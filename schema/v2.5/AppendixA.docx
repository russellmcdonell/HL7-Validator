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69B10" w14:textId="77777777" w:rsidR="00940027" w:rsidRDefault="00940027">
      <w:pPr>
        <w:pStyle w:val="Heading1"/>
      </w:pPr>
      <w:r>
        <w:rPr>
          <w:noProof/>
          <w:sz w:val="20"/>
        </w:rPr>
        <w:pict w14:anchorId="0B9A2FA0">
          <v:rect id="_x0000_s2050" style="position:absolute;left:0;text-align:left;margin-left:0;margin-top:98.05pt;width:468pt;height:14.4pt;z-index:-251658752;mso-position-horizontal-relative:margin" o:allowincell="f" fillcolor="black" stroked="f" strokeweight=".05pt">
            <v:fill color2="black"/>
            <w10:wrap anchorx="margin"/>
          </v:rect>
        </w:pict>
      </w:r>
      <w:r>
        <w:t>.</w:t>
      </w:r>
      <w:r>
        <w:br/>
        <w:t>Data Definition Tables</w:t>
      </w:r>
      <w:r>
        <w:fldChar w:fldCharType="begin"/>
      </w:r>
      <w:r>
        <w:instrText xml:space="preserve"> XE "Data Definition Tables" </w:instrText>
      </w:r>
      <w:r>
        <w:fldChar w:fldCharType="end"/>
      </w:r>
    </w:p>
    <w:p w14:paraId="5F5783C9" w14:textId="77777777" w:rsidR="00940027" w:rsidRDefault="00940027">
      <w:pPr>
        <w:tabs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</w:tabs>
        <w:suppressAutoHyphens/>
        <w:rPr>
          <w:rFonts w:ascii="TmsRmn 10pt" w:hAnsi="TmsRmn 10pt"/>
        </w:rPr>
      </w:pPr>
    </w:p>
    <w:p w14:paraId="3B67A118" w14:textId="77777777" w:rsidR="00940027" w:rsidRDefault="00940027">
      <w:pPr>
        <w:pStyle w:val="Heading2"/>
      </w:pPr>
      <w:bookmarkStart w:id="0" w:name="_Toc49514774"/>
      <w:r>
        <w:t>Appendix A contents</w:t>
      </w:r>
      <w:bookmarkEnd w:id="0"/>
    </w:p>
    <w:p w14:paraId="119BDEDA" w14:textId="77777777" w:rsidR="009136FD" w:rsidRDefault="00940027">
      <w:pPr>
        <w:pStyle w:val="TOC1"/>
        <w:tabs>
          <w:tab w:val="left" w:pos="600"/>
          <w:tab w:val="right" w:leader="dot" w:pos="9350"/>
        </w:tabs>
        <w:rPr>
          <w:b w:val="0"/>
          <w:caps w:val="0"/>
          <w:noProof/>
          <w:sz w:val="24"/>
          <w:szCs w:val="24"/>
        </w:rPr>
      </w:pPr>
      <w:r>
        <w:fldChar w:fldCharType="begin"/>
      </w:r>
      <w:r w:rsidRPr="00940027">
        <w:rPr>
          <w:lang w:val="fr-FR"/>
        </w:rPr>
        <w:instrText xml:space="preserve"> TOC \t "Heading 2,1,Style2,1,list,1,Normal indented,1" </w:instrText>
      </w:r>
      <w:r>
        <w:fldChar w:fldCharType="separate"/>
      </w:r>
      <w:r w:rsidR="009136FD">
        <w:rPr>
          <w:noProof/>
        </w:rPr>
        <w:t>A.1</w:t>
      </w:r>
      <w:r w:rsidR="009136FD">
        <w:rPr>
          <w:b w:val="0"/>
          <w:caps w:val="0"/>
          <w:noProof/>
          <w:sz w:val="24"/>
          <w:szCs w:val="24"/>
        </w:rPr>
        <w:tab/>
      </w:r>
      <w:r w:rsidR="009136FD">
        <w:rPr>
          <w:noProof/>
        </w:rPr>
        <w:t>Appendix A contents</w:t>
      </w:r>
      <w:r w:rsidR="009136FD">
        <w:rPr>
          <w:noProof/>
        </w:rPr>
        <w:tab/>
      </w:r>
      <w:r w:rsidR="009136FD">
        <w:rPr>
          <w:noProof/>
        </w:rPr>
        <w:fldChar w:fldCharType="begin"/>
      </w:r>
      <w:r w:rsidR="009136FD">
        <w:rPr>
          <w:noProof/>
        </w:rPr>
        <w:instrText xml:space="preserve"> PAGEREF _Toc49514774 \h </w:instrText>
      </w:r>
      <w:r w:rsidR="009136FD">
        <w:rPr>
          <w:noProof/>
        </w:rPr>
      </w:r>
      <w:r w:rsidR="009136FD">
        <w:rPr>
          <w:noProof/>
        </w:rPr>
        <w:fldChar w:fldCharType="separate"/>
      </w:r>
      <w:r w:rsidR="00217962">
        <w:rPr>
          <w:noProof/>
        </w:rPr>
        <w:t>A-1</w:t>
      </w:r>
      <w:r w:rsidR="009136FD">
        <w:rPr>
          <w:noProof/>
        </w:rPr>
        <w:fldChar w:fldCharType="end"/>
      </w:r>
    </w:p>
    <w:p w14:paraId="23C10F76" w14:textId="77777777" w:rsidR="009136FD" w:rsidRDefault="009136FD">
      <w:pPr>
        <w:pStyle w:val="TOC1"/>
        <w:tabs>
          <w:tab w:val="left" w:pos="600"/>
          <w:tab w:val="right" w:leader="dot" w:pos="9350"/>
        </w:tabs>
        <w:rPr>
          <w:b w:val="0"/>
          <w:caps w:val="0"/>
          <w:noProof/>
          <w:sz w:val="24"/>
          <w:szCs w:val="24"/>
        </w:rPr>
      </w:pPr>
      <w:r>
        <w:rPr>
          <w:noProof/>
        </w:rPr>
        <w:t>A.2</w:t>
      </w:r>
      <w:r>
        <w:rPr>
          <w:b w:val="0"/>
          <w:caps w:val="0"/>
          <w:noProof/>
          <w:sz w:val="24"/>
          <w:szCs w:val="24"/>
        </w:rPr>
        <w:tab/>
      </w:r>
      <w:r>
        <w:rPr>
          <w:noProof/>
        </w:rPr>
        <w:t>Introduction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_Toc49514775 \h </w:instrText>
      </w:r>
      <w:r>
        <w:rPr>
          <w:noProof/>
        </w:rPr>
      </w:r>
      <w:r>
        <w:rPr>
          <w:noProof/>
        </w:rPr>
        <w:fldChar w:fldCharType="separate"/>
      </w:r>
      <w:r w:rsidR="00217962">
        <w:rPr>
          <w:noProof/>
        </w:rPr>
        <w:t>A-1</w:t>
      </w:r>
      <w:r>
        <w:rPr>
          <w:noProof/>
        </w:rPr>
        <w:fldChar w:fldCharType="end"/>
      </w:r>
    </w:p>
    <w:p w14:paraId="407AF989" w14:textId="77777777" w:rsidR="009136FD" w:rsidRDefault="009136FD">
      <w:pPr>
        <w:pStyle w:val="TOC1"/>
        <w:tabs>
          <w:tab w:val="left" w:pos="600"/>
          <w:tab w:val="right" w:leader="dot" w:pos="9350"/>
        </w:tabs>
        <w:rPr>
          <w:b w:val="0"/>
          <w:caps w:val="0"/>
          <w:noProof/>
          <w:sz w:val="24"/>
          <w:szCs w:val="24"/>
        </w:rPr>
      </w:pPr>
      <w:r>
        <w:rPr>
          <w:noProof/>
        </w:rPr>
        <w:t>A.3</w:t>
      </w:r>
      <w:r>
        <w:rPr>
          <w:b w:val="0"/>
          <w:caps w:val="0"/>
          <w:noProof/>
          <w:sz w:val="24"/>
          <w:szCs w:val="24"/>
        </w:rPr>
        <w:tab/>
      </w:r>
      <w:r w:rsidRPr="008E5FDE">
        <w:rPr>
          <w:noProof/>
          <w:lang w:val="fr-FR"/>
        </w:rPr>
        <w:t>Message types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_Toc49514776 \h </w:instrText>
      </w:r>
      <w:r>
        <w:rPr>
          <w:noProof/>
        </w:rPr>
      </w:r>
      <w:r>
        <w:rPr>
          <w:noProof/>
        </w:rPr>
        <w:fldChar w:fldCharType="separate"/>
      </w:r>
      <w:r w:rsidR="00217962">
        <w:rPr>
          <w:noProof/>
        </w:rPr>
        <w:t>A-2</w:t>
      </w:r>
      <w:r>
        <w:rPr>
          <w:noProof/>
        </w:rPr>
        <w:fldChar w:fldCharType="end"/>
      </w:r>
    </w:p>
    <w:p w14:paraId="48C3C42D" w14:textId="77777777" w:rsidR="009136FD" w:rsidRDefault="009136FD">
      <w:pPr>
        <w:pStyle w:val="TOC1"/>
        <w:tabs>
          <w:tab w:val="left" w:pos="600"/>
          <w:tab w:val="right" w:leader="dot" w:pos="9350"/>
        </w:tabs>
        <w:rPr>
          <w:b w:val="0"/>
          <w:caps w:val="0"/>
          <w:noProof/>
          <w:sz w:val="24"/>
          <w:szCs w:val="24"/>
        </w:rPr>
      </w:pPr>
      <w:r>
        <w:rPr>
          <w:noProof/>
        </w:rPr>
        <w:t>A.4</w:t>
      </w:r>
      <w:r>
        <w:rPr>
          <w:b w:val="0"/>
          <w:caps w:val="0"/>
          <w:noProof/>
          <w:sz w:val="24"/>
          <w:szCs w:val="24"/>
        </w:rPr>
        <w:tab/>
      </w:r>
      <w:r w:rsidRPr="008E5FDE">
        <w:rPr>
          <w:noProof/>
          <w:lang w:val="fr-FR"/>
        </w:rPr>
        <w:t>Segments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_Toc49514777 \h </w:instrText>
      </w:r>
      <w:r>
        <w:rPr>
          <w:noProof/>
        </w:rPr>
      </w:r>
      <w:r>
        <w:rPr>
          <w:noProof/>
        </w:rPr>
        <w:fldChar w:fldCharType="separate"/>
      </w:r>
      <w:r w:rsidR="00217962">
        <w:rPr>
          <w:noProof/>
        </w:rPr>
        <w:t>A-5</w:t>
      </w:r>
      <w:r>
        <w:rPr>
          <w:noProof/>
        </w:rPr>
        <w:fldChar w:fldCharType="end"/>
      </w:r>
    </w:p>
    <w:p w14:paraId="1949D029" w14:textId="77777777" w:rsidR="009136FD" w:rsidRDefault="009136FD">
      <w:pPr>
        <w:pStyle w:val="TOC1"/>
        <w:tabs>
          <w:tab w:val="left" w:pos="600"/>
          <w:tab w:val="right" w:leader="dot" w:pos="9350"/>
        </w:tabs>
        <w:rPr>
          <w:b w:val="0"/>
          <w:caps w:val="0"/>
          <w:noProof/>
          <w:sz w:val="24"/>
          <w:szCs w:val="24"/>
        </w:rPr>
      </w:pPr>
      <w:r>
        <w:rPr>
          <w:noProof/>
        </w:rPr>
        <w:t>A.5</w:t>
      </w:r>
      <w:r>
        <w:rPr>
          <w:b w:val="0"/>
          <w:caps w:val="0"/>
          <w:noProof/>
          <w:sz w:val="24"/>
          <w:szCs w:val="24"/>
        </w:rPr>
        <w:tab/>
      </w:r>
      <w:r>
        <w:rPr>
          <w:noProof/>
        </w:rPr>
        <w:t>HL7 and User-defined Tables - Alphabetic sort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_Toc49514778 \h </w:instrText>
      </w:r>
      <w:r>
        <w:rPr>
          <w:noProof/>
        </w:rPr>
      </w:r>
      <w:r>
        <w:rPr>
          <w:noProof/>
        </w:rPr>
        <w:fldChar w:fldCharType="separate"/>
      </w:r>
      <w:r w:rsidR="00217962">
        <w:rPr>
          <w:noProof/>
        </w:rPr>
        <w:t>A-9</w:t>
      </w:r>
      <w:r>
        <w:rPr>
          <w:noProof/>
        </w:rPr>
        <w:fldChar w:fldCharType="end"/>
      </w:r>
    </w:p>
    <w:p w14:paraId="3FC37841" w14:textId="77777777" w:rsidR="009136FD" w:rsidRDefault="009136FD">
      <w:pPr>
        <w:pStyle w:val="TOC1"/>
        <w:tabs>
          <w:tab w:val="left" w:pos="600"/>
          <w:tab w:val="right" w:leader="dot" w:pos="9350"/>
        </w:tabs>
        <w:rPr>
          <w:b w:val="0"/>
          <w:caps w:val="0"/>
          <w:noProof/>
          <w:sz w:val="24"/>
          <w:szCs w:val="24"/>
        </w:rPr>
      </w:pPr>
      <w:r>
        <w:rPr>
          <w:noProof/>
        </w:rPr>
        <w:t>A.6</w:t>
      </w:r>
      <w:r>
        <w:rPr>
          <w:b w:val="0"/>
          <w:caps w:val="0"/>
          <w:noProof/>
          <w:sz w:val="24"/>
          <w:szCs w:val="24"/>
        </w:rPr>
        <w:tab/>
      </w:r>
      <w:r>
        <w:rPr>
          <w:noProof/>
        </w:rPr>
        <w:t>HL7 and user-defined tables - numeric sort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_Toc49514779 \h </w:instrText>
      </w:r>
      <w:r>
        <w:rPr>
          <w:noProof/>
        </w:rPr>
      </w:r>
      <w:r>
        <w:rPr>
          <w:noProof/>
        </w:rPr>
        <w:fldChar w:fldCharType="separate"/>
      </w:r>
      <w:r w:rsidR="00217962">
        <w:rPr>
          <w:noProof/>
        </w:rPr>
        <w:t>A-22</w:t>
      </w:r>
      <w:r>
        <w:rPr>
          <w:noProof/>
        </w:rPr>
        <w:fldChar w:fldCharType="end"/>
      </w:r>
    </w:p>
    <w:p w14:paraId="48E93AC4" w14:textId="77777777" w:rsidR="009136FD" w:rsidRDefault="009136FD">
      <w:pPr>
        <w:pStyle w:val="TOC1"/>
        <w:tabs>
          <w:tab w:val="left" w:pos="600"/>
          <w:tab w:val="right" w:leader="dot" w:pos="9350"/>
        </w:tabs>
        <w:rPr>
          <w:b w:val="0"/>
          <w:caps w:val="0"/>
          <w:noProof/>
          <w:sz w:val="24"/>
          <w:szCs w:val="24"/>
        </w:rPr>
      </w:pPr>
      <w:r>
        <w:rPr>
          <w:noProof/>
        </w:rPr>
        <w:t>A.7</w:t>
      </w:r>
      <w:r>
        <w:rPr>
          <w:b w:val="0"/>
          <w:caps w:val="0"/>
          <w:noProof/>
          <w:sz w:val="24"/>
          <w:szCs w:val="24"/>
        </w:rPr>
        <w:tab/>
      </w:r>
      <w:r>
        <w:rPr>
          <w:noProof/>
        </w:rPr>
        <w:t>Data element names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_Toc49514780 \h </w:instrText>
      </w:r>
      <w:r>
        <w:rPr>
          <w:noProof/>
        </w:rPr>
      </w:r>
      <w:r>
        <w:rPr>
          <w:noProof/>
        </w:rPr>
        <w:fldChar w:fldCharType="separate"/>
      </w:r>
      <w:r w:rsidR="00217962">
        <w:rPr>
          <w:noProof/>
        </w:rPr>
        <w:t>A-166</w:t>
      </w:r>
      <w:r>
        <w:rPr>
          <w:noProof/>
        </w:rPr>
        <w:fldChar w:fldCharType="end"/>
      </w:r>
    </w:p>
    <w:p w14:paraId="36805349" w14:textId="77777777" w:rsidR="00940027" w:rsidRDefault="00940027">
      <w:pPr>
        <w:pStyle w:val="TOC1"/>
        <w:tabs>
          <w:tab w:val="left" w:pos="600"/>
          <w:tab w:val="right" w:leader="dot" w:pos="9350"/>
        </w:tabs>
      </w:pPr>
      <w:r>
        <w:fldChar w:fldCharType="end"/>
      </w:r>
    </w:p>
    <w:p w14:paraId="7407E870" w14:textId="77777777" w:rsidR="00940027" w:rsidRDefault="00940027">
      <w:pPr>
        <w:pStyle w:val="Heading2"/>
      </w:pPr>
      <w:bookmarkStart w:id="1" w:name="_Toc49514775"/>
      <w:r>
        <w:t>Introduction</w:t>
      </w:r>
      <w:bookmarkEnd w:id="1"/>
    </w:p>
    <w:p w14:paraId="6E6D177B" w14:textId="77777777" w:rsidR="00940027" w:rsidRDefault="00940027">
      <w:r>
        <w:t>The HL7 specifications were prepared using a data dictionary database.  Certain outputs from that database are included in the chapters that define the abstract messages.  These outputs list the data fields and field notes associated with a segment.  Other Data Dictionary outputs are included here to comprise appendix A.  These include:</w:t>
      </w:r>
    </w:p>
    <w:p w14:paraId="6A2AC131" w14:textId="77777777" w:rsidR="00940027" w:rsidRDefault="00940027">
      <w:pPr>
        <w:pStyle w:val="NormalListBullets"/>
      </w:pPr>
      <w:r>
        <w:t>a list of the message types that comprise the HL7 protocol</w:t>
      </w:r>
    </w:p>
    <w:p w14:paraId="05426A38" w14:textId="77777777" w:rsidR="00940027" w:rsidRDefault="00940027">
      <w:pPr>
        <w:pStyle w:val="NormalListBullets"/>
      </w:pPr>
      <w:r>
        <w:t>a list of the segment IDs and segment names</w:t>
      </w:r>
    </w:p>
    <w:p w14:paraId="5FF18BA8" w14:textId="77777777" w:rsidR="00940027" w:rsidRDefault="00940027">
      <w:pPr>
        <w:pStyle w:val="NormalListBullets"/>
      </w:pPr>
      <w:r>
        <w:t>a list of each data element organized alphabetically by name</w:t>
      </w:r>
    </w:p>
    <w:p w14:paraId="50879767" w14:textId="77777777" w:rsidR="00940027" w:rsidRDefault="00940027">
      <w:pPr>
        <w:pStyle w:val="NormalListBullets"/>
      </w:pPr>
      <w:r>
        <w:t>a list of the IDs and names of all tables of coded values</w:t>
      </w:r>
    </w:p>
    <w:p w14:paraId="7CC82F6B" w14:textId="77777777" w:rsidR="00940027" w:rsidRDefault="00940027">
      <w:pPr>
        <w:pStyle w:val="NormalListBullets"/>
      </w:pPr>
      <w:r>
        <w:t>a cross reference of table IDs vs. data element names</w:t>
      </w:r>
    </w:p>
    <w:p w14:paraId="26D01661" w14:textId="77777777" w:rsidR="00940027" w:rsidRDefault="00940027">
      <w:pPr>
        <w:pStyle w:val="NormalListBullets"/>
      </w:pPr>
      <w:r>
        <w:t>a list of the contents of each table</w:t>
      </w:r>
    </w:p>
    <w:p w14:paraId="17F7607B" w14:textId="77777777" w:rsidR="00940027" w:rsidRDefault="00940027">
      <w:pPr>
        <w:pStyle w:val="NormalListBullets"/>
      </w:pPr>
      <w:r>
        <w:t>a list of all data element names.</w:t>
      </w:r>
    </w:p>
    <w:p w14:paraId="083D0EFA" w14:textId="77777777" w:rsidR="00940027" w:rsidRDefault="00940027">
      <w:pPr>
        <w:pStyle w:val="NormalListBullets"/>
        <w:numPr>
          <w:ilvl w:val="0"/>
          <w:numId w:val="0"/>
        </w:numPr>
      </w:pPr>
    </w:p>
    <w:p w14:paraId="29743A74" w14:textId="77777777" w:rsidR="00940027" w:rsidRDefault="00940027">
      <w:pPr>
        <w:pStyle w:val="Heading2"/>
      </w:pPr>
      <w:bookmarkStart w:id="2" w:name="_Toc49514776"/>
      <w:r>
        <w:rPr>
          <w:lang w:val="fr-FR"/>
        </w:rPr>
        <w:lastRenderedPageBreak/>
        <w:t>Message types</w:t>
      </w:r>
      <w:bookmarkEnd w:id="2"/>
      <w:r>
        <w:fldChar w:fldCharType="begin"/>
      </w:r>
      <w:r>
        <w:rPr>
          <w:lang w:val="fr-FR"/>
        </w:rPr>
        <w:instrText xml:space="preserve"> XE "Message types" </w:instrText>
      </w:r>
      <w:r>
        <w:fldChar w:fldCharType="end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"/>
        <w:gridCol w:w="6583"/>
        <w:gridCol w:w="1417"/>
      </w:tblGrid>
      <w:tr w:rsidR="00940027" w14:paraId="089CA1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D9D9D9"/>
          </w:tcPr>
          <w:p w14:paraId="6AF33F5E" w14:textId="77777777" w:rsidR="00940027" w:rsidRDefault="00940027">
            <w:pPr>
              <w:pStyle w:val="OtherTableCaption"/>
              <w:rPr>
                <w:lang w:val="fr-FR"/>
              </w:rPr>
            </w:pPr>
            <w:r>
              <w:rPr>
                <w:lang w:val="fr-FR"/>
              </w:rPr>
              <w:t>Message</w:t>
            </w:r>
          </w:p>
        </w:tc>
        <w:tc>
          <w:tcPr>
            <w:tcW w:w="6583" w:type="dxa"/>
            <w:shd w:val="clear" w:color="auto" w:fill="D9D9D9"/>
          </w:tcPr>
          <w:p w14:paraId="10D2E114" w14:textId="77777777" w:rsidR="00940027" w:rsidRDefault="00940027">
            <w:pPr>
              <w:pStyle w:val="OtherTableCaption"/>
              <w:jc w:val="left"/>
            </w:pPr>
            <w:r>
              <w:t>Description</w:t>
            </w:r>
          </w:p>
        </w:tc>
        <w:tc>
          <w:tcPr>
            <w:tcW w:w="1417" w:type="dxa"/>
            <w:shd w:val="clear" w:color="auto" w:fill="D9D9D9"/>
          </w:tcPr>
          <w:p w14:paraId="05116D59" w14:textId="77777777" w:rsidR="00940027" w:rsidRDefault="00940027">
            <w:pPr>
              <w:pStyle w:val="OtherTableCaption"/>
            </w:pPr>
            <w:r>
              <w:t>Chapter(s)</w:t>
            </w:r>
          </w:p>
        </w:tc>
      </w:tr>
      <w:tr w:rsidR="00940027" w14:paraId="00EB92E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7BF9528D" w14:textId="77777777" w:rsidR="00940027" w:rsidRDefault="00940027">
            <w:pPr>
              <w:pStyle w:val="OtherTableBody"/>
              <w:jc w:val="center"/>
            </w:pPr>
            <w:r>
              <w:t>ACK</w:t>
            </w:r>
          </w:p>
        </w:tc>
        <w:tc>
          <w:tcPr>
            <w:tcW w:w="6583" w:type="dxa"/>
          </w:tcPr>
          <w:p w14:paraId="26E0D3D3" w14:textId="77777777" w:rsidR="00940027" w:rsidRDefault="00940027">
            <w:pPr>
              <w:pStyle w:val="OtherTableBody"/>
            </w:pPr>
            <w:r>
              <w:t>General acknowledgment message</w:t>
            </w:r>
          </w:p>
        </w:tc>
        <w:tc>
          <w:tcPr>
            <w:tcW w:w="1417" w:type="dxa"/>
          </w:tcPr>
          <w:p w14:paraId="1A2B0F0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2.14.1</w:t>
            </w:r>
          </w:p>
        </w:tc>
      </w:tr>
      <w:tr w:rsidR="00940027" w14:paraId="71E2F17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86F4CD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ADR</w:t>
            </w:r>
          </w:p>
        </w:tc>
        <w:tc>
          <w:tcPr>
            <w:tcW w:w="6583" w:type="dxa"/>
          </w:tcPr>
          <w:p w14:paraId="10E45C7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ADT response</w:t>
            </w:r>
          </w:p>
        </w:tc>
        <w:tc>
          <w:tcPr>
            <w:tcW w:w="1417" w:type="dxa"/>
          </w:tcPr>
          <w:p w14:paraId="23BBACDA" w14:textId="77777777" w:rsidR="00940027" w:rsidRDefault="00940027">
            <w:pPr>
              <w:pStyle w:val="OtherTableBody"/>
              <w:jc w:val="center"/>
              <w:rPr>
                <w:lang w:val="de-DE"/>
              </w:rPr>
            </w:pPr>
            <w:r>
              <w:rPr>
                <w:lang w:val="de-DE"/>
              </w:rPr>
              <w:t>3.3.19</w:t>
            </w:r>
          </w:p>
        </w:tc>
      </w:tr>
      <w:tr w:rsidR="00940027" w14:paraId="67909D1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2A55A2D8" w14:textId="77777777" w:rsidR="00940027" w:rsidRDefault="00940027">
            <w:pPr>
              <w:pStyle w:val="OtherTableBody"/>
              <w:jc w:val="center"/>
              <w:rPr>
                <w:lang w:val="de-DE"/>
              </w:rPr>
            </w:pPr>
            <w:r>
              <w:rPr>
                <w:lang w:val="de-DE"/>
              </w:rPr>
              <w:t>ADT</w:t>
            </w:r>
          </w:p>
        </w:tc>
        <w:tc>
          <w:tcPr>
            <w:tcW w:w="6583" w:type="dxa"/>
          </w:tcPr>
          <w:p w14:paraId="3254F8D5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ADT message</w:t>
            </w:r>
          </w:p>
        </w:tc>
        <w:tc>
          <w:tcPr>
            <w:tcW w:w="1417" w:type="dxa"/>
          </w:tcPr>
          <w:p w14:paraId="00DADE59" w14:textId="77777777" w:rsidR="00940027" w:rsidRDefault="00940027">
            <w:pPr>
              <w:pStyle w:val="OtherTableBody"/>
              <w:jc w:val="center"/>
            </w:pPr>
            <w:r>
              <w:t>3.3.1</w:t>
            </w:r>
          </w:p>
        </w:tc>
      </w:tr>
      <w:tr w:rsidR="00940027" w14:paraId="1C9316C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31E6CA34" w14:textId="77777777" w:rsidR="00940027" w:rsidRDefault="00940027">
            <w:pPr>
              <w:pStyle w:val="OtherTableBody"/>
              <w:jc w:val="center"/>
            </w:pPr>
            <w:r>
              <w:t>BAR</w:t>
            </w:r>
          </w:p>
        </w:tc>
        <w:tc>
          <w:tcPr>
            <w:tcW w:w="6583" w:type="dxa"/>
          </w:tcPr>
          <w:p w14:paraId="7DE80C32" w14:textId="77777777" w:rsidR="00940027" w:rsidRDefault="00940027">
            <w:pPr>
              <w:pStyle w:val="OtherTableBody"/>
            </w:pPr>
            <w:r>
              <w:t>Add/change billing account</w:t>
            </w:r>
          </w:p>
        </w:tc>
        <w:tc>
          <w:tcPr>
            <w:tcW w:w="1417" w:type="dxa"/>
          </w:tcPr>
          <w:p w14:paraId="4A28DC2A" w14:textId="77777777" w:rsidR="00940027" w:rsidRDefault="00940027">
            <w:pPr>
              <w:pStyle w:val="OtherTableBody"/>
              <w:jc w:val="center"/>
            </w:pPr>
            <w:r>
              <w:t>6.4.1</w:t>
            </w:r>
          </w:p>
        </w:tc>
      </w:tr>
      <w:tr w:rsidR="00940027" w14:paraId="1FA6432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51DE33ED" w14:textId="77777777" w:rsidR="00940027" w:rsidRDefault="00940027">
            <w:pPr>
              <w:pStyle w:val="OtherTableBody"/>
              <w:jc w:val="center"/>
            </w:pPr>
            <w:r>
              <w:t>BPS</w:t>
            </w:r>
          </w:p>
        </w:tc>
        <w:tc>
          <w:tcPr>
            <w:tcW w:w="6583" w:type="dxa"/>
          </w:tcPr>
          <w:p w14:paraId="547ADE31" w14:textId="77777777" w:rsidR="00940027" w:rsidRDefault="00940027">
            <w:pPr>
              <w:pStyle w:val="OtherTableBody"/>
            </w:pPr>
            <w:r>
              <w:t>Blood product dispense status message</w:t>
            </w:r>
          </w:p>
        </w:tc>
        <w:tc>
          <w:tcPr>
            <w:tcW w:w="1417" w:type="dxa"/>
          </w:tcPr>
          <w:p w14:paraId="08AAE881" w14:textId="77777777" w:rsidR="00940027" w:rsidRDefault="00940027">
            <w:pPr>
              <w:pStyle w:val="OtherTableBody"/>
              <w:jc w:val="center"/>
            </w:pPr>
            <w:r>
              <w:t>4.20.3</w:t>
            </w:r>
          </w:p>
        </w:tc>
      </w:tr>
      <w:tr w:rsidR="00940027" w14:paraId="313AD5C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86B020A" w14:textId="77777777" w:rsidR="00940027" w:rsidRDefault="00940027">
            <w:pPr>
              <w:pStyle w:val="OtherTableBody"/>
              <w:jc w:val="center"/>
            </w:pPr>
            <w:r>
              <w:t>BRP</w:t>
            </w:r>
          </w:p>
        </w:tc>
        <w:tc>
          <w:tcPr>
            <w:tcW w:w="6583" w:type="dxa"/>
          </w:tcPr>
          <w:p w14:paraId="4C3A0F6D" w14:textId="77777777" w:rsidR="00940027" w:rsidRDefault="00940027">
            <w:pPr>
              <w:pStyle w:val="OtherTableBody"/>
            </w:pPr>
            <w:r>
              <w:t>Blood product dispense status acknowledgement message</w:t>
            </w:r>
          </w:p>
        </w:tc>
        <w:tc>
          <w:tcPr>
            <w:tcW w:w="1417" w:type="dxa"/>
          </w:tcPr>
          <w:p w14:paraId="6A6EA19C" w14:textId="77777777" w:rsidR="00940027" w:rsidRDefault="00940027">
            <w:pPr>
              <w:pStyle w:val="OtherTableBody"/>
              <w:jc w:val="center"/>
            </w:pPr>
            <w:r>
              <w:t>4.20.4</w:t>
            </w:r>
          </w:p>
        </w:tc>
      </w:tr>
      <w:tr w:rsidR="00940027" w14:paraId="60CDB6B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39283A04" w14:textId="77777777" w:rsidR="00940027" w:rsidRDefault="00940027">
            <w:pPr>
              <w:pStyle w:val="OtherTableBody"/>
              <w:jc w:val="center"/>
            </w:pPr>
            <w:r>
              <w:t>BRT</w:t>
            </w:r>
          </w:p>
        </w:tc>
        <w:tc>
          <w:tcPr>
            <w:tcW w:w="6583" w:type="dxa"/>
          </w:tcPr>
          <w:p w14:paraId="5746758E" w14:textId="77777777" w:rsidR="00940027" w:rsidRDefault="00940027">
            <w:pPr>
              <w:pStyle w:val="OtherTableBody"/>
            </w:pPr>
            <w:r>
              <w:t>Blood product transfusion/disposition acknowledgement message</w:t>
            </w:r>
          </w:p>
        </w:tc>
        <w:tc>
          <w:tcPr>
            <w:tcW w:w="1417" w:type="dxa"/>
          </w:tcPr>
          <w:p w14:paraId="4518BB14" w14:textId="77777777" w:rsidR="00940027" w:rsidRDefault="00940027">
            <w:pPr>
              <w:pStyle w:val="OtherTableBody"/>
              <w:jc w:val="center"/>
            </w:pPr>
            <w:r>
              <w:t>4.20.6</w:t>
            </w:r>
          </w:p>
        </w:tc>
      </w:tr>
      <w:tr w:rsidR="00940027" w14:paraId="0AF45C2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EE7A37C" w14:textId="77777777" w:rsidR="00940027" w:rsidRDefault="00940027">
            <w:pPr>
              <w:pStyle w:val="OtherTableBody"/>
              <w:jc w:val="center"/>
            </w:pPr>
            <w:r>
              <w:t>BTS</w:t>
            </w:r>
          </w:p>
        </w:tc>
        <w:tc>
          <w:tcPr>
            <w:tcW w:w="6583" w:type="dxa"/>
          </w:tcPr>
          <w:p w14:paraId="2777A271" w14:textId="77777777" w:rsidR="00940027" w:rsidRDefault="00940027">
            <w:pPr>
              <w:pStyle w:val="OtherTableBody"/>
            </w:pPr>
            <w:r>
              <w:t>Blood product transfusion/disposition message</w:t>
            </w:r>
          </w:p>
        </w:tc>
        <w:tc>
          <w:tcPr>
            <w:tcW w:w="1417" w:type="dxa"/>
          </w:tcPr>
          <w:p w14:paraId="339F8D16" w14:textId="77777777" w:rsidR="00940027" w:rsidRDefault="00940027">
            <w:pPr>
              <w:pStyle w:val="OtherTableBody"/>
              <w:jc w:val="center"/>
            </w:pPr>
            <w:r>
              <w:t>4.20.5</w:t>
            </w:r>
          </w:p>
        </w:tc>
      </w:tr>
      <w:tr w:rsidR="00940027" w14:paraId="327F244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5B7F67B5" w14:textId="77777777" w:rsidR="00940027" w:rsidRDefault="00940027">
            <w:pPr>
              <w:pStyle w:val="OtherTableBody"/>
              <w:jc w:val="center"/>
            </w:pPr>
            <w:r>
              <w:t>CRM</w:t>
            </w:r>
          </w:p>
        </w:tc>
        <w:tc>
          <w:tcPr>
            <w:tcW w:w="6583" w:type="dxa"/>
          </w:tcPr>
          <w:p w14:paraId="41BA5F0C" w14:textId="77777777" w:rsidR="00940027" w:rsidRDefault="00940027">
            <w:pPr>
              <w:pStyle w:val="OtherTableBody"/>
            </w:pPr>
            <w:r>
              <w:t>Clinical study registration message</w:t>
            </w:r>
          </w:p>
        </w:tc>
        <w:tc>
          <w:tcPr>
            <w:tcW w:w="1417" w:type="dxa"/>
          </w:tcPr>
          <w:p w14:paraId="25DD3676" w14:textId="77777777" w:rsidR="00940027" w:rsidRDefault="00940027">
            <w:pPr>
              <w:pStyle w:val="OtherTableBody"/>
              <w:jc w:val="center"/>
            </w:pPr>
            <w:r>
              <w:t>7.7.1</w:t>
            </w:r>
          </w:p>
        </w:tc>
      </w:tr>
      <w:tr w:rsidR="00940027" w14:paraId="57BACFA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52A0C390" w14:textId="77777777" w:rsidR="00940027" w:rsidRDefault="00940027">
            <w:pPr>
              <w:pStyle w:val="OtherTableBody"/>
              <w:jc w:val="center"/>
            </w:pPr>
            <w:r>
              <w:t>CSU</w:t>
            </w:r>
          </w:p>
        </w:tc>
        <w:tc>
          <w:tcPr>
            <w:tcW w:w="6583" w:type="dxa"/>
          </w:tcPr>
          <w:p w14:paraId="7C7B557C" w14:textId="77777777" w:rsidR="00940027" w:rsidRDefault="00940027">
            <w:pPr>
              <w:pStyle w:val="OtherTableBody"/>
            </w:pPr>
            <w:r>
              <w:t>Unsolicited study data message</w:t>
            </w:r>
          </w:p>
        </w:tc>
        <w:tc>
          <w:tcPr>
            <w:tcW w:w="1417" w:type="dxa"/>
          </w:tcPr>
          <w:p w14:paraId="228B5EA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7.7.2</w:t>
            </w:r>
          </w:p>
        </w:tc>
      </w:tr>
      <w:tr w:rsidR="00940027" w14:paraId="4CFB1AB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34BD599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DFT</w:t>
            </w:r>
          </w:p>
        </w:tc>
        <w:tc>
          <w:tcPr>
            <w:tcW w:w="6583" w:type="dxa"/>
          </w:tcPr>
          <w:p w14:paraId="5F21DAF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Detail financial transactions</w:t>
            </w:r>
          </w:p>
        </w:tc>
        <w:tc>
          <w:tcPr>
            <w:tcW w:w="1417" w:type="dxa"/>
          </w:tcPr>
          <w:p w14:paraId="30DA97B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6.4.3</w:t>
            </w:r>
          </w:p>
        </w:tc>
      </w:tr>
      <w:tr w:rsidR="00940027" w14:paraId="3FB8782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583D23D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DOC</w:t>
            </w:r>
          </w:p>
        </w:tc>
        <w:tc>
          <w:tcPr>
            <w:tcW w:w="6583" w:type="dxa"/>
          </w:tcPr>
          <w:p w14:paraId="3C94D9E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Document response</w:t>
            </w:r>
          </w:p>
        </w:tc>
        <w:tc>
          <w:tcPr>
            <w:tcW w:w="1417" w:type="dxa"/>
          </w:tcPr>
          <w:p w14:paraId="3577605C" w14:textId="77777777" w:rsidR="00940027" w:rsidRDefault="00940027">
            <w:pPr>
              <w:pStyle w:val="OtherTableBody"/>
              <w:jc w:val="center"/>
            </w:pPr>
            <w:r>
              <w:t>9.8.1</w:t>
            </w:r>
          </w:p>
        </w:tc>
      </w:tr>
      <w:tr w:rsidR="00940027" w14:paraId="5FAAEAC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22E70627" w14:textId="77777777" w:rsidR="00940027" w:rsidRDefault="00940027">
            <w:pPr>
              <w:pStyle w:val="OtherTableBody"/>
              <w:jc w:val="center"/>
            </w:pPr>
            <w:r>
              <w:t>DSR</w:t>
            </w:r>
          </w:p>
        </w:tc>
        <w:tc>
          <w:tcPr>
            <w:tcW w:w="6583" w:type="dxa"/>
          </w:tcPr>
          <w:p w14:paraId="13E3DBAA" w14:textId="77777777" w:rsidR="00940027" w:rsidRDefault="00940027">
            <w:pPr>
              <w:pStyle w:val="OtherTableBody"/>
            </w:pPr>
            <w:r>
              <w:t>Display response</w:t>
            </w:r>
          </w:p>
        </w:tc>
        <w:tc>
          <w:tcPr>
            <w:tcW w:w="1417" w:type="dxa"/>
          </w:tcPr>
          <w:p w14:paraId="276EC5E7" w14:textId="77777777" w:rsidR="00940027" w:rsidRDefault="00940027">
            <w:pPr>
              <w:pStyle w:val="OtherTableBody"/>
              <w:jc w:val="center"/>
            </w:pPr>
            <w:r>
              <w:t>5.10.2.1</w:t>
            </w:r>
          </w:p>
        </w:tc>
      </w:tr>
      <w:tr w:rsidR="00940027" w14:paraId="596BFF7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3AFDFFE1" w14:textId="77777777" w:rsidR="00940027" w:rsidRDefault="00940027">
            <w:pPr>
              <w:pStyle w:val="OtherTableBody"/>
              <w:jc w:val="center"/>
            </w:pPr>
            <w:r>
              <w:t>EAC</w:t>
            </w:r>
          </w:p>
        </w:tc>
        <w:tc>
          <w:tcPr>
            <w:tcW w:w="6583" w:type="dxa"/>
          </w:tcPr>
          <w:p w14:paraId="3D4E32EE" w14:textId="77777777" w:rsidR="00940027" w:rsidRDefault="00940027">
            <w:pPr>
              <w:pStyle w:val="OtherTableBody"/>
            </w:pPr>
            <w:r>
              <w:t>Automated equipment command message</w:t>
            </w:r>
          </w:p>
        </w:tc>
        <w:tc>
          <w:tcPr>
            <w:tcW w:w="1417" w:type="dxa"/>
          </w:tcPr>
          <w:p w14:paraId="7C04A647" w14:textId="77777777" w:rsidR="00940027" w:rsidRDefault="00940027">
            <w:pPr>
              <w:pStyle w:val="OtherTableBody"/>
              <w:jc w:val="center"/>
            </w:pPr>
            <w:r>
              <w:t>13.3.7</w:t>
            </w:r>
          </w:p>
        </w:tc>
      </w:tr>
      <w:tr w:rsidR="00940027" w14:paraId="6396378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1F34FE1B" w14:textId="77777777" w:rsidR="00940027" w:rsidRDefault="00940027">
            <w:pPr>
              <w:pStyle w:val="OtherTableBody"/>
              <w:jc w:val="center"/>
            </w:pPr>
            <w:r>
              <w:t>EAN</w:t>
            </w:r>
          </w:p>
        </w:tc>
        <w:tc>
          <w:tcPr>
            <w:tcW w:w="6583" w:type="dxa"/>
          </w:tcPr>
          <w:p w14:paraId="4F052547" w14:textId="77777777" w:rsidR="00940027" w:rsidRDefault="00940027">
            <w:pPr>
              <w:pStyle w:val="OtherTableBody"/>
            </w:pPr>
            <w:r>
              <w:t>Automated equipment notification message</w:t>
            </w:r>
          </w:p>
        </w:tc>
        <w:tc>
          <w:tcPr>
            <w:tcW w:w="1417" w:type="dxa"/>
          </w:tcPr>
          <w:p w14:paraId="1373FBF9" w14:textId="77777777" w:rsidR="00940027" w:rsidRDefault="00940027">
            <w:pPr>
              <w:pStyle w:val="OtherTableBody"/>
              <w:jc w:val="center"/>
            </w:pPr>
            <w:r>
              <w:t>13.3.9</w:t>
            </w:r>
          </w:p>
        </w:tc>
      </w:tr>
      <w:tr w:rsidR="00940027" w14:paraId="2E255E5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14DC249C" w14:textId="77777777" w:rsidR="00940027" w:rsidRDefault="00940027">
            <w:pPr>
              <w:pStyle w:val="OtherTableBody"/>
              <w:jc w:val="center"/>
            </w:pPr>
            <w:r>
              <w:t>EAR</w:t>
            </w:r>
          </w:p>
        </w:tc>
        <w:tc>
          <w:tcPr>
            <w:tcW w:w="6583" w:type="dxa"/>
          </w:tcPr>
          <w:p w14:paraId="5C7538DB" w14:textId="77777777" w:rsidR="00940027" w:rsidRDefault="00940027">
            <w:pPr>
              <w:pStyle w:val="OtherTableBody"/>
            </w:pPr>
            <w:r>
              <w:t>Automated equipment response message</w:t>
            </w:r>
          </w:p>
        </w:tc>
        <w:tc>
          <w:tcPr>
            <w:tcW w:w="1417" w:type="dxa"/>
          </w:tcPr>
          <w:p w14:paraId="18130EA4" w14:textId="77777777" w:rsidR="00940027" w:rsidRDefault="00940027">
            <w:pPr>
              <w:pStyle w:val="OtherTableBody"/>
              <w:jc w:val="center"/>
            </w:pPr>
            <w:r>
              <w:t>13.3.8</w:t>
            </w:r>
          </w:p>
        </w:tc>
      </w:tr>
      <w:tr w:rsidR="00940027" w14:paraId="3EB4366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AA0918F" w14:textId="77777777" w:rsidR="00940027" w:rsidRDefault="00940027">
            <w:pPr>
              <w:pStyle w:val="OtherTableBody"/>
              <w:jc w:val="center"/>
            </w:pPr>
            <w:r>
              <w:t>EDR</w:t>
            </w:r>
          </w:p>
        </w:tc>
        <w:tc>
          <w:tcPr>
            <w:tcW w:w="6583" w:type="dxa"/>
          </w:tcPr>
          <w:p w14:paraId="2CFCFB02" w14:textId="77777777" w:rsidR="00940027" w:rsidRDefault="00940027">
            <w:pPr>
              <w:pStyle w:val="OtherTableBody"/>
            </w:pPr>
            <w:r>
              <w:t>Enhanced display response</w:t>
            </w:r>
          </w:p>
        </w:tc>
        <w:tc>
          <w:tcPr>
            <w:tcW w:w="1417" w:type="dxa"/>
          </w:tcPr>
          <w:p w14:paraId="00365053" w14:textId="77777777" w:rsidR="00940027" w:rsidRDefault="00940027">
            <w:pPr>
              <w:pStyle w:val="OtherTableBody"/>
              <w:jc w:val="center"/>
            </w:pPr>
            <w:r>
              <w:t>5.10.4.1</w:t>
            </w:r>
          </w:p>
        </w:tc>
      </w:tr>
      <w:tr w:rsidR="00940027" w14:paraId="58E6C7C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2297D461" w14:textId="77777777" w:rsidR="00940027" w:rsidRDefault="00940027">
            <w:pPr>
              <w:pStyle w:val="OtherTableBody"/>
              <w:jc w:val="center"/>
            </w:pPr>
            <w:r>
              <w:t>EQQ</w:t>
            </w:r>
          </w:p>
        </w:tc>
        <w:tc>
          <w:tcPr>
            <w:tcW w:w="6583" w:type="dxa"/>
          </w:tcPr>
          <w:p w14:paraId="35BB4FA0" w14:textId="77777777" w:rsidR="00940027" w:rsidRDefault="00940027">
            <w:pPr>
              <w:pStyle w:val="OtherTableBody"/>
            </w:pPr>
            <w:r>
              <w:t>Embedded query language query</w:t>
            </w:r>
          </w:p>
        </w:tc>
        <w:tc>
          <w:tcPr>
            <w:tcW w:w="1417" w:type="dxa"/>
          </w:tcPr>
          <w:p w14:paraId="6DEA846A" w14:textId="77777777" w:rsidR="00940027" w:rsidRDefault="00940027">
            <w:pPr>
              <w:pStyle w:val="OtherTableBody"/>
              <w:jc w:val="center"/>
            </w:pPr>
            <w:r>
              <w:t>5.10.4.1</w:t>
            </w:r>
          </w:p>
        </w:tc>
      </w:tr>
      <w:tr w:rsidR="00940027" w14:paraId="2FE568D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288BCF87" w14:textId="77777777" w:rsidR="00940027" w:rsidRDefault="00940027">
            <w:pPr>
              <w:pStyle w:val="OtherTableBody"/>
              <w:jc w:val="center"/>
            </w:pPr>
            <w:r>
              <w:t>ERP</w:t>
            </w:r>
          </w:p>
        </w:tc>
        <w:tc>
          <w:tcPr>
            <w:tcW w:w="6583" w:type="dxa"/>
          </w:tcPr>
          <w:p w14:paraId="16A52F88" w14:textId="77777777" w:rsidR="00940027" w:rsidRDefault="00940027">
            <w:pPr>
              <w:pStyle w:val="OtherTableBody"/>
            </w:pPr>
            <w:r>
              <w:t>Event replay response</w:t>
            </w:r>
          </w:p>
        </w:tc>
        <w:tc>
          <w:tcPr>
            <w:tcW w:w="1417" w:type="dxa"/>
          </w:tcPr>
          <w:p w14:paraId="5A1D44CE" w14:textId="77777777" w:rsidR="00940027" w:rsidRDefault="00940027">
            <w:pPr>
              <w:pStyle w:val="OtherTableBody"/>
              <w:jc w:val="center"/>
            </w:pPr>
            <w:r>
              <w:t>5.10.4.2</w:t>
            </w:r>
          </w:p>
        </w:tc>
      </w:tr>
      <w:tr w:rsidR="00940027" w14:paraId="5B70BB1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0EF4611E" w14:textId="77777777" w:rsidR="00940027" w:rsidRDefault="00940027">
            <w:pPr>
              <w:pStyle w:val="OtherTableBody"/>
              <w:jc w:val="center"/>
            </w:pPr>
            <w:r>
              <w:t>ESR</w:t>
            </w:r>
          </w:p>
        </w:tc>
        <w:tc>
          <w:tcPr>
            <w:tcW w:w="6583" w:type="dxa"/>
          </w:tcPr>
          <w:p w14:paraId="503E8148" w14:textId="77777777" w:rsidR="00940027" w:rsidRDefault="00940027">
            <w:pPr>
              <w:pStyle w:val="OtherTableBody"/>
            </w:pPr>
            <w:r>
              <w:t>Automated equipment status update acknowledgment message</w:t>
            </w:r>
          </w:p>
        </w:tc>
        <w:tc>
          <w:tcPr>
            <w:tcW w:w="1417" w:type="dxa"/>
          </w:tcPr>
          <w:p w14:paraId="08F288A4" w14:textId="77777777" w:rsidR="00940027" w:rsidRDefault="00940027">
            <w:pPr>
              <w:pStyle w:val="OtherTableBody"/>
              <w:jc w:val="center"/>
            </w:pPr>
            <w:r>
              <w:t>13.3.2</w:t>
            </w:r>
          </w:p>
        </w:tc>
      </w:tr>
      <w:tr w:rsidR="00940027" w14:paraId="01A94D8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0EC748F1" w14:textId="77777777" w:rsidR="00940027" w:rsidRDefault="00940027">
            <w:pPr>
              <w:pStyle w:val="OtherTableBody"/>
              <w:jc w:val="center"/>
            </w:pPr>
            <w:r>
              <w:t>ESU</w:t>
            </w:r>
          </w:p>
        </w:tc>
        <w:tc>
          <w:tcPr>
            <w:tcW w:w="6583" w:type="dxa"/>
          </w:tcPr>
          <w:p w14:paraId="0E45ED44" w14:textId="77777777" w:rsidR="00940027" w:rsidRDefault="00940027">
            <w:pPr>
              <w:pStyle w:val="OtherTableBody"/>
            </w:pPr>
            <w:r>
              <w:t>Automated equipment status update message</w:t>
            </w:r>
          </w:p>
        </w:tc>
        <w:tc>
          <w:tcPr>
            <w:tcW w:w="1417" w:type="dxa"/>
          </w:tcPr>
          <w:p w14:paraId="2BAC0785" w14:textId="77777777" w:rsidR="00940027" w:rsidRDefault="00940027">
            <w:pPr>
              <w:pStyle w:val="OtherTableBody"/>
              <w:jc w:val="center"/>
            </w:pPr>
            <w:r>
              <w:t>13.3.1</w:t>
            </w:r>
          </w:p>
        </w:tc>
      </w:tr>
      <w:tr w:rsidR="00940027" w14:paraId="659EFDE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571060E7" w14:textId="77777777" w:rsidR="00940027" w:rsidRDefault="00940027">
            <w:pPr>
              <w:pStyle w:val="OtherTableBody"/>
              <w:jc w:val="center"/>
            </w:pPr>
            <w:r>
              <w:t>INR</w:t>
            </w:r>
          </w:p>
        </w:tc>
        <w:tc>
          <w:tcPr>
            <w:tcW w:w="6583" w:type="dxa"/>
          </w:tcPr>
          <w:p w14:paraId="2A62597C" w14:textId="77777777" w:rsidR="00940027" w:rsidRDefault="00940027">
            <w:pPr>
              <w:pStyle w:val="OtherTableBody"/>
            </w:pPr>
            <w:r>
              <w:t>Automated equipment inventory request message</w:t>
            </w:r>
          </w:p>
        </w:tc>
        <w:tc>
          <w:tcPr>
            <w:tcW w:w="1417" w:type="dxa"/>
          </w:tcPr>
          <w:p w14:paraId="1A0FA7A4" w14:textId="77777777" w:rsidR="00940027" w:rsidRDefault="00940027">
            <w:pPr>
              <w:pStyle w:val="OtherTableBody"/>
              <w:jc w:val="center"/>
            </w:pPr>
            <w:r>
              <w:t>13.3.6</w:t>
            </w:r>
          </w:p>
        </w:tc>
      </w:tr>
      <w:tr w:rsidR="00940027" w14:paraId="3A807A6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1F7F0054" w14:textId="77777777" w:rsidR="00940027" w:rsidRDefault="00940027">
            <w:pPr>
              <w:pStyle w:val="OtherTableBody"/>
              <w:jc w:val="center"/>
            </w:pPr>
            <w:r>
              <w:t>INU</w:t>
            </w:r>
          </w:p>
        </w:tc>
        <w:tc>
          <w:tcPr>
            <w:tcW w:w="6583" w:type="dxa"/>
          </w:tcPr>
          <w:p w14:paraId="663C4A97" w14:textId="77777777" w:rsidR="00940027" w:rsidRDefault="00940027">
            <w:pPr>
              <w:pStyle w:val="OtherTableBody"/>
            </w:pPr>
            <w:r>
              <w:t>Automated equipment inventory update message</w:t>
            </w:r>
          </w:p>
        </w:tc>
        <w:tc>
          <w:tcPr>
            <w:tcW w:w="1417" w:type="dxa"/>
          </w:tcPr>
          <w:p w14:paraId="320665E9" w14:textId="77777777" w:rsidR="00940027" w:rsidRDefault="00940027">
            <w:pPr>
              <w:pStyle w:val="OtherTableBody"/>
              <w:jc w:val="center"/>
            </w:pPr>
            <w:r>
              <w:t>13.3.5</w:t>
            </w:r>
          </w:p>
        </w:tc>
      </w:tr>
      <w:tr w:rsidR="00940027" w14:paraId="5573832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DE59F2E" w14:textId="77777777" w:rsidR="00940027" w:rsidRDefault="00940027">
            <w:pPr>
              <w:pStyle w:val="OtherTableBody"/>
              <w:jc w:val="center"/>
            </w:pPr>
            <w:r>
              <w:t>LSR</w:t>
            </w:r>
          </w:p>
        </w:tc>
        <w:tc>
          <w:tcPr>
            <w:tcW w:w="6583" w:type="dxa"/>
          </w:tcPr>
          <w:p w14:paraId="1D18A405" w14:textId="77777777" w:rsidR="00940027" w:rsidRDefault="00940027">
            <w:pPr>
              <w:pStyle w:val="OtherTableBody"/>
            </w:pPr>
            <w:r>
              <w:t>Automated equipment log/service request message</w:t>
            </w:r>
          </w:p>
        </w:tc>
        <w:tc>
          <w:tcPr>
            <w:tcW w:w="1417" w:type="dxa"/>
          </w:tcPr>
          <w:p w14:paraId="5559147B" w14:textId="77777777" w:rsidR="00940027" w:rsidRDefault="00940027">
            <w:pPr>
              <w:pStyle w:val="OtherTableBody"/>
              <w:jc w:val="center"/>
            </w:pPr>
            <w:r>
              <w:t>13.3.13</w:t>
            </w:r>
          </w:p>
        </w:tc>
      </w:tr>
      <w:tr w:rsidR="00940027" w14:paraId="086AC8F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B7B7284" w14:textId="77777777" w:rsidR="00940027" w:rsidRDefault="00940027">
            <w:pPr>
              <w:pStyle w:val="OtherTableBody"/>
              <w:jc w:val="center"/>
            </w:pPr>
            <w:r>
              <w:t>LSU</w:t>
            </w:r>
          </w:p>
        </w:tc>
        <w:tc>
          <w:tcPr>
            <w:tcW w:w="6583" w:type="dxa"/>
          </w:tcPr>
          <w:p w14:paraId="59E51BC0" w14:textId="77777777" w:rsidR="00940027" w:rsidRDefault="00940027">
            <w:pPr>
              <w:pStyle w:val="OtherTableBody"/>
            </w:pPr>
            <w:r>
              <w:t>Automated equipment log/service update message</w:t>
            </w:r>
          </w:p>
        </w:tc>
        <w:tc>
          <w:tcPr>
            <w:tcW w:w="1417" w:type="dxa"/>
          </w:tcPr>
          <w:p w14:paraId="456680DF" w14:textId="77777777" w:rsidR="00940027" w:rsidRDefault="00940027">
            <w:pPr>
              <w:pStyle w:val="OtherTableBody"/>
              <w:jc w:val="center"/>
            </w:pPr>
            <w:r>
              <w:t>13.3.12</w:t>
            </w:r>
          </w:p>
        </w:tc>
      </w:tr>
      <w:tr w:rsidR="00940027" w14:paraId="5980FFF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03ACC9C2" w14:textId="77777777" w:rsidR="00940027" w:rsidRDefault="00940027">
            <w:pPr>
              <w:pStyle w:val="OtherTableBody"/>
              <w:jc w:val="center"/>
            </w:pPr>
            <w:r>
              <w:t>M</w:t>
            </w:r>
            <w:smartTag w:uri="urn:schemas-microsoft-com:office:smarttags" w:element="PersonName">
              <w:r>
                <w:t>DM</w:t>
              </w:r>
            </w:smartTag>
          </w:p>
        </w:tc>
        <w:tc>
          <w:tcPr>
            <w:tcW w:w="6583" w:type="dxa"/>
          </w:tcPr>
          <w:p w14:paraId="16C4CE07" w14:textId="77777777" w:rsidR="00940027" w:rsidRDefault="00940027">
            <w:pPr>
              <w:pStyle w:val="OtherTableBody"/>
            </w:pPr>
            <w:r>
              <w:t>Medical document management</w:t>
            </w:r>
          </w:p>
        </w:tc>
        <w:tc>
          <w:tcPr>
            <w:tcW w:w="1417" w:type="dxa"/>
          </w:tcPr>
          <w:p w14:paraId="17209F03" w14:textId="77777777" w:rsidR="00940027" w:rsidRDefault="00940027">
            <w:pPr>
              <w:pStyle w:val="OtherTableBody"/>
              <w:jc w:val="center"/>
            </w:pPr>
            <w:r>
              <w:t>9.5.1</w:t>
            </w:r>
          </w:p>
        </w:tc>
      </w:tr>
      <w:tr w:rsidR="00940027" w14:paraId="6107E06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4E8AAAE" w14:textId="77777777" w:rsidR="00940027" w:rsidRDefault="00940027">
            <w:pPr>
              <w:pStyle w:val="OtherTableBody"/>
              <w:jc w:val="center"/>
            </w:pPr>
            <w:r>
              <w:t>MFK</w:t>
            </w:r>
          </w:p>
        </w:tc>
        <w:tc>
          <w:tcPr>
            <w:tcW w:w="6583" w:type="dxa"/>
          </w:tcPr>
          <w:p w14:paraId="2CE8AA08" w14:textId="77777777" w:rsidR="00940027" w:rsidRDefault="00940027">
            <w:pPr>
              <w:pStyle w:val="OtherTableBody"/>
            </w:pPr>
            <w:r>
              <w:t>Master files application acknowledgment</w:t>
            </w:r>
          </w:p>
        </w:tc>
        <w:tc>
          <w:tcPr>
            <w:tcW w:w="1417" w:type="dxa"/>
          </w:tcPr>
          <w:p w14:paraId="74CFC00E" w14:textId="77777777" w:rsidR="00940027" w:rsidRDefault="00940027">
            <w:pPr>
              <w:pStyle w:val="OtherTableBody"/>
              <w:jc w:val="center"/>
            </w:pPr>
            <w:r>
              <w:t>8.4.1</w:t>
            </w:r>
          </w:p>
        </w:tc>
      </w:tr>
      <w:tr w:rsidR="00940027" w14:paraId="3AB2069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0638D16C" w14:textId="77777777" w:rsidR="00940027" w:rsidRDefault="00940027">
            <w:pPr>
              <w:pStyle w:val="OtherTableBody"/>
              <w:jc w:val="center"/>
            </w:pPr>
            <w:r>
              <w:t>MFN</w:t>
            </w:r>
          </w:p>
        </w:tc>
        <w:tc>
          <w:tcPr>
            <w:tcW w:w="6583" w:type="dxa"/>
          </w:tcPr>
          <w:p w14:paraId="4CC6D554" w14:textId="77777777" w:rsidR="00940027" w:rsidRDefault="00940027">
            <w:pPr>
              <w:pStyle w:val="OtherTableBody"/>
            </w:pPr>
            <w:r>
              <w:t>Master files notification</w:t>
            </w:r>
          </w:p>
        </w:tc>
        <w:tc>
          <w:tcPr>
            <w:tcW w:w="1417" w:type="dxa"/>
          </w:tcPr>
          <w:p w14:paraId="02F2E118" w14:textId="77777777" w:rsidR="00940027" w:rsidRDefault="00940027">
            <w:pPr>
              <w:pStyle w:val="OtherTableBody"/>
              <w:jc w:val="center"/>
            </w:pPr>
            <w:r>
              <w:t>8.4.1</w:t>
            </w:r>
          </w:p>
        </w:tc>
      </w:tr>
      <w:tr w:rsidR="00940027" w14:paraId="7314790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5AB2F95D" w14:textId="77777777" w:rsidR="00940027" w:rsidRDefault="00940027">
            <w:pPr>
              <w:pStyle w:val="OtherTableBody"/>
              <w:jc w:val="center"/>
            </w:pPr>
            <w:r>
              <w:t>MFQ</w:t>
            </w:r>
          </w:p>
        </w:tc>
        <w:tc>
          <w:tcPr>
            <w:tcW w:w="6583" w:type="dxa"/>
          </w:tcPr>
          <w:p w14:paraId="1F154BF7" w14:textId="77777777" w:rsidR="00940027" w:rsidRDefault="00940027">
            <w:pPr>
              <w:pStyle w:val="OtherTableBody"/>
            </w:pPr>
            <w:r>
              <w:t>Master files query</w:t>
            </w:r>
          </w:p>
        </w:tc>
        <w:tc>
          <w:tcPr>
            <w:tcW w:w="1417" w:type="dxa"/>
          </w:tcPr>
          <w:p w14:paraId="0F0FFAC8" w14:textId="77777777" w:rsidR="00940027" w:rsidRDefault="00940027">
            <w:pPr>
              <w:pStyle w:val="OtherTableBody"/>
              <w:jc w:val="center"/>
            </w:pPr>
            <w:r>
              <w:t>8.4.4</w:t>
            </w:r>
          </w:p>
        </w:tc>
      </w:tr>
      <w:tr w:rsidR="00940027" w14:paraId="71E5750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737438D1" w14:textId="77777777" w:rsidR="00940027" w:rsidRDefault="00940027">
            <w:pPr>
              <w:pStyle w:val="OtherTableBody"/>
              <w:jc w:val="center"/>
            </w:pPr>
            <w:r>
              <w:t>MFR</w:t>
            </w:r>
          </w:p>
        </w:tc>
        <w:tc>
          <w:tcPr>
            <w:tcW w:w="6583" w:type="dxa"/>
          </w:tcPr>
          <w:p w14:paraId="4CB48F27" w14:textId="77777777" w:rsidR="00940027" w:rsidRDefault="00940027">
            <w:pPr>
              <w:pStyle w:val="OtherTableBody"/>
            </w:pPr>
            <w:r>
              <w:t>Master files response</w:t>
            </w:r>
          </w:p>
        </w:tc>
        <w:tc>
          <w:tcPr>
            <w:tcW w:w="1417" w:type="dxa"/>
          </w:tcPr>
          <w:p w14:paraId="45E4B44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8.4.4</w:t>
            </w:r>
          </w:p>
        </w:tc>
      </w:tr>
      <w:tr w:rsidR="00940027" w14:paraId="4455EAA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0AC6F72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NMD</w:t>
            </w:r>
          </w:p>
        </w:tc>
        <w:tc>
          <w:tcPr>
            <w:tcW w:w="6583" w:type="dxa"/>
          </w:tcPr>
          <w:p w14:paraId="0E03EE1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Application management data message</w:t>
            </w:r>
          </w:p>
        </w:tc>
        <w:tc>
          <w:tcPr>
            <w:tcW w:w="1417" w:type="dxa"/>
          </w:tcPr>
          <w:p w14:paraId="47D1527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14.3.2</w:t>
            </w:r>
          </w:p>
        </w:tc>
      </w:tr>
      <w:tr w:rsidR="00940027" w14:paraId="698DC7C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2F18352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NMQ</w:t>
            </w:r>
          </w:p>
        </w:tc>
        <w:tc>
          <w:tcPr>
            <w:tcW w:w="6583" w:type="dxa"/>
          </w:tcPr>
          <w:p w14:paraId="4EBBF84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Application management query message</w:t>
            </w:r>
          </w:p>
        </w:tc>
        <w:tc>
          <w:tcPr>
            <w:tcW w:w="1417" w:type="dxa"/>
          </w:tcPr>
          <w:p w14:paraId="1C2F9C5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14.3.1</w:t>
            </w:r>
          </w:p>
        </w:tc>
      </w:tr>
      <w:tr w:rsidR="00940027" w14:paraId="1158CE2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7F3678D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NMR</w:t>
            </w:r>
          </w:p>
        </w:tc>
        <w:tc>
          <w:tcPr>
            <w:tcW w:w="6583" w:type="dxa"/>
          </w:tcPr>
          <w:p w14:paraId="67C6652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Application management response message</w:t>
            </w:r>
          </w:p>
        </w:tc>
        <w:tc>
          <w:tcPr>
            <w:tcW w:w="1417" w:type="dxa"/>
          </w:tcPr>
          <w:p w14:paraId="4123B162" w14:textId="77777777" w:rsidR="00940027" w:rsidRDefault="00940027">
            <w:pPr>
              <w:pStyle w:val="OtherTableBody"/>
              <w:jc w:val="center"/>
            </w:pPr>
            <w:r>
              <w:t>14.3.1</w:t>
            </w:r>
          </w:p>
        </w:tc>
      </w:tr>
      <w:tr w:rsidR="00940027" w14:paraId="4705761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16E86D15" w14:textId="77777777" w:rsidR="00940027" w:rsidRDefault="00940027">
            <w:pPr>
              <w:pStyle w:val="OtherTableBody"/>
              <w:jc w:val="center"/>
            </w:pPr>
            <w:r>
              <w:t>OMB</w:t>
            </w:r>
          </w:p>
        </w:tc>
        <w:tc>
          <w:tcPr>
            <w:tcW w:w="6583" w:type="dxa"/>
          </w:tcPr>
          <w:p w14:paraId="6DAD6EBB" w14:textId="77777777" w:rsidR="00940027" w:rsidRDefault="00940027">
            <w:pPr>
              <w:pStyle w:val="OtherTableBody"/>
            </w:pPr>
            <w:r>
              <w:t>Blood product order message</w:t>
            </w:r>
          </w:p>
        </w:tc>
        <w:tc>
          <w:tcPr>
            <w:tcW w:w="1417" w:type="dxa"/>
          </w:tcPr>
          <w:p w14:paraId="317DED4D" w14:textId="77777777" w:rsidR="00940027" w:rsidRDefault="00940027">
            <w:pPr>
              <w:pStyle w:val="OtherTableBody"/>
              <w:jc w:val="center"/>
            </w:pPr>
            <w:r>
              <w:t>4.20.1</w:t>
            </w:r>
          </w:p>
        </w:tc>
      </w:tr>
      <w:tr w:rsidR="00940027" w14:paraId="7E7B2D4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378F54E0" w14:textId="77777777" w:rsidR="00940027" w:rsidRDefault="00940027">
            <w:pPr>
              <w:pStyle w:val="OtherTableBody"/>
              <w:jc w:val="center"/>
            </w:pPr>
            <w:r>
              <w:t>OMD</w:t>
            </w:r>
          </w:p>
        </w:tc>
        <w:tc>
          <w:tcPr>
            <w:tcW w:w="6583" w:type="dxa"/>
          </w:tcPr>
          <w:p w14:paraId="10B7E208" w14:textId="77777777" w:rsidR="00940027" w:rsidRDefault="00940027">
            <w:pPr>
              <w:pStyle w:val="OtherTableBody"/>
            </w:pPr>
            <w:r>
              <w:t>Dietary order</w:t>
            </w:r>
          </w:p>
        </w:tc>
        <w:tc>
          <w:tcPr>
            <w:tcW w:w="1417" w:type="dxa"/>
          </w:tcPr>
          <w:p w14:paraId="7966F969" w14:textId="77777777" w:rsidR="00940027" w:rsidRDefault="00940027">
            <w:pPr>
              <w:pStyle w:val="OtherTableBody"/>
              <w:jc w:val="center"/>
            </w:pPr>
            <w:r>
              <w:t>4.7.1</w:t>
            </w:r>
          </w:p>
        </w:tc>
      </w:tr>
      <w:tr w:rsidR="00940027" w14:paraId="2F07B38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5685BC10" w14:textId="77777777" w:rsidR="00940027" w:rsidRDefault="00940027">
            <w:pPr>
              <w:pStyle w:val="OtherTableBody"/>
              <w:jc w:val="center"/>
            </w:pPr>
            <w:r>
              <w:t>OMG</w:t>
            </w:r>
          </w:p>
        </w:tc>
        <w:tc>
          <w:tcPr>
            <w:tcW w:w="6583" w:type="dxa"/>
          </w:tcPr>
          <w:p w14:paraId="638C8A9A" w14:textId="77777777" w:rsidR="00940027" w:rsidRDefault="00940027">
            <w:pPr>
              <w:pStyle w:val="OtherTableBody"/>
            </w:pPr>
            <w:r>
              <w:t>General clinical order message</w:t>
            </w:r>
          </w:p>
        </w:tc>
        <w:tc>
          <w:tcPr>
            <w:tcW w:w="1417" w:type="dxa"/>
          </w:tcPr>
          <w:p w14:paraId="21AE1927" w14:textId="77777777" w:rsidR="00940027" w:rsidRDefault="00940027">
            <w:pPr>
              <w:pStyle w:val="OtherTableBody"/>
              <w:jc w:val="center"/>
            </w:pPr>
            <w:r>
              <w:t>4.4.4</w:t>
            </w:r>
          </w:p>
        </w:tc>
      </w:tr>
      <w:tr w:rsidR="00940027" w14:paraId="7CA4D96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557F0B06" w14:textId="77777777" w:rsidR="00940027" w:rsidRDefault="00940027">
            <w:pPr>
              <w:pStyle w:val="OtherTableBody"/>
              <w:jc w:val="center"/>
            </w:pPr>
            <w:r>
              <w:t>OMI</w:t>
            </w:r>
          </w:p>
        </w:tc>
        <w:tc>
          <w:tcPr>
            <w:tcW w:w="6583" w:type="dxa"/>
          </w:tcPr>
          <w:p w14:paraId="05D6BBE0" w14:textId="77777777" w:rsidR="00940027" w:rsidRDefault="00940027">
            <w:pPr>
              <w:pStyle w:val="OtherTableBody"/>
            </w:pPr>
            <w:r>
              <w:t>Imaging order</w:t>
            </w:r>
          </w:p>
        </w:tc>
        <w:tc>
          <w:tcPr>
            <w:tcW w:w="1417" w:type="dxa"/>
          </w:tcPr>
          <w:p w14:paraId="19F239EC" w14:textId="77777777" w:rsidR="00940027" w:rsidRDefault="00940027">
            <w:pPr>
              <w:pStyle w:val="OtherTableBody"/>
              <w:jc w:val="center"/>
            </w:pPr>
            <w:r>
              <w:t>4.4.12</w:t>
            </w:r>
          </w:p>
        </w:tc>
      </w:tr>
      <w:tr w:rsidR="00940027" w14:paraId="1DBE0D0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5B34B62E" w14:textId="77777777" w:rsidR="00940027" w:rsidRDefault="00940027">
            <w:pPr>
              <w:pStyle w:val="OtherTableBody"/>
              <w:jc w:val="center"/>
            </w:pPr>
            <w:r>
              <w:t>OML</w:t>
            </w:r>
          </w:p>
        </w:tc>
        <w:tc>
          <w:tcPr>
            <w:tcW w:w="6583" w:type="dxa"/>
          </w:tcPr>
          <w:p w14:paraId="103DEF6F" w14:textId="77777777" w:rsidR="00940027" w:rsidRDefault="00940027">
            <w:pPr>
              <w:pStyle w:val="OtherTableBody"/>
            </w:pPr>
            <w:r>
              <w:t>Laboratory order message</w:t>
            </w:r>
          </w:p>
        </w:tc>
        <w:tc>
          <w:tcPr>
            <w:tcW w:w="1417" w:type="dxa"/>
          </w:tcPr>
          <w:p w14:paraId="33173E4E" w14:textId="77777777" w:rsidR="00940027" w:rsidRDefault="00940027">
            <w:pPr>
              <w:pStyle w:val="OtherTableBody"/>
              <w:jc w:val="center"/>
            </w:pPr>
            <w:r>
              <w:t>4.4.6</w:t>
            </w:r>
          </w:p>
        </w:tc>
      </w:tr>
      <w:tr w:rsidR="00940027" w14:paraId="1EBE48F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1F06A574" w14:textId="77777777" w:rsidR="00940027" w:rsidRDefault="00940027">
            <w:pPr>
              <w:pStyle w:val="OtherTableBody"/>
              <w:jc w:val="center"/>
            </w:pPr>
            <w:r>
              <w:t>OMN</w:t>
            </w:r>
          </w:p>
        </w:tc>
        <w:tc>
          <w:tcPr>
            <w:tcW w:w="6583" w:type="dxa"/>
          </w:tcPr>
          <w:p w14:paraId="5D0619CC" w14:textId="77777777" w:rsidR="00940027" w:rsidRDefault="00940027">
            <w:pPr>
              <w:pStyle w:val="OtherTableBody"/>
            </w:pPr>
            <w:r>
              <w:t>Non-stock requisition order message</w:t>
            </w:r>
          </w:p>
        </w:tc>
        <w:tc>
          <w:tcPr>
            <w:tcW w:w="1417" w:type="dxa"/>
          </w:tcPr>
          <w:p w14:paraId="4E188BF6" w14:textId="77777777" w:rsidR="00940027" w:rsidRDefault="00940027">
            <w:pPr>
              <w:pStyle w:val="OtherTableBody"/>
              <w:jc w:val="center"/>
            </w:pPr>
            <w:r>
              <w:t>4.10.3</w:t>
            </w:r>
          </w:p>
        </w:tc>
      </w:tr>
      <w:tr w:rsidR="00940027" w14:paraId="13A0353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05010099" w14:textId="77777777" w:rsidR="00940027" w:rsidRDefault="00940027">
            <w:pPr>
              <w:pStyle w:val="OtherTableBody"/>
              <w:jc w:val="center"/>
            </w:pPr>
            <w:r>
              <w:t>OMP</w:t>
            </w:r>
          </w:p>
        </w:tc>
        <w:tc>
          <w:tcPr>
            <w:tcW w:w="6583" w:type="dxa"/>
          </w:tcPr>
          <w:p w14:paraId="1280A628" w14:textId="77777777" w:rsidR="00940027" w:rsidRDefault="00940027">
            <w:pPr>
              <w:pStyle w:val="OtherTableBody"/>
            </w:pPr>
            <w:r>
              <w:t>Pharmacy/treatment order message</w:t>
            </w:r>
          </w:p>
        </w:tc>
        <w:tc>
          <w:tcPr>
            <w:tcW w:w="1417" w:type="dxa"/>
          </w:tcPr>
          <w:p w14:paraId="6C730553" w14:textId="77777777" w:rsidR="00940027" w:rsidRDefault="00940027">
            <w:pPr>
              <w:pStyle w:val="OtherTableBody"/>
              <w:jc w:val="center"/>
            </w:pPr>
            <w:r>
              <w:t>4.13.3</w:t>
            </w:r>
          </w:p>
        </w:tc>
      </w:tr>
      <w:tr w:rsidR="00940027" w14:paraId="52D94D6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042666C3" w14:textId="77777777" w:rsidR="00940027" w:rsidRDefault="00940027">
            <w:pPr>
              <w:pStyle w:val="OtherTableBody"/>
              <w:jc w:val="center"/>
            </w:pPr>
            <w:r>
              <w:t>OMS</w:t>
            </w:r>
          </w:p>
        </w:tc>
        <w:tc>
          <w:tcPr>
            <w:tcW w:w="6583" w:type="dxa"/>
          </w:tcPr>
          <w:p w14:paraId="5040E9E8" w14:textId="77777777" w:rsidR="00940027" w:rsidRDefault="00940027">
            <w:pPr>
              <w:pStyle w:val="OtherTableBody"/>
            </w:pPr>
            <w:r>
              <w:t>Stock requisition order message</w:t>
            </w:r>
          </w:p>
        </w:tc>
        <w:tc>
          <w:tcPr>
            <w:tcW w:w="1417" w:type="dxa"/>
          </w:tcPr>
          <w:p w14:paraId="655A436B" w14:textId="77777777" w:rsidR="00940027" w:rsidRDefault="00940027">
            <w:pPr>
              <w:pStyle w:val="OtherTableBody"/>
              <w:jc w:val="center"/>
            </w:pPr>
            <w:r>
              <w:t>4.10.1</w:t>
            </w:r>
          </w:p>
        </w:tc>
      </w:tr>
      <w:tr w:rsidR="00940027" w14:paraId="1AE1E85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757BCAC6" w14:textId="77777777" w:rsidR="00940027" w:rsidRDefault="00940027">
            <w:pPr>
              <w:pStyle w:val="OtherTableBody"/>
              <w:jc w:val="center"/>
            </w:pPr>
            <w:r>
              <w:t>ORB</w:t>
            </w:r>
          </w:p>
        </w:tc>
        <w:tc>
          <w:tcPr>
            <w:tcW w:w="6583" w:type="dxa"/>
          </w:tcPr>
          <w:p w14:paraId="291F0405" w14:textId="77777777" w:rsidR="00940027" w:rsidRDefault="00940027">
            <w:pPr>
              <w:pStyle w:val="OtherTableBody"/>
            </w:pPr>
            <w:r>
              <w:t>Blood product order acknowledgement message</w:t>
            </w:r>
          </w:p>
        </w:tc>
        <w:tc>
          <w:tcPr>
            <w:tcW w:w="1417" w:type="dxa"/>
          </w:tcPr>
          <w:p w14:paraId="25E9F17C" w14:textId="77777777" w:rsidR="00940027" w:rsidRDefault="00940027">
            <w:pPr>
              <w:pStyle w:val="OtherTableBody"/>
              <w:jc w:val="center"/>
            </w:pPr>
            <w:r>
              <w:t>4.20.2</w:t>
            </w:r>
          </w:p>
        </w:tc>
      </w:tr>
      <w:tr w:rsidR="00940027" w14:paraId="730FB4B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79AC6E3" w14:textId="77777777" w:rsidR="00940027" w:rsidRDefault="00940027">
            <w:pPr>
              <w:pStyle w:val="OtherTableBody"/>
              <w:jc w:val="center"/>
            </w:pPr>
            <w:r>
              <w:t>ORD</w:t>
            </w:r>
          </w:p>
        </w:tc>
        <w:tc>
          <w:tcPr>
            <w:tcW w:w="6583" w:type="dxa"/>
          </w:tcPr>
          <w:p w14:paraId="37CCF3A4" w14:textId="77777777" w:rsidR="00940027" w:rsidRDefault="00940027">
            <w:pPr>
              <w:pStyle w:val="OtherTableBody"/>
            </w:pPr>
            <w:r>
              <w:t>Dietary order acknowledgment message</w:t>
            </w:r>
          </w:p>
        </w:tc>
        <w:tc>
          <w:tcPr>
            <w:tcW w:w="1417" w:type="dxa"/>
          </w:tcPr>
          <w:p w14:paraId="4CABBA1C" w14:textId="77777777" w:rsidR="00940027" w:rsidRDefault="00940027">
            <w:pPr>
              <w:pStyle w:val="OtherTableBody"/>
              <w:jc w:val="center"/>
            </w:pPr>
            <w:r>
              <w:t>4.7.2</w:t>
            </w:r>
          </w:p>
        </w:tc>
      </w:tr>
      <w:tr w:rsidR="00940027" w14:paraId="292CD6D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3C94A394" w14:textId="77777777" w:rsidR="00940027" w:rsidRDefault="00940027">
            <w:pPr>
              <w:pStyle w:val="OtherTableBody"/>
              <w:jc w:val="center"/>
            </w:pPr>
            <w:r>
              <w:t>ORF</w:t>
            </w:r>
          </w:p>
        </w:tc>
        <w:tc>
          <w:tcPr>
            <w:tcW w:w="6583" w:type="dxa"/>
          </w:tcPr>
          <w:p w14:paraId="2D54292D" w14:textId="77777777" w:rsidR="00940027" w:rsidRDefault="00940027">
            <w:pPr>
              <w:pStyle w:val="OtherTableBody"/>
            </w:pPr>
            <w:r>
              <w:t>Query for results of observation</w:t>
            </w:r>
          </w:p>
        </w:tc>
        <w:tc>
          <w:tcPr>
            <w:tcW w:w="1417" w:type="dxa"/>
          </w:tcPr>
          <w:p w14:paraId="10BC76F9" w14:textId="77777777" w:rsidR="00940027" w:rsidRDefault="00940027">
            <w:pPr>
              <w:pStyle w:val="OtherTableBody"/>
              <w:jc w:val="center"/>
            </w:pPr>
            <w:r>
              <w:t>7.3.3</w:t>
            </w:r>
          </w:p>
        </w:tc>
      </w:tr>
      <w:tr w:rsidR="00940027" w14:paraId="1543693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383AF2A3" w14:textId="77777777" w:rsidR="00940027" w:rsidRDefault="00940027">
            <w:pPr>
              <w:pStyle w:val="OtherTableBody"/>
              <w:jc w:val="center"/>
            </w:pPr>
            <w:r>
              <w:t>ORG</w:t>
            </w:r>
          </w:p>
        </w:tc>
        <w:tc>
          <w:tcPr>
            <w:tcW w:w="6583" w:type="dxa"/>
          </w:tcPr>
          <w:p w14:paraId="487B2CB5" w14:textId="77777777" w:rsidR="00940027" w:rsidRDefault="00940027">
            <w:pPr>
              <w:pStyle w:val="OtherTableBody"/>
            </w:pPr>
            <w:r>
              <w:t>General clinical order acknowledgment message</w:t>
            </w:r>
          </w:p>
        </w:tc>
        <w:tc>
          <w:tcPr>
            <w:tcW w:w="1417" w:type="dxa"/>
          </w:tcPr>
          <w:p w14:paraId="386EFF42" w14:textId="77777777" w:rsidR="00940027" w:rsidRDefault="00940027">
            <w:pPr>
              <w:pStyle w:val="OtherTableBody"/>
              <w:jc w:val="center"/>
            </w:pPr>
            <w:r>
              <w:t>4.4.5</w:t>
            </w:r>
          </w:p>
        </w:tc>
      </w:tr>
      <w:tr w:rsidR="00940027" w14:paraId="1948A9A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5627F51D" w14:textId="77777777" w:rsidR="00940027" w:rsidRDefault="00940027">
            <w:pPr>
              <w:pStyle w:val="OtherTableBody"/>
              <w:jc w:val="center"/>
            </w:pPr>
            <w:r>
              <w:t>ORI</w:t>
            </w:r>
          </w:p>
        </w:tc>
        <w:tc>
          <w:tcPr>
            <w:tcW w:w="6583" w:type="dxa"/>
          </w:tcPr>
          <w:p w14:paraId="55F331BA" w14:textId="77777777" w:rsidR="00940027" w:rsidRDefault="00940027">
            <w:pPr>
              <w:pStyle w:val="OtherTableBody"/>
            </w:pPr>
            <w:r>
              <w:t>Imaging order acknowledgement message</w:t>
            </w:r>
          </w:p>
        </w:tc>
        <w:tc>
          <w:tcPr>
            <w:tcW w:w="1417" w:type="dxa"/>
          </w:tcPr>
          <w:p w14:paraId="6DC77E64" w14:textId="77777777" w:rsidR="00940027" w:rsidRDefault="00940027">
            <w:pPr>
              <w:pStyle w:val="OtherTableBody"/>
              <w:jc w:val="center"/>
            </w:pPr>
            <w:r>
              <w:t>4.4.13</w:t>
            </w:r>
          </w:p>
        </w:tc>
      </w:tr>
      <w:tr w:rsidR="00940027" w14:paraId="4AB4D96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13A15818" w14:textId="77777777" w:rsidR="00940027" w:rsidRDefault="00940027">
            <w:pPr>
              <w:pStyle w:val="OtherTableBody"/>
              <w:jc w:val="center"/>
            </w:pPr>
            <w:r>
              <w:t>ORL</w:t>
            </w:r>
          </w:p>
        </w:tc>
        <w:tc>
          <w:tcPr>
            <w:tcW w:w="6583" w:type="dxa"/>
          </w:tcPr>
          <w:p w14:paraId="2FBD3DD4" w14:textId="77777777" w:rsidR="00940027" w:rsidRDefault="00940027">
            <w:pPr>
              <w:pStyle w:val="OtherTableBody"/>
            </w:pPr>
            <w:r>
              <w:t>Laboratory acknowledgment message (unsolicited)</w:t>
            </w:r>
          </w:p>
        </w:tc>
        <w:tc>
          <w:tcPr>
            <w:tcW w:w="1417" w:type="dxa"/>
          </w:tcPr>
          <w:p w14:paraId="09F9AED5" w14:textId="77777777" w:rsidR="00940027" w:rsidRDefault="00940027">
            <w:pPr>
              <w:pStyle w:val="OtherTableBody"/>
              <w:jc w:val="center"/>
            </w:pPr>
            <w:r>
              <w:t>4.4.7</w:t>
            </w:r>
          </w:p>
        </w:tc>
      </w:tr>
      <w:tr w:rsidR="00940027" w14:paraId="04CD840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1705FF58" w14:textId="77777777" w:rsidR="00940027" w:rsidRDefault="00940027">
            <w:pPr>
              <w:pStyle w:val="OtherTableBody"/>
              <w:jc w:val="center"/>
            </w:pPr>
            <w:r>
              <w:t>ORM</w:t>
            </w:r>
          </w:p>
        </w:tc>
        <w:tc>
          <w:tcPr>
            <w:tcW w:w="6583" w:type="dxa"/>
          </w:tcPr>
          <w:p w14:paraId="5C219727" w14:textId="77777777" w:rsidR="00940027" w:rsidRDefault="00940027">
            <w:pPr>
              <w:pStyle w:val="OtherTableBody"/>
            </w:pPr>
            <w:r>
              <w:t>Pharmacy/treatment order message</w:t>
            </w:r>
          </w:p>
        </w:tc>
        <w:tc>
          <w:tcPr>
            <w:tcW w:w="1417" w:type="dxa"/>
          </w:tcPr>
          <w:p w14:paraId="0FB09840" w14:textId="77777777" w:rsidR="00940027" w:rsidRDefault="00940027">
            <w:pPr>
              <w:pStyle w:val="OtherTableBody"/>
              <w:jc w:val="center"/>
            </w:pPr>
            <w:r>
              <w:t>4.4.1</w:t>
            </w:r>
          </w:p>
        </w:tc>
      </w:tr>
      <w:tr w:rsidR="00940027" w14:paraId="50A32BD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5B4DC90B" w14:textId="77777777" w:rsidR="00940027" w:rsidRDefault="00940027">
            <w:pPr>
              <w:pStyle w:val="OtherTableBody"/>
              <w:jc w:val="center"/>
            </w:pPr>
            <w:r>
              <w:t>ORN</w:t>
            </w:r>
          </w:p>
        </w:tc>
        <w:tc>
          <w:tcPr>
            <w:tcW w:w="6583" w:type="dxa"/>
          </w:tcPr>
          <w:p w14:paraId="52268B0E" w14:textId="77777777" w:rsidR="00940027" w:rsidRDefault="00940027">
            <w:pPr>
              <w:pStyle w:val="OtherTableBody"/>
            </w:pPr>
            <w:r>
              <w:t>Non-stock requisition - General order acknowledgment message</w:t>
            </w:r>
          </w:p>
        </w:tc>
        <w:tc>
          <w:tcPr>
            <w:tcW w:w="1417" w:type="dxa"/>
          </w:tcPr>
          <w:p w14:paraId="2BB16CAE" w14:textId="77777777" w:rsidR="00940027" w:rsidRDefault="00940027">
            <w:pPr>
              <w:pStyle w:val="OtherTableBody"/>
              <w:jc w:val="center"/>
            </w:pPr>
            <w:r>
              <w:t>4.10.4</w:t>
            </w:r>
          </w:p>
        </w:tc>
      </w:tr>
      <w:tr w:rsidR="00940027" w14:paraId="706C2E0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1ED5049D" w14:textId="77777777" w:rsidR="00940027" w:rsidRDefault="00940027">
            <w:pPr>
              <w:pStyle w:val="OtherTableBody"/>
              <w:jc w:val="center"/>
            </w:pPr>
            <w:r>
              <w:t>ORP</w:t>
            </w:r>
          </w:p>
        </w:tc>
        <w:tc>
          <w:tcPr>
            <w:tcW w:w="6583" w:type="dxa"/>
          </w:tcPr>
          <w:p w14:paraId="6D1EAF08" w14:textId="77777777" w:rsidR="00940027" w:rsidRDefault="00940027">
            <w:pPr>
              <w:pStyle w:val="OtherTableBody"/>
            </w:pPr>
            <w:r>
              <w:t>Pharmacy/treatment order acknowledgment message</w:t>
            </w:r>
          </w:p>
        </w:tc>
        <w:tc>
          <w:tcPr>
            <w:tcW w:w="1417" w:type="dxa"/>
          </w:tcPr>
          <w:p w14:paraId="4D2DC85B" w14:textId="77777777" w:rsidR="00940027" w:rsidRDefault="00940027">
            <w:pPr>
              <w:pStyle w:val="OtherTableBody"/>
              <w:jc w:val="center"/>
            </w:pPr>
            <w:r>
              <w:t>4.13.4</w:t>
            </w:r>
          </w:p>
        </w:tc>
      </w:tr>
      <w:tr w:rsidR="00940027" w14:paraId="33DDA6F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012F0D74" w14:textId="77777777" w:rsidR="00940027" w:rsidRDefault="00940027">
            <w:pPr>
              <w:pStyle w:val="OtherTableBody"/>
              <w:jc w:val="center"/>
            </w:pPr>
            <w:r>
              <w:t>ORR</w:t>
            </w:r>
          </w:p>
        </w:tc>
        <w:tc>
          <w:tcPr>
            <w:tcW w:w="6583" w:type="dxa"/>
          </w:tcPr>
          <w:p w14:paraId="0523CA20" w14:textId="77777777" w:rsidR="00940027" w:rsidRDefault="00940027">
            <w:pPr>
              <w:pStyle w:val="OtherTableBody"/>
            </w:pPr>
            <w:r>
              <w:t>General order response message response to any ORM</w:t>
            </w:r>
          </w:p>
        </w:tc>
        <w:tc>
          <w:tcPr>
            <w:tcW w:w="1417" w:type="dxa"/>
          </w:tcPr>
          <w:p w14:paraId="490DDCD5" w14:textId="77777777" w:rsidR="00940027" w:rsidRDefault="00940027">
            <w:pPr>
              <w:pStyle w:val="OtherTableBody"/>
              <w:jc w:val="center"/>
            </w:pPr>
            <w:r>
              <w:t>4.4.2</w:t>
            </w:r>
          </w:p>
        </w:tc>
      </w:tr>
      <w:tr w:rsidR="00940027" w14:paraId="7D7A7B2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595BF6B3" w14:textId="77777777" w:rsidR="00940027" w:rsidRDefault="00940027">
            <w:pPr>
              <w:pStyle w:val="OtherTableBody"/>
              <w:jc w:val="center"/>
            </w:pPr>
            <w:r>
              <w:t>ORS</w:t>
            </w:r>
          </w:p>
        </w:tc>
        <w:tc>
          <w:tcPr>
            <w:tcW w:w="6583" w:type="dxa"/>
          </w:tcPr>
          <w:p w14:paraId="3814131C" w14:textId="77777777" w:rsidR="00940027" w:rsidRDefault="00940027">
            <w:pPr>
              <w:pStyle w:val="OtherTableBody"/>
            </w:pPr>
            <w:r>
              <w:t>Stock requisition - Order acknowledgment message</w:t>
            </w:r>
          </w:p>
        </w:tc>
        <w:tc>
          <w:tcPr>
            <w:tcW w:w="1417" w:type="dxa"/>
          </w:tcPr>
          <w:p w14:paraId="752DEA17" w14:textId="77777777" w:rsidR="00940027" w:rsidRDefault="00940027">
            <w:pPr>
              <w:pStyle w:val="OtherTableBody"/>
              <w:jc w:val="center"/>
            </w:pPr>
            <w:r>
              <w:t>4.10.2</w:t>
            </w:r>
          </w:p>
        </w:tc>
      </w:tr>
      <w:tr w:rsidR="00940027" w14:paraId="506FC32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5ED35850" w14:textId="77777777" w:rsidR="00940027" w:rsidRDefault="00940027">
            <w:pPr>
              <w:pStyle w:val="OtherTableBody"/>
              <w:jc w:val="center"/>
            </w:pPr>
            <w:r>
              <w:t>ORU</w:t>
            </w:r>
          </w:p>
        </w:tc>
        <w:tc>
          <w:tcPr>
            <w:tcW w:w="6583" w:type="dxa"/>
          </w:tcPr>
          <w:p w14:paraId="6CEFEA79" w14:textId="77777777" w:rsidR="00940027" w:rsidRDefault="00940027">
            <w:pPr>
              <w:pStyle w:val="OtherTableBody"/>
            </w:pPr>
            <w:r>
              <w:t>Unsolicited transmission of an observation message</w:t>
            </w:r>
          </w:p>
        </w:tc>
        <w:tc>
          <w:tcPr>
            <w:tcW w:w="1417" w:type="dxa"/>
          </w:tcPr>
          <w:p w14:paraId="4B0315FF" w14:textId="77777777" w:rsidR="00940027" w:rsidRDefault="00940027">
            <w:pPr>
              <w:pStyle w:val="OtherTableBody"/>
              <w:jc w:val="center"/>
            </w:pPr>
            <w:r>
              <w:t>5.7.3.1</w:t>
            </w:r>
          </w:p>
        </w:tc>
      </w:tr>
      <w:tr w:rsidR="00940027" w14:paraId="3472D46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A9EC878" w14:textId="77777777" w:rsidR="00940027" w:rsidRDefault="00940027">
            <w:pPr>
              <w:pStyle w:val="OtherTableBody"/>
              <w:jc w:val="center"/>
            </w:pPr>
            <w:r>
              <w:t>OSQ</w:t>
            </w:r>
          </w:p>
        </w:tc>
        <w:tc>
          <w:tcPr>
            <w:tcW w:w="6583" w:type="dxa"/>
          </w:tcPr>
          <w:p w14:paraId="687D95DB" w14:textId="77777777" w:rsidR="00940027" w:rsidRDefault="00940027">
            <w:pPr>
              <w:pStyle w:val="OtherTableBody"/>
            </w:pPr>
            <w:r>
              <w:t>Query response for order status</w:t>
            </w:r>
          </w:p>
        </w:tc>
        <w:tc>
          <w:tcPr>
            <w:tcW w:w="1417" w:type="dxa"/>
          </w:tcPr>
          <w:p w14:paraId="34EAF2D6" w14:textId="77777777" w:rsidR="00940027" w:rsidRDefault="00940027">
            <w:pPr>
              <w:pStyle w:val="OtherTableBody"/>
              <w:jc w:val="center"/>
            </w:pPr>
            <w:r>
              <w:t>4.4.3</w:t>
            </w:r>
          </w:p>
        </w:tc>
      </w:tr>
      <w:tr w:rsidR="00940027" w14:paraId="31162A7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344A88DF" w14:textId="77777777" w:rsidR="00940027" w:rsidRDefault="00940027">
            <w:pPr>
              <w:pStyle w:val="OtherTableBody"/>
              <w:jc w:val="center"/>
            </w:pPr>
            <w:r>
              <w:t>OSR</w:t>
            </w:r>
          </w:p>
        </w:tc>
        <w:tc>
          <w:tcPr>
            <w:tcW w:w="6583" w:type="dxa"/>
          </w:tcPr>
          <w:p w14:paraId="2A71A19D" w14:textId="77777777" w:rsidR="00940027" w:rsidRDefault="00940027">
            <w:pPr>
              <w:pStyle w:val="OtherTableBody"/>
            </w:pPr>
            <w:r>
              <w:t>Query response for order status</w:t>
            </w:r>
          </w:p>
        </w:tc>
        <w:tc>
          <w:tcPr>
            <w:tcW w:w="1417" w:type="dxa"/>
          </w:tcPr>
          <w:p w14:paraId="6451CC44" w14:textId="77777777" w:rsidR="00940027" w:rsidRDefault="00940027">
            <w:pPr>
              <w:pStyle w:val="OtherTableBody"/>
              <w:jc w:val="center"/>
            </w:pPr>
            <w:r>
              <w:t>4.4.3</w:t>
            </w:r>
          </w:p>
        </w:tc>
      </w:tr>
      <w:tr w:rsidR="00940027" w14:paraId="1477725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3A66ED72" w14:textId="77777777" w:rsidR="00940027" w:rsidRDefault="00940027">
            <w:pPr>
              <w:pStyle w:val="OtherTableBody"/>
              <w:jc w:val="center"/>
            </w:pPr>
            <w:r>
              <w:t>OUL</w:t>
            </w:r>
          </w:p>
        </w:tc>
        <w:tc>
          <w:tcPr>
            <w:tcW w:w="6583" w:type="dxa"/>
          </w:tcPr>
          <w:p w14:paraId="19AFF154" w14:textId="77777777" w:rsidR="00940027" w:rsidRDefault="00940027">
            <w:pPr>
              <w:pStyle w:val="OtherTableBody"/>
            </w:pPr>
            <w:r>
              <w:t>Unsolicited laboratory observation message</w:t>
            </w:r>
          </w:p>
        </w:tc>
        <w:tc>
          <w:tcPr>
            <w:tcW w:w="1417" w:type="dxa"/>
          </w:tcPr>
          <w:p w14:paraId="0DC9DEDD" w14:textId="77777777" w:rsidR="00940027" w:rsidRDefault="00940027">
            <w:pPr>
              <w:pStyle w:val="OtherTableBody"/>
              <w:jc w:val="center"/>
            </w:pPr>
            <w:r>
              <w:t>7.3.2</w:t>
            </w:r>
          </w:p>
        </w:tc>
      </w:tr>
      <w:tr w:rsidR="00940027" w14:paraId="2BAFF75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56B4ED3" w14:textId="77777777" w:rsidR="00940027" w:rsidRDefault="00940027">
            <w:pPr>
              <w:pStyle w:val="OtherTableBody"/>
              <w:jc w:val="center"/>
            </w:pPr>
            <w:r>
              <w:t>PEX</w:t>
            </w:r>
          </w:p>
        </w:tc>
        <w:tc>
          <w:tcPr>
            <w:tcW w:w="6583" w:type="dxa"/>
          </w:tcPr>
          <w:p w14:paraId="40BBC3DA" w14:textId="77777777" w:rsidR="00940027" w:rsidRDefault="00940027">
            <w:pPr>
              <w:pStyle w:val="OtherTableBody"/>
            </w:pPr>
            <w:r>
              <w:t>Product experience message</w:t>
            </w:r>
          </w:p>
        </w:tc>
        <w:tc>
          <w:tcPr>
            <w:tcW w:w="1417" w:type="dxa"/>
          </w:tcPr>
          <w:p w14:paraId="7E555BCE" w14:textId="77777777" w:rsidR="00940027" w:rsidRDefault="00940027">
            <w:pPr>
              <w:pStyle w:val="OtherTableBody"/>
              <w:jc w:val="center"/>
            </w:pPr>
            <w:r>
              <w:t>7.11.1</w:t>
            </w:r>
          </w:p>
        </w:tc>
      </w:tr>
      <w:tr w:rsidR="00940027" w14:paraId="03304CD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18B03759" w14:textId="77777777" w:rsidR="00940027" w:rsidRDefault="00940027">
            <w:pPr>
              <w:pStyle w:val="OtherTableBody"/>
              <w:jc w:val="center"/>
            </w:pPr>
            <w:r>
              <w:t>PGL</w:t>
            </w:r>
          </w:p>
        </w:tc>
        <w:tc>
          <w:tcPr>
            <w:tcW w:w="6583" w:type="dxa"/>
          </w:tcPr>
          <w:p w14:paraId="3B47FF0A" w14:textId="77777777" w:rsidR="00940027" w:rsidRDefault="00940027">
            <w:pPr>
              <w:pStyle w:val="OtherTableBody"/>
            </w:pPr>
            <w:r>
              <w:t>Patient goal message</w:t>
            </w:r>
          </w:p>
        </w:tc>
        <w:tc>
          <w:tcPr>
            <w:tcW w:w="1417" w:type="dxa"/>
          </w:tcPr>
          <w:p w14:paraId="540FF4D4" w14:textId="77777777" w:rsidR="00940027" w:rsidRDefault="00940027">
            <w:pPr>
              <w:pStyle w:val="OtherTableBody"/>
              <w:jc w:val="center"/>
            </w:pPr>
            <w:r>
              <w:t>12.3.1</w:t>
            </w:r>
          </w:p>
        </w:tc>
      </w:tr>
      <w:tr w:rsidR="00940027" w14:paraId="6B863CC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EFFEC07" w14:textId="77777777" w:rsidR="00940027" w:rsidRDefault="00940027">
            <w:pPr>
              <w:pStyle w:val="OtherTableBody"/>
              <w:jc w:val="center"/>
            </w:pPr>
            <w:r>
              <w:t>PIN</w:t>
            </w:r>
          </w:p>
        </w:tc>
        <w:tc>
          <w:tcPr>
            <w:tcW w:w="6583" w:type="dxa"/>
          </w:tcPr>
          <w:p w14:paraId="6B0EBD48" w14:textId="77777777" w:rsidR="00940027" w:rsidRDefault="00940027">
            <w:pPr>
              <w:pStyle w:val="OtherTableBody"/>
            </w:pPr>
            <w:r>
              <w:t>Patient insurance information</w:t>
            </w:r>
          </w:p>
        </w:tc>
        <w:tc>
          <w:tcPr>
            <w:tcW w:w="1417" w:type="dxa"/>
          </w:tcPr>
          <w:p w14:paraId="2F8063ED" w14:textId="77777777" w:rsidR="00940027" w:rsidRDefault="00940027">
            <w:pPr>
              <w:pStyle w:val="OtherTableBody"/>
              <w:jc w:val="center"/>
            </w:pPr>
            <w:r>
              <w:t>11.3.7</w:t>
            </w:r>
          </w:p>
        </w:tc>
      </w:tr>
      <w:tr w:rsidR="00940027" w14:paraId="34DD51D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17D7B681" w14:textId="77777777" w:rsidR="00940027" w:rsidRDefault="00940027">
            <w:pPr>
              <w:pStyle w:val="OtherTableBody"/>
              <w:jc w:val="center"/>
            </w:pPr>
            <w:r>
              <w:t>PMU</w:t>
            </w:r>
          </w:p>
        </w:tc>
        <w:tc>
          <w:tcPr>
            <w:tcW w:w="6583" w:type="dxa"/>
          </w:tcPr>
          <w:p w14:paraId="49813C84" w14:textId="77777777" w:rsidR="00940027" w:rsidRDefault="00940027">
            <w:pPr>
              <w:pStyle w:val="OtherTableBody"/>
            </w:pPr>
            <w:r>
              <w:t>Add personnel record</w:t>
            </w:r>
          </w:p>
        </w:tc>
        <w:tc>
          <w:tcPr>
            <w:tcW w:w="1417" w:type="dxa"/>
          </w:tcPr>
          <w:p w14:paraId="7DFB82FE" w14:textId="77777777" w:rsidR="00940027" w:rsidRDefault="00940027">
            <w:pPr>
              <w:pStyle w:val="OtherTableBody"/>
              <w:jc w:val="center"/>
            </w:pPr>
            <w:r>
              <w:t>15.3.1</w:t>
            </w:r>
          </w:p>
        </w:tc>
      </w:tr>
      <w:tr w:rsidR="00940027" w14:paraId="5B13F4A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2998AF65" w14:textId="77777777" w:rsidR="00940027" w:rsidRDefault="00940027">
            <w:pPr>
              <w:pStyle w:val="OtherTableBody"/>
              <w:jc w:val="center"/>
            </w:pPr>
            <w:r>
              <w:t>PPG</w:t>
            </w:r>
          </w:p>
        </w:tc>
        <w:tc>
          <w:tcPr>
            <w:tcW w:w="6583" w:type="dxa"/>
          </w:tcPr>
          <w:p w14:paraId="618D81D1" w14:textId="77777777" w:rsidR="00940027" w:rsidRDefault="00940027">
            <w:pPr>
              <w:pStyle w:val="OtherTableBody"/>
            </w:pPr>
            <w:r>
              <w:t>Patient pathway message (goal-oriented)</w:t>
            </w:r>
          </w:p>
        </w:tc>
        <w:tc>
          <w:tcPr>
            <w:tcW w:w="1417" w:type="dxa"/>
          </w:tcPr>
          <w:p w14:paraId="0CBA1DC0" w14:textId="77777777" w:rsidR="00940027" w:rsidRDefault="00940027">
            <w:pPr>
              <w:pStyle w:val="OtherTableBody"/>
              <w:jc w:val="center"/>
            </w:pPr>
            <w:r>
              <w:t>12.3.4</w:t>
            </w:r>
          </w:p>
        </w:tc>
      </w:tr>
      <w:tr w:rsidR="00940027" w14:paraId="2D17305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279DF427" w14:textId="77777777" w:rsidR="00940027" w:rsidRDefault="00940027">
            <w:pPr>
              <w:pStyle w:val="OtherTableBody"/>
              <w:jc w:val="center"/>
            </w:pPr>
            <w:r>
              <w:t>PPP</w:t>
            </w:r>
          </w:p>
        </w:tc>
        <w:tc>
          <w:tcPr>
            <w:tcW w:w="6583" w:type="dxa"/>
          </w:tcPr>
          <w:p w14:paraId="71AC4033" w14:textId="77777777" w:rsidR="00940027" w:rsidRDefault="00940027">
            <w:pPr>
              <w:pStyle w:val="OtherTableBody"/>
            </w:pPr>
            <w:r>
              <w:t>Patient pathway message (problem-oriented)</w:t>
            </w:r>
          </w:p>
        </w:tc>
        <w:tc>
          <w:tcPr>
            <w:tcW w:w="1417" w:type="dxa"/>
          </w:tcPr>
          <w:p w14:paraId="7827E207" w14:textId="77777777" w:rsidR="00940027" w:rsidRDefault="00940027">
            <w:pPr>
              <w:pStyle w:val="OtherTableBody"/>
              <w:jc w:val="center"/>
            </w:pPr>
            <w:r>
              <w:t>12.3.3</w:t>
            </w:r>
          </w:p>
        </w:tc>
      </w:tr>
      <w:tr w:rsidR="00940027" w14:paraId="33EF88C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DA62E94" w14:textId="77777777" w:rsidR="00940027" w:rsidRDefault="00940027">
            <w:pPr>
              <w:pStyle w:val="OtherTableBody"/>
              <w:jc w:val="center"/>
            </w:pPr>
            <w:r>
              <w:t>PPR</w:t>
            </w:r>
          </w:p>
        </w:tc>
        <w:tc>
          <w:tcPr>
            <w:tcW w:w="6583" w:type="dxa"/>
          </w:tcPr>
          <w:p w14:paraId="1B55CDB8" w14:textId="77777777" w:rsidR="00940027" w:rsidRDefault="00940027">
            <w:pPr>
              <w:pStyle w:val="OtherTableBody"/>
            </w:pPr>
            <w:r>
              <w:t>Patient problem message</w:t>
            </w:r>
          </w:p>
        </w:tc>
        <w:tc>
          <w:tcPr>
            <w:tcW w:w="1417" w:type="dxa"/>
          </w:tcPr>
          <w:p w14:paraId="45C1B953" w14:textId="77777777" w:rsidR="00940027" w:rsidRDefault="00940027">
            <w:pPr>
              <w:pStyle w:val="OtherTableBody"/>
              <w:jc w:val="center"/>
            </w:pPr>
            <w:r>
              <w:t>12.3.2</w:t>
            </w:r>
          </w:p>
        </w:tc>
      </w:tr>
      <w:tr w:rsidR="00940027" w14:paraId="7601636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07603702" w14:textId="77777777" w:rsidR="00940027" w:rsidRDefault="00940027">
            <w:pPr>
              <w:pStyle w:val="OtherTableBody"/>
              <w:jc w:val="center"/>
            </w:pPr>
            <w:r>
              <w:t>PPT</w:t>
            </w:r>
          </w:p>
        </w:tc>
        <w:tc>
          <w:tcPr>
            <w:tcW w:w="6583" w:type="dxa"/>
          </w:tcPr>
          <w:p w14:paraId="112AF7FC" w14:textId="77777777" w:rsidR="00940027" w:rsidRDefault="00940027">
            <w:pPr>
              <w:pStyle w:val="OtherTableBody"/>
            </w:pPr>
            <w:r>
              <w:t>Patient pathway goal-oriented response</w:t>
            </w:r>
          </w:p>
        </w:tc>
        <w:tc>
          <w:tcPr>
            <w:tcW w:w="1417" w:type="dxa"/>
          </w:tcPr>
          <w:p w14:paraId="38783120" w14:textId="77777777" w:rsidR="00940027" w:rsidRDefault="00940027">
            <w:pPr>
              <w:pStyle w:val="OtherTableBody"/>
              <w:jc w:val="center"/>
            </w:pPr>
            <w:r>
              <w:t>12.3.12</w:t>
            </w:r>
          </w:p>
        </w:tc>
      </w:tr>
      <w:tr w:rsidR="00940027" w14:paraId="78EDF39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2E4F4AE6" w14:textId="77777777" w:rsidR="00940027" w:rsidRDefault="00940027">
            <w:pPr>
              <w:pStyle w:val="OtherTableBody"/>
              <w:jc w:val="center"/>
            </w:pPr>
            <w:r>
              <w:t>PPV</w:t>
            </w:r>
          </w:p>
        </w:tc>
        <w:tc>
          <w:tcPr>
            <w:tcW w:w="6583" w:type="dxa"/>
          </w:tcPr>
          <w:p w14:paraId="32F9235C" w14:textId="77777777" w:rsidR="00940027" w:rsidRDefault="00940027">
            <w:pPr>
              <w:pStyle w:val="OtherTableBody"/>
            </w:pPr>
            <w:r>
              <w:t>Patient goal response</w:t>
            </w:r>
          </w:p>
        </w:tc>
        <w:tc>
          <w:tcPr>
            <w:tcW w:w="1417" w:type="dxa"/>
          </w:tcPr>
          <w:p w14:paraId="1ACE570B" w14:textId="77777777" w:rsidR="00940027" w:rsidRDefault="00940027">
            <w:pPr>
              <w:pStyle w:val="OtherTableBody"/>
              <w:jc w:val="center"/>
            </w:pPr>
            <w:r>
              <w:t>12.3.8</w:t>
            </w:r>
          </w:p>
        </w:tc>
      </w:tr>
      <w:tr w:rsidR="00940027" w14:paraId="48984FD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5BA6192E" w14:textId="77777777" w:rsidR="00940027" w:rsidRDefault="00940027">
            <w:pPr>
              <w:pStyle w:val="OtherTableBody"/>
              <w:jc w:val="center"/>
            </w:pPr>
            <w:r>
              <w:t>PRR</w:t>
            </w:r>
          </w:p>
        </w:tc>
        <w:tc>
          <w:tcPr>
            <w:tcW w:w="6583" w:type="dxa"/>
          </w:tcPr>
          <w:p w14:paraId="0E20DE58" w14:textId="77777777" w:rsidR="00940027" w:rsidRDefault="00940027">
            <w:pPr>
              <w:pStyle w:val="OtherTableBody"/>
            </w:pPr>
            <w:r>
              <w:t>Patient problem response</w:t>
            </w:r>
          </w:p>
        </w:tc>
        <w:tc>
          <w:tcPr>
            <w:tcW w:w="1417" w:type="dxa"/>
          </w:tcPr>
          <w:p w14:paraId="1DFE8746" w14:textId="77777777" w:rsidR="00940027" w:rsidRDefault="00940027">
            <w:pPr>
              <w:pStyle w:val="OtherTableBody"/>
              <w:jc w:val="center"/>
            </w:pPr>
            <w:r>
              <w:t>12.3.6</w:t>
            </w:r>
          </w:p>
        </w:tc>
      </w:tr>
      <w:tr w:rsidR="00940027" w14:paraId="38D7574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163BA28E" w14:textId="77777777" w:rsidR="00940027" w:rsidRDefault="00940027">
            <w:pPr>
              <w:pStyle w:val="OtherTableBody"/>
              <w:jc w:val="center"/>
            </w:pPr>
            <w:r>
              <w:t>PTR</w:t>
            </w:r>
          </w:p>
        </w:tc>
        <w:tc>
          <w:tcPr>
            <w:tcW w:w="6583" w:type="dxa"/>
          </w:tcPr>
          <w:p w14:paraId="08D7E4F3" w14:textId="77777777" w:rsidR="00940027" w:rsidRDefault="00940027">
            <w:pPr>
              <w:pStyle w:val="OtherTableBody"/>
            </w:pPr>
            <w:r>
              <w:t>Patient pathway problem-oriented response</w:t>
            </w:r>
          </w:p>
        </w:tc>
        <w:tc>
          <w:tcPr>
            <w:tcW w:w="1417" w:type="dxa"/>
          </w:tcPr>
          <w:p w14:paraId="5D76FD11" w14:textId="77777777" w:rsidR="00940027" w:rsidRDefault="00940027">
            <w:pPr>
              <w:pStyle w:val="OtherTableBody"/>
              <w:jc w:val="center"/>
            </w:pPr>
            <w:r>
              <w:t>12.3.10</w:t>
            </w:r>
          </w:p>
        </w:tc>
      </w:tr>
      <w:tr w:rsidR="00940027" w14:paraId="4482F78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383B4FE6" w14:textId="77777777" w:rsidR="00940027" w:rsidRDefault="00940027">
            <w:pPr>
              <w:pStyle w:val="OtherTableBody"/>
              <w:jc w:val="center"/>
            </w:pPr>
            <w:r>
              <w:t>QBP</w:t>
            </w:r>
          </w:p>
        </w:tc>
        <w:tc>
          <w:tcPr>
            <w:tcW w:w="6583" w:type="dxa"/>
          </w:tcPr>
          <w:p w14:paraId="56750AFD" w14:textId="77777777" w:rsidR="00940027" w:rsidRDefault="00940027">
            <w:pPr>
              <w:pStyle w:val="OtherTableBody"/>
            </w:pPr>
            <w:r>
              <w:t>Query by parameter</w:t>
            </w:r>
          </w:p>
        </w:tc>
        <w:tc>
          <w:tcPr>
            <w:tcW w:w="1417" w:type="dxa"/>
          </w:tcPr>
          <w:p w14:paraId="63335CFB" w14:textId="77777777" w:rsidR="00940027" w:rsidRDefault="00940027">
            <w:pPr>
              <w:pStyle w:val="OtherTableBody"/>
              <w:jc w:val="center"/>
            </w:pPr>
            <w:r>
              <w:t>3.3.56</w:t>
            </w:r>
          </w:p>
        </w:tc>
      </w:tr>
      <w:tr w:rsidR="00940027" w14:paraId="4470739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F5FCB6A" w14:textId="77777777" w:rsidR="00940027" w:rsidRDefault="00940027">
            <w:pPr>
              <w:pStyle w:val="OtherTableBody"/>
              <w:jc w:val="center"/>
            </w:pPr>
            <w:r>
              <w:t>QCK</w:t>
            </w:r>
          </w:p>
        </w:tc>
        <w:tc>
          <w:tcPr>
            <w:tcW w:w="6583" w:type="dxa"/>
          </w:tcPr>
          <w:p w14:paraId="490B90A0" w14:textId="77777777" w:rsidR="00940027" w:rsidRDefault="00940027">
            <w:pPr>
              <w:pStyle w:val="OtherTableBody"/>
            </w:pPr>
            <w:r>
              <w:t>Deferred query</w:t>
            </w:r>
          </w:p>
        </w:tc>
        <w:tc>
          <w:tcPr>
            <w:tcW w:w="1417" w:type="dxa"/>
          </w:tcPr>
          <w:p w14:paraId="5BB83259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5.10.3.1</w:t>
            </w:r>
          </w:p>
        </w:tc>
      </w:tr>
      <w:tr w:rsidR="00940027" w14:paraId="76D2D2B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290E8FD1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QCN</w:t>
            </w:r>
          </w:p>
        </w:tc>
        <w:tc>
          <w:tcPr>
            <w:tcW w:w="6583" w:type="dxa"/>
          </w:tcPr>
          <w:p w14:paraId="2EB00E5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Cancel query</w:t>
            </w:r>
          </w:p>
        </w:tc>
        <w:tc>
          <w:tcPr>
            <w:tcW w:w="1417" w:type="dxa"/>
          </w:tcPr>
          <w:p w14:paraId="3323933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5.4.6</w:t>
            </w:r>
          </w:p>
        </w:tc>
      </w:tr>
      <w:tr w:rsidR="00940027" w14:paraId="235F517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10EA590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QRY</w:t>
            </w:r>
          </w:p>
        </w:tc>
        <w:tc>
          <w:tcPr>
            <w:tcW w:w="6583" w:type="dxa"/>
          </w:tcPr>
          <w:p w14:paraId="09660AF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Query, original mode</w:t>
            </w:r>
          </w:p>
        </w:tc>
        <w:tc>
          <w:tcPr>
            <w:tcW w:w="1417" w:type="dxa"/>
          </w:tcPr>
          <w:p w14:paraId="2AC003D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3.3.19</w:t>
            </w:r>
          </w:p>
        </w:tc>
      </w:tr>
      <w:tr w:rsidR="00940027" w14:paraId="029B910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1AC4918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QSB</w:t>
            </w:r>
          </w:p>
        </w:tc>
        <w:tc>
          <w:tcPr>
            <w:tcW w:w="6583" w:type="dxa"/>
          </w:tcPr>
          <w:p w14:paraId="020FBF57" w14:textId="77777777" w:rsidR="00940027" w:rsidRDefault="00940027">
            <w:pPr>
              <w:pStyle w:val="OtherTableBody"/>
            </w:pPr>
            <w:r>
              <w:t>Create subscription</w:t>
            </w:r>
          </w:p>
        </w:tc>
        <w:tc>
          <w:tcPr>
            <w:tcW w:w="1417" w:type="dxa"/>
          </w:tcPr>
          <w:p w14:paraId="312C112C" w14:textId="77777777" w:rsidR="00940027" w:rsidRDefault="00940027">
            <w:pPr>
              <w:pStyle w:val="OtherTableBody"/>
              <w:jc w:val="center"/>
            </w:pPr>
            <w:r>
              <w:t>5.4.4</w:t>
            </w:r>
          </w:p>
        </w:tc>
      </w:tr>
      <w:tr w:rsidR="00940027" w14:paraId="1E83B89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25180520" w14:textId="77777777" w:rsidR="00940027" w:rsidRDefault="00940027">
            <w:pPr>
              <w:pStyle w:val="OtherTableBody"/>
              <w:jc w:val="center"/>
            </w:pPr>
            <w:r>
              <w:t>QSX</w:t>
            </w:r>
          </w:p>
        </w:tc>
        <w:tc>
          <w:tcPr>
            <w:tcW w:w="6583" w:type="dxa"/>
          </w:tcPr>
          <w:p w14:paraId="258963F6" w14:textId="77777777" w:rsidR="00940027" w:rsidRDefault="00940027">
            <w:pPr>
              <w:pStyle w:val="OtherTableBody"/>
            </w:pPr>
            <w:r>
              <w:t>Cancel subscription/acknowledge message</w:t>
            </w:r>
          </w:p>
        </w:tc>
        <w:tc>
          <w:tcPr>
            <w:tcW w:w="1417" w:type="dxa"/>
          </w:tcPr>
          <w:p w14:paraId="22CC9BDA" w14:textId="77777777" w:rsidR="00940027" w:rsidRDefault="00940027">
            <w:pPr>
              <w:pStyle w:val="OtherTableBody"/>
              <w:jc w:val="center"/>
            </w:pPr>
            <w:r>
              <w:t>5.4.7</w:t>
            </w:r>
          </w:p>
        </w:tc>
      </w:tr>
      <w:tr w:rsidR="00940027" w14:paraId="77F01FF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3E4E1E46" w14:textId="77777777" w:rsidR="00940027" w:rsidRDefault="00940027">
            <w:pPr>
              <w:pStyle w:val="OtherTableBody"/>
              <w:jc w:val="center"/>
            </w:pPr>
            <w:r>
              <w:t>QVR</w:t>
            </w:r>
          </w:p>
        </w:tc>
        <w:tc>
          <w:tcPr>
            <w:tcW w:w="6583" w:type="dxa"/>
          </w:tcPr>
          <w:p w14:paraId="55EC48F5" w14:textId="77777777" w:rsidR="00940027" w:rsidRDefault="00940027">
            <w:pPr>
              <w:pStyle w:val="OtherTableBody"/>
            </w:pPr>
            <w:r>
              <w:t>Query for previous events</w:t>
            </w:r>
          </w:p>
        </w:tc>
        <w:tc>
          <w:tcPr>
            <w:tcW w:w="1417" w:type="dxa"/>
          </w:tcPr>
          <w:p w14:paraId="64B7BD90" w14:textId="77777777" w:rsidR="00940027" w:rsidRDefault="00940027">
            <w:pPr>
              <w:pStyle w:val="OtherTableBody"/>
              <w:jc w:val="center"/>
            </w:pPr>
            <w:r>
              <w:t>5.4.5</w:t>
            </w:r>
          </w:p>
        </w:tc>
      </w:tr>
      <w:tr w:rsidR="00940027" w14:paraId="532B2C1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52083594" w14:textId="77777777" w:rsidR="00940027" w:rsidRDefault="00940027">
            <w:pPr>
              <w:pStyle w:val="OtherTableBody"/>
              <w:jc w:val="center"/>
            </w:pPr>
            <w:r>
              <w:t>RAR</w:t>
            </w:r>
          </w:p>
        </w:tc>
        <w:tc>
          <w:tcPr>
            <w:tcW w:w="6583" w:type="dxa"/>
          </w:tcPr>
          <w:p w14:paraId="1FFC5498" w14:textId="77777777" w:rsidR="00940027" w:rsidRDefault="00940027">
            <w:pPr>
              <w:pStyle w:val="OtherTableBody"/>
            </w:pPr>
            <w:r>
              <w:t>Pharmacy/treatment administration information</w:t>
            </w:r>
          </w:p>
        </w:tc>
        <w:tc>
          <w:tcPr>
            <w:tcW w:w="1417" w:type="dxa"/>
          </w:tcPr>
          <w:p w14:paraId="2E461F4A" w14:textId="77777777" w:rsidR="00940027" w:rsidRDefault="00940027">
            <w:pPr>
              <w:pStyle w:val="OtherTableBody"/>
              <w:jc w:val="center"/>
            </w:pPr>
            <w:r>
              <w:t>4.13.16</w:t>
            </w:r>
          </w:p>
        </w:tc>
      </w:tr>
      <w:tr w:rsidR="00940027" w14:paraId="6FF3281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3A46DF12" w14:textId="77777777" w:rsidR="00940027" w:rsidRDefault="00940027">
            <w:pPr>
              <w:pStyle w:val="OtherTableBody"/>
              <w:jc w:val="center"/>
            </w:pPr>
            <w:r>
              <w:t>RAS</w:t>
            </w:r>
          </w:p>
        </w:tc>
        <w:tc>
          <w:tcPr>
            <w:tcW w:w="6583" w:type="dxa"/>
          </w:tcPr>
          <w:p w14:paraId="4BE88D48" w14:textId="77777777" w:rsidR="00940027" w:rsidRDefault="00940027">
            <w:pPr>
              <w:pStyle w:val="OtherTableBody"/>
            </w:pPr>
            <w:r>
              <w:t>Pharmacy/treatment administration message</w:t>
            </w:r>
          </w:p>
        </w:tc>
        <w:tc>
          <w:tcPr>
            <w:tcW w:w="1417" w:type="dxa"/>
          </w:tcPr>
          <w:p w14:paraId="3380D188" w14:textId="77777777" w:rsidR="00940027" w:rsidRDefault="00940027">
            <w:pPr>
              <w:pStyle w:val="OtherTableBody"/>
              <w:jc w:val="center"/>
            </w:pPr>
            <w:r>
              <w:t>4.13.11</w:t>
            </w:r>
          </w:p>
        </w:tc>
      </w:tr>
      <w:tr w:rsidR="00940027" w14:paraId="5D27D46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5E560AD1" w14:textId="77777777" w:rsidR="00940027" w:rsidRDefault="00940027">
            <w:pPr>
              <w:pStyle w:val="OtherTableBody"/>
              <w:jc w:val="center"/>
            </w:pPr>
            <w:r>
              <w:t>RCI</w:t>
            </w:r>
          </w:p>
        </w:tc>
        <w:tc>
          <w:tcPr>
            <w:tcW w:w="6583" w:type="dxa"/>
          </w:tcPr>
          <w:p w14:paraId="25E9D58F" w14:textId="77777777" w:rsidR="00940027" w:rsidRDefault="00940027">
            <w:pPr>
              <w:pStyle w:val="OtherTableBody"/>
            </w:pPr>
            <w:r>
              <w:t>Return clinical information</w:t>
            </w:r>
          </w:p>
        </w:tc>
        <w:tc>
          <w:tcPr>
            <w:tcW w:w="1417" w:type="dxa"/>
          </w:tcPr>
          <w:p w14:paraId="16B29C6E" w14:textId="77777777" w:rsidR="00940027" w:rsidRDefault="00940027">
            <w:pPr>
              <w:pStyle w:val="OtherTableBody"/>
              <w:jc w:val="center"/>
            </w:pPr>
            <w:r>
              <w:t>11.3.5</w:t>
            </w:r>
          </w:p>
        </w:tc>
      </w:tr>
      <w:tr w:rsidR="00940027" w14:paraId="6E19707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5C0BF584" w14:textId="77777777" w:rsidR="00940027" w:rsidRDefault="00940027">
            <w:pPr>
              <w:pStyle w:val="OtherTableBody"/>
              <w:jc w:val="center"/>
            </w:pPr>
            <w:r>
              <w:t>RCL</w:t>
            </w:r>
          </w:p>
        </w:tc>
        <w:tc>
          <w:tcPr>
            <w:tcW w:w="6583" w:type="dxa"/>
          </w:tcPr>
          <w:p w14:paraId="51D6A617" w14:textId="77777777" w:rsidR="00940027" w:rsidRDefault="00940027">
            <w:pPr>
              <w:pStyle w:val="OtherTableBody"/>
            </w:pPr>
            <w:r>
              <w:t>Return clinical list</w:t>
            </w:r>
          </w:p>
        </w:tc>
        <w:tc>
          <w:tcPr>
            <w:tcW w:w="1417" w:type="dxa"/>
          </w:tcPr>
          <w:p w14:paraId="32AE91BB" w14:textId="77777777" w:rsidR="00940027" w:rsidRDefault="00940027">
            <w:pPr>
              <w:pStyle w:val="OtherTableBody"/>
              <w:jc w:val="center"/>
            </w:pPr>
            <w:r>
              <w:t>11.3.6</w:t>
            </w:r>
          </w:p>
        </w:tc>
      </w:tr>
      <w:tr w:rsidR="00940027" w14:paraId="0D15E4D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0FBCA7C" w14:textId="77777777" w:rsidR="00940027" w:rsidRDefault="00940027">
            <w:pPr>
              <w:pStyle w:val="OtherTableBody"/>
              <w:jc w:val="center"/>
            </w:pPr>
            <w:r>
              <w:t>RDE</w:t>
            </w:r>
          </w:p>
        </w:tc>
        <w:tc>
          <w:tcPr>
            <w:tcW w:w="6583" w:type="dxa"/>
          </w:tcPr>
          <w:p w14:paraId="3693E7AA" w14:textId="77777777" w:rsidR="00940027" w:rsidRDefault="00940027">
            <w:pPr>
              <w:pStyle w:val="OtherTableBody"/>
            </w:pPr>
            <w:r>
              <w:t>Pharmacy/treatment encoded order message</w:t>
            </w:r>
          </w:p>
        </w:tc>
        <w:tc>
          <w:tcPr>
            <w:tcW w:w="1417" w:type="dxa"/>
          </w:tcPr>
          <w:p w14:paraId="632B3ED2" w14:textId="77777777" w:rsidR="00940027" w:rsidRDefault="00940027">
            <w:pPr>
              <w:pStyle w:val="OtherTableBody"/>
              <w:jc w:val="center"/>
            </w:pPr>
            <w:r>
              <w:t>4.13.5</w:t>
            </w:r>
          </w:p>
        </w:tc>
      </w:tr>
      <w:tr w:rsidR="00940027" w14:paraId="2C8E0D5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1BF9E5AD" w14:textId="77777777" w:rsidR="00940027" w:rsidRDefault="00940027">
            <w:pPr>
              <w:pStyle w:val="OtherTableBody"/>
              <w:jc w:val="center"/>
            </w:pPr>
            <w:r>
              <w:t>RDR</w:t>
            </w:r>
          </w:p>
        </w:tc>
        <w:tc>
          <w:tcPr>
            <w:tcW w:w="6583" w:type="dxa"/>
          </w:tcPr>
          <w:p w14:paraId="5CECED32" w14:textId="77777777" w:rsidR="00940027" w:rsidRDefault="00940027">
            <w:pPr>
              <w:pStyle w:val="OtherTableBody"/>
            </w:pPr>
            <w:r>
              <w:t>Pharmacy/treatment dispense information</w:t>
            </w:r>
          </w:p>
        </w:tc>
        <w:tc>
          <w:tcPr>
            <w:tcW w:w="1417" w:type="dxa"/>
          </w:tcPr>
          <w:p w14:paraId="08547EB8" w14:textId="77777777" w:rsidR="00940027" w:rsidRDefault="00940027">
            <w:pPr>
              <w:pStyle w:val="OtherTableBody"/>
              <w:jc w:val="center"/>
            </w:pPr>
            <w:r>
              <w:t>4.13.17</w:t>
            </w:r>
          </w:p>
        </w:tc>
      </w:tr>
      <w:tr w:rsidR="00940027" w14:paraId="674D22C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0A3B5A6" w14:textId="77777777" w:rsidR="00940027" w:rsidRDefault="00940027">
            <w:pPr>
              <w:pStyle w:val="OtherTableBody"/>
              <w:jc w:val="center"/>
            </w:pPr>
            <w:r>
              <w:t>RDS</w:t>
            </w:r>
          </w:p>
        </w:tc>
        <w:tc>
          <w:tcPr>
            <w:tcW w:w="6583" w:type="dxa"/>
          </w:tcPr>
          <w:p w14:paraId="037C8DBB" w14:textId="77777777" w:rsidR="00940027" w:rsidRDefault="00940027">
            <w:pPr>
              <w:pStyle w:val="OtherTableBody"/>
            </w:pPr>
            <w:r>
              <w:t>Pharmacy/treatment dispense message</w:t>
            </w:r>
          </w:p>
        </w:tc>
        <w:tc>
          <w:tcPr>
            <w:tcW w:w="1417" w:type="dxa"/>
          </w:tcPr>
          <w:p w14:paraId="5C55EC0A" w14:textId="77777777" w:rsidR="00940027" w:rsidRDefault="00940027">
            <w:pPr>
              <w:pStyle w:val="OtherTableBody"/>
              <w:jc w:val="center"/>
            </w:pPr>
            <w:r>
              <w:t>4.13.7</w:t>
            </w:r>
          </w:p>
        </w:tc>
      </w:tr>
      <w:tr w:rsidR="00940027" w14:paraId="595C452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153D3D9D" w14:textId="77777777" w:rsidR="00940027" w:rsidRDefault="00940027">
            <w:pPr>
              <w:pStyle w:val="OtherTableBody"/>
              <w:jc w:val="center"/>
            </w:pPr>
            <w:r>
              <w:t>RDY</w:t>
            </w:r>
          </w:p>
        </w:tc>
        <w:tc>
          <w:tcPr>
            <w:tcW w:w="6583" w:type="dxa"/>
          </w:tcPr>
          <w:p w14:paraId="69715E6A" w14:textId="77777777" w:rsidR="00940027" w:rsidRDefault="00940027">
            <w:pPr>
              <w:pStyle w:val="OtherTableBody"/>
            </w:pPr>
            <w:r>
              <w:t>Display based response</w:t>
            </w:r>
          </w:p>
        </w:tc>
        <w:tc>
          <w:tcPr>
            <w:tcW w:w="1417" w:type="dxa"/>
          </w:tcPr>
          <w:p w14:paraId="3D3FF30E" w14:textId="77777777" w:rsidR="00940027" w:rsidRDefault="00940027">
            <w:pPr>
              <w:pStyle w:val="OtherTableBody"/>
              <w:jc w:val="center"/>
            </w:pPr>
            <w:r>
              <w:t>5.3.2.5</w:t>
            </w:r>
          </w:p>
        </w:tc>
      </w:tr>
      <w:tr w:rsidR="00940027" w14:paraId="7E4C258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3D6375F" w14:textId="77777777" w:rsidR="00940027" w:rsidRDefault="00940027">
            <w:pPr>
              <w:pStyle w:val="OtherTableBody"/>
              <w:jc w:val="center"/>
            </w:pPr>
            <w:r>
              <w:t>REF</w:t>
            </w:r>
          </w:p>
        </w:tc>
        <w:tc>
          <w:tcPr>
            <w:tcW w:w="6583" w:type="dxa"/>
          </w:tcPr>
          <w:p w14:paraId="0C170C8F" w14:textId="77777777" w:rsidR="00940027" w:rsidRDefault="00940027">
            <w:pPr>
              <w:pStyle w:val="OtherTableBody"/>
            </w:pPr>
            <w:r>
              <w:t>Patient referral</w:t>
            </w:r>
          </w:p>
        </w:tc>
        <w:tc>
          <w:tcPr>
            <w:tcW w:w="1417" w:type="dxa"/>
          </w:tcPr>
          <w:p w14:paraId="6B4983A4" w14:textId="77777777" w:rsidR="00940027" w:rsidRDefault="00940027">
            <w:pPr>
              <w:pStyle w:val="OtherTableBody"/>
              <w:jc w:val="center"/>
            </w:pPr>
            <w:r>
              <w:t>11.5.1</w:t>
            </w:r>
          </w:p>
        </w:tc>
      </w:tr>
      <w:tr w:rsidR="00940027" w14:paraId="00518A3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A48D575" w14:textId="77777777" w:rsidR="00940027" w:rsidRDefault="00940027">
            <w:pPr>
              <w:pStyle w:val="OtherTableBody"/>
              <w:jc w:val="center"/>
            </w:pPr>
            <w:r>
              <w:t>RER</w:t>
            </w:r>
          </w:p>
        </w:tc>
        <w:tc>
          <w:tcPr>
            <w:tcW w:w="6583" w:type="dxa"/>
          </w:tcPr>
          <w:p w14:paraId="6731B781" w14:textId="77777777" w:rsidR="00940027" w:rsidRDefault="00940027">
            <w:pPr>
              <w:pStyle w:val="OtherTableBody"/>
            </w:pPr>
            <w:r>
              <w:t>Pharmacy/treatment encoded order information</w:t>
            </w:r>
          </w:p>
        </w:tc>
        <w:tc>
          <w:tcPr>
            <w:tcW w:w="1417" w:type="dxa"/>
          </w:tcPr>
          <w:p w14:paraId="7959AD12" w14:textId="77777777" w:rsidR="00940027" w:rsidRDefault="00940027">
            <w:pPr>
              <w:pStyle w:val="OtherTableBody"/>
              <w:jc w:val="center"/>
            </w:pPr>
            <w:r>
              <w:t>4.13.18</w:t>
            </w:r>
          </w:p>
        </w:tc>
      </w:tr>
      <w:tr w:rsidR="00940027" w14:paraId="59C43AC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53314C5B" w14:textId="77777777" w:rsidR="00940027" w:rsidRDefault="00940027">
            <w:pPr>
              <w:pStyle w:val="OtherTableBody"/>
              <w:jc w:val="center"/>
            </w:pPr>
            <w:r>
              <w:t>RGR</w:t>
            </w:r>
          </w:p>
        </w:tc>
        <w:tc>
          <w:tcPr>
            <w:tcW w:w="6583" w:type="dxa"/>
          </w:tcPr>
          <w:p w14:paraId="254B251D" w14:textId="77777777" w:rsidR="00940027" w:rsidRDefault="00940027">
            <w:pPr>
              <w:pStyle w:val="OtherTableBody"/>
            </w:pPr>
            <w:r>
              <w:t>Pharmacy/treatment dose information</w:t>
            </w:r>
          </w:p>
        </w:tc>
        <w:tc>
          <w:tcPr>
            <w:tcW w:w="1417" w:type="dxa"/>
          </w:tcPr>
          <w:p w14:paraId="4EDB9A88" w14:textId="77777777" w:rsidR="00940027" w:rsidRDefault="00940027">
            <w:pPr>
              <w:pStyle w:val="OtherTableBody"/>
              <w:jc w:val="center"/>
            </w:pPr>
            <w:r>
              <w:t>4.13.19</w:t>
            </w:r>
          </w:p>
        </w:tc>
      </w:tr>
      <w:tr w:rsidR="00940027" w14:paraId="36C9DDE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5810E426" w14:textId="77777777" w:rsidR="00940027" w:rsidRDefault="00940027">
            <w:pPr>
              <w:pStyle w:val="OtherTableBody"/>
              <w:jc w:val="center"/>
            </w:pPr>
            <w:r>
              <w:t>RGV</w:t>
            </w:r>
          </w:p>
        </w:tc>
        <w:tc>
          <w:tcPr>
            <w:tcW w:w="6583" w:type="dxa"/>
          </w:tcPr>
          <w:p w14:paraId="1B0D748D" w14:textId="77777777" w:rsidR="00940027" w:rsidRDefault="00940027">
            <w:pPr>
              <w:pStyle w:val="OtherTableBody"/>
            </w:pPr>
            <w:r>
              <w:t>Pharmacy/treatment give message</w:t>
            </w:r>
          </w:p>
        </w:tc>
        <w:tc>
          <w:tcPr>
            <w:tcW w:w="1417" w:type="dxa"/>
          </w:tcPr>
          <w:p w14:paraId="6E3D0A87" w14:textId="77777777" w:rsidR="00940027" w:rsidRDefault="00940027">
            <w:pPr>
              <w:pStyle w:val="OtherTableBody"/>
              <w:jc w:val="center"/>
            </w:pPr>
            <w:r>
              <w:t>4.13.9</w:t>
            </w:r>
          </w:p>
        </w:tc>
      </w:tr>
      <w:tr w:rsidR="00940027" w14:paraId="7E339A3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79536A64" w14:textId="77777777" w:rsidR="00940027" w:rsidRDefault="00940027">
            <w:pPr>
              <w:pStyle w:val="OtherTableBody"/>
              <w:jc w:val="center"/>
            </w:pPr>
            <w:r>
              <w:t>ROR</w:t>
            </w:r>
          </w:p>
        </w:tc>
        <w:tc>
          <w:tcPr>
            <w:tcW w:w="6583" w:type="dxa"/>
          </w:tcPr>
          <w:p w14:paraId="10257F5C" w14:textId="77777777" w:rsidR="00940027" w:rsidRDefault="00940027">
            <w:pPr>
              <w:pStyle w:val="OtherTableBody"/>
            </w:pPr>
            <w:r>
              <w:t>Pharmacy/treatment order response</w:t>
            </w:r>
          </w:p>
        </w:tc>
        <w:tc>
          <w:tcPr>
            <w:tcW w:w="1417" w:type="dxa"/>
          </w:tcPr>
          <w:p w14:paraId="099397CF" w14:textId="77777777" w:rsidR="00940027" w:rsidRDefault="00940027">
            <w:pPr>
              <w:pStyle w:val="OtherTableBody"/>
              <w:jc w:val="center"/>
            </w:pPr>
            <w:r>
              <w:t>4.13.15</w:t>
            </w:r>
          </w:p>
        </w:tc>
      </w:tr>
      <w:tr w:rsidR="00940027" w14:paraId="1BEA14E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1CAF3A45" w14:textId="77777777" w:rsidR="00940027" w:rsidRDefault="00940027">
            <w:pPr>
              <w:pStyle w:val="OtherTableBody"/>
              <w:jc w:val="center"/>
            </w:pPr>
            <w:r>
              <w:t>RPA</w:t>
            </w:r>
          </w:p>
        </w:tc>
        <w:tc>
          <w:tcPr>
            <w:tcW w:w="6583" w:type="dxa"/>
          </w:tcPr>
          <w:p w14:paraId="095B3546" w14:textId="77777777" w:rsidR="00940027" w:rsidRDefault="00940027">
            <w:pPr>
              <w:pStyle w:val="OtherTableBody"/>
            </w:pPr>
            <w:r>
              <w:t>Return patient authorization</w:t>
            </w:r>
          </w:p>
        </w:tc>
        <w:tc>
          <w:tcPr>
            <w:tcW w:w="1417" w:type="dxa"/>
          </w:tcPr>
          <w:p w14:paraId="0B17677E" w14:textId="77777777" w:rsidR="00940027" w:rsidRDefault="00940027">
            <w:pPr>
              <w:pStyle w:val="OtherTableBody"/>
              <w:jc w:val="center"/>
            </w:pPr>
            <w:r>
              <w:t>11.4.1</w:t>
            </w:r>
          </w:p>
        </w:tc>
      </w:tr>
      <w:tr w:rsidR="00940027" w14:paraId="5DE354A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7E31C539" w14:textId="77777777" w:rsidR="00940027" w:rsidRDefault="00940027">
            <w:pPr>
              <w:pStyle w:val="OtherTableBody"/>
              <w:jc w:val="center"/>
            </w:pPr>
            <w:r>
              <w:t>RPI</w:t>
            </w:r>
          </w:p>
        </w:tc>
        <w:tc>
          <w:tcPr>
            <w:tcW w:w="6583" w:type="dxa"/>
          </w:tcPr>
          <w:p w14:paraId="566828F2" w14:textId="77777777" w:rsidR="00940027" w:rsidRDefault="00940027">
            <w:pPr>
              <w:pStyle w:val="OtherTableBody"/>
            </w:pPr>
            <w:r>
              <w:t>Return patient information</w:t>
            </w:r>
          </w:p>
        </w:tc>
        <w:tc>
          <w:tcPr>
            <w:tcW w:w="1417" w:type="dxa"/>
          </w:tcPr>
          <w:p w14:paraId="74F7B4E3" w14:textId="77777777" w:rsidR="00940027" w:rsidRDefault="00940027">
            <w:pPr>
              <w:pStyle w:val="OtherTableBody"/>
              <w:jc w:val="center"/>
            </w:pPr>
            <w:r>
              <w:t>11.3.1</w:t>
            </w:r>
          </w:p>
        </w:tc>
      </w:tr>
      <w:tr w:rsidR="00940027" w14:paraId="4F3EAF8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7533BC52" w14:textId="77777777" w:rsidR="00940027" w:rsidRDefault="00940027">
            <w:pPr>
              <w:pStyle w:val="OtherTableBody"/>
              <w:jc w:val="center"/>
            </w:pPr>
            <w:r>
              <w:t>RPL</w:t>
            </w:r>
          </w:p>
        </w:tc>
        <w:tc>
          <w:tcPr>
            <w:tcW w:w="6583" w:type="dxa"/>
          </w:tcPr>
          <w:p w14:paraId="5CCC8954" w14:textId="77777777" w:rsidR="00940027" w:rsidRDefault="00940027">
            <w:pPr>
              <w:pStyle w:val="OtherTableBody"/>
            </w:pPr>
            <w:r>
              <w:t>Return patient display list</w:t>
            </w:r>
          </w:p>
        </w:tc>
        <w:tc>
          <w:tcPr>
            <w:tcW w:w="1417" w:type="dxa"/>
          </w:tcPr>
          <w:p w14:paraId="2DBD38F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11.3.2</w:t>
            </w:r>
          </w:p>
        </w:tc>
      </w:tr>
      <w:tr w:rsidR="00940027" w14:paraId="1ABBB9C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32E07B1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RPR</w:t>
            </w:r>
          </w:p>
        </w:tc>
        <w:tc>
          <w:tcPr>
            <w:tcW w:w="6583" w:type="dxa"/>
          </w:tcPr>
          <w:p w14:paraId="68DE681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Return patient list</w:t>
            </w:r>
          </w:p>
        </w:tc>
        <w:tc>
          <w:tcPr>
            <w:tcW w:w="1417" w:type="dxa"/>
          </w:tcPr>
          <w:p w14:paraId="374CDCB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11.3.3</w:t>
            </w:r>
          </w:p>
        </w:tc>
      </w:tr>
      <w:tr w:rsidR="00940027" w14:paraId="268EC0E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2ED2358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RQA</w:t>
            </w:r>
          </w:p>
        </w:tc>
        <w:tc>
          <w:tcPr>
            <w:tcW w:w="6583" w:type="dxa"/>
          </w:tcPr>
          <w:p w14:paraId="515D0F2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Request patient authorization</w:t>
            </w:r>
          </w:p>
        </w:tc>
        <w:tc>
          <w:tcPr>
            <w:tcW w:w="1417" w:type="dxa"/>
          </w:tcPr>
          <w:p w14:paraId="7A1C30F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11.4.1</w:t>
            </w:r>
          </w:p>
        </w:tc>
      </w:tr>
      <w:tr w:rsidR="00940027" w14:paraId="5C15E9B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D8C3E9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RQC</w:t>
            </w:r>
          </w:p>
        </w:tc>
        <w:tc>
          <w:tcPr>
            <w:tcW w:w="6583" w:type="dxa"/>
          </w:tcPr>
          <w:p w14:paraId="184A997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Request clinical information</w:t>
            </w:r>
          </w:p>
        </w:tc>
        <w:tc>
          <w:tcPr>
            <w:tcW w:w="1417" w:type="dxa"/>
          </w:tcPr>
          <w:p w14:paraId="00EE96A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11.3.5</w:t>
            </w:r>
          </w:p>
        </w:tc>
      </w:tr>
      <w:tr w:rsidR="00940027" w14:paraId="1A737DD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FB31C8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RQI</w:t>
            </w:r>
          </w:p>
        </w:tc>
        <w:tc>
          <w:tcPr>
            <w:tcW w:w="6583" w:type="dxa"/>
          </w:tcPr>
          <w:p w14:paraId="2559EAD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Request patient information</w:t>
            </w:r>
          </w:p>
        </w:tc>
        <w:tc>
          <w:tcPr>
            <w:tcW w:w="1417" w:type="dxa"/>
          </w:tcPr>
          <w:p w14:paraId="0594043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11.3.1</w:t>
            </w:r>
          </w:p>
        </w:tc>
      </w:tr>
      <w:tr w:rsidR="00940027" w14:paraId="02B74D2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5BAF673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RQP</w:t>
            </w:r>
          </w:p>
        </w:tc>
        <w:tc>
          <w:tcPr>
            <w:tcW w:w="6583" w:type="dxa"/>
          </w:tcPr>
          <w:p w14:paraId="7318699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Request patient demographics</w:t>
            </w:r>
          </w:p>
        </w:tc>
        <w:tc>
          <w:tcPr>
            <w:tcW w:w="1417" w:type="dxa"/>
          </w:tcPr>
          <w:p w14:paraId="0A97F5A4" w14:textId="77777777" w:rsidR="00940027" w:rsidRDefault="00940027">
            <w:pPr>
              <w:pStyle w:val="OtherTableBody"/>
              <w:jc w:val="center"/>
            </w:pPr>
            <w:r>
              <w:t>11.3.4</w:t>
            </w:r>
          </w:p>
        </w:tc>
      </w:tr>
      <w:tr w:rsidR="00940027" w14:paraId="34DF718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D1789F7" w14:textId="77777777" w:rsidR="00940027" w:rsidRDefault="00940027">
            <w:pPr>
              <w:pStyle w:val="OtherTableBody"/>
              <w:jc w:val="center"/>
            </w:pPr>
            <w:r>
              <w:t>RQQ</w:t>
            </w:r>
          </w:p>
        </w:tc>
        <w:tc>
          <w:tcPr>
            <w:tcW w:w="6583" w:type="dxa"/>
          </w:tcPr>
          <w:p w14:paraId="1B149670" w14:textId="77777777" w:rsidR="00940027" w:rsidRDefault="00940027">
            <w:pPr>
              <w:pStyle w:val="OtherTableBody"/>
            </w:pPr>
            <w:r>
              <w:t>Event replay query</w:t>
            </w:r>
          </w:p>
        </w:tc>
        <w:tc>
          <w:tcPr>
            <w:tcW w:w="1417" w:type="dxa"/>
          </w:tcPr>
          <w:p w14:paraId="7FDBF8A9" w14:textId="77777777" w:rsidR="00940027" w:rsidRDefault="00940027">
            <w:pPr>
              <w:pStyle w:val="OtherTableBody"/>
              <w:jc w:val="center"/>
            </w:pPr>
            <w:r>
              <w:t>5.10.4.2</w:t>
            </w:r>
          </w:p>
        </w:tc>
      </w:tr>
      <w:tr w:rsidR="00940027" w14:paraId="58E68BE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7B12B42F" w14:textId="77777777" w:rsidR="00940027" w:rsidRDefault="00940027">
            <w:pPr>
              <w:pStyle w:val="OtherTableBody"/>
              <w:jc w:val="center"/>
            </w:pPr>
            <w:r>
              <w:t>RRA</w:t>
            </w:r>
          </w:p>
        </w:tc>
        <w:tc>
          <w:tcPr>
            <w:tcW w:w="6583" w:type="dxa"/>
          </w:tcPr>
          <w:p w14:paraId="17976A1C" w14:textId="77777777" w:rsidR="00940027" w:rsidRDefault="00940027">
            <w:pPr>
              <w:pStyle w:val="OtherTableBody"/>
            </w:pPr>
            <w:r>
              <w:t>Pharmacy/treatment administration acknowledgment message</w:t>
            </w:r>
          </w:p>
        </w:tc>
        <w:tc>
          <w:tcPr>
            <w:tcW w:w="1417" w:type="dxa"/>
          </w:tcPr>
          <w:p w14:paraId="26CE718A" w14:textId="77777777" w:rsidR="00940027" w:rsidRDefault="00940027">
            <w:pPr>
              <w:pStyle w:val="OtherTableBody"/>
              <w:jc w:val="center"/>
            </w:pPr>
            <w:r>
              <w:t>4.13.12</w:t>
            </w:r>
          </w:p>
        </w:tc>
      </w:tr>
      <w:tr w:rsidR="00940027" w14:paraId="4C1E515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1F9215C8" w14:textId="77777777" w:rsidR="00940027" w:rsidRDefault="00940027">
            <w:pPr>
              <w:pStyle w:val="OtherTableBody"/>
              <w:jc w:val="center"/>
            </w:pPr>
            <w:r>
              <w:t>RRD</w:t>
            </w:r>
          </w:p>
        </w:tc>
        <w:tc>
          <w:tcPr>
            <w:tcW w:w="6583" w:type="dxa"/>
          </w:tcPr>
          <w:p w14:paraId="425A4C9C" w14:textId="77777777" w:rsidR="00940027" w:rsidRDefault="00940027">
            <w:pPr>
              <w:pStyle w:val="OtherTableBody"/>
            </w:pPr>
            <w:r>
              <w:t>Pharmacy/treatment dispense acknowledgment message</w:t>
            </w:r>
          </w:p>
        </w:tc>
        <w:tc>
          <w:tcPr>
            <w:tcW w:w="1417" w:type="dxa"/>
          </w:tcPr>
          <w:p w14:paraId="1D39C3EE" w14:textId="77777777" w:rsidR="00940027" w:rsidRDefault="00940027">
            <w:pPr>
              <w:pStyle w:val="OtherTableBody"/>
              <w:jc w:val="center"/>
            </w:pPr>
            <w:r>
              <w:t>4.13.8</w:t>
            </w:r>
          </w:p>
        </w:tc>
      </w:tr>
      <w:tr w:rsidR="00940027" w14:paraId="5268EF7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2231BD8" w14:textId="77777777" w:rsidR="00940027" w:rsidRDefault="00940027">
            <w:pPr>
              <w:pStyle w:val="OtherTableBody"/>
              <w:jc w:val="center"/>
            </w:pPr>
            <w:r>
              <w:t>RRE</w:t>
            </w:r>
          </w:p>
        </w:tc>
        <w:tc>
          <w:tcPr>
            <w:tcW w:w="6583" w:type="dxa"/>
          </w:tcPr>
          <w:p w14:paraId="57F011DF" w14:textId="77777777" w:rsidR="00940027" w:rsidRDefault="00940027">
            <w:pPr>
              <w:pStyle w:val="OtherTableBody"/>
            </w:pPr>
            <w:r>
              <w:t>Pharmacy/treatment encoded order acknowledgment message</w:t>
            </w:r>
          </w:p>
        </w:tc>
        <w:tc>
          <w:tcPr>
            <w:tcW w:w="1417" w:type="dxa"/>
          </w:tcPr>
          <w:p w14:paraId="2FEA8123" w14:textId="77777777" w:rsidR="00940027" w:rsidRDefault="00940027">
            <w:pPr>
              <w:pStyle w:val="OtherTableBody"/>
              <w:jc w:val="center"/>
            </w:pPr>
            <w:r>
              <w:t>4.13.6</w:t>
            </w:r>
          </w:p>
        </w:tc>
      </w:tr>
      <w:tr w:rsidR="00940027" w14:paraId="52ACC4B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1EB844BC" w14:textId="77777777" w:rsidR="00940027" w:rsidRDefault="00940027">
            <w:pPr>
              <w:pStyle w:val="OtherTableBody"/>
              <w:jc w:val="center"/>
            </w:pPr>
            <w:r>
              <w:t>RRG</w:t>
            </w:r>
          </w:p>
        </w:tc>
        <w:tc>
          <w:tcPr>
            <w:tcW w:w="6583" w:type="dxa"/>
          </w:tcPr>
          <w:p w14:paraId="1E31AE3A" w14:textId="77777777" w:rsidR="00940027" w:rsidRDefault="00940027">
            <w:pPr>
              <w:pStyle w:val="OtherTableBody"/>
            </w:pPr>
            <w:r>
              <w:t>Pharmacy/treatment give acknowledgment message</w:t>
            </w:r>
          </w:p>
        </w:tc>
        <w:tc>
          <w:tcPr>
            <w:tcW w:w="1417" w:type="dxa"/>
          </w:tcPr>
          <w:p w14:paraId="72F596F2" w14:textId="77777777" w:rsidR="00940027" w:rsidRDefault="00940027">
            <w:pPr>
              <w:pStyle w:val="OtherTableBody"/>
              <w:jc w:val="center"/>
            </w:pPr>
            <w:r>
              <w:t>4.13.10</w:t>
            </w:r>
          </w:p>
        </w:tc>
      </w:tr>
      <w:tr w:rsidR="00940027" w14:paraId="32CEED8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9046632" w14:textId="77777777" w:rsidR="00940027" w:rsidRDefault="00940027">
            <w:pPr>
              <w:pStyle w:val="OtherTableBody"/>
              <w:jc w:val="center"/>
            </w:pPr>
            <w:r>
              <w:t>RRI</w:t>
            </w:r>
          </w:p>
        </w:tc>
        <w:tc>
          <w:tcPr>
            <w:tcW w:w="6583" w:type="dxa"/>
          </w:tcPr>
          <w:p w14:paraId="48D15658" w14:textId="77777777" w:rsidR="00940027" w:rsidRDefault="00940027">
            <w:pPr>
              <w:pStyle w:val="OtherTableBody"/>
            </w:pPr>
            <w:r>
              <w:t>Return referral information</w:t>
            </w:r>
          </w:p>
        </w:tc>
        <w:tc>
          <w:tcPr>
            <w:tcW w:w="1417" w:type="dxa"/>
          </w:tcPr>
          <w:p w14:paraId="21EA4111" w14:textId="77777777" w:rsidR="00940027" w:rsidRDefault="00940027">
            <w:pPr>
              <w:pStyle w:val="OtherTableBody"/>
              <w:jc w:val="center"/>
            </w:pPr>
            <w:r>
              <w:t>11.5.1</w:t>
            </w:r>
          </w:p>
        </w:tc>
      </w:tr>
      <w:tr w:rsidR="00940027" w14:paraId="39BAEE1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77A873E" w14:textId="77777777" w:rsidR="00940027" w:rsidRDefault="00940027">
            <w:pPr>
              <w:pStyle w:val="OtherTableBody"/>
              <w:jc w:val="center"/>
            </w:pPr>
            <w:r>
              <w:t>RSP</w:t>
            </w:r>
          </w:p>
        </w:tc>
        <w:tc>
          <w:tcPr>
            <w:tcW w:w="6583" w:type="dxa"/>
          </w:tcPr>
          <w:p w14:paraId="42A32865" w14:textId="77777777" w:rsidR="00940027" w:rsidRDefault="00940027">
            <w:pPr>
              <w:pStyle w:val="OtherTableBody"/>
            </w:pPr>
            <w:r>
              <w:t>Segment pattern response</w:t>
            </w:r>
          </w:p>
        </w:tc>
        <w:tc>
          <w:tcPr>
            <w:tcW w:w="1417" w:type="dxa"/>
          </w:tcPr>
          <w:p w14:paraId="0851807D" w14:textId="77777777" w:rsidR="00940027" w:rsidRDefault="00940027">
            <w:pPr>
              <w:pStyle w:val="OtherTableBody"/>
              <w:jc w:val="center"/>
            </w:pPr>
            <w:r>
              <w:t>3.3.56</w:t>
            </w:r>
          </w:p>
        </w:tc>
      </w:tr>
      <w:tr w:rsidR="00940027" w14:paraId="450569F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534BAD8F" w14:textId="77777777" w:rsidR="00940027" w:rsidRDefault="00940027">
            <w:pPr>
              <w:pStyle w:val="OtherTableBody"/>
              <w:jc w:val="center"/>
            </w:pPr>
            <w:r>
              <w:t>RTB</w:t>
            </w:r>
          </w:p>
        </w:tc>
        <w:tc>
          <w:tcPr>
            <w:tcW w:w="6583" w:type="dxa"/>
          </w:tcPr>
          <w:p w14:paraId="194E274F" w14:textId="77777777" w:rsidR="00940027" w:rsidRDefault="00940027">
            <w:pPr>
              <w:pStyle w:val="OtherTableBody"/>
            </w:pPr>
            <w:r>
              <w:t>Tabular response</w:t>
            </w:r>
          </w:p>
        </w:tc>
        <w:tc>
          <w:tcPr>
            <w:tcW w:w="1417" w:type="dxa"/>
          </w:tcPr>
          <w:p w14:paraId="6646CBCD" w14:textId="77777777" w:rsidR="00940027" w:rsidRDefault="00940027">
            <w:pPr>
              <w:pStyle w:val="OtherTableBody"/>
              <w:jc w:val="center"/>
            </w:pPr>
            <w:r>
              <w:t>4.6.2</w:t>
            </w:r>
          </w:p>
        </w:tc>
      </w:tr>
      <w:tr w:rsidR="00940027" w14:paraId="741D692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7BBEF12F" w14:textId="77777777" w:rsidR="00940027" w:rsidRDefault="00940027">
            <w:pPr>
              <w:pStyle w:val="OtherTableBody"/>
              <w:jc w:val="center"/>
            </w:pPr>
            <w:r>
              <w:t>SIU</w:t>
            </w:r>
          </w:p>
        </w:tc>
        <w:tc>
          <w:tcPr>
            <w:tcW w:w="6583" w:type="dxa"/>
          </w:tcPr>
          <w:p w14:paraId="67378AB6" w14:textId="77777777" w:rsidR="00940027" w:rsidRDefault="00940027">
            <w:pPr>
              <w:pStyle w:val="OtherTableBody"/>
            </w:pPr>
            <w:r>
              <w:t>Schedule information unsolicited</w:t>
            </w:r>
          </w:p>
        </w:tc>
        <w:tc>
          <w:tcPr>
            <w:tcW w:w="1417" w:type="dxa"/>
          </w:tcPr>
          <w:p w14:paraId="58D16505" w14:textId="77777777" w:rsidR="00940027" w:rsidRDefault="00940027">
            <w:pPr>
              <w:pStyle w:val="OtherTableBody"/>
              <w:jc w:val="center"/>
            </w:pPr>
            <w:r>
              <w:t>10.4</w:t>
            </w:r>
          </w:p>
        </w:tc>
      </w:tr>
      <w:tr w:rsidR="00940027" w14:paraId="1644AAE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2757CC12" w14:textId="77777777" w:rsidR="00940027" w:rsidRDefault="00940027">
            <w:pPr>
              <w:pStyle w:val="OtherTableBody"/>
              <w:jc w:val="center"/>
            </w:pPr>
            <w:r>
              <w:t>SPQ</w:t>
            </w:r>
          </w:p>
        </w:tc>
        <w:tc>
          <w:tcPr>
            <w:tcW w:w="6583" w:type="dxa"/>
          </w:tcPr>
          <w:p w14:paraId="6E3C8C5A" w14:textId="77777777" w:rsidR="00940027" w:rsidRDefault="00940027">
            <w:pPr>
              <w:pStyle w:val="OtherTableBody"/>
            </w:pPr>
            <w:r>
              <w:t>Stored procedure request</w:t>
            </w:r>
          </w:p>
        </w:tc>
        <w:tc>
          <w:tcPr>
            <w:tcW w:w="1417" w:type="dxa"/>
          </w:tcPr>
          <w:p w14:paraId="23E15348" w14:textId="77777777" w:rsidR="00940027" w:rsidRDefault="00940027">
            <w:pPr>
              <w:pStyle w:val="OtherTableBody"/>
              <w:jc w:val="center"/>
            </w:pPr>
            <w:r>
              <w:t>5.10.4.3</w:t>
            </w:r>
          </w:p>
        </w:tc>
      </w:tr>
      <w:tr w:rsidR="00940027" w14:paraId="2EA28FF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35E21A8" w14:textId="77777777" w:rsidR="00940027" w:rsidRDefault="00940027">
            <w:pPr>
              <w:pStyle w:val="OtherTableBody"/>
              <w:jc w:val="center"/>
            </w:pPr>
            <w:r>
              <w:t>SQM</w:t>
            </w:r>
          </w:p>
        </w:tc>
        <w:tc>
          <w:tcPr>
            <w:tcW w:w="6583" w:type="dxa"/>
          </w:tcPr>
          <w:p w14:paraId="2D3E28E3" w14:textId="77777777" w:rsidR="00940027" w:rsidRDefault="00940027">
            <w:pPr>
              <w:pStyle w:val="OtherTableBody"/>
            </w:pPr>
            <w:r>
              <w:t>Schedule query message</w:t>
            </w:r>
          </w:p>
        </w:tc>
        <w:tc>
          <w:tcPr>
            <w:tcW w:w="1417" w:type="dxa"/>
          </w:tcPr>
          <w:p w14:paraId="44B353CC" w14:textId="77777777" w:rsidR="00940027" w:rsidRDefault="00940027">
            <w:pPr>
              <w:pStyle w:val="OtherTableBody"/>
              <w:jc w:val="center"/>
            </w:pPr>
            <w:r>
              <w:t>10.5.3</w:t>
            </w:r>
          </w:p>
        </w:tc>
      </w:tr>
      <w:tr w:rsidR="00940027" w14:paraId="32EC655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2D794B20" w14:textId="77777777" w:rsidR="00940027" w:rsidRDefault="00940027">
            <w:pPr>
              <w:pStyle w:val="OtherTableBody"/>
              <w:jc w:val="center"/>
            </w:pPr>
            <w:r>
              <w:t>SQR</w:t>
            </w:r>
          </w:p>
        </w:tc>
        <w:tc>
          <w:tcPr>
            <w:tcW w:w="6583" w:type="dxa"/>
          </w:tcPr>
          <w:p w14:paraId="2143C90B" w14:textId="77777777" w:rsidR="00940027" w:rsidRDefault="00940027">
            <w:pPr>
              <w:pStyle w:val="OtherTableBody"/>
            </w:pPr>
            <w:r>
              <w:t>Schedule query response</w:t>
            </w:r>
          </w:p>
        </w:tc>
        <w:tc>
          <w:tcPr>
            <w:tcW w:w="1417" w:type="dxa"/>
          </w:tcPr>
          <w:p w14:paraId="40846A3C" w14:textId="77777777" w:rsidR="00940027" w:rsidRDefault="00940027">
            <w:pPr>
              <w:pStyle w:val="OtherTableBody"/>
              <w:jc w:val="center"/>
            </w:pPr>
            <w:r>
              <w:t>10.5.3</w:t>
            </w:r>
          </w:p>
        </w:tc>
      </w:tr>
      <w:tr w:rsidR="00940027" w14:paraId="233D4F5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31F7FFB7" w14:textId="77777777" w:rsidR="00940027" w:rsidRDefault="00940027">
            <w:pPr>
              <w:pStyle w:val="OtherTableBody"/>
              <w:jc w:val="center"/>
            </w:pPr>
            <w:r>
              <w:t>SRM</w:t>
            </w:r>
          </w:p>
        </w:tc>
        <w:tc>
          <w:tcPr>
            <w:tcW w:w="6583" w:type="dxa"/>
          </w:tcPr>
          <w:p w14:paraId="1219CBCD" w14:textId="77777777" w:rsidR="00940027" w:rsidRDefault="00940027">
            <w:pPr>
              <w:pStyle w:val="OtherTableBody"/>
            </w:pPr>
            <w:r>
              <w:t>Schedule request message</w:t>
            </w:r>
          </w:p>
        </w:tc>
        <w:tc>
          <w:tcPr>
            <w:tcW w:w="1417" w:type="dxa"/>
          </w:tcPr>
          <w:p w14:paraId="02AC336B" w14:textId="77777777" w:rsidR="00940027" w:rsidRDefault="00940027">
            <w:pPr>
              <w:pStyle w:val="OtherTableBody"/>
              <w:jc w:val="center"/>
            </w:pPr>
            <w:r>
              <w:t>10.3</w:t>
            </w:r>
          </w:p>
        </w:tc>
      </w:tr>
      <w:tr w:rsidR="00940027" w14:paraId="5E08C7D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02196A51" w14:textId="77777777" w:rsidR="00940027" w:rsidRDefault="00940027">
            <w:pPr>
              <w:pStyle w:val="OtherTableBody"/>
              <w:jc w:val="center"/>
            </w:pPr>
            <w:r>
              <w:t>SRR</w:t>
            </w:r>
          </w:p>
        </w:tc>
        <w:tc>
          <w:tcPr>
            <w:tcW w:w="6583" w:type="dxa"/>
          </w:tcPr>
          <w:p w14:paraId="24106844" w14:textId="77777777" w:rsidR="00940027" w:rsidRDefault="00940027">
            <w:pPr>
              <w:pStyle w:val="OtherTableBody"/>
            </w:pPr>
            <w:r>
              <w:t>Scheduled request response</w:t>
            </w:r>
          </w:p>
        </w:tc>
        <w:tc>
          <w:tcPr>
            <w:tcW w:w="1417" w:type="dxa"/>
          </w:tcPr>
          <w:p w14:paraId="247CAD15" w14:textId="77777777" w:rsidR="00940027" w:rsidRDefault="00940027">
            <w:pPr>
              <w:pStyle w:val="OtherTableBody"/>
              <w:jc w:val="center"/>
            </w:pPr>
            <w:r>
              <w:t>10.3</w:t>
            </w:r>
          </w:p>
        </w:tc>
      </w:tr>
      <w:tr w:rsidR="00940027" w14:paraId="402A8CE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11E721FB" w14:textId="77777777" w:rsidR="00940027" w:rsidRDefault="00940027">
            <w:pPr>
              <w:pStyle w:val="OtherTableBody"/>
              <w:jc w:val="center"/>
            </w:pPr>
            <w:r>
              <w:t>SSR</w:t>
            </w:r>
          </w:p>
        </w:tc>
        <w:tc>
          <w:tcPr>
            <w:tcW w:w="6583" w:type="dxa"/>
          </w:tcPr>
          <w:p w14:paraId="6B0F475D" w14:textId="77777777" w:rsidR="00940027" w:rsidRDefault="00940027">
            <w:pPr>
              <w:pStyle w:val="OtherTableBody"/>
            </w:pPr>
            <w:r>
              <w:t>Specimen status request message</w:t>
            </w:r>
          </w:p>
        </w:tc>
        <w:tc>
          <w:tcPr>
            <w:tcW w:w="1417" w:type="dxa"/>
          </w:tcPr>
          <w:p w14:paraId="4431A8EE" w14:textId="77777777" w:rsidR="00940027" w:rsidRDefault="00940027">
            <w:pPr>
              <w:pStyle w:val="OtherTableBody"/>
              <w:jc w:val="center"/>
            </w:pPr>
            <w:r>
              <w:t>13.3.4</w:t>
            </w:r>
          </w:p>
        </w:tc>
      </w:tr>
      <w:tr w:rsidR="00940027" w14:paraId="3EAA8F8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3B6C369C" w14:textId="77777777" w:rsidR="00940027" w:rsidRDefault="00940027">
            <w:pPr>
              <w:pStyle w:val="OtherTableBody"/>
              <w:jc w:val="center"/>
            </w:pPr>
            <w:r>
              <w:t>SSU</w:t>
            </w:r>
          </w:p>
        </w:tc>
        <w:tc>
          <w:tcPr>
            <w:tcW w:w="6583" w:type="dxa"/>
          </w:tcPr>
          <w:p w14:paraId="4177DD75" w14:textId="77777777" w:rsidR="00940027" w:rsidRDefault="00940027">
            <w:pPr>
              <w:pStyle w:val="OtherTableBody"/>
            </w:pPr>
            <w:r>
              <w:t>Specimen status update message</w:t>
            </w:r>
          </w:p>
        </w:tc>
        <w:tc>
          <w:tcPr>
            <w:tcW w:w="1417" w:type="dxa"/>
          </w:tcPr>
          <w:p w14:paraId="2E77A2BA" w14:textId="77777777" w:rsidR="00940027" w:rsidRDefault="00940027">
            <w:pPr>
              <w:pStyle w:val="OtherTableBody"/>
              <w:jc w:val="center"/>
            </w:pPr>
            <w:r>
              <w:t>13.3.3</w:t>
            </w:r>
          </w:p>
        </w:tc>
      </w:tr>
      <w:tr w:rsidR="00940027" w14:paraId="0BDA273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30507B8B" w14:textId="77777777" w:rsidR="00940027" w:rsidRDefault="00940027">
            <w:pPr>
              <w:pStyle w:val="OtherTableBody"/>
              <w:jc w:val="center"/>
            </w:pPr>
            <w:r>
              <w:t>SUR</w:t>
            </w:r>
          </w:p>
        </w:tc>
        <w:tc>
          <w:tcPr>
            <w:tcW w:w="6583" w:type="dxa"/>
          </w:tcPr>
          <w:p w14:paraId="1AA04D01" w14:textId="77777777" w:rsidR="00940027" w:rsidRDefault="00940027">
            <w:pPr>
              <w:pStyle w:val="OtherTableBody"/>
            </w:pPr>
            <w:r>
              <w:t>Summary product experience report</w:t>
            </w:r>
          </w:p>
        </w:tc>
        <w:tc>
          <w:tcPr>
            <w:tcW w:w="1417" w:type="dxa"/>
          </w:tcPr>
          <w:p w14:paraId="12B6DA1C" w14:textId="77777777" w:rsidR="00940027" w:rsidRDefault="00940027">
            <w:pPr>
              <w:pStyle w:val="OtherTableBody"/>
              <w:jc w:val="center"/>
            </w:pPr>
            <w:r>
              <w:t>7.11.2</w:t>
            </w:r>
          </w:p>
        </w:tc>
      </w:tr>
      <w:tr w:rsidR="00940027" w14:paraId="475463F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B1FF214" w14:textId="77777777" w:rsidR="00940027" w:rsidRDefault="00940027">
            <w:pPr>
              <w:pStyle w:val="OtherTableBody"/>
              <w:jc w:val="center"/>
            </w:pPr>
            <w:r>
              <w:t>TBR</w:t>
            </w:r>
          </w:p>
        </w:tc>
        <w:tc>
          <w:tcPr>
            <w:tcW w:w="6583" w:type="dxa"/>
          </w:tcPr>
          <w:p w14:paraId="2396B578" w14:textId="77777777" w:rsidR="00940027" w:rsidRDefault="00940027">
            <w:pPr>
              <w:pStyle w:val="OtherTableBody"/>
            </w:pPr>
            <w:r>
              <w:t>Tabular data response</w:t>
            </w:r>
          </w:p>
        </w:tc>
        <w:tc>
          <w:tcPr>
            <w:tcW w:w="1417" w:type="dxa"/>
          </w:tcPr>
          <w:p w14:paraId="67BC8C04" w14:textId="77777777" w:rsidR="00940027" w:rsidRDefault="00940027">
            <w:pPr>
              <w:pStyle w:val="OtherTableBody"/>
              <w:jc w:val="center"/>
            </w:pPr>
            <w:r>
              <w:t>5.10.4.1</w:t>
            </w:r>
          </w:p>
        </w:tc>
      </w:tr>
      <w:tr w:rsidR="00940027" w14:paraId="045869C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0B8C1E3A" w14:textId="77777777" w:rsidR="00940027" w:rsidRDefault="00940027">
            <w:pPr>
              <w:pStyle w:val="OtherTableBody"/>
              <w:jc w:val="center"/>
            </w:pPr>
            <w:r>
              <w:t>TCR</w:t>
            </w:r>
          </w:p>
        </w:tc>
        <w:tc>
          <w:tcPr>
            <w:tcW w:w="6583" w:type="dxa"/>
          </w:tcPr>
          <w:p w14:paraId="19705796" w14:textId="77777777" w:rsidR="00940027" w:rsidRDefault="00940027">
            <w:pPr>
              <w:pStyle w:val="OtherTableBody"/>
            </w:pPr>
            <w:r>
              <w:t>Automated equipment test code settings request message</w:t>
            </w:r>
          </w:p>
        </w:tc>
        <w:tc>
          <w:tcPr>
            <w:tcW w:w="1417" w:type="dxa"/>
          </w:tcPr>
          <w:p w14:paraId="05DCD808" w14:textId="77777777" w:rsidR="00940027" w:rsidRDefault="00940027">
            <w:pPr>
              <w:pStyle w:val="OtherTableBody"/>
              <w:jc w:val="center"/>
            </w:pPr>
            <w:r>
              <w:t>13.3.11</w:t>
            </w:r>
          </w:p>
        </w:tc>
      </w:tr>
      <w:tr w:rsidR="00940027" w14:paraId="5732AAC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EDE939E" w14:textId="77777777" w:rsidR="00940027" w:rsidRDefault="00940027">
            <w:pPr>
              <w:pStyle w:val="OtherTableBody"/>
              <w:jc w:val="center"/>
            </w:pPr>
            <w:r>
              <w:t>TCU</w:t>
            </w:r>
          </w:p>
        </w:tc>
        <w:tc>
          <w:tcPr>
            <w:tcW w:w="6583" w:type="dxa"/>
          </w:tcPr>
          <w:p w14:paraId="4BD1E133" w14:textId="77777777" w:rsidR="00940027" w:rsidRDefault="00940027">
            <w:pPr>
              <w:pStyle w:val="OtherTableBody"/>
            </w:pPr>
            <w:r>
              <w:t>Automated equipment test code settings update message</w:t>
            </w:r>
          </w:p>
        </w:tc>
        <w:tc>
          <w:tcPr>
            <w:tcW w:w="1417" w:type="dxa"/>
          </w:tcPr>
          <w:p w14:paraId="4DB94256" w14:textId="77777777" w:rsidR="00940027" w:rsidRDefault="00940027">
            <w:pPr>
              <w:pStyle w:val="OtherTableBody"/>
              <w:jc w:val="center"/>
            </w:pPr>
            <w:r>
              <w:t>13.3.10</w:t>
            </w:r>
          </w:p>
        </w:tc>
      </w:tr>
      <w:tr w:rsidR="00940027" w14:paraId="5E7B415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DCF0782" w14:textId="77777777" w:rsidR="00940027" w:rsidRDefault="00940027">
            <w:pPr>
              <w:pStyle w:val="OtherTableBody"/>
              <w:jc w:val="center"/>
            </w:pPr>
            <w:r>
              <w:t>UDM</w:t>
            </w:r>
          </w:p>
        </w:tc>
        <w:tc>
          <w:tcPr>
            <w:tcW w:w="6583" w:type="dxa"/>
          </w:tcPr>
          <w:p w14:paraId="1A5FF74C" w14:textId="77777777" w:rsidR="00940027" w:rsidRDefault="00940027">
            <w:pPr>
              <w:pStyle w:val="OtherTableBody"/>
            </w:pPr>
            <w:r>
              <w:t>Unsolicited display update message</w:t>
            </w:r>
          </w:p>
        </w:tc>
        <w:tc>
          <w:tcPr>
            <w:tcW w:w="1417" w:type="dxa"/>
          </w:tcPr>
          <w:p w14:paraId="6E9ED5C1" w14:textId="77777777" w:rsidR="00940027" w:rsidRDefault="00940027">
            <w:pPr>
              <w:pStyle w:val="OtherTableBody"/>
              <w:jc w:val="center"/>
            </w:pPr>
            <w:r>
              <w:t>5.10.1.1</w:t>
            </w:r>
          </w:p>
        </w:tc>
      </w:tr>
      <w:tr w:rsidR="00940027" w14:paraId="287FB9F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398602DE" w14:textId="77777777" w:rsidR="00940027" w:rsidRDefault="00940027">
            <w:pPr>
              <w:pStyle w:val="OtherTableBody"/>
              <w:jc w:val="center"/>
            </w:pPr>
            <w:r>
              <w:t>VQQ</w:t>
            </w:r>
          </w:p>
        </w:tc>
        <w:tc>
          <w:tcPr>
            <w:tcW w:w="6583" w:type="dxa"/>
          </w:tcPr>
          <w:p w14:paraId="6528BFD6" w14:textId="77777777" w:rsidR="00940027" w:rsidRDefault="00940027">
            <w:pPr>
              <w:pStyle w:val="OtherTableBody"/>
            </w:pPr>
            <w:r>
              <w:t>Virtual table query</w:t>
            </w:r>
          </w:p>
        </w:tc>
        <w:tc>
          <w:tcPr>
            <w:tcW w:w="1417" w:type="dxa"/>
          </w:tcPr>
          <w:p w14:paraId="67544FA1" w14:textId="77777777" w:rsidR="00940027" w:rsidRDefault="00940027">
            <w:pPr>
              <w:pStyle w:val="OtherTableBody"/>
              <w:jc w:val="center"/>
            </w:pPr>
            <w:r>
              <w:t>5.10.4.4</w:t>
            </w:r>
          </w:p>
        </w:tc>
      </w:tr>
      <w:tr w:rsidR="00940027" w14:paraId="23FBC9A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70F0B55" w14:textId="77777777" w:rsidR="00940027" w:rsidRDefault="00940027">
            <w:pPr>
              <w:pStyle w:val="OtherTableBody"/>
              <w:jc w:val="center"/>
            </w:pPr>
            <w:r>
              <w:t>VXQ</w:t>
            </w:r>
          </w:p>
        </w:tc>
        <w:tc>
          <w:tcPr>
            <w:tcW w:w="6583" w:type="dxa"/>
          </w:tcPr>
          <w:p w14:paraId="27328F5A" w14:textId="77777777" w:rsidR="00940027" w:rsidRDefault="00940027">
            <w:pPr>
              <w:pStyle w:val="OtherTableBody"/>
            </w:pPr>
            <w:r>
              <w:t>Query for vaccination record</w:t>
            </w:r>
          </w:p>
        </w:tc>
        <w:tc>
          <w:tcPr>
            <w:tcW w:w="1417" w:type="dxa"/>
          </w:tcPr>
          <w:p w14:paraId="59B23082" w14:textId="77777777" w:rsidR="00940027" w:rsidRDefault="00940027">
            <w:pPr>
              <w:pStyle w:val="OtherTableBody"/>
              <w:jc w:val="center"/>
            </w:pPr>
            <w:r>
              <w:t>4.17.3</w:t>
            </w:r>
          </w:p>
        </w:tc>
      </w:tr>
      <w:tr w:rsidR="00940027" w14:paraId="241D5A1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0D7346F6" w14:textId="77777777" w:rsidR="00940027" w:rsidRDefault="00940027">
            <w:pPr>
              <w:pStyle w:val="OtherTableBody"/>
              <w:jc w:val="center"/>
            </w:pPr>
            <w:r>
              <w:t>VXR</w:t>
            </w:r>
          </w:p>
        </w:tc>
        <w:tc>
          <w:tcPr>
            <w:tcW w:w="6583" w:type="dxa"/>
          </w:tcPr>
          <w:p w14:paraId="1A760F8E" w14:textId="77777777" w:rsidR="00940027" w:rsidRDefault="00940027">
            <w:pPr>
              <w:pStyle w:val="OtherTableBody"/>
            </w:pPr>
            <w:r>
              <w:t>Vaccination record response</w:t>
            </w:r>
          </w:p>
        </w:tc>
        <w:tc>
          <w:tcPr>
            <w:tcW w:w="1417" w:type="dxa"/>
          </w:tcPr>
          <w:p w14:paraId="3E3F794D" w14:textId="77777777" w:rsidR="00940027" w:rsidRDefault="00940027">
            <w:pPr>
              <w:pStyle w:val="OtherTableBody"/>
              <w:jc w:val="center"/>
            </w:pPr>
            <w:r>
              <w:t>4.17.5</w:t>
            </w:r>
          </w:p>
        </w:tc>
      </w:tr>
      <w:tr w:rsidR="00940027" w14:paraId="5DB3CDC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1515D30A" w14:textId="77777777" w:rsidR="00940027" w:rsidRDefault="00940027">
            <w:pPr>
              <w:pStyle w:val="OtherTableBody"/>
              <w:jc w:val="center"/>
            </w:pPr>
            <w:r>
              <w:t>VXU</w:t>
            </w:r>
          </w:p>
        </w:tc>
        <w:tc>
          <w:tcPr>
            <w:tcW w:w="6583" w:type="dxa"/>
          </w:tcPr>
          <w:p w14:paraId="014DE055" w14:textId="77777777" w:rsidR="00940027" w:rsidRDefault="00940027">
            <w:pPr>
              <w:pStyle w:val="OtherTableBody"/>
            </w:pPr>
            <w:r>
              <w:t>Unsolicited vaccination record update</w:t>
            </w:r>
          </w:p>
        </w:tc>
        <w:tc>
          <w:tcPr>
            <w:tcW w:w="1417" w:type="dxa"/>
          </w:tcPr>
          <w:p w14:paraId="23A3CB1D" w14:textId="77777777" w:rsidR="00940027" w:rsidRDefault="00940027">
            <w:pPr>
              <w:pStyle w:val="OtherTableBody"/>
              <w:jc w:val="center"/>
            </w:pPr>
            <w:r>
              <w:t>4.17.6</w:t>
            </w:r>
          </w:p>
        </w:tc>
      </w:tr>
      <w:tr w:rsidR="00940027" w14:paraId="074FADE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55EA6A7A" w14:textId="77777777" w:rsidR="00940027" w:rsidRDefault="00940027">
            <w:pPr>
              <w:pStyle w:val="OtherTableBody"/>
              <w:jc w:val="center"/>
            </w:pPr>
            <w:r>
              <w:t>VXX</w:t>
            </w:r>
          </w:p>
        </w:tc>
        <w:tc>
          <w:tcPr>
            <w:tcW w:w="6583" w:type="dxa"/>
          </w:tcPr>
          <w:p w14:paraId="1D03B35F" w14:textId="77777777" w:rsidR="00940027" w:rsidRDefault="00940027">
            <w:pPr>
              <w:pStyle w:val="OtherTableBody"/>
            </w:pPr>
            <w:r>
              <w:t>Response for vaccination query with multiple PID matches</w:t>
            </w:r>
          </w:p>
        </w:tc>
        <w:tc>
          <w:tcPr>
            <w:tcW w:w="1417" w:type="dxa"/>
          </w:tcPr>
          <w:p w14:paraId="32051050" w14:textId="77777777" w:rsidR="00940027" w:rsidRDefault="00940027">
            <w:pPr>
              <w:pStyle w:val="OtherTableBody"/>
              <w:jc w:val="center"/>
            </w:pPr>
          </w:p>
        </w:tc>
      </w:tr>
    </w:tbl>
    <w:p w14:paraId="16CE1191" w14:textId="77777777" w:rsidR="00940027" w:rsidRDefault="00940027"/>
    <w:p w14:paraId="7A849B13" w14:textId="77777777" w:rsidR="00940027" w:rsidRDefault="00940027">
      <w:pPr>
        <w:pStyle w:val="Heading2"/>
      </w:pPr>
      <w:bookmarkStart w:id="3" w:name="_Toc49514777"/>
      <w:r>
        <w:rPr>
          <w:lang w:val="fr-FR"/>
        </w:rPr>
        <w:t>Segments</w:t>
      </w:r>
      <w:bookmarkEnd w:id="3"/>
      <w:r>
        <w:fldChar w:fldCharType="begin"/>
      </w:r>
      <w:r>
        <w:rPr>
          <w:lang w:val="fr-FR"/>
        </w:rPr>
        <w:instrText xml:space="preserve"> XE "Segments" </w:instrText>
      </w:r>
      <w:r>
        <w:fldChar w:fldCharType="end"/>
      </w:r>
    </w:p>
    <w:p w14:paraId="4C3E18F8" w14:textId="77777777" w:rsidR="00940027" w:rsidRDefault="00940027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"/>
        <w:gridCol w:w="6800"/>
        <w:gridCol w:w="1200"/>
      </w:tblGrid>
      <w:tr w:rsidR="00940027" w14:paraId="427849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D9D9D9"/>
          </w:tcPr>
          <w:p w14:paraId="0550BFAF" w14:textId="77777777" w:rsidR="00940027" w:rsidRDefault="00940027">
            <w:pPr>
              <w:pStyle w:val="OtherTableHeader"/>
              <w:rPr>
                <w:lang w:val="fr-FR"/>
              </w:rPr>
            </w:pPr>
            <w:r>
              <w:rPr>
                <w:lang w:val="fr-FR"/>
              </w:rPr>
              <w:t>Segment</w:t>
            </w:r>
          </w:p>
        </w:tc>
        <w:tc>
          <w:tcPr>
            <w:tcW w:w="6800" w:type="dxa"/>
            <w:shd w:val="clear" w:color="auto" w:fill="D9D9D9"/>
          </w:tcPr>
          <w:p w14:paraId="05D64B09" w14:textId="77777777" w:rsidR="00940027" w:rsidRDefault="00940027">
            <w:pPr>
              <w:pStyle w:val="OtherTableHeader"/>
              <w:jc w:val="left"/>
              <w:rPr>
                <w:lang w:val="fr-FR"/>
              </w:rPr>
            </w:pPr>
            <w:r>
              <w:rPr>
                <w:lang w:val="fr-FR"/>
              </w:rPr>
              <w:t>Description</w:t>
            </w:r>
          </w:p>
        </w:tc>
        <w:tc>
          <w:tcPr>
            <w:tcW w:w="1200" w:type="dxa"/>
            <w:shd w:val="clear" w:color="auto" w:fill="D9D9D9"/>
          </w:tcPr>
          <w:p w14:paraId="09093D10" w14:textId="77777777" w:rsidR="00940027" w:rsidRDefault="00940027">
            <w:pPr>
              <w:pStyle w:val="OtherTableHeader"/>
              <w:jc w:val="left"/>
            </w:pPr>
            <w:r>
              <w:t>Chapter(s)</w:t>
            </w:r>
          </w:p>
        </w:tc>
      </w:tr>
      <w:tr w:rsidR="00940027" w14:paraId="1B1E1F2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1BA4F645" w14:textId="77777777" w:rsidR="00940027" w:rsidRDefault="00940027">
            <w:pPr>
              <w:pStyle w:val="OtherTableBody"/>
              <w:jc w:val="center"/>
            </w:pPr>
            <w:r>
              <w:t>ABS</w:t>
            </w:r>
          </w:p>
        </w:tc>
        <w:tc>
          <w:tcPr>
            <w:tcW w:w="6800" w:type="dxa"/>
          </w:tcPr>
          <w:p w14:paraId="22888697" w14:textId="77777777" w:rsidR="00940027" w:rsidRDefault="00940027">
            <w:pPr>
              <w:pStyle w:val="OtherTableBody"/>
            </w:pPr>
            <w:r>
              <w:t>Abstract</w:t>
            </w:r>
          </w:p>
        </w:tc>
        <w:tc>
          <w:tcPr>
            <w:tcW w:w="1200" w:type="dxa"/>
          </w:tcPr>
          <w:p w14:paraId="6AA01A4E" w14:textId="77777777" w:rsidR="00940027" w:rsidRDefault="00940027">
            <w:pPr>
              <w:pStyle w:val="OtherTableBody"/>
            </w:pPr>
            <w:r>
              <w:t>6.5.12</w:t>
            </w:r>
          </w:p>
        </w:tc>
      </w:tr>
      <w:tr w:rsidR="00940027" w14:paraId="3FCE2BD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D9E7F9F" w14:textId="77777777" w:rsidR="00940027" w:rsidRDefault="00940027">
            <w:pPr>
              <w:pStyle w:val="OtherTableBody"/>
              <w:jc w:val="center"/>
            </w:pPr>
            <w:r>
              <w:t>ACC</w:t>
            </w:r>
          </w:p>
        </w:tc>
        <w:tc>
          <w:tcPr>
            <w:tcW w:w="6800" w:type="dxa"/>
          </w:tcPr>
          <w:p w14:paraId="7492F025" w14:textId="77777777" w:rsidR="00940027" w:rsidRDefault="00940027">
            <w:pPr>
              <w:pStyle w:val="OtherTableBody"/>
            </w:pPr>
            <w:r>
              <w:t>Accident</w:t>
            </w:r>
          </w:p>
        </w:tc>
        <w:tc>
          <w:tcPr>
            <w:tcW w:w="1200" w:type="dxa"/>
          </w:tcPr>
          <w:p w14:paraId="44139F2C" w14:textId="77777777" w:rsidR="00940027" w:rsidRDefault="00940027">
            <w:pPr>
              <w:pStyle w:val="OtherTableBody"/>
            </w:pPr>
            <w:r>
              <w:t>6.5.9</w:t>
            </w:r>
          </w:p>
        </w:tc>
      </w:tr>
      <w:tr w:rsidR="00940027" w14:paraId="5F695FA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37463D7" w14:textId="77777777" w:rsidR="00940027" w:rsidRDefault="00940027">
            <w:pPr>
              <w:pStyle w:val="OtherTableBody"/>
              <w:jc w:val="center"/>
            </w:pPr>
            <w:r>
              <w:t>ADD</w:t>
            </w:r>
          </w:p>
        </w:tc>
        <w:tc>
          <w:tcPr>
            <w:tcW w:w="6800" w:type="dxa"/>
          </w:tcPr>
          <w:p w14:paraId="03272AAB" w14:textId="77777777" w:rsidR="00940027" w:rsidRDefault="00940027">
            <w:pPr>
              <w:pStyle w:val="OtherTableBody"/>
            </w:pPr>
            <w:r>
              <w:t>Addendum</w:t>
            </w:r>
          </w:p>
        </w:tc>
        <w:tc>
          <w:tcPr>
            <w:tcW w:w="1200" w:type="dxa"/>
          </w:tcPr>
          <w:p w14:paraId="109C8364" w14:textId="77777777" w:rsidR="00940027" w:rsidRDefault="00940027">
            <w:pPr>
              <w:pStyle w:val="OtherTableBody"/>
            </w:pPr>
            <w:r>
              <w:t>2.15.1</w:t>
            </w:r>
          </w:p>
        </w:tc>
      </w:tr>
      <w:tr w:rsidR="00940027" w14:paraId="7E9F7BA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8888A93" w14:textId="77777777" w:rsidR="00940027" w:rsidRDefault="00940027">
            <w:pPr>
              <w:pStyle w:val="OtherTableBody"/>
              <w:jc w:val="center"/>
            </w:pPr>
            <w:r>
              <w:t>AFF</w:t>
            </w:r>
          </w:p>
        </w:tc>
        <w:tc>
          <w:tcPr>
            <w:tcW w:w="6800" w:type="dxa"/>
          </w:tcPr>
          <w:p w14:paraId="5939069D" w14:textId="77777777" w:rsidR="00940027" w:rsidRDefault="00940027">
            <w:pPr>
              <w:pStyle w:val="OtherTableBody"/>
            </w:pPr>
            <w:r>
              <w:t>Professional Affiliation</w:t>
            </w:r>
          </w:p>
        </w:tc>
        <w:tc>
          <w:tcPr>
            <w:tcW w:w="1200" w:type="dxa"/>
          </w:tcPr>
          <w:p w14:paraId="7BBF8D5F" w14:textId="77777777" w:rsidR="00940027" w:rsidRDefault="00940027">
            <w:pPr>
              <w:pStyle w:val="OtherTableBody"/>
            </w:pPr>
            <w:r>
              <w:t>15.4.1</w:t>
            </w:r>
          </w:p>
        </w:tc>
      </w:tr>
      <w:tr w:rsidR="00940027" w14:paraId="63C18A8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756D516" w14:textId="77777777" w:rsidR="00940027" w:rsidRDefault="00940027">
            <w:pPr>
              <w:pStyle w:val="OtherTableBody"/>
              <w:jc w:val="center"/>
            </w:pPr>
            <w:r>
              <w:t>AIG</w:t>
            </w:r>
          </w:p>
        </w:tc>
        <w:tc>
          <w:tcPr>
            <w:tcW w:w="6800" w:type="dxa"/>
          </w:tcPr>
          <w:p w14:paraId="693981BC" w14:textId="77777777" w:rsidR="00940027" w:rsidRDefault="00940027">
            <w:pPr>
              <w:pStyle w:val="OtherTableBody"/>
            </w:pPr>
            <w:r>
              <w:t>Appointment Information _ General Resource</w:t>
            </w:r>
          </w:p>
        </w:tc>
        <w:tc>
          <w:tcPr>
            <w:tcW w:w="1200" w:type="dxa"/>
          </w:tcPr>
          <w:p w14:paraId="5E32F3D8" w14:textId="77777777" w:rsidR="00940027" w:rsidRDefault="00940027">
            <w:pPr>
              <w:pStyle w:val="OtherTableBody"/>
            </w:pPr>
            <w:r>
              <w:t>10.6.5</w:t>
            </w:r>
          </w:p>
        </w:tc>
      </w:tr>
      <w:tr w:rsidR="00940027" w14:paraId="4724388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12ECF7FA" w14:textId="77777777" w:rsidR="00940027" w:rsidRDefault="00940027">
            <w:pPr>
              <w:pStyle w:val="OtherTableBody"/>
              <w:jc w:val="center"/>
            </w:pPr>
            <w:r>
              <w:t>AIL</w:t>
            </w:r>
          </w:p>
        </w:tc>
        <w:tc>
          <w:tcPr>
            <w:tcW w:w="6800" w:type="dxa"/>
          </w:tcPr>
          <w:p w14:paraId="27F1E081" w14:textId="77777777" w:rsidR="00940027" w:rsidRDefault="00940027">
            <w:pPr>
              <w:pStyle w:val="OtherTableBody"/>
            </w:pPr>
            <w:r>
              <w:t>Appointment Information _ Location Resource</w:t>
            </w:r>
          </w:p>
        </w:tc>
        <w:tc>
          <w:tcPr>
            <w:tcW w:w="1200" w:type="dxa"/>
          </w:tcPr>
          <w:p w14:paraId="053E6E90" w14:textId="77777777" w:rsidR="00940027" w:rsidRDefault="00940027">
            <w:pPr>
              <w:pStyle w:val="OtherTableBody"/>
            </w:pPr>
            <w:r>
              <w:t>10.6.6</w:t>
            </w:r>
          </w:p>
        </w:tc>
      </w:tr>
      <w:tr w:rsidR="00940027" w14:paraId="080C22C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539A091B" w14:textId="77777777" w:rsidR="00940027" w:rsidRDefault="00940027">
            <w:pPr>
              <w:pStyle w:val="OtherTableBody"/>
              <w:jc w:val="center"/>
            </w:pPr>
            <w:r>
              <w:t>AIP</w:t>
            </w:r>
          </w:p>
        </w:tc>
        <w:tc>
          <w:tcPr>
            <w:tcW w:w="6800" w:type="dxa"/>
          </w:tcPr>
          <w:p w14:paraId="575C3E21" w14:textId="77777777" w:rsidR="00940027" w:rsidRDefault="00940027">
            <w:pPr>
              <w:pStyle w:val="OtherTableBody"/>
            </w:pPr>
            <w:r>
              <w:t>Appointment Information _ Personnel Resource</w:t>
            </w:r>
          </w:p>
        </w:tc>
        <w:tc>
          <w:tcPr>
            <w:tcW w:w="1200" w:type="dxa"/>
          </w:tcPr>
          <w:p w14:paraId="08C8525B" w14:textId="77777777" w:rsidR="00940027" w:rsidRDefault="00940027">
            <w:pPr>
              <w:pStyle w:val="OtherTableBody"/>
            </w:pPr>
            <w:r>
              <w:t>10.6.7</w:t>
            </w:r>
          </w:p>
        </w:tc>
      </w:tr>
      <w:tr w:rsidR="00940027" w14:paraId="07CB3AC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549F3590" w14:textId="77777777" w:rsidR="00940027" w:rsidRDefault="00940027">
            <w:pPr>
              <w:pStyle w:val="OtherTableBody"/>
              <w:jc w:val="center"/>
            </w:pPr>
            <w:r>
              <w:t>AIS</w:t>
            </w:r>
          </w:p>
        </w:tc>
        <w:tc>
          <w:tcPr>
            <w:tcW w:w="6800" w:type="dxa"/>
          </w:tcPr>
          <w:p w14:paraId="7AD6A628" w14:textId="77777777" w:rsidR="00940027" w:rsidRDefault="00940027">
            <w:pPr>
              <w:pStyle w:val="OtherTableBody"/>
            </w:pPr>
            <w:r>
              <w:t>Appointment Information</w:t>
            </w:r>
          </w:p>
        </w:tc>
        <w:tc>
          <w:tcPr>
            <w:tcW w:w="1200" w:type="dxa"/>
          </w:tcPr>
          <w:p w14:paraId="17B14C5D" w14:textId="77777777" w:rsidR="00940027" w:rsidRDefault="00940027">
            <w:pPr>
              <w:pStyle w:val="OtherTableBody"/>
            </w:pPr>
            <w:r>
              <w:t>10.6.4</w:t>
            </w:r>
          </w:p>
        </w:tc>
      </w:tr>
      <w:tr w:rsidR="00940027" w14:paraId="07E46F4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1A9A46C6" w14:textId="77777777" w:rsidR="00940027" w:rsidRDefault="00940027">
            <w:pPr>
              <w:pStyle w:val="OtherTableBody"/>
              <w:jc w:val="center"/>
            </w:pPr>
            <w:r>
              <w:t>AL1</w:t>
            </w:r>
          </w:p>
        </w:tc>
        <w:tc>
          <w:tcPr>
            <w:tcW w:w="6800" w:type="dxa"/>
          </w:tcPr>
          <w:p w14:paraId="2B99DE0B" w14:textId="77777777" w:rsidR="00940027" w:rsidRDefault="00940027">
            <w:pPr>
              <w:pStyle w:val="OtherTableBody"/>
            </w:pPr>
            <w:r>
              <w:t>Patient Allergy Information</w:t>
            </w:r>
          </w:p>
        </w:tc>
        <w:tc>
          <w:tcPr>
            <w:tcW w:w="1200" w:type="dxa"/>
          </w:tcPr>
          <w:p w14:paraId="48E803BE" w14:textId="77777777" w:rsidR="00940027" w:rsidRDefault="00940027">
            <w:pPr>
              <w:pStyle w:val="OtherTableBody"/>
            </w:pPr>
            <w:r>
              <w:t>3.4.6</w:t>
            </w:r>
          </w:p>
        </w:tc>
      </w:tr>
      <w:tr w:rsidR="00940027" w14:paraId="37C339B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18D0BA5" w14:textId="77777777" w:rsidR="00940027" w:rsidRDefault="00940027">
            <w:pPr>
              <w:pStyle w:val="OtherTableBody"/>
              <w:jc w:val="center"/>
            </w:pPr>
            <w:r>
              <w:t>APR</w:t>
            </w:r>
          </w:p>
        </w:tc>
        <w:tc>
          <w:tcPr>
            <w:tcW w:w="6800" w:type="dxa"/>
          </w:tcPr>
          <w:p w14:paraId="7B049C85" w14:textId="77777777" w:rsidR="00940027" w:rsidRDefault="00940027">
            <w:pPr>
              <w:pStyle w:val="OtherTableBody"/>
            </w:pPr>
            <w:r>
              <w:t>Appointment Preferences</w:t>
            </w:r>
          </w:p>
        </w:tc>
        <w:tc>
          <w:tcPr>
            <w:tcW w:w="1200" w:type="dxa"/>
          </w:tcPr>
          <w:p w14:paraId="7AF58383" w14:textId="77777777" w:rsidR="00940027" w:rsidRDefault="00940027">
            <w:pPr>
              <w:pStyle w:val="OtherTableBody"/>
            </w:pPr>
            <w:r>
              <w:t>10.6.8</w:t>
            </w:r>
          </w:p>
        </w:tc>
      </w:tr>
      <w:tr w:rsidR="00940027" w14:paraId="0C45C21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578913F1" w14:textId="77777777" w:rsidR="00940027" w:rsidRDefault="00940027">
            <w:pPr>
              <w:pStyle w:val="OtherTableBody"/>
              <w:jc w:val="center"/>
            </w:pPr>
            <w:r>
              <w:t>ARQ</w:t>
            </w:r>
          </w:p>
        </w:tc>
        <w:tc>
          <w:tcPr>
            <w:tcW w:w="6800" w:type="dxa"/>
          </w:tcPr>
          <w:p w14:paraId="40CED9D2" w14:textId="77777777" w:rsidR="00940027" w:rsidRDefault="00940027">
            <w:pPr>
              <w:pStyle w:val="OtherTableBody"/>
            </w:pPr>
            <w:r>
              <w:t>Appointment Request</w:t>
            </w:r>
          </w:p>
        </w:tc>
        <w:tc>
          <w:tcPr>
            <w:tcW w:w="1200" w:type="dxa"/>
          </w:tcPr>
          <w:p w14:paraId="5A871BE3" w14:textId="77777777" w:rsidR="00940027" w:rsidRDefault="00940027">
            <w:pPr>
              <w:pStyle w:val="OtherTableBody"/>
            </w:pPr>
            <w:r>
              <w:t>10.6.1</w:t>
            </w:r>
          </w:p>
        </w:tc>
      </w:tr>
      <w:tr w:rsidR="00940027" w14:paraId="7ABFF65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B32972F" w14:textId="77777777" w:rsidR="00940027" w:rsidRDefault="00940027">
            <w:pPr>
              <w:pStyle w:val="OtherTableBody"/>
              <w:jc w:val="center"/>
            </w:pPr>
            <w:r>
              <w:t>AUT</w:t>
            </w:r>
          </w:p>
        </w:tc>
        <w:tc>
          <w:tcPr>
            <w:tcW w:w="6800" w:type="dxa"/>
          </w:tcPr>
          <w:p w14:paraId="0EDEC8D5" w14:textId="77777777" w:rsidR="00940027" w:rsidRDefault="00940027">
            <w:pPr>
              <w:pStyle w:val="OtherTableBody"/>
            </w:pPr>
            <w:r>
              <w:t>Authorization Information</w:t>
            </w:r>
          </w:p>
        </w:tc>
        <w:tc>
          <w:tcPr>
            <w:tcW w:w="1200" w:type="dxa"/>
          </w:tcPr>
          <w:p w14:paraId="13CB5671" w14:textId="77777777" w:rsidR="00940027" w:rsidRDefault="00940027">
            <w:pPr>
              <w:pStyle w:val="OtherTableBody"/>
            </w:pPr>
            <w:r>
              <w:t>11.6.2</w:t>
            </w:r>
          </w:p>
        </w:tc>
      </w:tr>
      <w:tr w:rsidR="00940027" w14:paraId="7DCC282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3159E715" w14:textId="77777777" w:rsidR="00940027" w:rsidRDefault="00940027">
            <w:pPr>
              <w:pStyle w:val="OtherTableBody"/>
              <w:jc w:val="center"/>
            </w:pPr>
            <w:r>
              <w:t>BHS</w:t>
            </w:r>
          </w:p>
        </w:tc>
        <w:tc>
          <w:tcPr>
            <w:tcW w:w="6800" w:type="dxa"/>
          </w:tcPr>
          <w:p w14:paraId="6102E020" w14:textId="77777777" w:rsidR="00940027" w:rsidRDefault="00940027">
            <w:pPr>
              <w:pStyle w:val="OtherTableBody"/>
            </w:pPr>
            <w:r>
              <w:t>Batch Header</w:t>
            </w:r>
          </w:p>
        </w:tc>
        <w:tc>
          <w:tcPr>
            <w:tcW w:w="1200" w:type="dxa"/>
          </w:tcPr>
          <w:p w14:paraId="465D211D" w14:textId="77777777" w:rsidR="00940027" w:rsidRDefault="00940027">
            <w:pPr>
              <w:pStyle w:val="OtherTableBody"/>
            </w:pPr>
            <w:r>
              <w:t>2.15.2</w:t>
            </w:r>
          </w:p>
        </w:tc>
      </w:tr>
      <w:tr w:rsidR="00940027" w14:paraId="7752AC6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1C2E53F7" w14:textId="77777777" w:rsidR="00940027" w:rsidRDefault="00940027">
            <w:pPr>
              <w:pStyle w:val="OtherTableBody"/>
              <w:jc w:val="center"/>
            </w:pPr>
            <w:r>
              <w:t>BLC</w:t>
            </w:r>
          </w:p>
        </w:tc>
        <w:tc>
          <w:tcPr>
            <w:tcW w:w="6800" w:type="dxa"/>
          </w:tcPr>
          <w:p w14:paraId="3857E9E5" w14:textId="77777777" w:rsidR="00940027" w:rsidRDefault="00940027">
            <w:pPr>
              <w:pStyle w:val="OtherTableBody"/>
            </w:pPr>
            <w:r>
              <w:t>Blood Code</w:t>
            </w:r>
          </w:p>
        </w:tc>
        <w:tc>
          <w:tcPr>
            <w:tcW w:w="1200" w:type="dxa"/>
          </w:tcPr>
          <w:p w14:paraId="1FB4D4C1" w14:textId="77777777" w:rsidR="00940027" w:rsidRDefault="00940027">
            <w:pPr>
              <w:pStyle w:val="OtherTableBody"/>
            </w:pPr>
            <w:r>
              <w:t>6.5.13</w:t>
            </w:r>
          </w:p>
        </w:tc>
      </w:tr>
      <w:tr w:rsidR="00940027" w14:paraId="3F20E38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39ADDA44" w14:textId="77777777" w:rsidR="00940027" w:rsidRDefault="00940027">
            <w:pPr>
              <w:pStyle w:val="OtherTableBody"/>
              <w:jc w:val="center"/>
            </w:pPr>
            <w:r>
              <w:t>BLG</w:t>
            </w:r>
          </w:p>
        </w:tc>
        <w:tc>
          <w:tcPr>
            <w:tcW w:w="6800" w:type="dxa"/>
          </w:tcPr>
          <w:p w14:paraId="5D9B4887" w14:textId="77777777" w:rsidR="00940027" w:rsidRDefault="00940027">
            <w:pPr>
              <w:pStyle w:val="OtherTableBody"/>
            </w:pPr>
            <w:r>
              <w:t>Billing</w:t>
            </w:r>
          </w:p>
        </w:tc>
        <w:tc>
          <w:tcPr>
            <w:tcW w:w="1200" w:type="dxa"/>
          </w:tcPr>
          <w:p w14:paraId="293A5D7A" w14:textId="77777777" w:rsidR="00940027" w:rsidRDefault="00940027">
            <w:pPr>
              <w:pStyle w:val="OtherTableBody"/>
            </w:pPr>
            <w:r>
              <w:t>4.5.2</w:t>
            </w:r>
          </w:p>
        </w:tc>
      </w:tr>
      <w:tr w:rsidR="00940027" w14:paraId="165EDA6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BC522C1" w14:textId="77777777" w:rsidR="00940027" w:rsidRDefault="00940027">
            <w:pPr>
              <w:pStyle w:val="OtherTableBody"/>
              <w:jc w:val="center"/>
            </w:pPr>
            <w:r>
              <w:t>BPO</w:t>
            </w:r>
          </w:p>
        </w:tc>
        <w:tc>
          <w:tcPr>
            <w:tcW w:w="6800" w:type="dxa"/>
          </w:tcPr>
          <w:p w14:paraId="04D34439" w14:textId="77777777" w:rsidR="00940027" w:rsidRDefault="00940027">
            <w:pPr>
              <w:pStyle w:val="OtherTableBody"/>
            </w:pPr>
            <w:r>
              <w:t>Blood product order</w:t>
            </w:r>
          </w:p>
        </w:tc>
        <w:tc>
          <w:tcPr>
            <w:tcW w:w="1200" w:type="dxa"/>
          </w:tcPr>
          <w:p w14:paraId="37ECE6CB" w14:textId="77777777" w:rsidR="00940027" w:rsidRDefault="00940027">
            <w:pPr>
              <w:pStyle w:val="OtherTableBody"/>
            </w:pPr>
            <w:r>
              <w:t>4.21.1</w:t>
            </w:r>
          </w:p>
        </w:tc>
      </w:tr>
      <w:tr w:rsidR="00940027" w14:paraId="33CCF4B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FED8765" w14:textId="77777777" w:rsidR="00940027" w:rsidRDefault="00940027">
            <w:pPr>
              <w:pStyle w:val="OtherTableBody"/>
              <w:jc w:val="center"/>
            </w:pPr>
            <w:r>
              <w:t>BPX</w:t>
            </w:r>
          </w:p>
        </w:tc>
        <w:tc>
          <w:tcPr>
            <w:tcW w:w="6800" w:type="dxa"/>
          </w:tcPr>
          <w:p w14:paraId="66700FB2" w14:textId="77777777" w:rsidR="00940027" w:rsidRDefault="00940027">
            <w:pPr>
              <w:pStyle w:val="OtherTableBody"/>
            </w:pPr>
            <w:r>
              <w:t>Blood product dispense status</w:t>
            </w:r>
          </w:p>
        </w:tc>
        <w:tc>
          <w:tcPr>
            <w:tcW w:w="1200" w:type="dxa"/>
          </w:tcPr>
          <w:p w14:paraId="74170FFB" w14:textId="77777777" w:rsidR="00940027" w:rsidRDefault="00940027">
            <w:pPr>
              <w:pStyle w:val="OtherTableBody"/>
            </w:pPr>
            <w:r>
              <w:t>4.21.2</w:t>
            </w:r>
          </w:p>
        </w:tc>
      </w:tr>
      <w:tr w:rsidR="00940027" w14:paraId="6AF8B5C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58D5C782" w14:textId="77777777" w:rsidR="00940027" w:rsidRDefault="00940027">
            <w:pPr>
              <w:pStyle w:val="OtherTableBody"/>
              <w:jc w:val="center"/>
            </w:pPr>
            <w:r>
              <w:t>BTS</w:t>
            </w:r>
          </w:p>
        </w:tc>
        <w:tc>
          <w:tcPr>
            <w:tcW w:w="6800" w:type="dxa"/>
          </w:tcPr>
          <w:p w14:paraId="1C539FB2" w14:textId="77777777" w:rsidR="00940027" w:rsidRDefault="00940027">
            <w:pPr>
              <w:pStyle w:val="OtherTableBody"/>
            </w:pPr>
            <w:r>
              <w:t>Batch Trailer</w:t>
            </w:r>
          </w:p>
        </w:tc>
        <w:tc>
          <w:tcPr>
            <w:tcW w:w="1200" w:type="dxa"/>
          </w:tcPr>
          <w:p w14:paraId="4F221E7E" w14:textId="77777777" w:rsidR="00940027" w:rsidRDefault="00940027">
            <w:pPr>
              <w:pStyle w:val="OtherTableBody"/>
            </w:pPr>
            <w:r>
              <w:t>2.15.3</w:t>
            </w:r>
          </w:p>
        </w:tc>
      </w:tr>
      <w:tr w:rsidR="00940027" w14:paraId="1DBF230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26212EB" w14:textId="77777777" w:rsidR="00940027" w:rsidRDefault="00940027">
            <w:pPr>
              <w:pStyle w:val="OtherTableBody"/>
              <w:jc w:val="center"/>
            </w:pPr>
            <w:r>
              <w:t>BTX</w:t>
            </w:r>
          </w:p>
        </w:tc>
        <w:tc>
          <w:tcPr>
            <w:tcW w:w="6800" w:type="dxa"/>
          </w:tcPr>
          <w:p w14:paraId="677C9ECE" w14:textId="77777777" w:rsidR="00940027" w:rsidRDefault="00940027">
            <w:pPr>
              <w:pStyle w:val="OtherTableBody"/>
            </w:pPr>
            <w:r>
              <w:t>Blood Product Transfusion/Disposition</w:t>
            </w:r>
          </w:p>
        </w:tc>
        <w:tc>
          <w:tcPr>
            <w:tcW w:w="1200" w:type="dxa"/>
          </w:tcPr>
          <w:p w14:paraId="32E53215" w14:textId="77777777" w:rsidR="00940027" w:rsidRDefault="00940027">
            <w:pPr>
              <w:pStyle w:val="OtherTableBody"/>
            </w:pPr>
            <w:r>
              <w:t>4.21.3</w:t>
            </w:r>
          </w:p>
        </w:tc>
      </w:tr>
      <w:tr w:rsidR="00940027" w14:paraId="440C17E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8AF7D63" w14:textId="77777777" w:rsidR="00940027" w:rsidRDefault="00940027">
            <w:pPr>
              <w:pStyle w:val="OtherTableBody"/>
              <w:jc w:val="center"/>
            </w:pPr>
            <w:r>
              <w:t>CDM</w:t>
            </w:r>
          </w:p>
        </w:tc>
        <w:tc>
          <w:tcPr>
            <w:tcW w:w="6800" w:type="dxa"/>
          </w:tcPr>
          <w:p w14:paraId="0F6A2180" w14:textId="77777777" w:rsidR="00940027" w:rsidRDefault="00940027">
            <w:pPr>
              <w:pStyle w:val="OtherTableBody"/>
            </w:pPr>
            <w:r>
              <w:t>Charge Description Master</w:t>
            </w:r>
          </w:p>
        </w:tc>
        <w:tc>
          <w:tcPr>
            <w:tcW w:w="1200" w:type="dxa"/>
          </w:tcPr>
          <w:p w14:paraId="7593D981" w14:textId="77777777" w:rsidR="00940027" w:rsidRDefault="00940027">
            <w:pPr>
              <w:pStyle w:val="OtherTableBody"/>
            </w:pPr>
            <w:r>
              <w:t>8.10.2</w:t>
            </w:r>
          </w:p>
        </w:tc>
      </w:tr>
      <w:tr w:rsidR="00940027" w14:paraId="3510367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1EFEFF39" w14:textId="77777777" w:rsidR="00940027" w:rsidRDefault="00940027">
            <w:pPr>
              <w:pStyle w:val="OtherTableBody"/>
              <w:jc w:val="center"/>
            </w:pPr>
            <w:r>
              <w:t>CER</w:t>
            </w:r>
          </w:p>
        </w:tc>
        <w:tc>
          <w:tcPr>
            <w:tcW w:w="6800" w:type="dxa"/>
          </w:tcPr>
          <w:p w14:paraId="3791E78D" w14:textId="77777777" w:rsidR="00940027" w:rsidRDefault="00940027">
            <w:pPr>
              <w:pStyle w:val="OtherTableBody"/>
            </w:pPr>
            <w:r>
              <w:t>Certificate Detail</w:t>
            </w:r>
          </w:p>
        </w:tc>
        <w:tc>
          <w:tcPr>
            <w:tcW w:w="1200" w:type="dxa"/>
          </w:tcPr>
          <w:p w14:paraId="736CEEC0" w14:textId="77777777" w:rsidR="00940027" w:rsidRDefault="00940027">
            <w:pPr>
              <w:pStyle w:val="OtherTableBody"/>
            </w:pPr>
            <w:r>
              <w:t>15.4.2</w:t>
            </w:r>
          </w:p>
        </w:tc>
      </w:tr>
      <w:tr w:rsidR="00940027" w14:paraId="75EFA35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A06FAE7" w14:textId="77777777" w:rsidR="00940027" w:rsidRDefault="00940027">
            <w:pPr>
              <w:pStyle w:val="OtherTableBody"/>
              <w:jc w:val="center"/>
            </w:pPr>
            <w:r>
              <w:t>CM0</w:t>
            </w:r>
          </w:p>
        </w:tc>
        <w:tc>
          <w:tcPr>
            <w:tcW w:w="6800" w:type="dxa"/>
          </w:tcPr>
          <w:p w14:paraId="08D4512E" w14:textId="77777777" w:rsidR="00940027" w:rsidRDefault="00940027">
            <w:pPr>
              <w:pStyle w:val="OtherTableBody"/>
            </w:pPr>
            <w:r>
              <w:t>Clinical Study Master</w:t>
            </w:r>
          </w:p>
        </w:tc>
        <w:tc>
          <w:tcPr>
            <w:tcW w:w="1200" w:type="dxa"/>
          </w:tcPr>
          <w:p w14:paraId="543AFC58" w14:textId="77777777" w:rsidR="00940027" w:rsidRDefault="00940027">
            <w:pPr>
              <w:pStyle w:val="OtherTableBody"/>
            </w:pPr>
            <w:r>
              <w:t>8.11.2</w:t>
            </w:r>
          </w:p>
        </w:tc>
      </w:tr>
      <w:tr w:rsidR="00940027" w14:paraId="7592955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055B4078" w14:textId="77777777" w:rsidR="00940027" w:rsidRDefault="00940027">
            <w:pPr>
              <w:pStyle w:val="OtherTableBody"/>
              <w:jc w:val="center"/>
            </w:pPr>
            <w:r>
              <w:t>CM1</w:t>
            </w:r>
          </w:p>
        </w:tc>
        <w:tc>
          <w:tcPr>
            <w:tcW w:w="6800" w:type="dxa"/>
          </w:tcPr>
          <w:p w14:paraId="18C4DDB0" w14:textId="77777777" w:rsidR="00940027" w:rsidRDefault="00940027">
            <w:pPr>
              <w:pStyle w:val="OtherTableBody"/>
            </w:pPr>
            <w:r>
              <w:t>Clinical Study Phase Master</w:t>
            </w:r>
          </w:p>
        </w:tc>
        <w:tc>
          <w:tcPr>
            <w:tcW w:w="1200" w:type="dxa"/>
          </w:tcPr>
          <w:p w14:paraId="53797537" w14:textId="77777777" w:rsidR="00940027" w:rsidRDefault="00940027">
            <w:pPr>
              <w:pStyle w:val="OtherTableBody"/>
            </w:pPr>
            <w:r>
              <w:t>8.11.3</w:t>
            </w:r>
          </w:p>
        </w:tc>
      </w:tr>
      <w:tr w:rsidR="00940027" w14:paraId="1AD8DD2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137947EA" w14:textId="77777777" w:rsidR="00940027" w:rsidRDefault="00940027">
            <w:pPr>
              <w:pStyle w:val="OtherTableBody"/>
              <w:jc w:val="center"/>
            </w:pPr>
            <w:r>
              <w:t>CM2</w:t>
            </w:r>
          </w:p>
        </w:tc>
        <w:tc>
          <w:tcPr>
            <w:tcW w:w="6800" w:type="dxa"/>
          </w:tcPr>
          <w:p w14:paraId="2EC88CCA" w14:textId="77777777" w:rsidR="00940027" w:rsidRDefault="00940027">
            <w:pPr>
              <w:pStyle w:val="OtherTableBody"/>
            </w:pPr>
            <w:r>
              <w:t>Clinical Study Schedule Master</w:t>
            </w:r>
          </w:p>
        </w:tc>
        <w:tc>
          <w:tcPr>
            <w:tcW w:w="1200" w:type="dxa"/>
          </w:tcPr>
          <w:p w14:paraId="5ECDDE5F" w14:textId="77777777" w:rsidR="00940027" w:rsidRDefault="00940027">
            <w:pPr>
              <w:pStyle w:val="OtherTableBody"/>
            </w:pPr>
            <w:r>
              <w:t>8.11.4</w:t>
            </w:r>
          </w:p>
        </w:tc>
      </w:tr>
      <w:tr w:rsidR="00940027" w14:paraId="3E7EC5C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0CA9A1BA" w14:textId="77777777" w:rsidR="00940027" w:rsidRDefault="00940027">
            <w:pPr>
              <w:pStyle w:val="OtherTableBody"/>
              <w:jc w:val="center"/>
            </w:pPr>
            <w:r>
              <w:t>CNS</w:t>
            </w:r>
          </w:p>
        </w:tc>
        <w:tc>
          <w:tcPr>
            <w:tcW w:w="6800" w:type="dxa"/>
          </w:tcPr>
          <w:p w14:paraId="62AE0DA6" w14:textId="77777777" w:rsidR="00940027" w:rsidRDefault="00940027">
            <w:pPr>
              <w:pStyle w:val="OtherTableBody"/>
            </w:pPr>
            <w:r>
              <w:t>Clear Notification</w:t>
            </w:r>
          </w:p>
        </w:tc>
        <w:tc>
          <w:tcPr>
            <w:tcW w:w="1200" w:type="dxa"/>
          </w:tcPr>
          <w:p w14:paraId="4A4E722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13.4.8</w:t>
            </w:r>
          </w:p>
        </w:tc>
      </w:tr>
      <w:tr w:rsidR="00940027" w14:paraId="3F80547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2076E55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CON</w:t>
            </w:r>
          </w:p>
        </w:tc>
        <w:tc>
          <w:tcPr>
            <w:tcW w:w="6800" w:type="dxa"/>
          </w:tcPr>
          <w:p w14:paraId="0C4950B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Consent Segment</w:t>
            </w:r>
          </w:p>
        </w:tc>
        <w:tc>
          <w:tcPr>
            <w:tcW w:w="1200" w:type="dxa"/>
          </w:tcPr>
          <w:p w14:paraId="73A9431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9.9.4</w:t>
            </w:r>
          </w:p>
        </w:tc>
      </w:tr>
      <w:tr w:rsidR="00940027" w14:paraId="474473C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393594E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CSP</w:t>
            </w:r>
          </w:p>
        </w:tc>
        <w:tc>
          <w:tcPr>
            <w:tcW w:w="6800" w:type="dxa"/>
          </w:tcPr>
          <w:p w14:paraId="579F224F" w14:textId="77777777" w:rsidR="00940027" w:rsidRDefault="00940027">
            <w:pPr>
              <w:pStyle w:val="OtherTableBody"/>
            </w:pPr>
            <w:r>
              <w:t>Clinical Study Phase</w:t>
            </w:r>
          </w:p>
        </w:tc>
        <w:tc>
          <w:tcPr>
            <w:tcW w:w="1200" w:type="dxa"/>
          </w:tcPr>
          <w:p w14:paraId="0EF42537" w14:textId="77777777" w:rsidR="00940027" w:rsidRDefault="00940027">
            <w:pPr>
              <w:pStyle w:val="OtherTableBody"/>
            </w:pPr>
            <w:r>
              <w:t>7.8.2</w:t>
            </w:r>
          </w:p>
        </w:tc>
      </w:tr>
      <w:tr w:rsidR="00940027" w14:paraId="4F08197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2819F64E" w14:textId="77777777" w:rsidR="00940027" w:rsidRDefault="00940027">
            <w:pPr>
              <w:pStyle w:val="OtherTableBody"/>
              <w:jc w:val="center"/>
            </w:pPr>
            <w:r>
              <w:t>CSR</w:t>
            </w:r>
          </w:p>
        </w:tc>
        <w:tc>
          <w:tcPr>
            <w:tcW w:w="6800" w:type="dxa"/>
          </w:tcPr>
          <w:p w14:paraId="070AC87C" w14:textId="77777777" w:rsidR="00940027" w:rsidRDefault="00940027">
            <w:pPr>
              <w:pStyle w:val="OtherTableBody"/>
            </w:pPr>
            <w:r>
              <w:t>Clinical Study Registration</w:t>
            </w:r>
          </w:p>
        </w:tc>
        <w:tc>
          <w:tcPr>
            <w:tcW w:w="1200" w:type="dxa"/>
          </w:tcPr>
          <w:p w14:paraId="43B9EEB9" w14:textId="77777777" w:rsidR="00940027" w:rsidRDefault="00940027">
            <w:pPr>
              <w:pStyle w:val="OtherTableBody"/>
            </w:pPr>
            <w:r>
              <w:t>7.8.1</w:t>
            </w:r>
          </w:p>
        </w:tc>
      </w:tr>
      <w:tr w:rsidR="00940027" w14:paraId="549FC34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04C566B6" w14:textId="77777777" w:rsidR="00940027" w:rsidRDefault="00940027">
            <w:pPr>
              <w:pStyle w:val="OtherTableBody"/>
              <w:jc w:val="center"/>
            </w:pPr>
            <w:r>
              <w:t>CSS</w:t>
            </w:r>
          </w:p>
        </w:tc>
        <w:tc>
          <w:tcPr>
            <w:tcW w:w="6800" w:type="dxa"/>
          </w:tcPr>
          <w:p w14:paraId="2402195A" w14:textId="77777777" w:rsidR="00940027" w:rsidRDefault="00940027">
            <w:pPr>
              <w:pStyle w:val="OtherTableBody"/>
            </w:pPr>
            <w:r>
              <w:t>Clinical Study Data Schedule Segment</w:t>
            </w:r>
          </w:p>
        </w:tc>
        <w:tc>
          <w:tcPr>
            <w:tcW w:w="1200" w:type="dxa"/>
          </w:tcPr>
          <w:p w14:paraId="7F93653D" w14:textId="77777777" w:rsidR="00940027" w:rsidRDefault="00940027">
            <w:pPr>
              <w:pStyle w:val="OtherTableBody"/>
            </w:pPr>
            <w:r>
              <w:t>7.8.3</w:t>
            </w:r>
          </w:p>
        </w:tc>
      </w:tr>
      <w:tr w:rsidR="00940027" w14:paraId="60F7CB2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101461C7" w14:textId="77777777" w:rsidR="00940027" w:rsidRDefault="00940027">
            <w:pPr>
              <w:pStyle w:val="OtherTableBody"/>
              <w:jc w:val="center"/>
            </w:pPr>
            <w:r>
              <w:t>CTD</w:t>
            </w:r>
          </w:p>
        </w:tc>
        <w:tc>
          <w:tcPr>
            <w:tcW w:w="6800" w:type="dxa"/>
          </w:tcPr>
          <w:p w14:paraId="78F7CBFB" w14:textId="77777777" w:rsidR="00940027" w:rsidRDefault="00940027">
            <w:pPr>
              <w:pStyle w:val="OtherTableBody"/>
            </w:pPr>
            <w:r>
              <w:t>Contact Data</w:t>
            </w:r>
          </w:p>
        </w:tc>
        <w:tc>
          <w:tcPr>
            <w:tcW w:w="1200" w:type="dxa"/>
          </w:tcPr>
          <w:p w14:paraId="55596155" w14:textId="77777777" w:rsidR="00940027" w:rsidRDefault="00940027">
            <w:pPr>
              <w:pStyle w:val="OtherTableBody"/>
            </w:pPr>
            <w:r>
              <w:t>11.6.4</w:t>
            </w:r>
          </w:p>
        </w:tc>
      </w:tr>
      <w:tr w:rsidR="00940027" w14:paraId="203747D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1D3A5A43" w14:textId="77777777" w:rsidR="00940027" w:rsidRDefault="00940027">
            <w:pPr>
              <w:pStyle w:val="OtherTableBody"/>
              <w:jc w:val="center"/>
            </w:pPr>
            <w:r>
              <w:t>CTI</w:t>
            </w:r>
          </w:p>
        </w:tc>
        <w:tc>
          <w:tcPr>
            <w:tcW w:w="6800" w:type="dxa"/>
          </w:tcPr>
          <w:p w14:paraId="62A578CE" w14:textId="77777777" w:rsidR="00940027" w:rsidRDefault="00940027">
            <w:pPr>
              <w:pStyle w:val="OtherTableBody"/>
            </w:pPr>
            <w:r>
              <w:t>Clinical Trial Identification</w:t>
            </w:r>
          </w:p>
        </w:tc>
        <w:tc>
          <w:tcPr>
            <w:tcW w:w="1200" w:type="dxa"/>
          </w:tcPr>
          <w:p w14:paraId="01186715" w14:textId="77777777" w:rsidR="00940027" w:rsidRDefault="00940027">
            <w:pPr>
              <w:pStyle w:val="OtherTableBody"/>
            </w:pPr>
            <w:r>
              <w:t>7.8.4</w:t>
            </w:r>
          </w:p>
        </w:tc>
      </w:tr>
      <w:tr w:rsidR="00940027" w14:paraId="2D5C545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03CC4B05" w14:textId="77777777" w:rsidR="00940027" w:rsidRDefault="00940027">
            <w:pPr>
              <w:pStyle w:val="OtherTableBody"/>
              <w:jc w:val="center"/>
            </w:pPr>
            <w:r>
              <w:t>DB1</w:t>
            </w:r>
          </w:p>
        </w:tc>
        <w:tc>
          <w:tcPr>
            <w:tcW w:w="6800" w:type="dxa"/>
          </w:tcPr>
          <w:p w14:paraId="4F66AF1B" w14:textId="77777777" w:rsidR="00940027" w:rsidRDefault="00940027">
            <w:pPr>
              <w:pStyle w:val="OtherTableBody"/>
            </w:pPr>
            <w:r>
              <w:t>Disability</w:t>
            </w:r>
          </w:p>
        </w:tc>
        <w:tc>
          <w:tcPr>
            <w:tcW w:w="1200" w:type="dxa"/>
          </w:tcPr>
          <w:p w14:paraId="31588E6A" w14:textId="77777777" w:rsidR="00940027" w:rsidRDefault="00940027">
            <w:pPr>
              <w:pStyle w:val="OtherTableBody"/>
            </w:pPr>
            <w:r>
              <w:t>3.4.11</w:t>
            </w:r>
          </w:p>
        </w:tc>
      </w:tr>
      <w:tr w:rsidR="00940027" w14:paraId="506C0F6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A1D8E83" w14:textId="77777777" w:rsidR="00940027" w:rsidRDefault="00940027">
            <w:pPr>
              <w:pStyle w:val="OtherTableBody"/>
              <w:jc w:val="center"/>
            </w:pPr>
            <w:r>
              <w:t>DG1</w:t>
            </w:r>
          </w:p>
        </w:tc>
        <w:tc>
          <w:tcPr>
            <w:tcW w:w="6800" w:type="dxa"/>
          </w:tcPr>
          <w:p w14:paraId="6AF114CC" w14:textId="77777777" w:rsidR="00940027" w:rsidRDefault="00940027">
            <w:pPr>
              <w:pStyle w:val="OtherTableBody"/>
            </w:pPr>
            <w:r>
              <w:t>Diagnosis</w:t>
            </w:r>
          </w:p>
        </w:tc>
        <w:tc>
          <w:tcPr>
            <w:tcW w:w="1200" w:type="dxa"/>
          </w:tcPr>
          <w:p w14:paraId="3DB7D4D0" w14:textId="77777777" w:rsidR="00940027" w:rsidRDefault="00940027">
            <w:pPr>
              <w:pStyle w:val="OtherTableBody"/>
            </w:pPr>
            <w:r>
              <w:t>6.5.2</w:t>
            </w:r>
          </w:p>
        </w:tc>
      </w:tr>
      <w:tr w:rsidR="00940027" w14:paraId="5AF3BA4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5C977BBE" w14:textId="77777777" w:rsidR="00940027" w:rsidRDefault="00940027">
            <w:pPr>
              <w:pStyle w:val="OtherTableBody"/>
              <w:jc w:val="center"/>
            </w:pPr>
            <w:r>
              <w:t>DRG</w:t>
            </w:r>
          </w:p>
        </w:tc>
        <w:tc>
          <w:tcPr>
            <w:tcW w:w="6800" w:type="dxa"/>
          </w:tcPr>
          <w:p w14:paraId="3A731100" w14:textId="77777777" w:rsidR="00940027" w:rsidRDefault="00940027">
            <w:pPr>
              <w:pStyle w:val="OtherTableBody"/>
            </w:pPr>
            <w:r>
              <w:t>Diagnosis Related Group</w:t>
            </w:r>
          </w:p>
        </w:tc>
        <w:tc>
          <w:tcPr>
            <w:tcW w:w="1200" w:type="dxa"/>
          </w:tcPr>
          <w:p w14:paraId="6B5FF2D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6.5.3</w:t>
            </w:r>
          </w:p>
        </w:tc>
      </w:tr>
      <w:tr w:rsidR="00940027" w14:paraId="080EB63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533F35F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DSC</w:t>
            </w:r>
          </w:p>
        </w:tc>
        <w:tc>
          <w:tcPr>
            <w:tcW w:w="6800" w:type="dxa"/>
          </w:tcPr>
          <w:p w14:paraId="3B058F8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Continuation Pointer</w:t>
            </w:r>
          </w:p>
        </w:tc>
        <w:tc>
          <w:tcPr>
            <w:tcW w:w="1200" w:type="dxa"/>
          </w:tcPr>
          <w:p w14:paraId="5F602F98" w14:textId="77777777" w:rsidR="00940027" w:rsidRDefault="00940027">
            <w:pPr>
              <w:pStyle w:val="OtherTableBody"/>
            </w:pPr>
            <w:r>
              <w:t>2.15.4</w:t>
            </w:r>
          </w:p>
        </w:tc>
      </w:tr>
      <w:tr w:rsidR="00940027" w14:paraId="505FBDA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3771D15F" w14:textId="77777777" w:rsidR="00940027" w:rsidRDefault="00940027">
            <w:pPr>
              <w:pStyle w:val="OtherTableBody"/>
              <w:jc w:val="center"/>
            </w:pPr>
            <w:r>
              <w:t>DSP</w:t>
            </w:r>
          </w:p>
        </w:tc>
        <w:tc>
          <w:tcPr>
            <w:tcW w:w="6800" w:type="dxa"/>
          </w:tcPr>
          <w:p w14:paraId="2479FE7B" w14:textId="77777777" w:rsidR="00940027" w:rsidRDefault="00940027">
            <w:pPr>
              <w:pStyle w:val="OtherTableBody"/>
            </w:pPr>
            <w:r>
              <w:t>Display Data</w:t>
            </w:r>
          </w:p>
        </w:tc>
        <w:tc>
          <w:tcPr>
            <w:tcW w:w="1200" w:type="dxa"/>
          </w:tcPr>
          <w:p w14:paraId="77248DC5" w14:textId="77777777" w:rsidR="00940027" w:rsidRDefault="00940027">
            <w:pPr>
              <w:pStyle w:val="OtherTableBody"/>
            </w:pPr>
            <w:r>
              <w:t>5.5.1</w:t>
            </w:r>
          </w:p>
        </w:tc>
      </w:tr>
      <w:tr w:rsidR="00940027" w14:paraId="13F3B1F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03FB3F2F" w14:textId="77777777" w:rsidR="00940027" w:rsidRDefault="00940027">
            <w:pPr>
              <w:pStyle w:val="OtherTableBody"/>
              <w:jc w:val="center"/>
            </w:pPr>
            <w:r>
              <w:t>ECD</w:t>
            </w:r>
          </w:p>
        </w:tc>
        <w:tc>
          <w:tcPr>
            <w:tcW w:w="6800" w:type="dxa"/>
          </w:tcPr>
          <w:p w14:paraId="58B39230" w14:textId="77777777" w:rsidR="00940027" w:rsidRDefault="00940027">
            <w:pPr>
              <w:pStyle w:val="OtherTableBody"/>
            </w:pPr>
            <w:r>
              <w:t>Equipment Command</w:t>
            </w:r>
          </w:p>
        </w:tc>
        <w:tc>
          <w:tcPr>
            <w:tcW w:w="1200" w:type="dxa"/>
          </w:tcPr>
          <w:p w14:paraId="7BFC2A67" w14:textId="77777777" w:rsidR="00940027" w:rsidRDefault="00940027">
            <w:pPr>
              <w:pStyle w:val="OtherTableBody"/>
            </w:pPr>
            <w:r>
              <w:t>13.4.5</w:t>
            </w:r>
          </w:p>
        </w:tc>
      </w:tr>
      <w:tr w:rsidR="00940027" w14:paraId="03437F5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070051CA" w14:textId="77777777" w:rsidR="00940027" w:rsidRDefault="00940027">
            <w:pPr>
              <w:pStyle w:val="OtherTableBody"/>
              <w:jc w:val="center"/>
            </w:pPr>
            <w:r>
              <w:t>ECR</w:t>
            </w:r>
          </w:p>
        </w:tc>
        <w:tc>
          <w:tcPr>
            <w:tcW w:w="6800" w:type="dxa"/>
          </w:tcPr>
          <w:p w14:paraId="324E772B" w14:textId="77777777" w:rsidR="00940027" w:rsidRDefault="00940027">
            <w:pPr>
              <w:pStyle w:val="OtherTableBody"/>
            </w:pPr>
            <w:r>
              <w:t>Equipment Command Response</w:t>
            </w:r>
          </w:p>
        </w:tc>
        <w:tc>
          <w:tcPr>
            <w:tcW w:w="1200" w:type="dxa"/>
          </w:tcPr>
          <w:p w14:paraId="073E7CB9" w14:textId="77777777" w:rsidR="00940027" w:rsidRDefault="00940027">
            <w:pPr>
              <w:pStyle w:val="OtherTableBody"/>
            </w:pPr>
            <w:r>
              <w:t>13.4.6</w:t>
            </w:r>
          </w:p>
        </w:tc>
      </w:tr>
      <w:tr w:rsidR="00940027" w14:paraId="16B596B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F7977BC" w14:textId="77777777" w:rsidR="00940027" w:rsidRDefault="00940027">
            <w:pPr>
              <w:pStyle w:val="OtherTableBody"/>
              <w:jc w:val="center"/>
            </w:pPr>
            <w:r>
              <w:t>EDU</w:t>
            </w:r>
          </w:p>
        </w:tc>
        <w:tc>
          <w:tcPr>
            <w:tcW w:w="6800" w:type="dxa"/>
          </w:tcPr>
          <w:p w14:paraId="01F3518D" w14:textId="77777777" w:rsidR="00940027" w:rsidRDefault="00940027">
            <w:pPr>
              <w:pStyle w:val="OtherTableBody"/>
            </w:pPr>
            <w:r>
              <w:t>Educational Detail</w:t>
            </w:r>
          </w:p>
        </w:tc>
        <w:tc>
          <w:tcPr>
            <w:tcW w:w="1200" w:type="dxa"/>
          </w:tcPr>
          <w:p w14:paraId="6E8C4811" w14:textId="77777777" w:rsidR="00940027" w:rsidRDefault="00940027">
            <w:pPr>
              <w:pStyle w:val="OtherTableBody"/>
            </w:pPr>
            <w:r>
              <w:t>15.4.3</w:t>
            </w:r>
          </w:p>
        </w:tc>
      </w:tr>
      <w:tr w:rsidR="00940027" w14:paraId="4E96A10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F638920" w14:textId="77777777" w:rsidR="00940027" w:rsidRDefault="00940027">
            <w:pPr>
              <w:pStyle w:val="OtherTableBody"/>
              <w:jc w:val="center"/>
            </w:pPr>
            <w:r>
              <w:t>EQL</w:t>
            </w:r>
          </w:p>
        </w:tc>
        <w:tc>
          <w:tcPr>
            <w:tcW w:w="6800" w:type="dxa"/>
          </w:tcPr>
          <w:p w14:paraId="389075A1" w14:textId="77777777" w:rsidR="00940027" w:rsidRDefault="00940027">
            <w:pPr>
              <w:pStyle w:val="OtherTableBody"/>
            </w:pPr>
            <w:r>
              <w:t>Embedded Query Language</w:t>
            </w:r>
          </w:p>
        </w:tc>
        <w:tc>
          <w:tcPr>
            <w:tcW w:w="1200" w:type="dxa"/>
          </w:tcPr>
          <w:p w14:paraId="18FD75A3" w14:textId="77777777" w:rsidR="00940027" w:rsidRDefault="00940027">
            <w:pPr>
              <w:pStyle w:val="OtherTableBody"/>
            </w:pPr>
            <w:r>
              <w:t>5.10.5.2</w:t>
            </w:r>
          </w:p>
        </w:tc>
      </w:tr>
      <w:tr w:rsidR="00940027" w14:paraId="4F54F4F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03ABF624" w14:textId="77777777" w:rsidR="00940027" w:rsidRDefault="00940027">
            <w:pPr>
              <w:pStyle w:val="OtherTableBody"/>
              <w:jc w:val="center"/>
            </w:pPr>
            <w:r>
              <w:t>EQP</w:t>
            </w:r>
          </w:p>
        </w:tc>
        <w:tc>
          <w:tcPr>
            <w:tcW w:w="6800" w:type="dxa"/>
          </w:tcPr>
          <w:p w14:paraId="770E74D4" w14:textId="77777777" w:rsidR="00940027" w:rsidRDefault="00940027">
            <w:pPr>
              <w:pStyle w:val="OtherTableBody"/>
            </w:pPr>
            <w:r>
              <w:t>Equipment/log Service</w:t>
            </w:r>
          </w:p>
        </w:tc>
        <w:tc>
          <w:tcPr>
            <w:tcW w:w="1200" w:type="dxa"/>
          </w:tcPr>
          <w:p w14:paraId="00A4DA3D" w14:textId="77777777" w:rsidR="00940027" w:rsidRDefault="00940027">
            <w:pPr>
              <w:pStyle w:val="OtherTableBody"/>
            </w:pPr>
            <w:r>
              <w:t>13.4.12</w:t>
            </w:r>
          </w:p>
        </w:tc>
      </w:tr>
      <w:tr w:rsidR="00940027" w14:paraId="2C2ED93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09462796" w14:textId="77777777" w:rsidR="00940027" w:rsidRDefault="00940027">
            <w:pPr>
              <w:pStyle w:val="OtherTableBody"/>
              <w:jc w:val="center"/>
            </w:pPr>
            <w:r>
              <w:t>EQU</w:t>
            </w:r>
          </w:p>
        </w:tc>
        <w:tc>
          <w:tcPr>
            <w:tcW w:w="6800" w:type="dxa"/>
          </w:tcPr>
          <w:p w14:paraId="6369567E" w14:textId="77777777" w:rsidR="00940027" w:rsidRDefault="00940027">
            <w:pPr>
              <w:pStyle w:val="OtherTableBody"/>
            </w:pPr>
            <w:r>
              <w:t>Equipment Detail</w:t>
            </w:r>
          </w:p>
        </w:tc>
        <w:tc>
          <w:tcPr>
            <w:tcW w:w="1200" w:type="dxa"/>
          </w:tcPr>
          <w:p w14:paraId="5B281808" w14:textId="77777777" w:rsidR="00940027" w:rsidRDefault="00940027">
            <w:pPr>
              <w:pStyle w:val="OtherTableBody"/>
            </w:pPr>
            <w:r>
              <w:t>13.4.1</w:t>
            </w:r>
          </w:p>
        </w:tc>
      </w:tr>
      <w:tr w:rsidR="00940027" w14:paraId="7491735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1C4F61C1" w14:textId="77777777" w:rsidR="00940027" w:rsidRDefault="00940027">
            <w:pPr>
              <w:pStyle w:val="OtherTableBody"/>
              <w:jc w:val="center"/>
            </w:pPr>
            <w:r>
              <w:t>ERQ</w:t>
            </w:r>
          </w:p>
        </w:tc>
        <w:tc>
          <w:tcPr>
            <w:tcW w:w="6800" w:type="dxa"/>
          </w:tcPr>
          <w:p w14:paraId="2C65F5FE" w14:textId="77777777" w:rsidR="00940027" w:rsidRDefault="00940027">
            <w:pPr>
              <w:pStyle w:val="OtherTableBody"/>
            </w:pPr>
            <w:r>
              <w:t>Event replay query</w:t>
            </w:r>
          </w:p>
        </w:tc>
        <w:tc>
          <w:tcPr>
            <w:tcW w:w="1200" w:type="dxa"/>
          </w:tcPr>
          <w:p w14:paraId="5E9AD2AF" w14:textId="77777777" w:rsidR="00940027" w:rsidRDefault="00940027">
            <w:pPr>
              <w:pStyle w:val="OtherTableBody"/>
            </w:pPr>
            <w:r>
              <w:t>5.10.5.3</w:t>
            </w:r>
          </w:p>
        </w:tc>
      </w:tr>
      <w:tr w:rsidR="00940027" w14:paraId="1E34213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0B03B74A" w14:textId="77777777" w:rsidR="00940027" w:rsidRDefault="00940027">
            <w:pPr>
              <w:pStyle w:val="OtherTableBody"/>
              <w:jc w:val="center"/>
            </w:pPr>
            <w:r>
              <w:t>ERR</w:t>
            </w:r>
          </w:p>
        </w:tc>
        <w:tc>
          <w:tcPr>
            <w:tcW w:w="6800" w:type="dxa"/>
          </w:tcPr>
          <w:p w14:paraId="289B5924" w14:textId="77777777" w:rsidR="00940027" w:rsidRDefault="00940027">
            <w:pPr>
              <w:pStyle w:val="OtherTableBody"/>
            </w:pPr>
            <w:r>
              <w:t>Error</w:t>
            </w:r>
          </w:p>
        </w:tc>
        <w:tc>
          <w:tcPr>
            <w:tcW w:w="1200" w:type="dxa"/>
          </w:tcPr>
          <w:p w14:paraId="6AB789F3" w14:textId="77777777" w:rsidR="00940027" w:rsidRDefault="00940027">
            <w:pPr>
              <w:pStyle w:val="OtherTableBody"/>
            </w:pPr>
            <w:r>
              <w:t>2.15.5</w:t>
            </w:r>
          </w:p>
        </w:tc>
      </w:tr>
      <w:tr w:rsidR="00940027" w14:paraId="1189B70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50EC2BED" w14:textId="77777777" w:rsidR="00940027" w:rsidRDefault="00940027">
            <w:pPr>
              <w:pStyle w:val="OtherTableBody"/>
              <w:jc w:val="center"/>
            </w:pPr>
            <w:r>
              <w:t>EVN</w:t>
            </w:r>
          </w:p>
        </w:tc>
        <w:tc>
          <w:tcPr>
            <w:tcW w:w="6800" w:type="dxa"/>
          </w:tcPr>
          <w:p w14:paraId="0F5E0C3A" w14:textId="77777777" w:rsidR="00940027" w:rsidRDefault="00940027">
            <w:pPr>
              <w:pStyle w:val="OtherTableBody"/>
            </w:pPr>
            <w:r>
              <w:t>Event Type</w:t>
            </w:r>
          </w:p>
        </w:tc>
        <w:tc>
          <w:tcPr>
            <w:tcW w:w="1200" w:type="dxa"/>
          </w:tcPr>
          <w:p w14:paraId="2607BA7B" w14:textId="77777777" w:rsidR="00940027" w:rsidRDefault="00940027">
            <w:pPr>
              <w:pStyle w:val="OtherTableBody"/>
            </w:pPr>
            <w:r>
              <w:t>3.4.1</w:t>
            </w:r>
          </w:p>
        </w:tc>
      </w:tr>
      <w:tr w:rsidR="00940027" w14:paraId="46BFBB1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B3E95A6" w14:textId="77777777" w:rsidR="00940027" w:rsidRDefault="00940027">
            <w:pPr>
              <w:pStyle w:val="OtherTableBody"/>
              <w:jc w:val="center"/>
            </w:pPr>
            <w:r>
              <w:t>FAC</w:t>
            </w:r>
          </w:p>
        </w:tc>
        <w:tc>
          <w:tcPr>
            <w:tcW w:w="6800" w:type="dxa"/>
          </w:tcPr>
          <w:p w14:paraId="5AFFFDE9" w14:textId="77777777" w:rsidR="00940027" w:rsidRDefault="00940027">
            <w:pPr>
              <w:pStyle w:val="OtherTableBody"/>
            </w:pPr>
            <w:r>
              <w:t>Facility</w:t>
            </w:r>
          </w:p>
        </w:tc>
        <w:tc>
          <w:tcPr>
            <w:tcW w:w="1200" w:type="dxa"/>
          </w:tcPr>
          <w:p w14:paraId="29BCB02F" w14:textId="77777777" w:rsidR="00940027" w:rsidRDefault="00940027">
            <w:pPr>
              <w:pStyle w:val="OtherTableBody"/>
            </w:pPr>
            <w:r>
              <w:t>7.12.6</w:t>
            </w:r>
          </w:p>
        </w:tc>
      </w:tr>
      <w:tr w:rsidR="00940027" w14:paraId="2519096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478334C" w14:textId="77777777" w:rsidR="00940027" w:rsidRDefault="00940027">
            <w:pPr>
              <w:pStyle w:val="OtherTableBody"/>
              <w:jc w:val="center"/>
            </w:pPr>
            <w:r>
              <w:t>FHS</w:t>
            </w:r>
          </w:p>
        </w:tc>
        <w:tc>
          <w:tcPr>
            <w:tcW w:w="6800" w:type="dxa"/>
          </w:tcPr>
          <w:p w14:paraId="5254C652" w14:textId="77777777" w:rsidR="00940027" w:rsidRDefault="00940027">
            <w:pPr>
              <w:pStyle w:val="OtherTableBody"/>
            </w:pPr>
            <w:r>
              <w:t>File Header</w:t>
            </w:r>
          </w:p>
        </w:tc>
        <w:tc>
          <w:tcPr>
            <w:tcW w:w="1200" w:type="dxa"/>
          </w:tcPr>
          <w:p w14:paraId="19491E38" w14:textId="77777777" w:rsidR="00940027" w:rsidRDefault="00940027">
            <w:pPr>
              <w:pStyle w:val="OtherTableBody"/>
            </w:pPr>
            <w:r>
              <w:t>2.15.6</w:t>
            </w:r>
          </w:p>
        </w:tc>
      </w:tr>
      <w:tr w:rsidR="00940027" w14:paraId="4E7D6B5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C8BBEEA" w14:textId="77777777" w:rsidR="00940027" w:rsidRDefault="00940027">
            <w:pPr>
              <w:pStyle w:val="OtherTableBody"/>
              <w:jc w:val="center"/>
            </w:pPr>
            <w:r>
              <w:t>FT1</w:t>
            </w:r>
          </w:p>
        </w:tc>
        <w:tc>
          <w:tcPr>
            <w:tcW w:w="6800" w:type="dxa"/>
          </w:tcPr>
          <w:p w14:paraId="2827FDD0" w14:textId="77777777" w:rsidR="00940027" w:rsidRDefault="00940027">
            <w:pPr>
              <w:pStyle w:val="OtherTableBody"/>
            </w:pPr>
            <w:r>
              <w:t>Financial Transaction</w:t>
            </w:r>
          </w:p>
        </w:tc>
        <w:tc>
          <w:tcPr>
            <w:tcW w:w="1200" w:type="dxa"/>
          </w:tcPr>
          <w:p w14:paraId="2140D022" w14:textId="77777777" w:rsidR="00940027" w:rsidRDefault="00940027">
            <w:pPr>
              <w:pStyle w:val="OtherTableBody"/>
            </w:pPr>
            <w:r>
              <w:t>6.5.1</w:t>
            </w:r>
          </w:p>
        </w:tc>
      </w:tr>
      <w:tr w:rsidR="00940027" w14:paraId="452CB82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3C8BAAEB" w14:textId="77777777" w:rsidR="00940027" w:rsidRDefault="00940027">
            <w:pPr>
              <w:pStyle w:val="OtherTableBody"/>
              <w:jc w:val="center"/>
            </w:pPr>
            <w:r>
              <w:t>FTS</w:t>
            </w:r>
          </w:p>
        </w:tc>
        <w:tc>
          <w:tcPr>
            <w:tcW w:w="6800" w:type="dxa"/>
          </w:tcPr>
          <w:p w14:paraId="5528C9B1" w14:textId="77777777" w:rsidR="00940027" w:rsidRDefault="00940027">
            <w:pPr>
              <w:pStyle w:val="OtherTableBody"/>
            </w:pPr>
            <w:r>
              <w:t>File Trailer</w:t>
            </w:r>
          </w:p>
        </w:tc>
        <w:tc>
          <w:tcPr>
            <w:tcW w:w="1200" w:type="dxa"/>
          </w:tcPr>
          <w:p w14:paraId="18CE80B7" w14:textId="77777777" w:rsidR="00940027" w:rsidRDefault="00940027">
            <w:pPr>
              <w:pStyle w:val="OtherTableBody"/>
            </w:pPr>
            <w:r>
              <w:t>2.15.7</w:t>
            </w:r>
          </w:p>
        </w:tc>
      </w:tr>
      <w:tr w:rsidR="00940027" w14:paraId="5C2E34E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5FA1C1E7" w14:textId="77777777" w:rsidR="00940027" w:rsidRDefault="00940027">
            <w:pPr>
              <w:pStyle w:val="OtherTableBody"/>
              <w:jc w:val="center"/>
            </w:pPr>
            <w:r>
              <w:t>GOL</w:t>
            </w:r>
          </w:p>
        </w:tc>
        <w:tc>
          <w:tcPr>
            <w:tcW w:w="6800" w:type="dxa"/>
          </w:tcPr>
          <w:p w14:paraId="5B989FEC" w14:textId="77777777" w:rsidR="00940027" w:rsidRDefault="00940027">
            <w:pPr>
              <w:pStyle w:val="OtherTableBody"/>
            </w:pPr>
            <w:r>
              <w:t>Goal Detail</w:t>
            </w:r>
          </w:p>
        </w:tc>
        <w:tc>
          <w:tcPr>
            <w:tcW w:w="1200" w:type="dxa"/>
          </w:tcPr>
          <w:p w14:paraId="093BF4E2" w14:textId="77777777" w:rsidR="00940027" w:rsidRDefault="00940027">
            <w:pPr>
              <w:pStyle w:val="OtherTableBody"/>
            </w:pPr>
            <w:r>
              <w:t>12.4.1</w:t>
            </w:r>
          </w:p>
        </w:tc>
      </w:tr>
      <w:tr w:rsidR="00940027" w14:paraId="1A75063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73B06199" w14:textId="77777777" w:rsidR="00940027" w:rsidRDefault="00940027">
            <w:pPr>
              <w:pStyle w:val="OtherTableBody"/>
              <w:jc w:val="center"/>
            </w:pPr>
            <w:r>
              <w:t>GP1</w:t>
            </w:r>
          </w:p>
        </w:tc>
        <w:tc>
          <w:tcPr>
            <w:tcW w:w="6800" w:type="dxa"/>
          </w:tcPr>
          <w:p w14:paraId="509D290F" w14:textId="77777777" w:rsidR="00940027" w:rsidRDefault="00940027">
            <w:pPr>
              <w:pStyle w:val="OtherTableBody"/>
            </w:pPr>
            <w:r>
              <w:t>Grouping/Reimbursement - Visit</w:t>
            </w:r>
          </w:p>
        </w:tc>
        <w:tc>
          <w:tcPr>
            <w:tcW w:w="1200" w:type="dxa"/>
          </w:tcPr>
          <w:p w14:paraId="383D15AB" w14:textId="77777777" w:rsidR="00940027" w:rsidRDefault="00940027">
            <w:pPr>
              <w:pStyle w:val="OtherTableBody"/>
            </w:pPr>
            <w:r>
              <w:t>6.5.15</w:t>
            </w:r>
          </w:p>
        </w:tc>
      </w:tr>
      <w:tr w:rsidR="00940027" w14:paraId="157F425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167BE4DD" w14:textId="77777777" w:rsidR="00940027" w:rsidRDefault="00940027">
            <w:pPr>
              <w:pStyle w:val="OtherTableBody"/>
              <w:jc w:val="center"/>
            </w:pPr>
            <w:r>
              <w:t>GP2</w:t>
            </w:r>
          </w:p>
        </w:tc>
        <w:tc>
          <w:tcPr>
            <w:tcW w:w="6800" w:type="dxa"/>
          </w:tcPr>
          <w:p w14:paraId="2A07C24F" w14:textId="77777777" w:rsidR="00940027" w:rsidRDefault="00940027">
            <w:pPr>
              <w:pStyle w:val="OtherTableBody"/>
            </w:pPr>
            <w:r>
              <w:t>Grouping/Reimbursement - Procedure Line Item</w:t>
            </w:r>
          </w:p>
        </w:tc>
        <w:tc>
          <w:tcPr>
            <w:tcW w:w="1200" w:type="dxa"/>
          </w:tcPr>
          <w:p w14:paraId="06B62A3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6.5.16</w:t>
            </w:r>
          </w:p>
        </w:tc>
      </w:tr>
      <w:tr w:rsidR="00940027" w14:paraId="2D71A32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E202DAA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GT1</w:t>
            </w:r>
          </w:p>
        </w:tc>
        <w:tc>
          <w:tcPr>
            <w:tcW w:w="6800" w:type="dxa"/>
          </w:tcPr>
          <w:p w14:paraId="43849F7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Guarantor</w:t>
            </w:r>
          </w:p>
        </w:tc>
        <w:tc>
          <w:tcPr>
            <w:tcW w:w="1200" w:type="dxa"/>
          </w:tcPr>
          <w:p w14:paraId="51E731E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6.5.5</w:t>
            </w:r>
          </w:p>
        </w:tc>
      </w:tr>
      <w:tr w:rsidR="00940027" w14:paraId="0451D82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7B8C4F1A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IAM</w:t>
            </w:r>
          </w:p>
        </w:tc>
        <w:tc>
          <w:tcPr>
            <w:tcW w:w="6800" w:type="dxa"/>
          </w:tcPr>
          <w:p w14:paraId="50C38D08" w14:textId="77777777" w:rsidR="00940027" w:rsidRDefault="00940027">
            <w:pPr>
              <w:pStyle w:val="OtherTableBody"/>
            </w:pPr>
            <w:r>
              <w:t>Patient Adverse Reaction Information</w:t>
            </w:r>
          </w:p>
        </w:tc>
        <w:tc>
          <w:tcPr>
            <w:tcW w:w="1200" w:type="dxa"/>
          </w:tcPr>
          <w:p w14:paraId="79065E05" w14:textId="77777777" w:rsidR="00940027" w:rsidRDefault="00940027">
            <w:pPr>
              <w:pStyle w:val="OtherTableBody"/>
            </w:pPr>
            <w:r>
              <w:t>3.4.7</w:t>
            </w:r>
          </w:p>
        </w:tc>
      </w:tr>
      <w:tr w:rsidR="00940027" w14:paraId="123A18E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52DE5790" w14:textId="77777777" w:rsidR="00940027" w:rsidRDefault="00940027">
            <w:pPr>
              <w:pStyle w:val="OtherTableBody"/>
              <w:jc w:val="center"/>
            </w:pPr>
            <w:r>
              <w:t>IIM</w:t>
            </w:r>
          </w:p>
        </w:tc>
        <w:tc>
          <w:tcPr>
            <w:tcW w:w="6800" w:type="dxa"/>
          </w:tcPr>
          <w:p w14:paraId="36D211C5" w14:textId="77777777" w:rsidR="00940027" w:rsidRDefault="00940027">
            <w:pPr>
              <w:pStyle w:val="OtherTableBody"/>
            </w:pPr>
            <w:r>
              <w:t>Inventory Item Master</w:t>
            </w:r>
          </w:p>
        </w:tc>
        <w:tc>
          <w:tcPr>
            <w:tcW w:w="1200" w:type="dxa"/>
          </w:tcPr>
          <w:p w14:paraId="34007FF8" w14:textId="77777777" w:rsidR="00940027" w:rsidRDefault="00940027">
            <w:pPr>
              <w:pStyle w:val="OtherTableBody"/>
            </w:pPr>
            <w:r>
              <w:t>8.12.2</w:t>
            </w:r>
          </w:p>
        </w:tc>
      </w:tr>
      <w:tr w:rsidR="00940027" w14:paraId="4D5AEED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59DAE8AE" w14:textId="77777777" w:rsidR="00940027" w:rsidRDefault="00940027">
            <w:pPr>
              <w:pStyle w:val="OtherTableBody"/>
              <w:jc w:val="center"/>
            </w:pPr>
            <w:r>
              <w:t>IN1</w:t>
            </w:r>
          </w:p>
        </w:tc>
        <w:tc>
          <w:tcPr>
            <w:tcW w:w="6800" w:type="dxa"/>
          </w:tcPr>
          <w:p w14:paraId="3E1D37F9" w14:textId="77777777" w:rsidR="00940027" w:rsidRDefault="00940027">
            <w:pPr>
              <w:pStyle w:val="OtherTableBody"/>
            </w:pPr>
            <w:r>
              <w:t>Insurance</w:t>
            </w:r>
          </w:p>
        </w:tc>
        <w:tc>
          <w:tcPr>
            <w:tcW w:w="1200" w:type="dxa"/>
          </w:tcPr>
          <w:p w14:paraId="01F9205B" w14:textId="77777777" w:rsidR="00940027" w:rsidRDefault="00940027">
            <w:pPr>
              <w:pStyle w:val="OtherTableBody"/>
            </w:pPr>
            <w:r>
              <w:t>6.5.6</w:t>
            </w:r>
          </w:p>
        </w:tc>
      </w:tr>
      <w:tr w:rsidR="00940027" w14:paraId="622308F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3488A4C4" w14:textId="77777777" w:rsidR="00940027" w:rsidRDefault="00940027">
            <w:pPr>
              <w:pStyle w:val="OtherTableBody"/>
              <w:jc w:val="center"/>
            </w:pPr>
            <w:r>
              <w:t>IN2</w:t>
            </w:r>
          </w:p>
        </w:tc>
        <w:tc>
          <w:tcPr>
            <w:tcW w:w="6800" w:type="dxa"/>
          </w:tcPr>
          <w:p w14:paraId="7925BFB4" w14:textId="77777777" w:rsidR="00940027" w:rsidRDefault="00940027">
            <w:pPr>
              <w:pStyle w:val="OtherTableBody"/>
            </w:pPr>
            <w:r>
              <w:t>Insurance Additional Information</w:t>
            </w:r>
          </w:p>
        </w:tc>
        <w:tc>
          <w:tcPr>
            <w:tcW w:w="1200" w:type="dxa"/>
          </w:tcPr>
          <w:p w14:paraId="383847B0" w14:textId="77777777" w:rsidR="00940027" w:rsidRDefault="00940027">
            <w:pPr>
              <w:pStyle w:val="OtherTableBody"/>
            </w:pPr>
            <w:r>
              <w:t>6.5.7</w:t>
            </w:r>
          </w:p>
        </w:tc>
      </w:tr>
      <w:tr w:rsidR="00940027" w14:paraId="6D6942B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751C10B8" w14:textId="77777777" w:rsidR="00940027" w:rsidRDefault="00940027">
            <w:pPr>
              <w:pStyle w:val="OtherTableBody"/>
              <w:jc w:val="center"/>
            </w:pPr>
            <w:r>
              <w:t>IN3</w:t>
            </w:r>
          </w:p>
        </w:tc>
        <w:tc>
          <w:tcPr>
            <w:tcW w:w="6800" w:type="dxa"/>
          </w:tcPr>
          <w:p w14:paraId="50BA61FF" w14:textId="77777777" w:rsidR="00940027" w:rsidRDefault="00940027">
            <w:pPr>
              <w:pStyle w:val="OtherTableBody"/>
            </w:pPr>
            <w:r>
              <w:t>Insurance Additional Information, Certification</w:t>
            </w:r>
          </w:p>
        </w:tc>
        <w:tc>
          <w:tcPr>
            <w:tcW w:w="1200" w:type="dxa"/>
          </w:tcPr>
          <w:p w14:paraId="194E56EB" w14:textId="77777777" w:rsidR="00940027" w:rsidRDefault="00940027">
            <w:pPr>
              <w:pStyle w:val="OtherTableBody"/>
            </w:pPr>
            <w:r>
              <w:t>6.5.8</w:t>
            </w:r>
          </w:p>
        </w:tc>
      </w:tr>
      <w:tr w:rsidR="00940027" w14:paraId="7F497EE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7A3091E2" w14:textId="77777777" w:rsidR="00940027" w:rsidRDefault="00940027">
            <w:pPr>
              <w:pStyle w:val="OtherTableBody"/>
              <w:jc w:val="center"/>
            </w:pPr>
            <w:r>
              <w:t>INV</w:t>
            </w:r>
          </w:p>
        </w:tc>
        <w:tc>
          <w:tcPr>
            <w:tcW w:w="6800" w:type="dxa"/>
          </w:tcPr>
          <w:p w14:paraId="3459889C" w14:textId="77777777" w:rsidR="00940027" w:rsidRDefault="00940027">
            <w:pPr>
              <w:pStyle w:val="OtherTableBody"/>
            </w:pPr>
            <w:r>
              <w:t>Inventory Detail</w:t>
            </w:r>
          </w:p>
        </w:tc>
        <w:tc>
          <w:tcPr>
            <w:tcW w:w="1200" w:type="dxa"/>
          </w:tcPr>
          <w:p w14:paraId="69DA85BC" w14:textId="77777777" w:rsidR="00940027" w:rsidRDefault="00940027">
            <w:pPr>
              <w:pStyle w:val="OtherTableBody"/>
            </w:pPr>
            <w:r>
              <w:t>13.4.4</w:t>
            </w:r>
          </w:p>
        </w:tc>
      </w:tr>
      <w:tr w:rsidR="00940027" w14:paraId="7908AA1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19706B7" w14:textId="77777777" w:rsidR="00940027" w:rsidRDefault="00940027">
            <w:pPr>
              <w:pStyle w:val="OtherTableBody"/>
              <w:jc w:val="center"/>
            </w:pPr>
            <w:r>
              <w:t>IPC</w:t>
            </w:r>
          </w:p>
        </w:tc>
        <w:tc>
          <w:tcPr>
            <w:tcW w:w="6800" w:type="dxa"/>
          </w:tcPr>
          <w:p w14:paraId="59E9725F" w14:textId="77777777" w:rsidR="00940027" w:rsidRDefault="00940027">
            <w:pPr>
              <w:pStyle w:val="OtherTableBody"/>
            </w:pPr>
            <w:r>
              <w:t>Imaging Procedure Control Segment</w:t>
            </w:r>
          </w:p>
        </w:tc>
        <w:tc>
          <w:tcPr>
            <w:tcW w:w="1200" w:type="dxa"/>
          </w:tcPr>
          <w:p w14:paraId="6BD582D2" w14:textId="77777777" w:rsidR="00940027" w:rsidRDefault="00940027">
            <w:pPr>
              <w:pStyle w:val="OtherTableBody"/>
            </w:pPr>
            <w:r>
              <w:t>4.5.6</w:t>
            </w:r>
          </w:p>
        </w:tc>
      </w:tr>
      <w:tr w:rsidR="00940027" w14:paraId="5A333A5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5C726C01" w14:textId="77777777" w:rsidR="00940027" w:rsidRDefault="00940027">
            <w:pPr>
              <w:pStyle w:val="OtherTableBody"/>
              <w:jc w:val="center"/>
            </w:pPr>
            <w:r>
              <w:t>ISD</w:t>
            </w:r>
          </w:p>
        </w:tc>
        <w:tc>
          <w:tcPr>
            <w:tcW w:w="6800" w:type="dxa"/>
          </w:tcPr>
          <w:p w14:paraId="2CA643FF" w14:textId="77777777" w:rsidR="00940027" w:rsidRDefault="00940027">
            <w:pPr>
              <w:pStyle w:val="OtherTableBody"/>
            </w:pPr>
            <w:r>
              <w:t>Interaction Status Detail</w:t>
            </w:r>
          </w:p>
        </w:tc>
        <w:tc>
          <w:tcPr>
            <w:tcW w:w="1200" w:type="dxa"/>
          </w:tcPr>
          <w:p w14:paraId="018B5B1E" w14:textId="77777777" w:rsidR="00940027" w:rsidRDefault="00940027">
            <w:pPr>
              <w:pStyle w:val="OtherTableBody"/>
            </w:pPr>
            <w:r>
              <w:t>13.4.2</w:t>
            </w:r>
          </w:p>
        </w:tc>
      </w:tr>
      <w:tr w:rsidR="00940027" w14:paraId="388082A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7A519DB4" w14:textId="77777777" w:rsidR="00940027" w:rsidRDefault="00940027">
            <w:pPr>
              <w:pStyle w:val="OtherTableBody"/>
              <w:jc w:val="center"/>
            </w:pPr>
            <w:r>
              <w:t>LAN</w:t>
            </w:r>
          </w:p>
        </w:tc>
        <w:tc>
          <w:tcPr>
            <w:tcW w:w="6800" w:type="dxa"/>
          </w:tcPr>
          <w:p w14:paraId="281BEAFE" w14:textId="77777777" w:rsidR="00940027" w:rsidRDefault="00940027">
            <w:pPr>
              <w:pStyle w:val="OtherTableBody"/>
            </w:pPr>
            <w:r>
              <w:t>Language Detail</w:t>
            </w:r>
          </w:p>
        </w:tc>
        <w:tc>
          <w:tcPr>
            <w:tcW w:w="1200" w:type="dxa"/>
          </w:tcPr>
          <w:p w14:paraId="5212DBA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15.4.4</w:t>
            </w:r>
          </w:p>
        </w:tc>
      </w:tr>
      <w:tr w:rsidR="00940027" w14:paraId="5F1A586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352158B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LCC</w:t>
            </w:r>
          </w:p>
        </w:tc>
        <w:tc>
          <w:tcPr>
            <w:tcW w:w="6800" w:type="dxa"/>
          </w:tcPr>
          <w:p w14:paraId="5B54938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Location Charge Code</w:t>
            </w:r>
          </w:p>
        </w:tc>
        <w:tc>
          <w:tcPr>
            <w:tcW w:w="1200" w:type="dxa"/>
          </w:tcPr>
          <w:p w14:paraId="56ADA832" w14:textId="77777777" w:rsidR="00940027" w:rsidRDefault="00940027">
            <w:pPr>
              <w:pStyle w:val="OtherTableBody"/>
            </w:pPr>
            <w:r>
              <w:t>8.9.6</w:t>
            </w:r>
          </w:p>
        </w:tc>
      </w:tr>
      <w:tr w:rsidR="00940027" w14:paraId="5CA81E3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10BF851A" w14:textId="77777777" w:rsidR="00940027" w:rsidRDefault="00940027">
            <w:pPr>
              <w:pStyle w:val="OtherTableBody"/>
              <w:jc w:val="center"/>
            </w:pPr>
            <w:r>
              <w:t>LCH</w:t>
            </w:r>
          </w:p>
        </w:tc>
        <w:tc>
          <w:tcPr>
            <w:tcW w:w="6800" w:type="dxa"/>
          </w:tcPr>
          <w:p w14:paraId="1E61E3B4" w14:textId="77777777" w:rsidR="00940027" w:rsidRDefault="00940027">
            <w:pPr>
              <w:pStyle w:val="OtherTableBody"/>
            </w:pPr>
            <w:r>
              <w:t>Location Characteristic</w:t>
            </w:r>
          </w:p>
        </w:tc>
        <w:tc>
          <w:tcPr>
            <w:tcW w:w="1200" w:type="dxa"/>
          </w:tcPr>
          <w:p w14:paraId="2C693F24" w14:textId="77777777" w:rsidR="00940027" w:rsidRDefault="00940027">
            <w:pPr>
              <w:pStyle w:val="OtherTableBody"/>
            </w:pPr>
            <w:r>
              <w:t>8.9.3</w:t>
            </w:r>
          </w:p>
        </w:tc>
      </w:tr>
      <w:tr w:rsidR="00940027" w14:paraId="6154537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389D2C61" w14:textId="77777777" w:rsidR="00940027" w:rsidRDefault="00940027">
            <w:pPr>
              <w:pStyle w:val="OtherTableBody"/>
              <w:jc w:val="center"/>
            </w:pPr>
            <w:r>
              <w:t>LDP</w:t>
            </w:r>
          </w:p>
        </w:tc>
        <w:tc>
          <w:tcPr>
            <w:tcW w:w="6800" w:type="dxa"/>
          </w:tcPr>
          <w:p w14:paraId="00BC68BF" w14:textId="77777777" w:rsidR="00940027" w:rsidRDefault="00940027">
            <w:pPr>
              <w:pStyle w:val="OtherTableBody"/>
            </w:pPr>
            <w:r>
              <w:t>Location Department</w:t>
            </w:r>
          </w:p>
        </w:tc>
        <w:tc>
          <w:tcPr>
            <w:tcW w:w="1200" w:type="dxa"/>
          </w:tcPr>
          <w:p w14:paraId="570B234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8.9.5</w:t>
            </w:r>
          </w:p>
        </w:tc>
      </w:tr>
      <w:tr w:rsidR="00940027" w14:paraId="1EF0340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7B132C9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LOC</w:t>
            </w:r>
          </w:p>
        </w:tc>
        <w:tc>
          <w:tcPr>
            <w:tcW w:w="6800" w:type="dxa"/>
          </w:tcPr>
          <w:p w14:paraId="29A34CD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Location Identification</w:t>
            </w:r>
          </w:p>
        </w:tc>
        <w:tc>
          <w:tcPr>
            <w:tcW w:w="1200" w:type="dxa"/>
          </w:tcPr>
          <w:p w14:paraId="78C7AACB" w14:textId="77777777" w:rsidR="00940027" w:rsidRDefault="00940027">
            <w:pPr>
              <w:pStyle w:val="OtherTableBody"/>
            </w:pPr>
            <w:r>
              <w:t>8.9.2</w:t>
            </w:r>
          </w:p>
        </w:tc>
      </w:tr>
      <w:tr w:rsidR="00940027" w14:paraId="1DAAC99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00086A7A" w14:textId="77777777" w:rsidR="00940027" w:rsidRDefault="00940027">
            <w:pPr>
              <w:pStyle w:val="OtherTableBody"/>
              <w:jc w:val="center"/>
            </w:pPr>
            <w:r>
              <w:t>LRL</w:t>
            </w:r>
          </w:p>
        </w:tc>
        <w:tc>
          <w:tcPr>
            <w:tcW w:w="6800" w:type="dxa"/>
          </w:tcPr>
          <w:p w14:paraId="5DE988CF" w14:textId="77777777" w:rsidR="00940027" w:rsidRDefault="00940027">
            <w:pPr>
              <w:pStyle w:val="OtherTableBody"/>
            </w:pPr>
            <w:r>
              <w:t>Location Relationship</w:t>
            </w:r>
          </w:p>
        </w:tc>
        <w:tc>
          <w:tcPr>
            <w:tcW w:w="1200" w:type="dxa"/>
          </w:tcPr>
          <w:p w14:paraId="633259C5" w14:textId="77777777" w:rsidR="00940027" w:rsidRDefault="00940027">
            <w:pPr>
              <w:pStyle w:val="OtherTableBody"/>
            </w:pPr>
            <w:r>
              <w:t>8.9.4</w:t>
            </w:r>
          </w:p>
        </w:tc>
      </w:tr>
      <w:tr w:rsidR="00940027" w14:paraId="5C15850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3C0546DB" w14:textId="77777777" w:rsidR="00940027" w:rsidRDefault="00940027">
            <w:pPr>
              <w:pStyle w:val="OtherTableBody"/>
              <w:jc w:val="center"/>
            </w:pPr>
            <w:r>
              <w:t>MFA</w:t>
            </w:r>
          </w:p>
        </w:tc>
        <w:tc>
          <w:tcPr>
            <w:tcW w:w="6800" w:type="dxa"/>
          </w:tcPr>
          <w:p w14:paraId="317C0997" w14:textId="77777777" w:rsidR="00940027" w:rsidRDefault="00940027">
            <w:pPr>
              <w:pStyle w:val="OtherTableBody"/>
            </w:pPr>
            <w:r>
              <w:t>Master File Acknowledgment</w:t>
            </w:r>
          </w:p>
        </w:tc>
        <w:tc>
          <w:tcPr>
            <w:tcW w:w="1200" w:type="dxa"/>
          </w:tcPr>
          <w:p w14:paraId="7E88AB03" w14:textId="77777777" w:rsidR="00940027" w:rsidRDefault="00940027">
            <w:pPr>
              <w:pStyle w:val="OtherTableBody"/>
            </w:pPr>
            <w:r>
              <w:t>8.5.3</w:t>
            </w:r>
          </w:p>
        </w:tc>
      </w:tr>
      <w:tr w:rsidR="00940027" w14:paraId="6410A31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09D4FF5" w14:textId="77777777" w:rsidR="00940027" w:rsidRDefault="00940027">
            <w:pPr>
              <w:pStyle w:val="OtherTableBody"/>
              <w:jc w:val="center"/>
            </w:pPr>
            <w:r>
              <w:t>MFE</w:t>
            </w:r>
          </w:p>
        </w:tc>
        <w:tc>
          <w:tcPr>
            <w:tcW w:w="6800" w:type="dxa"/>
          </w:tcPr>
          <w:p w14:paraId="6E1151DA" w14:textId="77777777" w:rsidR="00940027" w:rsidRDefault="00940027">
            <w:pPr>
              <w:pStyle w:val="OtherTableBody"/>
            </w:pPr>
            <w:r>
              <w:t>Master File Entry</w:t>
            </w:r>
          </w:p>
        </w:tc>
        <w:tc>
          <w:tcPr>
            <w:tcW w:w="1200" w:type="dxa"/>
          </w:tcPr>
          <w:p w14:paraId="297E0EF5" w14:textId="77777777" w:rsidR="00940027" w:rsidRDefault="00940027">
            <w:pPr>
              <w:pStyle w:val="OtherTableBody"/>
            </w:pPr>
            <w:r>
              <w:t>8.5.2</w:t>
            </w:r>
          </w:p>
        </w:tc>
      </w:tr>
      <w:tr w:rsidR="00940027" w14:paraId="40A63C7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D4DC49B" w14:textId="77777777" w:rsidR="00940027" w:rsidRDefault="00940027">
            <w:pPr>
              <w:pStyle w:val="OtherTableBody"/>
              <w:jc w:val="center"/>
            </w:pPr>
            <w:r>
              <w:t>MFI</w:t>
            </w:r>
          </w:p>
        </w:tc>
        <w:tc>
          <w:tcPr>
            <w:tcW w:w="6800" w:type="dxa"/>
          </w:tcPr>
          <w:p w14:paraId="5B7C55EF" w14:textId="77777777" w:rsidR="00940027" w:rsidRDefault="00940027">
            <w:pPr>
              <w:pStyle w:val="OtherTableBody"/>
            </w:pPr>
            <w:r>
              <w:t>Master File Identification</w:t>
            </w:r>
          </w:p>
        </w:tc>
        <w:tc>
          <w:tcPr>
            <w:tcW w:w="1200" w:type="dxa"/>
          </w:tcPr>
          <w:p w14:paraId="4BF993C1" w14:textId="77777777" w:rsidR="00940027" w:rsidRDefault="00940027">
            <w:pPr>
              <w:pStyle w:val="OtherTableBody"/>
            </w:pPr>
            <w:r>
              <w:t>8.5.1</w:t>
            </w:r>
          </w:p>
        </w:tc>
      </w:tr>
      <w:tr w:rsidR="00940027" w14:paraId="18A3534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46A638B" w14:textId="77777777" w:rsidR="00940027" w:rsidRDefault="00940027">
            <w:pPr>
              <w:pStyle w:val="OtherTableBody"/>
              <w:jc w:val="center"/>
            </w:pPr>
            <w:r>
              <w:t>MRG</w:t>
            </w:r>
          </w:p>
        </w:tc>
        <w:tc>
          <w:tcPr>
            <w:tcW w:w="6800" w:type="dxa"/>
          </w:tcPr>
          <w:p w14:paraId="40799BD2" w14:textId="77777777" w:rsidR="00940027" w:rsidRDefault="00940027">
            <w:pPr>
              <w:pStyle w:val="OtherTableBody"/>
            </w:pPr>
            <w:r>
              <w:t>Merge Patient Information</w:t>
            </w:r>
          </w:p>
        </w:tc>
        <w:tc>
          <w:tcPr>
            <w:tcW w:w="1200" w:type="dxa"/>
          </w:tcPr>
          <w:p w14:paraId="145B9657" w14:textId="77777777" w:rsidR="00940027" w:rsidRDefault="00940027">
            <w:pPr>
              <w:pStyle w:val="OtherTableBody"/>
            </w:pPr>
            <w:r>
              <w:t>3.4.9</w:t>
            </w:r>
          </w:p>
        </w:tc>
      </w:tr>
      <w:tr w:rsidR="00940027" w14:paraId="2C6CBA0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CBEDC87" w14:textId="77777777" w:rsidR="00940027" w:rsidRDefault="00940027">
            <w:pPr>
              <w:pStyle w:val="OtherTableBody"/>
              <w:jc w:val="center"/>
            </w:pPr>
            <w:r>
              <w:t>MSA</w:t>
            </w:r>
          </w:p>
        </w:tc>
        <w:tc>
          <w:tcPr>
            <w:tcW w:w="6800" w:type="dxa"/>
          </w:tcPr>
          <w:p w14:paraId="511F0C0C" w14:textId="77777777" w:rsidR="00940027" w:rsidRDefault="00940027">
            <w:pPr>
              <w:pStyle w:val="OtherTableBody"/>
            </w:pPr>
            <w:r>
              <w:t>Message Acknowledgment</w:t>
            </w:r>
          </w:p>
        </w:tc>
        <w:tc>
          <w:tcPr>
            <w:tcW w:w="1200" w:type="dxa"/>
          </w:tcPr>
          <w:p w14:paraId="2F1DFC81" w14:textId="77777777" w:rsidR="00940027" w:rsidRDefault="00940027">
            <w:pPr>
              <w:pStyle w:val="OtherTableBody"/>
            </w:pPr>
            <w:r>
              <w:t>2.15.8</w:t>
            </w:r>
          </w:p>
        </w:tc>
      </w:tr>
      <w:tr w:rsidR="00940027" w14:paraId="790F956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2297E3A" w14:textId="77777777" w:rsidR="00940027" w:rsidRDefault="00940027">
            <w:pPr>
              <w:pStyle w:val="OtherTableBody"/>
              <w:jc w:val="center"/>
            </w:pPr>
            <w:r>
              <w:t>MSH</w:t>
            </w:r>
          </w:p>
        </w:tc>
        <w:tc>
          <w:tcPr>
            <w:tcW w:w="6800" w:type="dxa"/>
          </w:tcPr>
          <w:p w14:paraId="6CDC4F2F" w14:textId="77777777" w:rsidR="00940027" w:rsidRDefault="00940027">
            <w:pPr>
              <w:pStyle w:val="OtherTableBody"/>
            </w:pPr>
            <w:r>
              <w:t>Message Header</w:t>
            </w:r>
          </w:p>
        </w:tc>
        <w:tc>
          <w:tcPr>
            <w:tcW w:w="1200" w:type="dxa"/>
          </w:tcPr>
          <w:p w14:paraId="5AD6AF4A" w14:textId="77777777" w:rsidR="00940027" w:rsidRDefault="00940027">
            <w:pPr>
              <w:pStyle w:val="OtherTableBody"/>
            </w:pPr>
            <w:r>
              <w:t>2.15.9</w:t>
            </w:r>
          </w:p>
        </w:tc>
      </w:tr>
      <w:tr w:rsidR="00940027" w14:paraId="5871A69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5E3835B" w14:textId="77777777" w:rsidR="00940027" w:rsidRDefault="00940027">
            <w:pPr>
              <w:pStyle w:val="OtherTableBody"/>
              <w:jc w:val="center"/>
            </w:pPr>
            <w:r>
              <w:t>NCK</w:t>
            </w:r>
          </w:p>
        </w:tc>
        <w:tc>
          <w:tcPr>
            <w:tcW w:w="6800" w:type="dxa"/>
          </w:tcPr>
          <w:p w14:paraId="64332C79" w14:textId="77777777" w:rsidR="00940027" w:rsidRDefault="00940027">
            <w:pPr>
              <w:pStyle w:val="OtherTableBody"/>
            </w:pPr>
            <w:r>
              <w:t>System Clock</w:t>
            </w:r>
          </w:p>
        </w:tc>
        <w:tc>
          <w:tcPr>
            <w:tcW w:w="1200" w:type="dxa"/>
          </w:tcPr>
          <w:p w14:paraId="1A3E05CF" w14:textId="77777777" w:rsidR="00940027" w:rsidRDefault="00940027">
            <w:pPr>
              <w:pStyle w:val="OtherTableBody"/>
            </w:pPr>
            <w:r>
              <w:t>14.4.1</w:t>
            </w:r>
          </w:p>
        </w:tc>
      </w:tr>
      <w:tr w:rsidR="00940027" w14:paraId="460F0C8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1B11119A" w14:textId="77777777" w:rsidR="00940027" w:rsidRDefault="00940027">
            <w:pPr>
              <w:pStyle w:val="OtherTableBody"/>
              <w:jc w:val="center"/>
            </w:pPr>
            <w:r>
              <w:t>NDS</w:t>
            </w:r>
          </w:p>
        </w:tc>
        <w:tc>
          <w:tcPr>
            <w:tcW w:w="6800" w:type="dxa"/>
          </w:tcPr>
          <w:p w14:paraId="78DD0880" w14:textId="77777777" w:rsidR="00940027" w:rsidRDefault="00940027">
            <w:pPr>
              <w:pStyle w:val="OtherTableBody"/>
            </w:pPr>
            <w:r>
              <w:t>Notification Detail</w:t>
            </w:r>
          </w:p>
        </w:tc>
        <w:tc>
          <w:tcPr>
            <w:tcW w:w="1200" w:type="dxa"/>
          </w:tcPr>
          <w:p w14:paraId="529C023F" w14:textId="77777777" w:rsidR="00940027" w:rsidRDefault="00940027">
            <w:pPr>
              <w:pStyle w:val="OtherTableBody"/>
            </w:pPr>
            <w:r>
              <w:t>13.4.7</w:t>
            </w:r>
          </w:p>
        </w:tc>
      </w:tr>
      <w:tr w:rsidR="00940027" w14:paraId="73157EE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A6017CB" w14:textId="77777777" w:rsidR="00940027" w:rsidRDefault="00940027">
            <w:pPr>
              <w:pStyle w:val="OtherTableBody"/>
              <w:jc w:val="center"/>
            </w:pPr>
            <w:r>
              <w:t>NK1</w:t>
            </w:r>
          </w:p>
        </w:tc>
        <w:tc>
          <w:tcPr>
            <w:tcW w:w="6800" w:type="dxa"/>
          </w:tcPr>
          <w:p w14:paraId="637D998A" w14:textId="77777777" w:rsidR="00940027" w:rsidRDefault="00940027">
            <w:pPr>
              <w:pStyle w:val="OtherTableBody"/>
            </w:pPr>
            <w:r>
              <w:t>Next of Kin / Associated Parties</w:t>
            </w:r>
          </w:p>
        </w:tc>
        <w:tc>
          <w:tcPr>
            <w:tcW w:w="1200" w:type="dxa"/>
          </w:tcPr>
          <w:p w14:paraId="64783852" w14:textId="77777777" w:rsidR="00940027" w:rsidRDefault="00940027">
            <w:pPr>
              <w:pStyle w:val="OtherTableBody"/>
            </w:pPr>
            <w:r>
              <w:t>3.4.5</w:t>
            </w:r>
          </w:p>
        </w:tc>
      </w:tr>
      <w:tr w:rsidR="00940027" w14:paraId="166DDC2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1AB31B79" w14:textId="77777777" w:rsidR="00940027" w:rsidRDefault="00940027">
            <w:pPr>
              <w:pStyle w:val="OtherTableBody"/>
              <w:jc w:val="center"/>
            </w:pPr>
            <w:r>
              <w:t>NPU</w:t>
            </w:r>
          </w:p>
        </w:tc>
        <w:tc>
          <w:tcPr>
            <w:tcW w:w="6800" w:type="dxa"/>
          </w:tcPr>
          <w:p w14:paraId="6431AE9F" w14:textId="77777777" w:rsidR="00940027" w:rsidRDefault="00940027">
            <w:pPr>
              <w:pStyle w:val="OtherTableBody"/>
            </w:pPr>
            <w:r>
              <w:t>Bed Status Update</w:t>
            </w:r>
          </w:p>
        </w:tc>
        <w:tc>
          <w:tcPr>
            <w:tcW w:w="1200" w:type="dxa"/>
          </w:tcPr>
          <w:p w14:paraId="6104F668" w14:textId="77777777" w:rsidR="00940027" w:rsidRDefault="00940027">
            <w:pPr>
              <w:pStyle w:val="OtherTableBody"/>
            </w:pPr>
            <w:r>
              <w:t>3.4.8</w:t>
            </w:r>
          </w:p>
        </w:tc>
      </w:tr>
      <w:tr w:rsidR="00940027" w14:paraId="0EF75C1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0FA3C559" w14:textId="77777777" w:rsidR="00940027" w:rsidRDefault="00940027">
            <w:pPr>
              <w:pStyle w:val="OtherTableBody"/>
              <w:jc w:val="center"/>
            </w:pPr>
            <w:r>
              <w:t>NSC</w:t>
            </w:r>
          </w:p>
        </w:tc>
        <w:tc>
          <w:tcPr>
            <w:tcW w:w="6800" w:type="dxa"/>
          </w:tcPr>
          <w:p w14:paraId="18D6A081" w14:textId="77777777" w:rsidR="00940027" w:rsidRDefault="00940027">
            <w:pPr>
              <w:pStyle w:val="OtherTableBody"/>
            </w:pPr>
            <w:r>
              <w:t>Application Status Change</w:t>
            </w:r>
          </w:p>
        </w:tc>
        <w:tc>
          <w:tcPr>
            <w:tcW w:w="1200" w:type="dxa"/>
          </w:tcPr>
          <w:p w14:paraId="7CD83F0A" w14:textId="77777777" w:rsidR="00940027" w:rsidRDefault="00940027">
            <w:pPr>
              <w:pStyle w:val="OtherTableBody"/>
            </w:pPr>
            <w:r>
              <w:t>14.4.2</w:t>
            </w:r>
          </w:p>
        </w:tc>
      </w:tr>
      <w:tr w:rsidR="00940027" w14:paraId="6590B26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294C921" w14:textId="77777777" w:rsidR="00940027" w:rsidRDefault="00940027">
            <w:pPr>
              <w:pStyle w:val="OtherTableBody"/>
              <w:jc w:val="center"/>
            </w:pPr>
            <w:r>
              <w:t>NST</w:t>
            </w:r>
          </w:p>
        </w:tc>
        <w:tc>
          <w:tcPr>
            <w:tcW w:w="6800" w:type="dxa"/>
          </w:tcPr>
          <w:p w14:paraId="60F4CA9B" w14:textId="77777777" w:rsidR="00940027" w:rsidRDefault="00940027">
            <w:pPr>
              <w:pStyle w:val="OtherTableBody"/>
            </w:pPr>
            <w:r>
              <w:t>Application control level statistics</w:t>
            </w:r>
          </w:p>
        </w:tc>
        <w:tc>
          <w:tcPr>
            <w:tcW w:w="1200" w:type="dxa"/>
          </w:tcPr>
          <w:p w14:paraId="2A0D916C" w14:textId="77777777" w:rsidR="00940027" w:rsidRDefault="00940027">
            <w:pPr>
              <w:pStyle w:val="OtherTableBody"/>
            </w:pPr>
            <w:r>
              <w:t>14.4.3</w:t>
            </w:r>
          </w:p>
        </w:tc>
      </w:tr>
      <w:tr w:rsidR="00940027" w14:paraId="13D1602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7B18EEE8" w14:textId="77777777" w:rsidR="00940027" w:rsidRDefault="00940027">
            <w:pPr>
              <w:pStyle w:val="OtherTableBody"/>
              <w:jc w:val="center"/>
            </w:pPr>
            <w:r>
              <w:t>NTE</w:t>
            </w:r>
          </w:p>
        </w:tc>
        <w:tc>
          <w:tcPr>
            <w:tcW w:w="6800" w:type="dxa"/>
          </w:tcPr>
          <w:p w14:paraId="06924427" w14:textId="77777777" w:rsidR="00940027" w:rsidRDefault="00940027">
            <w:pPr>
              <w:pStyle w:val="OtherTableBody"/>
            </w:pPr>
            <w:r>
              <w:t>Notes and Comments</w:t>
            </w:r>
          </w:p>
        </w:tc>
        <w:tc>
          <w:tcPr>
            <w:tcW w:w="1200" w:type="dxa"/>
          </w:tcPr>
          <w:p w14:paraId="344D4809" w14:textId="77777777" w:rsidR="00940027" w:rsidRDefault="00940027">
            <w:pPr>
              <w:pStyle w:val="OtherTableBody"/>
            </w:pPr>
            <w:r>
              <w:t>2.15.10</w:t>
            </w:r>
          </w:p>
        </w:tc>
      </w:tr>
      <w:tr w:rsidR="00940027" w14:paraId="5780524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261AA2D" w14:textId="77777777" w:rsidR="00940027" w:rsidRDefault="00940027">
            <w:pPr>
              <w:pStyle w:val="OtherTableBody"/>
              <w:jc w:val="center"/>
            </w:pPr>
            <w:r>
              <w:t>OBR</w:t>
            </w:r>
          </w:p>
        </w:tc>
        <w:tc>
          <w:tcPr>
            <w:tcW w:w="6800" w:type="dxa"/>
          </w:tcPr>
          <w:p w14:paraId="57CA7888" w14:textId="77777777" w:rsidR="00940027" w:rsidRDefault="00940027">
            <w:pPr>
              <w:pStyle w:val="OtherTableBody"/>
            </w:pPr>
            <w:r>
              <w:t>Observation Request</w:t>
            </w:r>
          </w:p>
        </w:tc>
        <w:tc>
          <w:tcPr>
            <w:tcW w:w="1200" w:type="dxa"/>
          </w:tcPr>
          <w:p w14:paraId="0D7EE0BC" w14:textId="77777777" w:rsidR="00940027" w:rsidRDefault="00940027">
            <w:pPr>
              <w:pStyle w:val="OtherTableBody"/>
            </w:pPr>
            <w:r>
              <w:t>7.4.1</w:t>
            </w:r>
          </w:p>
        </w:tc>
      </w:tr>
      <w:tr w:rsidR="00940027" w14:paraId="7AA0D57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70E160A8" w14:textId="77777777" w:rsidR="00940027" w:rsidRDefault="00940027">
            <w:pPr>
              <w:pStyle w:val="OtherTableBody"/>
              <w:jc w:val="center"/>
            </w:pPr>
            <w:r>
              <w:t>OBX</w:t>
            </w:r>
          </w:p>
        </w:tc>
        <w:tc>
          <w:tcPr>
            <w:tcW w:w="6800" w:type="dxa"/>
          </w:tcPr>
          <w:p w14:paraId="1145F855" w14:textId="77777777" w:rsidR="00940027" w:rsidRDefault="00940027">
            <w:pPr>
              <w:pStyle w:val="OtherTableBody"/>
            </w:pPr>
            <w:r>
              <w:t>Observation/Result</w:t>
            </w:r>
          </w:p>
        </w:tc>
        <w:tc>
          <w:tcPr>
            <w:tcW w:w="1200" w:type="dxa"/>
          </w:tcPr>
          <w:p w14:paraId="44548C8D" w14:textId="77777777" w:rsidR="00940027" w:rsidRDefault="00940027">
            <w:pPr>
              <w:pStyle w:val="OtherTableBody"/>
            </w:pPr>
            <w:r>
              <w:t>9.6.2</w:t>
            </w:r>
          </w:p>
        </w:tc>
      </w:tr>
      <w:tr w:rsidR="00940027" w14:paraId="414011E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072AF534" w14:textId="77777777" w:rsidR="00940027" w:rsidRDefault="00940027">
            <w:pPr>
              <w:pStyle w:val="OtherTableBody"/>
              <w:jc w:val="center"/>
            </w:pPr>
            <w:r>
              <w:t>ODS</w:t>
            </w:r>
          </w:p>
        </w:tc>
        <w:tc>
          <w:tcPr>
            <w:tcW w:w="6800" w:type="dxa"/>
          </w:tcPr>
          <w:p w14:paraId="160D88CF" w14:textId="77777777" w:rsidR="00940027" w:rsidRDefault="00940027">
            <w:pPr>
              <w:pStyle w:val="OtherTableBody"/>
            </w:pPr>
            <w:r>
              <w:t>Dietary Orders, Supplements, and Preferences</w:t>
            </w:r>
          </w:p>
        </w:tc>
        <w:tc>
          <w:tcPr>
            <w:tcW w:w="1200" w:type="dxa"/>
          </w:tcPr>
          <w:p w14:paraId="20463A87" w14:textId="77777777" w:rsidR="00940027" w:rsidRDefault="00940027">
            <w:pPr>
              <w:pStyle w:val="OtherTableBody"/>
            </w:pPr>
            <w:r>
              <w:t>4.8.1</w:t>
            </w:r>
          </w:p>
        </w:tc>
      </w:tr>
      <w:tr w:rsidR="00940027" w14:paraId="72AD6BE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51FBA1FC" w14:textId="77777777" w:rsidR="00940027" w:rsidRDefault="00940027">
            <w:pPr>
              <w:pStyle w:val="OtherTableBody"/>
              <w:jc w:val="center"/>
            </w:pPr>
            <w:r>
              <w:t>ODT</w:t>
            </w:r>
          </w:p>
        </w:tc>
        <w:tc>
          <w:tcPr>
            <w:tcW w:w="6800" w:type="dxa"/>
          </w:tcPr>
          <w:p w14:paraId="3D821CEF" w14:textId="77777777" w:rsidR="00940027" w:rsidRDefault="00940027">
            <w:pPr>
              <w:pStyle w:val="OtherTableBody"/>
            </w:pPr>
            <w:r>
              <w:t>Diet Tray Instructions</w:t>
            </w:r>
          </w:p>
        </w:tc>
        <w:tc>
          <w:tcPr>
            <w:tcW w:w="1200" w:type="dxa"/>
          </w:tcPr>
          <w:p w14:paraId="439CD53D" w14:textId="77777777" w:rsidR="00940027" w:rsidRDefault="00940027">
            <w:pPr>
              <w:pStyle w:val="OtherTableBody"/>
            </w:pPr>
            <w:r>
              <w:t>4.8.2</w:t>
            </w:r>
          </w:p>
        </w:tc>
      </w:tr>
      <w:tr w:rsidR="00940027" w14:paraId="31B57BF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0210BE6F" w14:textId="77777777" w:rsidR="00940027" w:rsidRDefault="00940027">
            <w:pPr>
              <w:pStyle w:val="OtherTableBody"/>
              <w:jc w:val="center"/>
            </w:pPr>
            <w:r>
              <w:t>OM1</w:t>
            </w:r>
          </w:p>
        </w:tc>
        <w:tc>
          <w:tcPr>
            <w:tcW w:w="6800" w:type="dxa"/>
          </w:tcPr>
          <w:p w14:paraId="57664937" w14:textId="77777777" w:rsidR="00940027" w:rsidRDefault="00940027">
            <w:pPr>
              <w:pStyle w:val="OtherTableBody"/>
            </w:pPr>
            <w:r>
              <w:t>General Segment</w:t>
            </w:r>
          </w:p>
        </w:tc>
        <w:tc>
          <w:tcPr>
            <w:tcW w:w="1200" w:type="dxa"/>
          </w:tcPr>
          <w:p w14:paraId="0A13B939" w14:textId="77777777" w:rsidR="00940027" w:rsidRDefault="00940027">
            <w:pPr>
              <w:pStyle w:val="OtherTableBody"/>
            </w:pPr>
            <w:r>
              <w:t>8.8.8</w:t>
            </w:r>
          </w:p>
        </w:tc>
      </w:tr>
      <w:tr w:rsidR="00940027" w14:paraId="23B1AF3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1A60F49E" w14:textId="77777777" w:rsidR="00940027" w:rsidRDefault="00940027">
            <w:pPr>
              <w:pStyle w:val="OtherTableBody"/>
              <w:jc w:val="center"/>
            </w:pPr>
            <w:r>
              <w:t>OM2</w:t>
            </w:r>
          </w:p>
        </w:tc>
        <w:tc>
          <w:tcPr>
            <w:tcW w:w="6800" w:type="dxa"/>
          </w:tcPr>
          <w:p w14:paraId="149514FD" w14:textId="77777777" w:rsidR="00940027" w:rsidRDefault="00940027">
            <w:pPr>
              <w:pStyle w:val="OtherTableBody"/>
            </w:pPr>
            <w:r>
              <w:t>Numeric Observation</w:t>
            </w:r>
          </w:p>
        </w:tc>
        <w:tc>
          <w:tcPr>
            <w:tcW w:w="1200" w:type="dxa"/>
          </w:tcPr>
          <w:p w14:paraId="3652DB3E" w14:textId="77777777" w:rsidR="00940027" w:rsidRDefault="00940027">
            <w:pPr>
              <w:pStyle w:val="OtherTableBody"/>
            </w:pPr>
            <w:r>
              <w:t>8.8.9</w:t>
            </w:r>
          </w:p>
        </w:tc>
      </w:tr>
      <w:tr w:rsidR="00940027" w14:paraId="2929A31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729CAF91" w14:textId="77777777" w:rsidR="00940027" w:rsidRDefault="00940027">
            <w:pPr>
              <w:pStyle w:val="OtherTableBody"/>
              <w:jc w:val="center"/>
            </w:pPr>
            <w:r>
              <w:t>OM3</w:t>
            </w:r>
          </w:p>
        </w:tc>
        <w:tc>
          <w:tcPr>
            <w:tcW w:w="6800" w:type="dxa"/>
          </w:tcPr>
          <w:p w14:paraId="000849E9" w14:textId="77777777" w:rsidR="00940027" w:rsidRDefault="00940027">
            <w:pPr>
              <w:pStyle w:val="OtherTableBody"/>
            </w:pPr>
            <w:r>
              <w:t>Categorical Service/Test/Observation</w:t>
            </w:r>
          </w:p>
        </w:tc>
        <w:tc>
          <w:tcPr>
            <w:tcW w:w="1200" w:type="dxa"/>
          </w:tcPr>
          <w:p w14:paraId="5908296A" w14:textId="77777777" w:rsidR="00940027" w:rsidRDefault="00940027">
            <w:pPr>
              <w:pStyle w:val="OtherTableBody"/>
            </w:pPr>
            <w:r>
              <w:t>8.8.10</w:t>
            </w:r>
          </w:p>
        </w:tc>
      </w:tr>
      <w:tr w:rsidR="00940027" w14:paraId="1B9035D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3D61CFAB" w14:textId="77777777" w:rsidR="00940027" w:rsidRDefault="00940027">
            <w:pPr>
              <w:pStyle w:val="OtherTableBody"/>
              <w:jc w:val="center"/>
            </w:pPr>
            <w:r>
              <w:t>OM4</w:t>
            </w:r>
          </w:p>
        </w:tc>
        <w:tc>
          <w:tcPr>
            <w:tcW w:w="6800" w:type="dxa"/>
          </w:tcPr>
          <w:p w14:paraId="6C689CB3" w14:textId="77777777" w:rsidR="00940027" w:rsidRDefault="00940027">
            <w:pPr>
              <w:pStyle w:val="OtherTableBody"/>
            </w:pPr>
            <w:r>
              <w:t>Observations that Require Specimens</w:t>
            </w:r>
          </w:p>
        </w:tc>
        <w:tc>
          <w:tcPr>
            <w:tcW w:w="1200" w:type="dxa"/>
          </w:tcPr>
          <w:p w14:paraId="0450671B" w14:textId="77777777" w:rsidR="00940027" w:rsidRDefault="00940027">
            <w:pPr>
              <w:pStyle w:val="OtherTableBody"/>
            </w:pPr>
            <w:r>
              <w:t>8.8.11</w:t>
            </w:r>
          </w:p>
        </w:tc>
      </w:tr>
      <w:tr w:rsidR="00940027" w14:paraId="646BC21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066DB047" w14:textId="77777777" w:rsidR="00940027" w:rsidRDefault="00940027">
            <w:pPr>
              <w:pStyle w:val="OtherTableBody"/>
              <w:jc w:val="center"/>
            </w:pPr>
            <w:r>
              <w:t>OM5</w:t>
            </w:r>
          </w:p>
        </w:tc>
        <w:tc>
          <w:tcPr>
            <w:tcW w:w="6800" w:type="dxa"/>
          </w:tcPr>
          <w:p w14:paraId="3910585A" w14:textId="77777777" w:rsidR="00940027" w:rsidRDefault="00940027">
            <w:pPr>
              <w:pStyle w:val="OtherTableBody"/>
            </w:pPr>
            <w:r>
              <w:t>Observation Batteries (Sets)</w:t>
            </w:r>
          </w:p>
        </w:tc>
        <w:tc>
          <w:tcPr>
            <w:tcW w:w="1200" w:type="dxa"/>
          </w:tcPr>
          <w:p w14:paraId="431A5641" w14:textId="77777777" w:rsidR="00940027" w:rsidRDefault="00940027">
            <w:pPr>
              <w:pStyle w:val="OtherTableBody"/>
            </w:pPr>
            <w:r>
              <w:t>8.8.12</w:t>
            </w:r>
          </w:p>
        </w:tc>
      </w:tr>
      <w:tr w:rsidR="00940027" w14:paraId="19A6313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1502F62E" w14:textId="77777777" w:rsidR="00940027" w:rsidRDefault="00940027">
            <w:pPr>
              <w:pStyle w:val="OtherTableBody"/>
              <w:jc w:val="center"/>
            </w:pPr>
            <w:r>
              <w:t>OM6</w:t>
            </w:r>
          </w:p>
        </w:tc>
        <w:tc>
          <w:tcPr>
            <w:tcW w:w="6800" w:type="dxa"/>
          </w:tcPr>
          <w:p w14:paraId="2DAB112A" w14:textId="77777777" w:rsidR="00940027" w:rsidRDefault="00940027">
            <w:pPr>
              <w:pStyle w:val="OtherTableBody"/>
            </w:pPr>
            <w:r>
              <w:t>Observations that are Calculated from Other Observations</w:t>
            </w:r>
          </w:p>
        </w:tc>
        <w:tc>
          <w:tcPr>
            <w:tcW w:w="1200" w:type="dxa"/>
          </w:tcPr>
          <w:p w14:paraId="16BE328E" w14:textId="77777777" w:rsidR="00940027" w:rsidRDefault="00940027">
            <w:pPr>
              <w:pStyle w:val="OtherTableBody"/>
            </w:pPr>
            <w:r>
              <w:t>8.8.13</w:t>
            </w:r>
          </w:p>
        </w:tc>
      </w:tr>
      <w:tr w:rsidR="00940027" w14:paraId="45AA4A8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17BA5389" w14:textId="77777777" w:rsidR="00940027" w:rsidRDefault="00940027">
            <w:pPr>
              <w:pStyle w:val="OtherTableBody"/>
              <w:jc w:val="center"/>
            </w:pPr>
            <w:r>
              <w:t>OM7</w:t>
            </w:r>
          </w:p>
        </w:tc>
        <w:tc>
          <w:tcPr>
            <w:tcW w:w="6800" w:type="dxa"/>
          </w:tcPr>
          <w:p w14:paraId="622378B9" w14:textId="77777777" w:rsidR="00940027" w:rsidRDefault="00940027">
            <w:pPr>
              <w:pStyle w:val="OtherTableBody"/>
            </w:pPr>
            <w:r>
              <w:t>Additional Basic Attributes</w:t>
            </w:r>
          </w:p>
        </w:tc>
        <w:tc>
          <w:tcPr>
            <w:tcW w:w="1200" w:type="dxa"/>
          </w:tcPr>
          <w:p w14:paraId="05DB35C4" w14:textId="77777777" w:rsidR="00940027" w:rsidRDefault="00940027">
            <w:pPr>
              <w:pStyle w:val="OtherTableBody"/>
            </w:pPr>
            <w:r>
              <w:t>8.8.14</w:t>
            </w:r>
          </w:p>
        </w:tc>
      </w:tr>
      <w:tr w:rsidR="00940027" w14:paraId="7C26FEB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30FA5BA9" w14:textId="77777777" w:rsidR="00940027" w:rsidRDefault="00940027">
            <w:pPr>
              <w:pStyle w:val="OtherTableBody"/>
              <w:jc w:val="center"/>
            </w:pPr>
            <w:r>
              <w:t>ORC</w:t>
            </w:r>
          </w:p>
        </w:tc>
        <w:tc>
          <w:tcPr>
            <w:tcW w:w="6800" w:type="dxa"/>
          </w:tcPr>
          <w:p w14:paraId="0F9B3FD5" w14:textId="77777777" w:rsidR="00940027" w:rsidRDefault="00940027">
            <w:pPr>
              <w:pStyle w:val="OtherTableBody"/>
            </w:pPr>
            <w:r>
              <w:t>Common Order</w:t>
            </w:r>
          </w:p>
        </w:tc>
        <w:tc>
          <w:tcPr>
            <w:tcW w:w="1200" w:type="dxa"/>
          </w:tcPr>
          <w:p w14:paraId="51EC9543" w14:textId="77777777" w:rsidR="00940027" w:rsidRDefault="00940027">
            <w:pPr>
              <w:pStyle w:val="OtherTableBody"/>
            </w:pPr>
            <w:r>
              <w:t>4.5.1</w:t>
            </w:r>
          </w:p>
        </w:tc>
      </w:tr>
      <w:tr w:rsidR="00940027" w14:paraId="01FF916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7F075280" w14:textId="77777777" w:rsidR="00940027" w:rsidRDefault="00940027">
            <w:pPr>
              <w:pStyle w:val="OtherTableBody"/>
              <w:jc w:val="center"/>
            </w:pPr>
            <w:r>
              <w:t>ORG</w:t>
            </w:r>
          </w:p>
        </w:tc>
        <w:tc>
          <w:tcPr>
            <w:tcW w:w="6800" w:type="dxa"/>
          </w:tcPr>
          <w:p w14:paraId="56F50165" w14:textId="77777777" w:rsidR="00940027" w:rsidRDefault="00940027">
            <w:pPr>
              <w:pStyle w:val="OtherTableBody"/>
            </w:pPr>
            <w:r>
              <w:t>Practitioner Organization Unit</w:t>
            </w:r>
          </w:p>
        </w:tc>
        <w:tc>
          <w:tcPr>
            <w:tcW w:w="1200" w:type="dxa"/>
          </w:tcPr>
          <w:p w14:paraId="10435424" w14:textId="77777777" w:rsidR="00940027" w:rsidRDefault="00940027">
            <w:pPr>
              <w:pStyle w:val="OtherTableBody"/>
            </w:pPr>
            <w:r>
              <w:t>15.4.5</w:t>
            </w:r>
          </w:p>
        </w:tc>
      </w:tr>
      <w:tr w:rsidR="00940027" w14:paraId="6A955EF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4797887" w14:textId="77777777" w:rsidR="00940027" w:rsidRDefault="00940027">
            <w:pPr>
              <w:pStyle w:val="OtherTableBody"/>
              <w:jc w:val="center"/>
            </w:pPr>
            <w:r>
              <w:t>OVR</w:t>
            </w:r>
          </w:p>
        </w:tc>
        <w:tc>
          <w:tcPr>
            <w:tcW w:w="6800" w:type="dxa"/>
          </w:tcPr>
          <w:p w14:paraId="0311ACAA" w14:textId="77777777" w:rsidR="00940027" w:rsidRDefault="00940027">
            <w:pPr>
              <w:pStyle w:val="OtherTableBody"/>
            </w:pPr>
            <w:r>
              <w:t>Override Segment</w:t>
            </w:r>
          </w:p>
        </w:tc>
        <w:tc>
          <w:tcPr>
            <w:tcW w:w="1200" w:type="dxa"/>
          </w:tcPr>
          <w:p w14:paraId="5819A32A" w14:textId="77777777" w:rsidR="00940027" w:rsidRDefault="00940027">
            <w:pPr>
              <w:pStyle w:val="OtherTableBody"/>
            </w:pPr>
            <w:r>
              <w:t>2.15.11</w:t>
            </w:r>
          </w:p>
        </w:tc>
      </w:tr>
      <w:tr w:rsidR="00940027" w14:paraId="145C742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7F684ED7" w14:textId="77777777" w:rsidR="00940027" w:rsidRDefault="00940027">
            <w:pPr>
              <w:pStyle w:val="OtherTableBody"/>
              <w:jc w:val="center"/>
            </w:pPr>
            <w:r>
              <w:t>PCR</w:t>
            </w:r>
          </w:p>
        </w:tc>
        <w:tc>
          <w:tcPr>
            <w:tcW w:w="6800" w:type="dxa"/>
          </w:tcPr>
          <w:p w14:paraId="5FA581A5" w14:textId="77777777" w:rsidR="00940027" w:rsidRDefault="00940027">
            <w:pPr>
              <w:pStyle w:val="OtherTableBody"/>
            </w:pPr>
            <w:r>
              <w:t>Possible Causal Relationship</w:t>
            </w:r>
          </w:p>
        </w:tc>
        <w:tc>
          <w:tcPr>
            <w:tcW w:w="1200" w:type="dxa"/>
          </w:tcPr>
          <w:p w14:paraId="6B6B7460" w14:textId="77777777" w:rsidR="00940027" w:rsidRDefault="00940027">
            <w:pPr>
              <w:pStyle w:val="OtherTableBody"/>
            </w:pPr>
            <w:r>
              <w:t>7.12.3</w:t>
            </w:r>
          </w:p>
        </w:tc>
      </w:tr>
      <w:tr w:rsidR="00940027" w14:paraId="405B6A1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39DF9CCF" w14:textId="77777777" w:rsidR="00940027" w:rsidRDefault="00940027">
            <w:pPr>
              <w:pStyle w:val="OtherTableBody"/>
              <w:jc w:val="center"/>
            </w:pPr>
            <w:r>
              <w:t>PD1</w:t>
            </w:r>
          </w:p>
        </w:tc>
        <w:tc>
          <w:tcPr>
            <w:tcW w:w="6800" w:type="dxa"/>
          </w:tcPr>
          <w:p w14:paraId="528F78FB" w14:textId="77777777" w:rsidR="00940027" w:rsidRDefault="00940027">
            <w:pPr>
              <w:pStyle w:val="OtherTableBody"/>
            </w:pPr>
            <w:r>
              <w:t>Patient Additional Demographic</w:t>
            </w:r>
          </w:p>
        </w:tc>
        <w:tc>
          <w:tcPr>
            <w:tcW w:w="1200" w:type="dxa"/>
          </w:tcPr>
          <w:p w14:paraId="65210F78" w14:textId="77777777" w:rsidR="00940027" w:rsidRDefault="00940027">
            <w:pPr>
              <w:pStyle w:val="OtherTableBody"/>
            </w:pPr>
            <w:r>
              <w:t>3.4.10</w:t>
            </w:r>
          </w:p>
        </w:tc>
      </w:tr>
      <w:tr w:rsidR="00940027" w14:paraId="3278D70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0E0141EF" w14:textId="77777777" w:rsidR="00940027" w:rsidRDefault="00940027">
            <w:pPr>
              <w:pStyle w:val="OtherTableBody"/>
              <w:jc w:val="center"/>
            </w:pPr>
            <w:r>
              <w:t>PDA</w:t>
            </w:r>
          </w:p>
        </w:tc>
        <w:tc>
          <w:tcPr>
            <w:tcW w:w="6800" w:type="dxa"/>
          </w:tcPr>
          <w:p w14:paraId="614B17EF" w14:textId="77777777" w:rsidR="00940027" w:rsidRDefault="00940027">
            <w:pPr>
              <w:pStyle w:val="OtherTableBody"/>
            </w:pPr>
            <w:r>
              <w:t>Patient Death and Autopsy</w:t>
            </w:r>
          </w:p>
        </w:tc>
        <w:tc>
          <w:tcPr>
            <w:tcW w:w="1200" w:type="dxa"/>
          </w:tcPr>
          <w:p w14:paraId="18E208D0" w14:textId="77777777" w:rsidR="00940027" w:rsidRDefault="00940027">
            <w:pPr>
              <w:pStyle w:val="OtherTableBody"/>
            </w:pPr>
            <w:r>
              <w:t>3.4.12</w:t>
            </w:r>
          </w:p>
        </w:tc>
      </w:tr>
      <w:tr w:rsidR="00940027" w14:paraId="4717057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0DCE0C2" w14:textId="77777777" w:rsidR="00940027" w:rsidRDefault="00940027">
            <w:pPr>
              <w:pStyle w:val="OtherTableBody"/>
              <w:jc w:val="center"/>
            </w:pPr>
            <w:r>
              <w:t>PDC</w:t>
            </w:r>
          </w:p>
        </w:tc>
        <w:tc>
          <w:tcPr>
            <w:tcW w:w="6800" w:type="dxa"/>
          </w:tcPr>
          <w:p w14:paraId="14A75071" w14:textId="77777777" w:rsidR="00940027" w:rsidRDefault="00940027">
            <w:pPr>
              <w:pStyle w:val="OtherTableBody"/>
            </w:pPr>
            <w:r>
              <w:t>Product Detail Country</w:t>
            </w:r>
          </w:p>
        </w:tc>
        <w:tc>
          <w:tcPr>
            <w:tcW w:w="1200" w:type="dxa"/>
          </w:tcPr>
          <w:p w14:paraId="71C5A9FB" w14:textId="77777777" w:rsidR="00940027" w:rsidRDefault="00940027">
            <w:pPr>
              <w:pStyle w:val="OtherTableBody"/>
            </w:pPr>
            <w:r>
              <w:t>7.12.5</w:t>
            </w:r>
          </w:p>
        </w:tc>
      </w:tr>
      <w:tr w:rsidR="00940027" w14:paraId="41B594A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59393C55" w14:textId="77777777" w:rsidR="00940027" w:rsidRDefault="00940027">
            <w:pPr>
              <w:pStyle w:val="OtherTableBody"/>
              <w:jc w:val="center"/>
            </w:pPr>
            <w:r>
              <w:t>PEO</w:t>
            </w:r>
          </w:p>
        </w:tc>
        <w:tc>
          <w:tcPr>
            <w:tcW w:w="6800" w:type="dxa"/>
          </w:tcPr>
          <w:p w14:paraId="03CC7920" w14:textId="77777777" w:rsidR="00940027" w:rsidRDefault="00940027">
            <w:pPr>
              <w:pStyle w:val="OtherTableBody"/>
            </w:pPr>
            <w:r>
              <w:t>Product Experience Observation</w:t>
            </w:r>
          </w:p>
        </w:tc>
        <w:tc>
          <w:tcPr>
            <w:tcW w:w="1200" w:type="dxa"/>
          </w:tcPr>
          <w:p w14:paraId="564F77D9" w14:textId="77777777" w:rsidR="00940027" w:rsidRDefault="00940027">
            <w:pPr>
              <w:pStyle w:val="OtherTableBody"/>
            </w:pPr>
            <w:r>
              <w:t>7.12.2</w:t>
            </w:r>
          </w:p>
        </w:tc>
      </w:tr>
      <w:tr w:rsidR="00940027" w14:paraId="45D85A2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E1495D2" w14:textId="77777777" w:rsidR="00940027" w:rsidRDefault="00940027">
            <w:pPr>
              <w:pStyle w:val="OtherTableBody"/>
              <w:jc w:val="center"/>
            </w:pPr>
            <w:r>
              <w:t>PES</w:t>
            </w:r>
          </w:p>
        </w:tc>
        <w:tc>
          <w:tcPr>
            <w:tcW w:w="6800" w:type="dxa"/>
          </w:tcPr>
          <w:p w14:paraId="26C47A40" w14:textId="77777777" w:rsidR="00940027" w:rsidRDefault="00940027">
            <w:pPr>
              <w:pStyle w:val="OtherTableBody"/>
            </w:pPr>
            <w:r>
              <w:t>Product Experience Sender</w:t>
            </w:r>
          </w:p>
        </w:tc>
        <w:tc>
          <w:tcPr>
            <w:tcW w:w="1200" w:type="dxa"/>
          </w:tcPr>
          <w:p w14:paraId="5A929E86" w14:textId="77777777" w:rsidR="00940027" w:rsidRDefault="00940027">
            <w:pPr>
              <w:pStyle w:val="OtherTableBody"/>
            </w:pPr>
            <w:r>
              <w:t>7.12.1</w:t>
            </w:r>
          </w:p>
        </w:tc>
      </w:tr>
      <w:tr w:rsidR="00940027" w14:paraId="6C31EAF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1806DA4B" w14:textId="77777777" w:rsidR="00940027" w:rsidRDefault="00940027">
            <w:pPr>
              <w:pStyle w:val="OtherTableBody"/>
              <w:jc w:val="center"/>
            </w:pPr>
            <w:r>
              <w:t>PID</w:t>
            </w:r>
          </w:p>
        </w:tc>
        <w:tc>
          <w:tcPr>
            <w:tcW w:w="6800" w:type="dxa"/>
          </w:tcPr>
          <w:p w14:paraId="59F12019" w14:textId="77777777" w:rsidR="00940027" w:rsidRDefault="00940027">
            <w:pPr>
              <w:pStyle w:val="OtherTableBody"/>
            </w:pPr>
            <w:r>
              <w:t>Patient Identification</w:t>
            </w:r>
          </w:p>
        </w:tc>
        <w:tc>
          <w:tcPr>
            <w:tcW w:w="1200" w:type="dxa"/>
          </w:tcPr>
          <w:p w14:paraId="12694969" w14:textId="77777777" w:rsidR="00940027" w:rsidRDefault="00940027">
            <w:pPr>
              <w:pStyle w:val="OtherTableBody"/>
            </w:pPr>
            <w:r>
              <w:t>3.4.2</w:t>
            </w:r>
          </w:p>
        </w:tc>
      </w:tr>
      <w:tr w:rsidR="00940027" w14:paraId="7122E0C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520F7A1E" w14:textId="77777777" w:rsidR="00940027" w:rsidRDefault="00940027">
            <w:pPr>
              <w:pStyle w:val="OtherTableBody"/>
              <w:jc w:val="center"/>
            </w:pPr>
            <w:r>
              <w:t>PR1</w:t>
            </w:r>
          </w:p>
        </w:tc>
        <w:tc>
          <w:tcPr>
            <w:tcW w:w="6800" w:type="dxa"/>
          </w:tcPr>
          <w:p w14:paraId="36CCA4E5" w14:textId="77777777" w:rsidR="00940027" w:rsidRDefault="00940027">
            <w:pPr>
              <w:pStyle w:val="OtherTableBody"/>
            </w:pPr>
            <w:r>
              <w:t>Procedures</w:t>
            </w:r>
          </w:p>
        </w:tc>
        <w:tc>
          <w:tcPr>
            <w:tcW w:w="1200" w:type="dxa"/>
          </w:tcPr>
          <w:p w14:paraId="63DEB06B" w14:textId="77777777" w:rsidR="00940027" w:rsidRDefault="00940027">
            <w:pPr>
              <w:pStyle w:val="OtherTableBody"/>
            </w:pPr>
            <w:r>
              <w:t>6.5.4</w:t>
            </w:r>
          </w:p>
        </w:tc>
      </w:tr>
      <w:tr w:rsidR="00940027" w14:paraId="7CF48C6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216C979" w14:textId="77777777" w:rsidR="00940027" w:rsidRDefault="00940027">
            <w:pPr>
              <w:pStyle w:val="OtherTableBody"/>
              <w:jc w:val="center"/>
            </w:pPr>
            <w:r>
              <w:t>PRA</w:t>
            </w:r>
          </w:p>
        </w:tc>
        <w:tc>
          <w:tcPr>
            <w:tcW w:w="6800" w:type="dxa"/>
          </w:tcPr>
          <w:p w14:paraId="1F3C1F5E" w14:textId="77777777" w:rsidR="00940027" w:rsidRDefault="00940027">
            <w:pPr>
              <w:pStyle w:val="OtherTableBody"/>
            </w:pPr>
            <w:r>
              <w:t>Practitioner Detail</w:t>
            </w:r>
          </w:p>
        </w:tc>
        <w:tc>
          <w:tcPr>
            <w:tcW w:w="1200" w:type="dxa"/>
          </w:tcPr>
          <w:p w14:paraId="608C2F04" w14:textId="77777777" w:rsidR="00940027" w:rsidRDefault="00940027">
            <w:pPr>
              <w:pStyle w:val="OtherTableBody"/>
            </w:pPr>
            <w:r>
              <w:t>15.4.6</w:t>
            </w:r>
          </w:p>
        </w:tc>
      </w:tr>
      <w:tr w:rsidR="00940027" w14:paraId="1C631B5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CBC7250" w14:textId="77777777" w:rsidR="00940027" w:rsidRDefault="00940027">
            <w:pPr>
              <w:pStyle w:val="OtherTableBody"/>
              <w:jc w:val="center"/>
            </w:pPr>
            <w:r>
              <w:t>PRB</w:t>
            </w:r>
          </w:p>
        </w:tc>
        <w:tc>
          <w:tcPr>
            <w:tcW w:w="6800" w:type="dxa"/>
          </w:tcPr>
          <w:p w14:paraId="747A47CB" w14:textId="77777777" w:rsidR="00940027" w:rsidRDefault="00940027">
            <w:pPr>
              <w:pStyle w:val="OtherTableBody"/>
            </w:pPr>
            <w:r>
              <w:t>Problem Details</w:t>
            </w:r>
          </w:p>
        </w:tc>
        <w:tc>
          <w:tcPr>
            <w:tcW w:w="1200" w:type="dxa"/>
          </w:tcPr>
          <w:p w14:paraId="122123B2" w14:textId="77777777" w:rsidR="00940027" w:rsidRDefault="00940027">
            <w:pPr>
              <w:pStyle w:val="OtherTableBody"/>
            </w:pPr>
            <w:r>
              <w:t>12.4.2</w:t>
            </w:r>
          </w:p>
        </w:tc>
      </w:tr>
      <w:tr w:rsidR="00940027" w14:paraId="7538CBC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211C8A83" w14:textId="77777777" w:rsidR="00940027" w:rsidRDefault="00940027">
            <w:pPr>
              <w:pStyle w:val="OtherTableBody"/>
              <w:jc w:val="center"/>
            </w:pPr>
            <w:r>
              <w:t>PRC</w:t>
            </w:r>
          </w:p>
        </w:tc>
        <w:tc>
          <w:tcPr>
            <w:tcW w:w="6800" w:type="dxa"/>
          </w:tcPr>
          <w:p w14:paraId="5EFA7604" w14:textId="77777777" w:rsidR="00940027" w:rsidRDefault="00940027">
            <w:pPr>
              <w:pStyle w:val="OtherTableBody"/>
            </w:pPr>
            <w:r>
              <w:t>Pricing</w:t>
            </w:r>
          </w:p>
        </w:tc>
        <w:tc>
          <w:tcPr>
            <w:tcW w:w="1200" w:type="dxa"/>
          </w:tcPr>
          <w:p w14:paraId="498E5AA8" w14:textId="77777777" w:rsidR="00940027" w:rsidRDefault="00940027">
            <w:pPr>
              <w:pStyle w:val="OtherTableBody"/>
            </w:pPr>
            <w:r>
              <w:t>8.10.3</w:t>
            </w:r>
          </w:p>
        </w:tc>
      </w:tr>
      <w:tr w:rsidR="00940027" w14:paraId="7C45CA8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1EED7419" w14:textId="77777777" w:rsidR="00940027" w:rsidRDefault="00940027">
            <w:pPr>
              <w:pStyle w:val="OtherTableBody"/>
              <w:jc w:val="center"/>
            </w:pPr>
            <w:r>
              <w:t>PRD</w:t>
            </w:r>
          </w:p>
        </w:tc>
        <w:tc>
          <w:tcPr>
            <w:tcW w:w="6800" w:type="dxa"/>
          </w:tcPr>
          <w:p w14:paraId="168B9390" w14:textId="77777777" w:rsidR="00940027" w:rsidRDefault="00940027">
            <w:pPr>
              <w:pStyle w:val="OtherTableBody"/>
            </w:pPr>
            <w:r>
              <w:t>Provider Data</w:t>
            </w:r>
          </w:p>
        </w:tc>
        <w:tc>
          <w:tcPr>
            <w:tcW w:w="1200" w:type="dxa"/>
          </w:tcPr>
          <w:p w14:paraId="03A8C2CC" w14:textId="77777777" w:rsidR="00940027" w:rsidRDefault="00940027">
            <w:pPr>
              <w:pStyle w:val="OtherTableBody"/>
            </w:pPr>
            <w:r>
              <w:t>11.6.3</w:t>
            </w:r>
          </w:p>
        </w:tc>
      </w:tr>
      <w:tr w:rsidR="00940027" w14:paraId="3AD5E60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1C775C49" w14:textId="77777777" w:rsidR="00940027" w:rsidRDefault="00940027">
            <w:pPr>
              <w:pStyle w:val="OtherTableBody"/>
              <w:jc w:val="center"/>
            </w:pPr>
            <w:r>
              <w:t>PSH</w:t>
            </w:r>
          </w:p>
        </w:tc>
        <w:tc>
          <w:tcPr>
            <w:tcW w:w="6800" w:type="dxa"/>
          </w:tcPr>
          <w:p w14:paraId="2A1C1BB0" w14:textId="77777777" w:rsidR="00940027" w:rsidRDefault="00940027">
            <w:pPr>
              <w:pStyle w:val="OtherTableBody"/>
            </w:pPr>
            <w:r>
              <w:t>Product Summary Header</w:t>
            </w:r>
          </w:p>
        </w:tc>
        <w:tc>
          <w:tcPr>
            <w:tcW w:w="1200" w:type="dxa"/>
          </w:tcPr>
          <w:p w14:paraId="135EE723" w14:textId="77777777" w:rsidR="00940027" w:rsidRDefault="00940027">
            <w:pPr>
              <w:pStyle w:val="OtherTableBody"/>
            </w:pPr>
            <w:r>
              <w:t>7.12.4</w:t>
            </w:r>
          </w:p>
        </w:tc>
      </w:tr>
      <w:tr w:rsidR="00940027" w14:paraId="19AFE03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3AE6A336" w14:textId="77777777" w:rsidR="00940027" w:rsidRDefault="00940027">
            <w:pPr>
              <w:pStyle w:val="OtherTableBody"/>
              <w:jc w:val="center"/>
            </w:pPr>
            <w:r>
              <w:t>PTH</w:t>
            </w:r>
          </w:p>
        </w:tc>
        <w:tc>
          <w:tcPr>
            <w:tcW w:w="6800" w:type="dxa"/>
          </w:tcPr>
          <w:p w14:paraId="3D103472" w14:textId="77777777" w:rsidR="00940027" w:rsidRDefault="00940027">
            <w:pPr>
              <w:pStyle w:val="OtherTableBody"/>
            </w:pPr>
            <w:r>
              <w:t>Pathway</w:t>
            </w:r>
          </w:p>
        </w:tc>
        <w:tc>
          <w:tcPr>
            <w:tcW w:w="1200" w:type="dxa"/>
          </w:tcPr>
          <w:p w14:paraId="31B8CD7C" w14:textId="77777777" w:rsidR="00940027" w:rsidRDefault="00940027">
            <w:pPr>
              <w:pStyle w:val="OtherTableBody"/>
            </w:pPr>
            <w:r>
              <w:t>12.4.4</w:t>
            </w:r>
          </w:p>
        </w:tc>
      </w:tr>
      <w:tr w:rsidR="00940027" w14:paraId="7107246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0B3A8E55" w14:textId="77777777" w:rsidR="00940027" w:rsidRDefault="00940027">
            <w:pPr>
              <w:pStyle w:val="OtherTableBody"/>
              <w:jc w:val="center"/>
            </w:pPr>
            <w:r>
              <w:t>PV1</w:t>
            </w:r>
          </w:p>
        </w:tc>
        <w:tc>
          <w:tcPr>
            <w:tcW w:w="6800" w:type="dxa"/>
          </w:tcPr>
          <w:p w14:paraId="6073044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Patient Visit</w:t>
            </w:r>
          </w:p>
        </w:tc>
        <w:tc>
          <w:tcPr>
            <w:tcW w:w="1200" w:type="dxa"/>
          </w:tcPr>
          <w:p w14:paraId="3777265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3.4.3</w:t>
            </w:r>
          </w:p>
        </w:tc>
      </w:tr>
      <w:tr w:rsidR="00940027" w14:paraId="673A92F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3A0BADB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PV2</w:t>
            </w:r>
          </w:p>
        </w:tc>
        <w:tc>
          <w:tcPr>
            <w:tcW w:w="6800" w:type="dxa"/>
          </w:tcPr>
          <w:p w14:paraId="6D138DA8" w14:textId="77777777" w:rsidR="00940027" w:rsidRDefault="00940027">
            <w:pPr>
              <w:pStyle w:val="OtherTableBody"/>
            </w:pPr>
            <w:r>
              <w:t>Patient Visit - Additional Information</w:t>
            </w:r>
          </w:p>
        </w:tc>
        <w:tc>
          <w:tcPr>
            <w:tcW w:w="1200" w:type="dxa"/>
          </w:tcPr>
          <w:p w14:paraId="222E59DF" w14:textId="77777777" w:rsidR="00940027" w:rsidRDefault="00940027">
            <w:pPr>
              <w:pStyle w:val="OtherTableBody"/>
            </w:pPr>
            <w:r>
              <w:t>3.4.4</w:t>
            </w:r>
          </w:p>
        </w:tc>
      </w:tr>
      <w:tr w:rsidR="00940027" w14:paraId="318539B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D249DC4" w14:textId="77777777" w:rsidR="00940027" w:rsidRDefault="00940027">
            <w:pPr>
              <w:pStyle w:val="OtherTableBody"/>
              <w:jc w:val="center"/>
            </w:pPr>
            <w:r>
              <w:t>QAK</w:t>
            </w:r>
          </w:p>
        </w:tc>
        <w:tc>
          <w:tcPr>
            <w:tcW w:w="6800" w:type="dxa"/>
          </w:tcPr>
          <w:p w14:paraId="10C53D1A" w14:textId="77777777" w:rsidR="00940027" w:rsidRDefault="00940027">
            <w:pPr>
              <w:pStyle w:val="OtherTableBody"/>
            </w:pPr>
            <w:r>
              <w:t>Query Acknowledgment</w:t>
            </w:r>
          </w:p>
        </w:tc>
        <w:tc>
          <w:tcPr>
            <w:tcW w:w="1200" w:type="dxa"/>
          </w:tcPr>
          <w:p w14:paraId="79C5BA33" w14:textId="77777777" w:rsidR="00940027" w:rsidRDefault="00940027">
            <w:pPr>
              <w:pStyle w:val="OtherTableBody"/>
            </w:pPr>
            <w:r>
              <w:t>5.5.2</w:t>
            </w:r>
          </w:p>
        </w:tc>
      </w:tr>
      <w:tr w:rsidR="00940027" w14:paraId="7069315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5F047081" w14:textId="77777777" w:rsidR="00940027" w:rsidRDefault="00940027">
            <w:pPr>
              <w:pStyle w:val="OtherTableBody"/>
              <w:jc w:val="center"/>
            </w:pPr>
            <w:r>
              <w:t>QID</w:t>
            </w:r>
          </w:p>
        </w:tc>
        <w:tc>
          <w:tcPr>
            <w:tcW w:w="6800" w:type="dxa"/>
          </w:tcPr>
          <w:p w14:paraId="485D0032" w14:textId="77777777" w:rsidR="00940027" w:rsidRDefault="00940027">
            <w:pPr>
              <w:pStyle w:val="OtherTableBody"/>
            </w:pPr>
            <w:r>
              <w:t>Query Identification</w:t>
            </w:r>
          </w:p>
        </w:tc>
        <w:tc>
          <w:tcPr>
            <w:tcW w:w="1200" w:type="dxa"/>
          </w:tcPr>
          <w:p w14:paraId="32DD5741" w14:textId="77777777" w:rsidR="00940027" w:rsidRDefault="00940027">
            <w:pPr>
              <w:pStyle w:val="OtherTableBody"/>
            </w:pPr>
            <w:r>
              <w:t>5.5.3</w:t>
            </w:r>
          </w:p>
        </w:tc>
      </w:tr>
      <w:tr w:rsidR="00940027" w14:paraId="2CDCF6C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0E963FC1" w14:textId="77777777" w:rsidR="00940027" w:rsidRDefault="00940027">
            <w:pPr>
              <w:pStyle w:val="OtherTableBody"/>
              <w:jc w:val="center"/>
            </w:pPr>
            <w:r>
              <w:t>QPD</w:t>
            </w:r>
          </w:p>
        </w:tc>
        <w:tc>
          <w:tcPr>
            <w:tcW w:w="6800" w:type="dxa"/>
          </w:tcPr>
          <w:p w14:paraId="351899AB" w14:textId="77777777" w:rsidR="00940027" w:rsidRDefault="00940027">
            <w:pPr>
              <w:pStyle w:val="OtherTableBody"/>
            </w:pPr>
            <w:r>
              <w:t>Query Parameter Definition</w:t>
            </w:r>
          </w:p>
        </w:tc>
        <w:tc>
          <w:tcPr>
            <w:tcW w:w="1200" w:type="dxa"/>
          </w:tcPr>
          <w:p w14:paraId="0BCC04B3" w14:textId="77777777" w:rsidR="00940027" w:rsidRDefault="00940027">
            <w:pPr>
              <w:pStyle w:val="OtherTableBody"/>
            </w:pPr>
            <w:r>
              <w:t>5.5.4</w:t>
            </w:r>
          </w:p>
        </w:tc>
      </w:tr>
      <w:tr w:rsidR="00940027" w14:paraId="06BCA89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33F33F01" w14:textId="77777777" w:rsidR="00940027" w:rsidRDefault="00940027">
            <w:pPr>
              <w:pStyle w:val="OtherTableBody"/>
              <w:jc w:val="center"/>
            </w:pPr>
            <w:r>
              <w:t>QRD</w:t>
            </w:r>
          </w:p>
        </w:tc>
        <w:tc>
          <w:tcPr>
            <w:tcW w:w="6800" w:type="dxa"/>
          </w:tcPr>
          <w:p w14:paraId="15C4CAA1" w14:textId="77777777" w:rsidR="00940027" w:rsidRDefault="00940027">
            <w:pPr>
              <w:pStyle w:val="OtherTableBody"/>
            </w:pPr>
            <w:r>
              <w:t>Original-Style Query Definition</w:t>
            </w:r>
          </w:p>
        </w:tc>
        <w:tc>
          <w:tcPr>
            <w:tcW w:w="1200" w:type="dxa"/>
          </w:tcPr>
          <w:p w14:paraId="399E3DFB" w14:textId="77777777" w:rsidR="00940027" w:rsidRDefault="00940027">
            <w:pPr>
              <w:pStyle w:val="OtherTableBody"/>
            </w:pPr>
            <w:r>
              <w:t>5.10.5.4</w:t>
            </w:r>
          </w:p>
        </w:tc>
      </w:tr>
      <w:tr w:rsidR="00940027" w14:paraId="0C1545D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0E9B891D" w14:textId="77777777" w:rsidR="00940027" w:rsidRDefault="00940027">
            <w:pPr>
              <w:pStyle w:val="OtherTableBody"/>
              <w:jc w:val="center"/>
            </w:pPr>
            <w:r>
              <w:t>QRF</w:t>
            </w:r>
          </w:p>
        </w:tc>
        <w:tc>
          <w:tcPr>
            <w:tcW w:w="6800" w:type="dxa"/>
          </w:tcPr>
          <w:p w14:paraId="7FE7C71E" w14:textId="77777777" w:rsidR="00940027" w:rsidRDefault="00940027">
            <w:pPr>
              <w:pStyle w:val="OtherTableBody"/>
            </w:pPr>
            <w:r>
              <w:t>Original style query filter</w:t>
            </w:r>
          </w:p>
        </w:tc>
        <w:tc>
          <w:tcPr>
            <w:tcW w:w="1200" w:type="dxa"/>
          </w:tcPr>
          <w:p w14:paraId="79CEC2D4" w14:textId="77777777" w:rsidR="00940027" w:rsidRDefault="00940027">
            <w:pPr>
              <w:pStyle w:val="OtherTableBody"/>
            </w:pPr>
            <w:r>
              <w:t>5.10.5.5</w:t>
            </w:r>
          </w:p>
        </w:tc>
      </w:tr>
      <w:tr w:rsidR="00940027" w14:paraId="17B2CC1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27240DB6" w14:textId="77777777" w:rsidR="00940027" w:rsidRDefault="00940027">
            <w:pPr>
              <w:pStyle w:val="OtherTableBody"/>
              <w:jc w:val="center"/>
            </w:pPr>
            <w:r>
              <w:t>QRI</w:t>
            </w:r>
          </w:p>
        </w:tc>
        <w:tc>
          <w:tcPr>
            <w:tcW w:w="6800" w:type="dxa"/>
          </w:tcPr>
          <w:p w14:paraId="2D2ECE18" w14:textId="77777777" w:rsidR="00940027" w:rsidRDefault="00940027">
            <w:pPr>
              <w:pStyle w:val="OtherTableBody"/>
            </w:pPr>
            <w:r>
              <w:t>Query Response Instance</w:t>
            </w:r>
          </w:p>
        </w:tc>
        <w:tc>
          <w:tcPr>
            <w:tcW w:w="1200" w:type="dxa"/>
          </w:tcPr>
          <w:p w14:paraId="77A5336D" w14:textId="77777777" w:rsidR="00940027" w:rsidRDefault="00940027">
            <w:pPr>
              <w:pStyle w:val="OtherTableBody"/>
            </w:pPr>
            <w:r>
              <w:t>5.5.5</w:t>
            </w:r>
          </w:p>
        </w:tc>
      </w:tr>
      <w:tr w:rsidR="00940027" w14:paraId="623571C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14C72FC" w14:textId="77777777" w:rsidR="00940027" w:rsidRDefault="00940027">
            <w:pPr>
              <w:pStyle w:val="OtherTableBody"/>
              <w:jc w:val="center"/>
            </w:pPr>
            <w:r>
              <w:t>RCP</w:t>
            </w:r>
          </w:p>
        </w:tc>
        <w:tc>
          <w:tcPr>
            <w:tcW w:w="6800" w:type="dxa"/>
          </w:tcPr>
          <w:p w14:paraId="2CE40537" w14:textId="77777777" w:rsidR="00940027" w:rsidRDefault="00940027">
            <w:pPr>
              <w:pStyle w:val="OtherTableBody"/>
            </w:pPr>
            <w:r>
              <w:t>Response Control Parameter</w:t>
            </w:r>
          </w:p>
        </w:tc>
        <w:tc>
          <w:tcPr>
            <w:tcW w:w="1200" w:type="dxa"/>
          </w:tcPr>
          <w:p w14:paraId="42A8D663" w14:textId="77777777" w:rsidR="00940027" w:rsidRDefault="00940027">
            <w:pPr>
              <w:pStyle w:val="OtherTableBody"/>
            </w:pPr>
            <w:r>
              <w:t>5.5.6</w:t>
            </w:r>
          </w:p>
        </w:tc>
      </w:tr>
      <w:tr w:rsidR="00940027" w14:paraId="1D2D6C7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375AA2A8" w14:textId="77777777" w:rsidR="00940027" w:rsidRDefault="00940027">
            <w:pPr>
              <w:pStyle w:val="OtherTableBody"/>
              <w:jc w:val="center"/>
            </w:pPr>
            <w:r>
              <w:t>RDF</w:t>
            </w:r>
          </w:p>
        </w:tc>
        <w:tc>
          <w:tcPr>
            <w:tcW w:w="6800" w:type="dxa"/>
          </w:tcPr>
          <w:p w14:paraId="2B1EC5D3" w14:textId="77777777" w:rsidR="00940027" w:rsidRDefault="00940027">
            <w:pPr>
              <w:pStyle w:val="OtherTableBody"/>
            </w:pPr>
            <w:r>
              <w:t>Table Row Definition</w:t>
            </w:r>
          </w:p>
        </w:tc>
        <w:tc>
          <w:tcPr>
            <w:tcW w:w="1200" w:type="dxa"/>
          </w:tcPr>
          <w:p w14:paraId="5697EB5F" w14:textId="77777777" w:rsidR="00940027" w:rsidRDefault="00940027">
            <w:pPr>
              <w:pStyle w:val="OtherTableBody"/>
            </w:pPr>
            <w:r>
              <w:t>5.5.7</w:t>
            </w:r>
          </w:p>
        </w:tc>
      </w:tr>
      <w:tr w:rsidR="00940027" w14:paraId="7029F60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72A5BEC1" w14:textId="77777777" w:rsidR="00940027" w:rsidRDefault="00940027">
            <w:pPr>
              <w:pStyle w:val="OtherTableBody"/>
              <w:jc w:val="center"/>
            </w:pPr>
            <w:r>
              <w:t>RDT</w:t>
            </w:r>
          </w:p>
        </w:tc>
        <w:tc>
          <w:tcPr>
            <w:tcW w:w="6800" w:type="dxa"/>
          </w:tcPr>
          <w:p w14:paraId="5B93E98C" w14:textId="77777777" w:rsidR="00940027" w:rsidRDefault="00940027">
            <w:pPr>
              <w:pStyle w:val="OtherTableBody"/>
            </w:pPr>
            <w:r>
              <w:t>Table Row Data</w:t>
            </w:r>
          </w:p>
        </w:tc>
        <w:tc>
          <w:tcPr>
            <w:tcW w:w="1200" w:type="dxa"/>
          </w:tcPr>
          <w:p w14:paraId="54738E61" w14:textId="77777777" w:rsidR="00940027" w:rsidRDefault="00940027">
            <w:pPr>
              <w:pStyle w:val="OtherTableBody"/>
            </w:pPr>
            <w:r>
              <w:t>5.5.8</w:t>
            </w:r>
          </w:p>
        </w:tc>
      </w:tr>
      <w:tr w:rsidR="00940027" w14:paraId="00D39FC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14CF6B3E" w14:textId="77777777" w:rsidR="00940027" w:rsidRDefault="00940027">
            <w:pPr>
              <w:pStyle w:val="OtherTableBody"/>
              <w:jc w:val="center"/>
            </w:pPr>
            <w:r>
              <w:t>RF1</w:t>
            </w:r>
          </w:p>
        </w:tc>
        <w:tc>
          <w:tcPr>
            <w:tcW w:w="6800" w:type="dxa"/>
          </w:tcPr>
          <w:p w14:paraId="7451EC22" w14:textId="77777777" w:rsidR="00940027" w:rsidRDefault="00940027">
            <w:pPr>
              <w:pStyle w:val="OtherTableBody"/>
            </w:pPr>
            <w:r>
              <w:t>Referral Information</w:t>
            </w:r>
          </w:p>
        </w:tc>
        <w:tc>
          <w:tcPr>
            <w:tcW w:w="1200" w:type="dxa"/>
          </w:tcPr>
          <w:p w14:paraId="05DCC08D" w14:textId="77777777" w:rsidR="00940027" w:rsidRDefault="00940027">
            <w:pPr>
              <w:pStyle w:val="OtherTableBody"/>
            </w:pPr>
            <w:r>
              <w:t>11.6.1</w:t>
            </w:r>
          </w:p>
        </w:tc>
      </w:tr>
      <w:tr w:rsidR="00940027" w14:paraId="7C7908A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51A5D58F" w14:textId="77777777" w:rsidR="00940027" w:rsidRDefault="00940027">
            <w:pPr>
              <w:pStyle w:val="OtherTableBody"/>
              <w:jc w:val="center"/>
            </w:pPr>
            <w:r>
              <w:t>RGS</w:t>
            </w:r>
          </w:p>
        </w:tc>
        <w:tc>
          <w:tcPr>
            <w:tcW w:w="6800" w:type="dxa"/>
          </w:tcPr>
          <w:p w14:paraId="61FEAC3C" w14:textId="77777777" w:rsidR="00940027" w:rsidRDefault="00940027">
            <w:pPr>
              <w:pStyle w:val="OtherTableBody"/>
            </w:pPr>
            <w:r>
              <w:t>Resource Group</w:t>
            </w:r>
          </w:p>
        </w:tc>
        <w:tc>
          <w:tcPr>
            <w:tcW w:w="1200" w:type="dxa"/>
          </w:tcPr>
          <w:p w14:paraId="02226493" w14:textId="77777777" w:rsidR="00940027" w:rsidRDefault="00940027">
            <w:pPr>
              <w:pStyle w:val="OtherTableBody"/>
            </w:pPr>
            <w:r>
              <w:t>10.6.3</w:t>
            </w:r>
          </w:p>
        </w:tc>
      </w:tr>
      <w:tr w:rsidR="00940027" w14:paraId="7111243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A4E0A25" w14:textId="77777777" w:rsidR="00940027" w:rsidRDefault="00940027">
            <w:pPr>
              <w:pStyle w:val="OtherTableBody"/>
              <w:jc w:val="center"/>
            </w:pPr>
            <w:r>
              <w:t>RMI</w:t>
            </w:r>
          </w:p>
        </w:tc>
        <w:tc>
          <w:tcPr>
            <w:tcW w:w="6800" w:type="dxa"/>
          </w:tcPr>
          <w:p w14:paraId="2EE81A9D" w14:textId="77777777" w:rsidR="00940027" w:rsidRDefault="00940027">
            <w:pPr>
              <w:pStyle w:val="OtherTableBody"/>
            </w:pPr>
            <w:r>
              <w:t>Risk Management Incident</w:t>
            </w:r>
          </w:p>
        </w:tc>
        <w:tc>
          <w:tcPr>
            <w:tcW w:w="1200" w:type="dxa"/>
          </w:tcPr>
          <w:p w14:paraId="1951C577" w14:textId="77777777" w:rsidR="00940027" w:rsidRDefault="00940027">
            <w:pPr>
              <w:pStyle w:val="OtherTableBody"/>
            </w:pPr>
            <w:r>
              <w:t>6.5.14</w:t>
            </w:r>
          </w:p>
        </w:tc>
      </w:tr>
      <w:tr w:rsidR="00940027" w14:paraId="5644B9E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39A67452" w14:textId="77777777" w:rsidR="00940027" w:rsidRDefault="00940027">
            <w:pPr>
              <w:pStyle w:val="OtherTableBody"/>
              <w:jc w:val="center"/>
            </w:pPr>
            <w:r>
              <w:t>ROL</w:t>
            </w:r>
          </w:p>
        </w:tc>
        <w:tc>
          <w:tcPr>
            <w:tcW w:w="6800" w:type="dxa"/>
          </w:tcPr>
          <w:p w14:paraId="41C945D4" w14:textId="77777777" w:rsidR="00940027" w:rsidRDefault="00940027">
            <w:pPr>
              <w:pStyle w:val="OtherTableBody"/>
            </w:pPr>
            <w:r>
              <w:t>Role</w:t>
            </w:r>
          </w:p>
        </w:tc>
        <w:tc>
          <w:tcPr>
            <w:tcW w:w="1200" w:type="dxa"/>
          </w:tcPr>
          <w:p w14:paraId="6188C043" w14:textId="77777777" w:rsidR="00940027" w:rsidRDefault="00940027">
            <w:pPr>
              <w:pStyle w:val="OtherTableBody"/>
            </w:pPr>
            <w:r>
              <w:t>15.4.7</w:t>
            </w:r>
          </w:p>
        </w:tc>
      </w:tr>
      <w:tr w:rsidR="00940027" w14:paraId="1B60D34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259CE4E1" w14:textId="77777777" w:rsidR="00940027" w:rsidRDefault="00940027">
            <w:pPr>
              <w:pStyle w:val="OtherTableBody"/>
              <w:jc w:val="center"/>
            </w:pPr>
            <w:r>
              <w:t>RQ1</w:t>
            </w:r>
          </w:p>
        </w:tc>
        <w:tc>
          <w:tcPr>
            <w:tcW w:w="6800" w:type="dxa"/>
          </w:tcPr>
          <w:p w14:paraId="0F055F49" w14:textId="77777777" w:rsidR="00940027" w:rsidRDefault="00940027">
            <w:pPr>
              <w:pStyle w:val="OtherTableBody"/>
            </w:pPr>
            <w:r>
              <w:t>Requisition Detail-1</w:t>
            </w:r>
          </w:p>
        </w:tc>
        <w:tc>
          <w:tcPr>
            <w:tcW w:w="1200" w:type="dxa"/>
          </w:tcPr>
          <w:p w14:paraId="5C253B4D" w14:textId="77777777" w:rsidR="00940027" w:rsidRDefault="00940027">
            <w:pPr>
              <w:pStyle w:val="OtherTableBody"/>
            </w:pPr>
            <w:r>
              <w:t>4.11.2</w:t>
            </w:r>
          </w:p>
        </w:tc>
      </w:tr>
      <w:tr w:rsidR="00940027" w14:paraId="58FA069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C958675" w14:textId="77777777" w:rsidR="00940027" w:rsidRDefault="00940027">
            <w:pPr>
              <w:pStyle w:val="OtherTableBody"/>
              <w:jc w:val="center"/>
            </w:pPr>
            <w:r>
              <w:t>RQD</w:t>
            </w:r>
          </w:p>
        </w:tc>
        <w:tc>
          <w:tcPr>
            <w:tcW w:w="6800" w:type="dxa"/>
          </w:tcPr>
          <w:p w14:paraId="3F541D88" w14:textId="77777777" w:rsidR="00940027" w:rsidRDefault="00940027">
            <w:pPr>
              <w:pStyle w:val="OtherTableBody"/>
            </w:pPr>
            <w:r>
              <w:t>Requisition Detail</w:t>
            </w:r>
          </w:p>
        </w:tc>
        <w:tc>
          <w:tcPr>
            <w:tcW w:w="1200" w:type="dxa"/>
          </w:tcPr>
          <w:p w14:paraId="18FDBAF5" w14:textId="77777777" w:rsidR="00940027" w:rsidRDefault="00940027">
            <w:pPr>
              <w:pStyle w:val="OtherTableBody"/>
            </w:pPr>
            <w:r>
              <w:t>4.11.1</w:t>
            </w:r>
          </w:p>
        </w:tc>
      </w:tr>
      <w:tr w:rsidR="00940027" w14:paraId="2CB27EE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0ADBDAE6" w14:textId="77777777" w:rsidR="00940027" w:rsidRDefault="00940027">
            <w:pPr>
              <w:pStyle w:val="OtherTableBody"/>
              <w:jc w:val="center"/>
            </w:pPr>
            <w:r>
              <w:t>RXA</w:t>
            </w:r>
          </w:p>
        </w:tc>
        <w:tc>
          <w:tcPr>
            <w:tcW w:w="6800" w:type="dxa"/>
          </w:tcPr>
          <w:p w14:paraId="2F696FB0" w14:textId="77777777" w:rsidR="00940027" w:rsidRDefault="00940027">
            <w:pPr>
              <w:pStyle w:val="OtherTableBody"/>
            </w:pPr>
            <w:r>
              <w:t>Pharmacy/Treatment Administration</w:t>
            </w:r>
          </w:p>
        </w:tc>
        <w:tc>
          <w:tcPr>
            <w:tcW w:w="1200" w:type="dxa"/>
          </w:tcPr>
          <w:p w14:paraId="7AEE8D5F" w14:textId="77777777" w:rsidR="00940027" w:rsidRDefault="00940027">
            <w:pPr>
              <w:pStyle w:val="OtherTableBody"/>
            </w:pPr>
            <w:r>
              <w:t>4.18.1</w:t>
            </w:r>
          </w:p>
        </w:tc>
      </w:tr>
      <w:tr w:rsidR="00940027" w14:paraId="5BA324E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56BC4F65" w14:textId="77777777" w:rsidR="00940027" w:rsidRDefault="00940027">
            <w:pPr>
              <w:pStyle w:val="OtherTableBody"/>
              <w:jc w:val="center"/>
            </w:pPr>
            <w:r>
              <w:t>RXC</w:t>
            </w:r>
          </w:p>
        </w:tc>
        <w:tc>
          <w:tcPr>
            <w:tcW w:w="6800" w:type="dxa"/>
          </w:tcPr>
          <w:p w14:paraId="113EB4DB" w14:textId="77777777" w:rsidR="00940027" w:rsidRDefault="00940027">
            <w:pPr>
              <w:pStyle w:val="OtherTableBody"/>
            </w:pPr>
            <w:r>
              <w:t>Pharmacy/Treatment Component Order</w:t>
            </w:r>
          </w:p>
        </w:tc>
        <w:tc>
          <w:tcPr>
            <w:tcW w:w="1200" w:type="dxa"/>
          </w:tcPr>
          <w:p w14:paraId="2DACDCE6" w14:textId="77777777" w:rsidR="00940027" w:rsidRDefault="00940027">
            <w:pPr>
              <w:pStyle w:val="OtherTableBody"/>
            </w:pPr>
            <w:r>
              <w:t>4.14.3</w:t>
            </w:r>
          </w:p>
        </w:tc>
      </w:tr>
      <w:tr w:rsidR="00940027" w14:paraId="7DF9F77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1CCB27A8" w14:textId="77777777" w:rsidR="00940027" w:rsidRDefault="00940027">
            <w:pPr>
              <w:pStyle w:val="OtherTableBody"/>
              <w:jc w:val="center"/>
            </w:pPr>
            <w:r>
              <w:t>RXD</w:t>
            </w:r>
          </w:p>
        </w:tc>
        <w:tc>
          <w:tcPr>
            <w:tcW w:w="6800" w:type="dxa"/>
          </w:tcPr>
          <w:p w14:paraId="38BD0FEE" w14:textId="77777777" w:rsidR="00940027" w:rsidRDefault="00940027">
            <w:pPr>
              <w:pStyle w:val="OtherTableBody"/>
            </w:pPr>
            <w:r>
              <w:t>Pharmacy/Treatment Dispense</w:t>
            </w:r>
          </w:p>
        </w:tc>
        <w:tc>
          <w:tcPr>
            <w:tcW w:w="1200" w:type="dxa"/>
          </w:tcPr>
          <w:p w14:paraId="4818E445" w14:textId="77777777" w:rsidR="00940027" w:rsidRDefault="00940027">
            <w:pPr>
              <w:pStyle w:val="OtherTableBody"/>
            </w:pPr>
            <w:r>
              <w:t>4.14.5</w:t>
            </w:r>
          </w:p>
        </w:tc>
      </w:tr>
      <w:tr w:rsidR="00940027" w14:paraId="2E3E5AD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79988119" w14:textId="77777777" w:rsidR="00940027" w:rsidRDefault="00940027">
            <w:pPr>
              <w:pStyle w:val="OtherTableBody"/>
              <w:jc w:val="center"/>
            </w:pPr>
            <w:r>
              <w:t>RXE</w:t>
            </w:r>
          </w:p>
        </w:tc>
        <w:tc>
          <w:tcPr>
            <w:tcW w:w="6800" w:type="dxa"/>
          </w:tcPr>
          <w:p w14:paraId="6A9DA4AD" w14:textId="77777777" w:rsidR="00940027" w:rsidRDefault="00940027">
            <w:pPr>
              <w:pStyle w:val="OtherTableBody"/>
            </w:pPr>
            <w:r>
              <w:t>Pharmacy/Treatment Encoded Order</w:t>
            </w:r>
          </w:p>
        </w:tc>
        <w:tc>
          <w:tcPr>
            <w:tcW w:w="1200" w:type="dxa"/>
          </w:tcPr>
          <w:p w14:paraId="3CC35FC8" w14:textId="77777777" w:rsidR="00940027" w:rsidRDefault="00940027">
            <w:pPr>
              <w:pStyle w:val="OtherTableBody"/>
            </w:pPr>
            <w:r>
              <w:t>4.14.4</w:t>
            </w:r>
          </w:p>
        </w:tc>
      </w:tr>
      <w:tr w:rsidR="00940027" w14:paraId="2399EF9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292ED1A1" w14:textId="77777777" w:rsidR="00940027" w:rsidRDefault="00940027">
            <w:pPr>
              <w:pStyle w:val="OtherTableBody"/>
              <w:jc w:val="center"/>
            </w:pPr>
            <w:r>
              <w:t>RXG</w:t>
            </w:r>
          </w:p>
        </w:tc>
        <w:tc>
          <w:tcPr>
            <w:tcW w:w="6800" w:type="dxa"/>
          </w:tcPr>
          <w:p w14:paraId="042CCED4" w14:textId="77777777" w:rsidR="00940027" w:rsidRDefault="00940027">
            <w:pPr>
              <w:pStyle w:val="OtherTableBody"/>
            </w:pPr>
            <w:r>
              <w:t>Pharmacy/Treatment Give</w:t>
            </w:r>
          </w:p>
        </w:tc>
        <w:tc>
          <w:tcPr>
            <w:tcW w:w="1200" w:type="dxa"/>
          </w:tcPr>
          <w:p w14:paraId="46075D7A" w14:textId="77777777" w:rsidR="00940027" w:rsidRDefault="00940027">
            <w:pPr>
              <w:pStyle w:val="OtherTableBody"/>
            </w:pPr>
            <w:r>
              <w:t>4.14.6</w:t>
            </w:r>
          </w:p>
        </w:tc>
      </w:tr>
      <w:tr w:rsidR="00940027" w14:paraId="774C6CF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388EDEF" w14:textId="77777777" w:rsidR="00940027" w:rsidRDefault="00940027">
            <w:pPr>
              <w:pStyle w:val="OtherTableBody"/>
              <w:jc w:val="center"/>
            </w:pPr>
            <w:r>
              <w:t>RXO</w:t>
            </w:r>
          </w:p>
        </w:tc>
        <w:tc>
          <w:tcPr>
            <w:tcW w:w="6800" w:type="dxa"/>
          </w:tcPr>
          <w:p w14:paraId="171CDC9E" w14:textId="77777777" w:rsidR="00940027" w:rsidRDefault="00940027">
            <w:pPr>
              <w:pStyle w:val="OtherTableBody"/>
            </w:pPr>
            <w:r>
              <w:t>Pharmacy/Treatment Order</w:t>
            </w:r>
          </w:p>
        </w:tc>
        <w:tc>
          <w:tcPr>
            <w:tcW w:w="1200" w:type="dxa"/>
          </w:tcPr>
          <w:p w14:paraId="4948575D" w14:textId="77777777" w:rsidR="00940027" w:rsidRDefault="00940027">
            <w:pPr>
              <w:pStyle w:val="OtherTableBody"/>
            </w:pPr>
            <w:r>
              <w:t>4.14.1</w:t>
            </w:r>
          </w:p>
        </w:tc>
      </w:tr>
      <w:tr w:rsidR="00940027" w14:paraId="7432A12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9FC3171" w14:textId="77777777" w:rsidR="00940027" w:rsidRDefault="00940027">
            <w:pPr>
              <w:pStyle w:val="OtherTableBody"/>
              <w:jc w:val="center"/>
            </w:pPr>
            <w:r>
              <w:t>RXR</w:t>
            </w:r>
          </w:p>
        </w:tc>
        <w:tc>
          <w:tcPr>
            <w:tcW w:w="6800" w:type="dxa"/>
          </w:tcPr>
          <w:p w14:paraId="6B01986F" w14:textId="77777777" w:rsidR="00940027" w:rsidRDefault="00940027">
            <w:pPr>
              <w:pStyle w:val="OtherTableBody"/>
            </w:pPr>
            <w:r>
              <w:t>Pharmacy/Treatment Route</w:t>
            </w:r>
          </w:p>
        </w:tc>
        <w:tc>
          <w:tcPr>
            <w:tcW w:w="1200" w:type="dxa"/>
          </w:tcPr>
          <w:p w14:paraId="3741D91B" w14:textId="77777777" w:rsidR="00940027" w:rsidRDefault="00940027">
            <w:pPr>
              <w:pStyle w:val="OtherTableBody"/>
            </w:pPr>
            <w:r>
              <w:t>4.14.2</w:t>
            </w:r>
          </w:p>
        </w:tc>
      </w:tr>
      <w:tr w:rsidR="00940027" w14:paraId="2D86448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555DEFF2" w14:textId="77777777" w:rsidR="00940027" w:rsidRDefault="00940027">
            <w:pPr>
              <w:pStyle w:val="OtherTableBody"/>
              <w:jc w:val="center"/>
            </w:pPr>
            <w:r>
              <w:t>SAC</w:t>
            </w:r>
          </w:p>
        </w:tc>
        <w:tc>
          <w:tcPr>
            <w:tcW w:w="6800" w:type="dxa"/>
          </w:tcPr>
          <w:p w14:paraId="0FCB048A" w14:textId="77777777" w:rsidR="00940027" w:rsidRDefault="00940027">
            <w:pPr>
              <w:pStyle w:val="OtherTableBody"/>
            </w:pPr>
            <w:r>
              <w:t>Specimen Container detail</w:t>
            </w:r>
          </w:p>
        </w:tc>
        <w:tc>
          <w:tcPr>
            <w:tcW w:w="1200" w:type="dxa"/>
          </w:tcPr>
          <w:p w14:paraId="7A79CBA4" w14:textId="77777777" w:rsidR="00940027" w:rsidRDefault="00940027">
            <w:pPr>
              <w:pStyle w:val="OtherTableBody"/>
            </w:pPr>
            <w:r>
              <w:t>13.4.3</w:t>
            </w:r>
          </w:p>
        </w:tc>
      </w:tr>
      <w:tr w:rsidR="00940027" w14:paraId="6B38D41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13006CFA" w14:textId="77777777" w:rsidR="00940027" w:rsidRDefault="00940027">
            <w:pPr>
              <w:pStyle w:val="OtherTableBody"/>
              <w:jc w:val="center"/>
            </w:pPr>
            <w:r>
              <w:t>SCH</w:t>
            </w:r>
          </w:p>
        </w:tc>
        <w:tc>
          <w:tcPr>
            <w:tcW w:w="6800" w:type="dxa"/>
          </w:tcPr>
          <w:p w14:paraId="12617C8E" w14:textId="77777777" w:rsidR="00940027" w:rsidRDefault="00940027">
            <w:pPr>
              <w:pStyle w:val="OtherTableBody"/>
            </w:pPr>
            <w:r>
              <w:t>Scheduling Activity Information</w:t>
            </w:r>
          </w:p>
        </w:tc>
        <w:tc>
          <w:tcPr>
            <w:tcW w:w="1200" w:type="dxa"/>
          </w:tcPr>
          <w:p w14:paraId="40F3FCDF" w14:textId="77777777" w:rsidR="00940027" w:rsidRDefault="00940027">
            <w:pPr>
              <w:pStyle w:val="OtherTableBody"/>
            </w:pPr>
            <w:r>
              <w:t>10.6.2</w:t>
            </w:r>
          </w:p>
        </w:tc>
      </w:tr>
      <w:tr w:rsidR="00940027" w14:paraId="094BFD4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7E2CA74D" w14:textId="77777777" w:rsidR="00940027" w:rsidRDefault="00940027">
            <w:pPr>
              <w:pStyle w:val="OtherTableBody"/>
              <w:jc w:val="center"/>
            </w:pPr>
            <w:r>
              <w:t>SFT</w:t>
            </w:r>
          </w:p>
        </w:tc>
        <w:tc>
          <w:tcPr>
            <w:tcW w:w="6800" w:type="dxa"/>
          </w:tcPr>
          <w:p w14:paraId="121B436A" w14:textId="77777777" w:rsidR="00940027" w:rsidRDefault="00940027">
            <w:pPr>
              <w:pStyle w:val="OtherTableBody"/>
            </w:pPr>
            <w:r>
              <w:t>Software Segment</w:t>
            </w:r>
          </w:p>
        </w:tc>
        <w:tc>
          <w:tcPr>
            <w:tcW w:w="1200" w:type="dxa"/>
          </w:tcPr>
          <w:p w14:paraId="3AF5F886" w14:textId="77777777" w:rsidR="00940027" w:rsidRDefault="00940027">
            <w:pPr>
              <w:pStyle w:val="OtherTableBody"/>
            </w:pPr>
            <w:r>
              <w:t>2.15.12</w:t>
            </w:r>
          </w:p>
        </w:tc>
      </w:tr>
      <w:tr w:rsidR="00940027" w14:paraId="29DDA9E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3415DE5" w14:textId="77777777" w:rsidR="00940027" w:rsidRDefault="00940027">
            <w:pPr>
              <w:pStyle w:val="OtherTableBody"/>
              <w:jc w:val="center"/>
            </w:pPr>
            <w:r>
              <w:t>SID</w:t>
            </w:r>
          </w:p>
        </w:tc>
        <w:tc>
          <w:tcPr>
            <w:tcW w:w="6800" w:type="dxa"/>
          </w:tcPr>
          <w:p w14:paraId="3DBBFBC0" w14:textId="77777777" w:rsidR="00940027" w:rsidRDefault="00940027">
            <w:pPr>
              <w:pStyle w:val="OtherTableBody"/>
            </w:pPr>
            <w:r>
              <w:t>Substance Identifier</w:t>
            </w:r>
          </w:p>
        </w:tc>
        <w:tc>
          <w:tcPr>
            <w:tcW w:w="1200" w:type="dxa"/>
          </w:tcPr>
          <w:p w14:paraId="6FB5BB41" w14:textId="77777777" w:rsidR="00940027" w:rsidRDefault="00940027">
            <w:pPr>
              <w:pStyle w:val="OtherTableBody"/>
            </w:pPr>
            <w:r>
              <w:t>13.4.11</w:t>
            </w:r>
          </w:p>
        </w:tc>
      </w:tr>
      <w:tr w:rsidR="00940027" w14:paraId="16F5ACF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37CB84A4" w14:textId="77777777" w:rsidR="00940027" w:rsidRDefault="00940027">
            <w:pPr>
              <w:pStyle w:val="OtherTableBody"/>
              <w:jc w:val="center"/>
            </w:pPr>
            <w:r>
              <w:t>SPM</w:t>
            </w:r>
          </w:p>
        </w:tc>
        <w:tc>
          <w:tcPr>
            <w:tcW w:w="6800" w:type="dxa"/>
          </w:tcPr>
          <w:p w14:paraId="15AC683D" w14:textId="77777777" w:rsidR="00940027" w:rsidRDefault="00940027">
            <w:pPr>
              <w:pStyle w:val="OtherTableBody"/>
            </w:pPr>
            <w:r>
              <w:t>Specimen</w:t>
            </w:r>
          </w:p>
        </w:tc>
        <w:tc>
          <w:tcPr>
            <w:tcW w:w="1200" w:type="dxa"/>
          </w:tcPr>
          <w:p w14:paraId="1227ABC7" w14:textId="77777777" w:rsidR="00940027" w:rsidRDefault="00940027">
            <w:pPr>
              <w:pStyle w:val="OtherTableBody"/>
            </w:pPr>
            <w:r>
              <w:t>7.4.3</w:t>
            </w:r>
          </w:p>
        </w:tc>
      </w:tr>
      <w:tr w:rsidR="00940027" w14:paraId="79C6C9D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9F83D24" w14:textId="77777777" w:rsidR="00940027" w:rsidRDefault="00940027">
            <w:pPr>
              <w:pStyle w:val="OtherTableBody"/>
              <w:jc w:val="center"/>
            </w:pPr>
            <w:r>
              <w:t>SPR</w:t>
            </w:r>
          </w:p>
        </w:tc>
        <w:tc>
          <w:tcPr>
            <w:tcW w:w="6800" w:type="dxa"/>
          </w:tcPr>
          <w:p w14:paraId="734E72A1" w14:textId="77777777" w:rsidR="00940027" w:rsidRDefault="00940027">
            <w:pPr>
              <w:pStyle w:val="OtherTableBody"/>
            </w:pPr>
            <w:r>
              <w:t>Stored Procedure Request Definition</w:t>
            </w:r>
          </w:p>
        </w:tc>
        <w:tc>
          <w:tcPr>
            <w:tcW w:w="1200" w:type="dxa"/>
          </w:tcPr>
          <w:p w14:paraId="2390818D" w14:textId="77777777" w:rsidR="00940027" w:rsidRDefault="00940027">
            <w:pPr>
              <w:pStyle w:val="OtherTableBody"/>
            </w:pPr>
            <w:r>
              <w:t>5.10.5.6</w:t>
            </w:r>
          </w:p>
        </w:tc>
      </w:tr>
      <w:tr w:rsidR="00940027" w14:paraId="2B394BC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5A39880E" w14:textId="77777777" w:rsidR="00940027" w:rsidRDefault="00940027">
            <w:pPr>
              <w:pStyle w:val="OtherTableBody"/>
              <w:jc w:val="center"/>
            </w:pPr>
            <w:r>
              <w:t>STF</w:t>
            </w:r>
          </w:p>
        </w:tc>
        <w:tc>
          <w:tcPr>
            <w:tcW w:w="6800" w:type="dxa"/>
          </w:tcPr>
          <w:p w14:paraId="6C256A35" w14:textId="77777777" w:rsidR="00940027" w:rsidRDefault="00940027">
            <w:pPr>
              <w:pStyle w:val="OtherTableBody"/>
            </w:pPr>
            <w:r>
              <w:t>Staff Identification</w:t>
            </w:r>
          </w:p>
        </w:tc>
        <w:tc>
          <w:tcPr>
            <w:tcW w:w="1200" w:type="dxa"/>
          </w:tcPr>
          <w:p w14:paraId="72686D62" w14:textId="77777777" w:rsidR="00940027" w:rsidRDefault="00940027">
            <w:pPr>
              <w:pStyle w:val="OtherTableBody"/>
            </w:pPr>
            <w:r>
              <w:t>15.4.8</w:t>
            </w:r>
          </w:p>
        </w:tc>
      </w:tr>
      <w:tr w:rsidR="00940027" w14:paraId="539197D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501DD369" w14:textId="77777777" w:rsidR="00940027" w:rsidRDefault="00940027">
            <w:pPr>
              <w:pStyle w:val="OtherTableBody"/>
              <w:jc w:val="center"/>
            </w:pPr>
            <w:r>
              <w:t>TCC</w:t>
            </w:r>
          </w:p>
        </w:tc>
        <w:tc>
          <w:tcPr>
            <w:tcW w:w="6800" w:type="dxa"/>
          </w:tcPr>
          <w:p w14:paraId="2344381E" w14:textId="77777777" w:rsidR="00940027" w:rsidRDefault="00940027">
            <w:pPr>
              <w:pStyle w:val="OtherTableBody"/>
            </w:pPr>
            <w:r>
              <w:t>Test Code Configuration</w:t>
            </w:r>
          </w:p>
        </w:tc>
        <w:tc>
          <w:tcPr>
            <w:tcW w:w="1200" w:type="dxa"/>
          </w:tcPr>
          <w:p w14:paraId="0B2989A1" w14:textId="77777777" w:rsidR="00940027" w:rsidRDefault="00940027">
            <w:pPr>
              <w:pStyle w:val="OtherTableBody"/>
            </w:pPr>
            <w:r>
              <w:t>13.4.9</w:t>
            </w:r>
          </w:p>
        </w:tc>
      </w:tr>
      <w:tr w:rsidR="00940027" w14:paraId="4DB0F2E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137AEF58" w14:textId="77777777" w:rsidR="00940027" w:rsidRDefault="00940027">
            <w:pPr>
              <w:pStyle w:val="OtherTableBody"/>
              <w:jc w:val="center"/>
            </w:pPr>
            <w:r>
              <w:t>TCD</w:t>
            </w:r>
          </w:p>
        </w:tc>
        <w:tc>
          <w:tcPr>
            <w:tcW w:w="6800" w:type="dxa"/>
          </w:tcPr>
          <w:p w14:paraId="6E3CCD72" w14:textId="77777777" w:rsidR="00940027" w:rsidRDefault="00940027">
            <w:pPr>
              <w:pStyle w:val="OtherTableBody"/>
            </w:pPr>
            <w:r>
              <w:t>Test Code Detail</w:t>
            </w:r>
          </w:p>
        </w:tc>
        <w:tc>
          <w:tcPr>
            <w:tcW w:w="1200" w:type="dxa"/>
          </w:tcPr>
          <w:p w14:paraId="2DA27D6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13.4.10</w:t>
            </w:r>
          </w:p>
        </w:tc>
      </w:tr>
      <w:tr w:rsidR="00940027" w14:paraId="05BAC02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1862E9F3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TQ1</w:t>
            </w:r>
          </w:p>
        </w:tc>
        <w:tc>
          <w:tcPr>
            <w:tcW w:w="6800" w:type="dxa"/>
          </w:tcPr>
          <w:p w14:paraId="25B5CFF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Timing/Quantity</w:t>
            </w:r>
          </w:p>
        </w:tc>
        <w:tc>
          <w:tcPr>
            <w:tcW w:w="1200" w:type="dxa"/>
          </w:tcPr>
          <w:p w14:paraId="4AF72106" w14:textId="77777777" w:rsidR="00940027" w:rsidRDefault="00940027">
            <w:pPr>
              <w:pStyle w:val="OtherTableBody"/>
            </w:pPr>
            <w:r>
              <w:t>4.5.4</w:t>
            </w:r>
          </w:p>
        </w:tc>
      </w:tr>
      <w:tr w:rsidR="00940027" w14:paraId="2158F84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86AF50E" w14:textId="77777777" w:rsidR="00940027" w:rsidRDefault="00940027">
            <w:pPr>
              <w:pStyle w:val="OtherTableBody"/>
              <w:jc w:val="center"/>
            </w:pPr>
            <w:r>
              <w:t>TQ2</w:t>
            </w:r>
          </w:p>
        </w:tc>
        <w:tc>
          <w:tcPr>
            <w:tcW w:w="6800" w:type="dxa"/>
          </w:tcPr>
          <w:p w14:paraId="6A480635" w14:textId="77777777" w:rsidR="00940027" w:rsidRDefault="00940027">
            <w:pPr>
              <w:pStyle w:val="OtherTableBody"/>
            </w:pPr>
            <w:r>
              <w:t>Timing/Quantity Relationship</w:t>
            </w:r>
          </w:p>
        </w:tc>
        <w:tc>
          <w:tcPr>
            <w:tcW w:w="1200" w:type="dxa"/>
          </w:tcPr>
          <w:p w14:paraId="6822FD3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4.5.5</w:t>
            </w:r>
          </w:p>
        </w:tc>
      </w:tr>
      <w:tr w:rsidR="00940027" w14:paraId="68F56FF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D3998B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TXA</w:t>
            </w:r>
          </w:p>
        </w:tc>
        <w:tc>
          <w:tcPr>
            <w:tcW w:w="6800" w:type="dxa"/>
          </w:tcPr>
          <w:p w14:paraId="55A4143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Transcription Document Header</w:t>
            </w:r>
          </w:p>
        </w:tc>
        <w:tc>
          <w:tcPr>
            <w:tcW w:w="1200" w:type="dxa"/>
          </w:tcPr>
          <w:p w14:paraId="12A898AA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9.6.1</w:t>
            </w:r>
          </w:p>
        </w:tc>
      </w:tr>
      <w:tr w:rsidR="00940027" w14:paraId="25BF667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2AD48DFA" w14:textId="77777777" w:rsidR="00940027" w:rsidRDefault="00940027">
            <w:pPr>
              <w:pStyle w:val="OtherTableBody"/>
              <w:jc w:val="center"/>
              <w:rPr>
                <w:lang w:val="de-DE"/>
              </w:rPr>
            </w:pPr>
            <w:r>
              <w:rPr>
                <w:lang w:val="de-DE"/>
              </w:rPr>
              <w:t>UB1</w:t>
            </w:r>
          </w:p>
        </w:tc>
        <w:tc>
          <w:tcPr>
            <w:tcW w:w="6800" w:type="dxa"/>
          </w:tcPr>
          <w:p w14:paraId="37577B59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UB82</w:t>
            </w:r>
          </w:p>
        </w:tc>
        <w:tc>
          <w:tcPr>
            <w:tcW w:w="1200" w:type="dxa"/>
          </w:tcPr>
          <w:p w14:paraId="3223E2C5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6.5.10</w:t>
            </w:r>
          </w:p>
        </w:tc>
      </w:tr>
      <w:tr w:rsidR="00940027" w14:paraId="0F8A6C5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3ACA1D2C" w14:textId="77777777" w:rsidR="00940027" w:rsidRDefault="00940027">
            <w:pPr>
              <w:pStyle w:val="OtherTableBody"/>
              <w:jc w:val="center"/>
              <w:rPr>
                <w:lang w:val="de-DE"/>
              </w:rPr>
            </w:pPr>
            <w:r>
              <w:rPr>
                <w:lang w:val="de-DE"/>
              </w:rPr>
              <w:t>UB2</w:t>
            </w:r>
          </w:p>
        </w:tc>
        <w:tc>
          <w:tcPr>
            <w:tcW w:w="6800" w:type="dxa"/>
          </w:tcPr>
          <w:p w14:paraId="76CE013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UB92 Data</w:t>
            </w:r>
          </w:p>
        </w:tc>
        <w:tc>
          <w:tcPr>
            <w:tcW w:w="1200" w:type="dxa"/>
          </w:tcPr>
          <w:p w14:paraId="5810975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6.5.11</w:t>
            </w:r>
          </w:p>
        </w:tc>
      </w:tr>
      <w:tr w:rsidR="00940027" w14:paraId="79DF9B5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C6A7AD4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URD</w:t>
            </w:r>
          </w:p>
        </w:tc>
        <w:tc>
          <w:tcPr>
            <w:tcW w:w="6800" w:type="dxa"/>
          </w:tcPr>
          <w:p w14:paraId="2BF6E637" w14:textId="77777777" w:rsidR="00940027" w:rsidRDefault="00940027">
            <w:pPr>
              <w:pStyle w:val="OtherTableBody"/>
            </w:pPr>
            <w:r>
              <w:t>Results/update Definition</w:t>
            </w:r>
          </w:p>
        </w:tc>
        <w:tc>
          <w:tcPr>
            <w:tcW w:w="1200" w:type="dxa"/>
          </w:tcPr>
          <w:p w14:paraId="39EAA598" w14:textId="77777777" w:rsidR="00940027" w:rsidRDefault="00940027">
            <w:pPr>
              <w:pStyle w:val="OtherTableBody"/>
            </w:pPr>
            <w:r>
              <w:t>5.10.5.7</w:t>
            </w:r>
          </w:p>
        </w:tc>
      </w:tr>
      <w:tr w:rsidR="00940027" w14:paraId="5773BB7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12578B16" w14:textId="77777777" w:rsidR="00940027" w:rsidRDefault="00940027">
            <w:pPr>
              <w:pStyle w:val="OtherTableBody"/>
              <w:jc w:val="center"/>
            </w:pPr>
            <w:r>
              <w:t>URS</w:t>
            </w:r>
          </w:p>
        </w:tc>
        <w:tc>
          <w:tcPr>
            <w:tcW w:w="6800" w:type="dxa"/>
          </w:tcPr>
          <w:p w14:paraId="437F983E" w14:textId="77777777" w:rsidR="00940027" w:rsidRDefault="00940027">
            <w:pPr>
              <w:pStyle w:val="OtherTableBody"/>
            </w:pPr>
            <w:r>
              <w:t>Unsolicited Selection</w:t>
            </w:r>
          </w:p>
        </w:tc>
        <w:tc>
          <w:tcPr>
            <w:tcW w:w="1200" w:type="dxa"/>
          </w:tcPr>
          <w:p w14:paraId="110066C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5.10.5.8</w:t>
            </w:r>
          </w:p>
        </w:tc>
      </w:tr>
      <w:tr w:rsidR="00940027" w14:paraId="1242171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0DEC39B3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VAR</w:t>
            </w:r>
          </w:p>
        </w:tc>
        <w:tc>
          <w:tcPr>
            <w:tcW w:w="6800" w:type="dxa"/>
          </w:tcPr>
          <w:p w14:paraId="3A6E3D9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Variance</w:t>
            </w:r>
          </w:p>
        </w:tc>
        <w:tc>
          <w:tcPr>
            <w:tcW w:w="1200" w:type="dxa"/>
          </w:tcPr>
          <w:p w14:paraId="323E11E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12.4.5</w:t>
            </w:r>
          </w:p>
        </w:tc>
      </w:tr>
      <w:tr w:rsidR="00940027" w14:paraId="1D39AC2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0C7CF2CD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VTQ</w:t>
            </w:r>
          </w:p>
        </w:tc>
        <w:tc>
          <w:tcPr>
            <w:tcW w:w="6800" w:type="dxa"/>
          </w:tcPr>
          <w:p w14:paraId="307B5859" w14:textId="77777777" w:rsidR="00940027" w:rsidRDefault="00940027">
            <w:pPr>
              <w:pStyle w:val="OtherTableBody"/>
            </w:pPr>
            <w:r>
              <w:t>Virtual Table Query Request</w:t>
            </w:r>
          </w:p>
        </w:tc>
        <w:tc>
          <w:tcPr>
            <w:tcW w:w="1200" w:type="dxa"/>
          </w:tcPr>
          <w:p w14:paraId="06F918D1" w14:textId="77777777" w:rsidR="00940027" w:rsidRDefault="00940027">
            <w:pPr>
              <w:pStyle w:val="OtherTableBody"/>
            </w:pPr>
            <w:r>
              <w:t>5.10.5.9</w:t>
            </w:r>
          </w:p>
        </w:tc>
      </w:tr>
      <w:tr w:rsidR="00940027" w14:paraId="4B8AE1E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88EC7D6" w14:textId="77777777" w:rsidR="00940027" w:rsidRDefault="00940027">
            <w:pPr>
              <w:pStyle w:val="OtherTableBody"/>
              <w:jc w:val="center"/>
            </w:pPr>
            <w:r>
              <w:t>ZL7</w:t>
            </w:r>
          </w:p>
        </w:tc>
        <w:tc>
          <w:tcPr>
            <w:tcW w:w="6800" w:type="dxa"/>
          </w:tcPr>
          <w:p w14:paraId="28952AE5" w14:textId="77777777" w:rsidR="00940027" w:rsidRDefault="00940027">
            <w:pPr>
              <w:pStyle w:val="OtherTableBody"/>
            </w:pPr>
            <w:r>
              <w:t>(proposed example only)</w:t>
            </w:r>
          </w:p>
        </w:tc>
        <w:tc>
          <w:tcPr>
            <w:tcW w:w="1200" w:type="dxa"/>
          </w:tcPr>
          <w:p w14:paraId="7D9B57F9" w14:textId="77777777" w:rsidR="00940027" w:rsidRDefault="00940027">
            <w:pPr>
              <w:pStyle w:val="OtherTableBody"/>
            </w:pPr>
            <w:r>
              <w:t>8.6.1</w:t>
            </w:r>
          </w:p>
        </w:tc>
      </w:tr>
    </w:tbl>
    <w:p w14:paraId="2A09D4F5" w14:textId="77777777" w:rsidR="00940027" w:rsidRDefault="00940027"/>
    <w:p w14:paraId="563B73A6" w14:textId="77777777" w:rsidR="00940027" w:rsidRDefault="00940027">
      <w:pPr>
        <w:pStyle w:val="Heading2"/>
      </w:pPr>
      <w:bookmarkStart w:id="4" w:name="_Toc49514778"/>
      <w:r>
        <w:t>HL7 and User-defined Tables - Alphabetic sort</w:t>
      </w:r>
      <w:bookmarkEnd w:id="4"/>
      <w:r>
        <w:fldChar w:fldCharType="begin"/>
      </w:r>
      <w:r>
        <w:instrText xml:space="preserve"> XE "HL7 and User-defined Tables - Alphabetic sort" </w:instrText>
      </w:r>
      <w:r>
        <w:fldChar w:fldCharType="end"/>
      </w:r>
    </w:p>
    <w:p w14:paraId="41D08D6F" w14:textId="77777777" w:rsidR="00940027" w:rsidRDefault="00940027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850"/>
        <w:gridCol w:w="6096"/>
        <w:gridCol w:w="1133"/>
      </w:tblGrid>
      <w:tr w:rsidR="00940027" w14:paraId="6629F6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1" w:type="dxa"/>
            <w:shd w:val="clear" w:color="auto" w:fill="D9D9D9"/>
          </w:tcPr>
          <w:p w14:paraId="78CEA4E7" w14:textId="77777777" w:rsidR="00940027" w:rsidRDefault="00940027">
            <w:pPr>
              <w:pStyle w:val="OtherTableHeader"/>
            </w:pPr>
            <w:r>
              <w:t>Type</w:t>
            </w:r>
          </w:p>
        </w:tc>
        <w:tc>
          <w:tcPr>
            <w:tcW w:w="850" w:type="dxa"/>
            <w:shd w:val="clear" w:color="auto" w:fill="D9D9D9"/>
          </w:tcPr>
          <w:p w14:paraId="2A9919FF" w14:textId="77777777" w:rsidR="00940027" w:rsidRDefault="00940027">
            <w:pPr>
              <w:pStyle w:val="OtherTableHeader"/>
            </w:pPr>
            <w:r>
              <w:t>Table</w:t>
            </w:r>
          </w:p>
        </w:tc>
        <w:tc>
          <w:tcPr>
            <w:tcW w:w="6096" w:type="dxa"/>
            <w:shd w:val="clear" w:color="auto" w:fill="D9D9D9"/>
          </w:tcPr>
          <w:p w14:paraId="4E870AA7" w14:textId="77777777" w:rsidR="00940027" w:rsidRDefault="00940027">
            <w:pPr>
              <w:pStyle w:val="OtherTableHeader"/>
              <w:jc w:val="left"/>
            </w:pPr>
            <w:r>
              <w:t>Name</w:t>
            </w:r>
          </w:p>
        </w:tc>
        <w:tc>
          <w:tcPr>
            <w:tcW w:w="1133" w:type="dxa"/>
            <w:shd w:val="clear" w:color="auto" w:fill="D9D9D9"/>
          </w:tcPr>
          <w:p w14:paraId="2DB0794B" w14:textId="77777777" w:rsidR="00940027" w:rsidRDefault="00940027">
            <w:pPr>
              <w:pStyle w:val="OtherTableHeader"/>
            </w:pPr>
            <w:r>
              <w:t>Chapter(s)</w:t>
            </w:r>
          </w:p>
        </w:tc>
      </w:tr>
      <w:tr w:rsidR="00940027" w14:paraId="3CF17DD5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2EE1E64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3410CF33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0078</w:t>
            </w:r>
          </w:p>
        </w:tc>
        <w:tc>
          <w:tcPr>
            <w:tcW w:w="6096" w:type="dxa"/>
          </w:tcPr>
          <w:p w14:paraId="03E9AE86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Abnormal flags</w:t>
            </w:r>
          </w:p>
        </w:tc>
        <w:tc>
          <w:tcPr>
            <w:tcW w:w="1133" w:type="dxa"/>
          </w:tcPr>
          <w:p w14:paraId="36D8F9BC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7.4.2.8</w:t>
            </w:r>
          </w:p>
        </w:tc>
      </w:tr>
      <w:tr w:rsidR="00940027" w14:paraId="62841109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17753ABC" w14:textId="77777777" w:rsidR="00940027" w:rsidRDefault="00940027">
            <w:pPr>
              <w:pStyle w:val="OtherTableBody"/>
              <w:jc w:val="center"/>
              <w:rPr>
                <w:lang w:val="de-DE"/>
              </w:rPr>
            </w:pPr>
            <w:r>
              <w:rPr>
                <w:lang w:val="de-DE"/>
              </w:rPr>
              <w:t>HL7</w:t>
            </w:r>
          </w:p>
        </w:tc>
        <w:tc>
          <w:tcPr>
            <w:tcW w:w="850" w:type="dxa"/>
          </w:tcPr>
          <w:p w14:paraId="075AF66C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0155</w:t>
            </w:r>
          </w:p>
        </w:tc>
        <w:tc>
          <w:tcPr>
            <w:tcW w:w="6096" w:type="dxa"/>
          </w:tcPr>
          <w:p w14:paraId="47AC4295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Accept/application acknowledgment conditions</w:t>
            </w:r>
          </w:p>
        </w:tc>
        <w:tc>
          <w:tcPr>
            <w:tcW w:w="1133" w:type="dxa"/>
          </w:tcPr>
          <w:p w14:paraId="3683348F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2.15.9.16</w:t>
            </w:r>
          </w:p>
        </w:tc>
      </w:tr>
      <w:tr w:rsidR="00940027" w14:paraId="38918990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F8E8438" w14:textId="77777777" w:rsidR="00940027" w:rsidRDefault="00940027">
            <w:pPr>
              <w:pStyle w:val="OtherTableBody"/>
              <w:jc w:val="center"/>
              <w:rPr>
                <w:lang w:val="de-DE"/>
              </w:rPr>
            </w:pPr>
            <w:r>
              <w:rPr>
                <w:lang w:val="de-DE"/>
              </w:rPr>
              <w:t>User</w:t>
            </w:r>
          </w:p>
        </w:tc>
        <w:tc>
          <w:tcPr>
            <w:tcW w:w="850" w:type="dxa"/>
          </w:tcPr>
          <w:p w14:paraId="19736583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0050</w:t>
            </w:r>
          </w:p>
        </w:tc>
        <w:tc>
          <w:tcPr>
            <w:tcW w:w="6096" w:type="dxa"/>
          </w:tcPr>
          <w:p w14:paraId="7B0A0E28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Accident Code</w:t>
            </w:r>
          </w:p>
        </w:tc>
        <w:tc>
          <w:tcPr>
            <w:tcW w:w="1133" w:type="dxa"/>
          </w:tcPr>
          <w:p w14:paraId="4BCDFDE1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6.5.9.2</w:t>
            </w:r>
          </w:p>
        </w:tc>
      </w:tr>
      <w:tr w:rsidR="00940027" w14:paraId="068B6550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2573793" w14:textId="77777777" w:rsidR="00940027" w:rsidRDefault="00940027">
            <w:pPr>
              <w:pStyle w:val="OtherTableBody"/>
              <w:jc w:val="center"/>
              <w:rPr>
                <w:lang w:val="de-DE"/>
              </w:rPr>
            </w:pPr>
            <w:r>
              <w:rPr>
                <w:lang w:val="de-DE"/>
              </w:rPr>
              <w:t>User</w:t>
            </w:r>
          </w:p>
        </w:tc>
        <w:tc>
          <w:tcPr>
            <w:tcW w:w="850" w:type="dxa"/>
          </w:tcPr>
          <w:p w14:paraId="26FBC936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0129</w:t>
            </w:r>
          </w:p>
        </w:tc>
        <w:tc>
          <w:tcPr>
            <w:tcW w:w="6096" w:type="dxa"/>
          </w:tcPr>
          <w:p w14:paraId="2462E90C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Accommodation code</w:t>
            </w:r>
          </w:p>
        </w:tc>
        <w:tc>
          <w:tcPr>
            <w:tcW w:w="1133" w:type="dxa"/>
          </w:tcPr>
          <w:p w14:paraId="01932F54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8.9.6.3</w:t>
            </w:r>
          </w:p>
        </w:tc>
      </w:tr>
      <w:tr w:rsidR="00940027" w14:paraId="1906B4FE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CBA5F98" w14:textId="77777777" w:rsidR="00940027" w:rsidRDefault="00940027">
            <w:pPr>
              <w:pStyle w:val="OtherTableBody"/>
              <w:jc w:val="center"/>
              <w:rPr>
                <w:lang w:val="de-DE"/>
              </w:rPr>
            </w:pPr>
            <w:r>
              <w:rPr>
                <w:lang w:val="de-DE"/>
              </w:rPr>
              <w:t>User</w:t>
            </w:r>
          </w:p>
        </w:tc>
        <w:tc>
          <w:tcPr>
            <w:tcW w:w="850" w:type="dxa"/>
          </w:tcPr>
          <w:p w14:paraId="04F20BAB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0117</w:t>
            </w:r>
          </w:p>
        </w:tc>
        <w:tc>
          <w:tcPr>
            <w:tcW w:w="6096" w:type="dxa"/>
          </w:tcPr>
          <w:p w14:paraId="54B65136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Account Status</w:t>
            </w:r>
          </w:p>
        </w:tc>
        <w:tc>
          <w:tcPr>
            <w:tcW w:w="1133" w:type="dxa"/>
          </w:tcPr>
          <w:p w14:paraId="71565BA5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3.4.3.41</w:t>
            </w:r>
          </w:p>
        </w:tc>
      </w:tr>
      <w:tr w:rsidR="00940027" w14:paraId="1A4EB92B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15A250E" w14:textId="77777777" w:rsidR="00940027" w:rsidRDefault="00940027">
            <w:pPr>
              <w:pStyle w:val="OtherTableBody"/>
              <w:jc w:val="center"/>
              <w:rPr>
                <w:lang w:val="de-DE"/>
              </w:rPr>
            </w:pPr>
            <w:r>
              <w:rPr>
                <w:lang w:val="de-DE"/>
              </w:rPr>
              <w:t>HL7</w:t>
            </w:r>
          </w:p>
        </w:tc>
        <w:tc>
          <w:tcPr>
            <w:tcW w:w="850" w:type="dxa"/>
          </w:tcPr>
          <w:p w14:paraId="6A4C4713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0008</w:t>
            </w:r>
          </w:p>
        </w:tc>
        <w:tc>
          <w:tcPr>
            <w:tcW w:w="6096" w:type="dxa"/>
          </w:tcPr>
          <w:p w14:paraId="0B4F9E90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Acknowledgment code</w:t>
            </w:r>
          </w:p>
        </w:tc>
        <w:tc>
          <w:tcPr>
            <w:tcW w:w="1133" w:type="dxa"/>
          </w:tcPr>
          <w:p w14:paraId="0882BB0E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2.15.8.1</w:t>
            </w:r>
          </w:p>
        </w:tc>
      </w:tr>
      <w:tr w:rsidR="00940027" w14:paraId="0914FC51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922591F" w14:textId="77777777" w:rsidR="00940027" w:rsidRDefault="00940027">
            <w:pPr>
              <w:pStyle w:val="OtherTableBody"/>
              <w:jc w:val="center"/>
              <w:rPr>
                <w:lang w:val="de-DE"/>
              </w:rPr>
            </w:pPr>
            <w:r>
              <w:rPr>
                <w:lang w:val="de-DE"/>
              </w:rPr>
              <w:t>HL7</w:t>
            </w:r>
          </w:p>
        </w:tc>
        <w:tc>
          <w:tcPr>
            <w:tcW w:w="850" w:type="dxa"/>
          </w:tcPr>
          <w:p w14:paraId="15C1E470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0323</w:t>
            </w:r>
          </w:p>
        </w:tc>
        <w:tc>
          <w:tcPr>
            <w:tcW w:w="6096" w:type="dxa"/>
          </w:tcPr>
          <w:p w14:paraId="4A655EEC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Action Code</w:t>
            </w:r>
          </w:p>
        </w:tc>
        <w:tc>
          <w:tcPr>
            <w:tcW w:w="1133" w:type="dxa"/>
          </w:tcPr>
          <w:p w14:paraId="2DF77374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4.14.7.21</w:t>
            </w:r>
          </w:p>
        </w:tc>
      </w:tr>
      <w:tr w:rsidR="00940027" w14:paraId="4A0CC8B4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520545F" w14:textId="77777777" w:rsidR="00940027" w:rsidRDefault="00940027">
            <w:pPr>
              <w:pStyle w:val="OtherTableBody"/>
              <w:jc w:val="center"/>
              <w:rPr>
                <w:lang w:val="de-DE"/>
              </w:rPr>
            </w:pPr>
            <w:r>
              <w:rPr>
                <w:lang w:val="de-DE"/>
              </w:rPr>
              <w:t>HL7</w:t>
            </w:r>
          </w:p>
        </w:tc>
        <w:tc>
          <w:tcPr>
            <w:tcW w:w="850" w:type="dxa"/>
          </w:tcPr>
          <w:p w14:paraId="445162AE" w14:textId="77777777" w:rsidR="00940027" w:rsidRDefault="00940027">
            <w:pPr>
              <w:pStyle w:val="OtherTableBody"/>
            </w:pPr>
            <w:r>
              <w:t>0251</w:t>
            </w:r>
          </w:p>
        </w:tc>
        <w:tc>
          <w:tcPr>
            <w:tcW w:w="6096" w:type="dxa"/>
          </w:tcPr>
          <w:p w14:paraId="01438076" w14:textId="77777777" w:rsidR="00940027" w:rsidRDefault="00940027">
            <w:pPr>
              <w:pStyle w:val="OtherTableBody"/>
            </w:pPr>
            <w:r>
              <w:t>Action Taken in Response to the Event</w:t>
            </w:r>
          </w:p>
        </w:tc>
        <w:tc>
          <w:tcPr>
            <w:tcW w:w="1133" w:type="dxa"/>
          </w:tcPr>
          <w:p w14:paraId="15A3DAC7" w14:textId="77777777" w:rsidR="00940027" w:rsidRDefault="00940027">
            <w:pPr>
              <w:pStyle w:val="OtherTableBody"/>
            </w:pPr>
            <w:r>
              <w:t>7.12.3.21</w:t>
            </w:r>
          </w:p>
        </w:tc>
      </w:tr>
      <w:tr w:rsidR="00940027" w14:paraId="510ECE47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77C8083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2E5AFEF4" w14:textId="77777777" w:rsidR="00940027" w:rsidRDefault="00940027">
            <w:pPr>
              <w:pStyle w:val="OtherTableBody"/>
            </w:pPr>
            <w:r>
              <w:t>0183</w:t>
            </w:r>
          </w:p>
        </w:tc>
        <w:tc>
          <w:tcPr>
            <w:tcW w:w="6096" w:type="dxa"/>
          </w:tcPr>
          <w:p w14:paraId="73F3968D" w14:textId="77777777" w:rsidR="00940027" w:rsidRDefault="00940027">
            <w:pPr>
              <w:pStyle w:val="OtherTableBody"/>
            </w:pPr>
            <w:r>
              <w:t>Active/Inactive</w:t>
            </w:r>
          </w:p>
        </w:tc>
        <w:tc>
          <w:tcPr>
            <w:tcW w:w="1133" w:type="dxa"/>
          </w:tcPr>
          <w:p w14:paraId="62E39D1A" w14:textId="77777777" w:rsidR="00940027" w:rsidRDefault="00940027">
            <w:pPr>
              <w:pStyle w:val="OtherTableBody"/>
            </w:pPr>
            <w:r>
              <w:t>15.4.8.7</w:t>
            </w:r>
          </w:p>
        </w:tc>
      </w:tr>
      <w:tr w:rsidR="00940027" w14:paraId="0DB3E52E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00C5FD8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35C5CA72" w14:textId="77777777" w:rsidR="00940027" w:rsidRDefault="00940027">
            <w:pPr>
              <w:pStyle w:val="OtherTableBody"/>
            </w:pPr>
            <w:r>
              <w:t>0371</w:t>
            </w:r>
          </w:p>
        </w:tc>
        <w:tc>
          <w:tcPr>
            <w:tcW w:w="6096" w:type="dxa"/>
          </w:tcPr>
          <w:p w14:paraId="7FF43D3E" w14:textId="77777777" w:rsidR="00940027" w:rsidRDefault="00940027">
            <w:pPr>
              <w:pStyle w:val="OtherTableBody"/>
            </w:pPr>
            <w:r>
              <w:t>Additive/Preservative</w:t>
            </w:r>
          </w:p>
        </w:tc>
        <w:tc>
          <w:tcPr>
            <w:tcW w:w="1133" w:type="dxa"/>
          </w:tcPr>
          <w:p w14:paraId="57DE7ED0" w14:textId="77777777" w:rsidR="00940027" w:rsidRDefault="00940027">
            <w:pPr>
              <w:pStyle w:val="OtherTableBody"/>
            </w:pPr>
            <w:r>
              <w:t>7.18.5</w:t>
            </w:r>
          </w:p>
        </w:tc>
      </w:tr>
      <w:tr w:rsidR="00940027" w14:paraId="469ACF40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96BD39A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48A19622" w14:textId="77777777" w:rsidR="00940027" w:rsidRDefault="00940027">
            <w:pPr>
              <w:pStyle w:val="OtherTableBody"/>
            </w:pPr>
            <w:r>
              <w:t>0190</w:t>
            </w:r>
          </w:p>
        </w:tc>
        <w:tc>
          <w:tcPr>
            <w:tcW w:w="6096" w:type="dxa"/>
          </w:tcPr>
          <w:p w14:paraId="7A09725C" w14:textId="77777777" w:rsidR="00940027" w:rsidRDefault="00940027">
            <w:pPr>
              <w:pStyle w:val="OtherTableBody"/>
            </w:pPr>
            <w:r>
              <w:t>Address type</w:t>
            </w:r>
          </w:p>
        </w:tc>
        <w:tc>
          <w:tcPr>
            <w:tcW w:w="1133" w:type="dxa"/>
          </w:tcPr>
          <w:p w14:paraId="577535B9" w14:textId="77777777" w:rsidR="00940027" w:rsidRDefault="00940027">
            <w:pPr>
              <w:pStyle w:val="OtherTableBody"/>
            </w:pPr>
            <w:r>
              <w:t>2.A.1.8</w:t>
            </w:r>
          </w:p>
        </w:tc>
      </w:tr>
      <w:tr w:rsidR="00940027" w14:paraId="01025A1B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C0DAA4F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734B6D4A" w14:textId="77777777" w:rsidR="00940027" w:rsidRDefault="00940027">
            <w:pPr>
              <w:pStyle w:val="OtherTableBody"/>
            </w:pPr>
            <w:r>
              <w:t>0164</w:t>
            </w:r>
          </w:p>
        </w:tc>
        <w:tc>
          <w:tcPr>
            <w:tcW w:w="6096" w:type="dxa"/>
          </w:tcPr>
          <w:p w14:paraId="2FACB2DC" w14:textId="77777777" w:rsidR="00940027" w:rsidRDefault="00940027">
            <w:pPr>
              <w:pStyle w:val="OtherTableBody"/>
            </w:pPr>
            <w:r>
              <w:t>Administration Device</w:t>
            </w:r>
          </w:p>
        </w:tc>
        <w:tc>
          <w:tcPr>
            <w:tcW w:w="1133" w:type="dxa"/>
          </w:tcPr>
          <w:p w14:paraId="0F5668E2" w14:textId="77777777" w:rsidR="00940027" w:rsidRDefault="00940027">
            <w:pPr>
              <w:pStyle w:val="OtherTableBody"/>
            </w:pPr>
            <w:r>
              <w:t>4.14.2.3</w:t>
            </w:r>
          </w:p>
        </w:tc>
      </w:tr>
      <w:tr w:rsidR="00940027" w14:paraId="5FCAB0A3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2477388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1A280B51" w14:textId="77777777" w:rsidR="00940027" w:rsidRDefault="00940027">
            <w:pPr>
              <w:pStyle w:val="OtherTableBody"/>
            </w:pPr>
            <w:r>
              <w:t>0165</w:t>
            </w:r>
          </w:p>
        </w:tc>
        <w:tc>
          <w:tcPr>
            <w:tcW w:w="6096" w:type="dxa"/>
          </w:tcPr>
          <w:p w14:paraId="0D46D861" w14:textId="77777777" w:rsidR="00940027" w:rsidRDefault="00940027">
            <w:pPr>
              <w:pStyle w:val="OtherTableBody"/>
            </w:pPr>
            <w:r>
              <w:t>Administration Method</w:t>
            </w:r>
          </w:p>
        </w:tc>
        <w:tc>
          <w:tcPr>
            <w:tcW w:w="1133" w:type="dxa"/>
          </w:tcPr>
          <w:p w14:paraId="71E7AC52" w14:textId="77777777" w:rsidR="00940027" w:rsidRDefault="00940027">
            <w:pPr>
              <w:pStyle w:val="OtherTableBody"/>
            </w:pPr>
            <w:r>
              <w:t>4.14.2.4</w:t>
            </w:r>
          </w:p>
        </w:tc>
      </w:tr>
      <w:tr w:rsidR="00940027" w14:paraId="5615CF56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DE737F3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2A5A6435" w14:textId="77777777" w:rsidR="00940027" w:rsidRDefault="00940027">
            <w:pPr>
              <w:pStyle w:val="OtherTableBody"/>
            </w:pPr>
            <w:r>
              <w:t>0001</w:t>
            </w:r>
          </w:p>
        </w:tc>
        <w:tc>
          <w:tcPr>
            <w:tcW w:w="6096" w:type="dxa"/>
          </w:tcPr>
          <w:p w14:paraId="68C313B4" w14:textId="77777777" w:rsidR="00940027" w:rsidRDefault="00940027">
            <w:pPr>
              <w:pStyle w:val="OtherTableBody"/>
            </w:pPr>
            <w:r>
              <w:t>Administrative Sex</w:t>
            </w:r>
          </w:p>
        </w:tc>
        <w:tc>
          <w:tcPr>
            <w:tcW w:w="1133" w:type="dxa"/>
          </w:tcPr>
          <w:p w14:paraId="1ED7C10D" w14:textId="77777777" w:rsidR="00940027" w:rsidRDefault="00940027">
            <w:pPr>
              <w:pStyle w:val="OtherTableBody"/>
            </w:pPr>
            <w:r>
              <w:t>3.4.2.8</w:t>
            </w:r>
          </w:p>
        </w:tc>
      </w:tr>
      <w:tr w:rsidR="00940027" w14:paraId="7B3B760F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1DBFF840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68A37934" w14:textId="77777777" w:rsidR="00940027" w:rsidRDefault="00940027">
            <w:pPr>
              <w:pStyle w:val="OtherTableBody"/>
            </w:pPr>
            <w:r>
              <w:t>0432</w:t>
            </w:r>
          </w:p>
        </w:tc>
        <w:tc>
          <w:tcPr>
            <w:tcW w:w="6096" w:type="dxa"/>
          </w:tcPr>
          <w:p w14:paraId="626DA471" w14:textId="77777777" w:rsidR="00940027" w:rsidRDefault="00940027">
            <w:pPr>
              <w:pStyle w:val="OtherTableBody"/>
            </w:pPr>
            <w:r>
              <w:t>Admission Level of Care Code</w:t>
            </w:r>
          </w:p>
        </w:tc>
        <w:tc>
          <w:tcPr>
            <w:tcW w:w="1133" w:type="dxa"/>
          </w:tcPr>
          <w:p w14:paraId="234A7A1D" w14:textId="77777777" w:rsidR="00940027" w:rsidRDefault="00940027">
            <w:pPr>
              <w:pStyle w:val="OtherTableBody"/>
            </w:pPr>
            <w:r>
              <w:t>3.4.4.40</w:t>
            </w:r>
          </w:p>
        </w:tc>
      </w:tr>
      <w:tr w:rsidR="00940027" w14:paraId="00EC66F5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32D2140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65615B35" w14:textId="77777777" w:rsidR="00940027" w:rsidRDefault="00940027">
            <w:pPr>
              <w:pStyle w:val="OtherTableBody"/>
            </w:pPr>
            <w:r>
              <w:t>0007</w:t>
            </w:r>
          </w:p>
        </w:tc>
        <w:tc>
          <w:tcPr>
            <w:tcW w:w="6096" w:type="dxa"/>
          </w:tcPr>
          <w:p w14:paraId="62F4DA9E" w14:textId="77777777" w:rsidR="00940027" w:rsidRDefault="00940027">
            <w:pPr>
              <w:pStyle w:val="OtherTableBody"/>
            </w:pPr>
            <w:r>
              <w:t>Admission Type</w:t>
            </w:r>
          </w:p>
        </w:tc>
        <w:tc>
          <w:tcPr>
            <w:tcW w:w="1133" w:type="dxa"/>
          </w:tcPr>
          <w:p w14:paraId="6673BB7C" w14:textId="77777777" w:rsidR="00940027" w:rsidRDefault="00940027">
            <w:pPr>
              <w:pStyle w:val="OtherTableBody"/>
            </w:pPr>
            <w:r>
              <w:t>3.4.3.4</w:t>
            </w:r>
          </w:p>
        </w:tc>
      </w:tr>
      <w:tr w:rsidR="00940027" w14:paraId="17F9B20E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8366F7E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2B5FE7E1" w14:textId="77777777" w:rsidR="00940027" w:rsidRDefault="00940027">
            <w:pPr>
              <w:pStyle w:val="OtherTableBody"/>
            </w:pPr>
            <w:r>
              <w:t>0023</w:t>
            </w:r>
          </w:p>
        </w:tc>
        <w:tc>
          <w:tcPr>
            <w:tcW w:w="6096" w:type="dxa"/>
          </w:tcPr>
          <w:p w14:paraId="194F5D13" w14:textId="77777777" w:rsidR="00940027" w:rsidRDefault="00940027">
            <w:pPr>
              <w:pStyle w:val="OtherTableBody"/>
            </w:pPr>
            <w:r>
              <w:t>Admit Source</w:t>
            </w:r>
          </w:p>
        </w:tc>
        <w:tc>
          <w:tcPr>
            <w:tcW w:w="1133" w:type="dxa"/>
          </w:tcPr>
          <w:p w14:paraId="14B251D2" w14:textId="77777777" w:rsidR="00940027" w:rsidRDefault="00940027">
            <w:pPr>
              <w:pStyle w:val="OtherTableBody"/>
            </w:pPr>
            <w:r>
              <w:t>3.4.3.14</w:t>
            </w:r>
          </w:p>
        </w:tc>
      </w:tr>
      <w:tr w:rsidR="00940027" w14:paraId="1ECABC55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1308D3A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1EA6CCDE" w14:textId="77777777" w:rsidR="00940027" w:rsidRDefault="00940027">
            <w:pPr>
              <w:pStyle w:val="OtherTableBody"/>
            </w:pPr>
            <w:r>
              <w:t>0435</w:t>
            </w:r>
          </w:p>
        </w:tc>
        <w:tc>
          <w:tcPr>
            <w:tcW w:w="6096" w:type="dxa"/>
          </w:tcPr>
          <w:p w14:paraId="000E13E7" w14:textId="77777777" w:rsidR="00940027" w:rsidRDefault="00940027">
            <w:pPr>
              <w:pStyle w:val="OtherTableBody"/>
            </w:pPr>
            <w:r>
              <w:t>Advance Directive Code</w:t>
            </w:r>
          </w:p>
        </w:tc>
        <w:tc>
          <w:tcPr>
            <w:tcW w:w="1133" w:type="dxa"/>
          </w:tcPr>
          <w:p w14:paraId="371E41B0" w14:textId="77777777" w:rsidR="00940027" w:rsidRDefault="00940027">
            <w:pPr>
              <w:pStyle w:val="OtherTableBody"/>
            </w:pPr>
            <w:r>
              <w:t>3.4.4.45</w:t>
            </w:r>
          </w:p>
        </w:tc>
      </w:tr>
      <w:tr w:rsidR="00940027" w14:paraId="3877CA6B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2A7BD41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58143F2D" w14:textId="77777777" w:rsidR="00940027" w:rsidRDefault="00940027">
            <w:pPr>
              <w:pStyle w:val="OtherTableBody"/>
            </w:pPr>
            <w:r>
              <w:t>0339</w:t>
            </w:r>
          </w:p>
        </w:tc>
        <w:tc>
          <w:tcPr>
            <w:tcW w:w="6096" w:type="dxa"/>
          </w:tcPr>
          <w:p w14:paraId="1BC89603" w14:textId="77777777" w:rsidR="00940027" w:rsidRDefault="00940027">
            <w:pPr>
              <w:pStyle w:val="OtherTableBody"/>
            </w:pPr>
            <w:r>
              <w:t>Advanced Beneficiary Notice Code</w:t>
            </w:r>
          </w:p>
        </w:tc>
        <w:tc>
          <w:tcPr>
            <w:tcW w:w="1133" w:type="dxa"/>
          </w:tcPr>
          <w:p w14:paraId="792FC3CF" w14:textId="77777777" w:rsidR="00940027" w:rsidRDefault="00940027">
            <w:pPr>
              <w:pStyle w:val="OtherTableBody"/>
            </w:pPr>
            <w:r>
              <w:t>4.5.1.20</w:t>
            </w:r>
          </w:p>
        </w:tc>
      </w:tr>
      <w:tr w:rsidR="00940027" w14:paraId="45F2C22F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69D4C33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3B813EDB" w14:textId="77777777" w:rsidR="00940027" w:rsidRDefault="00940027">
            <w:pPr>
              <w:pStyle w:val="OtherTableBody"/>
            </w:pPr>
            <w:r>
              <w:t>0552</w:t>
            </w:r>
          </w:p>
        </w:tc>
        <w:tc>
          <w:tcPr>
            <w:tcW w:w="6096" w:type="dxa"/>
          </w:tcPr>
          <w:p w14:paraId="68553AD6" w14:textId="77777777" w:rsidR="00940027" w:rsidRDefault="00940027">
            <w:pPr>
              <w:pStyle w:val="OtherTableBody"/>
            </w:pPr>
            <w:r>
              <w:t>Advanced beneficiary notice override reason</w:t>
            </w:r>
          </w:p>
        </w:tc>
        <w:tc>
          <w:tcPr>
            <w:tcW w:w="1133" w:type="dxa"/>
          </w:tcPr>
          <w:p w14:paraId="28BF176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4.5.1.26</w:t>
            </w:r>
          </w:p>
        </w:tc>
      </w:tr>
      <w:tr w:rsidR="00940027" w14:paraId="2DE2D116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D105C2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850" w:type="dxa"/>
          </w:tcPr>
          <w:p w14:paraId="47ABAD7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0437</w:t>
            </w:r>
          </w:p>
        </w:tc>
        <w:tc>
          <w:tcPr>
            <w:tcW w:w="6096" w:type="dxa"/>
          </w:tcPr>
          <w:p w14:paraId="202A86A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Alert Device Code</w:t>
            </w:r>
          </w:p>
        </w:tc>
        <w:tc>
          <w:tcPr>
            <w:tcW w:w="1133" w:type="dxa"/>
          </w:tcPr>
          <w:p w14:paraId="1A7C4EAC" w14:textId="77777777" w:rsidR="00940027" w:rsidRDefault="00940027">
            <w:pPr>
              <w:pStyle w:val="OtherTableBody"/>
            </w:pPr>
            <w:r>
              <w:t>3.4.7.16</w:t>
            </w:r>
          </w:p>
        </w:tc>
      </w:tr>
      <w:tr w:rsidR="00940027" w14:paraId="76410F57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17C0019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3D1CA762" w14:textId="77777777" w:rsidR="00940027" w:rsidRDefault="00940027">
            <w:pPr>
              <w:pStyle w:val="OtherTableBody"/>
            </w:pPr>
            <w:r>
              <w:t>0367</w:t>
            </w:r>
          </w:p>
        </w:tc>
        <w:tc>
          <w:tcPr>
            <w:tcW w:w="6096" w:type="dxa"/>
          </w:tcPr>
          <w:p w14:paraId="0F4E2E73" w14:textId="77777777" w:rsidR="00940027" w:rsidRDefault="00940027">
            <w:pPr>
              <w:pStyle w:val="OtherTableBody"/>
            </w:pPr>
            <w:r>
              <w:t>Alert level</w:t>
            </w:r>
          </w:p>
        </w:tc>
        <w:tc>
          <w:tcPr>
            <w:tcW w:w="1133" w:type="dxa"/>
          </w:tcPr>
          <w:p w14:paraId="4558AF12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13.4.1.5</w:t>
            </w:r>
          </w:p>
        </w:tc>
      </w:tr>
      <w:tr w:rsidR="00940027" w14:paraId="1A234FD4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8F67996" w14:textId="77777777" w:rsidR="00940027" w:rsidRDefault="00940027">
            <w:pPr>
              <w:pStyle w:val="OtherTableBody"/>
              <w:jc w:val="center"/>
              <w:rPr>
                <w:lang w:val="de-DE"/>
              </w:rPr>
            </w:pPr>
            <w:r>
              <w:rPr>
                <w:lang w:val="de-DE"/>
              </w:rPr>
              <w:t>User</w:t>
            </w:r>
          </w:p>
        </w:tc>
        <w:tc>
          <w:tcPr>
            <w:tcW w:w="850" w:type="dxa"/>
          </w:tcPr>
          <w:p w14:paraId="62A3486E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0127</w:t>
            </w:r>
          </w:p>
        </w:tc>
        <w:tc>
          <w:tcPr>
            <w:tcW w:w="6096" w:type="dxa"/>
          </w:tcPr>
          <w:p w14:paraId="2D1E951B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Allergen Type</w:t>
            </w:r>
          </w:p>
        </w:tc>
        <w:tc>
          <w:tcPr>
            <w:tcW w:w="1133" w:type="dxa"/>
          </w:tcPr>
          <w:p w14:paraId="094AEAEE" w14:textId="77777777" w:rsidR="00940027" w:rsidRDefault="00940027">
            <w:pPr>
              <w:pStyle w:val="OtherTableBody"/>
            </w:pPr>
            <w:r>
              <w:t>3.4.6.2</w:t>
            </w:r>
          </w:p>
        </w:tc>
      </w:tr>
      <w:tr w:rsidR="00940027" w14:paraId="61CDD54E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7BA47AA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205C21D2" w14:textId="77777777" w:rsidR="00940027" w:rsidRDefault="00940027">
            <w:pPr>
              <w:pStyle w:val="OtherTableBody"/>
            </w:pPr>
            <w:r>
              <w:t>0438</w:t>
            </w:r>
          </w:p>
        </w:tc>
        <w:tc>
          <w:tcPr>
            <w:tcW w:w="6096" w:type="dxa"/>
          </w:tcPr>
          <w:p w14:paraId="098A3FB2" w14:textId="77777777" w:rsidR="00940027" w:rsidRDefault="00940027">
            <w:pPr>
              <w:pStyle w:val="OtherTableBody"/>
            </w:pPr>
            <w:r>
              <w:t>Allergy Clinical Status</w:t>
            </w:r>
          </w:p>
        </w:tc>
        <w:tc>
          <w:tcPr>
            <w:tcW w:w="1133" w:type="dxa"/>
          </w:tcPr>
          <w:p w14:paraId="17BA514E" w14:textId="77777777" w:rsidR="00940027" w:rsidRDefault="00940027">
            <w:pPr>
              <w:pStyle w:val="OtherTableBody"/>
            </w:pPr>
            <w:r>
              <w:t>3.4.7.17</w:t>
            </w:r>
          </w:p>
        </w:tc>
      </w:tr>
      <w:tr w:rsidR="00940027" w14:paraId="4396B3F4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07D057A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4747E1A0" w14:textId="77777777" w:rsidR="00940027" w:rsidRDefault="00940027">
            <w:pPr>
              <w:pStyle w:val="OtherTableBody"/>
            </w:pPr>
            <w:r>
              <w:t>0128</w:t>
            </w:r>
          </w:p>
        </w:tc>
        <w:tc>
          <w:tcPr>
            <w:tcW w:w="6096" w:type="dxa"/>
          </w:tcPr>
          <w:p w14:paraId="2BA79BD5" w14:textId="77777777" w:rsidR="00940027" w:rsidRDefault="00940027">
            <w:pPr>
              <w:pStyle w:val="OtherTableBody"/>
            </w:pPr>
            <w:r>
              <w:t>Allergy Severity</w:t>
            </w:r>
          </w:p>
        </w:tc>
        <w:tc>
          <w:tcPr>
            <w:tcW w:w="1133" w:type="dxa"/>
          </w:tcPr>
          <w:p w14:paraId="5811F2A6" w14:textId="77777777" w:rsidR="00940027" w:rsidRDefault="00940027">
            <w:pPr>
              <w:pStyle w:val="OtherTableBody"/>
            </w:pPr>
            <w:r>
              <w:t>3.4.6.4</w:t>
            </w:r>
          </w:p>
        </w:tc>
      </w:tr>
      <w:tr w:rsidR="00940027" w14:paraId="32CC3C85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78275D4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32EF05DB" w14:textId="77777777" w:rsidR="00940027" w:rsidRDefault="00940027">
            <w:pPr>
              <w:pStyle w:val="OtherTableBody"/>
            </w:pPr>
            <w:r>
              <w:t>0161</w:t>
            </w:r>
          </w:p>
        </w:tc>
        <w:tc>
          <w:tcPr>
            <w:tcW w:w="6096" w:type="dxa"/>
          </w:tcPr>
          <w:p w14:paraId="16C0731C" w14:textId="77777777" w:rsidR="00940027" w:rsidRDefault="00940027">
            <w:pPr>
              <w:pStyle w:val="OtherTableBody"/>
            </w:pPr>
            <w:r>
              <w:t>Allow Substitution</w:t>
            </w:r>
          </w:p>
        </w:tc>
        <w:tc>
          <w:tcPr>
            <w:tcW w:w="1133" w:type="dxa"/>
          </w:tcPr>
          <w:p w14:paraId="700CB6C3" w14:textId="77777777" w:rsidR="00940027" w:rsidRDefault="00940027">
            <w:pPr>
              <w:pStyle w:val="OtherTableBody"/>
            </w:pPr>
            <w:r>
              <w:t>4.14.1.9</w:t>
            </w:r>
          </w:p>
        </w:tc>
      </w:tr>
      <w:tr w:rsidR="00940027" w14:paraId="5226F0AD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03A8086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3F617616" w14:textId="77777777" w:rsidR="00940027" w:rsidRDefault="00940027">
            <w:pPr>
              <w:pStyle w:val="OtherTableBody"/>
            </w:pPr>
            <w:r>
              <w:t>0279</w:t>
            </w:r>
          </w:p>
        </w:tc>
        <w:tc>
          <w:tcPr>
            <w:tcW w:w="6096" w:type="dxa"/>
          </w:tcPr>
          <w:p w14:paraId="18FC08EE" w14:textId="77777777" w:rsidR="00940027" w:rsidRDefault="00940027">
            <w:pPr>
              <w:pStyle w:val="OtherTableBody"/>
            </w:pPr>
            <w:r>
              <w:t>Allow Substitution Codes</w:t>
            </w:r>
          </w:p>
        </w:tc>
        <w:tc>
          <w:tcPr>
            <w:tcW w:w="1133" w:type="dxa"/>
          </w:tcPr>
          <w:p w14:paraId="17EF4B42" w14:textId="77777777" w:rsidR="00940027" w:rsidRDefault="00940027">
            <w:pPr>
              <w:pStyle w:val="OtherTableBody"/>
            </w:pPr>
            <w:r>
              <w:t>10.6.4.9</w:t>
            </w:r>
          </w:p>
        </w:tc>
      </w:tr>
      <w:tr w:rsidR="00940027" w14:paraId="237527BA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AEC048D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0B7757B0" w14:textId="77777777" w:rsidR="00940027" w:rsidRDefault="00940027">
            <w:pPr>
              <w:pStyle w:val="OtherTableBody"/>
            </w:pPr>
            <w:r>
              <w:t>0356</w:t>
            </w:r>
          </w:p>
        </w:tc>
        <w:tc>
          <w:tcPr>
            <w:tcW w:w="6096" w:type="dxa"/>
          </w:tcPr>
          <w:p w14:paraId="7C6BB2D5" w14:textId="77777777" w:rsidR="00940027" w:rsidRDefault="00940027">
            <w:pPr>
              <w:pStyle w:val="OtherTableBody"/>
            </w:pPr>
            <w:r>
              <w:t>Alternate character set handling scheme</w:t>
            </w:r>
          </w:p>
        </w:tc>
        <w:tc>
          <w:tcPr>
            <w:tcW w:w="1133" w:type="dxa"/>
          </w:tcPr>
          <w:p w14:paraId="4AB8828D" w14:textId="77777777" w:rsidR="00940027" w:rsidRDefault="00940027">
            <w:pPr>
              <w:pStyle w:val="OtherTableBody"/>
            </w:pPr>
            <w:r>
              <w:t>2.15.9.20</w:t>
            </w:r>
          </w:p>
        </w:tc>
      </w:tr>
      <w:tr w:rsidR="00940027" w14:paraId="0DA10F37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081CF81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6F0265E5" w14:textId="77777777" w:rsidR="00940027" w:rsidRDefault="00940027">
            <w:pPr>
              <w:pStyle w:val="OtherTableBody"/>
            </w:pPr>
            <w:r>
              <w:t>0211</w:t>
            </w:r>
          </w:p>
        </w:tc>
        <w:tc>
          <w:tcPr>
            <w:tcW w:w="6096" w:type="dxa"/>
          </w:tcPr>
          <w:p w14:paraId="4A0C00D2" w14:textId="77777777" w:rsidR="00940027" w:rsidRDefault="00940027">
            <w:pPr>
              <w:pStyle w:val="OtherTableBody"/>
            </w:pPr>
            <w:r>
              <w:t>Alternate character sets</w:t>
            </w:r>
          </w:p>
        </w:tc>
        <w:tc>
          <w:tcPr>
            <w:tcW w:w="1133" w:type="dxa"/>
          </w:tcPr>
          <w:p w14:paraId="4988513B" w14:textId="77777777" w:rsidR="00940027" w:rsidRDefault="00940027">
            <w:pPr>
              <w:pStyle w:val="OtherTableBody"/>
            </w:pPr>
            <w:r>
              <w:t>2.15.9.18</w:t>
            </w:r>
          </w:p>
        </w:tc>
      </w:tr>
      <w:tr w:rsidR="00940027" w14:paraId="4F09DB9D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6D16F18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5B9FDBCF" w14:textId="77777777" w:rsidR="00940027" w:rsidRDefault="00940027">
            <w:pPr>
              <w:pStyle w:val="OtherTableBody"/>
            </w:pPr>
            <w:r>
              <w:t>0466</w:t>
            </w:r>
          </w:p>
        </w:tc>
        <w:tc>
          <w:tcPr>
            <w:tcW w:w="6096" w:type="dxa"/>
          </w:tcPr>
          <w:p w14:paraId="1EC08A37" w14:textId="77777777" w:rsidR="00940027" w:rsidRDefault="00940027">
            <w:pPr>
              <w:pStyle w:val="OtherTableBody"/>
            </w:pPr>
            <w:r>
              <w:t>Ambulatory Payment Classification Code</w:t>
            </w:r>
          </w:p>
        </w:tc>
        <w:tc>
          <w:tcPr>
            <w:tcW w:w="1133" w:type="dxa"/>
          </w:tcPr>
          <w:p w14:paraId="5B8316AD" w14:textId="77777777" w:rsidR="00940027" w:rsidRDefault="00940027">
            <w:pPr>
              <w:pStyle w:val="OtherTableBody"/>
            </w:pPr>
            <w:r>
              <w:t>6.5.16.7</w:t>
            </w:r>
          </w:p>
        </w:tc>
      </w:tr>
      <w:tr w:rsidR="00940027" w14:paraId="1FB44551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83AFE09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1A307D9B" w14:textId="77777777" w:rsidR="00940027" w:rsidRDefault="00940027">
            <w:pPr>
              <w:pStyle w:val="OtherTableBody"/>
            </w:pPr>
            <w:r>
              <w:t>0009</w:t>
            </w:r>
          </w:p>
        </w:tc>
        <w:tc>
          <w:tcPr>
            <w:tcW w:w="6096" w:type="dxa"/>
          </w:tcPr>
          <w:p w14:paraId="514F7115" w14:textId="77777777" w:rsidR="00940027" w:rsidRDefault="00940027">
            <w:pPr>
              <w:pStyle w:val="OtherTableBody"/>
            </w:pPr>
            <w:r>
              <w:t>Ambulatory Status</w:t>
            </w:r>
          </w:p>
        </w:tc>
        <w:tc>
          <w:tcPr>
            <w:tcW w:w="1133" w:type="dxa"/>
          </w:tcPr>
          <w:p w14:paraId="6FB2214C" w14:textId="77777777" w:rsidR="00940027" w:rsidRDefault="00940027">
            <w:pPr>
              <w:pStyle w:val="OtherTableBody"/>
            </w:pPr>
            <w:r>
              <w:t>3.4.3.15</w:t>
            </w:r>
          </w:p>
        </w:tc>
      </w:tr>
      <w:tr w:rsidR="00940027" w14:paraId="01386AE8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1D3ECB2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1A2C5251" w14:textId="77777777" w:rsidR="00940027" w:rsidRDefault="00940027">
            <w:pPr>
              <w:pStyle w:val="OtherTableBody"/>
            </w:pPr>
            <w:r>
              <w:t>0193</w:t>
            </w:r>
          </w:p>
        </w:tc>
        <w:tc>
          <w:tcPr>
            <w:tcW w:w="6096" w:type="dxa"/>
          </w:tcPr>
          <w:p w14:paraId="315EA540" w14:textId="77777777" w:rsidR="00940027" w:rsidRDefault="00940027">
            <w:pPr>
              <w:pStyle w:val="OtherTableBody"/>
            </w:pPr>
            <w:r>
              <w:t>Amount class</w:t>
            </w:r>
          </w:p>
        </w:tc>
        <w:tc>
          <w:tcPr>
            <w:tcW w:w="1133" w:type="dxa"/>
          </w:tcPr>
          <w:p w14:paraId="16F64817" w14:textId="77777777" w:rsidR="00940027" w:rsidRDefault="00940027">
            <w:pPr>
              <w:pStyle w:val="OtherTableBody"/>
            </w:pPr>
            <w:r>
              <w:t>2.A.58.2</w:t>
            </w:r>
          </w:p>
        </w:tc>
      </w:tr>
      <w:tr w:rsidR="00940027" w14:paraId="5309F419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C6A03DF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3A2367B1" w14:textId="77777777" w:rsidR="00940027" w:rsidRDefault="00940027">
            <w:pPr>
              <w:pStyle w:val="OtherTableBody"/>
            </w:pPr>
            <w:r>
              <w:t>0146</w:t>
            </w:r>
          </w:p>
        </w:tc>
        <w:tc>
          <w:tcPr>
            <w:tcW w:w="6096" w:type="dxa"/>
          </w:tcPr>
          <w:p w14:paraId="7B4DC30B" w14:textId="77777777" w:rsidR="00940027" w:rsidRDefault="00940027">
            <w:pPr>
              <w:pStyle w:val="OtherTableBody"/>
            </w:pPr>
            <w:r>
              <w:t>Amount type</w:t>
            </w:r>
          </w:p>
        </w:tc>
        <w:tc>
          <w:tcPr>
            <w:tcW w:w="1133" w:type="dxa"/>
          </w:tcPr>
          <w:p w14:paraId="714083B7" w14:textId="77777777" w:rsidR="00940027" w:rsidRDefault="00940027">
            <w:pPr>
              <w:pStyle w:val="OtherTableBody"/>
            </w:pPr>
            <w:r>
              <w:t>2.A.64.2</w:t>
            </w:r>
          </w:p>
        </w:tc>
      </w:tr>
      <w:tr w:rsidR="00940027" w14:paraId="3BD53CB8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FE63D39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7EC77AE3" w14:textId="77777777" w:rsidR="00940027" w:rsidRDefault="00940027">
            <w:pPr>
              <w:pStyle w:val="OtherTableBody"/>
            </w:pPr>
            <w:r>
              <w:t>0389</w:t>
            </w:r>
          </w:p>
        </w:tc>
        <w:tc>
          <w:tcPr>
            <w:tcW w:w="6096" w:type="dxa"/>
          </w:tcPr>
          <w:p w14:paraId="45C245BC" w14:textId="77777777" w:rsidR="00940027" w:rsidRDefault="00940027">
            <w:pPr>
              <w:pStyle w:val="OtherTableBody"/>
            </w:pPr>
            <w:r>
              <w:t>Analyte repeat status</w:t>
            </w:r>
          </w:p>
        </w:tc>
        <w:tc>
          <w:tcPr>
            <w:tcW w:w="1133" w:type="dxa"/>
          </w:tcPr>
          <w:p w14:paraId="48FA0D18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13.4.10.8</w:t>
            </w:r>
          </w:p>
        </w:tc>
      </w:tr>
      <w:tr w:rsidR="00940027" w14:paraId="57EAF9BF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E872100" w14:textId="77777777" w:rsidR="00940027" w:rsidRDefault="00940027">
            <w:pPr>
              <w:pStyle w:val="OtherTableBody"/>
              <w:jc w:val="center"/>
              <w:rPr>
                <w:lang w:val="de-DE"/>
              </w:rPr>
            </w:pPr>
            <w:r>
              <w:rPr>
                <w:lang w:val="de-DE"/>
              </w:rPr>
              <w:t>User</w:t>
            </w:r>
          </w:p>
        </w:tc>
        <w:tc>
          <w:tcPr>
            <w:tcW w:w="850" w:type="dxa"/>
          </w:tcPr>
          <w:p w14:paraId="210A0C1E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0019</w:t>
            </w:r>
          </w:p>
        </w:tc>
        <w:tc>
          <w:tcPr>
            <w:tcW w:w="6096" w:type="dxa"/>
          </w:tcPr>
          <w:p w14:paraId="197F8BFB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Anesthesia Code</w:t>
            </w:r>
          </w:p>
        </w:tc>
        <w:tc>
          <w:tcPr>
            <w:tcW w:w="1133" w:type="dxa"/>
          </w:tcPr>
          <w:p w14:paraId="4D29CEAF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6.5.4.9</w:t>
            </w:r>
          </w:p>
        </w:tc>
      </w:tr>
      <w:tr w:rsidR="00940027" w14:paraId="6AAA2780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C7BFCFC" w14:textId="77777777" w:rsidR="00940027" w:rsidRDefault="00940027">
            <w:pPr>
              <w:pStyle w:val="OtherTableBody"/>
              <w:jc w:val="center"/>
              <w:rPr>
                <w:lang w:val="de-DE"/>
              </w:rPr>
            </w:pPr>
            <w:r>
              <w:rPr>
                <w:lang w:val="de-DE"/>
              </w:rPr>
              <w:t>User</w:t>
            </w:r>
          </w:p>
        </w:tc>
        <w:tc>
          <w:tcPr>
            <w:tcW w:w="850" w:type="dxa"/>
          </w:tcPr>
          <w:p w14:paraId="6BA53F43" w14:textId="77777777" w:rsidR="00940027" w:rsidRDefault="00940027">
            <w:pPr>
              <w:pStyle w:val="OtherTableBody"/>
            </w:pPr>
            <w:r>
              <w:t>0317</w:t>
            </w:r>
          </w:p>
        </w:tc>
        <w:tc>
          <w:tcPr>
            <w:tcW w:w="6096" w:type="dxa"/>
          </w:tcPr>
          <w:p w14:paraId="3D78E6F3" w14:textId="77777777" w:rsidR="00940027" w:rsidRDefault="00940027">
            <w:pPr>
              <w:pStyle w:val="OtherTableBody"/>
            </w:pPr>
            <w:r>
              <w:t>Annotations</w:t>
            </w:r>
          </w:p>
        </w:tc>
        <w:tc>
          <w:tcPr>
            <w:tcW w:w="1133" w:type="dxa"/>
          </w:tcPr>
          <w:p w14:paraId="6240CA9F" w14:textId="77777777" w:rsidR="00940027" w:rsidRDefault="00940027">
            <w:pPr>
              <w:pStyle w:val="OtherTableBody"/>
            </w:pPr>
            <w:r>
              <w:t>7.14.1.5</w:t>
            </w:r>
          </w:p>
        </w:tc>
      </w:tr>
      <w:tr w:rsidR="00940027" w14:paraId="6C5ADDE1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1CBA4F5D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328371E9" w14:textId="77777777" w:rsidR="00940027" w:rsidRDefault="00940027">
            <w:pPr>
              <w:pStyle w:val="OtherTableBody"/>
            </w:pPr>
            <w:r>
              <w:t>0345</w:t>
            </w:r>
          </w:p>
        </w:tc>
        <w:tc>
          <w:tcPr>
            <w:tcW w:w="6096" w:type="dxa"/>
          </w:tcPr>
          <w:p w14:paraId="77B5CA4A" w14:textId="77777777" w:rsidR="00940027" w:rsidRDefault="00940027">
            <w:pPr>
              <w:pStyle w:val="OtherTableBody"/>
            </w:pPr>
            <w:r>
              <w:t>Appeal Reason</w:t>
            </w:r>
          </w:p>
        </w:tc>
        <w:tc>
          <w:tcPr>
            <w:tcW w:w="1133" w:type="dxa"/>
          </w:tcPr>
          <w:p w14:paraId="141E602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6.5.8.17</w:t>
            </w:r>
          </w:p>
        </w:tc>
      </w:tr>
      <w:tr w:rsidR="00940027" w14:paraId="414D3804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4FEDF4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850" w:type="dxa"/>
          </w:tcPr>
          <w:p w14:paraId="70C9497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0361</w:t>
            </w:r>
          </w:p>
        </w:tc>
        <w:tc>
          <w:tcPr>
            <w:tcW w:w="6096" w:type="dxa"/>
          </w:tcPr>
          <w:p w14:paraId="75133E0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Application</w:t>
            </w:r>
          </w:p>
        </w:tc>
        <w:tc>
          <w:tcPr>
            <w:tcW w:w="1133" w:type="dxa"/>
          </w:tcPr>
          <w:p w14:paraId="7E3E90F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2.15.9.3</w:t>
            </w:r>
          </w:p>
        </w:tc>
      </w:tr>
      <w:tr w:rsidR="00940027" w14:paraId="00B273B7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A6ABFE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850" w:type="dxa"/>
          </w:tcPr>
          <w:p w14:paraId="7C50E19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0409</w:t>
            </w:r>
          </w:p>
        </w:tc>
        <w:tc>
          <w:tcPr>
            <w:tcW w:w="6096" w:type="dxa"/>
          </w:tcPr>
          <w:p w14:paraId="45EAAA6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Application change type</w:t>
            </w:r>
          </w:p>
        </w:tc>
        <w:tc>
          <w:tcPr>
            <w:tcW w:w="1133" w:type="dxa"/>
          </w:tcPr>
          <w:p w14:paraId="56972D52" w14:textId="77777777" w:rsidR="00940027" w:rsidRDefault="00940027">
            <w:pPr>
              <w:pStyle w:val="OtherTableBody"/>
            </w:pPr>
            <w:r>
              <w:t>14.4.2.1</w:t>
            </w:r>
          </w:p>
        </w:tc>
      </w:tr>
      <w:tr w:rsidR="00940027" w14:paraId="6D19C175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90DED8C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065F0B4D" w14:textId="77777777" w:rsidR="00940027" w:rsidRDefault="00940027">
            <w:pPr>
              <w:pStyle w:val="OtherTableBody"/>
            </w:pPr>
            <w:r>
              <w:t>0533</w:t>
            </w:r>
          </w:p>
        </w:tc>
        <w:tc>
          <w:tcPr>
            <w:tcW w:w="6096" w:type="dxa"/>
          </w:tcPr>
          <w:p w14:paraId="07413615" w14:textId="77777777" w:rsidR="00940027" w:rsidRDefault="00940027">
            <w:pPr>
              <w:pStyle w:val="OtherTableBody"/>
            </w:pPr>
            <w:r>
              <w:t>Application error code</w:t>
            </w:r>
          </w:p>
        </w:tc>
        <w:tc>
          <w:tcPr>
            <w:tcW w:w="1133" w:type="dxa"/>
          </w:tcPr>
          <w:p w14:paraId="6BC48471" w14:textId="77777777" w:rsidR="00940027" w:rsidRDefault="00940027">
            <w:pPr>
              <w:pStyle w:val="OtherTableBody"/>
            </w:pPr>
            <w:r>
              <w:t>2.15.5.5</w:t>
            </w:r>
          </w:p>
        </w:tc>
      </w:tr>
      <w:tr w:rsidR="00940027" w14:paraId="4F898594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101FA09D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28616B4C" w14:textId="77777777" w:rsidR="00940027" w:rsidRDefault="00940027">
            <w:pPr>
              <w:pStyle w:val="OtherTableBody"/>
            </w:pPr>
            <w:r>
              <w:t>0276</w:t>
            </w:r>
          </w:p>
        </w:tc>
        <w:tc>
          <w:tcPr>
            <w:tcW w:w="6096" w:type="dxa"/>
          </w:tcPr>
          <w:p w14:paraId="3C5E084B" w14:textId="77777777" w:rsidR="00940027" w:rsidRDefault="00940027">
            <w:pPr>
              <w:pStyle w:val="OtherTableBody"/>
            </w:pPr>
            <w:r>
              <w:t>Appointment reason codes</w:t>
            </w:r>
          </w:p>
        </w:tc>
        <w:tc>
          <w:tcPr>
            <w:tcW w:w="1133" w:type="dxa"/>
          </w:tcPr>
          <w:p w14:paraId="7E70FC3C" w14:textId="77777777" w:rsidR="00940027" w:rsidRDefault="00940027">
            <w:pPr>
              <w:pStyle w:val="OtherTableBody"/>
            </w:pPr>
            <w:r>
              <w:t>10.6.1.7</w:t>
            </w:r>
          </w:p>
        </w:tc>
      </w:tr>
      <w:tr w:rsidR="00940027" w14:paraId="1D774B87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9D65B4D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5F797F53" w14:textId="77777777" w:rsidR="00940027" w:rsidRDefault="00940027">
            <w:pPr>
              <w:pStyle w:val="OtherTableBody"/>
            </w:pPr>
            <w:r>
              <w:t>0277</w:t>
            </w:r>
          </w:p>
        </w:tc>
        <w:tc>
          <w:tcPr>
            <w:tcW w:w="6096" w:type="dxa"/>
          </w:tcPr>
          <w:p w14:paraId="531671A3" w14:textId="77777777" w:rsidR="00940027" w:rsidRDefault="00940027">
            <w:pPr>
              <w:pStyle w:val="OtherTableBody"/>
            </w:pPr>
            <w:r>
              <w:t>Appointment Type Codes</w:t>
            </w:r>
          </w:p>
        </w:tc>
        <w:tc>
          <w:tcPr>
            <w:tcW w:w="1133" w:type="dxa"/>
          </w:tcPr>
          <w:p w14:paraId="1F1255EE" w14:textId="77777777" w:rsidR="00940027" w:rsidRDefault="00940027">
            <w:pPr>
              <w:pStyle w:val="OtherTableBody"/>
            </w:pPr>
            <w:r>
              <w:t>10.6.1.8</w:t>
            </w:r>
          </w:p>
        </w:tc>
      </w:tr>
      <w:tr w:rsidR="00940027" w14:paraId="71356179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4993923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0531A4F2" w14:textId="77777777" w:rsidR="00940027" w:rsidRDefault="00940027">
            <w:pPr>
              <w:pStyle w:val="OtherTableBody"/>
            </w:pPr>
            <w:r>
              <w:t>0375</w:t>
            </w:r>
          </w:p>
        </w:tc>
        <w:tc>
          <w:tcPr>
            <w:tcW w:w="6096" w:type="dxa"/>
          </w:tcPr>
          <w:p w14:paraId="5C91985A" w14:textId="77777777" w:rsidR="00940027" w:rsidRDefault="00940027">
            <w:pPr>
              <w:pStyle w:val="OtherTableBody"/>
            </w:pPr>
            <w:r>
              <w:t>Artificial blood</w:t>
            </w:r>
          </w:p>
        </w:tc>
        <w:tc>
          <w:tcPr>
            <w:tcW w:w="1133" w:type="dxa"/>
          </w:tcPr>
          <w:p w14:paraId="588E96A0" w14:textId="77777777" w:rsidR="00940027" w:rsidRDefault="00940027">
            <w:pPr>
              <w:pStyle w:val="OtherTableBody"/>
            </w:pPr>
            <w:r>
              <w:t>13.4.3.42</w:t>
            </w:r>
          </w:p>
        </w:tc>
      </w:tr>
      <w:tr w:rsidR="00940027" w14:paraId="4EC8A482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7E947A2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3B6DE240" w14:textId="77777777" w:rsidR="00940027" w:rsidRDefault="00940027">
            <w:pPr>
              <w:pStyle w:val="OtherTableBody"/>
            </w:pPr>
            <w:r>
              <w:t>0363</w:t>
            </w:r>
          </w:p>
        </w:tc>
        <w:tc>
          <w:tcPr>
            <w:tcW w:w="6096" w:type="dxa"/>
          </w:tcPr>
          <w:p w14:paraId="018D8746" w14:textId="77777777" w:rsidR="00940027" w:rsidRDefault="00940027">
            <w:pPr>
              <w:pStyle w:val="OtherTableBody"/>
            </w:pPr>
            <w:r>
              <w:t>Assigning authority</w:t>
            </w:r>
          </w:p>
        </w:tc>
        <w:tc>
          <w:tcPr>
            <w:tcW w:w="1133" w:type="dxa"/>
          </w:tcPr>
          <w:p w14:paraId="2D8B29A0" w14:textId="77777777" w:rsidR="00940027" w:rsidRDefault="00940027">
            <w:pPr>
              <w:pStyle w:val="OtherTableBody"/>
            </w:pPr>
            <w:r>
              <w:t>2.A.14.5</w:t>
            </w:r>
          </w:p>
        </w:tc>
      </w:tr>
      <w:tr w:rsidR="00940027" w14:paraId="2D62FFC1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25BFC37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1DE771D8" w14:textId="77777777" w:rsidR="00940027" w:rsidRDefault="00940027">
            <w:pPr>
              <w:pStyle w:val="OtherTableBody"/>
            </w:pPr>
            <w:r>
              <w:t>0135</w:t>
            </w:r>
          </w:p>
        </w:tc>
        <w:tc>
          <w:tcPr>
            <w:tcW w:w="6096" w:type="dxa"/>
          </w:tcPr>
          <w:p w14:paraId="53073739" w14:textId="77777777" w:rsidR="00940027" w:rsidRDefault="00940027">
            <w:pPr>
              <w:pStyle w:val="OtherTableBody"/>
            </w:pPr>
            <w:r>
              <w:t>Assignment of Benefits</w:t>
            </w:r>
          </w:p>
        </w:tc>
        <w:tc>
          <w:tcPr>
            <w:tcW w:w="1133" w:type="dxa"/>
          </w:tcPr>
          <w:p w14:paraId="56DE68B0" w14:textId="77777777" w:rsidR="00940027" w:rsidRDefault="00940027">
            <w:pPr>
              <w:pStyle w:val="OtherTableBody"/>
            </w:pPr>
            <w:r>
              <w:t>6.5.6.20</w:t>
            </w:r>
          </w:p>
        </w:tc>
      </w:tr>
      <w:tr w:rsidR="00940027" w14:paraId="30CBAFC3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9FA6475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25ECB213" w14:textId="77777777" w:rsidR="00940027" w:rsidRDefault="00940027">
            <w:pPr>
              <w:pStyle w:val="OtherTableBody"/>
            </w:pPr>
            <w:r>
              <w:t>0483</w:t>
            </w:r>
          </w:p>
        </w:tc>
        <w:tc>
          <w:tcPr>
            <w:tcW w:w="6096" w:type="dxa"/>
          </w:tcPr>
          <w:p w14:paraId="04784704" w14:textId="77777777" w:rsidR="00940027" w:rsidRDefault="00940027">
            <w:pPr>
              <w:pStyle w:val="OtherTableBody"/>
            </w:pPr>
            <w:r>
              <w:t>Authorization Mode</w:t>
            </w:r>
          </w:p>
        </w:tc>
        <w:tc>
          <w:tcPr>
            <w:tcW w:w="1133" w:type="dxa"/>
          </w:tcPr>
          <w:p w14:paraId="15491C34" w14:textId="77777777" w:rsidR="00940027" w:rsidRDefault="00940027">
            <w:pPr>
              <w:pStyle w:val="OtherTableBody"/>
            </w:pPr>
            <w:r>
              <w:t>4.5.1.30</w:t>
            </w:r>
          </w:p>
        </w:tc>
      </w:tr>
      <w:tr w:rsidR="00940027" w14:paraId="21AC874B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1122A083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78747ECE" w14:textId="77777777" w:rsidR="00940027" w:rsidRDefault="00940027">
            <w:pPr>
              <w:pStyle w:val="OtherTableBody"/>
            </w:pPr>
            <w:r>
              <w:t>0021</w:t>
            </w:r>
          </w:p>
        </w:tc>
        <w:tc>
          <w:tcPr>
            <w:tcW w:w="6096" w:type="dxa"/>
          </w:tcPr>
          <w:p w14:paraId="28318E09" w14:textId="77777777" w:rsidR="00940027" w:rsidRDefault="00940027">
            <w:pPr>
              <w:pStyle w:val="OtherTableBody"/>
            </w:pPr>
            <w:r>
              <w:t>Bad Debt Agency Code</w:t>
            </w:r>
          </w:p>
        </w:tc>
        <w:tc>
          <w:tcPr>
            <w:tcW w:w="1133" w:type="dxa"/>
          </w:tcPr>
          <w:p w14:paraId="1022CA03" w14:textId="77777777" w:rsidR="00940027" w:rsidRDefault="00940027">
            <w:pPr>
              <w:pStyle w:val="OtherTableBody"/>
            </w:pPr>
            <w:r>
              <w:t>3.4.3.31</w:t>
            </w:r>
          </w:p>
        </w:tc>
      </w:tr>
      <w:tr w:rsidR="00940027" w14:paraId="13246DFD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2CF168B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0DA0CB95" w14:textId="77777777" w:rsidR="00940027" w:rsidRDefault="00940027">
            <w:pPr>
              <w:pStyle w:val="OtherTableBody"/>
            </w:pPr>
            <w:r>
              <w:t>0304</w:t>
            </w:r>
          </w:p>
        </w:tc>
        <w:tc>
          <w:tcPr>
            <w:tcW w:w="6096" w:type="dxa"/>
          </w:tcPr>
          <w:p w14:paraId="6CAEDAFC" w14:textId="77777777" w:rsidR="00940027" w:rsidRDefault="00940027">
            <w:pPr>
              <w:pStyle w:val="OtherTableBody"/>
            </w:pPr>
            <w:r>
              <w:t>Bed</w:t>
            </w:r>
          </w:p>
        </w:tc>
        <w:tc>
          <w:tcPr>
            <w:tcW w:w="1133" w:type="dxa"/>
          </w:tcPr>
          <w:p w14:paraId="0B13D6CF" w14:textId="77777777" w:rsidR="00940027" w:rsidRDefault="00940027">
            <w:pPr>
              <w:pStyle w:val="OtherTableBody"/>
            </w:pPr>
            <w:r>
              <w:t>2.A.53.4</w:t>
            </w:r>
          </w:p>
        </w:tc>
      </w:tr>
      <w:tr w:rsidR="00940027" w14:paraId="13CAF7E9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79C2B85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3D3E7864" w14:textId="77777777" w:rsidR="00940027" w:rsidRDefault="00940027">
            <w:pPr>
              <w:pStyle w:val="OtherTableBody"/>
            </w:pPr>
            <w:r>
              <w:t>0116</w:t>
            </w:r>
          </w:p>
        </w:tc>
        <w:tc>
          <w:tcPr>
            <w:tcW w:w="6096" w:type="dxa"/>
          </w:tcPr>
          <w:p w14:paraId="209D5D89" w14:textId="77777777" w:rsidR="00940027" w:rsidRDefault="00940027">
            <w:pPr>
              <w:pStyle w:val="OtherTableBody"/>
            </w:pPr>
            <w:r>
              <w:t>Bed Status</w:t>
            </w:r>
          </w:p>
        </w:tc>
        <w:tc>
          <w:tcPr>
            <w:tcW w:w="1133" w:type="dxa"/>
          </w:tcPr>
          <w:p w14:paraId="501A1601" w14:textId="77777777" w:rsidR="00940027" w:rsidRDefault="00940027">
            <w:pPr>
              <w:pStyle w:val="OtherTableBody"/>
            </w:pPr>
            <w:r>
              <w:t>3.4.3.40</w:t>
            </w:r>
          </w:p>
        </w:tc>
      </w:tr>
      <w:tr w:rsidR="00940027" w14:paraId="6B07F0E5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C956D6C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3B93C8E3" w14:textId="77777777" w:rsidR="00940027" w:rsidRDefault="00940027">
            <w:pPr>
              <w:pStyle w:val="OtherTableBody"/>
            </w:pPr>
            <w:r>
              <w:t>0293</w:t>
            </w:r>
          </w:p>
        </w:tc>
        <w:tc>
          <w:tcPr>
            <w:tcW w:w="6096" w:type="dxa"/>
          </w:tcPr>
          <w:p w14:paraId="2F8E81A9" w14:textId="77777777" w:rsidR="00940027" w:rsidRDefault="00940027">
            <w:pPr>
              <w:pStyle w:val="OtherTableBody"/>
            </w:pPr>
            <w:r>
              <w:t>Billing Category</w:t>
            </w:r>
          </w:p>
        </w:tc>
        <w:tc>
          <w:tcPr>
            <w:tcW w:w="1133" w:type="dxa"/>
          </w:tcPr>
          <w:p w14:paraId="0910F808" w14:textId="77777777" w:rsidR="00940027" w:rsidRDefault="00940027">
            <w:pPr>
              <w:pStyle w:val="OtherTableBody"/>
            </w:pPr>
            <w:r>
              <w:t>8.10.3.14</w:t>
            </w:r>
          </w:p>
        </w:tc>
      </w:tr>
      <w:tr w:rsidR="00940027" w14:paraId="39E5C2B8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AB15E8E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71852DA6" w14:textId="77777777" w:rsidR="00940027" w:rsidRDefault="00940027">
            <w:pPr>
              <w:pStyle w:val="OtherTableBody"/>
            </w:pPr>
            <w:r>
              <w:t>0022</w:t>
            </w:r>
          </w:p>
        </w:tc>
        <w:tc>
          <w:tcPr>
            <w:tcW w:w="6096" w:type="dxa"/>
          </w:tcPr>
          <w:p w14:paraId="1D351EC3" w14:textId="77777777" w:rsidR="00940027" w:rsidRDefault="00940027">
            <w:pPr>
              <w:pStyle w:val="OtherTableBody"/>
            </w:pPr>
            <w:r>
              <w:t>Billing Status</w:t>
            </w:r>
          </w:p>
        </w:tc>
        <w:tc>
          <w:tcPr>
            <w:tcW w:w="1133" w:type="dxa"/>
          </w:tcPr>
          <w:p w14:paraId="19E9D038" w14:textId="77777777" w:rsidR="00940027" w:rsidRDefault="00940027">
            <w:pPr>
              <w:pStyle w:val="OtherTableBody"/>
            </w:pPr>
            <w:r>
              <w:t>6.5.6.32</w:t>
            </w:r>
          </w:p>
        </w:tc>
      </w:tr>
      <w:tr w:rsidR="00940027" w14:paraId="085A5DD6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E6BE689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4C77D981" w14:textId="77777777" w:rsidR="00940027" w:rsidRDefault="00940027">
            <w:pPr>
              <w:pStyle w:val="OtherTableBody"/>
            </w:pPr>
            <w:r>
              <w:t>0426</w:t>
            </w:r>
          </w:p>
        </w:tc>
        <w:tc>
          <w:tcPr>
            <w:tcW w:w="6096" w:type="dxa"/>
          </w:tcPr>
          <w:p w14:paraId="2CE00B7F" w14:textId="77777777" w:rsidR="00940027" w:rsidRDefault="00940027">
            <w:pPr>
              <w:pStyle w:val="OtherTableBody"/>
            </w:pPr>
            <w:r>
              <w:t>Blood Product Code</w:t>
            </w:r>
          </w:p>
        </w:tc>
        <w:tc>
          <w:tcPr>
            <w:tcW w:w="1133" w:type="dxa"/>
          </w:tcPr>
          <w:p w14:paraId="2A25D49D" w14:textId="77777777" w:rsidR="00940027" w:rsidRDefault="00940027">
            <w:pPr>
              <w:pStyle w:val="OtherTableBody"/>
            </w:pPr>
            <w:r>
              <w:t>6.5.13.1</w:t>
            </w:r>
          </w:p>
        </w:tc>
      </w:tr>
      <w:tr w:rsidR="00940027" w14:paraId="55D3472C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DCE8335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468C3F07" w14:textId="77777777" w:rsidR="00940027" w:rsidRDefault="00940027">
            <w:pPr>
              <w:pStyle w:val="OtherTableBody"/>
            </w:pPr>
            <w:r>
              <w:t>0510</w:t>
            </w:r>
          </w:p>
        </w:tc>
        <w:tc>
          <w:tcPr>
            <w:tcW w:w="6096" w:type="dxa"/>
          </w:tcPr>
          <w:p w14:paraId="0D5AC0EB" w14:textId="77777777" w:rsidR="00940027" w:rsidRDefault="00940027">
            <w:pPr>
              <w:pStyle w:val="OtherTableBody"/>
            </w:pPr>
            <w:r>
              <w:t>Blood Product Dispense Status</w:t>
            </w:r>
          </w:p>
        </w:tc>
        <w:tc>
          <w:tcPr>
            <w:tcW w:w="1133" w:type="dxa"/>
          </w:tcPr>
          <w:p w14:paraId="6DA7B4E2" w14:textId="77777777" w:rsidR="00940027" w:rsidRDefault="00940027">
            <w:pPr>
              <w:pStyle w:val="OtherTableBody"/>
            </w:pPr>
            <w:r>
              <w:t>4.21.2.2</w:t>
            </w:r>
          </w:p>
        </w:tc>
      </w:tr>
      <w:tr w:rsidR="00940027" w14:paraId="379C9C23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55E539B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2EBA1503" w14:textId="77777777" w:rsidR="00940027" w:rsidRDefault="00940027">
            <w:pPr>
              <w:pStyle w:val="OtherTableBody"/>
            </w:pPr>
            <w:r>
              <w:t>0508</w:t>
            </w:r>
          </w:p>
        </w:tc>
        <w:tc>
          <w:tcPr>
            <w:tcW w:w="6096" w:type="dxa"/>
          </w:tcPr>
          <w:p w14:paraId="33C4D44E" w14:textId="77777777" w:rsidR="00940027" w:rsidRDefault="00940027">
            <w:pPr>
              <w:pStyle w:val="OtherTableBody"/>
            </w:pPr>
            <w:r>
              <w:t>Blood Product Processing Requirements</w:t>
            </w:r>
          </w:p>
        </w:tc>
        <w:tc>
          <w:tcPr>
            <w:tcW w:w="1133" w:type="dxa"/>
          </w:tcPr>
          <w:p w14:paraId="2111815D" w14:textId="77777777" w:rsidR="00940027" w:rsidRDefault="00940027">
            <w:pPr>
              <w:pStyle w:val="OtherTableBody"/>
            </w:pPr>
            <w:r>
              <w:t>4.21.1.3</w:t>
            </w:r>
          </w:p>
        </w:tc>
      </w:tr>
      <w:tr w:rsidR="00940027" w14:paraId="2C93203B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E1EABE8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49B597CE" w14:textId="77777777" w:rsidR="00940027" w:rsidRDefault="00940027">
            <w:pPr>
              <w:pStyle w:val="OtherTableBody"/>
            </w:pPr>
            <w:r>
              <w:t>0513</w:t>
            </w:r>
          </w:p>
        </w:tc>
        <w:tc>
          <w:tcPr>
            <w:tcW w:w="6096" w:type="dxa"/>
          </w:tcPr>
          <w:p w14:paraId="568DA056" w14:textId="77777777" w:rsidR="00940027" w:rsidRDefault="00940027">
            <w:pPr>
              <w:pStyle w:val="OtherTableBody"/>
            </w:pPr>
            <w:r>
              <w:t>Blood Product Transfusion/Disposition Status</w:t>
            </w:r>
          </w:p>
        </w:tc>
        <w:tc>
          <w:tcPr>
            <w:tcW w:w="1133" w:type="dxa"/>
          </w:tcPr>
          <w:p w14:paraId="124CEFAB" w14:textId="77777777" w:rsidR="00940027" w:rsidRDefault="00940027">
            <w:pPr>
              <w:pStyle w:val="OtherTableBody"/>
            </w:pPr>
            <w:r>
              <w:t>4.21.3.11</w:t>
            </w:r>
          </w:p>
        </w:tc>
      </w:tr>
      <w:tr w:rsidR="00940027" w14:paraId="3CF8D59A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3483840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24A2A74C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6096" w:type="dxa"/>
          </w:tcPr>
          <w:p w14:paraId="0EF8E35B" w14:textId="77777777" w:rsidR="00940027" w:rsidRDefault="00940027">
            <w:pPr>
              <w:pStyle w:val="OtherTableBody"/>
            </w:pPr>
            <w:r>
              <w:t>Body Parts</w:t>
            </w:r>
          </w:p>
        </w:tc>
        <w:tc>
          <w:tcPr>
            <w:tcW w:w="1133" w:type="dxa"/>
          </w:tcPr>
          <w:p w14:paraId="7D36DE3D" w14:textId="77777777" w:rsidR="00940027" w:rsidRDefault="00940027">
            <w:pPr>
              <w:pStyle w:val="OtherTableBody"/>
            </w:pPr>
            <w:r>
              <w:t>4.23.5</w:t>
            </w:r>
          </w:p>
        </w:tc>
      </w:tr>
      <w:tr w:rsidR="00940027" w14:paraId="1F0DA471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1275022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4C3A045D" w14:textId="77777777" w:rsidR="00940027" w:rsidRDefault="00940027">
            <w:pPr>
              <w:pStyle w:val="OtherTableBody"/>
            </w:pPr>
            <w:r>
              <w:t>0163</w:t>
            </w:r>
          </w:p>
        </w:tc>
        <w:tc>
          <w:tcPr>
            <w:tcW w:w="6096" w:type="dxa"/>
          </w:tcPr>
          <w:p w14:paraId="68C63FB8" w14:textId="77777777" w:rsidR="00940027" w:rsidRDefault="00940027">
            <w:pPr>
              <w:pStyle w:val="OtherTableBody"/>
            </w:pPr>
            <w:r>
              <w:t>Body site</w:t>
            </w:r>
          </w:p>
        </w:tc>
        <w:tc>
          <w:tcPr>
            <w:tcW w:w="1133" w:type="dxa"/>
          </w:tcPr>
          <w:p w14:paraId="1887712E" w14:textId="77777777" w:rsidR="00940027" w:rsidRDefault="00940027">
            <w:pPr>
              <w:pStyle w:val="OtherTableBody"/>
            </w:pPr>
            <w:r>
              <w:t>7.18.1</w:t>
            </w:r>
          </w:p>
        </w:tc>
      </w:tr>
      <w:tr w:rsidR="00940027" w14:paraId="44EE8561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96A3567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2A8F8CA8" w14:textId="77777777" w:rsidR="00940027" w:rsidRDefault="00940027">
            <w:pPr>
              <w:pStyle w:val="OtherTableBody"/>
            </w:pPr>
            <w:r>
              <w:t>0495</w:t>
            </w:r>
          </w:p>
        </w:tc>
        <w:tc>
          <w:tcPr>
            <w:tcW w:w="6096" w:type="dxa"/>
          </w:tcPr>
          <w:p w14:paraId="6013D382" w14:textId="77777777" w:rsidR="00940027" w:rsidRDefault="00940027">
            <w:pPr>
              <w:pStyle w:val="OtherTableBody"/>
            </w:pPr>
            <w:r>
              <w:t>Body Site Modifier</w:t>
            </w:r>
          </w:p>
        </w:tc>
        <w:tc>
          <w:tcPr>
            <w:tcW w:w="1133" w:type="dxa"/>
          </w:tcPr>
          <w:p w14:paraId="73A6113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4.23.4</w:t>
            </w:r>
          </w:p>
        </w:tc>
      </w:tr>
      <w:tr w:rsidR="00940027" w14:paraId="698A0155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D7FA86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HL7</w:t>
            </w:r>
          </w:p>
        </w:tc>
        <w:tc>
          <w:tcPr>
            <w:tcW w:w="850" w:type="dxa"/>
          </w:tcPr>
          <w:p w14:paraId="756BC91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0511</w:t>
            </w:r>
          </w:p>
        </w:tc>
        <w:tc>
          <w:tcPr>
            <w:tcW w:w="6096" w:type="dxa"/>
          </w:tcPr>
          <w:p w14:paraId="430F2DA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BP Observation Status Codes Interpretation</w:t>
            </w:r>
          </w:p>
        </w:tc>
        <w:tc>
          <w:tcPr>
            <w:tcW w:w="1133" w:type="dxa"/>
          </w:tcPr>
          <w:p w14:paraId="3856806F" w14:textId="77777777" w:rsidR="00940027" w:rsidRDefault="00940027">
            <w:pPr>
              <w:pStyle w:val="OtherTableBody"/>
            </w:pPr>
            <w:r>
              <w:t>4.21.2.3</w:t>
            </w:r>
          </w:p>
        </w:tc>
      </w:tr>
      <w:tr w:rsidR="00940027" w14:paraId="55F21C36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E620001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40A7164E" w14:textId="77777777" w:rsidR="00940027" w:rsidRDefault="00940027">
            <w:pPr>
              <w:pStyle w:val="OtherTableBody"/>
            </w:pPr>
            <w:r>
              <w:t>0447</w:t>
            </w:r>
          </w:p>
        </w:tc>
        <w:tc>
          <w:tcPr>
            <w:tcW w:w="6096" w:type="dxa"/>
          </w:tcPr>
          <w:p w14:paraId="650F968F" w14:textId="77777777" w:rsidR="00940027" w:rsidRDefault="00940027">
            <w:pPr>
              <w:pStyle w:val="OtherTableBody"/>
            </w:pPr>
            <w:r>
              <w:t>Breed Code</w:t>
            </w:r>
          </w:p>
        </w:tc>
        <w:tc>
          <w:tcPr>
            <w:tcW w:w="1133" w:type="dxa"/>
          </w:tcPr>
          <w:p w14:paraId="220FDF31" w14:textId="77777777" w:rsidR="00940027" w:rsidRDefault="00940027">
            <w:pPr>
              <w:pStyle w:val="OtherTableBody"/>
            </w:pPr>
            <w:r>
              <w:t>3.4.2.36</w:t>
            </w:r>
          </w:p>
        </w:tc>
      </w:tr>
      <w:tr w:rsidR="00940027" w14:paraId="067DED56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4313369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2E8E1D49" w14:textId="77777777" w:rsidR="00940027" w:rsidRDefault="00940027">
            <w:pPr>
              <w:pStyle w:val="OtherTableBody"/>
            </w:pPr>
            <w:r>
              <w:t>0307</w:t>
            </w:r>
          </w:p>
        </w:tc>
        <w:tc>
          <w:tcPr>
            <w:tcW w:w="6096" w:type="dxa"/>
          </w:tcPr>
          <w:p w14:paraId="1D0640B4" w14:textId="77777777" w:rsidR="00940027" w:rsidRDefault="00940027">
            <w:pPr>
              <w:pStyle w:val="OtherTableBody"/>
            </w:pPr>
            <w:r>
              <w:t>Building</w:t>
            </w:r>
          </w:p>
        </w:tc>
        <w:tc>
          <w:tcPr>
            <w:tcW w:w="1133" w:type="dxa"/>
          </w:tcPr>
          <w:p w14:paraId="13ED024D" w14:textId="77777777" w:rsidR="00940027" w:rsidRDefault="00940027">
            <w:pPr>
              <w:pStyle w:val="OtherTableBody"/>
            </w:pPr>
            <w:r>
              <w:t>2.A.53.8</w:t>
            </w:r>
          </w:p>
        </w:tc>
      </w:tr>
      <w:tr w:rsidR="00940027" w14:paraId="16EF361A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806B9E9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2516E5EE" w14:textId="77777777" w:rsidR="00940027" w:rsidRDefault="00940027">
            <w:pPr>
              <w:pStyle w:val="OtherTableBody"/>
            </w:pPr>
            <w:r>
              <w:t>0527</w:t>
            </w:r>
          </w:p>
        </w:tc>
        <w:tc>
          <w:tcPr>
            <w:tcW w:w="6096" w:type="dxa"/>
          </w:tcPr>
          <w:p w14:paraId="7A7F9D78" w14:textId="77777777" w:rsidR="00940027" w:rsidRDefault="00940027">
            <w:pPr>
              <w:pStyle w:val="OtherTableBody"/>
            </w:pPr>
            <w:r>
              <w:t>Calendar alignment</w:t>
            </w:r>
          </w:p>
        </w:tc>
        <w:tc>
          <w:tcPr>
            <w:tcW w:w="1133" w:type="dxa"/>
          </w:tcPr>
          <w:p w14:paraId="0CC905C6" w14:textId="77777777" w:rsidR="00940027" w:rsidRDefault="00940027">
            <w:pPr>
              <w:pStyle w:val="OtherTableBody"/>
            </w:pPr>
            <w:r>
              <w:t>2.A.66.2</w:t>
            </w:r>
          </w:p>
        </w:tc>
      </w:tr>
      <w:tr w:rsidR="00940027" w14:paraId="7BAA6C10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1FB4D9F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50DDC638" w14:textId="77777777" w:rsidR="00940027" w:rsidRDefault="00940027">
            <w:pPr>
              <w:pStyle w:val="OtherTableBody"/>
            </w:pPr>
            <w:r>
              <w:t>0381</w:t>
            </w:r>
          </w:p>
        </w:tc>
        <w:tc>
          <w:tcPr>
            <w:tcW w:w="6096" w:type="dxa"/>
          </w:tcPr>
          <w:p w14:paraId="670A3D1D" w14:textId="77777777" w:rsidR="00940027" w:rsidRDefault="00940027">
            <w:pPr>
              <w:pStyle w:val="OtherTableBody"/>
            </w:pPr>
            <w:r>
              <w:t>Cap type</w:t>
            </w:r>
          </w:p>
        </w:tc>
        <w:tc>
          <w:tcPr>
            <w:tcW w:w="1133" w:type="dxa"/>
          </w:tcPr>
          <w:p w14:paraId="0ED77B86" w14:textId="77777777" w:rsidR="00940027" w:rsidRDefault="00940027">
            <w:pPr>
              <w:pStyle w:val="OtherTableBody"/>
            </w:pPr>
            <w:r>
              <w:t>13.4.3.26</w:t>
            </w:r>
          </w:p>
        </w:tc>
      </w:tr>
      <w:tr w:rsidR="00940027" w14:paraId="5A579749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4009E58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36C76B9D" w14:textId="77777777" w:rsidR="00940027" w:rsidRDefault="00940027">
            <w:pPr>
              <w:pStyle w:val="OtherTableBody"/>
            </w:pPr>
            <w:r>
              <w:t>0378</w:t>
            </w:r>
          </w:p>
        </w:tc>
        <w:tc>
          <w:tcPr>
            <w:tcW w:w="6096" w:type="dxa"/>
          </w:tcPr>
          <w:p w14:paraId="1B78311E" w14:textId="77777777" w:rsidR="00940027" w:rsidRDefault="00940027">
            <w:pPr>
              <w:pStyle w:val="OtherTableBody"/>
            </w:pPr>
            <w:r>
              <w:t>Carrier type</w:t>
            </w:r>
          </w:p>
        </w:tc>
        <w:tc>
          <w:tcPr>
            <w:tcW w:w="1133" w:type="dxa"/>
          </w:tcPr>
          <w:p w14:paraId="6D00FF86" w14:textId="77777777" w:rsidR="00940027" w:rsidRDefault="00940027">
            <w:pPr>
              <w:pStyle w:val="OtherTableBody"/>
            </w:pPr>
            <w:r>
              <w:t>13.4.3.9</w:t>
            </w:r>
          </w:p>
        </w:tc>
      </w:tr>
      <w:tr w:rsidR="00940027" w14:paraId="20004CB7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D53C307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416DD8E2" w14:textId="77777777" w:rsidR="00940027" w:rsidRDefault="00940027">
            <w:pPr>
              <w:pStyle w:val="OtherTableBody"/>
            </w:pPr>
            <w:r>
              <w:t>0423</w:t>
            </w:r>
          </w:p>
        </w:tc>
        <w:tc>
          <w:tcPr>
            <w:tcW w:w="6096" w:type="dxa"/>
          </w:tcPr>
          <w:p w14:paraId="2E261AF6" w14:textId="77777777" w:rsidR="00940027" w:rsidRDefault="00940027">
            <w:pPr>
              <w:pStyle w:val="OtherTableBody"/>
            </w:pPr>
            <w:r>
              <w:t>Case Category Code</w:t>
            </w:r>
          </w:p>
        </w:tc>
        <w:tc>
          <w:tcPr>
            <w:tcW w:w="1133" w:type="dxa"/>
          </w:tcPr>
          <w:p w14:paraId="06E52670" w14:textId="77777777" w:rsidR="00940027" w:rsidRDefault="00940027">
            <w:pPr>
              <w:pStyle w:val="OtherTableBody"/>
            </w:pPr>
            <w:r>
              <w:t>6.5.12.9</w:t>
            </w:r>
          </w:p>
        </w:tc>
      </w:tr>
      <w:tr w:rsidR="00940027" w14:paraId="643E1872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68BBA88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797FDA21" w14:textId="77777777" w:rsidR="00940027" w:rsidRDefault="00940027">
            <w:pPr>
              <w:pStyle w:val="OtherTableBody"/>
            </w:pPr>
            <w:r>
              <w:t>0412</w:t>
            </w:r>
          </w:p>
        </w:tc>
        <w:tc>
          <w:tcPr>
            <w:tcW w:w="6096" w:type="dxa"/>
          </w:tcPr>
          <w:p w14:paraId="38E02551" w14:textId="77777777" w:rsidR="00940027" w:rsidRDefault="00940027">
            <w:pPr>
              <w:pStyle w:val="OtherTableBody"/>
            </w:pPr>
            <w:r>
              <w:t>Category Identifier</w:t>
            </w:r>
          </w:p>
        </w:tc>
        <w:tc>
          <w:tcPr>
            <w:tcW w:w="1133" w:type="dxa"/>
          </w:tcPr>
          <w:p w14:paraId="0A045BB0" w14:textId="77777777" w:rsidR="00940027" w:rsidRDefault="00940027">
            <w:pPr>
              <w:pStyle w:val="OtherTableBody"/>
            </w:pPr>
            <w:r>
              <w:t>8.8.14.3</w:t>
            </w:r>
          </w:p>
        </w:tc>
      </w:tr>
      <w:tr w:rsidR="00940027" w14:paraId="7D12E6BA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D3CBF61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5E86D0A4" w14:textId="77777777" w:rsidR="00940027" w:rsidRDefault="00940027">
            <w:pPr>
              <w:pStyle w:val="OtherTableBody"/>
            </w:pPr>
            <w:r>
              <w:t>0252</w:t>
            </w:r>
          </w:p>
        </w:tc>
        <w:tc>
          <w:tcPr>
            <w:tcW w:w="6096" w:type="dxa"/>
          </w:tcPr>
          <w:p w14:paraId="74FF0CB3" w14:textId="77777777" w:rsidR="00940027" w:rsidRDefault="00940027">
            <w:pPr>
              <w:pStyle w:val="OtherTableBody"/>
            </w:pPr>
            <w:r>
              <w:t>Causality Observations</w:t>
            </w:r>
          </w:p>
        </w:tc>
        <w:tc>
          <w:tcPr>
            <w:tcW w:w="1133" w:type="dxa"/>
          </w:tcPr>
          <w:p w14:paraId="77972928" w14:textId="77777777" w:rsidR="00940027" w:rsidRDefault="00940027">
            <w:pPr>
              <w:pStyle w:val="OtherTableBody"/>
            </w:pPr>
            <w:r>
              <w:t>7.12.3.22</w:t>
            </w:r>
          </w:p>
        </w:tc>
      </w:tr>
      <w:tr w:rsidR="00940027" w14:paraId="66C675F4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92A6FDF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4C12930E" w14:textId="77777777" w:rsidR="00940027" w:rsidRDefault="00940027">
            <w:pPr>
              <w:pStyle w:val="OtherTableBody"/>
            </w:pPr>
            <w:r>
              <w:t>0288</w:t>
            </w:r>
          </w:p>
        </w:tc>
        <w:tc>
          <w:tcPr>
            <w:tcW w:w="6096" w:type="dxa"/>
          </w:tcPr>
          <w:p w14:paraId="7FA06024" w14:textId="77777777" w:rsidR="00940027" w:rsidRDefault="00940027">
            <w:pPr>
              <w:pStyle w:val="OtherTableBody"/>
            </w:pPr>
            <w:r>
              <w:t>Census tract</w:t>
            </w:r>
          </w:p>
        </w:tc>
        <w:tc>
          <w:tcPr>
            <w:tcW w:w="1133" w:type="dxa"/>
          </w:tcPr>
          <w:p w14:paraId="46954009" w14:textId="77777777" w:rsidR="00940027" w:rsidRDefault="00940027">
            <w:pPr>
              <w:pStyle w:val="OtherTableBody"/>
            </w:pPr>
            <w:r>
              <w:t>2.A.85.11</w:t>
            </w:r>
          </w:p>
        </w:tc>
      </w:tr>
      <w:tr w:rsidR="00940027" w14:paraId="57D3045F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6A805ED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56F851B4" w14:textId="77777777" w:rsidR="00940027" w:rsidRDefault="00940027">
            <w:pPr>
              <w:pStyle w:val="OtherTableBody"/>
            </w:pPr>
            <w:r>
              <w:t>0536</w:t>
            </w:r>
          </w:p>
        </w:tc>
        <w:tc>
          <w:tcPr>
            <w:tcW w:w="6096" w:type="dxa"/>
          </w:tcPr>
          <w:p w14:paraId="0F6342DB" w14:textId="77777777" w:rsidR="00940027" w:rsidRDefault="00940027">
            <w:pPr>
              <w:pStyle w:val="OtherTableBody"/>
            </w:pPr>
            <w:r>
              <w:t>Certificate Status</w:t>
            </w:r>
          </w:p>
        </w:tc>
        <w:tc>
          <w:tcPr>
            <w:tcW w:w="1133" w:type="dxa"/>
          </w:tcPr>
          <w:p w14:paraId="6E088494" w14:textId="77777777" w:rsidR="00940027" w:rsidRDefault="00940027">
            <w:pPr>
              <w:pStyle w:val="OtherTableBody"/>
            </w:pPr>
            <w:r>
              <w:t>15.4.2.31</w:t>
            </w:r>
          </w:p>
        </w:tc>
      </w:tr>
      <w:tr w:rsidR="00940027" w14:paraId="118B4B8F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55B8BD9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3410EDC8" w14:textId="77777777" w:rsidR="00940027" w:rsidRDefault="00940027">
            <w:pPr>
              <w:pStyle w:val="OtherTableBody"/>
            </w:pPr>
            <w:r>
              <w:t>0346</w:t>
            </w:r>
          </w:p>
        </w:tc>
        <w:tc>
          <w:tcPr>
            <w:tcW w:w="6096" w:type="dxa"/>
          </w:tcPr>
          <w:p w14:paraId="087EE55B" w14:textId="77777777" w:rsidR="00940027" w:rsidRDefault="00940027">
            <w:pPr>
              <w:pStyle w:val="OtherTableBody"/>
            </w:pPr>
            <w:r>
              <w:t>Certification Agency</w:t>
            </w:r>
          </w:p>
        </w:tc>
        <w:tc>
          <w:tcPr>
            <w:tcW w:w="1133" w:type="dxa"/>
          </w:tcPr>
          <w:p w14:paraId="0731836B" w14:textId="77777777" w:rsidR="00940027" w:rsidRDefault="00940027">
            <w:pPr>
              <w:pStyle w:val="OtherTableBody"/>
            </w:pPr>
            <w:r>
              <w:t>6.5.8.18</w:t>
            </w:r>
          </w:p>
        </w:tc>
      </w:tr>
      <w:tr w:rsidR="00940027" w14:paraId="42804C21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7DE5C75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188DAE20" w14:textId="77777777" w:rsidR="00940027" w:rsidRDefault="00940027">
            <w:pPr>
              <w:pStyle w:val="OtherTableBody"/>
            </w:pPr>
            <w:r>
              <w:t>0150</w:t>
            </w:r>
          </w:p>
        </w:tc>
        <w:tc>
          <w:tcPr>
            <w:tcW w:w="6096" w:type="dxa"/>
          </w:tcPr>
          <w:p w14:paraId="0E5DCF41" w14:textId="77777777" w:rsidR="00940027" w:rsidRDefault="00940027">
            <w:pPr>
              <w:pStyle w:val="OtherTableBody"/>
            </w:pPr>
            <w:r>
              <w:t>Certification patient type</w:t>
            </w:r>
          </w:p>
        </w:tc>
        <w:tc>
          <w:tcPr>
            <w:tcW w:w="1133" w:type="dxa"/>
          </w:tcPr>
          <w:p w14:paraId="3FE4AAFC" w14:textId="77777777" w:rsidR="00940027" w:rsidRDefault="00940027">
            <w:pPr>
              <w:pStyle w:val="OtherTableBody"/>
            </w:pPr>
            <w:r>
              <w:t>2.A.34.1</w:t>
            </w:r>
          </w:p>
        </w:tc>
      </w:tr>
      <w:tr w:rsidR="00940027" w14:paraId="7DE1CCB3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EF56BDF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38383AB4" w14:textId="77777777" w:rsidR="00940027" w:rsidRDefault="00940027">
            <w:pPr>
              <w:pStyle w:val="OtherTableBody"/>
            </w:pPr>
            <w:r>
              <w:t>0337</w:t>
            </w:r>
          </w:p>
        </w:tc>
        <w:tc>
          <w:tcPr>
            <w:tcW w:w="6096" w:type="dxa"/>
          </w:tcPr>
          <w:p w14:paraId="6030EC6C" w14:textId="77777777" w:rsidR="00940027" w:rsidRDefault="00940027">
            <w:pPr>
              <w:pStyle w:val="OtherTableBody"/>
            </w:pPr>
            <w:r>
              <w:t>Certification status</w:t>
            </w:r>
          </w:p>
        </w:tc>
        <w:tc>
          <w:tcPr>
            <w:tcW w:w="1133" w:type="dxa"/>
          </w:tcPr>
          <w:p w14:paraId="4FEACDB1" w14:textId="77777777" w:rsidR="00940027" w:rsidRDefault="00940027">
            <w:pPr>
              <w:pStyle w:val="OtherTableBody"/>
            </w:pPr>
            <w:r>
              <w:t>15.4.6.5</w:t>
            </w:r>
          </w:p>
        </w:tc>
      </w:tr>
      <w:tr w:rsidR="00940027" w14:paraId="0B1108DE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A76E137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1DAAF44B" w14:textId="77777777" w:rsidR="00940027" w:rsidRDefault="00940027">
            <w:pPr>
              <w:pStyle w:val="OtherTableBody"/>
            </w:pPr>
            <w:r>
              <w:t>0269</w:t>
            </w:r>
          </w:p>
        </w:tc>
        <w:tc>
          <w:tcPr>
            <w:tcW w:w="6096" w:type="dxa"/>
          </w:tcPr>
          <w:p w14:paraId="426A97A5" w14:textId="77777777" w:rsidR="00940027" w:rsidRDefault="00940027">
            <w:pPr>
              <w:pStyle w:val="OtherTableBody"/>
            </w:pPr>
            <w:r>
              <w:t>Charge On Indicator</w:t>
            </w:r>
          </w:p>
        </w:tc>
        <w:tc>
          <w:tcPr>
            <w:tcW w:w="1133" w:type="dxa"/>
          </w:tcPr>
          <w:p w14:paraId="0E4869D7" w14:textId="77777777" w:rsidR="00940027" w:rsidRDefault="00940027">
            <w:pPr>
              <w:pStyle w:val="OtherTableBody"/>
            </w:pPr>
            <w:r>
              <w:t>8.10.3.18</w:t>
            </w:r>
          </w:p>
        </w:tc>
      </w:tr>
      <w:tr w:rsidR="00940027" w14:paraId="1D76CF96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78DE320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094EF821" w14:textId="77777777" w:rsidR="00940027" w:rsidRDefault="00940027">
            <w:pPr>
              <w:pStyle w:val="OtherTableBody"/>
            </w:pPr>
            <w:r>
              <w:t>0122</w:t>
            </w:r>
          </w:p>
        </w:tc>
        <w:tc>
          <w:tcPr>
            <w:tcW w:w="6096" w:type="dxa"/>
          </w:tcPr>
          <w:p w14:paraId="3591B1A0" w14:textId="77777777" w:rsidR="00940027" w:rsidRDefault="00940027">
            <w:pPr>
              <w:pStyle w:val="OtherTableBody"/>
            </w:pPr>
            <w:r>
              <w:t>Charge type</w:t>
            </w:r>
          </w:p>
        </w:tc>
        <w:tc>
          <w:tcPr>
            <w:tcW w:w="1133" w:type="dxa"/>
          </w:tcPr>
          <w:p w14:paraId="31582456" w14:textId="77777777" w:rsidR="00940027" w:rsidRDefault="00940027">
            <w:pPr>
              <w:pStyle w:val="OtherTableBody"/>
            </w:pPr>
            <w:r>
              <w:t>4.5.2.2</w:t>
            </w:r>
          </w:p>
        </w:tc>
      </w:tr>
      <w:tr w:rsidR="00940027" w14:paraId="1D790115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20666E2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7AA5F18C" w14:textId="77777777" w:rsidR="00940027" w:rsidRDefault="00940027">
            <w:pPr>
              <w:pStyle w:val="OtherTableBody"/>
            </w:pPr>
            <w:r>
              <w:t>0475</w:t>
            </w:r>
          </w:p>
        </w:tc>
        <w:tc>
          <w:tcPr>
            <w:tcW w:w="6096" w:type="dxa"/>
          </w:tcPr>
          <w:p w14:paraId="4B307508" w14:textId="77777777" w:rsidR="00940027" w:rsidRDefault="00940027">
            <w:pPr>
              <w:pStyle w:val="OtherTableBody"/>
            </w:pPr>
            <w:r>
              <w:t>Charge Type Reason</w:t>
            </w:r>
          </w:p>
        </w:tc>
        <w:tc>
          <w:tcPr>
            <w:tcW w:w="1133" w:type="dxa"/>
          </w:tcPr>
          <w:p w14:paraId="1D068069" w14:textId="77777777" w:rsidR="00940027" w:rsidRDefault="00940027">
            <w:pPr>
              <w:pStyle w:val="OtherTableBody"/>
            </w:pPr>
            <w:r>
              <w:t>4.5.2.4</w:t>
            </w:r>
          </w:p>
        </w:tc>
      </w:tr>
      <w:tr w:rsidR="00940027" w14:paraId="186F7468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62B3A4D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0368743E" w14:textId="77777777" w:rsidR="00940027" w:rsidRDefault="00940027">
            <w:pPr>
              <w:pStyle w:val="OtherTableBody"/>
            </w:pPr>
            <w:r>
              <w:t>0032</w:t>
            </w:r>
          </w:p>
        </w:tc>
        <w:tc>
          <w:tcPr>
            <w:tcW w:w="6096" w:type="dxa"/>
          </w:tcPr>
          <w:p w14:paraId="594020F3" w14:textId="77777777" w:rsidR="00940027" w:rsidRDefault="00940027">
            <w:pPr>
              <w:pStyle w:val="OtherTableBody"/>
            </w:pPr>
            <w:r>
              <w:t>Charge/Price Indicator</w:t>
            </w:r>
          </w:p>
        </w:tc>
        <w:tc>
          <w:tcPr>
            <w:tcW w:w="1133" w:type="dxa"/>
          </w:tcPr>
          <w:p w14:paraId="0C3CED7C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3.4.3.21</w:t>
            </w:r>
          </w:p>
        </w:tc>
      </w:tr>
      <w:tr w:rsidR="00940027" w14:paraId="5BD5827B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6D182C4" w14:textId="77777777" w:rsidR="00940027" w:rsidRDefault="00940027">
            <w:pPr>
              <w:pStyle w:val="OtherTableBody"/>
              <w:jc w:val="center"/>
              <w:rPr>
                <w:lang w:val="de-DE"/>
              </w:rPr>
            </w:pPr>
            <w:r>
              <w:rPr>
                <w:lang w:val="de-DE"/>
              </w:rPr>
              <w:t>HL7</w:t>
            </w:r>
          </w:p>
        </w:tc>
        <w:tc>
          <w:tcPr>
            <w:tcW w:w="850" w:type="dxa"/>
          </w:tcPr>
          <w:p w14:paraId="2E924989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0061</w:t>
            </w:r>
          </w:p>
        </w:tc>
        <w:tc>
          <w:tcPr>
            <w:tcW w:w="6096" w:type="dxa"/>
          </w:tcPr>
          <w:p w14:paraId="3D1BC651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Check digit scheme</w:t>
            </w:r>
          </w:p>
        </w:tc>
        <w:tc>
          <w:tcPr>
            <w:tcW w:w="1133" w:type="dxa"/>
          </w:tcPr>
          <w:p w14:paraId="6D93D815" w14:textId="77777777" w:rsidR="00940027" w:rsidRDefault="00940027">
            <w:pPr>
              <w:pStyle w:val="OtherTableBody"/>
            </w:pPr>
            <w:r>
              <w:t>2.A.14.4</w:t>
            </w:r>
          </w:p>
        </w:tc>
      </w:tr>
      <w:tr w:rsidR="00940027" w14:paraId="7141C915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8FB9568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569F7FC3" w14:textId="77777777" w:rsidR="00940027" w:rsidRDefault="00940027">
            <w:pPr>
              <w:pStyle w:val="OtherTableBody"/>
            </w:pPr>
            <w:r>
              <w:t>0171</w:t>
            </w:r>
          </w:p>
        </w:tc>
        <w:tc>
          <w:tcPr>
            <w:tcW w:w="6096" w:type="dxa"/>
          </w:tcPr>
          <w:p w14:paraId="3FF53288" w14:textId="77777777" w:rsidR="00940027" w:rsidRDefault="00940027">
            <w:pPr>
              <w:pStyle w:val="OtherTableBody"/>
            </w:pPr>
            <w:r>
              <w:t>Citizenship</w:t>
            </w:r>
          </w:p>
        </w:tc>
        <w:tc>
          <w:tcPr>
            <w:tcW w:w="1133" w:type="dxa"/>
          </w:tcPr>
          <w:p w14:paraId="3CA06B51" w14:textId="77777777" w:rsidR="00940027" w:rsidRDefault="00940027">
            <w:pPr>
              <w:pStyle w:val="OtherTableBody"/>
            </w:pPr>
            <w:r>
              <w:t>15.4.8.30</w:t>
            </w:r>
          </w:p>
        </w:tc>
      </w:tr>
      <w:tr w:rsidR="00940027" w14:paraId="2FA48864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3CC0F7D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467ACE68" w14:textId="77777777" w:rsidR="00940027" w:rsidRDefault="00940027">
            <w:pPr>
              <w:pStyle w:val="OtherTableBody"/>
            </w:pPr>
            <w:r>
              <w:t>0297</w:t>
            </w:r>
          </w:p>
        </w:tc>
        <w:tc>
          <w:tcPr>
            <w:tcW w:w="6096" w:type="dxa"/>
          </w:tcPr>
          <w:p w14:paraId="704D34C2" w14:textId="77777777" w:rsidR="00940027" w:rsidRDefault="00940027">
            <w:pPr>
              <w:pStyle w:val="OtherTableBody"/>
            </w:pPr>
            <w:r>
              <w:t>CN ID source</w:t>
            </w:r>
          </w:p>
        </w:tc>
        <w:tc>
          <w:tcPr>
            <w:tcW w:w="1133" w:type="dxa"/>
          </w:tcPr>
          <w:p w14:paraId="5CEDF388" w14:textId="77777777" w:rsidR="00940027" w:rsidRDefault="00940027">
            <w:pPr>
              <w:pStyle w:val="OtherTableBody"/>
            </w:pPr>
            <w:r>
              <w:t>2.A.55.9</w:t>
            </w:r>
          </w:p>
        </w:tc>
      </w:tr>
      <w:tr w:rsidR="00940027" w14:paraId="7EE7FB65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61131F4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6CB63E5F" w14:textId="77777777" w:rsidR="00940027" w:rsidRDefault="00940027">
            <w:pPr>
              <w:pStyle w:val="OtherTableBody"/>
            </w:pPr>
            <w:r>
              <w:t>0396</w:t>
            </w:r>
          </w:p>
        </w:tc>
        <w:tc>
          <w:tcPr>
            <w:tcW w:w="6096" w:type="dxa"/>
          </w:tcPr>
          <w:p w14:paraId="2683AF76" w14:textId="77777777" w:rsidR="00940027" w:rsidRDefault="00940027">
            <w:pPr>
              <w:pStyle w:val="OtherTableBody"/>
            </w:pPr>
            <w:r>
              <w:t>Coding system</w:t>
            </w:r>
          </w:p>
        </w:tc>
        <w:tc>
          <w:tcPr>
            <w:tcW w:w="1133" w:type="dxa"/>
          </w:tcPr>
          <w:p w14:paraId="24EEF98A" w14:textId="77777777" w:rsidR="00940027" w:rsidRDefault="00940027">
            <w:pPr>
              <w:pStyle w:val="OtherTableBody"/>
            </w:pPr>
            <w:r>
              <w:t>2.17.4</w:t>
            </w:r>
          </w:p>
        </w:tc>
      </w:tr>
      <w:tr w:rsidR="00940027" w14:paraId="750ED6C4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4A450D9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4EBE51C0" w14:textId="77777777" w:rsidR="00940027" w:rsidRDefault="00940027">
            <w:pPr>
              <w:pStyle w:val="OtherTableBody"/>
            </w:pPr>
            <w:r>
              <w:t>0387</w:t>
            </w:r>
          </w:p>
        </w:tc>
        <w:tc>
          <w:tcPr>
            <w:tcW w:w="6096" w:type="dxa"/>
          </w:tcPr>
          <w:p w14:paraId="76530013" w14:textId="77777777" w:rsidR="00940027" w:rsidRDefault="00940027">
            <w:pPr>
              <w:pStyle w:val="OtherTableBody"/>
            </w:pPr>
            <w:r>
              <w:t>Command response</w:t>
            </w:r>
          </w:p>
        </w:tc>
        <w:tc>
          <w:tcPr>
            <w:tcW w:w="1133" w:type="dxa"/>
          </w:tcPr>
          <w:p w14:paraId="6936C41F" w14:textId="77777777" w:rsidR="00940027" w:rsidRDefault="00940027">
            <w:pPr>
              <w:pStyle w:val="OtherTableBody"/>
            </w:pPr>
            <w:r>
              <w:t>13.4.6.1</w:t>
            </w:r>
          </w:p>
        </w:tc>
      </w:tr>
      <w:tr w:rsidR="00940027" w14:paraId="01E7E3F3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552008F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45EC4265" w14:textId="77777777" w:rsidR="00940027" w:rsidRDefault="00940027">
            <w:pPr>
              <w:pStyle w:val="OtherTableBody"/>
            </w:pPr>
            <w:r>
              <w:t>0364</w:t>
            </w:r>
          </w:p>
        </w:tc>
        <w:tc>
          <w:tcPr>
            <w:tcW w:w="6096" w:type="dxa"/>
          </w:tcPr>
          <w:p w14:paraId="13BBEB5F" w14:textId="77777777" w:rsidR="00940027" w:rsidRDefault="00940027">
            <w:pPr>
              <w:pStyle w:val="OtherTableBody"/>
            </w:pPr>
            <w:r>
              <w:t>Comment type</w:t>
            </w:r>
          </w:p>
        </w:tc>
        <w:tc>
          <w:tcPr>
            <w:tcW w:w="1133" w:type="dxa"/>
          </w:tcPr>
          <w:p w14:paraId="2B414459" w14:textId="77777777" w:rsidR="00940027" w:rsidRDefault="00940027">
            <w:pPr>
              <w:pStyle w:val="OtherTableBody"/>
            </w:pPr>
            <w:r>
              <w:t>2.15.10.4</w:t>
            </w:r>
          </w:p>
        </w:tc>
      </w:tr>
      <w:tr w:rsidR="00940027" w14:paraId="13C0B575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8209E0C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565BF1C0" w14:textId="77777777" w:rsidR="00940027" w:rsidRDefault="00940027">
            <w:pPr>
              <w:pStyle w:val="OtherTableBody"/>
            </w:pPr>
            <w:r>
              <w:t>0512</w:t>
            </w:r>
          </w:p>
        </w:tc>
        <w:tc>
          <w:tcPr>
            <w:tcW w:w="6096" w:type="dxa"/>
          </w:tcPr>
          <w:p w14:paraId="205636DB" w14:textId="77777777" w:rsidR="00940027" w:rsidRDefault="00940027">
            <w:pPr>
              <w:pStyle w:val="OtherTableBody"/>
            </w:pPr>
            <w:r>
              <w:t>Commercial Product</w:t>
            </w:r>
          </w:p>
        </w:tc>
        <w:tc>
          <w:tcPr>
            <w:tcW w:w="1133" w:type="dxa"/>
          </w:tcPr>
          <w:p w14:paraId="26833CD0" w14:textId="77777777" w:rsidR="00940027" w:rsidRDefault="00940027">
            <w:pPr>
              <w:pStyle w:val="OtherTableBody"/>
            </w:pPr>
            <w:r>
              <w:t>4.21.2.8</w:t>
            </w:r>
          </w:p>
        </w:tc>
      </w:tr>
      <w:tr w:rsidR="00940027" w14:paraId="3EA7F968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2FDFE54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4512B887" w14:textId="77777777" w:rsidR="00940027" w:rsidRDefault="00940027">
            <w:pPr>
              <w:pStyle w:val="OtherTableBody"/>
            </w:pPr>
            <w:r>
              <w:t>0042</w:t>
            </w:r>
          </w:p>
        </w:tc>
        <w:tc>
          <w:tcPr>
            <w:tcW w:w="6096" w:type="dxa"/>
          </w:tcPr>
          <w:p w14:paraId="7A3DEEFA" w14:textId="77777777" w:rsidR="00940027" w:rsidRDefault="00940027">
            <w:pPr>
              <w:pStyle w:val="OtherTableBody"/>
            </w:pPr>
            <w:r>
              <w:t>Company Plan Code</w:t>
            </w:r>
          </w:p>
        </w:tc>
        <w:tc>
          <w:tcPr>
            <w:tcW w:w="1133" w:type="dxa"/>
          </w:tcPr>
          <w:p w14:paraId="3505E827" w14:textId="77777777" w:rsidR="00940027" w:rsidRDefault="00940027">
            <w:pPr>
              <w:pStyle w:val="OtherTableBody"/>
            </w:pPr>
            <w:r>
              <w:t>6.5.6.35</w:t>
            </w:r>
          </w:p>
        </w:tc>
      </w:tr>
      <w:tr w:rsidR="00940027" w14:paraId="66A1C99A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D17F16F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2A960352" w14:textId="77777777" w:rsidR="00940027" w:rsidRDefault="00940027">
            <w:pPr>
              <w:pStyle w:val="OtherTableBody"/>
            </w:pPr>
            <w:r>
              <w:t>0322</w:t>
            </w:r>
          </w:p>
        </w:tc>
        <w:tc>
          <w:tcPr>
            <w:tcW w:w="6096" w:type="dxa"/>
          </w:tcPr>
          <w:p w14:paraId="580A2C04" w14:textId="77777777" w:rsidR="00940027" w:rsidRDefault="00940027">
            <w:pPr>
              <w:pStyle w:val="OtherTableBody"/>
            </w:pPr>
            <w:r>
              <w:t>Completion Status for valid values.</w:t>
            </w:r>
          </w:p>
        </w:tc>
        <w:tc>
          <w:tcPr>
            <w:tcW w:w="1133" w:type="dxa"/>
          </w:tcPr>
          <w:p w14:paraId="19477D62" w14:textId="77777777" w:rsidR="00940027" w:rsidRDefault="00940027">
            <w:pPr>
              <w:pStyle w:val="OtherTableBody"/>
            </w:pPr>
            <w:r>
              <w:t>4.14.7.20</w:t>
            </w:r>
          </w:p>
        </w:tc>
      </w:tr>
      <w:tr w:rsidR="00940027" w14:paraId="276DF3C2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7C01134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4E60E62F" w14:textId="77777777" w:rsidR="00940027" w:rsidRDefault="00940027">
            <w:pPr>
              <w:pStyle w:val="OtherTableBody"/>
            </w:pPr>
            <w:r>
              <w:t>0523</w:t>
            </w:r>
          </w:p>
        </w:tc>
        <w:tc>
          <w:tcPr>
            <w:tcW w:w="6096" w:type="dxa"/>
          </w:tcPr>
          <w:p w14:paraId="766B814C" w14:textId="77777777" w:rsidR="00940027" w:rsidRDefault="00940027">
            <w:pPr>
              <w:pStyle w:val="OtherTableBody"/>
            </w:pPr>
            <w:r>
              <w:t>Computation type</w:t>
            </w:r>
          </w:p>
        </w:tc>
        <w:tc>
          <w:tcPr>
            <w:tcW w:w="1133" w:type="dxa"/>
          </w:tcPr>
          <w:p w14:paraId="154C33DA" w14:textId="77777777" w:rsidR="00940027" w:rsidRDefault="00940027">
            <w:pPr>
              <w:pStyle w:val="OtherTableBody"/>
            </w:pPr>
            <w:r>
              <w:t>2.A.19.3</w:t>
            </w:r>
          </w:p>
        </w:tc>
      </w:tr>
      <w:tr w:rsidR="00940027" w14:paraId="04C507A7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02D30D8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20B7A05E" w14:textId="77777777" w:rsidR="00940027" w:rsidRDefault="00940027">
            <w:pPr>
              <w:pStyle w:val="OtherTableBody"/>
            </w:pPr>
            <w:r>
              <w:t>0043</w:t>
            </w:r>
          </w:p>
        </w:tc>
        <w:tc>
          <w:tcPr>
            <w:tcW w:w="6096" w:type="dxa"/>
          </w:tcPr>
          <w:p w14:paraId="3F8FFE14" w14:textId="77777777" w:rsidR="00940027" w:rsidRDefault="00940027">
            <w:pPr>
              <w:pStyle w:val="OtherTableBody"/>
            </w:pPr>
            <w:r>
              <w:t>Condition Code</w:t>
            </w:r>
          </w:p>
        </w:tc>
        <w:tc>
          <w:tcPr>
            <w:tcW w:w="1133" w:type="dxa"/>
          </w:tcPr>
          <w:p w14:paraId="12132D7E" w14:textId="77777777" w:rsidR="00940027" w:rsidRDefault="00940027">
            <w:pPr>
              <w:pStyle w:val="OtherTableBody"/>
            </w:pPr>
            <w:r>
              <w:t>6.5.10.6</w:t>
            </w:r>
          </w:p>
        </w:tc>
      </w:tr>
      <w:tr w:rsidR="00940027" w14:paraId="758E2B08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15C35315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01571610" w14:textId="77777777" w:rsidR="00940027" w:rsidRDefault="00940027">
            <w:pPr>
              <w:pStyle w:val="OtherTableBody"/>
            </w:pPr>
            <w:r>
              <w:t>0177</w:t>
            </w:r>
          </w:p>
        </w:tc>
        <w:tc>
          <w:tcPr>
            <w:tcW w:w="6096" w:type="dxa"/>
          </w:tcPr>
          <w:p w14:paraId="04F61798" w14:textId="77777777" w:rsidR="00940027" w:rsidRDefault="00940027">
            <w:pPr>
              <w:pStyle w:val="OtherTableBody"/>
            </w:pPr>
            <w:r>
              <w:t>Confidentiality code</w:t>
            </w:r>
          </w:p>
        </w:tc>
        <w:tc>
          <w:tcPr>
            <w:tcW w:w="1133" w:type="dxa"/>
          </w:tcPr>
          <w:p w14:paraId="6FF3C309" w14:textId="77777777" w:rsidR="00940027" w:rsidRDefault="00940027">
            <w:pPr>
              <w:pStyle w:val="OtherTableBody"/>
            </w:pPr>
            <w:r>
              <w:t>8.8.8.30</w:t>
            </w:r>
          </w:p>
        </w:tc>
      </w:tr>
      <w:tr w:rsidR="00940027" w14:paraId="6F58C4FF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A15CF1C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61B75317" w14:textId="77777777" w:rsidR="00940027" w:rsidRDefault="00940027">
            <w:pPr>
              <w:pStyle w:val="OtherTableBody"/>
            </w:pPr>
            <w:r>
              <w:t>0499</w:t>
            </w:r>
          </w:p>
        </w:tc>
        <w:tc>
          <w:tcPr>
            <w:tcW w:w="6096" w:type="dxa"/>
          </w:tcPr>
          <w:p w14:paraId="50FB851A" w14:textId="77777777" w:rsidR="00940027" w:rsidRDefault="00940027">
            <w:pPr>
              <w:pStyle w:val="OtherTableBody"/>
            </w:pPr>
            <w:r>
              <w:t>Consent Bypass Reason</w:t>
            </w:r>
          </w:p>
        </w:tc>
        <w:tc>
          <w:tcPr>
            <w:tcW w:w="1133" w:type="dxa"/>
          </w:tcPr>
          <w:p w14:paraId="5C2E17E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9.9.4.20</w:t>
            </w:r>
          </w:p>
        </w:tc>
      </w:tr>
      <w:tr w:rsidR="00940027" w14:paraId="490BCF55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B8A6C0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850" w:type="dxa"/>
          </w:tcPr>
          <w:p w14:paraId="485F89C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0059</w:t>
            </w:r>
          </w:p>
        </w:tc>
        <w:tc>
          <w:tcPr>
            <w:tcW w:w="6096" w:type="dxa"/>
          </w:tcPr>
          <w:p w14:paraId="1435A8C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Consent Code</w:t>
            </w:r>
          </w:p>
        </w:tc>
        <w:tc>
          <w:tcPr>
            <w:tcW w:w="1133" w:type="dxa"/>
          </w:tcPr>
          <w:p w14:paraId="6999B6EF" w14:textId="77777777" w:rsidR="00940027" w:rsidRDefault="00940027">
            <w:pPr>
              <w:pStyle w:val="OtherTableBody"/>
            </w:pPr>
            <w:r>
              <w:t>6.5.4.13</w:t>
            </w:r>
          </w:p>
        </w:tc>
      </w:tr>
      <w:tr w:rsidR="00940027" w14:paraId="5DBAD50F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51DC7EB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428B6C9F" w14:textId="77777777" w:rsidR="00940027" w:rsidRDefault="00940027">
            <w:pPr>
              <w:pStyle w:val="OtherTableBody"/>
            </w:pPr>
            <w:r>
              <w:t>0500</w:t>
            </w:r>
          </w:p>
        </w:tc>
        <w:tc>
          <w:tcPr>
            <w:tcW w:w="6096" w:type="dxa"/>
          </w:tcPr>
          <w:p w14:paraId="79D2D8F7" w14:textId="77777777" w:rsidR="00940027" w:rsidRDefault="00940027">
            <w:pPr>
              <w:pStyle w:val="OtherTableBody"/>
            </w:pPr>
            <w:r>
              <w:t>Consent Disclosure Level</w:t>
            </w:r>
          </w:p>
        </w:tc>
        <w:tc>
          <w:tcPr>
            <w:tcW w:w="1133" w:type="dxa"/>
          </w:tcPr>
          <w:p w14:paraId="28DA675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9.9.4.21</w:t>
            </w:r>
          </w:p>
        </w:tc>
      </w:tr>
      <w:tr w:rsidR="00940027" w14:paraId="4DBBE81C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38C8E9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850" w:type="dxa"/>
          </w:tcPr>
          <w:p w14:paraId="2247378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0413</w:t>
            </w:r>
          </w:p>
        </w:tc>
        <w:tc>
          <w:tcPr>
            <w:tcW w:w="6096" w:type="dxa"/>
          </w:tcPr>
          <w:p w14:paraId="21294B5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Consent Identifier</w:t>
            </w:r>
          </w:p>
        </w:tc>
        <w:tc>
          <w:tcPr>
            <w:tcW w:w="1133" w:type="dxa"/>
          </w:tcPr>
          <w:p w14:paraId="483C55F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8.8.14.12</w:t>
            </w:r>
          </w:p>
        </w:tc>
      </w:tr>
      <w:tr w:rsidR="00940027" w14:paraId="1AAD6FA6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CC4572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HL7</w:t>
            </w:r>
          </w:p>
        </w:tc>
        <w:tc>
          <w:tcPr>
            <w:tcW w:w="850" w:type="dxa"/>
          </w:tcPr>
          <w:p w14:paraId="5350835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0497</w:t>
            </w:r>
          </w:p>
        </w:tc>
        <w:tc>
          <w:tcPr>
            <w:tcW w:w="6096" w:type="dxa"/>
          </w:tcPr>
          <w:p w14:paraId="52CB19A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Consent Mode</w:t>
            </w:r>
          </w:p>
        </w:tc>
        <w:tc>
          <w:tcPr>
            <w:tcW w:w="1133" w:type="dxa"/>
          </w:tcPr>
          <w:p w14:paraId="54A3602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9.9.4.10</w:t>
            </w:r>
          </w:p>
        </w:tc>
      </w:tr>
      <w:tr w:rsidR="00940027" w14:paraId="174DAE1C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AA0E9D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850" w:type="dxa"/>
          </w:tcPr>
          <w:p w14:paraId="5A38330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0501</w:t>
            </w:r>
          </w:p>
        </w:tc>
        <w:tc>
          <w:tcPr>
            <w:tcW w:w="6096" w:type="dxa"/>
          </w:tcPr>
          <w:p w14:paraId="390A5D6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Consent Non-Disclosure Reason</w:t>
            </w:r>
          </w:p>
        </w:tc>
        <w:tc>
          <w:tcPr>
            <w:tcW w:w="1133" w:type="dxa"/>
          </w:tcPr>
          <w:p w14:paraId="5DAED5D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9.9.4.22</w:t>
            </w:r>
          </w:p>
        </w:tc>
      </w:tr>
      <w:tr w:rsidR="00940027" w14:paraId="2E8463B2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1A1D335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HL7</w:t>
            </w:r>
          </w:p>
        </w:tc>
        <w:tc>
          <w:tcPr>
            <w:tcW w:w="850" w:type="dxa"/>
          </w:tcPr>
          <w:p w14:paraId="6D46D81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0498</w:t>
            </w:r>
          </w:p>
        </w:tc>
        <w:tc>
          <w:tcPr>
            <w:tcW w:w="6096" w:type="dxa"/>
          </w:tcPr>
          <w:p w14:paraId="51DD85A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Consent Status</w:t>
            </w:r>
          </w:p>
        </w:tc>
        <w:tc>
          <w:tcPr>
            <w:tcW w:w="1133" w:type="dxa"/>
          </w:tcPr>
          <w:p w14:paraId="3A5D75F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9.9.4.11</w:t>
            </w:r>
          </w:p>
        </w:tc>
      </w:tr>
      <w:tr w:rsidR="00940027" w14:paraId="57C96AFC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7F1760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850" w:type="dxa"/>
          </w:tcPr>
          <w:p w14:paraId="75491C7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0496</w:t>
            </w:r>
          </w:p>
        </w:tc>
        <w:tc>
          <w:tcPr>
            <w:tcW w:w="6096" w:type="dxa"/>
          </w:tcPr>
          <w:p w14:paraId="10D5F71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Consent Type</w:t>
            </w:r>
          </w:p>
        </w:tc>
        <w:tc>
          <w:tcPr>
            <w:tcW w:w="1133" w:type="dxa"/>
          </w:tcPr>
          <w:p w14:paraId="7B7522E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9.9.4.2</w:t>
            </w:r>
          </w:p>
        </w:tc>
      </w:tr>
      <w:tr w:rsidR="00940027" w14:paraId="49111547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51A28A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850" w:type="dxa"/>
          </w:tcPr>
          <w:p w14:paraId="37975A9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0222</w:t>
            </w:r>
          </w:p>
        </w:tc>
        <w:tc>
          <w:tcPr>
            <w:tcW w:w="6096" w:type="dxa"/>
          </w:tcPr>
          <w:p w14:paraId="447B930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Contact Reason</w:t>
            </w:r>
          </w:p>
        </w:tc>
        <w:tc>
          <w:tcPr>
            <w:tcW w:w="1133" w:type="dxa"/>
          </w:tcPr>
          <w:p w14:paraId="53C509A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6.5.5.47</w:t>
            </w:r>
          </w:p>
        </w:tc>
      </w:tr>
      <w:tr w:rsidR="00940027" w14:paraId="5B7A7AF7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F6A200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850" w:type="dxa"/>
          </w:tcPr>
          <w:p w14:paraId="155C9C1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0131</w:t>
            </w:r>
          </w:p>
        </w:tc>
        <w:tc>
          <w:tcPr>
            <w:tcW w:w="6096" w:type="dxa"/>
          </w:tcPr>
          <w:p w14:paraId="1CDC0FF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Contact Role</w:t>
            </w:r>
          </w:p>
        </w:tc>
        <w:tc>
          <w:tcPr>
            <w:tcW w:w="1133" w:type="dxa"/>
          </w:tcPr>
          <w:p w14:paraId="415E589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3.4.5.7</w:t>
            </w:r>
          </w:p>
        </w:tc>
      </w:tr>
      <w:tr w:rsidR="00940027" w14:paraId="5CE5A6CF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4CC403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850" w:type="dxa"/>
          </w:tcPr>
          <w:p w14:paraId="2AC7E90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0544</w:t>
            </w:r>
          </w:p>
        </w:tc>
        <w:tc>
          <w:tcPr>
            <w:tcW w:w="6096" w:type="dxa"/>
          </w:tcPr>
          <w:p w14:paraId="5242843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Container Condition</w:t>
            </w:r>
          </w:p>
        </w:tc>
        <w:tc>
          <w:tcPr>
            <w:tcW w:w="1133" w:type="dxa"/>
          </w:tcPr>
          <w:p w14:paraId="5CD7C67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7.4.3.28</w:t>
            </w:r>
          </w:p>
        </w:tc>
      </w:tr>
      <w:tr w:rsidR="00940027" w14:paraId="03B7FA67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13D3C6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HL7</w:t>
            </w:r>
          </w:p>
        </w:tc>
        <w:tc>
          <w:tcPr>
            <w:tcW w:w="850" w:type="dxa"/>
          </w:tcPr>
          <w:p w14:paraId="5542EFC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0370</w:t>
            </w:r>
          </w:p>
        </w:tc>
        <w:tc>
          <w:tcPr>
            <w:tcW w:w="6096" w:type="dxa"/>
          </w:tcPr>
          <w:p w14:paraId="03F6176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Container status</w:t>
            </w:r>
          </w:p>
        </w:tc>
        <w:tc>
          <w:tcPr>
            <w:tcW w:w="1133" w:type="dxa"/>
          </w:tcPr>
          <w:p w14:paraId="12EC063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13.4.3.8</w:t>
            </w:r>
          </w:p>
        </w:tc>
      </w:tr>
      <w:tr w:rsidR="00940027" w14:paraId="3EBBACF1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40DE34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HL7</w:t>
            </w:r>
          </w:p>
        </w:tc>
        <w:tc>
          <w:tcPr>
            <w:tcW w:w="850" w:type="dxa"/>
          </w:tcPr>
          <w:p w14:paraId="63D5454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0398</w:t>
            </w:r>
          </w:p>
        </w:tc>
        <w:tc>
          <w:tcPr>
            <w:tcW w:w="6096" w:type="dxa"/>
          </w:tcPr>
          <w:p w14:paraId="07CEB15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Continuation style code</w:t>
            </w:r>
          </w:p>
        </w:tc>
        <w:tc>
          <w:tcPr>
            <w:tcW w:w="1133" w:type="dxa"/>
          </w:tcPr>
          <w:p w14:paraId="1F774C6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2.15.4.2</w:t>
            </w:r>
          </w:p>
        </w:tc>
      </w:tr>
      <w:tr w:rsidR="00940027" w14:paraId="76292CC5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0E66DF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850" w:type="dxa"/>
          </w:tcPr>
          <w:p w14:paraId="63169E4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0044</w:t>
            </w:r>
          </w:p>
        </w:tc>
        <w:tc>
          <w:tcPr>
            <w:tcW w:w="6096" w:type="dxa"/>
          </w:tcPr>
          <w:p w14:paraId="75C4324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Contract Code</w:t>
            </w:r>
          </w:p>
        </w:tc>
        <w:tc>
          <w:tcPr>
            <w:tcW w:w="1133" w:type="dxa"/>
          </w:tcPr>
          <w:p w14:paraId="02C90DF5" w14:textId="77777777" w:rsidR="00940027" w:rsidRDefault="00940027">
            <w:pPr>
              <w:pStyle w:val="OtherTableBody"/>
            </w:pPr>
            <w:r>
              <w:t>3.4.3.24</w:t>
            </w:r>
          </w:p>
        </w:tc>
      </w:tr>
      <w:tr w:rsidR="00940027" w14:paraId="597308BA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4A76753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453398F8" w14:textId="77777777" w:rsidR="00940027" w:rsidRDefault="00940027">
            <w:pPr>
              <w:pStyle w:val="OtherTableBody"/>
            </w:pPr>
            <w:r>
              <w:t>0477</w:t>
            </w:r>
          </w:p>
        </w:tc>
        <w:tc>
          <w:tcPr>
            <w:tcW w:w="6096" w:type="dxa"/>
          </w:tcPr>
          <w:p w14:paraId="67803650" w14:textId="77777777" w:rsidR="00940027" w:rsidRDefault="00940027">
            <w:pPr>
              <w:pStyle w:val="OtherTableBody"/>
            </w:pPr>
            <w:r>
              <w:t>Controlled Substance Schedule*</w:t>
            </w:r>
          </w:p>
        </w:tc>
        <w:tc>
          <w:tcPr>
            <w:tcW w:w="1133" w:type="dxa"/>
          </w:tcPr>
          <w:p w14:paraId="3CB07B32" w14:textId="77777777" w:rsidR="00940027" w:rsidRDefault="00940027">
            <w:pPr>
              <w:pStyle w:val="OtherTableBody"/>
            </w:pPr>
            <w:r>
              <w:t>4.14.4.35</w:t>
            </w:r>
          </w:p>
        </w:tc>
      </w:tr>
      <w:tr w:rsidR="00940027" w14:paraId="2ADC2FC8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D22A010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24634D25" w14:textId="77777777" w:rsidR="00940027" w:rsidRDefault="00940027">
            <w:pPr>
              <w:pStyle w:val="OtherTableBody"/>
            </w:pPr>
            <w:r>
              <w:t>0173</w:t>
            </w:r>
          </w:p>
        </w:tc>
        <w:tc>
          <w:tcPr>
            <w:tcW w:w="6096" w:type="dxa"/>
          </w:tcPr>
          <w:p w14:paraId="10935B49" w14:textId="77777777" w:rsidR="00940027" w:rsidRDefault="00940027">
            <w:pPr>
              <w:pStyle w:val="OtherTableBody"/>
            </w:pPr>
            <w:r>
              <w:t>Coordination of Benefits</w:t>
            </w:r>
          </w:p>
        </w:tc>
        <w:tc>
          <w:tcPr>
            <w:tcW w:w="1133" w:type="dxa"/>
          </w:tcPr>
          <w:p w14:paraId="0021C701" w14:textId="77777777" w:rsidR="00940027" w:rsidRDefault="00940027">
            <w:pPr>
              <w:pStyle w:val="OtherTableBody"/>
            </w:pPr>
            <w:r>
              <w:t>6.5.6.21</w:t>
            </w:r>
          </w:p>
        </w:tc>
      </w:tr>
      <w:tr w:rsidR="00940027" w14:paraId="1AE84366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C21CAE5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1771A71C" w14:textId="77777777" w:rsidR="00940027" w:rsidRDefault="00940027">
            <w:pPr>
              <w:pStyle w:val="OtherTableBody"/>
            </w:pPr>
            <w:r>
              <w:t>0539</w:t>
            </w:r>
          </w:p>
        </w:tc>
        <w:tc>
          <w:tcPr>
            <w:tcW w:w="6096" w:type="dxa"/>
          </w:tcPr>
          <w:p w14:paraId="7E249092" w14:textId="77777777" w:rsidR="00940027" w:rsidRDefault="00940027">
            <w:pPr>
              <w:pStyle w:val="OtherTableBody"/>
            </w:pPr>
            <w:r>
              <w:t>Cost Center Code</w:t>
            </w:r>
          </w:p>
        </w:tc>
        <w:tc>
          <w:tcPr>
            <w:tcW w:w="1133" w:type="dxa"/>
          </w:tcPr>
          <w:p w14:paraId="5BCB221B" w14:textId="77777777" w:rsidR="00940027" w:rsidRDefault="00940027">
            <w:pPr>
              <w:pStyle w:val="OtherTableBody"/>
            </w:pPr>
            <w:r>
              <w:t>15.4.8.36</w:t>
            </w:r>
          </w:p>
        </w:tc>
      </w:tr>
      <w:tr w:rsidR="00940027" w14:paraId="61E9DB01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B6E4E82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31C6C2BE" w14:textId="77777777" w:rsidR="00940027" w:rsidRDefault="00940027">
            <w:pPr>
              <w:pStyle w:val="OtherTableBody"/>
            </w:pPr>
            <w:r>
              <w:t>0399</w:t>
            </w:r>
          </w:p>
        </w:tc>
        <w:tc>
          <w:tcPr>
            <w:tcW w:w="6096" w:type="dxa"/>
          </w:tcPr>
          <w:p w14:paraId="3129D3FB" w14:textId="77777777" w:rsidR="00940027" w:rsidRDefault="00940027">
            <w:pPr>
              <w:pStyle w:val="OtherTableBody"/>
            </w:pPr>
            <w:r>
              <w:t>Country code</w:t>
            </w:r>
          </w:p>
        </w:tc>
        <w:tc>
          <w:tcPr>
            <w:tcW w:w="1133" w:type="dxa"/>
          </w:tcPr>
          <w:p w14:paraId="2CB61FAC" w14:textId="77777777" w:rsidR="00940027" w:rsidRDefault="00940027">
            <w:pPr>
              <w:pStyle w:val="OtherTableBody"/>
            </w:pPr>
            <w:r>
              <w:t>2.15.9.17</w:t>
            </w:r>
          </w:p>
        </w:tc>
      </w:tr>
      <w:tr w:rsidR="00940027" w14:paraId="76E75A3A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383A72D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4CB1662E" w14:textId="77777777" w:rsidR="00940027" w:rsidRDefault="00940027">
            <w:pPr>
              <w:pStyle w:val="OtherTableBody"/>
            </w:pPr>
            <w:r>
              <w:t>0289</w:t>
            </w:r>
          </w:p>
        </w:tc>
        <w:tc>
          <w:tcPr>
            <w:tcW w:w="6096" w:type="dxa"/>
          </w:tcPr>
          <w:p w14:paraId="4CA9BDB7" w14:textId="77777777" w:rsidR="00940027" w:rsidRDefault="00940027">
            <w:pPr>
              <w:pStyle w:val="OtherTableBody"/>
            </w:pPr>
            <w:r>
              <w:t>County/parish</w:t>
            </w:r>
          </w:p>
        </w:tc>
        <w:tc>
          <w:tcPr>
            <w:tcW w:w="1133" w:type="dxa"/>
          </w:tcPr>
          <w:p w14:paraId="26DFE88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15.4.2.21</w:t>
            </w:r>
          </w:p>
        </w:tc>
      </w:tr>
      <w:tr w:rsidR="00940027" w14:paraId="5DFC1958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47D5A3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850" w:type="dxa"/>
          </w:tcPr>
          <w:p w14:paraId="77FA75E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0045</w:t>
            </w:r>
          </w:p>
        </w:tc>
        <w:tc>
          <w:tcPr>
            <w:tcW w:w="6096" w:type="dxa"/>
          </w:tcPr>
          <w:p w14:paraId="5E89DFC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Courtesy Code</w:t>
            </w:r>
          </w:p>
        </w:tc>
        <w:tc>
          <w:tcPr>
            <w:tcW w:w="1133" w:type="dxa"/>
          </w:tcPr>
          <w:p w14:paraId="6A5BC75D" w14:textId="77777777" w:rsidR="00940027" w:rsidRDefault="00940027">
            <w:pPr>
              <w:pStyle w:val="OtherTableBody"/>
            </w:pPr>
            <w:r>
              <w:t>3.4.3.22</w:t>
            </w:r>
          </w:p>
        </w:tc>
      </w:tr>
      <w:tr w:rsidR="00940027" w14:paraId="74CB0462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B6527A7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62AEED9C" w14:textId="77777777" w:rsidR="00940027" w:rsidRDefault="00940027">
            <w:pPr>
              <w:pStyle w:val="OtherTableBody"/>
            </w:pPr>
            <w:r>
              <w:t>0309</w:t>
            </w:r>
          </w:p>
        </w:tc>
        <w:tc>
          <w:tcPr>
            <w:tcW w:w="6096" w:type="dxa"/>
          </w:tcPr>
          <w:p w14:paraId="6BDE5F7F" w14:textId="77777777" w:rsidR="00940027" w:rsidRDefault="00940027">
            <w:pPr>
              <w:pStyle w:val="OtherTableBody"/>
            </w:pPr>
            <w:r>
              <w:t>Coverage Type</w:t>
            </w:r>
          </w:p>
        </w:tc>
        <w:tc>
          <w:tcPr>
            <w:tcW w:w="1133" w:type="dxa"/>
          </w:tcPr>
          <w:p w14:paraId="4D028592" w14:textId="77777777" w:rsidR="00940027" w:rsidRDefault="00940027">
            <w:pPr>
              <w:pStyle w:val="OtherTableBody"/>
            </w:pPr>
            <w:r>
              <w:t>6.5.6.47</w:t>
            </w:r>
          </w:p>
        </w:tc>
      </w:tr>
      <w:tr w:rsidR="00940027" w14:paraId="0CA3AE12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B741558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1F63A09F" w14:textId="77777777" w:rsidR="00940027" w:rsidRDefault="00940027">
            <w:pPr>
              <w:pStyle w:val="OtherTableBody"/>
            </w:pPr>
            <w:r>
              <w:t>0298</w:t>
            </w:r>
          </w:p>
        </w:tc>
        <w:tc>
          <w:tcPr>
            <w:tcW w:w="6096" w:type="dxa"/>
          </w:tcPr>
          <w:p w14:paraId="4C15AA75" w14:textId="77777777" w:rsidR="00940027" w:rsidRDefault="00940027">
            <w:pPr>
              <w:pStyle w:val="OtherTableBody"/>
            </w:pPr>
            <w:r>
              <w:t>CP range type</w:t>
            </w:r>
          </w:p>
        </w:tc>
        <w:tc>
          <w:tcPr>
            <w:tcW w:w="1133" w:type="dxa"/>
          </w:tcPr>
          <w:p w14:paraId="76393B45" w14:textId="77777777" w:rsidR="00940027" w:rsidRDefault="00940027">
            <w:pPr>
              <w:pStyle w:val="OtherTableBody"/>
            </w:pPr>
            <w:r>
              <w:t>2.A.10.7</w:t>
            </w:r>
          </w:p>
        </w:tc>
      </w:tr>
      <w:tr w:rsidR="00940027" w14:paraId="220197E3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E59A082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4F6F8F5D" w14:textId="77777777" w:rsidR="00940027" w:rsidRDefault="00940027">
            <w:pPr>
              <w:pStyle w:val="OtherTableBody"/>
            </w:pPr>
            <w:r>
              <w:t>0046</w:t>
            </w:r>
          </w:p>
        </w:tc>
        <w:tc>
          <w:tcPr>
            <w:tcW w:w="6096" w:type="dxa"/>
          </w:tcPr>
          <w:p w14:paraId="05DBD19C" w14:textId="77777777" w:rsidR="00940027" w:rsidRDefault="00940027">
            <w:pPr>
              <w:pStyle w:val="OtherTableBody"/>
            </w:pPr>
            <w:r>
              <w:t>Credit Rating</w:t>
            </w:r>
          </w:p>
        </w:tc>
        <w:tc>
          <w:tcPr>
            <w:tcW w:w="1133" w:type="dxa"/>
          </w:tcPr>
          <w:p w14:paraId="5D04F396" w14:textId="77777777" w:rsidR="00940027" w:rsidRDefault="00940027">
            <w:pPr>
              <w:pStyle w:val="OtherTableBody"/>
            </w:pPr>
            <w:r>
              <w:t>3.4.3.23</w:t>
            </w:r>
          </w:p>
        </w:tc>
      </w:tr>
      <w:tr w:rsidR="00940027" w14:paraId="2D56E8BE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22CA380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75893CA3" w14:textId="77777777" w:rsidR="00940027" w:rsidRDefault="00940027">
            <w:pPr>
              <w:pStyle w:val="OtherTableBody"/>
            </w:pPr>
            <w:r>
              <w:t>0353</w:t>
            </w:r>
          </w:p>
        </w:tc>
        <w:tc>
          <w:tcPr>
            <w:tcW w:w="6096" w:type="dxa"/>
          </w:tcPr>
          <w:p w14:paraId="2CE842EF" w14:textId="77777777" w:rsidR="00940027" w:rsidRDefault="00940027">
            <w:pPr>
              <w:pStyle w:val="OtherTableBody"/>
            </w:pPr>
            <w:r>
              <w:t>CWE statuses</w:t>
            </w:r>
          </w:p>
        </w:tc>
        <w:tc>
          <w:tcPr>
            <w:tcW w:w="1133" w:type="dxa"/>
          </w:tcPr>
          <w:p w14:paraId="655C9F44" w14:textId="77777777" w:rsidR="00940027" w:rsidRDefault="00940027">
            <w:pPr>
              <w:pStyle w:val="OtherTableBody"/>
            </w:pPr>
            <w:r>
              <w:t>2.A.13</w:t>
            </w:r>
          </w:p>
        </w:tc>
      </w:tr>
      <w:tr w:rsidR="00940027" w14:paraId="3E281199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A2B9038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7448B452" w14:textId="77777777" w:rsidR="00940027" w:rsidRDefault="00940027">
            <w:pPr>
              <w:pStyle w:val="OtherTableBody"/>
            </w:pPr>
            <w:r>
              <w:t>0505</w:t>
            </w:r>
          </w:p>
        </w:tc>
        <w:tc>
          <w:tcPr>
            <w:tcW w:w="6096" w:type="dxa"/>
          </w:tcPr>
          <w:p w14:paraId="243A90EC" w14:textId="77777777" w:rsidR="00940027" w:rsidRDefault="00940027">
            <w:pPr>
              <w:pStyle w:val="OtherTableBody"/>
            </w:pPr>
            <w:r>
              <w:t>Cyclic Entry/Exit Indicator</w:t>
            </w:r>
          </w:p>
        </w:tc>
        <w:tc>
          <w:tcPr>
            <w:tcW w:w="1133" w:type="dxa"/>
          </w:tcPr>
          <w:p w14:paraId="75D66D32" w14:textId="77777777" w:rsidR="00940027" w:rsidRDefault="00940027">
            <w:pPr>
              <w:pStyle w:val="OtherTableBody"/>
            </w:pPr>
            <w:r>
              <w:t>4.5.5.7</w:t>
            </w:r>
          </w:p>
        </w:tc>
      </w:tr>
      <w:tr w:rsidR="00940027" w14:paraId="60062DF8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237ECEE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568931D6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6096" w:type="dxa"/>
          </w:tcPr>
          <w:p w14:paraId="6849D49A" w14:textId="77777777" w:rsidR="00940027" w:rsidRDefault="00940027">
            <w:pPr>
              <w:pStyle w:val="OtherTableBody"/>
            </w:pPr>
            <w:r>
              <w:t>Data types</w:t>
            </w:r>
          </w:p>
        </w:tc>
        <w:tc>
          <w:tcPr>
            <w:tcW w:w="1133" w:type="dxa"/>
          </w:tcPr>
          <w:p w14:paraId="736E0D6E" w14:textId="77777777" w:rsidR="00940027" w:rsidRDefault="00940027">
            <w:pPr>
              <w:pStyle w:val="OtherTableBody"/>
            </w:pPr>
            <w:r>
              <w:t>2.16</w:t>
            </w:r>
          </w:p>
        </w:tc>
      </w:tr>
      <w:tr w:rsidR="00940027" w14:paraId="7EFCA51B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81E6A6B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71E57737" w14:textId="77777777" w:rsidR="00940027" w:rsidRDefault="00940027">
            <w:pPr>
              <w:pStyle w:val="OtherTableBody"/>
            </w:pPr>
            <w:r>
              <w:t>0158</w:t>
            </w:r>
          </w:p>
        </w:tc>
        <w:tc>
          <w:tcPr>
            <w:tcW w:w="6096" w:type="dxa"/>
          </w:tcPr>
          <w:p w14:paraId="0B1B6BD9" w14:textId="77777777" w:rsidR="00940027" w:rsidRDefault="00940027">
            <w:pPr>
              <w:pStyle w:val="OtherTableBody"/>
            </w:pPr>
            <w:r>
              <w:t>Date/time selection qualifier</w:t>
            </w:r>
          </w:p>
        </w:tc>
        <w:tc>
          <w:tcPr>
            <w:tcW w:w="1133" w:type="dxa"/>
          </w:tcPr>
          <w:p w14:paraId="360528D8" w14:textId="77777777" w:rsidR="00940027" w:rsidRDefault="00940027">
            <w:pPr>
              <w:pStyle w:val="OtherTableBody"/>
            </w:pPr>
            <w:r>
              <w:t>5.10.5.5.8</w:t>
            </w:r>
          </w:p>
        </w:tc>
      </w:tr>
      <w:tr w:rsidR="00940027" w14:paraId="2991734F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D56F751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4C5AB7AA" w14:textId="77777777" w:rsidR="00940027" w:rsidRDefault="00940027">
            <w:pPr>
              <w:pStyle w:val="OtherTableBody"/>
            </w:pPr>
            <w:r>
              <w:t>0149</w:t>
            </w:r>
          </w:p>
        </w:tc>
        <w:tc>
          <w:tcPr>
            <w:tcW w:w="6096" w:type="dxa"/>
          </w:tcPr>
          <w:p w14:paraId="4F44DB69" w14:textId="77777777" w:rsidR="00940027" w:rsidRDefault="00940027">
            <w:pPr>
              <w:pStyle w:val="OtherTableBody"/>
            </w:pPr>
            <w:r>
              <w:t>Day type</w:t>
            </w:r>
          </w:p>
        </w:tc>
        <w:tc>
          <w:tcPr>
            <w:tcW w:w="1133" w:type="dxa"/>
          </w:tcPr>
          <w:p w14:paraId="1FA21F24" w14:textId="77777777" w:rsidR="00940027" w:rsidRDefault="00940027">
            <w:pPr>
              <w:pStyle w:val="OtherTableBody"/>
            </w:pPr>
            <w:r>
              <w:t>2.A.23.1</w:t>
            </w:r>
          </w:p>
        </w:tc>
      </w:tr>
      <w:tr w:rsidR="00940027" w14:paraId="0751B8AF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C015F43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6BB064B4" w14:textId="77777777" w:rsidR="00940027" w:rsidRDefault="00940027">
            <w:pPr>
              <w:pStyle w:val="OtherTableBody"/>
            </w:pPr>
            <w:r>
              <w:t>0267</w:t>
            </w:r>
          </w:p>
        </w:tc>
        <w:tc>
          <w:tcPr>
            <w:tcW w:w="6096" w:type="dxa"/>
          </w:tcPr>
          <w:p w14:paraId="691445A6" w14:textId="77777777" w:rsidR="00940027" w:rsidRDefault="00940027">
            <w:pPr>
              <w:pStyle w:val="OtherTableBody"/>
            </w:pPr>
            <w:r>
              <w:t>Days of the week</w:t>
            </w:r>
          </w:p>
        </w:tc>
        <w:tc>
          <w:tcPr>
            <w:tcW w:w="1133" w:type="dxa"/>
          </w:tcPr>
          <w:p w14:paraId="49C0DFAC" w14:textId="77777777" w:rsidR="00940027" w:rsidRDefault="00940027">
            <w:pPr>
              <w:pStyle w:val="OtherTableBody"/>
            </w:pPr>
            <w:r>
              <w:t>8.9.5.10</w:t>
            </w:r>
          </w:p>
        </w:tc>
      </w:tr>
      <w:tr w:rsidR="00940027" w14:paraId="4723992E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526B3F7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18D2F2E2" w14:textId="77777777" w:rsidR="00940027" w:rsidRDefault="00940027">
            <w:pPr>
              <w:pStyle w:val="OtherTableBody"/>
            </w:pPr>
            <w:r>
              <w:t>0107</w:t>
            </w:r>
          </w:p>
        </w:tc>
        <w:tc>
          <w:tcPr>
            <w:tcW w:w="6096" w:type="dxa"/>
          </w:tcPr>
          <w:p w14:paraId="6FBC8E02" w14:textId="77777777" w:rsidR="00940027" w:rsidRDefault="00940027">
            <w:pPr>
              <w:pStyle w:val="OtherTableBody"/>
            </w:pPr>
            <w:r>
              <w:t>Deferred response type</w:t>
            </w:r>
          </w:p>
        </w:tc>
        <w:tc>
          <w:tcPr>
            <w:tcW w:w="1133" w:type="dxa"/>
          </w:tcPr>
          <w:p w14:paraId="2FA0CEA0" w14:textId="77777777" w:rsidR="00940027" w:rsidRDefault="00940027">
            <w:pPr>
              <w:pStyle w:val="OtherTableBody"/>
            </w:pPr>
            <w:r>
              <w:t>5.10.5.4.5</w:t>
            </w:r>
          </w:p>
        </w:tc>
      </w:tr>
      <w:tr w:rsidR="00940027" w14:paraId="4D9927A1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BB8575F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29FCB34D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6096" w:type="dxa"/>
          </w:tcPr>
          <w:p w14:paraId="5E775801" w14:textId="77777777" w:rsidR="00940027" w:rsidRDefault="00940027">
            <w:pPr>
              <w:pStyle w:val="OtherTableBody"/>
            </w:pPr>
            <w:r>
              <w:t>Degree/license/certificate</w:t>
            </w:r>
          </w:p>
        </w:tc>
        <w:tc>
          <w:tcPr>
            <w:tcW w:w="1133" w:type="dxa"/>
          </w:tcPr>
          <w:p w14:paraId="2377FFB2" w14:textId="77777777" w:rsidR="00940027" w:rsidRDefault="00940027">
            <w:pPr>
              <w:pStyle w:val="OtherTableBody"/>
            </w:pPr>
            <w:r>
              <w:t>2.A.88.7</w:t>
            </w:r>
          </w:p>
        </w:tc>
      </w:tr>
      <w:tr w:rsidR="00940027" w14:paraId="135394EC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7922EC6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0E1908E5" w14:textId="77777777" w:rsidR="00940027" w:rsidRDefault="00940027">
            <w:pPr>
              <w:pStyle w:val="OtherTableBody"/>
            </w:pPr>
            <w:r>
              <w:t>0111</w:t>
            </w:r>
          </w:p>
        </w:tc>
        <w:tc>
          <w:tcPr>
            <w:tcW w:w="6096" w:type="dxa"/>
          </w:tcPr>
          <w:p w14:paraId="7176FE0C" w14:textId="77777777" w:rsidR="00940027" w:rsidRDefault="00940027">
            <w:pPr>
              <w:pStyle w:val="OtherTableBody"/>
            </w:pPr>
            <w:r>
              <w:t>Delete Account Code</w:t>
            </w:r>
          </w:p>
        </w:tc>
        <w:tc>
          <w:tcPr>
            <w:tcW w:w="1133" w:type="dxa"/>
          </w:tcPr>
          <w:p w14:paraId="7CFD0FC9" w14:textId="77777777" w:rsidR="00940027" w:rsidRDefault="00940027">
            <w:pPr>
              <w:pStyle w:val="OtherTableBody"/>
            </w:pPr>
            <w:r>
              <w:t>3.4.3.34</w:t>
            </w:r>
          </w:p>
        </w:tc>
      </w:tr>
      <w:tr w:rsidR="00940027" w14:paraId="31DF4FA6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884E1CD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6CD7348F" w14:textId="77777777" w:rsidR="00940027" w:rsidRDefault="00940027">
            <w:pPr>
              <w:pStyle w:val="OtherTableBody"/>
            </w:pPr>
            <w:r>
              <w:t>0460</w:t>
            </w:r>
          </w:p>
        </w:tc>
        <w:tc>
          <w:tcPr>
            <w:tcW w:w="6096" w:type="dxa"/>
          </w:tcPr>
          <w:p w14:paraId="17084FE8" w14:textId="77777777" w:rsidR="00940027" w:rsidRDefault="00940027">
            <w:pPr>
              <w:pStyle w:val="OtherTableBody"/>
            </w:pPr>
            <w:r>
              <w:t>Denial or Rejection Code</w:t>
            </w:r>
          </w:p>
        </w:tc>
        <w:tc>
          <w:tcPr>
            <w:tcW w:w="1133" w:type="dxa"/>
          </w:tcPr>
          <w:p w14:paraId="34EE37CC" w14:textId="77777777" w:rsidR="00940027" w:rsidRDefault="00940027">
            <w:pPr>
              <w:pStyle w:val="OtherTableBody"/>
            </w:pPr>
            <w:r>
              <w:t>6.5.16.5</w:t>
            </w:r>
          </w:p>
        </w:tc>
      </w:tr>
      <w:tr w:rsidR="00940027" w14:paraId="50B77011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EFF522B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040024AD" w14:textId="77777777" w:rsidR="00940027" w:rsidRDefault="00940027">
            <w:pPr>
              <w:pStyle w:val="OtherTableBody"/>
            </w:pPr>
            <w:r>
              <w:t>0184</w:t>
            </w:r>
          </w:p>
        </w:tc>
        <w:tc>
          <w:tcPr>
            <w:tcW w:w="6096" w:type="dxa"/>
          </w:tcPr>
          <w:p w14:paraId="148BA74A" w14:textId="77777777" w:rsidR="00940027" w:rsidRDefault="00940027">
            <w:pPr>
              <w:pStyle w:val="OtherTableBody"/>
            </w:pPr>
            <w:r>
              <w:t>Department</w:t>
            </w:r>
          </w:p>
        </w:tc>
        <w:tc>
          <w:tcPr>
            <w:tcW w:w="1133" w:type="dxa"/>
          </w:tcPr>
          <w:p w14:paraId="4C9D7C54" w14:textId="77777777" w:rsidR="00940027" w:rsidRDefault="00940027">
            <w:pPr>
              <w:pStyle w:val="OtherTableBody"/>
            </w:pPr>
            <w:r>
              <w:t>15.4.8.8</w:t>
            </w:r>
          </w:p>
        </w:tc>
      </w:tr>
      <w:tr w:rsidR="00940027" w14:paraId="15E40C99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85315F1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167D8942" w14:textId="77777777" w:rsidR="00940027" w:rsidRDefault="00940027">
            <w:pPr>
              <w:pStyle w:val="OtherTableBody"/>
            </w:pPr>
            <w:r>
              <w:t>0049</w:t>
            </w:r>
          </w:p>
        </w:tc>
        <w:tc>
          <w:tcPr>
            <w:tcW w:w="6096" w:type="dxa"/>
          </w:tcPr>
          <w:p w14:paraId="6907601F" w14:textId="77777777" w:rsidR="00940027" w:rsidRDefault="00940027">
            <w:pPr>
              <w:pStyle w:val="OtherTableBody"/>
            </w:pPr>
            <w:r>
              <w:t>Department Code</w:t>
            </w:r>
          </w:p>
        </w:tc>
        <w:tc>
          <w:tcPr>
            <w:tcW w:w="1133" w:type="dxa"/>
          </w:tcPr>
          <w:p w14:paraId="5AFF7979" w14:textId="77777777" w:rsidR="00940027" w:rsidRDefault="00940027">
            <w:pPr>
              <w:pStyle w:val="OtherTableBody"/>
            </w:pPr>
            <w:r>
              <w:t>6.5.1.13</w:t>
            </w:r>
          </w:p>
        </w:tc>
      </w:tr>
      <w:tr w:rsidR="00940027" w14:paraId="6912A827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8C403CD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42D2AE7B" w14:textId="77777777" w:rsidR="00940027" w:rsidRDefault="00940027">
            <w:pPr>
              <w:pStyle w:val="OtherTableBody"/>
            </w:pPr>
            <w:r>
              <w:t>0319</w:t>
            </w:r>
          </w:p>
        </w:tc>
        <w:tc>
          <w:tcPr>
            <w:tcW w:w="6096" w:type="dxa"/>
          </w:tcPr>
          <w:p w14:paraId="277C8AD0" w14:textId="77777777" w:rsidR="00940027" w:rsidRDefault="00940027">
            <w:pPr>
              <w:pStyle w:val="OtherTableBody"/>
            </w:pPr>
            <w:r>
              <w:t>Department Cost Center</w:t>
            </w:r>
          </w:p>
        </w:tc>
        <w:tc>
          <w:tcPr>
            <w:tcW w:w="1133" w:type="dxa"/>
          </w:tcPr>
          <w:p w14:paraId="6FE61724" w14:textId="77777777" w:rsidR="00940027" w:rsidRDefault="00940027">
            <w:pPr>
              <w:pStyle w:val="OtherTableBody"/>
            </w:pPr>
            <w:r>
              <w:t>4.11.1.7</w:t>
            </w:r>
          </w:p>
        </w:tc>
      </w:tr>
      <w:tr w:rsidR="00940027" w14:paraId="57DD8728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BC9C58D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56AC5C7B" w14:textId="77777777" w:rsidR="00940027" w:rsidRDefault="00940027">
            <w:pPr>
              <w:pStyle w:val="OtherTableBody"/>
            </w:pPr>
            <w:r>
              <w:t>0170</w:t>
            </w:r>
          </w:p>
        </w:tc>
        <w:tc>
          <w:tcPr>
            <w:tcW w:w="6096" w:type="dxa"/>
          </w:tcPr>
          <w:p w14:paraId="2D64C59C" w14:textId="77777777" w:rsidR="00940027" w:rsidRDefault="00940027">
            <w:pPr>
              <w:pStyle w:val="OtherTableBody"/>
            </w:pPr>
            <w:r>
              <w:t>Derived specimen</w:t>
            </w:r>
          </w:p>
        </w:tc>
        <w:tc>
          <w:tcPr>
            <w:tcW w:w="1133" w:type="dxa"/>
          </w:tcPr>
          <w:p w14:paraId="0DFDACD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8.8.11.2</w:t>
            </w:r>
          </w:p>
        </w:tc>
      </w:tr>
      <w:tr w:rsidR="00940027" w14:paraId="39E4189C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896E07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850" w:type="dxa"/>
          </w:tcPr>
          <w:p w14:paraId="7F2D6A3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0228</w:t>
            </w:r>
          </w:p>
        </w:tc>
        <w:tc>
          <w:tcPr>
            <w:tcW w:w="6096" w:type="dxa"/>
          </w:tcPr>
          <w:p w14:paraId="0C5113B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Diagnosis Classification</w:t>
            </w:r>
          </w:p>
        </w:tc>
        <w:tc>
          <w:tcPr>
            <w:tcW w:w="1133" w:type="dxa"/>
          </w:tcPr>
          <w:p w14:paraId="1D6EACB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6.5.2.17</w:t>
            </w:r>
          </w:p>
        </w:tc>
      </w:tr>
      <w:tr w:rsidR="00940027" w14:paraId="49CE1BD5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E90DA6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850" w:type="dxa"/>
          </w:tcPr>
          <w:p w14:paraId="1616C6E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0051</w:t>
            </w:r>
          </w:p>
        </w:tc>
        <w:tc>
          <w:tcPr>
            <w:tcW w:w="6096" w:type="dxa"/>
          </w:tcPr>
          <w:p w14:paraId="02D97BF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Diagnosis Code</w:t>
            </w:r>
          </w:p>
        </w:tc>
        <w:tc>
          <w:tcPr>
            <w:tcW w:w="1133" w:type="dxa"/>
          </w:tcPr>
          <w:p w14:paraId="6C746EDE" w14:textId="77777777" w:rsidR="00940027" w:rsidRDefault="00940027">
            <w:pPr>
              <w:pStyle w:val="OtherTableBody"/>
            </w:pPr>
            <w:r>
              <w:t>6.5.1.19</w:t>
            </w:r>
          </w:p>
        </w:tc>
      </w:tr>
      <w:tr w:rsidR="00940027" w14:paraId="5FA11423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30E9B6A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626CED99" w14:textId="77777777" w:rsidR="00940027" w:rsidRDefault="00940027">
            <w:pPr>
              <w:pStyle w:val="OtherTableBody"/>
            </w:pPr>
            <w:r>
              <w:t>0053</w:t>
            </w:r>
          </w:p>
        </w:tc>
        <w:tc>
          <w:tcPr>
            <w:tcW w:w="6096" w:type="dxa"/>
          </w:tcPr>
          <w:p w14:paraId="07E3FA5A" w14:textId="77777777" w:rsidR="00940027" w:rsidRDefault="00940027">
            <w:pPr>
              <w:pStyle w:val="OtherTableBody"/>
            </w:pPr>
            <w:r>
              <w:t>Diagnosis Coding Method</w:t>
            </w:r>
          </w:p>
        </w:tc>
        <w:tc>
          <w:tcPr>
            <w:tcW w:w="1133" w:type="dxa"/>
          </w:tcPr>
          <w:p w14:paraId="50080B29" w14:textId="77777777" w:rsidR="00940027" w:rsidRDefault="00940027">
            <w:pPr>
              <w:pStyle w:val="OtherTableBody"/>
            </w:pPr>
            <w:r>
              <w:t>6.5.2.2</w:t>
            </w:r>
          </w:p>
        </w:tc>
      </w:tr>
      <w:tr w:rsidR="00940027" w14:paraId="60F51113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18E604D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0E113ECB" w14:textId="77777777" w:rsidR="00940027" w:rsidRDefault="00940027">
            <w:pPr>
              <w:pStyle w:val="OtherTableBody"/>
            </w:pPr>
            <w:r>
              <w:t>0359</w:t>
            </w:r>
          </w:p>
        </w:tc>
        <w:tc>
          <w:tcPr>
            <w:tcW w:w="6096" w:type="dxa"/>
          </w:tcPr>
          <w:p w14:paraId="46A2BCE6" w14:textId="77777777" w:rsidR="00940027" w:rsidRDefault="00940027">
            <w:pPr>
              <w:pStyle w:val="OtherTableBody"/>
            </w:pPr>
            <w:r>
              <w:t>Diagnosis Priority</w:t>
            </w:r>
          </w:p>
        </w:tc>
        <w:tc>
          <w:tcPr>
            <w:tcW w:w="1133" w:type="dxa"/>
          </w:tcPr>
          <w:p w14:paraId="6C35A482" w14:textId="77777777" w:rsidR="00940027" w:rsidRDefault="00940027">
            <w:pPr>
              <w:pStyle w:val="OtherTableBody"/>
            </w:pPr>
            <w:r>
              <w:t>6.5.2.15</w:t>
            </w:r>
          </w:p>
        </w:tc>
      </w:tr>
      <w:tr w:rsidR="00940027" w14:paraId="41BE9D27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49CFDDD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05C3D9B6" w14:textId="77777777" w:rsidR="00940027" w:rsidRDefault="00940027">
            <w:pPr>
              <w:pStyle w:val="OtherTableBody"/>
            </w:pPr>
            <w:r>
              <w:t>0055</w:t>
            </w:r>
          </w:p>
        </w:tc>
        <w:tc>
          <w:tcPr>
            <w:tcW w:w="6096" w:type="dxa"/>
          </w:tcPr>
          <w:p w14:paraId="4583C71A" w14:textId="77777777" w:rsidR="00940027" w:rsidRDefault="00940027">
            <w:pPr>
              <w:pStyle w:val="OtherTableBody"/>
            </w:pPr>
            <w:r>
              <w:t>Diagnosis related group</w:t>
            </w:r>
          </w:p>
        </w:tc>
        <w:tc>
          <w:tcPr>
            <w:tcW w:w="1133" w:type="dxa"/>
          </w:tcPr>
          <w:p w14:paraId="6B79FBD2" w14:textId="77777777" w:rsidR="00940027" w:rsidRDefault="00940027">
            <w:pPr>
              <w:pStyle w:val="OtherTableBody"/>
            </w:pPr>
            <w:r>
              <w:t>6.5.2.8</w:t>
            </w:r>
          </w:p>
        </w:tc>
      </w:tr>
      <w:tr w:rsidR="00940027" w14:paraId="130252F0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89FB05E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313DDFC4" w14:textId="77777777" w:rsidR="00940027" w:rsidRDefault="00940027">
            <w:pPr>
              <w:pStyle w:val="OtherTableBody"/>
            </w:pPr>
            <w:r>
              <w:t>0052</w:t>
            </w:r>
          </w:p>
        </w:tc>
        <w:tc>
          <w:tcPr>
            <w:tcW w:w="6096" w:type="dxa"/>
          </w:tcPr>
          <w:p w14:paraId="2DBE1EF9" w14:textId="77777777" w:rsidR="00940027" w:rsidRDefault="00940027">
            <w:pPr>
              <w:pStyle w:val="OtherTableBody"/>
            </w:pPr>
            <w:r>
              <w:t>Diagnosis Type</w:t>
            </w:r>
          </w:p>
        </w:tc>
        <w:tc>
          <w:tcPr>
            <w:tcW w:w="1133" w:type="dxa"/>
          </w:tcPr>
          <w:p w14:paraId="71B6F5D8" w14:textId="77777777" w:rsidR="00940027" w:rsidRDefault="00940027">
            <w:pPr>
              <w:pStyle w:val="OtherTableBody"/>
            </w:pPr>
            <w:r>
              <w:t>6.5.2.6</w:t>
            </w:r>
          </w:p>
        </w:tc>
      </w:tr>
      <w:tr w:rsidR="00940027" w14:paraId="5A714083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B347137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05E83562" w14:textId="77777777" w:rsidR="00940027" w:rsidRDefault="00940027">
            <w:pPr>
              <w:pStyle w:val="OtherTableBody"/>
            </w:pPr>
            <w:r>
              <w:t>0074</w:t>
            </w:r>
          </w:p>
        </w:tc>
        <w:tc>
          <w:tcPr>
            <w:tcW w:w="6096" w:type="dxa"/>
          </w:tcPr>
          <w:p w14:paraId="3854A161" w14:textId="77777777" w:rsidR="00940027" w:rsidRDefault="00940027">
            <w:pPr>
              <w:pStyle w:val="OtherTableBody"/>
            </w:pPr>
            <w:r>
              <w:t>Diagnostic Service Section ID</w:t>
            </w:r>
          </w:p>
        </w:tc>
        <w:tc>
          <w:tcPr>
            <w:tcW w:w="1133" w:type="dxa"/>
          </w:tcPr>
          <w:p w14:paraId="21BFE998" w14:textId="77777777" w:rsidR="00940027" w:rsidRDefault="00940027">
            <w:pPr>
              <w:pStyle w:val="OtherTableBody"/>
            </w:pPr>
            <w:r>
              <w:t>4.5.3.24</w:t>
            </w:r>
          </w:p>
        </w:tc>
      </w:tr>
      <w:tr w:rsidR="00940027" w14:paraId="474F7DD1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5C4C8B1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295405BE" w14:textId="77777777" w:rsidR="00940027" w:rsidRDefault="00940027">
            <w:pPr>
              <w:pStyle w:val="OtherTableBody"/>
            </w:pPr>
            <w:r>
              <w:t>0159</w:t>
            </w:r>
          </w:p>
        </w:tc>
        <w:tc>
          <w:tcPr>
            <w:tcW w:w="6096" w:type="dxa"/>
          </w:tcPr>
          <w:p w14:paraId="176D22E4" w14:textId="77777777" w:rsidR="00940027" w:rsidRDefault="00940027">
            <w:pPr>
              <w:pStyle w:val="OtherTableBody"/>
            </w:pPr>
            <w:r>
              <w:t>Diet Code Specification Type</w:t>
            </w:r>
          </w:p>
        </w:tc>
        <w:tc>
          <w:tcPr>
            <w:tcW w:w="1133" w:type="dxa"/>
          </w:tcPr>
          <w:p w14:paraId="50E048A3" w14:textId="77777777" w:rsidR="00940027" w:rsidRDefault="00940027">
            <w:pPr>
              <w:pStyle w:val="OtherTableBody"/>
            </w:pPr>
            <w:r>
              <w:t>4.8.1.1</w:t>
            </w:r>
          </w:p>
        </w:tc>
      </w:tr>
      <w:tr w:rsidR="00940027" w14:paraId="77AC6967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F9A8448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75D19153" w14:textId="77777777" w:rsidR="00940027" w:rsidRDefault="00940027">
            <w:pPr>
              <w:pStyle w:val="OtherTableBody"/>
            </w:pPr>
            <w:r>
              <w:t>0114</w:t>
            </w:r>
          </w:p>
        </w:tc>
        <w:tc>
          <w:tcPr>
            <w:tcW w:w="6096" w:type="dxa"/>
          </w:tcPr>
          <w:p w14:paraId="03C10ED3" w14:textId="77777777" w:rsidR="00940027" w:rsidRDefault="00940027">
            <w:pPr>
              <w:pStyle w:val="OtherTableBody"/>
            </w:pPr>
            <w:r>
              <w:t>Diet Type</w:t>
            </w:r>
          </w:p>
        </w:tc>
        <w:tc>
          <w:tcPr>
            <w:tcW w:w="1133" w:type="dxa"/>
          </w:tcPr>
          <w:p w14:paraId="206256E6" w14:textId="77777777" w:rsidR="00940027" w:rsidRDefault="00940027">
            <w:pPr>
              <w:pStyle w:val="OtherTableBody"/>
            </w:pPr>
            <w:r>
              <w:t>3.4.3.38</w:t>
            </w:r>
          </w:p>
        </w:tc>
      </w:tr>
      <w:tr w:rsidR="00940027" w14:paraId="1DD6B026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C5488EF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4215FDAF" w14:textId="77777777" w:rsidR="00940027" w:rsidRDefault="00940027">
            <w:pPr>
              <w:pStyle w:val="OtherTableBody"/>
            </w:pPr>
            <w:r>
              <w:t>0334</w:t>
            </w:r>
          </w:p>
        </w:tc>
        <w:tc>
          <w:tcPr>
            <w:tcW w:w="6096" w:type="dxa"/>
          </w:tcPr>
          <w:p w14:paraId="60B1F9A4" w14:textId="77777777" w:rsidR="00940027" w:rsidRDefault="00940027">
            <w:pPr>
              <w:pStyle w:val="OtherTableBody"/>
            </w:pPr>
            <w:r>
              <w:t>Disabled Person Code</w:t>
            </w:r>
          </w:p>
        </w:tc>
        <w:tc>
          <w:tcPr>
            <w:tcW w:w="1133" w:type="dxa"/>
          </w:tcPr>
          <w:p w14:paraId="26C2E4F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3.4.11.2</w:t>
            </w:r>
          </w:p>
        </w:tc>
      </w:tr>
      <w:tr w:rsidR="00940027" w14:paraId="0B2D79D2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030622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850" w:type="dxa"/>
          </w:tcPr>
          <w:p w14:paraId="6B32E69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0112</w:t>
            </w:r>
          </w:p>
        </w:tc>
        <w:tc>
          <w:tcPr>
            <w:tcW w:w="6096" w:type="dxa"/>
          </w:tcPr>
          <w:p w14:paraId="1AC4CF9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Discharge Disposition</w:t>
            </w:r>
          </w:p>
        </w:tc>
        <w:tc>
          <w:tcPr>
            <w:tcW w:w="1133" w:type="dxa"/>
          </w:tcPr>
          <w:p w14:paraId="0B5D08F6" w14:textId="77777777" w:rsidR="00940027" w:rsidRDefault="00940027">
            <w:pPr>
              <w:pStyle w:val="OtherTableBody"/>
            </w:pPr>
            <w:r>
              <w:t>3.4.3.36</w:t>
            </w:r>
          </w:p>
        </w:tc>
      </w:tr>
      <w:tr w:rsidR="00940027" w14:paraId="4334DAC2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AA72675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297B470C" w14:textId="77777777" w:rsidR="00940027" w:rsidRDefault="00940027">
            <w:pPr>
              <w:pStyle w:val="OtherTableBody"/>
            </w:pPr>
            <w:r>
              <w:t>0113</w:t>
            </w:r>
          </w:p>
        </w:tc>
        <w:tc>
          <w:tcPr>
            <w:tcW w:w="6096" w:type="dxa"/>
          </w:tcPr>
          <w:p w14:paraId="79616A74" w14:textId="77777777" w:rsidR="00940027" w:rsidRDefault="00940027">
            <w:pPr>
              <w:pStyle w:val="OtherTableBody"/>
            </w:pPr>
            <w:r>
              <w:t>Discharged to location</w:t>
            </w:r>
          </w:p>
        </w:tc>
        <w:tc>
          <w:tcPr>
            <w:tcW w:w="1133" w:type="dxa"/>
          </w:tcPr>
          <w:p w14:paraId="293DCED7" w14:textId="77777777" w:rsidR="00940027" w:rsidRDefault="00940027">
            <w:pPr>
              <w:pStyle w:val="OtherTableBody"/>
            </w:pPr>
            <w:r>
              <w:t>3.4.3.37</w:t>
            </w:r>
          </w:p>
        </w:tc>
      </w:tr>
      <w:tr w:rsidR="00940027" w14:paraId="41DA6883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DB91759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20C18721" w14:textId="77777777" w:rsidR="00940027" w:rsidRDefault="00940027">
            <w:pPr>
              <w:pStyle w:val="OtherTableBody"/>
            </w:pPr>
            <w:r>
              <w:t>0321</w:t>
            </w:r>
          </w:p>
        </w:tc>
        <w:tc>
          <w:tcPr>
            <w:tcW w:w="6096" w:type="dxa"/>
          </w:tcPr>
          <w:p w14:paraId="3B69AFA4" w14:textId="77777777" w:rsidR="00940027" w:rsidRDefault="00940027">
            <w:pPr>
              <w:pStyle w:val="OtherTableBody"/>
            </w:pPr>
            <w:r>
              <w:t>Dispense Method</w:t>
            </w:r>
          </w:p>
        </w:tc>
        <w:tc>
          <w:tcPr>
            <w:tcW w:w="1133" w:type="dxa"/>
          </w:tcPr>
          <w:p w14:paraId="6083F853" w14:textId="77777777" w:rsidR="00940027" w:rsidRDefault="00940027">
            <w:pPr>
              <w:pStyle w:val="OtherTableBody"/>
            </w:pPr>
            <w:r>
              <w:t>4.14.4.30</w:t>
            </w:r>
          </w:p>
        </w:tc>
      </w:tr>
      <w:tr w:rsidR="00940027" w14:paraId="67E3F203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2E833B1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5113FFCA" w14:textId="77777777" w:rsidR="00940027" w:rsidRDefault="00940027">
            <w:pPr>
              <w:pStyle w:val="OtherTableBody"/>
            </w:pPr>
            <w:r>
              <w:t>0484</w:t>
            </w:r>
          </w:p>
        </w:tc>
        <w:tc>
          <w:tcPr>
            <w:tcW w:w="6096" w:type="dxa"/>
          </w:tcPr>
          <w:p w14:paraId="0748D735" w14:textId="77777777" w:rsidR="00940027" w:rsidRDefault="00940027">
            <w:pPr>
              <w:pStyle w:val="OtherTableBody"/>
            </w:pPr>
            <w:r>
              <w:t>Dispense Type</w:t>
            </w:r>
          </w:p>
        </w:tc>
        <w:tc>
          <w:tcPr>
            <w:tcW w:w="1133" w:type="dxa"/>
          </w:tcPr>
          <w:p w14:paraId="1074B22C" w14:textId="77777777" w:rsidR="00940027" w:rsidRDefault="00940027">
            <w:pPr>
              <w:pStyle w:val="OtherTableBody"/>
            </w:pPr>
            <w:r>
              <w:t>4.14.5.33</w:t>
            </w:r>
          </w:p>
        </w:tc>
      </w:tr>
      <w:tr w:rsidR="00940027" w14:paraId="3D7CD58D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EC8477D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546B5D8D" w14:textId="77777777" w:rsidR="00940027" w:rsidRDefault="00940027">
            <w:pPr>
              <w:pStyle w:val="OtherTableBody"/>
            </w:pPr>
            <w:r>
              <w:t>0273</w:t>
            </w:r>
          </w:p>
        </w:tc>
        <w:tc>
          <w:tcPr>
            <w:tcW w:w="6096" w:type="dxa"/>
          </w:tcPr>
          <w:p w14:paraId="35F0CD94" w14:textId="77777777" w:rsidR="00940027" w:rsidRDefault="00940027">
            <w:pPr>
              <w:pStyle w:val="OtherTableBody"/>
            </w:pPr>
            <w:r>
              <w:t>Document Availability Status</w:t>
            </w:r>
          </w:p>
        </w:tc>
        <w:tc>
          <w:tcPr>
            <w:tcW w:w="1133" w:type="dxa"/>
          </w:tcPr>
          <w:p w14:paraId="720B7B0F" w14:textId="77777777" w:rsidR="00940027" w:rsidRDefault="00940027">
            <w:pPr>
              <w:pStyle w:val="OtherTableBody"/>
            </w:pPr>
            <w:r>
              <w:t>9.6.1.19</w:t>
            </w:r>
          </w:p>
        </w:tc>
      </w:tr>
      <w:tr w:rsidR="00940027" w14:paraId="4484CFBC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91959A9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5C91A79F" w14:textId="77777777" w:rsidR="00940027" w:rsidRDefault="00940027">
            <w:pPr>
              <w:pStyle w:val="OtherTableBody"/>
            </w:pPr>
            <w:r>
              <w:t>0271</w:t>
            </w:r>
          </w:p>
        </w:tc>
        <w:tc>
          <w:tcPr>
            <w:tcW w:w="6096" w:type="dxa"/>
          </w:tcPr>
          <w:p w14:paraId="5AD86915" w14:textId="77777777" w:rsidR="00940027" w:rsidRDefault="00940027">
            <w:pPr>
              <w:pStyle w:val="OtherTableBody"/>
            </w:pPr>
            <w:r>
              <w:t>Document completion status</w:t>
            </w:r>
          </w:p>
        </w:tc>
        <w:tc>
          <w:tcPr>
            <w:tcW w:w="1133" w:type="dxa"/>
          </w:tcPr>
          <w:p w14:paraId="3B44412B" w14:textId="77777777" w:rsidR="00940027" w:rsidRDefault="00940027">
            <w:pPr>
              <w:pStyle w:val="OtherTableBody"/>
            </w:pPr>
            <w:r>
              <w:t>9.6.1.17</w:t>
            </w:r>
          </w:p>
        </w:tc>
      </w:tr>
      <w:tr w:rsidR="00940027" w14:paraId="097F9320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6223338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5913AF9A" w14:textId="77777777" w:rsidR="00940027" w:rsidRDefault="00940027">
            <w:pPr>
              <w:pStyle w:val="OtherTableBody"/>
            </w:pPr>
            <w:r>
              <w:t>0272</w:t>
            </w:r>
          </w:p>
        </w:tc>
        <w:tc>
          <w:tcPr>
            <w:tcW w:w="6096" w:type="dxa"/>
          </w:tcPr>
          <w:p w14:paraId="634492FD" w14:textId="77777777" w:rsidR="00940027" w:rsidRDefault="00940027">
            <w:pPr>
              <w:pStyle w:val="OtherTableBody"/>
            </w:pPr>
            <w:r>
              <w:t>Document Confidentiality Status</w:t>
            </w:r>
          </w:p>
        </w:tc>
        <w:tc>
          <w:tcPr>
            <w:tcW w:w="1133" w:type="dxa"/>
          </w:tcPr>
          <w:p w14:paraId="58C7F144" w14:textId="77777777" w:rsidR="00940027" w:rsidRDefault="00940027">
            <w:pPr>
              <w:pStyle w:val="OtherTableBody"/>
            </w:pPr>
            <w:r>
              <w:t>9.6.1.18</w:t>
            </w:r>
          </w:p>
        </w:tc>
      </w:tr>
      <w:tr w:rsidR="00940027" w14:paraId="543ABCFD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E3BE8CB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5B5EC076" w14:textId="77777777" w:rsidR="00940027" w:rsidRDefault="00940027">
            <w:pPr>
              <w:pStyle w:val="OtherTableBody"/>
            </w:pPr>
            <w:r>
              <w:t>0275</w:t>
            </w:r>
          </w:p>
        </w:tc>
        <w:tc>
          <w:tcPr>
            <w:tcW w:w="6096" w:type="dxa"/>
          </w:tcPr>
          <w:p w14:paraId="5D0A4D80" w14:textId="77777777" w:rsidR="00940027" w:rsidRDefault="00940027">
            <w:pPr>
              <w:pStyle w:val="OtherTableBody"/>
            </w:pPr>
            <w:r>
              <w:t>Document Storage Status</w:t>
            </w:r>
          </w:p>
        </w:tc>
        <w:tc>
          <w:tcPr>
            <w:tcW w:w="1133" w:type="dxa"/>
          </w:tcPr>
          <w:p w14:paraId="6F4C112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9.6.1.20</w:t>
            </w:r>
          </w:p>
        </w:tc>
      </w:tr>
      <w:tr w:rsidR="00940027" w14:paraId="4A4411DA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C711C2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850" w:type="dxa"/>
          </w:tcPr>
          <w:p w14:paraId="4A5334F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0270</w:t>
            </w:r>
          </w:p>
        </w:tc>
        <w:tc>
          <w:tcPr>
            <w:tcW w:w="6096" w:type="dxa"/>
          </w:tcPr>
          <w:p w14:paraId="7523547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Document Type</w:t>
            </w:r>
          </w:p>
        </w:tc>
        <w:tc>
          <w:tcPr>
            <w:tcW w:w="1133" w:type="dxa"/>
          </w:tcPr>
          <w:p w14:paraId="676C8C02" w14:textId="77777777" w:rsidR="00940027" w:rsidRDefault="00940027">
            <w:pPr>
              <w:pStyle w:val="OtherTableBody"/>
            </w:pPr>
            <w:r>
              <w:t>9.6.1.2</w:t>
            </w:r>
          </w:p>
        </w:tc>
      </w:tr>
      <w:tr w:rsidR="00940027" w14:paraId="5140223B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06DABF7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7A6AFF6A" w14:textId="77777777" w:rsidR="00940027" w:rsidRDefault="00940027">
            <w:pPr>
              <w:pStyle w:val="OtherTableBody"/>
            </w:pPr>
            <w:r>
              <w:t>0056</w:t>
            </w:r>
          </w:p>
        </w:tc>
        <w:tc>
          <w:tcPr>
            <w:tcW w:w="6096" w:type="dxa"/>
          </w:tcPr>
          <w:p w14:paraId="75D579CB" w14:textId="77777777" w:rsidR="00940027" w:rsidRDefault="00940027">
            <w:pPr>
              <w:pStyle w:val="OtherTableBody"/>
            </w:pPr>
            <w:r>
              <w:t>DRG grouper review code</w:t>
            </w:r>
          </w:p>
        </w:tc>
        <w:tc>
          <w:tcPr>
            <w:tcW w:w="1133" w:type="dxa"/>
          </w:tcPr>
          <w:p w14:paraId="19AE5D5B" w14:textId="77777777" w:rsidR="00940027" w:rsidRDefault="00940027">
            <w:pPr>
              <w:pStyle w:val="OtherTableBody"/>
            </w:pPr>
            <w:r>
              <w:t>6.5.2.10</w:t>
            </w:r>
          </w:p>
        </w:tc>
      </w:tr>
      <w:tr w:rsidR="00940027" w14:paraId="13612B79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46E17CA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2E935881" w14:textId="77777777" w:rsidR="00940027" w:rsidRDefault="00940027">
            <w:pPr>
              <w:pStyle w:val="OtherTableBody"/>
            </w:pPr>
            <w:r>
              <w:t>0229</w:t>
            </w:r>
          </w:p>
        </w:tc>
        <w:tc>
          <w:tcPr>
            <w:tcW w:w="6096" w:type="dxa"/>
          </w:tcPr>
          <w:p w14:paraId="65B72893" w14:textId="77777777" w:rsidR="00940027" w:rsidRDefault="00940027">
            <w:pPr>
              <w:pStyle w:val="OtherTableBody"/>
            </w:pPr>
            <w:r>
              <w:t>DRG Payor</w:t>
            </w:r>
          </w:p>
        </w:tc>
        <w:tc>
          <w:tcPr>
            <w:tcW w:w="1133" w:type="dxa"/>
          </w:tcPr>
          <w:p w14:paraId="3E9C75D4" w14:textId="77777777" w:rsidR="00940027" w:rsidRDefault="00940027">
            <w:pPr>
              <w:pStyle w:val="OtherTableBody"/>
            </w:pPr>
            <w:r>
              <w:t>6.5.3.8</w:t>
            </w:r>
          </w:p>
        </w:tc>
      </w:tr>
      <w:tr w:rsidR="00940027" w14:paraId="396FC940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11CD7230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11A25BE1" w14:textId="77777777" w:rsidR="00940027" w:rsidRDefault="00940027">
            <w:pPr>
              <w:pStyle w:val="OtherTableBody"/>
            </w:pPr>
            <w:r>
              <w:t>0415</w:t>
            </w:r>
          </w:p>
        </w:tc>
        <w:tc>
          <w:tcPr>
            <w:tcW w:w="6096" w:type="dxa"/>
          </w:tcPr>
          <w:p w14:paraId="1CAB824F" w14:textId="77777777" w:rsidR="00940027" w:rsidRDefault="00940027">
            <w:pPr>
              <w:pStyle w:val="OtherTableBody"/>
            </w:pPr>
            <w:r>
              <w:t>DRG Transfer Type</w:t>
            </w:r>
          </w:p>
        </w:tc>
        <w:tc>
          <w:tcPr>
            <w:tcW w:w="1133" w:type="dxa"/>
          </w:tcPr>
          <w:p w14:paraId="7AB2D3AF" w14:textId="77777777" w:rsidR="00940027" w:rsidRDefault="00940027">
            <w:pPr>
              <w:pStyle w:val="OtherTableBody"/>
            </w:pPr>
            <w:r>
              <w:t>6.5.3.11</w:t>
            </w:r>
          </w:p>
        </w:tc>
      </w:tr>
      <w:tr w:rsidR="00940027" w14:paraId="3A75F7FB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10886CA7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5CBCF252" w14:textId="77777777" w:rsidR="00940027" w:rsidRDefault="00940027">
            <w:pPr>
              <w:pStyle w:val="OtherTableBody"/>
            </w:pPr>
            <w:r>
              <w:t>0333</w:t>
            </w:r>
          </w:p>
        </w:tc>
        <w:tc>
          <w:tcPr>
            <w:tcW w:w="6096" w:type="dxa"/>
          </w:tcPr>
          <w:p w14:paraId="57A921B5" w14:textId="77777777" w:rsidR="00940027" w:rsidRDefault="00940027">
            <w:pPr>
              <w:pStyle w:val="OtherTableBody"/>
            </w:pPr>
            <w:r>
              <w:t>Driver_s license issuing authority</w:t>
            </w:r>
          </w:p>
        </w:tc>
        <w:tc>
          <w:tcPr>
            <w:tcW w:w="1133" w:type="dxa"/>
          </w:tcPr>
          <w:p w14:paraId="0E7F0881" w14:textId="77777777" w:rsidR="00940027" w:rsidRDefault="00940027">
            <w:pPr>
              <w:pStyle w:val="OtherTableBody"/>
            </w:pPr>
            <w:r>
              <w:t>2.A.18.3</w:t>
            </w:r>
          </w:p>
        </w:tc>
      </w:tr>
      <w:tr w:rsidR="00940027" w14:paraId="63EC0201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AB73E16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42D5AD08" w14:textId="77777777" w:rsidR="00940027" w:rsidRDefault="00940027">
            <w:pPr>
              <w:pStyle w:val="OtherTableBody"/>
            </w:pPr>
            <w:r>
              <w:t>0382</w:t>
            </w:r>
          </w:p>
        </w:tc>
        <w:tc>
          <w:tcPr>
            <w:tcW w:w="6096" w:type="dxa"/>
          </w:tcPr>
          <w:p w14:paraId="1A5BD9FC" w14:textId="77777777" w:rsidR="00940027" w:rsidRDefault="00940027">
            <w:pPr>
              <w:pStyle w:val="OtherTableBody"/>
            </w:pPr>
            <w:r>
              <w:t>Drug interference</w:t>
            </w:r>
          </w:p>
        </w:tc>
        <w:tc>
          <w:tcPr>
            <w:tcW w:w="1133" w:type="dxa"/>
          </w:tcPr>
          <w:p w14:paraId="50C6565D" w14:textId="77777777" w:rsidR="00940027" w:rsidRDefault="00940027">
            <w:pPr>
              <w:pStyle w:val="OtherTableBody"/>
            </w:pPr>
            <w:r>
              <w:t>13.4.3.41</w:t>
            </w:r>
          </w:p>
        </w:tc>
      </w:tr>
      <w:tr w:rsidR="00940027" w14:paraId="29CFBDEE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015C07E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0D86A3B4" w14:textId="77777777" w:rsidR="00940027" w:rsidRDefault="00940027">
            <w:pPr>
              <w:pStyle w:val="OtherTableBody"/>
            </w:pPr>
            <w:r>
              <w:t>0255</w:t>
            </w:r>
          </w:p>
        </w:tc>
        <w:tc>
          <w:tcPr>
            <w:tcW w:w="6096" w:type="dxa"/>
          </w:tcPr>
          <w:p w14:paraId="0142E2AC" w14:textId="77777777" w:rsidR="00940027" w:rsidRDefault="00940027">
            <w:pPr>
              <w:pStyle w:val="OtherTableBody"/>
            </w:pPr>
            <w:r>
              <w:t>Duration categories</w:t>
            </w:r>
          </w:p>
        </w:tc>
        <w:tc>
          <w:tcPr>
            <w:tcW w:w="1133" w:type="dxa"/>
          </w:tcPr>
          <w:p w14:paraId="7DFE8F63" w14:textId="77777777" w:rsidR="00940027" w:rsidRDefault="00940027">
            <w:pPr>
              <w:pStyle w:val="OtherTableBody"/>
            </w:pPr>
            <w:r>
              <w:t>8.8.8.43</w:t>
            </w:r>
          </w:p>
        </w:tc>
      </w:tr>
      <w:tr w:rsidR="00940027" w14:paraId="6825F80A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1B6274F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640EBEFD" w14:textId="77777777" w:rsidR="00940027" w:rsidRDefault="00940027">
            <w:pPr>
              <w:pStyle w:val="OtherTableBody"/>
            </w:pPr>
            <w:r>
              <w:t>0144</w:t>
            </w:r>
          </w:p>
        </w:tc>
        <w:tc>
          <w:tcPr>
            <w:tcW w:w="6096" w:type="dxa"/>
          </w:tcPr>
          <w:p w14:paraId="24C1E014" w14:textId="77777777" w:rsidR="00940027" w:rsidRDefault="00940027">
            <w:pPr>
              <w:pStyle w:val="OtherTableBody"/>
            </w:pPr>
            <w:r>
              <w:t>Eligibility Source</w:t>
            </w:r>
          </w:p>
        </w:tc>
        <w:tc>
          <w:tcPr>
            <w:tcW w:w="1133" w:type="dxa"/>
          </w:tcPr>
          <w:p w14:paraId="3CBE35E2" w14:textId="77777777" w:rsidR="00940027" w:rsidRDefault="00940027">
            <w:pPr>
              <w:pStyle w:val="OtherTableBody"/>
            </w:pPr>
            <w:r>
              <w:t>6.5.7.27</w:t>
            </w:r>
          </w:p>
        </w:tc>
      </w:tr>
      <w:tr w:rsidR="00940027" w14:paraId="2B57453E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13A988C7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69F0F868" w14:textId="77777777" w:rsidR="00940027" w:rsidRDefault="00940027">
            <w:pPr>
              <w:pStyle w:val="OtherTableBody"/>
            </w:pPr>
            <w:r>
              <w:t>0328</w:t>
            </w:r>
          </w:p>
        </w:tc>
        <w:tc>
          <w:tcPr>
            <w:tcW w:w="6096" w:type="dxa"/>
          </w:tcPr>
          <w:p w14:paraId="5C769DDF" w14:textId="77777777" w:rsidR="00940027" w:rsidRDefault="00940027">
            <w:pPr>
              <w:pStyle w:val="OtherTableBody"/>
            </w:pPr>
            <w:r>
              <w:t>Employee classification</w:t>
            </w:r>
          </w:p>
        </w:tc>
        <w:tc>
          <w:tcPr>
            <w:tcW w:w="1133" w:type="dxa"/>
          </w:tcPr>
          <w:p w14:paraId="4D936A06" w14:textId="77777777" w:rsidR="00940027" w:rsidRDefault="00940027">
            <w:pPr>
              <w:pStyle w:val="OtherTableBody"/>
            </w:pPr>
            <w:r>
              <w:t>2.A.37.3</w:t>
            </w:r>
          </w:p>
        </w:tc>
      </w:tr>
      <w:tr w:rsidR="00940027" w14:paraId="5F32FC9C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E0825ED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29A3DD1A" w14:textId="77777777" w:rsidR="00940027" w:rsidRDefault="00940027">
            <w:pPr>
              <w:pStyle w:val="OtherTableBody"/>
            </w:pPr>
            <w:r>
              <w:t>0139</w:t>
            </w:r>
          </w:p>
        </w:tc>
        <w:tc>
          <w:tcPr>
            <w:tcW w:w="6096" w:type="dxa"/>
          </w:tcPr>
          <w:p w14:paraId="0E65E66C" w14:textId="77777777" w:rsidR="00940027" w:rsidRDefault="00940027">
            <w:pPr>
              <w:pStyle w:val="OtherTableBody"/>
            </w:pPr>
            <w:r>
              <w:t>Employer Information Data</w:t>
            </w:r>
          </w:p>
        </w:tc>
        <w:tc>
          <w:tcPr>
            <w:tcW w:w="1133" w:type="dxa"/>
          </w:tcPr>
          <w:p w14:paraId="764564A5" w14:textId="77777777" w:rsidR="00940027" w:rsidRDefault="00940027">
            <w:pPr>
              <w:pStyle w:val="OtherTableBody"/>
            </w:pPr>
            <w:r>
              <w:t>6.5.7.4</w:t>
            </w:r>
          </w:p>
        </w:tc>
      </w:tr>
      <w:tr w:rsidR="00940027" w14:paraId="5950E885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211D173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409D0E61" w14:textId="77777777" w:rsidR="00940027" w:rsidRDefault="00940027">
            <w:pPr>
              <w:pStyle w:val="OtherTableBody"/>
            </w:pPr>
            <w:r>
              <w:t>0066</w:t>
            </w:r>
          </w:p>
        </w:tc>
        <w:tc>
          <w:tcPr>
            <w:tcW w:w="6096" w:type="dxa"/>
          </w:tcPr>
          <w:p w14:paraId="643D84C4" w14:textId="77777777" w:rsidR="00940027" w:rsidRDefault="00940027">
            <w:pPr>
              <w:pStyle w:val="OtherTableBody"/>
            </w:pPr>
            <w:r>
              <w:t>Employment Status</w:t>
            </w:r>
          </w:p>
        </w:tc>
        <w:tc>
          <w:tcPr>
            <w:tcW w:w="1133" w:type="dxa"/>
          </w:tcPr>
          <w:p w14:paraId="271B31C4" w14:textId="77777777" w:rsidR="00940027" w:rsidRDefault="00940027">
            <w:pPr>
              <w:pStyle w:val="OtherTableBody"/>
            </w:pPr>
            <w:r>
              <w:t>15.4.8.20</w:t>
            </w:r>
          </w:p>
        </w:tc>
      </w:tr>
      <w:tr w:rsidR="00940027" w14:paraId="06E5A80E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FF518A0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48BE7197" w14:textId="77777777" w:rsidR="00940027" w:rsidRDefault="00940027">
            <w:pPr>
              <w:pStyle w:val="OtherTableBody"/>
            </w:pPr>
            <w:r>
              <w:t>0299</w:t>
            </w:r>
          </w:p>
        </w:tc>
        <w:tc>
          <w:tcPr>
            <w:tcW w:w="6096" w:type="dxa"/>
          </w:tcPr>
          <w:p w14:paraId="4D1881ED" w14:textId="77777777" w:rsidR="00940027" w:rsidRDefault="00940027">
            <w:pPr>
              <w:pStyle w:val="OtherTableBody"/>
            </w:pPr>
            <w:r>
              <w:t>Encoding</w:t>
            </w:r>
          </w:p>
        </w:tc>
        <w:tc>
          <w:tcPr>
            <w:tcW w:w="1133" w:type="dxa"/>
          </w:tcPr>
          <w:p w14:paraId="403D334B" w14:textId="77777777" w:rsidR="00940027" w:rsidRDefault="00940027">
            <w:pPr>
              <w:pStyle w:val="OtherTableBody"/>
            </w:pPr>
            <w:r>
              <w:t>2.A.24.5</w:t>
            </w:r>
          </w:p>
        </w:tc>
      </w:tr>
      <w:tr w:rsidR="00940027" w14:paraId="061F19CE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36CD277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70D2ED9A" w14:textId="77777777" w:rsidR="00940027" w:rsidRDefault="00940027">
            <w:pPr>
              <w:pStyle w:val="OtherTableBody"/>
            </w:pPr>
            <w:r>
              <w:t>0365</w:t>
            </w:r>
          </w:p>
        </w:tc>
        <w:tc>
          <w:tcPr>
            <w:tcW w:w="6096" w:type="dxa"/>
          </w:tcPr>
          <w:p w14:paraId="66F22CFF" w14:textId="77777777" w:rsidR="00940027" w:rsidRDefault="00940027">
            <w:pPr>
              <w:pStyle w:val="OtherTableBody"/>
            </w:pPr>
            <w:r>
              <w:t>Equipment state</w:t>
            </w:r>
          </w:p>
        </w:tc>
        <w:tc>
          <w:tcPr>
            <w:tcW w:w="1133" w:type="dxa"/>
          </w:tcPr>
          <w:p w14:paraId="73B51CCF" w14:textId="77777777" w:rsidR="00940027" w:rsidRDefault="00940027">
            <w:pPr>
              <w:pStyle w:val="OtherTableBody"/>
            </w:pPr>
            <w:r>
              <w:t>13.4.1.3</w:t>
            </w:r>
          </w:p>
        </w:tc>
      </w:tr>
      <w:tr w:rsidR="00940027" w14:paraId="723ED59C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22D96D3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5A00162F" w14:textId="77777777" w:rsidR="00940027" w:rsidRDefault="00940027">
            <w:pPr>
              <w:pStyle w:val="OtherTableBody"/>
            </w:pPr>
            <w:r>
              <w:t>0516</w:t>
            </w:r>
          </w:p>
        </w:tc>
        <w:tc>
          <w:tcPr>
            <w:tcW w:w="6096" w:type="dxa"/>
          </w:tcPr>
          <w:p w14:paraId="505FFAE4" w14:textId="77777777" w:rsidR="00940027" w:rsidRDefault="00940027">
            <w:pPr>
              <w:pStyle w:val="OtherTableBody"/>
            </w:pPr>
            <w:r>
              <w:t>Error severity</w:t>
            </w:r>
          </w:p>
        </w:tc>
        <w:tc>
          <w:tcPr>
            <w:tcW w:w="1133" w:type="dxa"/>
          </w:tcPr>
          <w:p w14:paraId="0D28D34C" w14:textId="77777777" w:rsidR="00940027" w:rsidRDefault="00940027">
            <w:pPr>
              <w:pStyle w:val="OtherTableBody"/>
            </w:pPr>
            <w:r>
              <w:t>2.15.5.4</w:t>
            </w:r>
          </w:p>
        </w:tc>
      </w:tr>
      <w:tr w:rsidR="00940027" w14:paraId="39B291E3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F95BB0E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5E35EBD0" w14:textId="77777777" w:rsidR="00940027" w:rsidRDefault="00940027">
            <w:pPr>
              <w:pStyle w:val="OtherTableBody"/>
            </w:pPr>
            <w:r>
              <w:t>0225</w:t>
            </w:r>
          </w:p>
        </w:tc>
        <w:tc>
          <w:tcPr>
            <w:tcW w:w="6096" w:type="dxa"/>
          </w:tcPr>
          <w:p w14:paraId="55A481C6" w14:textId="77777777" w:rsidR="00940027" w:rsidRDefault="00940027">
            <w:pPr>
              <w:pStyle w:val="OtherTableBody"/>
            </w:pPr>
            <w:r>
              <w:t>Escort Required</w:t>
            </w:r>
          </w:p>
        </w:tc>
        <w:tc>
          <w:tcPr>
            <w:tcW w:w="1133" w:type="dxa"/>
          </w:tcPr>
          <w:p w14:paraId="23136265" w14:textId="77777777" w:rsidR="00940027" w:rsidRDefault="00940027">
            <w:pPr>
              <w:pStyle w:val="OtherTableBody"/>
            </w:pPr>
            <w:r>
              <w:t>4.5.3.42</w:t>
            </w:r>
          </w:p>
        </w:tc>
      </w:tr>
      <w:tr w:rsidR="00940027" w14:paraId="3DE8FCB6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12937919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3E99806F" w14:textId="77777777" w:rsidR="00940027" w:rsidRDefault="00940027">
            <w:pPr>
              <w:pStyle w:val="OtherTableBody"/>
            </w:pPr>
            <w:r>
              <w:t>0189</w:t>
            </w:r>
          </w:p>
        </w:tc>
        <w:tc>
          <w:tcPr>
            <w:tcW w:w="6096" w:type="dxa"/>
          </w:tcPr>
          <w:p w14:paraId="21E0FFB0" w14:textId="77777777" w:rsidR="00940027" w:rsidRDefault="00940027">
            <w:pPr>
              <w:pStyle w:val="OtherTableBody"/>
            </w:pPr>
            <w:r>
              <w:t>Ethnic Group</w:t>
            </w:r>
          </w:p>
        </w:tc>
        <w:tc>
          <w:tcPr>
            <w:tcW w:w="1133" w:type="dxa"/>
          </w:tcPr>
          <w:p w14:paraId="4FBDC2DA" w14:textId="77777777" w:rsidR="00940027" w:rsidRDefault="00940027">
            <w:pPr>
              <w:pStyle w:val="OtherTableBody"/>
            </w:pPr>
            <w:r>
              <w:t>15.4.8.28</w:t>
            </w:r>
          </w:p>
        </w:tc>
      </w:tr>
      <w:tr w:rsidR="00940027" w14:paraId="2616923D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E33B1F4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103E9D55" w14:textId="77777777" w:rsidR="00940027" w:rsidRDefault="00940027">
            <w:pPr>
              <w:pStyle w:val="OtherTableBody"/>
            </w:pPr>
            <w:r>
              <w:t>0240</w:t>
            </w:r>
          </w:p>
        </w:tc>
        <w:tc>
          <w:tcPr>
            <w:tcW w:w="6096" w:type="dxa"/>
          </w:tcPr>
          <w:p w14:paraId="4D26887D" w14:textId="77777777" w:rsidR="00940027" w:rsidRDefault="00940027">
            <w:pPr>
              <w:pStyle w:val="OtherTableBody"/>
            </w:pPr>
            <w:r>
              <w:t>Event Consequence</w:t>
            </w:r>
          </w:p>
        </w:tc>
        <w:tc>
          <w:tcPr>
            <w:tcW w:w="1133" w:type="dxa"/>
          </w:tcPr>
          <w:p w14:paraId="5A4F0F9B" w14:textId="77777777" w:rsidR="00940027" w:rsidRDefault="00940027">
            <w:pPr>
              <w:pStyle w:val="OtherTableBody"/>
            </w:pPr>
            <w:r>
              <w:t>7.12.2.11</w:t>
            </w:r>
          </w:p>
        </w:tc>
      </w:tr>
      <w:tr w:rsidR="00940027" w14:paraId="0869A957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AF4FB56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335AEF87" w14:textId="77777777" w:rsidR="00940027" w:rsidRDefault="00940027">
            <w:pPr>
              <w:pStyle w:val="OtherTableBody"/>
            </w:pPr>
            <w:r>
              <w:t>0239</w:t>
            </w:r>
          </w:p>
        </w:tc>
        <w:tc>
          <w:tcPr>
            <w:tcW w:w="6096" w:type="dxa"/>
          </w:tcPr>
          <w:p w14:paraId="42A3ED5A" w14:textId="77777777" w:rsidR="00940027" w:rsidRDefault="00940027">
            <w:pPr>
              <w:pStyle w:val="OtherTableBody"/>
            </w:pPr>
            <w:r>
              <w:t>Event Expected</w:t>
            </w:r>
          </w:p>
        </w:tc>
        <w:tc>
          <w:tcPr>
            <w:tcW w:w="1133" w:type="dxa"/>
          </w:tcPr>
          <w:p w14:paraId="25D5715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7.12.2.10</w:t>
            </w:r>
          </w:p>
        </w:tc>
      </w:tr>
      <w:tr w:rsidR="00940027" w14:paraId="706C2033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89231D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HL7</w:t>
            </w:r>
          </w:p>
        </w:tc>
        <w:tc>
          <w:tcPr>
            <w:tcW w:w="850" w:type="dxa"/>
          </w:tcPr>
          <w:p w14:paraId="7B8DF62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0237</w:t>
            </w:r>
          </w:p>
        </w:tc>
        <w:tc>
          <w:tcPr>
            <w:tcW w:w="6096" w:type="dxa"/>
          </w:tcPr>
          <w:p w14:paraId="1028AD6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Event Qualification</w:t>
            </w:r>
          </w:p>
        </w:tc>
        <w:tc>
          <w:tcPr>
            <w:tcW w:w="1133" w:type="dxa"/>
          </w:tcPr>
          <w:p w14:paraId="039118AC" w14:textId="77777777" w:rsidR="00940027" w:rsidRDefault="00940027">
            <w:pPr>
              <w:pStyle w:val="OtherTableBody"/>
            </w:pPr>
            <w:r>
              <w:t>7.12.2.8</w:t>
            </w:r>
          </w:p>
        </w:tc>
      </w:tr>
      <w:tr w:rsidR="00940027" w14:paraId="3C5486E3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F1C3AB0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79045D02" w14:textId="77777777" w:rsidR="00940027" w:rsidRDefault="00940027">
            <w:pPr>
              <w:pStyle w:val="OtherTableBody"/>
            </w:pPr>
            <w:r>
              <w:t>0062</w:t>
            </w:r>
          </w:p>
        </w:tc>
        <w:tc>
          <w:tcPr>
            <w:tcW w:w="6096" w:type="dxa"/>
          </w:tcPr>
          <w:p w14:paraId="3771054C" w14:textId="77777777" w:rsidR="00940027" w:rsidRDefault="00940027">
            <w:pPr>
              <w:pStyle w:val="OtherTableBody"/>
            </w:pPr>
            <w:r>
              <w:t>Event reason</w:t>
            </w:r>
          </w:p>
        </w:tc>
        <w:tc>
          <w:tcPr>
            <w:tcW w:w="1133" w:type="dxa"/>
          </w:tcPr>
          <w:p w14:paraId="05E4F9EC" w14:textId="77777777" w:rsidR="00940027" w:rsidRDefault="00940027">
            <w:pPr>
              <w:pStyle w:val="OtherTableBody"/>
            </w:pPr>
            <w:r>
              <w:t>3.4.1.4</w:t>
            </w:r>
          </w:p>
        </w:tc>
      </w:tr>
      <w:tr w:rsidR="00940027" w14:paraId="44783728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11C77621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2C0B844A" w14:textId="77777777" w:rsidR="00940027" w:rsidRDefault="00940027">
            <w:pPr>
              <w:pStyle w:val="OtherTableBody"/>
            </w:pPr>
            <w:r>
              <w:t>0528</w:t>
            </w:r>
          </w:p>
        </w:tc>
        <w:tc>
          <w:tcPr>
            <w:tcW w:w="6096" w:type="dxa"/>
          </w:tcPr>
          <w:p w14:paraId="50DEDC7B" w14:textId="77777777" w:rsidR="00940027" w:rsidRDefault="00940027">
            <w:pPr>
              <w:pStyle w:val="OtherTableBody"/>
            </w:pPr>
            <w:r>
              <w:t>Event related period</w:t>
            </w:r>
          </w:p>
        </w:tc>
        <w:tc>
          <w:tcPr>
            <w:tcW w:w="1133" w:type="dxa"/>
          </w:tcPr>
          <w:p w14:paraId="10BD2D1C" w14:textId="77777777" w:rsidR="00940027" w:rsidRDefault="00940027">
            <w:pPr>
              <w:pStyle w:val="OtherTableBody"/>
            </w:pPr>
            <w:r>
              <w:t>2.A.66.8</w:t>
            </w:r>
          </w:p>
        </w:tc>
      </w:tr>
      <w:tr w:rsidR="00940027" w14:paraId="0191BA0B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2E8C4E9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46D6EE25" w14:textId="77777777" w:rsidR="00940027" w:rsidRDefault="00940027">
            <w:pPr>
              <w:pStyle w:val="OtherTableBody"/>
            </w:pPr>
            <w:r>
              <w:t>0236</w:t>
            </w:r>
          </w:p>
        </w:tc>
        <w:tc>
          <w:tcPr>
            <w:tcW w:w="6096" w:type="dxa"/>
          </w:tcPr>
          <w:p w14:paraId="3E7AD091" w14:textId="77777777" w:rsidR="00940027" w:rsidRDefault="00940027">
            <w:pPr>
              <w:pStyle w:val="OtherTableBody"/>
            </w:pPr>
            <w:r>
              <w:t>Event Reported To</w:t>
            </w:r>
          </w:p>
        </w:tc>
        <w:tc>
          <w:tcPr>
            <w:tcW w:w="1133" w:type="dxa"/>
          </w:tcPr>
          <w:p w14:paraId="08A01D53" w14:textId="77777777" w:rsidR="00940027" w:rsidRDefault="00940027">
            <w:pPr>
              <w:pStyle w:val="OtherTableBody"/>
            </w:pPr>
            <w:r>
              <w:t>7.12.1.13</w:t>
            </w:r>
          </w:p>
        </w:tc>
      </w:tr>
      <w:tr w:rsidR="00940027" w14:paraId="0A031395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E9AF703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2A02FEB7" w14:textId="77777777" w:rsidR="00940027" w:rsidRDefault="00940027">
            <w:pPr>
              <w:pStyle w:val="OtherTableBody"/>
            </w:pPr>
            <w:r>
              <w:t>0238</w:t>
            </w:r>
          </w:p>
        </w:tc>
        <w:tc>
          <w:tcPr>
            <w:tcW w:w="6096" w:type="dxa"/>
          </w:tcPr>
          <w:p w14:paraId="4FF28281" w14:textId="77777777" w:rsidR="00940027" w:rsidRDefault="00940027">
            <w:pPr>
              <w:pStyle w:val="OtherTableBody"/>
            </w:pPr>
            <w:r>
              <w:t>Event Seriousness</w:t>
            </w:r>
          </w:p>
        </w:tc>
        <w:tc>
          <w:tcPr>
            <w:tcW w:w="1133" w:type="dxa"/>
          </w:tcPr>
          <w:p w14:paraId="25856868" w14:textId="77777777" w:rsidR="00940027" w:rsidRDefault="00940027">
            <w:pPr>
              <w:pStyle w:val="OtherTableBody"/>
            </w:pPr>
            <w:r>
              <w:t>7.12.2.9</w:t>
            </w:r>
          </w:p>
        </w:tc>
      </w:tr>
      <w:tr w:rsidR="00940027" w14:paraId="24206114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312FEA4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7ABFA64D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6096" w:type="dxa"/>
          </w:tcPr>
          <w:p w14:paraId="255BD82D" w14:textId="77777777" w:rsidR="00940027" w:rsidRDefault="00940027">
            <w:pPr>
              <w:pStyle w:val="OtherTableBody"/>
            </w:pPr>
            <w:r>
              <w:t>Event type</w:t>
            </w:r>
          </w:p>
        </w:tc>
        <w:tc>
          <w:tcPr>
            <w:tcW w:w="1133" w:type="dxa"/>
          </w:tcPr>
          <w:p w14:paraId="4F810818" w14:textId="77777777" w:rsidR="00940027" w:rsidRDefault="00940027">
            <w:pPr>
              <w:pStyle w:val="OtherTableBody"/>
            </w:pPr>
            <w:r>
              <w:t>2.17.2</w:t>
            </w:r>
          </w:p>
        </w:tc>
      </w:tr>
      <w:tr w:rsidR="00940027" w14:paraId="08C66C20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9390660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6BB636A3" w14:textId="77777777" w:rsidR="00940027" w:rsidRDefault="00940027">
            <w:pPr>
              <w:pStyle w:val="OtherTableBody"/>
            </w:pPr>
            <w:r>
              <w:t>0450</w:t>
            </w:r>
          </w:p>
        </w:tc>
        <w:tc>
          <w:tcPr>
            <w:tcW w:w="6096" w:type="dxa"/>
          </w:tcPr>
          <w:p w14:paraId="485AFA09" w14:textId="77777777" w:rsidR="00940027" w:rsidRDefault="00940027">
            <w:pPr>
              <w:pStyle w:val="OtherTableBody"/>
            </w:pPr>
            <w:r>
              <w:t>Event type</w:t>
            </w:r>
          </w:p>
        </w:tc>
        <w:tc>
          <w:tcPr>
            <w:tcW w:w="1133" w:type="dxa"/>
          </w:tcPr>
          <w:p w14:paraId="6536F79F" w14:textId="77777777" w:rsidR="00940027" w:rsidRDefault="00940027">
            <w:pPr>
              <w:pStyle w:val="OtherTableBody"/>
            </w:pPr>
            <w:r>
              <w:t>13.4.12.1</w:t>
            </w:r>
          </w:p>
        </w:tc>
      </w:tr>
      <w:tr w:rsidR="00940027" w14:paraId="2F4E37AE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F2EC78A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00A9D0A7" w14:textId="77777777" w:rsidR="00940027" w:rsidRDefault="00940027">
            <w:pPr>
              <w:pStyle w:val="OtherTableBody"/>
            </w:pPr>
            <w:r>
              <w:t>0532</w:t>
            </w:r>
          </w:p>
        </w:tc>
        <w:tc>
          <w:tcPr>
            <w:tcW w:w="6096" w:type="dxa"/>
          </w:tcPr>
          <w:p w14:paraId="0DB65024" w14:textId="77777777" w:rsidR="00940027" w:rsidRDefault="00940027">
            <w:pPr>
              <w:pStyle w:val="OtherTableBody"/>
            </w:pPr>
            <w:r>
              <w:t>Expanded yes/no indicator</w:t>
            </w:r>
          </w:p>
        </w:tc>
        <w:tc>
          <w:tcPr>
            <w:tcW w:w="1133" w:type="dxa"/>
          </w:tcPr>
          <w:p w14:paraId="262D34C5" w14:textId="77777777" w:rsidR="00940027" w:rsidRDefault="00940027">
            <w:pPr>
              <w:pStyle w:val="OtherTableBody"/>
            </w:pPr>
            <w:r>
              <w:t>2.17.6</w:t>
            </w:r>
          </w:p>
        </w:tc>
      </w:tr>
      <w:tr w:rsidR="00940027" w14:paraId="4FA00A5F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6BAE2B1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2A9785A5" w14:textId="77777777" w:rsidR="00940027" w:rsidRDefault="00940027">
            <w:pPr>
              <w:pStyle w:val="OtherTableBody"/>
            </w:pPr>
            <w:r>
              <w:t>0485</w:t>
            </w:r>
          </w:p>
        </w:tc>
        <w:tc>
          <w:tcPr>
            <w:tcW w:w="6096" w:type="dxa"/>
          </w:tcPr>
          <w:p w14:paraId="11EEC4F0" w14:textId="77777777" w:rsidR="00940027" w:rsidRDefault="00940027">
            <w:pPr>
              <w:pStyle w:val="OtherTableBody"/>
            </w:pPr>
            <w:r>
              <w:t>Extended Priority Codes</w:t>
            </w:r>
          </w:p>
        </w:tc>
        <w:tc>
          <w:tcPr>
            <w:tcW w:w="1133" w:type="dxa"/>
          </w:tcPr>
          <w:p w14:paraId="1005F54B" w14:textId="77777777" w:rsidR="00940027" w:rsidRDefault="00940027">
            <w:pPr>
              <w:pStyle w:val="OtherTableBody"/>
            </w:pPr>
            <w:r>
              <w:t>4.5.4.9</w:t>
            </w:r>
          </w:p>
        </w:tc>
      </w:tr>
      <w:tr w:rsidR="00940027" w14:paraId="5A1C957E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9BACD55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1E640229" w14:textId="77777777" w:rsidR="00940027" w:rsidRDefault="00940027">
            <w:pPr>
              <w:pStyle w:val="OtherTableBody"/>
            </w:pPr>
            <w:r>
              <w:t>0362</w:t>
            </w:r>
          </w:p>
        </w:tc>
        <w:tc>
          <w:tcPr>
            <w:tcW w:w="6096" w:type="dxa"/>
          </w:tcPr>
          <w:p w14:paraId="7DB38EEC" w14:textId="77777777" w:rsidR="00940027" w:rsidRDefault="00940027">
            <w:pPr>
              <w:pStyle w:val="OtherTableBody"/>
            </w:pPr>
            <w:r>
              <w:t>Facility</w:t>
            </w:r>
          </w:p>
        </w:tc>
        <w:tc>
          <w:tcPr>
            <w:tcW w:w="1133" w:type="dxa"/>
          </w:tcPr>
          <w:p w14:paraId="6C7EDE21" w14:textId="77777777" w:rsidR="00940027" w:rsidRDefault="00940027">
            <w:pPr>
              <w:pStyle w:val="OtherTableBody"/>
            </w:pPr>
            <w:r>
              <w:t>2.15.9.4</w:t>
            </w:r>
          </w:p>
        </w:tc>
      </w:tr>
      <w:tr w:rsidR="00940027" w14:paraId="0426451C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159FE635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324F3428" w14:textId="77777777" w:rsidR="00940027" w:rsidRDefault="00940027">
            <w:pPr>
              <w:pStyle w:val="OtherTableBody"/>
            </w:pPr>
            <w:r>
              <w:t>0464</w:t>
            </w:r>
          </w:p>
        </w:tc>
        <w:tc>
          <w:tcPr>
            <w:tcW w:w="6096" w:type="dxa"/>
          </w:tcPr>
          <w:p w14:paraId="23909F26" w14:textId="77777777" w:rsidR="00940027" w:rsidRDefault="00940027">
            <w:pPr>
              <w:pStyle w:val="OtherTableBody"/>
            </w:pPr>
            <w:r>
              <w:t>Facility ID</w:t>
            </w:r>
          </w:p>
        </w:tc>
        <w:tc>
          <w:tcPr>
            <w:tcW w:w="1133" w:type="dxa"/>
          </w:tcPr>
          <w:p w14:paraId="7E364C9E" w14:textId="77777777" w:rsidR="00940027" w:rsidRDefault="00940027">
            <w:pPr>
              <w:pStyle w:val="OtherTableBody"/>
            </w:pPr>
            <w:r>
              <w:t>8.10.3.2</w:t>
            </w:r>
          </w:p>
        </w:tc>
      </w:tr>
      <w:tr w:rsidR="00940027" w14:paraId="0233396F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B35F274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6FA31737" w14:textId="77777777" w:rsidR="00940027" w:rsidRDefault="00940027">
            <w:pPr>
              <w:pStyle w:val="OtherTableBody"/>
            </w:pPr>
            <w:r>
              <w:t>0331</w:t>
            </w:r>
          </w:p>
        </w:tc>
        <w:tc>
          <w:tcPr>
            <w:tcW w:w="6096" w:type="dxa"/>
          </w:tcPr>
          <w:p w14:paraId="5EBE9955" w14:textId="77777777" w:rsidR="00940027" w:rsidRDefault="00940027">
            <w:pPr>
              <w:pStyle w:val="OtherTableBody"/>
            </w:pPr>
            <w:r>
              <w:t>Facility type</w:t>
            </w:r>
          </w:p>
        </w:tc>
        <w:tc>
          <w:tcPr>
            <w:tcW w:w="1133" w:type="dxa"/>
          </w:tcPr>
          <w:p w14:paraId="510D3190" w14:textId="77777777" w:rsidR="00940027" w:rsidRDefault="00940027">
            <w:pPr>
              <w:pStyle w:val="OtherTableBody"/>
            </w:pPr>
            <w:r>
              <w:t>7.12.6.2</w:t>
            </w:r>
          </w:p>
        </w:tc>
      </w:tr>
      <w:tr w:rsidR="00940027" w14:paraId="5818651A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22EFBD2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5F7F4603" w14:textId="77777777" w:rsidR="00940027" w:rsidRDefault="00940027">
            <w:pPr>
              <w:pStyle w:val="OtherTableBody"/>
            </w:pPr>
            <w:r>
              <w:t>0024</w:t>
            </w:r>
          </w:p>
        </w:tc>
        <w:tc>
          <w:tcPr>
            <w:tcW w:w="6096" w:type="dxa"/>
          </w:tcPr>
          <w:p w14:paraId="30ADBDB3" w14:textId="77777777" w:rsidR="00940027" w:rsidRDefault="00940027">
            <w:pPr>
              <w:pStyle w:val="OtherTableBody"/>
            </w:pPr>
            <w:r>
              <w:t>Fee Schedule</w:t>
            </w:r>
          </w:p>
        </w:tc>
        <w:tc>
          <w:tcPr>
            <w:tcW w:w="1133" w:type="dxa"/>
          </w:tcPr>
          <w:p w14:paraId="14533B58" w14:textId="77777777" w:rsidR="00940027" w:rsidRDefault="00940027">
            <w:pPr>
              <w:pStyle w:val="OtherTableBody"/>
            </w:pPr>
            <w:r>
              <w:t>6.5.1.17</w:t>
            </w:r>
          </w:p>
        </w:tc>
      </w:tr>
      <w:tr w:rsidR="00940027" w14:paraId="2F61F41F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AEB70E2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75567127" w14:textId="77777777" w:rsidR="00940027" w:rsidRDefault="00940027">
            <w:pPr>
              <w:pStyle w:val="OtherTableBody"/>
            </w:pPr>
            <w:r>
              <w:t>0178</w:t>
            </w:r>
          </w:p>
        </w:tc>
        <w:tc>
          <w:tcPr>
            <w:tcW w:w="6096" w:type="dxa"/>
          </w:tcPr>
          <w:p w14:paraId="103FEA52" w14:textId="77777777" w:rsidR="00940027" w:rsidRDefault="00940027">
            <w:pPr>
              <w:pStyle w:val="OtherTableBody"/>
            </w:pPr>
            <w:r>
              <w:t>File level event code</w:t>
            </w:r>
          </w:p>
        </w:tc>
        <w:tc>
          <w:tcPr>
            <w:tcW w:w="1133" w:type="dxa"/>
          </w:tcPr>
          <w:p w14:paraId="7F0CF6B8" w14:textId="77777777" w:rsidR="00940027" w:rsidRDefault="00940027">
            <w:pPr>
              <w:pStyle w:val="OtherTableBody"/>
            </w:pPr>
            <w:r>
              <w:t>8.5.1.3</w:t>
            </w:r>
          </w:p>
        </w:tc>
      </w:tr>
      <w:tr w:rsidR="00940027" w14:paraId="2295A448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BDF05BA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15EBA0D1" w14:textId="77777777" w:rsidR="00940027" w:rsidRDefault="00940027">
            <w:pPr>
              <w:pStyle w:val="OtherTableBody"/>
            </w:pPr>
            <w:r>
              <w:t>0278</w:t>
            </w:r>
          </w:p>
        </w:tc>
        <w:tc>
          <w:tcPr>
            <w:tcW w:w="6096" w:type="dxa"/>
          </w:tcPr>
          <w:p w14:paraId="0B852927" w14:textId="77777777" w:rsidR="00940027" w:rsidRDefault="00940027">
            <w:pPr>
              <w:pStyle w:val="OtherTableBody"/>
            </w:pPr>
            <w:r>
              <w:t>Filler status codes</w:t>
            </w:r>
          </w:p>
        </w:tc>
        <w:tc>
          <w:tcPr>
            <w:tcW w:w="1133" w:type="dxa"/>
          </w:tcPr>
          <w:p w14:paraId="0E886BA0" w14:textId="77777777" w:rsidR="00940027" w:rsidRDefault="00940027">
            <w:pPr>
              <w:pStyle w:val="OtherTableBody"/>
            </w:pPr>
            <w:r>
              <w:t>10.6.2.25</w:t>
            </w:r>
          </w:p>
        </w:tc>
      </w:tr>
      <w:tr w:rsidR="00940027" w14:paraId="3DF6CE03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1CC18C0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6DDE593C" w14:textId="77777777" w:rsidR="00940027" w:rsidRDefault="00940027">
            <w:pPr>
              <w:pStyle w:val="OtherTableBody"/>
            </w:pPr>
            <w:r>
              <w:t>0064</w:t>
            </w:r>
          </w:p>
        </w:tc>
        <w:tc>
          <w:tcPr>
            <w:tcW w:w="6096" w:type="dxa"/>
          </w:tcPr>
          <w:p w14:paraId="06124AB0" w14:textId="77777777" w:rsidR="00940027" w:rsidRDefault="00940027">
            <w:pPr>
              <w:pStyle w:val="OtherTableBody"/>
            </w:pPr>
            <w:r>
              <w:t>Financial class</w:t>
            </w:r>
          </w:p>
        </w:tc>
        <w:tc>
          <w:tcPr>
            <w:tcW w:w="1133" w:type="dxa"/>
          </w:tcPr>
          <w:p w14:paraId="06C7E708" w14:textId="77777777" w:rsidR="00940027" w:rsidRDefault="00940027">
            <w:pPr>
              <w:pStyle w:val="OtherTableBody"/>
            </w:pPr>
            <w:r>
              <w:t>3.4.3.20</w:t>
            </w:r>
          </w:p>
        </w:tc>
      </w:tr>
      <w:tr w:rsidR="00940027" w14:paraId="7544E1E2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04A1418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74F1AFBD" w14:textId="77777777" w:rsidR="00940027" w:rsidRDefault="00940027">
            <w:pPr>
              <w:pStyle w:val="OtherTableBody"/>
            </w:pPr>
            <w:r>
              <w:t>0308</w:t>
            </w:r>
          </w:p>
        </w:tc>
        <w:tc>
          <w:tcPr>
            <w:tcW w:w="6096" w:type="dxa"/>
          </w:tcPr>
          <w:p w14:paraId="76EFC963" w14:textId="77777777" w:rsidR="00940027" w:rsidRDefault="00940027">
            <w:pPr>
              <w:pStyle w:val="OtherTableBody"/>
            </w:pPr>
            <w:r>
              <w:t>Floor</w:t>
            </w:r>
          </w:p>
        </w:tc>
        <w:tc>
          <w:tcPr>
            <w:tcW w:w="1133" w:type="dxa"/>
          </w:tcPr>
          <w:p w14:paraId="680DD22C" w14:textId="77777777" w:rsidR="00940027" w:rsidRDefault="00940027">
            <w:pPr>
              <w:pStyle w:val="OtherTableBody"/>
            </w:pPr>
            <w:r>
              <w:t>2.A.53.9</w:t>
            </w:r>
          </w:p>
        </w:tc>
      </w:tr>
      <w:tr w:rsidR="00940027" w14:paraId="44229A1D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E9A9DA0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3C9DED26" w14:textId="77777777" w:rsidR="00940027" w:rsidRDefault="00940027">
            <w:pPr>
              <w:pStyle w:val="OtherTableBody"/>
            </w:pPr>
            <w:r>
              <w:t>0473</w:t>
            </w:r>
          </w:p>
        </w:tc>
        <w:tc>
          <w:tcPr>
            <w:tcW w:w="6096" w:type="dxa"/>
          </w:tcPr>
          <w:p w14:paraId="119FA58C" w14:textId="77777777" w:rsidR="00940027" w:rsidRDefault="00940027">
            <w:pPr>
              <w:pStyle w:val="OtherTableBody"/>
            </w:pPr>
            <w:r>
              <w:t>Formulary Status</w:t>
            </w:r>
          </w:p>
        </w:tc>
        <w:tc>
          <w:tcPr>
            <w:tcW w:w="1133" w:type="dxa"/>
          </w:tcPr>
          <w:p w14:paraId="349E9E10" w14:textId="77777777" w:rsidR="00940027" w:rsidRDefault="00940027">
            <w:pPr>
              <w:pStyle w:val="OtherTableBody"/>
            </w:pPr>
            <w:r>
              <w:t>8.8.14.22</w:t>
            </w:r>
          </w:p>
        </w:tc>
      </w:tr>
      <w:tr w:rsidR="00940027" w14:paraId="425CFEC8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E7F1D41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6D9234D5" w14:textId="77777777" w:rsidR="00940027" w:rsidRDefault="00940027">
            <w:pPr>
              <w:pStyle w:val="OtherTableBody"/>
            </w:pPr>
            <w:r>
              <w:t>0478</w:t>
            </w:r>
          </w:p>
        </w:tc>
        <w:tc>
          <w:tcPr>
            <w:tcW w:w="6096" w:type="dxa"/>
          </w:tcPr>
          <w:p w14:paraId="1D01B0B7" w14:textId="77777777" w:rsidR="00940027" w:rsidRDefault="00940027">
            <w:pPr>
              <w:pStyle w:val="OtherTableBody"/>
            </w:pPr>
            <w:r>
              <w:t>Formulary Status</w:t>
            </w:r>
          </w:p>
        </w:tc>
        <w:tc>
          <w:tcPr>
            <w:tcW w:w="1133" w:type="dxa"/>
          </w:tcPr>
          <w:p w14:paraId="64E50E28" w14:textId="77777777" w:rsidR="00940027" w:rsidRDefault="00940027">
            <w:pPr>
              <w:pStyle w:val="OtherTableBody"/>
            </w:pPr>
            <w:r>
              <w:t>4.14.4.36</w:t>
            </w:r>
          </w:p>
        </w:tc>
      </w:tr>
      <w:tr w:rsidR="00940027" w14:paraId="1F7FA39E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4A707DD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16E56E86" w14:textId="77777777" w:rsidR="00940027" w:rsidRDefault="00940027">
            <w:pPr>
              <w:pStyle w:val="OtherTableBody"/>
            </w:pPr>
            <w:r>
              <w:t>0249</w:t>
            </w:r>
          </w:p>
        </w:tc>
        <w:tc>
          <w:tcPr>
            <w:tcW w:w="6096" w:type="dxa"/>
          </w:tcPr>
          <w:p w14:paraId="7ACDB7DC" w14:textId="77777777" w:rsidR="00940027" w:rsidRDefault="00940027">
            <w:pPr>
              <w:pStyle w:val="OtherTableBody"/>
            </w:pPr>
            <w:r>
              <w:t>Generic Product</w:t>
            </w:r>
          </w:p>
        </w:tc>
        <w:tc>
          <w:tcPr>
            <w:tcW w:w="1133" w:type="dxa"/>
          </w:tcPr>
          <w:p w14:paraId="41136111" w14:textId="77777777" w:rsidR="00940027" w:rsidRDefault="00940027">
            <w:pPr>
              <w:pStyle w:val="OtherTableBody"/>
            </w:pPr>
            <w:r>
              <w:t>7.12.3.2</w:t>
            </w:r>
          </w:p>
        </w:tc>
      </w:tr>
      <w:tr w:rsidR="00940027" w14:paraId="447030B8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EB4A116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7294CE23" w14:textId="77777777" w:rsidR="00940027" w:rsidRDefault="00940027">
            <w:pPr>
              <w:pStyle w:val="OtherTableBody"/>
            </w:pPr>
            <w:r>
              <w:t>0424</w:t>
            </w:r>
          </w:p>
        </w:tc>
        <w:tc>
          <w:tcPr>
            <w:tcW w:w="6096" w:type="dxa"/>
          </w:tcPr>
          <w:p w14:paraId="51B50C60" w14:textId="77777777" w:rsidR="00940027" w:rsidRDefault="00940027">
            <w:pPr>
              <w:pStyle w:val="OtherTableBody"/>
            </w:pPr>
            <w:r>
              <w:t>Gestation Category Code</w:t>
            </w:r>
          </w:p>
        </w:tc>
        <w:tc>
          <w:tcPr>
            <w:tcW w:w="1133" w:type="dxa"/>
          </w:tcPr>
          <w:p w14:paraId="29A89BDD" w14:textId="77777777" w:rsidR="00940027" w:rsidRDefault="00940027">
            <w:pPr>
              <w:pStyle w:val="OtherTableBody"/>
            </w:pPr>
            <w:r>
              <w:t>6.5.12.11</w:t>
            </w:r>
          </w:p>
        </w:tc>
      </w:tr>
      <w:tr w:rsidR="00940027" w14:paraId="15D9289B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1F09EEF8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5B2157B0" w14:textId="77777777" w:rsidR="00940027" w:rsidRDefault="00940027">
            <w:pPr>
              <w:pStyle w:val="OtherTableBody"/>
            </w:pPr>
            <w:r>
              <w:t>0401</w:t>
            </w:r>
          </w:p>
        </w:tc>
        <w:tc>
          <w:tcPr>
            <w:tcW w:w="6096" w:type="dxa"/>
          </w:tcPr>
          <w:p w14:paraId="292DF29A" w14:textId="77777777" w:rsidR="00940027" w:rsidRDefault="00940027">
            <w:pPr>
              <w:pStyle w:val="OtherTableBody"/>
            </w:pPr>
            <w:r>
              <w:t>Government reimbursement program</w:t>
            </w:r>
          </w:p>
        </w:tc>
        <w:tc>
          <w:tcPr>
            <w:tcW w:w="1133" w:type="dxa"/>
          </w:tcPr>
          <w:p w14:paraId="62C0B47E" w14:textId="77777777" w:rsidR="00940027" w:rsidRDefault="00940027">
            <w:pPr>
              <w:pStyle w:val="OtherTableBody"/>
            </w:pPr>
            <w:r>
              <w:t>15.4.6.11</w:t>
            </w:r>
          </w:p>
        </w:tc>
      </w:tr>
      <w:tr w:rsidR="00940027" w14:paraId="543AE220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6F78C30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21C9EB06" w14:textId="77777777" w:rsidR="00940027" w:rsidRDefault="00940027">
            <w:pPr>
              <w:pStyle w:val="OtherTableBody"/>
            </w:pPr>
            <w:r>
              <w:t>0341</w:t>
            </w:r>
          </w:p>
        </w:tc>
        <w:tc>
          <w:tcPr>
            <w:tcW w:w="6096" w:type="dxa"/>
          </w:tcPr>
          <w:p w14:paraId="5A4A19FF" w14:textId="77777777" w:rsidR="00940027" w:rsidRDefault="00940027">
            <w:pPr>
              <w:pStyle w:val="OtherTableBody"/>
            </w:pPr>
            <w:r>
              <w:t>Guarantor Credit Rating Code</w:t>
            </w:r>
          </w:p>
        </w:tc>
        <w:tc>
          <w:tcPr>
            <w:tcW w:w="1133" w:type="dxa"/>
          </w:tcPr>
          <w:p w14:paraId="67D43D27" w14:textId="77777777" w:rsidR="00940027" w:rsidRDefault="00940027">
            <w:pPr>
              <w:pStyle w:val="OtherTableBody"/>
            </w:pPr>
            <w:r>
              <w:t>6.5.5.23</w:t>
            </w:r>
          </w:p>
        </w:tc>
      </w:tr>
      <w:tr w:rsidR="00940027" w14:paraId="4BFD01F8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201C11C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485A470F" w14:textId="77777777" w:rsidR="00940027" w:rsidRDefault="00940027">
            <w:pPr>
              <w:pStyle w:val="OtherTableBody"/>
            </w:pPr>
            <w:r>
              <w:t>0068</w:t>
            </w:r>
          </w:p>
        </w:tc>
        <w:tc>
          <w:tcPr>
            <w:tcW w:w="6096" w:type="dxa"/>
          </w:tcPr>
          <w:p w14:paraId="4A64D5E7" w14:textId="77777777" w:rsidR="00940027" w:rsidRDefault="00940027">
            <w:pPr>
              <w:pStyle w:val="OtherTableBody"/>
            </w:pPr>
            <w:r>
              <w:t>Guarantor Type</w:t>
            </w:r>
          </w:p>
        </w:tc>
        <w:tc>
          <w:tcPr>
            <w:tcW w:w="1133" w:type="dxa"/>
          </w:tcPr>
          <w:p w14:paraId="196ED563" w14:textId="77777777" w:rsidR="00940027" w:rsidRDefault="00940027">
            <w:pPr>
              <w:pStyle w:val="OtherTableBody"/>
            </w:pPr>
            <w:r>
              <w:t>6.5.5.10</w:t>
            </w:r>
          </w:p>
        </w:tc>
      </w:tr>
      <w:tr w:rsidR="00940027" w14:paraId="49E80C51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4415A1D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1A2AEE44" w14:textId="77777777" w:rsidR="00940027" w:rsidRDefault="00940027">
            <w:pPr>
              <w:pStyle w:val="OtherTableBody"/>
            </w:pPr>
            <w:r>
              <w:t>0295</w:t>
            </w:r>
          </w:p>
        </w:tc>
        <w:tc>
          <w:tcPr>
            <w:tcW w:w="6096" w:type="dxa"/>
          </w:tcPr>
          <w:p w14:paraId="7C037779" w14:textId="77777777" w:rsidR="00940027" w:rsidRDefault="00940027">
            <w:pPr>
              <w:pStyle w:val="OtherTableBody"/>
            </w:pPr>
            <w:r>
              <w:t>Handicap</w:t>
            </w:r>
          </w:p>
        </w:tc>
        <w:tc>
          <w:tcPr>
            <w:tcW w:w="1133" w:type="dxa"/>
          </w:tcPr>
          <w:p w14:paraId="2C0B55D1" w14:textId="77777777" w:rsidR="00940027" w:rsidRDefault="00940027">
            <w:pPr>
              <w:pStyle w:val="OtherTableBody"/>
            </w:pPr>
            <w:r>
              <w:t>3.4.5.36</w:t>
            </w:r>
          </w:p>
        </w:tc>
      </w:tr>
      <w:tr w:rsidR="00940027" w14:paraId="7167E4C2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62D4DA6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7308CB6B" w14:textId="77777777" w:rsidR="00940027" w:rsidRDefault="00940027">
            <w:pPr>
              <w:pStyle w:val="OtherTableBody"/>
            </w:pPr>
            <w:r>
              <w:t>0454</w:t>
            </w:r>
          </w:p>
        </w:tc>
        <w:tc>
          <w:tcPr>
            <w:tcW w:w="6096" w:type="dxa"/>
          </w:tcPr>
          <w:p w14:paraId="3370BA36" w14:textId="77777777" w:rsidR="00940027" w:rsidRDefault="00940027">
            <w:pPr>
              <w:pStyle w:val="OtherTableBody"/>
            </w:pPr>
            <w:r>
              <w:t>Health care provider area of specialization</w:t>
            </w:r>
          </w:p>
        </w:tc>
        <w:tc>
          <w:tcPr>
            <w:tcW w:w="1133" w:type="dxa"/>
          </w:tcPr>
          <w:p w14:paraId="06A48AA7" w14:textId="77777777" w:rsidR="00940027" w:rsidRDefault="00940027">
            <w:pPr>
              <w:pStyle w:val="OtherTableBody"/>
            </w:pPr>
            <w:r>
              <w:t>15.4.5.8</w:t>
            </w:r>
          </w:p>
        </w:tc>
      </w:tr>
      <w:tr w:rsidR="00940027" w14:paraId="2F904DB4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9BFDA3E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1024486E" w14:textId="77777777" w:rsidR="00940027" w:rsidRDefault="00940027">
            <w:pPr>
              <w:pStyle w:val="OtherTableBody"/>
            </w:pPr>
            <w:r>
              <w:t>0453</w:t>
            </w:r>
          </w:p>
        </w:tc>
        <w:tc>
          <w:tcPr>
            <w:tcW w:w="6096" w:type="dxa"/>
          </w:tcPr>
          <w:p w14:paraId="5AFB5783" w14:textId="77777777" w:rsidR="00940027" w:rsidRDefault="00940027">
            <w:pPr>
              <w:pStyle w:val="OtherTableBody"/>
            </w:pPr>
            <w:r>
              <w:t>Health care provider classification</w:t>
            </w:r>
          </w:p>
        </w:tc>
        <w:tc>
          <w:tcPr>
            <w:tcW w:w="1133" w:type="dxa"/>
          </w:tcPr>
          <w:p w14:paraId="7759153A" w14:textId="77777777" w:rsidR="00940027" w:rsidRDefault="00940027">
            <w:pPr>
              <w:pStyle w:val="OtherTableBody"/>
            </w:pPr>
            <w:r>
              <w:t>15.4.5.7</w:t>
            </w:r>
          </w:p>
        </w:tc>
      </w:tr>
      <w:tr w:rsidR="00940027" w14:paraId="60DB4541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E01C124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345B583F" w14:textId="77777777" w:rsidR="00940027" w:rsidRDefault="00940027">
            <w:pPr>
              <w:pStyle w:val="OtherTableBody"/>
            </w:pPr>
            <w:r>
              <w:t>0452</w:t>
            </w:r>
          </w:p>
        </w:tc>
        <w:tc>
          <w:tcPr>
            <w:tcW w:w="6096" w:type="dxa"/>
          </w:tcPr>
          <w:p w14:paraId="2F553E62" w14:textId="77777777" w:rsidR="00940027" w:rsidRDefault="00940027">
            <w:pPr>
              <w:pStyle w:val="OtherTableBody"/>
            </w:pPr>
            <w:r>
              <w:t>Health care provider type code</w:t>
            </w:r>
          </w:p>
        </w:tc>
        <w:tc>
          <w:tcPr>
            <w:tcW w:w="1133" w:type="dxa"/>
          </w:tcPr>
          <w:p w14:paraId="7446F2BD" w14:textId="77777777" w:rsidR="00940027" w:rsidRDefault="00940027">
            <w:pPr>
              <w:pStyle w:val="OtherTableBody"/>
            </w:pPr>
            <w:r>
              <w:t>15.4.5.6</w:t>
            </w:r>
          </w:p>
        </w:tc>
      </w:tr>
      <w:tr w:rsidR="00940027" w14:paraId="3799B67E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6FCAD8C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369AB305" w14:textId="77777777" w:rsidR="00940027" w:rsidRDefault="00940027">
            <w:pPr>
              <w:pStyle w:val="OtherTableBody"/>
            </w:pPr>
            <w:r>
              <w:t>0069</w:t>
            </w:r>
          </w:p>
        </w:tc>
        <w:tc>
          <w:tcPr>
            <w:tcW w:w="6096" w:type="dxa"/>
          </w:tcPr>
          <w:p w14:paraId="67D29484" w14:textId="77777777" w:rsidR="00940027" w:rsidRDefault="00940027">
            <w:pPr>
              <w:pStyle w:val="OtherTableBody"/>
            </w:pPr>
            <w:r>
              <w:t>Hospital Service</w:t>
            </w:r>
          </w:p>
        </w:tc>
        <w:tc>
          <w:tcPr>
            <w:tcW w:w="1133" w:type="dxa"/>
          </w:tcPr>
          <w:p w14:paraId="149873A8" w14:textId="77777777" w:rsidR="00940027" w:rsidRDefault="00940027">
            <w:pPr>
              <w:pStyle w:val="OtherTableBody"/>
            </w:pPr>
            <w:r>
              <w:t>3.4.3.10</w:t>
            </w:r>
          </w:p>
        </w:tc>
      </w:tr>
      <w:tr w:rsidR="00940027" w14:paraId="19DFC5A6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1EFADE09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1924C614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6096" w:type="dxa"/>
          </w:tcPr>
          <w:p w14:paraId="32CFB9B2" w14:textId="77777777" w:rsidR="00940027" w:rsidRDefault="00940027">
            <w:pPr>
              <w:pStyle w:val="OtherTableBody"/>
            </w:pPr>
            <w:r>
              <w:t>Identifier type</w:t>
            </w:r>
          </w:p>
        </w:tc>
        <w:tc>
          <w:tcPr>
            <w:tcW w:w="1133" w:type="dxa"/>
          </w:tcPr>
          <w:p w14:paraId="66139FA1" w14:textId="77777777" w:rsidR="00940027" w:rsidRDefault="00940027">
            <w:pPr>
              <w:pStyle w:val="OtherTableBody"/>
            </w:pPr>
            <w:r>
              <w:t>2.A.14.6</w:t>
            </w:r>
          </w:p>
        </w:tc>
      </w:tr>
      <w:tr w:rsidR="00940027" w14:paraId="07F6EE64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8AE22D5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0B7B21B2" w14:textId="77777777" w:rsidR="00940027" w:rsidRDefault="00940027">
            <w:pPr>
              <w:pStyle w:val="OtherTableBody"/>
            </w:pPr>
            <w:r>
              <w:t>0243</w:t>
            </w:r>
          </w:p>
        </w:tc>
        <w:tc>
          <w:tcPr>
            <w:tcW w:w="6096" w:type="dxa"/>
          </w:tcPr>
          <w:p w14:paraId="0DC854C0" w14:textId="77777777" w:rsidR="00940027" w:rsidRDefault="00940027">
            <w:pPr>
              <w:pStyle w:val="OtherTableBody"/>
            </w:pPr>
            <w:r>
              <w:t>Identity May Be Divulged</w:t>
            </w:r>
          </w:p>
        </w:tc>
        <w:tc>
          <w:tcPr>
            <w:tcW w:w="1133" w:type="dxa"/>
          </w:tcPr>
          <w:p w14:paraId="59680E3C" w14:textId="77777777" w:rsidR="00940027" w:rsidRDefault="00940027">
            <w:pPr>
              <w:pStyle w:val="OtherTableBody"/>
            </w:pPr>
            <w:r>
              <w:t>7.12.2.25</w:t>
            </w:r>
          </w:p>
        </w:tc>
      </w:tr>
      <w:tr w:rsidR="00940027" w14:paraId="4F4245F9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7241698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2E839BC3" w14:textId="77777777" w:rsidR="00940027" w:rsidRDefault="00940027">
            <w:pPr>
              <w:pStyle w:val="OtherTableBody"/>
            </w:pPr>
            <w:r>
              <w:t>0445</w:t>
            </w:r>
          </w:p>
        </w:tc>
        <w:tc>
          <w:tcPr>
            <w:tcW w:w="6096" w:type="dxa"/>
          </w:tcPr>
          <w:p w14:paraId="09FB59D1" w14:textId="77777777" w:rsidR="00940027" w:rsidRDefault="00940027">
            <w:pPr>
              <w:pStyle w:val="OtherTableBody"/>
            </w:pPr>
            <w:r>
              <w:t>Identity Reliability Code</w:t>
            </w:r>
          </w:p>
        </w:tc>
        <w:tc>
          <w:tcPr>
            <w:tcW w:w="1133" w:type="dxa"/>
          </w:tcPr>
          <w:p w14:paraId="0AB14F77" w14:textId="77777777" w:rsidR="00940027" w:rsidRDefault="00940027">
            <w:pPr>
              <w:pStyle w:val="OtherTableBody"/>
            </w:pPr>
            <w:r>
              <w:t>3.4.2.32</w:t>
            </w:r>
          </w:p>
        </w:tc>
      </w:tr>
      <w:tr w:rsidR="00940027" w14:paraId="2A45F5C1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C832EB5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0FA3BA03" w14:textId="77777777" w:rsidR="00940027" w:rsidRDefault="00940027">
            <w:pPr>
              <w:pStyle w:val="OtherTableBody"/>
            </w:pPr>
            <w:r>
              <w:t>0441</w:t>
            </w:r>
          </w:p>
        </w:tc>
        <w:tc>
          <w:tcPr>
            <w:tcW w:w="6096" w:type="dxa"/>
          </w:tcPr>
          <w:p w14:paraId="1723B9EB" w14:textId="77777777" w:rsidR="00940027" w:rsidRDefault="00940027">
            <w:pPr>
              <w:pStyle w:val="OtherTableBody"/>
            </w:pPr>
            <w:r>
              <w:t>Immunization Registry Status</w:t>
            </w:r>
          </w:p>
        </w:tc>
        <w:tc>
          <w:tcPr>
            <w:tcW w:w="1133" w:type="dxa"/>
          </w:tcPr>
          <w:p w14:paraId="50A02205" w14:textId="77777777" w:rsidR="00940027" w:rsidRDefault="00940027">
            <w:pPr>
              <w:pStyle w:val="OtherTableBody"/>
            </w:pPr>
            <w:r>
              <w:t>3.4.10.16</w:t>
            </w:r>
          </w:p>
        </w:tc>
      </w:tr>
      <w:tr w:rsidR="00940027" w14:paraId="0E6D38EB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8F1C215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4DAF78B8" w14:textId="77777777" w:rsidR="00940027" w:rsidRDefault="00940027">
            <w:pPr>
              <w:pStyle w:val="OtherTableBody"/>
            </w:pPr>
            <w:r>
              <w:t>0540</w:t>
            </w:r>
          </w:p>
        </w:tc>
        <w:tc>
          <w:tcPr>
            <w:tcW w:w="6096" w:type="dxa"/>
          </w:tcPr>
          <w:p w14:paraId="5FB7038F" w14:textId="77777777" w:rsidR="00940027" w:rsidRDefault="00940027">
            <w:pPr>
              <w:pStyle w:val="OtherTableBody"/>
            </w:pPr>
            <w:r>
              <w:t>Inactive Reason Code</w:t>
            </w:r>
          </w:p>
        </w:tc>
        <w:tc>
          <w:tcPr>
            <w:tcW w:w="1133" w:type="dxa"/>
          </w:tcPr>
          <w:p w14:paraId="0B106131" w14:textId="77777777" w:rsidR="00940027" w:rsidRDefault="00940027">
            <w:pPr>
              <w:pStyle w:val="OtherTableBody"/>
            </w:pPr>
            <w:r>
              <w:t>15.4.8.38</w:t>
            </w:r>
          </w:p>
        </w:tc>
      </w:tr>
      <w:tr w:rsidR="00940027" w14:paraId="26FA6EEB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F2D57FB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5994EC08" w14:textId="77777777" w:rsidR="00940027" w:rsidRDefault="00940027">
            <w:pPr>
              <w:pStyle w:val="OtherTableBody"/>
            </w:pPr>
            <w:r>
              <w:t>0428</w:t>
            </w:r>
          </w:p>
        </w:tc>
        <w:tc>
          <w:tcPr>
            <w:tcW w:w="6096" w:type="dxa"/>
          </w:tcPr>
          <w:p w14:paraId="412FE36C" w14:textId="77777777" w:rsidR="00940027" w:rsidRDefault="00940027">
            <w:pPr>
              <w:pStyle w:val="OtherTableBody"/>
            </w:pPr>
            <w:r>
              <w:t>Incident Type Code</w:t>
            </w:r>
          </w:p>
        </w:tc>
        <w:tc>
          <w:tcPr>
            <w:tcW w:w="1133" w:type="dxa"/>
          </w:tcPr>
          <w:p w14:paraId="65346B04" w14:textId="77777777" w:rsidR="00940027" w:rsidRDefault="00940027">
            <w:pPr>
              <w:pStyle w:val="OtherTableBody"/>
            </w:pPr>
            <w:r>
              <w:t>6.5.14.3</w:t>
            </w:r>
          </w:p>
        </w:tc>
      </w:tr>
      <w:tr w:rsidR="00940027" w14:paraId="386178BD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07DE783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29278AFF" w14:textId="77777777" w:rsidR="00940027" w:rsidRDefault="00940027">
            <w:pPr>
              <w:pStyle w:val="OtherTableBody"/>
            </w:pPr>
            <w:r>
              <w:t>0509</w:t>
            </w:r>
          </w:p>
        </w:tc>
        <w:tc>
          <w:tcPr>
            <w:tcW w:w="6096" w:type="dxa"/>
          </w:tcPr>
          <w:p w14:paraId="6D0C1C98" w14:textId="77777777" w:rsidR="00940027" w:rsidRDefault="00940027">
            <w:pPr>
              <w:pStyle w:val="OtherTableBody"/>
            </w:pPr>
            <w:r>
              <w:t>Indication For Use</w:t>
            </w:r>
          </w:p>
        </w:tc>
        <w:tc>
          <w:tcPr>
            <w:tcW w:w="1133" w:type="dxa"/>
          </w:tcPr>
          <w:p w14:paraId="04B1E9C2" w14:textId="77777777" w:rsidR="00940027" w:rsidRDefault="00940027">
            <w:pPr>
              <w:pStyle w:val="OtherTableBody"/>
            </w:pPr>
            <w:r>
              <w:t>4.21.1.13</w:t>
            </w:r>
          </w:p>
        </w:tc>
      </w:tr>
      <w:tr w:rsidR="00940027" w14:paraId="496F3FAE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E61CC85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58EFC655" w14:textId="77777777" w:rsidR="00940027" w:rsidRDefault="00940027">
            <w:pPr>
              <w:pStyle w:val="OtherTableBody"/>
            </w:pPr>
            <w:r>
              <w:t>0253</w:t>
            </w:r>
          </w:p>
        </w:tc>
        <w:tc>
          <w:tcPr>
            <w:tcW w:w="6096" w:type="dxa"/>
          </w:tcPr>
          <w:p w14:paraId="019897AE" w14:textId="77777777" w:rsidR="00940027" w:rsidRDefault="00940027">
            <w:pPr>
              <w:pStyle w:val="OtherTableBody"/>
            </w:pPr>
            <w:r>
              <w:t>Indirect exposure mechanism</w:t>
            </w:r>
          </w:p>
        </w:tc>
        <w:tc>
          <w:tcPr>
            <w:tcW w:w="1133" w:type="dxa"/>
          </w:tcPr>
          <w:p w14:paraId="55FF97CC" w14:textId="77777777" w:rsidR="00940027" w:rsidRDefault="00940027">
            <w:pPr>
              <w:pStyle w:val="OtherTableBody"/>
            </w:pPr>
            <w:r>
              <w:t>7.12.3.23</w:t>
            </w:r>
          </w:p>
        </w:tc>
      </w:tr>
      <w:tr w:rsidR="00940027" w14:paraId="05067581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BEAE1F5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0CEB557D" w14:textId="77777777" w:rsidR="00940027" w:rsidRDefault="00940027">
            <w:pPr>
              <w:pStyle w:val="OtherTableBody"/>
            </w:pPr>
            <w:r>
              <w:t>0517</w:t>
            </w:r>
          </w:p>
        </w:tc>
        <w:tc>
          <w:tcPr>
            <w:tcW w:w="6096" w:type="dxa"/>
          </w:tcPr>
          <w:p w14:paraId="3B3B5BF3" w14:textId="77777777" w:rsidR="00940027" w:rsidRDefault="00940027">
            <w:pPr>
              <w:pStyle w:val="OtherTableBody"/>
            </w:pPr>
            <w:r>
              <w:t>Inform person code</w:t>
            </w:r>
          </w:p>
        </w:tc>
        <w:tc>
          <w:tcPr>
            <w:tcW w:w="1133" w:type="dxa"/>
          </w:tcPr>
          <w:p w14:paraId="6F435450" w14:textId="77777777" w:rsidR="00940027" w:rsidRDefault="00940027">
            <w:pPr>
              <w:pStyle w:val="OtherTableBody"/>
            </w:pPr>
            <w:r>
              <w:t>2.15.5.9</w:t>
            </w:r>
          </w:p>
        </w:tc>
      </w:tr>
      <w:tr w:rsidR="00940027" w14:paraId="12123763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3D693D4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39F20E2C" w14:textId="77777777" w:rsidR="00940027" w:rsidRDefault="00940027">
            <w:pPr>
              <w:pStyle w:val="OtherTableBody"/>
            </w:pPr>
            <w:r>
              <w:t>0531</w:t>
            </w:r>
          </w:p>
        </w:tc>
        <w:tc>
          <w:tcPr>
            <w:tcW w:w="6096" w:type="dxa"/>
          </w:tcPr>
          <w:p w14:paraId="161685E1" w14:textId="77777777" w:rsidR="00940027" w:rsidRDefault="00940027">
            <w:pPr>
              <w:pStyle w:val="OtherTableBody"/>
            </w:pPr>
            <w:r>
              <w:t>Institution</w:t>
            </w:r>
          </w:p>
        </w:tc>
        <w:tc>
          <w:tcPr>
            <w:tcW w:w="1133" w:type="dxa"/>
          </w:tcPr>
          <w:p w14:paraId="791ABEAF" w14:textId="77777777" w:rsidR="00940027" w:rsidRDefault="00940027">
            <w:pPr>
              <w:pStyle w:val="OtherTableBody"/>
            </w:pPr>
            <w:r>
              <w:t>2.A.16.2</w:t>
            </w:r>
          </w:p>
        </w:tc>
      </w:tr>
      <w:tr w:rsidR="00940027" w14:paraId="393CB615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FE39586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38EC173D" w14:textId="77777777" w:rsidR="00940027" w:rsidRDefault="00940027">
            <w:pPr>
              <w:pStyle w:val="OtherTableBody"/>
            </w:pPr>
            <w:r>
              <w:t>0537</w:t>
            </w:r>
          </w:p>
        </w:tc>
        <w:tc>
          <w:tcPr>
            <w:tcW w:w="6096" w:type="dxa"/>
          </w:tcPr>
          <w:p w14:paraId="544445AB" w14:textId="77777777" w:rsidR="00940027" w:rsidRDefault="00940027">
            <w:pPr>
              <w:pStyle w:val="OtherTableBody"/>
            </w:pPr>
            <w:r>
              <w:t>Institution</w:t>
            </w:r>
          </w:p>
        </w:tc>
        <w:tc>
          <w:tcPr>
            <w:tcW w:w="1133" w:type="dxa"/>
          </w:tcPr>
          <w:p w14:paraId="5A318809" w14:textId="77777777" w:rsidR="00940027" w:rsidRDefault="00940027">
            <w:pPr>
              <w:pStyle w:val="OtherTableBody"/>
            </w:pPr>
            <w:r>
              <w:t>15.4.8.12</w:t>
            </w:r>
          </w:p>
        </w:tc>
      </w:tr>
      <w:tr w:rsidR="00940027" w14:paraId="3536343F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9222449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5DD6EA7F" w14:textId="77777777" w:rsidR="00940027" w:rsidRDefault="00940027">
            <w:pPr>
              <w:pStyle w:val="OtherTableBody"/>
            </w:pPr>
            <w:r>
              <w:t>0538</w:t>
            </w:r>
          </w:p>
        </w:tc>
        <w:tc>
          <w:tcPr>
            <w:tcW w:w="6096" w:type="dxa"/>
          </w:tcPr>
          <w:p w14:paraId="18EEEC25" w14:textId="77777777" w:rsidR="00940027" w:rsidRDefault="00940027">
            <w:pPr>
              <w:pStyle w:val="OtherTableBody"/>
            </w:pPr>
            <w:r>
              <w:t>Institution Relationship Type</w:t>
            </w:r>
          </w:p>
        </w:tc>
        <w:tc>
          <w:tcPr>
            <w:tcW w:w="1133" w:type="dxa"/>
          </w:tcPr>
          <w:p w14:paraId="20E61166" w14:textId="77777777" w:rsidR="00940027" w:rsidRDefault="00940027">
            <w:pPr>
              <w:pStyle w:val="OtherTableBody"/>
            </w:pPr>
            <w:r>
              <w:t>15.4.8.33</w:t>
            </w:r>
          </w:p>
        </w:tc>
      </w:tr>
      <w:tr w:rsidR="00940027" w14:paraId="1A8FA789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B7F2595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57D1B705" w14:textId="77777777" w:rsidR="00940027" w:rsidRDefault="00940027">
            <w:pPr>
              <w:pStyle w:val="OtherTableBody"/>
            </w:pPr>
            <w:r>
              <w:t>0232</w:t>
            </w:r>
          </w:p>
        </w:tc>
        <w:tc>
          <w:tcPr>
            <w:tcW w:w="6096" w:type="dxa"/>
          </w:tcPr>
          <w:p w14:paraId="23671841" w14:textId="77777777" w:rsidR="00940027" w:rsidRDefault="00940027">
            <w:pPr>
              <w:pStyle w:val="OtherTableBody"/>
            </w:pPr>
            <w:r>
              <w:t>Insurance Company Contact Reason</w:t>
            </w:r>
          </w:p>
        </w:tc>
        <w:tc>
          <w:tcPr>
            <w:tcW w:w="1133" w:type="dxa"/>
          </w:tcPr>
          <w:p w14:paraId="451A3C7F" w14:textId="77777777" w:rsidR="00940027" w:rsidRDefault="00940027">
            <w:pPr>
              <w:pStyle w:val="OtherTableBody"/>
            </w:pPr>
            <w:r>
              <w:t>6.5.7.57</w:t>
            </w:r>
          </w:p>
        </w:tc>
      </w:tr>
      <w:tr w:rsidR="00940027" w14:paraId="5FB5237F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141AEC9E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67F42590" w14:textId="77777777" w:rsidR="00940027" w:rsidRDefault="00940027">
            <w:pPr>
              <w:pStyle w:val="OtherTableBody"/>
            </w:pPr>
            <w:r>
              <w:t>0285</w:t>
            </w:r>
          </w:p>
        </w:tc>
        <w:tc>
          <w:tcPr>
            <w:tcW w:w="6096" w:type="dxa"/>
          </w:tcPr>
          <w:p w14:paraId="1C52000C" w14:textId="77777777" w:rsidR="00940027" w:rsidRDefault="00940027">
            <w:pPr>
              <w:pStyle w:val="OtherTableBody"/>
            </w:pPr>
            <w:r>
              <w:t>Insurance company ID codes</w:t>
            </w:r>
          </w:p>
        </w:tc>
        <w:tc>
          <w:tcPr>
            <w:tcW w:w="1133" w:type="dxa"/>
          </w:tcPr>
          <w:p w14:paraId="10D89412" w14:textId="77777777" w:rsidR="00940027" w:rsidRDefault="00940027">
            <w:pPr>
              <w:pStyle w:val="OtherTableBody"/>
            </w:pPr>
            <w:r>
              <w:t>11.6.2.2</w:t>
            </w:r>
          </w:p>
        </w:tc>
      </w:tr>
      <w:tr w:rsidR="00940027" w14:paraId="7AE60DD8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31F9860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2E258187" w14:textId="77777777" w:rsidR="00940027" w:rsidRDefault="00940027">
            <w:pPr>
              <w:pStyle w:val="OtherTableBody"/>
            </w:pPr>
            <w:r>
              <w:t>0072</w:t>
            </w:r>
          </w:p>
        </w:tc>
        <w:tc>
          <w:tcPr>
            <w:tcW w:w="6096" w:type="dxa"/>
          </w:tcPr>
          <w:p w14:paraId="6FE6EC09" w14:textId="77777777" w:rsidR="00940027" w:rsidRDefault="00940027">
            <w:pPr>
              <w:pStyle w:val="OtherTableBody"/>
            </w:pPr>
            <w:r>
              <w:t>Insurance Plan ID</w:t>
            </w:r>
          </w:p>
        </w:tc>
        <w:tc>
          <w:tcPr>
            <w:tcW w:w="1133" w:type="dxa"/>
          </w:tcPr>
          <w:p w14:paraId="08FA06DD" w14:textId="77777777" w:rsidR="00940027" w:rsidRDefault="00940027">
            <w:pPr>
              <w:pStyle w:val="OtherTableBody"/>
            </w:pPr>
            <w:r>
              <w:t>11.6.2.1</w:t>
            </w:r>
          </w:p>
        </w:tc>
      </w:tr>
      <w:tr w:rsidR="00940027" w14:paraId="1758B35A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6AE1532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3F701793" w14:textId="77777777" w:rsidR="00940027" w:rsidRDefault="00940027">
            <w:pPr>
              <w:pStyle w:val="OtherTableBody"/>
            </w:pPr>
            <w:r>
              <w:t>0073</w:t>
            </w:r>
          </w:p>
        </w:tc>
        <w:tc>
          <w:tcPr>
            <w:tcW w:w="6096" w:type="dxa"/>
          </w:tcPr>
          <w:p w14:paraId="4A453845" w14:textId="77777777" w:rsidR="00940027" w:rsidRDefault="00940027">
            <w:pPr>
              <w:pStyle w:val="OtherTableBody"/>
            </w:pPr>
            <w:r>
              <w:t>Interest Rate Code</w:t>
            </w:r>
          </w:p>
        </w:tc>
        <w:tc>
          <w:tcPr>
            <w:tcW w:w="1133" w:type="dxa"/>
          </w:tcPr>
          <w:p w14:paraId="5C8C8F0C" w14:textId="77777777" w:rsidR="00940027" w:rsidRDefault="00940027">
            <w:pPr>
              <w:pStyle w:val="OtherTableBody"/>
            </w:pPr>
            <w:r>
              <w:t>3.4.3.28</w:t>
            </w:r>
          </w:p>
        </w:tc>
      </w:tr>
      <w:tr w:rsidR="00940027" w14:paraId="51F67391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0E53E11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358AD8C2" w14:textId="77777777" w:rsidR="00940027" w:rsidRDefault="00940027">
            <w:pPr>
              <w:pStyle w:val="OtherTableBody"/>
            </w:pPr>
            <w:r>
              <w:t>0463</w:t>
            </w:r>
          </w:p>
        </w:tc>
        <w:tc>
          <w:tcPr>
            <w:tcW w:w="6096" w:type="dxa"/>
          </w:tcPr>
          <w:p w14:paraId="2AAA685D" w14:textId="77777777" w:rsidR="00940027" w:rsidRDefault="00940027">
            <w:pPr>
              <w:pStyle w:val="OtherTableBody"/>
            </w:pPr>
            <w:r>
              <w:t>Inventory Number</w:t>
            </w:r>
          </w:p>
        </w:tc>
        <w:tc>
          <w:tcPr>
            <w:tcW w:w="1133" w:type="dxa"/>
          </w:tcPr>
          <w:p w14:paraId="6672821D" w14:textId="77777777" w:rsidR="00940027" w:rsidRDefault="00940027">
            <w:pPr>
              <w:pStyle w:val="OtherTableBody"/>
            </w:pPr>
            <w:r>
              <w:t>8.10.2.9</w:t>
            </w:r>
          </w:p>
        </w:tc>
      </w:tr>
      <w:tr w:rsidR="00940027" w14:paraId="53F44ACA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6BC6421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345A39C1" w14:textId="77777777" w:rsidR="00940027" w:rsidRDefault="00940027">
            <w:pPr>
              <w:pStyle w:val="OtherTableBody"/>
            </w:pPr>
            <w:r>
              <w:t>0100</w:t>
            </w:r>
          </w:p>
        </w:tc>
        <w:tc>
          <w:tcPr>
            <w:tcW w:w="6096" w:type="dxa"/>
          </w:tcPr>
          <w:p w14:paraId="04666D05" w14:textId="77777777" w:rsidR="00940027" w:rsidRDefault="00940027">
            <w:pPr>
              <w:pStyle w:val="OtherTableBody"/>
            </w:pPr>
            <w:r>
              <w:t>Invocation event</w:t>
            </w:r>
          </w:p>
        </w:tc>
        <w:tc>
          <w:tcPr>
            <w:tcW w:w="1133" w:type="dxa"/>
          </w:tcPr>
          <w:p w14:paraId="68710C5D" w14:textId="77777777" w:rsidR="00940027" w:rsidRDefault="00940027">
            <w:pPr>
              <w:pStyle w:val="OtherTableBody"/>
            </w:pPr>
            <w:r>
              <w:t>2.A.3.1</w:t>
            </w:r>
          </w:p>
        </w:tc>
      </w:tr>
      <w:tr w:rsidR="00940027" w14:paraId="5AE5EBB9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DE5FCA6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5B1A6144" w14:textId="77777777" w:rsidR="00940027" w:rsidRDefault="00940027">
            <w:pPr>
              <w:pStyle w:val="OtherTableBody"/>
            </w:pPr>
            <w:r>
              <w:t>0320</w:t>
            </w:r>
          </w:p>
        </w:tc>
        <w:tc>
          <w:tcPr>
            <w:tcW w:w="6096" w:type="dxa"/>
          </w:tcPr>
          <w:p w14:paraId="1E125C4D" w14:textId="77777777" w:rsidR="00940027" w:rsidRDefault="00940027">
            <w:pPr>
              <w:pStyle w:val="OtherTableBody"/>
            </w:pPr>
            <w:r>
              <w:t>Item Natural Account Code</w:t>
            </w:r>
          </w:p>
        </w:tc>
        <w:tc>
          <w:tcPr>
            <w:tcW w:w="1133" w:type="dxa"/>
          </w:tcPr>
          <w:p w14:paraId="416BAD58" w14:textId="77777777" w:rsidR="00940027" w:rsidRDefault="00940027">
            <w:pPr>
              <w:pStyle w:val="OtherTableBody"/>
            </w:pPr>
            <w:r>
              <w:t>4.11.1.8</w:t>
            </w:r>
          </w:p>
        </w:tc>
      </w:tr>
      <w:tr w:rsidR="00940027" w14:paraId="35FCEC61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191017B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72F2AD63" w14:textId="77777777" w:rsidR="00940027" w:rsidRDefault="00940027">
            <w:pPr>
              <w:pStyle w:val="OtherTableBody"/>
            </w:pPr>
            <w:r>
              <w:t>0327</w:t>
            </w:r>
          </w:p>
        </w:tc>
        <w:tc>
          <w:tcPr>
            <w:tcW w:w="6096" w:type="dxa"/>
          </w:tcPr>
          <w:p w14:paraId="62F2A9C5" w14:textId="77777777" w:rsidR="00940027" w:rsidRDefault="00940027">
            <w:pPr>
              <w:pStyle w:val="OtherTableBody"/>
            </w:pPr>
            <w:r>
              <w:t>Job code</w:t>
            </w:r>
          </w:p>
        </w:tc>
        <w:tc>
          <w:tcPr>
            <w:tcW w:w="1133" w:type="dxa"/>
          </w:tcPr>
          <w:p w14:paraId="1267DFAF" w14:textId="77777777" w:rsidR="00940027" w:rsidRDefault="00940027">
            <w:pPr>
              <w:pStyle w:val="OtherTableBody"/>
            </w:pPr>
            <w:r>
              <w:t>2.A.37.2</w:t>
            </w:r>
          </w:p>
        </w:tc>
      </w:tr>
      <w:tr w:rsidR="00940027" w14:paraId="3312EEA0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3051ABB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35DF5B70" w14:textId="77777777" w:rsidR="00940027" w:rsidRDefault="00940027">
            <w:pPr>
              <w:pStyle w:val="OtherTableBody"/>
            </w:pPr>
            <w:r>
              <w:t>0311</w:t>
            </w:r>
          </w:p>
        </w:tc>
        <w:tc>
          <w:tcPr>
            <w:tcW w:w="6096" w:type="dxa"/>
          </w:tcPr>
          <w:p w14:paraId="54C3B9EB" w14:textId="77777777" w:rsidR="00940027" w:rsidRDefault="00940027">
            <w:pPr>
              <w:pStyle w:val="OtherTableBody"/>
            </w:pPr>
            <w:r>
              <w:t>Job Status</w:t>
            </w:r>
          </w:p>
        </w:tc>
        <w:tc>
          <w:tcPr>
            <w:tcW w:w="1133" w:type="dxa"/>
          </w:tcPr>
          <w:p w14:paraId="73C04B3A" w14:textId="77777777" w:rsidR="00940027" w:rsidRDefault="00940027">
            <w:pPr>
              <w:pStyle w:val="OtherTableBody"/>
            </w:pPr>
            <w:r>
              <w:t>3.4.5.34</w:t>
            </w:r>
          </w:p>
        </w:tc>
      </w:tr>
      <w:tr w:rsidR="00940027" w14:paraId="71C2E53C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8594205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1346A81D" w14:textId="77777777" w:rsidR="00940027" w:rsidRDefault="00940027">
            <w:pPr>
              <w:pStyle w:val="OtherTableBody"/>
            </w:pPr>
            <w:r>
              <w:t>0547</w:t>
            </w:r>
          </w:p>
        </w:tc>
        <w:tc>
          <w:tcPr>
            <w:tcW w:w="6096" w:type="dxa"/>
          </w:tcPr>
          <w:p w14:paraId="18AC2266" w14:textId="77777777" w:rsidR="00940027" w:rsidRDefault="00940027">
            <w:pPr>
              <w:pStyle w:val="OtherTableBody"/>
            </w:pPr>
            <w:r>
              <w:t>Jurisdictional Breadth</w:t>
            </w:r>
          </w:p>
        </w:tc>
        <w:tc>
          <w:tcPr>
            <w:tcW w:w="1133" w:type="dxa"/>
          </w:tcPr>
          <w:p w14:paraId="1EB06FEF" w14:textId="77777777" w:rsidR="00940027" w:rsidRDefault="00940027">
            <w:pPr>
              <w:pStyle w:val="OtherTableBody"/>
            </w:pPr>
            <w:r>
              <w:t>15.4.2.22</w:t>
            </w:r>
          </w:p>
        </w:tc>
      </w:tr>
      <w:tr w:rsidR="00940027" w14:paraId="427C6FE3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CE11E97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435F60FF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6096" w:type="dxa"/>
          </w:tcPr>
          <w:p w14:paraId="3D18DDD2" w14:textId="77777777" w:rsidR="00940027" w:rsidRDefault="00940027">
            <w:pPr>
              <w:pStyle w:val="OtherTableBody"/>
            </w:pPr>
            <w:r>
              <w:t>Kind of quantity</w:t>
            </w:r>
          </w:p>
        </w:tc>
        <w:tc>
          <w:tcPr>
            <w:tcW w:w="1133" w:type="dxa"/>
          </w:tcPr>
          <w:p w14:paraId="7E028A31" w14:textId="77777777" w:rsidR="00940027" w:rsidRDefault="00940027">
            <w:pPr>
              <w:pStyle w:val="OtherTableBody"/>
            </w:pPr>
            <w:r>
              <w:t>8.8.8.42</w:t>
            </w:r>
          </w:p>
        </w:tc>
      </w:tr>
      <w:tr w:rsidR="00940027" w14:paraId="53F25B8F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ADD3B7F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54403D6B" w14:textId="77777777" w:rsidR="00940027" w:rsidRDefault="00940027">
            <w:pPr>
              <w:pStyle w:val="OtherTableBody"/>
            </w:pPr>
            <w:r>
              <w:t>0403</w:t>
            </w:r>
          </w:p>
        </w:tc>
        <w:tc>
          <w:tcPr>
            <w:tcW w:w="6096" w:type="dxa"/>
          </w:tcPr>
          <w:p w14:paraId="3F811A3F" w14:textId="77777777" w:rsidR="00940027" w:rsidRDefault="00940027">
            <w:pPr>
              <w:pStyle w:val="OtherTableBody"/>
            </w:pPr>
            <w:r>
              <w:t>Language Ability</w:t>
            </w:r>
          </w:p>
        </w:tc>
        <w:tc>
          <w:tcPr>
            <w:tcW w:w="1133" w:type="dxa"/>
          </w:tcPr>
          <w:p w14:paraId="56D8BDB3" w14:textId="77777777" w:rsidR="00940027" w:rsidRDefault="00940027">
            <w:pPr>
              <w:pStyle w:val="OtherTableBody"/>
            </w:pPr>
            <w:r>
              <w:t>15.4.4.3</w:t>
            </w:r>
          </w:p>
        </w:tc>
      </w:tr>
      <w:tr w:rsidR="00940027" w14:paraId="4504587E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13AF6D7F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4C084DDE" w14:textId="77777777" w:rsidR="00940027" w:rsidRDefault="00940027">
            <w:pPr>
              <w:pStyle w:val="OtherTableBody"/>
            </w:pPr>
            <w:r>
              <w:t>0404</w:t>
            </w:r>
          </w:p>
        </w:tc>
        <w:tc>
          <w:tcPr>
            <w:tcW w:w="6096" w:type="dxa"/>
          </w:tcPr>
          <w:p w14:paraId="75A02858" w14:textId="77777777" w:rsidR="00940027" w:rsidRDefault="00940027">
            <w:pPr>
              <w:pStyle w:val="OtherTableBody"/>
            </w:pPr>
            <w:r>
              <w:t>Language Proficiency</w:t>
            </w:r>
          </w:p>
        </w:tc>
        <w:tc>
          <w:tcPr>
            <w:tcW w:w="1133" w:type="dxa"/>
          </w:tcPr>
          <w:p w14:paraId="1C38AAFC" w14:textId="77777777" w:rsidR="00940027" w:rsidRDefault="00940027">
            <w:pPr>
              <w:pStyle w:val="OtherTableBody"/>
            </w:pPr>
            <w:r>
              <w:t>15.4.4.4</w:t>
            </w:r>
          </w:p>
        </w:tc>
      </w:tr>
      <w:tr w:rsidR="00940027" w14:paraId="6BFEEC43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2C3B689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393E7AAA" w14:textId="77777777" w:rsidR="00940027" w:rsidRDefault="00940027">
            <w:pPr>
              <w:pStyle w:val="OtherTableBody"/>
            </w:pPr>
            <w:r>
              <w:t>0545</w:t>
            </w:r>
          </w:p>
        </w:tc>
        <w:tc>
          <w:tcPr>
            <w:tcW w:w="6096" w:type="dxa"/>
          </w:tcPr>
          <w:p w14:paraId="2CF49DE1" w14:textId="77777777" w:rsidR="00940027" w:rsidRDefault="00940027">
            <w:pPr>
              <w:pStyle w:val="OtherTableBody"/>
            </w:pPr>
            <w:r>
              <w:t>Language Translated To</w:t>
            </w:r>
          </w:p>
        </w:tc>
        <w:tc>
          <w:tcPr>
            <w:tcW w:w="1133" w:type="dxa"/>
          </w:tcPr>
          <w:p w14:paraId="3F599D93" w14:textId="77777777" w:rsidR="00940027" w:rsidRDefault="00940027">
            <w:pPr>
              <w:pStyle w:val="OtherTableBody"/>
            </w:pPr>
            <w:r>
              <w:t>9.9.4.18</w:t>
            </w:r>
          </w:p>
        </w:tc>
      </w:tr>
      <w:tr w:rsidR="00940027" w14:paraId="2699B728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DBABAB4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6F9968AC" w14:textId="77777777" w:rsidR="00940027" w:rsidRDefault="00940027">
            <w:pPr>
              <w:pStyle w:val="OtherTableBody"/>
            </w:pPr>
            <w:r>
              <w:t>0263</w:t>
            </w:r>
          </w:p>
        </w:tc>
        <w:tc>
          <w:tcPr>
            <w:tcW w:w="6096" w:type="dxa"/>
          </w:tcPr>
          <w:p w14:paraId="6B519427" w14:textId="77777777" w:rsidR="00940027" w:rsidRDefault="00940027">
            <w:pPr>
              <w:pStyle w:val="OtherTableBody"/>
            </w:pPr>
            <w:r>
              <w:t>Level of Care</w:t>
            </w:r>
          </w:p>
        </w:tc>
        <w:tc>
          <w:tcPr>
            <w:tcW w:w="1133" w:type="dxa"/>
          </w:tcPr>
          <w:p w14:paraId="33AD9E2B" w14:textId="77777777" w:rsidR="00940027" w:rsidRDefault="00940027">
            <w:pPr>
              <w:pStyle w:val="OtherTableBody"/>
            </w:pPr>
            <w:r>
              <w:t>8.9.3.5</w:t>
            </w:r>
          </w:p>
        </w:tc>
      </w:tr>
      <w:tr w:rsidR="00940027" w14:paraId="78CE2E06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21443B5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0E767037" w14:textId="77777777" w:rsidR="00940027" w:rsidRDefault="00940027">
            <w:pPr>
              <w:pStyle w:val="OtherTableBody"/>
            </w:pPr>
            <w:r>
              <w:t>0461</w:t>
            </w:r>
          </w:p>
        </w:tc>
        <w:tc>
          <w:tcPr>
            <w:tcW w:w="6096" w:type="dxa"/>
          </w:tcPr>
          <w:p w14:paraId="70BBB263" w14:textId="77777777" w:rsidR="00940027" w:rsidRDefault="00940027">
            <w:pPr>
              <w:pStyle w:val="OtherTableBody"/>
            </w:pPr>
            <w:r>
              <w:t>License Number</w:t>
            </w:r>
          </w:p>
        </w:tc>
        <w:tc>
          <w:tcPr>
            <w:tcW w:w="1133" w:type="dxa"/>
          </w:tcPr>
          <w:p w14:paraId="6BB779F2" w14:textId="77777777" w:rsidR="00940027" w:rsidRDefault="00940027">
            <w:pPr>
              <w:pStyle w:val="OtherTableBody"/>
            </w:pPr>
            <w:r>
              <w:t>8.9.2.7</w:t>
            </w:r>
          </w:p>
        </w:tc>
      </w:tr>
      <w:tr w:rsidR="00940027" w14:paraId="456B5732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18C898CA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629A338E" w14:textId="77777777" w:rsidR="00940027" w:rsidRDefault="00940027">
            <w:pPr>
              <w:pStyle w:val="OtherTableBody"/>
            </w:pPr>
            <w:r>
              <w:t>0220</w:t>
            </w:r>
          </w:p>
        </w:tc>
        <w:tc>
          <w:tcPr>
            <w:tcW w:w="6096" w:type="dxa"/>
          </w:tcPr>
          <w:p w14:paraId="50B8B4F0" w14:textId="77777777" w:rsidR="00940027" w:rsidRDefault="00940027">
            <w:pPr>
              <w:pStyle w:val="OtherTableBody"/>
            </w:pPr>
            <w:r>
              <w:t>Living Arrangement</w:t>
            </w:r>
          </w:p>
        </w:tc>
        <w:tc>
          <w:tcPr>
            <w:tcW w:w="1133" w:type="dxa"/>
          </w:tcPr>
          <w:p w14:paraId="590239AC" w14:textId="77777777" w:rsidR="00940027" w:rsidRDefault="00940027">
            <w:pPr>
              <w:pStyle w:val="OtherTableBody"/>
            </w:pPr>
            <w:r>
              <w:t>3.4.5.21</w:t>
            </w:r>
          </w:p>
        </w:tc>
      </w:tr>
      <w:tr w:rsidR="00940027" w14:paraId="17C96F82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1FCFF97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21E6294F" w14:textId="77777777" w:rsidR="00940027" w:rsidRDefault="00940027">
            <w:pPr>
              <w:pStyle w:val="OtherTableBody"/>
            </w:pPr>
            <w:r>
              <w:t>0223</w:t>
            </w:r>
          </w:p>
        </w:tc>
        <w:tc>
          <w:tcPr>
            <w:tcW w:w="6096" w:type="dxa"/>
          </w:tcPr>
          <w:p w14:paraId="15CB934B" w14:textId="77777777" w:rsidR="00940027" w:rsidRDefault="00940027">
            <w:pPr>
              <w:pStyle w:val="OtherTableBody"/>
            </w:pPr>
            <w:r>
              <w:t>Living Dependency</w:t>
            </w:r>
          </w:p>
        </w:tc>
        <w:tc>
          <w:tcPr>
            <w:tcW w:w="1133" w:type="dxa"/>
          </w:tcPr>
          <w:p w14:paraId="3DDE64AF" w14:textId="77777777" w:rsidR="00940027" w:rsidRDefault="00940027">
            <w:pPr>
              <w:pStyle w:val="OtherTableBody"/>
            </w:pPr>
            <w:r>
              <w:t>3.4.10.1</w:t>
            </w:r>
          </w:p>
        </w:tc>
      </w:tr>
      <w:tr w:rsidR="00940027" w14:paraId="09F2C409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5C79137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741AAD4A" w14:textId="77777777" w:rsidR="00940027" w:rsidRDefault="00940027">
            <w:pPr>
              <w:pStyle w:val="OtherTableBody"/>
            </w:pPr>
            <w:r>
              <w:t>0315</w:t>
            </w:r>
          </w:p>
        </w:tc>
        <w:tc>
          <w:tcPr>
            <w:tcW w:w="6096" w:type="dxa"/>
          </w:tcPr>
          <w:p w14:paraId="3E76E692" w14:textId="77777777" w:rsidR="00940027" w:rsidRDefault="00940027">
            <w:pPr>
              <w:pStyle w:val="OtherTableBody"/>
            </w:pPr>
            <w:r>
              <w:t>Living Will Code</w:t>
            </w:r>
          </w:p>
        </w:tc>
        <w:tc>
          <w:tcPr>
            <w:tcW w:w="1133" w:type="dxa"/>
          </w:tcPr>
          <w:p w14:paraId="72783E16" w14:textId="77777777" w:rsidR="00940027" w:rsidRDefault="00940027">
            <w:pPr>
              <w:pStyle w:val="OtherTableBody"/>
            </w:pPr>
            <w:r>
              <w:t>3.4.4.43</w:t>
            </w:r>
          </w:p>
        </w:tc>
      </w:tr>
      <w:tr w:rsidR="00940027" w14:paraId="0F438EB8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157526E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4E02128A" w14:textId="77777777" w:rsidR="00940027" w:rsidRDefault="00940027">
            <w:pPr>
              <w:pStyle w:val="OtherTableBody"/>
            </w:pPr>
            <w:r>
              <w:t>0366</w:t>
            </w:r>
          </w:p>
        </w:tc>
        <w:tc>
          <w:tcPr>
            <w:tcW w:w="6096" w:type="dxa"/>
          </w:tcPr>
          <w:p w14:paraId="408E0409" w14:textId="77777777" w:rsidR="00940027" w:rsidRDefault="00940027">
            <w:pPr>
              <w:pStyle w:val="OtherTableBody"/>
            </w:pPr>
            <w:r>
              <w:t>Local/remote control state</w:t>
            </w:r>
          </w:p>
        </w:tc>
        <w:tc>
          <w:tcPr>
            <w:tcW w:w="1133" w:type="dxa"/>
          </w:tcPr>
          <w:p w14:paraId="233DA730" w14:textId="77777777" w:rsidR="00940027" w:rsidRDefault="00940027">
            <w:pPr>
              <w:pStyle w:val="OtherTableBody"/>
            </w:pPr>
            <w:r>
              <w:t>13.4.1.4</w:t>
            </w:r>
          </w:p>
        </w:tc>
      </w:tr>
      <w:tr w:rsidR="00940027" w14:paraId="513FDA22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DC6D7C0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404FAF5A" w14:textId="77777777" w:rsidR="00940027" w:rsidRDefault="00940027">
            <w:pPr>
              <w:pStyle w:val="OtherTableBody"/>
            </w:pPr>
            <w:r>
              <w:t>0324</w:t>
            </w:r>
          </w:p>
        </w:tc>
        <w:tc>
          <w:tcPr>
            <w:tcW w:w="6096" w:type="dxa"/>
          </w:tcPr>
          <w:p w14:paraId="4C06D7ED" w14:textId="77777777" w:rsidR="00940027" w:rsidRDefault="00940027">
            <w:pPr>
              <w:pStyle w:val="OtherTableBody"/>
            </w:pPr>
            <w:r>
              <w:t>Location characteristic ID</w:t>
            </w:r>
          </w:p>
        </w:tc>
        <w:tc>
          <w:tcPr>
            <w:tcW w:w="1133" w:type="dxa"/>
          </w:tcPr>
          <w:p w14:paraId="3D967CD5" w14:textId="77777777" w:rsidR="00940027" w:rsidRDefault="00940027">
            <w:pPr>
              <w:pStyle w:val="OtherTableBody"/>
            </w:pPr>
            <w:r>
              <w:t>8.9.3.4</w:t>
            </w:r>
          </w:p>
        </w:tc>
      </w:tr>
      <w:tr w:rsidR="00940027" w14:paraId="06AEDFB8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19A033A1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31E962D5" w14:textId="77777777" w:rsidR="00940027" w:rsidRDefault="00940027">
            <w:pPr>
              <w:pStyle w:val="OtherTableBody"/>
            </w:pPr>
            <w:r>
              <w:t>0462</w:t>
            </w:r>
          </w:p>
        </w:tc>
        <w:tc>
          <w:tcPr>
            <w:tcW w:w="6096" w:type="dxa"/>
          </w:tcPr>
          <w:p w14:paraId="618159D2" w14:textId="77777777" w:rsidR="00940027" w:rsidRDefault="00940027">
            <w:pPr>
              <w:pStyle w:val="OtherTableBody"/>
            </w:pPr>
            <w:r>
              <w:t>Location cost center</w:t>
            </w:r>
          </w:p>
        </w:tc>
        <w:tc>
          <w:tcPr>
            <w:tcW w:w="1133" w:type="dxa"/>
          </w:tcPr>
          <w:p w14:paraId="3A5FC254" w14:textId="77777777" w:rsidR="00940027" w:rsidRDefault="00940027">
            <w:pPr>
              <w:pStyle w:val="OtherTableBody"/>
            </w:pPr>
            <w:r>
              <w:t>8.9.5.12</w:t>
            </w:r>
          </w:p>
        </w:tc>
      </w:tr>
      <w:tr w:rsidR="00940027" w14:paraId="2BCD0C6E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DC94917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2E0600DA" w14:textId="77777777" w:rsidR="00940027" w:rsidRDefault="00940027">
            <w:pPr>
              <w:pStyle w:val="OtherTableBody"/>
            </w:pPr>
            <w:r>
              <w:t>0264</w:t>
            </w:r>
          </w:p>
        </w:tc>
        <w:tc>
          <w:tcPr>
            <w:tcW w:w="6096" w:type="dxa"/>
          </w:tcPr>
          <w:p w14:paraId="375B6AA9" w14:textId="77777777" w:rsidR="00940027" w:rsidRDefault="00940027">
            <w:pPr>
              <w:pStyle w:val="OtherTableBody"/>
            </w:pPr>
            <w:r>
              <w:t>Location Department</w:t>
            </w:r>
          </w:p>
        </w:tc>
        <w:tc>
          <w:tcPr>
            <w:tcW w:w="1133" w:type="dxa"/>
          </w:tcPr>
          <w:p w14:paraId="4917A977" w14:textId="77777777" w:rsidR="00940027" w:rsidRDefault="00940027">
            <w:pPr>
              <w:pStyle w:val="OtherTableBody"/>
            </w:pPr>
            <w:r>
              <w:t>8.9.5.2</w:t>
            </w:r>
          </w:p>
        </w:tc>
      </w:tr>
      <w:tr w:rsidR="00940027" w14:paraId="50B88340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4629566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050A682A" w14:textId="77777777" w:rsidR="00940027" w:rsidRDefault="00940027">
            <w:pPr>
              <w:pStyle w:val="OtherTableBody"/>
            </w:pPr>
            <w:r>
              <w:t>0261</w:t>
            </w:r>
          </w:p>
        </w:tc>
        <w:tc>
          <w:tcPr>
            <w:tcW w:w="6096" w:type="dxa"/>
          </w:tcPr>
          <w:p w14:paraId="7B4ABB57" w14:textId="77777777" w:rsidR="00940027" w:rsidRDefault="00940027">
            <w:pPr>
              <w:pStyle w:val="OtherTableBody"/>
            </w:pPr>
            <w:r>
              <w:t>Location Equipment</w:t>
            </w:r>
          </w:p>
        </w:tc>
        <w:tc>
          <w:tcPr>
            <w:tcW w:w="1133" w:type="dxa"/>
          </w:tcPr>
          <w:p w14:paraId="7D01FF9F" w14:textId="77777777" w:rsidR="00940027" w:rsidRDefault="00940027">
            <w:pPr>
              <w:pStyle w:val="OtherTableBody"/>
            </w:pPr>
            <w:r>
              <w:t>8.9.2.8</w:t>
            </w:r>
          </w:p>
        </w:tc>
      </w:tr>
      <w:tr w:rsidR="00940027" w14:paraId="0A852FB4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1901E44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20E605C0" w14:textId="77777777" w:rsidR="00940027" w:rsidRDefault="00940027">
            <w:pPr>
              <w:pStyle w:val="OtherTableBody"/>
            </w:pPr>
            <w:r>
              <w:t>0325</w:t>
            </w:r>
          </w:p>
        </w:tc>
        <w:tc>
          <w:tcPr>
            <w:tcW w:w="6096" w:type="dxa"/>
          </w:tcPr>
          <w:p w14:paraId="33775192" w14:textId="77777777" w:rsidR="00940027" w:rsidRDefault="00940027">
            <w:pPr>
              <w:pStyle w:val="OtherTableBody"/>
            </w:pPr>
            <w:r>
              <w:t>Location Relationship ID</w:t>
            </w:r>
          </w:p>
        </w:tc>
        <w:tc>
          <w:tcPr>
            <w:tcW w:w="1133" w:type="dxa"/>
          </w:tcPr>
          <w:p w14:paraId="0381181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8.9.4.4</w:t>
            </w:r>
          </w:p>
        </w:tc>
      </w:tr>
      <w:tr w:rsidR="00940027" w14:paraId="05A16821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283B29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850" w:type="dxa"/>
          </w:tcPr>
          <w:p w14:paraId="0167B03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0442</w:t>
            </w:r>
          </w:p>
        </w:tc>
        <w:tc>
          <w:tcPr>
            <w:tcW w:w="6096" w:type="dxa"/>
          </w:tcPr>
          <w:p w14:paraId="01DFE18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Location Service Code</w:t>
            </w:r>
          </w:p>
        </w:tc>
        <w:tc>
          <w:tcPr>
            <w:tcW w:w="1133" w:type="dxa"/>
          </w:tcPr>
          <w:p w14:paraId="04DBF70D" w14:textId="77777777" w:rsidR="00940027" w:rsidRDefault="00940027">
            <w:pPr>
              <w:pStyle w:val="OtherTableBody"/>
            </w:pPr>
            <w:r>
              <w:t>8.9.2.9</w:t>
            </w:r>
          </w:p>
        </w:tc>
      </w:tr>
      <w:tr w:rsidR="00940027" w14:paraId="23EC0968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1C24803F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3F58AB7E" w14:textId="77777777" w:rsidR="00940027" w:rsidRDefault="00940027">
            <w:pPr>
              <w:pStyle w:val="OtherTableBody"/>
            </w:pPr>
            <w:r>
              <w:t>0306</w:t>
            </w:r>
          </w:p>
        </w:tc>
        <w:tc>
          <w:tcPr>
            <w:tcW w:w="6096" w:type="dxa"/>
          </w:tcPr>
          <w:p w14:paraId="47B7C525" w14:textId="77777777" w:rsidR="00940027" w:rsidRDefault="00940027">
            <w:pPr>
              <w:pStyle w:val="OtherTableBody"/>
            </w:pPr>
            <w:r>
              <w:t>Location status</w:t>
            </w:r>
          </w:p>
        </w:tc>
        <w:tc>
          <w:tcPr>
            <w:tcW w:w="1133" w:type="dxa"/>
          </w:tcPr>
          <w:p w14:paraId="7012FFCB" w14:textId="77777777" w:rsidR="00940027" w:rsidRDefault="00940027">
            <w:pPr>
              <w:pStyle w:val="OtherTableBody"/>
            </w:pPr>
            <w:r>
              <w:t>2.A.53.6</w:t>
            </w:r>
          </w:p>
        </w:tc>
      </w:tr>
      <w:tr w:rsidR="00940027" w14:paraId="6F1BC042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1319B98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572AF4A1" w14:textId="77777777" w:rsidR="00940027" w:rsidRDefault="00940027">
            <w:pPr>
              <w:pStyle w:val="OtherTableBody"/>
            </w:pPr>
            <w:r>
              <w:t>0137</w:t>
            </w:r>
          </w:p>
        </w:tc>
        <w:tc>
          <w:tcPr>
            <w:tcW w:w="6096" w:type="dxa"/>
          </w:tcPr>
          <w:p w14:paraId="25F7993C" w14:textId="77777777" w:rsidR="00940027" w:rsidRDefault="00940027">
            <w:pPr>
              <w:pStyle w:val="OtherTableBody"/>
            </w:pPr>
            <w:r>
              <w:t>Mail Claim Party</w:t>
            </w:r>
          </w:p>
        </w:tc>
        <w:tc>
          <w:tcPr>
            <w:tcW w:w="1133" w:type="dxa"/>
          </w:tcPr>
          <w:p w14:paraId="26BE56FC" w14:textId="77777777" w:rsidR="00940027" w:rsidRDefault="00940027">
            <w:pPr>
              <w:pStyle w:val="OtherTableBody"/>
            </w:pPr>
            <w:r>
              <w:t>6.5.7.5</w:t>
            </w:r>
          </w:p>
        </w:tc>
      </w:tr>
      <w:tr w:rsidR="00940027" w14:paraId="0EF22787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16ABA575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51F7282F" w14:textId="77777777" w:rsidR="00940027" w:rsidRDefault="00940027">
            <w:pPr>
              <w:pStyle w:val="OtherTableBody"/>
            </w:pPr>
            <w:r>
              <w:t>0118</w:t>
            </w:r>
          </w:p>
        </w:tc>
        <w:tc>
          <w:tcPr>
            <w:tcW w:w="6096" w:type="dxa"/>
          </w:tcPr>
          <w:p w14:paraId="11CD7323" w14:textId="77777777" w:rsidR="00940027" w:rsidRDefault="00940027">
            <w:pPr>
              <w:pStyle w:val="OtherTableBody"/>
            </w:pPr>
            <w:r>
              <w:t>Major Diagnostic Category</w:t>
            </w:r>
          </w:p>
        </w:tc>
        <w:tc>
          <w:tcPr>
            <w:tcW w:w="1133" w:type="dxa"/>
          </w:tcPr>
          <w:p w14:paraId="11C6B3F3" w14:textId="77777777" w:rsidR="00940027" w:rsidRDefault="00940027">
            <w:pPr>
              <w:pStyle w:val="OtherTableBody"/>
            </w:pPr>
            <w:r>
              <w:t>6.5.2.7</w:t>
            </w:r>
          </w:p>
        </w:tc>
      </w:tr>
      <w:tr w:rsidR="00940027" w14:paraId="560B16DF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AE32CFF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7842335C" w14:textId="77777777" w:rsidR="00940027" w:rsidRDefault="00940027">
            <w:pPr>
              <w:pStyle w:val="OtherTableBody"/>
            </w:pPr>
            <w:r>
              <w:t>0385</w:t>
            </w:r>
          </w:p>
        </w:tc>
        <w:tc>
          <w:tcPr>
            <w:tcW w:w="6096" w:type="dxa"/>
          </w:tcPr>
          <w:p w14:paraId="1EB95306" w14:textId="77777777" w:rsidR="00940027" w:rsidRDefault="00940027">
            <w:pPr>
              <w:pStyle w:val="OtherTableBody"/>
            </w:pPr>
            <w:r>
              <w:t>Manufacturer identifier</w:t>
            </w:r>
          </w:p>
        </w:tc>
        <w:tc>
          <w:tcPr>
            <w:tcW w:w="1133" w:type="dxa"/>
          </w:tcPr>
          <w:p w14:paraId="46B2D7BC" w14:textId="77777777" w:rsidR="00940027" w:rsidRDefault="00940027">
            <w:pPr>
              <w:pStyle w:val="OtherTableBody"/>
            </w:pPr>
            <w:r>
              <w:t>13.4.4.17</w:t>
            </w:r>
          </w:p>
        </w:tc>
      </w:tr>
      <w:tr w:rsidR="00940027" w14:paraId="5F81C70D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2793F1C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0076BD56" w14:textId="77777777" w:rsidR="00940027" w:rsidRDefault="00940027">
            <w:pPr>
              <w:pStyle w:val="OtherTableBody"/>
            </w:pPr>
            <w:r>
              <w:t>0227</w:t>
            </w:r>
          </w:p>
        </w:tc>
        <w:tc>
          <w:tcPr>
            <w:tcW w:w="6096" w:type="dxa"/>
          </w:tcPr>
          <w:p w14:paraId="664A4D81" w14:textId="77777777" w:rsidR="00940027" w:rsidRDefault="00940027">
            <w:pPr>
              <w:pStyle w:val="OtherTableBody"/>
            </w:pPr>
            <w:r>
              <w:t>Manufacturers of Vaccines (code=MVX)</w:t>
            </w:r>
          </w:p>
        </w:tc>
        <w:tc>
          <w:tcPr>
            <w:tcW w:w="1133" w:type="dxa"/>
          </w:tcPr>
          <w:p w14:paraId="4B8C46B7" w14:textId="77777777" w:rsidR="00940027" w:rsidRDefault="00940027">
            <w:pPr>
              <w:pStyle w:val="OtherTableBody"/>
            </w:pPr>
            <w:r>
              <w:t>4.23.3</w:t>
            </w:r>
          </w:p>
        </w:tc>
      </w:tr>
      <w:tr w:rsidR="00940027" w14:paraId="1E757388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10BE1F22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68BD13EC" w14:textId="77777777" w:rsidR="00940027" w:rsidRDefault="00940027">
            <w:pPr>
              <w:pStyle w:val="OtherTableBody"/>
            </w:pPr>
            <w:r>
              <w:t>0002</w:t>
            </w:r>
          </w:p>
        </w:tc>
        <w:tc>
          <w:tcPr>
            <w:tcW w:w="6096" w:type="dxa"/>
          </w:tcPr>
          <w:p w14:paraId="38B223E5" w14:textId="77777777" w:rsidR="00940027" w:rsidRDefault="00940027">
            <w:pPr>
              <w:pStyle w:val="OtherTableBody"/>
            </w:pPr>
            <w:r>
              <w:t>Marital Status</w:t>
            </w:r>
          </w:p>
        </w:tc>
        <w:tc>
          <w:tcPr>
            <w:tcW w:w="1133" w:type="dxa"/>
          </w:tcPr>
          <w:p w14:paraId="2517D5E5" w14:textId="77777777" w:rsidR="00940027" w:rsidRDefault="00940027">
            <w:pPr>
              <w:pStyle w:val="OtherTableBody"/>
            </w:pPr>
            <w:r>
              <w:t>3.4.2.16</w:t>
            </w:r>
          </w:p>
        </w:tc>
      </w:tr>
      <w:tr w:rsidR="00940027" w14:paraId="1DD50202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1ADDEADF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4E8824E8" w14:textId="77777777" w:rsidR="00940027" w:rsidRDefault="00940027">
            <w:pPr>
              <w:pStyle w:val="OtherTableBody"/>
            </w:pPr>
            <w:r>
              <w:t>0330</w:t>
            </w:r>
          </w:p>
        </w:tc>
        <w:tc>
          <w:tcPr>
            <w:tcW w:w="6096" w:type="dxa"/>
          </w:tcPr>
          <w:p w14:paraId="57FCC573" w14:textId="77777777" w:rsidR="00940027" w:rsidRDefault="00940027">
            <w:pPr>
              <w:pStyle w:val="OtherTableBody"/>
            </w:pPr>
            <w:r>
              <w:t>Marketing basis</w:t>
            </w:r>
          </w:p>
        </w:tc>
        <w:tc>
          <w:tcPr>
            <w:tcW w:w="1133" w:type="dxa"/>
          </w:tcPr>
          <w:p w14:paraId="172FBF92" w14:textId="77777777" w:rsidR="00940027" w:rsidRDefault="00940027">
            <w:pPr>
              <w:pStyle w:val="OtherTableBody"/>
            </w:pPr>
            <w:r>
              <w:t>7.12.5.10</w:t>
            </w:r>
          </w:p>
        </w:tc>
      </w:tr>
      <w:tr w:rsidR="00940027" w14:paraId="38EEA11C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FBAC286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0AC54036" w14:textId="77777777" w:rsidR="00940027" w:rsidRDefault="00940027">
            <w:pPr>
              <w:pStyle w:val="OtherTableBody"/>
            </w:pPr>
            <w:r>
              <w:t>0175</w:t>
            </w:r>
          </w:p>
        </w:tc>
        <w:tc>
          <w:tcPr>
            <w:tcW w:w="6096" w:type="dxa"/>
          </w:tcPr>
          <w:p w14:paraId="4C3D0D91" w14:textId="77777777" w:rsidR="00940027" w:rsidRDefault="00940027">
            <w:pPr>
              <w:pStyle w:val="OtherTableBody"/>
            </w:pPr>
            <w:r>
              <w:t>Master file identifier code</w:t>
            </w:r>
          </w:p>
        </w:tc>
        <w:tc>
          <w:tcPr>
            <w:tcW w:w="1133" w:type="dxa"/>
          </w:tcPr>
          <w:p w14:paraId="5D3E451F" w14:textId="77777777" w:rsidR="00940027" w:rsidRDefault="00940027">
            <w:pPr>
              <w:pStyle w:val="OtherTableBody"/>
            </w:pPr>
            <w:r>
              <w:t>8.5.1.1</w:t>
            </w:r>
          </w:p>
        </w:tc>
      </w:tr>
      <w:tr w:rsidR="00940027" w14:paraId="0266A8B6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5A789C3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775CC877" w14:textId="77777777" w:rsidR="00940027" w:rsidRDefault="00940027">
            <w:pPr>
              <w:pStyle w:val="OtherTableBody"/>
            </w:pPr>
            <w:r>
              <w:t>0393</w:t>
            </w:r>
          </w:p>
        </w:tc>
        <w:tc>
          <w:tcPr>
            <w:tcW w:w="6096" w:type="dxa"/>
          </w:tcPr>
          <w:p w14:paraId="3D837A23" w14:textId="77777777" w:rsidR="00940027" w:rsidRDefault="00940027">
            <w:pPr>
              <w:pStyle w:val="OtherTableBody"/>
            </w:pPr>
            <w:r>
              <w:t>Match algorithms</w:t>
            </w:r>
          </w:p>
        </w:tc>
        <w:tc>
          <w:tcPr>
            <w:tcW w:w="1133" w:type="dxa"/>
          </w:tcPr>
          <w:p w14:paraId="77F162C2" w14:textId="77777777" w:rsidR="00940027" w:rsidRDefault="00940027">
            <w:pPr>
              <w:pStyle w:val="OtherTableBody"/>
            </w:pPr>
            <w:r>
              <w:t>5.5.5.3</w:t>
            </w:r>
          </w:p>
        </w:tc>
      </w:tr>
      <w:tr w:rsidR="00940027" w14:paraId="58046B38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76307E3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6D326B07" w14:textId="77777777" w:rsidR="00940027" w:rsidRDefault="00940027">
            <w:pPr>
              <w:pStyle w:val="OtherTableBody"/>
            </w:pPr>
            <w:r>
              <w:t>0392</w:t>
            </w:r>
          </w:p>
        </w:tc>
        <w:tc>
          <w:tcPr>
            <w:tcW w:w="6096" w:type="dxa"/>
          </w:tcPr>
          <w:p w14:paraId="4240DB09" w14:textId="77777777" w:rsidR="00940027" w:rsidRDefault="00940027">
            <w:pPr>
              <w:pStyle w:val="OtherTableBody"/>
            </w:pPr>
            <w:r>
              <w:t>Match reason</w:t>
            </w:r>
          </w:p>
        </w:tc>
        <w:tc>
          <w:tcPr>
            <w:tcW w:w="1133" w:type="dxa"/>
          </w:tcPr>
          <w:p w14:paraId="4D1FCCE6" w14:textId="77777777" w:rsidR="00940027" w:rsidRDefault="00940027">
            <w:pPr>
              <w:pStyle w:val="OtherTableBody"/>
            </w:pPr>
            <w:r>
              <w:t>5.5.5.2</w:t>
            </w:r>
          </w:p>
        </w:tc>
      </w:tr>
      <w:tr w:rsidR="00940027" w14:paraId="65DBD338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C92311D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4F730358" w14:textId="77777777" w:rsidR="00940027" w:rsidRDefault="00940027">
            <w:pPr>
              <w:pStyle w:val="OtherTableBody"/>
            </w:pPr>
            <w:r>
              <w:t>0476</w:t>
            </w:r>
          </w:p>
        </w:tc>
        <w:tc>
          <w:tcPr>
            <w:tcW w:w="6096" w:type="dxa"/>
          </w:tcPr>
          <w:p w14:paraId="0A5430B2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t xml:space="preserve">Medically Necessary Duplicate Procedure Reason for suggested values. </w:t>
            </w:r>
            <w:r>
              <w:rPr>
                <w:lang w:val="de-DE"/>
              </w:rPr>
              <w:t>User-define</w:t>
            </w:r>
          </w:p>
        </w:tc>
        <w:tc>
          <w:tcPr>
            <w:tcW w:w="1133" w:type="dxa"/>
          </w:tcPr>
          <w:p w14:paraId="5ADCDB74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4.5.3.48</w:t>
            </w:r>
          </w:p>
        </w:tc>
      </w:tr>
      <w:tr w:rsidR="00940027" w14:paraId="6071F315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D4302A1" w14:textId="77777777" w:rsidR="00940027" w:rsidRDefault="00940027">
            <w:pPr>
              <w:pStyle w:val="OtherTableBody"/>
              <w:jc w:val="center"/>
              <w:rPr>
                <w:lang w:val="de-DE"/>
              </w:rPr>
            </w:pPr>
            <w:r>
              <w:rPr>
                <w:lang w:val="de-DE"/>
              </w:rPr>
              <w:t>HL7</w:t>
            </w:r>
          </w:p>
        </w:tc>
        <w:tc>
          <w:tcPr>
            <w:tcW w:w="850" w:type="dxa"/>
          </w:tcPr>
          <w:p w14:paraId="4EC8BAE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0357</w:t>
            </w:r>
          </w:p>
        </w:tc>
        <w:tc>
          <w:tcPr>
            <w:tcW w:w="6096" w:type="dxa"/>
          </w:tcPr>
          <w:p w14:paraId="05B7C0D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Message error condition codes</w:t>
            </w:r>
          </w:p>
        </w:tc>
        <w:tc>
          <w:tcPr>
            <w:tcW w:w="1133" w:type="dxa"/>
          </w:tcPr>
          <w:p w14:paraId="756C8D3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2.15.5.3</w:t>
            </w:r>
          </w:p>
        </w:tc>
      </w:tr>
      <w:tr w:rsidR="00940027" w14:paraId="0F90EB56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E875BC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HL7</w:t>
            </w:r>
          </w:p>
        </w:tc>
        <w:tc>
          <w:tcPr>
            <w:tcW w:w="850" w:type="dxa"/>
          </w:tcPr>
          <w:p w14:paraId="79D7968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0354</w:t>
            </w:r>
          </w:p>
        </w:tc>
        <w:tc>
          <w:tcPr>
            <w:tcW w:w="6096" w:type="dxa"/>
          </w:tcPr>
          <w:p w14:paraId="5EB6F20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Message structure</w:t>
            </w:r>
          </w:p>
        </w:tc>
        <w:tc>
          <w:tcPr>
            <w:tcW w:w="1133" w:type="dxa"/>
          </w:tcPr>
          <w:p w14:paraId="2B70559B" w14:textId="77777777" w:rsidR="00940027" w:rsidRDefault="00940027">
            <w:pPr>
              <w:pStyle w:val="OtherTableBody"/>
            </w:pPr>
            <w:r>
              <w:t>2.17.3</w:t>
            </w:r>
          </w:p>
        </w:tc>
      </w:tr>
      <w:tr w:rsidR="00940027" w14:paraId="74169470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5A0F56B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4AF3E608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6096" w:type="dxa"/>
          </w:tcPr>
          <w:p w14:paraId="09CCAAC9" w14:textId="77777777" w:rsidR="00940027" w:rsidRDefault="00940027">
            <w:pPr>
              <w:pStyle w:val="OtherTableBody"/>
            </w:pPr>
            <w:r>
              <w:t>Message type</w:t>
            </w:r>
          </w:p>
        </w:tc>
        <w:tc>
          <w:tcPr>
            <w:tcW w:w="1133" w:type="dxa"/>
          </w:tcPr>
          <w:p w14:paraId="0BC08763" w14:textId="77777777" w:rsidR="00940027" w:rsidRDefault="00940027">
            <w:pPr>
              <w:pStyle w:val="OtherTableBody"/>
            </w:pPr>
            <w:r>
              <w:t>2.17.1</w:t>
            </w:r>
          </w:p>
        </w:tc>
      </w:tr>
      <w:tr w:rsidR="00940027" w14:paraId="07ACFE07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14984BA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1C7586C0" w14:textId="77777777" w:rsidR="00940027" w:rsidRDefault="00940027">
            <w:pPr>
              <w:pStyle w:val="OtherTableBody"/>
            </w:pPr>
            <w:r>
              <w:t>0181</w:t>
            </w:r>
          </w:p>
        </w:tc>
        <w:tc>
          <w:tcPr>
            <w:tcW w:w="6096" w:type="dxa"/>
          </w:tcPr>
          <w:p w14:paraId="63BF298C" w14:textId="77777777" w:rsidR="00940027" w:rsidRDefault="00940027">
            <w:pPr>
              <w:pStyle w:val="OtherTableBody"/>
            </w:pPr>
            <w:r>
              <w:t>MFN record-level error return</w:t>
            </w:r>
          </w:p>
        </w:tc>
        <w:tc>
          <w:tcPr>
            <w:tcW w:w="1133" w:type="dxa"/>
          </w:tcPr>
          <w:p w14:paraId="37A9C9BC" w14:textId="77777777" w:rsidR="00940027" w:rsidRDefault="00940027">
            <w:pPr>
              <w:pStyle w:val="OtherTableBody"/>
            </w:pPr>
            <w:r>
              <w:t>8.5.3.4</w:t>
            </w:r>
          </w:p>
        </w:tc>
      </w:tr>
      <w:tr w:rsidR="00940027" w14:paraId="039F3BC9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129A0606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39E5BF7D" w14:textId="77777777" w:rsidR="00940027" w:rsidRDefault="00940027">
            <w:pPr>
              <w:pStyle w:val="OtherTableBody"/>
            </w:pPr>
            <w:r>
              <w:t>0343</w:t>
            </w:r>
          </w:p>
        </w:tc>
        <w:tc>
          <w:tcPr>
            <w:tcW w:w="6096" w:type="dxa"/>
          </w:tcPr>
          <w:p w14:paraId="3DEFF7CD" w14:textId="77777777" w:rsidR="00940027" w:rsidRDefault="00940027">
            <w:pPr>
              <w:pStyle w:val="OtherTableBody"/>
            </w:pPr>
            <w:r>
              <w:t>Military Handicapped Program Code</w:t>
            </w:r>
          </w:p>
        </w:tc>
        <w:tc>
          <w:tcPr>
            <w:tcW w:w="1133" w:type="dxa"/>
          </w:tcPr>
          <w:p w14:paraId="3A0241B3" w14:textId="77777777" w:rsidR="00940027" w:rsidRDefault="00940027">
            <w:pPr>
              <w:pStyle w:val="OtherTableBody"/>
            </w:pPr>
            <w:r>
              <w:t>6.5.7.65</w:t>
            </w:r>
          </w:p>
        </w:tc>
      </w:tr>
      <w:tr w:rsidR="00940027" w14:paraId="19DD3D1F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EC533A3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3E5AAEBC" w14:textId="77777777" w:rsidR="00940027" w:rsidRDefault="00940027">
            <w:pPr>
              <w:pStyle w:val="OtherTableBody"/>
            </w:pPr>
            <w:r>
              <w:t>0141</w:t>
            </w:r>
          </w:p>
        </w:tc>
        <w:tc>
          <w:tcPr>
            <w:tcW w:w="6096" w:type="dxa"/>
          </w:tcPr>
          <w:p w14:paraId="37EE36D1" w14:textId="77777777" w:rsidR="00940027" w:rsidRDefault="00940027">
            <w:pPr>
              <w:pStyle w:val="OtherTableBody"/>
            </w:pPr>
            <w:r>
              <w:t>Military Rank/Grade</w:t>
            </w:r>
          </w:p>
        </w:tc>
        <w:tc>
          <w:tcPr>
            <w:tcW w:w="1133" w:type="dxa"/>
          </w:tcPr>
          <w:p w14:paraId="48B9C592" w14:textId="77777777" w:rsidR="00940027" w:rsidRDefault="00940027">
            <w:pPr>
              <w:pStyle w:val="OtherTableBody"/>
            </w:pPr>
            <w:r>
              <w:t>3.4.10.20</w:t>
            </w:r>
          </w:p>
        </w:tc>
      </w:tr>
      <w:tr w:rsidR="00940027" w14:paraId="5030F3BC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77E81E3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2B49C113" w14:textId="77777777" w:rsidR="00940027" w:rsidRDefault="00940027">
            <w:pPr>
              <w:pStyle w:val="OtherTableBody"/>
            </w:pPr>
            <w:r>
              <w:t>0342</w:t>
            </w:r>
          </w:p>
        </w:tc>
        <w:tc>
          <w:tcPr>
            <w:tcW w:w="6096" w:type="dxa"/>
          </w:tcPr>
          <w:p w14:paraId="4780C70D" w14:textId="77777777" w:rsidR="00940027" w:rsidRDefault="00940027">
            <w:pPr>
              <w:pStyle w:val="OtherTableBody"/>
            </w:pPr>
            <w:r>
              <w:t>Military Recipient</w:t>
            </w:r>
          </w:p>
        </w:tc>
        <w:tc>
          <w:tcPr>
            <w:tcW w:w="1133" w:type="dxa"/>
          </w:tcPr>
          <w:p w14:paraId="32610CB3" w14:textId="77777777" w:rsidR="00940027" w:rsidRDefault="00940027">
            <w:pPr>
              <w:pStyle w:val="OtherTableBody"/>
            </w:pPr>
            <w:r>
              <w:t>6.5.7.11</w:t>
            </w:r>
          </w:p>
        </w:tc>
      </w:tr>
      <w:tr w:rsidR="00940027" w14:paraId="433D2AFF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10362CB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79F1C402" w14:textId="77777777" w:rsidR="00940027" w:rsidRDefault="00940027">
            <w:pPr>
              <w:pStyle w:val="OtherTableBody"/>
            </w:pPr>
            <w:r>
              <w:t>0140</w:t>
            </w:r>
          </w:p>
        </w:tc>
        <w:tc>
          <w:tcPr>
            <w:tcW w:w="6096" w:type="dxa"/>
          </w:tcPr>
          <w:p w14:paraId="4AF97EC2" w14:textId="77777777" w:rsidR="00940027" w:rsidRDefault="00940027">
            <w:pPr>
              <w:pStyle w:val="OtherTableBody"/>
            </w:pPr>
            <w:r>
              <w:t>Military Service</w:t>
            </w:r>
          </w:p>
        </w:tc>
        <w:tc>
          <w:tcPr>
            <w:tcW w:w="1133" w:type="dxa"/>
          </w:tcPr>
          <w:p w14:paraId="6080AB6C" w14:textId="77777777" w:rsidR="00940027" w:rsidRDefault="00940027">
            <w:pPr>
              <w:pStyle w:val="OtherTableBody"/>
            </w:pPr>
            <w:r>
              <w:t>3.4.10.19</w:t>
            </w:r>
          </w:p>
        </w:tc>
      </w:tr>
      <w:tr w:rsidR="00940027" w14:paraId="1DE633F3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1CA74D88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59562C87" w14:textId="77777777" w:rsidR="00940027" w:rsidRDefault="00940027">
            <w:pPr>
              <w:pStyle w:val="OtherTableBody"/>
            </w:pPr>
            <w:r>
              <w:t>0142</w:t>
            </w:r>
          </w:p>
        </w:tc>
        <w:tc>
          <w:tcPr>
            <w:tcW w:w="6096" w:type="dxa"/>
          </w:tcPr>
          <w:p w14:paraId="59F713E1" w14:textId="77777777" w:rsidR="00940027" w:rsidRDefault="00940027">
            <w:pPr>
              <w:pStyle w:val="OtherTableBody"/>
            </w:pPr>
            <w:r>
              <w:t>Military Status</w:t>
            </w:r>
          </w:p>
        </w:tc>
        <w:tc>
          <w:tcPr>
            <w:tcW w:w="1133" w:type="dxa"/>
          </w:tcPr>
          <w:p w14:paraId="76C27A99" w14:textId="77777777" w:rsidR="00940027" w:rsidRDefault="00940027">
            <w:pPr>
              <w:pStyle w:val="OtherTableBody"/>
            </w:pPr>
            <w:r>
              <w:t>3.4.10.21</w:t>
            </w:r>
          </w:p>
        </w:tc>
      </w:tr>
      <w:tr w:rsidR="00940027" w14:paraId="5D7E2A3D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363A834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41388BD6" w14:textId="77777777" w:rsidR="00940027" w:rsidRDefault="00940027">
            <w:pPr>
              <w:pStyle w:val="OtherTableBody"/>
            </w:pPr>
            <w:r>
              <w:t>0259</w:t>
            </w:r>
          </w:p>
        </w:tc>
        <w:tc>
          <w:tcPr>
            <w:tcW w:w="6096" w:type="dxa"/>
          </w:tcPr>
          <w:p w14:paraId="31596C61" w14:textId="77777777" w:rsidR="00940027" w:rsidRDefault="00940027">
            <w:pPr>
              <w:pStyle w:val="OtherTableBody"/>
            </w:pPr>
            <w:r>
              <w:t>Modality</w:t>
            </w:r>
          </w:p>
        </w:tc>
        <w:tc>
          <w:tcPr>
            <w:tcW w:w="1133" w:type="dxa"/>
          </w:tcPr>
          <w:p w14:paraId="4E9FA4B2" w14:textId="77777777" w:rsidR="00940027" w:rsidRDefault="00940027">
            <w:pPr>
              <w:pStyle w:val="OtherTableBody"/>
            </w:pPr>
            <w:r>
              <w:t>8.8.8.47</w:t>
            </w:r>
          </w:p>
        </w:tc>
      </w:tr>
      <w:tr w:rsidR="00940027" w14:paraId="2F221CC9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C273D60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186A763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0430</w:t>
            </w:r>
          </w:p>
        </w:tc>
        <w:tc>
          <w:tcPr>
            <w:tcW w:w="6096" w:type="dxa"/>
          </w:tcPr>
          <w:p w14:paraId="474552B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Mode of Arrival Code</w:t>
            </w:r>
          </w:p>
        </w:tc>
        <w:tc>
          <w:tcPr>
            <w:tcW w:w="1133" w:type="dxa"/>
          </w:tcPr>
          <w:p w14:paraId="4982848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3.4.4.38</w:t>
            </w:r>
          </w:p>
        </w:tc>
      </w:tr>
      <w:tr w:rsidR="00940027" w14:paraId="043E7FFC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AB70F4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HL7</w:t>
            </w:r>
          </w:p>
        </w:tc>
        <w:tc>
          <w:tcPr>
            <w:tcW w:w="850" w:type="dxa"/>
          </w:tcPr>
          <w:p w14:paraId="6BD202D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0467</w:t>
            </w:r>
          </w:p>
        </w:tc>
        <w:tc>
          <w:tcPr>
            <w:tcW w:w="6096" w:type="dxa"/>
          </w:tcPr>
          <w:p w14:paraId="72C3C91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Modifier Edit Code</w:t>
            </w:r>
          </w:p>
        </w:tc>
        <w:tc>
          <w:tcPr>
            <w:tcW w:w="1133" w:type="dxa"/>
          </w:tcPr>
          <w:p w14:paraId="5C069993" w14:textId="77777777" w:rsidR="00940027" w:rsidRDefault="00940027">
            <w:pPr>
              <w:pStyle w:val="OtherTableBody"/>
            </w:pPr>
            <w:r>
              <w:t>6.5.16.8</w:t>
            </w:r>
          </w:p>
        </w:tc>
      </w:tr>
      <w:tr w:rsidR="00940027" w14:paraId="785D5821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CC0A961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362EEF57" w14:textId="77777777" w:rsidR="00940027" w:rsidRDefault="00940027">
            <w:pPr>
              <w:pStyle w:val="OtherTableBody"/>
            </w:pPr>
            <w:r>
              <w:t>0395</w:t>
            </w:r>
          </w:p>
        </w:tc>
        <w:tc>
          <w:tcPr>
            <w:tcW w:w="6096" w:type="dxa"/>
          </w:tcPr>
          <w:p w14:paraId="41A0B53F" w14:textId="77777777" w:rsidR="00940027" w:rsidRDefault="00940027">
            <w:pPr>
              <w:pStyle w:val="OtherTableBody"/>
            </w:pPr>
            <w:r>
              <w:t>Modify indicator</w:t>
            </w:r>
          </w:p>
        </w:tc>
        <w:tc>
          <w:tcPr>
            <w:tcW w:w="1133" w:type="dxa"/>
          </w:tcPr>
          <w:p w14:paraId="4D560728" w14:textId="77777777" w:rsidR="00940027" w:rsidRDefault="00940027">
            <w:pPr>
              <w:pStyle w:val="OtherTableBody"/>
            </w:pPr>
            <w:r>
              <w:t>5.5.6.5</w:t>
            </w:r>
          </w:p>
        </w:tc>
      </w:tr>
      <w:tr w:rsidR="00940027" w14:paraId="1E7183FD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00AD895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2B23A9DE" w14:textId="77777777" w:rsidR="00940027" w:rsidRDefault="00940027">
            <w:pPr>
              <w:pStyle w:val="OtherTableBody"/>
            </w:pPr>
            <w:r>
              <w:t>0148</w:t>
            </w:r>
          </w:p>
        </w:tc>
        <w:tc>
          <w:tcPr>
            <w:tcW w:w="6096" w:type="dxa"/>
          </w:tcPr>
          <w:p w14:paraId="1238660B" w14:textId="77777777" w:rsidR="00940027" w:rsidRDefault="00940027">
            <w:pPr>
              <w:pStyle w:val="OtherTableBody"/>
            </w:pPr>
            <w:r>
              <w:t>Money or percentage indicator</w:t>
            </w:r>
          </w:p>
        </w:tc>
        <w:tc>
          <w:tcPr>
            <w:tcW w:w="1133" w:type="dxa"/>
          </w:tcPr>
          <w:p w14:paraId="18AF76E9" w14:textId="77777777" w:rsidR="00940027" w:rsidRDefault="00940027">
            <w:pPr>
              <w:pStyle w:val="OtherTableBody"/>
            </w:pPr>
            <w:r>
              <w:t>2.A.43.1</w:t>
            </w:r>
          </w:p>
        </w:tc>
      </w:tr>
      <w:tr w:rsidR="00940027" w14:paraId="5198F2C0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3E1555C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769452BB" w14:textId="77777777" w:rsidR="00940027" w:rsidRDefault="00940027">
            <w:pPr>
              <w:pStyle w:val="OtherTableBody"/>
            </w:pPr>
            <w:r>
              <w:t>0444</w:t>
            </w:r>
          </w:p>
        </w:tc>
        <w:tc>
          <w:tcPr>
            <w:tcW w:w="6096" w:type="dxa"/>
          </w:tcPr>
          <w:p w14:paraId="3336C57F" w14:textId="77777777" w:rsidR="00940027" w:rsidRDefault="00940027">
            <w:pPr>
              <w:pStyle w:val="OtherTableBody"/>
            </w:pPr>
            <w:r>
              <w:t>Name assembly order</w:t>
            </w:r>
          </w:p>
        </w:tc>
        <w:tc>
          <w:tcPr>
            <w:tcW w:w="1133" w:type="dxa"/>
          </w:tcPr>
          <w:p w14:paraId="574372D3" w14:textId="77777777" w:rsidR="00940027" w:rsidRDefault="00940027">
            <w:pPr>
              <w:pStyle w:val="OtherTableBody"/>
            </w:pPr>
            <w:r>
              <w:t>2.A.55.20</w:t>
            </w:r>
          </w:p>
        </w:tc>
      </w:tr>
      <w:tr w:rsidR="00940027" w14:paraId="5919B621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3A59161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31C72A14" w14:textId="77777777" w:rsidR="00940027" w:rsidRDefault="00940027">
            <w:pPr>
              <w:pStyle w:val="OtherTableBody"/>
            </w:pPr>
            <w:r>
              <w:t>0448</w:t>
            </w:r>
          </w:p>
        </w:tc>
        <w:tc>
          <w:tcPr>
            <w:tcW w:w="6096" w:type="dxa"/>
          </w:tcPr>
          <w:p w14:paraId="40A61436" w14:textId="77777777" w:rsidR="00940027" w:rsidRDefault="00940027">
            <w:pPr>
              <w:pStyle w:val="OtherTableBody"/>
            </w:pPr>
            <w:r>
              <w:t>Name context</w:t>
            </w:r>
          </w:p>
        </w:tc>
        <w:tc>
          <w:tcPr>
            <w:tcW w:w="1133" w:type="dxa"/>
          </w:tcPr>
          <w:p w14:paraId="3E623861" w14:textId="77777777" w:rsidR="00940027" w:rsidRDefault="00940027">
            <w:pPr>
              <w:pStyle w:val="OtherTableBody"/>
            </w:pPr>
            <w:r>
              <w:t>2.A.86.17</w:t>
            </w:r>
          </w:p>
        </w:tc>
      </w:tr>
      <w:tr w:rsidR="00940027" w14:paraId="50CB96C5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A6D0879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53EAE6CB" w14:textId="77777777" w:rsidR="00940027" w:rsidRDefault="00940027">
            <w:pPr>
              <w:pStyle w:val="OtherTableBody"/>
            </w:pPr>
            <w:r>
              <w:t>0200</w:t>
            </w:r>
          </w:p>
        </w:tc>
        <w:tc>
          <w:tcPr>
            <w:tcW w:w="6096" w:type="dxa"/>
          </w:tcPr>
          <w:p w14:paraId="75A4D59B" w14:textId="77777777" w:rsidR="00940027" w:rsidRDefault="00940027">
            <w:pPr>
              <w:pStyle w:val="OtherTableBody"/>
            </w:pPr>
            <w:r>
              <w:t>Name type</w:t>
            </w:r>
          </w:p>
        </w:tc>
        <w:tc>
          <w:tcPr>
            <w:tcW w:w="1133" w:type="dxa"/>
          </w:tcPr>
          <w:p w14:paraId="4FA38FAC" w14:textId="77777777" w:rsidR="00940027" w:rsidRDefault="00940027">
            <w:pPr>
              <w:pStyle w:val="OtherTableBody"/>
            </w:pPr>
            <w:r>
              <w:t>3.4.2.5</w:t>
            </w:r>
          </w:p>
        </w:tc>
      </w:tr>
      <w:tr w:rsidR="00940027" w14:paraId="61D41248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D63E2E0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6C038703" w14:textId="77777777" w:rsidR="00940027" w:rsidRDefault="00940027">
            <w:pPr>
              <w:pStyle w:val="OtherTableBody"/>
            </w:pPr>
            <w:r>
              <w:t>0465</w:t>
            </w:r>
          </w:p>
        </w:tc>
        <w:tc>
          <w:tcPr>
            <w:tcW w:w="6096" w:type="dxa"/>
          </w:tcPr>
          <w:p w14:paraId="5E5F5D8C" w14:textId="77777777" w:rsidR="00940027" w:rsidRDefault="00940027">
            <w:pPr>
              <w:pStyle w:val="OtherTableBody"/>
            </w:pPr>
            <w:r>
              <w:t>Name/address representation</w:t>
            </w:r>
          </w:p>
        </w:tc>
        <w:tc>
          <w:tcPr>
            <w:tcW w:w="1133" w:type="dxa"/>
          </w:tcPr>
          <w:p w14:paraId="0B94AD96" w14:textId="77777777" w:rsidR="00940027" w:rsidRDefault="00940027">
            <w:pPr>
              <w:pStyle w:val="OtherTableBody"/>
            </w:pPr>
            <w:r>
              <w:t>2.A.55.17</w:t>
            </w:r>
          </w:p>
        </w:tc>
      </w:tr>
      <w:tr w:rsidR="00940027" w14:paraId="0CA5FF79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1FCE363D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45039315" w14:textId="77777777" w:rsidR="00940027" w:rsidRDefault="00940027">
            <w:pPr>
              <w:pStyle w:val="OtherTableBody"/>
            </w:pPr>
            <w:r>
              <w:t>0300</w:t>
            </w:r>
          </w:p>
        </w:tc>
        <w:tc>
          <w:tcPr>
            <w:tcW w:w="6096" w:type="dxa"/>
          </w:tcPr>
          <w:p w14:paraId="352E6D10" w14:textId="77777777" w:rsidR="00940027" w:rsidRDefault="00940027">
            <w:pPr>
              <w:pStyle w:val="OtherTableBody"/>
            </w:pPr>
            <w:r>
              <w:t>Namespace ID</w:t>
            </w:r>
          </w:p>
        </w:tc>
        <w:tc>
          <w:tcPr>
            <w:tcW w:w="1133" w:type="dxa"/>
          </w:tcPr>
          <w:p w14:paraId="511ACFE2" w14:textId="77777777" w:rsidR="00940027" w:rsidRDefault="00940027">
            <w:pPr>
              <w:pStyle w:val="OtherTableBody"/>
            </w:pPr>
            <w:r>
              <w:t>2.A.33.2</w:t>
            </w:r>
          </w:p>
        </w:tc>
      </w:tr>
      <w:tr w:rsidR="00940027" w14:paraId="49C10E7B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7468DC9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48BA4723" w14:textId="77777777" w:rsidR="00940027" w:rsidRDefault="00940027">
            <w:pPr>
              <w:pStyle w:val="OtherTableBody"/>
            </w:pPr>
            <w:r>
              <w:t>0212</w:t>
            </w:r>
          </w:p>
        </w:tc>
        <w:tc>
          <w:tcPr>
            <w:tcW w:w="6096" w:type="dxa"/>
          </w:tcPr>
          <w:p w14:paraId="2D47F1DE" w14:textId="77777777" w:rsidR="00940027" w:rsidRDefault="00940027">
            <w:pPr>
              <w:pStyle w:val="OtherTableBody"/>
            </w:pPr>
            <w:r>
              <w:t>Nationality</w:t>
            </w:r>
          </w:p>
        </w:tc>
        <w:tc>
          <w:tcPr>
            <w:tcW w:w="1133" w:type="dxa"/>
          </w:tcPr>
          <w:p w14:paraId="3C16978F" w14:textId="77777777" w:rsidR="00940027" w:rsidRDefault="00940027">
            <w:pPr>
              <w:pStyle w:val="OtherTableBody"/>
            </w:pPr>
            <w:r>
              <w:t>3.4.2.28</w:t>
            </w:r>
          </w:p>
        </w:tc>
      </w:tr>
      <w:tr w:rsidR="00940027" w14:paraId="45C38E3D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E55741B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7F53E71A" w14:textId="77777777" w:rsidR="00940027" w:rsidRDefault="00940027">
            <w:pPr>
              <w:pStyle w:val="OtherTableBody"/>
            </w:pPr>
            <w:r>
              <w:t>0080</w:t>
            </w:r>
          </w:p>
        </w:tc>
        <w:tc>
          <w:tcPr>
            <w:tcW w:w="6096" w:type="dxa"/>
          </w:tcPr>
          <w:p w14:paraId="50D5D298" w14:textId="77777777" w:rsidR="00940027" w:rsidRDefault="00940027">
            <w:pPr>
              <w:pStyle w:val="OtherTableBody"/>
            </w:pPr>
            <w:r>
              <w:t>Nature of Abnormal Testing</w:t>
            </w:r>
          </w:p>
        </w:tc>
        <w:tc>
          <w:tcPr>
            <w:tcW w:w="1133" w:type="dxa"/>
          </w:tcPr>
          <w:p w14:paraId="35FCFEB1" w14:textId="77777777" w:rsidR="00940027" w:rsidRDefault="00940027">
            <w:pPr>
              <w:pStyle w:val="OtherTableBody"/>
            </w:pPr>
            <w:r>
              <w:t>7.4.2.10</w:t>
            </w:r>
          </w:p>
        </w:tc>
      </w:tr>
      <w:tr w:rsidR="00940027" w14:paraId="5716A8F5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A348E00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4D38A004" w14:textId="77777777" w:rsidR="00940027" w:rsidRDefault="00940027">
            <w:pPr>
              <w:pStyle w:val="OtherTableBody"/>
            </w:pPr>
            <w:r>
              <w:t>0257</w:t>
            </w:r>
          </w:p>
        </w:tc>
        <w:tc>
          <w:tcPr>
            <w:tcW w:w="6096" w:type="dxa"/>
          </w:tcPr>
          <w:p w14:paraId="105FA9C6" w14:textId="77777777" w:rsidR="00940027" w:rsidRDefault="00940027">
            <w:pPr>
              <w:pStyle w:val="OtherTableBody"/>
            </w:pPr>
            <w:r>
              <w:t>Nature of challenge</w:t>
            </w:r>
          </w:p>
        </w:tc>
        <w:tc>
          <w:tcPr>
            <w:tcW w:w="1133" w:type="dxa"/>
          </w:tcPr>
          <w:p w14:paraId="4100CF1F" w14:textId="77777777" w:rsidR="00940027" w:rsidRDefault="00940027">
            <w:pPr>
              <w:pStyle w:val="OtherTableBody"/>
            </w:pPr>
            <w:r>
              <w:t>8.8.8.44</w:t>
            </w:r>
          </w:p>
        </w:tc>
      </w:tr>
      <w:tr w:rsidR="00940027" w14:paraId="4F1A0C7D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1B5CB0E6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4DFB1EA0" w14:textId="77777777" w:rsidR="00940027" w:rsidRDefault="00940027">
            <w:pPr>
              <w:pStyle w:val="OtherTableBody"/>
            </w:pPr>
            <w:r>
              <w:t>0174</w:t>
            </w:r>
          </w:p>
        </w:tc>
        <w:tc>
          <w:tcPr>
            <w:tcW w:w="6096" w:type="dxa"/>
          </w:tcPr>
          <w:p w14:paraId="35D2CD5F" w14:textId="77777777" w:rsidR="00940027" w:rsidRDefault="00940027">
            <w:pPr>
              <w:pStyle w:val="OtherTableBody"/>
            </w:pPr>
            <w:r>
              <w:t>Nature of Service/Test/Observation</w:t>
            </w:r>
          </w:p>
        </w:tc>
        <w:tc>
          <w:tcPr>
            <w:tcW w:w="1133" w:type="dxa"/>
          </w:tcPr>
          <w:p w14:paraId="731D88E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8.8.8.18</w:t>
            </w:r>
          </w:p>
        </w:tc>
      </w:tr>
      <w:tr w:rsidR="00940027" w14:paraId="46FB7A9F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55DF9F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850" w:type="dxa"/>
          </w:tcPr>
          <w:p w14:paraId="714A66E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0549</w:t>
            </w:r>
          </w:p>
        </w:tc>
        <w:tc>
          <w:tcPr>
            <w:tcW w:w="6096" w:type="dxa"/>
          </w:tcPr>
          <w:p w14:paraId="4E5B337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NDC Codes</w:t>
            </w:r>
          </w:p>
        </w:tc>
        <w:tc>
          <w:tcPr>
            <w:tcW w:w="1133" w:type="dxa"/>
          </w:tcPr>
          <w:p w14:paraId="1BD1497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6.5.1.29</w:t>
            </w:r>
          </w:p>
        </w:tc>
      </w:tr>
      <w:tr w:rsidR="00940027" w14:paraId="4CA8883A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89C084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850" w:type="dxa"/>
          </w:tcPr>
          <w:p w14:paraId="54F6F99D" w14:textId="77777777" w:rsidR="00940027" w:rsidRDefault="00940027">
            <w:pPr>
              <w:pStyle w:val="OtherTableBody"/>
            </w:pPr>
            <w:r>
              <w:t>0425</w:t>
            </w:r>
          </w:p>
        </w:tc>
        <w:tc>
          <w:tcPr>
            <w:tcW w:w="6096" w:type="dxa"/>
          </w:tcPr>
          <w:p w14:paraId="21D2EA1B" w14:textId="77777777" w:rsidR="00940027" w:rsidRDefault="00940027">
            <w:pPr>
              <w:pStyle w:val="OtherTableBody"/>
            </w:pPr>
            <w:r>
              <w:t>Newborn Code</w:t>
            </w:r>
          </w:p>
        </w:tc>
        <w:tc>
          <w:tcPr>
            <w:tcW w:w="1133" w:type="dxa"/>
          </w:tcPr>
          <w:p w14:paraId="336BE121" w14:textId="77777777" w:rsidR="00940027" w:rsidRDefault="00940027">
            <w:pPr>
              <w:pStyle w:val="OtherTableBody"/>
            </w:pPr>
            <w:r>
              <w:t>6.5.12.13</w:t>
            </w:r>
          </w:p>
        </w:tc>
      </w:tr>
      <w:tr w:rsidR="00940027" w14:paraId="190AA3E9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87EFFB8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3B253034" w14:textId="77777777" w:rsidR="00940027" w:rsidRDefault="00940027">
            <w:pPr>
              <w:pStyle w:val="OtherTableBody"/>
            </w:pPr>
            <w:r>
              <w:t>0000</w:t>
            </w:r>
          </w:p>
        </w:tc>
        <w:tc>
          <w:tcPr>
            <w:tcW w:w="6096" w:type="dxa"/>
          </w:tcPr>
          <w:p w14:paraId="1CB70632" w14:textId="77777777" w:rsidR="00940027" w:rsidRDefault="00940027">
            <w:pPr>
              <w:pStyle w:val="OtherTableBody"/>
            </w:pPr>
            <w:r>
              <w:t>no table</w:t>
            </w:r>
          </w:p>
        </w:tc>
        <w:tc>
          <w:tcPr>
            <w:tcW w:w="1133" w:type="dxa"/>
          </w:tcPr>
          <w:p w14:paraId="347574B2" w14:textId="77777777" w:rsidR="00940027" w:rsidRDefault="00940027">
            <w:pPr>
              <w:pStyle w:val="OtherTableBody"/>
            </w:pPr>
            <w:r>
              <w:t>all</w:t>
            </w:r>
          </w:p>
        </w:tc>
      </w:tr>
      <w:tr w:rsidR="00940027" w14:paraId="22F98AAA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83EF3EA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322042C8" w14:textId="77777777" w:rsidR="00940027" w:rsidRDefault="00940027">
            <w:pPr>
              <w:pStyle w:val="OtherTableBody"/>
            </w:pPr>
            <w:r>
              <w:t>9999</w:t>
            </w:r>
          </w:p>
        </w:tc>
        <w:tc>
          <w:tcPr>
            <w:tcW w:w="6096" w:type="dxa"/>
          </w:tcPr>
          <w:p w14:paraId="1AAEC647" w14:textId="77777777" w:rsidR="00940027" w:rsidRDefault="00940027">
            <w:pPr>
              <w:pStyle w:val="OtherTableBody"/>
            </w:pPr>
            <w:r>
              <w:t>no table for CE</w:t>
            </w:r>
          </w:p>
        </w:tc>
        <w:tc>
          <w:tcPr>
            <w:tcW w:w="1133" w:type="dxa"/>
          </w:tcPr>
          <w:p w14:paraId="3DF9608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all</w:t>
            </w:r>
          </w:p>
        </w:tc>
      </w:tr>
      <w:tr w:rsidR="00940027" w14:paraId="3BCD1435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A49714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850" w:type="dxa"/>
          </w:tcPr>
          <w:p w14:paraId="4E8A87C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0233</w:t>
            </w:r>
          </w:p>
        </w:tc>
        <w:tc>
          <w:tcPr>
            <w:tcW w:w="6096" w:type="dxa"/>
          </w:tcPr>
          <w:p w14:paraId="3386D95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Non-Concur Code/Description</w:t>
            </w:r>
          </w:p>
        </w:tc>
        <w:tc>
          <w:tcPr>
            <w:tcW w:w="1133" w:type="dxa"/>
          </w:tcPr>
          <w:p w14:paraId="574CE3D4" w14:textId="77777777" w:rsidR="00940027" w:rsidRDefault="00940027">
            <w:pPr>
              <w:pStyle w:val="OtherTableBody"/>
            </w:pPr>
            <w:r>
              <w:t>6.5.8.12</w:t>
            </w:r>
          </w:p>
        </w:tc>
      </w:tr>
      <w:tr w:rsidR="00940027" w14:paraId="135644D0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58D0713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4E554B3A" w14:textId="77777777" w:rsidR="00940027" w:rsidRDefault="00940027">
            <w:pPr>
              <w:pStyle w:val="OtherTableBody"/>
            </w:pPr>
            <w:r>
              <w:t>0143</w:t>
            </w:r>
          </w:p>
        </w:tc>
        <w:tc>
          <w:tcPr>
            <w:tcW w:w="6096" w:type="dxa"/>
          </w:tcPr>
          <w:p w14:paraId="3933DC6B" w14:textId="77777777" w:rsidR="00940027" w:rsidRDefault="00940027">
            <w:pPr>
              <w:pStyle w:val="OtherTableBody"/>
            </w:pPr>
            <w:r>
              <w:t>Non-covered Insurance Code</w:t>
            </w:r>
          </w:p>
        </w:tc>
        <w:tc>
          <w:tcPr>
            <w:tcW w:w="1133" w:type="dxa"/>
          </w:tcPr>
          <w:p w14:paraId="159BC160" w14:textId="77777777" w:rsidR="00940027" w:rsidRDefault="00940027">
            <w:pPr>
              <w:pStyle w:val="OtherTableBody"/>
            </w:pPr>
            <w:r>
              <w:t>6.5.7.24</w:t>
            </w:r>
          </w:p>
        </w:tc>
      </w:tr>
      <w:tr w:rsidR="00940027" w14:paraId="14AB504F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F9A973B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18A8B111" w14:textId="77777777" w:rsidR="00940027" w:rsidRDefault="00940027">
            <w:pPr>
              <w:pStyle w:val="OtherTableBody"/>
            </w:pPr>
            <w:r>
              <w:t>0502</w:t>
            </w:r>
          </w:p>
        </w:tc>
        <w:tc>
          <w:tcPr>
            <w:tcW w:w="6096" w:type="dxa"/>
          </w:tcPr>
          <w:p w14:paraId="1A9D8BC1" w14:textId="77777777" w:rsidR="00940027" w:rsidRDefault="00940027">
            <w:pPr>
              <w:pStyle w:val="OtherTableBody"/>
            </w:pPr>
            <w:r>
              <w:t>Non-Subject Consenter Reason</w:t>
            </w:r>
          </w:p>
        </w:tc>
        <w:tc>
          <w:tcPr>
            <w:tcW w:w="1133" w:type="dxa"/>
          </w:tcPr>
          <w:p w14:paraId="290735E5" w14:textId="77777777" w:rsidR="00940027" w:rsidRDefault="00940027">
            <w:pPr>
              <w:pStyle w:val="OtherTableBody"/>
            </w:pPr>
            <w:r>
              <w:t>9.9.4.23</w:t>
            </w:r>
          </w:p>
        </w:tc>
      </w:tr>
      <w:tr w:rsidR="00940027" w14:paraId="350DE4C5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B34B06F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7F613B9B" w14:textId="77777777" w:rsidR="00940027" w:rsidRDefault="00940027">
            <w:pPr>
              <w:pStyle w:val="OtherTableBody"/>
            </w:pPr>
            <w:r>
              <w:t>0534</w:t>
            </w:r>
          </w:p>
        </w:tc>
        <w:tc>
          <w:tcPr>
            <w:tcW w:w="6096" w:type="dxa"/>
          </w:tcPr>
          <w:p w14:paraId="5038ACBB" w14:textId="77777777" w:rsidR="00940027" w:rsidRDefault="00940027">
            <w:pPr>
              <w:pStyle w:val="OtherTableBody"/>
            </w:pPr>
            <w:r>
              <w:t>Notify Clergy Code</w:t>
            </w:r>
          </w:p>
        </w:tc>
        <w:tc>
          <w:tcPr>
            <w:tcW w:w="1133" w:type="dxa"/>
          </w:tcPr>
          <w:p w14:paraId="294772DA" w14:textId="77777777" w:rsidR="00940027" w:rsidRDefault="00940027">
            <w:pPr>
              <w:pStyle w:val="OtherTableBody"/>
            </w:pPr>
            <w:r>
              <w:t>3.4.4.49</w:t>
            </w:r>
          </w:p>
        </w:tc>
      </w:tr>
      <w:tr w:rsidR="00940027" w14:paraId="39310E4E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10E2FA8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484734EB" w14:textId="77777777" w:rsidR="00940027" w:rsidRDefault="00940027">
            <w:pPr>
              <w:pStyle w:val="OtherTableBody"/>
            </w:pPr>
            <w:r>
              <w:t>0507</w:t>
            </w:r>
          </w:p>
        </w:tc>
        <w:tc>
          <w:tcPr>
            <w:tcW w:w="6096" w:type="dxa"/>
          </w:tcPr>
          <w:p w14:paraId="6EC602FF" w14:textId="77777777" w:rsidR="00940027" w:rsidRDefault="00940027">
            <w:pPr>
              <w:pStyle w:val="OtherTableBody"/>
            </w:pPr>
            <w:r>
              <w:t>Observation Result Handling</w:t>
            </w:r>
          </w:p>
        </w:tc>
        <w:tc>
          <w:tcPr>
            <w:tcW w:w="1133" w:type="dxa"/>
          </w:tcPr>
          <w:p w14:paraId="3D6DD27E" w14:textId="77777777" w:rsidR="00940027" w:rsidRDefault="00940027">
            <w:pPr>
              <w:pStyle w:val="OtherTableBody"/>
            </w:pPr>
            <w:r>
              <w:t>4.5.3.49</w:t>
            </w:r>
          </w:p>
        </w:tc>
      </w:tr>
      <w:tr w:rsidR="00940027" w14:paraId="4BE9C480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9FE9AB5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2781D976" w14:textId="77777777" w:rsidR="00940027" w:rsidRDefault="00940027">
            <w:pPr>
              <w:pStyle w:val="OtherTableBody"/>
            </w:pPr>
            <w:r>
              <w:t>0085</w:t>
            </w:r>
          </w:p>
        </w:tc>
        <w:tc>
          <w:tcPr>
            <w:tcW w:w="6096" w:type="dxa"/>
          </w:tcPr>
          <w:p w14:paraId="3B805730" w14:textId="77777777" w:rsidR="00940027" w:rsidRDefault="00940027">
            <w:pPr>
              <w:pStyle w:val="OtherTableBody"/>
            </w:pPr>
            <w:r>
              <w:t>Observation result status codes interpretation</w:t>
            </w:r>
          </w:p>
        </w:tc>
        <w:tc>
          <w:tcPr>
            <w:tcW w:w="1133" w:type="dxa"/>
          </w:tcPr>
          <w:p w14:paraId="459DA5AD" w14:textId="77777777" w:rsidR="00940027" w:rsidRDefault="00940027">
            <w:pPr>
              <w:pStyle w:val="OtherTableBody"/>
            </w:pPr>
            <w:r>
              <w:t>7.4.2.11</w:t>
            </w:r>
          </w:p>
        </w:tc>
      </w:tr>
      <w:tr w:rsidR="00940027" w14:paraId="2D8EF3F2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224367E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224B715E" w14:textId="77777777" w:rsidR="00940027" w:rsidRDefault="00940027">
            <w:pPr>
              <w:pStyle w:val="OtherTableBody"/>
            </w:pPr>
            <w:r>
              <w:t>0350</w:t>
            </w:r>
          </w:p>
        </w:tc>
        <w:tc>
          <w:tcPr>
            <w:tcW w:w="6096" w:type="dxa"/>
          </w:tcPr>
          <w:p w14:paraId="4348E4B6" w14:textId="77777777" w:rsidR="00940027" w:rsidRDefault="00940027">
            <w:pPr>
              <w:pStyle w:val="OtherTableBody"/>
            </w:pPr>
            <w:r>
              <w:t>Occurrence code</w:t>
            </w:r>
          </w:p>
        </w:tc>
        <w:tc>
          <w:tcPr>
            <w:tcW w:w="1133" w:type="dxa"/>
          </w:tcPr>
          <w:p w14:paraId="5E7AF17B" w14:textId="77777777" w:rsidR="00940027" w:rsidRDefault="00940027">
            <w:pPr>
              <w:pStyle w:val="OtherTableBody"/>
            </w:pPr>
            <w:r>
              <w:t>2.A.49.1</w:t>
            </w:r>
          </w:p>
        </w:tc>
      </w:tr>
      <w:tr w:rsidR="00940027" w14:paraId="68A82612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03152D8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5F4410B1" w14:textId="77777777" w:rsidR="00940027" w:rsidRDefault="00940027">
            <w:pPr>
              <w:pStyle w:val="OtherTableBody"/>
            </w:pPr>
            <w:r>
              <w:t>0351</w:t>
            </w:r>
          </w:p>
        </w:tc>
        <w:tc>
          <w:tcPr>
            <w:tcW w:w="6096" w:type="dxa"/>
          </w:tcPr>
          <w:p w14:paraId="5141498A" w14:textId="77777777" w:rsidR="00940027" w:rsidRDefault="00940027">
            <w:pPr>
              <w:pStyle w:val="OtherTableBody"/>
            </w:pPr>
            <w:r>
              <w:t>Occurrence span</w:t>
            </w:r>
          </w:p>
        </w:tc>
        <w:tc>
          <w:tcPr>
            <w:tcW w:w="1133" w:type="dxa"/>
          </w:tcPr>
          <w:p w14:paraId="50AF1AE8" w14:textId="77777777" w:rsidR="00940027" w:rsidRDefault="00940027">
            <w:pPr>
              <w:pStyle w:val="OtherTableBody"/>
            </w:pPr>
            <w:r>
              <w:t>2.A.51.0</w:t>
            </w:r>
          </w:p>
        </w:tc>
      </w:tr>
      <w:tr w:rsidR="00940027" w14:paraId="5DE91929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15C9810B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6E684A2D" w14:textId="77777777" w:rsidR="00940027" w:rsidRDefault="00940027">
            <w:pPr>
              <w:pStyle w:val="OtherTableBody"/>
            </w:pPr>
            <w:r>
              <w:t>0458</w:t>
            </w:r>
          </w:p>
        </w:tc>
        <w:tc>
          <w:tcPr>
            <w:tcW w:w="6096" w:type="dxa"/>
          </w:tcPr>
          <w:p w14:paraId="31F28F9E" w14:textId="77777777" w:rsidR="00940027" w:rsidRDefault="00940027">
            <w:pPr>
              <w:pStyle w:val="OtherTableBody"/>
            </w:pPr>
            <w:r>
              <w:t>OCE Edit Code</w:t>
            </w:r>
          </w:p>
        </w:tc>
        <w:tc>
          <w:tcPr>
            <w:tcW w:w="1133" w:type="dxa"/>
          </w:tcPr>
          <w:p w14:paraId="417C7033" w14:textId="77777777" w:rsidR="00940027" w:rsidRDefault="00940027">
            <w:pPr>
              <w:pStyle w:val="OtherTableBody"/>
            </w:pPr>
            <w:r>
              <w:t>6.5.15.4</w:t>
            </w:r>
          </w:p>
        </w:tc>
      </w:tr>
      <w:tr w:rsidR="00940027" w14:paraId="6520F381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277226B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3F704B9F" w14:textId="77777777" w:rsidR="00940027" w:rsidRDefault="00940027">
            <w:pPr>
              <w:pStyle w:val="OtherTableBody"/>
            </w:pPr>
            <w:r>
              <w:t>0188</w:t>
            </w:r>
          </w:p>
        </w:tc>
        <w:tc>
          <w:tcPr>
            <w:tcW w:w="6096" w:type="dxa"/>
          </w:tcPr>
          <w:p w14:paraId="5211EA0D" w14:textId="77777777" w:rsidR="00940027" w:rsidRDefault="00940027">
            <w:pPr>
              <w:pStyle w:val="OtherTableBody"/>
            </w:pPr>
            <w:r>
              <w:t>Operator ID</w:t>
            </w:r>
          </w:p>
        </w:tc>
        <w:tc>
          <w:tcPr>
            <w:tcW w:w="1133" w:type="dxa"/>
          </w:tcPr>
          <w:p w14:paraId="144CE604" w14:textId="77777777" w:rsidR="00940027" w:rsidRDefault="00940027">
            <w:pPr>
              <w:pStyle w:val="OtherTableBody"/>
            </w:pPr>
            <w:r>
              <w:t>3.4.1.5</w:t>
            </w:r>
          </w:p>
        </w:tc>
      </w:tr>
      <w:tr w:rsidR="00940027" w14:paraId="1C5724A8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C2A83B7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460BD3E1" w14:textId="77777777" w:rsidR="00940027" w:rsidRDefault="00940027">
            <w:pPr>
              <w:pStyle w:val="OtherTableBody"/>
            </w:pPr>
            <w:r>
              <w:t>0119</w:t>
            </w:r>
          </w:p>
        </w:tc>
        <w:tc>
          <w:tcPr>
            <w:tcW w:w="6096" w:type="dxa"/>
          </w:tcPr>
          <w:p w14:paraId="4ECC34C1" w14:textId="77777777" w:rsidR="00940027" w:rsidRDefault="00940027">
            <w:pPr>
              <w:pStyle w:val="OtherTableBody"/>
            </w:pPr>
            <w:r>
              <w:t>Order control codes</w:t>
            </w:r>
          </w:p>
        </w:tc>
        <w:tc>
          <w:tcPr>
            <w:tcW w:w="1133" w:type="dxa"/>
          </w:tcPr>
          <w:p w14:paraId="0B10BE09" w14:textId="77777777" w:rsidR="00940027" w:rsidRDefault="00940027">
            <w:pPr>
              <w:pStyle w:val="OtherTableBody"/>
            </w:pPr>
            <w:r>
              <w:t>4.23.1</w:t>
            </w:r>
          </w:p>
        </w:tc>
      </w:tr>
      <w:tr w:rsidR="00940027" w14:paraId="60070A77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625FC26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0A4723B6" w14:textId="77777777" w:rsidR="00940027" w:rsidRDefault="00940027">
            <w:pPr>
              <w:pStyle w:val="OtherTableBody"/>
            </w:pPr>
            <w:r>
              <w:t>0038</w:t>
            </w:r>
          </w:p>
        </w:tc>
        <w:tc>
          <w:tcPr>
            <w:tcW w:w="6096" w:type="dxa"/>
          </w:tcPr>
          <w:p w14:paraId="6631B1CA" w14:textId="77777777" w:rsidR="00940027" w:rsidRDefault="00940027">
            <w:pPr>
              <w:pStyle w:val="OtherTableBody"/>
            </w:pPr>
            <w:r>
              <w:t>Order status</w:t>
            </w:r>
          </w:p>
        </w:tc>
        <w:tc>
          <w:tcPr>
            <w:tcW w:w="1133" w:type="dxa"/>
          </w:tcPr>
          <w:p w14:paraId="1B7E86D3" w14:textId="77777777" w:rsidR="00940027" w:rsidRDefault="00940027">
            <w:pPr>
              <w:pStyle w:val="OtherTableBody"/>
            </w:pPr>
            <w:r>
              <w:t>4.5.1.5</w:t>
            </w:r>
          </w:p>
        </w:tc>
      </w:tr>
      <w:tr w:rsidR="00940027" w14:paraId="667D60A4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92971D1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160018B3" w14:textId="77777777" w:rsidR="00940027" w:rsidRDefault="00940027">
            <w:pPr>
              <w:pStyle w:val="OtherTableBody"/>
            </w:pPr>
            <w:r>
              <w:t>0482</w:t>
            </w:r>
          </w:p>
        </w:tc>
        <w:tc>
          <w:tcPr>
            <w:tcW w:w="6096" w:type="dxa"/>
          </w:tcPr>
          <w:p w14:paraId="1CC0403B" w14:textId="77777777" w:rsidR="00940027" w:rsidRDefault="00940027">
            <w:pPr>
              <w:pStyle w:val="OtherTableBody"/>
            </w:pPr>
            <w:r>
              <w:t>Order Type</w:t>
            </w:r>
          </w:p>
        </w:tc>
        <w:tc>
          <w:tcPr>
            <w:tcW w:w="1133" w:type="dxa"/>
          </w:tcPr>
          <w:p w14:paraId="166CC990" w14:textId="77777777" w:rsidR="00940027" w:rsidRDefault="00940027">
            <w:pPr>
              <w:pStyle w:val="OtherTableBody"/>
            </w:pPr>
            <w:r>
              <w:t>4.5.1.29</w:t>
            </w:r>
          </w:p>
        </w:tc>
      </w:tr>
      <w:tr w:rsidR="00940027" w14:paraId="0D747A01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2F170C8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33809681" w14:textId="77777777" w:rsidR="00940027" w:rsidRDefault="00940027">
            <w:pPr>
              <w:pStyle w:val="OtherTableBody"/>
            </w:pPr>
            <w:r>
              <w:t>0316</w:t>
            </w:r>
          </w:p>
        </w:tc>
        <w:tc>
          <w:tcPr>
            <w:tcW w:w="6096" w:type="dxa"/>
          </w:tcPr>
          <w:p w14:paraId="671A916D" w14:textId="77777777" w:rsidR="00940027" w:rsidRDefault="00940027">
            <w:pPr>
              <w:pStyle w:val="OtherTableBody"/>
            </w:pPr>
            <w:r>
              <w:t>Organ Donor Code</w:t>
            </w:r>
          </w:p>
        </w:tc>
        <w:tc>
          <w:tcPr>
            <w:tcW w:w="1133" w:type="dxa"/>
          </w:tcPr>
          <w:p w14:paraId="0149F624" w14:textId="77777777" w:rsidR="00940027" w:rsidRDefault="00940027">
            <w:pPr>
              <w:pStyle w:val="OtherTableBody"/>
            </w:pPr>
            <w:r>
              <w:t>3.4.4.44</w:t>
            </w:r>
          </w:p>
        </w:tc>
      </w:tr>
      <w:tr w:rsidR="00940027" w14:paraId="6F8D0FF8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879314F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6C658AD6" w14:textId="77777777" w:rsidR="00940027" w:rsidRDefault="00940027">
            <w:pPr>
              <w:pStyle w:val="OtherTableBody"/>
            </w:pPr>
            <w:r>
              <w:t>0405</w:t>
            </w:r>
          </w:p>
        </w:tc>
        <w:tc>
          <w:tcPr>
            <w:tcW w:w="6096" w:type="dxa"/>
          </w:tcPr>
          <w:p w14:paraId="0E8C21E4" w14:textId="77777777" w:rsidR="00940027" w:rsidRDefault="00940027">
            <w:pPr>
              <w:pStyle w:val="OtherTableBody"/>
            </w:pPr>
            <w:r>
              <w:t>Organization Unit</w:t>
            </w:r>
          </w:p>
        </w:tc>
        <w:tc>
          <w:tcPr>
            <w:tcW w:w="1133" w:type="dxa"/>
          </w:tcPr>
          <w:p w14:paraId="30FCDBE8" w14:textId="77777777" w:rsidR="00940027" w:rsidRDefault="00940027">
            <w:pPr>
              <w:pStyle w:val="OtherTableBody"/>
            </w:pPr>
            <w:r>
              <w:t>15.4.5.2</w:t>
            </w:r>
          </w:p>
        </w:tc>
      </w:tr>
      <w:tr w:rsidR="00940027" w14:paraId="5A2C2460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11AAA23F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5A1EF5D2" w14:textId="77777777" w:rsidR="00940027" w:rsidRDefault="00940027">
            <w:pPr>
              <w:pStyle w:val="OtherTableBody"/>
            </w:pPr>
            <w:r>
              <w:t>0406</w:t>
            </w:r>
          </w:p>
        </w:tc>
        <w:tc>
          <w:tcPr>
            <w:tcW w:w="6096" w:type="dxa"/>
          </w:tcPr>
          <w:p w14:paraId="70C95633" w14:textId="77777777" w:rsidR="00940027" w:rsidRDefault="00940027">
            <w:pPr>
              <w:pStyle w:val="OtherTableBody"/>
            </w:pPr>
            <w:r>
              <w:t>Organization unit type</w:t>
            </w:r>
          </w:p>
        </w:tc>
        <w:tc>
          <w:tcPr>
            <w:tcW w:w="1133" w:type="dxa"/>
          </w:tcPr>
          <w:p w14:paraId="76FCC55B" w14:textId="77777777" w:rsidR="00940027" w:rsidRDefault="00940027">
            <w:pPr>
              <w:pStyle w:val="OtherTableBody"/>
            </w:pPr>
            <w:r>
              <w:t>15.4.7.10</w:t>
            </w:r>
          </w:p>
        </w:tc>
      </w:tr>
      <w:tr w:rsidR="00940027" w14:paraId="6924FA3C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A7C5B80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3FCF3B88" w14:textId="77777777" w:rsidR="00940027" w:rsidRDefault="00940027">
            <w:pPr>
              <w:pStyle w:val="OtherTableBody"/>
            </w:pPr>
            <w:r>
              <w:t>0474</w:t>
            </w:r>
          </w:p>
        </w:tc>
        <w:tc>
          <w:tcPr>
            <w:tcW w:w="6096" w:type="dxa"/>
          </w:tcPr>
          <w:p w14:paraId="0C2B97D1" w14:textId="77777777" w:rsidR="00940027" w:rsidRDefault="00940027">
            <w:pPr>
              <w:pStyle w:val="OtherTableBody"/>
            </w:pPr>
            <w:r>
              <w:t>Organization Unit Type</w:t>
            </w:r>
          </w:p>
        </w:tc>
        <w:tc>
          <w:tcPr>
            <w:tcW w:w="1133" w:type="dxa"/>
          </w:tcPr>
          <w:p w14:paraId="7F6BE45F" w14:textId="77777777" w:rsidR="00940027" w:rsidRDefault="00940027">
            <w:pPr>
              <w:pStyle w:val="OtherTableBody"/>
            </w:pPr>
            <w:r>
              <w:t>15.4.5.3</w:t>
            </w:r>
          </w:p>
        </w:tc>
      </w:tr>
      <w:tr w:rsidR="00940027" w14:paraId="6F1F41DB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AA0B506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124D903B" w14:textId="77777777" w:rsidR="00940027" w:rsidRDefault="00940027">
            <w:pPr>
              <w:pStyle w:val="OtherTableBody"/>
            </w:pPr>
            <w:r>
              <w:t>0530</w:t>
            </w:r>
          </w:p>
        </w:tc>
        <w:tc>
          <w:tcPr>
            <w:tcW w:w="6096" w:type="dxa"/>
          </w:tcPr>
          <w:p w14:paraId="44A2F43C" w14:textId="77777777" w:rsidR="00940027" w:rsidRDefault="00940027">
            <w:pPr>
              <w:pStyle w:val="OtherTableBody"/>
            </w:pPr>
            <w:r>
              <w:t>Organization, agency, department</w:t>
            </w:r>
            <w:r>
              <w:tab/>
            </w:r>
          </w:p>
        </w:tc>
        <w:tc>
          <w:tcPr>
            <w:tcW w:w="1133" w:type="dxa"/>
          </w:tcPr>
          <w:p w14:paraId="3A80829B" w14:textId="77777777" w:rsidR="00940027" w:rsidRDefault="00940027">
            <w:pPr>
              <w:pStyle w:val="OtherTableBody"/>
            </w:pPr>
            <w:r>
              <w:t>2.A.14.11</w:t>
            </w:r>
          </w:p>
        </w:tc>
      </w:tr>
      <w:tr w:rsidR="00940027" w14:paraId="23A4F9F0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1D2E6EB0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195920CB" w14:textId="77777777" w:rsidR="00940027" w:rsidRDefault="00940027">
            <w:pPr>
              <w:pStyle w:val="OtherTableBody"/>
            </w:pPr>
            <w:r>
              <w:t>0204</w:t>
            </w:r>
          </w:p>
        </w:tc>
        <w:tc>
          <w:tcPr>
            <w:tcW w:w="6096" w:type="dxa"/>
          </w:tcPr>
          <w:p w14:paraId="0B4BD0D5" w14:textId="77777777" w:rsidR="00940027" w:rsidRDefault="00940027">
            <w:pPr>
              <w:pStyle w:val="OtherTableBody"/>
            </w:pPr>
            <w:r>
              <w:t>Organizational name type</w:t>
            </w:r>
          </w:p>
        </w:tc>
        <w:tc>
          <w:tcPr>
            <w:tcW w:w="1133" w:type="dxa"/>
          </w:tcPr>
          <w:p w14:paraId="769740FC" w14:textId="77777777" w:rsidR="00940027" w:rsidRDefault="00940027">
            <w:pPr>
              <w:pStyle w:val="OtherTableBody"/>
            </w:pPr>
            <w:r>
              <w:t>2.A.87.3</w:t>
            </w:r>
          </w:p>
        </w:tc>
      </w:tr>
      <w:tr w:rsidR="00940027" w14:paraId="4C0D3103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B151F5E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44610EF2" w14:textId="77777777" w:rsidR="00940027" w:rsidRDefault="00940027">
            <w:pPr>
              <w:pStyle w:val="OtherTableBody"/>
            </w:pPr>
            <w:r>
              <w:t>0377</w:t>
            </w:r>
          </w:p>
        </w:tc>
        <w:tc>
          <w:tcPr>
            <w:tcW w:w="6096" w:type="dxa"/>
          </w:tcPr>
          <w:p w14:paraId="5A8743C9" w14:textId="77777777" w:rsidR="00940027" w:rsidRDefault="00940027">
            <w:pPr>
              <w:pStyle w:val="OtherTableBody"/>
            </w:pPr>
            <w:r>
              <w:t>Other environmental factors</w:t>
            </w:r>
          </w:p>
        </w:tc>
        <w:tc>
          <w:tcPr>
            <w:tcW w:w="1133" w:type="dxa"/>
          </w:tcPr>
          <w:p w14:paraId="1240691D" w14:textId="77777777" w:rsidR="00940027" w:rsidRDefault="00940027">
            <w:pPr>
              <w:pStyle w:val="OtherTableBody"/>
            </w:pPr>
            <w:r>
              <w:t>13.4.3.44</w:t>
            </w:r>
          </w:p>
        </w:tc>
      </w:tr>
      <w:tr w:rsidR="00940027" w14:paraId="089A88C9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11E11C3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699C3F3A" w14:textId="77777777" w:rsidR="00940027" w:rsidRDefault="00940027">
            <w:pPr>
              <w:pStyle w:val="OtherTableBody"/>
            </w:pPr>
            <w:r>
              <w:t>0083</w:t>
            </w:r>
          </w:p>
        </w:tc>
        <w:tc>
          <w:tcPr>
            <w:tcW w:w="6096" w:type="dxa"/>
          </w:tcPr>
          <w:p w14:paraId="2A3288A9" w14:textId="77777777" w:rsidR="00940027" w:rsidRDefault="00940027">
            <w:pPr>
              <w:pStyle w:val="OtherTableBody"/>
            </w:pPr>
            <w:r>
              <w:t>Outlier Type</w:t>
            </w:r>
          </w:p>
        </w:tc>
        <w:tc>
          <w:tcPr>
            <w:tcW w:w="1133" w:type="dxa"/>
          </w:tcPr>
          <w:p w14:paraId="6FB18725" w14:textId="77777777" w:rsidR="00940027" w:rsidRDefault="00940027">
            <w:pPr>
              <w:pStyle w:val="OtherTableBody"/>
            </w:pPr>
            <w:r>
              <w:t>6.5.2.11</w:t>
            </w:r>
          </w:p>
        </w:tc>
      </w:tr>
      <w:tr w:rsidR="00940027" w14:paraId="5F9BECCE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B7E41B1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25AADF65" w14:textId="77777777" w:rsidR="00940027" w:rsidRDefault="00940027">
            <w:pPr>
              <w:pStyle w:val="OtherTableBody"/>
            </w:pPr>
            <w:r>
              <w:t>0457</w:t>
            </w:r>
          </w:p>
        </w:tc>
        <w:tc>
          <w:tcPr>
            <w:tcW w:w="6096" w:type="dxa"/>
          </w:tcPr>
          <w:p w14:paraId="2748F318" w14:textId="77777777" w:rsidR="00940027" w:rsidRDefault="00940027">
            <w:pPr>
              <w:pStyle w:val="OtherTableBody"/>
            </w:pPr>
            <w:r>
              <w:t>Overall Claim Disposition Code</w:t>
            </w:r>
          </w:p>
        </w:tc>
        <w:tc>
          <w:tcPr>
            <w:tcW w:w="1133" w:type="dxa"/>
          </w:tcPr>
          <w:p w14:paraId="34A2AB8C" w14:textId="77777777" w:rsidR="00940027" w:rsidRDefault="00940027">
            <w:pPr>
              <w:pStyle w:val="OtherTableBody"/>
            </w:pPr>
            <w:r>
              <w:t>6.5.15.3</w:t>
            </w:r>
          </w:p>
        </w:tc>
      </w:tr>
      <w:tr w:rsidR="00940027" w14:paraId="67E46437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BD87798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3A70FD7A" w14:textId="77777777" w:rsidR="00940027" w:rsidRDefault="00940027">
            <w:pPr>
              <w:pStyle w:val="OtherTableBody"/>
            </w:pPr>
            <w:r>
              <w:t>0268</w:t>
            </w:r>
          </w:p>
        </w:tc>
        <w:tc>
          <w:tcPr>
            <w:tcW w:w="6096" w:type="dxa"/>
          </w:tcPr>
          <w:p w14:paraId="1BB90385" w14:textId="77777777" w:rsidR="00940027" w:rsidRDefault="00940027">
            <w:pPr>
              <w:pStyle w:val="OtherTableBody"/>
            </w:pPr>
            <w:r>
              <w:t>Override</w:t>
            </w:r>
          </w:p>
        </w:tc>
        <w:tc>
          <w:tcPr>
            <w:tcW w:w="1133" w:type="dxa"/>
          </w:tcPr>
          <w:p w14:paraId="23C8C2C2" w14:textId="77777777" w:rsidR="00940027" w:rsidRDefault="00940027">
            <w:pPr>
              <w:pStyle w:val="OtherTableBody"/>
            </w:pPr>
            <w:r>
              <w:t>8.10.2.5</w:t>
            </w:r>
          </w:p>
        </w:tc>
      </w:tr>
      <w:tr w:rsidR="00940027" w14:paraId="77D0D89C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FE586B8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636E1A88" w14:textId="77777777" w:rsidR="00940027" w:rsidRDefault="00940027">
            <w:pPr>
              <w:pStyle w:val="OtherTableBody"/>
            </w:pPr>
            <w:r>
              <w:t>0521</w:t>
            </w:r>
          </w:p>
        </w:tc>
        <w:tc>
          <w:tcPr>
            <w:tcW w:w="6096" w:type="dxa"/>
          </w:tcPr>
          <w:p w14:paraId="11FCBD82" w14:textId="77777777" w:rsidR="00940027" w:rsidRDefault="00940027">
            <w:pPr>
              <w:pStyle w:val="OtherTableBody"/>
            </w:pPr>
            <w:r>
              <w:t>Override code</w:t>
            </w:r>
          </w:p>
        </w:tc>
        <w:tc>
          <w:tcPr>
            <w:tcW w:w="1133" w:type="dxa"/>
          </w:tcPr>
          <w:p w14:paraId="27FEDF7F" w14:textId="77777777" w:rsidR="00940027" w:rsidRDefault="00940027">
            <w:pPr>
              <w:pStyle w:val="OtherTableBody"/>
            </w:pPr>
            <w:r>
              <w:t>2.15.11.2</w:t>
            </w:r>
          </w:p>
        </w:tc>
      </w:tr>
      <w:tr w:rsidR="00940027" w14:paraId="2736B918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212D1D5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4708A747" w14:textId="77777777" w:rsidR="00940027" w:rsidRDefault="00940027">
            <w:pPr>
              <w:pStyle w:val="OtherTableBody"/>
            </w:pPr>
            <w:r>
              <w:t>0519</w:t>
            </w:r>
          </w:p>
        </w:tc>
        <w:tc>
          <w:tcPr>
            <w:tcW w:w="6096" w:type="dxa"/>
          </w:tcPr>
          <w:p w14:paraId="320632E6" w14:textId="77777777" w:rsidR="00940027" w:rsidRDefault="00940027">
            <w:pPr>
              <w:pStyle w:val="OtherTableBody"/>
            </w:pPr>
            <w:r>
              <w:t>Override reason</w:t>
            </w:r>
          </w:p>
        </w:tc>
        <w:tc>
          <w:tcPr>
            <w:tcW w:w="1133" w:type="dxa"/>
          </w:tcPr>
          <w:p w14:paraId="32DB6ECF" w14:textId="77777777" w:rsidR="00940027" w:rsidRDefault="00940027">
            <w:pPr>
              <w:pStyle w:val="OtherTableBody"/>
            </w:pPr>
            <w:r>
              <w:t>2.15.5.11</w:t>
            </w:r>
          </w:p>
        </w:tc>
      </w:tr>
      <w:tr w:rsidR="00940027" w14:paraId="495F0B29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967828A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1307EA83" w14:textId="77777777" w:rsidR="00940027" w:rsidRDefault="00940027">
            <w:pPr>
              <w:pStyle w:val="OtherTableBody"/>
            </w:pPr>
            <w:r>
              <w:t>0518</w:t>
            </w:r>
          </w:p>
        </w:tc>
        <w:tc>
          <w:tcPr>
            <w:tcW w:w="6096" w:type="dxa"/>
          </w:tcPr>
          <w:p w14:paraId="31BC592A" w14:textId="77777777" w:rsidR="00940027" w:rsidRDefault="00940027">
            <w:pPr>
              <w:pStyle w:val="OtherTableBody"/>
            </w:pPr>
            <w:r>
              <w:t>Override type</w:t>
            </w:r>
          </w:p>
        </w:tc>
        <w:tc>
          <w:tcPr>
            <w:tcW w:w="1133" w:type="dxa"/>
          </w:tcPr>
          <w:p w14:paraId="21B5753B" w14:textId="77777777" w:rsidR="00940027" w:rsidRDefault="00940027">
            <w:pPr>
              <w:pStyle w:val="OtherTableBody"/>
            </w:pPr>
            <w:r>
              <w:t>2.15.5.10</w:t>
            </w:r>
          </w:p>
        </w:tc>
      </w:tr>
      <w:tr w:rsidR="00940027" w14:paraId="04787AA7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E3BFC9C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3E56C8E9" w14:textId="77777777" w:rsidR="00940027" w:rsidRDefault="00940027">
            <w:pPr>
              <w:pStyle w:val="OtherTableBody"/>
            </w:pPr>
            <w:r>
              <w:t>0469</w:t>
            </w:r>
          </w:p>
        </w:tc>
        <w:tc>
          <w:tcPr>
            <w:tcW w:w="6096" w:type="dxa"/>
          </w:tcPr>
          <w:p w14:paraId="22665D20" w14:textId="77777777" w:rsidR="00940027" w:rsidRDefault="00940027">
            <w:pPr>
              <w:pStyle w:val="OtherTableBody"/>
            </w:pPr>
            <w:r>
              <w:t>Packaging Status Code</w:t>
            </w:r>
          </w:p>
        </w:tc>
        <w:tc>
          <w:tcPr>
            <w:tcW w:w="1133" w:type="dxa"/>
          </w:tcPr>
          <w:p w14:paraId="4C0F5D3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6.5.16.10</w:t>
            </w:r>
          </w:p>
        </w:tc>
      </w:tr>
      <w:tr w:rsidR="00940027" w14:paraId="4643DE57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1D06007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850" w:type="dxa"/>
          </w:tcPr>
          <w:p w14:paraId="0A4C4D4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0218</w:t>
            </w:r>
          </w:p>
        </w:tc>
        <w:tc>
          <w:tcPr>
            <w:tcW w:w="6096" w:type="dxa"/>
          </w:tcPr>
          <w:p w14:paraId="2C3DDFF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Patient Charge Adjustment</w:t>
            </w:r>
          </w:p>
        </w:tc>
        <w:tc>
          <w:tcPr>
            <w:tcW w:w="1133" w:type="dxa"/>
          </w:tcPr>
          <w:p w14:paraId="5CC680B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6.5.5.26</w:t>
            </w:r>
          </w:p>
        </w:tc>
      </w:tr>
      <w:tr w:rsidR="00940027" w14:paraId="75AEA093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4B599D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850" w:type="dxa"/>
          </w:tcPr>
          <w:p w14:paraId="35DC2FC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0004</w:t>
            </w:r>
          </w:p>
        </w:tc>
        <w:tc>
          <w:tcPr>
            <w:tcW w:w="6096" w:type="dxa"/>
          </w:tcPr>
          <w:p w14:paraId="5B21376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Patient Class</w:t>
            </w:r>
          </w:p>
        </w:tc>
        <w:tc>
          <w:tcPr>
            <w:tcW w:w="1133" w:type="dxa"/>
          </w:tcPr>
          <w:p w14:paraId="2458973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3.4.3.2</w:t>
            </w:r>
          </w:p>
        </w:tc>
      </w:tr>
      <w:tr w:rsidR="00940027" w14:paraId="44185DA8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753280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850" w:type="dxa"/>
          </w:tcPr>
          <w:p w14:paraId="5C34764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0434</w:t>
            </w:r>
          </w:p>
        </w:tc>
        <w:tc>
          <w:tcPr>
            <w:tcW w:w="6096" w:type="dxa"/>
          </w:tcPr>
          <w:p w14:paraId="63AA6FC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Patient Condition Code</w:t>
            </w:r>
          </w:p>
        </w:tc>
        <w:tc>
          <w:tcPr>
            <w:tcW w:w="1133" w:type="dxa"/>
          </w:tcPr>
          <w:p w14:paraId="1C8F64B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3.4.4.42</w:t>
            </w:r>
          </w:p>
        </w:tc>
      </w:tr>
      <w:tr w:rsidR="00940027" w14:paraId="3BAC43E2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5CDDC4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850" w:type="dxa"/>
          </w:tcPr>
          <w:p w14:paraId="75899A3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0260</w:t>
            </w:r>
          </w:p>
        </w:tc>
        <w:tc>
          <w:tcPr>
            <w:tcW w:w="6096" w:type="dxa"/>
          </w:tcPr>
          <w:p w14:paraId="3AEE0FD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Patient location type</w:t>
            </w:r>
          </w:p>
        </w:tc>
        <w:tc>
          <w:tcPr>
            <w:tcW w:w="1133" w:type="dxa"/>
          </w:tcPr>
          <w:p w14:paraId="59E184B0" w14:textId="77777777" w:rsidR="00940027" w:rsidRDefault="00940027">
            <w:pPr>
              <w:pStyle w:val="OtherTableBody"/>
            </w:pPr>
            <w:r>
              <w:t>8.9.2.3</w:t>
            </w:r>
          </w:p>
        </w:tc>
      </w:tr>
      <w:tr w:rsidR="00940027" w14:paraId="1F7C7382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AB4F6D0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6B6D6EDD" w14:textId="77777777" w:rsidR="00940027" w:rsidRDefault="00940027">
            <w:pPr>
              <w:pStyle w:val="OtherTableBody"/>
            </w:pPr>
            <w:r>
              <w:t>0241</w:t>
            </w:r>
          </w:p>
        </w:tc>
        <w:tc>
          <w:tcPr>
            <w:tcW w:w="6096" w:type="dxa"/>
          </w:tcPr>
          <w:p w14:paraId="6043044D" w14:textId="77777777" w:rsidR="00940027" w:rsidRDefault="00940027">
            <w:pPr>
              <w:pStyle w:val="OtherTableBody"/>
            </w:pPr>
            <w:r>
              <w:t>Patient Outcome</w:t>
            </w:r>
          </w:p>
        </w:tc>
        <w:tc>
          <w:tcPr>
            <w:tcW w:w="1133" w:type="dxa"/>
          </w:tcPr>
          <w:p w14:paraId="0608ED18" w14:textId="77777777" w:rsidR="00940027" w:rsidRDefault="00940027">
            <w:pPr>
              <w:pStyle w:val="OtherTableBody"/>
            </w:pPr>
            <w:r>
              <w:t>7.12.2.12</w:t>
            </w:r>
          </w:p>
        </w:tc>
      </w:tr>
      <w:tr w:rsidR="00940027" w14:paraId="5C1E476C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4680823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260CEC40" w14:textId="77777777" w:rsidR="00940027" w:rsidRDefault="00940027">
            <w:pPr>
              <w:pStyle w:val="OtherTableBody"/>
            </w:pPr>
            <w:r>
              <w:t>0216</w:t>
            </w:r>
          </w:p>
        </w:tc>
        <w:tc>
          <w:tcPr>
            <w:tcW w:w="6096" w:type="dxa"/>
          </w:tcPr>
          <w:p w14:paraId="58D01C4E" w14:textId="77777777" w:rsidR="00940027" w:rsidRDefault="00940027">
            <w:pPr>
              <w:pStyle w:val="OtherTableBody"/>
            </w:pPr>
            <w:r>
              <w:t>Patient Status Code</w:t>
            </w:r>
          </w:p>
        </w:tc>
        <w:tc>
          <w:tcPr>
            <w:tcW w:w="1133" w:type="dxa"/>
          </w:tcPr>
          <w:p w14:paraId="42DAB9FF" w14:textId="77777777" w:rsidR="00940027" w:rsidRDefault="00940027">
            <w:pPr>
              <w:pStyle w:val="OtherTableBody"/>
            </w:pPr>
            <w:r>
              <w:t>3.4.4.24</w:t>
            </w:r>
          </w:p>
        </w:tc>
      </w:tr>
      <w:tr w:rsidR="00940027" w14:paraId="6DBC6A42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10A6E7A2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6E10ECD1" w14:textId="77777777" w:rsidR="00940027" w:rsidRDefault="00940027">
            <w:pPr>
              <w:pStyle w:val="OtherTableBody"/>
            </w:pPr>
            <w:r>
              <w:t>0018</w:t>
            </w:r>
          </w:p>
        </w:tc>
        <w:tc>
          <w:tcPr>
            <w:tcW w:w="6096" w:type="dxa"/>
          </w:tcPr>
          <w:p w14:paraId="1A5A0C42" w14:textId="77777777" w:rsidR="00940027" w:rsidRDefault="00940027">
            <w:pPr>
              <w:pStyle w:val="OtherTableBody"/>
            </w:pPr>
            <w:r>
              <w:t>Patient Type</w:t>
            </w:r>
          </w:p>
        </w:tc>
        <w:tc>
          <w:tcPr>
            <w:tcW w:w="1133" w:type="dxa"/>
          </w:tcPr>
          <w:p w14:paraId="0B94FD0C" w14:textId="77777777" w:rsidR="00940027" w:rsidRDefault="00940027">
            <w:pPr>
              <w:pStyle w:val="OtherTableBody"/>
            </w:pPr>
            <w:r>
              <w:t>3.4.3.18</w:t>
            </w:r>
          </w:p>
        </w:tc>
      </w:tr>
      <w:tr w:rsidR="00940027" w14:paraId="3A63DC70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04548F4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2D0CB6E5" w14:textId="77777777" w:rsidR="00940027" w:rsidRDefault="00940027">
            <w:pPr>
              <w:pStyle w:val="OtherTableBody"/>
            </w:pPr>
            <w:r>
              <w:t>0344</w:t>
            </w:r>
          </w:p>
        </w:tc>
        <w:tc>
          <w:tcPr>
            <w:tcW w:w="6096" w:type="dxa"/>
          </w:tcPr>
          <w:p w14:paraId="5BD14B94" w14:textId="77777777" w:rsidR="00940027" w:rsidRDefault="00940027">
            <w:pPr>
              <w:pStyle w:val="OtherTableBody"/>
            </w:pPr>
            <w:r>
              <w:t>Patient_s Relationship to Insured</w:t>
            </w:r>
          </w:p>
        </w:tc>
        <w:tc>
          <w:tcPr>
            <w:tcW w:w="1133" w:type="dxa"/>
          </w:tcPr>
          <w:p w14:paraId="074D452F" w14:textId="77777777" w:rsidR="00940027" w:rsidRDefault="00940027">
            <w:pPr>
              <w:pStyle w:val="OtherTableBody"/>
            </w:pPr>
            <w:r>
              <w:t>6.5.7.72</w:t>
            </w:r>
          </w:p>
        </w:tc>
      </w:tr>
      <w:tr w:rsidR="00940027" w14:paraId="3BB99A73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40C8FA7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10EFC0C7" w14:textId="77777777" w:rsidR="00940027" w:rsidRDefault="00940027">
            <w:pPr>
              <w:pStyle w:val="OtherTableBody"/>
            </w:pPr>
            <w:r>
              <w:t>0468</w:t>
            </w:r>
          </w:p>
        </w:tc>
        <w:tc>
          <w:tcPr>
            <w:tcW w:w="6096" w:type="dxa"/>
          </w:tcPr>
          <w:p w14:paraId="58C3543B" w14:textId="77777777" w:rsidR="00940027" w:rsidRDefault="00940027">
            <w:pPr>
              <w:pStyle w:val="OtherTableBody"/>
            </w:pPr>
            <w:r>
              <w:t>Payment Adjustment Code</w:t>
            </w:r>
          </w:p>
        </w:tc>
        <w:tc>
          <w:tcPr>
            <w:tcW w:w="1133" w:type="dxa"/>
          </w:tcPr>
          <w:p w14:paraId="58832F47" w14:textId="77777777" w:rsidR="00940027" w:rsidRDefault="00940027">
            <w:pPr>
              <w:pStyle w:val="OtherTableBody"/>
            </w:pPr>
            <w:r>
              <w:t>6.5.16.9</w:t>
            </w:r>
          </w:p>
        </w:tc>
      </w:tr>
      <w:tr w:rsidR="00940027" w14:paraId="6ACE0FDF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A66F795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3B34E5BF" w14:textId="77777777" w:rsidR="00940027" w:rsidRDefault="00940027">
            <w:pPr>
              <w:pStyle w:val="OtherTableBody"/>
            </w:pPr>
            <w:r>
              <w:t>0084</w:t>
            </w:r>
          </w:p>
        </w:tc>
        <w:tc>
          <w:tcPr>
            <w:tcW w:w="6096" w:type="dxa"/>
          </w:tcPr>
          <w:p w14:paraId="775EA953" w14:textId="77777777" w:rsidR="00940027" w:rsidRDefault="00940027">
            <w:pPr>
              <w:pStyle w:val="OtherTableBody"/>
            </w:pPr>
            <w:r>
              <w:t>Performed by</w:t>
            </w:r>
          </w:p>
        </w:tc>
        <w:tc>
          <w:tcPr>
            <w:tcW w:w="1133" w:type="dxa"/>
          </w:tcPr>
          <w:p w14:paraId="0592C64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6.5.1.20</w:t>
            </w:r>
          </w:p>
        </w:tc>
      </w:tr>
      <w:tr w:rsidR="00940027" w14:paraId="432B7F58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E43DC0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850" w:type="dxa"/>
          </w:tcPr>
          <w:p w14:paraId="0C5D598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0305</w:t>
            </w:r>
          </w:p>
        </w:tc>
        <w:tc>
          <w:tcPr>
            <w:tcW w:w="6096" w:type="dxa"/>
          </w:tcPr>
          <w:p w14:paraId="7441620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Person location type</w:t>
            </w:r>
          </w:p>
        </w:tc>
        <w:tc>
          <w:tcPr>
            <w:tcW w:w="1133" w:type="dxa"/>
          </w:tcPr>
          <w:p w14:paraId="0B5B2873" w14:textId="77777777" w:rsidR="00940027" w:rsidRDefault="00940027">
            <w:pPr>
              <w:pStyle w:val="OtherTableBody"/>
            </w:pPr>
            <w:r>
              <w:t>2.A.53.7</w:t>
            </w:r>
          </w:p>
        </w:tc>
      </w:tr>
      <w:tr w:rsidR="00940027" w14:paraId="00C89BD7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6C13C51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6E33D819" w14:textId="77777777" w:rsidR="00940027" w:rsidRDefault="00940027">
            <w:pPr>
              <w:pStyle w:val="OtherTableBody"/>
            </w:pPr>
            <w:r>
              <w:t>0479</w:t>
            </w:r>
          </w:p>
        </w:tc>
        <w:tc>
          <w:tcPr>
            <w:tcW w:w="6096" w:type="dxa"/>
          </w:tcPr>
          <w:p w14:paraId="55F62DD8" w14:textId="77777777" w:rsidR="00940027" w:rsidRDefault="00940027">
            <w:pPr>
              <w:pStyle w:val="OtherTableBody"/>
            </w:pPr>
            <w:r>
              <w:t>Pharmaceutical Substances</w:t>
            </w:r>
          </w:p>
        </w:tc>
        <w:tc>
          <w:tcPr>
            <w:tcW w:w="1133" w:type="dxa"/>
          </w:tcPr>
          <w:p w14:paraId="60498D8F" w14:textId="77777777" w:rsidR="00940027" w:rsidRDefault="00940027">
            <w:pPr>
              <w:pStyle w:val="OtherTableBody"/>
            </w:pPr>
            <w:r>
              <w:t>4.14.4.2</w:t>
            </w:r>
          </w:p>
        </w:tc>
      </w:tr>
      <w:tr w:rsidR="00940027" w14:paraId="60485F6A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B0F485F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04582003" w14:textId="77777777" w:rsidR="00940027" w:rsidRDefault="00940027">
            <w:pPr>
              <w:pStyle w:val="OtherTableBody"/>
            </w:pPr>
            <w:r>
              <w:t>0480</w:t>
            </w:r>
          </w:p>
        </w:tc>
        <w:tc>
          <w:tcPr>
            <w:tcW w:w="6096" w:type="dxa"/>
          </w:tcPr>
          <w:p w14:paraId="43D0B43F" w14:textId="77777777" w:rsidR="00940027" w:rsidRDefault="00940027">
            <w:pPr>
              <w:pStyle w:val="OtherTableBody"/>
            </w:pPr>
            <w:r>
              <w:t>Pharmacy Order Types</w:t>
            </w:r>
          </w:p>
        </w:tc>
        <w:tc>
          <w:tcPr>
            <w:tcW w:w="1133" w:type="dxa"/>
          </w:tcPr>
          <w:p w14:paraId="389FA9F8" w14:textId="77777777" w:rsidR="00940027" w:rsidRDefault="00940027">
            <w:pPr>
              <w:pStyle w:val="OtherTableBody"/>
            </w:pPr>
            <w:r>
              <w:t>4.14.1.27</w:t>
            </w:r>
          </w:p>
        </w:tc>
      </w:tr>
      <w:tr w:rsidR="00940027" w14:paraId="442B6D26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3815AEB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2489DB6A" w14:textId="77777777" w:rsidR="00940027" w:rsidRDefault="00940027">
            <w:pPr>
              <w:pStyle w:val="OtherTableBody"/>
            </w:pPr>
            <w:r>
              <w:t>0010</w:t>
            </w:r>
          </w:p>
        </w:tc>
        <w:tc>
          <w:tcPr>
            <w:tcW w:w="6096" w:type="dxa"/>
          </w:tcPr>
          <w:p w14:paraId="57B33684" w14:textId="77777777" w:rsidR="00940027" w:rsidRDefault="00940027">
            <w:pPr>
              <w:pStyle w:val="OtherTableBody"/>
            </w:pPr>
            <w:r>
              <w:t>Physician ID</w:t>
            </w:r>
          </w:p>
        </w:tc>
        <w:tc>
          <w:tcPr>
            <w:tcW w:w="1133" w:type="dxa"/>
          </w:tcPr>
          <w:p w14:paraId="113F4AF6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3.4.3.7</w:t>
            </w:r>
          </w:p>
        </w:tc>
      </w:tr>
      <w:tr w:rsidR="00940027" w14:paraId="4A600A15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10723F8" w14:textId="77777777" w:rsidR="00940027" w:rsidRDefault="00940027">
            <w:pPr>
              <w:pStyle w:val="OtherTableBody"/>
              <w:jc w:val="center"/>
              <w:rPr>
                <w:lang w:val="de-DE"/>
              </w:rPr>
            </w:pPr>
            <w:r>
              <w:rPr>
                <w:lang w:val="de-DE"/>
              </w:rPr>
              <w:t>User</w:t>
            </w:r>
          </w:p>
        </w:tc>
        <w:tc>
          <w:tcPr>
            <w:tcW w:w="850" w:type="dxa"/>
          </w:tcPr>
          <w:p w14:paraId="19FBC0C8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0086</w:t>
            </w:r>
          </w:p>
        </w:tc>
        <w:tc>
          <w:tcPr>
            <w:tcW w:w="6096" w:type="dxa"/>
          </w:tcPr>
          <w:p w14:paraId="6A1F6A68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Plan ID</w:t>
            </w:r>
          </w:p>
        </w:tc>
        <w:tc>
          <w:tcPr>
            <w:tcW w:w="1133" w:type="dxa"/>
          </w:tcPr>
          <w:p w14:paraId="524208FF" w14:textId="77777777" w:rsidR="00940027" w:rsidRDefault="00940027">
            <w:pPr>
              <w:pStyle w:val="OtherTableBody"/>
            </w:pPr>
            <w:r>
              <w:t>6.5.6.15</w:t>
            </w:r>
          </w:p>
        </w:tc>
      </w:tr>
      <w:tr w:rsidR="00940027" w14:paraId="057A00F8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16FB399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1549EAF9" w14:textId="77777777" w:rsidR="00940027" w:rsidRDefault="00940027">
            <w:pPr>
              <w:pStyle w:val="OtherTableBody"/>
            </w:pPr>
            <w:r>
              <w:t>0302</w:t>
            </w:r>
          </w:p>
        </w:tc>
        <w:tc>
          <w:tcPr>
            <w:tcW w:w="6096" w:type="dxa"/>
          </w:tcPr>
          <w:p w14:paraId="4FC805A2" w14:textId="77777777" w:rsidR="00940027" w:rsidRDefault="00940027">
            <w:pPr>
              <w:pStyle w:val="OtherTableBody"/>
            </w:pPr>
            <w:r>
              <w:t>Point of care</w:t>
            </w:r>
          </w:p>
        </w:tc>
        <w:tc>
          <w:tcPr>
            <w:tcW w:w="1133" w:type="dxa"/>
          </w:tcPr>
          <w:p w14:paraId="478CF403" w14:textId="77777777" w:rsidR="00940027" w:rsidRDefault="00940027">
            <w:pPr>
              <w:pStyle w:val="OtherTableBody"/>
            </w:pPr>
            <w:r>
              <w:t>2.A.53.2</w:t>
            </w:r>
          </w:p>
        </w:tc>
      </w:tr>
      <w:tr w:rsidR="00940027" w14:paraId="316EB752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483D075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3FE0F258" w14:textId="77777777" w:rsidR="00940027" w:rsidRDefault="00940027">
            <w:pPr>
              <w:pStyle w:val="OtherTableBody"/>
            </w:pPr>
            <w:r>
              <w:t>0312</w:t>
            </w:r>
          </w:p>
        </w:tc>
        <w:tc>
          <w:tcPr>
            <w:tcW w:w="6096" w:type="dxa"/>
          </w:tcPr>
          <w:p w14:paraId="33BDEBA4" w14:textId="77777777" w:rsidR="00940027" w:rsidRDefault="00940027">
            <w:pPr>
              <w:pStyle w:val="OtherTableBody"/>
            </w:pPr>
            <w:r>
              <w:t>Policy Scope</w:t>
            </w:r>
          </w:p>
        </w:tc>
        <w:tc>
          <w:tcPr>
            <w:tcW w:w="1133" w:type="dxa"/>
          </w:tcPr>
          <w:p w14:paraId="1805CBF8" w14:textId="77777777" w:rsidR="00940027" w:rsidRDefault="00940027">
            <w:pPr>
              <w:pStyle w:val="OtherTableBody"/>
            </w:pPr>
            <w:r>
              <w:t>6.5.7.59</w:t>
            </w:r>
          </w:p>
        </w:tc>
      </w:tr>
      <w:tr w:rsidR="00940027" w14:paraId="2C22418D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F7B908A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4264F079" w14:textId="77777777" w:rsidR="00940027" w:rsidRDefault="00940027">
            <w:pPr>
              <w:pStyle w:val="OtherTableBody"/>
            </w:pPr>
            <w:r>
              <w:t>0313</w:t>
            </w:r>
          </w:p>
        </w:tc>
        <w:tc>
          <w:tcPr>
            <w:tcW w:w="6096" w:type="dxa"/>
          </w:tcPr>
          <w:p w14:paraId="356A32FD" w14:textId="77777777" w:rsidR="00940027" w:rsidRDefault="00940027">
            <w:pPr>
              <w:pStyle w:val="OtherTableBody"/>
            </w:pPr>
            <w:r>
              <w:t>Policy Source</w:t>
            </w:r>
          </w:p>
        </w:tc>
        <w:tc>
          <w:tcPr>
            <w:tcW w:w="1133" w:type="dxa"/>
          </w:tcPr>
          <w:p w14:paraId="4632F65E" w14:textId="77777777" w:rsidR="00940027" w:rsidRDefault="00940027">
            <w:pPr>
              <w:pStyle w:val="OtherTableBody"/>
            </w:pPr>
            <w:r>
              <w:t>6.5.7.60</w:t>
            </w:r>
          </w:p>
        </w:tc>
      </w:tr>
      <w:tr w:rsidR="00940027" w14:paraId="37105193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9398A0D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6F71E7AA" w14:textId="77777777" w:rsidR="00940027" w:rsidRDefault="00940027">
            <w:pPr>
              <w:pStyle w:val="OtherTableBody"/>
            </w:pPr>
            <w:r>
              <w:t>0147</w:t>
            </w:r>
          </w:p>
        </w:tc>
        <w:tc>
          <w:tcPr>
            <w:tcW w:w="6096" w:type="dxa"/>
          </w:tcPr>
          <w:p w14:paraId="7FD167E1" w14:textId="77777777" w:rsidR="00940027" w:rsidRDefault="00940027">
            <w:pPr>
              <w:pStyle w:val="OtherTableBody"/>
            </w:pPr>
            <w:r>
              <w:t>Policy type</w:t>
            </w:r>
          </w:p>
        </w:tc>
        <w:tc>
          <w:tcPr>
            <w:tcW w:w="1133" w:type="dxa"/>
          </w:tcPr>
          <w:p w14:paraId="1F8B1E26" w14:textId="77777777" w:rsidR="00940027" w:rsidRDefault="00940027">
            <w:pPr>
              <w:pStyle w:val="OtherTableBody"/>
            </w:pPr>
            <w:r>
              <w:t>2.A.58.1</w:t>
            </w:r>
          </w:p>
        </w:tc>
      </w:tr>
      <w:tr w:rsidR="00940027" w14:paraId="03387ACE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8164FF8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5B068F38" w14:textId="77777777" w:rsidR="00940027" w:rsidRDefault="00940027">
            <w:pPr>
              <w:pStyle w:val="OtherTableBody"/>
            </w:pPr>
            <w:r>
              <w:t>0186</w:t>
            </w:r>
          </w:p>
        </w:tc>
        <w:tc>
          <w:tcPr>
            <w:tcW w:w="6096" w:type="dxa"/>
          </w:tcPr>
          <w:p w14:paraId="25B1450A" w14:textId="77777777" w:rsidR="00940027" w:rsidRDefault="00940027">
            <w:pPr>
              <w:pStyle w:val="OtherTableBody"/>
            </w:pPr>
            <w:r>
              <w:t>Practitioner category</w:t>
            </w:r>
          </w:p>
        </w:tc>
        <w:tc>
          <w:tcPr>
            <w:tcW w:w="1133" w:type="dxa"/>
          </w:tcPr>
          <w:p w14:paraId="1CB2677A" w14:textId="77777777" w:rsidR="00940027" w:rsidRDefault="00940027">
            <w:pPr>
              <w:pStyle w:val="OtherTableBody"/>
            </w:pPr>
            <w:r>
              <w:t>15.4.6.3</w:t>
            </w:r>
          </w:p>
        </w:tc>
      </w:tr>
      <w:tr w:rsidR="00940027" w14:paraId="2FD1B452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8CBEF41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32A64FDB" w14:textId="77777777" w:rsidR="00940027" w:rsidRDefault="00940027">
            <w:pPr>
              <w:pStyle w:val="OtherTableBody"/>
            </w:pPr>
            <w:r>
              <w:t>0358</w:t>
            </w:r>
          </w:p>
        </w:tc>
        <w:tc>
          <w:tcPr>
            <w:tcW w:w="6096" w:type="dxa"/>
          </w:tcPr>
          <w:p w14:paraId="31525ABA" w14:textId="77777777" w:rsidR="00940027" w:rsidRDefault="00940027">
            <w:pPr>
              <w:pStyle w:val="OtherTableBody"/>
            </w:pPr>
            <w:r>
              <w:t>Practitioner group</w:t>
            </w:r>
          </w:p>
        </w:tc>
        <w:tc>
          <w:tcPr>
            <w:tcW w:w="1133" w:type="dxa"/>
          </w:tcPr>
          <w:p w14:paraId="3F6F6710" w14:textId="77777777" w:rsidR="00940027" w:rsidRDefault="00940027">
            <w:pPr>
              <w:pStyle w:val="OtherTableBody"/>
            </w:pPr>
            <w:r>
              <w:t>15.4.6.2</w:t>
            </w:r>
          </w:p>
        </w:tc>
      </w:tr>
      <w:tr w:rsidR="00940027" w14:paraId="7BD34C8A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1AFF69A9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538530E4" w14:textId="77777777" w:rsidR="00940027" w:rsidRDefault="00940027">
            <w:pPr>
              <w:pStyle w:val="OtherTableBody"/>
            </w:pPr>
            <w:r>
              <w:t>0338</w:t>
            </w:r>
          </w:p>
        </w:tc>
        <w:tc>
          <w:tcPr>
            <w:tcW w:w="6096" w:type="dxa"/>
          </w:tcPr>
          <w:p w14:paraId="37B17305" w14:textId="77777777" w:rsidR="00940027" w:rsidRDefault="00940027">
            <w:pPr>
              <w:pStyle w:val="OtherTableBody"/>
            </w:pPr>
            <w:r>
              <w:t>Practitioner ID number type</w:t>
            </w:r>
          </w:p>
        </w:tc>
        <w:tc>
          <w:tcPr>
            <w:tcW w:w="1133" w:type="dxa"/>
          </w:tcPr>
          <w:p w14:paraId="2D9658A4" w14:textId="77777777" w:rsidR="00940027" w:rsidRDefault="00940027">
            <w:pPr>
              <w:pStyle w:val="OtherTableBody"/>
            </w:pPr>
            <w:r>
              <w:t>2.A.54.2</w:t>
            </w:r>
          </w:p>
        </w:tc>
      </w:tr>
      <w:tr w:rsidR="00940027" w14:paraId="6885B26B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42C367A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5F32D955" w14:textId="77777777" w:rsidR="00940027" w:rsidRDefault="00940027">
            <w:pPr>
              <w:pStyle w:val="OtherTableBody"/>
            </w:pPr>
            <w:r>
              <w:t>0087</w:t>
            </w:r>
          </w:p>
        </w:tc>
        <w:tc>
          <w:tcPr>
            <w:tcW w:w="6096" w:type="dxa"/>
          </w:tcPr>
          <w:p w14:paraId="3CC88B30" w14:textId="77777777" w:rsidR="00940027" w:rsidRDefault="00940027">
            <w:pPr>
              <w:pStyle w:val="OtherTableBody"/>
            </w:pPr>
            <w:r>
              <w:t>Pre-Admit Test Indicator</w:t>
            </w:r>
          </w:p>
        </w:tc>
        <w:tc>
          <w:tcPr>
            <w:tcW w:w="1133" w:type="dxa"/>
          </w:tcPr>
          <w:p w14:paraId="74908D32" w14:textId="77777777" w:rsidR="00940027" w:rsidRDefault="00940027">
            <w:pPr>
              <w:pStyle w:val="OtherTableBody"/>
            </w:pPr>
            <w:r>
              <w:t>3.4.3.12</w:t>
            </w:r>
          </w:p>
        </w:tc>
      </w:tr>
      <w:tr w:rsidR="00940027" w14:paraId="2FF756B9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C1AAB6E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562F7EC4" w14:textId="77777777" w:rsidR="00940027" w:rsidRDefault="00940027">
            <w:pPr>
              <w:pStyle w:val="OtherTableBody"/>
            </w:pPr>
            <w:r>
              <w:t>0433</w:t>
            </w:r>
          </w:p>
        </w:tc>
        <w:tc>
          <w:tcPr>
            <w:tcW w:w="6096" w:type="dxa"/>
          </w:tcPr>
          <w:p w14:paraId="771EFCF1" w14:textId="77777777" w:rsidR="00940027" w:rsidRDefault="00940027">
            <w:pPr>
              <w:pStyle w:val="OtherTableBody"/>
            </w:pPr>
            <w:r>
              <w:t>Precaution Code</w:t>
            </w:r>
          </w:p>
        </w:tc>
        <w:tc>
          <w:tcPr>
            <w:tcW w:w="1133" w:type="dxa"/>
          </w:tcPr>
          <w:p w14:paraId="7ADA9E49" w14:textId="77777777" w:rsidR="00940027" w:rsidRDefault="00940027">
            <w:pPr>
              <w:pStyle w:val="OtherTableBody"/>
            </w:pPr>
            <w:r>
              <w:t>3.4.4.41</w:t>
            </w:r>
          </w:p>
        </w:tc>
      </w:tr>
      <w:tr w:rsidR="00940027" w14:paraId="5A68D183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EC6C8F4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6B1818FF" w14:textId="77777777" w:rsidR="00940027" w:rsidRDefault="00940027">
            <w:pPr>
              <w:pStyle w:val="OtherTableBody"/>
            </w:pPr>
            <w:r>
              <w:t>0529</w:t>
            </w:r>
          </w:p>
        </w:tc>
        <w:tc>
          <w:tcPr>
            <w:tcW w:w="6096" w:type="dxa"/>
          </w:tcPr>
          <w:p w14:paraId="1683DF1B" w14:textId="77777777" w:rsidR="00940027" w:rsidRDefault="00940027">
            <w:pPr>
              <w:pStyle w:val="OtherTableBody"/>
            </w:pPr>
            <w:r>
              <w:t>Precision</w:t>
            </w:r>
          </w:p>
        </w:tc>
        <w:tc>
          <w:tcPr>
            <w:tcW w:w="1133" w:type="dxa"/>
          </w:tcPr>
          <w:p w14:paraId="5C12DB02" w14:textId="77777777" w:rsidR="00940027" w:rsidRDefault="00940027">
            <w:pPr>
              <w:pStyle w:val="OtherTableBody"/>
            </w:pPr>
            <w:r>
              <w:t>2.A.77.2</w:t>
            </w:r>
          </w:p>
        </w:tc>
      </w:tr>
      <w:tr w:rsidR="00940027" w14:paraId="2FA27CA5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23A7D1D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18DE71F1" w14:textId="77777777" w:rsidR="00940027" w:rsidRDefault="00940027">
            <w:pPr>
              <w:pStyle w:val="OtherTableBody"/>
            </w:pPr>
            <w:r>
              <w:t>0185</w:t>
            </w:r>
          </w:p>
        </w:tc>
        <w:tc>
          <w:tcPr>
            <w:tcW w:w="6096" w:type="dxa"/>
          </w:tcPr>
          <w:p w14:paraId="28C5EB11" w14:textId="77777777" w:rsidR="00940027" w:rsidRDefault="00940027">
            <w:pPr>
              <w:pStyle w:val="OtherTableBody"/>
            </w:pPr>
            <w:r>
              <w:t>Preferred method of contact</w:t>
            </w:r>
          </w:p>
        </w:tc>
        <w:tc>
          <w:tcPr>
            <w:tcW w:w="1133" w:type="dxa"/>
          </w:tcPr>
          <w:p w14:paraId="4BD7C4B7" w14:textId="77777777" w:rsidR="00940027" w:rsidRDefault="00940027">
            <w:pPr>
              <w:pStyle w:val="OtherTableBody"/>
            </w:pPr>
            <w:r>
              <w:t>15.4.8.16</w:t>
            </w:r>
          </w:p>
        </w:tc>
      </w:tr>
      <w:tr w:rsidR="00940027" w14:paraId="02B98506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7948975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6869F3DD" w14:textId="77777777" w:rsidR="00940027" w:rsidRDefault="00940027">
            <w:pPr>
              <w:pStyle w:val="OtherTableBody"/>
            </w:pPr>
            <w:r>
              <w:t>0205</w:t>
            </w:r>
          </w:p>
        </w:tc>
        <w:tc>
          <w:tcPr>
            <w:tcW w:w="6096" w:type="dxa"/>
          </w:tcPr>
          <w:p w14:paraId="43BD657D" w14:textId="77777777" w:rsidR="00940027" w:rsidRDefault="00940027">
            <w:pPr>
              <w:pStyle w:val="OtherTableBody"/>
            </w:pPr>
            <w:r>
              <w:t>Price type</w:t>
            </w:r>
          </w:p>
        </w:tc>
        <w:tc>
          <w:tcPr>
            <w:tcW w:w="1133" w:type="dxa"/>
          </w:tcPr>
          <w:p w14:paraId="53EB3E15" w14:textId="77777777" w:rsidR="00940027" w:rsidRDefault="00940027">
            <w:pPr>
              <w:pStyle w:val="OtherTableBody"/>
            </w:pPr>
            <w:r>
              <w:t>2.A.10.3</w:t>
            </w:r>
          </w:p>
        </w:tc>
      </w:tr>
      <w:tr w:rsidR="00940027" w14:paraId="5CBC1018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230DF0B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47E974C0" w14:textId="77777777" w:rsidR="00940027" w:rsidRDefault="00940027">
            <w:pPr>
              <w:pStyle w:val="OtherTableBody"/>
            </w:pPr>
            <w:r>
              <w:t>0355</w:t>
            </w:r>
          </w:p>
        </w:tc>
        <w:tc>
          <w:tcPr>
            <w:tcW w:w="6096" w:type="dxa"/>
          </w:tcPr>
          <w:p w14:paraId="6230CCBA" w14:textId="77777777" w:rsidR="00940027" w:rsidRDefault="00940027">
            <w:pPr>
              <w:pStyle w:val="OtherTableBody"/>
            </w:pPr>
            <w:r>
              <w:t>Primary key value type</w:t>
            </w:r>
          </w:p>
        </w:tc>
        <w:tc>
          <w:tcPr>
            <w:tcW w:w="1133" w:type="dxa"/>
          </w:tcPr>
          <w:p w14:paraId="052AF9C1" w14:textId="77777777" w:rsidR="00940027" w:rsidRDefault="00940027">
            <w:pPr>
              <w:pStyle w:val="OtherTableBody"/>
            </w:pPr>
            <w:r>
              <w:t>8.5.2.5</w:t>
            </w:r>
          </w:p>
        </w:tc>
      </w:tr>
      <w:tr w:rsidR="00940027" w14:paraId="34443A6A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5C23E4A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77DC60FD" w14:textId="77777777" w:rsidR="00940027" w:rsidRDefault="00940027">
            <w:pPr>
              <w:pStyle w:val="OtherTableBody"/>
            </w:pPr>
            <w:r>
              <w:t>0296</w:t>
            </w:r>
          </w:p>
        </w:tc>
        <w:tc>
          <w:tcPr>
            <w:tcW w:w="6096" w:type="dxa"/>
          </w:tcPr>
          <w:p w14:paraId="5C81CE62" w14:textId="77777777" w:rsidR="00940027" w:rsidRDefault="00940027">
            <w:pPr>
              <w:pStyle w:val="OtherTableBody"/>
            </w:pPr>
            <w:r>
              <w:t>Primary Language</w:t>
            </w:r>
          </w:p>
        </w:tc>
        <w:tc>
          <w:tcPr>
            <w:tcW w:w="1133" w:type="dxa"/>
          </w:tcPr>
          <w:p w14:paraId="7AD764D5" w14:textId="77777777" w:rsidR="00940027" w:rsidRDefault="00940027">
            <w:pPr>
              <w:pStyle w:val="OtherTableBody"/>
            </w:pPr>
            <w:r>
              <w:t>3.4.2.15</w:t>
            </w:r>
          </w:p>
        </w:tc>
      </w:tr>
      <w:tr w:rsidR="00940027" w14:paraId="7533E423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881B1E0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6291AF25" w14:textId="77777777" w:rsidR="00940027" w:rsidRDefault="00940027">
            <w:pPr>
              <w:pStyle w:val="OtherTableBody"/>
            </w:pPr>
            <w:r>
              <w:t>0242</w:t>
            </w:r>
          </w:p>
        </w:tc>
        <w:tc>
          <w:tcPr>
            <w:tcW w:w="6096" w:type="dxa"/>
          </w:tcPr>
          <w:p w14:paraId="09F9174E" w14:textId="77777777" w:rsidR="00940027" w:rsidRDefault="00940027">
            <w:pPr>
              <w:pStyle w:val="OtherTableBody"/>
            </w:pPr>
            <w:r>
              <w:t>Primary Observer's Qualification</w:t>
            </w:r>
          </w:p>
        </w:tc>
        <w:tc>
          <w:tcPr>
            <w:tcW w:w="1133" w:type="dxa"/>
          </w:tcPr>
          <w:p w14:paraId="33FFBE4A" w14:textId="77777777" w:rsidR="00940027" w:rsidRDefault="00940027">
            <w:pPr>
              <w:pStyle w:val="OtherTableBody"/>
            </w:pPr>
            <w:r>
              <w:t>7.12.2.22</w:t>
            </w:r>
          </w:p>
        </w:tc>
      </w:tr>
      <w:tr w:rsidR="00940027" w14:paraId="15ED09E3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2C408F3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15984465" w14:textId="77777777" w:rsidR="00940027" w:rsidRDefault="00940027">
            <w:pPr>
              <w:pStyle w:val="OtherTableBody"/>
            </w:pPr>
            <w:r>
              <w:t>0027</w:t>
            </w:r>
          </w:p>
        </w:tc>
        <w:tc>
          <w:tcPr>
            <w:tcW w:w="6096" w:type="dxa"/>
          </w:tcPr>
          <w:p w14:paraId="0D84A2AC" w14:textId="77777777" w:rsidR="00940027" w:rsidRDefault="00940027">
            <w:pPr>
              <w:pStyle w:val="OtherTableBody"/>
            </w:pPr>
            <w:r>
              <w:t>Priority</w:t>
            </w:r>
          </w:p>
        </w:tc>
        <w:tc>
          <w:tcPr>
            <w:tcW w:w="1133" w:type="dxa"/>
          </w:tcPr>
          <w:p w14:paraId="34615B01" w14:textId="77777777" w:rsidR="00940027" w:rsidRDefault="00940027">
            <w:pPr>
              <w:pStyle w:val="OtherTableBody"/>
            </w:pPr>
            <w:r>
              <w:t>8.8.11.13</w:t>
            </w:r>
          </w:p>
        </w:tc>
      </w:tr>
      <w:tr w:rsidR="00940027" w14:paraId="35F8A9CA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1A0F8BF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57738277" w14:textId="77777777" w:rsidR="00940027" w:rsidRDefault="00940027">
            <w:pPr>
              <w:pStyle w:val="OtherTableBody"/>
            </w:pPr>
            <w:r>
              <w:t>0262</w:t>
            </w:r>
          </w:p>
        </w:tc>
        <w:tc>
          <w:tcPr>
            <w:tcW w:w="6096" w:type="dxa"/>
          </w:tcPr>
          <w:p w14:paraId="0560E939" w14:textId="77777777" w:rsidR="00940027" w:rsidRDefault="00940027">
            <w:pPr>
              <w:pStyle w:val="OtherTableBody"/>
            </w:pPr>
            <w:r>
              <w:t>Privacy Level</w:t>
            </w:r>
          </w:p>
        </w:tc>
        <w:tc>
          <w:tcPr>
            <w:tcW w:w="1133" w:type="dxa"/>
          </w:tcPr>
          <w:p w14:paraId="71DFE8F3" w14:textId="77777777" w:rsidR="00940027" w:rsidRDefault="00940027">
            <w:pPr>
              <w:pStyle w:val="OtherTableBody"/>
            </w:pPr>
            <w:r>
              <w:t>8.9.3.5</w:t>
            </w:r>
          </w:p>
        </w:tc>
      </w:tr>
      <w:tr w:rsidR="00940027" w14:paraId="3A900B19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1F96796F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6ABD6300" w14:textId="77777777" w:rsidR="00940027" w:rsidRDefault="00940027">
            <w:pPr>
              <w:pStyle w:val="OtherTableBody"/>
            </w:pPr>
            <w:r>
              <w:t>0525</w:t>
            </w:r>
          </w:p>
        </w:tc>
        <w:tc>
          <w:tcPr>
            <w:tcW w:w="6096" w:type="dxa"/>
          </w:tcPr>
          <w:p w14:paraId="7E8BE25E" w14:textId="77777777" w:rsidR="00940027" w:rsidRDefault="00940027">
            <w:pPr>
              <w:pStyle w:val="OtherTableBody"/>
            </w:pPr>
            <w:r>
              <w:t>Privilege</w:t>
            </w:r>
          </w:p>
        </w:tc>
        <w:tc>
          <w:tcPr>
            <w:tcW w:w="1133" w:type="dxa"/>
          </w:tcPr>
          <w:p w14:paraId="57783B84" w14:textId="77777777" w:rsidR="00940027" w:rsidRDefault="00940027">
            <w:pPr>
              <w:pStyle w:val="OtherTableBody"/>
            </w:pPr>
            <w:r>
              <w:t>2.A.52.1</w:t>
            </w:r>
          </w:p>
        </w:tc>
      </w:tr>
      <w:tr w:rsidR="00940027" w14:paraId="57AEB80C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306973F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6EE52B91" w14:textId="77777777" w:rsidR="00940027" w:rsidRDefault="00940027">
            <w:pPr>
              <w:pStyle w:val="OtherTableBody"/>
            </w:pPr>
            <w:r>
              <w:t>0526</w:t>
            </w:r>
          </w:p>
        </w:tc>
        <w:tc>
          <w:tcPr>
            <w:tcW w:w="6096" w:type="dxa"/>
          </w:tcPr>
          <w:p w14:paraId="68C55827" w14:textId="77777777" w:rsidR="00940027" w:rsidRDefault="00940027">
            <w:pPr>
              <w:pStyle w:val="OtherTableBody"/>
            </w:pPr>
            <w:r>
              <w:t>Privilege class</w:t>
            </w:r>
          </w:p>
        </w:tc>
        <w:tc>
          <w:tcPr>
            <w:tcW w:w="1133" w:type="dxa"/>
          </w:tcPr>
          <w:p w14:paraId="75D3C162" w14:textId="77777777" w:rsidR="00940027" w:rsidRDefault="00940027">
            <w:pPr>
              <w:pStyle w:val="OtherTableBody"/>
            </w:pPr>
            <w:r>
              <w:t>2.A.52.2</w:t>
            </w:r>
          </w:p>
        </w:tc>
      </w:tr>
      <w:tr w:rsidR="00940027" w14:paraId="2136215F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4D7907B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3CCE9CA5" w14:textId="77777777" w:rsidR="00940027" w:rsidRDefault="00940027">
            <w:pPr>
              <w:pStyle w:val="OtherTableBody"/>
            </w:pPr>
            <w:r>
              <w:t>0287</w:t>
            </w:r>
          </w:p>
        </w:tc>
        <w:tc>
          <w:tcPr>
            <w:tcW w:w="6096" w:type="dxa"/>
          </w:tcPr>
          <w:p w14:paraId="5D5C373D" w14:textId="77777777" w:rsidR="00940027" w:rsidRDefault="00940027">
            <w:pPr>
              <w:pStyle w:val="OtherTableBody"/>
            </w:pPr>
            <w:r>
              <w:t>Problem/goal action code</w:t>
            </w:r>
          </w:p>
        </w:tc>
        <w:tc>
          <w:tcPr>
            <w:tcW w:w="1133" w:type="dxa"/>
          </w:tcPr>
          <w:p w14:paraId="35BFFC1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12.4.1.1</w:t>
            </w:r>
          </w:p>
        </w:tc>
      </w:tr>
      <w:tr w:rsidR="00940027" w14:paraId="79351FA6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4AB0364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User</w:t>
            </w:r>
          </w:p>
        </w:tc>
        <w:tc>
          <w:tcPr>
            <w:tcW w:w="850" w:type="dxa"/>
          </w:tcPr>
          <w:p w14:paraId="1FADF0E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0088</w:t>
            </w:r>
          </w:p>
        </w:tc>
        <w:tc>
          <w:tcPr>
            <w:tcW w:w="6096" w:type="dxa"/>
          </w:tcPr>
          <w:p w14:paraId="6F0015D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Procedure Code</w:t>
            </w:r>
          </w:p>
        </w:tc>
        <w:tc>
          <w:tcPr>
            <w:tcW w:w="1133" w:type="dxa"/>
          </w:tcPr>
          <w:p w14:paraId="7152312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6.5.1.25</w:t>
            </w:r>
          </w:p>
        </w:tc>
      </w:tr>
      <w:tr w:rsidR="00940027" w14:paraId="57F480D6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60C2C3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850" w:type="dxa"/>
          </w:tcPr>
          <w:p w14:paraId="1C0874F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0340</w:t>
            </w:r>
          </w:p>
        </w:tc>
        <w:tc>
          <w:tcPr>
            <w:tcW w:w="6096" w:type="dxa"/>
          </w:tcPr>
          <w:p w14:paraId="0B7C432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Procedure Code Modifier</w:t>
            </w:r>
          </w:p>
        </w:tc>
        <w:tc>
          <w:tcPr>
            <w:tcW w:w="1133" w:type="dxa"/>
          </w:tcPr>
          <w:p w14:paraId="39283E8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6.5.1.26</w:t>
            </w:r>
          </w:p>
        </w:tc>
      </w:tr>
      <w:tr w:rsidR="00940027" w14:paraId="492C6819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9FF74D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850" w:type="dxa"/>
          </w:tcPr>
          <w:p w14:paraId="383374C4" w14:textId="77777777" w:rsidR="00940027" w:rsidRDefault="00940027">
            <w:pPr>
              <w:pStyle w:val="OtherTableBody"/>
            </w:pPr>
            <w:r>
              <w:t>0089</w:t>
            </w:r>
          </w:p>
        </w:tc>
        <w:tc>
          <w:tcPr>
            <w:tcW w:w="6096" w:type="dxa"/>
          </w:tcPr>
          <w:p w14:paraId="2913504E" w14:textId="77777777" w:rsidR="00940027" w:rsidRDefault="00940027">
            <w:pPr>
              <w:pStyle w:val="OtherTableBody"/>
            </w:pPr>
            <w:r>
              <w:t>Procedure Coding Method</w:t>
            </w:r>
          </w:p>
        </w:tc>
        <w:tc>
          <w:tcPr>
            <w:tcW w:w="1133" w:type="dxa"/>
          </w:tcPr>
          <w:p w14:paraId="64FC96A7" w14:textId="77777777" w:rsidR="00940027" w:rsidRDefault="00940027">
            <w:pPr>
              <w:pStyle w:val="OtherTableBody"/>
            </w:pPr>
            <w:r>
              <w:t>6.5.4.2</w:t>
            </w:r>
          </w:p>
        </w:tc>
      </w:tr>
      <w:tr w:rsidR="00940027" w14:paraId="22545F62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7A26258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3BA3ACF3" w14:textId="77777777" w:rsidR="00940027" w:rsidRDefault="00940027">
            <w:pPr>
              <w:pStyle w:val="OtherTableBody"/>
            </w:pPr>
            <w:r>
              <w:t>0416</w:t>
            </w:r>
          </w:p>
        </w:tc>
        <w:tc>
          <w:tcPr>
            <w:tcW w:w="6096" w:type="dxa"/>
          </w:tcPr>
          <w:p w14:paraId="112EBE19" w14:textId="77777777" w:rsidR="00940027" w:rsidRDefault="00940027">
            <w:pPr>
              <w:pStyle w:val="OtherTableBody"/>
            </w:pPr>
            <w:r>
              <w:t>Procedure DRG Type</w:t>
            </w:r>
          </w:p>
        </w:tc>
        <w:tc>
          <w:tcPr>
            <w:tcW w:w="1133" w:type="dxa"/>
          </w:tcPr>
          <w:p w14:paraId="493F7410" w14:textId="77777777" w:rsidR="00940027" w:rsidRDefault="00940027">
            <w:pPr>
              <w:pStyle w:val="OtherTableBody"/>
            </w:pPr>
            <w:r>
              <w:t>6.5.4.17</w:t>
            </w:r>
          </w:p>
        </w:tc>
      </w:tr>
      <w:tr w:rsidR="00940027" w14:paraId="2267F4F2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19DBF6B7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2694823B" w14:textId="77777777" w:rsidR="00940027" w:rsidRDefault="00940027">
            <w:pPr>
              <w:pStyle w:val="OtherTableBody"/>
            </w:pPr>
            <w:r>
              <w:t>0230</w:t>
            </w:r>
          </w:p>
        </w:tc>
        <w:tc>
          <w:tcPr>
            <w:tcW w:w="6096" w:type="dxa"/>
          </w:tcPr>
          <w:p w14:paraId="2A54CA4E" w14:textId="77777777" w:rsidR="00940027" w:rsidRDefault="00940027">
            <w:pPr>
              <w:pStyle w:val="OtherTableBody"/>
            </w:pPr>
            <w:r>
              <w:t>Procedure Functional Type</w:t>
            </w:r>
          </w:p>
        </w:tc>
        <w:tc>
          <w:tcPr>
            <w:tcW w:w="1133" w:type="dxa"/>
          </w:tcPr>
          <w:p w14:paraId="11E1E702" w14:textId="77777777" w:rsidR="00940027" w:rsidRDefault="00940027">
            <w:pPr>
              <w:pStyle w:val="OtherTableBody"/>
            </w:pPr>
            <w:r>
              <w:t>6.5.4.6</w:t>
            </w:r>
          </w:p>
        </w:tc>
      </w:tr>
      <w:tr w:rsidR="00940027" w14:paraId="5D90DDFB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92CAAC1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119F627E" w14:textId="77777777" w:rsidR="00940027" w:rsidRDefault="00940027">
            <w:pPr>
              <w:pStyle w:val="OtherTableBody"/>
            </w:pPr>
            <w:r>
              <w:t>0133</w:t>
            </w:r>
          </w:p>
        </w:tc>
        <w:tc>
          <w:tcPr>
            <w:tcW w:w="6096" w:type="dxa"/>
          </w:tcPr>
          <w:p w14:paraId="2A922DFA" w14:textId="77777777" w:rsidR="00940027" w:rsidRDefault="00940027">
            <w:pPr>
              <w:pStyle w:val="OtherTableBody"/>
            </w:pPr>
            <w:r>
              <w:t>Procedure Practitioner Identifier Code Type</w:t>
            </w:r>
          </w:p>
        </w:tc>
        <w:tc>
          <w:tcPr>
            <w:tcW w:w="1133" w:type="dxa"/>
          </w:tcPr>
          <w:p w14:paraId="44FA9E1F" w14:textId="77777777" w:rsidR="00940027" w:rsidRDefault="00940027">
            <w:pPr>
              <w:pStyle w:val="OtherTableBody"/>
            </w:pPr>
            <w:r>
              <w:t>6.5.4.12</w:t>
            </w:r>
          </w:p>
        </w:tc>
      </w:tr>
      <w:tr w:rsidR="00940027" w14:paraId="587851F6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19A0D468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4A0154AD" w14:textId="77777777" w:rsidR="00940027" w:rsidRDefault="00940027">
            <w:pPr>
              <w:pStyle w:val="OtherTableBody"/>
            </w:pPr>
            <w:r>
              <w:t>0418</w:t>
            </w:r>
          </w:p>
        </w:tc>
        <w:tc>
          <w:tcPr>
            <w:tcW w:w="6096" w:type="dxa"/>
          </w:tcPr>
          <w:p w14:paraId="301A41D9" w14:textId="77777777" w:rsidR="00940027" w:rsidRDefault="00940027">
            <w:pPr>
              <w:pStyle w:val="OtherTableBody"/>
            </w:pPr>
            <w:r>
              <w:t>Procedure Priority</w:t>
            </w:r>
          </w:p>
        </w:tc>
        <w:tc>
          <w:tcPr>
            <w:tcW w:w="1133" w:type="dxa"/>
          </w:tcPr>
          <w:p w14:paraId="7A5CE2DE" w14:textId="77777777" w:rsidR="00940027" w:rsidRDefault="00940027">
            <w:pPr>
              <w:pStyle w:val="OtherTableBody"/>
            </w:pPr>
            <w:r>
              <w:t>6.5.4.14</w:t>
            </w:r>
          </w:p>
        </w:tc>
      </w:tr>
      <w:tr w:rsidR="00940027" w14:paraId="5E8BC049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1AED3930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19B7B2B8" w14:textId="77777777" w:rsidR="00940027" w:rsidRDefault="00940027">
            <w:pPr>
              <w:pStyle w:val="OtherTableBody"/>
            </w:pPr>
            <w:r>
              <w:t>0103</w:t>
            </w:r>
          </w:p>
        </w:tc>
        <w:tc>
          <w:tcPr>
            <w:tcW w:w="6096" w:type="dxa"/>
          </w:tcPr>
          <w:p w14:paraId="374FECE0" w14:textId="77777777" w:rsidR="00940027" w:rsidRDefault="00940027">
            <w:pPr>
              <w:pStyle w:val="OtherTableBody"/>
            </w:pPr>
            <w:r>
              <w:t>Processing ID</w:t>
            </w:r>
          </w:p>
        </w:tc>
        <w:tc>
          <w:tcPr>
            <w:tcW w:w="1133" w:type="dxa"/>
          </w:tcPr>
          <w:p w14:paraId="103F116A" w14:textId="77777777" w:rsidR="00940027" w:rsidRDefault="00940027">
            <w:pPr>
              <w:pStyle w:val="OtherTableBody"/>
            </w:pPr>
            <w:r>
              <w:t>2.A.57.2</w:t>
            </w:r>
          </w:p>
        </w:tc>
      </w:tr>
      <w:tr w:rsidR="00940027" w14:paraId="5CD71FBE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25C93E0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24A1CCAC" w14:textId="77777777" w:rsidR="00940027" w:rsidRDefault="00940027">
            <w:pPr>
              <w:pStyle w:val="OtherTableBody"/>
            </w:pPr>
            <w:r>
              <w:t>0207</w:t>
            </w:r>
          </w:p>
        </w:tc>
        <w:tc>
          <w:tcPr>
            <w:tcW w:w="6096" w:type="dxa"/>
          </w:tcPr>
          <w:p w14:paraId="6E35A338" w14:textId="77777777" w:rsidR="00940027" w:rsidRDefault="00940027">
            <w:pPr>
              <w:pStyle w:val="OtherTableBody"/>
            </w:pPr>
            <w:r>
              <w:t>Processing mode</w:t>
            </w:r>
          </w:p>
        </w:tc>
        <w:tc>
          <w:tcPr>
            <w:tcW w:w="1133" w:type="dxa"/>
          </w:tcPr>
          <w:p w14:paraId="1AC39927" w14:textId="77777777" w:rsidR="00940027" w:rsidRDefault="00940027">
            <w:pPr>
              <w:pStyle w:val="OtherTableBody"/>
            </w:pPr>
            <w:r>
              <w:t>2.A.57.3</w:t>
            </w:r>
          </w:p>
        </w:tc>
      </w:tr>
      <w:tr w:rsidR="00940027" w14:paraId="7CD936E1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3E9AD2A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76A508BC" w14:textId="77777777" w:rsidR="00940027" w:rsidRDefault="00940027">
            <w:pPr>
              <w:pStyle w:val="OtherTableBody"/>
            </w:pPr>
            <w:r>
              <w:t>0168</w:t>
            </w:r>
          </w:p>
        </w:tc>
        <w:tc>
          <w:tcPr>
            <w:tcW w:w="6096" w:type="dxa"/>
          </w:tcPr>
          <w:p w14:paraId="344D0464" w14:textId="77777777" w:rsidR="00940027" w:rsidRDefault="00940027">
            <w:pPr>
              <w:pStyle w:val="OtherTableBody"/>
            </w:pPr>
            <w:r>
              <w:t>Processing priority</w:t>
            </w:r>
          </w:p>
        </w:tc>
        <w:tc>
          <w:tcPr>
            <w:tcW w:w="1133" w:type="dxa"/>
          </w:tcPr>
          <w:p w14:paraId="09AE3FFB" w14:textId="77777777" w:rsidR="00940027" w:rsidRDefault="00940027">
            <w:pPr>
              <w:pStyle w:val="OtherTableBody"/>
            </w:pPr>
            <w:r>
              <w:t>8.8.8.25</w:t>
            </w:r>
          </w:p>
        </w:tc>
      </w:tr>
      <w:tr w:rsidR="00940027" w14:paraId="26B871A5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41B4682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156CAAF1" w14:textId="77777777" w:rsidR="00940027" w:rsidRDefault="00940027">
            <w:pPr>
              <w:pStyle w:val="OtherTableBody"/>
            </w:pPr>
            <w:r>
              <w:t>0388</w:t>
            </w:r>
          </w:p>
        </w:tc>
        <w:tc>
          <w:tcPr>
            <w:tcW w:w="6096" w:type="dxa"/>
          </w:tcPr>
          <w:p w14:paraId="04E69E7F" w14:textId="77777777" w:rsidR="00940027" w:rsidRDefault="00940027">
            <w:pPr>
              <w:pStyle w:val="OtherTableBody"/>
            </w:pPr>
            <w:r>
              <w:t>Processing type</w:t>
            </w:r>
          </w:p>
        </w:tc>
        <w:tc>
          <w:tcPr>
            <w:tcW w:w="1133" w:type="dxa"/>
          </w:tcPr>
          <w:p w14:paraId="1E5B116E" w14:textId="77777777" w:rsidR="00940027" w:rsidRDefault="00940027">
            <w:pPr>
              <w:pStyle w:val="OtherTableBody"/>
            </w:pPr>
            <w:r>
              <w:t>13.4.9.14</w:t>
            </w:r>
          </w:p>
        </w:tc>
      </w:tr>
      <w:tr w:rsidR="00940027" w14:paraId="6717BF36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CEC81C3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683ADFDE" w14:textId="77777777" w:rsidR="00940027" w:rsidRDefault="00940027">
            <w:pPr>
              <w:pStyle w:val="OtherTableBody"/>
            </w:pPr>
            <w:r>
              <w:t>0246</w:t>
            </w:r>
          </w:p>
        </w:tc>
        <w:tc>
          <w:tcPr>
            <w:tcW w:w="6096" w:type="dxa"/>
          </w:tcPr>
          <w:p w14:paraId="35AB332C" w14:textId="77777777" w:rsidR="00940027" w:rsidRDefault="00940027">
            <w:pPr>
              <w:pStyle w:val="OtherTableBody"/>
            </w:pPr>
            <w:r>
              <w:t>Product Available for Inspection</w:t>
            </w:r>
          </w:p>
        </w:tc>
        <w:tc>
          <w:tcPr>
            <w:tcW w:w="1133" w:type="dxa"/>
          </w:tcPr>
          <w:p w14:paraId="03D6EB91" w14:textId="77777777" w:rsidR="00940027" w:rsidRDefault="00940027">
            <w:pPr>
              <w:pStyle w:val="OtherTableBody"/>
            </w:pPr>
            <w:r>
              <w:t>7.12.3.13</w:t>
            </w:r>
          </w:p>
        </w:tc>
      </w:tr>
      <w:tr w:rsidR="00940027" w14:paraId="0642E997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150F7AE6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0DEA7BD6" w14:textId="77777777" w:rsidR="00940027" w:rsidRDefault="00940027">
            <w:pPr>
              <w:pStyle w:val="OtherTableBody"/>
            </w:pPr>
            <w:r>
              <w:t>0245</w:t>
            </w:r>
          </w:p>
        </w:tc>
        <w:tc>
          <w:tcPr>
            <w:tcW w:w="6096" w:type="dxa"/>
          </w:tcPr>
          <w:p w14:paraId="779D6FA5" w14:textId="77777777" w:rsidR="00940027" w:rsidRDefault="00940027">
            <w:pPr>
              <w:pStyle w:val="OtherTableBody"/>
            </w:pPr>
            <w:r>
              <w:t>Product Problem</w:t>
            </w:r>
          </w:p>
        </w:tc>
        <w:tc>
          <w:tcPr>
            <w:tcW w:w="1133" w:type="dxa"/>
          </w:tcPr>
          <w:p w14:paraId="6DD101E7" w14:textId="77777777" w:rsidR="00940027" w:rsidRDefault="00940027">
            <w:pPr>
              <w:pStyle w:val="OtherTableBody"/>
            </w:pPr>
            <w:r>
              <w:t>7.12.3.11</w:t>
            </w:r>
          </w:p>
        </w:tc>
      </w:tr>
      <w:tr w:rsidR="00940027" w14:paraId="4102E3F7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0080445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5E98B0AB" w14:textId="77777777" w:rsidR="00940027" w:rsidRDefault="00940027">
            <w:pPr>
              <w:pStyle w:val="OtherTableBody"/>
            </w:pPr>
            <w:r>
              <w:t>0248</w:t>
            </w:r>
          </w:p>
        </w:tc>
        <w:tc>
          <w:tcPr>
            <w:tcW w:w="6096" w:type="dxa"/>
          </w:tcPr>
          <w:p w14:paraId="22BE75A7" w14:textId="77777777" w:rsidR="00940027" w:rsidRDefault="00940027">
            <w:pPr>
              <w:pStyle w:val="OtherTableBody"/>
            </w:pPr>
            <w:r>
              <w:t>Product source</w:t>
            </w:r>
          </w:p>
        </w:tc>
        <w:tc>
          <w:tcPr>
            <w:tcW w:w="1133" w:type="dxa"/>
          </w:tcPr>
          <w:p w14:paraId="7FB43FDC" w14:textId="77777777" w:rsidR="00940027" w:rsidRDefault="00940027">
            <w:pPr>
              <w:pStyle w:val="OtherTableBody"/>
            </w:pPr>
            <w:r>
              <w:t>7.12.3.17</w:t>
            </w:r>
          </w:p>
        </w:tc>
      </w:tr>
      <w:tr w:rsidR="00940027" w14:paraId="1B72DFD5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6F05D1D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6E30E7F7" w14:textId="77777777" w:rsidR="00940027" w:rsidRDefault="00940027">
            <w:pPr>
              <w:pStyle w:val="OtherTableBody"/>
            </w:pPr>
            <w:r>
              <w:t>0429</w:t>
            </w:r>
          </w:p>
        </w:tc>
        <w:tc>
          <w:tcPr>
            <w:tcW w:w="6096" w:type="dxa"/>
          </w:tcPr>
          <w:p w14:paraId="653FE50A" w14:textId="77777777" w:rsidR="00940027" w:rsidRDefault="00940027">
            <w:pPr>
              <w:pStyle w:val="OtherTableBody"/>
            </w:pPr>
            <w:r>
              <w:t>Production Class Code</w:t>
            </w:r>
          </w:p>
        </w:tc>
        <w:tc>
          <w:tcPr>
            <w:tcW w:w="1133" w:type="dxa"/>
          </w:tcPr>
          <w:p w14:paraId="5F42A9A4" w14:textId="77777777" w:rsidR="00940027" w:rsidRDefault="00940027">
            <w:pPr>
              <w:pStyle w:val="OtherTableBody"/>
            </w:pPr>
            <w:r>
              <w:t>3.4.2.38</w:t>
            </w:r>
          </w:p>
        </w:tc>
      </w:tr>
      <w:tr w:rsidR="00940027" w14:paraId="686A1E50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101AD65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5865CC50" w14:textId="77777777" w:rsidR="00940027" w:rsidRDefault="00940027">
            <w:pPr>
              <w:pStyle w:val="OtherTableBody"/>
            </w:pPr>
            <w:r>
              <w:t>0187</w:t>
            </w:r>
          </w:p>
        </w:tc>
        <w:tc>
          <w:tcPr>
            <w:tcW w:w="6096" w:type="dxa"/>
          </w:tcPr>
          <w:p w14:paraId="545C03FC" w14:textId="77777777" w:rsidR="00940027" w:rsidRDefault="00940027">
            <w:pPr>
              <w:pStyle w:val="OtherTableBody"/>
            </w:pPr>
            <w:r>
              <w:t>Provider billing</w:t>
            </w:r>
          </w:p>
        </w:tc>
        <w:tc>
          <w:tcPr>
            <w:tcW w:w="1133" w:type="dxa"/>
          </w:tcPr>
          <w:p w14:paraId="6911BC1A" w14:textId="77777777" w:rsidR="00940027" w:rsidRDefault="00940027">
            <w:pPr>
              <w:pStyle w:val="OtherTableBody"/>
            </w:pPr>
            <w:r>
              <w:t>15.4.6.4</w:t>
            </w:r>
          </w:p>
        </w:tc>
      </w:tr>
      <w:tr w:rsidR="00940027" w14:paraId="71E665D2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A19E058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5DC05E6B" w14:textId="77777777" w:rsidR="00940027" w:rsidRDefault="00940027">
            <w:pPr>
              <w:pStyle w:val="OtherTableBody"/>
            </w:pPr>
            <w:r>
              <w:t>0286</w:t>
            </w:r>
          </w:p>
        </w:tc>
        <w:tc>
          <w:tcPr>
            <w:tcW w:w="6096" w:type="dxa"/>
          </w:tcPr>
          <w:p w14:paraId="37F30F88" w14:textId="77777777" w:rsidR="00940027" w:rsidRDefault="00940027">
            <w:pPr>
              <w:pStyle w:val="OtherTableBody"/>
            </w:pPr>
            <w:r>
              <w:t>Provider role</w:t>
            </w:r>
          </w:p>
        </w:tc>
        <w:tc>
          <w:tcPr>
            <w:tcW w:w="1133" w:type="dxa"/>
          </w:tcPr>
          <w:p w14:paraId="02A79406" w14:textId="77777777" w:rsidR="00940027" w:rsidRDefault="00940027">
            <w:pPr>
              <w:pStyle w:val="OtherTableBody"/>
            </w:pPr>
            <w:r>
              <w:t>11.6.3.1</w:t>
            </w:r>
          </w:p>
        </w:tc>
      </w:tr>
      <w:tr w:rsidR="00940027" w14:paraId="14A6B497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EDD199C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732C4ADD" w14:textId="77777777" w:rsidR="00940027" w:rsidRDefault="00940027">
            <w:pPr>
              <w:pStyle w:val="OtherTableBody"/>
            </w:pPr>
            <w:r>
              <w:t>0443</w:t>
            </w:r>
          </w:p>
        </w:tc>
        <w:tc>
          <w:tcPr>
            <w:tcW w:w="6096" w:type="dxa"/>
          </w:tcPr>
          <w:p w14:paraId="0540EE49" w14:textId="77777777" w:rsidR="00940027" w:rsidRDefault="00940027">
            <w:pPr>
              <w:pStyle w:val="OtherTableBody"/>
            </w:pPr>
            <w:r>
              <w:t>Provider role</w:t>
            </w:r>
          </w:p>
        </w:tc>
        <w:tc>
          <w:tcPr>
            <w:tcW w:w="1133" w:type="dxa"/>
          </w:tcPr>
          <w:p w14:paraId="27020C83" w14:textId="77777777" w:rsidR="00940027" w:rsidRDefault="00940027">
            <w:pPr>
              <w:pStyle w:val="OtherTableBody"/>
            </w:pPr>
            <w:r>
              <w:t>15.4.7.3</w:t>
            </w:r>
          </w:p>
        </w:tc>
      </w:tr>
      <w:tr w:rsidR="00940027" w14:paraId="5B0AA658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A6AC4C5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4D0B9115" w14:textId="77777777" w:rsidR="00940027" w:rsidRDefault="00940027">
            <w:pPr>
              <w:pStyle w:val="OtherTableBody"/>
            </w:pPr>
            <w:r>
              <w:t>0349</w:t>
            </w:r>
          </w:p>
        </w:tc>
        <w:tc>
          <w:tcPr>
            <w:tcW w:w="6096" w:type="dxa"/>
          </w:tcPr>
          <w:p w14:paraId="4FC9B276" w14:textId="77777777" w:rsidR="00940027" w:rsidRDefault="00940027">
            <w:pPr>
              <w:pStyle w:val="OtherTableBody"/>
            </w:pPr>
            <w:r>
              <w:t>PSRO/UR Approval Indicator</w:t>
            </w:r>
          </w:p>
        </w:tc>
        <w:tc>
          <w:tcPr>
            <w:tcW w:w="1133" w:type="dxa"/>
          </w:tcPr>
          <w:p w14:paraId="07D03EEC" w14:textId="77777777" w:rsidR="00940027" w:rsidRDefault="00940027">
            <w:pPr>
              <w:pStyle w:val="OtherTableBody"/>
            </w:pPr>
            <w:r>
              <w:t>6.5.10.12</w:t>
            </w:r>
          </w:p>
        </w:tc>
      </w:tr>
      <w:tr w:rsidR="00940027" w14:paraId="0A9A651A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29C6A2A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05A1B231" w14:textId="77777777" w:rsidR="00940027" w:rsidRDefault="00940027">
            <w:pPr>
              <w:pStyle w:val="OtherTableBody"/>
            </w:pPr>
            <w:r>
              <w:t>0215</w:t>
            </w:r>
          </w:p>
        </w:tc>
        <w:tc>
          <w:tcPr>
            <w:tcW w:w="6096" w:type="dxa"/>
          </w:tcPr>
          <w:p w14:paraId="273DA89E" w14:textId="77777777" w:rsidR="00940027" w:rsidRDefault="00940027">
            <w:pPr>
              <w:pStyle w:val="OtherTableBody"/>
            </w:pPr>
            <w:r>
              <w:t>Publicity Code</w:t>
            </w:r>
          </w:p>
        </w:tc>
        <w:tc>
          <w:tcPr>
            <w:tcW w:w="1133" w:type="dxa"/>
          </w:tcPr>
          <w:p w14:paraId="037A6C53" w14:textId="77777777" w:rsidR="00940027" w:rsidRDefault="00940027">
            <w:pPr>
              <w:pStyle w:val="OtherTableBody"/>
            </w:pPr>
            <w:r>
              <w:t>3.4.4.21</w:t>
            </w:r>
          </w:p>
        </w:tc>
      </w:tr>
      <w:tr w:rsidR="00940027" w14:paraId="1217CD3B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0254BB8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11D6B14E" w14:textId="77777777" w:rsidR="00940027" w:rsidRDefault="00940027">
            <w:pPr>
              <w:pStyle w:val="OtherTableBody"/>
            </w:pPr>
            <w:r>
              <w:t>0213</w:t>
            </w:r>
          </w:p>
        </w:tc>
        <w:tc>
          <w:tcPr>
            <w:tcW w:w="6096" w:type="dxa"/>
          </w:tcPr>
          <w:p w14:paraId="745CC08B" w14:textId="77777777" w:rsidR="00940027" w:rsidRDefault="00940027">
            <w:pPr>
              <w:pStyle w:val="OtherTableBody"/>
            </w:pPr>
            <w:r>
              <w:t>Purge Status Code</w:t>
            </w:r>
          </w:p>
        </w:tc>
        <w:tc>
          <w:tcPr>
            <w:tcW w:w="1133" w:type="dxa"/>
          </w:tcPr>
          <w:p w14:paraId="25539214" w14:textId="77777777" w:rsidR="00940027" w:rsidRDefault="00940027">
            <w:pPr>
              <w:pStyle w:val="OtherTableBody"/>
            </w:pPr>
            <w:r>
              <w:t>3.4.4.16</w:t>
            </w:r>
          </w:p>
        </w:tc>
      </w:tr>
      <w:tr w:rsidR="00940027" w14:paraId="4AF6B852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628FA3F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5D1503FF" w14:textId="77777777" w:rsidR="00940027" w:rsidRDefault="00940027">
            <w:pPr>
              <w:pStyle w:val="OtherTableBody"/>
            </w:pPr>
            <w:r>
              <w:t>0126</w:t>
            </w:r>
          </w:p>
        </w:tc>
        <w:tc>
          <w:tcPr>
            <w:tcW w:w="6096" w:type="dxa"/>
          </w:tcPr>
          <w:p w14:paraId="0A4747EC" w14:textId="77777777" w:rsidR="00940027" w:rsidRDefault="00940027">
            <w:pPr>
              <w:pStyle w:val="OtherTableBody"/>
            </w:pPr>
            <w:r>
              <w:t>Quantity limited request</w:t>
            </w:r>
          </w:p>
        </w:tc>
        <w:tc>
          <w:tcPr>
            <w:tcW w:w="1133" w:type="dxa"/>
          </w:tcPr>
          <w:p w14:paraId="6B9EECFE" w14:textId="77777777" w:rsidR="00940027" w:rsidRDefault="00940027">
            <w:pPr>
              <w:pStyle w:val="OtherTableBody"/>
            </w:pPr>
            <w:r>
              <w:t>5.10.5.4.7</w:t>
            </w:r>
          </w:p>
        </w:tc>
      </w:tr>
      <w:tr w:rsidR="00940027" w14:paraId="4D49EE82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609F8ED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779FA5D0" w14:textId="77777777" w:rsidR="00940027" w:rsidRDefault="00940027">
            <w:pPr>
              <w:pStyle w:val="OtherTableBody"/>
            </w:pPr>
            <w:r>
              <w:t>0329</w:t>
            </w:r>
          </w:p>
        </w:tc>
        <w:tc>
          <w:tcPr>
            <w:tcW w:w="6096" w:type="dxa"/>
          </w:tcPr>
          <w:p w14:paraId="42A9175F" w14:textId="77777777" w:rsidR="00940027" w:rsidRDefault="00940027">
            <w:pPr>
              <w:pStyle w:val="OtherTableBody"/>
            </w:pPr>
            <w:r>
              <w:t>Quantity method</w:t>
            </w:r>
          </w:p>
        </w:tc>
        <w:tc>
          <w:tcPr>
            <w:tcW w:w="1133" w:type="dxa"/>
          </w:tcPr>
          <w:p w14:paraId="6BF26642" w14:textId="77777777" w:rsidR="00940027" w:rsidRDefault="00940027">
            <w:pPr>
              <w:pStyle w:val="OtherTableBody"/>
            </w:pPr>
            <w:r>
              <w:t>7.12.4.8</w:t>
            </w:r>
          </w:p>
        </w:tc>
      </w:tr>
      <w:tr w:rsidR="00940027" w14:paraId="339DD1EA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84FC6DF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178D2418" w14:textId="77777777" w:rsidR="00940027" w:rsidRDefault="00940027">
            <w:pPr>
              <w:pStyle w:val="OtherTableBody"/>
            </w:pPr>
            <w:r>
              <w:t>0471</w:t>
            </w:r>
          </w:p>
        </w:tc>
        <w:tc>
          <w:tcPr>
            <w:tcW w:w="6096" w:type="dxa"/>
          </w:tcPr>
          <w:p w14:paraId="1CAE6059" w14:textId="77777777" w:rsidR="00940027" w:rsidRDefault="00940027">
            <w:pPr>
              <w:pStyle w:val="OtherTableBody"/>
            </w:pPr>
            <w:r>
              <w:t>Query name</w:t>
            </w:r>
          </w:p>
        </w:tc>
        <w:tc>
          <w:tcPr>
            <w:tcW w:w="1133" w:type="dxa"/>
          </w:tcPr>
          <w:p w14:paraId="68B2EF93" w14:textId="77777777" w:rsidR="00940027" w:rsidRDefault="00940027">
            <w:pPr>
              <w:pStyle w:val="OtherTableBody"/>
            </w:pPr>
            <w:r>
              <w:t>5.5.4.1</w:t>
            </w:r>
          </w:p>
        </w:tc>
      </w:tr>
      <w:tr w:rsidR="00940027" w14:paraId="350CD95B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88ACCFB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0FE6A442" w14:textId="77777777" w:rsidR="00940027" w:rsidRDefault="00940027">
            <w:pPr>
              <w:pStyle w:val="OtherTableBody"/>
            </w:pPr>
            <w:r>
              <w:t>0091</w:t>
            </w:r>
          </w:p>
        </w:tc>
        <w:tc>
          <w:tcPr>
            <w:tcW w:w="6096" w:type="dxa"/>
          </w:tcPr>
          <w:p w14:paraId="1E38411C" w14:textId="77777777" w:rsidR="00940027" w:rsidRDefault="00940027">
            <w:pPr>
              <w:pStyle w:val="OtherTableBody"/>
            </w:pPr>
            <w:r>
              <w:t>Query priority</w:t>
            </w:r>
          </w:p>
        </w:tc>
        <w:tc>
          <w:tcPr>
            <w:tcW w:w="1133" w:type="dxa"/>
          </w:tcPr>
          <w:p w14:paraId="6F268D6F" w14:textId="77777777" w:rsidR="00940027" w:rsidRDefault="00940027">
            <w:pPr>
              <w:pStyle w:val="OtherTableBody"/>
            </w:pPr>
            <w:r>
              <w:t>5.10.5.4.3</w:t>
            </w:r>
          </w:p>
        </w:tc>
      </w:tr>
      <w:tr w:rsidR="00940027" w14:paraId="41E86F70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8FB3F9D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69C455C8" w14:textId="77777777" w:rsidR="00940027" w:rsidRDefault="00940027">
            <w:pPr>
              <w:pStyle w:val="OtherTableBody"/>
            </w:pPr>
            <w:r>
              <w:t>0208</w:t>
            </w:r>
          </w:p>
        </w:tc>
        <w:tc>
          <w:tcPr>
            <w:tcW w:w="6096" w:type="dxa"/>
          </w:tcPr>
          <w:p w14:paraId="2C1BBB24" w14:textId="77777777" w:rsidR="00940027" w:rsidRDefault="00940027">
            <w:pPr>
              <w:pStyle w:val="OtherTableBody"/>
            </w:pPr>
            <w:r>
              <w:t>Query Response Status</w:t>
            </w:r>
          </w:p>
        </w:tc>
        <w:tc>
          <w:tcPr>
            <w:tcW w:w="1133" w:type="dxa"/>
          </w:tcPr>
          <w:p w14:paraId="3EE7139E" w14:textId="77777777" w:rsidR="00940027" w:rsidRDefault="00940027">
            <w:pPr>
              <w:pStyle w:val="OtherTableBody"/>
            </w:pPr>
            <w:r>
              <w:t>5.5.2.2</w:t>
            </w:r>
          </w:p>
        </w:tc>
      </w:tr>
      <w:tr w:rsidR="00940027" w14:paraId="0358FDFC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D07E9C4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039FC206" w14:textId="77777777" w:rsidR="00940027" w:rsidRDefault="00940027">
            <w:pPr>
              <w:pStyle w:val="OtherTableBody"/>
            </w:pPr>
            <w:r>
              <w:t>0108</w:t>
            </w:r>
          </w:p>
        </w:tc>
        <w:tc>
          <w:tcPr>
            <w:tcW w:w="6096" w:type="dxa"/>
          </w:tcPr>
          <w:p w14:paraId="22E30E0A" w14:textId="77777777" w:rsidR="00940027" w:rsidRDefault="00940027">
            <w:pPr>
              <w:pStyle w:val="OtherTableBody"/>
            </w:pPr>
            <w:r>
              <w:t>Query results level</w:t>
            </w:r>
          </w:p>
        </w:tc>
        <w:tc>
          <w:tcPr>
            <w:tcW w:w="1133" w:type="dxa"/>
          </w:tcPr>
          <w:p w14:paraId="7B9E4F6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5.10.5.4.1</w:t>
            </w:r>
          </w:p>
        </w:tc>
      </w:tr>
      <w:tr w:rsidR="00940027" w14:paraId="154BA7B2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8145ED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HL7</w:t>
            </w:r>
          </w:p>
        </w:tc>
        <w:tc>
          <w:tcPr>
            <w:tcW w:w="850" w:type="dxa"/>
          </w:tcPr>
          <w:p w14:paraId="108699E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0106</w:t>
            </w:r>
          </w:p>
        </w:tc>
        <w:tc>
          <w:tcPr>
            <w:tcW w:w="6096" w:type="dxa"/>
          </w:tcPr>
          <w:p w14:paraId="16CBC15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Query/response format code</w:t>
            </w:r>
          </w:p>
        </w:tc>
        <w:tc>
          <w:tcPr>
            <w:tcW w:w="1133" w:type="dxa"/>
          </w:tcPr>
          <w:p w14:paraId="21C4C87A" w14:textId="77777777" w:rsidR="00940027" w:rsidRDefault="00940027">
            <w:pPr>
              <w:pStyle w:val="OtherTableBody"/>
            </w:pPr>
            <w:r>
              <w:t>5.10.5.6.2</w:t>
            </w:r>
          </w:p>
        </w:tc>
      </w:tr>
      <w:tr w:rsidR="00940027" w14:paraId="7619FFFF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126D140F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7DA7465B" w14:textId="77777777" w:rsidR="00940027" w:rsidRDefault="00940027">
            <w:pPr>
              <w:pStyle w:val="OtherTableBody"/>
            </w:pPr>
            <w:r>
              <w:t>0005</w:t>
            </w:r>
          </w:p>
        </w:tc>
        <w:tc>
          <w:tcPr>
            <w:tcW w:w="6096" w:type="dxa"/>
          </w:tcPr>
          <w:p w14:paraId="15431922" w14:textId="77777777" w:rsidR="00940027" w:rsidRDefault="00940027">
            <w:pPr>
              <w:pStyle w:val="OtherTableBody"/>
            </w:pPr>
            <w:r>
              <w:t>Race</w:t>
            </w:r>
          </w:p>
        </w:tc>
        <w:tc>
          <w:tcPr>
            <w:tcW w:w="1133" w:type="dxa"/>
          </w:tcPr>
          <w:p w14:paraId="4A27DB6F" w14:textId="77777777" w:rsidR="00940027" w:rsidRDefault="00940027">
            <w:pPr>
              <w:pStyle w:val="OtherTableBody"/>
            </w:pPr>
            <w:r>
              <w:t>15.4.8.27</w:t>
            </w:r>
          </w:p>
        </w:tc>
      </w:tr>
      <w:tr w:rsidR="00940027" w14:paraId="73FE8207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E7ECF33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41DFB137" w14:textId="77777777" w:rsidR="00940027" w:rsidRDefault="00940027">
            <w:pPr>
              <w:pStyle w:val="OtherTableBody"/>
            </w:pPr>
            <w:r>
              <w:t>0092</w:t>
            </w:r>
          </w:p>
        </w:tc>
        <w:tc>
          <w:tcPr>
            <w:tcW w:w="6096" w:type="dxa"/>
          </w:tcPr>
          <w:p w14:paraId="3D9E7514" w14:textId="77777777" w:rsidR="00940027" w:rsidRDefault="00940027">
            <w:pPr>
              <w:pStyle w:val="OtherTableBody"/>
            </w:pPr>
            <w:r>
              <w:t>Re-Admission Indicator</w:t>
            </w:r>
          </w:p>
        </w:tc>
        <w:tc>
          <w:tcPr>
            <w:tcW w:w="1133" w:type="dxa"/>
          </w:tcPr>
          <w:p w14:paraId="02FE61E7" w14:textId="77777777" w:rsidR="00940027" w:rsidRDefault="00940027">
            <w:pPr>
              <w:pStyle w:val="OtherTableBody"/>
            </w:pPr>
            <w:r>
              <w:t>3.4.3.13</w:t>
            </w:r>
          </w:p>
        </w:tc>
      </w:tr>
      <w:tr w:rsidR="00940027" w14:paraId="68DEC302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5CF3FB5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7ACBC237" w14:textId="77777777" w:rsidR="00940027" w:rsidRDefault="00940027">
            <w:pPr>
              <w:pStyle w:val="OtherTableBody"/>
            </w:pPr>
            <w:r>
              <w:t>0180</w:t>
            </w:r>
          </w:p>
        </w:tc>
        <w:tc>
          <w:tcPr>
            <w:tcW w:w="6096" w:type="dxa"/>
          </w:tcPr>
          <w:p w14:paraId="75E6B269" w14:textId="77777777" w:rsidR="00940027" w:rsidRDefault="00940027">
            <w:pPr>
              <w:pStyle w:val="OtherTableBody"/>
            </w:pPr>
            <w:r>
              <w:t>Record-level event code</w:t>
            </w:r>
          </w:p>
        </w:tc>
        <w:tc>
          <w:tcPr>
            <w:tcW w:w="1133" w:type="dxa"/>
          </w:tcPr>
          <w:p w14:paraId="2E575EDB" w14:textId="77777777" w:rsidR="00940027" w:rsidRDefault="00940027">
            <w:pPr>
              <w:pStyle w:val="OtherTableBody"/>
            </w:pPr>
            <w:r>
              <w:t>8.5.2.1</w:t>
            </w:r>
          </w:p>
        </w:tc>
      </w:tr>
      <w:tr w:rsidR="00940027" w14:paraId="020C8A67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4EC208F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31A9D8F4" w14:textId="77777777" w:rsidR="00940027" w:rsidRDefault="00940027">
            <w:pPr>
              <w:pStyle w:val="OtherTableBody"/>
            </w:pPr>
            <w:r>
              <w:t>0431</w:t>
            </w:r>
          </w:p>
        </w:tc>
        <w:tc>
          <w:tcPr>
            <w:tcW w:w="6096" w:type="dxa"/>
          </w:tcPr>
          <w:p w14:paraId="5BF4DBA9" w14:textId="77777777" w:rsidR="00940027" w:rsidRDefault="00940027">
            <w:pPr>
              <w:pStyle w:val="OtherTableBody"/>
            </w:pPr>
            <w:r>
              <w:t>Recreational Drug Use Code</w:t>
            </w:r>
          </w:p>
        </w:tc>
        <w:tc>
          <w:tcPr>
            <w:tcW w:w="1133" w:type="dxa"/>
          </w:tcPr>
          <w:p w14:paraId="5B9BC61F" w14:textId="77777777" w:rsidR="00940027" w:rsidRDefault="00940027">
            <w:pPr>
              <w:pStyle w:val="OtherTableBody"/>
            </w:pPr>
            <w:r>
              <w:t>3.4.4.39</w:t>
            </w:r>
          </w:p>
        </w:tc>
      </w:tr>
      <w:tr w:rsidR="00940027" w14:paraId="774EFAAA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6263D8D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74142389" w14:textId="77777777" w:rsidR="00940027" w:rsidRDefault="00940027">
            <w:pPr>
              <w:pStyle w:val="OtherTableBody"/>
            </w:pPr>
            <w:r>
              <w:t>0219</w:t>
            </w:r>
          </w:p>
        </w:tc>
        <w:tc>
          <w:tcPr>
            <w:tcW w:w="6096" w:type="dxa"/>
          </w:tcPr>
          <w:p w14:paraId="43A44365" w14:textId="77777777" w:rsidR="00940027" w:rsidRDefault="00940027">
            <w:pPr>
              <w:pStyle w:val="OtherTableBody"/>
            </w:pPr>
            <w:r>
              <w:t>Recurring Service Code</w:t>
            </w:r>
          </w:p>
        </w:tc>
        <w:tc>
          <w:tcPr>
            <w:tcW w:w="1133" w:type="dxa"/>
          </w:tcPr>
          <w:p w14:paraId="0FBA40A7" w14:textId="77777777" w:rsidR="00940027" w:rsidRDefault="00940027">
            <w:pPr>
              <w:pStyle w:val="OtherTableBody"/>
            </w:pPr>
            <w:r>
              <w:t>3.4.4.31</w:t>
            </w:r>
          </w:p>
        </w:tc>
      </w:tr>
      <w:tr w:rsidR="00940027" w14:paraId="396AD9CF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BF34E36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300C2A3C" w14:textId="77777777" w:rsidR="00940027" w:rsidRDefault="00940027">
            <w:pPr>
              <w:pStyle w:val="OtherTableBody"/>
            </w:pPr>
            <w:r>
              <w:t>0284</w:t>
            </w:r>
          </w:p>
        </w:tc>
        <w:tc>
          <w:tcPr>
            <w:tcW w:w="6096" w:type="dxa"/>
          </w:tcPr>
          <w:p w14:paraId="5DBD179D" w14:textId="77777777" w:rsidR="00940027" w:rsidRDefault="00940027">
            <w:pPr>
              <w:pStyle w:val="OtherTableBody"/>
            </w:pPr>
            <w:r>
              <w:t>Referral category</w:t>
            </w:r>
          </w:p>
        </w:tc>
        <w:tc>
          <w:tcPr>
            <w:tcW w:w="1133" w:type="dxa"/>
          </w:tcPr>
          <w:p w14:paraId="3A3FB761" w14:textId="77777777" w:rsidR="00940027" w:rsidRDefault="00940027">
            <w:pPr>
              <w:pStyle w:val="OtherTableBody"/>
            </w:pPr>
            <w:r>
              <w:t>11.6.1.5</w:t>
            </w:r>
          </w:p>
        </w:tc>
      </w:tr>
      <w:tr w:rsidR="00940027" w14:paraId="673557DA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3329E4F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57F01ACF" w14:textId="77777777" w:rsidR="00940027" w:rsidRDefault="00940027">
            <w:pPr>
              <w:pStyle w:val="OtherTableBody"/>
            </w:pPr>
            <w:r>
              <w:t>0282</w:t>
            </w:r>
          </w:p>
        </w:tc>
        <w:tc>
          <w:tcPr>
            <w:tcW w:w="6096" w:type="dxa"/>
          </w:tcPr>
          <w:p w14:paraId="3141566F" w14:textId="77777777" w:rsidR="00940027" w:rsidRDefault="00940027">
            <w:pPr>
              <w:pStyle w:val="OtherTableBody"/>
            </w:pPr>
            <w:r>
              <w:t>Referral disposition</w:t>
            </w:r>
          </w:p>
        </w:tc>
        <w:tc>
          <w:tcPr>
            <w:tcW w:w="1133" w:type="dxa"/>
          </w:tcPr>
          <w:p w14:paraId="329DB4FF" w14:textId="77777777" w:rsidR="00940027" w:rsidRDefault="00940027">
            <w:pPr>
              <w:pStyle w:val="OtherTableBody"/>
            </w:pPr>
            <w:r>
              <w:t>11.6.1.4</w:t>
            </w:r>
          </w:p>
        </w:tc>
      </w:tr>
      <w:tr w:rsidR="00940027" w14:paraId="47B68BB0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4782F66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11BF106F" w14:textId="77777777" w:rsidR="00940027" w:rsidRDefault="00940027">
            <w:pPr>
              <w:pStyle w:val="OtherTableBody"/>
            </w:pPr>
            <w:r>
              <w:t>0280</w:t>
            </w:r>
          </w:p>
        </w:tc>
        <w:tc>
          <w:tcPr>
            <w:tcW w:w="6096" w:type="dxa"/>
          </w:tcPr>
          <w:p w14:paraId="69E62486" w14:textId="77777777" w:rsidR="00940027" w:rsidRDefault="00940027">
            <w:pPr>
              <w:pStyle w:val="OtherTableBody"/>
            </w:pPr>
            <w:r>
              <w:t>Referral priority</w:t>
            </w:r>
          </w:p>
        </w:tc>
        <w:tc>
          <w:tcPr>
            <w:tcW w:w="1133" w:type="dxa"/>
          </w:tcPr>
          <w:p w14:paraId="3D141D58" w14:textId="77777777" w:rsidR="00940027" w:rsidRDefault="00940027">
            <w:pPr>
              <w:pStyle w:val="OtherTableBody"/>
            </w:pPr>
            <w:r>
              <w:t>11.6.1.2</w:t>
            </w:r>
          </w:p>
        </w:tc>
      </w:tr>
      <w:tr w:rsidR="00940027" w14:paraId="4EF10E87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119CD28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15E058CB" w14:textId="77777777" w:rsidR="00940027" w:rsidRDefault="00940027">
            <w:pPr>
              <w:pStyle w:val="OtherTableBody"/>
            </w:pPr>
            <w:r>
              <w:t>0336</w:t>
            </w:r>
          </w:p>
        </w:tc>
        <w:tc>
          <w:tcPr>
            <w:tcW w:w="6096" w:type="dxa"/>
          </w:tcPr>
          <w:p w14:paraId="5ABB0E61" w14:textId="77777777" w:rsidR="00940027" w:rsidRDefault="00940027">
            <w:pPr>
              <w:pStyle w:val="OtherTableBody"/>
            </w:pPr>
            <w:r>
              <w:t>Referral reason</w:t>
            </w:r>
          </w:p>
        </w:tc>
        <w:tc>
          <w:tcPr>
            <w:tcW w:w="1133" w:type="dxa"/>
          </w:tcPr>
          <w:p w14:paraId="552386A3" w14:textId="77777777" w:rsidR="00940027" w:rsidRDefault="00940027">
            <w:pPr>
              <w:pStyle w:val="OtherTableBody"/>
            </w:pPr>
            <w:r>
              <w:t>11.6.1.10</w:t>
            </w:r>
          </w:p>
        </w:tc>
      </w:tr>
      <w:tr w:rsidR="00940027" w14:paraId="2BB9F728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10C73FCA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46E6EDB1" w14:textId="77777777" w:rsidR="00940027" w:rsidRDefault="00940027">
            <w:pPr>
              <w:pStyle w:val="OtherTableBody"/>
            </w:pPr>
            <w:r>
              <w:t>0283</w:t>
            </w:r>
          </w:p>
        </w:tc>
        <w:tc>
          <w:tcPr>
            <w:tcW w:w="6096" w:type="dxa"/>
          </w:tcPr>
          <w:p w14:paraId="243979D1" w14:textId="77777777" w:rsidR="00940027" w:rsidRDefault="00940027">
            <w:pPr>
              <w:pStyle w:val="OtherTableBody"/>
            </w:pPr>
            <w:r>
              <w:t>Referral status</w:t>
            </w:r>
          </w:p>
        </w:tc>
        <w:tc>
          <w:tcPr>
            <w:tcW w:w="1133" w:type="dxa"/>
          </w:tcPr>
          <w:p w14:paraId="4C030A96" w14:textId="77777777" w:rsidR="00940027" w:rsidRDefault="00940027">
            <w:pPr>
              <w:pStyle w:val="OtherTableBody"/>
            </w:pPr>
            <w:r>
              <w:t>11.6.1.1</w:t>
            </w:r>
          </w:p>
        </w:tc>
      </w:tr>
      <w:tr w:rsidR="00940027" w14:paraId="08964DAC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184B8B22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25254369" w14:textId="77777777" w:rsidR="00940027" w:rsidRDefault="00940027">
            <w:pPr>
              <w:pStyle w:val="OtherTableBody"/>
            </w:pPr>
            <w:r>
              <w:t>0281</w:t>
            </w:r>
          </w:p>
        </w:tc>
        <w:tc>
          <w:tcPr>
            <w:tcW w:w="6096" w:type="dxa"/>
          </w:tcPr>
          <w:p w14:paraId="2197E57E" w14:textId="77777777" w:rsidR="00940027" w:rsidRDefault="00940027">
            <w:pPr>
              <w:pStyle w:val="OtherTableBody"/>
            </w:pPr>
            <w:r>
              <w:t>Referral type</w:t>
            </w:r>
          </w:p>
        </w:tc>
        <w:tc>
          <w:tcPr>
            <w:tcW w:w="1133" w:type="dxa"/>
          </w:tcPr>
          <w:p w14:paraId="5B4BDE26" w14:textId="77777777" w:rsidR="00940027" w:rsidRDefault="00940027">
            <w:pPr>
              <w:pStyle w:val="OtherTableBody"/>
            </w:pPr>
            <w:r>
              <w:t>11.6.1.3</w:t>
            </w:r>
          </w:p>
        </w:tc>
      </w:tr>
      <w:tr w:rsidR="00940027" w14:paraId="0568D5C5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92E6840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54620B88" w14:textId="77777777" w:rsidR="00940027" w:rsidRDefault="00940027">
            <w:pPr>
              <w:pStyle w:val="OtherTableBody"/>
            </w:pPr>
            <w:r>
              <w:t>0459</w:t>
            </w:r>
          </w:p>
        </w:tc>
        <w:tc>
          <w:tcPr>
            <w:tcW w:w="6096" w:type="dxa"/>
          </w:tcPr>
          <w:p w14:paraId="506147A8" w14:textId="77777777" w:rsidR="00940027" w:rsidRDefault="00940027">
            <w:pPr>
              <w:pStyle w:val="OtherTableBody"/>
            </w:pPr>
            <w:r>
              <w:t>Reimbursement Action Code</w:t>
            </w:r>
          </w:p>
        </w:tc>
        <w:tc>
          <w:tcPr>
            <w:tcW w:w="1133" w:type="dxa"/>
          </w:tcPr>
          <w:p w14:paraId="3F06DD69" w14:textId="77777777" w:rsidR="00940027" w:rsidRDefault="00940027">
            <w:pPr>
              <w:pStyle w:val="OtherTableBody"/>
            </w:pPr>
            <w:r>
              <w:t>6.5.16.4</w:t>
            </w:r>
          </w:p>
        </w:tc>
      </w:tr>
      <w:tr w:rsidR="00940027" w14:paraId="25594ED0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1DDAB21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4FFACC2E" w14:textId="77777777" w:rsidR="00940027" w:rsidRDefault="00940027">
            <w:pPr>
              <w:pStyle w:val="OtherTableBody"/>
            </w:pPr>
            <w:r>
              <w:t>0470</w:t>
            </w:r>
          </w:p>
        </w:tc>
        <w:tc>
          <w:tcPr>
            <w:tcW w:w="6096" w:type="dxa"/>
          </w:tcPr>
          <w:p w14:paraId="6377ED94" w14:textId="77777777" w:rsidR="00940027" w:rsidRDefault="00940027">
            <w:pPr>
              <w:pStyle w:val="OtherTableBody"/>
            </w:pPr>
            <w:r>
              <w:t>Reimbursement Type Code</w:t>
            </w:r>
          </w:p>
        </w:tc>
        <w:tc>
          <w:tcPr>
            <w:tcW w:w="1133" w:type="dxa"/>
          </w:tcPr>
          <w:p w14:paraId="0AE2440D" w14:textId="77777777" w:rsidR="00940027" w:rsidRDefault="00940027">
            <w:pPr>
              <w:pStyle w:val="OtherTableBody"/>
            </w:pPr>
            <w:r>
              <w:t>6.5.16.12</w:t>
            </w:r>
          </w:p>
        </w:tc>
      </w:tr>
      <w:tr w:rsidR="00940027" w14:paraId="428D7A34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E313BDB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71D22689" w14:textId="77777777" w:rsidR="00940027" w:rsidRDefault="00940027">
            <w:pPr>
              <w:pStyle w:val="OtherTableBody"/>
            </w:pPr>
            <w:r>
              <w:t>0250</w:t>
            </w:r>
          </w:p>
        </w:tc>
        <w:tc>
          <w:tcPr>
            <w:tcW w:w="6096" w:type="dxa"/>
          </w:tcPr>
          <w:p w14:paraId="261D37DA" w14:textId="77777777" w:rsidR="00940027" w:rsidRDefault="00940027">
            <w:pPr>
              <w:pStyle w:val="OtherTableBody"/>
            </w:pPr>
            <w:r>
              <w:t>Relatedness Assessment</w:t>
            </w:r>
          </w:p>
        </w:tc>
        <w:tc>
          <w:tcPr>
            <w:tcW w:w="1133" w:type="dxa"/>
          </w:tcPr>
          <w:p w14:paraId="49F47731" w14:textId="77777777" w:rsidR="00940027" w:rsidRDefault="00940027">
            <w:pPr>
              <w:pStyle w:val="OtherTableBody"/>
            </w:pPr>
            <w:r>
              <w:t>7.12.3.20</w:t>
            </w:r>
          </w:p>
        </w:tc>
      </w:tr>
      <w:tr w:rsidR="00940027" w14:paraId="01D746E7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895E9D7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3A38CBDA" w14:textId="77777777" w:rsidR="00940027" w:rsidRDefault="00940027">
            <w:pPr>
              <w:pStyle w:val="OtherTableBody"/>
            </w:pPr>
            <w:r>
              <w:t>0210</w:t>
            </w:r>
          </w:p>
        </w:tc>
        <w:tc>
          <w:tcPr>
            <w:tcW w:w="6096" w:type="dxa"/>
          </w:tcPr>
          <w:p w14:paraId="2FF12F81" w14:textId="77777777" w:rsidR="00940027" w:rsidRDefault="00940027">
            <w:pPr>
              <w:pStyle w:val="OtherTableBody"/>
            </w:pPr>
            <w:r>
              <w:t>Relational conjunction</w:t>
            </w:r>
          </w:p>
        </w:tc>
        <w:tc>
          <w:tcPr>
            <w:tcW w:w="1133" w:type="dxa"/>
          </w:tcPr>
          <w:p w14:paraId="52B84260" w14:textId="77777777" w:rsidR="00940027" w:rsidRDefault="00940027">
            <w:pPr>
              <w:pStyle w:val="OtherTableBody"/>
            </w:pPr>
            <w:r>
              <w:t>5.10.5.9.5</w:t>
            </w:r>
          </w:p>
        </w:tc>
      </w:tr>
      <w:tr w:rsidR="00940027" w14:paraId="19E370CD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AC7C038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1C25F5F2" w14:textId="77777777" w:rsidR="00940027" w:rsidRDefault="00940027">
            <w:pPr>
              <w:pStyle w:val="OtherTableBody"/>
            </w:pPr>
            <w:r>
              <w:t>0209</w:t>
            </w:r>
          </w:p>
        </w:tc>
        <w:tc>
          <w:tcPr>
            <w:tcW w:w="6096" w:type="dxa"/>
          </w:tcPr>
          <w:p w14:paraId="775907F9" w14:textId="77777777" w:rsidR="00940027" w:rsidRDefault="00940027">
            <w:pPr>
              <w:pStyle w:val="OtherTableBody"/>
            </w:pPr>
            <w:r>
              <w:t>Relational operator</w:t>
            </w:r>
          </w:p>
        </w:tc>
        <w:tc>
          <w:tcPr>
            <w:tcW w:w="1133" w:type="dxa"/>
          </w:tcPr>
          <w:p w14:paraId="2D93CB1A" w14:textId="77777777" w:rsidR="00940027" w:rsidRDefault="00940027">
            <w:pPr>
              <w:pStyle w:val="OtherTableBody"/>
            </w:pPr>
            <w:r>
              <w:t>5.10.5.9.5</w:t>
            </w:r>
          </w:p>
        </w:tc>
      </w:tr>
      <w:tr w:rsidR="00940027" w14:paraId="5C6C6F6D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56B1F78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39A324DF" w14:textId="77777777" w:rsidR="00940027" w:rsidRDefault="00940027">
            <w:pPr>
              <w:pStyle w:val="OtherTableBody"/>
            </w:pPr>
            <w:r>
              <w:t>0063</w:t>
            </w:r>
          </w:p>
        </w:tc>
        <w:tc>
          <w:tcPr>
            <w:tcW w:w="6096" w:type="dxa"/>
          </w:tcPr>
          <w:p w14:paraId="42CA5687" w14:textId="77777777" w:rsidR="00940027" w:rsidRDefault="00940027">
            <w:pPr>
              <w:pStyle w:val="OtherTableBody"/>
            </w:pPr>
            <w:r>
              <w:t>Relationship</w:t>
            </w:r>
          </w:p>
        </w:tc>
        <w:tc>
          <w:tcPr>
            <w:tcW w:w="1133" w:type="dxa"/>
          </w:tcPr>
          <w:p w14:paraId="676658E0" w14:textId="77777777" w:rsidR="00940027" w:rsidRDefault="00940027">
            <w:pPr>
              <w:pStyle w:val="OtherTableBody"/>
            </w:pPr>
            <w:r>
              <w:t>3.4.5.3</w:t>
            </w:r>
          </w:p>
        </w:tc>
      </w:tr>
      <w:tr w:rsidR="00940027" w14:paraId="060ECCAD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6FB9192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3C0C7A3C" w14:textId="77777777" w:rsidR="00940027" w:rsidRDefault="00940027">
            <w:pPr>
              <w:pStyle w:val="OtherTableBody"/>
            </w:pPr>
            <w:r>
              <w:t>0258</w:t>
            </w:r>
          </w:p>
        </w:tc>
        <w:tc>
          <w:tcPr>
            <w:tcW w:w="6096" w:type="dxa"/>
          </w:tcPr>
          <w:p w14:paraId="45BA34BA" w14:textId="77777777" w:rsidR="00940027" w:rsidRDefault="00940027">
            <w:pPr>
              <w:pStyle w:val="OtherTableBody"/>
            </w:pPr>
            <w:r>
              <w:t>Relationship modifier</w:t>
            </w:r>
          </w:p>
        </w:tc>
        <w:tc>
          <w:tcPr>
            <w:tcW w:w="1133" w:type="dxa"/>
          </w:tcPr>
          <w:p w14:paraId="138590C0" w14:textId="77777777" w:rsidR="00940027" w:rsidRDefault="00940027">
            <w:pPr>
              <w:pStyle w:val="OtherTableBody"/>
            </w:pPr>
            <w:r>
              <w:t>8.8.8.45</w:t>
            </w:r>
          </w:p>
        </w:tc>
      </w:tr>
      <w:tr w:rsidR="00940027" w14:paraId="5858198B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0CEC1CC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16ED6463" w14:textId="77777777" w:rsidR="00940027" w:rsidRDefault="00940027">
            <w:pPr>
              <w:pStyle w:val="OtherTableBody"/>
            </w:pPr>
            <w:r>
              <w:t>0093</w:t>
            </w:r>
          </w:p>
        </w:tc>
        <w:tc>
          <w:tcPr>
            <w:tcW w:w="6096" w:type="dxa"/>
          </w:tcPr>
          <w:p w14:paraId="2C30E310" w14:textId="77777777" w:rsidR="00940027" w:rsidRDefault="00940027">
            <w:pPr>
              <w:pStyle w:val="OtherTableBody"/>
            </w:pPr>
            <w:r>
              <w:t>Release Information</w:t>
            </w:r>
          </w:p>
        </w:tc>
        <w:tc>
          <w:tcPr>
            <w:tcW w:w="1133" w:type="dxa"/>
          </w:tcPr>
          <w:p w14:paraId="6A83AB86" w14:textId="77777777" w:rsidR="00940027" w:rsidRDefault="00940027">
            <w:pPr>
              <w:pStyle w:val="OtherTableBody"/>
            </w:pPr>
            <w:r>
              <w:t>6.5.6.27</w:t>
            </w:r>
          </w:p>
        </w:tc>
      </w:tr>
      <w:tr w:rsidR="00940027" w14:paraId="2700ABEF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6D8D432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07514ED2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6096" w:type="dxa"/>
          </w:tcPr>
          <w:p w14:paraId="55497ACC" w14:textId="77777777" w:rsidR="00940027" w:rsidRDefault="00940027">
            <w:pPr>
              <w:pStyle w:val="OtherTableBody"/>
            </w:pPr>
            <w:r>
              <w:t>Religion</w:t>
            </w:r>
          </w:p>
        </w:tc>
        <w:tc>
          <w:tcPr>
            <w:tcW w:w="1133" w:type="dxa"/>
          </w:tcPr>
          <w:p w14:paraId="7EF8B9E6" w14:textId="77777777" w:rsidR="00940027" w:rsidRDefault="00940027">
            <w:pPr>
              <w:pStyle w:val="OtherTableBody"/>
            </w:pPr>
            <w:r>
              <w:t>3.4.2.17</w:t>
            </w:r>
          </w:p>
        </w:tc>
      </w:tr>
      <w:tr w:rsidR="00940027" w14:paraId="09517CA4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FD0C192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669EDE65" w14:textId="77777777" w:rsidR="00940027" w:rsidRDefault="00940027">
            <w:pPr>
              <w:pStyle w:val="OtherTableBody"/>
            </w:pPr>
            <w:r>
              <w:t>0368</w:t>
            </w:r>
          </w:p>
        </w:tc>
        <w:tc>
          <w:tcPr>
            <w:tcW w:w="6096" w:type="dxa"/>
          </w:tcPr>
          <w:p w14:paraId="77C6B928" w14:textId="77777777" w:rsidR="00940027" w:rsidRDefault="00940027">
            <w:pPr>
              <w:pStyle w:val="OtherTableBody"/>
            </w:pPr>
            <w:r>
              <w:t>Remote control command</w:t>
            </w:r>
          </w:p>
        </w:tc>
        <w:tc>
          <w:tcPr>
            <w:tcW w:w="1133" w:type="dxa"/>
          </w:tcPr>
          <w:p w14:paraId="1DBA2606" w14:textId="77777777" w:rsidR="00940027" w:rsidRDefault="00940027">
            <w:pPr>
              <w:pStyle w:val="OtherTableBody"/>
            </w:pPr>
            <w:r>
              <w:t>13.4.5.2</w:t>
            </w:r>
          </w:p>
        </w:tc>
      </w:tr>
      <w:tr w:rsidR="00940027" w14:paraId="11E17958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1627457F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7BA1C92A" w14:textId="77777777" w:rsidR="00940027" w:rsidRDefault="00940027">
            <w:pPr>
              <w:pStyle w:val="OtherTableBody"/>
            </w:pPr>
            <w:r>
              <w:t>0335</w:t>
            </w:r>
          </w:p>
        </w:tc>
        <w:tc>
          <w:tcPr>
            <w:tcW w:w="6096" w:type="dxa"/>
          </w:tcPr>
          <w:p w14:paraId="08AF3AA9" w14:textId="77777777" w:rsidR="00940027" w:rsidRDefault="00940027">
            <w:pPr>
              <w:pStyle w:val="OtherTableBody"/>
            </w:pPr>
            <w:r>
              <w:t>Repeat pattern</w:t>
            </w:r>
          </w:p>
        </w:tc>
        <w:tc>
          <w:tcPr>
            <w:tcW w:w="1133" w:type="dxa"/>
          </w:tcPr>
          <w:p w14:paraId="456A162C" w14:textId="77777777" w:rsidR="00940027" w:rsidRDefault="00940027">
            <w:pPr>
              <w:pStyle w:val="OtherTableBody"/>
            </w:pPr>
            <w:r>
              <w:t>2.A.63.2</w:t>
            </w:r>
          </w:p>
        </w:tc>
      </w:tr>
      <w:tr w:rsidR="00940027" w14:paraId="7854A076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11F8D2E7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11BFA8A9" w14:textId="77777777" w:rsidR="00940027" w:rsidRDefault="00940027">
            <w:pPr>
              <w:pStyle w:val="OtherTableBody"/>
            </w:pPr>
            <w:r>
              <w:t>0109</w:t>
            </w:r>
          </w:p>
        </w:tc>
        <w:tc>
          <w:tcPr>
            <w:tcW w:w="6096" w:type="dxa"/>
          </w:tcPr>
          <w:p w14:paraId="00B60C7A" w14:textId="77777777" w:rsidR="00940027" w:rsidRDefault="00940027">
            <w:pPr>
              <w:pStyle w:val="OtherTableBody"/>
            </w:pPr>
            <w:r>
              <w:t>Report priority</w:t>
            </w:r>
          </w:p>
        </w:tc>
        <w:tc>
          <w:tcPr>
            <w:tcW w:w="1133" w:type="dxa"/>
          </w:tcPr>
          <w:p w14:paraId="630956D2" w14:textId="77777777" w:rsidR="00940027" w:rsidRDefault="00940027">
            <w:pPr>
              <w:pStyle w:val="OtherTableBody"/>
            </w:pPr>
            <w:r>
              <w:t>5.10.5.7.2</w:t>
            </w:r>
          </w:p>
        </w:tc>
      </w:tr>
      <w:tr w:rsidR="00940027" w14:paraId="556DA0D1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19CC2EE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55EF0C3C" w14:textId="77777777" w:rsidR="00940027" w:rsidRDefault="00940027">
            <w:pPr>
              <w:pStyle w:val="OtherTableBody"/>
            </w:pPr>
            <w:r>
              <w:t>0235</w:t>
            </w:r>
          </w:p>
        </w:tc>
        <w:tc>
          <w:tcPr>
            <w:tcW w:w="6096" w:type="dxa"/>
          </w:tcPr>
          <w:p w14:paraId="4EB54997" w14:textId="77777777" w:rsidR="00940027" w:rsidRDefault="00940027">
            <w:pPr>
              <w:pStyle w:val="OtherTableBody"/>
            </w:pPr>
            <w:r>
              <w:t>Report source</w:t>
            </w:r>
          </w:p>
        </w:tc>
        <w:tc>
          <w:tcPr>
            <w:tcW w:w="1133" w:type="dxa"/>
          </w:tcPr>
          <w:p w14:paraId="1BD4FFFF" w14:textId="77777777" w:rsidR="00940027" w:rsidRDefault="00940027">
            <w:pPr>
              <w:pStyle w:val="OtherTableBody"/>
            </w:pPr>
            <w:r>
              <w:t>7.12.1.12</w:t>
            </w:r>
          </w:p>
        </w:tc>
      </w:tr>
      <w:tr w:rsidR="00940027" w14:paraId="0F30811F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9BF6131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6E008AE3" w14:textId="77777777" w:rsidR="00940027" w:rsidRDefault="00940027">
            <w:pPr>
              <w:pStyle w:val="OtherTableBody"/>
            </w:pPr>
            <w:r>
              <w:t>0234</w:t>
            </w:r>
          </w:p>
        </w:tc>
        <w:tc>
          <w:tcPr>
            <w:tcW w:w="6096" w:type="dxa"/>
          </w:tcPr>
          <w:p w14:paraId="25DD0A7F" w14:textId="77777777" w:rsidR="00940027" w:rsidRDefault="00940027">
            <w:pPr>
              <w:pStyle w:val="OtherTableBody"/>
            </w:pPr>
            <w:r>
              <w:t>Report timing</w:t>
            </w:r>
          </w:p>
        </w:tc>
        <w:tc>
          <w:tcPr>
            <w:tcW w:w="1133" w:type="dxa"/>
          </w:tcPr>
          <w:p w14:paraId="2BE8707F" w14:textId="77777777" w:rsidR="00940027" w:rsidRDefault="00940027">
            <w:pPr>
              <w:pStyle w:val="OtherTableBody"/>
            </w:pPr>
            <w:r>
              <w:t>7.12.1.11</w:t>
            </w:r>
          </w:p>
        </w:tc>
      </w:tr>
      <w:tr w:rsidR="00940027" w14:paraId="2894C360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2D63297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7E5FAAC3" w14:textId="77777777" w:rsidR="00940027" w:rsidRDefault="00940027">
            <w:pPr>
              <w:pStyle w:val="OtherTableBody"/>
            </w:pPr>
            <w:r>
              <w:t>0169</w:t>
            </w:r>
          </w:p>
        </w:tc>
        <w:tc>
          <w:tcPr>
            <w:tcW w:w="6096" w:type="dxa"/>
          </w:tcPr>
          <w:p w14:paraId="3726E7DD" w14:textId="77777777" w:rsidR="00940027" w:rsidRDefault="00940027">
            <w:pPr>
              <w:pStyle w:val="OtherTableBody"/>
            </w:pPr>
            <w:r>
              <w:t>Reporting priority</w:t>
            </w:r>
          </w:p>
        </w:tc>
        <w:tc>
          <w:tcPr>
            <w:tcW w:w="1133" w:type="dxa"/>
          </w:tcPr>
          <w:p w14:paraId="6A99C7D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8.8.8.26</w:t>
            </w:r>
          </w:p>
        </w:tc>
      </w:tr>
      <w:tr w:rsidR="00940027" w14:paraId="1B82FE27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E17F0C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HL7</w:t>
            </w:r>
          </w:p>
        </w:tc>
        <w:tc>
          <w:tcPr>
            <w:tcW w:w="850" w:type="dxa"/>
          </w:tcPr>
          <w:p w14:paraId="277DA16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0121</w:t>
            </w:r>
          </w:p>
        </w:tc>
        <w:tc>
          <w:tcPr>
            <w:tcW w:w="6096" w:type="dxa"/>
          </w:tcPr>
          <w:p w14:paraId="19A6618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Response flag</w:t>
            </w:r>
          </w:p>
        </w:tc>
        <w:tc>
          <w:tcPr>
            <w:tcW w:w="1133" w:type="dxa"/>
          </w:tcPr>
          <w:p w14:paraId="1EF797B0" w14:textId="77777777" w:rsidR="00940027" w:rsidRDefault="00940027">
            <w:pPr>
              <w:pStyle w:val="OtherTableBody"/>
            </w:pPr>
            <w:r>
              <w:t>4.5.1.6</w:t>
            </w:r>
          </w:p>
        </w:tc>
      </w:tr>
      <w:tr w:rsidR="00940027" w14:paraId="56977E7E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B5CCF06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027EDD25" w14:textId="77777777" w:rsidR="00940027" w:rsidRDefault="00940027">
            <w:pPr>
              <w:pStyle w:val="OtherTableBody"/>
            </w:pPr>
            <w:r>
              <w:t>0179</w:t>
            </w:r>
          </w:p>
        </w:tc>
        <w:tc>
          <w:tcPr>
            <w:tcW w:w="6096" w:type="dxa"/>
          </w:tcPr>
          <w:p w14:paraId="57F67E40" w14:textId="77777777" w:rsidR="00940027" w:rsidRDefault="00940027">
            <w:pPr>
              <w:pStyle w:val="OtherTableBody"/>
            </w:pPr>
            <w:r>
              <w:t>Response level</w:t>
            </w:r>
          </w:p>
        </w:tc>
        <w:tc>
          <w:tcPr>
            <w:tcW w:w="1133" w:type="dxa"/>
          </w:tcPr>
          <w:p w14:paraId="265644B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8.5.1.6</w:t>
            </w:r>
          </w:p>
        </w:tc>
      </w:tr>
      <w:tr w:rsidR="00940027" w14:paraId="3D56F1E1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CDC8955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HL7</w:t>
            </w:r>
          </w:p>
        </w:tc>
        <w:tc>
          <w:tcPr>
            <w:tcW w:w="850" w:type="dxa"/>
          </w:tcPr>
          <w:p w14:paraId="038D486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0394</w:t>
            </w:r>
          </w:p>
        </w:tc>
        <w:tc>
          <w:tcPr>
            <w:tcW w:w="6096" w:type="dxa"/>
          </w:tcPr>
          <w:p w14:paraId="5E1ED4E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Response modality</w:t>
            </w:r>
          </w:p>
        </w:tc>
        <w:tc>
          <w:tcPr>
            <w:tcW w:w="1133" w:type="dxa"/>
          </w:tcPr>
          <w:p w14:paraId="5FD9B08D" w14:textId="77777777" w:rsidR="00940027" w:rsidRDefault="00940027">
            <w:pPr>
              <w:pStyle w:val="OtherTableBody"/>
            </w:pPr>
            <w:r>
              <w:t>5.5.6.3</w:t>
            </w:r>
          </w:p>
        </w:tc>
      </w:tr>
      <w:tr w:rsidR="00940027" w14:paraId="0CAD1B4F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B8A2AB7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0E95907D" w14:textId="77777777" w:rsidR="00940027" w:rsidRDefault="00940027">
            <w:pPr>
              <w:pStyle w:val="OtherTableBody"/>
            </w:pPr>
            <w:r>
              <w:t>0123</w:t>
            </w:r>
          </w:p>
        </w:tc>
        <w:tc>
          <w:tcPr>
            <w:tcW w:w="6096" w:type="dxa"/>
          </w:tcPr>
          <w:p w14:paraId="1AD4D55E" w14:textId="77777777" w:rsidR="00940027" w:rsidRDefault="00940027">
            <w:pPr>
              <w:pStyle w:val="OtherTableBody"/>
            </w:pPr>
            <w:r>
              <w:t>Result Status</w:t>
            </w:r>
          </w:p>
        </w:tc>
        <w:tc>
          <w:tcPr>
            <w:tcW w:w="1133" w:type="dxa"/>
          </w:tcPr>
          <w:p w14:paraId="720A355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4.5.3.25</w:t>
            </w:r>
          </w:p>
        </w:tc>
      </w:tr>
      <w:tr w:rsidR="00940027" w14:paraId="7DCE3F32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7FD4AF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850" w:type="dxa"/>
          </w:tcPr>
          <w:p w14:paraId="7B30BD9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0456</w:t>
            </w:r>
          </w:p>
        </w:tc>
        <w:tc>
          <w:tcPr>
            <w:tcW w:w="6096" w:type="dxa"/>
          </w:tcPr>
          <w:p w14:paraId="17E632F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Revenue code</w:t>
            </w:r>
          </w:p>
        </w:tc>
        <w:tc>
          <w:tcPr>
            <w:tcW w:w="1133" w:type="dxa"/>
          </w:tcPr>
          <w:p w14:paraId="753E9B07" w14:textId="77777777" w:rsidR="00940027" w:rsidRDefault="00940027">
            <w:pPr>
              <w:pStyle w:val="OtherTableBody"/>
            </w:pPr>
            <w:r>
              <w:t>6.5.15.2</w:t>
            </w:r>
          </w:p>
        </w:tc>
      </w:tr>
      <w:tr w:rsidR="00940027" w14:paraId="7A3BFE4E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C5B517B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0651C051" w14:textId="77777777" w:rsidR="00940027" w:rsidRDefault="00940027">
            <w:pPr>
              <w:pStyle w:val="OtherTableBody"/>
            </w:pPr>
            <w:r>
              <w:t>0489</w:t>
            </w:r>
          </w:p>
        </w:tc>
        <w:tc>
          <w:tcPr>
            <w:tcW w:w="6096" w:type="dxa"/>
          </w:tcPr>
          <w:p w14:paraId="094B94CF" w14:textId="77777777" w:rsidR="00940027" w:rsidRDefault="00940027">
            <w:pPr>
              <w:pStyle w:val="OtherTableBody"/>
            </w:pPr>
            <w:r>
              <w:t>Risk Codes</w:t>
            </w:r>
          </w:p>
        </w:tc>
        <w:tc>
          <w:tcPr>
            <w:tcW w:w="1133" w:type="dxa"/>
          </w:tcPr>
          <w:p w14:paraId="33987136" w14:textId="77777777" w:rsidR="00940027" w:rsidRDefault="00940027">
            <w:pPr>
              <w:pStyle w:val="OtherTableBody"/>
            </w:pPr>
            <w:r>
              <w:t>7.4.3.16</w:t>
            </w:r>
          </w:p>
        </w:tc>
      </w:tr>
      <w:tr w:rsidR="00940027" w14:paraId="2D7DED82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A97E06F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5F89E3F4" w14:textId="77777777" w:rsidR="00940027" w:rsidRDefault="00940027">
            <w:pPr>
              <w:pStyle w:val="OtherTableBody"/>
            </w:pPr>
            <w:r>
              <w:t>0427</w:t>
            </w:r>
          </w:p>
        </w:tc>
        <w:tc>
          <w:tcPr>
            <w:tcW w:w="6096" w:type="dxa"/>
          </w:tcPr>
          <w:p w14:paraId="47FAFB7B" w14:textId="77777777" w:rsidR="00940027" w:rsidRDefault="00940027">
            <w:pPr>
              <w:pStyle w:val="OtherTableBody"/>
            </w:pPr>
            <w:r>
              <w:t>Risk Management Incident Code</w:t>
            </w:r>
          </w:p>
        </w:tc>
        <w:tc>
          <w:tcPr>
            <w:tcW w:w="1133" w:type="dxa"/>
          </w:tcPr>
          <w:p w14:paraId="028E707C" w14:textId="77777777" w:rsidR="00940027" w:rsidRDefault="00940027">
            <w:pPr>
              <w:pStyle w:val="OtherTableBody"/>
            </w:pPr>
            <w:r>
              <w:t>6.5.14.1</w:t>
            </w:r>
          </w:p>
        </w:tc>
      </w:tr>
      <w:tr w:rsidR="00940027" w14:paraId="505D3410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30D715D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45C2E529" w14:textId="77777777" w:rsidR="00940027" w:rsidRDefault="00940027">
            <w:pPr>
              <w:pStyle w:val="OtherTableBody"/>
            </w:pPr>
            <w:r>
              <w:t>0303</w:t>
            </w:r>
          </w:p>
        </w:tc>
        <w:tc>
          <w:tcPr>
            <w:tcW w:w="6096" w:type="dxa"/>
          </w:tcPr>
          <w:p w14:paraId="60DE30B5" w14:textId="77777777" w:rsidR="00940027" w:rsidRDefault="00940027">
            <w:pPr>
              <w:pStyle w:val="OtherTableBody"/>
            </w:pPr>
            <w:r>
              <w:t>Room</w:t>
            </w:r>
          </w:p>
        </w:tc>
        <w:tc>
          <w:tcPr>
            <w:tcW w:w="1133" w:type="dxa"/>
          </w:tcPr>
          <w:p w14:paraId="46FF6F4A" w14:textId="77777777" w:rsidR="00940027" w:rsidRDefault="00940027">
            <w:pPr>
              <w:pStyle w:val="OtherTableBody"/>
            </w:pPr>
            <w:r>
              <w:t>2.A.53.3</w:t>
            </w:r>
          </w:p>
        </w:tc>
      </w:tr>
      <w:tr w:rsidR="00940027" w14:paraId="26B0E3D4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2A31CE9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6698DAFA" w14:textId="77777777" w:rsidR="00940027" w:rsidRDefault="00940027">
            <w:pPr>
              <w:pStyle w:val="OtherTableBody"/>
            </w:pPr>
            <w:r>
              <w:t>0145</w:t>
            </w:r>
          </w:p>
        </w:tc>
        <w:tc>
          <w:tcPr>
            <w:tcW w:w="6096" w:type="dxa"/>
          </w:tcPr>
          <w:p w14:paraId="11159BD7" w14:textId="77777777" w:rsidR="00940027" w:rsidRDefault="00940027">
            <w:pPr>
              <w:pStyle w:val="OtherTableBody"/>
            </w:pPr>
            <w:r>
              <w:t>Room type</w:t>
            </w:r>
          </w:p>
        </w:tc>
        <w:tc>
          <w:tcPr>
            <w:tcW w:w="1133" w:type="dxa"/>
          </w:tcPr>
          <w:p w14:paraId="0508339E" w14:textId="77777777" w:rsidR="00940027" w:rsidRDefault="00940027">
            <w:pPr>
              <w:pStyle w:val="OtherTableBody"/>
            </w:pPr>
            <w:r>
              <w:t>2.A.64.1</w:t>
            </w:r>
          </w:p>
        </w:tc>
      </w:tr>
      <w:tr w:rsidR="00940027" w14:paraId="3C624C32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B211507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6F30A5A7" w14:textId="77777777" w:rsidR="00940027" w:rsidRDefault="00940027">
            <w:pPr>
              <w:pStyle w:val="OtherTableBody"/>
            </w:pPr>
            <w:r>
              <w:t>0162</w:t>
            </w:r>
          </w:p>
        </w:tc>
        <w:tc>
          <w:tcPr>
            <w:tcW w:w="6096" w:type="dxa"/>
          </w:tcPr>
          <w:p w14:paraId="384FD81A" w14:textId="77777777" w:rsidR="00940027" w:rsidRDefault="00940027">
            <w:pPr>
              <w:pStyle w:val="OtherTableBody"/>
            </w:pPr>
            <w:r>
              <w:t>Route of Administration</w:t>
            </w:r>
          </w:p>
        </w:tc>
        <w:tc>
          <w:tcPr>
            <w:tcW w:w="1133" w:type="dxa"/>
          </w:tcPr>
          <w:p w14:paraId="6A222E9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4.14.2.1</w:t>
            </w:r>
          </w:p>
        </w:tc>
      </w:tr>
      <w:tr w:rsidR="00940027" w14:paraId="759BAC9B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211DEE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HL7</w:t>
            </w:r>
          </w:p>
        </w:tc>
        <w:tc>
          <w:tcPr>
            <w:tcW w:w="850" w:type="dxa"/>
          </w:tcPr>
          <w:p w14:paraId="22A0008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0166</w:t>
            </w:r>
          </w:p>
        </w:tc>
        <w:tc>
          <w:tcPr>
            <w:tcW w:w="6096" w:type="dxa"/>
          </w:tcPr>
          <w:p w14:paraId="6F40397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RX Component Type</w:t>
            </w:r>
          </w:p>
        </w:tc>
        <w:tc>
          <w:tcPr>
            <w:tcW w:w="1133" w:type="dxa"/>
          </w:tcPr>
          <w:p w14:paraId="0DEA6E71" w14:textId="77777777" w:rsidR="00940027" w:rsidRDefault="00940027">
            <w:pPr>
              <w:pStyle w:val="OtherTableBody"/>
            </w:pPr>
            <w:r>
              <w:t>4.14.3.1</w:t>
            </w:r>
          </w:p>
        </w:tc>
      </w:tr>
      <w:tr w:rsidR="00940027" w14:paraId="351D4314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039A20E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6E0AD4B7" w14:textId="77777777" w:rsidR="00940027" w:rsidRDefault="00940027">
            <w:pPr>
              <w:pStyle w:val="OtherTableBody"/>
            </w:pPr>
            <w:r>
              <w:t>0402</w:t>
            </w:r>
          </w:p>
        </w:tc>
        <w:tc>
          <w:tcPr>
            <w:tcW w:w="6096" w:type="dxa"/>
          </w:tcPr>
          <w:p w14:paraId="308F6465" w14:textId="77777777" w:rsidR="00940027" w:rsidRDefault="00940027">
            <w:pPr>
              <w:pStyle w:val="OtherTableBody"/>
            </w:pPr>
            <w:r>
              <w:t>School type</w:t>
            </w:r>
          </w:p>
        </w:tc>
        <w:tc>
          <w:tcPr>
            <w:tcW w:w="1133" w:type="dxa"/>
          </w:tcPr>
          <w:p w14:paraId="080B5089" w14:textId="77777777" w:rsidR="00940027" w:rsidRDefault="00940027">
            <w:pPr>
              <w:pStyle w:val="OtherTableBody"/>
            </w:pPr>
            <w:r>
              <w:t>15.4.3.7</w:t>
            </w:r>
          </w:p>
        </w:tc>
      </w:tr>
      <w:tr w:rsidR="00940027" w14:paraId="5D046586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EA32FA8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15680E42" w14:textId="77777777" w:rsidR="00940027" w:rsidRDefault="00940027">
            <w:pPr>
              <w:pStyle w:val="OtherTableBody"/>
            </w:pPr>
            <w:r>
              <w:t>0152</w:t>
            </w:r>
          </w:p>
        </w:tc>
        <w:tc>
          <w:tcPr>
            <w:tcW w:w="6096" w:type="dxa"/>
          </w:tcPr>
          <w:p w14:paraId="53F7C5BA" w14:textId="77777777" w:rsidR="00940027" w:rsidRDefault="00940027">
            <w:pPr>
              <w:pStyle w:val="OtherTableBody"/>
            </w:pPr>
            <w:r>
              <w:t>Second Opinion Documentation Received</w:t>
            </w:r>
          </w:p>
        </w:tc>
        <w:tc>
          <w:tcPr>
            <w:tcW w:w="1133" w:type="dxa"/>
          </w:tcPr>
          <w:p w14:paraId="636962E9" w14:textId="77777777" w:rsidR="00940027" w:rsidRDefault="00940027">
            <w:pPr>
              <w:pStyle w:val="OtherTableBody"/>
            </w:pPr>
            <w:r>
              <w:t>6.5.8.24</w:t>
            </w:r>
          </w:p>
        </w:tc>
      </w:tr>
      <w:tr w:rsidR="00940027" w14:paraId="799F1D77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CB7C091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006329F6" w14:textId="77777777" w:rsidR="00940027" w:rsidRDefault="00940027">
            <w:pPr>
              <w:pStyle w:val="OtherTableBody"/>
            </w:pPr>
            <w:r>
              <w:t>0151</w:t>
            </w:r>
          </w:p>
        </w:tc>
        <w:tc>
          <w:tcPr>
            <w:tcW w:w="6096" w:type="dxa"/>
          </w:tcPr>
          <w:p w14:paraId="774D6714" w14:textId="77777777" w:rsidR="00940027" w:rsidRDefault="00940027">
            <w:pPr>
              <w:pStyle w:val="OtherTableBody"/>
            </w:pPr>
            <w:r>
              <w:t>Second Opinion Status</w:t>
            </w:r>
          </w:p>
        </w:tc>
        <w:tc>
          <w:tcPr>
            <w:tcW w:w="1133" w:type="dxa"/>
          </w:tcPr>
          <w:p w14:paraId="6F786A9E" w14:textId="77777777" w:rsidR="00940027" w:rsidRDefault="00940027">
            <w:pPr>
              <w:pStyle w:val="OtherTableBody"/>
            </w:pPr>
            <w:r>
              <w:t>6.5.8.23</w:t>
            </w:r>
          </w:p>
        </w:tc>
      </w:tr>
      <w:tr w:rsidR="00940027" w14:paraId="6A9E06C9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83A57FD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214E6532" w14:textId="77777777" w:rsidR="00940027" w:rsidRDefault="00940027">
            <w:pPr>
              <w:pStyle w:val="OtherTableBody"/>
            </w:pPr>
            <w:r>
              <w:t>0206</w:t>
            </w:r>
          </w:p>
        </w:tc>
        <w:tc>
          <w:tcPr>
            <w:tcW w:w="6096" w:type="dxa"/>
          </w:tcPr>
          <w:p w14:paraId="578CF24C" w14:textId="77777777" w:rsidR="00940027" w:rsidRDefault="00940027">
            <w:pPr>
              <w:pStyle w:val="OtherTableBody"/>
            </w:pPr>
            <w:r>
              <w:t>Segment action code</w:t>
            </w:r>
          </w:p>
        </w:tc>
        <w:tc>
          <w:tcPr>
            <w:tcW w:w="1133" w:type="dxa"/>
          </w:tcPr>
          <w:p w14:paraId="55384438" w14:textId="77777777" w:rsidR="00940027" w:rsidRDefault="00940027">
            <w:pPr>
              <w:pStyle w:val="OtherTableBody"/>
            </w:pPr>
            <w:r>
              <w:t>2.10.4.3</w:t>
            </w:r>
          </w:p>
        </w:tc>
      </w:tr>
      <w:tr w:rsidR="00940027" w14:paraId="603B8DC9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B77432E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395926B6" w14:textId="77777777" w:rsidR="00940027" w:rsidRDefault="00940027">
            <w:pPr>
              <w:pStyle w:val="OtherTableBody"/>
            </w:pPr>
            <w:r>
              <w:t>0391</w:t>
            </w:r>
          </w:p>
        </w:tc>
        <w:tc>
          <w:tcPr>
            <w:tcW w:w="6096" w:type="dxa"/>
          </w:tcPr>
          <w:p w14:paraId="2C2ED648" w14:textId="77777777" w:rsidR="00940027" w:rsidRDefault="00940027">
            <w:pPr>
              <w:pStyle w:val="OtherTableBody"/>
            </w:pPr>
            <w:r>
              <w:t>Segment group</w:t>
            </w:r>
          </w:p>
        </w:tc>
        <w:tc>
          <w:tcPr>
            <w:tcW w:w="1133" w:type="dxa"/>
          </w:tcPr>
          <w:p w14:paraId="1BDF4A8C" w14:textId="77777777" w:rsidR="00940027" w:rsidRDefault="00940027">
            <w:pPr>
              <w:pStyle w:val="OtherTableBody"/>
            </w:pPr>
            <w:r>
              <w:t>5.5.6.7</w:t>
            </w:r>
          </w:p>
        </w:tc>
      </w:tr>
      <w:tr w:rsidR="00940027" w14:paraId="055ED9CF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7BB494F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16F84E1E" w14:textId="77777777" w:rsidR="00940027" w:rsidRDefault="00940027">
            <w:pPr>
              <w:pStyle w:val="OtherTableBody"/>
            </w:pPr>
            <w:r>
              <w:t>0436</w:t>
            </w:r>
          </w:p>
        </w:tc>
        <w:tc>
          <w:tcPr>
            <w:tcW w:w="6096" w:type="dxa"/>
          </w:tcPr>
          <w:p w14:paraId="4ED99663" w14:textId="77777777" w:rsidR="00940027" w:rsidRDefault="00940027">
            <w:pPr>
              <w:pStyle w:val="OtherTableBody"/>
            </w:pPr>
            <w:r>
              <w:t>Sensitivity to Causative Agent Code</w:t>
            </w:r>
          </w:p>
        </w:tc>
        <w:tc>
          <w:tcPr>
            <w:tcW w:w="1133" w:type="dxa"/>
          </w:tcPr>
          <w:p w14:paraId="0C6B245E" w14:textId="77777777" w:rsidR="00940027" w:rsidRDefault="00940027">
            <w:pPr>
              <w:pStyle w:val="OtherTableBody"/>
            </w:pPr>
            <w:r>
              <w:t>3.4.7.9</w:t>
            </w:r>
          </w:p>
        </w:tc>
      </w:tr>
      <w:tr w:rsidR="00940027" w14:paraId="57514DE6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2D67B65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19489714" w14:textId="77777777" w:rsidR="00940027" w:rsidRDefault="00940027">
            <w:pPr>
              <w:pStyle w:val="OtherTableBody"/>
            </w:pPr>
            <w:r>
              <w:t>0380</w:t>
            </w:r>
          </w:p>
        </w:tc>
        <w:tc>
          <w:tcPr>
            <w:tcW w:w="6096" w:type="dxa"/>
          </w:tcPr>
          <w:p w14:paraId="10D89563" w14:textId="77777777" w:rsidR="00940027" w:rsidRDefault="00940027">
            <w:pPr>
              <w:pStyle w:val="OtherTableBody"/>
            </w:pPr>
            <w:r>
              <w:t>Separator type</w:t>
            </w:r>
          </w:p>
        </w:tc>
        <w:tc>
          <w:tcPr>
            <w:tcW w:w="1133" w:type="dxa"/>
          </w:tcPr>
          <w:p w14:paraId="5FE7B68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13.4.3.25</w:t>
            </w:r>
          </w:p>
        </w:tc>
      </w:tr>
      <w:tr w:rsidR="00940027" w14:paraId="44B05639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52664F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HL7</w:t>
            </w:r>
          </w:p>
        </w:tc>
        <w:tc>
          <w:tcPr>
            <w:tcW w:w="850" w:type="dxa"/>
          </w:tcPr>
          <w:p w14:paraId="0CFD487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0524</w:t>
            </w:r>
          </w:p>
        </w:tc>
        <w:tc>
          <w:tcPr>
            <w:tcW w:w="6096" w:type="dxa"/>
          </w:tcPr>
          <w:p w14:paraId="6BD15E5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Sequence condition</w:t>
            </w:r>
          </w:p>
        </w:tc>
        <w:tc>
          <w:tcPr>
            <w:tcW w:w="1133" w:type="dxa"/>
          </w:tcPr>
          <w:p w14:paraId="5A1DCF8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2.A.50.1</w:t>
            </w:r>
          </w:p>
        </w:tc>
      </w:tr>
      <w:tr w:rsidR="00940027" w14:paraId="4B466FBE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BE8A82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HL7</w:t>
            </w:r>
          </w:p>
        </w:tc>
        <w:tc>
          <w:tcPr>
            <w:tcW w:w="850" w:type="dxa"/>
          </w:tcPr>
          <w:p w14:paraId="67883CD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0504</w:t>
            </w:r>
          </w:p>
        </w:tc>
        <w:tc>
          <w:tcPr>
            <w:tcW w:w="6096" w:type="dxa"/>
          </w:tcPr>
          <w:p w14:paraId="70928E9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Sequence Condition Code</w:t>
            </w:r>
          </w:p>
        </w:tc>
        <w:tc>
          <w:tcPr>
            <w:tcW w:w="1133" w:type="dxa"/>
          </w:tcPr>
          <w:p w14:paraId="4175478B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4.5.5.6</w:t>
            </w:r>
          </w:p>
        </w:tc>
      </w:tr>
      <w:tr w:rsidR="00940027" w14:paraId="6A07FD98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839BA77" w14:textId="77777777" w:rsidR="00940027" w:rsidRDefault="00940027">
            <w:pPr>
              <w:pStyle w:val="OtherTableBody"/>
              <w:jc w:val="center"/>
              <w:rPr>
                <w:lang w:val="de-DE"/>
              </w:rPr>
            </w:pPr>
            <w:r>
              <w:rPr>
                <w:lang w:val="de-DE"/>
              </w:rPr>
              <w:t>HL7</w:t>
            </w:r>
          </w:p>
        </w:tc>
        <w:tc>
          <w:tcPr>
            <w:tcW w:w="850" w:type="dxa"/>
          </w:tcPr>
          <w:p w14:paraId="09B35D65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0503</w:t>
            </w:r>
          </w:p>
        </w:tc>
        <w:tc>
          <w:tcPr>
            <w:tcW w:w="6096" w:type="dxa"/>
          </w:tcPr>
          <w:p w14:paraId="4112B053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Sequence/Results Flag</w:t>
            </w:r>
          </w:p>
        </w:tc>
        <w:tc>
          <w:tcPr>
            <w:tcW w:w="1133" w:type="dxa"/>
          </w:tcPr>
          <w:p w14:paraId="050348AE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4.5.5.2</w:t>
            </w:r>
          </w:p>
        </w:tc>
      </w:tr>
      <w:tr w:rsidR="00940027" w14:paraId="0D1B3054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F98ADDF" w14:textId="77777777" w:rsidR="00940027" w:rsidRDefault="00940027">
            <w:pPr>
              <w:pStyle w:val="OtherTableBody"/>
              <w:jc w:val="center"/>
              <w:rPr>
                <w:lang w:val="de-DE"/>
              </w:rPr>
            </w:pPr>
            <w:r>
              <w:rPr>
                <w:lang w:val="de-DE"/>
              </w:rPr>
              <w:t>HL7</w:t>
            </w:r>
          </w:p>
        </w:tc>
        <w:tc>
          <w:tcPr>
            <w:tcW w:w="850" w:type="dxa"/>
          </w:tcPr>
          <w:p w14:paraId="2F53354E" w14:textId="77777777" w:rsidR="00940027" w:rsidRDefault="00940027">
            <w:pPr>
              <w:pStyle w:val="OtherTableBody"/>
            </w:pPr>
            <w:r>
              <w:t>0397</w:t>
            </w:r>
          </w:p>
        </w:tc>
        <w:tc>
          <w:tcPr>
            <w:tcW w:w="6096" w:type="dxa"/>
          </w:tcPr>
          <w:p w14:paraId="2630BD64" w14:textId="77777777" w:rsidR="00940027" w:rsidRDefault="00940027">
            <w:pPr>
              <w:pStyle w:val="OtherTableBody"/>
            </w:pPr>
            <w:r>
              <w:t>Sequencing</w:t>
            </w:r>
          </w:p>
        </w:tc>
        <w:tc>
          <w:tcPr>
            <w:tcW w:w="1133" w:type="dxa"/>
          </w:tcPr>
          <w:p w14:paraId="36DE66D1" w14:textId="77777777" w:rsidR="00940027" w:rsidRDefault="00940027">
            <w:pPr>
              <w:pStyle w:val="OtherTableBody"/>
            </w:pPr>
            <w:r>
              <w:t>2.A.73.3</w:t>
            </w:r>
          </w:p>
        </w:tc>
      </w:tr>
      <w:tr w:rsidR="00940027" w14:paraId="62DF713F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719B62B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606E7D8A" w14:textId="77777777" w:rsidR="00940027" w:rsidRDefault="00940027">
            <w:pPr>
              <w:pStyle w:val="OtherTableBody"/>
            </w:pPr>
            <w:r>
              <w:t>0506</w:t>
            </w:r>
          </w:p>
        </w:tc>
        <w:tc>
          <w:tcPr>
            <w:tcW w:w="6096" w:type="dxa"/>
          </w:tcPr>
          <w:p w14:paraId="09D302E2" w14:textId="77777777" w:rsidR="00940027" w:rsidRDefault="00940027">
            <w:pPr>
              <w:pStyle w:val="OtherTableBody"/>
            </w:pPr>
            <w:r>
              <w:t>Service Request Relationship</w:t>
            </w:r>
          </w:p>
        </w:tc>
        <w:tc>
          <w:tcPr>
            <w:tcW w:w="1133" w:type="dxa"/>
          </w:tcPr>
          <w:p w14:paraId="7F225337" w14:textId="77777777" w:rsidR="00940027" w:rsidRDefault="00940027">
            <w:pPr>
              <w:pStyle w:val="OtherTableBody"/>
            </w:pPr>
            <w:r>
              <w:t>4.5.5.10</w:t>
            </w:r>
          </w:p>
        </w:tc>
      </w:tr>
      <w:tr w:rsidR="00940027" w14:paraId="31BD3974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10858ED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28484A2D" w14:textId="77777777" w:rsidR="00940027" w:rsidRDefault="00940027">
            <w:pPr>
              <w:pStyle w:val="OtherTableBody"/>
            </w:pPr>
            <w:r>
              <w:t>0115</w:t>
            </w:r>
          </w:p>
        </w:tc>
        <w:tc>
          <w:tcPr>
            <w:tcW w:w="6096" w:type="dxa"/>
          </w:tcPr>
          <w:p w14:paraId="78525E29" w14:textId="77777777" w:rsidR="00940027" w:rsidRDefault="00940027">
            <w:pPr>
              <w:pStyle w:val="OtherTableBody"/>
            </w:pPr>
            <w:r>
              <w:t>Servicing Facility</w:t>
            </w:r>
          </w:p>
        </w:tc>
        <w:tc>
          <w:tcPr>
            <w:tcW w:w="1133" w:type="dxa"/>
          </w:tcPr>
          <w:p w14:paraId="0AF3457B" w14:textId="77777777" w:rsidR="00940027" w:rsidRDefault="00940027">
            <w:pPr>
              <w:pStyle w:val="OtherTableBody"/>
            </w:pPr>
            <w:r>
              <w:t>3.4.3.39</w:t>
            </w:r>
          </w:p>
        </w:tc>
      </w:tr>
      <w:tr w:rsidR="00940027" w14:paraId="4B82621A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351F2B4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39D8BBE2" w14:textId="77777777" w:rsidR="00940027" w:rsidRDefault="00940027">
            <w:pPr>
              <w:pStyle w:val="OtherTableBody"/>
            </w:pPr>
            <w:r>
              <w:t>0421</w:t>
            </w:r>
          </w:p>
        </w:tc>
        <w:tc>
          <w:tcPr>
            <w:tcW w:w="6096" w:type="dxa"/>
          </w:tcPr>
          <w:p w14:paraId="4AAC946F" w14:textId="77777777" w:rsidR="00940027" w:rsidRDefault="00940027">
            <w:pPr>
              <w:pStyle w:val="OtherTableBody"/>
            </w:pPr>
            <w:r>
              <w:t>Severity of Illness Code</w:t>
            </w:r>
          </w:p>
        </w:tc>
        <w:tc>
          <w:tcPr>
            <w:tcW w:w="1133" w:type="dxa"/>
          </w:tcPr>
          <w:p w14:paraId="59C73D2A" w14:textId="77777777" w:rsidR="00940027" w:rsidRDefault="00940027">
            <w:pPr>
              <w:pStyle w:val="OtherTableBody"/>
            </w:pPr>
            <w:r>
              <w:t>6.5.12.3</w:t>
            </w:r>
          </w:p>
        </w:tc>
      </w:tr>
      <w:tr w:rsidR="00940027" w14:paraId="66FE662B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3FA6439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17E3C450" w14:textId="77777777" w:rsidR="00940027" w:rsidRDefault="00940027">
            <w:pPr>
              <w:pStyle w:val="OtherTableBody"/>
            </w:pPr>
            <w:r>
              <w:t>0548</w:t>
            </w:r>
          </w:p>
        </w:tc>
        <w:tc>
          <w:tcPr>
            <w:tcW w:w="6096" w:type="dxa"/>
          </w:tcPr>
          <w:p w14:paraId="17EEF03B" w14:textId="77777777" w:rsidR="00940027" w:rsidRDefault="00940027">
            <w:pPr>
              <w:pStyle w:val="OtherTableBody"/>
            </w:pPr>
            <w:r>
              <w:t>Signatory_s Relationship to Subject</w:t>
            </w:r>
          </w:p>
        </w:tc>
        <w:tc>
          <w:tcPr>
            <w:tcW w:w="1133" w:type="dxa"/>
          </w:tcPr>
          <w:p w14:paraId="4482BFA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9.9.4.25</w:t>
            </w:r>
          </w:p>
        </w:tc>
      </w:tr>
      <w:tr w:rsidR="00940027" w14:paraId="259CE2CF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8A261E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850" w:type="dxa"/>
          </w:tcPr>
          <w:p w14:paraId="1893A6E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0535</w:t>
            </w:r>
          </w:p>
        </w:tc>
        <w:tc>
          <w:tcPr>
            <w:tcW w:w="6096" w:type="dxa"/>
          </w:tcPr>
          <w:p w14:paraId="7377A62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Signature Code</w:t>
            </w:r>
          </w:p>
        </w:tc>
        <w:tc>
          <w:tcPr>
            <w:tcW w:w="1133" w:type="dxa"/>
          </w:tcPr>
          <w:p w14:paraId="502E91D1" w14:textId="77777777" w:rsidR="00940027" w:rsidRDefault="00940027">
            <w:pPr>
              <w:pStyle w:val="OtherTableBody"/>
            </w:pPr>
            <w:r>
              <w:t>6.5.6.50</w:t>
            </w:r>
          </w:p>
        </w:tc>
      </w:tr>
      <w:tr w:rsidR="00940027" w14:paraId="5D8557A9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EB5D78C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711AE01C" w14:textId="77777777" w:rsidR="00940027" w:rsidRDefault="00940027">
            <w:pPr>
              <w:pStyle w:val="OtherTableBody"/>
            </w:pPr>
            <w:r>
              <w:t>0244</w:t>
            </w:r>
          </w:p>
        </w:tc>
        <w:tc>
          <w:tcPr>
            <w:tcW w:w="6096" w:type="dxa"/>
          </w:tcPr>
          <w:p w14:paraId="2F14929A" w14:textId="77777777" w:rsidR="00940027" w:rsidRDefault="00940027">
            <w:pPr>
              <w:pStyle w:val="OtherTableBody"/>
            </w:pPr>
            <w:r>
              <w:t>Single Use Device</w:t>
            </w:r>
          </w:p>
        </w:tc>
        <w:tc>
          <w:tcPr>
            <w:tcW w:w="1133" w:type="dxa"/>
          </w:tcPr>
          <w:p w14:paraId="4348DE4F" w14:textId="77777777" w:rsidR="00940027" w:rsidRDefault="00940027">
            <w:pPr>
              <w:pStyle w:val="OtherTableBody"/>
            </w:pPr>
            <w:r>
              <w:t>7.12.3.9</w:t>
            </w:r>
          </w:p>
        </w:tc>
      </w:tr>
      <w:tr w:rsidR="00940027" w14:paraId="7727363A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F80DBDD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6D7F9595" w14:textId="77777777" w:rsidR="00940027" w:rsidRDefault="00940027">
            <w:pPr>
              <w:pStyle w:val="OtherTableBody"/>
            </w:pPr>
            <w:r>
              <w:t>0105</w:t>
            </w:r>
          </w:p>
        </w:tc>
        <w:tc>
          <w:tcPr>
            <w:tcW w:w="6096" w:type="dxa"/>
          </w:tcPr>
          <w:p w14:paraId="529A6F56" w14:textId="77777777" w:rsidR="00940027" w:rsidRDefault="00940027">
            <w:pPr>
              <w:pStyle w:val="OtherTableBody"/>
            </w:pPr>
            <w:r>
              <w:t>Source of comment</w:t>
            </w:r>
          </w:p>
        </w:tc>
        <w:tc>
          <w:tcPr>
            <w:tcW w:w="1133" w:type="dxa"/>
          </w:tcPr>
          <w:p w14:paraId="09AE19FA" w14:textId="77777777" w:rsidR="00940027" w:rsidRDefault="00940027">
            <w:pPr>
              <w:pStyle w:val="OtherTableBody"/>
            </w:pPr>
            <w:r>
              <w:t>2.15.10.2</w:t>
            </w:r>
          </w:p>
        </w:tc>
      </w:tr>
      <w:tr w:rsidR="00940027" w14:paraId="1BCC0EF7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65847EE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73CC4ED9" w14:textId="77777777" w:rsidR="00940027" w:rsidRDefault="00940027">
            <w:pPr>
              <w:pStyle w:val="OtherTableBody"/>
            </w:pPr>
            <w:r>
              <w:t>0332</w:t>
            </w:r>
          </w:p>
        </w:tc>
        <w:tc>
          <w:tcPr>
            <w:tcW w:w="6096" w:type="dxa"/>
          </w:tcPr>
          <w:p w14:paraId="7FF9CF6B" w14:textId="77777777" w:rsidR="00940027" w:rsidRDefault="00940027">
            <w:pPr>
              <w:pStyle w:val="OtherTableBody"/>
            </w:pPr>
            <w:r>
              <w:t>Source type</w:t>
            </w:r>
          </w:p>
        </w:tc>
        <w:tc>
          <w:tcPr>
            <w:tcW w:w="1133" w:type="dxa"/>
          </w:tcPr>
          <w:p w14:paraId="2D972DFD" w14:textId="77777777" w:rsidR="00940027" w:rsidRDefault="00940027">
            <w:pPr>
              <w:pStyle w:val="OtherTableBody"/>
            </w:pPr>
            <w:r>
              <w:t>14.4.3.3</w:t>
            </w:r>
          </w:p>
        </w:tc>
      </w:tr>
      <w:tr w:rsidR="00940027" w14:paraId="2DB5E5DD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E66DB37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4AF4C3BE" w14:textId="77777777" w:rsidR="00940027" w:rsidRDefault="00940027">
            <w:pPr>
              <w:pStyle w:val="OtherTableBody"/>
            </w:pPr>
            <w:r>
              <w:t>0376</w:t>
            </w:r>
          </w:p>
        </w:tc>
        <w:tc>
          <w:tcPr>
            <w:tcW w:w="6096" w:type="dxa"/>
          </w:tcPr>
          <w:p w14:paraId="2B06261E" w14:textId="77777777" w:rsidR="00940027" w:rsidRDefault="00940027">
            <w:pPr>
              <w:pStyle w:val="OtherTableBody"/>
            </w:pPr>
            <w:r>
              <w:t>Special Handling Code</w:t>
            </w:r>
          </w:p>
        </w:tc>
        <w:tc>
          <w:tcPr>
            <w:tcW w:w="1133" w:type="dxa"/>
          </w:tcPr>
          <w:p w14:paraId="25F11B6D" w14:textId="77777777" w:rsidR="00940027" w:rsidRDefault="00940027">
            <w:pPr>
              <w:pStyle w:val="OtherTableBody"/>
            </w:pPr>
            <w:r>
              <w:t>7.4.3.15</w:t>
            </w:r>
          </w:p>
        </w:tc>
      </w:tr>
      <w:tr w:rsidR="00940027" w14:paraId="72CD0960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6400AC7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51EA56AC" w14:textId="77777777" w:rsidR="00940027" w:rsidRDefault="00940027">
            <w:pPr>
              <w:pStyle w:val="OtherTableBody"/>
            </w:pPr>
            <w:r>
              <w:t>0214</w:t>
            </w:r>
          </w:p>
        </w:tc>
        <w:tc>
          <w:tcPr>
            <w:tcW w:w="6096" w:type="dxa"/>
          </w:tcPr>
          <w:p w14:paraId="260BF148" w14:textId="77777777" w:rsidR="00940027" w:rsidRDefault="00940027">
            <w:pPr>
              <w:pStyle w:val="OtherTableBody"/>
            </w:pPr>
            <w:r>
              <w:t>Special Program Code</w:t>
            </w:r>
          </w:p>
        </w:tc>
        <w:tc>
          <w:tcPr>
            <w:tcW w:w="1133" w:type="dxa"/>
          </w:tcPr>
          <w:p w14:paraId="3334271B" w14:textId="77777777" w:rsidR="00940027" w:rsidRDefault="00940027">
            <w:pPr>
              <w:pStyle w:val="OtherTableBody"/>
            </w:pPr>
            <w:r>
              <w:t>3.4.4.18</w:t>
            </w:r>
          </w:p>
        </w:tc>
      </w:tr>
      <w:tr w:rsidR="00940027" w14:paraId="48CF3CF6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EEDAE86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3F4D0DE4" w14:textId="77777777" w:rsidR="00940027" w:rsidRDefault="00940027">
            <w:pPr>
              <w:pStyle w:val="OtherTableBody"/>
            </w:pPr>
            <w:r>
              <w:t>0348</w:t>
            </w:r>
          </w:p>
        </w:tc>
        <w:tc>
          <w:tcPr>
            <w:tcW w:w="6096" w:type="dxa"/>
          </w:tcPr>
          <w:p w14:paraId="0A1ABB0C" w14:textId="77777777" w:rsidR="00940027" w:rsidRDefault="00940027">
            <w:pPr>
              <w:pStyle w:val="OtherTableBody"/>
            </w:pPr>
            <w:r>
              <w:t>Special Program Indicator</w:t>
            </w:r>
          </w:p>
        </w:tc>
        <w:tc>
          <w:tcPr>
            <w:tcW w:w="1133" w:type="dxa"/>
          </w:tcPr>
          <w:p w14:paraId="3E867F52" w14:textId="77777777" w:rsidR="00940027" w:rsidRDefault="00940027">
            <w:pPr>
              <w:pStyle w:val="OtherTableBody"/>
            </w:pPr>
            <w:r>
              <w:t>6.5.10.11</w:t>
            </w:r>
          </w:p>
        </w:tc>
      </w:tr>
      <w:tr w:rsidR="00940027" w14:paraId="6404DD1F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16290D8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4D5B8263" w14:textId="77777777" w:rsidR="00940027" w:rsidRDefault="00940027">
            <w:pPr>
              <w:pStyle w:val="OtherTableBody"/>
            </w:pPr>
            <w:r>
              <w:t>0265</w:t>
            </w:r>
          </w:p>
        </w:tc>
        <w:tc>
          <w:tcPr>
            <w:tcW w:w="6096" w:type="dxa"/>
          </w:tcPr>
          <w:p w14:paraId="4AA5FA96" w14:textId="77777777" w:rsidR="00940027" w:rsidRDefault="00940027">
            <w:pPr>
              <w:pStyle w:val="OtherTableBody"/>
            </w:pPr>
            <w:r>
              <w:t>Specialty Type</w:t>
            </w:r>
          </w:p>
        </w:tc>
        <w:tc>
          <w:tcPr>
            <w:tcW w:w="1133" w:type="dxa"/>
          </w:tcPr>
          <w:p w14:paraId="5C8B388A" w14:textId="77777777" w:rsidR="00940027" w:rsidRDefault="00940027">
            <w:pPr>
              <w:pStyle w:val="OtherTableBody"/>
            </w:pPr>
            <w:r>
              <w:t>8.9.5.4</w:t>
            </w:r>
          </w:p>
        </w:tc>
      </w:tr>
      <w:tr w:rsidR="00940027" w14:paraId="3F6A3C14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9A3EA0C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10568489" w14:textId="77777777" w:rsidR="00940027" w:rsidRDefault="00940027">
            <w:pPr>
              <w:pStyle w:val="OtherTableBody"/>
            </w:pPr>
            <w:r>
              <w:t>0446</w:t>
            </w:r>
          </w:p>
        </w:tc>
        <w:tc>
          <w:tcPr>
            <w:tcW w:w="6096" w:type="dxa"/>
          </w:tcPr>
          <w:p w14:paraId="62273BC2" w14:textId="77777777" w:rsidR="00940027" w:rsidRDefault="00940027">
            <w:pPr>
              <w:pStyle w:val="OtherTableBody"/>
            </w:pPr>
            <w:r>
              <w:t>Species Code</w:t>
            </w:r>
          </w:p>
        </w:tc>
        <w:tc>
          <w:tcPr>
            <w:tcW w:w="1133" w:type="dxa"/>
          </w:tcPr>
          <w:p w14:paraId="162C5FF7" w14:textId="77777777" w:rsidR="00940027" w:rsidRDefault="00940027">
            <w:pPr>
              <w:pStyle w:val="OtherTableBody"/>
            </w:pPr>
            <w:r>
              <w:t>3.4.2.35</w:t>
            </w:r>
          </w:p>
        </w:tc>
      </w:tr>
      <w:tr w:rsidR="00940027" w14:paraId="2C754CBC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98FB1B1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48A0B8C1" w14:textId="77777777" w:rsidR="00940027" w:rsidRDefault="00940027">
            <w:pPr>
              <w:pStyle w:val="OtherTableBody"/>
            </w:pPr>
            <w:r>
              <w:t>0065</w:t>
            </w:r>
          </w:p>
        </w:tc>
        <w:tc>
          <w:tcPr>
            <w:tcW w:w="6096" w:type="dxa"/>
          </w:tcPr>
          <w:p w14:paraId="58DC9BB4" w14:textId="77777777" w:rsidR="00940027" w:rsidRDefault="00940027">
            <w:pPr>
              <w:pStyle w:val="OtherTableBody"/>
            </w:pPr>
            <w:r>
              <w:t>Specimen Action Code</w:t>
            </w:r>
          </w:p>
        </w:tc>
        <w:tc>
          <w:tcPr>
            <w:tcW w:w="1133" w:type="dxa"/>
          </w:tcPr>
          <w:p w14:paraId="224E2F32" w14:textId="77777777" w:rsidR="00940027" w:rsidRDefault="00940027">
            <w:pPr>
              <w:pStyle w:val="OtherTableBody"/>
            </w:pPr>
            <w:r>
              <w:t>4.5.3.11</w:t>
            </w:r>
          </w:p>
        </w:tc>
      </w:tr>
      <w:tr w:rsidR="00940027" w14:paraId="7AF12ACD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B0D8B49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41A531D5" w14:textId="77777777" w:rsidR="00940027" w:rsidRDefault="00940027">
            <w:pPr>
              <w:pStyle w:val="OtherTableBody"/>
            </w:pPr>
            <w:r>
              <w:t>0492</w:t>
            </w:r>
          </w:p>
        </w:tc>
        <w:tc>
          <w:tcPr>
            <w:tcW w:w="6096" w:type="dxa"/>
          </w:tcPr>
          <w:p w14:paraId="797588B3" w14:textId="77777777" w:rsidR="00940027" w:rsidRDefault="00940027">
            <w:pPr>
              <w:pStyle w:val="OtherTableBody"/>
            </w:pPr>
            <w:r>
              <w:t>Specimen Appropriateness</w:t>
            </w:r>
          </w:p>
        </w:tc>
        <w:tc>
          <w:tcPr>
            <w:tcW w:w="1133" w:type="dxa"/>
          </w:tcPr>
          <w:p w14:paraId="2D0A3071" w14:textId="77777777" w:rsidR="00940027" w:rsidRDefault="00940027">
            <w:pPr>
              <w:pStyle w:val="OtherTableBody"/>
            </w:pPr>
            <w:r>
              <w:t>7.4.3.23</w:t>
            </w:r>
          </w:p>
        </w:tc>
      </w:tr>
      <w:tr w:rsidR="00940027" w14:paraId="3EEC8E14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1103ECD1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5EA0C898" w14:textId="77777777" w:rsidR="00940027" w:rsidRDefault="00940027">
            <w:pPr>
              <w:pStyle w:val="OtherTableBody"/>
            </w:pPr>
            <w:r>
              <w:t>0494</w:t>
            </w:r>
          </w:p>
        </w:tc>
        <w:tc>
          <w:tcPr>
            <w:tcW w:w="6096" w:type="dxa"/>
          </w:tcPr>
          <w:p w14:paraId="593C51AC" w14:textId="77777777" w:rsidR="00940027" w:rsidRDefault="00940027">
            <w:pPr>
              <w:pStyle w:val="OtherTableBody"/>
            </w:pPr>
            <w:r>
              <w:t>Specimen Child Role</w:t>
            </w:r>
          </w:p>
        </w:tc>
        <w:tc>
          <w:tcPr>
            <w:tcW w:w="1133" w:type="dxa"/>
          </w:tcPr>
          <w:p w14:paraId="7A16273F" w14:textId="77777777" w:rsidR="00940027" w:rsidRDefault="00940027">
            <w:pPr>
              <w:pStyle w:val="OtherTableBody"/>
            </w:pPr>
            <w:r>
              <w:t>7.4.3.29</w:t>
            </w:r>
          </w:p>
        </w:tc>
      </w:tr>
      <w:tr w:rsidR="00940027" w14:paraId="6CF87ACA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14136837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4791BC61" w14:textId="77777777" w:rsidR="00940027" w:rsidRDefault="00940027">
            <w:pPr>
              <w:pStyle w:val="OtherTableBody"/>
            </w:pPr>
            <w:r>
              <w:t>0488</w:t>
            </w:r>
          </w:p>
        </w:tc>
        <w:tc>
          <w:tcPr>
            <w:tcW w:w="6096" w:type="dxa"/>
          </w:tcPr>
          <w:p w14:paraId="3CF4AA22" w14:textId="77777777" w:rsidR="00940027" w:rsidRDefault="00940027">
            <w:pPr>
              <w:pStyle w:val="OtherTableBody"/>
            </w:pPr>
            <w:r>
              <w:t>Specimen Collection Method</w:t>
            </w:r>
          </w:p>
        </w:tc>
        <w:tc>
          <w:tcPr>
            <w:tcW w:w="1133" w:type="dxa"/>
          </w:tcPr>
          <w:p w14:paraId="112FAC7A" w14:textId="77777777" w:rsidR="00940027" w:rsidRDefault="00940027">
            <w:pPr>
              <w:pStyle w:val="OtherTableBody"/>
            </w:pPr>
            <w:r>
              <w:t>7.18.6</w:t>
            </w:r>
          </w:p>
        </w:tc>
      </w:tr>
      <w:tr w:rsidR="00940027" w14:paraId="469D8145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138B999C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6D90C3D2" w14:textId="77777777" w:rsidR="00940027" w:rsidRDefault="00940027">
            <w:pPr>
              <w:pStyle w:val="OtherTableBody"/>
            </w:pPr>
            <w:r>
              <w:t>0543</w:t>
            </w:r>
          </w:p>
        </w:tc>
        <w:tc>
          <w:tcPr>
            <w:tcW w:w="6096" w:type="dxa"/>
          </w:tcPr>
          <w:p w14:paraId="65B53A6F" w14:textId="77777777" w:rsidR="00940027" w:rsidRDefault="00940027">
            <w:pPr>
              <w:pStyle w:val="OtherTableBody"/>
            </w:pPr>
            <w:r>
              <w:t>Specimen Collection Site</w:t>
            </w:r>
          </w:p>
        </w:tc>
        <w:tc>
          <w:tcPr>
            <w:tcW w:w="1133" w:type="dxa"/>
          </w:tcPr>
          <w:p w14:paraId="748FAAEF" w14:textId="77777777" w:rsidR="00940027" w:rsidRDefault="00940027">
            <w:pPr>
              <w:pStyle w:val="OtherTableBody"/>
            </w:pPr>
            <w:r>
              <w:t>7.4.3.10</w:t>
            </w:r>
          </w:p>
        </w:tc>
      </w:tr>
      <w:tr w:rsidR="00940027" w14:paraId="318DF466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3750404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5B27E006" w14:textId="77777777" w:rsidR="00940027" w:rsidRDefault="00940027">
            <w:pPr>
              <w:pStyle w:val="OtherTableBody"/>
            </w:pPr>
            <w:r>
              <w:t>0372</w:t>
            </w:r>
          </w:p>
        </w:tc>
        <w:tc>
          <w:tcPr>
            <w:tcW w:w="6096" w:type="dxa"/>
          </w:tcPr>
          <w:p w14:paraId="23CA2677" w14:textId="77777777" w:rsidR="00940027" w:rsidRDefault="00940027">
            <w:pPr>
              <w:pStyle w:val="OtherTableBody"/>
            </w:pPr>
            <w:r>
              <w:t>Specimen component</w:t>
            </w:r>
          </w:p>
        </w:tc>
        <w:tc>
          <w:tcPr>
            <w:tcW w:w="1133" w:type="dxa"/>
          </w:tcPr>
          <w:p w14:paraId="1D32665E" w14:textId="77777777" w:rsidR="00940027" w:rsidRDefault="00940027">
            <w:pPr>
              <w:pStyle w:val="OtherTableBody"/>
            </w:pPr>
            <w:r>
              <w:t>13.4.3.28</w:t>
            </w:r>
          </w:p>
        </w:tc>
      </w:tr>
      <w:tr w:rsidR="00940027" w14:paraId="302A7034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DE5B523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6062CF83" w14:textId="77777777" w:rsidR="00940027" w:rsidRDefault="00940027">
            <w:pPr>
              <w:pStyle w:val="OtherTableBody"/>
            </w:pPr>
            <w:r>
              <w:t>0493</w:t>
            </w:r>
          </w:p>
        </w:tc>
        <w:tc>
          <w:tcPr>
            <w:tcW w:w="6096" w:type="dxa"/>
          </w:tcPr>
          <w:p w14:paraId="49BFBF96" w14:textId="77777777" w:rsidR="00940027" w:rsidRDefault="00940027">
            <w:pPr>
              <w:pStyle w:val="OtherTableBody"/>
            </w:pPr>
            <w:r>
              <w:t>Specimen Condition</w:t>
            </w:r>
          </w:p>
        </w:tc>
        <w:tc>
          <w:tcPr>
            <w:tcW w:w="1133" w:type="dxa"/>
          </w:tcPr>
          <w:p w14:paraId="5C25C604" w14:textId="77777777" w:rsidR="00940027" w:rsidRDefault="00940027">
            <w:pPr>
              <w:pStyle w:val="OtherTableBody"/>
            </w:pPr>
            <w:r>
              <w:t>7.4.3.24</w:t>
            </w:r>
          </w:p>
        </w:tc>
      </w:tr>
      <w:tr w:rsidR="00940027" w14:paraId="07831DD3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71F522E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37A0A001" w14:textId="77777777" w:rsidR="00940027" w:rsidRDefault="00940027">
            <w:pPr>
              <w:pStyle w:val="OtherTableBody"/>
            </w:pPr>
            <w:r>
              <w:t>0491</w:t>
            </w:r>
          </w:p>
        </w:tc>
        <w:tc>
          <w:tcPr>
            <w:tcW w:w="6096" w:type="dxa"/>
          </w:tcPr>
          <w:p w14:paraId="2827126B" w14:textId="77777777" w:rsidR="00940027" w:rsidRDefault="00940027">
            <w:pPr>
              <w:pStyle w:val="OtherTableBody"/>
            </w:pPr>
            <w:r>
              <w:t>Specimen Quality</w:t>
            </w:r>
          </w:p>
        </w:tc>
        <w:tc>
          <w:tcPr>
            <w:tcW w:w="1133" w:type="dxa"/>
          </w:tcPr>
          <w:p w14:paraId="7DFA545B" w14:textId="77777777" w:rsidR="00940027" w:rsidRDefault="00940027">
            <w:pPr>
              <w:pStyle w:val="OtherTableBody"/>
            </w:pPr>
            <w:r>
              <w:t>7.4.3.22</w:t>
            </w:r>
          </w:p>
        </w:tc>
      </w:tr>
      <w:tr w:rsidR="00940027" w14:paraId="39726B31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C1BD762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63229920" w14:textId="77777777" w:rsidR="00940027" w:rsidRDefault="00940027">
            <w:pPr>
              <w:pStyle w:val="OtherTableBody"/>
            </w:pPr>
            <w:r>
              <w:t>0490</w:t>
            </w:r>
          </w:p>
        </w:tc>
        <w:tc>
          <w:tcPr>
            <w:tcW w:w="6096" w:type="dxa"/>
          </w:tcPr>
          <w:p w14:paraId="41594840" w14:textId="77777777" w:rsidR="00940027" w:rsidRDefault="00940027">
            <w:pPr>
              <w:pStyle w:val="OtherTableBody"/>
            </w:pPr>
            <w:r>
              <w:t>Specimen Reject Reason</w:t>
            </w:r>
          </w:p>
        </w:tc>
        <w:tc>
          <w:tcPr>
            <w:tcW w:w="1133" w:type="dxa"/>
          </w:tcPr>
          <w:p w14:paraId="1935A11C" w14:textId="77777777" w:rsidR="00940027" w:rsidRDefault="00940027">
            <w:pPr>
              <w:pStyle w:val="OtherTableBody"/>
            </w:pPr>
            <w:r>
              <w:t>7.4.3.21</w:t>
            </w:r>
          </w:p>
        </w:tc>
      </w:tr>
      <w:tr w:rsidR="00940027" w14:paraId="6B5765E8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586FD3B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56ADB6BF" w14:textId="77777777" w:rsidR="00940027" w:rsidRDefault="00940027">
            <w:pPr>
              <w:pStyle w:val="OtherTableBody"/>
            </w:pPr>
            <w:r>
              <w:t>0369</w:t>
            </w:r>
          </w:p>
        </w:tc>
        <w:tc>
          <w:tcPr>
            <w:tcW w:w="6096" w:type="dxa"/>
          </w:tcPr>
          <w:p w14:paraId="61489008" w14:textId="77777777" w:rsidR="00940027" w:rsidRDefault="00940027">
            <w:pPr>
              <w:pStyle w:val="OtherTableBody"/>
            </w:pPr>
            <w:r>
              <w:t>Specimen Role</w:t>
            </w:r>
          </w:p>
        </w:tc>
        <w:tc>
          <w:tcPr>
            <w:tcW w:w="1133" w:type="dxa"/>
          </w:tcPr>
          <w:p w14:paraId="37CA6A2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7.4.3.11</w:t>
            </w:r>
          </w:p>
        </w:tc>
      </w:tr>
      <w:tr w:rsidR="00940027" w14:paraId="7CAEA28B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12ED6C4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HL7</w:t>
            </w:r>
          </w:p>
        </w:tc>
        <w:tc>
          <w:tcPr>
            <w:tcW w:w="850" w:type="dxa"/>
          </w:tcPr>
          <w:p w14:paraId="395F57A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0070</w:t>
            </w:r>
          </w:p>
        </w:tc>
        <w:tc>
          <w:tcPr>
            <w:tcW w:w="6096" w:type="dxa"/>
          </w:tcPr>
          <w:p w14:paraId="19B176A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Specimen Source Codes</w:t>
            </w:r>
          </w:p>
        </w:tc>
        <w:tc>
          <w:tcPr>
            <w:tcW w:w="1133" w:type="dxa"/>
          </w:tcPr>
          <w:p w14:paraId="4822DE15" w14:textId="77777777" w:rsidR="00940027" w:rsidRDefault="00940027">
            <w:pPr>
              <w:pStyle w:val="OtherTableBody"/>
            </w:pPr>
            <w:r>
              <w:t>7.18.2</w:t>
            </w:r>
          </w:p>
        </w:tc>
      </w:tr>
      <w:tr w:rsidR="00940027" w14:paraId="77D763F2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29EA34F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2AEBEE6F" w14:textId="77777777" w:rsidR="00940027" w:rsidRDefault="00940027">
            <w:pPr>
              <w:pStyle w:val="OtherTableBody"/>
            </w:pPr>
            <w:r>
              <w:t>0542</w:t>
            </w:r>
          </w:p>
        </w:tc>
        <w:tc>
          <w:tcPr>
            <w:tcW w:w="6096" w:type="dxa"/>
          </w:tcPr>
          <w:p w14:paraId="3826DEE8" w14:textId="77777777" w:rsidR="00940027" w:rsidRDefault="00940027">
            <w:pPr>
              <w:pStyle w:val="OtherTableBody"/>
            </w:pPr>
            <w:r>
              <w:t>Specimen Source Type Modifier</w:t>
            </w:r>
          </w:p>
        </w:tc>
        <w:tc>
          <w:tcPr>
            <w:tcW w:w="1133" w:type="dxa"/>
          </w:tcPr>
          <w:p w14:paraId="4642482B" w14:textId="77777777" w:rsidR="00940027" w:rsidRDefault="00940027">
            <w:pPr>
              <w:pStyle w:val="OtherTableBody"/>
            </w:pPr>
            <w:r>
              <w:t>7.4.3.9</w:t>
            </w:r>
          </w:p>
        </w:tc>
      </w:tr>
      <w:tr w:rsidR="00940027" w14:paraId="716CB7D0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1D224250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4656B33B" w14:textId="77777777" w:rsidR="00940027" w:rsidRDefault="00940027">
            <w:pPr>
              <w:pStyle w:val="OtherTableBody"/>
            </w:pPr>
            <w:r>
              <w:t>0487</w:t>
            </w:r>
          </w:p>
        </w:tc>
        <w:tc>
          <w:tcPr>
            <w:tcW w:w="6096" w:type="dxa"/>
          </w:tcPr>
          <w:p w14:paraId="0726B2CF" w14:textId="77777777" w:rsidR="00940027" w:rsidRDefault="00940027">
            <w:pPr>
              <w:pStyle w:val="OtherTableBody"/>
            </w:pPr>
            <w:r>
              <w:t>Specimen Type</w:t>
            </w:r>
          </w:p>
        </w:tc>
        <w:tc>
          <w:tcPr>
            <w:tcW w:w="1133" w:type="dxa"/>
          </w:tcPr>
          <w:p w14:paraId="72A6508A" w14:textId="77777777" w:rsidR="00940027" w:rsidRDefault="00940027">
            <w:pPr>
              <w:pStyle w:val="OtherTableBody"/>
            </w:pPr>
            <w:r>
              <w:t>7.4.3.4</w:t>
            </w:r>
          </w:p>
        </w:tc>
      </w:tr>
      <w:tr w:rsidR="00940027" w14:paraId="46154FDB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2D4A62A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62F77FFC" w14:textId="77777777" w:rsidR="00940027" w:rsidRDefault="00940027">
            <w:pPr>
              <w:pStyle w:val="OtherTableBody"/>
            </w:pPr>
            <w:r>
              <w:t>0541</w:t>
            </w:r>
          </w:p>
        </w:tc>
        <w:tc>
          <w:tcPr>
            <w:tcW w:w="6096" w:type="dxa"/>
          </w:tcPr>
          <w:p w14:paraId="4BF5C196" w14:textId="77777777" w:rsidR="00940027" w:rsidRDefault="00940027">
            <w:pPr>
              <w:pStyle w:val="OtherTableBody"/>
            </w:pPr>
            <w:r>
              <w:t>Specimen Type Modifier</w:t>
            </w:r>
          </w:p>
        </w:tc>
        <w:tc>
          <w:tcPr>
            <w:tcW w:w="1133" w:type="dxa"/>
          </w:tcPr>
          <w:p w14:paraId="2E106592" w14:textId="77777777" w:rsidR="00940027" w:rsidRDefault="00940027">
            <w:pPr>
              <w:pStyle w:val="OtherTableBody"/>
            </w:pPr>
            <w:r>
              <w:t>7.4.3.5</w:t>
            </w:r>
          </w:p>
        </w:tc>
      </w:tr>
      <w:tr w:rsidR="00940027" w14:paraId="28F8110A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AA558C7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744BAA6C" w14:textId="77777777" w:rsidR="00940027" w:rsidRDefault="00940027">
            <w:pPr>
              <w:pStyle w:val="OtherTableBody"/>
            </w:pPr>
            <w:r>
              <w:t>0182</w:t>
            </w:r>
          </w:p>
        </w:tc>
        <w:tc>
          <w:tcPr>
            <w:tcW w:w="6096" w:type="dxa"/>
          </w:tcPr>
          <w:p w14:paraId="15D5F32A" w14:textId="77777777" w:rsidR="00940027" w:rsidRDefault="00940027">
            <w:pPr>
              <w:pStyle w:val="OtherTableBody"/>
            </w:pPr>
            <w:r>
              <w:t>Staff type</w:t>
            </w:r>
          </w:p>
        </w:tc>
        <w:tc>
          <w:tcPr>
            <w:tcW w:w="1133" w:type="dxa"/>
          </w:tcPr>
          <w:p w14:paraId="4BDE4489" w14:textId="77777777" w:rsidR="00940027" w:rsidRDefault="00940027">
            <w:pPr>
              <w:pStyle w:val="OtherTableBody"/>
            </w:pPr>
            <w:r>
              <w:t>15.4.8.4</w:t>
            </w:r>
          </w:p>
        </w:tc>
      </w:tr>
      <w:tr w:rsidR="00940027" w14:paraId="06909523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FB27B3B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0D2E7508" w14:textId="77777777" w:rsidR="00940027" w:rsidRDefault="00940027">
            <w:pPr>
              <w:pStyle w:val="OtherTableBody"/>
            </w:pPr>
            <w:r>
              <w:t>0347</w:t>
            </w:r>
          </w:p>
        </w:tc>
        <w:tc>
          <w:tcPr>
            <w:tcW w:w="6096" w:type="dxa"/>
          </w:tcPr>
          <w:p w14:paraId="4A4C6B47" w14:textId="77777777" w:rsidR="00940027" w:rsidRDefault="00940027">
            <w:pPr>
              <w:pStyle w:val="OtherTableBody"/>
            </w:pPr>
            <w:r>
              <w:t>State/province</w:t>
            </w:r>
          </w:p>
        </w:tc>
        <w:tc>
          <w:tcPr>
            <w:tcW w:w="1133" w:type="dxa"/>
          </w:tcPr>
          <w:p w14:paraId="70BC658C" w14:textId="77777777" w:rsidR="00940027" w:rsidRDefault="00940027">
            <w:pPr>
              <w:pStyle w:val="OtherTableBody"/>
            </w:pPr>
            <w:r>
              <w:t>15.4.2.20</w:t>
            </w:r>
          </w:p>
        </w:tc>
      </w:tr>
      <w:tr w:rsidR="00940027" w14:paraId="2EEBDDD1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3B61B21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2C3BC2C4" w14:textId="77777777" w:rsidR="00940027" w:rsidRDefault="00940027">
            <w:pPr>
              <w:pStyle w:val="OtherTableBody"/>
            </w:pPr>
            <w:r>
              <w:t>0247</w:t>
            </w:r>
          </w:p>
        </w:tc>
        <w:tc>
          <w:tcPr>
            <w:tcW w:w="6096" w:type="dxa"/>
          </w:tcPr>
          <w:p w14:paraId="0BABA3C3" w14:textId="77777777" w:rsidR="00940027" w:rsidRDefault="00940027">
            <w:pPr>
              <w:pStyle w:val="OtherTableBody"/>
            </w:pPr>
            <w:r>
              <w:t>Status of Evaluation</w:t>
            </w:r>
          </w:p>
        </w:tc>
        <w:tc>
          <w:tcPr>
            <w:tcW w:w="1133" w:type="dxa"/>
          </w:tcPr>
          <w:p w14:paraId="52B6190D" w14:textId="77777777" w:rsidR="00940027" w:rsidRDefault="00940027">
            <w:pPr>
              <w:pStyle w:val="OtherTableBody"/>
            </w:pPr>
            <w:r>
              <w:t>7.12.3.15</w:t>
            </w:r>
          </w:p>
        </w:tc>
      </w:tr>
      <w:tr w:rsidR="00940027" w14:paraId="434875FF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9A96974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633F4867" w14:textId="77777777" w:rsidR="00940027" w:rsidRDefault="00940027">
            <w:pPr>
              <w:pStyle w:val="OtherTableBody"/>
            </w:pPr>
            <w:r>
              <w:t>0231</w:t>
            </w:r>
          </w:p>
        </w:tc>
        <w:tc>
          <w:tcPr>
            <w:tcW w:w="6096" w:type="dxa"/>
          </w:tcPr>
          <w:p w14:paraId="0DC97947" w14:textId="77777777" w:rsidR="00940027" w:rsidRDefault="00940027">
            <w:pPr>
              <w:pStyle w:val="OtherTableBody"/>
            </w:pPr>
            <w:r>
              <w:t>Student Status</w:t>
            </w:r>
          </w:p>
        </w:tc>
        <w:tc>
          <w:tcPr>
            <w:tcW w:w="1133" w:type="dxa"/>
          </w:tcPr>
          <w:p w14:paraId="053E54D0" w14:textId="77777777" w:rsidR="00940027" w:rsidRDefault="00940027">
            <w:pPr>
              <w:pStyle w:val="OtherTableBody"/>
            </w:pPr>
            <w:r>
              <w:t>6.5.5.40</w:t>
            </w:r>
          </w:p>
        </w:tc>
      </w:tr>
      <w:tr w:rsidR="00940027" w14:paraId="37F71C98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DE38796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2CD55811" w14:textId="77777777" w:rsidR="00940027" w:rsidRDefault="00940027">
            <w:pPr>
              <w:pStyle w:val="OtherTableBody"/>
            </w:pPr>
            <w:r>
              <w:t>0451</w:t>
            </w:r>
          </w:p>
        </w:tc>
        <w:tc>
          <w:tcPr>
            <w:tcW w:w="6096" w:type="dxa"/>
          </w:tcPr>
          <w:p w14:paraId="0FA03E19" w14:textId="77777777" w:rsidR="00940027" w:rsidRDefault="00940027">
            <w:pPr>
              <w:pStyle w:val="OtherTableBody"/>
            </w:pPr>
            <w:r>
              <w:t>Substance identifier</w:t>
            </w:r>
          </w:p>
        </w:tc>
        <w:tc>
          <w:tcPr>
            <w:tcW w:w="1133" w:type="dxa"/>
          </w:tcPr>
          <w:p w14:paraId="117B0839" w14:textId="77777777" w:rsidR="00940027" w:rsidRDefault="00940027">
            <w:pPr>
              <w:pStyle w:val="OtherTableBody"/>
            </w:pPr>
            <w:r>
              <w:t>13.4.4.1</w:t>
            </w:r>
          </w:p>
        </w:tc>
      </w:tr>
      <w:tr w:rsidR="00940027" w14:paraId="5D05757C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1E10BB4D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02EE48C6" w14:textId="77777777" w:rsidR="00940027" w:rsidRDefault="00940027">
            <w:pPr>
              <w:pStyle w:val="OtherTableBody"/>
            </w:pPr>
            <w:r>
              <w:t>0383</w:t>
            </w:r>
          </w:p>
        </w:tc>
        <w:tc>
          <w:tcPr>
            <w:tcW w:w="6096" w:type="dxa"/>
          </w:tcPr>
          <w:p w14:paraId="0A6A9891" w14:textId="77777777" w:rsidR="00940027" w:rsidRDefault="00940027">
            <w:pPr>
              <w:pStyle w:val="OtherTableBody"/>
            </w:pPr>
            <w:r>
              <w:t>Substance status</w:t>
            </w:r>
          </w:p>
        </w:tc>
        <w:tc>
          <w:tcPr>
            <w:tcW w:w="1133" w:type="dxa"/>
          </w:tcPr>
          <w:p w14:paraId="366BB4D7" w14:textId="77777777" w:rsidR="00940027" w:rsidRDefault="00940027">
            <w:pPr>
              <w:pStyle w:val="OtherTableBody"/>
            </w:pPr>
            <w:r>
              <w:t>13.4.4.2</w:t>
            </w:r>
          </w:p>
        </w:tc>
      </w:tr>
      <w:tr w:rsidR="00940027" w14:paraId="1C9AF34C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578FB5A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7D4F7559" w14:textId="77777777" w:rsidR="00940027" w:rsidRDefault="00940027">
            <w:pPr>
              <w:pStyle w:val="OtherTableBody"/>
            </w:pPr>
            <w:r>
              <w:t>0384</w:t>
            </w:r>
          </w:p>
        </w:tc>
        <w:tc>
          <w:tcPr>
            <w:tcW w:w="6096" w:type="dxa"/>
          </w:tcPr>
          <w:p w14:paraId="6C55C660" w14:textId="77777777" w:rsidR="00940027" w:rsidRDefault="00940027">
            <w:pPr>
              <w:pStyle w:val="OtherTableBody"/>
            </w:pPr>
            <w:r>
              <w:t>Substance type</w:t>
            </w:r>
          </w:p>
        </w:tc>
        <w:tc>
          <w:tcPr>
            <w:tcW w:w="1133" w:type="dxa"/>
          </w:tcPr>
          <w:p w14:paraId="31A83235" w14:textId="77777777" w:rsidR="00940027" w:rsidRDefault="00940027">
            <w:pPr>
              <w:pStyle w:val="OtherTableBody"/>
            </w:pPr>
            <w:r>
              <w:t>13.4.4.3</w:t>
            </w:r>
          </w:p>
        </w:tc>
      </w:tr>
      <w:tr w:rsidR="00940027" w14:paraId="77CEA05B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F746E7E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30BFC758" w14:textId="77777777" w:rsidR="00940027" w:rsidRDefault="00940027">
            <w:pPr>
              <w:pStyle w:val="OtherTableBody"/>
            </w:pPr>
            <w:r>
              <w:t>0167</w:t>
            </w:r>
          </w:p>
        </w:tc>
        <w:tc>
          <w:tcPr>
            <w:tcW w:w="6096" w:type="dxa"/>
          </w:tcPr>
          <w:p w14:paraId="484F4047" w14:textId="77777777" w:rsidR="00940027" w:rsidRDefault="00940027">
            <w:pPr>
              <w:pStyle w:val="OtherTableBody"/>
            </w:pPr>
            <w:r>
              <w:t>Substitution Status</w:t>
            </w:r>
          </w:p>
        </w:tc>
        <w:tc>
          <w:tcPr>
            <w:tcW w:w="1133" w:type="dxa"/>
          </w:tcPr>
          <w:p w14:paraId="2361BE4F" w14:textId="77777777" w:rsidR="00940027" w:rsidRDefault="00940027">
            <w:pPr>
              <w:pStyle w:val="OtherTableBody"/>
            </w:pPr>
            <w:r>
              <w:t>4.14.4.9</w:t>
            </w:r>
          </w:p>
        </w:tc>
      </w:tr>
      <w:tr w:rsidR="00940027" w14:paraId="01EF8EDE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CEAC416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657151BD" w14:textId="77777777" w:rsidR="00940027" w:rsidRDefault="00940027">
            <w:pPr>
              <w:pStyle w:val="OtherTableBody"/>
            </w:pPr>
            <w:r>
              <w:t>0291</w:t>
            </w:r>
          </w:p>
        </w:tc>
        <w:tc>
          <w:tcPr>
            <w:tcW w:w="6096" w:type="dxa"/>
          </w:tcPr>
          <w:p w14:paraId="4759A005" w14:textId="77777777" w:rsidR="00940027" w:rsidRDefault="00940027">
            <w:pPr>
              <w:pStyle w:val="OtherTableBody"/>
            </w:pPr>
            <w:r>
              <w:t>Subtype of referenced data</w:t>
            </w:r>
          </w:p>
        </w:tc>
        <w:tc>
          <w:tcPr>
            <w:tcW w:w="1133" w:type="dxa"/>
          </w:tcPr>
          <w:p w14:paraId="545CA9E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2.A.65.5</w:t>
            </w:r>
          </w:p>
        </w:tc>
      </w:tr>
      <w:tr w:rsidR="00940027" w14:paraId="5B6D05A6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E487CB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850" w:type="dxa"/>
          </w:tcPr>
          <w:p w14:paraId="1DE6514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0411</w:t>
            </w:r>
          </w:p>
        </w:tc>
        <w:tc>
          <w:tcPr>
            <w:tcW w:w="6096" w:type="dxa"/>
          </w:tcPr>
          <w:p w14:paraId="27C9E45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Supplemental Service Information Values</w:t>
            </w:r>
          </w:p>
        </w:tc>
        <w:tc>
          <w:tcPr>
            <w:tcW w:w="1133" w:type="dxa"/>
          </w:tcPr>
          <w:p w14:paraId="074ACB7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4.5.3.47</w:t>
            </w:r>
          </w:p>
        </w:tc>
      </w:tr>
      <w:tr w:rsidR="00940027" w14:paraId="25A30796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07E949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850" w:type="dxa"/>
          </w:tcPr>
          <w:p w14:paraId="13170BD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0386</w:t>
            </w:r>
          </w:p>
        </w:tc>
        <w:tc>
          <w:tcPr>
            <w:tcW w:w="6096" w:type="dxa"/>
          </w:tcPr>
          <w:p w14:paraId="762D3C2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Supplier identifier</w:t>
            </w:r>
          </w:p>
        </w:tc>
        <w:tc>
          <w:tcPr>
            <w:tcW w:w="1133" w:type="dxa"/>
          </w:tcPr>
          <w:p w14:paraId="40696060" w14:textId="77777777" w:rsidR="00940027" w:rsidRDefault="00940027">
            <w:pPr>
              <w:pStyle w:val="OtherTableBody"/>
            </w:pPr>
            <w:r>
              <w:t>13.4.4.18</w:t>
            </w:r>
          </w:p>
        </w:tc>
      </w:tr>
      <w:tr w:rsidR="00940027" w14:paraId="2776A4B3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A66CE9E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55118E64" w14:textId="77777777" w:rsidR="00940027" w:rsidRDefault="00940027">
            <w:pPr>
              <w:pStyle w:val="OtherTableBody"/>
            </w:pPr>
            <w:r>
              <w:t>0374</w:t>
            </w:r>
          </w:p>
        </w:tc>
        <w:tc>
          <w:tcPr>
            <w:tcW w:w="6096" w:type="dxa"/>
          </w:tcPr>
          <w:p w14:paraId="1D906A12" w14:textId="77777777" w:rsidR="00940027" w:rsidRDefault="00940027">
            <w:pPr>
              <w:pStyle w:val="OtherTableBody"/>
            </w:pPr>
            <w:r>
              <w:t>System induced contaminants</w:t>
            </w:r>
          </w:p>
        </w:tc>
        <w:tc>
          <w:tcPr>
            <w:tcW w:w="1133" w:type="dxa"/>
          </w:tcPr>
          <w:p w14:paraId="484202EA" w14:textId="77777777" w:rsidR="00940027" w:rsidRDefault="00940027">
            <w:pPr>
              <w:pStyle w:val="OtherTableBody"/>
            </w:pPr>
            <w:r>
              <w:t>13.4.3.40</w:t>
            </w:r>
          </w:p>
        </w:tc>
      </w:tr>
      <w:tr w:rsidR="00940027" w14:paraId="1AF36817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D992AC4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480A5C79" w14:textId="77777777" w:rsidR="00940027" w:rsidRDefault="00940027">
            <w:pPr>
              <w:pStyle w:val="OtherTableBody"/>
            </w:pPr>
            <w:r>
              <w:t>0202</w:t>
            </w:r>
          </w:p>
        </w:tc>
        <w:tc>
          <w:tcPr>
            <w:tcW w:w="6096" w:type="dxa"/>
          </w:tcPr>
          <w:p w14:paraId="508A5B6F" w14:textId="77777777" w:rsidR="00940027" w:rsidRDefault="00940027">
            <w:pPr>
              <w:pStyle w:val="OtherTableBody"/>
            </w:pPr>
            <w:r>
              <w:t>Telecommunication equipment type</w:t>
            </w:r>
          </w:p>
        </w:tc>
        <w:tc>
          <w:tcPr>
            <w:tcW w:w="1133" w:type="dxa"/>
          </w:tcPr>
          <w:p w14:paraId="66E2841E" w14:textId="77777777" w:rsidR="00940027" w:rsidRDefault="00940027">
            <w:pPr>
              <w:pStyle w:val="OtherTableBody"/>
            </w:pPr>
            <w:r>
              <w:t>2.A.89.4</w:t>
            </w:r>
          </w:p>
        </w:tc>
      </w:tr>
      <w:tr w:rsidR="00940027" w14:paraId="5C3830D4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6ECF122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4AEB505C" w14:textId="77777777" w:rsidR="00940027" w:rsidRDefault="00940027">
            <w:pPr>
              <w:pStyle w:val="OtherTableBody"/>
            </w:pPr>
            <w:r>
              <w:t>0201</w:t>
            </w:r>
          </w:p>
        </w:tc>
        <w:tc>
          <w:tcPr>
            <w:tcW w:w="6096" w:type="dxa"/>
          </w:tcPr>
          <w:p w14:paraId="4076BD4D" w14:textId="77777777" w:rsidR="00940027" w:rsidRDefault="00940027">
            <w:pPr>
              <w:pStyle w:val="OtherTableBody"/>
            </w:pPr>
            <w:r>
              <w:t>Telecommunication use code</w:t>
            </w:r>
          </w:p>
        </w:tc>
        <w:tc>
          <w:tcPr>
            <w:tcW w:w="1133" w:type="dxa"/>
          </w:tcPr>
          <w:p w14:paraId="264911AF" w14:textId="77777777" w:rsidR="00940027" w:rsidRDefault="00940027">
            <w:pPr>
              <w:pStyle w:val="OtherTableBody"/>
            </w:pPr>
            <w:r>
              <w:t>2.A.89.3</w:t>
            </w:r>
          </w:p>
        </w:tc>
      </w:tr>
      <w:tr w:rsidR="00940027" w14:paraId="59F97C7D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2B60F14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4D6D58D8" w14:textId="77777777" w:rsidR="00940027" w:rsidRDefault="00940027">
            <w:pPr>
              <w:pStyle w:val="OtherTableBody"/>
            </w:pPr>
            <w:r>
              <w:t>0256</w:t>
            </w:r>
          </w:p>
        </w:tc>
        <w:tc>
          <w:tcPr>
            <w:tcW w:w="6096" w:type="dxa"/>
          </w:tcPr>
          <w:p w14:paraId="76F62391" w14:textId="77777777" w:rsidR="00940027" w:rsidRDefault="00940027">
            <w:pPr>
              <w:pStyle w:val="OtherTableBody"/>
            </w:pPr>
            <w:r>
              <w:t>Time delay post challenge</w:t>
            </w:r>
          </w:p>
        </w:tc>
        <w:tc>
          <w:tcPr>
            <w:tcW w:w="1133" w:type="dxa"/>
          </w:tcPr>
          <w:p w14:paraId="5BBF6E5B" w14:textId="77777777" w:rsidR="00940027" w:rsidRDefault="00940027">
            <w:pPr>
              <w:pStyle w:val="OtherTableBody"/>
            </w:pPr>
            <w:r>
              <w:t>8.8.8.44</w:t>
            </w:r>
          </w:p>
        </w:tc>
      </w:tr>
      <w:tr w:rsidR="00940027" w14:paraId="0B21AFF6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329A2AC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7F528376" w14:textId="77777777" w:rsidR="00940027" w:rsidRDefault="00940027">
            <w:pPr>
              <w:pStyle w:val="OtherTableBody"/>
            </w:pPr>
            <w:r>
              <w:t>0294</w:t>
            </w:r>
          </w:p>
        </w:tc>
        <w:tc>
          <w:tcPr>
            <w:tcW w:w="6096" w:type="dxa"/>
          </w:tcPr>
          <w:p w14:paraId="1B8A440D" w14:textId="77777777" w:rsidR="00940027" w:rsidRDefault="00940027">
            <w:pPr>
              <w:pStyle w:val="OtherTableBody"/>
            </w:pPr>
            <w:r>
              <w:t>Time selection criteria parameter class codes</w:t>
            </w:r>
          </w:p>
        </w:tc>
        <w:tc>
          <w:tcPr>
            <w:tcW w:w="1133" w:type="dxa"/>
          </w:tcPr>
          <w:p w14:paraId="226155B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2.A.68.2</w:t>
            </w:r>
          </w:p>
        </w:tc>
      </w:tr>
      <w:tr w:rsidR="00940027" w14:paraId="48403E1C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668347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850" w:type="dxa"/>
          </w:tcPr>
          <w:p w14:paraId="06B20A6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0417</w:t>
            </w:r>
          </w:p>
        </w:tc>
        <w:tc>
          <w:tcPr>
            <w:tcW w:w="6096" w:type="dxa"/>
          </w:tcPr>
          <w:p w14:paraId="7746FD3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Tissue Type Code</w:t>
            </w:r>
          </w:p>
        </w:tc>
        <w:tc>
          <w:tcPr>
            <w:tcW w:w="1133" w:type="dxa"/>
          </w:tcPr>
          <w:p w14:paraId="796C3BD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6.5.4.18</w:t>
            </w:r>
          </w:p>
        </w:tc>
      </w:tr>
      <w:tr w:rsidR="00940027" w14:paraId="7890C3DD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39B890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HL7</w:t>
            </w:r>
          </w:p>
        </w:tc>
        <w:tc>
          <w:tcPr>
            <w:tcW w:w="850" w:type="dxa"/>
          </w:tcPr>
          <w:p w14:paraId="60E45E4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0472</w:t>
            </w:r>
          </w:p>
        </w:tc>
        <w:tc>
          <w:tcPr>
            <w:tcW w:w="6096" w:type="dxa"/>
          </w:tcPr>
          <w:p w14:paraId="3401C55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TQ conjunction ID</w:t>
            </w:r>
          </w:p>
        </w:tc>
        <w:tc>
          <w:tcPr>
            <w:tcW w:w="1133" w:type="dxa"/>
          </w:tcPr>
          <w:p w14:paraId="42FCD55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4.5.4.12</w:t>
            </w:r>
          </w:p>
        </w:tc>
      </w:tr>
      <w:tr w:rsidR="00940027" w14:paraId="5AB82F7F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4B6F90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850" w:type="dxa"/>
          </w:tcPr>
          <w:p w14:paraId="5A7BA82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0132</w:t>
            </w:r>
          </w:p>
        </w:tc>
        <w:tc>
          <w:tcPr>
            <w:tcW w:w="6096" w:type="dxa"/>
          </w:tcPr>
          <w:p w14:paraId="54EEC59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Transaction Code</w:t>
            </w:r>
          </w:p>
        </w:tc>
        <w:tc>
          <w:tcPr>
            <w:tcW w:w="1133" w:type="dxa"/>
          </w:tcPr>
          <w:p w14:paraId="67203C5A" w14:textId="77777777" w:rsidR="00940027" w:rsidRDefault="00940027">
            <w:pPr>
              <w:pStyle w:val="OtherTableBody"/>
            </w:pPr>
            <w:r>
              <w:t>6.5.1.7</w:t>
            </w:r>
          </w:p>
        </w:tc>
      </w:tr>
      <w:tr w:rsidR="00940027" w14:paraId="426CA086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702FD11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78B35E86" w14:textId="77777777" w:rsidR="00940027" w:rsidRDefault="00940027">
            <w:pPr>
              <w:pStyle w:val="OtherTableBody"/>
            </w:pPr>
            <w:r>
              <w:t>0017</w:t>
            </w:r>
          </w:p>
        </w:tc>
        <w:tc>
          <w:tcPr>
            <w:tcW w:w="6096" w:type="dxa"/>
          </w:tcPr>
          <w:p w14:paraId="143E235C" w14:textId="77777777" w:rsidR="00940027" w:rsidRDefault="00940027">
            <w:pPr>
              <w:pStyle w:val="OtherTableBody"/>
            </w:pPr>
            <w:r>
              <w:t>Transaction Type</w:t>
            </w:r>
          </w:p>
        </w:tc>
        <w:tc>
          <w:tcPr>
            <w:tcW w:w="1133" w:type="dxa"/>
          </w:tcPr>
          <w:p w14:paraId="2EDF2A75" w14:textId="77777777" w:rsidR="00940027" w:rsidRDefault="00940027">
            <w:pPr>
              <w:pStyle w:val="OtherTableBody"/>
            </w:pPr>
            <w:r>
              <w:t>6.5.1.6</w:t>
            </w:r>
          </w:p>
        </w:tc>
      </w:tr>
      <w:tr w:rsidR="00940027" w14:paraId="4411663F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C56FC3C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1017758C" w14:textId="77777777" w:rsidR="00940027" w:rsidRDefault="00940027">
            <w:pPr>
              <w:pStyle w:val="OtherTableBody"/>
            </w:pPr>
            <w:r>
              <w:t>0110</w:t>
            </w:r>
          </w:p>
        </w:tc>
        <w:tc>
          <w:tcPr>
            <w:tcW w:w="6096" w:type="dxa"/>
          </w:tcPr>
          <w:p w14:paraId="6F0536FA" w14:textId="77777777" w:rsidR="00940027" w:rsidRDefault="00940027">
            <w:pPr>
              <w:pStyle w:val="OtherTableBody"/>
            </w:pPr>
            <w:r>
              <w:t>Transfer to Bad Debt Code</w:t>
            </w:r>
          </w:p>
        </w:tc>
        <w:tc>
          <w:tcPr>
            <w:tcW w:w="1133" w:type="dxa"/>
          </w:tcPr>
          <w:p w14:paraId="361AFAB9" w14:textId="77777777" w:rsidR="00940027" w:rsidRDefault="00940027">
            <w:pPr>
              <w:pStyle w:val="OtherTableBody"/>
            </w:pPr>
            <w:r>
              <w:t>3.4.3.29</w:t>
            </w:r>
          </w:p>
        </w:tc>
      </w:tr>
      <w:tr w:rsidR="00940027" w14:paraId="68377F9D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A8C4CF6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23715D8C" w14:textId="77777777" w:rsidR="00940027" w:rsidRDefault="00940027">
            <w:pPr>
              <w:pStyle w:val="OtherTableBody"/>
            </w:pPr>
            <w:r>
              <w:t>0514</w:t>
            </w:r>
          </w:p>
        </w:tc>
        <w:tc>
          <w:tcPr>
            <w:tcW w:w="6096" w:type="dxa"/>
          </w:tcPr>
          <w:p w14:paraId="4F1E9814" w14:textId="77777777" w:rsidR="00940027" w:rsidRDefault="00940027">
            <w:pPr>
              <w:pStyle w:val="OtherTableBody"/>
            </w:pPr>
            <w:r>
              <w:t>Transfusion Adverse Reaction</w:t>
            </w:r>
          </w:p>
        </w:tc>
        <w:tc>
          <w:tcPr>
            <w:tcW w:w="1133" w:type="dxa"/>
          </w:tcPr>
          <w:p w14:paraId="63BD1766" w14:textId="77777777" w:rsidR="00940027" w:rsidRDefault="00940027">
            <w:pPr>
              <w:pStyle w:val="OtherTableBody"/>
            </w:pPr>
            <w:r>
              <w:t>4.21.3.18</w:t>
            </w:r>
          </w:p>
        </w:tc>
      </w:tr>
      <w:tr w:rsidR="00940027" w14:paraId="510890BA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427A8E4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7086FA28" w14:textId="77777777" w:rsidR="00940027" w:rsidRDefault="00940027">
            <w:pPr>
              <w:pStyle w:val="OtherTableBody"/>
            </w:pPr>
            <w:r>
              <w:t>0515</w:t>
            </w:r>
          </w:p>
        </w:tc>
        <w:tc>
          <w:tcPr>
            <w:tcW w:w="6096" w:type="dxa"/>
          </w:tcPr>
          <w:p w14:paraId="0537CDBE" w14:textId="77777777" w:rsidR="00940027" w:rsidRDefault="00940027">
            <w:pPr>
              <w:pStyle w:val="OtherTableBody"/>
            </w:pPr>
            <w:r>
              <w:t>Transfusion Interrupted Reason</w:t>
            </w:r>
          </w:p>
        </w:tc>
        <w:tc>
          <w:tcPr>
            <w:tcW w:w="1133" w:type="dxa"/>
          </w:tcPr>
          <w:p w14:paraId="48DC9337" w14:textId="77777777" w:rsidR="00940027" w:rsidRDefault="00940027">
            <w:pPr>
              <w:pStyle w:val="OtherTableBody"/>
            </w:pPr>
            <w:r>
              <w:t>4.21.3.19</w:t>
            </w:r>
          </w:p>
        </w:tc>
      </w:tr>
      <w:tr w:rsidR="00940027" w14:paraId="3B900C10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0A5110D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678C059F" w14:textId="77777777" w:rsidR="00940027" w:rsidRDefault="00940027">
            <w:pPr>
              <w:pStyle w:val="OtherTableBody"/>
            </w:pPr>
            <w:r>
              <w:t>0224</w:t>
            </w:r>
          </w:p>
        </w:tc>
        <w:tc>
          <w:tcPr>
            <w:tcW w:w="6096" w:type="dxa"/>
          </w:tcPr>
          <w:p w14:paraId="01C0A62B" w14:textId="77777777" w:rsidR="00940027" w:rsidRDefault="00940027">
            <w:pPr>
              <w:pStyle w:val="OtherTableBody"/>
            </w:pPr>
            <w:r>
              <w:t>Transport Arranged</w:t>
            </w:r>
          </w:p>
        </w:tc>
        <w:tc>
          <w:tcPr>
            <w:tcW w:w="1133" w:type="dxa"/>
          </w:tcPr>
          <w:p w14:paraId="56B36755" w14:textId="77777777" w:rsidR="00940027" w:rsidRDefault="00940027">
            <w:pPr>
              <w:pStyle w:val="OtherTableBody"/>
            </w:pPr>
            <w:r>
              <w:t>4.5.3.41</w:t>
            </w:r>
          </w:p>
        </w:tc>
      </w:tr>
      <w:tr w:rsidR="00940027" w14:paraId="200303B9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02B86AD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40DA4B8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0124</w:t>
            </w:r>
          </w:p>
        </w:tc>
        <w:tc>
          <w:tcPr>
            <w:tcW w:w="6096" w:type="dxa"/>
          </w:tcPr>
          <w:p w14:paraId="11913C9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Transportation Mode</w:t>
            </w:r>
          </w:p>
        </w:tc>
        <w:tc>
          <w:tcPr>
            <w:tcW w:w="1133" w:type="dxa"/>
          </w:tcPr>
          <w:p w14:paraId="0BCF051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4.5.3.30</w:t>
            </w:r>
          </w:p>
        </w:tc>
      </w:tr>
      <w:tr w:rsidR="00940027" w14:paraId="2BD9D82E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EB284C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850" w:type="dxa"/>
          </w:tcPr>
          <w:p w14:paraId="119DC04F" w14:textId="77777777" w:rsidR="00940027" w:rsidRDefault="00940027">
            <w:pPr>
              <w:pStyle w:val="OtherTableBody"/>
            </w:pPr>
            <w:r>
              <w:t>0379</w:t>
            </w:r>
          </w:p>
        </w:tc>
        <w:tc>
          <w:tcPr>
            <w:tcW w:w="6096" w:type="dxa"/>
          </w:tcPr>
          <w:p w14:paraId="6BE758A2" w14:textId="77777777" w:rsidR="00940027" w:rsidRDefault="00940027">
            <w:pPr>
              <w:pStyle w:val="OtherTableBody"/>
            </w:pPr>
            <w:r>
              <w:t>Tray type</w:t>
            </w:r>
          </w:p>
        </w:tc>
        <w:tc>
          <w:tcPr>
            <w:tcW w:w="1133" w:type="dxa"/>
          </w:tcPr>
          <w:p w14:paraId="25403910" w14:textId="77777777" w:rsidR="00940027" w:rsidRDefault="00940027">
            <w:pPr>
              <w:pStyle w:val="OtherTableBody"/>
            </w:pPr>
            <w:r>
              <w:t>13.4.3.12</w:t>
            </w:r>
          </w:p>
        </w:tc>
      </w:tr>
      <w:tr w:rsidR="00940027" w14:paraId="3E84C72A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F472D7B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48A8C08B" w14:textId="77777777" w:rsidR="00940027" w:rsidRDefault="00940027">
            <w:pPr>
              <w:pStyle w:val="OtherTableBody"/>
            </w:pPr>
            <w:r>
              <w:t>0160</w:t>
            </w:r>
          </w:p>
        </w:tc>
        <w:tc>
          <w:tcPr>
            <w:tcW w:w="6096" w:type="dxa"/>
          </w:tcPr>
          <w:p w14:paraId="0CEF6DD0" w14:textId="77777777" w:rsidR="00940027" w:rsidRDefault="00940027">
            <w:pPr>
              <w:pStyle w:val="OtherTableBody"/>
            </w:pPr>
            <w:r>
              <w:t>Tray Type</w:t>
            </w:r>
          </w:p>
        </w:tc>
        <w:tc>
          <w:tcPr>
            <w:tcW w:w="1133" w:type="dxa"/>
          </w:tcPr>
          <w:p w14:paraId="58548BD1" w14:textId="77777777" w:rsidR="00940027" w:rsidRDefault="00940027">
            <w:pPr>
              <w:pStyle w:val="OtherTableBody"/>
            </w:pPr>
            <w:r>
              <w:t>4.8.2.1</w:t>
            </w:r>
          </w:p>
        </w:tc>
      </w:tr>
      <w:tr w:rsidR="00940027" w14:paraId="30330A00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06D961DD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5C8C1953" w14:textId="77777777" w:rsidR="00940027" w:rsidRDefault="00940027">
            <w:pPr>
              <w:pStyle w:val="OtherTableBody"/>
            </w:pPr>
            <w:r>
              <w:t>0373</w:t>
            </w:r>
          </w:p>
        </w:tc>
        <w:tc>
          <w:tcPr>
            <w:tcW w:w="6096" w:type="dxa"/>
          </w:tcPr>
          <w:p w14:paraId="05B46E48" w14:textId="77777777" w:rsidR="00940027" w:rsidRDefault="00940027">
            <w:pPr>
              <w:pStyle w:val="OtherTableBody"/>
            </w:pPr>
            <w:r>
              <w:t>Treatment</w:t>
            </w:r>
          </w:p>
        </w:tc>
        <w:tc>
          <w:tcPr>
            <w:tcW w:w="1133" w:type="dxa"/>
          </w:tcPr>
          <w:p w14:paraId="75F76D8F" w14:textId="77777777" w:rsidR="00940027" w:rsidRDefault="00940027">
            <w:pPr>
              <w:pStyle w:val="OtherTableBody"/>
            </w:pPr>
            <w:r>
              <w:t>13.4.3.30</w:t>
            </w:r>
          </w:p>
        </w:tc>
      </w:tr>
      <w:tr w:rsidR="00940027" w14:paraId="7F2AFDEC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1137000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51BC8D36" w14:textId="77777777" w:rsidR="00940027" w:rsidRDefault="00940027">
            <w:pPr>
              <w:pStyle w:val="OtherTableBody"/>
            </w:pPr>
            <w:r>
              <w:t>0422</w:t>
            </w:r>
          </w:p>
        </w:tc>
        <w:tc>
          <w:tcPr>
            <w:tcW w:w="6096" w:type="dxa"/>
          </w:tcPr>
          <w:p w14:paraId="498228F5" w14:textId="77777777" w:rsidR="00940027" w:rsidRDefault="00940027">
            <w:pPr>
              <w:pStyle w:val="OtherTableBody"/>
            </w:pPr>
            <w:r>
              <w:t>Triage Code</w:t>
            </w:r>
          </w:p>
        </w:tc>
        <w:tc>
          <w:tcPr>
            <w:tcW w:w="1133" w:type="dxa"/>
          </w:tcPr>
          <w:p w14:paraId="216A1EC4" w14:textId="77777777" w:rsidR="00940027" w:rsidRDefault="00940027">
            <w:pPr>
              <w:pStyle w:val="OtherTableBody"/>
            </w:pPr>
            <w:r>
              <w:t>6.5.12.6</w:t>
            </w:r>
          </w:p>
        </w:tc>
      </w:tr>
      <w:tr w:rsidR="00940027" w14:paraId="27040149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F5C33D5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7F3D37D5" w14:textId="77777777" w:rsidR="00940027" w:rsidRDefault="00940027">
            <w:pPr>
              <w:pStyle w:val="OtherTableBody"/>
            </w:pPr>
            <w:r>
              <w:t>0098</w:t>
            </w:r>
          </w:p>
        </w:tc>
        <w:tc>
          <w:tcPr>
            <w:tcW w:w="6096" w:type="dxa"/>
          </w:tcPr>
          <w:p w14:paraId="6A93F531" w14:textId="77777777" w:rsidR="00940027" w:rsidRDefault="00940027">
            <w:pPr>
              <w:pStyle w:val="OtherTableBody"/>
            </w:pPr>
            <w:r>
              <w:t>Type of Agreement</w:t>
            </w:r>
          </w:p>
        </w:tc>
        <w:tc>
          <w:tcPr>
            <w:tcW w:w="1133" w:type="dxa"/>
          </w:tcPr>
          <w:p w14:paraId="49323ABB" w14:textId="77777777" w:rsidR="00940027" w:rsidRDefault="00940027">
            <w:pPr>
              <w:pStyle w:val="OtherTableBody"/>
            </w:pPr>
            <w:r>
              <w:t>6.5.6.31</w:t>
            </w:r>
          </w:p>
        </w:tc>
      </w:tr>
      <w:tr w:rsidR="00940027" w14:paraId="06D44AF2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5FB20FD4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4D162EB4" w14:textId="77777777" w:rsidR="00940027" w:rsidRDefault="00940027">
            <w:pPr>
              <w:pStyle w:val="OtherTableBody"/>
            </w:pPr>
            <w:r>
              <w:t>0455</w:t>
            </w:r>
          </w:p>
        </w:tc>
        <w:tc>
          <w:tcPr>
            <w:tcW w:w="6096" w:type="dxa"/>
          </w:tcPr>
          <w:p w14:paraId="670A7E70" w14:textId="77777777" w:rsidR="00940027" w:rsidRDefault="00940027">
            <w:pPr>
              <w:pStyle w:val="OtherTableBody"/>
            </w:pPr>
            <w:r>
              <w:t>Type of Bill Code</w:t>
            </w:r>
          </w:p>
        </w:tc>
        <w:tc>
          <w:tcPr>
            <w:tcW w:w="1133" w:type="dxa"/>
          </w:tcPr>
          <w:p w14:paraId="18A180BB" w14:textId="77777777" w:rsidR="00940027" w:rsidRDefault="00940027">
            <w:pPr>
              <w:pStyle w:val="OtherTableBody"/>
            </w:pPr>
            <w:r>
              <w:t>6.5.15.1</w:t>
            </w:r>
          </w:p>
        </w:tc>
      </w:tr>
      <w:tr w:rsidR="00940027" w14:paraId="65D55F51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194BE48F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0F8BEFBC" w14:textId="77777777" w:rsidR="00940027" w:rsidRDefault="00940027">
            <w:pPr>
              <w:pStyle w:val="OtherTableBody"/>
            </w:pPr>
            <w:r>
              <w:t>0191</w:t>
            </w:r>
          </w:p>
        </w:tc>
        <w:tc>
          <w:tcPr>
            <w:tcW w:w="6096" w:type="dxa"/>
          </w:tcPr>
          <w:p w14:paraId="0678B21A" w14:textId="77777777" w:rsidR="00940027" w:rsidRDefault="00940027">
            <w:pPr>
              <w:pStyle w:val="OtherTableBody"/>
            </w:pPr>
            <w:r>
              <w:t>Type of referenced data</w:t>
            </w:r>
          </w:p>
        </w:tc>
        <w:tc>
          <w:tcPr>
            <w:tcW w:w="1133" w:type="dxa"/>
          </w:tcPr>
          <w:p w14:paraId="5F5548C4" w14:textId="77777777" w:rsidR="00940027" w:rsidRDefault="00940027">
            <w:pPr>
              <w:pStyle w:val="OtherTableBody"/>
            </w:pPr>
            <w:r>
              <w:t>9.6.1.3</w:t>
            </w:r>
          </w:p>
        </w:tc>
      </w:tr>
      <w:tr w:rsidR="00940027" w14:paraId="1674DD58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5B697A4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08E45A07" w14:textId="77777777" w:rsidR="00940027" w:rsidRDefault="00940027">
            <w:pPr>
              <w:pStyle w:val="OtherTableBody"/>
            </w:pPr>
            <w:r>
              <w:t>0414</w:t>
            </w:r>
          </w:p>
        </w:tc>
        <w:tc>
          <w:tcPr>
            <w:tcW w:w="6096" w:type="dxa"/>
          </w:tcPr>
          <w:p w14:paraId="3B5E8427" w14:textId="77777777" w:rsidR="00940027" w:rsidRDefault="00940027">
            <w:pPr>
              <w:pStyle w:val="OtherTableBody"/>
            </w:pPr>
            <w:r>
              <w:t>Units of Time</w:t>
            </w:r>
          </w:p>
        </w:tc>
        <w:tc>
          <w:tcPr>
            <w:tcW w:w="1133" w:type="dxa"/>
          </w:tcPr>
          <w:p w14:paraId="34009C31" w14:textId="77777777" w:rsidR="00940027" w:rsidRDefault="00940027">
            <w:pPr>
              <w:pStyle w:val="OtherTableBody"/>
            </w:pPr>
            <w:r>
              <w:t>8.8.14.16</w:t>
            </w:r>
          </w:p>
        </w:tc>
      </w:tr>
      <w:tr w:rsidR="00940027" w14:paraId="22308A36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1C5C2EC5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177AFF14" w14:textId="77777777" w:rsidR="00940027" w:rsidRDefault="00940027">
            <w:pPr>
              <w:pStyle w:val="OtherTableBody"/>
            </w:pPr>
            <w:r>
              <w:t>0301</w:t>
            </w:r>
          </w:p>
        </w:tc>
        <w:tc>
          <w:tcPr>
            <w:tcW w:w="6096" w:type="dxa"/>
          </w:tcPr>
          <w:p w14:paraId="64986EFE" w14:textId="77777777" w:rsidR="00940027" w:rsidRDefault="00940027">
            <w:pPr>
              <w:pStyle w:val="OtherTableBody"/>
            </w:pPr>
            <w:r>
              <w:t>Universal ID type</w:t>
            </w:r>
          </w:p>
        </w:tc>
        <w:tc>
          <w:tcPr>
            <w:tcW w:w="1133" w:type="dxa"/>
          </w:tcPr>
          <w:p w14:paraId="46E6E01D" w14:textId="77777777" w:rsidR="00940027" w:rsidRDefault="00940027">
            <w:pPr>
              <w:pStyle w:val="OtherTableBody"/>
            </w:pPr>
            <w:r>
              <w:t>2.A.33.4</w:t>
            </w:r>
          </w:p>
        </w:tc>
      </w:tr>
      <w:tr w:rsidR="00940027" w14:paraId="39877B14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B32ECA5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2BAD442B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6096" w:type="dxa"/>
          </w:tcPr>
          <w:p w14:paraId="311CF160" w14:textId="77777777" w:rsidR="00940027" w:rsidRDefault="00940027">
            <w:pPr>
              <w:pStyle w:val="OtherTableBody"/>
            </w:pPr>
            <w:r>
              <w:t>Vaccines administered (code = CVX)(parenteral, unless oral is noted)</w:t>
            </w:r>
          </w:p>
        </w:tc>
        <w:tc>
          <w:tcPr>
            <w:tcW w:w="1133" w:type="dxa"/>
          </w:tcPr>
          <w:p w14:paraId="3E64BBD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4.23.2</w:t>
            </w:r>
          </w:p>
        </w:tc>
      </w:tr>
      <w:tr w:rsidR="00940027" w14:paraId="55A38E8B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1D8982C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HL7</w:t>
            </w:r>
          </w:p>
        </w:tc>
        <w:tc>
          <w:tcPr>
            <w:tcW w:w="850" w:type="dxa"/>
          </w:tcPr>
          <w:p w14:paraId="3F6B2EA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0153</w:t>
            </w:r>
          </w:p>
        </w:tc>
        <w:tc>
          <w:tcPr>
            <w:tcW w:w="6096" w:type="dxa"/>
          </w:tcPr>
          <w:p w14:paraId="0DE9FAD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Value code</w:t>
            </w:r>
          </w:p>
        </w:tc>
        <w:tc>
          <w:tcPr>
            <w:tcW w:w="1133" w:type="dxa"/>
          </w:tcPr>
          <w:p w14:paraId="6448BDBB" w14:textId="77777777" w:rsidR="00940027" w:rsidRDefault="00940027">
            <w:pPr>
              <w:pStyle w:val="OtherTableBody"/>
            </w:pPr>
            <w:r>
              <w:t>2.A.79.1</w:t>
            </w:r>
          </w:p>
        </w:tc>
      </w:tr>
      <w:tr w:rsidR="00940027" w14:paraId="1E15EFE4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EA03BA4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641CF7EA" w14:textId="77777777" w:rsidR="00940027" w:rsidRDefault="00940027">
            <w:pPr>
              <w:pStyle w:val="OtherTableBody"/>
            </w:pPr>
            <w:r>
              <w:t>0125</w:t>
            </w:r>
          </w:p>
        </w:tc>
        <w:tc>
          <w:tcPr>
            <w:tcW w:w="6096" w:type="dxa"/>
          </w:tcPr>
          <w:p w14:paraId="465FB73B" w14:textId="77777777" w:rsidR="00940027" w:rsidRDefault="00940027">
            <w:pPr>
              <w:pStyle w:val="OtherTableBody"/>
            </w:pPr>
            <w:r>
              <w:t>Value type</w:t>
            </w:r>
          </w:p>
        </w:tc>
        <w:tc>
          <w:tcPr>
            <w:tcW w:w="1133" w:type="dxa"/>
          </w:tcPr>
          <w:p w14:paraId="61052980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7.4.2.2</w:t>
            </w:r>
          </w:p>
        </w:tc>
      </w:tr>
      <w:tr w:rsidR="00940027" w14:paraId="57AB755E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AA0AFE1" w14:textId="77777777" w:rsidR="00940027" w:rsidRDefault="00940027">
            <w:pPr>
              <w:pStyle w:val="OtherTableBody"/>
              <w:jc w:val="center"/>
              <w:rPr>
                <w:lang w:val="de-DE"/>
              </w:rPr>
            </w:pPr>
            <w:r>
              <w:rPr>
                <w:lang w:val="de-DE"/>
              </w:rPr>
              <w:t>HL7</w:t>
            </w:r>
          </w:p>
        </w:tc>
        <w:tc>
          <w:tcPr>
            <w:tcW w:w="850" w:type="dxa"/>
          </w:tcPr>
          <w:p w14:paraId="11883178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0104</w:t>
            </w:r>
          </w:p>
        </w:tc>
        <w:tc>
          <w:tcPr>
            <w:tcW w:w="6096" w:type="dxa"/>
          </w:tcPr>
          <w:p w14:paraId="30DE7D32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Version ID</w:t>
            </w:r>
          </w:p>
        </w:tc>
        <w:tc>
          <w:tcPr>
            <w:tcW w:w="1133" w:type="dxa"/>
          </w:tcPr>
          <w:p w14:paraId="6275AE45" w14:textId="77777777" w:rsidR="00940027" w:rsidRDefault="00940027">
            <w:pPr>
              <w:pStyle w:val="OtherTableBody"/>
            </w:pPr>
            <w:r>
              <w:t>2.15.9.12</w:t>
            </w:r>
          </w:p>
        </w:tc>
      </w:tr>
      <w:tr w:rsidR="00940027" w14:paraId="55650ABA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7C26AFE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288F75EE" w14:textId="77777777" w:rsidR="00940027" w:rsidRDefault="00940027">
            <w:pPr>
              <w:pStyle w:val="OtherTableBody"/>
            </w:pPr>
            <w:r>
              <w:t>0172</w:t>
            </w:r>
          </w:p>
        </w:tc>
        <w:tc>
          <w:tcPr>
            <w:tcW w:w="6096" w:type="dxa"/>
          </w:tcPr>
          <w:p w14:paraId="22ABF544" w14:textId="77777777" w:rsidR="00940027" w:rsidRDefault="00940027">
            <w:pPr>
              <w:pStyle w:val="OtherTableBody"/>
            </w:pPr>
            <w:r>
              <w:t>Veterans Military Status</w:t>
            </w:r>
          </w:p>
        </w:tc>
        <w:tc>
          <w:tcPr>
            <w:tcW w:w="1133" w:type="dxa"/>
          </w:tcPr>
          <w:p w14:paraId="39ED0852" w14:textId="77777777" w:rsidR="00940027" w:rsidRDefault="00940027">
            <w:pPr>
              <w:pStyle w:val="OtherTableBody"/>
            </w:pPr>
            <w:r>
              <w:t>3.4.2.27</w:t>
            </w:r>
          </w:p>
        </w:tc>
      </w:tr>
      <w:tr w:rsidR="00940027" w14:paraId="0414D242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05972B7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22929499" w14:textId="77777777" w:rsidR="00940027" w:rsidRDefault="00940027">
            <w:pPr>
              <w:pStyle w:val="OtherTableBody"/>
            </w:pPr>
            <w:r>
              <w:t>0099</w:t>
            </w:r>
          </w:p>
        </w:tc>
        <w:tc>
          <w:tcPr>
            <w:tcW w:w="6096" w:type="dxa"/>
          </w:tcPr>
          <w:p w14:paraId="6C5B7B4F" w14:textId="77777777" w:rsidR="00940027" w:rsidRDefault="00940027">
            <w:pPr>
              <w:pStyle w:val="OtherTableBody"/>
            </w:pPr>
            <w:r>
              <w:t>VIP Indicator</w:t>
            </w:r>
          </w:p>
        </w:tc>
        <w:tc>
          <w:tcPr>
            <w:tcW w:w="1133" w:type="dxa"/>
          </w:tcPr>
          <w:p w14:paraId="0C967BB7" w14:textId="77777777" w:rsidR="00940027" w:rsidRDefault="00940027">
            <w:pPr>
              <w:pStyle w:val="OtherTableBody"/>
            </w:pPr>
            <w:r>
              <w:t>3.4.3.16</w:t>
            </w:r>
          </w:p>
        </w:tc>
      </w:tr>
      <w:tr w:rsidR="00940027" w14:paraId="3DB4F9B4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2DD2D8FD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0CDB1F6E" w14:textId="77777777" w:rsidR="00940027" w:rsidRDefault="00940027">
            <w:pPr>
              <w:pStyle w:val="OtherTableBody"/>
            </w:pPr>
            <w:r>
              <w:t>0326</w:t>
            </w:r>
          </w:p>
        </w:tc>
        <w:tc>
          <w:tcPr>
            <w:tcW w:w="6096" w:type="dxa"/>
          </w:tcPr>
          <w:p w14:paraId="4D51774E" w14:textId="77777777" w:rsidR="00940027" w:rsidRDefault="00940027">
            <w:pPr>
              <w:pStyle w:val="OtherTableBody"/>
            </w:pPr>
            <w:r>
              <w:t>Visit Indicator</w:t>
            </w:r>
          </w:p>
        </w:tc>
        <w:tc>
          <w:tcPr>
            <w:tcW w:w="1133" w:type="dxa"/>
          </w:tcPr>
          <w:p w14:paraId="495ADBF4" w14:textId="77777777" w:rsidR="00940027" w:rsidRDefault="00940027">
            <w:pPr>
              <w:pStyle w:val="OtherTableBody"/>
            </w:pPr>
            <w:r>
              <w:t>3.4.3.51</w:t>
            </w:r>
          </w:p>
        </w:tc>
      </w:tr>
      <w:tr w:rsidR="00940027" w14:paraId="0AEA0899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62DC54F7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39B47B1F" w14:textId="77777777" w:rsidR="00940027" w:rsidRDefault="00940027">
            <w:pPr>
              <w:pStyle w:val="OtherTableBody"/>
            </w:pPr>
            <w:r>
              <w:t>0217</w:t>
            </w:r>
          </w:p>
        </w:tc>
        <w:tc>
          <w:tcPr>
            <w:tcW w:w="6096" w:type="dxa"/>
          </w:tcPr>
          <w:p w14:paraId="5BE4239C" w14:textId="77777777" w:rsidR="00940027" w:rsidRDefault="00940027">
            <w:pPr>
              <w:pStyle w:val="OtherTableBody"/>
            </w:pPr>
            <w:r>
              <w:t>Visit Priority Code</w:t>
            </w:r>
          </w:p>
        </w:tc>
        <w:tc>
          <w:tcPr>
            <w:tcW w:w="1133" w:type="dxa"/>
          </w:tcPr>
          <w:p w14:paraId="5A36FF39" w14:textId="77777777" w:rsidR="00940027" w:rsidRDefault="00940027">
            <w:pPr>
              <w:pStyle w:val="OtherTableBody"/>
            </w:pPr>
            <w:r>
              <w:t>3.4.4.25</w:t>
            </w:r>
          </w:p>
        </w:tc>
      </w:tr>
      <w:tr w:rsidR="00940027" w14:paraId="784F6A4D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F5895B8" w14:textId="77777777" w:rsidR="00940027" w:rsidRDefault="00940027">
            <w:pPr>
              <w:pStyle w:val="OtherTableBody"/>
              <w:jc w:val="center"/>
            </w:pPr>
            <w:r>
              <w:t>User</w:t>
            </w:r>
          </w:p>
        </w:tc>
        <w:tc>
          <w:tcPr>
            <w:tcW w:w="850" w:type="dxa"/>
          </w:tcPr>
          <w:p w14:paraId="1474A045" w14:textId="77777777" w:rsidR="00940027" w:rsidRDefault="00940027">
            <w:pPr>
              <w:pStyle w:val="OtherTableBody"/>
            </w:pPr>
            <w:r>
              <w:t>0130</w:t>
            </w:r>
          </w:p>
        </w:tc>
        <w:tc>
          <w:tcPr>
            <w:tcW w:w="6096" w:type="dxa"/>
          </w:tcPr>
          <w:p w14:paraId="5935242C" w14:textId="77777777" w:rsidR="00940027" w:rsidRDefault="00940027">
            <w:pPr>
              <w:pStyle w:val="OtherTableBody"/>
            </w:pPr>
            <w:r>
              <w:t>Visit User Code</w:t>
            </w:r>
          </w:p>
        </w:tc>
        <w:tc>
          <w:tcPr>
            <w:tcW w:w="1133" w:type="dxa"/>
          </w:tcPr>
          <w:p w14:paraId="66B99329" w14:textId="77777777" w:rsidR="00940027" w:rsidRDefault="00940027">
            <w:pPr>
              <w:pStyle w:val="OtherTableBody"/>
            </w:pPr>
            <w:r>
              <w:t>3.4.4.7</w:t>
            </w:r>
          </w:p>
        </w:tc>
      </w:tr>
      <w:tr w:rsidR="00940027" w14:paraId="3305758C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19AE0715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445274E3" w14:textId="77777777" w:rsidR="00940027" w:rsidRDefault="00940027">
            <w:pPr>
              <w:pStyle w:val="OtherTableBody"/>
            </w:pPr>
            <w:r>
              <w:t>0048</w:t>
            </w:r>
          </w:p>
        </w:tc>
        <w:tc>
          <w:tcPr>
            <w:tcW w:w="6096" w:type="dxa"/>
          </w:tcPr>
          <w:p w14:paraId="2A5B1483" w14:textId="77777777" w:rsidR="00940027" w:rsidRDefault="00940027">
            <w:pPr>
              <w:pStyle w:val="OtherTableBody"/>
            </w:pPr>
            <w:r>
              <w:t>What subject filter</w:t>
            </w:r>
          </w:p>
        </w:tc>
        <w:tc>
          <w:tcPr>
            <w:tcW w:w="1133" w:type="dxa"/>
          </w:tcPr>
          <w:p w14:paraId="032EBC96" w14:textId="77777777" w:rsidR="00940027" w:rsidRDefault="00940027">
            <w:pPr>
              <w:pStyle w:val="OtherTableBody"/>
            </w:pPr>
            <w:r>
              <w:t>5.10.5.4.9</w:t>
            </w:r>
          </w:p>
        </w:tc>
      </w:tr>
      <w:tr w:rsidR="00940027" w14:paraId="30C92C42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737B5865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5DFB180C" w14:textId="77777777" w:rsidR="00940027" w:rsidRDefault="00940027">
            <w:pPr>
              <w:pStyle w:val="OtherTableBody"/>
            </w:pPr>
            <w:r>
              <w:t>0156</w:t>
            </w:r>
          </w:p>
        </w:tc>
        <w:tc>
          <w:tcPr>
            <w:tcW w:w="6096" w:type="dxa"/>
          </w:tcPr>
          <w:p w14:paraId="04D659DB" w14:textId="77777777" w:rsidR="00940027" w:rsidRDefault="00940027">
            <w:pPr>
              <w:pStyle w:val="OtherTableBody"/>
            </w:pPr>
            <w:r>
              <w:t>Which date/time qualifier</w:t>
            </w:r>
          </w:p>
        </w:tc>
        <w:tc>
          <w:tcPr>
            <w:tcW w:w="1133" w:type="dxa"/>
          </w:tcPr>
          <w:p w14:paraId="2E41E3B4" w14:textId="77777777" w:rsidR="00940027" w:rsidRDefault="00940027">
            <w:pPr>
              <w:pStyle w:val="OtherTableBody"/>
            </w:pPr>
            <w:r>
              <w:t>5.10.5.5.6</w:t>
            </w:r>
          </w:p>
        </w:tc>
      </w:tr>
      <w:tr w:rsidR="00940027" w14:paraId="298A770D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0B3BED6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7AACEFEE" w14:textId="77777777" w:rsidR="00940027" w:rsidRDefault="00940027">
            <w:pPr>
              <w:pStyle w:val="OtherTableBody"/>
            </w:pPr>
            <w:r>
              <w:t>0157</w:t>
            </w:r>
          </w:p>
        </w:tc>
        <w:tc>
          <w:tcPr>
            <w:tcW w:w="6096" w:type="dxa"/>
          </w:tcPr>
          <w:p w14:paraId="577D75A5" w14:textId="77777777" w:rsidR="00940027" w:rsidRDefault="00940027">
            <w:pPr>
              <w:pStyle w:val="OtherTableBody"/>
            </w:pPr>
            <w:r>
              <w:t>Which date/time status qualifier</w:t>
            </w:r>
          </w:p>
        </w:tc>
        <w:tc>
          <w:tcPr>
            <w:tcW w:w="1133" w:type="dxa"/>
          </w:tcPr>
          <w:p w14:paraId="03172246" w14:textId="77777777" w:rsidR="00940027" w:rsidRDefault="00940027">
            <w:pPr>
              <w:pStyle w:val="OtherTableBody"/>
            </w:pPr>
            <w:r>
              <w:t>5.10.5.5.7</w:t>
            </w:r>
          </w:p>
        </w:tc>
      </w:tr>
      <w:tr w:rsidR="00940027" w14:paraId="64F9D9D4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005FA3A" w14:textId="77777777" w:rsidR="00940027" w:rsidRDefault="00940027">
            <w:pPr>
              <w:pStyle w:val="OtherTableBody"/>
              <w:jc w:val="center"/>
            </w:pPr>
            <w:r>
              <w:t>HL7</w:t>
            </w:r>
          </w:p>
        </w:tc>
        <w:tc>
          <w:tcPr>
            <w:tcW w:w="850" w:type="dxa"/>
          </w:tcPr>
          <w:p w14:paraId="405D5F02" w14:textId="77777777" w:rsidR="00940027" w:rsidRDefault="00940027">
            <w:pPr>
              <w:pStyle w:val="OtherTableBody"/>
            </w:pPr>
            <w:r>
              <w:t>0136</w:t>
            </w:r>
          </w:p>
        </w:tc>
        <w:tc>
          <w:tcPr>
            <w:tcW w:w="6096" w:type="dxa"/>
          </w:tcPr>
          <w:p w14:paraId="5912A4B2" w14:textId="77777777" w:rsidR="00940027" w:rsidRDefault="00940027">
            <w:pPr>
              <w:pStyle w:val="OtherTableBody"/>
            </w:pPr>
            <w:r>
              <w:t>Yes/no indicator</w:t>
            </w:r>
          </w:p>
        </w:tc>
        <w:tc>
          <w:tcPr>
            <w:tcW w:w="1133" w:type="dxa"/>
          </w:tcPr>
          <w:p w14:paraId="3B4519C1" w14:textId="77777777" w:rsidR="00940027" w:rsidRDefault="00940027">
            <w:pPr>
              <w:pStyle w:val="OtherTableBody"/>
            </w:pPr>
            <w:r>
              <w:t>2.17.5</w:t>
            </w:r>
          </w:p>
        </w:tc>
      </w:tr>
    </w:tbl>
    <w:p w14:paraId="60267640" w14:textId="77777777" w:rsidR="00940027" w:rsidRDefault="00940027"/>
    <w:p w14:paraId="3E936618" w14:textId="77777777" w:rsidR="00940027" w:rsidRDefault="00940027">
      <w:pPr>
        <w:pStyle w:val="Heading2"/>
      </w:pPr>
      <w:bookmarkStart w:id="5" w:name="_Toc49514779"/>
      <w:r>
        <w:t>HL7 and user-defined tables - numeric sort</w:t>
      </w:r>
      <w:bookmarkEnd w:id="5"/>
      <w:r>
        <w:fldChar w:fldCharType="begin"/>
      </w:r>
      <w:r>
        <w:instrText xml:space="preserve"> XE "HL7 and user-defined tables - numeric sort" </w:instrText>
      </w:r>
      <w:r>
        <w:fldChar w:fldCharType="end"/>
      </w:r>
    </w:p>
    <w:p w14:paraId="37C06F53" w14:textId="77777777" w:rsidR="00940027" w:rsidRDefault="0094002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7"/>
        <w:gridCol w:w="709"/>
        <w:gridCol w:w="2693"/>
        <w:gridCol w:w="1701"/>
        <w:gridCol w:w="3544"/>
      </w:tblGrid>
      <w:tr w:rsidR="00940027" w14:paraId="330672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7" w:type="dxa"/>
            <w:shd w:val="clear" w:color="auto" w:fill="D9D9D9"/>
          </w:tcPr>
          <w:p w14:paraId="6C7B9D5D" w14:textId="77777777" w:rsidR="00940027" w:rsidRDefault="00940027">
            <w:pPr>
              <w:pStyle w:val="OtherTableBody"/>
            </w:pPr>
            <w:r>
              <w:t>Type</w:t>
            </w:r>
          </w:p>
        </w:tc>
        <w:tc>
          <w:tcPr>
            <w:tcW w:w="709" w:type="dxa"/>
            <w:shd w:val="clear" w:color="auto" w:fill="D9D9D9"/>
          </w:tcPr>
          <w:p w14:paraId="5D50ED4C" w14:textId="77777777" w:rsidR="00940027" w:rsidRDefault="00940027">
            <w:pPr>
              <w:pStyle w:val="OtherTableBody"/>
            </w:pPr>
            <w:r>
              <w:t>Table</w:t>
            </w:r>
          </w:p>
        </w:tc>
        <w:tc>
          <w:tcPr>
            <w:tcW w:w="2693" w:type="dxa"/>
            <w:shd w:val="clear" w:color="auto" w:fill="D9D9D9"/>
          </w:tcPr>
          <w:p w14:paraId="04AC67D6" w14:textId="77777777" w:rsidR="00940027" w:rsidRDefault="00940027">
            <w:pPr>
              <w:pStyle w:val="OtherTableBody"/>
            </w:pPr>
            <w:r>
              <w:t>Name</w:t>
            </w:r>
          </w:p>
        </w:tc>
        <w:tc>
          <w:tcPr>
            <w:tcW w:w="1701" w:type="dxa"/>
            <w:shd w:val="clear" w:color="auto" w:fill="D9D9D9"/>
          </w:tcPr>
          <w:p w14:paraId="65182D72" w14:textId="77777777" w:rsidR="00940027" w:rsidRDefault="00940027">
            <w:pPr>
              <w:pStyle w:val="OtherTableBody"/>
            </w:pPr>
            <w:r>
              <w:t>Value</w:t>
            </w:r>
          </w:p>
        </w:tc>
        <w:tc>
          <w:tcPr>
            <w:tcW w:w="3544" w:type="dxa"/>
            <w:shd w:val="clear" w:color="auto" w:fill="D9D9D9"/>
          </w:tcPr>
          <w:p w14:paraId="6B944ACC" w14:textId="77777777" w:rsidR="00940027" w:rsidRDefault="00940027">
            <w:pPr>
              <w:pStyle w:val="OtherTableBody"/>
            </w:pPr>
            <w:r>
              <w:t>Description</w:t>
            </w:r>
          </w:p>
        </w:tc>
      </w:tr>
      <w:tr w:rsidR="00940027" w14:paraId="70FB211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9725532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523B13C3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3F720D4F" w14:textId="77777777" w:rsidR="00940027" w:rsidRDefault="00940027">
            <w:pPr>
              <w:pStyle w:val="OtherTableBody"/>
            </w:pPr>
            <w:r>
              <w:t>Administrative Sex</w:t>
            </w:r>
          </w:p>
        </w:tc>
        <w:tc>
          <w:tcPr>
            <w:tcW w:w="1701" w:type="dxa"/>
          </w:tcPr>
          <w:p w14:paraId="15757801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56896BD8" w14:textId="77777777" w:rsidR="00940027" w:rsidRDefault="00940027">
            <w:pPr>
              <w:pStyle w:val="OtherTableBody"/>
            </w:pPr>
          </w:p>
        </w:tc>
      </w:tr>
      <w:tr w:rsidR="00940027" w14:paraId="4CDEFAC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D32926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8285CA7" w14:textId="77777777" w:rsidR="00940027" w:rsidRDefault="00940027">
            <w:pPr>
              <w:pStyle w:val="OtherTableBody"/>
            </w:pPr>
            <w:r>
              <w:t>0001</w:t>
            </w:r>
          </w:p>
        </w:tc>
        <w:tc>
          <w:tcPr>
            <w:tcW w:w="2693" w:type="dxa"/>
          </w:tcPr>
          <w:p w14:paraId="4F7752A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FAA9E4C" w14:textId="77777777" w:rsidR="00940027" w:rsidRDefault="00940027">
            <w:pPr>
              <w:pStyle w:val="OtherTableBody"/>
            </w:pPr>
            <w:r>
              <w:t>A</w:t>
            </w:r>
          </w:p>
        </w:tc>
        <w:tc>
          <w:tcPr>
            <w:tcW w:w="3544" w:type="dxa"/>
          </w:tcPr>
          <w:p w14:paraId="3F8783FB" w14:textId="77777777" w:rsidR="00940027" w:rsidRDefault="00940027">
            <w:pPr>
              <w:pStyle w:val="OtherTableBody"/>
            </w:pPr>
            <w:r>
              <w:t>Ambiguous</w:t>
            </w:r>
          </w:p>
        </w:tc>
      </w:tr>
      <w:tr w:rsidR="00940027" w14:paraId="6A495F2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1470F1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E1AAFAF" w14:textId="77777777" w:rsidR="00940027" w:rsidRDefault="00940027">
            <w:pPr>
              <w:pStyle w:val="OtherTableBody"/>
            </w:pPr>
            <w:r>
              <w:t>0001</w:t>
            </w:r>
          </w:p>
        </w:tc>
        <w:tc>
          <w:tcPr>
            <w:tcW w:w="2693" w:type="dxa"/>
          </w:tcPr>
          <w:p w14:paraId="20D2AD9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D5AF5C4" w14:textId="77777777" w:rsidR="00940027" w:rsidRDefault="00940027">
            <w:pPr>
              <w:pStyle w:val="OtherTableBody"/>
            </w:pPr>
            <w:r>
              <w:t>F</w:t>
            </w:r>
          </w:p>
        </w:tc>
        <w:tc>
          <w:tcPr>
            <w:tcW w:w="3544" w:type="dxa"/>
          </w:tcPr>
          <w:p w14:paraId="35932D9B" w14:textId="77777777" w:rsidR="00940027" w:rsidRDefault="00940027">
            <w:pPr>
              <w:pStyle w:val="OtherTableBody"/>
            </w:pPr>
            <w:r>
              <w:t>Female</w:t>
            </w:r>
          </w:p>
        </w:tc>
      </w:tr>
      <w:tr w:rsidR="00940027" w14:paraId="4A43341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BD394A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EFAF428" w14:textId="77777777" w:rsidR="00940027" w:rsidRDefault="00940027">
            <w:pPr>
              <w:pStyle w:val="OtherTableBody"/>
            </w:pPr>
            <w:r>
              <w:t>0001</w:t>
            </w:r>
          </w:p>
        </w:tc>
        <w:tc>
          <w:tcPr>
            <w:tcW w:w="2693" w:type="dxa"/>
          </w:tcPr>
          <w:p w14:paraId="1C75776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17362B8" w14:textId="77777777" w:rsidR="00940027" w:rsidRDefault="00940027">
            <w:pPr>
              <w:pStyle w:val="OtherTableBody"/>
            </w:pPr>
            <w:r>
              <w:t>M</w:t>
            </w:r>
          </w:p>
        </w:tc>
        <w:tc>
          <w:tcPr>
            <w:tcW w:w="3544" w:type="dxa"/>
          </w:tcPr>
          <w:p w14:paraId="229F09AF" w14:textId="77777777" w:rsidR="00940027" w:rsidRDefault="00940027">
            <w:pPr>
              <w:pStyle w:val="OtherTableBody"/>
            </w:pPr>
            <w:r>
              <w:t>Male</w:t>
            </w:r>
          </w:p>
        </w:tc>
      </w:tr>
      <w:tr w:rsidR="00940027" w14:paraId="4B48098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F318AE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AAA9D20" w14:textId="77777777" w:rsidR="00940027" w:rsidRDefault="00940027">
            <w:pPr>
              <w:pStyle w:val="OtherTableBody"/>
            </w:pPr>
            <w:r>
              <w:t>0001</w:t>
            </w:r>
          </w:p>
        </w:tc>
        <w:tc>
          <w:tcPr>
            <w:tcW w:w="2693" w:type="dxa"/>
          </w:tcPr>
          <w:p w14:paraId="7E5AD35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D6A1D58" w14:textId="77777777" w:rsidR="00940027" w:rsidRDefault="00940027">
            <w:pPr>
              <w:pStyle w:val="OtherTableBody"/>
            </w:pPr>
            <w:r>
              <w:t>N</w:t>
            </w:r>
          </w:p>
        </w:tc>
        <w:tc>
          <w:tcPr>
            <w:tcW w:w="3544" w:type="dxa"/>
          </w:tcPr>
          <w:p w14:paraId="6AF4C575" w14:textId="77777777" w:rsidR="00940027" w:rsidRDefault="00940027">
            <w:pPr>
              <w:pStyle w:val="OtherTableBody"/>
            </w:pPr>
            <w:r>
              <w:t>Not applicable</w:t>
            </w:r>
          </w:p>
        </w:tc>
      </w:tr>
      <w:tr w:rsidR="00940027" w14:paraId="20ADBC7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5A2227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80FE479" w14:textId="77777777" w:rsidR="00940027" w:rsidRDefault="00940027">
            <w:pPr>
              <w:pStyle w:val="OtherTableBody"/>
            </w:pPr>
            <w:r>
              <w:t>0001</w:t>
            </w:r>
          </w:p>
        </w:tc>
        <w:tc>
          <w:tcPr>
            <w:tcW w:w="2693" w:type="dxa"/>
          </w:tcPr>
          <w:p w14:paraId="74BCE23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D3FB6F8" w14:textId="77777777" w:rsidR="00940027" w:rsidRDefault="00940027">
            <w:pPr>
              <w:pStyle w:val="OtherTableBody"/>
            </w:pPr>
            <w:r>
              <w:t>O</w:t>
            </w:r>
          </w:p>
        </w:tc>
        <w:tc>
          <w:tcPr>
            <w:tcW w:w="3544" w:type="dxa"/>
          </w:tcPr>
          <w:p w14:paraId="605B1126" w14:textId="77777777" w:rsidR="00940027" w:rsidRDefault="00940027">
            <w:pPr>
              <w:pStyle w:val="OtherTableBody"/>
            </w:pPr>
            <w:r>
              <w:t>Other</w:t>
            </w:r>
          </w:p>
        </w:tc>
      </w:tr>
      <w:tr w:rsidR="00940027" w14:paraId="71AB683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423FD0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3AE6FD9" w14:textId="77777777" w:rsidR="00940027" w:rsidRDefault="00940027">
            <w:pPr>
              <w:pStyle w:val="OtherTableBody"/>
            </w:pPr>
            <w:r>
              <w:t>0001</w:t>
            </w:r>
          </w:p>
        </w:tc>
        <w:tc>
          <w:tcPr>
            <w:tcW w:w="2693" w:type="dxa"/>
          </w:tcPr>
          <w:p w14:paraId="4605B92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49D5839" w14:textId="77777777" w:rsidR="00940027" w:rsidRDefault="00940027">
            <w:pPr>
              <w:pStyle w:val="OtherTableBody"/>
            </w:pPr>
            <w:r>
              <w:t>U</w:t>
            </w:r>
          </w:p>
        </w:tc>
        <w:tc>
          <w:tcPr>
            <w:tcW w:w="3544" w:type="dxa"/>
          </w:tcPr>
          <w:p w14:paraId="034E65FE" w14:textId="77777777" w:rsidR="00940027" w:rsidRDefault="00940027">
            <w:pPr>
              <w:pStyle w:val="OtherTableBody"/>
            </w:pPr>
            <w:r>
              <w:t>Unknown</w:t>
            </w:r>
          </w:p>
        </w:tc>
      </w:tr>
      <w:tr w:rsidR="00940027" w14:paraId="64865B7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7CAB105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15F5FAE4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18A6A9CA" w14:textId="77777777" w:rsidR="00940027" w:rsidRDefault="00940027">
            <w:pPr>
              <w:pStyle w:val="OtherTableBody"/>
            </w:pPr>
            <w:r>
              <w:t>Marital Status</w:t>
            </w:r>
          </w:p>
        </w:tc>
        <w:tc>
          <w:tcPr>
            <w:tcW w:w="1701" w:type="dxa"/>
          </w:tcPr>
          <w:p w14:paraId="4CCC5D42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572293A1" w14:textId="77777777" w:rsidR="00940027" w:rsidRDefault="00940027">
            <w:pPr>
              <w:pStyle w:val="OtherTableBody"/>
            </w:pPr>
          </w:p>
        </w:tc>
      </w:tr>
      <w:tr w:rsidR="00940027" w14:paraId="2C5B1D5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1706F4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169B85B" w14:textId="77777777" w:rsidR="00940027" w:rsidRDefault="00940027">
            <w:pPr>
              <w:pStyle w:val="OtherTableBody"/>
            </w:pPr>
            <w:r>
              <w:t>0002</w:t>
            </w:r>
          </w:p>
        </w:tc>
        <w:tc>
          <w:tcPr>
            <w:tcW w:w="2693" w:type="dxa"/>
          </w:tcPr>
          <w:p w14:paraId="6FD2526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2B0F17E" w14:textId="77777777" w:rsidR="00940027" w:rsidRDefault="00940027">
            <w:pPr>
              <w:pStyle w:val="OtherTableBody"/>
            </w:pPr>
            <w:r>
              <w:t>A</w:t>
            </w:r>
          </w:p>
        </w:tc>
        <w:tc>
          <w:tcPr>
            <w:tcW w:w="3544" w:type="dxa"/>
          </w:tcPr>
          <w:p w14:paraId="092D5D26" w14:textId="77777777" w:rsidR="00940027" w:rsidRDefault="00940027">
            <w:pPr>
              <w:pStyle w:val="OtherTableBody"/>
            </w:pPr>
            <w:r>
              <w:t>Separated</w:t>
            </w:r>
          </w:p>
        </w:tc>
      </w:tr>
      <w:tr w:rsidR="00940027" w14:paraId="596B6A5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E81AF0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025901E" w14:textId="77777777" w:rsidR="00940027" w:rsidRDefault="00940027">
            <w:pPr>
              <w:pStyle w:val="OtherTableBody"/>
            </w:pPr>
            <w:r>
              <w:t>0002</w:t>
            </w:r>
          </w:p>
        </w:tc>
        <w:tc>
          <w:tcPr>
            <w:tcW w:w="2693" w:type="dxa"/>
          </w:tcPr>
          <w:p w14:paraId="0C16952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965EE16" w14:textId="77777777" w:rsidR="00940027" w:rsidRDefault="00940027">
            <w:pPr>
              <w:pStyle w:val="OtherTableBody"/>
            </w:pPr>
            <w:r>
              <w:t>B</w:t>
            </w:r>
          </w:p>
        </w:tc>
        <w:tc>
          <w:tcPr>
            <w:tcW w:w="3544" w:type="dxa"/>
          </w:tcPr>
          <w:p w14:paraId="366B9CCE" w14:textId="77777777" w:rsidR="00940027" w:rsidRDefault="00940027">
            <w:pPr>
              <w:pStyle w:val="OtherTableBody"/>
            </w:pPr>
            <w:r>
              <w:t>Unmarried</w:t>
            </w:r>
          </w:p>
        </w:tc>
      </w:tr>
      <w:tr w:rsidR="00940027" w14:paraId="5D26790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8DC88B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F74C166" w14:textId="77777777" w:rsidR="00940027" w:rsidRDefault="00940027">
            <w:pPr>
              <w:pStyle w:val="OtherTableBody"/>
            </w:pPr>
            <w:r>
              <w:t>0002</w:t>
            </w:r>
          </w:p>
        </w:tc>
        <w:tc>
          <w:tcPr>
            <w:tcW w:w="2693" w:type="dxa"/>
          </w:tcPr>
          <w:p w14:paraId="0D2C2A6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2630AFA" w14:textId="77777777" w:rsidR="00940027" w:rsidRDefault="00940027">
            <w:pPr>
              <w:pStyle w:val="OtherTableBody"/>
            </w:pPr>
            <w:r>
              <w:t>C</w:t>
            </w:r>
          </w:p>
        </w:tc>
        <w:tc>
          <w:tcPr>
            <w:tcW w:w="3544" w:type="dxa"/>
          </w:tcPr>
          <w:p w14:paraId="5CA9120E" w14:textId="77777777" w:rsidR="00940027" w:rsidRDefault="00940027">
            <w:pPr>
              <w:pStyle w:val="OtherTableBody"/>
            </w:pPr>
            <w:r>
              <w:t>Common law</w:t>
            </w:r>
          </w:p>
        </w:tc>
      </w:tr>
      <w:tr w:rsidR="00940027" w14:paraId="4CFFC35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7FDE87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2CD19A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0002</w:t>
            </w:r>
          </w:p>
        </w:tc>
        <w:tc>
          <w:tcPr>
            <w:tcW w:w="2693" w:type="dxa"/>
          </w:tcPr>
          <w:p w14:paraId="215D89B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1C77E80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D</w:t>
            </w:r>
          </w:p>
        </w:tc>
        <w:tc>
          <w:tcPr>
            <w:tcW w:w="3544" w:type="dxa"/>
          </w:tcPr>
          <w:p w14:paraId="3F0C114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Divorced</w:t>
            </w:r>
          </w:p>
        </w:tc>
      </w:tr>
      <w:tr w:rsidR="00940027" w14:paraId="5258050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AF66FD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2B2D9FF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0002</w:t>
            </w:r>
          </w:p>
        </w:tc>
        <w:tc>
          <w:tcPr>
            <w:tcW w:w="2693" w:type="dxa"/>
          </w:tcPr>
          <w:p w14:paraId="105F83A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B4B6AB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E</w:t>
            </w:r>
          </w:p>
        </w:tc>
        <w:tc>
          <w:tcPr>
            <w:tcW w:w="3544" w:type="dxa"/>
          </w:tcPr>
          <w:p w14:paraId="574A241B" w14:textId="77777777" w:rsidR="00940027" w:rsidRDefault="00940027">
            <w:pPr>
              <w:pStyle w:val="OtherTableBody"/>
            </w:pPr>
            <w:r>
              <w:t>Legally Separated</w:t>
            </w:r>
          </w:p>
        </w:tc>
      </w:tr>
      <w:tr w:rsidR="00940027" w14:paraId="40D160E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5C6135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ADFFD97" w14:textId="77777777" w:rsidR="00940027" w:rsidRDefault="00940027">
            <w:pPr>
              <w:pStyle w:val="OtherTableBody"/>
            </w:pPr>
            <w:r>
              <w:t>0002</w:t>
            </w:r>
          </w:p>
        </w:tc>
        <w:tc>
          <w:tcPr>
            <w:tcW w:w="2693" w:type="dxa"/>
          </w:tcPr>
          <w:p w14:paraId="2E106AA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6D8C94F" w14:textId="77777777" w:rsidR="00940027" w:rsidRDefault="00940027">
            <w:pPr>
              <w:pStyle w:val="OtherTableBody"/>
            </w:pPr>
            <w:r>
              <w:t>G</w:t>
            </w:r>
          </w:p>
        </w:tc>
        <w:tc>
          <w:tcPr>
            <w:tcW w:w="3544" w:type="dxa"/>
          </w:tcPr>
          <w:p w14:paraId="05AFB578" w14:textId="77777777" w:rsidR="00940027" w:rsidRDefault="00940027">
            <w:pPr>
              <w:pStyle w:val="OtherTableBody"/>
            </w:pPr>
            <w:r>
              <w:t>Living together</w:t>
            </w:r>
          </w:p>
        </w:tc>
      </w:tr>
      <w:tr w:rsidR="00940027" w14:paraId="1E4FFAC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B808E5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DE14718" w14:textId="77777777" w:rsidR="00940027" w:rsidRDefault="00940027">
            <w:pPr>
              <w:pStyle w:val="OtherTableBody"/>
            </w:pPr>
            <w:r>
              <w:t>0002</w:t>
            </w:r>
          </w:p>
        </w:tc>
        <w:tc>
          <w:tcPr>
            <w:tcW w:w="2693" w:type="dxa"/>
          </w:tcPr>
          <w:p w14:paraId="567132F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FBE1ADB" w14:textId="77777777" w:rsidR="00940027" w:rsidRDefault="00940027">
            <w:pPr>
              <w:pStyle w:val="OtherTableBody"/>
            </w:pPr>
            <w:r>
              <w:t>I</w:t>
            </w:r>
          </w:p>
        </w:tc>
        <w:tc>
          <w:tcPr>
            <w:tcW w:w="3544" w:type="dxa"/>
          </w:tcPr>
          <w:p w14:paraId="4B192291" w14:textId="77777777" w:rsidR="00940027" w:rsidRDefault="00940027">
            <w:pPr>
              <w:pStyle w:val="OtherTableBody"/>
            </w:pPr>
            <w:r>
              <w:t>Interlocutory</w:t>
            </w:r>
          </w:p>
        </w:tc>
      </w:tr>
      <w:tr w:rsidR="00940027" w14:paraId="0A97FCA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D557A6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3461C95" w14:textId="77777777" w:rsidR="00940027" w:rsidRDefault="00940027">
            <w:pPr>
              <w:pStyle w:val="OtherTableBody"/>
            </w:pPr>
            <w:r>
              <w:t>0002</w:t>
            </w:r>
          </w:p>
        </w:tc>
        <w:tc>
          <w:tcPr>
            <w:tcW w:w="2693" w:type="dxa"/>
          </w:tcPr>
          <w:p w14:paraId="43C3658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A19FCDA" w14:textId="77777777" w:rsidR="00940027" w:rsidRDefault="00940027">
            <w:pPr>
              <w:pStyle w:val="OtherTableBody"/>
            </w:pPr>
            <w:r>
              <w:t>M</w:t>
            </w:r>
          </w:p>
        </w:tc>
        <w:tc>
          <w:tcPr>
            <w:tcW w:w="3544" w:type="dxa"/>
          </w:tcPr>
          <w:p w14:paraId="1205FBC2" w14:textId="77777777" w:rsidR="00940027" w:rsidRDefault="00940027">
            <w:pPr>
              <w:pStyle w:val="OtherTableBody"/>
            </w:pPr>
            <w:r>
              <w:t>Married</w:t>
            </w:r>
          </w:p>
        </w:tc>
      </w:tr>
      <w:tr w:rsidR="00940027" w14:paraId="63D343B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3C518F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B5C9F3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0002</w:t>
            </w:r>
          </w:p>
        </w:tc>
        <w:tc>
          <w:tcPr>
            <w:tcW w:w="2693" w:type="dxa"/>
          </w:tcPr>
          <w:p w14:paraId="6B53E94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D281CE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N</w:t>
            </w:r>
          </w:p>
        </w:tc>
        <w:tc>
          <w:tcPr>
            <w:tcW w:w="3544" w:type="dxa"/>
          </w:tcPr>
          <w:p w14:paraId="56E9D66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Annulled</w:t>
            </w:r>
          </w:p>
        </w:tc>
      </w:tr>
      <w:tr w:rsidR="00940027" w14:paraId="3D081A5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AD9F848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5716C77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0002</w:t>
            </w:r>
          </w:p>
        </w:tc>
        <w:tc>
          <w:tcPr>
            <w:tcW w:w="2693" w:type="dxa"/>
          </w:tcPr>
          <w:p w14:paraId="1FEEC386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5CFB45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</w:t>
            </w:r>
          </w:p>
        </w:tc>
        <w:tc>
          <w:tcPr>
            <w:tcW w:w="3544" w:type="dxa"/>
          </w:tcPr>
          <w:p w14:paraId="2C470E9B" w14:textId="77777777" w:rsidR="00940027" w:rsidRDefault="00940027">
            <w:pPr>
              <w:pStyle w:val="OtherTableBody"/>
            </w:pPr>
            <w:r>
              <w:t>Other</w:t>
            </w:r>
          </w:p>
        </w:tc>
      </w:tr>
      <w:tr w:rsidR="00940027" w14:paraId="061A45C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AE740C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4AC6BC8" w14:textId="77777777" w:rsidR="00940027" w:rsidRDefault="00940027">
            <w:pPr>
              <w:pStyle w:val="OtherTableBody"/>
            </w:pPr>
            <w:r>
              <w:t>0002</w:t>
            </w:r>
          </w:p>
        </w:tc>
        <w:tc>
          <w:tcPr>
            <w:tcW w:w="2693" w:type="dxa"/>
          </w:tcPr>
          <w:p w14:paraId="35AFA3B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E283E9B" w14:textId="77777777" w:rsidR="00940027" w:rsidRDefault="00940027">
            <w:pPr>
              <w:pStyle w:val="OtherTableBody"/>
            </w:pPr>
            <w:r>
              <w:t>P</w:t>
            </w:r>
          </w:p>
        </w:tc>
        <w:tc>
          <w:tcPr>
            <w:tcW w:w="3544" w:type="dxa"/>
          </w:tcPr>
          <w:p w14:paraId="58F690B5" w14:textId="77777777" w:rsidR="00940027" w:rsidRDefault="00940027">
            <w:pPr>
              <w:pStyle w:val="OtherTableBody"/>
            </w:pPr>
            <w:r>
              <w:t>Domestic partner</w:t>
            </w:r>
          </w:p>
        </w:tc>
      </w:tr>
      <w:tr w:rsidR="00940027" w14:paraId="654BDA1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8F3847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12E74CB" w14:textId="77777777" w:rsidR="00940027" w:rsidRDefault="00940027">
            <w:pPr>
              <w:pStyle w:val="OtherTableBody"/>
            </w:pPr>
            <w:r>
              <w:t>0002</w:t>
            </w:r>
          </w:p>
        </w:tc>
        <w:tc>
          <w:tcPr>
            <w:tcW w:w="2693" w:type="dxa"/>
          </w:tcPr>
          <w:p w14:paraId="1E43713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C5BA40D" w14:textId="77777777" w:rsidR="00940027" w:rsidRDefault="00940027">
            <w:pPr>
              <w:pStyle w:val="OtherTableBody"/>
            </w:pPr>
            <w:r>
              <w:t>R</w:t>
            </w:r>
          </w:p>
        </w:tc>
        <w:tc>
          <w:tcPr>
            <w:tcW w:w="3544" w:type="dxa"/>
          </w:tcPr>
          <w:p w14:paraId="02B1425F" w14:textId="77777777" w:rsidR="00940027" w:rsidRDefault="00940027">
            <w:pPr>
              <w:pStyle w:val="OtherTableBody"/>
            </w:pPr>
            <w:r>
              <w:t>Registered domestic partner</w:t>
            </w:r>
          </w:p>
        </w:tc>
      </w:tr>
      <w:tr w:rsidR="00940027" w14:paraId="707E977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9FAFC0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CA273B4" w14:textId="77777777" w:rsidR="00940027" w:rsidRDefault="00940027">
            <w:pPr>
              <w:pStyle w:val="OtherTableBody"/>
            </w:pPr>
            <w:r>
              <w:t>0002</w:t>
            </w:r>
          </w:p>
        </w:tc>
        <w:tc>
          <w:tcPr>
            <w:tcW w:w="2693" w:type="dxa"/>
          </w:tcPr>
          <w:p w14:paraId="1F3D82D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5D1C375" w14:textId="77777777" w:rsidR="00940027" w:rsidRDefault="00940027">
            <w:pPr>
              <w:pStyle w:val="OtherTableBody"/>
            </w:pPr>
            <w:r>
              <w:t>S</w:t>
            </w:r>
          </w:p>
        </w:tc>
        <w:tc>
          <w:tcPr>
            <w:tcW w:w="3544" w:type="dxa"/>
          </w:tcPr>
          <w:p w14:paraId="2B442650" w14:textId="77777777" w:rsidR="00940027" w:rsidRDefault="00940027">
            <w:pPr>
              <w:pStyle w:val="OtherTableBody"/>
            </w:pPr>
            <w:r>
              <w:t>Single</w:t>
            </w:r>
          </w:p>
        </w:tc>
      </w:tr>
      <w:tr w:rsidR="00940027" w14:paraId="454E4E8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3867AB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91F86E5" w14:textId="77777777" w:rsidR="00940027" w:rsidRDefault="00940027">
            <w:pPr>
              <w:pStyle w:val="OtherTableBody"/>
            </w:pPr>
            <w:r>
              <w:t>0002</w:t>
            </w:r>
          </w:p>
        </w:tc>
        <w:tc>
          <w:tcPr>
            <w:tcW w:w="2693" w:type="dxa"/>
          </w:tcPr>
          <w:p w14:paraId="6986B7A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041B320" w14:textId="77777777" w:rsidR="00940027" w:rsidRDefault="00940027">
            <w:pPr>
              <w:pStyle w:val="OtherTableBody"/>
            </w:pPr>
            <w:r>
              <w:t>T</w:t>
            </w:r>
          </w:p>
        </w:tc>
        <w:tc>
          <w:tcPr>
            <w:tcW w:w="3544" w:type="dxa"/>
          </w:tcPr>
          <w:p w14:paraId="2381CAD0" w14:textId="77777777" w:rsidR="00940027" w:rsidRDefault="00940027">
            <w:pPr>
              <w:pStyle w:val="OtherTableBody"/>
            </w:pPr>
            <w:r>
              <w:t>Unreported</w:t>
            </w:r>
          </w:p>
        </w:tc>
      </w:tr>
      <w:tr w:rsidR="00940027" w14:paraId="52189E2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827570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842740B" w14:textId="77777777" w:rsidR="00940027" w:rsidRDefault="00940027">
            <w:pPr>
              <w:pStyle w:val="OtherTableBody"/>
            </w:pPr>
            <w:r>
              <w:t>0002</w:t>
            </w:r>
          </w:p>
        </w:tc>
        <w:tc>
          <w:tcPr>
            <w:tcW w:w="2693" w:type="dxa"/>
          </w:tcPr>
          <w:p w14:paraId="386AB54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0B9DC47" w14:textId="77777777" w:rsidR="00940027" w:rsidRDefault="00940027">
            <w:pPr>
              <w:pStyle w:val="OtherTableBody"/>
            </w:pPr>
            <w:r>
              <w:t>U</w:t>
            </w:r>
          </w:p>
        </w:tc>
        <w:tc>
          <w:tcPr>
            <w:tcW w:w="3544" w:type="dxa"/>
          </w:tcPr>
          <w:p w14:paraId="25448E6C" w14:textId="77777777" w:rsidR="00940027" w:rsidRDefault="00940027">
            <w:pPr>
              <w:pStyle w:val="OtherTableBody"/>
            </w:pPr>
            <w:r>
              <w:t>Unknown</w:t>
            </w:r>
          </w:p>
        </w:tc>
      </w:tr>
      <w:tr w:rsidR="00940027" w14:paraId="355FFF6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578EF2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B7A831A" w14:textId="77777777" w:rsidR="00940027" w:rsidRDefault="00940027">
            <w:pPr>
              <w:pStyle w:val="OtherTableBody"/>
            </w:pPr>
            <w:r>
              <w:t>0002</w:t>
            </w:r>
          </w:p>
        </w:tc>
        <w:tc>
          <w:tcPr>
            <w:tcW w:w="2693" w:type="dxa"/>
          </w:tcPr>
          <w:p w14:paraId="06046C8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2C4B9C7" w14:textId="77777777" w:rsidR="00940027" w:rsidRDefault="00940027">
            <w:pPr>
              <w:pStyle w:val="OtherTableBody"/>
            </w:pPr>
            <w:r>
              <w:t>W</w:t>
            </w:r>
          </w:p>
        </w:tc>
        <w:tc>
          <w:tcPr>
            <w:tcW w:w="3544" w:type="dxa"/>
          </w:tcPr>
          <w:p w14:paraId="00180AB9" w14:textId="77777777" w:rsidR="00940027" w:rsidRDefault="00940027">
            <w:pPr>
              <w:pStyle w:val="OtherTableBody"/>
            </w:pPr>
            <w:r>
              <w:t>Widowed</w:t>
            </w:r>
          </w:p>
        </w:tc>
      </w:tr>
      <w:tr w:rsidR="00940027" w14:paraId="24DDA4F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ED5BBA1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288BF338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1BFE7C1E" w14:textId="77777777" w:rsidR="00940027" w:rsidRDefault="00940027">
            <w:pPr>
              <w:pStyle w:val="OtherTableBody"/>
            </w:pPr>
            <w:r>
              <w:t>Event type</w:t>
            </w:r>
          </w:p>
        </w:tc>
        <w:tc>
          <w:tcPr>
            <w:tcW w:w="1701" w:type="dxa"/>
          </w:tcPr>
          <w:p w14:paraId="0CEC5D66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62C7C501" w14:textId="77777777" w:rsidR="00940027" w:rsidRDefault="00940027">
            <w:pPr>
              <w:pStyle w:val="OtherTableBody"/>
            </w:pPr>
          </w:p>
        </w:tc>
      </w:tr>
      <w:tr w:rsidR="00940027" w14:paraId="18DA9F1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60F276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E6825D6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2C80672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501DF91" w14:textId="77777777" w:rsidR="00940027" w:rsidRDefault="00940027">
            <w:pPr>
              <w:pStyle w:val="OtherTableBody"/>
            </w:pPr>
            <w:r>
              <w:t>A01</w:t>
            </w:r>
          </w:p>
        </w:tc>
        <w:tc>
          <w:tcPr>
            <w:tcW w:w="3544" w:type="dxa"/>
          </w:tcPr>
          <w:p w14:paraId="43EA9172" w14:textId="77777777" w:rsidR="00940027" w:rsidRDefault="00940027">
            <w:pPr>
              <w:pStyle w:val="OtherTableBody"/>
            </w:pPr>
            <w:r>
              <w:t>ADT/ACK - Admit/visit notification</w:t>
            </w:r>
          </w:p>
        </w:tc>
      </w:tr>
      <w:tr w:rsidR="00940027" w14:paraId="538A541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616766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6C7F0C0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6F6BF89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C2BFEF0" w14:textId="77777777" w:rsidR="00940027" w:rsidRDefault="00940027">
            <w:pPr>
              <w:pStyle w:val="OtherTableBody"/>
            </w:pPr>
            <w:r>
              <w:t>A02</w:t>
            </w:r>
          </w:p>
        </w:tc>
        <w:tc>
          <w:tcPr>
            <w:tcW w:w="3544" w:type="dxa"/>
          </w:tcPr>
          <w:p w14:paraId="5EE00771" w14:textId="77777777" w:rsidR="00940027" w:rsidRDefault="00940027">
            <w:pPr>
              <w:pStyle w:val="OtherTableBody"/>
            </w:pPr>
            <w:r>
              <w:t>ADT/ACK - Transfer a patient</w:t>
            </w:r>
          </w:p>
        </w:tc>
      </w:tr>
      <w:tr w:rsidR="00940027" w14:paraId="6F30B9F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CC9C31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34EFC8F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683BEFA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E660DF2" w14:textId="77777777" w:rsidR="00940027" w:rsidRDefault="00940027">
            <w:pPr>
              <w:pStyle w:val="OtherTableBody"/>
            </w:pPr>
            <w:r>
              <w:t>A03</w:t>
            </w:r>
          </w:p>
        </w:tc>
        <w:tc>
          <w:tcPr>
            <w:tcW w:w="3544" w:type="dxa"/>
          </w:tcPr>
          <w:p w14:paraId="0C31D7CE" w14:textId="77777777" w:rsidR="00940027" w:rsidRDefault="00940027">
            <w:pPr>
              <w:pStyle w:val="OtherTableBody"/>
            </w:pPr>
            <w:r>
              <w:t>ADT/ACK -  Discharge/end visit</w:t>
            </w:r>
          </w:p>
        </w:tc>
      </w:tr>
      <w:tr w:rsidR="00940027" w14:paraId="2648A68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B5B71E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E2C9849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4FDAF04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D419444" w14:textId="77777777" w:rsidR="00940027" w:rsidRDefault="00940027">
            <w:pPr>
              <w:pStyle w:val="OtherTableBody"/>
            </w:pPr>
            <w:r>
              <w:t>A04</w:t>
            </w:r>
          </w:p>
        </w:tc>
        <w:tc>
          <w:tcPr>
            <w:tcW w:w="3544" w:type="dxa"/>
          </w:tcPr>
          <w:p w14:paraId="77E1A375" w14:textId="77777777" w:rsidR="00940027" w:rsidRDefault="00940027">
            <w:pPr>
              <w:pStyle w:val="OtherTableBody"/>
            </w:pPr>
            <w:r>
              <w:t>ADT/ACK -  Register a patient</w:t>
            </w:r>
          </w:p>
        </w:tc>
      </w:tr>
      <w:tr w:rsidR="00940027" w14:paraId="052A49D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C297FF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F1E9798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03AA87E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02C48C3" w14:textId="77777777" w:rsidR="00940027" w:rsidRDefault="00940027">
            <w:pPr>
              <w:pStyle w:val="OtherTableBody"/>
            </w:pPr>
            <w:r>
              <w:t>A05</w:t>
            </w:r>
          </w:p>
        </w:tc>
        <w:tc>
          <w:tcPr>
            <w:tcW w:w="3544" w:type="dxa"/>
          </w:tcPr>
          <w:p w14:paraId="7DF0423E" w14:textId="77777777" w:rsidR="00940027" w:rsidRDefault="00940027">
            <w:pPr>
              <w:pStyle w:val="OtherTableBody"/>
            </w:pPr>
            <w:r>
              <w:t>ADT/ACK -  Pre-admit a patient</w:t>
            </w:r>
          </w:p>
        </w:tc>
      </w:tr>
      <w:tr w:rsidR="00940027" w14:paraId="6B562BD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25EDC8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C3ED559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218B9AE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3C2C5D9" w14:textId="77777777" w:rsidR="00940027" w:rsidRDefault="00940027">
            <w:pPr>
              <w:pStyle w:val="OtherTableBody"/>
            </w:pPr>
            <w:r>
              <w:t>A06</w:t>
            </w:r>
          </w:p>
        </w:tc>
        <w:tc>
          <w:tcPr>
            <w:tcW w:w="3544" w:type="dxa"/>
          </w:tcPr>
          <w:p w14:paraId="622CCA35" w14:textId="77777777" w:rsidR="00940027" w:rsidRDefault="00940027">
            <w:pPr>
              <w:pStyle w:val="OtherTableBody"/>
            </w:pPr>
            <w:r>
              <w:t>ADT/ACK -  Change an outpatient to an inpatient</w:t>
            </w:r>
          </w:p>
        </w:tc>
      </w:tr>
      <w:tr w:rsidR="00940027" w14:paraId="1399045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3DBE59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603A4A8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54D0697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A6BE3E8" w14:textId="77777777" w:rsidR="00940027" w:rsidRDefault="00940027">
            <w:pPr>
              <w:pStyle w:val="OtherTableBody"/>
            </w:pPr>
            <w:r>
              <w:t>A07</w:t>
            </w:r>
          </w:p>
        </w:tc>
        <w:tc>
          <w:tcPr>
            <w:tcW w:w="3544" w:type="dxa"/>
          </w:tcPr>
          <w:p w14:paraId="78133303" w14:textId="77777777" w:rsidR="00940027" w:rsidRDefault="00940027">
            <w:pPr>
              <w:pStyle w:val="OtherTableBody"/>
            </w:pPr>
            <w:r>
              <w:t>ADT/ACK -  Change an inpatient to an outpatient</w:t>
            </w:r>
          </w:p>
        </w:tc>
      </w:tr>
      <w:tr w:rsidR="00940027" w14:paraId="635A412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0480FA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78DBDFC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33BE1C2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F49DE94" w14:textId="77777777" w:rsidR="00940027" w:rsidRDefault="00940027">
            <w:pPr>
              <w:pStyle w:val="OtherTableBody"/>
            </w:pPr>
            <w:r>
              <w:t>A08</w:t>
            </w:r>
          </w:p>
        </w:tc>
        <w:tc>
          <w:tcPr>
            <w:tcW w:w="3544" w:type="dxa"/>
          </w:tcPr>
          <w:p w14:paraId="6FEC9D45" w14:textId="77777777" w:rsidR="00940027" w:rsidRDefault="00940027">
            <w:pPr>
              <w:pStyle w:val="OtherTableBody"/>
            </w:pPr>
            <w:r>
              <w:t>ADT/ACK -  Update patient information</w:t>
            </w:r>
          </w:p>
        </w:tc>
      </w:tr>
      <w:tr w:rsidR="00940027" w14:paraId="355A68C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8831E6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9326B6C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1E5000C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E3B87F8" w14:textId="77777777" w:rsidR="00940027" w:rsidRDefault="00940027">
            <w:pPr>
              <w:pStyle w:val="OtherTableBody"/>
            </w:pPr>
            <w:r>
              <w:t>A09</w:t>
            </w:r>
          </w:p>
        </w:tc>
        <w:tc>
          <w:tcPr>
            <w:tcW w:w="3544" w:type="dxa"/>
          </w:tcPr>
          <w:p w14:paraId="4CDC2A95" w14:textId="77777777" w:rsidR="00940027" w:rsidRDefault="00940027">
            <w:pPr>
              <w:pStyle w:val="OtherTableBody"/>
            </w:pPr>
            <w:r>
              <w:t>ADT/ACK -  Patient departing - tracking</w:t>
            </w:r>
          </w:p>
        </w:tc>
      </w:tr>
      <w:tr w:rsidR="00940027" w14:paraId="00B168A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8725B2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620D918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353517F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0E5BCBE" w14:textId="77777777" w:rsidR="00940027" w:rsidRDefault="00940027">
            <w:pPr>
              <w:pStyle w:val="OtherTableBody"/>
            </w:pPr>
            <w:r>
              <w:t>A10</w:t>
            </w:r>
          </w:p>
        </w:tc>
        <w:tc>
          <w:tcPr>
            <w:tcW w:w="3544" w:type="dxa"/>
          </w:tcPr>
          <w:p w14:paraId="1886A695" w14:textId="77777777" w:rsidR="00940027" w:rsidRDefault="00940027">
            <w:pPr>
              <w:pStyle w:val="OtherTableBody"/>
            </w:pPr>
            <w:r>
              <w:t>ADT/ACK -  Patient arriving - tracking</w:t>
            </w:r>
          </w:p>
        </w:tc>
      </w:tr>
      <w:tr w:rsidR="00940027" w14:paraId="2916628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1080C2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CC642CE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7CFD9EA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8BB7B1E" w14:textId="77777777" w:rsidR="00940027" w:rsidRDefault="00940027">
            <w:pPr>
              <w:pStyle w:val="OtherTableBody"/>
            </w:pPr>
            <w:r>
              <w:t>A11</w:t>
            </w:r>
          </w:p>
        </w:tc>
        <w:tc>
          <w:tcPr>
            <w:tcW w:w="3544" w:type="dxa"/>
          </w:tcPr>
          <w:p w14:paraId="3B6EEA11" w14:textId="77777777" w:rsidR="00940027" w:rsidRDefault="00940027">
            <w:pPr>
              <w:pStyle w:val="OtherTableBody"/>
            </w:pPr>
            <w:r>
              <w:t>ADT/ACK -  Cancel admit/visit notification</w:t>
            </w:r>
          </w:p>
        </w:tc>
      </w:tr>
      <w:tr w:rsidR="00940027" w14:paraId="04AFA55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ACF5C9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01EF9FF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1F6984E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E1B6C07" w14:textId="77777777" w:rsidR="00940027" w:rsidRDefault="00940027">
            <w:pPr>
              <w:pStyle w:val="OtherTableBody"/>
            </w:pPr>
            <w:r>
              <w:t>A12</w:t>
            </w:r>
          </w:p>
        </w:tc>
        <w:tc>
          <w:tcPr>
            <w:tcW w:w="3544" w:type="dxa"/>
          </w:tcPr>
          <w:p w14:paraId="6D0C1C89" w14:textId="77777777" w:rsidR="00940027" w:rsidRDefault="00940027">
            <w:pPr>
              <w:pStyle w:val="OtherTableBody"/>
            </w:pPr>
            <w:r>
              <w:t>ADT/ACK -  Cancel transfer</w:t>
            </w:r>
          </w:p>
        </w:tc>
      </w:tr>
      <w:tr w:rsidR="00940027" w14:paraId="0EC48D8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167A25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FCC07B2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31502FE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C4B5F07" w14:textId="77777777" w:rsidR="00940027" w:rsidRDefault="00940027">
            <w:pPr>
              <w:pStyle w:val="OtherTableBody"/>
            </w:pPr>
            <w:r>
              <w:t>A13</w:t>
            </w:r>
          </w:p>
        </w:tc>
        <w:tc>
          <w:tcPr>
            <w:tcW w:w="3544" w:type="dxa"/>
          </w:tcPr>
          <w:p w14:paraId="228977C5" w14:textId="77777777" w:rsidR="00940027" w:rsidRDefault="00940027">
            <w:pPr>
              <w:pStyle w:val="OtherTableBody"/>
            </w:pPr>
            <w:r>
              <w:t>ADT/ACK -  Cancel discharge/end visit</w:t>
            </w:r>
          </w:p>
        </w:tc>
      </w:tr>
      <w:tr w:rsidR="00940027" w14:paraId="409181D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575EFB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8796B56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25179CC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5E58224" w14:textId="77777777" w:rsidR="00940027" w:rsidRDefault="00940027">
            <w:pPr>
              <w:pStyle w:val="OtherTableBody"/>
            </w:pPr>
            <w:r>
              <w:t>A14</w:t>
            </w:r>
          </w:p>
        </w:tc>
        <w:tc>
          <w:tcPr>
            <w:tcW w:w="3544" w:type="dxa"/>
          </w:tcPr>
          <w:p w14:paraId="20BE5361" w14:textId="77777777" w:rsidR="00940027" w:rsidRDefault="00940027">
            <w:pPr>
              <w:pStyle w:val="OtherTableBody"/>
            </w:pPr>
            <w:r>
              <w:t>ADT/ACK -  Pending admit</w:t>
            </w:r>
          </w:p>
        </w:tc>
      </w:tr>
      <w:tr w:rsidR="00940027" w14:paraId="0725AB8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92EC12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1B53A9C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209617B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9178A71" w14:textId="77777777" w:rsidR="00940027" w:rsidRDefault="00940027">
            <w:pPr>
              <w:pStyle w:val="OtherTableBody"/>
            </w:pPr>
            <w:r>
              <w:t>A15</w:t>
            </w:r>
          </w:p>
        </w:tc>
        <w:tc>
          <w:tcPr>
            <w:tcW w:w="3544" w:type="dxa"/>
          </w:tcPr>
          <w:p w14:paraId="5726D0D0" w14:textId="77777777" w:rsidR="00940027" w:rsidRDefault="00940027">
            <w:pPr>
              <w:pStyle w:val="OtherTableBody"/>
            </w:pPr>
            <w:r>
              <w:t>ADT/ACK -  Pending transfer</w:t>
            </w:r>
          </w:p>
        </w:tc>
      </w:tr>
      <w:tr w:rsidR="00940027" w14:paraId="6F4EBCD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B315BF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FA0EB7E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1B770A6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0D7E6A4" w14:textId="77777777" w:rsidR="00940027" w:rsidRDefault="00940027">
            <w:pPr>
              <w:pStyle w:val="OtherTableBody"/>
            </w:pPr>
            <w:r>
              <w:t>A16</w:t>
            </w:r>
          </w:p>
        </w:tc>
        <w:tc>
          <w:tcPr>
            <w:tcW w:w="3544" w:type="dxa"/>
          </w:tcPr>
          <w:p w14:paraId="35B802C3" w14:textId="77777777" w:rsidR="00940027" w:rsidRDefault="00940027">
            <w:pPr>
              <w:pStyle w:val="OtherTableBody"/>
            </w:pPr>
            <w:r>
              <w:t>ADT/ACK -  Pending discharge</w:t>
            </w:r>
          </w:p>
        </w:tc>
      </w:tr>
      <w:tr w:rsidR="00940027" w14:paraId="23BEDC0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AB07C2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F9870A3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3625F01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87851C8" w14:textId="77777777" w:rsidR="00940027" w:rsidRDefault="00940027">
            <w:pPr>
              <w:pStyle w:val="OtherTableBody"/>
            </w:pPr>
            <w:r>
              <w:t>A17</w:t>
            </w:r>
          </w:p>
        </w:tc>
        <w:tc>
          <w:tcPr>
            <w:tcW w:w="3544" w:type="dxa"/>
          </w:tcPr>
          <w:p w14:paraId="6AE66508" w14:textId="77777777" w:rsidR="00940027" w:rsidRDefault="00940027">
            <w:pPr>
              <w:pStyle w:val="OtherTableBody"/>
            </w:pPr>
            <w:r>
              <w:t>ADT/ACK -  Swap patients</w:t>
            </w:r>
          </w:p>
        </w:tc>
      </w:tr>
      <w:tr w:rsidR="00940027" w14:paraId="7797E19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C0B65E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C50868A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0846244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5EB01A7" w14:textId="77777777" w:rsidR="00940027" w:rsidRDefault="00940027">
            <w:pPr>
              <w:pStyle w:val="OtherTableBody"/>
            </w:pPr>
            <w:r>
              <w:t>A18</w:t>
            </w:r>
          </w:p>
        </w:tc>
        <w:tc>
          <w:tcPr>
            <w:tcW w:w="3544" w:type="dxa"/>
          </w:tcPr>
          <w:p w14:paraId="23AB242F" w14:textId="77777777" w:rsidR="00940027" w:rsidRDefault="00940027">
            <w:pPr>
              <w:pStyle w:val="OtherTableBody"/>
            </w:pPr>
            <w:r>
              <w:t>ADT/ACK -  Merge patient information (for backward compatibility only)</w:t>
            </w:r>
          </w:p>
        </w:tc>
      </w:tr>
      <w:tr w:rsidR="00940027" w14:paraId="1DE5DE6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8B702E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FF71AAE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05C758F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BAD71DF" w14:textId="77777777" w:rsidR="00940027" w:rsidRDefault="00940027">
            <w:pPr>
              <w:pStyle w:val="OtherTableBody"/>
            </w:pPr>
            <w:r>
              <w:t>A19</w:t>
            </w:r>
          </w:p>
        </w:tc>
        <w:tc>
          <w:tcPr>
            <w:tcW w:w="3544" w:type="dxa"/>
          </w:tcPr>
          <w:p w14:paraId="57F645F0" w14:textId="77777777" w:rsidR="00940027" w:rsidRDefault="00940027">
            <w:pPr>
              <w:pStyle w:val="OtherTableBody"/>
            </w:pPr>
            <w:r>
              <w:t>QRY/ADR -  Patient query</w:t>
            </w:r>
          </w:p>
        </w:tc>
      </w:tr>
      <w:tr w:rsidR="00940027" w14:paraId="4CAAC38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692FE6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037549F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05B6140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52A45B4" w14:textId="77777777" w:rsidR="00940027" w:rsidRDefault="00940027">
            <w:pPr>
              <w:pStyle w:val="OtherTableBody"/>
            </w:pPr>
            <w:r>
              <w:t>A20</w:t>
            </w:r>
          </w:p>
        </w:tc>
        <w:tc>
          <w:tcPr>
            <w:tcW w:w="3544" w:type="dxa"/>
          </w:tcPr>
          <w:p w14:paraId="31C0CDFA" w14:textId="77777777" w:rsidR="00940027" w:rsidRDefault="00940027">
            <w:pPr>
              <w:pStyle w:val="OtherTableBody"/>
            </w:pPr>
            <w:r>
              <w:t>ADT/ACK -  Bed status update</w:t>
            </w:r>
          </w:p>
        </w:tc>
      </w:tr>
      <w:tr w:rsidR="00940027" w14:paraId="70817D1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E1B74A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E57BC89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56E8834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100F46A" w14:textId="77777777" w:rsidR="00940027" w:rsidRDefault="00940027">
            <w:pPr>
              <w:pStyle w:val="OtherTableBody"/>
            </w:pPr>
            <w:r>
              <w:t>A21</w:t>
            </w:r>
          </w:p>
        </w:tc>
        <w:tc>
          <w:tcPr>
            <w:tcW w:w="3544" w:type="dxa"/>
          </w:tcPr>
          <w:p w14:paraId="0CAD5423" w14:textId="77777777" w:rsidR="00940027" w:rsidRDefault="00940027">
            <w:pPr>
              <w:pStyle w:val="OtherTableBody"/>
            </w:pPr>
            <w:r>
              <w:t>ADT/ACK -  Patient goes on a _leave of absence_</w:t>
            </w:r>
          </w:p>
        </w:tc>
      </w:tr>
      <w:tr w:rsidR="00940027" w14:paraId="14AB1FF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2A87B9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4999471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12E064F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58DBD6E" w14:textId="77777777" w:rsidR="00940027" w:rsidRDefault="00940027">
            <w:pPr>
              <w:pStyle w:val="OtherTableBody"/>
            </w:pPr>
            <w:r>
              <w:t>A22</w:t>
            </w:r>
          </w:p>
        </w:tc>
        <w:tc>
          <w:tcPr>
            <w:tcW w:w="3544" w:type="dxa"/>
          </w:tcPr>
          <w:p w14:paraId="69A9082A" w14:textId="77777777" w:rsidR="00940027" w:rsidRDefault="00940027">
            <w:pPr>
              <w:pStyle w:val="OtherTableBody"/>
            </w:pPr>
            <w:r>
              <w:t>ADT/ACK -  Patient returns from a _leave of absence_</w:t>
            </w:r>
          </w:p>
        </w:tc>
      </w:tr>
      <w:tr w:rsidR="00940027" w14:paraId="0D95C69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3F6A92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8C486F4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1679F83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0331018" w14:textId="77777777" w:rsidR="00940027" w:rsidRDefault="00940027">
            <w:pPr>
              <w:pStyle w:val="OtherTableBody"/>
            </w:pPr>
            <w:r>
              <w:t>A23</w:t>
            </w:r>
          </w:p>
        </w:tc>
        <w:tc>
          <w:tcPr>
            <w:tcW w:w="3544" w:type="dxa"/>
          </w:tcPr>
          <w:p w14:paraId="21FD4D93" w14:textId="77777777" w:rsidR="00940027" w:rsidRDefault="00940027">
            <w:pPr>
              <w:pStyle w:val="OtherTableBody"/>
            </w:pPr>
            <w:r>
              <w:t>ADT/ACK -  Delete a patient record</w:t>
            </w:r>
          </w:p>
        </w:tc>
      </w:tr>
      <w:tr w:rsidR="00940027" w14:paraId="13C10FD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5F1301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0CE4E33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159AD9B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09E02A3" w14:textId="77777777" w:rsidR="00940027" w:rsidRDefault="00940027">
            <w:pPr>
              <w:pStyle w:val="OtherTableBody"/>
            </w:pPr>
            <w:r>
              <w:t>A24</w:t>
            </w:r>
          </w:p>
        </w:tc>
        <w:tc>
          <w:tcPr>
            <w:tcW w:w="3544" w:type="dxa"/>
          </w:tcPr>
          <w:p w14:paraId="78D80EEA" w14:textId="77777777" w:rsidR="00940027" w:rsidRDefault="00940027">
            <w:pPr>
              <w:pStyle w:val="OtherTableBody"/>
            </w:pPr>
            <w:r>
              <w:t>ADT/ACK -  Link patient information</w:t>
            </w:r>
          </w:p>
        </w:tc>
      </w:tr>
      <w:tr w:rsidR="00940027" w14:paraId="3E4E6FB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0893CB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BEB0641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625BDA6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8D7A099" w14:textId="77777777" w:rsidR="00940027" w:rsidRDefault="00940027">
            <w:pPr>
              <w:pStyle w:val="OtherTableBody"/>
            </w:pPr>
            <w:r>
              <w:t>A25</w:t>
            </w:r>
          </w:p>
        </w:tc>
        <w:tc>
          <w:tcPr>
            <w:tcW w:w="3544" w:type="dxa"/>
          </w:tcPr>
          <w:p w14:paraId="03390A57" w14:textId="77777777" w:rsidR="00940027" w:rsidRDefault="00940027">
            <w:pPr>
              <w:pStyle w:val="OtherTableBody"/>
            </w:pPr>
            <w:r>
              <w:t>ADT/ACK -  Cancel pending discharge</w:t>
            </w:r>
          </w:p>
        </w:tc>
      </w:tr>
      <w:tr w:rsidR="00940027" w14:paraId="3F8560D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2209D9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84AA018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01EC845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99D2231" w14:textId="77777777" w:rsidR="00940027" w:rsidRDefault="00940027">
            <w:pPr>
              <w:pStyle w:val="OtherTableBody"/>
            </w:pPr>
            <w:r>
              <w:t>A26</w:t>
            </w:r>
          </w:p>
        </w:tc>
        <w:tc>
          <w:tcPr>
            <w:tcW w:w="3544" w:type="dxa"/>
          </w:tcPr>
          <w:p w14:paraId="4C359AED" w14:textId="77777777" w:rsidR="00940027" w:rsidRDefault="00940027">
            <w:pPr>
              <w:pStyle w:val="OtherTableBody"/>
            </w:pPr>
            <w:r>
              <w:t>ADT/ACK -  Cancel pending transfer</w:t>
            </w:r>
          </w:p>
        </w:tc>
      </w:tr>
      <w:tr w:rsidR="00940027" w14:paraId="2418C9D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AE21EA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FBDFB9A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466A193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F5522E5" w14:textId="77777777" w:rsidR="00940027" w:rsidRDefault="00940027">
            <w:pPr>
              <w:pStyle w:val="OtherTableBody"/>
            </w:pPr>
            <w:r>
              <w:t>A27</w:t>
            </w:r>
          </w:p>
        </w:tc>
        <w:tc>
          <w:tcPr>
            <w:tcW w:w="3544" w:type="dxa"/>
          </w:tcPr>
          <w:p w14:paraId="3028B0F1" w14:textId="77777777" w:rsidR="00940027" w:rsidRDefault="00940027">
            <w:pPr>
              <w:pStyle w:val="OtherTableBody"/>
            </w:pPr>
            <w:r>
              <w:t>ADT/ACK -  Cancel pending admit</w:t>
            </w:r>
          </w:p>
        </w:tc>
      </w:tr>
      <w:tr w:rsidR="00940027" w14:paraId="43D3F7F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6052BF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F741577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536870A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8B6FC1A" w14:textId="77777777" w:rsidR="00940027" w:rsidRDefault="00940027">
            <w:pPr>
              <w:pStyle w:val="OtherTableBody"/>
            </w:pPr>
            <w:r>
              <w:t>A28</w:t>
            </w:r>
          </w:p>
        </w:tc>
        <w:tc>
          <w:tcPr>
            <w:tcW w:w="3544" w:type="dxa"/>
          </w:tcPr>
          <w:p w14:paraId="4EF26330" w14:textId="77777777" w:rsidR="00940027" w:rsidRDefault="00940027">
            <w:pPr>
              <w:pStyle w:val="OtherTableBody"/>
            </w:pPr>
            <w:r>
              <w:t>ADT/ACK -  Add person information</w:t>
            </w:r>
          </w:p>
        </w:tc>
      </w:tr>
      <w:tr w:rsidR="00940027" w14:paraId="77145BD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5DB815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0FCACB5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387A830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F00A2BE" w14:textId="77777777" w:rsidR="00940027" w:rsidRDefault="00940027">
            <w:pPr>
              <w:pStyle w:val="OtherTableBody"/>
            </w:pPr>
            <w:r>
              <w:t>A29</w:t>
            </w:r>
          </w:p>
        </w:tc>
        <w:tc>
          <w:tcPr>
            <w:tcW w:w="3544" w:type="dxa"/>
          </w:tcPr>
          <w:p w14:paraId="667023A5" w14:textId="77777777" w:rsidR="00940027" w:rsidRDefault="00940027">
            <w:pPr>
              <w:pStyle w:val="OtherTableBody"/>
            </w:pPr>
            <w:r>
              <w:t>ADT/ACK -  Delete person information</w:t>
            </w:r>
          </w:p>
        </w:tc>
      </w:tr>
      <w:tr w:rsidR="00940027" w14:paraId="2F38879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3150ED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9E73B20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76D41F7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2C877E4" w14:textId="77777777" w:rsidR="00940027" w:rsidRDefault="00940027">
            <w:pPr>
              <w:pStyle w:val="OtherTableBody"/>
            </w:pPr>
            <w:r>
              <w:t>A30</w:t>
            </w:r>
          </w:p>
        </w:tc>
        <w:tc>
          <w:tcPr>
            <w:tcW w:w="3544" w:type="dxa"/>
          </w:tcPr>
          <w:p w14:paraId="1FAC4750" w14:textId="77777777" w:rsidR="00940027" w:rsidRDefault="00940027">
            <w:pPr>
              <w:pStyle w:val="OtherTableBody"/>
            </w:pPr>
            <w:r>
              <w:t>ADT/ACK -  Merge person information (for backward compatibility only)</w:t>
            </w:r>
          </w:p>
        </w:tc>
      </w:tr>
      <w:tr w:rsidR="00940027" w14:paraId="3B76119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6B6F9F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4A1069F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4087E5F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88D22C5" w14:textId="77777777" w:rsidR="00940027" w:rsidRDefault="00940027">
            <w:pPr>
              <w:pStyle w:val="OtherTableBody"/>
            </w:pPr>
            <w:r>
              <w:t>A31</w:t>
            </w:r>
          </w:p>
        </w:tc>
        <w:tc>
          <w:tcPr>
            <w:tcW w:w="3544" w:type="dxa"/>
          </w:tcPr>
          <w:p w14:paraId="197BBFB4" w14:textId="77777777" w:rsidR="00940027" w:rsidRDefault="00940027">
            <w:pPr>
              <w:pStyle w:val="OtherTableBody"/>
            </w:pPr>
            <w:r>
              <w:t>ADT/ACK -  Update person information</w:t>
            </w:r>
          </w:p>
        </w:tc>
      </w:tr>
      <w:tr w:rsidR="00940027" w14:paraId="1C72388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B8DA65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4336BAA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03B62F9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F4CEE6C" w14:textId="77777777" w:rsidR="00940027" w:rsidRDefault="00940027">
            <w:pPr>
              <w:pStyle w:val="OtherTableBody"/>
            </w:pPr>
            <w:r>
              <w:t>A32</w:t>
            </w:r>
          </w:p>
        </w:tc>
        <w:tc>
          <w:tcPr>
            <w:tcW w:w="3544" w:type="dxa"/>
          </w:tcPr>
          <w:p w14:paraId="4563B060" w14:textId="77777777" w:rsidR="00940027" w:rsidRDefault="00940027">
            <w:pPr>
              <w:pStyle w:val="OtherTableBody"/>
            </w:pPr>
            <w:r>
              <w:t>ADT/ACK -  Cancel patient arriving - tracking</w:t>
            </w:r>
          </w:p>
        </w:tc>
      </w:tr>
      <w:tr w:rsidR="00940027" w14:paraId="19BC827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4F065B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57B1E47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0F45933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B2D5D8C" w14:textId="77777777" w:rsidR="00940027" w:rsidRDefault="00940027">
            <w:pPr>
              <w:pStyle w:val="OtherTableBody"/>
            </w:pPr>
            <w:r>
              <w:t>A33</w:t>
            </w:r>
          </w:p>
        </w:tc>
        <w:tc>
          <w:tcPr>
            <w:tcW w:w="3544" w:type="dxa"/>
          </w:tcPr>
          <w:p w14:paraId="166AC962" w14:textId="77777777" w:rsidR="00940027" w:rsidRDefault="00940027">
            <w:pPr>
              <w:pStyle w:val="OtherTableBody"/>
            </w:pPr>
            <w:r>
              <w:t>ADT/ACK -  Cancel patient departing - tracking</w:t>
            </w:r>
          </w:p>
        </w:tc>
      </w:tr>
      <w:tr w:rsidR="00940027" w14:paraId="0601F8D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FE56B6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F56A217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49952B7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AB054C8" w14:textId="77777777" w:rsidR="00940027" w:rsidRDefault="00940027">
            <w:pPr>
              <w:pStyle w:val="OtherTableBody"/>
            </w:pPr>
            <w:r>
              <w:t>A34</w:t>
            </w:r>
          </w:p>
        </w:tc>
        <w:tc>
          <w:tcPr>
            <w:tcW w:w="3544" w:type="dxa"/>
          </w:tcPr>
          <w:p w14:paraId="59B1687A" w14:textId="77777777" w:rsidR="00940027" w:rsidRDefault="00940027">
            <w:pPr>
              <w:pStyle w:val="OtherTableBody"/>
            </w:pPr>
            <w:r>
              <w:t>ADT/ACK -  Merge patient information - patient ID only (for backward compatibility only)</w:t>
            </w:r>
          </w:p>
        </w:tc>
      </w:tr>
      <w:tr w:rsidR="00940027" w14:paraId="5F74548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4B45F3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6B5BEA2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655F3E2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1DFDD7F" w14:textId="77777777" w:rsidR="00940027" w:rsidRDefault="00940027">
            <w:pPr>
              <w:pStyle w:val="OtherTableBody"/>
            </w:pPr>
            <w:r>
              <w:t>A35</w:t>
            </w:r>
          </w:p>
        </w:tc>
        <w:tc>
          <w:tcPr>
            <w:tcW w:w="3544" w:type="dxa"/>
          </w:tcPr>
          <w:p w14:paraId="544112A0" w14:textId="77777777" w:rsidR="00940027" w:rsidRDefault="00940027">
            <w:pPr>
              <w:pStyle w:val="OtherTableBody"/>
            </w:pPr>
            <w:r>
              <w:t>ADT/ACK -  Merge patient information - account number only (for backward compatibility only)</w:t>
            </w:r>
          </w:p>
        </w:tc>
      </w:tr>
      <w:tr w:rsidR="00940027" w14:paraId="1BA551E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CDB6EB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9329095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03E18FE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F5965DA" w14:textId="77777777" w:rsidR="00940027" w:rsidRDefault="00940027">
            <w:pPr>
              <w:pStyle w:val="OtherTableBody"/>
            </w:pPr>
            <w:r>
              <w:t>A36</w:t>
            </w:r>
          </w:p>
        </w:tc>
        <w:tc>
          <w:tcPr>
            <w:tcW w:w="3544" w:type="dxa"/>
          </w:tcPr>
          <w:p w14:paraId="23A56877" w14:textId="77777777" w:rsidR="00940027" w:rsidRDefault="00940027">
            <w:pPr>
              <w:pStyle w:val="OtherTableBody"/>
            </w:pPr>
            <w:r>
              <w:t>ADT/ACK -  Merge patient information - patient ID and account number (for backward compatibility only)</w:t>
            </w:r>
          </w:p>
        </w:tc>
      </w:tr>
      <w:tr w:rsidR="00940027" w14:paraId="0BDFFC6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043FF5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BA82A3D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3D693A6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8F17B60" w14:textId="77777777" w:rsidR="00940027" w:rsidRDefault="00940027">
            <w:pPr>
              <w:pStyle w:val="OtherTableBody"/>
            </w:pPr>
            <w:r>
              <w:t>A37</w:t>
            </w:r>
          </w:p>
        </w:tc>
        <w:tc>
          <w:tcPr>
            <w:tcW w:w="3544" w:type="dxa"/>
          </w:tcPr>
          <w:p w14:paraId="3316C713" w14:textId="77777777" w:rsidR="00940027" w:rsidRDefault="00940027">
            <w:pPr>
              <w:pStyle w:val="OtherTableBody"/>
            </w:pPr>
            <w:r>
              <w:t>ADT/ACK -  Unlink patient information</w:t>
            </w:r>
          </w:p>
        </w:tc>
      </w:tr>
      <w:tr w:rsidR="00940027" w14:paraId="671DAD0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AE2760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CD69B05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6005FCA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0BAC42C" w14:textId="77777777" w:rsidR="00940027" w:rsidRDefault="00940027">
            <w:pPr>
              <w:pStyle w:val="OtherTableBody"/>
            </w:pPr>
            <w:r>
              <w:t>A38</w:t>
            </w:r>
          </w:p>
        </w:tc>
        <w:tc>
          <w:tcPr>
            <w:tcW w:w="3544" w:type="dxa"/>
          </w:tcPr>
          <w:p w14:paraId="7804B196" w14:textId="77777777" w:rsidR="00940027" w:rsidRDefault="00940027">
            <w:pPr>
              <w:pStyle w:val="OtherTableBody"/>
            </w:pPr>
            <w:r>
              <w:t>ADT/ACK - Cancel pre-admit</w:t>
            </w:r>
          </w:p>
        </w:tc>
      </w:tr>
      <w:tr w:rsidR="00940027" w14:paraId="2D99D4F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883777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68A606D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65A213E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5E3859A" w14:textId="77777777" w:rsidR="00940027" w:rsidRDefault="00940027">
            <w:pPr>
              <w:pStyle w:val="OtherTableBody"/>
            </w:pPr>
            <w:r>
              <w:t>A39</w:t>
            </w:r>
          </w:p>
        </w:tc>
        <w:tc>
          <w:tcPr>
            <w:tcW w:w="3544" w:type="dxa"/>
          </w:tcPr>
          <w:p w14:paraId="54892D40" w14:textId="77777777" w:rsidR="00940027" w:rsidRDefault="00940027">
            <w:pPr>
              <w:pStyle w:val="OtherTableBody"/>
            </w:pPr>
            <w:r>
              <w:t>ADT/ACK - Merge person _ patient ID (for backward compatibility only)</w:t>
            </w:r>
          </w:p>
        </w:tc>
      </w:tr>
      <w:tr w:rsidR="00940027" w14:paraId="04D3942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18B734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DD22E14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633E937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2AB9471" w14:textId="77777777" w:rsidR="00940027" w:rsidRDefault="00940027">
            <w:pPr>
              <w:pStyle w:val="OtherTableBody"/>
            </w:pPr>
            <w:r>
              <w:t>A40</w:t>
            </w:r>
          </w:p>
        </w:tc>
        <w:tc>
          <w:tcPr>
            <w:tcW w:w="3544" w:type="dxa"/>
          </w:tcPr>
          <w:p w14:paraId="3B6AA1F2" w14:textId="77777777" w:rsidR="00940027" w:rsidRDefault="00940027">
            <w:pPr>
              <w:pStyle w:val="OtherTableBody"/>
            </w:pPr>
            <w:r>
              <w:t>ADT/ACK - Merge patient _ patient identifier list</w:t>
            </w:r>
          </w:p>
        </w:tc>
      </w:tr>
      <w:tr w:rsidR="00940027" w14:paraId="755CE78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3E7BB2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C042508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360D778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DAF44CB" w14:textId="77777777" w:rsidR="00940027" w:rsidRDefault="00940027">
            <w:pPr>
              <w:pStyle w:val="OtherTableBody"/>
            </w:pPr>
            <w:r>
              <w:t>A41</w:t>
            </w:r>
          </w:p>
        </w:tc>
        <w:tc>
          <w:tcPr>
            <w:tcW w:w="3544" w:type="dxa"/>
          </w:tcPr>
          <w:p w14:paraId="07EEF5EB" w14:textId="77777777" w:rsidR="00940027" w:rsidRDefault="00940027">
            <w:pPr>
              <w:pStyle w:val="OtherTableBody"/>
            </w:pPr>
            <w:r>
              <w:t>ADT/ACK - Merge account - patient account number</w:t>
            </w:r>
          </w:p>
        </w:tc>
      </w:tr>
      <w:tr w:rsidR="00940027" w14:paraId="328FD77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829FD0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DDBF198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09D0331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3445E76" w14:textId="77777777" w:rsidR="00940027" w:rsidRDefault="00940027">
            <w:pPr>
              <w:pStyle w:val="OtherTableBody"/>
            </w:pPr>
            <w:r>
              <w:t>A42</w:t>
            </w:r>
          </w:p>
        </w:tc>
        <w:tc>
          <w:tcPr>
            <w:tcW w:w="3544" w:type="dxa"/>
          </w:tcPr>
          <w:p w14:paraId="40E88053" w14:textId="77777777" w:rsidR="00940027" w:rsidRDefault="00940027">
            <w:pPr>
              <w:pStyle w:val="OtherTableBody"/>
            </w:pPr>
            <w:r>
              <w:t>ADT/ACK - Merge visit - visit number</w:t>
            </w:r>
          </w:p>
        </w:tc>
      </w:tr>
      <w:tr w:rsidR="00940027" w14:paraId="53893E0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34A4FA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4DF1F9F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5ECD020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9D4D77B" w14:textId="77777777" w:rsidR="00940027" w:rsidRDefault="00940027">
            <w:pPr>
              <w:pStyle w:val="OtherTableBody"/>
            </w:pPr>
            <w:r>
              <w:t>A43</w:t>
            </w:r>
          </w:p>
        </w:tc>
        <w:tc>
          <w:tcPr>
            <w:tcW w:w="3544" w:type="dxa"/>
          </w:tcPr>
          <w:p w14:paraId="755B884F" w14:textId="77777777" w:rsidR="00940027" w:rsidRDefault="00940027">
            <w:pPr>
              <w:pStyle w:val="OtherTableBody"/>
            </w:pPr>
            <w:r>
              <w:t>ADT/ACK - Move patient information _ patient identifier list</w:t>
            </w:r>
          </w:p>
        </w:tc>
      </w:tr>
      <w:tr w:rsidR="00940027" w14:paraId="1CC61DD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31C773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616646E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2417959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7D1D210" w14:textId="77777777" w:rsidR="00940027" w:rsidRDefault="00940027">
            <w:pPr>
              <w:pStyle w:val="OtherTableBody"/>
            </w:pPr>
            <w:r>
              <w:t>A44</w:t>
            </w:r>
          </w:p>
        </w:tc>
        <w:tc>
          <w:tcPr>
            <w:tcW w:w="3544" w:type="dxa"/>
          </w:tcPr>
          <w:p w14:paraId="0774895B" w14:textId="77777777" w:rsidR="00940027" w:rsidRDefault="00940027">
            <w:pPr>
              <w:pStyle w:val="OtherTableBody"/>
            </w:pPr>
            <w:r>
              <w:t>ADT/ACK - Move account information - patient account number</w:t>
            </w:r>
          </w:p>
        </w:tc>
      </w:tr>
      <w:tr w:rsidR="00940027" w14:paraId="533B4D6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774446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272230D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2FB7839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E3EFCFC" w14:textId="77777777" w:rsidR="00940027" w:rsidRDefault="00940027">
            <w:pPr>
              <w:pStyle w:val="OtherTableBody"/>
            </w:pPr>
            <w:r>
              <w:t>A45</w:t>
            </w:r>
          </w:p>
        </w:tc>
        <w:tc>
          <w:tcPr>
            <w:tcW w:w="3544" w:type="dxa"/>
          </w:tcPr>
          <w:p w14:paraId="417C28F0" w14:textId="77777777" w:rsidR="00940027" w:rsidRDefault="00940027">
            <w:pPr>
              <w:pStyle w:val="OtherTableBody"/>
            </w:pPr>
            <w:r>
              <w:t>ADT/ACK - Move visit information - visit number</w:t>
            </w:r>
          </w:p>
        </w:tc>
      </w:tr>
      <w:tr w:rsidR="00940027" w14:paraId="540711F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515A74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ABE8151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0973E15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D976838" w14:textId="77777777" w:rsidR="00940027" w:rsidRDefault="00940027">
            <w:pPr>
              <w:pStyle w:val="OtherTableBody"/>
            </w:pPr>
            <w:r>
              <w:t>A46</w:t>
            </w:r>
          </w:p>
        </w:tc>
        <w:tc>
          <w:tcPr>
            <w:tcW w:w="3544" w:type="dxa"/>
          </w:tcPr>
          <w:p w14:paraId="748601FC" w14:textId="77777777" w:rsidR="00940027" w:rsidRDefault="00940027">
            <w:pPr>
              <w:pStyle w:val="OtherTableBody"/>
            </w:pPr>
            <w:r>
              <w:t>ADT/ACK - Change patient ID (for backward compatibility only)</w:t>
            </w:r>
          </w:p>
        </w:tc>
      </w:tr>
      <w:tr w:rsidR="00940027" w14:paraId="08B5E27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E49F10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5B146E7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5CF9FB2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D263028" w14:textId="77777777" w:rsidR="00940027" w:rsidRDefault="00940027">
            <w:pPr>
              <w:pStyle w:val="OtherTableBody"/>
            </w:pPr>
            <w:r>
              <w:t>A47</w:t>
            </w:r>
          </w:p>
        </w:tc>
        <w:tc>
          <w:tcPr>
            <w:tcW w:w="3544" w:type="dxa"/>
          </w:tcPr>
          <w:p w14:paraId="3D1278ED" w14:textId="77777777" w:rsidR="00940027" w:rsidRDefault="00940027">
            <w:pPr>
              <w:pStyle w:val="OtherTableBody"/>
            </w:pPr>
            <w:r>
              <w:t>ADT/ACK - Change patient identifier list</w:t>
            </w:r>
          </w:p>
        </w:tc>
      </w:tr>
      <w:tr w:rsidR="00940027" w14:paraId="6207E4A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4BD6B7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1D14ABD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452D149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D7AEBB2" w14:textId="77777777" w:rsidR="00940027" w:rsidRDefault="00940027">
            <w:pPr>
              <w:pStyle w:val="OtherTableBody"/>
            </w:pPr>
            <w:r>
              <w:t>A48</w:t>
            </w:r>
          </w:p>
        </w:tc>
        <w:tc>
          <w:tcPr>
            <w:tcW w:w="3544" w:type="dxa"/>
          </w:tcPr>
          <w:p w14:paraId="1FB0F085" w14:textId="77777777" w:rsidR="00940027" w:rsidRDefault="00940027">
            <w:pPr>
              <w:pStyle w:val="OtherTableBody"/>
            </w:pPr>
            <w:r>
              <w:t>ADT/ACK - Change alternate patient ID (for backward compatibility only)</w:t>
            </w:r>
          </w:p>
        </w:tc>
      </w:tr>
      <w:tr w:rsidR="00940027" w14:paraId="03EF9C2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3DC89D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EA060B6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09AADFA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B534369" w14:textId="77777777" w:rsidR="00940027" w:rsidRDefault="00940027">
            <w:pPr>
              <w:pStyle w:val="OtherTableBody"/>
            </w:pPr>
            <w:r>
              <w:t>A49</w:t>
            </w:r>
          </w:p>
        </w:tc>
        <w:tc>
          <w:tcPr>
            <w:tcW w:w="3544" w:type="dxa"/>
          </w:tcPr>
          <w:p w14:paraId="444E1E5D" w14:textId="77777777" w:rsidR="00940027" w:rsidRDefault="00940027">
            <w:pPr>
              <w:pStyle w:val="OtherTableBody"/>
            </w:pPr>
            <w:r>
              <w:t>ADT/ACK - Change patient account number</w:t>
            </w:r>
          </w:p>
        </w:tc>
      </w:tr>
      <w:tr w:rsidR="00940027" w14:paraId="09FA06B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A46006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A8B05EE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126F350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F515462" w14:textId="77777777" w:rsidR="00940027" w:rsidRDefault="00940027">
            <w:pPr>
              <w:pStyle w:val="OtherTableBody"/>
            </w:pPr>
            <w:r>
              <w:t>A50</w:t>
            </w:r>
          </w:p>
        </w:tc>
        <w:tc>
          <w:tcPr>
            <w:tcW w:w="3544" w:type="dxa"/>
          </w:tcPr>
          <w:p w14:paraId="7E1F1874" w14:textId="77777777" w:rsidR="00940027" w:rsidRDefault="00940027">
            <w:pPr>
              <w:pStyle w:val="OtherTableBody"/>
            </w:pPr>
            <w:r>
              <w:t>ADT/ACK - Change visit number</w:t>
            </w:r>
          </w:p>
        </w:tc>
      </w:tr>
      <w:tr w:rsidR="00940027" w14:paraId="7B88B54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7E0559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440B47C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5158D41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7CD1E11" w14:textId="77777777" w:rsidR="00940027" w:rsidRDefault="00940027">
            <w:pPr>
              <w:pStyle w:val="OtherTableBody"/>
            </w:pPr>
            <w:r>
              <w:t>A51</w:t>
            </w:r>
          </w:p>
        </w:tc>
        <w:tc>
          <w:tcPr>
            <w:tcW w:w="3544" w:type="dxa"/>
          </w:tcPr>
          <w:p w14:paraId="7307565A" w14:textId="77777777" w:rsidR="00940027" w:rsidRDefault="00940027">
            <w:pPr>
              <w:pStyle w:val="OtherTableBody"/>
            </w:pPr>
            <w:r>
              <w:t>ADT/ACK - Change alternate visit ID</w:t>
            </w:r>
          </w:p>
        </w:tc>
      </w:tr>
      <w:tr w:rsidR="00940027" w14:paraId="2D15945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69F44E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72413BC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6E15F2C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B0EBFB0" w14:textId="77777777" w:rsidR="00940027" w:rsidRDefault="00940027">
            <w:pPr>
              <w:pStyle w:val="OtherTableBody"/>
            </w:pPr>
            <w:r>
              <w:t>A52</w:t>
            </w:r>
          </w:p>
        </w:tc>
        <w:tc>
          <w:tcPr>
            <w:tcW w:w="3544" w:type="dxa"/>
          </w:tcPr>
          <w:p w14:paraId="5FDC9A3A" w14:textId="77777777" w:rsidR="00940027" w:rsidRDefault="00940027">
            <w:pPr>
              <w:pStyle w:val="OtherTableBody"/>
            </w:pPr>
            <w:r>
              <w:t>ADT/ACK _ Cancel leave of absence for a patient</w:t>
            </w:r>
          </w:p>
        </w:tc>
      </w:tr>
      <w:tr w:rsidR="00940027" w14:paraId="15D57B5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FE97FD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BDA1C98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6987C39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8685A6B" w14:textId="77777777" w:rsidR="00940027" w:rsidRDefault="00940027">
            <w:pPr>
              <w:pStyle w:val="OtherTableBody"/>
            </w:pPr>
            <w:r>
              <w:t>A53</w:t>
            </w:r>
          </w:p>
        </w:tc>
        <w:tc>
          <w:tcPr>
            <w:tcW w:w="3544" w:type="dxa"/>
          </w:tcPr>
          <w:p w14:paraId="7661826D" w14:textId="77777777" w:rsidR="00940027" w:rsidRDefault="00940027">
            <w:pPr>
              <w:pStyle w:val="OtherTableBody"/>
            </w:pPr>
            <w:r>
              <w:t>ADT/ACK _ Cancel patient returns from a leave of absence</w:t>
            </w:r>
          </w:p>
        </w:tc>
      </w:tr>
      <w:tr w:rsidR="00940027" w14:paraId="33B13EF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9E9C09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78EA16C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15D37F0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DBD24BA" w14:textId="77777777" w:rsidR="00940027" w:rsidRDefault="00940027">
            <w:pPr>
              <w:pStyle w:val="OtherTableBody"/>
            </w:pPr>
            <w:r>
              <w:t>A54</w:t>
            </w:r>
          </w:p>
        </w:tc>
        <w:tc>
          <w:tcPr>
            <w:tcW w:w="3544" w:type="dxa"/>
          </w:tcPr>
          <w:p w14:paraId="0C36F713" w14:textId="77777777" w:rsidR="00940027" w:rsidRDefault="00940027">
            <w:pPr>
              <w:pStyle w:val="OtherTableBody"/>
            </w:pPr>
            <w:r>
              <w:t>ADT/ACK - Change attending doctor</w:t>
            </w:r>
          </w:p>
        </w:tc>
      </w:tr>
      <w:tr w:rsidR="00940027" w14:paraId="4A72BF9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1CA346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548E148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47F751C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609628F" w14:textId="77777777" w:rsidR="00940027" w:rsidRDefault="00940027">
            <w:pPr>
              <w:pStyle w:val="OtherTableBody"/>
            </w:pPr>
            <w:r>
              <w:t>A55</w:t>
            </w:r>
          </w:p>
        </w:tc>
        <w:tc>
          <w:tcPr>
            <w:tcW w:w="3544" w:type="dxa"/>
          </w:tcPr>
          <w:p w14:paraId="61170048" w14:textId="77777777" w:rsidR="00940027" w:rsidRDefault="00940027">
            <w:pPr>
              <w:pStyle w:val="OtherTableBody"/>
            </w:pPr>
            <w:r>
              <w:t>ADT/ACK _ Cancel change attending doctor</w:t>
            </w:r>
          </w:p>
        </w:tc>
      </w:tr>
      <w:tr w:rsidR="00940027" w14:paraId="6B93752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F2C0FB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863CADA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3769F23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67D62AB" w14:textId="77777777" w:rsidR="00940027" w:rsidRDefault="00940027">
            <w:pPr>
              <w:pStyle w:val="OtherTableBody"/>
            </w:pPr>
            <w:r>
              <w:t>A60</w:t>
            </w:r>
          </w:p>
        </w:tc>
        <w:tc>
          <w:tcPr>
            <w:tcW w:w="3544" w:type="dxa"/>
          </w:tcPr>
          <w:p w14:paraId="433F39A6" w14:textId="77777777" w:rsidR="00940027" w:rsidRDefault="00940027">
            <w:pPr>
              <w:pStyle w:val="OtherTableBody"/>
            </w:pPr>
            <w:r>
              <w:t>ADT/ACK _ Update allergy information</w:t>
            </w:r>
          </w:p>
        </w:tc>
      </w:tr>
      <w:tr w:rsidR="00940027" w14:paraId="35808DD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301A5C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1413954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7E411F4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35A1035" w14:textId="77777777" w:rsidR="00940027" w:rsidRDefault="00940027">
            <w:pPr>
              <w:pStyle w:val="OtherTableBody"/>
            </w:pPr>
            <w:r>
              <w:t>A61</w:t>
            </w:r>
          </w:p>
        </w:tc>
        <w:tc>
          <w:tcPr>
            <w:tcW w:w="3544" w:type="dxa"/>
          </w:tcPr>
          <w:p w14:paraId="512C8F41" w14:textId="77777777" w:rsidR="00940027" w:rsidRDefault="00940027">
            <w:pPr>
              <w:pStyle w:val="OtherTableBody"/>
            </w:pPr>
            <w:r>
              <w:t>ADT/ACK _ Change consulting doctor</w:t>
            </w:r>
          </w:p>
        </w:tc>
      </w:tr>
      <w:tr w:rsidR="00940027" w14:paraId="56C8948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FCDAFF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0E58308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6FE0A8F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8BFDF02" w14:textId="77777777" w:rsidR="00940027" w:rsidRDefault="00940027">
            <w:pPr>
              <w:pStyle w:val="OtherTableBody"/>
            </w:pPr>
            <w:r>
              <w:t>A62</w:t>
            </w:r>
          </w:p>
        </w:tc>
        <w:tc>
          <w:tcPr>
            <w:tcW w:w="3544" w:type="dxa"/>
          </w:tcPr>
          <w:p w14:paraId="13DB1530" w14:textId="77777777" w:rsidR="00940027" w:rsidRDefault="00940027">
            <w:pPr>
              <w:pStyle w:val="OtherTableBody"/>
            </w:pPr>
            <w:r>
              <w:t>ADT/ACK _ Cancel change consulting doctor</w:t>
            </w:r>
          </w:p>
        </w:tc>
      </w:tr>
      <w:tr w:rsidR="00940027" w14:paraId="4BDD041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7F6BA7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F5C1C47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0BB5C0B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6AED5C4" w14:textId="77777777" w:rsidR="00940027" w:rsidRDefault="00940027">
            <w:pPr>
              <w:pStyle w:val="OtherTableBody"/>
            </w:pPr>
            <w:r>
              <w:t>B01</w:t>
            </w:r>
          </w:p>
        </w:tc>
        <w:tc>
          <w:tcPr>
            <w:tcW w:w="3544" w:type="dxa"/>
          </w:tcPr>
          <w:p w14:paraId="0C4B9D44" w14:textId="77777777" w:rsidR="00940027" w:rsidRDefault="00940027">
            <w:pPr>
              <w:pStyle w:val="OtherTableBody"/>
            </w:pPr>
            <w:r>
              <w:t>PMU/ACK _ Add personnel record</w:t>
            </w:r>
          </w:p>
        </w:tc>
      </w:tr>
      <w:tr w:rsidR="00940027" w14:paraId="181B9CD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8F367C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CE24E8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0003</w:t>
            </w:r>
          </w:p>
        </w:tc>
        <w:tc>
          <w:tcPr>
            <w:tcW w:w="2693" w:type="dxa"/>
          </w:tcPr>
          <w:p w14:paraId="00EBABA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C23C20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B02</w:t>
            </w:r>
          </w:p>
        </w:tc>
        <w:tc>
          <w:tcPr>
            <w:tcW w:w="3544" w:type="dxa"/>
          </w:tcPr>
          <w:p w14:paraId="32D7B3D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PMU/ACK _ Update personnel record</w:t>
            </w:r>
          </w:p>
        </w:tc>
      </w:tr>
      <w:tr w:rsidR="00940027" w14:paraId="0A6C77E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65BE9F8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F2BCC7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0003</w:t>
            </w:r>
          </w:p>
        </w:tc>
        <w:tc>
          <w:tcPr>
            <w:tcW w:w="2693" w:type="dxa"/>
          </w:tcPr>
          <w:p w14:paraId="0E4F2D46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E88939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B03</w:t>
            </w:r>
          </w:p>
        </w:tc>
        <w:tc>
          <w:tcPr>
            <w:tcW w:w="3544" w:type="dxa"/>
          </w:tcPr>
          <w:p w14:paraId="28922A4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PMU/ACK _ Delete personnel re cord</w:t>
            </w:r>
          </w:p>
        </w:tc>
      </w:tr>
      <w:tr w:rsidR="00940027" w14:paraId="16BD0B4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E41974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555C3B5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3641B7B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231D3D4" w14:textId="77777777" w:rsidR="00940027" w:rsidRDefault="00940027">
            <w:pPr>
              <w:pStyle w:val="OtherTableBody"/>
            </w:pPr>
            <w:r>
              <w:t>B04</w:t>
            </w:r>
          </w:p>
        </w:tc>
        <w:tc>
          <w:tcPr>
            <w:tcW w:w="3544" w:type="dxa"/>
          </w:tcPr>
          <w:p w14:paraId="1C983885" w14:textId="77777777" w:rsidR="00940027" w:rsidRDefault="00940027">
            <w:pPr>
              <w:pStyle w:val="OtherTableBody"/>
            </w:pPr>
            <w:r>
              <w:t>PMU/ACK _ Active practicing person</w:t>
            </w:r>
          </w:p>
        </w:tc>
      </w:tr>
      <w:tr w:rsidR="00940027" w14:paraId="062EE17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D65744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82AECC8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51CAB3F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866AF25" w14:textId="77777777" w:rsidR="00940027" w:rsidRDefault="00940027">
            <w:pPr>
              <w:pStyle w:val="OtherTableBody"/>
            </w:pPr>
            <w:r>
              <w:t>B05</w:t>
            </w:r>
          </w:p>
        </w:tc>
        <w:tc>
          <w:tcPr>
            <w:tcW w:w="3544" w:type="dxa"/>
          </w:tcPr>
          <w:p w14:paraId="465A02EC" w14:textId="77777777" w:rsidR="00940027" w:rsidRDefault="00940027">
            <w:pPr>
              <w:pStyle w:val="OtherTableBody"/>
            </w:pPr>
            <w:r>
              <w:t>PMU/ACK _ Deactivate practicing person</w:t>
            </w:r>
          </w:p>
        </w:tc>
      </w:tr>
      <w:tr w:rsidR="00940027" w14:paraId="31A1AE6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F8C61E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793D1CC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5CE46FE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2A4CC60" w14:textId="77777777" w:rsidR="00940027" w:rsidRDefault="00940027">
            <w:pPr>
              <w:pStyle w:val="OtherTableBody"/>
            </w:pPr>
            <w:r>
              <w:t>B06</w:t>
            </w:r>
          </w:p>
        </w:tc>
        <w:tc>
          <w:tcPr>
            <w:tcW w:w="3544" w:type="dxa"/>
          </w:tcPr>
          <w:p w14:paraId="47415D36" w14:textId="77777777" w:rsidR="00940027" w:rsidRDefault="00940027">
            <w:pPr>
              <w:pStyle w:val="OtherTableBody"/>
            </w:pPr>
            <w:r>
              <w:t>PMU/ACK _ Terminate practicing person</w:t>
            </w:r>
          </w:p>
        </w:tc>
      </w:tr>
      <w:tr w:rsidR="00940027" w14:paraId="1ED974C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2AC210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07ABB57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3F71D73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D5B28D0" w14:textId="77777777" w:rsidR="00940027" w:rsidRDefault="00940027">
            <w:pPr>
              <w:pStyle w:val="OtherTableBody"/>
            </w:pPr>
            <w:r>
              <w:t>B07</w:t>
            </w:r>
          </w:p>
        </w:tc>
        <w:tc>
          <w:tcPr>
            <w:tcW w:w="3544" w:type="dxa"/>
          </w:tcPr>
          <w:p w14:paraId="7D396B61" w14:textId="77777777" w:rsidR="00940027" w:rsidRDefault="00940027">
            <w:pPr>
              <w:pStyle w:val="OtherTableBody"/>
            </w:pPr>
            <w:r>
              <w:t>PMU/ACK _ Grant Certificate/Permission</w:t>
            </w:r>
          </w:p>
        </w:tc>
      </w:tr>
      <w:tr w:rsidR="00940027" w14:paraId="76FEE4D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762D36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5543A8E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4B573F4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D22D9D5" w14:textId="77777777" w:rsidR="00940027" w:rsidRDefault="00940027">
            <w:pPr>
              <w:pStyle w:val="OtherTableBody"/>
            </w:pPr>
            <w:r>
              <w:t>B08</w:t>
            </w:r>
          </w:p>
        </w:tc>
        <w:tc>
          <w:tcPr>
            <w:tcW w:w="3544" w:type="dxa"/>
          </w:tcPr>
          <w:p w14:paraId="6D0BC12E" w14:textId="77777777" w:rsidR="00940027" w:rsidRDefault="00940027">
            <w:pPr>
              <w:pStyle w:val="OtherTableBody"/>
            </w:pPr>
            <w:r>
              <w:t>PMU/ACK _ Revoke Certificate/Permission</w:t>
            </w:r>
          </w:p>
        </w:tc>
      </w:tr>
      <w:tr w:rsidR="00940027" w14:paraId="366E367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B9DF1E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55731F7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5D24D04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85653A8" w14:textId="77777777" w:rsidR="00940027" w:rsidRDefault="00940027">
            <w:pPr>
              <w:pStyle w:val="OtherTableBody"/>
            </w:pPr>
            <w:r>
              <w:t>C01</w:t>
            </w:r>
          </w:p>
        </w:tc>
        <w:tc>
          <w:tcPr>
            <w:tcW w:w="3544" w:type="dxa"/>
          </w:tcPr>
          <w:p w14:paraId="52D45282" w14:textId="77777777" w:rsidR="00940027" w:rsidRDefault="00940027">
            <w:pPr>
              <w:pStyle w:val="OtherTableBody"/>
            </w:pPr>
            <w:r>
              <w:t>CRM - Register a patient on a clinical trial</w:t>
            </w:r>
          </w:p>
        </w:tc>
      </w:tr>
      <w:tr w:rsidR="00940027" w14:paraId="26F1113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D2B788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7BA8C1C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5A9DDE3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561FDB3" w14:textId="77777777" w:rsidR="00940027" w:rsidRDefault="00940027">
            <w:pPr>
              <w:pStyle w:val="OtherTableBody"/>
            </w:pPr>
            <w:r>
              <w:t>C02</w:t>
            </w:r>
          </w:p>
        </w:tc>
        <w:tc>
          <w:tcPr>
            <w:tcW w:w="3544" w:type="dxa"/>
          </w:tcPr>
          <w:p w14:paraId="4B4EBE8D" w14:textId="77777777" w:rsidR="00940027" w:rsidRDefault="00940027">
            <w:pPr>
              <w:pStyle w:val="OtherTableBody"/>
            </w:pPr>
            <w:r>
              <w:t>CRM - Cancel a patient registration on clinical trial (for clerical mistakes only)</w:t>
            </w:r>
          </w:p>
        </w:tc>
      </w:tr>
      <w:tr w:rsidR="00940027" w14:paraId="710B442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92F788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D308AD1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4A4A6CB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4395477" w14:textId="77777777" w:rsidR="00940027" w:rsidRDefault="00940027">
            <w:pPr>
              <w:pStyle w:val="OtherTableBody"/>
            </w:pPr>
            <w:r>
              <w:t>C03</w:t>
            </w:r>
          </w:p>
        </w:tc>
        <w:tc>
          <w:tcPr>
            <w:tcW w:w="3544" w:type="dxa"/>
          </w:tcPr>
          <w:p w14:paraId="466A249C" w14:textId="77777777" w:rsidR="00940027" w:rsidRDefault="00940027">
            <w:pPr>
              <w:pStyle w:val="OtherTableBody"/>
            </w:pPr>
            <w:r>
              <w:t>CRM - Correct/update registration information</w:t>
            </w:r>
          </w:p>
        </w:tc>
      </w:tr>
      <w:tr w:rsidR="00940027" w14:paraId="3A9A6D9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8431B1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173D3D2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7391E02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E5203BA" w14:textId="77777777" w:rsidR="00940027" w:rsidRDefault="00940027">
            <w:pPr>
              <w:pStyle w:val="OtherTableBody"/>
            </w:pPr>
            <w:r>
              <w:t>C04</w:t>
            </w:r>
          </w:p>
        </w:tc>
        <w:tc>
          <w:tcPr>
            <w:tcW w:w="3544" w:type="dxa"/>
          </w:tcPr>
          <w:p w14:paraId="6B65C744" w14:textId="77777777" w:rsidR="00940027" w:rsidRDefault="00940027">
            <w:pPr>
              <w:pStyle w:val="OtherTableBody"/>
            </w:pPr>
            <w:r>
              <w:t>CRM - Patient has gone off a clinical trial</w:t>
            </w:r>
          </w:p>
        </w:tc>
      </w:tr>
      <w:tr w:rsidR="00940027" w14:paraId="54A2446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16B3DA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A291CEB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3647106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F4D1FA0" w14:textId="77777777" w:rsidR="00940027" w:rsidRDefault="00940027">
            <w:pPr>
              <w:pStyle w:val="OtherTableBody"/>
            </w:pPr>
            <w:r>
              <w:t>C05</w:t>
            </w:r>
          </w:p>
        </w:tc>
        <w:tc>
          <w:tcPr>
            <w:tcW w:w="3544" w:type="dxa"/>
          </w:tcPr>
          <w:p w14:paraId="2CC31FA8" w14:textId="77777777" w:rsidR="00940027" w:rsidRDefault="00940027">
            <w:pPr>
              <w:pStyle w:val="OtherTableBody"/>
            </w:pPr>
            <w:r>
              <w:t>CRM - Patient enters phase of clinical trial</w:t>
            </w:r>
          </w:p>
        </w:tc>
      </w:tr>
      <w:tr w:rsidR="00940027" w14:paraId="47A1A3B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026EB1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016FDF3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2D19062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40DECD2" w14:textId="77777777" w:rsidR="00940027" w:rsidRDefault="00940027">
            <w:pPr>
              <w:pStyle w:val="OtherTableBody"/>
            </w:pPr>
            <w:r>
              <w:t>C06</w:t>
            </w:r>
          </w:p>
        </w:tc>
        <w:tc>
          <w:tcPr>
            <w:tcW w:w="3544" w:type="dxa"/>
          </w:tcPr>
          <w:p w14:paraId="15430849" w14:textId="77777777" w:rsidR="00940027" w:rsidRDefault="00940027">
            <w:pPr>
              <w:pStyle w:val="OtherTableBody"/>
            </w:pPr>
            <w:r>
              <w:t>CRM - Cancel patient entering a phase (clerical mistake)</w:t>
            </w:r>
          </w:p>
        </w:tc>
      </w:tr>
      <w:tr w:rsidR="00940027" w14:paraId="4485D51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F13BE5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378DA6E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5E607FD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715E2DB" w14:textId="77777777" w:rsidR="00940027" w:rsidRDefault="00940027">
            <w:pPr>
              <w:pStyle w:val="OtherTableBody"/>
            </w:pPr>
            <w:r>
              <w:t>C07</w:t>
            </w:r>
          </w:p>
        </w:tc>
        <w:tc>
          <w:tcPr>
            <w:tcW w:w="3544" w:type="dxa"/>
          </w:tcPr>
          <w:p w14:paraId="5DACAD6B" w14:textId="77777777" w:rsidR="00940027" w:rsidRDefault="00940027">
            <w:pPr>
              <w:pStyle w:val="OtherTableBody"/>
            </w:pPr>
            <w:r>
              <w:t>CRM - Correct/update phase information</w:t>
            </w:r>
          </w:p>
        </w:tc>
      </w:tr>
      <w:tr w:rsidR="00940027" w14:paraId="11267D9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D4D7AF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07285B6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44804AE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8C5FA61" w14:textId="77777777" w:rsidR="00940027" w:rsidRDefault="00940027">
            <w:pPr>
              <w:pStyle w:val="OtherTableBody"/>
            </w:pPr>
            <w:r>
              <w:t>C08</w:t>
            </w:r>
          </w:p>
        </w:tc>
        <w:tc>
          <w:tcPr>
            <w:tcW w:w="3544" w:type="dxa"/>
          </w:tcPr>
          <w:p w14:paraId="2E23093F" w14:textId="77777777" w:rsidR="00940027" w:rsidRDefault="00940027">
            <w:pPr>
              <w:pStyle w:val="OtherTableBody"/>
            </w:pPr>
            <w:r>
              <w:t>CRM - Patient has gone off phase of clinical trial</w:t>
            </w:r>
          </w:p>
        </w:tc>
      </w:tr>
      <w:tr w:rsidR="00940027" w14:paraId="37628C0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CAD038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46D9E5F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5C61892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4D7E441" w14:textId="77777777" w:rsidR="00940027" w:rsidRDefault="00940027">
            <w:pPr>
              <w:pStyle w:val="OtherTableBody"/>
            </w:pPr>
            <w:r>
              <w:t>C09</w:t>
            </w:r>
          </w:p>
        </w:tc>
        <w:tc>
          <w:tcPr>
            <w:tcW w:w="3544" w:type="dxa"/>
          </w:tcPr>
          <w:p w14:paraId="095C5CD8" w14:textId="77777777" w:rsidR="00940027" w:rsidRDefault="00940027">
            <w:pPr>
              <w:pStyle w:val="OtherTableBody"/>
            </w:pPr>
            <w:r>
              <w:t>CSU - Automated time intervals for reporting, like monthly</w:t>
            </w:r>
          </w:p>
        </w:tc>
      </w:tr>
      <w:tr w:rsidR="00940027" w14:paraId="44BFF1C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AA2E64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668DD54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6FFFA77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DC7A8A4" w14:textId="77777777" w:rsidR="00940027" w:rsidRDefault="00940027">
            <w:pPr>
              <w:pStyle w:val="OtherTableBody"/>
            </w:pPr>
            <w:r>
              <w:t>C10</w:t>
            </w:r>
          </w:p>
        </w:tc>
        <w:tc>
          <w:tcPr>
            <w:tcW w:w="3544" w:type="dxa"/>
          </w:tcPr>
          <w:p w14:paraId="2F9D6888" w14:textId="77777777" w:rsidR="00940027" w:rsidRDefault="00940027">
            <w:pPr>
              <w:pStyle w:val="OtherTableBody"/>
            </w:pPr>
            <w:r>
              <w:t>CSU - Patient completes the clinical trial</w:t>
            </w:r>
          </w:p>
        </w:tc>
      </w:tr>
      <w:tr w:rsidR="00940027" w14:paraId="430EA56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2AB97B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BE73BD0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50EE849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9614927" w14:textId="77777777" w:rsidR="00940027" w:rsidRDefault="00940027">
            <w:pPr>
              <w:pStyle w:val="OtherTableBody"/>
            </w:pPr>
            <w:r>
              <w:t>C11</w:t>
            </w:r>
          </w:p>
        </w:tc>
        <w:tc>
          <w:tcPr>
            <w:tcW w:w="3544" w:type="dxa"/>
          </w:tcPr>
          <w:p w14:paraId="54405521" w14:textId="77777777" w:rsidR="00940027" w:rsidRDefault="00940027">
            <w:pPr>
              <w:pStyle w:val="OtherTableBody"/>
            </w:pPr>
            <w:r>
              <w:t>CSU - Patient completes a phase of the clinical trial</w:t>
            </w:r>
          </w:p>
        </w:tc>
      </w:tr>
      <w:tr w:rsidR="00940027" w14:paraId="45CBD9A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3EC7F7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2E3D027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38B537A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B256A3F" w14:textId="77777777" w:rsidR="00940027" w:rsidRDefault="00940027">
            <w:pPr>
              <w:pStyle w:val="OtherTableBody"/>
            </w:pPr>
            <w:r>
              <w:t>C12</w:t>
            </w:r>
          </w:p>
        </w:tc>
        <w:tc>
          <w:tcPr>
            <w:tcW w:w="3544" w:type="dxa"/>
          </w:tcPr>
          <w:p w14:paraId="0569C589" w14:textId="77777777" w:rsidR="00940027" w:rsidRDefault="00940027">
            <w:pPr>
              <w:pStyle w:val="OtherTableBody"/>
            </w:pPr>
            <w:r>
              <w:t>CSU - Update/correction of patient order/result information</w:t>
            </w:r>
          </w:p>
        </w:tc>
      </w:tr>
      <w:tr w:rsidR="00940027" w14:paraId="72EA860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869E76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1DF77C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0003</w:t>
            </w:r>
          </w:p>
        </w:tc>
        <w:tc>
          <w:tcPr>
            <w:tcW w:w="2693" w:type="dxa"/>
          </w:tcPr>
          <w:p w14:paraId="05028521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CB9FE2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CNQ</w:t>
            </w:r>
          </w:p>
        </w:tc>
        <w:tc>
          <w:tcPr>
            <w:tcW w:w="3544" w:type="dxa"/>
          </w:tcPr>
          <w:p w14:paraId="1659179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Cancel Query</w:t>
            </w:r>
          </w:p>
        </w:tc>
      </w:tr>
      <w:tr w:rsidR="00940027" w14:paraId="5FE04D9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A2548D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73670DEE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538E506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5AF83D2" w14:textId="77777777" w:rsidR="00940027" w:rsidRDefault="00940027">
            <w:pPr>
              <w:pStyle w:val="OtherTableBody"/>
            </w:pPr>
            <w:r>
              <w:t>I01</w:t>
            </w:r>
          </w:p>
        </w:tc>
        <w:tc>
          <w:tcPr>
            <w:tcW w:w="3544" w:type="dxa"/>
          </w:tcPr>
          <w:p w14:paraId="0960C132" w14:textId="77777777" w:rsidR="00940027" w:rsidRDefault="00940027">
            <w:pPr>
              <w:pStyle w:val="OtherTableBody"/>
            </w:pPr>
            <w:r>
              <w:t>RQI/RPI - Request for insurance information</w:t>
            </w:r>
          </w:p>
        </w:tc>
      </w:tr>
      <w:tr w:rsidR="00940027" w14:paraId="18B1741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B0D7D1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F83952C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45FE81F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FCCB76C" w14:textId="77777777" w:rsidR="00940027" w:rsidRDefault="00940027">
            <w:pPr>
              <w:pStyle w:val="OtherTableBody"/>
            </w:pPr>
            <w:r>
              <w:t>I02</w:t>
            </w:r>
          </w:p>
        </w:tc>
        <w:tc>
          <w:tcPr>
            <w:tcW w:w="3544" w:type="dxa"/>
          </w:tcPr>
          <w:p w14:paraId="7BA58A24" w14:textId="77777777" w:rsidR="00940027" w:rsidRDefault="00940027">
            <w:pPr>
              <w:pStyle w:val="OtherTableBody"/>
            </w:pPr>
            <w:r>
              <w:t>RQI/RPL - Request/receipt of patient selection display list</w:t>
            </w:r>
          </w:p>
        </w:tc>
      </w:tr>
      <w:tr w:rsidR="00940027" w14:paraId="2F21D9A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ABFC80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A68E844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05A355F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626AA38" w14:textId="77777777" w:rsidR="00940027" w:rsidRDefault="00940027">
            <w:pPr>
              <w:pStyle w:val="OtherTableBody"/>
            </w:pPr>
            <w:r>
              <w:t>I03</w:t>
            </w:r>
          </w:p>
        </w:tc>
        <w:tc>
          <w:tcPr>
            <w:tcW w:w="3544" w:type="dxa"/>
          </w:tcPr>
          <w:p w14:paraId="745D01FA" w14:textId="77777777" w:rsidR="00940027" w:rsidRDefault="00940027">
            <w:pPr>
              <w:pStyle w:val="OtherTableBody"/>
            </w:pPr>
            <w:r>
              <w:t>RQI/RPR - Request/receipt of patient selection list</w:t>
            </w:r>
          </w:p>
        </w:tc>
      </w:tr>
      <w:tr w:rsidR="00940027" w14:paraId="3FAAD81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0A7524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E0D3920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0C5562B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2B88AC0" w14:textId="77777777" w:rsidR="00940027" w:rsidRDefault="00940027">
            <w:pPr>
              <w:pStyle w:val="OtherTableBody"/>
            </w:pPr>
            <w:r>
              <w:t>I04</w:t>
            </w:r>
          </w:p>
        </w:tc>
        <w:tc>
          <w:tcPr>
            <w:tcW w:w="3544" w:type="dxa"/>
          </w:tcPr>
          <w:p w14:paraId="3CAFCF27" w14:textId="77777777" w:rsidR="00940027" w:rsidRDefault="00940027">
            <w:pPr>
              <w:pStyle w:val="OtherTableBody"/>
            </w:pPr>
            <w:r>
              <w:t>RQD/RPI - Request for patient demographic data</w:t>
            </w:r>
          </w:p>
        </w:tc>
      </w:tr>
      <w:tr w:rsidR="00940027" w14:paraId="1DADEAE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831E5A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D43B040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38CD61C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A2C5FDD" w14:textId="77777777" w:rsidR="00940027" w:rsidRDefault="00940027">
            <w:pPr>
              <w:pStyle w:val="OtherTableBody"/>
            </w:pPr>
            <w:r>
              <w:t>I05</w:t>
            </w:r>
          </w:p>
        </w:tc>
        <w:tc>
          <w:tcPr>
            <w:tcW w:w="3544" w:type="dxa"/>
          </w:tcPr>
          <w:p w14:paraId="53667BF3" w14:textId="77777777" w:rsidR="00940027" w:rsidRDefault="00940027">
            <w:pPr>
              <w:pStyle w:val="OtherTableBody"/>
            </w:pPr>
            <w:r>
              <w:t>RQC/RCI - Request for patient clinical information</w:t>
            </w:r>
          </w:p>
        </w:tc>
      </w:tr>
      <w:tr w:rsidR="00940027" w14:paraId="3B03953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41865C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7061575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2F71F4E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1CC519A" w14:textId="77777777" w:rsidR="00940027" w:rsidRDefault="00940027">
            <w:pPr>
              <w:pStyle w:val="OtherTableBody"/>
            </w:pPr>
            <w:r>
              <w:t>I06</w:t>
            </w:r>
          </w:p>
        </w:tc>
        <w:tc>
          <w:tcPr>
            <w:tcW w:w="3544" w:type="dxa"/>
          </w:tcPr>
          <w:p w14:paraId="56635012" w14:textId="77777777" w:rsidR="00940027" w:rsidRDefault="00940027">
            <w:pPr>
              <w:pStyle w:val="OtherTableBody"/>
            </w:pPr>
            <w:r>
              <w:t>RQC/RCL - Request/receipt of clinical data listing</w:t>
            </w:r>
          </w:p>
        </w:tc>
      </w:tr>
      <w:tr w:rsidR="00940027" w14:paraId="40D925E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37F135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D153C89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02BFFE0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A813D78" w14:textId="77777777" w:rsidR="00940027" w:rsidRDefault="00940027">
            <w:pPr>
              <w:pStyle w:val="OtherTableBody"/>
            </w:pPr>
            <w:r>
              <w:t>I07</w:t>
            </w:r>
          </w:p>
        </w:tc>
        <w:tc>
          <w:tcPr>
            <w:tcW w:w="3544" w:type="dxa"/>
          </w:tcPr>
          <w:p w14:paraId="6B1FDFCA" w14:textId="77777777" w:rsidR="00940027" w:rsidRDefault="00940027">
            <w:pPr>
              <w:pStyle w:val="OtherTableBody"/>
            </w:pPr>
            <w:r>
              <w:t>PIN/ACK - Unsolicited insurance information</w:t>
            </w:r>
          </w:p>
        </w:tc>
      </w:tr>
      <w:tr w:rsidR="00940027" w14:paraId="2F6B777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58F900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F95C545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3FBDC8A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EC76750" w14:textId="77777777" w:rsidR="00940027" w:rsidRDefault="00940027">
            <w:pPr>
              <w:pStyle w:val="OtherTableBody"/>
            </w:pPr>
            <w:r>
              <w:t>I08</w:t>
            </w:r>
          </w:p>
        </w:tc>
        <w:tc>
          <w:tcPr>
            <w:tcW w:w="3544" w:type="dxa"/>
          </w:tcPr>
          <w:p w14:paraId="72D34E30" w14:textId="77777777" w:rsidR="00940027" w:rsidRDefault="00940027">
            <w:pPr>
              <w:pStyle w:val="OtherTableBody"/>
            </w:pPr>
            <w:r>
              <w:t>RQA/RPA - Request for treatment authorization information</w:t>
            </w:r>
          </w:p>
        </w:tc>
      </w:tr>
      <w:tr w:rsidR="00940027" w14:paraId="42A0A8C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8D28C4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05BA820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674DBFE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CC7A017" w14:textId="77777777" w:rsidR="00940027" w:rsidRDefault="00940027">
            <w:pPr>
              <w:pStyle w:val="OtherTableBody"/>
            </w:pPr>
            <w:r>
              <w:t>I09</w:t>
            </w:r>
          </w:p>
        </w:tc>
        <w:tc>
          <w:tcPr>
            <w:tcW w:w="3544" w:type="dxa"/>
          </w:tcPr>
          <w:p w14:paraId="01555B6A" w14:textId="77777777" w:rsidR="00940027" w:rsidRDefault="00940027">
            <w:pPr>
              <w:pStyle w:val="OtherTableBody"/>
            </w:pPr>
            <w:r>
              <w:t>RQA/RPA - Request for modification to an authorization</w:t>
            </w:r>
          </w:p>
        </w:tc>
      </w:tr>
      <w:tr w:rsidR="00940027" w14:paraId="35BEE43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878C2A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BCF469F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19D51B1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F7C9586" w14:textId="77777777" w:rsidR="00940027" w:rsidRDefault="00940027">
            <w:pPr>
              <w:pStyle w:val="OtherTableBody"/>
            </w:pPr>
            <w:r>
              <w:t>I10</w:t>
            </w:r>
          </w:p>
        </w:tc>
        <w:tc>
          <w:tcPr>
            <w:tcW w:w="3544" w:type="dxa"/>
          </w:tcPr>
          <w:p w14:paraId="0981058F" w14:textId="77777777" w:rsidR="00940027" w:rsidRDefault="00940027">
            <w:pPr>
              <w:pStyle w:val="OtherTableBody"/>
            </w:pPr>
            <w:r>
              <w:t>RQA/RPA - Request for resubmission of an authorization</w:t>
            </w:r>
          </w:p>
        </w:tc>
      </w:tr>
      <w:tr w:rsidR="00940027" w14:paraId="08F7F7C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744E9D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9CBC63B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0980994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5851C73" w14:textId="77777777" w:rsidR="00940027" w:rsidRDefault="00940027">
            <w:pPr>
              <w:pStyle w:val="OtherTableBody"/>
            </w:pPr>
            <w:r>
              <w:t>I11</w:t>
            </w:r>
          </w:p>
        </w:tc>
        <w:tc>
          <w:tcPr>
            <w:tcW w:w="3544" w:type="dxa"/>
          </w:tcPr>
          <w:p w14:paraId="7EA13194" w14:textId="77777777" w:rsidR="00940027" w:rsidRDefault="00940027">
            <w:pPr>
              <w:pStyle w:val="OtherTableBody"/>
            </w:pPr>
            <w:r>
              <w:t>RQA/RPA - Request for cancellation of an authorization</w:t>
            </w:r>
          </w:p>
        </w:tc>
      </w:tr>
      <w:tr w:rsidR="00940027" w14:paraId="5E4FC3D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BE8335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605E84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0003</w:t>
            </w:r>
          </w:p>
        </w:tc>
        <w:tc>
          <w:tcPr>
            <w:tcW w:w="2693" w:type="dxa"/>
          </w:tcPr>
          <w:p w14:paraId="2BAD69B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6BDCE4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I12</w:t>
            </w:r>
          </w:p>
        </w:tc>
        <w:tc>
          <w:tcPr>
            <w:tcW w:w="3544" w:type="dxa"/>
          </w:tcPr>
          <w:p w14:paraId="2AA02FA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REF/RRI - Patient referral</w:t>
            </w:r>
          </w:p>
        </w:tc>
      </w:tr>
      <w:tr w:rsidR="00940027" w14:paraId="10DEB35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518400F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7E5E411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0003</w:t>
            </w:r>
          </w:p>
        </w:tc>
        <w:tc>
          <w:tcPr>
            <w:tcW w:w="2693" w:type="dxa"/>
          </w:tcPr>
          <w:p w14:paraId="00F3C75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332AF5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I13</w:t>
            </w:r>
          </w:p>
        </w:tc>
        <w:tc>
          <w:tcPr>
            <w:tcW w:w="3544" w:type="dxa"/>
          </w:tcPr>
          <w:p w14:paraId="6A7E786C" w14:textId="77777777" w:rsidR="00940027" w:rsidRDefault="00940027">
            <w:pPr>
              <w:pStyle w:val="OtherTableBody"/>
            </w:pPr>
            <w:r>
              <w:t>REF/RRI - Modify patient referral</w:t>
            </w:r>
          </w:p>
        </w:tc>
      </w:tr>
      <w:tr w:rsidR="00940027" w14:paraId="3DBF1A2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A92181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1B4341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0003</w:t>
            </w:r>
          </w:p>
        </w:tc>
        <w:tc>
          <w:tcPr>
            <w:tcW w:w="2693" w:type="dxa"/>
          </w:tcPr>
          <w:p w14:paraId="593FB74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C6776A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I14</w:t>
            </w:r>
          </w:p>
        </w:tc>
        <w:tc>
          <w:tcPr>
            <w:tcW w:w="3544" w:type="dxa"/>
          </w:tcPr>
          <w:p w14:paraId="2840170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REF/RRI - Cancel patient referral</w:t>
            </w:r>
          </w:p>
        </w:tc>
      </w:tr>
      <w:tr w:rsidR="00940027" w14:paraId="2D488A3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75B9BD1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4075839B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7746B39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E6573DC" w14:textId="77777777" w:rsidR="00940027" w:rsidRDefault="00940027">
            <w:pPr>
              <w:pStyle w:val="OtherTableBody"/>
            </w:pPr>
            <w:r>
              <w:t>I15</w:t>
            </w:r>
          </w:p>
        </w:tc>
        <w:tc>
          <w:tcPr>
            <w:tcW w:w="3544" w:type="dxa"/>
          </w:tcPr>
          <w:p w14:paraId="451AB96E" w14:textId="77777777" w:rsidR="00940027" w:rsidRDefault="00940027">
            <w:pPr>
              <w:pStyle w:val="OtherTableBody"/>
            </w:pPr>
            <w:r>
              <w:t>REF/RRI - Request patient referral status</w:t>
            </w:r>
          </w:p>
        </w:tc>
      </w:tr>
      <w:tr w:rsidR="00940027" w14:paraId="288A250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2EAAD2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00291B5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4D9C97F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B7F601D" w14:textId="77777777" w:rsidR="00940027" w:rsidRDefault="00940027">
            <w:pPr>
              <w:pStyle w:val="OtherTableBody"/>
            </w:pPr>
            <w:r>
              <w:t>J01</w:t>
            </w:r>
          </w:p>
        </w:tc>
        <w:tc>
          <w:tcPr>
            <w:tcW w:w="3544" w:type="dxa"/>
          </w:tcPr>
          <w:p w14:paraId="3096E98A" w14:textId="77777777" w:rsidR="00940027" w:rsidRDefault="00940027">
            <w:pPr>
              <w:pStyle w:val="OtherTableBody"/>
            </w:pPr>
            <w:r>
              <w:t>QCN/ACK _ Cancel query/acknowledge message</w:t>
            </w:r>
          </w:p>
        </w:tc>
      </w:tr>
      <w:tr w:rsidR="00940027" w14:paraId="1530DFD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6BB6BD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F24D8F7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73A46EF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6420806" w14:textId="77777777" w:rsidR="00940027" w:rsidRDefault="00940027">
            <w:pPr>
              <w:pStyle w:val="OtherTableBody"/>
            </w:pPr>
            <w:r>
              <w:t>J02</w:t>
            </w:r>
          </w:p>
        </w:tc>
        <w:tc>
          <w:tcPr>
            <w:tcW w:w="3544" w:type="dxa"/>
          </w:tcPr>
          <w:p w14:paraId="2E3A7F42" w14:textId="77777777" w:rsidR="00940027" w:rsidRDefault="00940027">
            <w:pPr>
              <w:pStyle w:val="OtherTableBody"/>
            </w:pPr>
            <w:r>
              <w:t>QSX/ACK _ Cancel subscription/acknowledge message</w:t>
            </w:r>
          </w:p>
        </w:tc>
      </w:tr>
      <w:tr w:rsidR="00940027" w14:paraId="0CCA0AA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F08254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68AFD65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5D27D50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C250087" w14:textId="77777777" w:rsidR="00940027" w:rsidRDefault="00940027">
            <w:pPr>
              <w:pStyle w:val="OtherTableBody"/>
            </w:pPr>
            <w:r>
              <w:t>K11</w:t>
            </w:r>
          </w:p>
        </w:tc>
        <w:tc>
          <w:tcPr>
            <w:tcW w:w="3544" w:type="dxa"/>
          </w:tcPr>
          <w:p w14:paraId="12922CB6" w14:textId="77777777" w:rsidR="00940027" w:rsidRDefault="00940027">
            <w:pPr>
              <w:pStyle w:val="OtherTableBody"/>
            </w:pPr>
            <w:r>
              <w:t>RSP - Segment pattern response in response to QBP^Q11</w:t>
            </w:r>
          </w:p>
        </w:tc>
      </w:tr>
      <w:tr w:rsidR="00940027" w14:paraId="54D66F7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E07558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A69D47F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0909D08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8925E7A" w14:textId="77777777" w:rsidR="00940027" w:rsidRDefault="00940027">
            <w:pPr>
              <w:pStyle w:val="OtherTableBody"/>
            </w:pPr>
            <w:r>
              <w:t>K13</w:t>
            </w:r>
          </w:p>
        </w:tc>
        <w:tc>
          <w:tcPr>
            <w:tcW w:w="3544" w:type="dxa"/>
          </w:tcPr>
          <w:p w14:paraId="023F6370" w14:textId="77777777" w:rsidR="00940027" w:rsidRDefault="00940027">
            <w:pPr>
              <w:pStyle w:val="OtherTableBody"/>
            </w:pPr>
            <w:r>
              <w:t>RTB - Tabular response in response to QBP^Q13</w:t>
            </w:r>
          </w:p>
        </w:tc>
      </w:tr>
      <w:tr w:rsidR="00940027" w14:paraId="6311E60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1800A4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816CD35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4DCB69C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FA5FD58" w14:textId="77777777" w:rsidR="00940027" w:rsidRDefault="00940027">
            <w:pPr>
              <w:pStyle w:val="OtherTableBody"/>
            </w:pPr>
            <w:r>
              <w:t>K15</w:t>
            </w:r>
          </w:p>
        </w:tc>
        <w:tc>
          <w:tcPr>
            <w:tcW w:w="3544" w:type="dxa"/>
          </w:tcPr>
          <w:p w14:paraId="6DF4CAB8" w14:textId="77777777" w:rsidR="00940027" w:rsidRDefault="00940027">
            <w:pPr>
              <w:pStyle w:val="OtherTableBody"/>
            </w:pPr>
            <w:r>
              <w:t>RDY - Display response in response to QBP^Q15</w:t>
            </w:r>
          </w:p>
        </w:tc>
      </w:tr>
      <w:tr w:rsidR="00940027" w14:paraId="6F19DA6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0B3B8F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9CBF509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3084262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8B93FE6" w14:textId="77777777" w:rsidR="00940027" w:rsidRDefault="00940027">
            <w:pPr>
              <w:pStyle w:val="OtherTableBody"/>
            </w:pPr>
            <w:r>
              <w:t>K21</w:t>
            </w:r>
          </w:p>
        </w:tc>
        <w:tc>
          <w:tcPr>
            <w:tcW w:w="3544" w:type="dxa"/>
          </w:tcPr>
          <w:p w14:paraId="55D53332" w14:textId="77777777" w:rsidR="00940027" w:rsidRDefault="00940027">
            <w:pPr>
              <w:pStyle w:val="OtherTableBody"/>
            </w:pPr>
            <w:r>
              <w:t>RSP _ Get person demographics response</w:t>
            </w:r>
          </w:p>
        </w:tc>
      </w:tr>
      <w:tr w:rsidR="00940027" w14:paraId="64BEAD4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DDDA2E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AC02667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488E221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FBFDDE6" w14:textId="77777777" w:rsidR="00940027" w:rsidRDefault="00940027">
            <w:pPr>
              <w:pStyle w:val="OtherTableBody"/>
            </w:pPr>
            <w:r>
              <w:t>K22</w:t>
            </w:r>
          </w:p>
        </w:tc>
        <w:tc>
          <w:tcPr>
            <w:tcW w:w="3544" w:type="dxa"/>
          </w:tcPr>
          <w:p w14:paraId="4EB083D7" w14:textId="77777777" w:rsidR="00940027" w:rsidRDefault="00940027">
            <w:pPr>
              <w:pStyle w:val="OtherTableBody"/>
            </w:pPr>
            <w:r>
              <w:t>RSP _ Find candidates response</w:t>
            </w:r>
          </w:p>
        </w:tc>
      </w:tr>
      <w:tr w:rsidR="00940027" w14:paraId="18DB172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20AD61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4C3DA8A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18A3C41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DA67CBF" w14:textId="77777777" w:rsidR="00940027" w:rsidRDefault="00940027">
            <w:pPr>
              <w:pStyle w:val="OtherTableBody"/>
            </w:pPr>
            <w:r>
              <w:t>K23</w:t>
            </w:r>
          </w:p>
        </w:tc>
        <w:tc>
          <w:tcPr>
            <w:tcW w:w="3544" w:type="dxa"/>
          </w:tcPr>
          <w:p w14:paraId="570C95C9" w14:textId="77777777" w:rsidR="00940027" w:rsidRDefault="00940027">
            <w:pPr>
              <w:pStyle w:val="OtherTableBody"/>
            </w:pPr>
            <w:r>
              <w:t>RSP _ Get corresponding identifiers response</w:t>
            </w:r>
          </w:p>
        </w:tc>
      </w:tr>
      <w:tr w:rsidR="00940027" w14:paraId="0E9C495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814634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130628C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2841559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D7DA605" w14:textId="77777777" w:rsidR="00940027" w:rsidRDefault="00940027">
            <w:pPr>
              <w:pStyle w:val="OtherTableBody"/>
            </w:pPr>
            <w:r>
              <w:t>K24</w:t>
            </w:r>
          </w:p>
        </w:tc>
        <w:tc>
          <w:tcPr>
            <w:tcW w:w="3544" w:type="dxa"/>
          </w:tcPr>
          <w:p w14:paraId="08570D0C" w14:textId="77777777" w:rsidR="00940027" w:rsidRDefault="00940027">
            <w:pPr>
              <w:pStyle w:val="OtherTableBody"/>
            </w:pPr>
            <w:r>
              <w:t>RSP _ Allocate identifiers response</w:t>
            </w:r>
          </w:p>
        </w:tc>
      </w:tr>
      <w:tr w:rsidR="00940027" w14:paraId="5C45972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CB59EF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EA02AD7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6198746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0B5E497" w14:textId="77777777" w:rsidR="00940027" w:rsidRDefault="00940027">
            <w:pPr>
              <w:pStyle w:val="OtherTableBody"/>
            </w:pPr>
            <w:r>
              <w:t>K25</w:t>
            </w:r>
          </w:p>
        </w:tc>
        <w:tc>
          <w:tcPr>
            <w:tcW w:w="3544" w:type="dxa"/>
          </w:tcPr>
          <w:p w14:paraId="4D0F3A8A" w14:textId="77777777" w:rsidR="00940027" w:rsidRDefault="00940027">
            <w:pPr>
              <w:pStyle w:val="OtherTableBody"/>
            </w:pPr>
            <w:r>
              <w:t>RSP - Personnel Information by Segment Response</w:t>
            </w:r>
          </w:p>
        </w:tc>
      </w:tr>
      <w:tr w:rsidR="00940027" w14:paraId="644E2BE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4C37C0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A7A8E89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1ABADDD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DDD19D6" w14:textId="77777777" w:rsidR="00940027" w:rsidRDefault="00940027">
            <w:pPr>
              <w:pStyle w:val="OtherTableBody"/>
            </w:pPr>
            <w:r>
              <w:t>M01</w:t>
            </w:r>
          </w:p>
        </w:tc>
        <w:tc>
          <w:tcPr>
            <w:tcW w:w="3544" w:type="dxa"/>
          </w:tcPr>
          <w:p w14:paraId="7634D7F8" w14:textId="77777777" w:rsidR="00940027" w:rsidRDefault="00940027">
            <w:pPr>
              <w:pStyle w:val="OtherTableBody"/>
            </w:pPr>
            <w:r>
              <w:t>MFN/MFK - Master file not otherwise specified (for backward compatibility only)</w:t>
            </w:r>
          </w:p>
        </w:tc>
      </w:tr>
      <w:tr w:rsidR="00940027" w14:paraId="23C7184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5F6D22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8E7D89D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416DC15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A9F43A8" w14:textId="77777777" w:rsidR="00940027" w:rsidRDefault="00940027">
            <w:pPr>
              <w:pStyle w:val="OtherTableBody"/>
            </w:pPr>
            <w:r>
              <w:t>M02</w:t>
            </w:r>
          </w:p>
        </w:tc>
        <w:tc>
          <w:tcPr>
            <w:tcW w:w="3544" w:type="dxa"/>
          </w:tcPr>
          <w:p w14:paraId="3AF35315" w14:textId="77777777" w:rsidR="00940027" w:rsidRDefault="00940027">
            <w:pPr>
              <w:pStyle w:val="OtherTableBody"/>
            </w:pPr>
            <w:r>
              <w:t>MFN/MFK - Master file _ staff practitioner</w:t>
            </w:r>
          </w:p>
        </w:tc>
      </w:tr>
      <w:tr w:rsidR="00940027" w14:paraId="378D6CC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7FC53B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6242BC3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04AF85A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CA5FDED" w14:textId="77777777" w:rsidR="00940027" w:rsidRDefault="00940027">
            <w:pPr>
              <w:pStyle w:val="OtherTableBody"/>
            </w:pPr>
            <w:r>
              <w:t>M03</w:t>
            </w:r>
          </w:p>
        </w:tc>
        <w:tc>
          <w:tcPr>
            <w:tcW w:w="3544" w:type="dxa"/>
          </w:tcPr>
          <w:p w14:paraId="670B4CC7" w14:textId="77777777" w:rsidR="00940027" w:rsidRDefault="00940027">
            <w:pPr>
              <w:pStyle w:val="OtherTableBody"/>
            </w:pPr>
            <w:r>
              <w:t>MFN/MFK - Master file - test/observation (for backward compatibility only)</w:t>
            </w:r>
          </w:p>
        </w:tc>
      </w:tr>
      <w:tr w:rsidR="00940027" w14:paraId="0F87BF1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792B2C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1E18E1A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2515676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12D43E5" w14:textId="77777777" w:rsidR="00940027" w:rsidRDefault="00940027">
            <w:pPr>
              <w:pStyle w:val="OtherTableBody"/>
            </w:pPr>
            <w:r>
              <w:t>M04</w:t>
            </w:r>
          </w:p>
        </w:tc>
        <w:tc>
          <w:tcPr>
            <w:tcW w:w="3544" w:type="dxa"/>
          </w:tcPr>
          <w:p w14:paraId="009281BC" w14:textId="77777777" w:rsidR="00940027" w:rsidRDefault="00940027">
            <w:pPr>
              <w:pStyle w:val="OtherTableBody"/>
            </w:pPr>
            <w:r>
              <w:t>MFN/MFK - Master files charge description</w:t>
            </w:r>
          </w:p>
        </w:tc>
      </w:tr>
      <w:tr w:rsidR="00940027" w14:paraId="73A4774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5BAE59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E06D072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76778DD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38A3911" w14:textId="77777777" w:rsidR="00940027" w:rsidRDefault="00940027">
            <w:pPr>
              <w:pStyle w:val="OtherTableBody"/>
            </w:pPr>
            <w:r>
              <w:t>M05</w:t>
            </w:r>
          </w:p>
        </w:tc>
        <w:tc>
          <w:tcPr>
            <w:tcW w:w="3544" w:type="dxa"/>
          </w:tcPr>
          <w:p w14:paraId="48BC1CAA" w14:textId="77777777" w:rsidR="00940027" w:rsidRDefault="00940027">
            <w:pPr>
              <w:pStyle w:val="OtherTableBody"/>
            </w:pPr>
            <w:r>
              <w:t>MFN/MFK - Patient location master file</w:t>
            </w:r>
          </w:p>
        </w:tc>
      </w:tr>
      <w:tr w:rsidR="00940027" w14:paraId="5A3B283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780D09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3CFC736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051A5AF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F2011B0" w14:textId="77777777" w:rsidR="00940027" w:rsidRDefault="00940027">
            <w:pPr>
              <w:pStyle w:val="OtherTableBody"/>
            </w:pPr>
            <w:r>
              <w:t>M06</w:t>
            </w:r>
          </w:p>
        </w:tc>
        <w:tc>
          <w:tcPr>
            <w:tcW w:w="3544" w:type="dxa"/>
          </w:tcPr>
          <w:p w14:paraId="6C537EFA" w14:textId="77777777" w:rsidR="00940027" w:rsidRDefault="00940027">
            <w:pPr>
              <w:pStyle w:val="OtherTableBody"/>
            </w:pPr>
            <w:r>
              <w:t>MFN/MFK - Clinical study with phases and schedules master file</w:t>
            </w:r>
          </w:p>
        </w:tc>
      </w:tr>
      <w:tr w:rsidR="00940027" w14:paraId="392C75C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A81C4E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F6AC6DA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4E5B6E3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4A0FA38" w14:textId="77777777" w:rsidR="00940027" w:rsidRDefault="00940027">
            <w:pPr>
              <w:pStyle w:val="OtherTableBody"/>
            </w:pPr>
            <w:r>
              <w:t>M07</w:t>
            </w:r>
          </w:p>
        </w:tc>
        <w:tc>
          <w:tcPr>
            <w:tcW w:w="3544" w:type="dxa"/>
          </w:tcPr>
          <w:p w14:paraId="4EAC0AF0" w14:textId="77777777" w:rsidR="00940027" w:rsidRDefault="00940027">
            <w:pPr>
              <w:pStyle w:val="OtherTableBody"/>
            </w:pPr>
            <w:r>
              <w:t>MFN/MFK - Clinical study without phases but with schedules master file</w:t>
            </w:r>
          </w:p>
        </w:tc>
      </w:tr>
      <w:tr w:rsidR="00940027" w14:paraId="7421C3F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9B0006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00D5652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4AB58A6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18AE8E2" w14:textId="77777777" w:rsidR="00940027" w:rsidRDefault="00940027">
            <w:pPr>
              <w:pStyle w:val="OtherTableBody"/>
            </w:pPr>
            <w:r>
              <w:t>M08</w:t>
            </w:r>
          </w:p>
        </w:tc>
        <w:tc>
          <w:tcPr>
            <w:tcW w:w="3544" w:type="dxa"/>
          </w:tcPr>
          <w:p w14:paraId="3914F5AD" w14:textId="77777777" w:rsidR="00940027" w:rsidRDefault="00940027">
            <w:pPr>
              <w:pStyle w:val="OtherTableBody"/>
            </w:pPr>
            <w:r>
              <w:t>MFN/MFK - Test/observation (numeric) master file</w:t>
            </w:r>
          </w:p>
        </w:tc>
      </w:tr>
      <w:tr w:rsidR="00940027" w14:paraId="69C100B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E66C31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7569787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2FFFF7E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9D614F0" w14:textId="77777777" w:rsidR="00940027" w:rsidRDefault="00940027">
            <w:pPr>
              <w:pStyle w:val="OtherTableBody"/>
            </w:pPr>
            <w:r>
              <w:t>M09</w:t>
            </w:r>
          </w:p>
        </w:tc>
        <w:tc>
          <w:tcPr>
            <w:tcW w:w="3544" w:type="dxa"/>
          </w:tcPr>
          <w:p w14:paraId="74EE019E" w14:textId="77777777" w:rsidR="00940027" w:rsidRDefault="00940027">
            <w:pPr>
              <w:pStyle w:val="OtherTableBody"/>
            </w:pPr>
            <w:r>
              <w:t>MFN/MFK - Test/observation (categorical) master file</w:t>
            </w:r>
          </w:p>
        </w:tc>
      </w:tr>
      <w:tr w:rsidR="00940027" w14:paraId="5245C9B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C4518C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1D3D817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6715CFB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ACF2FFF" w14:textId="77777777" w:rsidR="00940027" w:rsidRDefault="00940027">
            <w:pPr>
              <w:pStyle w:val="OtherTableBody"/>
            </w:pPr>
            <w:r>
              <w:t>M10</w:t>
            </w:r>
          </w:p>
        </w:tc>
        <w:tc>
          <w:tcPr>
            <w:tcW w:w="3544" w:type="dxa"/>
          </w:tcPr>
          <w:p w14:paraId="0971152B" w14:textId="77777777" w:rsidR="00940027" w:rsidRDefault="00940027">
            <w:pPr>
              <w:pStyle w:val="OtherTableBody"/>
            </w:pPr>
            <w:r>
              <w:t>MFN/MFK - Test /observation batteries master file</w:t>
            </w:r>
          </w:p>
        </w:tc>
      </w:tr>
      <w:tr w:rsidR="00940027" w14:paraId="5078B81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A57788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8B86641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0537ABD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3C779D2" w14:textId="77777777" w:rsidR="00940027" w:rsidRDefault="00940027">
            <w:pPr>
              <w:pStyle w:val="OtherTableBody"/>
            </w:pPr>
            <w:r>
              <w:t>M11</w:t>
            </w:r>
          </w:p>
        </w:tc>
        <w:tc>
          <w:tcPr>
            <w:tcW w:w="3544" w:type="dxa"/>
          </w:tcPr>
          <w:p w14:paraId="569941A8" w14:textId="77777777" w:rsidR="00940027" w:rsidRDefault="00940027">
            <w:pPr>
              <w:pStyle w:val="OtherTableBody"/>
            </w:pPr>
            <w:r>
              <w:t>MFN/MFK - Test/calculated observations master file</w:t>
            </w:r>
          </w:p>
        </w:tc>
      </w:tr>
      <w:tr w:rsidR="00940027" w14:paraId="36F05B0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23B90C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22D8872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27D83DB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DC3F664" w14:textId="77777777" w:rsidR="00940027" w:rsidRDefault="00940027">
            <w:pPr>
              <w:pStyle w:val="OtherTableBody"/>
            </w:pPr>
            <w:r>
              <w:t>M12</w:t>
            </w:r>
          </w:p>
        </w:tc>
        <w:tc>
          <w:tcPr>
            <w:tcW w:w="3544" w:type="dxa"/>
          </w:tcPr>
          <w:p w14:paraId="51D01632" w14:textId="77777777" w:rsidR="00940027" w:rsidRDefault="00940027">
            <w:pPr>
              <w:pStyle w:val="OtherTableBody"/>
            </w:pPr>
            <w:r>
              <w:t>MFN/MFK _ Master file notification message</w:t>
            </w:r>
          </w:p>
        </w:tc>
      </w:tr>
      <w:tr w:rsidR="00940027" w14:paraId="6E68D27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DE0CD5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4338755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77DBAF3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1DD4A50" w14:textId="77777777" w:rsidR="00940027" w:rsidRDefault="00940027">
            <w:pPr>
              <w:pStyle w:val="OtherTableBody"/>
            </w:pPr>
            <w:r>
              <w:t>M13</w:t>
            </w:r>
          </w:p>
        </w:tc>
        <w:tc>
          <w:tcPr>
            <w:tcW w:w="3544" w:type="dxa"/>
          </w:tcPr>
          <w:p w14:paraId="6178B29B" w14:textId="77777777" w:rsidR="00940027" w:rsidRDefault="00940027">
            <w:pPr>
              <w:pStyle w:val="OtherTableBody"/>
            </w:pPr>
            <w:r>
              <w:t>MFN/MFK - Master file notification - general</w:t>
            </w:r>
          </w:p>
        </w:tc>
      </w:tr>
      <w:tr w:rsidR="00940027" w14:paraId="71E2BB2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65E866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357FF28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51E4692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2A33C9C" w14:textId="77777777" w:rsidR="00940027" w:rsidRDefault="00940027">
            <w:pPr>
              <w:pStyle w:val="OtherTableBody"/>
            </w:pPr>
            <w:r>
              <w:t>M14</w:t>
            </w:r>
          </w:p>
        </w:tc>
        <w:tc>
          <w:tcPr>
            <w:tcW w:w="3544" w:type="dxa"/>
          </w:tcPr>
          <w:p w14:paraId="0B590A09" w14:textId="77777777" w:rsidR="00940027" w:rsidRDefault="00940027">
            <w:pPr>
              <w:pStyle w:val="OtherTableBody"/>
            </w:pPr>
            <w:r>
              <w:t>MFN/MFK - Master file notification _ site defined</w:t>
            </w:r>
          </w:p>
        </w:tc>
      </w:tr>
      <w:tr w:rsidR="00940027" w14:paraId="45A0E28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233D19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8FC6DB1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4708DEF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A5F78E3" w14:textId="77777777" w:rsidR="00940027" w:rsidRDefault="00940027">
            <w:pPr>
              <w:pStyle w:val="OtherTableBody"/>
            </w:pPr>
            <w:r>
              <w:t>M15</w:t>
            </w:r>
          </w:p>
        </w:tc>
        <w:tc>
          <w:tcPr>
            <w:tcW w:w="3544" w:type="dxa"/>
          </w:tcPr>
          <w:p w14:paraId="7BAD624B" w14:textId="77777777" w:rsidR="00940027" w:rsidRDefault="00940027">
            <w:pPr>
              <w:pStyle w:val="OtherTableBody"/>
            </w:pPr>
            <w:r>
              <w:t>MFN/MFK _ Inventory item master file notification</w:t>
            </w:r>
          </w:p>
        </w:tc>
      </w:tr>
      <w:tr w:rsidR="00940027" w14:paraId="1900462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81F956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EB2B4D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0003</w:t>
            </w:r>
          </w:p>
        </w:tc>
        <w:tc>
          <w:tcPr>
            <w:tcW w:w="2693" w:type="dxa"/>
          </w:tcPr>
          <w:p w14:paraId="28D110C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777C4B7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N01</w:t>
            </w:r>
          </w:p>
        </w:tc>
        <w:tc>
          <w:tcPr>
            <w:tcW w:w="3544" w:type="dxa"/>
          </w:tcPr>
          <w:p w14:paraId="766843D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NMQ/NMR - Application management query message</w:t>
            </w:r>
          </w:p>
        </w:tc>
      </w:tr>
      <w:tr w:rsidR="00940027" w14:paraId="0F70F2B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A8F5FE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295E89FE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2AE098C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55223C0" w14:textId="77777777" w:rsidR="00940027" w:rsidRDefault="00940027">
            <w:pPr>
              <w:pStyle w:val="OtherTableBody"/>
            </w:pPr>
            <w:r>
              <w:t>N02</w:t>
            </w:r>
          </w:p>
        </w:tc>
        <w:tc>
          <w:tcPr>
            <w:tcW w:w="3544" w:type="dxa"/>
          </w:tcPr>
          <w:p w14:paraId="3B32303A" w14:textId="77777777" w:rsidR="00940027" w:rsidRDefault="00940027">
            <w:pPr>
              <w:pStyle w:val="OtherTableBody"/>
            </w:pPr>
            <w:r>
              <w:t>NMD/ACK - Application management data message (unsolicited)</w:t>
            </w:r>
          </w:p>
        </w:tc>
      </w:tr>
      <w:tr w:rsidR="00940027" w14:paraId="18F0082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B1D3C6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BA37CBC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39F5040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7A932B4" w14:textId="77777777" w:rsidR="00940027" w:rsidRDefault="00940027">
            <w:pPr>
              <w:pStyle w:val="OtherTableBody"/>
            </w:pPr>
            <w:r>
              <w:t>O01</w:t>
            </w:r>
          </w:p>
        </w:tc>
        <w:tc>
          <w:tcPr>
            <w:tcW w:w="3544" w:type="dxa"/>
          </w:tcPr>
          <w:p w14:paraId="010ADDEA" w14:textId="77777777" w:rsidR="00940027" w:rsidRDefault="00940027">
            <w:pPr>
              <w:pStyle w:val="OtherTableBody"/>
            </w:pPr>
            <w:r>
              <w:t>ORM - Order message (also RDE, RDS, RGV, RAS)</w:t>
            </w:r>
          </w:p>
        </w:tc>
      </w:tr>
      <w:tr w:rsidR="00940027" w14:paraId="0CAEC96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B7608E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A405C8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0003</w:t>
            </w:r>
          </w:p>
        </w:tc>
        <w:tc>
          <w:tcPr>
            <w:tcW w:w="2693" w:type="dxa"/>
          </w:tcPr>
          <w:p w14:paraId="62295CBC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7D7880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O02</w:t>
            </w:r>
          </w:p>
        </w:tc>
        <w:tc>
          <w:tcPr>
            <w:tcW w:w="3544" w:type="dxa"/>
          </w:tcPr>
          <w:p w14:paraId="5289D49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ORR - Order response (also RRE, RRD, RRG, RRA)</w:t>
            </w:r>
          </w:p>
        </w:tc>
      </w:tr>
      <w:tr w:rsidR="00940027" w14:paraId="39F8316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872497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437A3A0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0003</w:t>
            </w:r>
          </w:p>
        </w:tc>
        <w:tc>
          <w:tcPr>
            <w:tcW w:w="2693" w:type="dxa"/>
          </w:tcPr>
          <w:p w14:paraId="4310A416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073CAC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O03</w:t>
            </w:r>
          </w:p>
        </w:tc>
        <w:tc>
          <w:tcPr>
            <w:tcW w:w="3544" w:type="dxa"/>
          </w:tcPr>
          <w:p w14:paraId="253694D3" w14:textId="77777777" w:rsidR="00940027" w:rsidRDefault="00940027">
            <w:pPr>
              <w:pStyle w:val="OtherTableBody"/>
            </w:pPr>
            <w:r>
              <w:t>OMD _ Diet order</w:t>
            </w:r>
          </w:p>
        </w:tc>
      </w:tr>
      <w:tr w:rsidR="00940027" w14:paraId="0A09ECD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18C129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5B1D9FB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43047C0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E17EC7F" w14:textId="77777777" w:rsidR="00940027" w:rsidRDefault="00940027">
            <w:pPr>
              <w:pStyle w:val="OtherTableBody"/>
            </w:pPr>
            <w:r>
              <w:t>O04</w:t>
            </w:r>
          </w:p>
        </w:tc>
        <w:tc>
          <w:tcPr>
            <w:tcW w:w="3544" w:type="dxa"/>
          </w:tcPr>
          <w:p w14:paraId="16D87B96" w14:textId="77777777" w:rsidR="00940027" w:rsidRDefault="00940027">
            <w:pPr>
              <w:pStyle w:val="OtherTableBody"/>
            </w:pPr>
            <w:r>
              <w:t>ORD _ Diet order acknowledgment</w:t>
            </w:r>
          </w:p>
        </w:tc>
      </w:tr>
      <w:tr w:rsidR="00940027" w14:paraId="045A3D3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9D04C5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70DD46B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389AB76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27BD765" w14:textId="77777777" w:rsidR="00940027" w:rsidRDefault="00940027">
            <w:pPr>
              <w:pStyle w:val="OtherTableBody"/>
            </w:pPr>
            <w:r>
              <w:t>O05</w:t>
            </w:r>
          </w:p>
        </w:tc>
        <w:tc>
          <w:tcPr>
            <w:tcW w:w="3544" w:type="dxa"/>
          </w:tcPr>
          <w:p w14:paraId="04030EC5" w14:textId="77777777" w:rsidR="00940027" w:rsidRDefault="00940027">
            <w:pPr>
              <w:pStyle w:val="OtherTableBody"/>
            </w:pPr>
            <w:r>
              <w:t>OMS _ Stock requisition order</w:t>
            </w:r>
          </w:p>
        </w:tc>
      </w:tr>
      <w:tr w:rsidR="00940027" w14:paraId="604A0B8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4EB097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7D64989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12CFCE8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93409DB" w14:textId="77777777" w:rsidR="00940027" w:rsidRDefault="00940027">
            <w:pPr>
              <w:pStyle w:val="OtherTableBody"/>
            </w:pPr>
            <w:r>
              <w:t>O06</w:t>
            </w:r>
          </w:p>
        </w:tc>
        <w:tc>
          <w:tcPr>
            <w:tcW w:w="3544" w:type="dxa"/>
          </w:tcPr>
          <w:p w14:paraId="6C6B0274" w14:textId="77777777" w:rsidR="00940027" w:rsidRDefault="00940027">
            <w:pPr>
              <w:pStyle w:val="OtherTableBody"/>
            </w:pPr>
            <w:r>
              <w:t>ORS _ Stock requisition acknowledgment</w:t>
            </w:r>
          </w:p>
        </w:tc>
      </w:tr>
      <w:tr w:rsidR="00940027" w14:paraId="3A0D6D2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3AA4AB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6FFFE55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25CCC5C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BCCB817" w14:textId="77777777" w:rsidR="00940027" w:rsidRDefault="00940027">
            <w:pPr>
              <w:pStyle w:val="OtherTableBody"/>
            </w:pPr>
            <w:r>
              <w:t>O07</w:t>
            </w:r>
          </w:p>
        </w:tc>
        <w:tc>
          <w:tcPr>
            <w:tcW w:w="3544" w:type="dxa"/>
          </w:tcPr>
          <w:p w14:paraId="37BF1ECD" w14:textId="77777777" w:rsidR="00940027" w:rsidRDefault="00940027">
            <w:pPr>
              <w:pStyle w:val="OtherTableBody"/>
            </w:pPr>
            <w:r>
              <w:t>OMN _ Non-stock requisition order</w:t>
            </w:r>
          </w:p>
        </w:tc>
      </w:tr>
      <w:tr w:rsidR="00940027" w14:paraId="691B9D2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0211A0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0EF71FB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7CF466F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71E5E08" w14:textId="77777777" w:rsidR="00940027" w:rsidRDefault="00940027">
            <w:pPr>
              <w:pStyle w:val="OtherTableBody"/>
            </w:pPr>
            <w:r>
              <w:t>O08</w:t>
            </w:r>
          </w:p>
        </w:tc>
        <w:tc>
          <w:tcPr>
            <w:tcW w:w="3544" w:type="dxa"/>
          </w:tcPr>
          <w:p w14:paraId="730A318B" w14:textId="77777777" w:rsidR="00940027" w:rsidRDefault="00940027">
            <w:pPr>
              <w:pStyle w:val="OtherTableBody"/>
            </w:pPr>
            <w:r>
              <w:t>ORN _ Non-stock requisition acknowledgment</w:t>
            </w:r>
          </w:p>
        </w:tc>
      </w:tr>
      <w:tr w:rsidR="00940027" w14:paraId="45C0FF1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367C9B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FB32DD4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37F1F38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817A5BB" w14:textId="77777777" w:rsidR="00940027" w:rsidRDefault="00940027">
            <w:pPr>
              <w:pStyle w:val="OtherTableBody"/>
            </w:pPr>
            <w:r>
              <w:t>O09</w:t>
            </w:r>
          </w:p>
        </w:tc>
        <w:tc>
          <w:tcPr>
            <w:tcW w:w="3544" w:type="dxa"/>
          </w:tcPr>
          <w:p w14:paraId="1E3DD92B" w14:textId="77777777" w:rsidR="00940027" w:rsidRDefault="00940027">
            <w:pPr>
              <w:pStyle w:val="OtherTableBody"/>
            </w:pPr>
            <w:r>
              <w:t>OMP _ Pharmacy/treatment order</w:t>
            </w:r>
          </w:p>
        </w:tc>
      </w:tr>
      <w:tr w:rsidR="00940027" w14:paraId="584B0F0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807FA1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512162E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21E9A3A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B38E9D5" w14:textId="77777777" w:rsidR="00940027" w:rsidRDefault="00940027">
            <w:pPr>
              <w:pStyle w:val="OtherTableBody"/>
            </w:pPr>
            <w:r>
              <w:t>O10</w:t>
            </w:r>
          </w:p>
        </w:tc>
        <w:tc>
          <w:tcPr>
            <w:tcW w:w="3544" w:type="dxa"/>
          </w:tcPr>
          <w:p w14:paraId="716F5CE1" w14:textId="77777777" w:rsidR="00940027" w:rsidRDefault="00940027">
            <w:pPr>
              <w:pStyle w:val="OtherTableBody"/>
            </w:pPr>
            <w:r>
              <w:t>ORP _ Pharmacy/treatment order acknowledgment</w:t>
            </w:r>
          </w:p>
        </w:tc>
      </w:tr>
      <w:tr w:rsidR="00940027" w14:paraId="5B3B599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28CAA4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96E4A99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1730CEB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677E594" w14:textId="77777777" w:rsidR="00940027" w:rsidRDefault="00940027">
            <w:pPr>
              <w:pStyle w:val="OtherTableBody"/>
            </w:pPr>
            <w:r>
              <w:t>O11</w:t>
            </w:r>
          </w:p>
        </w:tc>
        <w:tc>
          <w:tcPr>
            <w:tcW w:w="3544" w:type="dxa"/>
          </w:tcPr>
          <w:p w14:paraId="00AF2C19" w14:textId="77777777" w:rsidR="00940027" w:rsidRDefault="00940027">
            <w:pPr>
              <w:pStyle w:val="OtherTableBody"/>
            </w:pPr>
            <w:r>
              <w:t>RDE _ Pharmacy/treatment encoded order</w:t>
            </w:r>
          </w:p>
        </w:tc>
      </w:tr>
      <w:tr w:rsidR="00940027" w14:paraId="1DA108B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EE859D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2CB283C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46D32FD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EDED466" w14:textId="77777777" w:rsidR="00940027" w:rsidRDefault="00940027">
            <w:pPr>
              <w:pStyle w:val="OtherTableBody"/>
            </w:pPr>
            <w:r>
              <w:t>O12</w:t>
            </w:r>
          </w:p>
        </w:tc>
        <w:tc>
          <w:tcPr>
            <w:tcW w:w="3544" w:type="dxa"/>
          </w:tcPr>
          <w:p w14:paraId="35872B9D" w14:textId="77777777" w:rsidR="00940027" w:rsidRDefault="00940027">
            <w:pPr>
              <w:pStyle w:val="OtherTableBody"/>
            </w:pPr>
            <w:r>
              <w:t>RRE _ Pharmacy/treatment encoded order acknowledgment</w:t>
            </w:r>
          </w:p>
        </w:tc>
      </w:tr>
      <w:tr w:rsidR="00940027" w14:paraId="0B62975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5D836C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2BAA2DA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1D0632E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1DB9A1E" w14:textId="77777777" w:rsidR="00940027" w:rsidRDefault="00940027">
            <w:pPr>
              <w:pStyle w:val="OtherTableBody"/>
            </w:pPr>
            <w:r>
              <w:t>O13</w:t>
            </w:r>
          </w:p>
        </w:tc>
        <w:tc>
          <w:tcPr>
            <w:tcW w:w="3544" w:type="dxa"/>
          </w:tcPr>
          <w:p w14:paraId="30B42E57" w14:textId="77777777" w:rsidR="00940027" w:rsidRDefault="00940027">
            <w:pPr>
              <w:pStyle w:val="OtherTableBody"/>
            </w:pPr>
            <w:r>
              <w:t>RDS _ Pharmacy/treatment dispense</w:t>
            </w:r>
          </w:p>
        </w:tc>
      </w:tr>
      <w:tr w:rsidR="00940027" w14:paraId="7F15A03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054FFB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7E29C72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0B98852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538E46F" w14:textId="77777777" w:rsidR="00940027" w:rsidRDefault="00940027">
            <w:pPr>
              <w:pStyle w:val="OtherTableBody"/>
            </w:pPr>
            <w:r>
              <w:t>O14</w:t>
            </w:r>
          </w:p>
        </w:tc>
        <w:tc>
          <w:tcPr>
            <w:tcW w:w="3544" w:type="dxa"/>
          </w:tcPr>
          <w:p w14:paraId="22A06A2A" w14:textId="77777777" w:rsidR="00940027" w:rsidRDefault="00940027">
            <w:pPr>
              <w:pStyle w:val="OtherTableBody"/>
            </w:pPr>
            <w:r>
              <w:t>RRD _ Pharmacy/treatment dispense acknowledgment</w:t>
            </w:r>
          </w:p>
        </w:tc>
      </w:tr>
      <w:tr w:rsidR="00940027" w14:paraId="3DD05A2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BAFC7A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18B26B7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7258F43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99F16D0" w14:textId="77777777" w:rsidR="00940027" w:rsidRDefault="00940027">
            <w:pPr>
              <w:pStyle w:val="OtherTableBody"/>
            </w:pPr>
            <w:r>
              <w:t>O15</w:t>
            </w:r>
          </w:p>
        </w:tc>
        <w:tc>
          <w:tcPr>
            <w:tcW w:w="3544" w:type="dxa"/>
          </w:tcPr>
          <w:p w14:paraId="473B0234" w14:textId="77777777" w:rsidR="00940027" w:rsidRDefault="00940027">
            <w:pPr>
              <w:pStyle w:val="OtherTableBody"/>
            </w:pPr>
            <w:r>
              <w:t>RGV _ Pharmacy/treatment give</w:t>
            </w:r>
          </w:p>
        </w:tc>
      </w:tr>
      <w:tr w:rsidR="00940027" w14:paraId="69596F1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D1FA57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21CC15E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643310E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61B90DC" w14:textId="77777777" w:rsidR="00940027" w:rsidRDefault="00940027">
            <w:pPr>
              <w:pStyle w:val="OtherTableBody"/>
            </w:pPr>
            <w:r>
              <w:t>O16</w:t>
            </w:r>
          </w:p>
        </w:tc>
        <w:tc>
          <w:tcPr>
            <w:tcW w:w="3544" w:type="dxa"/>
          </w:tcPr>
          <w:p w14:paraId="3A910AD5" w14:textId="77777777" w:rsidR="00940027" w:rsidRDefault="00940027">
            <w:pPr>
              <w:pStyle w:val="OtherTableBody"/>
            </w:pPr>
            <w:r>
              <w:t>RRG _ Pharmacy/treatment give acknowledgment</w:t>
            </w:r>
          </w:p>
        </w:tc>
      </w:tr>
      <w:tr w:rsidR="00940027" w14:paraId="55066CE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707737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3E45E5C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4B04E4F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5D1712A" w14:textId="77777777" w:rsidR="00940027" w:rsidRDefault="00940027">
            <w:pPr>
              <w:pStyle w:val="OtherTableBody"/>
            </w:pPr>
            <w:r>
              <w:t>O17</w:t>
            </w:r>
          </w:p>
        </w:tc>
        <w:tc>
          <w:tcPr>
            <w:tcW w:w="3544" w:type="dxa"/>
          </w:tcPr>
          <w:p w14:paraId="1EEF1507" w14:textId="77777777" w:rsidR="00940027" w:rsidRDefault="00940027">
            <w:pPr>
              <w:pStyle w:val="OtherTableBody"/>
            </w:pPr>
            <w:r>
              <w:t>RAS _ Pharmacy/treatment administration</w:t>
            </w:r>
          </w:p>
        </w:tc>
      </w:tr>
      <w:tr w:rsidR="00940027" w14:paraId="7DC2EA4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28DD9E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6EE2F6A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3A9DD8F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4984A73" w14:textId="77777777" w:rsidR="00940027" w:rsidRDefault="00940027">
            <w:pPr>
              <w:pStyle w:val="OtherTableBody"/>
            </w:pPr>
            <w:r>
              <w:t>O18</w:t>
            </w:r>
          </w:p>
        </w:tc>
        <w:tc>
          <w:tcPr>
            <w:tcW w:w="3544" w:type="dxa"/>
          </w:tcPr>
          <w:p w14:paraId="716D00C1" w14:textId="77777777" w:rsidR="00940027" w:rsidRDefault="00940027">
            <w:pPr>
              <w:pStyle w:val="OtherTableBody"/>
            </w:pPr>
            <w:r>
              <w:t>RRA _ Pharmacy/treatment administration acknowledgment</w:t>
            </w:r>
          </w:p>
        </w:tc>
      </w:tr>
      <w:tr w:rsidR="00940027" w14:paraId="31637F5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9A3149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059BA80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4D548B9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F7B86C1" w14:textId="77777777" w:rsidR="00940027" w:rsidRDefault="00940027">
            <w:pPr>
              <w:pStyle w:val="OtherTableBody"/>
            </w:pPr>
            <w:r>
              <w:t>O19</w:t>
            </w:r>
          </w:p>
        </w:tc>
        <w:tc>
          <w:tcPr>
            <w:tcW w:w="3544" w:type="dxa"/>
          </w:tcPr>
          <w:p w14:paraId="00ED79BA" w14:textId="77777777" w:rsidR="00940027" w:rsidRDefault="00940027">
            <w:pPr>
              <w:pStyle w:val="OtherTableBody"/>
            </w:pPr>
            <w:r>
              <w:t>OMG _ General clinical order</w:t>
            </w:r>
          </w:p>
        </w:tc>
      </w:tr>
      <w:tr w:rsidR="00940027" w14:paraId="11014AB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119950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D774A7B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4471288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42B8BD8" w14:textId="77777777" w:rsidR="00940027" w:rsidRDefault="00940027">
            <w:pPr>
              <w:pStyle w:val="OtherTableBody"/>
            </w:pPr>
            <w:r>
              <w:t>O20</w:t>
            </w:r>
          </w:p>
        </w:tc>
        <w:tc>
          <w:tcPr>
            <w:tcW w:w="3544" w:type="dxa"/>
          </w:tcPr>
          <w:p w14:paraId="55A0B309" w14:textId="77777777" w:rsidR="00940027" w:rsidRDefault="00940027">
            <w:pPr>
              <w:pStyle w:val="OtherTableBody"/>
            </w:pPr>
            <w:r>
              <w:t>ORG/ORL _ General clinical order response</w:t>
            </w:r>
          </w:p>
        </w:tc>
      </w:tr>
      <w:tr w:rsidR="00940027" w14:paraId="13FF677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99D392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FA5AC96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31DACB3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1B3A759" w14:textId="77777777" w:rsidR="00940027" w:rsidRDefault="00940027">
            <w:pPr>
              <w:pStyle w:val="OtherTableBody"/>
            </w:pPr>
            <w:r>
              <w:t>O21</w:t>
            </w:r>
          </w:p>
        </w:tc>
        <w:tc>
          <w:tcPr>
            <w:tcW w:w="3544" w:type="dxa"/>
          </w:tcPr>
          <w:p w14:paraId="5427C00C" w14:textId="77777777" w:rsidR="00940027" w:rsidRDefault="00940027">
            <w:pPr>
              <w:pStyle w:val="OtherTableBody"/>
            </w:pPr>
            <w:r>
              <w:t>OML - Laboratory order</w:t>
            </w:r>
          </w:p>
        </w:tc>
      </w:tr>
      <w:tr w:rsidR="00940027" w14:paraId="0BAD35D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831620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9897A0F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1A1C660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E83909B" w14:textId="77777777" w:rsidR="00940027" w:rsidRDefault="00940027">
            <w:pPr>
              <w:pStyle w:val="OtherTableBody"/>
            </w:pPr>
            <w:r>
              <w:t>O22</w:t>
            </w:r>
          </w:p>
        </w:tc>
        <w:tc>
          <w:tcPr>
            <w:tcW w:w="3544" w:type="dxa"/>
          </w:tcPr>
          <w:p w14:paraId="284F77A1" w14:textId="77777777" w:rsidR="00940027" w:rsidRDefault="00940027">
            <w:pPr>
              <w:pStyle w:val="OtherTableBody"/>
            </w:pPr>
            <w:r>
              <w:t>ORL - General laboratory order response message to any OML</w:t>
            </w:r>
          </w:p>
        </w:tc>
      </w:tr>
      <w:tr w:rsidR="00940027" w14:paraId="0D46BE8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EF7C84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2CB551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0003</w:t>
            </w:r>
          </w:p>
        </w:tc>
        <w:tc>
          <w:tcPr>
            <w:tcW w:w="2693" w:type="dxa"/>
          </w:tcPr>
          <w:p w14:paraId="5D8B17A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C1787D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O23</w:t>
            </w:r>
          </w:p>
        </w:tc>
        <w:tc>
          <w:tcPr>
            <w:tcW w:w="3544" w:type="dxa"/>
          </w:tcPr>
          <w:p w14:paraId="6DC3D81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OMI _ Imaging order</w:t>
            </w:r>
          </w:p>
        </w:tc>
      </w:tr>
      <w:tr w:rsidR="00940027" w14:paraId="416E359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E0833C1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4BB676D6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31F9D62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89A1513" w14:textId="77777777" w:rsidR="00940027" w:rsidRDefault="00940027">
            <w:pPr>
              <w:pStyle w:val="OtherTableBody"/>
            </w:pPr>
            <w:r>
              <w:t>O24</w:t>
            </w:r>
          </w:p>
        </w:tc>
        <w:tc>
          <w:tcPr>
            <w:tcW w:w="3544" w:type="dxa"/>
          </w:tcPr>
          <w:p w14:paraId="2A27517F" w14:textId="77777777" w:rsidR="00940027" w:rsidRDefault="00940027">
            <w:pPr>
              <w:pStyle w:val="OtherTableBody"/>
            </w:pPr>
            <w:r>
              <w:t>ORI _ Imaging order response message to any OMI</w:t>
            </w:r>
          </w:p>
        </w:tc>
      </w:tr>
      <w:tr w:rsidR="00940027" w14:paraId="6171D43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C0A2A5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D06E83A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3D07E1B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26C2CC8" w14:textId="77777777" w:rsidR="00940027" w:rsidRDefault="00940027">
            <w:pPr>
              <w:pStyle w:val="OtherTableBody"/>
            </w:pPr>
            <w:r>
              <w:t>O25</w:t>
            </w:r>
          </w:p>
        </w:tc>
        <w:tc>
          <w:tcPr>
            <w:tcW w:w="3544" w:type="dxa"/>
          </w:tcPr>
          <w:p w14:paraId="3AFEF10A" w14:textId="77777777" w:rsidR="00940027" w:rsidRDefault="00940027">
            <w:pPr>
              <w:pStyle w:val="OtherTableBody"/>
            </w:pPr>
            <w:r>
              <w:t>RDE - Pharmacy/treatment refill authorization request</w:t>
            </w:r>
          </w:p>
        </w:tc>
      </w:tr>
      <w:tr w:rsidR="00940027" w14:paraId="144AB46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6E6212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593E98F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3673D27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45EE073" w14:textId="77777777" w:rsidR="00940027" w:rsidRDefault="00940027">
            <w:pPr>
              <w:pStyle w:val="OtherTableBody"/>
            </w:pPr>
            <w:r>
              <w:t>O26</w:t>
            </w:r>
          </w:p>
        </w:tc>
        <w:tc>
          <w:tcPr>
            <w:tcW w:w="3544" w:type="dxa"/>
          </w:tcPr>
          <w:p w14:paraId="16D569DB" w14:textId="77777777" w:rsidR="00940027" w:rsidRDefault="00940027">
            <w:pPr>
              <w:pStyle w:val="OtherTableBody"/>
            </w:pPr>
            <w:r>
              <w:t>RRE - Pharmacy/Treatment Refill Authorization Acknowledgement</w:t>
            </w:r>
          </w:p>
        </w:tc>
      </w:tr>
      <w:tr w:rsidR="00940027" w14:paraId="2D21887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0F69B1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FA8C7DA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6907D1C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C06D7F7" w14:textId="77777777" w:rsidR="00940027" w:rsidRDefault="00940027">
            <w:pPr>
              <w:pStyle w:val="OtherTableBody"/>
            </w:pPr>
            <w:r>
              <w:t>O27</w:t>
            </w:r>
          </w:p>
        </w:tc>
        <w:tc>
          <w:tcPr>
            <w:tcW w:w="3544" w:type="dxa"/>
          </w:tcPr>
          <w:p w14:paraId="5D980C6D" w14:textId="77777777" w:rsidR="00940027" w:rsidRDefault="00940027">
            <w:pPr>
              <w:pStyle w:val="OtherTableBody"/>
            </w:pPr>
            <w:r>
              <w:t>OMB _ Blood product order</w:t>
            </w:r>
          </w:p>
        </w:tc>
      </w:tr>
      <w:tr w:rsidR="00940027" w14:paraId="4EA2F03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A7C1E8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6AC2C30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1627ECC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4B26E40" w14:textId="77777777" w:rsidR="00940027" w:rsidRDefault="00940027">
            <w:pPr>
              <w:pStyle w:val="OtherTableBody"/>
            </w:pPr>
            <w:r>
              <w:t>O28</w:t>
            </w:r>
          </w:p>
        </w:tc>
        <w:tc>
          <w:tcPr>
            <w:tcW w:w="3544" w:type="dxa"/>
          </w:tcPr>
          <w:p w14:paraId="1C3C4154" w14:textId="77777777" w:rsidR="00940027" w:rsidRDefault="00940027">
            <w:pPr>
              <w:pStyle w:val="OtherTableBody"/>
            </w:pPr>
            <w:r>
              <w:t>ORB _ Blood product order acknowledgment</w:t>
            </w:r>
          </w:p>
        </w:tc>
      </w:tr>
      <w:tr w:rsidR="00940027" w14:paraId="42584A0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BE6000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19C50DB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04D6B78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C4A9074" w14:textId="77777777" w:rsidR="00940027" w:rsidRDefault="00940027">
            <w:pPr>
              <w:pStyle w:val="OtherTableBody"/>
            </w:pPr>
            <w:r>
              <w:t>O29</w:t>
            </w:r>
          </w:p>
        </w:tc>
        <w:tc>
          <w:tcPr>
            <w:tcW w:w="3544" w:type="dxa"/>
          </w:tcPr>
          <w:p w14:paraId="13947BA6" w14:textId="77777777" w:rsidR="00940027" w:rsidRDefault="00940027">
            <w:pPr>
              <w:pStyle w:val="OtherTableBody"/>
            </w:pPr>
            <w:r>
              <w:t>BPS _ Blood product dispense status</w:t>
            </w:r>
          </w:p>
        </w:tc>
      </w:tr>
      <w:tr w:rsidR="00940027" w14:paraId="1178DCC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01D97C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A54C34D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40D52D2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D32E6C5" w14:textId="77777777" w:rsidR="00940027" w:rsidRDefault="00940027">
            <w:pPr>
              <w:pStyle w:val="OtherTableBody"/>
            </w:pPr>
            <w:r>
              <w:t>O30</w:t>
            </w:r>
          </w:p>
        </w:tc>
        <w:tc>
          <w:tcPr>
            <w:tcW w:w="3544" w:type="dxa"/>
          </w:tcPr>
          <w:p w14:paraId="34CC0216" w14:textId="77777777" w:rsidR="00940027" w:rsidRDefault="00940027">
            <w:pPr>
              <w:pStyle w:val="OtherTableBody"/>
            </w:pPr>
            <w:r>
              <w:t>BRP _ Blood product dispense status acknowledgment</w:t>
            </w:r>
          </w:p>
        </w:tc>
      </w:tr>
      <w:tr w:rsidR="00940027" w14:paraId="65D42DB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4B9E55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AA09698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0DBE2A7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36F4076" w14:textId="77777777" w:rsidR="00940027" w:rsidRDefault="00940027">
            <w:pPr>
              <w:pStyle w:val="OtherTableBody"/>
            </w:pPr>
            <w:r>
              <w:t>O31</w:t>
            </w:r>
          </w:p>
        </w:tc>
        <w:tc>
          <w:tcPr>
            <w:tcW w:w="3544" w:type="dxa"/>
          </w:tcPr>
          <w:p w14:paraId="6E08E208" w14:textId="77777777" w:rsidR="00940027" w:rsidRDefault="00940027">
            <w:pPr>
              <w:pStyle w:val="OtherTableBody"/>
            </w:pPr>
            <w:r>
              <w:t>BTS _ Blood product transfusion/disposition</w:t>
            </w:r>
          </w:p>
        </w:tc>
      </w:tr>
      <w:tr w:rsidR="00940027" w14:paraId="08CACF4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7EA930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D1773AC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27BD583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5ED06F3" w14:textId="77777777" w:rsidR="00940027" w:rsidRDefault="00940027">
            <w:pPr>
              <w:pStyle w:val="OtherTableBody"/>
            </w:pPr>
            <w:r>
              <w:t>O32</w:t>
            </w:r>
          </w:p>
        </w:tc>
        <w:tc>
          <w:tcPr>
            <w:tcW w:w="3544" w:type="dxa"/>
          </w:tcPr>
          <w:p w14:paraId="11306622" w14:textId="77777777" w:rsidR="00940027" w:rsidRDefault="00940027">
            <w:pPr>
              <w:pStyle w:val="OtherTableBody"/>
            </w:pPr>
            <w:r>
              <w:t>BRT _ Blood product transfusion/disposition acknowledgment</w:t>
            </w:r>
          </w:p>
        </w:tc>
      </w:tr>
      <w:tr w:rsidR="00940027" w14:paraId="179B221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77E1DE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C4EC5BE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2504F02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97DD1D2" w14:textId="77777777" w:rsidR="00940027" w:rsidRDefault="00940027">
            <w:pPr>
              <w:pStyle w:val="OtherTableBody"/>
            </w:pPr>
            <w:r>
              <w:t>O33</w:t>
            </w:r>
          </w:p>
        </w:tc>
        <w:tc>
          <w:tcPr>
            <w:tcW w:w="3544" w:type="dxa"/>
          </w:tcPr>
          <w:p w14:paraId="7AE75454" w14:textId="77777777" w:rsidR="00940027" w:rsidRDefault="00940027">
            <w:pPr>
              <w:pStyle w:val="OtherTableBody"/>
            </w:pPr>
            <w:r>
              <w:t>OML _ Laboratory order for multiple orders related to a single specimen</w:t>
            </w:r>
          </w:p>
        </w:tc>
      </w:tr>
      <w:tr w:rsidR="00940027" w14:paraId="679DF64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57689E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F95C880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50399EF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D93E948" w14:textId="77777777" w:rsidR="00940027" w:rsidRDefault="00940027">
            <w:pPr>
              <w:pStyle w:val="OtherTableBody"/>
            </w:pPr>
            <w:r>
              <w:t>O34</w:t>
            </w:r>
          </w:p>
        </w:tc>
        <w:tc>
          <w:tcPr>
            <w:tcW w:w="3544" w:type="dxa"/>
          </w:tcPr>
          <w:p w14:paraId="3E69458D" w14:textId="77777777" w:rsidR="00940027" w:rsidRDefault="00940027">
            <w:pPr>
              <w:pStyle w:val="OtherTableBody"/>
            </w:pPr>
            <w:r>
              <w:t>ORL _ Laboratory order response message to a multiple order related to single specimen OML</w:t>
            </w:r>
          </w:p>
        </w:tc>
      </w:tr>
      <w:tr w:rsidR="00940027" w14:paraId="4FC8C8D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1FD191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5B97741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4720CCE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061C762" w14:textId="77777777" w:rsidR="00940027" w:rsidRDefault="00940027">
            <w:pPr>
              <w:pStyle w:val="OtherTableBody"/>
            </w:pPr>
            <w:r>
              <w:t>O35</w:t>
            </w:r>
          </w:p>
        </w:tc>
        <w:tc>
          <w:tcPr>
            <w:tcW w:w="3544" w:type="dxa"/>
          </w:tcPr>
          <w:p w14:paraId="522AD20B" w14:textId="77777777" w:rsidR="00940027" w:rsidRDefault="00940027">
            <w:pPr>
              <w:pStyle w:val="OtherTableBody"/>
            </w:pPr>
            <w:r>
              <w:t>OML _ Laboratory order for multiple orders related to a single container of a specimen</w:t>
            </w:r>
          </w:p>
        </w:tc>
      </w:tr>
      <w:tr w:rsidR="00940027" w14:paraId="3E929BF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4CE8A1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294A351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7B4A4A2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C0B409C" w14:textId="77777777" w:rsidR="00940027" w:rsidRDefault="00940027">
            <w:pPr>
              <w:pStyle w:val="OtherTableBody"/>
            </w:pPr>
            <w:r>
              <w:t>O36</w:t>
            </w:r>
          </w:p>
        </w:tc>
        <w:tc>
          <w:tcPr>
            <w:tcW w:w="3544" w:type="dxa"/>
          </w:tcPr>
          <w:p w14:paraId="06BA927E" w14:textId="77777777" w:rsidR="00940027" w:rsidRDefault="00940027">
            <w:pPr>
              <w:pStyle w:val="OtherTableBody"/>
            </w:pPr>
            <w:r>
              <w:t>ORL - Laboratory order response message to a single container of a specimen OML</w:t>
            </w:r>
          </w:p>
        </w:tc>
      </w:tr>
      <w:tr w:rsidR="00940027" w14:paraId="7E378EB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975B19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32BA2EF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4C168EE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8760DB7" w14:textId="77777777" w:rsidR="00940027" w:rsidRDefault="00940027">
            <w:pPr>
              <w:pStyle w:val="OtherTableBody"/>
            </w:pPr>
            <w:r>
              <w:t>P01</w:t>
            </w:r>
          </w:p>
        </w:tc>
        <w:tc>
          <w:tcPr>
            <w:tcW w:w="3544" w:type="dxa"/>
          </w:tcPr>
          <w:p w14:paraId="03F8E360" w14:textId="77777777" w:rsidR="00940027" w:rsidRDefault="00940027">
            <w:pPr>
              <w:pStyle w:val="OtherTableBody"/>
            </w:pPr>
            <w:r>
              <w:t>BAR/ACK - Add patient accounts</w:t>
            </w:r>
          </w:p>
        </w:tc>
      </w:tr>
      <w:tr w:rsidR="00940027" w14:paraId="4DDD4C9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46A450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BE76C91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283CF20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51D0FF7" w14:textId="77777777" w:rsidR="00940027" w:rsidRDefault="00940027">
            <w:pPr>
              <w:pStyle w:val="OtherTableBody"/>
            </w:pPr>
            <w:r>
              <w:t>P02</w:t>
            </w:r>
          </w:p>
        </w:tc>
        <w:tc>
          <w:tcPr>
            <w:tcW w:w="3544" w:type="dxa"/>
          </w:tcPr>
          <w:p w14:paraId="06FA5D63" w14:textId="77777777" w:rsidR="00940027" w:rsidRDefault="00940027">
            <w:pPr>
              <w:pStyle w:val="OtherTableBody"/>
            </w:pPr>
            <w:r>
              <w:t>BAR/ACK - Purge patient accounts</w:t>
            </w:r>
          </w:p>
        </w:tc>
      </w:tr>
      <w:tr w:rsidR="00940027" w14:paraId="565B440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DD054C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C52711F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01CAAFF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7CE7552" w14:textId="77777777" w:rsidR="00940027" w:rsidRDefault="00940027">
            <w:pPr>
              <w:pStyle w:val="OtherTableBody"/>
            </w:pPr>
            <w:r>
              <w:t>P03</w:t>
            </w:r>
          </w:p>
        </w:tc>
        <w:tc>
          <w:tcPr>
            <w:tcW w:w="3544" w:type="dxa"/>
          </w:tcPr>
          <w:p w14:paraId="2677A0A9" w14:textId="77777777" w:rsidR="00940027" w:rsidRDefault="00940027">
            <w:pPr>
              <w:pStyle w:val="OtherTableBody"/>
            </w:pPr>
            <w:r>
              <w:t>DFT/ACK - Post detail financial transaction</w:t>
            </w:r>
          </w:p>
        </w:tc>
      </w:tr>
      <w:tr w:rsidR="00940027" w14:paraId="16B2001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64D386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B789C6E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3D1614D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32A064C" w14:textId="77777777" w:rsidR="00940027" w:rsidRDefault="00940027">
            <w:pPr>
              <w:pStyle w:val="OtherTableBody"/>
            </w:pPr>
            <w:r>
              <w:t>P04</w:t>
            </w:r>
          </w:p>
        </w:tc>
        <w:tc>
          <w:tcPr>
            <w:tcW w:w="3544" w:type="dxa"/>
          </w:tcPr>
          <w:p w14:paraId="4E40600F" w14:textId="77777777" w:rsidR="00940027" w:rsidRDefault="00940027">
            <w:pPr>
              <w:pStyle w:val="OtherTableBody"/>
            </w:pPr>
            <w:r>
              <w:t>QRY/DSP _ Generate bill and A/R statements</w:t>
            </w:r>
          </w:p>
        </w:tc>
      </w:tr>
      <w:tr w:rsidR="00940027" w14:paraId="39988E4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5BAF1C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FDA8E07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6E876C7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C5A28B0" w14:textId="77777777" w:rsidR="00940027" w:rsidRDefault="00940027">
            <w:pPr>
              <w:pStyle w:val="OtherTableBody"/>
            </w:pPr>
            <w:r>
              <w:t>P05</w:t>
            </w:r>
          </w:p>
        </w:tc>
        <w:tc>
          <w:tcPr>
            <w:tcW w:w="3544" w:type="dxa"/>
          </w:tcPr>
          <w:p w14:paraId="09D7DF27" w14:textId="77777777" w:rsidR="00940027" w:rsidRDefault="00940027">
            <w:pPr>
              <w:pStyle w:val="OtherTableBody"/>
            </w:pPr>
            <w:r>
              <w:t>BAR/ACK _ Update account</w:t>
            </w:r>
          </w:p>
        </w:tc>
      </w:tr>
      <w:tr w:rsidR="00940027" w14:paraId="6FF0459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C96C24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EA74BF9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631A5BC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540F190" w14:textId="77777777" w:rsidR="00940027" w:rsidRDefault="00940027">
            <w:pPr>
              <w:pStyle w:val="OtherTableBody"/>
            </w:pPr>
            <w:r>
              <w:t>P06</w:t>
            </w:r>
          </w:p>
        </w:tc>
        <w:tc>
          <w:tcPr>
            <w:tcW w:w="3544" w:type="dxa"/>
          </w:tcPr>
          <w:p w14:paraId="277FE13A" w14:textId="77777777" w:rsidR="00940027" w:rsidRDefault="00940027">
            <w:pPr>
              <w:pStyle w:val="OtherTableBody"/>
            </w:pPr>
            <w:r>
              <w:t>BAR/ACK - End account</w:t>
            </w:r>
          </w:p>
        </w:tc>
      </w:tr>
      <w:tr w:rsidR="00940027" w14:paraId="6D74AAA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FAA6B5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7E43547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08DCD4D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ADCF852" w14:textId="77777777" w:rsidR="00940027" w:rsidRDefault="00940027">
            <w:pPr>
              <w:pStyle w:val="OtherTableBody"/>
            </w:pPr>
            <w:r>
              <w:t>P07</w:t>
            </w:r>
          </w:p>
        </w:tc>
        <w:tc>
          <w:tcPr>
            <w:tcW w:w="3544" w:type="dxa"/>
          </w:tcPr>
          <w:p w14:paraId="2A2F2394" w14:textId="77777777" w:rsidR="00940027" w:rsidRDefault="00940027">
            <w:pPr>
              <w:pStyle w:val="OtherTableBody"/>
            </w:pPr>
            <w:r>
              <w:t>PEX - Unsolicited initial individual product experience report</w:t>
            </w:r>
          </w:p>
        </w:tc>
      </w:tr>
      <w:tr w:rsidR="00940027" w14:paraId="5E0EEC4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FC4746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EB19CA9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1ED3B6B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B148017" w14:textId="77777777" w:rsidR="00940027" w:rsidRDefault="00940027">
            <w:pPr>
              <w:pStyle w:val="OtherTableBody"/>
            </w:pPr>
            <w:r>
              <w:t>P08</w:t>
            </w:r>
          </w:p>
        </w:tc>
        <w:tc>
          <w:tcPr>
            <w:tcW w:w="3544" w:type="dxa"/>
          </w:tcPr>
          <w:p w14:paraId="1C82B964" w14:textId="77777777" w:rsidR="00940027" w:rsidRDefault="00940027">
            <w:pPr>
              <w:pStyle w:val="OtherTableBody"/>
            </w:pPr>
            <w:r>
              <w:t>PEX - Unsolicited update individual product experience report</w:t>
            </w:r>
          </w:p>
        </w:tc>
      </w:tr>
      <w:tr w:rsidR="00940027" w14:paraId="01E289E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D8BF79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DA5A5AE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56D1F7F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022FDB9" w14:textId="77777777" w:rsidR="00940027" w:rsidRDefault="00940027">
            <w:pPr>
              <w:pStyle w:val="OtherTableBody"/>
            </w:pPr>
            <w:r>
              <w:t>P09</w:t>
            </w:r>
          </w:p>
        </w:tc>
        <w:tc>
          <w:tcPr>
            <w:tcW w:w="3544" w:type="dxa"/>
          </w:tcPr>
          <w:p w14:paraId="696C7C1E" w14:textId="77777777" w:rsidR="00940027" w:rsidRDefault="00940027">
            <w:pPr>
              <w:pStyle w:val="OtherTableBody"/>
            </w:pPr>
            <w:r>
              <w:t>SUR - Summary product experience report</w:t>
            </w:r>
          </w:p>
        </w:tc>
      </w:tr>
      <w:tr w:rsidR="00940027" w14:paraId="19F8537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AD1382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7655809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05EF56D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9E45764" w14:textId="77777777" w:rsidR="00940027" w:rsidRDefault="00940027">
            <w:pPr>
              <w:pStyle w:val="OtherTableBody"/>
            </w:pPr>
            <w:r>
              <w:t>P10</w:t>
            </w:r>
          </w:p>
        </w:tc>
        <w:tc>
          <w:tcPr>
            <w:tcW w:w="3544" w:type="dxa"/>
          </w:tcPr>
          <w:p w14:paraId="57F981E0" w14:textId="77777777" w:rsidR="00940027" w:rsidRDefault="00940027">
            <w:pPr>
              <w:pStyle w:val="OtherTableBody"/>
            </w:pPr>
            <w:r>
              <w:t>BAR/ACK _Transmit Ambulatory Payment  Classification(APC)</w:t>
            </w:r>
          </w:p>
        </w:tc>
      </w:tr>
      <w:tr w:rsidR="00940027" w14:paraId="667A5CC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6A6644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860E6A9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587D9B1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5B395F3" w14:textId="77777777" w:rsidR="00940027" w:rsidRDefault="00940027">
            <w:pPr>
              <w:pStyle w:val="OtherTableBody"/>
            </w:pPr>
            <w:r>
              <w:t>P11</w:t>
            </w:r>
          </w:p>
        </w:tc>
        <w:tc>
          <w:tcPr>
            <w:tcW w:w="3544" w:type="dxa"/>
          </w:tcPr>
          <w:p w14:paraId="358C67E4" w14:textId="77777777" w:rsidR="00940027" w:rsidRDefault="00940027">
            <w:pPr>
              <w:pStyle w:val="OtherTableBody"/>
            </w:pPr>
            <w:r>
              <w:t>DFT/ACK - Post Detail Financial Transactions - New</w:t>
            </w:r>
          </w:p>
        </w:tc>
      </w:tr>
      <w:tr w:rsidR="00940027" w14:paraId="4B39093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F46656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AAC3CB0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4CA10EE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9C62530" w14:textId="77777777" w:rsidR="00940027" w:rsidRDefault="00940027">
            <w:pPr>
              <w:pStyle w:val="OtherTableBody"/>
            </w:pPr>
            <w:r>
              <w:t>P12</w:t>
            </w:r>
          </w:p>
        </w:tc>
        <w:tc>
          <w:tcPr>
            <w:tcW w:w="3544" w:type="dxa"/>
          </w:tcPr>
          <w:p w14:paraId="218D77C8" w14:textId="77777777" w:rsidR="00940027" w:rsidRDefault="00940027">
            <w:pPr>
              <w:pStyle w:val="OtherTableBody"/>
            </w:pPr>
            <w:r>
              <w:t>BAR/ACK - Update Diagnosis/Procedure</w:t>
            </w:r>
          </w:p>
        </w:tc>
      </w:tr>
      <w:tr w:rsidR="00940027" w14:paraId="2EB8C0D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623BA2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3AA54D3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3884DB8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BE67859" w14:textId="77777777" w:rsidR="00940027" w:rsidRDefault="00940027">
            <w:pPr>
              <w:pStyle w:val="OtherTableBody"/>
            </w:pPr>
            <w:r>
              <w:t>PC1</w:t>
            </w:r>
          </w:p>
        </w:tc>
        <w:tc>
          <w:tcPr>
            <w:tcW w:w="3544" w:type="dxa"/>
          </w:tcPr>
          <w:p w14:paraId="33A3D1EA" w14:textId="77777777" w:rsidR="00940027" w:rsidRDefault="00940027">
            <w:pPr>
              <w:pStyle w:val="OtherTableBody"/>
            </w:pPr>
            <w:r>
              <w:t>PPR - PC/ problem add</w:t>
            </w:r>
          </w:p>
        </w:tc>
      </w:tr>
      <w:tr w:rsidR="00940027" w14:paraId="796FFAA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0CAF93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5C73ED3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47C1CC9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0D29B12" w14:textId="77777777" w:rsidR="00940027" w:rsidRDefault="00940027">
            <w:pPr>
              <w:pStyle w:val="OtherTableBody"/>
            </w:pPr>
            <w:r>
              <w:t>PC2</w:t>
            </w:r>
          </w:p>
        </w:tc>
        <w:tc>
          <w:tcPr>
            <w:tcW w:w="3544" w:type="dxa"/>
          </w:tcPr>
          <w:p w14:paraId="5A93F6CD" w14:textId="77777777" w:rsidR="00940027" w:rsidRDefault="00940027">
            <w:pPr>
              <w:pStyle w:val="OtherTableBody"/>
            </w:pPr>
            <w:r>
              <w:t>PPR - PC/ problem update</w:t>
            </w:r>
          </w:p>
        </w:tc>
      </w:tr>
      <w:tr w:rsidR="00940027" w14:paraId="6DC2155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7EFACE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0C8609A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422EA92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31BC8EF" w14:textId="77777777" w:rsidR="00940027" w:rsidRDefault="00940027">
            <w:pPr>
              <w:pStyle w:val="OtherTableBody"/>
            </w:pPr>
            <w:r>
              <w:t>PC3</w:t>
            </w:r>
          </w:p>
        </w:tc>
        <w:tc>
          <w:tcPr>
            <w:tcW w:w="3544" w:type="dxa"/>
          </w:tcPr>
          <w:p w14:paraId="2BF84028" w14:textId="77777777" w:rsidR="00940027" w:rsidRDefault="00940027">
            <w:pPr>
              <w:pStyle w:val="OtherTableBody"/>
            </w:pPr>
            <w:r>
              <w:t>PPR - PC/ problem delete</w:t>
            </w:r>
          </w:p>
        </w:tc>
      </w:tr>
      <w:tr w:rsidR="00940027" w14:paraId="46F3421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9BACB5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E1846FD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2468251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A639A47" w14:textId="77777777" w:rsidR="00940027" w:rsidRDefault="00940027">
            <w:pPr>
              <w:pStyle w:val="OtherTableBody"/>
            </w:pPr>
            <w:r>
              <w:t>PC4</w:t>
            </w:r>
          </w:p>
        </w:tc>
        <w:tc>
          <w:tcPr>
            <w:tcW w:w="3544" w:type="dxa"/>
          </w:tcPr>
          <w:p w14:paraId="6A227519" w14:textId="77777777" w:rsidR="00940027" w:rsidRDefault="00940027">
            <w:pPr>
              <w:pStyle w:val="OtherTableBody"/>
            </w:pPr>
            <w:r>
              <w:t>QRY - PC/ problem query</w:t>
            </w:r>
          </w:p>
        </w:tc>
      </w:tr>
      <w:tr w:rsidR="00940027" w14:paraId="5CFAF34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D3AFF1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B58D891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7A7909F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0803A06" w14:textId="77777777" w:rsidR="00940027" w:rsidRDefault="00940027">
            <w:pPr>
              <w:pStyle w:val="OtherTableBody"/>
            </w:pPr>
            <w:r>
              <w:t>PC5</w:t>
            </w:r>
          </w:p>
        </w:tc>
        <w:tc>
          <w:tcPr>
            <w:tcW w:w="3544" w:type="dxa"/>
          </w:tcPr>
          <w:p w14:paraId="223EC43C" w14:textId="77777777" w:rsidR="00940027" w:rsidRDefault="00940027">
            <w:pPr>
              <w:pStyle w:val="OtherTableBody"/>
            </w:pPr>
            <w:r>
              <w:t>PRR - PC/ problem response</w:t>
            </w:r>
          </w:p>
        </w:tc>
      </w:tr>
      <w:tr w:rsidR="00940027" w14:paraId="6822A8F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25407E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CC09864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53A2FBE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EA5F8DA" w14:textId="77777777" w:rsidR="00940027" w:rsidRDefault="00940027">
            <w:pPr>
              <w:pStyle w:val="OtherTableBody"/>
            </w:pPr>
            <w:r>
              <w:t>PC6</w:t>
            </w:r>
          </w:p>
        </w:tc>
        <w:tc>
          <w:tcPr>
            <w:tcW w:w="3544" w:type="dxa"/>
          </w:tcPr>
          <w:p w14:paraId="30487E51" w14:textId="77777777" w:rsidR="00940027" w:rsidRDefault="00940027">
            <w:pPr>
              <w:pStyle w:val="OtherTableBody"/>
            </w:pPr>
            <w:r>
              <w:t>PGL - PC/ goal add</w:t>
            </w:r>
          </w:p>
        </w:tc>
      </w:tr>
      <w:tr w:rsidR="00940027" w14:paraId="76BFE3B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4B8E6C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479E1A5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22D234C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53ECAB1" w14:textId="77777777" w:rsidR="00940027" w:rsidRDefault="00940027">
            <w:pPr>
              <w:pStyle w:val="OtherTableBody"/>
            </w:pPr>
            <w:r>
              <w:t>PC7</w:t>
            </w:r>
          </w:p>
        </w:tc>
        <w:tc>
          <w:tcPr>
            <w:tcW w:w="3544" w:type="dxa"/>
          </w:tcPr>
          <w:p w14:paraId="04F2EECD" w14:textId="77777777" w:rsidR="00940027" w:rsidRDefault="00940027">
            <w:pPr>
              <w:pStyle w:val="OtherTableBody"/>
            </w:pPr>
            <w:r>
              <w:t>PGL - PC/ goal update</w:t>
            </w:r>
          </w:p>
        </w:tc>
      </w:tr>
      <w:tr w:rsidR="00940027" w14:paraId="4A9B1B4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A90F5D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6344931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7EE8C1F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2658FB9" w14:textId="77777777" w:rsidR="00940027" w:rsidRDefault="00940027">
            <w:pPr>
              <w:pStyle w:val="OtherTableBody"/>
            </w:pPr>
            <w:r>
              <w:t>PC8</w:t>
            </w:r>
          </w:p>
        </w:tc>
        <w:tc>
          <w:tcPr>
            <w:tcW w:w="3544" w:type="dxa"/>
          </w:tcPr>
          <w:p w14:paraId="4D477D34" w14:textId="77777777" w:rsidR="00940027" w:rsidRDefault="00940027">
            <w:pPr>
              <w:pStyle w:val="OtherTableBody"/>
            </w:pPr>
            <w:r>
              <w:t>PGL - PC/ goal delete</w:t>
            </w:r>
          </w:p>
        </w:tc>
      </w:tr>
      <w:tr w:rsidR="00940027" w14:paraId="1BF22B7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B72D93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00341E9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58044CF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8090728" w14:textId="77777777" w:rsidR="00940027" w:rsidRDefault="00940027">
            <w:pPr>
              <w:pStyle w:val="OtherTableBody"/>
            </w:pPr>
            <w:r>
              <w:t>PC9</w:t>
            </w:r>
          </w:p>
        </w:tc>
        <w:tc>
          <w:tcPr>
            <w:tcW w:w="3544" w:type="dxa"/>
          </w:tcPr>
          <w:p w14:paraId="4D644D31" w14:textId="77777777" w:rsidR="00940027" w:rsidRDefault="00940027">
            <w:pPr>
              <w:pStyle w:val="OtherTableBody"/>
            </w:pPr>
            <w:r>
              <w:t>QRY - PC/ goal query</w:t>
            </w:r>
          </w:p>
        </w:tc>
      </w:tr>
      <w:tr w:rsidR="00940027" w14:paraId="4A36B3F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47A45D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1D5A870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0CABA30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F9A5BA6" w14:textId="77777777" w:rsidR="00940027" w:rsidRDefault="00940027">
            <w:pPr>
              <w:pStyle w:val="OtherTableBody"/>
            </w:pPr>
            <w:r>
              <w:t>PCA</w:t>
            </w:r>
          </w:p>
        </w:tc>
        <w:tc>
          <w:tcPr>
            <w:tcW w:w="3544" w:type="dxa"/>
          </w:tcPr>
          <w:p w14:paraId="4FBABECE" w14:textId="77777777" w:rsidR="00940027" w:rsidRDefault="00940027">
            <w:pPr>
              <w:pStyle w:val="OtherTableBody"/>
            </w:pPr>
            <w:r>
              <w:t>PPV - PC/ goal response</w:t>
            </w:r>
          </w:p>
        </w:tc>
      </w:tr>
      <w:tr w:rsidR="00940027" w14:paraId="1161E12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FA2B70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053D558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7B2C4FF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E05472B" w14:textId="77777777" w:rsidR="00940027" w:rsidRDefault="00940027">
            <w:pPr>
              <w:pStyle w:val="OtherTableBody"/>
            </w:pPr>
            <w:r>
              <w:t>PCB</w:t>
            </w:r>
          </w:p>
        </w:tc>
        <w:tc>
          <w:tcPr>
            <w:tcW w:w="3544" w:type="dxa"/>
          </w:tcPr>
          <w:p w14:paraId="5B88278B" w14:textId="77777777" w:rsidR="00940027" w:rsidRDefault="00940027">
            <w:pPr>
              <w:pStyle w:val="OtherTableBody"/>
            </w:pPr>
            <w:r>
              <w:t>PPP - PC/ pathway (problem-oriented) add</w:t>
            </w:r>
          </w:p>
        </w:tc>
      </w:tr>
      <w:tr w:rsidR="00940027" w14:paraId="545F81E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3067C7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AE1B406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1FC43F7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6C2B628" w14:textId="77777777" w:rsidR="00940027" w:rsidRDefault="00940027">
            <w:pPr>
              <w:pStyle w:val="OtherTableBody"/>
            </w:pPr>
            <w:r>
              <w:t>PCC</w:t>
            </w:r>
          </w:p>
        </w:tc>
        <w:tc>
          <w:tcPr>
            <w:tcW w:w="3544" w:type="dxa"/>
          </w:tcPr>
          <w:p w14:paraId="36D2E9C9" w14:textId="77777777" w:rsidR="00940027" w:rsidRDefault="00940027">
            <w:pPr>
              <w:pStyle w:val="OtherTableBody"/>
            </w:pPr>
            <w:r>
              <w:t>PPP - PC/ pathway (problem-oriented) update</w:t>
            </w:r>
          </w:p>
        </w:tc>
      </w:tr>
      <w:tr w:rsidR="00940027" w14:paraId="177C391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F07A2D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2FEA165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4D82554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C0DE6AD" w14:textId="77777777" w:rsidR="00940027" w:rsidRDefault="00940027">
            <w:pPr>
              <w:pStyle w:val="OtherTableBody"/>
            </w:pPr>
            <w:r>
              <w:t>PCD</w:t>
            </w:r>
          </w:p>
        </w:tc>
        <w:tc>
          <w:tcPr>
            <w:tcW w:w="3544" w:type="dxa"/>
          </w:tcPr>
          <w:p w14:paraId="5C572D93" w14:textId="77777777" w:rsidR="00940027" w:rsidRDefault="00940027">
            <w:pPr>
              <w:pStyle w:val="OtherTableBody"/>
            </w:pPr>
            <w:r>
              <w:t>PPP - PC/ pathway (problem-oriented) delete</w:t>
            </w:r>
          </w:p>
        </w:tc>
      </w:tr>
      <w:tr w:rsidR="00940027" w14:paraId="5A45D5F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3A8102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17FD932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10BC1BC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B822EC8" w14:textId="77777777" w:rsidR="00940027" w:rsidRDefault="00940027">
            <w:pPr>
              <w:pStyle w:val="OtherTableBody"/>
            </w:pPr>
            <w:r>
              <w:t>PCE</w:t>
            </w:r>
          </w:p>
        </w:tc>
        <w:tc>
          <w:tcPr>
            <w:tcW w:w="3544" w:type="dxa"/>
          </w:tcPr>
          <w:p w14:paraId="6C497CCE" w14:textId="77777777" w:rsidR="00940027" w:rsidRDefault="00940027">
            <w:pPr>
              <w:pStyle w:val="OtherTableBody"/>
            </w:pPr>
            <w:r>
              <w:t>QRY - PC/ pathway (problem-oriented) query</w:t>
            </w:r>
          </w:p>
        </w:tc>
      </w:tr>
      <w:tr w:rsidR="00940027" w14:paraId="56D6B6A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42EF4C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871FE30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28316D9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B467195" w14:textId="77777777" w:rsidR="00940027" w:rsidRDefault="00940027">
            <w:pPr>
              <w:pStyle w:val="OtherTableBody"/>
            </w:pPr>
            <w:r>
              <w:t>PCF</w:t>
            </w:r>
          </w:p>
        </w:tc>
        <w:tc>
          <w:tcPr>
            <w:tcW w:w="3544" w:type="dxa"/>
          </w:tcPr>
          <w:p w14:paraId="2880234B" w14:textId="77777777" w:rsidR="00940027" w:rsidRDefault="00940027">
            <w:pPr>
              <w:pStyle w:val="OtherTableBody"/>
            </w:pPr>
            <w:r>
              <w:t>PTR - PC/ pathway (problem-oriented) query response</w:t>
            </w:r>
          </w:p>
        </w:tc>
      </w:tr>
      <w:tr w:rsidR="00940027" w14:paraId="399481F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6293C2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6F5225E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3534629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5B6163D" w14:textId="77777777" w:rsidR="00940027" w:rsidRDefault="00940027">
            <w:pPr>
              <w:pStyle w:val="OtherTableBody"/>
            </w:pPr>
            <w:r>
              <w:t>PCG</w:t>
            </w:r>
          </w:p>
        </w:tc>
        <w:tc>
          <w:tcPr>
            <w:tcW w:w="3544" w:type="dxa"/>
          </w:tcPr>
          <w:p w14:paraId="257FF987" w14:textId="77777777" w:rsidR="00940027" w:rsidRDefault="00940027">
            <w:pPr>
              <w:pStyle w:val="OtherTableBody"/>
            </w:pPr>
            <w:r>
              <w:t>PPG - PC/ pathway (goal-oriented) add</w:t>
            </w:r>
          </w:p>
        </w:tc>
      </w:tr>
      <w:tr w:rsidR="00940027" w14:paraId="3F2E8EF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149C27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5B6D0E8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6179478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4B9A119" w14:textId="77777777" w:rsidR="00940027" w:rsidRDefault="00940027">
            <w:pPr>
              <w:pStyle w:val="OtherTableBody"/>
            </w:pPr>
            <w:r>
              <w:t>PCH</w:t>
            </w:r>
          </w:p>
        </w:tc>
        <w:tc>
          <w:tcPr>
            <w:tcW w:w="3544" w:type="dxa"/>
          </w:tcPr>
          <w:p w14:paraId="6065DF26" w14:textId="77777777" w:rsidR="00940027" w:rsidRDefault="00940027">
            <w:pPr>
              <w:pStyle w:val="OtherTableBody"/>
            </w:pPr>
            <w:r>
              <w:t>PPG - PC/ pathway (goal-oriented) update</w:t>
            </w:r>
          </w:p>
        </w:tc>
      </w:tr>
      <w:tr w:rsidR="00940027" w14:paraId="329D572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82EA11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FE704FD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4CB72DB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A6163C1" w14:textId="77777777" w:rsidR="00940027" w:rsidRDefault="00940027">
            <w:pPr>
              <w:pStyle w:val="OtherTableBody"/>
            </w:pPr>
            <w:r>
              <w:t>PCJ</w:t>
            </w:r>
          </w:p>
        </w:tc>
        <w:tc>
          <w:tcPr>
            <w:tcW w:w="3544" w:type="dxa"/>
          </w:tcPr>
          <w:p w14:paraId="753CA546" w14:textId="77777777" w:rsidR="00940027" w:rsidRDefault="00940027">
            <w:pPr>
              <w:pStyle w:val="OtherTableBody"/>
            </w:pPr>
            <w:r>
              <w:t>PPG - PC/ pathway (goal-oriented) delete</w:t>
            </w:r>
          </w:p>
        </w:tc>
      </w:tr>
      <w:tr w:rsidR="00940027" w14:paraId="2DAE0B8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926572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EEA4C09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6D73B91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B901CDE" w14:textId="77777777" w:rsidR="00940027" w:rsidRDefault="00940027">
            <w:pPr>
              <w:pStyle w:val="OtherTableBody"/>
            </w:pPr>
            <w:r>
              <w:t>PCK</w:t>
            </w:r>
          </w:p>
        </w:tc>
        <w:tc>
          <w:tcPr>
            <w:tcW w:w="3544" w:type="dxa"/>
          </w:tcPr>
          <w:p w14:paraId="32B03A01" w14:textId="77777777" w:rsidR="00940027" w:rsidRDefault="00940027">
            <w:pPr>
              <w:pStyle w:val="OtherTableBody"/>
            </w:pPr>
            <w:r>
              <w:t>QRY - PC/ pathway (goal-oriented) query</w:t>
            </w:r>
          </w:p>
        </w:tc>
      </w:tr>
      <w:tr w:rsidR="00940027" w14:paraId="19B0AB7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8FD521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9426B6E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0420549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7593762" w14:textId="77777777" w:rsidR="00940027" w:rsidRDefault="00940027">
            <w:pPr>
              <w:pStyle w:val="OtherTableBody"/>
            </w:pPr>
            <w:r>
              <w:t>PCL</w:t>
            </w:r>
          </w:p>
        </w:tc>
        <w:tc>
          <w:tcPr>
            <w:tcW w:w="3544" w:type="dxa"/>
          </w:tcPr>
          <w:p w14:paraId="64AE9C57" w14:textId="77777777" w:rsidR="00940027" w:rsidRDefault="00940027">
            <w:pPr>
              <w:pStyle w:val="OtherTableBody"/>
            </w:pPr>
            <w:r>
              <w:t>PPT - PC/ pathway (goal-oriented) query response</w:t>
            </w:r>
          </w:p>
        </w:tc>
      </w:tr>
      <w:tr w:rsidR="00940027" w14:paraId="5128642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9AEE9B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6490A7E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2B2444A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96AECC6" w14:textId="77777777" w:rsidR="00940027" w:rsidRDefault="00940027">
            <w:pPr>
              <w:pStyle w:val="OtherTableBody"/>
            </w:pPr>
            <w:r>
              <w:t>Q01</w:t>
            </w:r>
          </w:p>
        </w:tc>
        <w:tc>
          <w:tcPr>
            <w:tcW w:w="3544" w:type="dxa"/>
          </w:tcPr>
          <w:p w14:paraId="060A388E" w14:textId="77777777" w:rsidR="00940027" w:rsidRDefault="00940027">
            <w:pPr>
              <w:pStyle w:val="OtherTableBody"/>
            </w:pPr>
            <w:r>
              <w:t>QRY/DSR - Query sent for immediate response</w:t>
            </w:r>
          </w:p>
        </w:tc>
      </w:tr>
      <w:tr w:rsidR="00940027" w14:paraId="620B482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596C10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376E382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1302C92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CEB5EE4" w14:textId="77777777" w:rsidR="00940027" w:rsidRDefault="00940027">
            <w:pPr>
              <w:pStyle w:val="OtherTableBody"/>
            </w:pPr>
            <w:r>
              <w:t>Q02</w:t>
            </w:r>
          </w:p>
        </w:tc>
        <w:tc>
          <w:tcPr>
            <w:tcW w:w="3544" w:type="dxa"/>
          </w:tcPr>
          <w:p w14:paraId="1CA4317D" w14:textId="77777777" w:rsidR="00940027" w:rsidRDefault="00940027">
            <w:pPr>
              <w:pStyle w:val="OtherTableBody"/>
            </w:pPr>
            <w:r>
              <w:t>QRY/QCK - Query sent for deferred response</w:t>
            </w:r>
          </w:p>
        </w:tc>
      </w:tr>
      <w:tr w:rsidR="00940027" w14:paraId="39CE6AB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5DCAFE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E55FF2C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242B204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582808A" w14:textId="77777777" w:rsidR="00940027" w:rsidRDefault="00940027">
            <w:pPr>
              <w:pStyle w:val="OtherTableBody"/>
            </w:pPr>
            <w:r>
              <w:t>Q03</w:t>
            </w:r>
          </w:p>
        </w:tc>
        <w:tc>
          <w:tcPr>
            <w:tcW w:w="3544" w:type="dxa"/>
          </w:tcPr>
          <w:p w14:paraId="1A89F6D1" w14:textId="77777777" w:rsidR="00940027" w:rsidRDefault="00940027">
            <w:pPr>
              <w:pStyle w:val="OtherTableBody"/>
            </w:pPr>
            <w:r>
              <w:t>DSR/ACK - Deferred response to a query</w:t>
            </w:r>
          </w:p>
        </w:tc>
      </w:tr>
      <w:tr w:rsidR="00940027" w14:paraId="34BFD03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EE1EB6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C112D07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39F9587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DC4591A" w14:textId="77777777" w:rsidR="00940027" w:rsidRDefault="00940027">
            <w:pPr>
              <w:pStyle w:val="OtherTableBody"/>
            </w:pPr>
            <w:r>
              <w:t>Q04</w:t>
            </w:r>
          </w:p>
        </w:tc>
        <w:tc>
          <w:tcPr>
            <w:tcW w:w="3544" w:type="dxa"/>
          </w:tcPr>
          <w:p w14:paraId="609AFBEE" w14:textId="77777777" w:rsidR="00940027" w:rsidRDefault="00940027">
            <w:pPr>
              <w:pStyle w:val="OtherTableBody"/>
            </w:pPr>
            <w:r>
              <w:t>EQQ _ Embedded query language query</w:t>
            </w:r>
          </w:p>
        </w:tc>
      </w:tr>
      <w:tr w:rsidR="00940027" w14:paraId="2C87B64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DA3F0B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556D720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7F87D25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89E67FF" w14:textId="77777777" w:rsidR="00940027" w:rsidRDefault="00940027">
            <w:pPr>
              <w:pStyle w:val="OtherTableBody"/>
            </w:pPr>
            <w:r>
              <w:t>Q05</w:t>
            </w:r>
          </w:p>
        </w:tc>
        <w:tc>
          <w:tcPr>
            <w:tcW w:w="3544" w:type="dxa"/>
          </w:tcPr>
          <w:p w14:paraId="10086141" w14:textId="77777777" w:rsidR="00940027" w:rsidRDefault="00940027">
            <w:pPr>
              <w:pStyle w:val="OtherTableBody"/>
            </w:pPr>
            <w:r>
              <w:t>UDM/ACK - Unsolicited display update message</w:t>
            </w:r>
          </w:p>
        </w:tc>
      </w:tr>
      <w:tr w:rsidR="00940027" w14:paraId="76E729B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D67CBE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2074E04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2D48C04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B062370" w14:textId="77777777" w:rsidR="00940027" w:rsidRDefault="00940027">
            <w:pPr>
              <w:pStyle w:val="OtherTableBody"/>
            </w:pPr>
            <w:r>
              <w:t>Q06</w:t>
            </w:r>
          </w:p>
        </w:tc>
        <w:tc>
          <w:tcPr>
            <w:tcW w:w="3544" w:type="dxa"/>
          </w:tcPr>
          <w:p w14:paraId="158A54E2" w14:textId="77777777" w:rsidR="00940027" w:rsidRDefault="00940027">
            <w:pPr>
              <w:pStyle w:val="OtherTableBody"/>
            </w:pPr>
            <w:r>
              <w:t>OSQ/OSR - Query for order status</w:t>
            </w:r>
          </w:p>
        </w:tc>
      </w:tr>
      <w:tr w:rsidR="00940027" w14:paraId="0B3F249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D38DDA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99C06BE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61BB6DE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E7430AD" w14:textId="77777777" w:rsidR="00940027" w:rsidRDefault="00940027">
            <w:pPr>
              <w:pStyle w:val="OtherTableBody"/>
            </w:pPr>
            <w:r>
              <w:t>Q07</w:t>
            </w:r>
          </w:p>
        </w:tc>
        <w:tc>
          <w:tcPr>
            <w:tcW w:w="3544" w:type="dxa"/>
          </w:tcPr>
          <w:p w14:paraId="7A7C3D0D" w14:textId="77777777" w:rsidR="00940027" w:rsidRDefault="00940027">
            <w:pPr>
              <w:pStyle w:val="OtherTableBody"/>
            </w:pPr>
            <w:r>
              <w:t>VQQ _ Virtual table query</w:t>
            </w:r>
          </w:p>
        </w:tc>
      </w:tr>
      <w:tr w:rsidR="00940027" w14:paraId="779BA73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06C95D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0BD4E25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696BB0A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3645D31" w14:textId="77777777" w:rsidR="00940027" w:rsidRDefault="00940027">
            <w:pPr>
              <w:pStyle w:val="OtherTableBody"/>
            </w:pPr>
            <w:r>
              <w:t>Q08</w:t>
            </w:r>
          </w:p>
        </w:tc>
        <w:tc>
          <w:tcPr>
            <w:tcW w:w="3544" w:type="dxa"/>
          </w:tcPr>
          <w:p w14:paraId="1C5803EF" w14:textId="77777777" w:rsidR="00940027" w:rsidRDefault="00940027">
            <w:pPr>
              <w:pStyle w:val="OtherTableBody"/>
            </w:pPr>
            <w:r>
              <w:t>SPQ _ Stored procedure request</w:t>
            </w:r>
          </w:p>
        </w:tc>
      </w:tr>
      <w:tr w:rsidR="00940027" w14:paraId="4BB8F2B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96AB61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DD81A05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666B1C3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626411F" w14:textId="77777777" w:rsidR="00940027" w:rsidRDefault="00940027">
            <w:pPr>
              <w:pStyle w:val="OtherTableBody"/>
            </w:pPr>
            <w:r>
              <w:t>Q09</w:t>
            </w:r>
          </w:p>
        </w:tc>
        <w:tc>
          <w:tcPr>
            <w:tcW w:w="3544" w:type="dxa"/>
          </w:tcPr>
          <w:p w14:paraId="749D259D" w14:textId="77777777" w:rsidR="00940027" w:rsidRDefault="00940027">
            <w:pPr>
              <w:pStyle w:val="OtherTableBody"/>
            </w:pPr>
            <w:r>
              <w:t>RQQ _ event replay query</w:t>
            </w:r>
          </w:p>
        </w:tc>
      </w:tr>
      <w:tr w:rsidR="00940027" w14:paraId="22AC8DA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143577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F7FC1BA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4337F7A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5259265" w14:textId="77777777" w:rsidR="00940027" w:rsidRDefault="00940027">
            <w:pPr>
              <w:pStyle w:val="OtherTableBody"/>
            </w:pPr>
            <w:r>
              <w:t>Q11</w:t>
            </w:r>
          </w:p>
        </w:tc>
        <w:tc>
          <w:tcPr>
            <w:tcW w:w="3544" w:type="dxa"/>
          </w:tcPr>
          <w:p w14:paraId="1D6E11C6" w14:textId="77777777" w:rsidR="00940027" w:rsidRDefault="00940027">
            <w:pPr>
              <w:pStyle w:val="OtherTableBody"/>
            </w:pPr>
            <w:r>
              <w:t>QBP - Query by parameter requesting an RSP segment pattern response</w:t>
            </w:r>
          </w:p>
        </w:tc>
      </w:tr>
      <w:tr w:rsidR="00940027" w14:paraId="3F2A010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0C4214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F3C9AAD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23068D1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D5F14E0" w14:textId="77777777" w:rsidR="00940027" w:rsidRDefault="00940027">
            <w:pPr>
              <w:pStyle w:val="OtherTableBody"/>
            </w:pPr>
            <w:r>
              <w:t>Q13</w:t>
            </w:r>
          </w:p>
        </w:tc>
        <w:tc>
          <w:tcPr>
            <w:tcW w:w="3544" w:type="dxa"/>
          </w:tcPr>
          <w:p w14:paraId="53B0C2B2" w14:textId="77777777" w:rsidR="00940027" w:rsidRDefault="00940027">
            <w:pPr>
              <w:pStyle w:val="OtherTableBody"/>
            </w:pPr>
            <w:r>
              <w:t>QBP - Query by parameter requesting an  RTB - tabular response</w:t>
            </w:r>
          </w:p>
        </w:tc>
      </w:tr>
      <w:tr w:rsidR="00940027" w14:paraId="63F1E5A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97645A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95A1464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6FCD378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ED88299" w14:textId="77777777" w:rsidR="00940027" w:rsidRDefault="00940027">
            <w:pPr>
              <w:pStyle w:val="OtherTableBody"/>
            </w:pPr>
            <w:r>
              <w:t>Q15</w:t>
            </w:r>
          </w:p>
        </w:tc>
        <w:tc>
          <w:tcPr>
            <w:tcW w:w="3544" w:type="dxa"/>
          </w:tcPr>
          <w:p w14:paraId="4316FCED" w14:textId="77777777" w:rsidR="00940027" w:rsidRDefault="00940027">
            <w:pPr>
              <w:pStyle w:val="OtherTableBody"/>
            </w:pPr>
            <w:r>
              <w:t>QBP - Query by parameter requesting an RDY display response</w:t>
            </w:r>
          </w:p>
        </w:tc>
      </w:tr>
      <w:tr w:rsidR="00940027" w14:paraId="5E9717E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204953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4DDD68C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1D7C71B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A23E79A" w14:textId="77777777" w:rsidR="00940027" w:rsidRDefault="00940027">
            <w:pPr>
              <w:pStyle w:val="OtherTableBody"/>
            </w:pPr>
            <w:r>
              <w:t>Q16</w:t>
            </w:r>
          </w:p>
        </w:tc>
        <w:tc>
          <w:tcPr>
            <w:tcW w:w="3544" w:type="dxa"/>
          </w:tcPr>
          <w:p w14:paraId="5E78E286" w14:textId="77777777" w:rsidR="00940027" w:rsidRDefault="00940027">
            <w:pPr>
              <w:pStyle w:val="OtherTableBody"/>
            </w:pPr>
            <w:r>
              <w:t>QSB _ Create subscription</w:t>
            </w:r>
          </w:p>
        </w:tc>
      </w:tr>
      <w:tr w:rsidR="00940027" w14:paraId="1835CCE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57BED7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E5239E2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138387C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7FC3CED" w14:textId="77777777" w:rsidR="00940027" w:rsidRDefault="00940027">
            <w:pPr>
              <w:pStyle w:val="OtherTableBody"/>
            </w:pPr>
            <w:r>
              <w:t>Q17</w:t>
            </w:r>
          </w:p>
        </w:tc>
        <w:tc>
          <w:tcPr>
            <w:tcW w:w="3544" w:type="dxa"/>
          </w:tcPr>
          <w:p w14:paraId="62BA17F4" w14:textId="77777777" w:rsidR="00940027" w:rsidRDefault="00940027">
            <w:pPr>
              <w:pStyle w:val="OtherTableBody"/>
            </w:pPr>
            <w:r>
              <w:t>QVR _ Query for previous events</w:t>
            </w:r>
          </w:p>
        </w:tc>
      </w:tr>
      <w:tr w:rsidR="00940027" w14:paraId="5DBAFA7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302648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DD85C9F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2066331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BC24EBA" w14:textId="77777777" w:rsidR="00940027" w:rsidRDefault="00940027">
            <w:pPr>
              <w:pStyle w:val="OtherTableBody"/>
            </w:pPr>
            <w:r>
              <w:t>Q21</w:t>
            </w:r>
          </w:p>
        </w:tc>
        <w:tc>
          <w:tcPr>
            <w:tcW w:w="3544" w:type="dxa"/>
          </w:tcPr>
          <w:p w14:paraId="3852DB7C" w14:textId="77777777" w:rsidR="00940027" w:rsidRDefault="00940027">
            <w:pPr>
              <w:pStyle w:val="OtherTableBody"/>
            </w:pPr>
            <w:r>
              <w:t>QBP _ Get person demographics</w:t>
            </w:r>
          </w:p>
        </w:tc>
      </w:tr>
      <w:tr w:rsidR="00940027" w14:paraId="6E92BC4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926851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5CC7423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0F901FB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71D370D" w14:textId="77777777" w:rsidR="00940027" w:rsidRDefault="00940027">
            <w:pPr>
              <w:pStyle w:val="OtherTableBody"/>
            </w:pPr>
            <w:r>
              <w:t>Q22</w:t>
            </w:r>
          </w:p>
        </w:tc>
        <w:tc>
          <w:tcPr>
            <w:tcW w:w="3544" w:type="dxa"/>
          </w:tcPr>
          <w:p w14:paraId="26D5AE76" w14:textId="77777777" w:rsidR="00940027" w:rsidRDefault="00940027">
            <w:pPr>
              <w:pStyle w:val="OtherTableBody"/>
            </w:pPr>
            <w:r>
              <w:t>QBP _ Find candidates</w:t>
            </w:r>
          </w:p>
        </w:tc>
      </w:tr>
      <w:tr w:rsidR="00940027" w14:paraId="2DCD61B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E4EFB9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715ADA4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65B3166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26EBB71" w14:textId="77777777" w:rsidR="00940027" w:rsidRDefault="00940027">
            <w:pPr>
              <w:pStyle w:val="OtherTableBody"/>
            </w:pPr>
            <w:r>
              <w:t>Q23</w:t>
            </w:r>
          </w:p>
        </w:tc>
        <w:tc>
          <w:tcPr>
            <w:tcW w:w="3544" w:type="dxa"/>
          </w:tcPr>
          <w:p w14:paraId="0D19B1F9" w14:textId="77777777" w:rsidR="00940027" w:rsidRDefault="00940027">
            <w:pPr>
              <w:pStyle w:val="OtherTableBody"/>
            </w:pPr>
            <w:r>
              <w:t>QBP _ Get corresponding identifiers</w:t>
            </w:r>
          </w:p>
        </w:tc>
      </w:tr>
      <w:tr w:rsidR="00940027" w14:paraId="28F8220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B2A958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BB7330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0003</w:t>
            </w:r>
          </w:p>
        </w:tc>
        <w:tc>
          <w:tcPr>
            <w:tcW w:w="2693" w:type="dxa"/>
          </w:tcPr>
          <w:p w14:paraId="6E2DB5AF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6A9FFD7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Q24</w:t>
            </w:r>
          </w:p>
        </w:tc>
        <w:tc>
          <w:tcPr>
            <w:tcW w:w="3544" w:type="dxa"/>
          </w:tcPr>
          <w:p w14:paraId="16CBF16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QBP _ Allocate identifiers</w:t>
            </w:r>
          </w:p>
        </w:tc>
      </w:tr>
      <w:tr w:rsidR="00940027" w14:paraId="788E613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23F4AA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6120B5A6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3EE5833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5E87E26" w14:textId="77777777" w:rsidR="00940027" w:rsidRDefault="00940027">
            <w:pPr>
              <w:pStyle w:val="OtherTableBody"/>
            </w:pPr>
            <w:r>
              <w:t>Q25</w:t>
            </w:r>
          </w:p>
        </w:tc>
        <w:tc>
          <w:tcPr>
            <w:tcW w:w="3544" w:type="dxa"/>
          </w:tcPr>
          <w:p w14:paraId="433C3A1E" w14:textId="77777777" w:rsidR="00940027" w:rsidRDefault="00940027">
            <w:pPr>
              <w:pStyle w:val="OtherTableBody"/>
            </w:pPr>
            <w:r>
              <w:t>QBP - Personnel Information by Segment Query</w:t>
            </w:r>
          </w:p>
        </w:tc>
      </w:tr>
      <w:tr w:rsidR="00940027" w14:paraId="2FFB887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93496C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1885C3B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27470F6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C271006" w14:textId="77777777" w:rsidR="00940027" w:rsidRDefault="00940027">
            <w:pPr>
              <w:pStyle w:val="OtherTableBody"/>
            </w:pPr>
            <w:r>
              <w:t>Q26</w:t>
            </w:r>
          </w:p>
        </w:tc>
        <w:tc>
          <w:tcPr>
            <w:tcW w:w="3544" w:type="dxa"/>
          </w:tcPr>
          <w:p w14:paraId="319EB110" w14:textId="77777777" w:rsidR="00940027" w:rsidRDefault="00940027">
            <w:pPr>
              <w:pStyle w:val="OtherTableBody"/>
            </w:pPr>
            <w:r>
              <w:t>ROR - Pharmacy/treatment order response</w:t>
            </w:r>
          </w:p>
        </w:tc>
      </w:tr>
      <w:tr w:rsidR="00940027" w14:paraId="77E46BE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FAEBB9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D5F1D1E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54ECE78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F7A3760" w14:textId="77777777" w:rsidR="00940027" w:rsidRDefault="00940027">
            <w:pPr>
              <w:pStyle w:val="OtherTableBody"/>
            </w:pPr>
            <w:r>
              <w:t>Q27</w:t>
            </w:r>
          </w:p>
        </w:tc>
        <w:tc>
          <w:tcPr>
            <w:tcW w:w="3544" w:type="dxa"/>
          </w:tcPr>
          <w:p w14:paraId="2EAB2CDA" w14:textId="77777777" w:rsidR="00940027" w:rsidRDefault="00940027">
            <w:pPr>
              <w:pStyle w:val="OtherTableBody"/>
            </w:pPr>
            <w:r>
              <w:t>RAR - Pharmacy/treatment administration information</w:t>
            </w:r>
          </w:p>
        </w:tc>
      </w:tr>
      <w:tr w:rsidR="00940027" w14:paraId="2ACC469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10C6C6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4A7DCC6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56CD6F9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23F07FE" w14:textId="77777777" w:rsidR="00940027" w:rsidRDefault="00940027">
            <w:pPr>
              <w:pStyle w:val="OtherTableBody"/>
            </w:pPr>
            <w:r>
              <w:t>Q28</w:t>
            </w:r>
          </w:p>
        </w:tc>
        <w:tc>
          <w:tcPr>
            <w:tcW w:w="3544" w:type="dxa"/>
          </w:tcPr>
          <w:p w14:paraId="672252B8" w14:textId="77777777" w:rsidR="00940027" w:rsidRDefault="00940027">
            <w:pPr>
              <w:pStyle w:val="OtherTableBody"/>
            </w:pPr>
            <w:r>
              <w:t>RDR - Pharmacy/treatment dispense information</w:t>
            </w:r>
          </w:p>
        </w:tc>
      </w:tr>
      <w:tr w:rsidR="00940027" w14:paraId="1399004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9BC0DD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E6B6019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3852701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DA296AB" w14:textId="77777777" w:rsidR="00940027" w:rsidRDefault="00940027">
            <w:pPr>
              <w:pStyle w:val="OtherTableBody"/>
            </w:pPr>
            <w:r>
              <w:t>Q29</w:t>
            </w:r>
          </w:p>
        </w:tc>
        <w:tc>
          <w:tcPr>
            <w:tcW w:w="3544" w:type="dxa"/>
          </w:tcPr>
          <w:p w14:paraId="717AEB12" w14:textId="77777777" w:rsidR="00940027" w:rsidRDefault="00940027">
            <w:pPr>
              <w:pStyle w:val="OtherTableBody"/>
            </w:pPr>
            <w:r>
              <w:t>RER - Pharmacy/treatment encoded order information</w:t>
            </w:r>
          </w:p>
        </w:tc>
      </w:tr>
      <w:tr w:rsidR="00940027" w14:paraId="2568660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FACB5F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FCE2045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31B8D90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B6997FD" w14:textId="77777777" w:rsidR="00940027" w:rsidRDefault="00940027">
            <w:pPr>
              <w:pStyle w:val="OtherTableBody"/>
            </w:pPr>
            <w:r>
              <w:t>Q30</w:t>
            </w:r>
          </w:p>
        </w:tc>
        <w:tc>
          <w:tcPr>
            <w:tcW w:w="3544" w:type="dxa"/>
          </w:tcPr>
          <w:p w14:paraId="3CF88739" w14:textId="77777777" w:rsidR="00940027" w:rsidRDefault="00940027">
            <w:pPr>
              <w:pStyle w:val="OtherTableBody"/>
            </w:pPr>
            <w:r>
              <w:t>RGR - Pharmacy/treatment dose information</w:t>
            </w:r>
          </w:p>
        </w:tc>
      </w:tr>
      <w:tr w:rsidR="00940027" w14:paraId="2218594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11F0FF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FB3F5AF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05E4FF9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D2DDC22" w14:textId="77777777" w:rsidR="00940027" w:rsidRDefault="00940027">
            <w:pPr>
              <w:pStyle w:val="OtherTableBody"/>
            </w:pPr>
            <w:r>
              <w:t>R01</w:t>
            </w:r>
          </w:p>
        </w:tc>
        <w:tc>
          <w:tcPr>
            <w:tcW w:w="3544" w:type="dxa"/>
          </w:tcPr>
          <w:p w14:paraId="2362D880" w14:textId="77777777" w:rsidR="00940027" w:rsidRDefault="00940027">
            <w:pPr>
              <w:pStyle w:val="OtherTableBody"/>
            </w:pPr>
            <w:r>
              <w:t>ORU/ACK - Unsolicited transmission of an observation message</w:t>
            </w:r>
          </w:p>
        </w:tc>
      </w:tr>
      <w:tr w:rsidR="00940027" w14:paraId="6C76304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B26BEA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86D0B26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4A517BA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301C77B" w14:textId="77777777" w:rsidR="00940027" w:rsidRDefault="00940027">
            <w:pPr>
              <w:pStyle w:val="OtherTableBody"/>
            </w:pPr>
            <w:r>
              <w:t>R02</w:t>
            </w:r>
          </w:p>
        </w:tc>
        <w:tc>
          <w:tcPr>
            <w:tcW w:w="3544" w:type="dxa"/>
          </w:tcPr>
          <w:p w14:paraId="664E7F4A" w14:textId="77777777" w:rsidR="00940027" w:rsidRDefault="00940027">
            <w:pPr>
              <w:pStyle w:val="OtherTableBody"/>
            </w:pPr>
            <w:r>
              <w:t>QRY - Query for results of observation</w:t>
            </w:r>
          </w:p>
        </w:tc>
      </w:tr>
      <w:tr w:rsidR="00940027" w14:paraId="1301178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D26A09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DEC368C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09F5635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5F0C937" w14:textId="77777777" w:rsidR="00940027" w:rsidRDefault="00940027">
            <w:pPr>
              <w:pStyle w:val="OtherTableBody"/>
            </w:pPr>
            <w:r>
              <w:t>R03</w:t>
            </w:r>
          </w:p>
        </w:tc>
        <w:tc>
          <w:tcPr>
            <w:tcW w:w="3544" w:type="dxa"/>
          </w:tcPr>
          <w:p w14:paraId="2163F6D5" w14:textId="77777777" w:rsidR="00940027" w:rsidRDefault="00940027">
            <w:pPr>
              <w:pStyle w:val="OtherTableBody"/>
            </w:pPr>
            <w:r>
              <w:t>QRY/DSR Display-oriented results, query/unsol. update (for backward compatibility only) (Replaced by Q05)</w:t>
            </w:r>
          </w:p>
        </w:tc>
      </w:tr>
      <w:tr w:rsidR="00940027" w14:paraId="5EFFE09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BF0813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49904E6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3D5DCC1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26A59DA" w14:textId="77777777" w:rsidR="00940027" w:rsidRDefault="00940027">
            <w:pPr>
              <w:pStyle w:val="OtherTableBody"/>
            </w:pPr>
            <w:r>
              <w:t>R04</w:t>
            </w:r>
          </w:p>
        </w:tc>
        <w:tc>
          <w:tcPr>
            <w:tcW w:w="3544" w:type="dxa"/>
          </w:tcPr>
          <w:p w14:paraId="5505EA71" w14:textId="77777777" w:rsidR="00940027" w:rsidRDefault="00940027">
            <w:pPr>
              <w:pStyle w:val="OtherTableBody"/>
            </w:pPr>
            <w:r>
              <w:t>ORF - Response to query; transmission of requested observation</w:t>
            </w:r>
          </w:p>
        </w:tc>
      </w:tr>
      <w:tr w:rsidR="00940027" w14:paraId="4D9CC54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958F90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5552230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2E0D2CD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A7EA7D9" w14:textId="77777777" w:rsidR="00940027" w:rsidRDefault="00940027">
            <w:pPr>
              <w:pStyle w:val="OtherTableBody"/>
            </w:pPr>
            <w:r>
              <w:t>R07</w:t>
            </w:r>
          </w:p>
        </w:tc>
        <w:tc>
          <w:tcPr>
            <w:tcW w:w="3544" w:type="dxa"/>
          </w:tcPr>
          <w:p w14:paraId="77FA04F3" w14:textId="77777777" w:rsidR="00940027" w:rsidRDefault="00940027">
            <w:pPr>
              <w:pStyle w:val="OtherTableBody"/>
            </w:pPr>
            <w:r>
              <w:t>EDR - Enhanced Display Response</w:t>
            </w:r>
          </w:p>
        </w:tc>
      </w:tr>
      <w:tr w:rsidR="00940027" w14:paraId="0BF9C15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24A11E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E9CEF0E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258BD1C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FFB1255" w14:textId="77777777" w:rsidR="00940027" w:rsidRDefault="00940027">
            <w:pPr>
              <w:pStyle w:val="OtherTableBody"/>
            </w:pPr>
            <w:r>
              <w:t>R08</w:t>
            </w:r>
          </w:p>
        </w:tc>
        <w:tc>
          <w:tcPr>
            <w:tcW w:w="3544" w:type="dxa"/>
          </w:tcPr>
          <w:p w14:paraId="5DFB47AE" w14:textId="77777777" w:rsidR="00940027" w:rsidRDefault="00940027">
            <w:pPr>
              <w:pStyle w:val="OtherTableBody"/>
            </w:pPr>
            <w:r>
              <w:t>TBR - Tabular Data Response</w:t>
            </w:r>
          </w:p>
        </w:tc>
      </w:tr>
      <w:tr w:rsidR="00940027" w14:paraId="558EA4A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77B0C5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695F287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1185D50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6491E11" w14:textId="77777777" w:rsidR="00940027" w:rsidRDefault="00940027">
            <w:pPr>
              <w:pStyle w:val="OtherTableBody"/>
            </w:pPr>
            <w:r>
              <w:t>R09</w:t>
            </w:r>
          </w:p>
        </w:tc>
        <w:tc>
          <w:tcPr>
            <w:tcW w:w="3544" w:type="dxa"/>
          </w:tcPr>
          <w:p w14:paraId="4E134D70" w14:textId="77777777" w:rsidR="00940027" w:rsidRDefault="00940027">
            <w:pPr>
              <w:pStyle w:val="OtherTableBody"/>
            </w:pPr>
            <w:r>
              <w:t>ERP - Event Replay Response</w:t>
            </w:r>
          </w:p>
        </w:tc>
      </w:tr>
      <w:tr w:rsidR="00940027" w14:paraId="6E24924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C500BF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5E6CB89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021AF5F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F5B3BEE" w14:textId="77777777" w:rsidR="00940027" w:rsidRDefault="00940027">
            <w:pPr>
              <w:pStyle w:val="OtherTableBody"/>
            </w:pPr>
            <w:r>
              <w:t>R21</w:t>
            </w:r>
          </w:p>
        </w:tc>
        <w:tc>
          <w:tcPr>
            <w:tcW w:w="3544" w:type="dxa"/>
          </w:tcPr>
          <w:p w14:paraId="4A16F793" w14:textId="77777777" w:rsidR="00940027" w:rsidRDefault="00940027">
            <w:pPr>
              <w:pStyle w:val="OtherTableBody"/>
            </w:pPr>
            <w:r>
              <w:t>OUL _ Unsolicited laboratory observation</w:t>
            </w:r>
          </w:p>
        </w:tc>
      </w:tr>
      <w:tr w:rsidR="00940027" w14:paraId="5567AD2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C0C796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599FC2B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0F6BEDB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A8B5521" w14:textId="77777777" w:rsidR="00940027" w:rsidRDefault="00940027">
            <w:pPr>
              <w:pStyle w:val="OtherTableBody"/>
            </w:pPr>
            <w:r>
              <w:t>R22</w:t>
            </w:r>
          </w:p>
        </w:tc>
        <w:tc>
          <w:tcPr>
            <w:tcW w:w="3544" w:type="dxa"/>
          </w:tcPr>
          <w:p w14:paraId="0E4DB00D" w14:textId="77777777" w:rsidR="00940027" w:rsidRDefault="00940027">
            <w:pPr>
              <w:pStyle w:val="OtherTableBody"/>
            </w:pPr>
            <w:r>
              <w:t>OUL _ Unsolicited Specimen Oriented Observation Message</w:t>
            </w:r>
          </w:p>
        </w:tc>
      </w:tr>
      <w:tr w:rsidR="00940027" w14:paraId="7846D27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5698CA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D44B476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0FCBE0A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B75E240" w14:textId="77777777" w:rsidR="00940027" w:rsidRDefault="00940027">
            <w:pPr>
              <w:pStyle w:val="OtherTableBody"/>
            </w:pPr>
            <w:r>
              <w:t>R23</w:t>
            </w:r>
          </w:p>
        </w:tc>
        <w:tc>
          <w:tcPr>
            <w:tcW w:w="3544" w:type="dxa"/>
          </w:tcPr>
          <w:p w14:paraId="14756F98" w14:textId="77777777" w:rsidR="00940027" w:rsidRDefault="00940027">
            <w:pPr>
              <w:pStyle w:val="OtherTableBody"/>
            </w:pPr>
            <w:r>
              <w:t>OUL _ Unsolicited Specimen Container Oriented Observation Message</w:t>
            </w:r>
          </w:p>
        </w:tc>
      </w:tr>
      <w:tr w:rsidR="00940027" w14:paraId="79C9774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005EF0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EB0F0CA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35121CC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2E7866B" w14:textId="77777777" w:rsidR="00940027" w:rsidRDefault="00940027">
            <w:pPr>
              <w:pStyle w:val="OtherTableBody"/>
            </w:pPr>
            <w:r>
              <w:t>R24</w:t>
            </w:r>
          </w:p>
        </w:tc>
        <w:tc>
          <w:tcPr>
            <w:tcW w:w="3544" w:type="dxa"/>
          </w:tcPr>
          <w:p w14:paraId="571C7536" w14:textId="77777777" w:rsidR="00940027" w:rsidRDefault="00940027">
            <w:pPr>
              <w:pStyle w:val="OtherTableBody"/>
            </w:pPr>
            <w:r>
              <w:t>OUL _ Unsolicited Order Oriented Observation Message</w:t>
            </w:r>
          </w:p>
        </w:tc>
      </w:tr>
      <w:tr w:rsidR="00940027" w14:paraId="1F45D21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0F0BBE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E6544E3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3E10AC9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0BA7EC4" w14:textId="77777777" w:rsidR="00940027" w:rsidRDefault="00940027">
            <w:pPr>
              <w:pStyle w:val="OtherTableBody"/>
            </w:pPr>
            <w:r>
              <w:t>R30</w:t>
            </w:r>
          </w:p>
        </w:tc>
        <w:tc>
          <w:tcPr>
            <w:tcW w:w="3544" w:type="dxa"/>
          </w:tcPr>
          <w:p w14:paraId="2D9DF17B" w14:textId="77777777" w:rsidR="00940027" w:rsidRDefault="00940027">
            <w:pPr>
              <w:pStyle w:val="OtherTableBody"/>
            </w:pPr>
            <w:r>
              <w:t>ORU _ Unsolicited Point-Of-Care Observation Message Without Existing Order _ Place An Order</w:t>
            </w:r>
          </w:p>
        </w:tc>
      </w:tr>
      <w:tr w:rsidR="00940027" w14:paraId="10053B3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4990D4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EA01A1E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2F16ADE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419D820" w14:textId="77777777" w:rsidR="00940027" w:rsidRDefault="00940027">
            <w:pPr>
              <w:pStyle w:val="OtherTableBody"/>
            </w:pPr>
            <w:r>
              <w:t>R31</w:t>
            </w:r>
          </w:p>
        </w:tc>
        <w:tc>
          <w:tcPr>
            <w:tcW w:w="3544" w:type="dxa"/>
          </w:tcPr>
          <w:p w14:paraId="3E85045D" w14:textId="77777777" w:rsidR="00940027" w:rsidRDefault="00940027">
            <w:pPr>
              <w:pStyle w:val="OtherTableBody"/>
            </w:pPr>
            <w:r>
              <w:t>ORU _ Unsolicited New Point-Of-Care Observation Message _ Search For An Order</w:t>
            </w:r>
          </w:p>
        </w:tc>
      </w:tr>
      <w:tr w:rsidR="00940027" w14:paraId="1FF007E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3BDF8F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A03D300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1FC2693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04C1285" w14:textId="77777777" w:rsidR="00940027" w:rsidRDefault="00940027">
            <w:pPr>
              <w:pStyle w:val="OtherTableBody"/>
            </w:pPr>
            <w:r>
              <w:t>R32</w:t>
            </w:r>
          </w:p>
        </w:tc>
        <w:tc>
          <w:tcPr>
            <w:tcW w:w="3544" w:type="dxa"/>
          </w:tcPr>
          <w:p w14:paraId="016F2521" w14:textId="77777777" w:rsidR="00940027" w:rsidRDefault="00940027">
            <w:pPr>
              <w:pStyle w:val="OtherTableBody"/>
            </w:pPr>
            <w:r>
              <w:t>ORU _ Unsolicited Pre-Ordered Point-Of-Care Observation</w:t>
            </w:r>
          </w:p>
        </w:tc>
      </w:tr>
      <w:tr w:rsidR="00940027" w14:paraId="2EC5631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66D0C5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0803536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418621E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1CF40C2" w14:textId="77777777" w:rsidR="00940027" w:rsidRDefault="00940027">
            <w:pPr>
              <w:pStyle w:val="OtherTableBody"/>
            </w:pPr>
            <w:r>
              <w:t>ROR</w:t>
            </w:r>
          </w:p>
        </w:tc>
        <w:tc>
          <w:tcPr>
            <w:tcW w:w="3544" w:type="dxa"/>
          </w:tcPr>
          <w:p w14:paraId="16F421E7" w14:textId="77777777" w:rsidR="00940027" w:rsidRDefault="00940027">
            <w:pPr>
              <w:pStyle w:val="OtherTableBody"/>
            </w:pPr>
            <w:r>
              <w:t>ROR - Pharmacy prescription order query response</w:t>
            </w:r>
          </w:p>
        </w:tc>
      </w:tr>
      <w:tr w:rsidR="00940027" w14:paraId="75A1EAB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576A6A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3E4D500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4CCC238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E7C23FF" w14:textId="77777777" w:rsidR="00940027" w:rsidRDefault="00940027">
            <w:pPr>
              <w:pStyle w:val="OtherTableBody"/>
            </w:pPr>
            <w:r>
              <w:t>S01</w:t>
            </w:r>
          </w:p>
        </w:tc>
        <w:tc>
          <w:tcPr>
            <w:tcW w:w="3544" w:type="dxa"/>
          </w:tcPr>
          <w:p w14:paraId="0B7DD6B1" w14:textId="77777777" w:rsidR="00940027" w:rsidRDefault="00940027">
            <w:pPr>
              <w:pStyle w:val="OtherTableBody"/>
            </w:pPr>
            <w:r>
              <w:t>SRM/SRR - Request new appointment booking</w:t>
            </w:r>
          </w:p>
        </w:tc>
      </w:tr>
      <w:tr w:rsidR="00940027" w14:paraId="68412FA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FB7357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28B0A26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7B11073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74E46F5" w14:textId="77777777" w:rsidR="00940027" w:rsidRDefault="00940027">
            <w:pPr>
              <w:pStyle w:val="OtherTableBody"/>
            </w:pPr>
            <w:r>
              <w:t>S02</w:t>
            </w:r>
          </w:p>
        </w:tc>
        <w:tc>
          <w:tcPr>
            <w:tcW w:w="3544" w:type="dxa"/>
          </w:tcPr>
          <w:p w14:paraId="71050296" w14:textId="77777777" w:rsidR="00940027" w:rsidRDefault="00940027">
            <w:pPr>
              <w:pStyle w:val="OtherTableBody"/>
            </w:pPr>
            <w:r>
              <w:t>SRM/SRR - Request appointment rescheduling</w:t>
            </w:r>
          </w:p>
        </w:tc>
      </w:tr>
      <w:tr w:rsidR="00940027" w14:paraId="570D834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7CECB0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34E9FF5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3A5B557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CEB944B" w14:textId="77777777" w:rsidR="00940027" w:rsidRDefault="00940027">
            <w:pPr>
              <w:pStyle w:val="OtherTableBody"/>
            </w:pPr>
            <w:r>
              <w:t>S03</w:t>
            </w:r>
          </w:p>
        </w:tc>
        <w:tc>
          <w:tcPr>
            <w:tcW w:w="3544" w:type="dxa"/>
          </w:tcPr>
          <w:p w14:paraId="54A4F310" w14:textId="77777777" w:rsidR="00940027" w:rsidRDefault="00940027">
            <w:pPr>
              <w:pStyle w:val="OtherTableBody"/>
            </w:pPr>
            <w:r>
              <w:t>SRM/SRR - Request appointment modification</w:t>
            </w:r>
          </w:p>
        </w:tc>
      </w:tr>
      <w:tr w:rsidR="00940027" w14:paraId="131C8FE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C722C2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314F3EB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55DE3BB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9A6926F" w14:textId="77777777" w:rsidR="00940027" w:rsidRDefault="00940027">
            <w:pPr>
              <w:pStyle w:val="OtherTableBody"/>
            </w:pPr>
            <w:r>
              <w:t>S04</w:t>
            </w:r>
          </w:p>
        </w:tc>
        <w:tc>
          <w:tcPr>
            <w:tcW w:w="3544" w:type="dxa"/>
          </w:tcPr>
          <w:p w14:paraId="164C95D3" w14:textId="77777777" w:rsidR="00940027" w:rsidRDefault="00940027">
            <w:pPr>
              <w:pStyle w:val="OtherTableBody"/>
            </w:pPr>
            <w:r>
              <w:t>SRM/SRR - Request appointment cancellation</w:t>
            </w:r>
          </w:p>
        </w:tc>
      </w:tr>
      <w:tr w:rsidR="00940027" w14:paraId="626A51C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9C9590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C6824CC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5258911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AC3A156" w14:textId="77777777" w:rsidR="00940027" w:rsidRDefault="00940027">
            <w:pPr>
              <w:pStyle w:val="OtherTableBody"/>
            </w:pPr>
            <w:r>
              <w:t>S05</w:t>
            </w:r>
          </w:p>
        </w:tc>
        <w:tc>
          <w:tcPr>
            <w:tcW w:w="3544" w:type="dxa"/>
          </w:tcPr>
          <w:p w14:paraId="2E1122A1" w14:textId="77777777" w:rsidR="00940027" w:rsidRDefault="00940027">
            <w:pPr>
              <w:pStyle w:val="OtherTableBody"/>
            </w:pPr>
            <w:r>
              <w:t>SRM/SRR - Request appointment discontinuation</w:t>
            </w:r>
          </w:p>
        </w:tc>
      </w:tr>
      <w:tr w:rsidR="00940027" w14:paraId="139BFF3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3D0309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4E4B68C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553BDA5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43458BA" w14:textId="77777777" w:rsidR="00940027" w:rsidRDefault="00940027">
            <w:pPr>
              <w:pStyle w:val="OtherTableBody"/>
            </w:pPr>
            <w:r>
              <w:t>S06</w:t>
            </w:r>
          </w:p>
        </w:tc>
        <w:tc>
          <w:tcPr>
            <w:tcW w:w="3544" w:type="dxa"/>
          </w:tcPr>
          <w:p w14:paraId="173CD3F4" w14:textId="77777777" w:rsidR="00940027" w:rsidRDefault="00940027">
            <w:pPr>
              <w:pStyle w:val="OtherTableBody"/>
            </w:pPr>
            <w:r>
              <w:t>SRM/SRR - Request appointment deletion</w:t>
            </w:r>
          </w:p>
        </w:tc>
      </w:tr>
      <w:tr w:rsidR="00940027" w14:paraId="2D64879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29A0CE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AEE2820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2D86398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159CB16" w14:textId="77777777" w:rsidR="00940027" w:rsidRDefault="00940027">
            <w:pPr>
              <w:pStyle w:val="OtherTableBody"/>
            </w:pPr>
            <w:r>
              <w:t>S07</w:t>
            </w:r>
          </w:p>
        </w:tc>
        <w:tc>
          <w:tcPr>
            <w:tcW w:w="3544" w:type="dxa"/>
          </w:tcPr>
          <w:p w14:paraId="3CD0B2B4" w14:textId="77777777" w:rsidR="00940027" w:rsidRDefault="00940027">
            <w:pPr>
              <w:pStyle w:val="OtherTableBody"/>
            </w:pPr>
            <w:r>
              <w:t>SRM/SRR - Request addition of service/resource on appointment</w:t>
            </w:r>
          </w:p>
        </w:tc>
      </w:tr>
      <w:tr w:rsidR="00940027" w14:paraId="2D3CA84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4B1C04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229841C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7DBE01B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D5561C9" w14:textId="77777777" w:rsidR="00940027" w:rsidRDefault="00940027">
            <w:pPr>
              <w:pStyle w:val="OtherTableBody"/>
            </w:pPr>
            <w:r>
              <w:t>S08</w:t>
            </w:r>
          </w:p>
        </w:tc>
        <w:tc>
          <w:tcPr>
            <w:tcW w:w="3544" w:type="dxa"/>
          </w:tcPr>
          <w:p w14:paraId="4F9549CA" w14:textId="77777777" w:rsidR="00940027" w:rsidRDefault="00940027">
            <w:pPr>
              <w:pStyle w:val="OtherTableBody"/>
            </w:pPr>
            <w:r>
              <w:t>SRM/SRR - Request modification of service/resource on appointment</w:t>
            </w:r>
          </w:p>
        </w:tc>
      </w:tr>
      <w:tr w:rsidR="00940027" w14:paraId="102AEA2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B10296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610E8BA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51BCE3A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676BE28" w14:textId="77777777" w:rsidR="00940027" w:rsidRDefault="00940027">
            <w:pPr>
              <w:pStyle w:val="OtherTableBody"/>
            </w:pPr>
            <w:r>
              <w:t>S09</w:t>
            </w:r>
          </w:p>
        </w:tc>
        <w:tc>
          <w:tcPr>
            <w:tcW w:w="3544" w:type="dxa"/>
          </w:tcPr>
          <w:p w14:paraId="2469F6B9" w14:textId="77777777" w:rsidR="00940027" w:rsidRDefault="00940027">
            <w:pPr>
              <w:pStyle w:val="OtherTableBody"/>
            </w:pPr>
            <w:r>
              <w:t>SRM/SRR - Request cancellation of service/resource on appointment</w:t>
            </w:r>
          </w:p>
        </w:tc>
      </w:tr>
      <w:tr w:rsidR="00940027" w14:paraId="33A5443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965B6E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E279D5B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40CC7E2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011878D" w14:textId="77777777" w:rsidR="00940027" w:rsidRDefault="00940027">
            <w:pPr>
              <w:pStyle w:val="OtherTableBody"/>
            </w:pPr>
            <w:r>
              <w:t>S10</w:t>
            </w:r>
          </w:p>
        </w:tc>
        <w:tc>
          <w:tcPr>
            <w:tcW w:w="3544" w:type="dxa"/>
          </w:tcPr>
          <w:p w14:paraId="3B89E1B9" w14:textId="77777777" w:rsidR="00940027" w:rsidRDefault="00940027">
            <w:pPr>
              <w:pStyle w:val="OtherTableBody"/>
            </w:pPr>
            <w:r>
              <w:t>SRM/SRR - Request discontinuation of service/resource on appointment</w:t>
            </w:r>
          </w:p>
        </w:tc>
      </w:tr>
      <w:tr w:rsidR="00940027" w14:paraId="302291F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636901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6431008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65CAF3E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5FB9519" w14:textId="77777777" w:rsidR="00940027" w:rsidRDefault="00940027">
            <w:pPr>
              <w:pStyle w:val="OtherTableBody"/>
            </w:pPr>
            <w:r>
              <w:t>S11</w:t>
            </w:r>
          </w:p>
        </w:tc>
        <w:tc>
          <w:tcPr>
            <w:tcW w:w="3544" w:type="dxa"/>
          </w:tcPr>
          <w:p w14:paraId="0F93B20F" w14:textId="77777777" w:rsidR="00940027" w:rsidRDefault="00940027">
            <w:pPr>
              <w:pStyle w:val="OtherTableBody"/>
            </w:pPr>
            <w:r>
              <w:t>SRM/SRR - Request deletion of service/resource on appointment</w:t>
            </w:r>
          </w:p>
        </w:tc>
      </w:tr>
      <w:tr w:rsidR="00940027" w14:paraId="31B8210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94754A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08757EC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6344B6A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E1EF350" w14:textId="77777777" w:rsidR="00940027" w:rsidRDefault="00940027">
            <w:pPr>
              <w:pStyle w:val="OtherTableBody"/>
            </w:pPr>
            <w:r>
              <w:t>S12</w:t>
            </w:r>
          </w:p>
        </w:tc>
        <w:tc>
          <w:tcPr>
            <w:tcW w:w="3544" w:type="dxa"/>
          </w:tcPr>
          <w:p w14:paraId="64692B89" w14:textId="77777777" w:rsidR="00940027" w:rsidRDefault="00940027">
            <w:pPr>
              <w:pStyle w:val="OtherTableBody"/>
            </w:pPr>
            <w:r>
              <w:t>SIU/ACK - Notification of new appointment booking</w:t>
            </w:r>
          </w:p>
        </w:tc>
      </w:tr>
      <w:tr w:rsidR="00940027" w14:paraId="5D0D3A9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FD8DA5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D3D4E04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73E6C69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75D9892" w14:textId="77777777" w:rsidR="00940027" w:rsidRDefault="00940027">
            <w:pPr>
              <w:pStyle w:val="OtherTableBody"/>
            </w:pPr>
            <w:r>
              <w:t>S13</w:t>
            </w:r>
          </w:p>
        </w:tc>
        <w:tc>
          <w:tcPr>
            <w:tcW w:w="3544" w:type="dxa"/>
          </w:tcPr>
          <w:p w14:paraId="5CB313D8" w14:textId="77777777" w:rsidR="00940027" w:rsidRDefault="00940027">
            <w:pPr>
              <w:pStyle w:val="OtherTableBody"/>
            </w:pPr>
            <w:r>
              <w:t>SIU/ACK - Notification of appointment rescheduling</w:t>
            </w:r>
          </w:p>
        </w:tc>
      </w:tr>
      <w:tr w:rsidR="00940027" w14:paraId="25177F2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F8D3C4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84F051A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1A8399F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5B5E182" w14:textId="77777777" w:rsidR="00940027" w:rsidRDefault="00940027">
            <w:pPr>
              <w:pStyle w:val="OtherTableBody"/>
            </w:pPr>
            <w:r>
              <w:t>S14</w:t>
            </w:r>
          </w:p>
        </w:tc>
        <w:tc>
          <w:tcPr>
            <w:tcW w:w="3544" w:type="dxa"/>
          </w:tcPr>
          <w:p w14:paraId="6D991715" w14:textId="77777777" w:rsidR="00940027" w:rsidRDefault="00940027">
            <w:pPr>
              <w:pStyle w:val="OtherTableBody"/>
            </w:pPr>
            <w:r>
              <w:t>SIU/ACK - Notification of appointment modification</w:t>
            </w:r>
          </w:p>
        </w:tc>
      </w:tr>
      <w:tr w:rsidR="00940027" w14:paraId="43126C8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176FFF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D46BB64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3D8FAD3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BF3FDAD" w14:textId="77777777" w:rsidR="00940027" w:rsidRDefault="00940027">
            <w:pPr>
              <w:pStyle w:val="OtherTableBody"/>
            </w:pPr>
            <w:r>
              <w:t>S15</w:t>
            </w:r>
          </w:p>
        </w:tc>
        <w:tc>
          <w:tcPr>
            <w:tcW w:w="3544" w:type="dxa"/>
          </w:tcPr>
          <w:p w14:paraId="6A57BD9F" w14:textId="77777777" w:rsidR="00940027" w:rsidRDefault="00940027">
            <w:pPr>
              <w:pStyle w:val="OtherTableBody"/>
            </w:pPr>
            <w:r>
              <w:t>SIU/ACK - Notification of appointment cancellation</w:t>
            </w:r>
          </w:p>
        </w:tc>
      </w:tr>
      <w:tr w:rsidR="00940027" w14:paraId="33BC8A8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4DB5DB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EA76FC0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5877080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97B778A" w14:textId="77777777" w:rsidR="00940027" w:rsidRDefault="00940027">
            <w:pPr>
              <w:pStyle w:val="OtherTableBody"/>
            </w:pPr>
            <w:r>
              <w:t>S16</w:t>
            </w:r>
          </w:p>
        </w:tc>
        <w:tc>
          <w:tcPr>
            <w:tcW w:w="3544" w:type="dxa"/>
          </w:tcPr>
          <w:p w14:paraId="40A5CD2A" w14:textId="77777777" w:rsidR="00940027" w:rsidRDefault="00940027">
            <w:pPr>
              <w:pStyle w:val="OtherTableBody"/>
            </w:pPr>
            <w:r>
              <w:t>SIU/ACK - Notification of appointment discontinuation</w:t>
            </w:r>
          </w:p>
        </w:tc>
      </w:tr>
      <w:tr w:rsidR="00940027" w14:paraId="0C87E06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31BB88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9822E0A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522D152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691DCCD" w14:textId="77777777" w:rsidR="00940027" w:rsidRDefault="00940027">
            <w:pPr>
              <w:pStyle w:val="OtherTableBody"/>
            </w:pPr>
            <w:r>
              <w:t>S17</w:t>
            </w:r>
          </w:p>
        </w:tc>
        <w:tc>
          <w:tcPr>
            <w:tcW w:w="3544" w:type="dxa"/>
          </w:tcPr>
          <w:p w14:paraId="44D07791" w14:textId="77777777" w:rsidR="00940027" w:rsidRDefault="00940027">
            <w:pPr>
              <w:pStyle w:val="OtherTableBody"/>
            </w:pPr>
            <w:r>
              <w:t>SIU/ACK - Notification of appointment deletion</w:t>
            </w:r>
          </w:p>
        </w:tc>
      </w:tr>
      <w:tr w:rsidR="00940027" w14:paraId="6A826EE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3B78F8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40A00EA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4ED1E6C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5901F7C" w14:textId="77777777" w:rsidR="00940027" w:rsidRDefault="00940027">
            <w:pPr>
              <w:pStyle w:val="OtherTableBody"/>
            </w:pPr>
            <w:r>
              <w:t>S18</w:t>
            </w:r>
          </w:p>
        </w:tc>
        <w:tc>
          <w:tcPr>
            <w:tcW w:w="3544" w:type="dxa"/>
          </w:tcPr>
          <w:p w14:paraId="6514D028" w14:textId="77777777" w:rsidR="00940027" w:rsidRDefault="00940027">
            <w:pPr>
              <w:pStyle w:val="OtherTableBody"/>
            </w:pPr>
            <w:r>
              <w:t>SIU/ACK - Notification of addition of service/resource on appointment</w:t>
            </w:r>
          </w:p>
        </w:tc>
      </w:tr>
      <w:tr w:rsidR="00940027" w14:paraId="370B210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8E4EAE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1159EF3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657FBF1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0D2EE6E" w14:textId="77777777" w:rsidR="00940027" w:rsidRDefault="00940027">
            <w:pPr>
              <w:pStyle w:val="OtherTableBody"/>
            </w:pPr>
            <w:r>
              <w:t>S19</w:t>
            </w:r>
          </w:p>
        </w:tc>
        <w:tc>
          <w:tcPr>
            <w:tcW w:w="3544" w:type="dxa"/>
          </w:tcPr>
          <w:p w14:paraId="6711F5AF" w14:textId="77777777" w:rsidR="00940027" w:rsidRDefault="00940027">
            <w:pPr>
              <w:pStyle w:val="OtherTableBody"/>
            </w:pPr>
            <w:r>
              <w:t>SIU/ACK - Notification of modification of service/resource on appointment</w:t>
            </w:r>
          </w:p>
        </w:tc>
      </w:tr>
      <w:tr w:rsidR="00940027" w14:paraId="652E408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0FDE27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6E553BB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06CA13B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163F53B" w14:textId="77777777" w:rsidR="00940027" w:rsidRDefault="00940027">
            <w:pPr>
              <w:pStyle w:val="OtherTableBody"/>
            </w:pPr>
            <w:r>
              <w:t>S20</w:t>
            </w:r>
          </w:p>
        </w:tc>
        <w:tc>
          <w:tcPr>
            <w:tcW w:w="3544" w:type="dxa"/>
          </w:tcPr>
          <w:p w14:paraId="42C39B6B" w14:textId="77777777" w:rsidR="00940027" w:rsidRDefault="00940027">
            <w:pPr>
              <w:pStyle w:val="OtherTableBody"/>
            </w:pPr>
            <w:r>
              <w:t>SIU/ACK - Notification of cancellation of service/resource on appointment</w:t>
            </w:r>
          </w:p>
        </w:tc>
      </w:tr>
      <w:tr w:rsidR="00940027" w14:paraId="2357417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A6F0B2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10CD91F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74F26C4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331B159" w14:textId="77777777" w:rsidR="00940027" w:rsidRDefault="00940027">
            <w:pPr>
              <w:pStyle w:val="OtherTableBody"/>
            </w:pPr>
            <w:r>
              <w:t>S21</w:t>
            </w:r>
          </w:p>
        </w:tc>
        <w:tc>
          <w:tcPr>
            <w:tcW w:w="3544" w:type="dxa"/>
          </w:tcPr>
          <w:p w14:paraId="746D620B" w14:textId="77777777" w:rsidR="00940027" w:rsidRDefault="00940027">
            <w:pPr>
              <w:pStyle w:val="OtherTableBody"/>
            </w:pPr>
            <w:r>
              <w:t>SIU/ACK - Notification of discontinuation of service/resource on appointment</w:t>
            </w:r>
          </w:p>
        </w:tc>
      </w:tr>
      <w:tr w:rsidR="00940027" w14:paraId="2E617FE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577940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775A40F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3723A80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DF28A9B" w14:textId="77777777" w:rsidR="00940027" w:rsidRDefault="00940027">
            <w:pPr>
              <w:pStyle w:val="OtherTableBody"/>
            </w:pPr>
            <w:r>
              <w:t>S22</w:t>
            </w:r>
          </w:p>
        </w:tc>
        <w:tc>
          <w:tcPr>
            <w:tcW w:w="3544" w:type="dxa"/>
          </w:tcPr>
          <w:p w14:paraId="0CBC49A2" w14:textId="77777777" w:rsidR="00940027" w:rsidRDefault="00940027">
            <w:pPr>
              <w:pStyle w:val="OtherTableBody"/>
            </w:pPr>
            <w:r>
              <w:t>SIU/ACK - Notification of deletion of service/resource on appointment</w:t>
            </w:r>
          </w:p>
        </w:tc>
      </w:tr>
      <w:tr w:rsidR="00940027" w14:paraId="5D6308E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D758A2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141D8F4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662CD9F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1B1A919" w14:textId="77777777" w:rsidR="00940027" w:rsidRDefault="00940027">
            <w:pPr>
              <w:pStyle w:val="OtherTableBody"/>
            </w:pPr>
            <w:r>
              <w:t>S23</w:t>
            </w:r>
          </w:p>
        </w:tc>
        <w:tc>
          <w:tcPr>
            <w:tcW w:w="3544" w:type="dxa"/>
          </w:tcPr>
          <w:p w14:paraId="77B106E9" w14:textId="77777777" w:rsidR="00940027" w:rsidRDefault="00940027">
            <w:pPr>
              <w:pStyle w:val="OtherTableBody"/>
            </w:pPr>
            <w:r>
              <w:t>SIU/ACK - Notification of blocked schedule time slot(s)</w:t>
            </w:r>
          </w:p>
        </w:tc>
      </w:tr>
      <w:tr w:rsidR="00940027" w14:paraId="4BF66A5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B58CA3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851E948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596F586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FA055AB" w14:textId="77777777" w:rsidR="00940027" w:rsidRDefault="00940027">
            <w:pPr>
              <w:pStyle w:val="OtherTableBody"/>
            </w:pPr>
            <w:r>
              <w:t>S24</w:t>
            </w:r>
          </w:p>
        </w:tc>
        <w:tc>
          <w:tcPr>
            <w:tcW w:w="3544" w:type="dxa"/>
          </w:tcPr>
          <w:p w14:paraId="65035590" w14:textId="77777777" w:rsidR="00940027" w:rsidRDefault="00940027">
            <w:pPr>
              <w:pStyle w:val="OtherTableBody"/>
            </w:pPr>
            <w:r>
              <w:t>SIU/ACK - Notification of opened (_unblocked_) schedule time slot(s)</w:t>
            </w:r>
          </w:p>
        </w:tc>
      </w:tr>
      <w:tr w:rsidR="00940027" w14:paraId="729A973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75ACDE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199A3CF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7E2DF8F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4B5017C" w14:textId="77777777" w:rsidR="00940027" w:rsidRDefault="00940027">
            <w:pPr>
              <w:pStyle w:val="OtherTableBody"/>
            </w:pPr>
            <w:r>
              <w:t>S25</w:t>
            </w:r>
          </w:p>
        </w:tc>
        <w:tc>
          <w:tcPr>
            <w:tcW w:w="3544" w:type="dxa"/>
          </w:tcPr>
          <w:p w14:paraId="6F06CAAF" w14:textId="77777777" w:rsidR="00940027" w:rsidRDefault="00940027">
            <w:pPr>
              <w:pStyle w:val="OtherTableBody"/>
            </w:pPr>
            <w:r>
              <w:t>SQM/SQR - Schedule query message and response</w:t>
            </w:r>
          </w:p>
        </w:tc>
      </w:tr>
      <w:tr w:rsidR="00940027" w14:paraId="415C827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FA79B0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BF24B9B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294B55C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A2645F3" w14:textId="77777777" w:rsidR="00940027" w:rsidRDefault="00940027">
            <w:pPr>
              <w:pStyle w:val="OtherTableBody"/>
            </w:pPr>
            <w:r>
              <w:t>S26</w:t>
            </w:r>
          </w:p>
        </w:tc>
        <w:tc>
          <w:tcPr>
            <w:tcW w:w="3544" w:type="dxa"/>
          </w:tcPr>
          <w:p w14:paraId="39565DE2" w14:textId="77777777" w:rsidR="00940027" w:rsidRDefault="00940027">
            <w:pPr>
              <w:pStyle w:val="OtherTableBody"/>
            </w:pPr>
            <w:r>
              <w:t>SIU/ACK Notification that patient did not show up for schedule appointment</w:t>
            </w:r>
          </w:p>
        </w:tc>
      </w:tr>
      <w:tr w:rsidR="00940027" w14:paraId="5D7372D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504ECA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8F6FCE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0003</w:t>
            </w:r>
          </w:p>
        </w:tc>
        <w:tc>
          <w:tcPr>
            <w:tcW w:w="2693" w:type="dxa"/>
          </w:tcPr>
          <w:p w14:paraId="36514C5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67EB5DD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T01</w:t>
            </w:r>
          </w:p>
        </w:tc>
        <w:tc>
          <w:tcPr>
            <w:tcW w:w="3544" w:type="dxa"/>
          </w:tcPr>
          <w:p w14:paraId="4B7B8A3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MDM/ACK - Original document notification</w:t>
            </w:r>
          </w:p>
        </w:tc>
      </w:tr>
      <w:tr w:rsidR="00940027" w14:paraId="37C27B8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10AA2A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000E27F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0003</w:t>
            </w:r>
          </w:p>
        </w:tc>
        <w:tc>
          <w:tcPr>
            <w:tcW w:w="2693" w:type="dxa"/>
          </w:tcPr>
          <w:p w14:paraId="3A1F5BD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6013E4C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T02</w:t>
            </w:r>
          </w:p>
        </w:tc>
        <w:tc>
          <w:tcPr>
            <w:tcW w:w="3544" w:type="dxa"/>
          </w:tcPr>
          <w:p w14:paraId="763DB12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MDM/ACK - Original document notification and content</w:t>
            </w:r>
          </w:p>
        </w:tc>
      </w:tr>
      <w:tr w:rsidR="00940027" w14:paraId="2A1E530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B0A2A8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100E959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0003</w:t>
            </w:r>
          </w:p>
        </w:tc>
        <w:tc>
          <w:tcPr>
            <w:tcW w:w="2693" w:type="dxa"/>
          </w:tcPr>
          <w:p w14:paraId="1A8DE188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5011D4C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T03</w:t>
            </w:r>
          </w:p>
        </w:tc>
        <w:tc>
          <w:tcPr>
            <w:tcW w:w="3544" w:type="dxa"/>
          </w:tcPr>
          <w:p w14:paraId="571DB7B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MDM/ACK - Document status change notification</w:t>
            </w:r>
          </w:p>
        </w:tc>
      </w:tr>
      <w:tr w:rsidR="00940027" w14:paraId="5E0F75A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8651CE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0A13659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0003</w:t>
            </w:r>
          </w:p>
        </w:tc>
        <w:tc>
          <w:tcPr>
            <w:tcW w:w="2693" w:type="dxa"/>
          </w:tcPr>
          <w:p w14:paraId="252D6C96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5AAB6D5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T04</w:t>
            </w:r>
          </w:p>
        </w:tc>
        <w:tc>
          <w:tcPr>
            <w:tcW w:w="3544" w:type="dxa"/>
          </w:tcPr>
          <w:p w14:paraId="7D8E7AF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MDM/ACK - Document status change notification and content</w:t>
            </w:r>
          </w:p>
        </w:tc>
      </w:tr>
      <w:tr w:rsidR="00940027" w14:paraId="4D9A941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22226B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4334358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0003</w:t>
            </w:r>
          </w:p>
        </w:tc>
        <w:tc>
          <w:tcPr>
            <w:tcW w:w="2693" w:type="dxa"/>
          </w:tcPr>
          <w:p w14:paraId="44F5C62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23C048D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T05</w:t>
            </w:r>
          </w:p>
        </w:tc>
        <w:tc>
          <w:tcPr>
            <w:tcW w:w="3544" w:type="dxa"/>
          </w:tcPr>
          <w:p w14:paraId="22B67B0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MDM/ACK - Document addendum notification</w:t>
            </w:r>
          </w:p>
        </w:tc>
      </w:tr>
      <w:tr w:rsidR="00940027" w14:paraId="4F1AE61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E30C47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6FEE28A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0003</w:t>
            </w:r>
          </w:p>
        </w:tc>
        <w:tc>
          <w:tcPr>
            <w:tcW w:w="2693" w:type="dxa"/>
          </w:tcPr>
          <w:p w14:paraId="1E9B631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4A34648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T06</w:t>
            </w:r>
          </w:p>
        </w:tc>
        <w:tc>
          <w:tcPr>
            <w:tcW w:w="3544" w:type="dxa"/>
          </w:tcPr>
          <w:p w14:paraId="5700A73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MDM/ACK - Document addendum notification and content</w:t>
            </w:r>
          </w:p>
        </w:tc>
      </w:tr>
      <w:tr w:rsidR="00940027" w14:paraId="1E2267B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5F980F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5FD4FBD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0003</w:t>
            </w:r>
          </w:p>
        </w:tc>
        <w:tc>
          <w:tcPr>
            <w:tcW w:w="2693" w:type="dxa"/>
          </w:tcPr>
          <w:p w14:paraId="08CF245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0DB26D1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T07</w:t>
            </w:r>
          </w:p>
        </w:tc>
        <w:tc>
          <w:tcPr>
            <w:tcW w:w="3544" w:type="dxa"/>
          </w:tcPr>
          <w:p w14:paraId="110F970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MDM/ACK - Document edit notification</w:t>
            </w:r>
          </w:p>
        </w:tc>
      </w:tr>
      <w:tr w:rsidR="00940027" w14:paraId="721AE1B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8F1FF2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66D7021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0003</w:t>
            </w:r>
          </w:p>
        </w:tc>
        <w:tc>
          <w:tcPr>
            <w:tcW w:w="2693" w:type="dxa"/>
          </w:tcPr>
          <w:p w14:paraId="617814A7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56BD44E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T08</w:t>
            </w:r>
          </w:p>
        </w:tc>
        <w:tc>
          <w:tcPr>
            <w:tcW w:w="3544" w:type="dxa"/>
          </w:tcPr>
          <w:p w14:paraId="3608290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MDM/ACK - Document edit notification and content</w:t>
            </w:r>
          </w:p>
        </w:tc>
      </w:tr>
      <w:tr w:rsidR="00940027" w14:paraId="1DC232D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C51D9B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B1ADA3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0003</w:t>
            </w:r>
          </w:p>
        </w:tc>
        <w:tc>
          <w:tcPr>
            <w:tcW w:w="2693" w:type="dxa"/>
          </w:tcPr>
          <w:p w14:paraId="103320F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14837BA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T09</w:t>
            </w:r>
          </w:p>
        </w:tc>
        <w:tc>
          <w:tcPr>
            <w:tcW w:w="3544" w:type="dxa"/>
          </w:tcPr>
          <w:p w14:paraId="132C18D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MDM/ACK - Document replacement notification</w:t>
            </w:r>
          </w:p>
        </w:tc>
      </w:tr>
      <w:tr w:rsidR="00940027" w14:paraId="6409391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E256588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BB4DCD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0003</w:t>
            </w:r>
          </w:p>
        </w:tc>
        <w:tc>
          <w:tcPr>
            <w:tcW w:w="2693" w:type="dxa"/>
          </w:tcPr>
          <w:p w14:paraId="2487D93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0AA457D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T10</w:t>
            </w:r>
          </w:p>
        </w:tc>
        <w:tc>
          <w:tcPr>
            <w:tcW w:w="3544" w:type="dxa"/>
          </w:tcPr>
          <w:p w14:paraId="5DCB870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MDM/ACK - Document replacement notification and content</w:t>
            </w:r>
          </w:p>
        </w:tc>
      </w:tr>
      <w:tr w:rsidR="00940027" w14:paraId="592E5E6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0E1189A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6679AA9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0003</w:t>
            </w:r>
          </w:p>
        </w:tc>
        <w:tc>
          <w:tcPr>
            <w:tcW w:w="2693" w:type="dxa"/>
          </w:tcPr>
          <w:p w14:paraId="6491D96A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4A4E95B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T11</w:t>
            </w:r>
          </w:p>
        </w:tc>
        <w:tc>
          <w:tcPr>
            <w:tcW w:w="3544" w:type="dxa"/>
          </w:tcPr>
          <w:p w14:paraId="43D18D8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MDM/ACK - Document cancel notification</w:t>
            </w:r>
          </w:p>
        </w:tc>
      </w:tr>
      <w:tr w:rsidR="00940027" w14:paraId="481455A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2E8C61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170492C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0003</w:t>
            </w:r>
          </w:p>
        </w:tc>
        <w:tc>
          <w:tcPr>
            <w:tcW w:w="2693" w:type="dxa"/>
          </w:tcPr>
          <w:p w14:paraId="257F08FA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158812E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T12</w:t>
            </w:r>
          </w:p>
        </w:tc>
        <w:tc>
          <w:tcPr>
            <w:tcW w:w="3544" w:type="dxa"/>
          </w:tcPr>
          <w:p w14:paraId="2049BE4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QRY/DOC - Document query</w:t>
            </w:r>
          </w:p>
        </w:tc>
      </w:tr>
      <w:tr w:rsidR="00940027" w14:paraId="1B61949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F2778B5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84E8DB3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389ECC9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F1C92E7" w14:textId="77777777" w:rsidR="00940027" w:rsidRDefault="00940027">
            <w:pPr>
              <w:pStyle w:val="OtherTableBody"/>
            </w:pPr>
            <w:r>
              <w:t>U01</w:t>
            </w:r>
          </w:p>
        </w:tc>
        <w:tc>
          <w:tcPr>
            <w:tcW w:w="3544" w:type="dxa"/>
          </w:tcPr>
          <w:p w14:paraId="463C8906" w14:textId="77777777" w:rsidR="00940027" w:rsidRDefault="00940027">
            <w:pPr>
              <w:pStyle w:val="OtherTableBody"/>
            </w:pPr>
            <w:r>
              <w:t>ESU/ACK _ Automated equipment status update</w:t>
            </w:r>
          </w:p>
        </w:tc>
      </w:tr>
      <w:tr w:rsidR="00940027" w14:paraId="2CE235D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98EC79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58BB80F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1C20E6E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545E788" w14:textId="77777777" w:rsidR="00940027" w:rsidRDefault="00940027">
            <w:pPr>
              <w:pStyle w:val="OtherTableBody"/>
            </w:pPr>
            <w:r>
              <w:t>U02</w:t>
            </w:r>
          </w:p>
        </w:tc>
        <w:tc>
          <w:tcPr>
            <w:tcW w:w="3544" w:type="dxa"/>
          </w:tcPr>
          <w:p w14:paraId="55D0232C" w14:textId="77777777" w:rsidR="00940027" w:rsidRDefault="00940027">
            <w:pPr>
              <w:pStyle w:val="OtherTableBody"/>
            </w:pPr>
            <w:r>
              <w:t>ESR/ACK _ Automated equipment status request</w:t>
            </w:r>
          </w:p>
        </w:tc>
      </w:tr>
      <w:tr w:rsidR="00940027" w14:paraId="541A5FE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D3921D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3D35A85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2E44631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099CA0A" w14:textId="77777777" w:rsidR="00940027" w:rsidRDefault="00940027">
            <w:pPr>
              <w:pStyle w:val="OtherTableBody"/>
            </w:pPr>
            <w:r>
              <w:t>U03</w:t>
            </w:r>
          </w:p>
        </w:tc>
        <w:tc>
          <w:tcPr>
            <w:tcW w:w="3544" w:type="dxa"/>
          </w:tcPr>
          <w:p w14:paraId="76E897F4" w14:textId="77777777" w:rsidR="00940027" w:rsidRDefault="00940027">
            <w:pPr>
              <w:pStyle w:val="OtherTableBody"/>
            </w:pPr>
            <w:r>
              <w:t>SSU/ACK - Specimen status update</w:t>
            </w:r>
          </w:p>
        </w:tc>
      </w:tr>
      <w:tr w:rsidR="00940027" w14:paraId="0F5BB7D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2DF03B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09DECDB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1594469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4647E5E" w14:textId="77777777" w:rsidR="00940027" w:rsidRDefault="00940027">
            <w:pPr>
              <w:pStyle w:val="OtherTableBody"/>
            </w:pPr>
            <w:r>
              <w:t>U04</w:t>
            </w:r>
          </w:p>
        </w:tc>
        <w:tc>
          <w:tcPr>
            <w:tcW w:w="3544" w:type="dxa"/>
          </w:tcPr>
          <w:p w14:paraId="4E50DDD9" w14:textId="77777777" w:rsidR="00940027" w:rsidRDefault="00940027">
            <w:pPr>
              <w:pStyle w:val="OtherTableBody"/>
            </w:pPr>
            <w:r>
              <w:t>SSR/ACK - specimen status request</w:t>
            </w:r>
          </w:p>
        </w:tc>
      </w:tr>
      <w:tr w:rsidR="00940027" w14:paraId="29E0496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CA9273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052874F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491D8DC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DD41DD3" w14:textId="77777777" w:rsidR="00940027" w:rsidRDefault="00940027">
            <w:pPr>
              <w:pStyle w:val="OtherTableBody"/>
            </w:pPr>
            <w:r>
              <w:t>U05</w:t>
            </w:r>
          </w:p>
        </w:tc>
        <w:tc>
          <w:tcPr>
            <w:tcW w:w="3544" w:type="dxa"/>
          </w:tcPr>
          <w:p w14:paraId="1D88F308" w14:textId="77777777" w:rsidR="00940027" w:rsidRDefault="00940027">
            <w:pPr>
              <w:pStyle w:val="OtherTableBody"/>
            </w:pPr>
            <w:r>
              <w:t>INU/ACK  - Automated equipment inventory update</w:t>
            </w:r>
          </w:p>
        </w:tc>
      </w:tr>
      <w:tr w:rsidR="00940027" w14:paraId="63D1D09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C6CE9E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9563BEE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1C45DA5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ED66DB6" w14:textId="77777777" w:rsidR="00940027" w:rsidRDefault="00940027">
            <w:pPr>
              <w:pStyle w:val="OtherTableBody"/>
            </w:pPr>
            <w:r>
              <w:t>U06</w:t>
            </w:r>
          </w:p>
        </w:tc>
        <w:tc>
          <w:tcPr>
            <w:tcW w:w="3544" w:type="dxa"/>
          </w:tcPr>
          <w:p w14:paraId="433BAFBD" w14:textId="77777777" w:rsidR="00940027" w:rsidRDefault="00940027">
            <w:pPr>
              <w:pStyle w:val="OtherTableBody"/>
            </w:pPr>
            <w:r>
              <w:t>INR/ACK _ Automated equipment inventory request</w:t>
            </w:r>
          </w:p>
        </w:tc>
      </w:tr>
      <w:tr w:rsidR="00940027" w14:paraId="31589B2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33BC5B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71BB772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6D59675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9DE0D56" w14:textId="77777777" w:rsidR="00940027" w:rsidRDefault="00940027">
            <w:pPr>
              <w:pStyle w:val="OtherTableBody"/>
            </w:pPr>
            <w:r>
              <w:t>U07</w:t>
            </w:r>
          </w:p>
        </w:tc>
        <w:tc>
          <w:tcPr>
            <w:tcW w:w="3544" w:type="dxa"/>
          </w:tcPr>
          <w:p w14:paraId="76B24D9E" w14:textId="77777777" w:rsidR="00940027" w:rsidRDefault="00940027">
            <w:pPr>
              <w:pStyle w:val="OtherTableBody"/>
            </w:pPr>
            <w:r>
              <w:t>EAC/ACK _ Automated equipment command</w:t>
            </w:r>
          </w:p>
        </w:tc>
      </w:tr>
      <w:tr w:rsidR="00940027" w14:paraId="3A89653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F44678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E458441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7BEFB15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5743173" w14:textId="77777777" w:rsidR="00940027" w:rsidRDefault="00940027">
            <w:pPr>
              <w:pStyle w:val="OtherTableBody"/>
            </w:pPr>
            <w:r>
              <w:t>U08</w:t>
            </w:r>
          </w:p>
        </w:tc>
        <w:tc>
          <w:tcPr>
            <w:tcW w:w="3544" w:type="dxa"/>
          </w:tcPr>
          <w:p w14:paraId="4599DB93" w14:textId="77777777" w:rsidR="00940027" w:rsidRDefault="00940027">
            <w:pPr>
              <w:pStyle w:val="OtherTableBody"/>
            </w:pPr>
            <w:r>
              <w:t>EAR/ACK _ Automated equipment response</w:t>
            </w:r>
          </w:p>
        </w:tc>
      </w:tr>
      <w:tr w:rsidR="00940027" w14:paraId="19BD079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3FD3F3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56EA5A0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60D4CF0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F163812" w14:textId="77777777" w:rsidR="00940027" w:rsidRDefault="00940027">
            <w:pPr>
              <w:pStyle w:val="OtherTableBody"/>
            </w:pPr>
            <w:r>
              <w:t>U09</w:t>
            </w:r>
          </w:p>
        </w:tc>
        <w:tc>
          <w:tcPr>
            <w:tcW w:w="3544" w:type="dxa"/>
          </w:tcPr>
          <w:p w14:paraId="7271FB27" w14:textId="77777777" w:rsidR="00940027" w:rsidRDefault="00940027">
            <w:pPr>
              <w:pStyle w:val="OtherTableBody"/>
            </w:pPr>
            <w:r>
              <w:t>EAN/ACK _ Automated equipment notification</w:t>
            </w:r>
          </w:p>
        </w:tc>
      </w:tr>
      <w:tr w:rsidR="00940027" w14:paraId="4FABB6C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3D938F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F6A76E1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725F5CD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F79B2C5" w14:textId="77777777" w:rsidR="00940027" w:rsidRDefault="00940027">
            <w:pPr>
              <w:pStyle w:val="OtherTableBody"/>
            </w:pPr>
            <w:r>
              <w:t>U10</w:t>
            </w:r>
          </w:p>
        </w:tc>
        <w:tc>
          <w:tcPr>
            <w:tcW w:w="3544" w:type="dxa"/>
          </w:tcPr>
          <w:p w14:paraId="0ACC036A" w14:textId="77777777" w:rsidR="00940027" w:rsidRDefault="00940027">
            <w:pPr>
              <w:pStyle w:val="OtherTableBody"/>
            </w:pPr>
            <w:r>
              <w:t>TCU/ACK _ Automated equipment test code settings update</w:t>
            </w:r>
          </w:p>
        </w:tc>
      </w:tr>
      <w:tr w:rsidR="00940027" w14:paraId="1AAE011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990A04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C619A6A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176D871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FE421C5" w14:textId="77777777" w:rsidR="00940027" w:rsidRDefault="00940027">
            <w:pPr>
              <w:pStyle w:val="OtherTableBody"/>
            </w:pPr>
            <w:r>
              <w:t>U11</w:t>
            </w:r>
          </w:p>
        </w:tc>
        <w:tc>
          <w:tcPr>
            <w:tcW w:w="3544" w:type="dxa"/>
          </w:tcPr>
          <w:p w14:paraId="4DF0670B" w14:textId="77777777" w:rsidR="00940027" w:rsidRDefault="00940027">
            <w:pPr>
              <w:pStyle w:val="OtherTableBody"/>
            </w:pPr>
            <w:r>
              <w:t>TCR/ACK _ Automated equipment test code settings request</w:t>
            </w:r>
          </w:p>
        </w:tc>
      </w:tr>
      <w:tr w:rsidR="00940027" w14:paraId="6D503D5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06C9F0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21CC66E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24F50E0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826FE00" w14:textId="77777777" w:rsidR="00940027" w:rsidRDefault="00940027">
            <w:pPr>
              <w:pStyle w:val="OtherTableBody"/>
            </w:pPr>
            <w:r>
              <w:t>U12</w:t>
            </w:r>
          </w:p>
        </w:tc>
        <w:tc>
          <w:tcPr>
            <w:tcW w:w="3544" w:type="dxa"/>
          </w:tcPr>
          <w:p w14:paraId="3AEB3B57" w14:textId="77777777" w:rsidR="00940027" w:rsidRDefault="00940027">
            <w:pPr>
              <w:pStyle w:val="OtherTableBody"/>
            </w:pPr>
            <w:r>
              <w:t>LSU/ACK _ Automated equipment log/service update</w:t>
            </w:r>
          </w:p>
        </w:tc>
      </w:tr>
      <w:tr w:rsidR="00940027" w14:paraId="340609D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A4D158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A40CD37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630D8EA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A263DB7" w14:textId="77777777" w:rsidR="00940027" w:rsidRDefault="00940027">
            <w:pPr>
              <w:pStyle w:val="OtherTableBody"/>
            </w:pPr>
            <w:r>
              <w:t>U13</w:t>
            </w:r>
          </w:p>
        </w:tc>
        <w:tc>
          <w:tcPr>
            <w:tcW w:w="3544" w:type="dxa"/>
          </w:tcPr>
          <w:p w14:paraId="481A4CED" w14:textId="77777777" w:rsidR="00940027" w:rsidRDefault="00940027">
            <w:pPr>
              <w:pStyle w:val="OtherTableBody"/>
            </w:pPr>
            <w:r>
              <w:t>LSR/ACK _ Automated equipment log/service request</w:t>
            </w:r>
          </w:p>
        </w:tc>
      </w:tr>
      <w:tr w:rsidR="00940027" w14:paraId="225A9CE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6B3A27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46BAB23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0191084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3F745DD" w14:textId="77777777" w:rsidR="00940027" w:rsidRDefault="00940027">
            <w:pPr>
              <w:pStyle w:val="OtherTableBody"/>
            </w:pPr>
            <w:r>
              <w:t>V01</w:t>
            </w:r>
          </w:p>
        </w:tc>
        <w:tc>
          <w:tcPr>
            <w:tcW w:w="3544" w:type="dxa"/>
          </w:tcPr>
          <w:p w14:paraId="3040005C" w14:textId="77777777" w:rsidR="00940027" w:rsidRDefault="00940027">
            <w:pPr>
              <w:pStyle w:val="OtherTableBody"/>
            </w:pPr>
            <w:r>
              <w:t>VXQ - Query for vaccination record</w:t>
            </w:r>
          </w:p>
        </w:tc>
      </w:tr>
      <w:tr w:rsidR="00940027" w14:paraId="77EC31A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9432DF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1463FB7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2F074AC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5CC76C1" w14:textId="77777777" w:rsidR="00940027" w:rsidRDefault="00940027">
            <w:pPr>
              <w:pStyle w:val="OtherTableBody"/>
            </w:pPr>
            <w:r>
              <w:t>V02</w:t>
            </w:r>
          </w:p>
        </w:tc>
        <w:tc>
          <w:tcPr>
            <w:tcW w:w="3544" w:type="dxa"/>
          </w:tcPr>
          <w:p w14:paraId="4FF4A85F" w14:textId="77777777" w:rsidR="00940027" w:rsidRDefault="00940027">
            <w:pPr>
              <w:pStyle w:val="OtherTableBody"/>
            </w:pPr>
            <w:r>
              <w:t>VXX - Response to vaccination query returning multiple PID matches</w:t>
            </w:r>
          </w:p>
        </w:tc>
      </w:tr>
      <w:tr w:rsidR="00940027" w14:paraId="4236C6E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B3AD30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ABD8B54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3496F7A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EA85961" w14:textId="77777777" w:rsidR="00940027" w:rsidRDefault="00940027">
            <w:pPr>
              <w:pStyle w:val="OtherTableBody"/>
            </w:pPr>
            <w:r>
              <w:t>V03</w:t>
            </w:r>
          </w:p>
        </w:tc>
        <w:tc>
          <w:tcPr>
            <w:tcW w:w="3544" w:type="dxa"/>
          </w:tcPr>
          <w:p w14:paraId="3B799430" w14:textId="77777777" w:rsidR="00940027" w:rsidRDefault="00940027">
            <w:pPr>
              <w:pStyle w:val="OtherTableBody"/>
            </w:pPr>
            <w:r>
              <w:t>VXR - Vaccination record response</w:t>
            </w:r>
          </w:p>
        </w:tc>
      </w:tr>
      <w:tr w:rsidR="00940027" w14:paraId="1665E4E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A78B6F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40F62DE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2D50A94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A7ADF57" w14:textId="77777777" w:rsidR="00940027" w:rsidRDefault="00940027">
            <w:pPr>
              <w:pStyle w:val="OtherTableBody"/>
            </w:pPr>
            <w:r>
              <w:t>V04</w:t>
            </w:r>
          </w:p>
        </w:tc>
        <w:tc>
          <w:tcPr>
            <w:tcW w:w="3544" w:type="dxa"/>
          </w:tcPr>
          <w:p w14:paraId="26D6B837" w14:textId="77777777" w:rsidR="00940027" w:rsidRDefault="00940027">
            <w:pPr>
              <w:pStyle w:val="OtherTableBody"/>
            </w:pPr>
            <w:r>
              <w:t>VXU - Unsolicited vaccination record update</w:t>
            </w:r>
          </w:p>
        </w:tc>
      </w:tr>
      <w:tr w:rsidR="00940027" w14:paraId="6CE67D3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E0A6FD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1717EB8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0A173D1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88FC345" w14:textId="77777777" w:rsidR="00940027" w:rsidRDefault="00940027">
            <w:pPr>
              <w:pStyle w:val="OtherTableBody"/>
            </w:pPr>
            <w:r>
              <w:t>Varies</w:t>
            </w:r>
          </w:p>
        </w:tc>
        <w:tc>
          <w:tcPr>
            <w:tcW w:w="3544" w:type="dxa"/>
          </w:tcPr>
          <w:p w14:paraId="7E430A13" w14:textId="77777777" w:rsidR="00940027" w:rsidRDefault="00940027">
            <w:pPr>
              <w:pStyle w:val="OtherTableBody"/>
            </w:pPr>
            <w:r>
              <w:t>MFQ/MFR - Master files query (use event same as asking for e.g., M05 - location)</w:t>
            </w:r>
          </w:p>
        </w:tc>
      </w:tr>
      <w:tr w:rsidR="00940027" w14:paraId="2D3AF04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15E08E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F8998F4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0CBDCA9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810F550" w14:textId="77777777" w:rsidR="00940027" w:rsidRDefault="00940027">
            <w:pPr>
              <w:pStyle w:val="OtherTableBody"/>
            </w:pPr>
            <w:r>
              <w:t>W01</w:t>
            </w:r>
          </w:p>
        </w:tc>
        <w:tc>
          <w:tcPr>
            <w:tcW w:w="3544" w:type="dxa"/>
          </w:tcPr>
          <w:p w14:paraId="6D9FF9B1" w14:textId="77777777" w:rsidR="00940027" w:rsidRDefault="00940027">
            <w:pPr>
              <w:pStyle w:val="OtherTableBody"/>
            </w:pPr>
            <w:r>
              <w:t>ORU - Waveform result, unsolicited transmission of requested information</w:t>
            </w:r>
          </w:p>
        </w:tc>
      </w:tr>
      <w:tr w:rsidR="00940027" w14:paraId="11777D7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920290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1D2166D" w14:textId="77777777" w:rsidR="00940027" w:rsidRDefault="00940027">
            <w:pPr>
              <w:pStyle w:val="OtherTableBody"/>
            </w:pPr>
            <w:r>
              <w:t>0003</w:t>
            </w:r>
          </w:p>
        </w:tc>
        <w:tc>
          <w:tcPr>
            <w:tcW w:w="2693" w:type="dxa"/>
          </w:tcPr>
          <w:p w14:paraId="23B3589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25AA8F2" w14:textId="77777777" w:rsidR="00940027" w:rsidRDefault="00940027">
            <w:pPr>
              <w:pStyle w:val="OtherTableBody"/>
            </w:pPr>
            <w:r>
              <w:t>W02</w:t>
            </w:r>
          </w:p>
        </w:tc>
        <w:tc>
          <w:tcPr>
            <w:tcW w:w="3544" w:type="dxa"/>
          </w:tcPr>
          <w:p w14:paraId="5B100AB4" w14:textId="77777777" w:rsidR="00940027" w:rsidRDefault="00940027">
            <w:pPr>
              <w:pStyle w:val="OtherTableBody"/>
            </w:pPr>
            <w:r>
              <w:t>QRF - Waveform result, response to query</w:t>
            </w:r>
          </w:p>
        </w:tc>
      </w:tr>
      <w:tr w:rsidR="00940027" w14:paraId="3E4EFBF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0155BE2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3E72A72C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4F84140E" w14:textId="77777777" w:rsidR="00940027" w:rsidRDefault="00940027">
            <w:pPr>
              <w:pStyle w:val="OtherTableBody"/>
            </w:pPr>
            <w:r>
              <w:t>Patient Class</w:t>
            </w:r>
          </w:p>
        </w:tc>
        <w:tc>
          <w:tcPr>
            <w:tcW w:w="1701" w:type="dxa"/>
          </w:tcPr>
          <w:p w14:paraId="19024B75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08159057" w14:textId="77777777" w:rsidR="00940027" w:rsidRDefault="00940027">
            <w:pPr>
              <w:pStyle w:val="OtherTableBody"/>
            </w:pPr>
          </w:p>
        </w:tc>
      </w:tr>
      <w:tr w:rsidR="00940027" w14:paraId="68E68C4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7264DC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383044B" w14:textId="77777777" w:rsidR="00940027" w:rsidRDefault="00940027">
            <w:pPr>
              <w:pStyle w:val="OtherTableBody"/>
            </w:pPr>
            <w:r>
              <w:t>0004</w:t>
            </w:r>
          </w:p>
        </w:tc>
        <w:tc>
          <w:tcPr>
            <w:tcW w:w="2693" w:type="dxa"/>
          </w:tcPr>
          <w:p w14:paraId="244876D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B047F96" w14:textId="77777777" w:rsidR="00940027" w:rsidRDefault="00940027">
            <w:pPr>
              <w:pStyle w:val="OtherTableBody"/>
            </w:pPr>
            <w:r>
              <w:t>B</w:t>
            </w:r>
          </w:p>
        </w:tc>
        <w:tc>
          <w:tcPr>
            <w:tcW w:w="3544" w:type="dxa"/>
          </w:tcPr>
          <w:p w14:paraId="469F50AB" w14:textId="77777777" w:rsidR="00940027" w:rsidRDefault="00940027">
            <w:pPr>
              <w:pStyle w:val="OtherTableBody"/>
            </w:pPr>
            <w:r>
              <w:t>Obstetrics</w:t>
            </w:r>
          </w:p>
        </w:tc>
      </w:tr>
      <w:tr w:rsidR="00940027" w14:paraId="45060FF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FA0900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DC24FA1" w14:textId="77777777" w:rsidR="00940027" w:rsidRDefault="00940027">
            <w:pPr>
              <w:pStyle w:val="OtherTableBody"/>
            </w:pPr>
            <w:r>
              <w:t>0004</w:t>
            </w:r>
          </w:p>
        </w:tc>
        <w:tc>
          <w:tcPr>
            <w:tcW w:w="2693" w:type="dxa"/>
          </w:tcPr>
          <w:p w14:paraId="2275D3B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D46FF0D" w14:textId="77777777" w:rsidR="00940027" w:rsidRDefault="00940027">
            <w:pPr>
              <w:pStyle w:val="OtherTableBody"/>
            </w:pPr>
            <w:r>
              <w:t>C</w:t>
            </w:r>
          </w:p>
        </w:tc>
        <w:tc>
          <w:tcPr>
            <w:tcW w:w="3544" w:type="dxa"/>
          </w:tcPr>
          <w:p w14:paraId="47B34FB8" w14:textId="77777777" w:rsidR="00940027" w:rsidRDefault="00940027">
            <w:pPr>
              <w:pStyle w:val="OtherTableBody"/>
            </w:pPr>
            <w:r>
              <w:t>Commercial Account</w:t>
            </w:r>
          </w:p>
        </w:tc>
      </w:tr>
      <w:tr w:rsidR="00940027" w14:paraId="560FAFE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49EA96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5D5C33D" w14:textId="77777777" w:rsidR="00940027" w:rsidRDefault="00940027">
            <w:pPr>
              <w:pStyle w:val="OtherTableBody"/>
            </w:pPr>
            <w:r>
              <w:t>0004</w:t>
            </w:r>
          </w:p>
        </w:tc>
        <w:tc>
          <w:tcPr>
            <w:tcW w:w="2693" w:type="dxa"/>
          </w:tcPr>
          <w:p w14:paraId="14AFC77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682EA15" w14:textId="77777777" w:rsidR="00940027" w:rsidRDefault="00940027">
            <w:pPr>
              <w:pStyle w:val="OtherTableBody"/>
            </w:pPr>
            <w:r>
              <w:t>E</w:t>
            </w:r>
          </w:p>
        </w:tc>
        <w:tc>
          <w:tcPr>
            <w:tcW w:w="3544" w:type="dxa"/>
          </w:tcPr>
          <w:p w14:paraId="575AEBAA" w14:textId="77777777" w:rsidR="00940027" w:rsidRDefault="00940027">
            <w:pPr>
              <w:pStyle w:val="OtherTableBody"/>
            </w:pPr>
            <w:r>
              <w:t>Emergency</w:t>
            </w:r>
          </w:p>
        </w:tc>
      </w:tr>
      <w:tr w:rsidR="00940027" w14:paraId="3B09C3A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2DBEDE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A42D7F1" w14:textId="77777777" w:rsidR="00940027" w:rsidRDefault="00940027">
            <w:pPr>
              <w:pStyle w:val="OtherTableBody"/>
            </w:pPr>
            <w:r>
              <w:t>0004</w:t>
            </w:r>
          </w:p>
        </w:tc>
        <w:tc>
          <w:tcPr>
            <w:tcW w:w="2693" w:type="dxa"/>
          </w:tcPr>
          <w:p w14:paraId="3162F94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D026353" w14:textId="77777777" w:rsidR="00940027" w:rsidRDefault="00940027">
            <w:pPr>
              <w:pStyle w:val="OtherTableBody"/>
            </w:pPr>
            <w:r>
              <w:t>I</w:t>
            </w:r>
          </w:p>
        </w:tc>
        <w:tc>
          <w:tcPr>
            <w:tcW w:w="3544" w:type="dxa"/>
          </w:tcPr>
          <w:p w14:paraId="1FA94005" w14:textId="77777777" w:rsidR="00940027" w:rsidRDefault="00940027">
            <w:pPr>
              <w:pStyle w:val="OtherTableBody"/>
            </w:pPr>
            <w:r>
              <w:t>Inpatient</w:t>
            </w:r>
          </w:p>
        </w:tc>
      </w:tr>
      <w:tr w:rsidR="00940027" w14:paraId="6170CF8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0A2B9B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DBBDDEC" w14:textId="77777777" w:rsidR="00940027" w:rsidRDefault="00940027">
            <w:pPr>
              <w:pStyle w:val="OtherTableBody"/>
            </w:pPr>
            <w:r>
              <w:t>0004</w:t>
            </w:r>
          </w:p>
        </w:tc>
        <w:tc>
          <w:tcPr>
            <w:tcW w:w="2693" w:type="dxa"/>
          </w:tcPr>
          <w:p w14:paraId="2B3DA04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63A4DE8" w14:textId="77777777" w:rsidR="00940027" w:rsidRDefault="00940027">
            <w:pPr>
              <w:pStyle w:val="OtherTableBody"/>
            </w:pPr>
            <w:r>
              <w:t>N</w:t>
            </w:r>
          </w:p>
        </w:tc>
        <w:tc>
          <w:tcPr>
            <w:tcW w:w="3544" w:type="dxa"/>
          </w:tcPr>
          <w:p w14:paraId="35CBAB21" w14:textId="77777777" w:rsidR="00940027" w:rsidRDefault="00940027">
            <w:pPr>
              <w:pStyle w:val="OtherTableBody"/>
            </w:pPr>
            <w:r>
              <w:t>Not Applicable</w:t>
            </w:r>
          </w:p>
        </w:tc>
      </w:tr>
      <w:tr w:rsidR="00940027" w14:paraId="5D48FEB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FD747C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0E8E120" w14:textId="77777777" w:rsidR="00940027" w:rsidRDefault="00940027">
            <w:pPr>
              <w:pStyle w:val="OtherTableBody"/>
            </w:pPr>
            <w:r>
              <w:t>0004</w:t>
            </w:r>
          </w:p>
        </w:tc>
        <w:tc>
          <w:tcPr>
            <w:tcW w:w="2693" w:type="dxa"/>
          </w:tcPr>
          <w:p w14:paraId="411167E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3CD1776" w14:textId="77777777" w:rsidR="00940027" w:rsidRDefault="00940027">
            <w:pPr>
              <w:pStyle w:val="OtherTableBody"/>
            </w:pPr>
            <w:r>
              <w:t>O</w:t>
            </w:r>
          </w:p>
        </w:tc>
        <w:tc>
          <w:tcPr>
            <w:tcW w:w="3544" w:type="dxa"/>
          </w:tcPr>
          <w:p w14:paraId="7E09E953" w14:textId="77777777" w:rsidR="00940027" w:rsidRDefault="00940027">
            <w:pPr>
              <w:pStyle w:val="OtherTableBody"/>
            </w:pPr>
            <w:r>
              <w:t>Outpatient</w:t>
            </w:r>
          </w:p>
        </w:tc>
      </w:tr>
      <w:tr w:rsidR="00940027" w14:paraId="5B82A26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460FCD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7D17537" w14:textId="77777777" w:rsidR="00940027" w:rsidRDefault="00940027">
            <w:pPr>
              <w:pStyle w:val="OtherTableBody"/>
            </w:pPr>
            <w:r>
              <w:t>0004</w:t>
            </w:r>
          </w:p>
        </w:tc>
        <w:tc>
          <w:tcPr>
            <w:tcW w:w="2693" w:type="dxa"/>
          </w:tcPr>
          <w:p w14:paraId="298A8B0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30499C2" w14:textId="77777777" w:rsidR="00940027" w:rsidRDefault="00940027">
            <w:pPr>
              <w:pStyle w:val="OtherTableBody"/>
            </w:pPr>
            <w:r>
              <w:t>P</w:t>
            </w:r>
          </w:p>
        </w:tc>
        <w:tc>
          <w:tcPr>
            <w:tcW w:w="3544" w:type="dxa"/>
          </w:tcPr>
          <w:p w14:paraId="228B77E0" w14:textId="77777777" w:rsidR="00940027" w:rsidRDefault="00940027">
            <w:pPr>
              <w:pStyle w:val="OtherTableBody"/>
            </w:pPr>
            <w:r>
              <w:t>Preadmit</w:t>
            </w:r>
          </w:p>
        </w:tc>
      </w:tr>
      <w:tr w:rsidR="00940027" w14:paraId="6C12ABB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D9CC44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22190A2" w14:textId="77777777" w:rsidR="00940027" w:rsidRDefault="00940027">
            <w:pPr>
              <w:pStyle w:val="OtherTableBody"/>
            </w:pPr>
            <w:r>
              <w:t>0004</w:t>
            </w:r>
          </w:p>
        </w:tc>
        <w:tc>
          <w:tcPr>
            <w:tcW w:w="2693" w:type="dxa"/>
          </w:tcPr>
          <w:p w14:paraId="1CB6785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F333AC9" w14:textId="77777777" w:rsidR="00940027" w:rsidRDefault="00940027">
            <w:pPr>
              <w:pStyle w:val="OtherTableBody"/>
            </w:pPr>
            <w:r>
              <w:t>R</w:t>
            </w:r>
          </w:p>
        </w:tc>
        <w:tc>
          <w:tcPr>
            <w:tcW w:w="3544" w:type="dxa"/>
          </w:tcPr>
          <w:p w14:paraId="0B62E5B3" w14:textId="77777777" w:rsidR="00940027" w:rsidRDefault="00940027">
            <w:pPr>
              <w:pStyle w:val="OtherTableBody"/>
            </w:pPr>
            <w:r>
              <w:t>Recurring patient</w:t>
            </w:r>
          </w:p>
        </w:tc>
      </w:tr>
      <w:tr w:rsidR="00940027" w14:paraId="1BABC2F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35355D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F10ED66" w14:textId="77777777" w:rsidR="00940027" w:rsidRDefault="00940027">
            <w:pPr>
              <w:pStyle w:val="OtherTableBody"/>
            </w:pPr>
            <w:r>
              <w:t>0004</w:t>
            </w:r>
          </w:p>
        </w:tc>
        <w:tc>
          <w:tcPr>
            <w:tcW w:w="2693" w:type="dxa"/>
          </w:tcPr>
          <w:p w14:paraId="5770492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9B35AFA" w14:textId="77777777" w:rsidR="00940027" w:rsidRDefault="00940027">
            <w:pPr>
              <w:pStyle w:val="OtherTableBody"/>
            </w:pPr>
            <w:r>
              <w:t>U</w:t>
            </w:r>
          </w:p>
        </w:tc>
        <w:tc>
          <w:tcPr>
            <w:tcW w:w="3544" w:type="dxa"/>
          </w:tcPr>
          <w:p w14:paraId="40B5DB53" w14:textId="77777777" w:rsidR="00940027" w:rsidRDefault="00940027">
            <w:pPr>
              <w:pStyle w:val="OtherTableBody"/>
            </w:pPr>
            <w:r>
              <w:t>Unknown</w:t>
            </w:r>
          </w:p>
        </w:tc>
      </w:tr>
      <w:tr w:rsidR="00940027" w14:paraId="4A0AEBA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7633FF8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2599D673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19C4CCF3" w14:textId="77777777" w:rsidR="00940027" w:rsidRDefault="00940027">
            <w:pPr>
              <w:pStyle w:val="OtherTableBody"/>
            </w:pPr>
            <w:r>
              <w:t>Race</w:t>
            </w:r>
          </w:p>
        </w:tc>
        <w:tc>
          <w:tcPr>
            <w:tcW w:w="1701" w:type="dxa"/>
          </w:tcPr>
          <w:p w14:paraId="2DF75195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040189AA" w14:textId="77777777" w:rsidR="00940027" w:rsidRDefault="00940027">
            <w:pPr>
              <w:pStyle w:val="OtherTableBody"/>
            </w:pPr>
          </w:p>
        </w:tc>
      </w:tr>
      <w:tr w:rsidR="00940027" w14:paraId="25BF628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FFEC4D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BD2A39C" w14:textId="77777777" w:rsidR="00940027" w:rsidRDefault="00940027">
            <w:pPr>
              <w:pStyle w:val="OtherTableBody"/>
            </w:pPr>
            <w:r>
              <w:t>0005</w:t>
            </w:r>
          </w:p>
        </w:tc>
        <w:tc>
          <w:tcPr>
            <w:tcW w:w="2693" w:type="dxa"/>
          </w:tcPr>
          <w:p w14:paraId="2ADB44E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8F02D36" w14:textId="77777777" w:rsidR="00940027" w:rsidRDefault="00940027">
            <w:pPr>
              <w:pStyle w:val="OtherTableBody"/>
            </w:pPr>
            <w:r>
              <w:t>...</w:t>
            </w:r>
          </w:p>
        </w:tc>
        <w:tc>
          <w:tcPr>
            <w:tcW w:w="3544" w:type="dxa"/>
          </w:tcPr>
          <w:p w14:paraId="710346C8" w14:textId="77777777" w:rsidR="00940027" w:rsidRDefault="00940027">
            <w:pPr>
              <w:pStyle w:val="OtherTableBody"/>
            </w:pPr>
            <w:r>
              <w:t>see chapter 3</w:t>
            </w:r>
          </w:p>
        </w:tc>
      </w:tr>
      <w:tr w:rsidR="00940027" w14:paraId="05158DA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A331F2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63F9DD2" w14:textId="77777777" w:rsidR="00940027" w:rsidRDefault="00940027">
            <w:pPr>
              <w:pStyle w:val="OtherTableBody"/>
            </w:pPr>
            <w:r>
              <w:t>0005</w:t>
            </w:r>
          </w:p>
        </w:tc>
        <w:tc>
          <w:tcPr>
            <w:tcW w:w="2693" w:type="dxa"/>
          </w:tcPr>
          <w:p w14:paraId="61965C0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055511B" w14:textId="77777777" w:rsidR="00940027" w:rsidRDefault="00940027">
            <w:pPr>
              <w:pStyle w:val="OtherTableBody"/>
            </w:pPr>
            <w:r>
              <w:t>1002-5</w:t>
            </w:r>
          </w:p>
        </w:tc>
        <w:tc>
          <w:tcPr>
            <w:tcW w:w="3544" w:type="dxa"/>
          </w:tcPr>
          <w:p w14:paraId="44156D79" w14:textId="77777777" w:rsidR="00940027" w:rsidRDefault="00940027">
            <w:pPr>
              <w:pStyle w:val="OtherTableBody"/>
            </w:pPr>
            <w:r>
              <w:t>American Indian or Alaska Native</w:t>
            </w:r>
          </w:p>
        </w:tc>
      </w:tr>
      <w:tr w:rsidR="00940027" w14:paraId="651D017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6E9141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6B3B16F" w14:textId="77777777" w:rsidR="00940027" w:rsidRDefault="00940027">
            <w:pPr>
              <w:pStyle w:val="OtherTableBody"/>
            </w:pPr>
            <w:r>
              <w:t>0005</w:t>
            </w:r>
          </w:p>
        </w:tc>
        <w:tc>
          <w:tcPr>
            <w:tcW w:w="2693" w:type="dxa"/>
          </w:tcPr>
          <w:p w14:paraId="46AAC05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FA0F131" w14:textId="77777777" w:rsidR="00940027" w:rsidRDefault="00940027">
            <w:pPr>
              <w:pStyle w:val="OtherTableBody"/>
            </w:pPr>
            <w:r>
              <w:t>2028-9</w:t>
            </w:r>
          </w:p>
        </w:tc>
        <w:tc>
          <w:tcPr>
            <w:tcW w:w="3544" w:type="dxa"/>
          </w:tcPr>
          <w:p w14:paraId="7C51B1C0" w14:textId="77777777" w:rsidR="00940027" w:rsidRDefault="00940027">
            <w:pPr>
              <w:pStyle w:val="OtherTableBody"/>
            </w:pPr>
            <w:r>
              <w:t>Asian</w:t>
            </w:r>
          </w:p>
        </w:tc>
      </w:tr>
      <w:tr w:rsidR="00940027" w14:paraId="7EBDC3E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4CF2A9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AA1F1AB" w14:textId="77777777" w:rsidR="00940027" w:rsidRDefault="00940027">
            <w:pPr>
              <w:pStyle w:val="OtherTableBody"/>
            </w:pPr>
            <w:r>
              <w:t>0005</w:t>
            </w:r>
          </w:p>
        </w:tc>
        <w:tc>
          <w:tcPr>
            <w:tcW w:w="2693" w:type="dxa"/>
          </w:tcPr>
          <w:p w14:paraId="71C10EE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6658F55" w14:textId="77777777" w:rsidR="00940027" w:rsidRDefault="00940027">
            <w:pPr>
              <w:pStyle w:val="OtherTableBody"/>
            </w:pPr>
            <w:r>
              <w:t>2054-5</w:t>
            </w:r>
          </w:p>
        </w:tc>
        <w:tc>
          <w:tcPr>
            <w:tcW w:w="3544" w:type="dxa"/>
          </w:tcPr>
          <w:p w14:paraId="51387A6F" w14:textId="77777777" w:rsidR="00940027" w:rsidRDefault="00940027">
            <w:pPr>
              <w:pStyle w:val="OtherTableBody"/>
            </w:pPr>
            <w:r>
              <w:t>Black or African American</w:t>
            </w:r>
          </w:p>
        </w:tc>
      </w:tr>
      <w:tr w:rsidR="00940027" w14:paraId="00364C8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11124A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9B7C2E8" w14:textId="77777777" w:rsidR="00940027" w:rsidRDefault="00940027">
            <w:pPr>
              <w:pStyle w:val="OtherTableBody"/>
            </w:pPr>
            <w:r>
              <w:t>0005</w:t>
            </w:r>
          </w:p>
        </w:tc>
        <w:tc>
          <w:tcPr>
            <w:tcW w:w="2693" w:type="dxa"/>
          </w:tcPr>
          <w:p w14:paraId="39BD068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3AFAD54" w14:textId="77777777" w:rsidR="00940027" w:rsidRDefault="00940027">
            <w:pPr>
              <w:pStyle w:val="OtherTableBody"/>
            </w:pPr>
            <w:r>
              <w:t>2076-8</w:t>
            </w:r>
          </w:p>
        </w:tc>
        <w:tc>
          <w:tcPr>
            <w:tcW w:w="3544" w:type="dxa"/>
          </w:tcPr>
          <w:p w14:paraId="25992BE9" w14:textId="77777777" w:rsidR="00940027" w:rsidRDefault="00940027">
            <w:pPr>
              <w:pStyle w:val="OtherTableBody"/>
            </w:pPr>
            <w:r>
              <w:t>Native Hawaiian or Other Pacific Islander</w:t>
            </w:r>
          </w:p>
        </w:tc>
      </w:tr>
      <w:tr w:rsidR="00940027" w14:paraId="185ECAC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E23C54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D54A2B0" w14:textId="77777777" w:rsidR="00940027" w:rsidRDefault="00940027">
            <w:pPr>
              <w:pStyle w:val="OtherTableBody"/>
            </w:pPr>
            <w:r>
              <w:t>0005</w:t>
            </w:r>
          </w:p>
        </w:tc>
        <w:tc>
          <w:tcPr>
            <w:tcW w:w="2693" w:type="dxa"/>
          </w:tcPr>
          <w:p w14:paraId="32F23D5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228E358" w14:textId="77777777" w:rsidR="00940027" w:rsidRDefault="00940027">
            <w:pPr>
              <w:pStyle w:val="OtherTableBody"/>
            </w:pPr>
            <w:r>
              <w:t>2106-3</w:t>
            </w:r>
          </w:p>
        </w:tc>
        <w:tc>
          <w:tcPr>
            <w:tcW w:w="3544" w:type="dxa"/>
          </w:tcPr>
          <w:p w14:paraId="45A6502E" w14:textId="77777777" w:rsidR="00940027" w:rsidRDefault="00940027">
            <w:pPr>
              <w:pStyle w:val="OtherTableBody"/>
            </w:pPr>
            <w:r>
              <w:t>White</w:t>
            </w:r>
          </w:p>
        </w:tc>
      </w:tr>
      <w:tr w:rsidR="00940027" w14:paraId="361B3C4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7970F5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935240C" w14:textId="77777777" w:rsidR="00940027" w:rsidRDefault="00940027">
            <w:pPr>
              <w:pStyle w:val="OtherTableBody"/>
            </w:pPr>
            <w:r>
              <w:t>0005</w:t>
            </w:r>
          </w:p>
        </w:tc>
        <w:tc>
          <w:tcPr>
            <w:tcW w:w="2693" w:type="dxa"/>
          </w:tcPr>
          <w:p w14:paraId="16B4C23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F8B9A5D" w14:textId="77777777" w:rsidR="00940027" w:rsidRDefault="00940027">
            <w:pPr>
              <w:pStyle w:val="OtherTableBody"/>
            </w:pPr>
            <w:r>
              <w:t>2131-1</w:t>
            </w:r>
          </w:p>
        </w:tc>
        <w:tc>
          <w:tcPr>
            <w:tcW w:w="3544" w:type="dxa"/>
          </w:tcPr>
          <w:p w14:paraId="19ADA838" w14:textId="77777777" w:rsidR="00940027" w:rsidRDefault="00940027">
            <w:pPr>
              <w:pStyle w:val="OtherTableBody"/>
            </w:pPr>
            <w:r>
              <w:t>Other Race</w:t>
            </w:r>
          </w:p>
        </w:tc>
      </w:tr>
      <w:tr w:rsidR="00940027" w14:paraId="113AFE7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DE4DBD1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5FD1C135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0CEDF7C2" w14:textId="77777777" w:rsidR="00940027" w:rsidRDefault="00940027">
            <w:pPr>
              <w:pStyle w:val="OtherTableBody"/>
            </w:pPr>
            <w:r>
              <w:t>Religion</w:t>
            </w:r>
          </w:p>
        </w:tc>
        <w:tc>
          <w:tcPr>
            <w:tcW w:w="1701" w:type="dxa"/>
          </w:tcPr>
          <w:p w14:paraId="2046775D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4A5DF2DE" w14:textId="77777777" w:rsidR="00940027" w:rsidRDefault="00940027">
            <w:pPr>
              <w:pStyle w:val="OtherTableBody"/>
            </w:pPr>
          </w:p>
        </w:tc>
      </w:tr>
      <w:tr w:rsidR="00940027" w14:paraId="46208B7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F40466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FDA12AA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6C0B12D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FDFCC73" w14:textId="77777777" w:rsidR="00940027" w:rsidRDefault="00940027">
            <w:pPr>
              <w:pStyle w:val="OtherTableBody"/>
            </w:pPr>
            <w:r>
              <w:t>ABC</w:t>
            </w:r>
          </w:p>
        </w:tc>
        <w:tc>
          <w:tcPr>
            <w:tcW w:w="3544" w:type="dxa"/>
          </w:tcPr>
          <w:p w14:paraId="47B35715" w14:textId="77777777" w:rsidR="00940027" w:rsidRDefault="00940027">
            <w:pPr>
              <w:pStyle w:val="OtherTableBody"/>
            </w:pPr>
            <w:r>
              <w:t>Christian: American Baptist Church</w:t>
            </w:r>
          </w:p>
        </w:tc>
      </w:tr>
      <w:tr w:rsidR="00940027" w14:paraId="3AA57F1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993D92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7FDB2F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0006</w:t>
            </w:r>
          </w:p>
        </w:tc>
        <w:tc>
          <w:tcPr>
            <w:tcW w:w="2693" w:type="dxa"/>
          </w:tcPr>
          <w:p w14:paraId="0AC7576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1C7070D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AGN</w:t>
            </w:r>
          </w:p>
        </w:tc>
        <w:tc>
          <w:tcPr>
            <w:tcW w:w="3544" w:type="dxa"/>
          </w:tcPr>
          <w:p w14:paraId="20A6D0D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Agnostic</w:t>
            </w:r>
          </w:p>
        </w:tc>
      </w:tr>
      <w:tr w:rsidR="00940027" w14:paraId="5F0FB14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A08C8A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E05A25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0006</w:t>
            </w:r>
          </w:p>
        </w:tc>
        <w:tc>
          <w:tcPr>
            <w:tcW w:w="2693" w:type="dxa"/>
          </w:tcPr>
          <w:p w14:paraId="7931424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1C7E4B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AME</w:t>
            </w:r>
          </w:p>
        </w:tc>
        <w:tc>
          <w:tcPr>
            <w:tcW w:w="3544" w:type="dxa"/>
          </w:tcPr>
          <w:p w14:paraId="1C9D7149" w14:textId="77777777" w:rsidR="00940027" w:rsidRDefault="00940027">
            <w:pPr>
              <w:pStyle w:val="OtherTableBody"/>
            </w:pPr>
            <w:r>
              <w:t>Christian: African Methodist Episcopal Zion</w:t>
            </w:r>
          </w:p>
        </w:tc>
      </w:tr>
      <w:tr w:rsidR="00940027" w14:paraId="4C44D1F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81177C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12D6FA7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5721297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E40A53B" w14:textId="77777777" w:rsidR="00940027" w:rsidRDefault="00940027">
            <w:pPr>
              <w:pStyle w:val="OtherTableBody"/>
            </w:pPr>
            <w:r>
              <w:t>AMT</w:t>
            </w:r>
          </w:p>
        </w:tc>
        <w:tc>
          <w:tcPr>
            <w:tcW w:w="3544" w:type="dxa"/>
          </w:tcPr>
          <w:p w14:paraId="010F8A99" w14:textId="77777777" w:rsidR="00940027" w:rsidRDefault="00940027">
            <w:pPr>
              <w:pStyle w:val="OtherTableBody"/>
            </w:pPr>
            <w:r>
              <w:t>Christian: African Methodist Episcopal</w:t>
            </w:r>
          </w:p>
        </w:tc>
      </w:tr>
      <w:tr w:rsidR="00940027" w14:paraId="6B135B0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737EE6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7C1225C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174FE77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F6F4AA5" w14:textId="77777777" w:rsidR="00940027" w:rsidRDefault="00940027">
            <w:pPr>
              <w:pStyle w:val="OtherTableBody"/>
            </w:pPr>
            <w:r>
              <w:t>ANG</w:t>
            </w:r>
          </w:p>
        </w:tc>
        <w:tc>
          <w:tcPr>
            <w:tcW w:w="3544" w:type="dxa"/>
          </w:tcPr>
          <w:p w14:paraId="1B8F7F4D" w14:textId="77777777" w:rsidR="00940027" w:rsidRDefault="00940027">
            <w:pPr>
              <w:pStyle w:val="OtherTableBody"/>
            </w:pPr>
            <w:r>
              <w:t>Christian: Anglican</w:t>
            </w:r>
          </w:p>
        </w:tc>
      </w:tr>
      <w:tr w:rsidR="00940027" w14:paraId="0E3F871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098F6C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73F6630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064026F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62492CC" w14:textId="77777777" w:rsidR="00940027" w:rsidRDefault="00940027">
            <w:pPr>
              <w:pStyle w:val="OtherTableBody"/>
            </w:pPr>
            <w:r>
              <w:t>AOG</w:t>
            </w:r>
          </w:p>
        </w:tc>
        <w:tc>
          <w:tcPr>
            <w:tcW w:w="3544" w:type="dxa"/>
          </w:tcPr>
          <w:p w14:paraId="2420829D" w14:textId="77777777" w:rsidR="00940027" w:rsidRDefault="00940027">
            <w:pPr>
              <w:pStyle w:val="OtherTableBody"/>
            </w:pPr>
            <w:r>
              <w:t>Christian: Assembly of God</w:t>
            </w:r>
          </w:p>
        </w:tc>
      </w:tr>
      <w:tr w:rsidR="00940027" w14:paraId="46D8FF5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62E773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F9F539D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0E578C7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FB3C628" w14:textId="77777777" w:rsidR="00940027" w:rsidRDefault="00940027">
            <w:pPr>
              <w:pStyle w:val="OtherTableBody"/>
            </w:pPr>
            <w:r>
              <w:t>ATH</w:t>
            </w:r>
          </w:p>
        </w:tc>
        <w:tc>
          <w:tcPr>
            <w:tcW w:w="3544" w:type="dxa"/>
          </w:tcPr>
          <w:p w14:paraId="3EC5D714" w14:textId="77777777" w:rsidR="00940027" w:rsidRDefault="00940027">
            <w:pPr>
              <w:pStyle w:val="OtherTableBody"/>
            </w:pPr>
            <w:r>
              <w:t>Atheist</w:t>
            </w:r>
          </w:p>
        </w:tc>
      </w:tr>
      <w:tr w:rsidR="00940027" w14:paraId="5188660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DC8AE1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6CB30AC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1C17168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CC8A717" w14:textId="77777777" w:rsidR="00940027" w:rsidRDefault="00940027">
            <w:pPr>
              <w:pStyle w:val="OtherTableBody"/>
            </w:pPr>
            <w:r>
              <w:t>BAH</w:t>
            </w:r>
          </w:p>
        </w:tc>
        <w:tc>
          <w:tcPr>
            <w:tcW w:w="3544" w:type="dxa"/>
          </w:tcPr>
          <w:p w14:paraId="78BEF9F7" w14:textId="77777777" w:rsidR="00940027" w:rsidRDefault="00940027">
            <w:pPr>
              <w:pStyle w:val="OtherTableBody"/>
            </w:pPr>
            <w:r>
              <w:t>Baha'i</w:t>
            </w:r>
          </w:p>
        </w:tc>
      </w:tr>
      <w:tr w:rsidR="00940027" w14:paraId="616C2DD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8BFDB2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34796F2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1C76C73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3C541DB" w14:textId="77777777" w:rsidR="00940027" w:rsidRDefault="00940027">
            <w:pPr>
              <w:pStyle w:val="OtherTableBody"/>
            </w:pPr>
            <w:r>
              <w:t>BAP</w:t>
            </w:r>
          </w:p>
        </w:tc>
        <w:tc>
          <w:tcPr>
            <w:tcW w:w="3544" w:type="dxa"/>
          </w:tcPr>
          <w:p w14:paraId="117C1CDE" w14:textId="77777777" w:rsidR="00940027" w:rsidRDefault="00940027">
            <w:pPr>
              <w:pStyle w:val="OtherTableBody"/>
            </w:pPr>
            <w:r>
              <w:t>Christian: Baptist</w:t>
            </w:r>
          </w:p>
        </w:tc>
      </w:tr>
      <w:tr w:rsidR="00940027" w14:paraId="51E6237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E28607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E0A4FC9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2CA3AA9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DD40ACB" w14:textId="77777777" w:rsidR="00940027" w:rsidRDefault="00940027">
            <w:pPr>
              <w:pStyle w:val="OtherTableBody"/>
            </w:pPr>
            <w:r>
              <w:t>BMA</w:t>
            </w:r>
          </w:p>
        </w:tc>
        <w:tc>
          <w:tcPr>
            <w:tcW w:w="3544" w:type="dxa"/>
          </w:tcPr>
          <w:p w14:paraId="6AAEE077" w14:textId="77777777" w:rsidR="00940027" w:rsidRDefault="00940027">
            <w:pPr>
              <w:pStyle w:val="OtherTableBody"/>
            </w:pPr>
            <w:r>
              <w:t>Buddhist: Mahayana</w:t>
            </w:r>
          </w:p>
        </w:tc>
      </w:tr>
      <w:tr w:rsidR="00940027" w14:paraId="09F22AE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4EAD40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FD52E44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705CCE1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35BAEC3" w14:textId="77777777" w:rsidR="00940027" w:rsidRDefault="00940027">
            <w:pPr>
              <w:pStyle w:val="OtherTableBody"/>
            </w:pPr>
            <w:r>
              <w:t>BOT</w:t>
            </w:r>
          </w:p>
        </w:tc>
        <w:tc>
          <w:tcPr>
            <w:tcW w:w="3544" w:type="dxa"/>
          </w:tcPr>
          <w:p w14:paraId="5F4C374B" w14:textId="77777777" w:rsidR="00940027" w:rsidRDefault="00940027">
            <w:pPr>
              <w:pStyle w:val="OtherTableBody"/>
            </w:pPr>
            <w:r>
              <w:t>Buddhist: Other</w:t>
            </w:r>
          </w:p>
        </w:tc>
      </w:tr>
      <w:tr w:rsidR="00940027" w14:paraId="646B1F8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A641CD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DB3E7F5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59D6792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3F263CD" w14:textId="77777777" w:rsidR="00940027" w:rsidRDefault="00940027">
            <w:pPr>
              <w:pStyle w:val="OtherTableBody"/>
            </w:pPr>
            <w:r>
              <w:t>BTA</w:t>
            </w:r>
          </w:p>
        </w:tc>
        <w:tc>
          <w:tcPr>
            <w:tcW w:w="3544" w:type="dxa"/>
          </w:tcPr>
          <w:p w14:paraId="54EB5D67" w14:textId="77777777" w:rsidR="00940027" w:rsidRDefault="00940027">
            <w:pPr>
              <w:pStyle w:val="OtherTableBody"/>
            </w:pPr>
            <w:r>
              <w:t>Buddhist: Tantrayana</w:t>
            </w:r>
          </w:p>
        </w:tc>
      </w:tr>
      <w:tr w:rsidR="00940027" w14:paraId="2D58EC7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CA508C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24DD357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5EB19AE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E916CA2" w14:textId="77777777" w:rsidR="00940027" w:rsidRDefault="00940027">
            <w:pPr>
              <w:pStyle w:val="OtherTableBody"/>
            </w:pPr>
            <w:r>
              <w:t>BTH</w:t>
            </w:r>
          </w:p>
        </w:tc>
        <w:tc>
          <w:tcPr>
            <w:tcW w:w="3544" w:type="dxa"/>
          </w:tcPr>
          <w:p w14:paraId="0C016A55" w14:textId="77777777" w:rsidR="00940027" w:rsidRDefault="00940027">
            <w:pPr>
              <w:pStyle w:val="OtherTableBody"/>
            </w:pPr>
            <w:r>
              <w:t>Buddhist: Theravada</w:t>
            </w:r>
          </w:p>
        </w:tc>
      </w:tr>
      <w:tr w:rsidR="00940027" w14:paraId="504C56E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77348F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CC257F6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36B54F5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4B251D7" w14:textId="77777777" w:rsidR="00940027" w:rsidRDefault="00940027">
            <w:pPr>
              <w:pStyle w:val="OtherTableBody"/>
            </w:pPr>
            <w:r>
              <w:t>BUD</w:t>
            </w:r>
          </w:p>
        </w:tc>
        <w:tc>
          <w:tcPr>
            <w:tcW w:w="3544" w:type="dxa"/>
          </w:tcPr>
          <w:p w14:paraId="27FA81A5" w14:textId="77777777" w:rsidR="00940027" w:rsidRDefault="00940027">
            <w:pPr>
              <w:pStyle w:val="OtherTableBody"/>
            </w:pPr>
            <w:r>
              <w:t>Buddhist</w:t>
            </w:r>
          </w:p>
        </w:tc>
      </w:tr>
      <w:tr w:rsidR="00940027" w14:paraId="37DDAD7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BAFC6F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1700DA0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02C7998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E5A9BAD" w14:textId="77777777" w:rsidR="00940027" w:rsidRDefault="00940027">
            <w:pPr>
              <w:pStyle w:val="OtherTableBody"/>
            </w:pPr>
            <w:r>
              <w:t>CAT</w:t>
            </w:r>
          </w:p>
        </w:tc>
        <w:tc>
          <w:tcPr>
            <w:tcW w:w="3544" w:type="dxa"/>
          </w:tcPr>
          <w:p w14:paraId="35131371" w14:textId="77777777" w:rsidR="00940027" w:rsidRDefault="00940027">
            <w:pPr>
              <w:pStyle w:val="OtherTableBody"/>
            </w:pPr>
            <w:r>
              <w:t>Christian: Roman Catholic</w:t>
            </w:r>
          </w:p>
        </w:tc>
      </w:tr>
      <w:tr w:rsidR="00940027" w14:paraId="6E3E709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E5593A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40DBE63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5E4DC49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87AB807" w14:textId="77777777" w:rsidR="00940027" w:rsidRDefault="00940027">
            <w:pPr>
              <w:pStyle w:val="OtherTableBody"/>
            </w:pPr>
            <w:r>
              <w:t>CFR</w:t>
            </w:r>
          </w:p>
        </w:tc>
        <w:tc>
          <w:tcPr>
            <w:tcW w:w="3544" w:type="dxa"/>
          </w:tcPr>
          <w:p w14:paraId="46F2DE14" w14:textId="77777777" w:rsidR="00940027" w:rsidRDefault="00940027">
            <w:pPr>
              <w:pStyle w:val="OtherTableBody"/>
            </w:pPr>
            <w:r>
              <w:t>Chinese Folk Religionist</w:t>
            </w:r>
          </w:p>
        </w:tc>
      </w:tr>
      <w:tr w:rsidR="00940027" w14:paraId="01CD142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C71599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3860949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581F07D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97D9B07" w14:textId="77777777" w:rsidR="00940027" w:rsidRDefault="00940027">
            <w:pPr>
              <w:pStyle w:val="OtherTableBody"/>
            </w:pPr>
            <w:r>
              <w:t>CHR</w:t>
            </w:r>
          </w:p>
        </w:tc>
        <w:tc>
          <w:tcPr>
            <w:tcW w:w="3544" w:type="dxa"/>
          </w:tcPr>
          <w:p w14:paraId="22B12B0B" w14:textId="77777777" w:rsidR="00940027" w:rsidRDefault="00940027">
            <w:pPr>
              <w:pStyle w:val="OtherTableBody"/>
            </w:pPr>
            <w:r>
              <w:t>Christian</w:t>
            </w:r>
          </w:p>
        </w:tc>
      </w:tr>
      <w:tr w:rsidR="00940027" w14:paraId="4303C34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389BBE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5FA9A89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3A074FC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58CBFF0" w14:textId="77777777" w:rsidR="00940027" w:rsidRDefault="00940027">
            <w:pPr>
              <w:pStyle w:val="OtherTableBody"/>
            </w:pPr>
            <w:r>
              <w:t>CHS</w:t>
            </w:r>
          </w:p>
        </w:tc>
        <w:tc>
          <w:tcPr>
            <w:tcW w:w="3544" w:type="dxa"/>
          </w:tcPr>
          <w:p w14:paraId="43AC45EF" w14:textId="77777777" w:rsidR="00940027" w:rsidRDefault="00940027">
            <w:pPr>
              <w:pStyle w:val="OtherTableBody"/>
            </w:pPr>
            <w:r>
              <w:t>Christian: Christian Science</w:t>
            </w:r>
          </w:p>
        </w:tc>
      </w:tr>
      <w:tr w:rsidR="00940027" w14:paraId="6DF871E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2686D3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B339832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0562AA9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537D134" w14:textId="77777777" w:rsidR="00940027" w:rsidRDefault="00940027">
            <w:pPr>
              <w:pStyle w:val="OtherTableBody"/>
            </w:pPr>
            <w:r>
              <w:t>CMA</w:t>
            </w:r>
          </w:p>
        </w:tc>
        <w:tc>
          <w:tcPr>
            <w:tcW w:w="3544" w:type="dxa"/>
          </w:tcPr>
          <w:p w14:paraId="39618A03" w14:textId="77777777" w:rsidR="00940027" w:rsidRDefault="00940027">
            <w:pPr>
              <w:pStyle w:val="OtherTableBody"/>
            </w:pPr>
            <w:r>
              <w:t>Christian: Christian Missionary Alliance</w:t>
            </w:r>
          </w:p>
        </w:tc>
      </w:tr>
      <w:tr w:rsidR="00940027" w14:paraId="58A9429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F376CF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C5BE785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2CCD9E2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739FB6A" w14:textId="77777777" w:rsidR="00940027" w:rsidRDefault="00940027">
            <w:pPr>
              <w:pStyle w:val="OtherTableBody"/>
            </w:pPr>
            <w:r>
              <w:t>CNF</w:t>
            </w:r>
          </w:p>
        </w:tc>
        <w:tc>
          <w:tcPr>
            <w:tcW w:w="3544" w:type="dxa"/>
          </w:tcPr>
          <w:p w14:paraId="366EEDE5" w14:textId="77777777" w:rsidR="00940027" w:rsidRDefault="00940027">
            <w:pPr>
              <w:pStyle w:val="OtherTableBody"/>
            </w:pPr>
            <w:r>
              <w:t>Confucian</w:t>
            </w:r>
          </w:p>
        </w:tc>
      </w:tr>
      <w:tr w:rsidR="00940027" w14:paraId="77D7A17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06D1B0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4B3033C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028FDC0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3F9D4F5" w14:textId="77777777" w:rsidR="00940027" w:rsidRDefault="00940027">
            <w:pPr>
              <w:pStyle w:val="OtherTableBody"/>
            </w:pPr>
            <w:r>
              <w:t>COC</w:t>
            </w:r>
          </w:p>
        </w:tc>
        <w:tc>
          <w:tcPr>
            <w:tcW w:w="3544" w:type="dxa"/>
          </w:tcPr>
          <w:p w14:paraId="026BACFA" w14:textId="77777777" w:rsidR="00940027" w:rsidRDefault="00940027">
            <w:pPr>
              <w:pStyle w:val="OtherTableBody"/>
            </w:pPr>
            <w:r>
              <w:t>Christian: Church of Christ</w:t>
            </w:r>
          </w:p>
        </w:tc>
      </w:tr>
      <w:tr w:rsidR="00940027" w14:paraId="40D1F94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65B8B9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105D8A0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7854264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F4D3574" w14:textId="77777777" w:rsidR="00940027" w:rsidRDefault="00940027">
            <w:pPr>
              <w:pStyle w:val="OtherTableBody"/>
            </w:pPr>
            <w:r>
              <w:t>COG</w:t>
            </w:r>
          </w:p>
        </w:tc>
        <w:tc>
          <w:tcPr>
            <w:tcW w:w="3544" w:type="dxa"/>
          </w:tcPr>
          <w:p w14:paraId="60087DE1" w14:textId="77777777" w:rsidR="00940027" w:rsidRDefault="00940027">
            <w:pPr>
              <w:pStyle w:val="OtherTableBody"/>
            </w:pPr>
            <w:r>
              <w:t>Christian: Church of God</w:t>
            </w:r>
          </w:p>
        </w:tc>
      </w:tr>
      <w:tr w:rsidR="00940027" w14:paraId="0E6FFE1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255F3A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67086F0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65F56D0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3652042" w14:textId="77777777" w:rsidR="00940027" w:rsidRDefault="00940027">
            <w:pPr>
              <w:pStyle w:val="OtherTableBody"/>
            </w:pPr>
            <w:r>
              <w:t>COI</w:t>
            </w:r>
          </w:p>
        </w:tc>
        <w:tc>
          <w:tcPr>
            <w:tcW w:w="3544" w:type="dxa"/>
          </w:tcPr>
          <w:p w14:paraId="29932E9D" w14:textId="77777777" w:rsidR="00940027" w:rsidRDefault="00940027">
            <w:pPr>
              <w:pStyle w:val="OtherTableBody"/>
            </w:pPr>
            <w:r>
              <w:t>Christian: Church of God in Christ</w:t>
            </w:r>
          </w:p>
        </w:tc>
      </w:tr>
      <w:tr w:rsidR="00940027" w14:paraId="6C7F716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972EBD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8CEF8F0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4730FB0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D1A642D" w14:textId="77777777" w:rsidR="00940027" w:rsidRDefault="00940027">
            <w:pPr>
              <w:pStyle w:val="OtherTableBody"/>
            </w:pPr>
            <w:r>
              <w:t>COL</w:t>
            </w:r>
          </w:p>
        </w:tc>
        <w:tc>
          <w:tcPr>
            <w:tcW w:w="3544" w:type="dxa"/>
          </w:tcPr>
          <w:p w14:paraId="3881F421" w14:textId="77777777" w:rsidR="00940027" w:rsidRDefault="00940027">
            <w:pPr>
              <w:pStyle w:val="OtherTableBody"/>
            </w:pPr>
            <w:r>
              <w:t>Christian: Congregational</w:t>
            </w:r>
          </w:p>
        </w:tc>
      </w:tr>
      <w:tr w:rsidR="00940027" w14:paraId="7AE61EC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02E46F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A658E1B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65097EF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857DB49" w14:textId="77777777" w:rsidR="00940027" w:rsidRDefault="00940027">
            <w:pPr>
              <w:pStyle w:val="OtherTableBody"/>
            </w:pPr>
            <w:r>
              <w:t>COM</w:t>
            </w:r>
          </w:p>
        </w:tc>
        <w:tc>
          <w:tcPr>
            <w:tcW w:w="3544" w:type="dxa"/>
          </w:tcPr>
          <w:p w14:paraId="1D846367" w14:textId="77777777" w:rsidR="00940027" w:rsidRDefault="00940027">
            <w:pPr>
              <w:pStyle w:val="OtherTableBody"/>
            </w:pPr>
            <w:r>
              <w:t>Christian: Community</w:t>
            </w:r>
          </w:p>
        </w:tc>
      </w:tr>
      <w:tr w:rsidR="00940027" w14:paraId="5A5F080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9370F7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058D5A6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6B08E21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ED7AE88" w14:textId="77777777" w:rsidR="00940027" w:rsidRDefault="00940027">
            <w:pPr>
              <w:pStyle w:val="OtherTableBody"/>
            </w:pPr>
            <w:r>
              <w:t>COP</w:t>
            </w:r>
          </w:p>
        </w:tc>
        <w:tc>
          <w:tcPr>
            <w:tcW w:w="3544" w:type="dxa"/>
          </w:tcPr>
          <w:p w14:paraId="434F7597" w14:textId="77777777" w:rsidR="00940027" w:rsidRDefault="00940027">
            <w:pPr>
              <w:pStyle w:val="OtherTableBody"/>
            </w:pPr>
            <w:r>
              <w:t>Christian: Other Pentecostal</w:t>
            </w:r>
          </w:p>
        </w:tc>
      </w:tr>
      <w:tr w:rsidR="00940027" w14:paraId="1B74161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AC4F80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16AD597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3A90E78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40F38E7" w14:textId="77777777" w:rsidR="00940027" w:rsidRDefault="00940027">
            <w:pPr>
              <w:pStyle w:val="OtherTableBody"/>
            </w:pPr>
            <w:r>
              <w:t>COT</w:t>
            </w:r>
          </w:p>
        </w:tc>
        <w:tc>
          <w:tcPr>
            <w:tcW w:w="3544" w:type="dxa"/>
          </w:tcPr>
          <w:p w14:paraId="3706D05B" w14:textId="77777777" w:rsidR="00940027" w:rsidRDefault="00940027">
            <w:pPr>
              <w:pStyle w:val="OtherTableBody"/>
            </w:pPr>
            <w:r>
              <w:t>Christian: Other</w:t>
            </w:r>
          </w:p>
        </w:tc>
      </w:tr>
      <w:tr w:rsidR="00940027" w14:paraId="43197DB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F81355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AE75C03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08C1B50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A4ADADC" w14:textId="77777777" w:rsidR="00940027" w:rsidRDefault="00940027">
            <w:pPr>
              <w:pStyle w:val="OtherTableBody"/>
            </w:pPr>
            <w:r>
              <w:t>CRR</w:t>
            </w:r>
          </w:p>
        </w:tc>
        <w:tc>
          <w:tcPr>
            <w:tcW w:w="3544" w:type="dxa"/>
          </w:tcPr>
          <w:p w14:paraId="74BAF36C" w14:textId="77777777" w:rsidR="00940027" w:rsidRDefault="00940027">
            <w:pPr>
              <w:pStyle w:val="OtherTableBody"/>
            </w:pPr>
            <w:r>
              <w:t>Christian: Christian Reformed</w:t>
            </w:r>
          </w:p>
        </w:tc>
      </w:tr>
      <w:tr w:rsidR="00940027" w14:paraId="5497682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3F84BD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7815A35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286E6F7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FB6AAEE" w14:textId="77777777" w:rsidR="00940027" w:rsidRDefault="00940027">
            <w:pPr>
              <w:pStyle w:val="OtherTableBody"/>
            </w:pPr>
            <w:r>
              <w:t>EOT</w:t>
            </w:r>
          </w:p>
        </w:tc>
        <w:tc>
          <w:tcPr>
            <w:tcW w:w="3544" w:type="dxa"/>
          </w:tcPr>
          <w:p w14:paraId="0DC8349F" w14:textId="77777777" w:rsidR="00940027" w:rsidRDefault="00940027">
            <w:pPr>
              <w:pStyle w:val="OtherTableBody"/>
            </w:pPr>
            <w:r>
              <w:t>Christian: Eastern Orthodox</w:t>
            </w:r>
          </w:p>
        </w:tc>
      </w:tr>
      <w:tr w:rsidR="00940027" w14:paraId="121C565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F83FA2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51FD341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00F8237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A75E85F" w14:textId="77777777" w:rsidR="00940027" w:rsidRDefault="00940027">
            <w:pPr>
              <w:pStyle w:val="OtherTableBody"/>
            </w:pPr>
            <w:r>
              <w:t>EPI</w:t>
            </w:r>
          </w:p>
        </w:tc>
        <w:tc>
          <w:tcPr>
            <w:tcW w:w="3544" w:type="dxa"/>
          </w:tcPr>
          <w:p w14:paraId="28605151" w14:textId="77777777" w:rsidR="00940027" w:rsidRDefault="00940027">
            <w:pPr>
              <w:pStyle w:val="OtherTableBody"/>
            </w:pPr>
            <w:r>
              <w:t>Christian: Episcopalian</w:t>
            </w:r>
          </w:p>
        </w:tc>
      </w:tr>
      <w:tr w:rsidR="00940027" w14:paraId="08B4FFC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428E6C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02A295A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3C8118F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FA8A410" w14:textId="77777777" w:rsidR="00940027" w:rsidRDefault="00940027">
            <w:pPr>
              <w:pStyle w:val="OtherTableBody"/>
            </w:pPr>
            <w:r>
              <w:t>ERL</w:t>
            </w:r>
          </w:p>
        </w:tc>
        <w:tc>
          <w:tcPr>
            <w:tcW w:w="3544" w:type="dxa"/>
          </w:tcPr>
          <w:p w14:paraId="43AAC0D8" w14:textId="77777777" w:rsidR="00940027" w:rsidRDefault="00940027">
            <w:pPr>
              <w:pStyle w:val="OtherTableBody"/>
            </w:pPr>
            <w:r>
              <w:t>Ethnic Religionist</w:t>
            </w:r>
          </w:p>
        </w:tc>
      </w:tr>
      <w:tr w:rsidR="00940027" w14:paraId="1865876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2C6337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8B032F8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0AA0216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C2EF118" w14:textId="77777777" w:rsidR="00940027" w:rsidRDefault="00940027">
            <w:pPr>
              <w:pStyle w:val="OtherTableBody"/>
            </w:pPr>
            <w:r>
              <w:t>EVC</w:t>
            </w:r>
          </w:p>
        </w:tc>
        <w:tc>
          <w:tcPr>
            <w:tcW w:w="3544" w:type="dxa"/>
          </w:tcPr>
          <w:p w14:paraId="6FE3FCC8" w14:textId="77777777" w:rsidR="00940027" w:rsidRDefault="00940027">
            <w:pPr>
              <w:pStyle w:val="OtherTableBody"/>
            </w:pPr>
            <w:r>
              <w:t>Christian: Evangelical Church</w:t>
            </w:r>
          </w:p>
        </w:tc>
      </w:tr>
      <w:tr w:rsidR="00940027" w14:paraId="0496023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A08794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22139C4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4FB1C4A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1D3350E" w14:textId="77777777" w:rsidR="00940027" w:rsidRDefault="00940027">
            <w:pPr>
              <w:pStyle w:val="OtherTableBody"/>
            </w:pPr>
            <w:r>
              <w:t>FRQ</w:t>
            </w:r>
          </w:p>
        </w:tc>
        <w:tc>
          <w:tcPr>
            <w:tcW w:w="3544" w:type="dxa"/>
          </w:tcPr>
          <w:p w14:paraId="4EA755DE" w14:textId="77777777" w:rsidR="00940027" w:rsidRDefault="00940027">
            <w:pPr>
              <w:pStyle w:val="OtherTableBody"/>
            </w:pPr>
            <w:r>
              <w:t>Christian: Friends</w:t>
            </w:r>
          </w:p>
        </w:tc>
      </w:tr>
      <w:tr w:rsidR="00940027" w14:paraId="24EA910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9DEAB6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E635315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0377285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D537809" w14:textId="77777777" w:rsidR="00940027" w:rsidRDefault="00940027">
            <w:pPr>
              <w:pStyle w:val="OtherTableBody"/>
            </w:pPr>
            <w:r>
              <w:t>FWB</w:t>
            </w:r>
          </w:p>
        </w:tc>
        <w:tc>
          <w:tcPr>
            <w:tcW w:w="3544" w:type="dxa"/>
          </w:tcPr>
          <w:p w14:paraId="5630B05C" w14:textId="77777777" w:rsidR="00940027" w:rsidRDefault="00940027">
            <w:pPr>
              <w:pStyle w:val="OtherTableBody"/>
            </w:pPr>
            <w:r>
              <w:t>Christian: Free Will Baptist</w:t>
            </w:r>
          </w:p>
        </w:tc>
      </w:tr>
      <w:tr w:rsidR="00940027" w14:paraId="57C5350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5CA06E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2773AC2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73160DD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01D4054" w14:textId="77777777" w:rsidR="00940027" w:rsidRDefault="00940027">
            <w:pPr>
              <w:pStyle w:val="OtherTableBody"/>
            </w:pPr>
            <w:r>
              <w:t>GRE</w:t>
            </w:r>
          </w:p>
        </w:tc>
        <w:tc>
          <w:tcPr>
            <w:tcW w:w="3544" w:type="dxa"/>
          </w:tcPr>
          <w:p w14:paraId="6D39A6E9" w14:textId="77777777" w:rsidR="00940027" w:rsidRDefault="00940027">
            <w:pPr>
              <w:pStyle w:val="OtherTableBody"/>
            </w:pPr>
            <w:r>
              <w:t>Christian: Greek Orthodox</w:t>
            </w:r>
          </w:p>
        </w:tc>
      </w:tr>
      <w:tr w:rsidR="00940027" w14:paraId="6BE0AB3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390151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9864BD5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0006</w:t>
            </w:r>
          </w:p>
        </w:tc>
        <w:tc>
          <w:tcPr>
            <w:tcW w:w="2693" w:type="dxa"/>
          </w:tcPr>
          <w:p w14:paraId="0017E580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2FCC1F0A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HIN</w:t>
            </w:r>
          </w:p>
        </w:tc>
        <w:tc>
          <w:tcPr>
            <w:tcW w:w="3544" w:type="dxa"/>
          </w:tcPr>
          <w:p w14:paraId="44CF9DAC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Hindu</w:t>
            </w:r>
          </w:p>
        </w:tc>
      </w:tr>
      <w:tr w:rsidR="00940027" w14:paraId="661D9C9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5148398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1F091D63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0006</w:t>
            </w:r>
          </w:p>
        </w:tc>
        <w:tc>
          <w:tcPr>
            <w:tcW w:w="2693" w:type="dxa"/>
          </w:tcPr>
          <w:p w14:paraId="3BB91729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46BA6293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HOT</w:t>
            </w:r>
          </w:p>
        </w:tc>
        <w:tc>
          <w:tcPr>
            <w:tcW w:w="3544" w:type="dxa"/>
          </w:tcPr>
          <w:p w14:paraId="776483B5" w14:textId="77777777" w:rsidR="00940027" w:rsidRDefault="00940027">
            <w:pPr>
              <w:pStyle w:val="OtherTableBody"/>
            </w:pPr>
            <w:r>
              <w:t>Hindu: Other</w:t>
            </w:r>
          </w:p>
        </w:tc>
      </w:tr>
      <w:tr w:rsidR="00940027" w14:paraId="1E8802B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90CD44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C385A99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38F858E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A776E09" w14:textId="77777777" w:rsidR="00940027" w:rsidRDefault="00940027">
            <w:pPr>
              <w:pStyle w:val="OtherTableBody"/>
            </w:pPr>
            <w:r>
              <w:t>HSH</w:t>
            </w:r>
          </w:p>
        </w:tc>
        <w:tc>
          <w:tcPr>
            <w:tcW w:w="3544" w:type="dxa"/>
          </w:tcPr>
          <w:p w14:paraId="42C51A2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Hindu: Shaivites</w:t>
            </w:r>
          </w:p>
        </w:tc>
      </w:tr>
      <w:tr w:rsidR="00940027" w14:paraId="118D182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2DCC5B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4A9A409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0006</w:t>
            </w:r>
          </w:p>
        </w:tc>
        <w:tc>
          <w:tcPr>
            <w:tcW w:w="2693" w:type="dxa"/>
          </w:tcPr>
          <w:p w14:paraId="1AACE0C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75374EA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HVA</w:t>
            </w:r>
          </w:p>
        </w:tc>
        <w:tc>
          <w:tcPr>
            <w:tcW w:w="3544" w:type="dxa"/>
          </w:tcPr>
          <w:p w14:paraId="65D0AD1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Hindu: Vaishnavites</w:t>
            </w:r>
          </w:p>
        </w:tc>
      </w:tr>
      <w:tr w:rsidR="00940027" w14:paraId="16FFFF7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CE49756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188EB22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0006</w:t>
            </w:r>
          </w:p>
        </w:tc>
        <w:tc>
          <w:tcPr>
            <w:tcW w:w="2693" w:type="dxa"/>
          </w:tcPr>
          <w:p w14:paraId="3555825F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2C77482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JAI</w:t>
            </w:r>
          </w:p>
        </w:tc>
        <w:tc>
          <w:tcPr>
            <w:tcW w:w="3544" w:type="dxa"/>
          </w:tcPr>
          <w:p w14:paraId="77190C76" w14:textId="77777777" w:rsidR="00940027" w:rsidRDefault="00940027">
            <w:pPr>
              <w:pStyle w:val="OtherTableBody"/>
            </w:pPr>
            <w:r>
              <w:t>Jain</w:t>
            </w:r>
          </w:p>
        </w:tc>
      </w:tr>
      <w:tr w:rsidR="00940027" w14:paraId="0D35057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5F7F74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4D56AF4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4A74F3A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3B4EFF2" w14:textId="77777777" w:rsidR="00940027" w:rsidRDefault="00940027">
            <w:pPr>
              <w:pStyle w:val="OtherTableBody"/>
            </w:pPr>
            <w:r>
              <w:t>JCO</w:t>
            </w:r>
          </w:p>
        </w:tc>
        <w:tc>
          <w:tcPr>
            <w:tcW w:w="3544" w:type="dxa"/>
          </w:tcPr>
          <w:p w14:paraId="4F65BDF3" w14:textId="77777777" w:rsidR="00940027" w:rsidRDefault="00940027">
            <w:pPr>
              <w:pStyle w:val="OtherTableBody"/>
            </w:pPr>
            <w:r>
              <w:t>Jewish: Conservative</w:t>
            </w:r>
          </w:p>
        </w:tc>
      </w:tr>
      <w:tr w:rsidR="00940027" w14:paraId="5094826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61F9F8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6384DE5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79111F1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0E2611E" w14:textId="77777777" w:rsidR="00940027" w:rsidRDefault="00940027">
            <w:pPr>
              <w:pStyle w:val="OtherTableBody"/>
            </w:pPr>
            <w:r>
              <w:t>JEW</w:t>
            </w:r>
          </w:p>
        </w:tc>
        <w:tc>
          <w:tcPr>
            <w:tcW w:w="3544" w:type="dxa"/>
          </w:tcPr>
          <w:p w14:paraId="27B47260" w14:textId="77777777" w:rsidR="00940027" w:rsidRDefault="00940027">
            <w:pPr>
              <w:pStyle w:val="OtherTableBody"/>
            </w:pPr>
            <w:r>
              <w:t>Jewish</w:t>
            </w:r>
          </w:p>
        </w:tc>
      </w:tr>
      <w:tr w:rsidR="00940027" w14:paraId="148EF53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C5A6AD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3C2F095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489482D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46C0524" w14:textId="77777777" w:rsidR="00940027" w:rsidRDefault="00940027">
            <w:pPr>
              <w:pStyle w:val="OtherTableBody"/>
            </w:pPr>
            <w:r>
              <w:t>JOR</w:t>
            </w:r>
          </w:p>
        </w:tc>
        <w:tc>
          <w:tcPr>
            <w:tcW w:w="3544" w:type="dxa"/>
          </w:tcPr>
          <w:p w14:paraId="3F0DEECD" w14:textId="77777777" w:rsidR="00940027" w:rsidRDefault="00940027">
            <w:pPr>
              <w:pStyle w:val="OtherTableBody"/>
            </w:pPr>
            <w:r>
              <w:t>Jewish: Orthodox</w:t>
            </w:r>
          </w:p>
        </w:tc>
      </w:tr>
      <w:tr w:rsidR="00940027" w14:paraId="4AB6DA9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B61B7B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ED1A990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4C63017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D3BC0FF" w14:textId="77777777" w:rsidR="00940027" w:rsidRDefault="00940027">
            <w:pPr>
              <w:pStyle w:val="OtherTableBody"/>
            </w:pPr>
            <w:r>
              <w:t>JOT</w:t>
            </w:r>
          </w:p>
        </w:tc>
        <w:tc>
          <w:tcPr>
            <w:tcW w:w="3544" w:type="dxa"/>
          </w:tcPr>
          <w:p w14:paraId="4867A1CC" w14:textId="77777777" w:rsidR="00940027" w:rsidRDefault="00940027">
            <w:pPr>
              <w:pStyle w:val="OtherTableBody"/>
            </w:pPr>
            <w:r>
              <w:t>Jewish: Other</w:t>
            </w:r>
          </w:p>
        </w:tc>
      </w:tr>
      <w:tr w:rsidR="00940027" w14:paraId="6FA41A5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3EB9CC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0EA6FA8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1CCA796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EA0BB3D" w14:textId="77777777" w:rsidR="00940027" w:rsidRDefault="00940027">
            <w:pPr>
              <w:pStyle w:val="OtherTableBody"/>
            </w:pPr>
            <w:r>
              <w:t>JRC</w:t>
            </w:r>
          </w:p>
        </w:tc>
        <w:tc>
          <w:tcPr>
            <w:tcW w:w="3544" w:type="dxa"/>
          </w:tcPr>
          <w:p w14:paraId="173BE3F0" w14:textId="77777777" w:rsidR="00940027" w:rsidRDefault="00940027">
            <w:pPr>
              <w:pStyle w:val="OtherTableBody"/>
            </w:pPr>
            <w:r>
              <w:t>Jewish: Reconstructionist</w:t>
            </w:r>
          </w:p>
        </w:tc>
      </w:tr>
      <w:tr w:rsidR="00940027" w14:paraId="4594E2B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592951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36EF410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3296000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F8CBE53" w14:textId="77777777" w:rsidR="00940027" w:rsidRDefault="00940027">
            <w:pPr>
              <w:pStyle w:val="OtherTableBody"/>
            </w:pPr>
            <w:r>
              <w:t>JRF</w:t>
            </w:r>
          </w:p>
        </w:tc>
        <w:tc>
          <w:tcPr>
            <w:tcW w:w="3544" w:type="dxa"/>
          </w:tcPr>
          <w:p w14:paraId="156E5A8F" w14:textId="77777777" w:rsidR="00940027" w:rsidRDefault="00940027">
            <w:pPr>
              <w:pStyle w:val="OtherTableBody"/>
            </w:pPr>
            <w:r>
              <w:t>Jewish: Reform</w:t>
            </w:r>
          </w:p>
        </w:tc>
      </w:tr>
      <w:tr w:rsidR="00940027" w14:paraId="2E9AADA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BCA33E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7356827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76E96E2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43444D4" w14:textId="77777777" w:rsidR="00940027" w:rsidRDefault="00940027">
            <w:pPr>
              <w:pStyle w:val="OtherTableBody"/>
            </w:pPr>
            <w:r>
              <w:t>JRN</w:t>
            </w:r>
          </w:p>
        </w:tc>
        <w:tc>
          <w:tcPr>
            <w:tcW w:w="3544" w:type="dxa"/>
          </w:tcPr>
          <w:p w14:paraId="144177B9" w14:textId="77777777" w:rsidR="00940027" w:rsidRDefault="00940027">
            <w:pPr>
              <w:pStyle w:val="OtherTableBody"/>
            </w:pPr>
            <w:r>
              <w:t>Jewish: Renewal</w:t>
            </w:r>
          </w:p>
        </w:tc>
      </w:tr>
      <w:tr w:rsidR="00940027" w14:paraId="6CDF0BE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F05ABE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7A07F88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03494A5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DB4CAF6" w14:textId="77777777" w:rsidR="00940027" w:rsidRDefault="00940027">
            <w:pPr>
              <w:pStyle w:val="OtherTableBody"/>
            </w:pPr>
            <w:r>
              <w:t>JWN</w:t>
            </w:r>
          </w:p>
        </w:tc>
        <w:tc>
          <w:tcPr>
            <w:tcW w:w="3544" w:type="dxa"/>
          </w:tcPr>
          <w:p w14:paraId="0BDB086E" w14:textId="77777777" w:rsidR="00940027" w:rsidRDefault="00940027">
            <w:pPr>
              <w:pStyle w:val="OtherTableBody"/>
            </w:pPr>
            <w:r>
              <w:t>Christian: Jehovah's Witness</w:t>
            </w:r>
          </w:p>
        </w:tc>
      </w:tr>
      <w:tr w:rsidR="00940027" w14:paraId="735BBA6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3D8494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B7FF0A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0006</w:t>
            </w:r>
          </w:p>
        </w:tc>
        <w:tc>
          <w:tcPr>
            <w:tcW w:w="2693" w:type="dxa"/>
          </w:tcPr>
          <w:p w14:paraId="563FF19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6E22F24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LMS</w:t>
            </w:r>
          </w:p>
        </w:tc>
        <w:tc>
          <w:tcPr>
            <w:tcW w:w="3544" w:type="dxa"/>
          </w:tcPr>
          <w:p w14:paraId="4DB6A81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Christian: Lutheran Missouri Synod</w:t>
            </w:r>
          </w:p>
        </w:tc>
      </w:tr>
      <w:tr w:rsidR="00940027" w14:paraId="11F2628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10AA37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02CC52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0006</w:t>
            </w:r>
          </w:p>
        </w:tc>
        <w:tc>
          <w:tcPr>
            <w:tcW w:w="2693" w:type="dxa"/>
          </w:tcPr>
          <w:p w14:paraId="409404E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098C809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LUT</w:t>
            </w:r>
          </w:p>
        </w:tc>
        <w:tc>
          <w:tcPr>
            <w:tcW w:w="3544" w:type="dxa"/>
          </w:tcPr>
          <w:p w14:paraId="6E2EBC1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Christian: Lutheran</w:t>
            </w:r>
          </w:p>
        </w:tc>
      </w:tr>
      <w:tr w:rsidR="00940027" w14:paraId="7C83597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ABB648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220BAC4A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34DD5D4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B50A186" w14:textId="77777777" w:rsidR="00940027" w:rsidRDefault="00940027">
            <w:pPr>
              <w:pStyle w:val="OtherTableBody"/>
            </w:pPr>
            <w:r>
              <w:t>MEN</w:t>
            </w:r>
          </w:p>
        </w:tc>
        <w:tc>
          <w:tcPr>
            <w:tcW w:w="3544" w:type="dxa"/>
          </w:tcPr>
          <w:p w14:paraId="4F5149A7" w14:textId="77777777" w:rsidR="00940027" w:rsidRDefault="00940027">
            <w:pPr>
              <w:pStyle w:val="OtherTableBody"/>
            </w:pPr>
            <w:r>
              <w:t>Christian: Mennonite</w:t>
            </w:r>
          </w:p>
        </w:tc>
      </w:tr>
      <w:tr w:rsidR="00940027" w14:paraId="0A3F907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60B32B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6A5A1A0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1B36365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9D07351" w14:textId="77777777" w:rsidR="00940027" w:rsidRDefault="00940027">
            <w:pPr>
              <w:pStyle w:val="OtherTableBody"/>
            </w:pPr>
            <w:r>
              <w:t>MET</w:t>
            </w:r>
          </w:p>
        </w:tc>
        <w:tc>
          <w:tcPr>
            <w:tcW w:w="3544" w:type="dxa"/>
          </w:tcPr>
          <w:p w14:paraId="1CE4A2A0" w14:textId="77777777" w:rsidR="00940027" w:rsidRDefault="00940027">
            <w:pPr>
              <w:pStyle w:val="OtherTableBody"/>
            </w:pPr>
            <w:r>
              <w:t>Christian: Methodist</w:t>
            </w:r>
          </w:p>
        </w:tc>
      </w:tr>
      <w:tr w:rsidR="00940027" w14:paraId="30C6F88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395215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B2D85E3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2C76298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C243EF7" w14:textId="77777777" w:rsidR="00940027" w:rsidRDefault="00940027">
            <w:pPr>
              <w:pStyle w:val="OtherTableBody"/>
            </w:pPr>
            <w:r>
              <w:t>MOM</w:t>
            </w:r>
          </w:p>
        </w:tc>
        <w:tc>
          <w:tcPr>
            <w:tcW w:w="3544" w:type="dxa"/>
          </w:tcPr>
          <w:p w14:paraId="25906D89" w14:textId="77777777" w:rsidR="00940027" w:rsidRDefault="00940027">
            <w:pPr>
              <w:pStyle w:val="OtherTableBody"/>
            </w:pPr>
            <w:r>
              <w:t>Christian: Latter-day Saints</w:t>
            </w:r>
          </w:p>
        </w:tc>
      </w:tr>
      <w:tr w:rsidR="00940027" w14:paraId="27A73D2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C3887F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FC4E86B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40153AF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9841DBB" w14:textId="77777777" w:rsidR="00940027" w:rsidRDefault="00940027">
            <w:pPr>
              <w:pStyle w:val="OtherTableBody"/>
            </w:pPr>
            <w:r>
              <w:t>MOS</w:t>
            </w:r>
          </w:p>
        </w:tc>
        <w:tc>
          <w:tcPr>
            <w:tcW w:w="3544" w:type="dxa"/>
          </w:tcPr>
          <w:p w14:paraId="2C75360C" w14:textId="77777777" w:rsidR="00940027" w:rsidRDefault="00940027">
            <w:pPr>
              <w:pStyle w:val="OtherTableBody"/>
            </w:pPr>
            <w:r>
              <w:t>Muslim</w:t>
            </w:r>
          </w:p>
        </w:tc>
      </w:tr>
      <w:tr w:rsidR="00940027" w14:paraId="537292B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5E1F65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8B4DE31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2DBCF58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5246CA6" w14:textId="77777777" w:rsidR="00940027" w:rsidRDefault="00940027">
            <w:pPr>
              <w:pStyle w:val="OtherTableBody"/>
            </w:pPr>
            <w:r>
              <w:t>MOT</w:t>
            </w:r>
          </w:p>
        </w:tc>
        <w:tc>
          <w:tcPr>
            <w:tcW w:w="3544" w:type="dxa"/>
          </w:tcPr>
          <w:p w14:paraId="2168FB04" w14:textId="77777777" w:rsidR="00940027" w:rsidRDefault="00940027">
            <w:pPr>
              <w:pStyle w:val="OtherTableBody"/>
            </w:pPr>
            <w:r>
              <w:t>Muslim: Other</w:t>
            </w:r>
          </w:p>
        </w:tc>
      </w:tr>
      <w:tr w:rsidR="00940027" w14:paraId="7B8F6B8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D7303D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0664F80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2004D4F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46ADE1F" w14:textId="77777777" w:rsidR="00940027" w:rsidRDefault="00940027">
            <w:pPr>
              <w:pStyle w:val="OtherTableBody"/>
            </w:pPr>
            <w:r>
              <w:t>MSH</w:t>
            </w:r>
          </w:p>
        </w:tc>
        <w:tc>
          <w:tcPr>
            <w:tcW w:w="3544" w:type="dxa"/>
          </w:tcPr>
          <w:p w14:paraId="42D835A9" w14:textId="77777777" w:rsidR="00940027" w:rsidRDefault="00940027">
            <w:pPr>
              <w:pStyle w:val="OtherTableBody"/>
            </w:pPr>
            <w:r>
              <w:t>Muslim: Shiite</w:t>
            </w:r>
          </w:p>
        </w:tc>
      </w:tr>
      <w:tr w:rsidR="00940027" w14:paraId="19E84C4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81D4A2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6B18212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02D7BB3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935FC2E" w14:textId="77777777" w:rsidR="00940027" w:rsidRDefault="00940027">
            <w:pPr>
              <w:pStyle w:val="OtherTableBody"/>
            </w:pPr>
            <w:r>
              <w:t>MSU</w:t>
            </w:r>
          </w:p>
        </w:tc>
        <w:tc>
          <w:tcPr>
            <w:tcW w:w="3544" w:type="dxa"/>
          </w:tcPr>
          <w:p w14:paraId="17184A55" w14:textId="77777777" w:rsidR="00940027" w:rsidRDefault="00940027">
            <w:pPr>
              <w:pStyle w:val="OtherTableBody"/>
            </w:pPr>
            <w:r>
              <w:t>Muslim: Sunni</w:t>
            </w:r>
          </w:p>
        </w:tc>
      </w:tr>
      <w:tr w:rsidR="00940027" w14:paraId="5228F65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FC3693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6A7E42F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71E98EF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81E031B" w14:textId="77777777" w:rsidR="00940027" w:rsidRDefault="00940027">
            <w:pPr>
              <w:pStyle w:val="OtherTableBody"/>
            </w:pPr>
            <w:r>
              <w:t>NAM</w:t>
            </w:r>
          </w:p>
        </w:tc>
        <w:tc>
          <w:tcPr>
            <w:tcW w:w="3544" w:type="dxa"/>
          </w:tcPr>
          <w:p w14:paraId="2269DBFB" w14:textId="77777777" w:rsidR="00940027" w:rsidRDefault="00940027">
            <w:pPr>
              <w:pStyle w:val="OtherTableBody"/>
            </w:pPr>
            <w:r>
              <w:t>Native American</w:t>
            </w:r>
          </w:p>
        </w:tc>
      </w:tr>
      <w:tr w:rsidR="00940027" w14:paraId="73E69E8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88020E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67A4270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0B538F5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FAECF7A" w14:textId="77777777" w:rsidR="00940027" w:rsidRDefault="00940027">
            <w:pPr>
              <w:pStyle w:val="OtherTableBody"/>
            </w:pPr>
            <w:r>
              <w:t>NAZ</w:t>
            </w:r>
          </w:p>
        </w:tc>
        <w:tc>
          <w:tcPr>
            <w:tcW w:w="3544" w:type="dxa"/>
          </w:tcPr>
          <w:p w14:paraId="105A511E" w14:textId="77777777" w:rsidR="00940027" w:rsidRDefault="00940027">
            <w:pPr>
              <w:pStyle w:val="OtherTableBody"/>
            </w:pPr>
            <w:r>
              <w:t>Christian: Church of the Nazarene</w:t>
            </w:r>
          </w:p>
        </w:tc>
      </w:tr>
      <w:tr w:rsidR="00940027" w14:paraId="6BC53E3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15D58F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52B0287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7E0CC63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B1C14C6" w14:textId="77777777" w:rsidR="00940027" w:rsidRDefault="00940027">
            <w:pPr>
              <w:pStyle w:val="OtherTableBody"/>
            </w:pPr>
            <w:r>
              <w:t>NOE</w:t>
            </w:r>
          </w:p>
        </w:tc>
        <w:tc>
          <w:tcPr>
            <w:tcW w:w="3544" w:type="dxa"/>
          </w:tcPr>
          <w:p w14:paraId="0F55DB28" w14:textId="77777777" w:rsidR="00940027" w:rsidRDefault="00940027">
            <w:pPr>
              <w:pStyle w:val="OtherTableBody"/>
            </w:pPr>
            <w:r>
              <w:t>Nonreligious</w:t>
            </w:r>
          </w:p>
        </w:tc>
      </w:tr>
      <w:tr w:rsidR="00940027" w14:paraId="1193131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8F1603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F03C391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3E72590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3CD7892" w14:textId="77777777" w:rsidR="00940027" w:rsidRDefault="00940027">
            <w:pPr>
              <w:pStyle w:val="OtherTableBody"/>
            </w:pPr>
            <w:r>
              <w:t>NRL</w:t>
            </w:r>
          </w:p>
        </w:tc>
        <w:tc>
          <w:tcPr>
            <w:tcW w:w="3544" w:type="dxa"/>
          </w:tcPr>
          <w:p w14:paraId="3C974085" w14:textId="77777777" w:rsidR="00940027" w:rsidRDefault="00940027">
            <w:pPr>
              <w:pStyle w:val="OtherTableBody"/>
            </w:pPr>
            <w:r>
              <w:t>New Religionist</w:t>
            </w:r>
          </w:p>
        </w:tc>
      </w:tr>
      <w:tr w:rsidR="00940027" w14:paraId="04F9BE7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250655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14BE050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06E961F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260E361" w14:textId="77777777" w:rsidR="00940027" w:rsidRDefault="00940027">
            <w:pPr>
              <w:pStyle w:val="OtherTableBody"/>
            </w:pPr>
            <w:r>
              <w:t>ORT</w:t>
            </w:r>
          </w:p>
        </w:tc>
        <w:tc>
          <w:tcPr>
            <w:tcW w:w="3544" w:type="dxa"/>
          </w:tcPr>
          <w:p w14:paraId="19FFCA1F" w14:textId="77777777" w:rsidR="00940027" w:rsidRDefault="00940027">
            <w:pPr>
              <w:pStyle w:val="OtherTableBody"/>
            </w:pPr>
            <w:r>
              <w:t>Christian: Orthodox</w:t>
            </w:r>
          </w:p>
        </w:tc>
      </w:tr>
      <w:tr w:rsidR="00940027" w14:paraId="3D806C5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C0D6FD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A8962CE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73A0338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3E4BE51" w14:textId="77777777" w:rsidR="00940027" w:rsidRDefault="00940027">
            <w:pPr>
              <w:pStyle w:val="OtherTableBody"/>
            </w:pPr>
            <w:r>
              <w:t>OTH</w:t>
            </w:r>
          </w:p>
        </w:tc>
        <w:tc>
          <w:tcPr>
            <w:tcW w:w="3544" w:type="dxa"/>
          </w:tcPr>
          <w:p w14:paraId="59661D57" w14:textId="77777777" w:rsidR="00940027" w:rsidRDefault="00940027">
            <w:pPr>
              <w:pStyle w:val="OtherTableBody"/>
            </w:pPr>
            <w:r>
              <w:t>Other</w:t>
            </w:r>
          </w:p>
        </w:tc>
      </w:tr>
      <w:tr w:rsidR="00940027" w14:paraId="78107BA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2CA433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481727E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151219A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26DF566" w14:textId="77777777" w:rsidR="00940027" w:rsidRDefault="00940027">
            <w:pPr>
              <w:pStyle w:val="OtherTableBody"/>
            </w:pPr>
            <w:r>
              <w:t>PEN</w:t>
            </w:r>
          </w:p>
        </w:tc>
        <w:tc>
          <w:tcPr>
            <w:tcW w:w="3544" w:type="dxa"/>
          </w:tcPr>
          <w:p w14:paraId="7F6C47EE" w14:textId="77777777" w:rsidR="00940027" w:rsidRDefault="00940027">
            <w:pPr>
              <w:pStyle w:val="OtherTableBody"/>
            </w:pPr>
            <w:r>
              <w:t>Christian: Pentecostal</w:t>
            </w:r>
          </w:p>
        </w:tc>
      </w:tr>
      <w:tr w:rsidR="00940027" w14:paraId="23E0AC5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B64C22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379688C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73ACB1E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331CC1A" w14:textId="77777777" w:rsidR="00940027" w:rsidRDefault="00940027">
            <w:pPr>
              <w:pStyle w:val="OtherTableBody"/>
            </w:pPr>
            <w:r>
              <w:t>PRC</w:t>
            </w:r>
          </w:p>
        </w:tc>
        <w:tc>
          <w:tcPr>
            <w:tcW w:w="3544" w:type="dxa"/>
          </w:tcPr>
          <w:p w14:paraId="686FCB8C" w14:textId="77777777" w:rsidR="00940027" w:rsidRDefault="00940027">
            <w:pPr>
              <w:pStyle w:val="OtherTableBody"/>
            </w:pPr>
            <w:r>
              <w:t>Christian: Other Protestant</w:t>
            </w:r>
          </w:p>
        </w:tc>
      </w:tr>
      <w:tr w:rsidR="00940027" w14:paraId="390577F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D40C12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83EC172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5A9008F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2B470F9" w14:textId="77777777" w:rsidR="00940027" w:rsidRDefault="00940027">
            <w:pPr>
              <w:pStyle w:val="OtherTableBody"/>
            </w:pPr>
            <w:r>
              <w:t>PRE</w:t>
            </w:r>
          </w:p>
        </w:tc>
        <w:tc>
          <w:tcPr>
            <w:tcW w:w="3544" w:type="dxa"/>
          </w:tcPr>
          <w:p w14:paraId="3F5EF5B8" w14:textId="77777777" w:rsidR="00940027" w:rsidRDefault="00940027">
            <w:pPr>
              <w:pStyle w:val="OtherTableBody"/>
            </w:pPr>
            <w:r>
              <w:t>Christian: Presbyterian</w:t>
            </w:r>
          </w:p>
        </w:tc>
      </w:tr>
      <w:tr w:rsidR="00940027" w14:paraId="747EC37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1D7728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151894C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100D03C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E57851F" w14:textId="77777777" w:rsidR="00940027" w:rsidRDefault="00940027">
            <w:pPr>
              <w:pStyle w:val="OtherTableBody"/>
            </w:pPr>
            <w:r>
              <w:t>PRO</w:t>
            </w:r>
          </w:p>
        </w:tc>
        <w:tc>
          <w:tcPr>
            <w:tcW w:w="3544" w:type="dxa"/>
          </w:tcPr>
          <w:p w14:paraId="5E9AD232" w14:textId="77777777" w:rsidR="00940027" w:rsidRDefault="00940027">
            <w:pPr>
              <w:pStyle w:val="OtherTableBody"/>
            </w:pPr>
            <w:r>
              <w:t>Christian: Protestant</w:t>
            </w:r>
          </w:p>
        </w:tc>
      </w:tr>
      <w:tr w:rsidR="00940027" w14:paraId="563306C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E1EB83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B8E61DC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604D182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8A3705A" w14:textId="77777777" w:rsidR="00940027" w:rsidRDefault="00940027">
            <w:pPr>
              <w:pStyle w:val="OtherTableBody"/>
            </w:pPr>
            <w:r>
              <w:t>QUA</w:t>
            </w:r>
          </w:p>
        </w:tc>
        <w:tc>
          <w:tcPr>
            <w:tcW w:w="3544" w:type="dxa"/>
          </w:tcPr>
          <w:p w14:paraId="0119CF51" w14:textId="77777777" w:rsidR="00940027" w:rsidRDefault="00940027">
            <w:pPr>
              <w:pStyle w:val="OtherTableBody"/>
            </w:pPr>
            <w:r>
              <w:t>Christian: Friends</w:t>
            </w:r>
          </w:p>
        </w:tc>
      </w:tr>
      <w:tr w:rsidR="00940027" w14:paraId="0E4EACF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E96FA0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1028A4E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598088C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30D4910" w14:textId="77777777" w:rsidR="00940027" w:rsidRDefault="00940027">
            <w:pPr>
              <w:pStyle w:val="OtherTableBody"/>
            </w:pPr>
            <w:r>
              <w:t>REC</w:t>
            </w:r>
          </w:p>
        </w:tc>
        <w:tc>
          <w:tcPr>
            <w:tcW w:w="3544" w:type="dxa"/>
          </w:tcPr>
          <w:p w14:paraId="1FB8C447" w14:textId="77777777" w:rsidR="00940027" w:rsidRDefault="00940027">
            <w:pPr>
              <w:pStyle w:val="OtherTableBody"/>
            </w:pPr>
            <w:r>
              <w:t>Christian: Reformed Church</w:t>
            </w:r>
          </w:p>
        </w:tc>
      </w:tr>
      <w:tr w:rsidR="00940027" w14:paraId="1745C7B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B4F2D8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792F9DA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4C87D74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25A38F4" w14:textId="77777777" w:rsidR="00940027" w:rsidRDefault="00940027">
            <w:pPr>
              <w:pStyle w:val="OtherTableBody"/>
            </w:pPr>
            <w:r>
              <w:t>REO</w:t>
            </w:r>
          </w:p>
        </w:tc>
        <w:tc>
          <w:tcPr>
            <w:tcW w:w="3544" w:type="dxa"/>
          </w:tcPr>
          <w:p w14:paraId="2A4795AD" w14:textId="77777777" w:rsidR="00940027" w:rsidRDefault="00940027">
            <w:pPr>
              <w:pStyle w:val="OtherTableBody"/>
            </w:pPr>
            <w:r>
              <w:t>Christian: Reorganized Church of Jesus Christ-LDS</w:t>
            </w:r>
          </w:p>
        </w:tc>
      </w:tr>
      <w:tr w:rsidR="00940027" w14:paraId="1751C6E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B0AB3D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4A1C6C0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1D527B9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05CCA92" w14:textId="77777777" w:rsidR="00940027" w:rsidRDefault="00940027">
            <w:pPr>
              <w:pStyle w:val="OtherTableBody"/>
            </w:pPr>
            <w:r>
              <w:t>SAA</w:t>
            </w:r>
          </w:p>
        </w:tc>
        <w:tc>
          <w:tcPr>
            <w:tcW w:w="3544" w:type="dxa"/>
          </w:tcPr>
          <w:p w14:paraId="02D3EDAD" w14:textId="77777777" w:rsidR="00940027" w:rsidRDefault="00940027">
            <w:pPr>
              <w:pStyle w:val="OtherTableBody"/>
            </w:pPr>
            <w:r>
              <w:t>Christian: Salvation Army</w:t>
            </w:r>
          </w:p>
        </w:tc>
      </w:tr>
      <w:tr w:rsidR="00940027" w14:paraId="1B1D7F8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747CDC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8AEA871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3F80E85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F5E4405" w14:textId="77777777" w:rsidR="00940027" w:rsidRDefault="00940027">
            <w:pPr>
              <w:pStyle w:val="OtherTableBody"/>
            </w:pPr>
            <w:r>
              <w:t>SEV</w:t>
            </w:r>
          </w:p>
        </w:tc>
        <w:tc>
          <w:tcPr>
            <w:tcW w:w="3544" w:type="dxa"/>
          </w:tcPr>
          <w:p w14:paraId="6E645BAA" w14:textId="77777777" w:rsidR="00940027" w:rsidRDefault="00940027">
            <w:pPr>
              <w:pStyle w:val="OtherTableBody"/>
            </w:pPr>
            <w:r>
              <w:t>Christian: Seventh Day Adventist</w:t>
            </w:r>
          </w:p>
        </w:tc>
      </w:tr>
      <w:tr w:rsidR="00940027" w14:paraId="34FAF7B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5B1E76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50775AC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0006</w:t>
            </w:r>
          </w:p>
        </w:tc>
        <w:tc>
          <w:tcPr>
            <w:tcW w:w="2693" w:type="dxa"/>
          </w:tcPr>
          <w:p w14:paraId="2A3A08C0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0F6E693F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SHN</w:t>
            </w:r>
          </w:p>
        </w:tc>
        <w:tc>
          <w:tcPr>
            <w:tcW w:w="3544" w:type="dxa"/>
          </w:tcPr>
          <w:p w14:paraId="19C851E8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Shintoist</w:t>
            </w:r>
          </w:p>
        </w:tc>
      </w:tr>
      <w:tr w:rsidR="00940027" w14:paraId="467CE64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AFDF76E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1C0A0989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0006</w:t>
            </w:r>
          </w:p>
        </w:tc>
        <w:tc>
          <w:tcPr>
            <w:tcW w:w="2693" w:type="dxa"/>
          </w:tcPr>
          <w:p w14:paraId="481C86B0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0967F771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SIK</w:t>
            </w:r>
          </w:p>
        </w:tc>
        <w:tc>
          <w:tcPr>
            <w:tcW w:w="3544" w:type="dxa"/>
          </w:tcPr>
          <w:p w14:paraId="748C53EF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Sikh</w:t>
            </w:r>
          </w:p>
        </w:tc>
      </w:tr>
      <w:tr w:rsidR="00940027" w14:paraId="25C6922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09AB504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0A1F2D07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690F1F7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436DB5F" w14:textId="77777777" w:rsidR="00940027" w:rsidRDefault="00940027">
            <w:pPr>
              <w:pStyle w:val="OtherTableBody"/>
            </w:pPr>
            <w:r>
              <w:t>SOU</w:t>
            </w:r>
          </w:p>
        </w:tc>
        <w:tc>
          <w:tcPr>
            <w:tcW w:w="3544" w:type="dxa"/>
          </w:tcPr>
          <w:p w14:paraId="478A7566" w14:textId="77777777" w:rsidR="00940027" w:rsidRDefault="00940027">
            <w:pPr>
              <w:pStyle w:val="OtherTableBody"/>
            </w:pPr>
            <w:r>
              <w:t>Christian: Southern Baptist</w:t>
            </w:r>
          </w:p>
        </w:tc>
      </w:tr>
      <w:tr w:rsidR="00940027" w14:paraId="7126350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DE1188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F76449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0006</w:t>
            </w:r>
          </w:p>
        </w:tc>
        <w:tc>
          <w:tcPr>
            <w:tcW w:w="2693" w:type="dxa"/>
          </w:tcPr>
          <w:p w14:paraId="0732170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7A9DD3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SPI</w:t>
            </w:r>
          </w:p>
        </w:tc>
        <w:tc>
          <w:tcPr>
            <w:tcW w:w="3544" w:type="dxa"/>
          </w:tcPr>
          <w:p w14:paraId="3A97EB2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Spiritist</w:t>
            </w:r>
          </w:p>
        </w:tc>
      </w:tr>
      <w:tr w:rsidR="00940027" w14:paraId="465C168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1CC336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71DD516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0006</w:t>
            </w:r>
          </w:p>
        </w:tc>
        <w:tc>
          <w:tcPr>
            <w:tcW w:w="2693" w:type="dxa"/>
          </w:tcPr>
          <w:p w14:paraId="5289E6B1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F63E65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UCC</w:t>
            </w:r>
          </w:p>
        </w:tc>
        <w:tc>
          <w:tcPr>
            <w:tcW w:w="3544" w:type="dxa"/>
          </w:tcPr>
          <w:p w14:paraId="0688BA34" w14:textId="77777777" w:rsidR="00940027" w:rsidRDefault="00940027">
            <w:pPr>
              <w:pStyle w:val="OtherTableBody"/>
            </w:pPr>
            <w:r>
              <w:t>Christian: United Church of Christ</w:t>
            </w:r>
          </w:p>
        </w:tc>
      </w:tr>
      <w:tr w:rsidR="00940027" w14:paraId="0A2561E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5D86D3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AE2B7B6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16AEAE1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65879D9" w14:textId="77777777" w:rsidR="00940027" w:rsidRDefault="00940027">
            <w:pPr>
              <w:pStyle w:val="OtherTableBody"/>
            </w:pPr>
            <w:r>
              <w:t>UMD</w:t>
            </w:r>
          </w:p>
        </w:tc>
        <w:tc>
          <w:tcPr>
            <w:tcW w:w="3544" w:type="dxa"/>
          </w:tcPr>
          <w:p w14:paraId="4B475219" w14:textId="77777777" w:rsidR="00940027" w:rsidRDefault="00940027">
            <w:pPr>
              <w:pStyle w:val="OtherTableBody"/>
            </w:pPr>
            <w:r>
              <w:t>Christian: United Methodist</w:t>
            </w:r>
          </w:p>
        </w:tc>
      </w:tr>
      <w:tr w:rsidR="00940027" w14:paraId="4352EF2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7288B3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971A9B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0006</w:t>
            </w:r>
          </w:p>
        </w:tc>
        <w:tc>
          <w:tcPr>
            <w:tcW w:w="2693" w:type="dxa"/>
          </w:tcPr>
          <w:p w14:paraId="2888275F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0A5B3E3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UNI</w:t>
            </w:r>
          </w:p>
        </w:tc>
        <w:tc>
          <w:tcPr>
            <w:tcW w:w="3544" w:type="dxa"/>
          </w:tcPr>
          <w:p w14:paraId="696E30C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Christian: Unitarian</w:t>
            </w:r>
          </w:p>
        </w:tc>
      </w:tr>
      <w:tr w:rsidR="00940027" w14:paraId="0F9F1A8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FACA9D7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7DFC89AC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5C3A934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E30038C" w14:textId="77777777" w:rsidR="00940027" w:rsidRDefault="00940027">
            <w:pPr>
              <w:pStyle w:val="OtherTableBody"/>
            </w:pPr>
            <w:r>
              <w:t>UNU</w:t>
            </w:r>
          </w:p>
        </w:tc>
        <w:tc>
          <w:tcPr>
            <w:tcW w:w="3544" w:type="dxa"/>
          </w:tcPr>
          <w:p w14:paraId="2304F105" w14:textId="77777777" w:rsidR="00940027" w:rsidRDefault="00940027">
            <w:pPr>
              <w:pStyle w:val="OtherTableBody"/>
            </w:pPr>
            <w:r>
              <w:t>Christian: Unitarian Universalist</w:t>
            </w:r>
          </w:p>
        </w:tc>
      </w:tr>
      <w:tr w:rsidR="00940027" w14:paraId="7079896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5C921A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01CEC7D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20A97C0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1082C3B" w14:textId="77777777" w:rsidR="00940027" w:rsidRDefault="00940027">
            <w:pPr>
              <w:pStyle w:val="OtherTableBody"/>
            </w:pPr>
            <w:r>
              <w:t>VAR</w:t>
            </w:r>
          </w:p>
        </w:tc>
        <w:tc>
          <w:tcPr>
            <w:tcW w:w="3544" w:type="dxa"/>
          </w:tcPr>
          <w:p w14:paraId="5195876F" w14:textId="77777777" w:rsidR="00940027" w:rsidRDefault="00940027">
            <w:pPr>
              <w:pStyle w:val="OtherTableBody"/>
            </w:pPr>
            <w:r>
              <w:t>Unknown</w:t>
            </w:r>
          </w:p>
        </w:tc>
      </w:tr>
      <w:tr w:rsidR="00940027" w14:paraId="591F932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199640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4A01791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3CB5158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A06D699" w14:textId="77777777" w:rsidR="00940027" w:rsidRDefault="00940027">
            <w:pPr>
              <w:pStyle w:val="OtherTableBody"/>
            </w:pPr>
            <w:r>
              <w:t>WES</w:t>
            </w:r>
          </w:p>
        </w:tc>
        <w:tc>
          <w:tcPr>
            <w:tcW w:w="3544" w:type="dxa"/>
          </w:tcPr>
          <w:p w14:paraId="4363722A" w14:textId="77777777" w:rsidR="00940027" w:rsidRDefault="00940027">
            <w:pPr>
              <w:pStyle w:val="OtherTableBody"/>
            </w:pPr>
            <w:r>
              <w:t>Christian: Wesleyan</w:t>
            </w:r>
          </w:p>
        </w:tc>
      </w:tr>
      <w:tr w:rsidR="00940027" w14:paraId="3E89DA0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B5CBCC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FC2B29A" w14:textId="77777777" w:rsidR="00940027" w:rsidRDefault="00940027">
            <w:pPr>
              <w:pStyle w:val="OtherTableBody"/>
            </w:pPr>
            <w:r>
              <w:t>0006</w:t>
            </w:r>
          </w:p>
        </w:tc>
        <w:tc>
          <w:tcPr>
            <w:tcW w:w="2693" w:type="dxa"/>
          </w:tcPr>
          <w:p w14:paraId="0B4A7A0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3389F09" w14:textId="77777777" w:rsidR="00940027" w:rsidRDefault="00940027">
            <w:pPr>
              <w:pStyle w:val="OtherTableBody"/>
            </w:pPr>
            <w:r>
              <w:t>WMC</w:t>
            </w:r>
          </w:p>
        </w:tc>
        <w:tc>
          <w:tcPr>
            <w:tcW w:w="3544" w:type="dxa"/>
          </w:tcPr>
          <w:p w14:paraId="6E39E818" w14:textId="77777777" w:rsidR="00940027" w:rsidRDefault="00940027">
            <w:pPr>
              <w:pStyle w:val="OtherTableBody"/>
            </w:pPr>
            <w:r>
              <w:t>Christian: Wesleyan Methodist</w:t>
            </w:r>
          </w:p>
        </w:tc>
      </w:tr>
      <w:tr w:rsidR="00940027" w14:paraId="4596F41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97E1B61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05ED341B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77F49771" w14:textId="77777777" w:rsidR="00940027" w:rsidRDefault="00940027">
            <w:pPr>
              <w:pStyle w:val="OtherTableBody"/>
            </w:pPr>
            <w:r>
              <w:t>Admission Type</w:t>
            </w:r>
          </w:p>
        </w:tc>
        <w:tc>
          <w:tcPr>
            <w:tcW w:w="1701" w:type="dxa"/>
          </w:tcPr>
          <w:p w14:paraId="7D62CD9F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52774B77" w14:textId="77777777" w:rsidR="00940027" w:rsidRDefault="00940027">
            <w:pPr>
              <w:pStyle w:val="OtherTableBody"/>
            </w:pPr>
          </w:p>
        </w:tc>
      </w:tr>
      <w:tr w:rsidR="00940027" w14:paraId="16D4F45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B1DEFD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687DA42" w14:textId="77777777" w:rsidR="00940027" w:rsidRDefault="00940027">
            <w:pPr>
              <w:pStyle w:val="OtherTableBody"/>
            </w:pPr>
            <w:r>
              <w:t>0007</w:t>
            </w:r>
          </w:p>
        </w:tc>
        <w:tc>
          <w:tcPr>
            <w:tcW w:w="2693" w:type="dxa"/>
          </w:tcPr>
          <w:p w14:paraId="34CD022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7D936EA" w14:textId="77777777" w:rsidR="00940027" w:rsidRDefault="00940027">
            <w:pPr>
              <w:pStyle w:val="OtherTableBody"/>
            </w:pPr>
            <w:r>
              <w:t>A</w:t>
            </w:r>
          </w:p>
        </w:tc>
        <w:tc>
          <w:tcPr>
            <w:tcW w:w="3544" w:type="dxa"/>
          </w:tcPr>
          <w:p w14:paraId="231C7C30" w14:textId="77777777" w:rsidR="00940027" w:rsidRDefault="00940027">
            <w:pPr>
              <w:pStyle w:val="OtherTableBody"/>
            </w:pPr>
            <w:r>
              <w:t>Accident</w:t>
            </w:r>
          </w:p>
        </w:tc>
      </w:tr>
      <w:tr w:rsidR="00940027" w14:paraId="681A32A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2AF4CB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A1F7D93" w14:textId="77777777" w:rsidR="00940027" w:rsidRDefault="00940027">
            <w:pPr>
              <w:pStyle w:val="OtherTableBody"/>
            </w:pPr>
            <w:r>
              <w:t>0007</w:t>
            </w:r>
          </w:p>
        </w:tc>
        <w:tc>
          <w:tcPr>
            <w:tcW w:w="2693" w:type="dxa"/>
          </w:tcPr>
          <w:p w14:paraId="4521298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441EDB7" w14:textId="77777777" w:rsidR="00940027" w:rsidRDefault="00940027">
            <w:pPr>
              <w:pStyle w:val="OtherTableBody"/>
            </w:pPr>
            <w:r>
              <w:t>C</w:t>
            </w:r>
          </w:p>
        </w:tc>
        <w:tc>
          <w:tcPr>
            <w:tcW w:w="3544" w:type="dxa"/>
          </w:tcPr>
          <w:p w14:paraId="104953A2" w14:textId="77777777" w:rsidR="00940027" w:rsidRDefault="00940027">
            <w:pPr>
              <w:pStyle w:val="OtherTableBody"/>
            </w:pPr>
            <w:r>
              <w:t>Elective</w:t>
            </w:r>
          </w:p>
        </w:tc>
      </w:tr>
      <w:tr w:rsidR="00940027" w14:paraId="61D1ED2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015675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0294892" w14:textId="77777777" w:rsidR="00940027" w:rsidRDefault="00940027">
            <w:pPr>
              <w:pStyle w:val="OtherTableBody"/>
            </w:pPr>
            <w:r>
              <w:t>0007</w:t>
            </w:r>
          </w:p>
        </w:tc>
        <w:tc>
          <w:tcPr>
            <w:tcW w:w="2693" w:type="dxa"/>
          </w:tcPr>
          <w:p w14:paraId="2AD1E11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0B4A683" w14:textId="77777777" w:rsidR="00940027" w:rsidRDefault="00940027">
            <w:pPr>
              <w:pStyle w:val="OtherTableBody"/>
            </w:pPr>
            <w:r>
              <w:t>E</w:t>
            </w:r>
          </w:p>
        </w:tc>
        <w:tc>
          <w:tcPr>
            <w:tcW w:w="3544" w:type="dxa"/>
          </w:tcPr>
          <w:p w14:paraId="3D64DF29" w14:textId="77777777" w:rsidR="00940027" w:rsidRDefault="00940027">
            <w:pPr>
              <w:pStyle w:val="OtherTableBody"/>
            </w:pPr>
            <w:r>
              <w:t>Emergency</w:t>
            </w:r>
          </w:p>
        </w:tc>
      </w:tr>
      <w:tr w:rsidR="00940027" w14:paraId="5A1F892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D82DE8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09FF58D" w14:textId="77777777" w:rsidR="00940027" w:rsidRDefault="00940027">
            <w:pPr>
              <w:pStyle w:val="OtherTableBody"/>
            </w:pPr>
            <w:r>
              <w:t>0007</w:t>
            </w:r>
          </w:p>
        </w:tc>
        <w:tc>
          <w:tcPr>
            <w:tcW w:w="2693" w:type="dxa"/>
          </w:tcPr>
          <w:p w14:paraId="039BFC8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23302B6" w14:textId="77777777" w:rsidR="00940027" w:rsidRDefault="00940027">
            <w:pPr>
              <w:pStyle w:val="OtherTableBody"/>
            </w:pPr>
            <w:r>
              <w:t>L</w:t>
            </w:r>
          </w:p>
        </w:tc>
        <w:tc>
          <w:tcPr>
            <w:tcW w:w="3544" w:type="dxa"/>
          </w:tcPr>
          <w:p w14:paraId="49FBC0C8" w14:textId="77777777" w:rsidR="00940027" w:rsidRDefault="00940027">
            <w:pPr>
              <w:pStyle w:val="OtherTableBody"/>
            </w:pPr>
            <w:r>
              <w:t>Labor and Delivery</w:t>
            </w:r>
          </w:p>
        </w:tc>
      </w:tr>
      <w:tr w:rsidR="00940027" w14:paraId="56C8B35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6DC93F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725A141" w14:textId="77777777" w:rsidR="00940027" w:rsidRDefault="00940027">
            <w:pPr>
              <w:pStyle w:val="OtherTableBody"/>
            </w:pPr>
            <w:r>
              <w:t>0007</w:t>
            </w:r>
          </w:p>
        </w:tc>
        <w:tc>
          <w:tcPr>
            <w:tcW w:w="2693" w:type="dxa"/>
          </w:tcPr>
          <w:p w14:paraId="59A826B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2E2D842" w14:textId="77777777" w:rsidR="00940027" w:rsidRDefault="00940027">
            <w:pPr>
              <w:pStyle w:val="OtherTableBody"/>
            </w:pPr>
            <w:r>
              <w:t>N</w:t>
            </w:r>
          </w:p>
        </w:tc>
        <w:tc>
          <w:tcPr>
            <w:tcW w:w="3544" w:type="dxa"/>
          </w:tcPr>
          <w:p w14:paraId="738F2D45" w14:textId="77777777" w:rsidR="00940027" w:rsidRDefault="00940027">
            <w:pPr>
              <w:pStyle w:val="OtherTableBody"/>
            </w:pPr>
            <w:r>
              <w:t>Newborn (Birth in healthcare facility)</w:t>
            </w:r>
          </w:p>
        </w:tc>
      </w:tr>
      <w:tr w:rsidR="00940027" w14:paraId="0168B5C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C94F36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94BD99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0007</w:t>
            </w:r>
          </w:p>
        </w:tc>
        <w:tc>
          <w:tcPr>
            <w:tcW w:w="2693" w:type="dxa"/>
          </w:tcPr>
          <w:p w14:paraId="5DE66D6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6C0037E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</w:t>
            </w:r>
          </w:p>
        </w:tc>
        <w:tc>
          <w:tcPr>
            <w:tcW w:w="3544" w:type="dxa"/>
          </w:tcPr>
          <w:p w14:paraId="5F6D5BD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Routine</w:t>
            </w:r>
          </w:p>
        </w:tc>
      </w:tr>
      <w:tr w:rsidR="00940027" w14:paraId="2CCB652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9132E86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5FEC953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0007</w:t>
            </w:r>
          </w:p>
        </w:tc>
        <w:tc>
          <w:tcPr>
            <w:tcW w:w="2693" w:type="dxa"/>
          </w:tcPr>
          <w:p w14:paraId="1225F9E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55EFC4B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U</w:t>
            </w:r>
          </w:p>
        </w:tc>
        <w:tc>
          <w:tcPr>
            <w:tcW w:w="3544" w:type="dxa"/>
          </w:tcPr>
          <w:p w14:paraId="6A5A7F1D" w14:textId="77777777" w:rsidR="00940027" w:rsidRDefault="00940027">
            <w:pPr>
              <w:pStyle w:val="OtherTableBody"/>
            </w:pPr>
            <w:r>
              <w:t>Urgent</w:t>
            </w:r>
          </w:p>
        </w:tc>
      </w:tr>
      <w:tr w:rsidR="00940027" w14:paraId="0E06BF3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1F59A43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162BBC2E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26DF0143" w14:textId="77777777" w:rsidR="00940027" w:rsidRDefault="00940027">
            <w:pPr>
              <w:pStyle w:val="OtherTableBody"/>
            </w:pPr>
            <w:r>
              <w:t>Acknowledgment code</w:t>
            </w:r>
          </w:p>
        </w:tc>
        <w:tc>
          <w:tcPr>
            <w:tcW w:w="1701" w:type="dxa"/>
          </w:tcPr>
          <w:p w14:paraId="544024EE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3BD5A424" w14:textId="77777777" w:rsidR="00940027" w:rsidRDefault="00940027">
            <w:pPr>
              <w:pStyle w:val="OtherTableBody"/>
            </w:pPr>
          </w:p>
        </w:tc>
      </w:tr>
      <w:tr w:rsidR="00940027" w14:paraId="7BA2289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3E2550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CE5DD25" w14:textId="77777777" w:rsidR="00940027" w:rsidRDefault="00940027">
            <w:pPr>
              <w:pStyle w:val="OtherTableBody"/>
            </w:pPr>
            <w:r>
              <w:t>0008</w:t>
            </w:r>
          </w:p>
        </w:tc>
        <w:tc>
          <w:tcPr>
            <w:tcW w:w="2693" w:type="dxa"/>
          </w:tcPr>
          <w:p w14:paraId="69618CD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E65CB82" w14:textId="77777777" w:rsidR="00940027" w:rsidRDefault="00940027">
            <w:pPr>
              <w:pStyle w:val="OtherTableBody"/>
            </w:pPr>
            <w:r>
              <w:t>AA</w:t>
            </w:r>
          </w:p>
        </w:tc>
        <w:tc>
          <w:tcPr>
            <w:tcW w:w="3544" w:type="dxa"/>
          </w:tcPr>
          <w:p w14:paraId="023D102C" w14:textId="77777777" w:rsidR="00940027" w:rsidRDefault="00940027">
            <w:pPr>
              <w:pStyle w:val="OtherTableBody"/>
            </w:pPr>
            <w:r>
              <w:t>Original mode: Application Accept - Enhanced mode: Application acknowledgment: Accept</w:t>
            </w:r>
          </w:p>
        </w:tc>
      </w:tr>
      <w:tr w:rsidR="00940027" w14:paraId="5757381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6FB58E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38EB464" w14:textId="77777777" w:rsidR="00940027" w:rsidRDefault="00940027">
            <w:pPr>
              <w:pStyle w:val="OtherTableBody"/>
            </w:pPr>
            <w:r>
              <w:t>0008</w:t>
            </w:r>
          </w:p>
        </w:tc>
        <w:tc>
          <w:tcPr>
            <w:tcW w:w="2693" w:type="dxa"/>
          </w:tcPr>
          <w:p w14:paraId="54AB40A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8DD6A0B" w14:textId="77777777" w:rsidR="00940027" w:rsidRDefault="00940027">
            <w:pPr>
              <w:pStyle w:val="OtherTableBody"/>
            </w:pPr>
            <w:r>
              <w:t>AE</w:t>
            </w:r>
          </w:p>
        </w:tc>
        <w:tc>
          <w:tcPr>
            <w:tcW w:w="3544" w:type="dxa"/>
          </w:tcPr>
          <w:p w14:paraId="7139F41F" w14:textId="77777777" w:rsidR="00940027" w:rsidRDefault="00940027">
            <w:pPr>
              <w:pStyle w:val="OtherTableBody"/>
            </w:pPr>
            <w:r>
              <w:t>Original mode: Application Error - Enhanced mode: Application acknowledgment: Error</w:t>
            </w:r>
          </w:p>
        </w:tc>
      </w:tr>
      <w:tr w:rsidR="00940027" w14:paraId="5B7503F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80F49F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D95FF8C" w14:textId="77777777" w:rsidR="00940027" w:rsidRDefault="00940027">
            <w:pPr>
              <w:pStyle w:val="OtherTableBody"/>
            </w:pPr>
            <w:r>
              <w:t>0008</w:t>
            </w:r>
          </w:p>
        </w:tc>
        <w:tc>
          <w:tcPr>
            <w:tcW w:w="2693" w:type="dxa"/>
          </w:tcPr>
          <w:p w14:paraId="4E795DC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10F4C73" w14:textId="77777777" w:rsidR="00940027" w:rsidRDefault="00940027">
            <w:pPr>
              <w:pStyle w:val="OtherTableBody"/>
            </w:pPr>
            <w:r>
              <w:t>AR</w:t>
            </w:r>
          </w:p>
        </w:tc>
        <w:tc>
          <w:tcPr>
            <w:tcW w:w="3544" w:type="dxa"/>
          </w:tcPr>
          <w:p w14:paraId="62F4913F" w14:textId="77777777" w:rsidR="00940027" w:rsidRDefault="00940027">
            <w:pPr>
              <w:pStyle w:val="OtherTableBody"/>
            </w:pPr>
            <w:r>
              <w:t>Original mode: Application Reject - Enhanced mode: Application acknowledgment: Reject</w:t>
            </w:r>
          </w:p>
        </w:tc>
      </w:tr>
      <w:tr w:rsidR="00940027" w14:paraId="6D5EBE0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324F72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C2ACC18" w14:textId="77777777" w:rsidR="00940027" w:rsidRDefault="00940027">
            <w:pPr>
              <w:pStyle w:val="OtherTableBody"/>
            </w:pPr>
            <w:r>
              <w:t>0008</w:t>
            </w:r>
          </w:p>
        </w:tc>
        <w:tc>
          <w:tcPr>
            <w:tcW w:w="2693" w:type="dxa"/>
          </w:tcPr>
          <w:p w14:paraId="00E4734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72784B2" w14:textId="77777777" w:rsidR="00940027" w:rsidRDefault="00940027">
            <w:pPr>
              <w:pStyle w:val="OtherTableBody"/>
            </w:pPr>
            <w:r>
              <w:t>CA</w:t>
            </w:r>
          </w:p>
        </w:tc>
        <w:tc>
          <w:tcPr>
            <w:tcW w:w="3544" w:type="dxa"/>
          </w:tcPr>
          <w:p w14:paraId="221A7DF4" w14:textId="77777777" w:rsidR="00940027" w:rsidRDefault="00940027">
            <w:pPr>
              <w:pStyle w:val="OtherTableBody"/>
            </w:pPr>
            <w:r>
              <w:t>Enhanced mode: Accept acknowledgment: Commit Accept</w:t>
            </w:r>
          </w:p>
        </w:tc>
      </w:tr>
      <w:tr w:rsidR="00940027" w14:paraId="47A4D2F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6ADCC5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4851AB8" w14:textId="77777777" w:rsidR="00940027" w:rsidRDefault="00940027">
            <w:pPr>
              <w:pStyle w:val="OtherTableBody"/>
            </w:pPr>
            <w:r>
              <w:t>0008</w:t>
            </w:r>
          </w:p>
        </w:tc>
        <w:tc>
          <w:tcPr>
            <w:tcW w:w="2693" w:type="dxa"/>
          </w:tcPr>
          <w:p w14:paraId="715EDB0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F04D795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3544" w:type="dxa"/>
          </w:tcPr>
          <w:p w14:paraId="57CF52B5" w14:textId="77777777" w:rsidR="00940027" w:rsidRDefault="00940027">
            <w:pPr>
              <w:pStyle w:val="OtherTableBody"/>
            </w:pPr>
            <w:r>
              <w:t>Enhanced mode: Accept acknowledgment: Commit Error</w:t>
            </w:r>
          </w:p>
        </w:tc>
      </w:tr>
      <w:tr w:rsidR="00940027" w14:paraId="45B4CB8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93DB56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F6422CD" w14:textId="77777777" w:rsidR="00940027" w:rsidRDefault="00940027">
            <w:pPr>
              <w:pStyle w:val="OtherTableBody"/>
            </w:pPr>
            <w:r>
              <w:t>0008</w:t>
            </w:r>
          </w:p>
        </w:tc>
        <w:tc>
          <w:tcPr>
            <w:tcW w:w="2693" w:type="dxa"/>
          </w:tcPr>
          <w:p w14:paraId="6F98072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6569C83" w14:textId="77777777" w:rsidR="00940027" w:rsidRDefault="00940027">
            <w:pPr>
              <w:pStyle w:val="OtherTableBody"/>
            </w:pPr>
            <w:r>
              <w:t>CR</w:t>
            </w:r>
          </w:p>
        </w:tc>
        <w:tc>
          <w:tcPr>
            <w:tcW w:w="3544" w:type="dxa"/>
          </w:tcPr>
          <w:p w14:paraId="33BF1C7E" w14:textId="77777777" w:rsidR="00940027" w:rsidRDefault="00940027">
            <w:pPr>
              <w:pStyle w:val="OtherTableBody"/>
            </w:pPr>
            <w:r>
              <w:t>Enhanced mode: Accept acknowledgment: Commit Reject</w:t>
            </w:r>
          </w:p>
        </w:tc>
      </w:tr>
      <w:tr w:rsidR="00940027" w14:paraId="0A22066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3F05434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75DB3324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7545EDA0" w14:textId="77777777" w:rsidR="00940027" w:rsidRDefault="00940027">
            <w:pPr>
              <w:pStyle w:val="OtherTableBody"/>
            </w:pPr>
            <w:r>
              <w:t>Ambulatory Status</w:t>
            </w:r>
          </w:p>
        </w:tc>
        <w:tc>
          <w:tcPr>
            <w:tcW w:w="1701" w:type="dxa"/>
          </w:tcPr>
          <w:p w14:paraId="16BA1594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7BDA8B61" w14:textId="77777777" w:rsidR="00940027" w:rsidRDefault="00940027">
            <w:pPr>
              <w:pStyle w:val="OtherTableBody"/>
            </w:pPr>
          </w:p>
        </w:tc>
      </w:tr>
      <w:tr w:rsidR="00940027" w14:paraId="4386671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65D0C3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AAA6F8C" w14:textId="77777777" w:rsidR="00940027" w:rsidRDefault="00940027">
            <w:pPr>
              <w:pStyle w:val="OtherTableBody"/>
            </w:pPr>
            <w:r>
              <w:t>0009</w:t>
            </w:r>
          </w:p>
        </w:tc>
        <w:tc>
          <w:tcPr>
            <w:tcW w:w="2693" w:type="dxa"/>
          </w:tcPr>
          <w:p w14:paraId="0786385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32BF2FD" w14:textId="77777777" w:rsidR="00940027" w:rsidRDefault="00940027">
            <w:pPr>
              <w:pStyle w:val="OtherTableBody"/>
            </w:pPr>
            <w:r>
              <w:t>A0</w:t>
            </w:r>
          </w:p>
        </w:tc>
        <w:tc>
          <w:tcPr>
            <w:tcW w:w="3544" w:type="dxa"/>
          </w:tcPr>
          <w:p w14:paraId="0815B326" w14:textId="77777777" w:rsidR="00940027" w:rsidRDefault="00940027">
            <w:pPr>
              <w:pStyle w:val="OtherTableBody"/>
            </w:pPr>
            <w:r>
              <w:t>No functional limitations</w:t>
            </w:r>
          </w:p>
        </w:tc>
      </w:tr>
      <w:tr w:rsidR="00940027" w14:paraId="70BE50B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62E80C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10E2EF4" w14:textId="77777777" w:rsidR="00940027" w:rsidRDefault="00940027">
            <w:pPr>
              <w:pStyle w:val="OtherTableBody"/>
            </w:pPr>
            <w:r>
              <w:t>0009</w:t>
            </w:r>
          </w:p>
        </w:tc>
        <w:tc>
          <w:tcPr>
            <w:tcW w:w="2693" w:type="dxa"/>
          </w:tcPr>
          <w:p w14:paraId="682BFB0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A49A104" w14:textId="77777777" w:rsidR="00940027" w:rsidRDefault="00940027">
            <w:pPr>
              <w:pStyle w:val="OtherTableBody"/>
            </w:pPr>
            <w:r>
              <w:t>A1</w:t>
            </w:r>
          </w:p>
        </w:tc>
        <w:tc>
          <w:tcPr>
            <w:tcW w:w="3544" w:type="dxa"/>
          </w:tcPr>
          <w:p w14:paraId="75B30B1D" w14:textId="77777777" w:rsidR="00940027" w:rsidRDefault="00940027">
            <w:pPr>
              <w:pStyle w:val="OtherTableBody"/>
            </w:pPr>
            <w:r>
              <w:t>Ambulates with assistive device</w:t>
            </w:r>
          </w:p>
        </w:tc>
      </w:tr>
      <w:tr w:rsidR="00940027" w14:paraId="244CB57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02A8B9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B38F77F" w14:textId="77777777" w:rsidR="00940027" w:rsidRDefault="00940027">
            <w:pPr>
              <w:pStyle w:val="OtherTableBody"/>
            </w:pPr>
            <w:r>
              <w:t>0009</w:t>
            </w:r>
          </w:p>
        </w:tc>
        <w:tc>
          <w:tcPr>
            <w:tcW w:w="2693" w:type="dxa"/>
          </w:tcPr>
          <w:p w14:paraId="237B70F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1AAA068" w14:textId="77777777" w:rsidR="00940027" w:rsidRDefault="00940027">
            <w:pPr>
              <w:pStyle w:val="OtherTableBody"/>
            </w:pPr>
            <w:r>
              <w:t>A2</w:t>
            </w:r>
          </w:p>
        </w:tc>
        <w:tc>
          <w:tcPr>
            <w:tcW w:w="3544" w:type="dxa"/>
          </w:tcPr>
          <w:p w14:paraId="19D89159" w14:textId="77777777" w:rsidR="00940027" w:rsidRDefault="00940027">
            <w:pPr>
              <w:pStyle w:val="OtherTableBody"/>
            </w:pPr>
            <w:r>
              <w:t>Wheelchair/stretcher bound</w:t>
            </w:r>
          </w:p>
        </w:tc>
      </w:tr>
      <w:tr w:rsidR="00940027" w14:paraId="51EE8FA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DDA373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784765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0009</w:t>
            </w:r>
          </w:p>
        </w:tc>
        <w:tc>
          <w:tcPr>
            <w:tcW w:w="2693" w:type="dxa"/>
          </w:tcPr>
          <w:p w14:paraId="1FBDE1FF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5293B20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A3</w:t>
            </w:r>
          </w:p>
        </w:tc>
        <w:tc>
          <w:tcPr>
            <w:tcW w:w="3544" w:type="dxa"/>
          </w:tcPr>
          <w:p w14:paraId="0722825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Comatose; non-responsive</w:t>
            </w:r>
          </w:p>
        </w:tc>
      </w:tr>
      <w:tr w:rsidR="00940027" w14:paraId="72FA440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80AE4C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64F73C3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0009</w:t>
            </w:r>
          </w:p>
        </w:tc>
        <w:tc>
          <w:tcPr>
            <w:tcW w:w="2693" w:type="dxa"/>
          </w:tcPr>
          <w:p w14:paraId="7BCF1F3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53EC80A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A4</w:t>
            </w:r>
          </w:p>
        </w:tc>
        <w:tc>
          <w:tcPr>
            <w:tcW w:w="3544" w:type="dxa"/>
          </w:tcPr>
          <w:p w14:paraId="330F74A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Disoriented</w:t>
            </w:r>
          </w:p>
        </w:tc>
      </w:tr>
      <w:tr w:rsidR="00940027" w14:paraId="2CEEA38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6102D2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5A06FE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0009</w:t>
            </w:r>
          </w:p>
        </w:tc>
        <w:tc>
          <w:tcPr>
            <w:tcW w:w="2693" w:type="dxa"/>
          </w:tcPr>
          <w:p w14:paraId="66F1E91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98871C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A5</w:t>
            </w:r>
          </w:p>
        </w:tc>
        <w:tc>
          <w:tcPr>
            <w:tcW w:w="3544" w:type="dxa"/>
          </w:tcPr>
          <w:p w14:paraId="32817EEA" w14:textId="77777777" w:rsidR="00940027" w:rsidRDefault="00940027">
            <w:pPr>
              <w:pStyle w:val="OtherTableBody"/>
            </w:pPr>
            <w:r>
              <w:t>Vision impaired</w:t>
            </w:r>
          </w:p>
        </w:tc>
      </w:tr>
      <w:tr w:rsidR="00940027" w14:paraId="372201F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A039D8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7BEFBB7" w14:textId="77777777" w:rsidR="00940027" w:rsidRDefault="00940027">
            <w:pPr>
              <w:pStyle w:val="OtherTableBody"/>
            </w:pPr>
            <w:r>
              <w:t>0009</w:t>
            </w:r>
          </w:p>
        </w:tc>
        <w:tc>
          <w:tcPr>
            <w:tcW w:w="2693" w:type="dxa"/>
          </w:tcPr>
          <w:p w14:paraId="54CB73B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C243F2E" w14:textId="77777777" w:rsidR="00940027" w:rsidRDefault="00940027">
            <w:pPr>
              <w:pStyle w:val="OtherTableBody"/>
            </w:pPr>
            <w:r>
              <w:t>A6</w:t>
            </w:r>
          </w:p>
        </w:tc>
        <w:tc>
          <w:tcPr>
            <w:tcW w:w="3544" w:type="dxa"/>
          </w:tcPr>
          <w:p w14:paraId="3598848E" w14:textId="77777777" w:rsidR="00940027" w:rsidRDefault="00940027">
            <w:pPr>
              <w:pStyle w:val="OtherTableBody"/>
            </w:pPr>
            <w:r>
              <w:t>Hearing impaired</w:t>
            </w:r>
          </w:p>
        </w:tc>
      </w:tr>
      <w:tr w:rsidR="00940027" w14:paraId="3C20679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EB169E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7384CE2" w14:textId="77777777" w:rsidR="00940027" w:rsidRDefault="00940027">
            <w:pPr>
              <w:pStyle w:val="OtherTableBody"/>
            </w:pPr>
            <w:r>
              <w:t>0009</w:t>
            </w:r>
          </w:p>
        </w:tc>
        <w:tc>
          <w:tcPr>
            <w:tcW w:w="2693" w:type="dxa"/>
          </w:tcPr>
          <w:p w14:paraId="75EA5A0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A8BEBBF" w14:textId="77777777" w:rsidR="00940027" w:rsidRDefault="00940027">
            <w:pPr>
              <w:pStyle w:val="OtherTableBody"/>
            </w:pPr>
            <w:r>
              <w:t>A7</w:t>
            </w:r>
          </w:p>
        </w:tc>
        <w:tc>
          <w:tcPr>
            <w:tcW w:w="3544" w:type="dxa"/>
          </w:tcPr>
          <w:p w14:paraId="24DFE351" w14:textId="77777777" w:rsidR="00940027" w:rsidRDefault="00940027">
            <w:pPr>
              <w:pStyle w:val="OtherTableBody"/>
            </w:pPr>
            <w:r>
              <w:t>Speech impaired</w:t>
            </w:r>
          </w:p>
        </w:tc>
      </w:tr>
      <w:tr w:rsidR="00940027" w14:paraId="4016C8D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2335C3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76622BE" w14:textId="77777777" w:rsidR="00940027" w:rsidRDefault="00940027">
            <w:pPr>
              <w:pStyle w:val="OtherTableBody"/>
            </w:pPr>
            <w:r>
              <w:t>0009</w:t>
            </w:r>
          </w:p>
        </w:tc>
        <w:tc>
          <w:tcPr>
            <w:tcW w:w="2693" w:type="dxa"/>
          </w:tcPr>
          <w:p w14:paraId="344FAEA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FEC68DA" w14:textId="77777777" w:rsidR="00940027" w:rsidRDefault="00940027">
            <w:pPr>
              <w:pStyle w:val="OtherTableBody"/>
            </w:pPr>
            <w:r>
              <w:t>A8</w:t>
            </w:r>
          </w:p>
        </w:tc>
        <w:tc>
          <w:tcPr>
            <w:tcW w:w="3544" w:type="dxa"/>
          </w:tcPr>
          <w:p w14:paraId="5B7F5CC5" w14:textId="77777777" w:rsidR="00940027" w:rsidRDefault="00940027">
            <w:pPr>
              <w:pStyle w:val="OtherTableBody"/>
            </w:pPr>
            <w:r>
              <w:t>Non-English speaking</w:t>
            </w:r>
          </w:p>
        </w:tc>
      </w:tr>
      <w:tr w:rsidR="00940027" w14:paraId="279AC00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5246AD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123F940" w14:textId="77777777" w:rsidR="00940027" w:rsidRDefault="00940027">
            <w:pPr>
              <w:pStyle w:val="OtherTableBody"/>
            </w:pPr>
            <w:r>
              <w:t>0009</w:t>
            </w:r>
          </w:p>
        </w:tc>
        <w:tc>
          <w:tcPr>
            <w:tcW w:w="2693" w:type="dxa"/>
          </w:tcPr>
          <w:p w14:paraId="7C1DCDB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E6A9C10" w14:textId="77777777" w:rsidR="00940027" w:rsidRDefault="00940027">
            <w:pPr>
              <w:pStyle w:val="OtherTableBody"/>
            </w:pPr>
            <w:r>
              <w:t>A9</w:t>
            </w:r>
          </w:p>
        </w:tc>
        <w:tc>
          <w:tcPr>
            <w:tcW w:w="3544" w:type="dxa"/>
          </w:tcPr>
          <w:p w14:paraId="7AF1C18A" w14:textId="77777777" w:rsidR="00940027" w:rsidRDefault="00940027">
            <w:pPr>
              <w:pStyle w:val="OtherTableBody"/>
            </w:pPr>
            <w:r>
              <w:t>Functional level unknown</w:t>
            </w:r>
          </w:p>
        </w:tc>
      </w:tr>
      <w:tr w:rsidR="00940027" w14:paraId="68300CC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6C5677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E1E3BE9" w14:textId="77777777" w:rsidR="00940027" w:rsidRDefault="00940027">
            <w:pPr>
              <w:pStyle w:val="OtherTableBody"/>
            </w:pPr>
            <w:r>
              <w:t>0009</w:t>
            </w:r>
          </w:p>
        </w:tc>
        <w:tc>
          <w:tcPr>
            <w:tcW w:w="2693" w:type="dxa"/>
          </w:tcPr>
          <w:p w14:paraId="38ED15D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A6AA0EE" w14:textId="77777777" w:rsidR="00940027" w:rsidRDefault="00940027">
            <w:pPr>
              <w:pStyle w:val="OtherTableBody"/>
            </w:pPr>
            <w:r>
              <w:t>B1</w:t>
            </w:r>
          </w:p>
        </w:tc>
        <w:tc>
          <w:tcPr>
            <w:tcW w:w="3544" w:type="dxa"/>
          </w:tcPr>
          <w:p w14:paraId="67ACB887" w14:textId="77777777" w:rsidR="00940027" w:rsidRDefault="00940027">
            <w:pPr>
              <w:pStyle w:val="OtherTableBody"/>
            </w:pPr>
            <w:r>
              <w:t>Oxygen therapy</w:t>
            </w:r>
          </w:p>
        </w:tc>
      </w:tr>
      <w:tr w:rsidR="00940027" w14:paraId="42EA8C1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667F4A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D2299BE" w14:textId="77777777" w:rsidR="00940027" w:rsidRDefault="00940027">
            <w:pPr>
              <w:pStyle w:val="OtherTableBody"/>
            </w:pPr>
            <w:r>
              <w:t>0009</w:t>
            </w:r>
          </w:p>
        </w:tc>
        <w:tc>
          <w:tcPr>
            <w:tcW w:w="2693" w:type="dxa"/>
          </w:tcPr>
          <w:p w14:paraId="2370E26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CAA0466" w14:textId="77777777" w:rsidR="00940027" w:rsidRDefault="00940027">
            <w:pPr>
              <w:pStyle w:val="OtherTableBody"/>
            </w:pPr>
            <w:r>
              <w:t>B2</w:t>
            </w:r>
          </w:p>
        </w:tc>
        <w:tc>
          <w:tcPr>
            <w:tcW w:w="3544" w:type="dxa"/>
          </w:tcPr>
          <w:p w14:paraId="61779060" w14:textId="77777777" w:rsidR="00940027" w:rsidRDefault="00940027">
            <w:pPr>
              <w:pStyle w:val="OtherTableBody"/>
            </w:pPr>
            <w:r>
              <w:t>Special equipment (tubes, IVs, catheters)</w:t>
            </w:r>
          </w:p>
        </w:tc>
      </w:tr>
      <w:tr w:rsidR="00940027" w14:paraId="5D7C74E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B0E1B3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735D46F" w14:textId="77777777" w:rsidR="00940027" w:rsidRDefault="00940027">
            <w:pPr>
              <w:pStyle w:val="OtherTableBody"/>
            </w:pPr>
            <w:r>
              <w:t>0009</w:t>
            </w:r>
          </w:p>
        </w:tc>
        <w:tc>
          <w:tcPr>
            <w:tcW w:w="2693" w:type="dxa"/>
          </w:tcPr>
          <w:p w14:paraId="5723718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5C81627" w14:textId="77777777" w:rsidR="00940027" w:rsidRDefault="00940027">
            <w:pPr>
              <w:pStyle w:val="OtherTableBody"/>
            </w:pPr>
            <w:r>
              <w:t>B3</w:t>
            </w:r>
          </w:p>
        </w:tc>
        <w:tc>
          <w:tcPr>
            <w:tcW w:w="3544" w:type="dxa"/>
          </w:tcPr>
          <w:p w14:paraId="6806872B" w14:textId="77777777" w:rsidR="00940027" w:rsidRDefault="00940027">
            <w:pPr>
              <w:pStyle w:val="OtherTableBody"/>
            </w:pPr>
            <w:r>
              <w:t>Amputee</w:t>
            </w:r>
          </w:p>
        </w:tc>
      </w:tr>
      <w:tr w:rsidR="00940027" w14:paraId="796E187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A9CCA0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BFF7D22" w14:textId="77777777" w:rsidR="00940027" w:rsidRDefault="00940027">
            <w:pPr>
              <w:pStyle w:val="OtherTableBody"/>
            </w:pPr>
            <w:r>
              <w:t>0009</w:t>
            </w:r>
          </w:p>
        </w:tc>
        <w:tc>
          <w:tcPr>
            <w:tcW w:w="2693" w:type="dxa"/>
          </w:tcPr>
          <w:p w14:paraId="53704E3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675EED9" w14:textId="77777777" w:rsidR="00940027" w:rsidRDefault="00940027">
            <w:pPr>
              <w:pStyle w:val="OtherTableBody"/>
            </w:pPr>
            <w:r>
              <w:t>B4</w:t>
            </w:r>
          </w:p>
        </w:tc>
        <w:tc>
          <w:tcPr>
            <w:tcW w:w="3544" w:type="dxa"/>
          </w:tcPr>
          <w:p w14:paraId="4558C443" w14:textId="77777777" w:rsidR="00940027" w:rsidRDefault="00940027">
            <w:pPr>
              <w:pStyle w:val="OtherTableBody"/>
            </w:pPr>
            <w:r>
              <w:t>Mastectomy</w:t>
            </w:r>
          </w:p>
        </w:tc>
      </w:tr>
      <w:tr w:rsidR="00940027" w14:paraId="2CB3741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FADEDD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E8B26B5" w14:textId="77777777" w:rsidR="00940027" w:rsidRDefault="00940027">
            <w:pPr>
              <w:pStyle w:val="OtherTableBody"/>
            </w:pPr>
            <w:r>
              <w:t>0009</w:t>
            </w:r>
          </w:p>
        </w:tc>
        <w:tc>
          <w:tcPr>
            <w:tcW w:w="2693" w:type="dxa"/>
          </w:tcPr>
          <w:p w14:paraId="5B58A50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2C0BF82" w14:textId="77777777" w:rsidR="00940027" w:rsidRDefault="00940027">
            <w:pPr>
              <w:pStyle w:val="OtherTableBody"/>
            </w:pPr>
            <w:r>
              <w:t>B5</w:t>
            </w:r>
          </w:p>
        </w:tc>
        <w:tc>
          <w:tcPr>
            <w:tcW w:w="3544" w:type="dxa"/>
          </w:tcPr>
          <w:p w14:paraId="677FCB9F" w14:textId="77777777" w:rsidR="00940027" w:rsidRDefault="00940027">
            <w:pPr>
              <w:pStyle w:val="OtherTableBody"/>
            </w:pPr>
            <w:r>
              <w:t>Paraplegic</w:t>
            </w:r>
          </w:p>
        </w:tc>
      </w:tr>
      <w:tr w:rsidR="00940027" w14:paraId="10719B3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B7994A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249E0D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0009</w:t>
            </w:r>
          </w:p>
        </w:tc>
        <w:tc>
          <w:tcPr>
            <w:tcW w:w="2693" w:type="dxa"/>
          </w:tcPr>
          <w:p w14:paraId="6743FEF5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3698EF3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B6</w:t>
            </w:r>
          </w:p>
        </w:tc>
        <w:tc>
          <w:tcPr>
            <w:tcW w:w="3544" w:type="dxa"/>
          </w:tcPr>
          <w:p w14:paraId="241D3B1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Pregnant</w:t>
            </w:r>
          </w:p>
        </w:tc>
      </w:tr>
      <w:tr w:rsidR="00940027" w14:paraId="07908E2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15CFC2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709" w:type="dxa"/>
          </w:tcPr>
          <w:p w14:paraId="17423638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2693" w:type="dxa"/>
          </w:tcPr>
          <w:p w14:paraId="6226B1E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Transaction Type</w:t>
            </w:r>
          </w:p>
        </w:tc>
        <w:tc>
          <w:tcPr>
            <w:tcW w:w="1701" w:type="dxa"/>
          </w:tcPr>
          <w:p w14:paraId="018491B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3544" w:type="dxa"/>
          </w:tcPr>
          <w:p w14:paraId="55D5D67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</w:tr>
      <w:tr w:rsidR="00940027" w14:paraId="02FB200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FAA896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5C66B57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0017</w:t>
            </w:r>
          </w:p>
        </w:tc>
        <w:tc>
          <w:tcPr>
            <w:tcW w:w="2693" w:type="dxa"/>
          </w:tcPr>
          <w:p w14:paraId="6B4DAAFE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1DA5B4A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AJ</w:t>
            </w:r>
          </w:p>
        </w:tc>
        <w:tc>
          <w:tcPr>
            <w:tcW w:w="3544" w:type="dxa"/>
          </w:tcPr>
          <w:p w14:paraId="79105789" w14:textId="77777777" w:rsidR="00940027" w:rsidRDefault="00940027">
            <w:pPr>
              <w:pStyle w:val="OtherTableBody"/>
            </w:pPr>
            <w:r>
              <w:t>Adjustment</w:t>
            </w:r>
          </w:p>
        </w:tc>
      </w:tr>
      <w:tr w:rsidR="00940027" w14:paraId="51C7FAF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709612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DE1B5A5" w14:textId="77777777" w:rsidR="00940027" w:rsidRDefault="00940027">
            <w:pPr>
              <w:pStyle w:val="OtherTableBody"/>
            </w:pPr>
            <w:r>
              <w:t>0017</w:t>
            </w:r>
          </w:p>
        </w:tc>
        <w:tc>
          <w:tcPr>
            <w:tcW w:w="2693" w:type="dxa"/>
          </w:tcPr>
          <w:p w14:paraId="170251A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F0293C2" w14:textId="77777777" w:rsidR="00940027" w:rsidRDefault="00940027">
            <w:pPr>
              <w:pStyle w:val="OtherTableBody"/>
            </w:pPr>
            <w:r>
              <w:t>CD</w:t>
            </w:r>
          </w:p>
        </w:tc>
        <w:tc>
          <w:tcPr>
            <w:tcW w:w="3544" w:type="dxa"/>
          </w:tcPr>
          <w:p w14:paraId="30EB6680" w14:textId="77777777" w:rsidR="00940027" w:rsidRDefault="00940027">
            <w:pPr>
              <w:pStyle w:val="OtherTableBody"/>
            </w:pPr>
            <w:r>
              <w:t>Credit</w:t>
            </w:r>
          </w:p>
        </w:tc>
      </w:tr>
      <w:tr w:rsidR="00940027" w14:paraId="2D20EE5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FF4A87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7F05817" w14:textId="77777777" w:rsidR="00940027" w:rsidRDefault="00940027">
            <w:pPr>
              <w:pStyle w:val="OtherTableBody"/>
            </w:pPr>
            <w:r>
              <w:t>0017</w:t>
            </w:r>
          </w:p>
        </w:tc>
        <w:tc>
          <w:tcPr>
            <w:tcW w:w="2693" w:type="dxa"/>
          </w:tcPr>
          <w:p w14:paraId="0A70494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0B87B0C" w14:textId="77777777" w:rsidR="00940027" w:rsidRDefault="00940027">
            <w:pPr>
              <w:pStyle w:val="OtherTableBody"/>
            </w:pPr>
            <w:r>
              <w:t>CG</w:t>
            </w:r>
          </w:p>
        </w:tc>
        <w:tc>
          <w:tcPr>
            <w:tcW w:w="3544" w:type="dxa"/>
          </w:tcPr>
          <w:p w14:paraId="105522B3" w14:textId="77777777" w:rsidR="00940027" w:rsidRDefault="00940027">
            <w:pPr>
              <w:pStyle w:val="OtherTableBody"/>
            </w:pPr>
            <w:r>
              <w:t>Charge</w:t>
            </w:r>
          </w:p>
        </w:tc>
      </w:tr>
      <w:tr w:rsidR="00940027" w14:paraId="2B75A16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3654E9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08594EF" w14:textId="77777777" w:rsidR="00940027" w:rsidRDefault="00940027">
            <w:pPr>
              <w:pStyle w:val="OtherTableBody"/>
            </w:pPr>
            <w:r>
              <w:t>0017</w:t>
            </w:r>
          </w:p>
        </w:tc>
        <w:tc>
          <w:tcPr>
            <w:tcW w:w="2693" w:type="dxa"/>
          </w:tcPr>
          <w:p w14:paraId="5FAF5BA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55B2247" w14:textId="77777777" w:rsidR="00940027" w:rsidRDefault="00940027">
            <w:pPr>
              <w:pStyle w:val="OtherTableBody"/>
            </w:pPr>
            <w:r>
              <w:t>CO</w:t>
            </w:r>
          </w:p>
        </w:tc>
        <w:tc>
          <w:tcPr>
            <w:tcW w:w="3544" w:type="dxa"/>
          </w:tcPr>
          <w:p w14:paraId="743EE21E" w14:textId="77777777" w:rsidR="00940027" w:rsidRDefault="00940027">
            <w:pPr>
              <w:pStyle w:val="OtherTableBody"/>
            </w:pPr>
            <w:r>
              <w:t>Co-payment</w:t>
            </w:r>
          </w:p>
        </w:tc>
      </w:tr>
      <w:tr w:rsidR="00940027" w14:paraId="2801F2D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ABE5DE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4259DE4" w14:textId="77777777" w:rsidR="00940027" w:rsidRDefault="00940027">
            <w:pPr>
              <w:pStyle w:val="OtherTableBody"/>
            </w:pPr>
            <w:r>
              <w:t>0017</w:t>
            </w:r>
          </w:p>
        </w:tc>
        <w:tc>
          <w:tcPr>
            <w:tcW w:w="2693" w:type="dxa"/>
          </w:tcPr>
          <w:p w14:paraId="4227236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285C549" w14:textId="77777777" w:rsidR="00940027" w:rsidRDefault="00940027">
            <w:pPr>
              <w:pStyle w:val="OtherTableBody"/>
            </w:pPr>
            <w:r>
              <w:t>PY</w:t>
            </w:r>
          </w:p>
        </w:tc>
        <w:tc>
          <w:tcPr>
            <w:tcW w:w="3544" w:type="dxa"/>
          </w:tcPr>
          <w:p w14:paraId="10EE7B6E" w14:textId="77777777" w:rsidR="00940027" w:rsidRDefault="00940027">
            <w:pPr>
              <w:pStyle w:val="OtherTableBody"/>
            </w:pPr>
            <w:r>
              <w:t>Payment</w:t>
            </w:r>
          </w:p>
        </w:tc>
      </w:tr>
      <w:tr w:rsidR="00940027" w14:paraId="208BA54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DCD1D2E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70E56512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2B634B04" w14:textId="77777777" w:rsidR="00940027" w:rsidRDefault="00940027">
            <w:pPr>
              <w:pStyle w:val="OtherTableBody"/>
            </w:pPr>
            <w:r>
              <w:t>Admit Source</w:t>
            </w:r>
          </w:p>
        </w:tc>
        <w:tc>
          <w:tcPr>
            <w:tcW w:w="1701" w:type="dxa"/>
          </w:tcPr>
          <w:p w14:paraId="1B41AC73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41818301" w14:textId="77777777" w:rsidR="00940027" w:rsidRDefault="00940027">
            <w:pPr>
              <w:pStyle w:val="OtherTableBody"/>
            </w:pPr>
          </w:p>
        </w:tc>
      </w:tr>
      <w:tr w:rsidR="00940027" w14:paraId="2590405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850DF4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1916C26" w14:textId="77777777" w:rsidR="00940027" w:rsidRDefault="00940027">
            <w:pPr>
              <w:pStyle w:val="OtherTableBody"/>
            </w:pPr>
            <w:r>
              <w:t>0023</w:t>
            </w:r>
          </w:p>
        </w:tc>
        <w:tc>
          <w:tcPr>
            <w:tcW w:w="2693" w:type="dxa"/>
          </w:tcPr>
          <w:p w14:paraId="02EEB5B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ABED586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3544" w:type="dxa"/>
          </w:tcPr>
          <w:p w14:paraId="2612428F" w14:textId="77777777" w:rsidR="00940027" w:rsidRDefault="00940027">
            <w:pPr>
              <w:pStyle w:val="OtherTableBody"/>
            </w:pPr>
            <w:r>
              <w:t>Physician referral</w:t>
            </w:r>
          </w:p>
        </w:tc>
      </w:tr>
      <w:tr w:rsidR="00940027" w14:paraId="0FC5520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A02168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D267A8E" w14:textId="77777777" w:rsidR="00940027" w:rsidRDefault="00940027">
            <w:pPr>
              <w:pStyle w:val="OtherTableBody"/>
            </w:pPr>
            <w:r>
              <w:t>0023</w:t>
            </w:r>
          </w:p>
        </w:tc>
        <w:tc>
          <w:tcPr>
            <w:tcW w:w="2693" w:type="dxa"/>
          </w:tcPr>
          <w:p w14:paraId="383860B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5E24E99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3544" w:type="dxa"/>
          </w:tcPr>
          <w:p w14:paraId="35EE3DCA" w14:textId="77777777" w:rsidR="00940027" w:rsidRDefault="00940027">
            <w:pPr>
              <w:pStyle w:val="OtherTableBody"/>
            </w:pPr>
            <w:r>
              <w:t>Clinic referral</w:t>
            </w:r>
          </w:p>
        </w:tc>
      </w:tr>
      <w:tr w:rsidR="00940027" w14:paraId="6E00BA0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FE9137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B9B864E" w14:textId="77777777" w:rsidR="00940027" w:rsidRDefault="00940027">
            <w:pPr>
              <w:pStyle w:val="OtherTableBody"/>
            </w:pPr>
            <w:r>
              <w:t>0023</w:t>
            </w:r>
          </w:p>
        </w:tc>
        <w:tc>
          <w:tcPr>
            <w:tcW w:w="2693" w:type="dxa"/>
          </w:tcPr>
          <w:p w14:paraId="287C374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0616992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3544" w:type="dxa"/>
          </w:tcPr>
          <w:p w14:paraId="741BEA84" w14:textId="77777777" w:rsidR="00940027" w:rsidRDefault="00940027">
            <w:pPr>
              <w:pStyle w:val="OtherTableBody"/>
            </w:pPr>
            <w:r>
              <w:t>HMO referral</w:t>
            </w:r>
          </w:p>
        </w:tc>
      </w:tr>
      <w:tr w:rsidR="00940027" w14:paraId="1D22BC5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CEE2E0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867DFDD" w14:textId="77777777" w:rsidR="00940027" w:rsidRDefault="00940027">
            <w:pPr>
              <w:pStyle w:val="OtherTableBody"/>
            </w:pPr>
            <w:r>
              <w:t>0023</w:t>
            </w:r>
          </w:p>
        </w:tc>
        <w:tc>
          <w:tcPr>
            <w:tcW w:w="2693" w:type="dxa"/>
          </w:tcPr>
          <w:p w14:paraId="5403F2A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680FAE9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3544" w:type="dxa"/>
          </w:tcPr>
          <w:p w14:paraId="0D269B5B" w14:textId="77777777" w:rsidR="00940027" w:rsidRDefault="00940027">
            <w:pPr>
              <w:pStyle w:val="OtherTableBody"/>
            </w:pPr>
            <w:r>
              <w:t>Transfer from a hospital</w:t>
            </w:r>
          </w:p>
        </w:tc>
      </w:tr>
      <w:tr w:rsidR="00940027" w14:paraId="7F85B19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89F232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C136933" w14:textId="77777777" w:rsidR="00940027" w:rsidRDefault="00940027">
            <w:pPr>
              <w:pStyle w:val="OtherTableBody"/>
            </w:pPr>
            <w:r>
              <w:t>0023</w:t>
            </w:r>
          </w:p>
        </w:tc>
        <w:tc>
          <w:tcPr>
            <w:tcW w:w="2693" w:type="dxa"/>
          </w:tcPr>
          <w:p w14:paraId="3FB7BCE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6D752B9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3544" w:type="dxa"/>
          </w:tcPr>
          <w:p w14:paraId="0D8D4466" w14:textId="77777777" w:rsidR="00940027" w:rsidRDefault="00940027">
            <w:pPr>
              <w:pStyle w:val="OtherTableBody"/>
            </w:pPr>
            <w:r>
              <w:t>Transfer from a skilled nursing facility</w:t>
            </w:r>
          </w:p>
        </w:tc>
      </w:tr>
      <w:tr w:rsidR="00940027" w14:paraId="111A47B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6FA614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E725A21" w14:textId="77777777" w:rsidR="00940027" w:rsidRDefault="00940027">
            <w:pPr>
              <w:pStyle w:val="OtherTableBody"/>
            </w:pPr>
            <w:r>
              <w:t>0023</w:t>
            </w:r>
          </w:p>
        </w:tc>
        <w:tc>
          <w:tcPr>
            <w:tcW w:w="2693" w:type="dxa"/>
          </w:tcPr>
          <w:p w14:paraId="53F8511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84BECE4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3544" w:type="dxa"/>
          </w:tcPr>
          <w:p w14:paraId="13CBEB9B" w14:textId="77777777" w:rsidR="00940027" w:rsidRDefault="00940027">
            <w:pPr>
              <w:pStyle w:val="OtherTableBody"/>
            </w:pPr>
            <w:r>
              <w:t>Transfer from another health care facility</w:t>
            </w:r>
          </w:p>
        </w:tc>
      </w:tr>
      <w:tr w:rsidR="00940027" w14:paraId="14B1CD6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83D157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A6E1B21" w14:textId="77777777" w:rsidR="00940027" w:rsidRDefault="00940027">
            <w:pPr>
              <w:pStyle w:val="OtherTableBody"/>
            </w:pPr>
            <w:r>
              <w:t>0023</w:t>
            </w:r>
          </w:p>
        </w:tc>
        <w:tc>
          <w:tcPr>
            <w:tcW w:w="2693" w:type="dxa"/>
          </w:tcPr>
          <w:p w14:paraId="0D1375B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E98A8B4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3544" w:type="dxa"/>
          </w:tcPr>
          <w:p w14:paraId="018CE174" w14:textId="77777777" w:rsidR="00940027" w:rsidRDefault="00940027">
            <w:pPr>
              <w:pStyle w:val="OtherTableBody"/>
            </w:pPr>
            <w:r>
              <w:t>Emergency room</w:t>
            </w:r>
          </w:p>
        </w:tc>
      </w:tr>
      <w:tr w:rsidR="00940027" w14:paraId="094EC6F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420922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092A815" w14:textId="77777777" w:rsidR="00940027" w:rsidRDefault="00940027">
            <w:pPr>
              <w:pStyle w:val="OtherTableBody"/>
            </w:pPr>
            <w:r>
              <w:t>0023</w:t>
            </w:r>
          </w:p>
        </w:tc>
        <w:tc>
          <w:tcPr>
            <w:tcW w:w="2693" w:type="dxa"/>
          </w:tcPr>
          <w:p w14:paraId="454716A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33C6E1D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3544" w:type="dxa"/>
          </w:tcPr>
          <w:p w14:paraId="505934E3" w14:textId="77777777" w:rsidR="00940027" w:rsidRDefault="00940027">
            <w:pPr>
              <w:pStyle w:val="OtherTableBody"/>
            </w:pPr>
            <w:r>
              <w:t>Court/law enforcement</w:t>
            </w:r>
          </w:p>
        </w:tc>
      </w:tr>
      <w:tr w:rsidR="00940027" w14:paraId="587CBF3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E3333F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D5E5755" w14:textId="77777777" w:rsidR="00940027" w:rsidRDefault="00940027">
            <w:pPr>
              <w:pStyle w:val="OtherTableBody"/>
            </w:pPr>
            <w:r>
              <w:t>0023</w:t>
            </w:r>
          </w:p>
        </w:tc>
        <w:tc>
          <w:tcPr>
            <w:tcW w:w="2693" w:type="dxa"/>
          </w:tcPr>
          <w:p w14:paraId="274963B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5827B68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3544" w:type="dxa"/>
          </w:tcPr>
          <w:p w14:paraId="39C51328" w14:textId="77777777" w:rsidR="00940027" w:rsidRDefault="00940027">
            <w:pPr>
              <w:pStyle w:val="OtherTableBody"/>
            </w:pPr>
            <w:r>
              <w:t>Information not available</w:t>
            </w:r>
          </w:p>
        </w:tc>
      </w:tr>
      <w:tr w:rsidR="00940027" w14:paraId="55B0683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4C0B171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2F641DAF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2ED3900D" w14:textId="77777777" w:rsidR="00940027" w:rsidRDefault="00940027">
            <w:pPr>
              <w:pStyle w:val="OtherTableBody"/>
            </w:pPr>
            <w:r>
              <w:t>Priority</w:t>
            </w:r>
          </w:p>
        </w:tc>
        <w:tc>
          <w:tcPr>
            <w:tcW w:w="1701" w:type="dxa"/>
          </w:tcPr>
          <w:p w14:paraId="054A1586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06285E25" w14:textId="77777777" w:rsidR="00940027" w:rsidRDefault="00940027">
            <w:pPr>
              <w:pStyle w:val="OtherTableBody"/>
            </w:pPr>
          </w:p>
        </w:tc>
      </w:tr>
      <w:tr w:rsidR="00940027" w14:paraId="39002A3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B9AD75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E447B93" w14:textId="77777777" w:rsidR="00940027" w:rsidRDefault="00940027">
            <w:pPr>
              <w:pStyle w:val="OtherTableBody"/>
            </w:pPr>
            <w:r>
              <w:t>0027</w:t>
            </w:r>
          </w:p>
        </w:tc>
        <w:tc>
          <w:tcPr>
            <w:tcW w:w="2693" w:type="dxa"/>
          </w:tcPr>
          <w:p w14:paraId="1445953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C7923A9" w14:textId="77777777" w:rsidR="00940027" w:rsidRDefault="00940027">
            <w:pPr>
              <w:pStyle w:val="OtherTableBody"/>
            </w:pPr>
            <w:r>
              <w:t>A</w:t>
            </w:r>
          </w:p>
        </w:tc>
        <w:tc>
          <w:tcPr>
            <w:tcW w:w="3544" w:type="dxa"/>
          </w:tcPr>
          <w:p w14:paraId="5E59E056" w14:textId="77777777" w:rsidR="00940027" w:rsidRDefault="00940027">
            <w:pPr>
              <w:pStyle w:val="OtherTableBody"/>
            </w:pPr>
            <w:r>
              <w:t>As soon as possible (a priority lower than stat)</w:t>
            </w:r>
          </w:p>
        </w:tc>
      </w:tr>
      <w:tr w:rsidR="00940027" w14:paraId="4F8F4A5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65F89A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A31463B" w14:textId="77777777" w:rsidR="00940027" w:rsidRDefault="00940027">
            <w:pPr>
              <w:pStyle w:val="OtherTableBody"/>
            </w:pPr>
            <w:r>
              <w:t>0027</w:t>
            </w:r>
          </w:p>
        </w:tc>
        <w:tc>
          <w:tcPr>
            <w:tcW w:w="2693" w:type="dxa"/>
          </w:tcPr>
          <w:p w14:paraId="3F60087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232B96A" w14:textId="77777777" w:rsidR="00940027" w:rsidRDefault="00940027">
            <w:pPr>
              <w:pStyle w:val="OtherTableBody"/>
            </w:pPr>
            <w:r>
              <w:t>P</w:t>
            </w:r>
          </w:p>
        </w:tc>
        <w:tc>
          <w:tcPr>
            <w:tcW w:w="3544" w:type="dxa"/>
          </w:tcPr>
          <w:p w14:paraId="4F000A13" w14:textId="77777777" w:rsidR="00940027" w:rsidRDefault="00940027">
            <w:pPr>
              <w:pStyle w:val="OtherTableBody"/>
            </w:pPr>
            <w:r>
              <w:t>Preoperative (to be done prior to surgery)</w:t>
            </w:r>
          </w:p>
        </w:tc>
      </w:tr>
      <w:tr w:rsidR="00940027" w14:paraId="001E596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72340A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E74DD41" w14:textId="77777777" w:rsidR="00940027" w:rsidRDefault="00940027">
            <w:pPr>
              <w:pStyle w:val="OtherTableBody"/>
            </w:pPr>
            <w:r>
              <w:t>0027</w:t>
            </w:r>
          </w:p>
        </w:tc>
        <w:tc>
          <w:tcPr>
            <w:tcW w:w="2693" w:type="dxa"/>
          </w:tcPr>
          <w:p w14:paraId="5458C72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CDBFF86" w14:textId="77777777" w:rsidR="00940027" w:rsidRDefault="00940027">
            <w:pPr>
              <w:pStyle w:val="OtherTableBody"/>
            </w:pPr>
            <w:r>
              <w:t>R</w:t>
            </w:r>
          </w:p>
        </w:tc>
        <w:tc>
          <w:tcPr>
            <w:tcW w:w="3544" w:type="dxa"/>
          </w:tcPr>
          <w:p w14:paraId="4EE69CE8" w14:textId="77777777" w:rsidR="00940027" w:rsidRDefault="00940027">
            <w:pPr>
              <w:pStyle w:val="OtherTableBody"/>
            </w:pPr>
            <w:r>
              <w:t>Routine</w:t>
            </w:r>
          </w:p>
        </w:tc>
      </w:tr>
      <w:tr w:rsidR="00940027" w14:paraId="0EE1BBD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758BE8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29303EA" w14:textId="77777777" w:rsidR="00940027" w:rsidRDefault="00940027">
            <w:pPr>
              <w:pStyle w:val="OtherTableBody"/>
            </w:pPr>
            <w:r>
              <w:t>0027</w:t>
            </w:r>
          </w:p>
        </w:tc>
        <w:tc>
          <w:tcPr>
            <w:tcW w:w="2693" w:type="dxa"/>
          </w:tcPr>
          <w:p w14:paraId="2D09DDF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E94D173" w14:textId="77777777" w:rsidR="00940027" w:rsidRDefault="00940027">
            <w:pPr>
              <w:pStyle w:val="OtherTableBody"/>
            </w:pPr>
            <w:r>
              <w:t>S</w:t>
            </w:r>
          </w:p>
        </w:tc>
        <w:tc>
          <w:tcPr>
            <w:tcW w:w="3544" w:type="dxa"/>
          </w:tcPr>
          <w:p w14:paraId="5E3413A0" w14:textId="77777777" w:rsidR="00940027" w:rsidRDefault="00940027">
            <w:pPr>
              <w:pStyle w:val="OtherTableBody"/>
            </w:pPr>
            <w:r>
              <w:t>Stat (do immediately)</w:t>
            </w:r>
          </w:p>
        </w:tc>
      </w:tr>
      <w:tr w:rsidR="00940027" w14:paraId="4312FC3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4F0E5D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8AEAA7F" w14:textId="77777777" w:rsidR="00940027" w:rsidRDefault="00940027">
            <w:pPr>
              <w:pStyle w:val="OtherTableBody"/>
            </w:pPr>
            <w:r>
              <w:t>0027</w:t>
            </w:r>
          </w:p>
        </w:tc>
        <w:tc>
          <w:tcPr>
            <w:tcW w:w="2693" w:type="dxa"/>
          </w:tcPr>
          <w:p w14:paraId="4FCF9CD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AC16BC7" w14:textId="77777777" w:rsidR="00940027" w:rsidRDefault="00940027">
            <w:pPr>
              <w:pStyle w:val="OtherTableBody"/>
            </w:pPr>
            <w:r>
              <w:t>T</w:t>
            </w:r>
          </w:p>
        </w:tc>
        <w:tc>
          <w:tcPr>
            <w:tcW w:w="3544" w:type="dxa"/>
          </w:tcPr>
          <w:p w14:paraId="1950928D" w14:textId="77777777" w:rsidR="00940027" w:rsidRDefault="00940027">
            <w:pPr>
              <w:pStyle w:val="OtherTableBody"/>
            </w:pPr>
            <w:r>
              <w:t>Timing critical (do as near as possible to requested time)</w:t>
            </w:r>
          </w:p>
        </w:tc>
      </w:tr>
      <w:tr w:rsidR="00940027" w14:paraId="528AF49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A62D7BF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4CFB8756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6883DCFC" w14:textId="77777777" w:rsidR="00940027" w:rsidRDefault="00940027">
            <w:pPr>
              <w:pStyle w:val="OtherTableBody"/>
            </w:pPr>
            <w:r>
              <w:t>Order status</w:t>
            </w:r>
          </w:p>
        </w:tc>
        <w:tc>
          <w:tcPr>
            <w:tcW w:w="1701" w:type="dxa"/>
          </w:tcPr>
          <w:p w14:paraId="25C19B39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0F6C8DDC" w14:textId="77777777" w:rsidR="00940027" w:rsidRDefault="00940027">
            <w:pPr>
              <w:pStyle w:val="OtherTableBody"/>
            </w:pPr>
          </w:p>
        </w:tc>
      </w:tr>
      <w:tr w:rsidR="00940027" w14:paraId="5F76579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7D5D2C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1048758" w14:textId="77777777" w:rsidR="00940027" w:rsidRDefault="00940027">
            <w:pPr>
              <w:pStyle w:val="OtherTableBody"/>
            </w:pPr>
            <w:r>
              <w:t>0038</w:t>
            </w:r>
          </w:p>
        </w:tc>
        <w:tc>
          <w:tcPr>
            <w:tcW w:w="2693" w:type="dxa"/>
          </w:tcPr>
          <w:p w14:paraId="45C90D6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D1387AD" w14:textId="77777777" w:rsidR="00940027" w:rsidRDefault="00940027">
            <w:pPr>
              <w:pStyle w:val="OtherTableBody"/>
            </w:pPr>
            <w:r>
              <w:t>A</w:t>
            </w:r>
          </w:p>
        </w:tc>
        <w:tc>
          <w:tcPr>
            <w:tcW w:w="3544" w:type="dxa"/>
          </w:tcPr>
          <w:p w14:paraId="0148C33B" w14:textId="77777777" w:rsidR="00940027" w:rsidRDefault="00940027">
            <w:pPr>
              <w:pStyle w:val="OtherTableBody"/>
            </w:pPr>
            <w:r>
              <w:t>Some, but not all, results available</w:t>
            </w:r>
          </w:p>
        </w:tc>
      </w:tr>
      <w:tr w:rsidR="00940027" w14:paraId="54EE0A2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A0A4B2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7F2685E" w14:textId="77777777" w:rsidR="00940027" w:rsidRDefault="00940027">
            <w:pPr>
              <w:pStyle w:val="OtherTableBody"/>
            </w:pPr>
            <w:r>
              <w:t>0038</w:t>
            </w:r>
          </w:p>
        </w:tc>
        <w:tc>
          <w:tcPr>
            <w:tcW w:w="2693" w:type="dxa"/>
          </w:tcPr>
          <w:p w14:paraId="099ABD6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0602D46" w14:textId="77777777" w:rsidR="00940027" w:rsidRDefault="00940027">
            <w:pPr>
              <w:pStyle w:val="OtherTableBody"/>
            </w:pPr>
            <w:r>
              <w:t>CA</w:t>
            </w:r>
          </w:p>
        </w:tc>
        <w:tc>
          <w:tcPr>
            <w:tcW w:w="3544" w:type="dxa"/>
          </w:tcPr>
          <w:p w14:paraId="54B593A5" w14:textId="77777777" w:rsidR="00940027" w:rsidRDefault="00940027">
            <w:pPr>
              <w:pStyle w:val="OtherTableBody"/>
            </w:pPr>
            <w:r>
              <w:t>Order was canceled</w:t>
            </w:r>
          </w:p>
        </w:tc>
      </w:tr>
      <w:tr w:rsidR="00940027" w14:paraId="0C58E57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B07E1D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86EE77F" w14:textId="77777777" w:rsidR="00940027" w:rsidRDefault="00940027">
            <w:pPr>
              <w:pStyle w:val="OtherTableBody"/>
            </w:pPr>
            <w:r>
              <w:t>0038</w:t>
            </w:r>
          </w:p>
        </w:tc>
        <w:tc>
          <w:tcPr>
            <w:tcW w:w="2693" w:type="dxa"/>
          </w:tcPr>
          <w:p w14:paraId="21B39B1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250FAA1" w14:textId="77777777" w:rsidR="00940027" w:rsidRDefault="00940027">
            <w:pPr>
              <w:pStyle w:val="OtherTableBody"/>
            </w:pPr>
            <w:r>
              <w:t>CM</w:t>
            </w:r>
          </w:p>
        </w:tc>
        <w:tc>
          <w:tcPr>
            <w:tcW w:w="3544" w:type="dxa"/>
          </w:tcPr>
          <w:p w14:paraId="77AB93FA" w14:textId="77777777" w:rsidR="00940027" w:rsidRDefault="00940027">
            <w:pPr>
              <w:pStyle w:val="OtherTableBody"/>
            </w:pPr>
            <w:r>
              <w:t>Order is completed</w:t>
            </w:r>
          </w:p>
        </w:tc>
      </w:tr>
      <w:tr w:rsidR="00940027" w14:paraId="6A12654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967082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0AF98EE" w14:textId="77777777" w:rsidR="00940027" w:rsidRDefault="00940027">
            <w:pPr>
              <w:pStyle w:val="OtherTableBody"/>
            </w:pPr>
            <w:r>
              <w:t>0038</w:t>
            </w:r>
          </w:p>
        </w:tc>
        <w:tc>
          <w:tcPr>
            <w:tcW w:w="2693" w:type="dxa"/>
          </w:tcPr>
          <w:p w14:paraId="3B8AAC1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1F9C394" w14:textId="77777777" w:rsidR="00940027" w:rsidRDefault="00940027">
            <w:pPr>
              <w:pStyle w:val="OtherTableBody"/>
            </w:pPr>
            <w:r>
              <w:t>DC</w:t>
            </w:r>
          </w:p>
        </w:tc>
        <w:tc>
          <w:tcPr>
            <w:tcW w:w="3544" w:type="dxa"/>
          </w:tcPr>
          <w:p w14:paraId="75D0E5F2" w14:textId="77777777" w:rsidR="00940027" w:rsidRDefault="00940027">
            <w:pPr>
              <w:pStyle w:val="OtherTableBody"/>
            </w:pPr>
            <w:r>
              <w:t>Order was discontinued</w:t>
            </w:r>
          </w:p>
        </w:tc>
      </w:tr>
      <w:tr w:rsidR="00940027" w14:paraId="5544779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EC54CD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222607F" w14:textId="77777777" w:rsidR="00940027" w:rsidRDefault="00940027">
            <w:pPr>
              <w:pStyle w:val="OtherTableBody"/>
            </w:pPr>
            <w:r>
              <w:t>0038</w:t>
            </w:r>
          </w:p>
        </w:tc>
        <w:tc>
          <w:tcPr>
            <w:tcW w:w="2693" w:type="dxa"/>
          </w:tcPr>
          <w:p w14:paraId="0BDCDA6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2B37B55" w14:textId="77777777" w:rsidR="00940027" w:rsidRDefault="00940027">
            <w:pPr>
              <w:pStyle w:val="OtherTableBody"/>
            </w:pPr>
            <w:r>
              <w:t>ER</w:t>
            </w:r>
          </w:p>
        </w:tc>
        <w:tc>
          <w:tcPr>
            <w:tcW w:w="3544" w:type="dxa"/>
          </w:tcPr>
          <w:p w14:paraId="2A8F4485" w14:textId="77777777" w:rsidR="00940027" w:rsidRDefault="00940027">
            <w:pPr>
              <w:pStyle w:val="OtherTableBody"/>
            </w:pPr>
            <w:r>
              <w:t>Error, order not found</w:t>
            </w:r>
          </w:p>
        </w:tc>
      </w:tr>
      <w:tr w:rsidR="00940027" w14:paraId="1F83287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EAC841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B5454F2" w14:textId="77777777" w:rsidR="00940027" w:rsidRDefault="00940027">
            <w:pPr>
              <w:pStyle w:val="OtherTableBody"/>
            </w:pPr>
            <w:r>
              <w:t>0038</w:t>
            </w:r>
          </w:p>
        </w:tc>
        <w:tc>
          <w:tcPr>
            <w:tcW w:w="2693" w:type="dxa"/>
          </w:tcPr>
          <w:p w14:paraId="6D4BCC0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FDE71EC" w14:textId="77777777" w:rsidR="00940027" w:rsidRDefault="00940027">
            <w:pPr>
              <w:pStyle w:val="OtherTableBody"/>
            </w:pPr>
            <w:r>
              <w:t>HD</w:t>
            </w:r>
          </w:p>
        </w:tc>
        <w:tc>
          <w:tcPr>
            <w:tcW w:w="3544" w:type="dxa"/>
          </w:tcPr>
          <w:p w14:paraId="63C534B0" w14:textId="77777777" w:rsidR="00940027" w:rsidRDefault="00940027">
            <w:pPr>
              <w:pStyle w:val="OtherTableBody"/>
            </w:pPr>
            <w:r>
              <w:t>Order is on hold</w:t>
            </w:r>
          </w:p>
        </w:tc>
      </w:tr>
      <w:tr w:rsidR="00940027" w14:paraId="14CCF6C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5B53A7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490FF7D" w14:textId="77777777" w:rsidR="00940027" w:rsidRDefault="00940027">
            <w:pPr>
              <w:pStyle w:val="OtherTableBody"/>
            </w:pPr>
            <w:r>
              <w:t>0038</w:t>
            </w:r>
          </w:p>
        </w:tc>
        <w:tc>
          <w:tcPr>
            <w:tcW w:w="2693" w:type="dxa"/>
          </w:tcPr>
          <w:p w14:paraId="19A6157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392FCEF" w14:textId="77777777" w:rsidR="00940027" w:rsidRDefault="00940027">
            <w:pPr>
              <w:pStyle w:val="OtherTableBody"/>
            </w:pPr>
            <w:r>
              <w:t>IP</w:t>
            </w:r>
          </w:p>
        </w:tc>
        <w:tc>
          <w:tcPr>
            <w:tcW w:w="3544" w:type="dxa"/>
          </w:tcPr>
          <w:p w14:paraId="08FE09DC" w14:textId="77777777" w:rsidR="00940027" w:rsidRDefault="00940027">
            <w:pPr>
              <w:pStyle w:val="OtherTableBody"/>
            </w:pPr>
            <w:r>
              <w:t>In process, unspecified</w:t>
            </w:r>
          </w:p>
        </w:tc>
      </w:tr>
      <w:tr w:rsidR="00940027" w14:paraId="3051993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6239FB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FB3C3AA" w14:textId="77777777" w:rsidR="00940027" w:rsidRDefault="00940027">
            <w:pPr>
              <w:pStyle w:val="OtherTableBody"/>
            </w:pPr>
            <w:r>
              <w:t>0038</w:t>
            </w:r>
          </w:p>
        </w:tc>
        <w:tc>
          <w:tcPr>
            <w:tcW w:w="2693" w:type="dxa"/>
          </w:tcPr>
          <w:p w14:paraId="5E663ED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3851E6A" w14:textId="77777777" w:rsidR="00940027" w:rsidRDefault="00940027">
            <w:pPr>
              <w:pStyle w:val="OtherTableBody"/>
            </w:pPr>
            <w:r>
              <w:t>RP</w:t>
            </w:r>
          </w:p>
        </w:tc>
        <w:tc>
          <w:tcPr>
            <w:tcW w:w="3544" w:type="dxa"/>
          </w:tcPr>
          <w:p w14:paraId="74EC8259" w14:textId="77777777" w:rsidR="00940027" w:rsidRDefault="00940027">
            <w:pPr>
              <w:pStyle w:val="OtherTableBody"/>
            </w:pPr>
            <w:r>
              <w:t>Order has been replaced</w:t>
            </w:r>
          </w:p>
        </w:tc>
      </w:tr>
      <w:tr w:rsidR="00940027" w14:paraId="687D143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5701A8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8B608A0" w14:textId="77777777" w:rsidR="00940027" w:rsidRDefault="00940027">
            <w:pPr>
              <w:pStyle w:val="OtherTableBody"/>
            </w:pPr>
            <w:r>
              <w:t>0038</w:t>
            </w:r>
          </w:p>
        </w:tc>
        <w:tc>
          <w:tcPr>
            <w:tcW w:w="2693" w:type="dxa"/>
          </w:tcPr>
          <w:p w14:paraId="7A75D7A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5E054A1" w14:textId="77777777" w:rsidR="00940027" w:rsidRDefault="00940027">
            <w:pPr>
              <w:pStyle w:val="OtherTableBody"/>
            </w:pPr>
            <w:r>
              <w:t>SC</w:t>
            </w:r>
          </w:p>
        </w:tc>
        <w:tc>
          <w:tcPr>
            <w:tcW w:w="3544" w:type="dxa"/>
          </w:tcPr>
          <w:p w14:paraId="5A1B684C" w14:textId="77777777" w:rsidR="00940027" w:rsidRDefault="00940027">
            <w:pPr>
              <w:pStyle w:val="OtherTableBody"/>
            </w:pPr>
            <w:r>
              <w:t>In process, scheduled</w:t>
            </w:r>
          </w:p>
        </w:tc>
      </w:tr>
      <w:tr w:rsidR="00940027" w14:paraId="242CDEE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17D24F9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590037A0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7862E6CA" w14:textId="77777777" w:rsidR="00940027" w:rsidRDefault="00940027">
            <w:pPr>
              <w:pStyle w:val="OtherTableBody"/>
            </w:pPr>
            <w:r>
              <w:t>What subject filter</w:t>
            </w:r>
          </w:p>
        </w:tc>
        <w:tc>
          <w:tcPr>
            <w:tcW w:w="1701" w:type="dxa"/>
          </w:tcPr>
          <w:p w14:paraId="053CC248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06F5F10B" w14:textId="77777777" w:rsidR="00940027" w:rsidRDefault="00940027">
            <w:pPr>
              <w:pStyle w:val="OtherTableBody"/>
            </w:pPr>
          </w:p>
        </w:tc>
      </w:tr>
      <w:tr w:rsidR="00940027" w14:paraId="492ACA4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8702EB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2BC0FEC" w14:textId="77777777" w:rsidR="00940027" w:rsidRDefault="00940027">
            <w:pPr>
              <w:pStyle w:val="OtherTableBody"/>
            </w:pPr>
            <w:r>
              <w:t>0048</w:t>
            </w:r>
          </w:p>
        </w:tc>
        <w:tc>
          <w:tcPr>
            <w:tcW w:w="2693" w:type="dxa"/>
          </w:tcPr>
          <w:p w14:paraId="73BB9F7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FE22E36" w14:textId="77777777" w:rsidR="00940027" w:rsidRDefault="00940027">
            <w:pPr>
              <w:pStyle w:val="OtherTableBody"/>
            </w:pPr>
            <w:r>
              <w:t>ADV</w:t>
            </w:r>
          </w:p>
        </w:tc>
        <w:tc>
          <w:tcPr>
            <w:tcW w:w="3544" w:type="dxa"/>
          </w:tcPr>
          <w:p w14:paraId="2313C9A0" w14:textId="77777777" w:rsidR="00940027" w:rsidRDefault="00940027">
            <w:pPr>
              <w:pStyle w:val="OtherTableBody"/>
            </w:pPr>
            <w:r>
              <w:t>Advice/diagnosis</w:t>
            </w:r>
          </w:p>
        </w:tc>
      </w:tr>
      <w:tr w:rsidR="00940027" w14:paraId="71BACA1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99EE6C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0072F3D" w14:textId="77777777" w:rsidR="00940027" w:rsidRDefault="00940027">
            <w:pPr>
              <w:pStyle w:val="OtherTableBody"/>
            </w:pPr>
            <w:r>
              <w:t>0048</w:t>
            </w:r>
          </w:p>
        </w:tc>
        <w:tc>
          <w:tcPr>
            <w:tcW w:w="2693" w:type="dxa"/>
          </w:tcPr>
          <w:p w14:paraId="1EAC08A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8D5ED07" w14:textId="77777777" w:rsidR="00940027" w:rsidRDefault="00940027">
            <w:pPr>
              <w:pStyle w:val="OtherTableBody"/>
            </w:pPr>
            <w:r>
              <w:t>ANU</w:t>
            </w:r>
          </w:p>
        </w:tc>
        <w:tc>
          <w:tcPr>
            <w:tcW w:w="3544" w:type="dxa"/>
          </w:tcPr>
          <w:p w14:paraId="51F2FC02" w14:textId="77777777" w:rsidR="00940027" w:rsidRDefault="00940027">
            <w:pPr>
              <w:pStyle w:val="OtherTableBody"/>
            </w:pPr>
            <w:r>
              <w:t>Nursing unit lookup (returns patients in beds, excluding empty beds)</w:t>
            </w:r>
          </w:p>
        </w:tc>
      </w:tr>
      <w:tr w:rsidR="00940027" w14:paraId="40EFD8D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5E7CDB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8CCAF64" w14:textId="77777777" w:rsidR="00940027" w:rsidRDefault="00940027">
            <w:pPr>
              <w:pStyle w:val="OtherTableBody"/>
            </w:pPr>
            <w:r>
              <w:t>0048</w:t>
            </w:r>
          </w:p>
        </w:tc>
        <w:tc>
          <w:tcPr>
            <w:tcW w:w="2693" w:type="dxa"/>
          </w:tcPr>
          <w:p w14:paraId="6F71601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B8097F0" w14:textId="77777777" w:rsidR="00940027" w:rsidRDefault="00940027">
            <w:pPr>
              <w:pStyle w:val="OtherTableBody"/>
            </w:pPr>
            <w:r>
              <w:t>APA</w:t>
            </w:r>
          </w:p>
        </w:tc>
        <w:tc>
          <w:tcPr>
            <w:tcW w:w="3544" w:type="dxa"/>
          </w:tcPr>
          <w:p w14:paraId="3F51D1F1" w14:textId="77777777" w:rsidR="00940027" w:rsidRDefault="00940027">
            <w:pPr>
              <w:pStyle w:val="OtherTableBody"/>
            </w:pPr>
            <w:r>
              <w:t>Account number query, return matching visit</w:t>
            </w:r>
          </w:p>
        </w:tc>
      </w:tr>
      <w:tr w:rsidR="00940027" w14:paraId="16D9B1E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C5EF5E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20D0039" w14:textId="77777777" w:rsidR="00940027" w:rsidRDefault="00940027">
            <w:pPr>
              <w:pStyle w:val="OtherTableBody"/>
            </w:pPr>
            <w:r>
              <w:t>0048</w:t>
            </w:r>
          </w:p>
        </w:tc>
        <w:tc>
          <w:tcPr>
            <w:tcW w:w="2693" w:type="dxa"/>
          </w:tcPr>
          <w:p w14:paraId="77CE925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AD071AA" w14:textId="77777777" w:rsidR="00940027" w:rsidRDefault="00940027">
            <w:pPr>
              <w:pStyle w:val="OtherTableBody"/>
            </w:pPr>
            <w:r>
              <w:t>APM</w:t>
            </w:r>
          </w:p>
        </w:tc>
        <w:tc>
          <w:tcPr>
            <w:tcW w:w="3544" w:type="dxa"/>
          </w:tcPr>
          <w:p w14:paraId="39A555CF" w14:textId="77777777" w:rsidR="00940027" w:rsidRDefault="00940027">
            <w:pPr>
              <w:pStyle w:val="OtherTableBody"/>
            </w:pPr>
            <w:r>
              <w:t>Medical record number query, returns visits for a medical record number</w:t>
            </w:r>
          </w:p>
        </w:tc>
      </w:tr>
      <w:tr w:rsidR="00940027" w14:paraId="31FF0C1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889C9B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90D8965" w14:textId="77777777" w:rsidR="00940027" w:rsidRDefault="00940027">
            <w:pPr>
              <w:pStyle w:val="OtherTableBody"/>
            </w:pPr>
            <w:r>
              <w:t>0048</w:t>
            </w:r>
          </w:p>
        </w:tc>
        <w:tc>
          <w:tcPr>
            <w:tcW w:w="2693" w:type="dxa"/>
          </w:tcPr>
          <w:p w14:paraId="375C957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5DF1C1E" w14:textId="77777777" w:rsidR="00940027" w:rsidRDefault="00940027">
            <w:pPr>
              <w:pStyle w:val="OtherTableBody"/>
            </w:pPr>
            <w:r>
              <w:t>APN</w:t>
            </w:r>
          </w:p>
        </w:tc>
        <w:tc>
          <w:tcPr>
            <w:tcW w:w="3544" w:type="dxa"/>
          </w:tcPr>
          <w:p w14:paraId="0B46B0F3" w14:textId="77777777" w:rsidR="00940027" w:rsidRDefault="00940027">
            <w:pPr>
              <w:pStyle w:val="OtherTableBody"/>
            </w:pPr>
            <w:r>
              <w:t>Patient name lookup</w:t>
            </w:r>
          </w:p>
        </w:tc>
      </w:tr>
      <w:tr w:rsidR="00940027" w14:paraId="02F1807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08039A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22FBCD0" w14:textId="77777777" w:rsidR="00940027" w:rsidRDefault="00940027">
            <w:pPr>
              <w:pStyle w:val="OtherTableBody"/>
            </w:pPr>
            <w:r>
              <w:t>0048</w:t>
            </w:r>
          </w:p>
        </w:tc>
        <w:tc>
          <w:tcPr>
            <w:tcW w:w="2693" w:type="dxa"/>
          </w:tcPr>
          <w:p w14:paraId="2C6B63E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EE4AE4C" w14:textId="77777777" w:rsidR="00940027" w:rsidRDefault="00940027">
            <w:pPr>
              <w:pStyle w:val="OtherTableBody"/>
            </w:pPr>
            <w:r>
              <w:t>APP</w:t>
            </w:r>
          </w:p>
        </w:tc>
        <w:tc>
          <w:tcPr>
            <w:tcW w:w="3544" w:type="dxa"/>
          </w:tcPr>
          <w:p w14:paraId="15FF6C7C" w14:textId="77777777" w:rsidR="00940027" w:rsidRDefault="00940027">
            <w:pPr>
              <w:pStyle w:val="OtherTableBody"/>
            </w:pPr>
            <w:r>
              <w:t>Physician lookup</w:t>
            </w:r>
          </w:p>
        </w:tc>
      </w:tr>
      <w:tr w:rsidR="00940027" w14:paraId="0E38326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5DAA15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F6C31FE" w14:textId="77777777" w:rsidR="00940027" w:rsidRDefault="00940027">
            <w:pPr>
              <w:pStyle w:val="OtherTableBody"/>
            </w:pPr>
            <w:r>
              <w:t>0048</w:t>
            </w:r>
          </w:p>
        </w:tc>
        <w:tc>
          <w:tcPr>
            <w:tcW w:w="2693" w:type="dxa"/>
          </w:tcPr>
          <w:p w14:paraId="64C6AE4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518187E" w14:textId="77777777" w:rsidR="00940027" w:rsidRDefault="00940027">
            <w:pPr>
              <w:pStyle w:val="OtherTableBody"/>
            </w:pPr>
            <w:r>
              <w:t>ARN</w:t>
            </w:r>
          </w:p>
        </w:tc>
        <w:tc>
          <w:tcPr>
            <w:tcW w:w="3544" w:type="dxa"/>
          </w:tcPr>
          <w:p w14:paraId="78707B54" w14:textId="77777777" w:rsidR="00940027" w:rsidRDefault="00940027">
            <w:pPr>
              <w:pStyle w:val="OtherTableBody"/>
            </w:pPr>
            <w:r>
              <w:t>Nursing unit lookup (returns patients in beds, including empty beds)</w:t>
            </w:r>
          </w:p>
        </w:tc>
      </w:tr>
      <w:tr w:rsidR="00940027" w14:paraId="5E0BF24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CF1D6F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4D04A6D" w14:textId="77777777" w:rsidR="00940027" w:rsidRDefault="00940027">
            <w:pPr>
              <w:pStyle w:val="OtherTableBody"/>
            </w:pPr>
            <w:r>
              <w:t>0048</w:t>
            </w:r>
          </w:p>
        </w:tc>
        <w:tc>
          <w:tcPr>
            <w:tcW w:w="2693" w:type="dxa"/>
          </w:tcPr>
          <w:p w14:paraId="45C3EDC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88584EC" w14:textId="77777777" w:rsidR="00940027" w:rsidRDefault="00940027">
            <w:pPr>
              <w:pStyle w:val="OtherTableBody"/>
            </w:pPr>
            <w:r>
              <w:t>CAN</w:t>
            </w:r>
          </w:p>
        </w:tc>
        <w:tc>
          <w:tcPr>
            <w:tcW w:w="3544" w:type="dxa"/>
          </w:tcPr>
          <w:p w14:paraId="054909DC" w14:textId="77777777" w:rsidR="00940027" w:rsidRDefault="00940027">
            <w:pPr>
              <w:pStyle w:val="OtherTableBody"/>
            </w:pPr>
            <w:r>
              <w:t>Cancel.  Used to cancel a query</w:t>
            </w:r>
          </w:p>
        </w:tc>
      </w:tr>
      <w:tr w:rsidR="00940027" w14:paraId="4055261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B5A277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CA9F23B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0048</w:t>
            </w:r>
          </w:p>
        </w:tc>
        <w:tc>
          <w:tcPr>
            <w:tcW w:w="2693" w:type="dxa"/>
          </w:tcPr>
          <w:p w14:paraId="3EBE72A9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2B41A433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DEM</w:t>
            </w:r>
          </w:p>
        </w:tc>
        <w:tc>
          <w:tcPr>
            <w:tcW w:w="3544" w:type="dxa"/>
          </w:tcPr>
          <w:p w14:paraId="1044F419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Demographics</w:t>
            </w:r>
          </w:p>
        </w:tc>
      </w:tr>
      <w:tr w:rsidR="00940027" w14:paraId="36CF361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DA242DA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74EB7584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0048</w:t>
            </w:r>
          </w:p>
        </w:tc>
        <w:tc>
          <w:tcPr>
            <w:tcW w:w="2693" w:type="dxa"/>
          </w:tcPr>
          <w:p w14:paraId="08083E5F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3F4D67E7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FIN</w:t>
            </w:r>
          </w:p>
        </w:tc>
        <w:tc>
          <w:tcPr>
            <w:tcW w:w="3544" w:type="dxa"/>
          </w:tcPr>
          <w:p w14:paraId="1797D4E6" w14:textId="77777777" w:rsidR="00940027" w:rsidRDefault="00940027">
            <w:pPr>
              <w:pStyle w:val="OtherTableBody"/>
            </w:pPr>
            <w:r>
              <w:t>Financial</w:t>
            </w:r>
          </w:p>
        </w:tc>
      </w:tr>
      <w:tr w:rsidR="00940027" w14:paraId="5D0BAE8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65A4B6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10C43E1" w14:textId="77777777" w:rsidR="00940027" w:rsidRDefault="00940027">
            <w:pPr>
              <w:pStyle w:val="OtherTableBody"/>
            </w:pPr>
            <w:r>
              <w:t>0048</w:t>
            </w:r>
          </w:p>
        </w:tc>
        <w:tc>
          <w:tcPr>
            <w:tcW w:w="2693" w:type="dxa"/>
          </w:tcPr>
          <w:p w14:paraId="1E94D9D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F7500EA" w14:textId="77777777" w:rsidR="00940027" w:rsidRDefault="00940027">
            <w:pPr>
              <w:pStyle w:val="OtherTableBody"/>
            </w:pPr>
            <w:r>
              <w:t>GID</w:t>
            </w:r>
          </w:p>
        </w:tc>
        <w:tc>
          <w:tcPr>
            <w:tcW w:w="3544" w:type="dxa"/>
          </w:tcPr>
          <w:p w14:paraId="56B0F09E" w14:textId="77777777" w:rsidR="00940027" w:rsidRDefault="00940027">
            <w:pPr>
              <w:pStyle w:val="OtherTableBody"/>
            </w:pPr>
            <w:r>
              <w:t>Generate new identifier</w:t>
            </w:r>
          </w:p>
        </w:tc>
      </w:tr>
      <w:tr w:rsidR="00940027" w14:paraId="50236B4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433FFD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9EA7973" w14:textId="77777777" w:rsidR="00940027" w:rsidRDefault="00940027">
            <w:pPr>
              <w:pStyle w:val="OtherTableBody"/>
            </w:pPr>
            <w:r>
              <w:t>0048</w:t>
            </w:r>
          </w:p>
        </w:tc>
        <w:tc>
          <w:tcPr>
            <w:tcW w:w="2693" w:type="dxa"/>
          </w:tcPr>
          <w:p w14:paraId="3342204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ADCDBB3" w14:textId="77777777" w:rsidR="00940027" w:rsidRDefault="00940027">
            <w:pPr>
              <w:pStyle w:val="OtherTableBody"/>
            </w:pPr>
            <w:r>
              <w:t>GOL</w:t>
            </w:r>
          </w:p>
        </w:tc>
        <w:tc>
          <w:tcPr>
            <w:tcW w:w="3544" w:type="dxa"/>
          </w:tcPr>
          <w:p w14:paraId="55E51354" w14:textId="77777777" w:rsidR="00940027" w:rsidRDefault="00940027">
            <w:pPr>
              <w:pStyle w:val="OtherTableBody"/>
            </w:pPr>
            <w:r>
              <w:t>Goals</w:t>
            </w:r>
          </w:p>
        </w:tc>
      </w:tr>
      <w:tr w:rsidR="00940027" w14:paraId="0363796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9D7AD5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221593D" w14:textId="77777777" w:rsidR="00940027" w:rsidRDefault="00940027">
            <w:pPr>
              <w:pStyle w:val="OtherTableBody"/>
            </w:pPr>
            <w:r>
              <w:t>0048</w:t>
            </w:r>
          </w:p>
        </w:tc>
        <w:tc>
          <w:tcPr>
            <w:tcW w:w="2693" w:type="dxa"/>
          </w:tcPr>
          <w:p w14:paraId="34695E6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956E504" w14:textId="77777777" w:rsidR="00940027" w:rsidRDefault="00940027">
            <w:pPr>
              <w:pStyle w:val="OtherTableBody"/>
            </w:pPr>
            <w:r>
              <w:t>MRI</w:t>
            </w:r>
          </w:p>
        </w:tc>
        <w:tc>
          <w:tcPr>
            <w:tcW w:w="3544" w:type="dxa"/>
          </w:tcPr>
          <w:p w14:paraId="259C9742" w14:textId="77777777" w:rsidR="00940027" w:rsidRDefault="00940027">
            <w:pPr>
              <w:pStyle w:val="OtherTableBody"/>
            </w:pPr>
            <w:r>
              <w:t>Most recent inpatient</w:t>
            </w:r>
          </w:p>
        </w:tc>
      </w:tr>
      <w:tr w:rsidR="00940027" w14:paraId="6A5543F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A35F1C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28985C9" w14:textId="77777777" w:rsidR="00940027" w:rsidRDefault="00940027">
            <w:pPr>
              <w:pStyle w:val="OtherTableBody"/>
            </w:pPr>
            <w:r>
              <w:t>0048</w:t>
            </w:r>
          </w:p>
        </w:tc>
        <w:tc>
          <w:tcPr>
            <w:tcW w:w="2693" w:type="dxa"/>
          </w:tcPr>
          <w:p w14:paraId="10DE3AB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87FA8B8" w14:textId="77777777" w:rsidR="00940027" w:rsidRDefault="00940027">
            <w:pPr>
              <w:pStyle w:val="OtherTableBody"/>
            </w:pPr>
            <w:r>
              <w:t>MRO</w:t>
            </w:r>
          </w:p>
        </w:tc>
        <w:tc>
          <w:tcPr>
            <w:tcW w:w="3544" w:type="dxa"/>
          </w:tcPr>
          <w:p w14:paraId="147868B2" w14:textId="77777777" w:rsidR="00940027" w:rsidRDefault="00940027">
            <w:pPr>
              <w:pStyle w:val="OtherTableBody"/>
            </w:pPr>
            <w:r>
              <w:t>Most recent outpatient</w:t>
            </w:r>
          </w:p>
        </w:tc>
      </w:tr>
      <w:tr w:rsidR="00940027" w14:paraId="288D6CC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41C2EC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83B1A94" w14:textId="77777777" w:rsidR="00940027" w:rsidRDefault="00940027">
            <w:pPr>
              <w:pStyle w:val="OtherTableBody"/>
            </w:pPr>
            <w:r>
              <w:t>0048</w:t>
            </w:r>
          </w:p>
        </w:tc>
        <w:tc>
          <w:tcPr>
            <w:tcW w:w="2693" w:type="dxa"/>
          </w:tcPr>
          <w:p w14:paraId="7E775F8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498ADFC" w14:textId="77777777" w:rsidR="00940027" w:rsidRDefault="00940027">
            <w:pPr>
              <w:pStyle w:val="OtherTableBody"/>
            </w:pPr>
            <w:r>
              <w:t>NCK</w:t>
            </w:r>
          </w:p>
        </w:tc>
        <w:tc>
          <w:tcPr>
            <w:tcW w:w="3544" w:type="dxa"/>
          </w:tcPr>
          <w:p w14:paraId="305784C6" w14:textId="77777777" w:rsidR="00940027" w:rsidRDefault="00940027">
            <w:pPr>
              <w:pStyle w:val="OtherTableBody"/>
            </w:pPr>
            <w:r>
              <w:t>Network clock</w:t>
            </w:r>
          </w:p>
        </w:tc>
      </w:tr>
      <w:tr w:rsidR="00940027" w14:paraId="26E721C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494029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D350A77" w14:textId="77777777" w:rsidR="00940027" w:rsidRDefault="00940027">
            <w:pPr>
              <w:pStyle w:val="OtherTableBody"/>
            </w:pPr>
            <w:r>
              <w:t>0048</w:t>
            </w:r>
          </w:p>
        </w:tc>
        <w:tc>
          <w:tcPr>
            <w:tcW w:w="2693" w:type="dxa"/>
          </w:tcPr>
          <w:p w14:paraId="06DF515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04170B2" w14:textId="77777777" w:rsidR="00940027" w:rsidRDefault="00940027">
            <w:pPr>
              <w:pStyle w:val="OtherTableBody"/>
            </w:pPr>
            <w:r>
              <w:t>NSC</w:t>
            </w:r>
          </w:p>
        </w:tc>
        <w:tc>
          <w:tcPr>
            <w:tcW w:w="3544" w:type="dxa"/>
          </w:tcPr>
          <w:p w14:paraId="298D2592" w14:textId="77777777" w:rsidR="00940027" w:rsidRDefault="00940027">
            <w:pPr>
              <w:pStyle w:val="OtherTableBody"/>
            </w:pPr>
            <w:r>
              <w:t>Network status change</w:t>
            </w:r>
          </w:p>
        </w:tc>
      </w:tr>
      <w:tr w:rsidR="00940027" w14:paraId="7C00CC7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C0719D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778464C" w14:textId="77777777" w:rsidR="00940027" w:rsidRDefault="00940027">
            <w:pPr>
              <w:pStyle w:val="OtherTableBody"/>
            </w:pPr>
            <w:r>
              <w:t>0048</w:t>
            </w:r>
          </w:p>
        </w:tc>
        <w:tc>
          <w:tcPr>
            <w:tcW w:w="2693" w:type="dxa"/>
          </w:tcPr>
          <w:p w14:paraId="2C2D939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B851593" w14:textId="77777777" w:rsidR="00940027" w:rsidRDefault="00940027">
            <w:pPr>
              <w:pStyle w:val="OtherTableBody"/>
            </w:pPr>
            <w:r>
              <w:t>NST</w:t>
            </w:r>
          </w:p>
        </w:tc>
        <w:tc>
          <w:tcPr>
            <w:tcW w:w="3544" w:type="dxa"/>
          </w:tcPr>
          <w:p w14:paraId="6B9987EF" w14:textId="77777777" w:rsidR="00940027" w:rsidRDefault="00940027">
            <w:pPr>
              <w:pStyle w:val="OtherTableBody"/>
            </w:pPr>
            <w:r>
              <w:t>Network statistic</w:t>
            </w:r>
          </w:p>
        </w:tc>
      </w:tr>
      <w:tr w:rsidR="00940027" w14:paraId="2C7C2F1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5AFE53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7F85010" w14:textId="77777777" w:rsidR="00940027" w:rsidRDefault="00940027">
            <w:pPr>
              <w:pStyle w:val="OtherTableBody"/>
            </w:pPr>
            <w:r>
              <w:t>0048</w:t>
            </w:r>
          </w:p>
        </w:tc>
        <w:tc>
          <w:tcPr>
            <w:tcW w:w="2693" w:type="dxa"/>
          </w:tcPr>
          <w:p w14:paraId="5C241F5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0D27EC1" w14:textId="77777777" w:rsidR="00940027" w:rsidRDefault="00940027">
            <w:pPr>
              <w:pStyle w:val="OtherTableBody"/>
            </w:pPr>
            <w:r>
              <w:t>ORD</w:t>
            </w:r>
          </w:p>
        </w:tc>
        <w:tc>
          <w:tcPr>
            <w:tcW w:w="3544" w:type="dxa"/>
          </w:tcPr>
          <w:p w14:paraId="56559684" w14:textId="77777777" w:rsidR="00940027" w:rsidRDefault="00940027">
            <w:pPr>
              <w:pStyle w:val="OtherTableBody"/>
            </w:pPr>
            <w:r>
              <w:t>Order</w:t>
            </w:r>
          </w:p>
        </w:tc>
      </w:tr>
      <w:tr w:rsidR="00940027" w14:paraId="3AC7329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326E60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653C3F4" w14:textId="77777777" w:rsidR="00940027" w:rsidRDefault="00940027">
            <w:pPr>
              <w:pStyle w:val="OtherTableBody"/>
            </w:pPr>
            <w:r>
              <w:t>0048</w:t>
            </w:r>
          </w:p>
        </w:tc>
        <w:tc>
          <w:tcPr>
            <w:tcW w:w="2693" w:type="dxa"/>
          </w:tcPr>
          <w:p w14:paraId="06915BE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1808FB5" w14:textId="77777777" w:rsidR="00940027" w:rsidRDefault="00940027">
            <w:pPr>
              <w:pStyle w:val="OtherTableBody"/>
            </w:pPr>
            <w:r>
              <w:t>OTH</w:t>
            </w:r>
          </w:p>
        </w:tc>
        <w:tc>
          <w:tcPr>
            <w:tcW w:w="3544" w:type="dxa"/>
          </w:tcPr>
          <w:p w14:paraId="0C15C8DB" w14:textId="77777777" w:rsidR="00940027" w:rsidRDefault="00940027">
            <w:pPr>
              <w:pStyle w:val="OtherTableBody"/>
            </w:pPr>
            <w:r>
              <w:t>Other</w:t>
            </w:r>
          </w:p>
        </w:tc>
      </w:tr>
      <w:tr w:rsidR="00940027" w14:paraId="638A498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6EC3A6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F8829DA" w14:textId="77777777" w:rsidR="00940027" w:rsidRDefault="00940027">
            <w:pPr>
              <w:pStyle w:val="OtherTableBody"/>
            </w:pPr>
            <w:r>
              <w:t>0048</w:t>
            </w:r>
          </w:p>
        </w:tc>
        <w:tc>
          <w:tcPr>
            <w:tcW w:w="2693" w:type="dxa"/>
          </w:tcPr>
          <w:p w14:paraId="15BA53C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82CF35A" w14:textId="77777777" w:rsidR="00940027" w:rsidRDefault="00940027">
            <w:pPr>
              <w:pStyle w:val="OtherTableBody"/>
            </w:pPr>
            <w:r>
              <w:t>PRB</w:t>
            </w:r>
          </w:p>
        </w:tc>
        <w:tc>
          <w:tcPr>
            <w:tcW w:w="3544" w:type="dxa"/>
          </w:tcPr>
          <w:p w14:paraId="5F809969" w14:textId="77777777" w:rsidR="00940027" w:rsidRDefault="00940027">
            <w:pPr>
              <w:pStyle w:val="OtherTableBody"/>
            </w:pPr>
            <w:r>
              <w:t>Problems</w:t>
            </w:r>
          </w:p>
        </w:tc>
      </w:tr>
      <w:tr w:rsidR="00940027" w14:paraId="753C39D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B34A27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D491C2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0048</w:t>
            </w:r>
          </w:p>
        </w:tc>
        <w:tc>
          <w:tcPr>
            <w:tcW w:w="2693" w:type="dxa"/>
          </w:tcPr>
          <w:p w14:paraId="38C8C54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94408F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PRO</w:t>
            </w:r>
          </w:p>
        </w:tc>
        <w:tc>
          <w:tcPr>
            <w:tcW w:w="3544" w:type="dxa"/>
          </w:tcPr>
          <w:p w14:paraId="1219722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Procedure</w:t>
            </w:r>
          </w:p>
        </w:tc>
      </w:tr>
      <w:tr w:rsidR="00940027" w14:paraId="67F5124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28510B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65DEAA6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0048</w:t>
            </w:r>
          </w:p>
        </w:tc>
        <w:tc>
          <w:tcPr>
            <w:tcW w:w="2693" w:type="dxa"/>
          </w:tcPr>
          <w:p w14:paraId="2A3CD3B1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A91FAB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RAR</w:t>
            </w:r>
          </w:p>
        </w:tc>
        <w:tc>
          <w:tcPr>
            <w:tcW w:w="3544" w:type="dxa"/>
          </w:tcPr>
          <w:p w14:paraId="4D4B973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Pharmacy administration information</w:t>
            </w:r>
          </w:p>
        </w:tc>
      </w:tr>
      <w:tr w:rsidR="00940027" w14:paraId="452E9FA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FCB7DA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7C9FF7D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0048</w:t>
            </w:r>
          </w:p>
        </w:tc>
        <w:tc>
          <w:tcPr>
            <w:tcW w:w="2693" w:type="dxa"/>
          </w:tcPr>
          <w:p w14:paraId="1FF39ED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022611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RDR</w:t>
            </w:r>
          </w:p>
        </w:tc>
        <w:tc>
          <w:tcPr>
            <w:tcW w:w="3544" w:type="dxa"/>
          </w:tcPr>
          <w:p w14:paraId="21F4BE2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Pharmacy dispense information</w:t>
            </w:r>
          </w:p>
        </w:tc>
      </w:tr>
      <w:tr w:rsidR="00940027" w14:paraId="4AB6DE7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8AE9A56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4D63AD9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0048</w:t>
            </w:r>
          </w:p>
        </w:tc>
        <w:tc>
          <w:tcPr>
            <w:tcW w:w="2693" w:type="dxa"/>
          </w:tcPr>
          <w:p w14:paraId="04070CE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1D863F8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RER</w:t>
            </w:r>
          </w:p>
        </w:tc>
        <w:tc>
          <w:tcPr>
            <w:tcW w:w="3544" w:type="dxa"/>
          </w:tcPr>
          <w:p w14:paraId="4240CAF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Pharmacy encoded order information</w:t>
            </w:r>
          </w:p>
        </w:tc>
      </w:tr>
      <w:tr w:rsidR="00940027" w14:paraId="212C20C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4813D51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4D1A2E3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0048</w:t>
            </w:r>
          </w:p>
        </w:tc>
        <w:tc>
          <w:tcPr>
            <w:tcW w:w="2693" w:type="dxa"/>
          </w:tcPr>
          <w:p w14:paraId="006B82AC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780A4A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RES</w:t>
            </w:r>
          </w:p>
        </w:tc>
        <w:tc>
          <w:tcPr>
            <w:tcW w:w="3544" w:type="dxa"/>
          </w:tcPr>
          <w:p w14:paraId="5D3A506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Result</w:t>
            </w:r>
          </w:p>
        </w:tc>
      </w:tr>
      <w:tr w:rsidR="00940027" w14:paraId="6DB93B0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4F2D241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6278DE8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0048</w:t>
            </w:r>
          </w:p>
        </w:tc>
        <w:tc>
          <w:tcPr>
            <w:tcW w:w="2693" w:type="dxa"/>
          </w:tcPr>
          <w:p w14:paraId="51FDD5DB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1202133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RGR</w:t>
            </w:r>
          </w:p>
        </w:tc>
        <w:tc>
          <w:tcPr>
            <w:tcW w:w="3544" w:type="dxa"/>
          </w:tcPr>
          <w:p w14:paraId="74A80AF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Pharmacy give information</w:t>
            </w:r>
          </w:p>
        </w:tc>
      </w:tr>
      <w:tr w:rsidR="00940027" w14:paraId="583377D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619AC0B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51EA06A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0048</w:t>
            </w:r>
          </w:p>
        </w:tc>
        <w:tc>
          <w:tcPr>
            <w:tcW w:w="2693" w:type="dxa"/>
          </w:tcPr>
          <w:p w14:paraId="1A0CFFD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FC0B60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ROR</w:t>
            </w:r>
          </w:p>
        </w:tc>
        <w:tc>
          <w:tcPr>
            <w:tcW w:w="3544" w:type="dxa"/>
          </w:tcPr>
          <w:p w14:paraId="1F13DDD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Pharmacy prescription information</w:t>
            </w:r>
          </w:p>
        </w:tc>
      </w:tr>
      <w:tr w:rsidR="00940027" w14:paraId="3C8A552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9889BE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18D14330" w14:textId="77777777" w:rsidR="00940027" w:rsidRDefault="00940027">
            <w:pPr>
              <w:pStyle w:val="OtherTableBody"/>
            </w:pPr>
            <w:r>
              <w:t>0048</w:t>
            </w:r>
          </w:p>
        </w:tc>
        <w:tc>
          <w:tcPr>
            <w:tcW w:w="2693" w:type="dxa"/>
          </w:tcPr>
          <w:p w14:paraId="2F0B353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C067D30" w14:textId="77777777" w:rsidR="00940027" w:rsidRDefault="00940027">
            <w:pPr>
              <w:pStyle w:val="OtherTableBody"/>
            </w:pPr>
            <w:r>
              <w:t>SAL</w:t>
            </w:r>
          </w:p>
        </w:tc>
        <w:tc>
          <w:tcPr>
            <w:tcW w:w="3544" w:type="dxa"/>
          </w:tcPr>
          <w:p w14:paraId="7FFD8954" w14:textId="77777777" w:rsidR="00940027" w:rsidRDefault="00940027">
            <w:pPr>
              <w:pStyle w:val="OtherTableBody"/>
            </w:pPr>
            <w:r>
              <w:t>All schedule related information, including open slots, booked slots, blocked slots</w:t>
            </w:r>
          </w:p>
        </w:tc>
      </w:tr>
      <w:tr w:rsidR="00940027" w14:paraId="3FB7B28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1F07EF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243E1D6" w14:textId="77777777" w:rsidR="00940027" w:rsidRDefault="00940027">
            <w:pPr>
              <w:pStyle w:val="OtherTableBody"/>
            </w:pPr>
            <w:r>
              <w:t>0048</w:t>
            </w:r>
          </w:p>
        </w:tc>
        <w:tc>
          <w:tcPr>
            <w:tcW w:w="2693" w:type="dxa"/>
          </w:tcPr>
          <w:p w14:paraId="213B9E3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7327FA7" w14:textId="77777777" w:rsidR="00940027" w:rsidRDefault="00940027">
            <w:pPr>
              <w:pStyle w:val="OtherTableBody"/>
            </w:pPr>
            <w:r>
              <w:t>SBK</w:t>
            </w:r>
          </w:p>
        </w:tc>
        <w:tc>
          <w:tcPr>
            <w:tcW w:w="3544" w:type="dxa"/>
          </w:tcPr>
          <w:p w14:paraId="3757D5F4" w14:textId="77777777" w:rsidR="00940027" w:rsidRDefault="00940027">
            <w:pPr>
              <w:pStyle w:val="OtherTableBody"/>
            </w:pPr>
            <w:r>
              <w:t>Booked slots on the identified schedule</w:t>
            </w:r>
          </w:p>
        </w:tc>
      </w:tr>
      <w:tr w:rsidR="00940027" w14:paraId="5B02E3D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548CA6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48A61DB" w14:textId="77777777" w:rsidR="00940027" w:rsidRDefault="00940027">
            <w:pPr>
              <w:pStyle w:val="OtherTableBody"/>
            </w:pPr>
            <w:r>
              <w:t>0048</w:t>
            </w:r>
          </w:p>
        </w:tc>
        <w:tc>
          <w:tcPr>
            <w:tcW w:w="2693" w:type="dxa"/>
          </w:tcPr>
          <w:p w14:paraId="5BD8F97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DE7C53E" w14:textId="77777777" w:rsidR="00940027" w:rsidRDefault="00940027">
            <w:pPr>
              <w:pStyle w:val="OtherTableBody"/>
            </w:pPr>
            <w:r>
              <w:t>SBL</w:t>
            </w:r>
          </w:p>
        </w:tc>
        <w:tc>
          <w:tcPr>
            <w:tcW w:w="3544" w:type="dxa"/>
          </w:tcPr>
          <w:p w14:paraId="2F86A208" w14:textId="77777777" w:rsidR="00940027" w:rsidRDefault="00940027">
            <w:pPr>
              <w:pStyle w:val="OtherTableBody"/>
            </w:pPr>
            <w:r>
              <w:t>Blocked slots on the identified schedule</w:t>
            </w:r>
          </w:p>
        </w:tc>
      </w:tr>
      <w:tr w:rsidR="00940027" w14:paraId="3FA87AE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8EAE41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63D9A1B" w14:textId="77777777" w:rsidR="00940027" w:rsidRDefault="00940027">
            <w:pPr>
              <w:pStyle w:val="OtherTableBody"/>
            </w:pPr>
            <w:r>
              <w:t>0048</w:t>
            </w:r>
          </w:p>
        </w:tc>
        <w:tc>
          <w:tcPr>
            <w:tcW w:w="2693" w:type="dxa"/>
          </w:tcPr>
          <w:p w14:paraId="044DBD6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568BA3E" w14:textId="77777777" w:rsidR="00940027" w:rsidRDefault="00940027">
            <w:pPr>
              <w:pStyle w:val="OtherTableBody"/>
            </w:pPr>
            <w:r>
              <w:t>SOF</w:t>
            </w:r>
          </w:p>
        </w:tc>
        <w:tc>
          <w:tcPr>
            <w:tcW w:w="3544" w:type="dxa"/>
          </w:tcPr>
          <w:p w14:paraId="0DBDA67B" w14:textId="77777777" w:rsidR="00940027" w:rsidRDefault="00940027">
            <w:pPr>
              <w:pStyle w:val="OtherTableBody"/>
            </w:pPr>
            <w:r>
              <w:t>First open slot on the identified schedule after the start date/tiem</w:t>
            </w:r>
          </w:p>
        </w:tc>
      </w:tr>
      <w:tr w:rsidR="00940027" w14:paraId="704BA25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D7EB41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0CF086E" w14:textId="77777777" w:rsidR="00940027" w:rsidRDefault="00940027">
            <w:pPr>
              <w:pStyle w:val="OtherTableBody"/>
            </w:pPr>
            <w:r>
              <w:t>0048</w:t>
            </w:r>
          </w:p>
        </w:tc>
        <w:tc>
          <w:tcPr>
            <w:tcW w:w="2693" w:type="dxa"/>
          </w:tcPr>
          <w:p w14:paraId="6183416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370ACF1" w14:textId="77777777" w:rsidR="00940027" w:rsidRDefault="00940027">
            <w:pPr>
              <w:pStyle w:val="OtherTableBody"/>
            </w:pPr>
            <w:r>
              <w:t>SOP</w:t>
            </w:r>
          </w:p>
        </w:tc>
        <w:tc>
          <w:tcPr>
            <w:tcW w:w="3544" w:type="dxa"/>
          </w:tcPr>
          <w:p w14:paraId="14A74696" w14:textId="77777777" w:rsidR="00940027" w:rsidRDefault="00940027">
            <w:pPr>
              <w:pStyle w:val="OtherTableBody"/>
            </w:pPr>
            <w:r>
              <w:t>Open slots on the identified schedule between the begin and end of the start date/time range</w:t>
            </w:r>
          </w:p>
        </w:tc>
      </w:tr>
      <w:tr w:rsidR="00940027" w14:paraId="1E4B67F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09F9FC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6C14360" w14:textId="77777777" w:rsidR="00940027" w:rsidRDefault="00940027">
            <w:pPr>
              <w:pStyle w:val="OtherTableBody"/>
            </w:pPr>
            <w:r>
              <w:t>0048</w:t>
            </w:r>
          </w:p>
        </w:tc>
        <w:tc>
          <w:tcPr>
            <w:tcW w:w="2693" w:type="dxa"/>
          </w:tcPr>
          <w:p w14:paraId="5F42888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67D586D" w14:textId="77777777" w:rsidR="00940027" w:rsidRDefault="00940027">
            <w:pPr>
              <w:pStyle w:val="OtherTableBody"/>
            </w:pPr>
            <w:r>
              <w:t>SSA</w:t>
            </w:r>
          </w:p>
        </w:tc>
        <w:tc>
          <w:tcPr>
            <w:tcW w:w="3544" w:type="dxa"/>
          </w:tcPr>
          <w:p w14:paraId="61B600D9" w14:textId="77777777" w:rsidR="00940027" w:rsidRDefault="00940027">
            <w:pPr>
              <w:pStyle w:val="OtherTableBody"/>
            </w:pPr>
            <w:r>
              <w:t>Time slots available for a single appointment</w:t>
            </w:r>
          </w:p>
        </w:tc>
      </w:tr>
      <w:tr w:rsidR="00940027" w14:paraId="3B84289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DE02E1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C56285D" w14:textId="77777777" w:rsidR="00940027" w:rsidRDefault="00940027">
            <w:pPr>
              <w:pStyle w:val="OtherTableBody"/>
            </w:pPr>
            <w:r>
              <w:t>0048</w:t>
            </w:r>
          </w:p>
        </w:tc>
        <w:tc>
          <w:tcPr>
            <w:tcW w:w="2693" w:type="dxa"/>
          </w:tcPr>
          <w:p w14:paraId="00574E1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05C1EE0" w14:textId="77777777" w:rsidR="00940027" w:rsidRDefault="00940027">
            <w:pPr>
              <w:pStyle w:val="OtherTableBody"/>
            </w:pPr>
            <w:r>
              <w:t>SSR</w:t>
            </w:r>
          </w:p>
        </w:tc>
        <w:tc>
          <w:tcPr>
            <w:tcW w:w="3544" w:type="dxa"/>
          </w:tcPr>
          <w:p w14:paraId="591952A3" w14:textId="77777777" w:rsidR="00940027" w:rsidRDefault="00940027">
            <w:pPr>
              <w:pStyle w:val="OtherTableBody"/>
            </w:pPr>
            <w:r>
              <w:t>Time slots available for a recurring appointment</w:t>
            </w:r>
          </w:p>
        </w:tc>
      </w:tr>
      <w:tr w:rsidR="00940027" w14:paraId="4550A30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815AF2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2ED288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0048</w:t>
            </w:r>
          </w:p>
        </w:tc>
        <w:tc>
          <w:tcPr>
            <w:tcW w:w="2693" w:type="dxa"/>
          </w:tcPr>
          <w:p w14:paraId="6F38E08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40B06F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STA</w:t>
            </w:r>
          </w:p>
        </w:tc>
        <w:tc>
          <w:tcPr>
            <w:tcW w:w="3544" w:type="dxa"/>
          </w:tcPr>
          <w:p w14:paraId="661817A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Status</w:t>
            </w:r>
          </w:p>
        </w:tc>
      </w:tr>
      <w:tr w:rsidR="00940027" w14:paraId="1591CD6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18C492C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DDFE4D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0048</w:t>
            </w:r>
          </w:p>
        </w:tc>
        <w:tc>
          <w:tcPr>
            <w:tcW w:w="2693" w:type="dxa"/>
          </w:tcPr>
          <w:p w14:paraId="515AED5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850D9C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VXI</w:t>
            </w:r>
          </w:p>
        </w:tc>
        <w:tc>
          <w:tcPr>
            <w:tcW w:w="3544" w:type="dxa"/>
          </w:tcPr>
          <w:p w14:paraId="40BFB50F" w14:textId="77777777" w:rsidR="00940027" w:rsidRDefault="00940027">
            <w:pPr>
              <w:pStyle w:val="OtherTableBody"/>
            </w:pPr>
            <w:r>
              <w:t>Vaccine Information</w:t>
            </w:r>
          </w:p>
        </w:tc>
      </w:tr>
      <w:tr w:rsidR="00940027" w14:paraId="76EE5EE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581B0C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B686DC8" w14:textId="77777777" w:rsidR="00940027" w:rsidRDefault="00940027">
            <w:pPr>
              <w:pStyle w:val="OtherTableBody"/>
            </w:pPr>
            <w:r>
              <w:t>0048</w:t>
            </w:r>
          </w:p>
        </w:tc>
        <w:tc>
          <w:tcPr>
            <w:tcW w:w="2693" w:type="dxa"/>
          </w:tcPr>
          <w:p w14:paraId="60486C2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56A97A5" w14:textId="77777777" w:rsidR="00940027" w:rsidRDefault="00940027">
            <w:pPr>
              <w:pStyle w:val="OtherTableBody"/>
            </w:pPr>
            <w:r>
              <w:t>XID</w:t>
            </w:r>
          </w:p>
        </w:tc>
        <w:tc>
          <w:tcPr>
            <w:tcW w:w="3544" w:type="dxa"/>
          </w:tcPr>
          <w:p w14:paraId="75486F9A" w14:textId="77777777" w:rsidR="00940027" w:rsidRDefault="00940027">
            <w:pPr>
              <w:pStyle w:val="OtherTableBody"/>
            </w:pPr>
            <w:r>
              <w:t>Get cross-referenced identifiers</w:t>
            </w:r>
          </w:p>
        </w:tc>
      </w:tr>
      <w:tr w:rsidR="00940027" w14:paraId="47C4843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1BBBCC7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0A45F7B0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393BC2CD" w14:textId="77777777" w:rsidR="00940027" w:rsidRDefault="00940027">
            <w:pPr>
              <w:pStyle w:val="OtherTableBody"/>
            </w:pPr>
            <w:r>
              <w:t>Diagnosis Type</w:t>
            </w:r>
          </w:p>
        </w:tc>
        <w:tc>
          <w:tcPr>
            <w:tcW w:w="1701" w:type="dxa"/>
          </w:tcPr>
          <w:p w14:paraId="44ACFE3A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3BA1C30C" w14:textId="77777777" w:rsidR="00940027" w:rsidRDefault="00940027">
            <w:pPr>
              <w:pStyle w:val="OtherTableBody"/>
            </w:pPr>
          </w:p>
        </w:tc>
      </w:tr>
      <w:tr w:rsidR="00940027" w14:paraId="34DA40B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912130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57162A4" w14:textId="77777777" w:rsidR="00940027" w:rsidRDefault="00940027">
            <w:pPr>
              <w:pStyle w:val="OtherTableBody"/>
            </w:pPr>
            <w:r>
              <w:t>0052</w:t>
            </w:r>
          </w:p>
        </w:tc>
        <w:tc>
          <w:tcPr>
            <w:tcW w:w="2693" w:type="dxa"/>
          </w:tcPr>
          <w:p w14:paraId="09E1F8A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D0D1F05" w14:textId="77777777" w:rsidR="00940027" w:rsidRDefault="00940027">
            <w:pPr>
              <w:pStyle w:val="OtherTableBody"/>
            </w:pPr>
            <w:r>
              <w:t>A</w:t>
            </w:r>
          </w:p>
        </w:tc>
        <w:tc>
          <w:tcPr>
            <w:tcW w:w="3544" w:type="dxa"/>
          </w:tcPr>
          <w:p w14:paraId="3B6BE26D" w14:textId="77777777" w:rsidR="00940027" w:rsidRDefault="00940027">
            <w:pPr>
              <w:pStyle w:val="OtherTableBody"/>
            </w:pPr>
            <w:r>
              <w:t>Admitting</w:t>
            </w:r>
          </w:p>
        </w:tc>
      </w:tr>
      <w:tr w:rsidR="00940027" w14:paraId="54A34AB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3F2AE5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017EA80" w14:textId="77777777" w:rsidR="00940027" w:rsidRDefault="00940027">
            <w:pPr>
              <w:pStyle w:val="OtherTableBody"/>
            </w:pPr>
            <w:r>
              <w:t>0052</w:t>
            </w:r>
          </w:p>
        </w:tc>
        <w:tc>
          <w:tcPr>
            <w:tcW w:w="2693" w:type="dxa"/>
          </w:tcPr>
          <w:p w14:paraId="308BD34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F34BC54" w14:textId="77777777" w:rsidR="00940027" w:rsidRDefault="00940027">
            <w:pPr>
              <w:pStyle w:val="OtherTableBody"/>
            </w:pPr>
            <w:r>
              <w:t>F</w:t>
            </w:r>
          </w:p>
        </w:tc>
        <w:tc>
          <w:tcPr>
            <w:tcW w:w="3544" w:type="dxa"/>
          </w:tcPr>
          <w:p w14:paraId="2529EE2F" w14:textId="77777777" w:rsidR="00940027" w:rsidRDefault="00940027">
            <w:pPr>
              <w:pStyle w:val="OtherTableBody"/>
            </w:pPr>
            <w:r>
              <w:t>Final</w:t>
            </w:r>
          </w:p>
        </w:tc>
      </w:tr>
      <w:tr w:rsidR="00940027" w14:paraId="03B4E7B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776B09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F625838" w14:textId="77777777" w:rsidR="00940027" w:rsidRDefault="00940027">
            <w:pPr>
              <w:pStyle w:val="OtherTableBody"/>
            </w:pPr>
            <w:r>
              <w:t>0052</w:t>
            </w:r>
          </w:p>
        </w:tc>
        <w:tc>
          <w:tcPr>
            <w:tcW w:w="2693" w:type="dxa"/>
          </w:tcPr>
          <w:p w14:paraId="3ADF266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DCFF609" w14:textId="77777777" w:rsidR="00940027" w:rsidRDefault="00940027">
            <w:pPr>
              <w:pStyle w:val="OtherTableBody"/>
            </w:pPr>
            <w:r>
              <w:t>W</w:t>
            </w:r>
          </w:p>
        </w:tc>
        <w:tc>
          <w:tcPr>
            <w:tcW w:w="3544" w:type="dxa"/>
          </w:tcPr>
          <w:p w14:paraId="4E1E83D9" w14:textId="77777777" w:rsidR="00940027" w:rsidRDefault="00940027">
            <w:pPr>
              <w:pStyle w:val="OtherTableBody"/>
            </w:pPr>
            <w:r>
              <w:t>Working</w:t>
            </w:r>
          </w:p>
        </w:tc>
      </w:tr>
      <w:tr w:rsidR="00940027" w14:paraId="5566092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E2AF136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60747D41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6FF6223E" w14:textId="77777777" w:rsidR="00940027" w:rsidRDefault="00940027">
            <w:pPr>
              <w:pStyle w:val="OtherTableBody"/>
            </w:pPr>
            <w:r>
              <w:t>Check digit scheme</w:t>
            </w:r>
          </w:p>
        </w:tc>
        <w:tc>
          <w:tcPr>
            <w:tcW w:w="1701" w:type="dxa"/>
          </w:tcPr>
          <w:p w14:paraId="508C997C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3CE918B7" w14:textId="77777777" w:rsidR="00940027" w:rsidRDefault="00940027">
            <w:pPr>
              <w:pStyle w:val="OtherTableBody"/>
            </w:pPr>
          </w:p>
        </w:tc>
      </w:tr>
      <w:tr w:rsidR="00940027" w14:paraId="7F0CBE8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67B2EB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EBBBF66" w14:textId="77777777" w:rsidR="00940027" w:rsidRDefault="00940027">
            <w:pPr>
              <w:pStyle w:val="OtherTableBody"/>
            </w:pPr>
            <w:r>
              <w:t>0061</w:t>
            </w:r>
          </w:p>
        </w:tc>
        <w:tc>
          <w:tcPr>
            <w:tcW w:w="2693" w:type="dxa"/>
          </w:tcPr>
          <w:p w14:paraId="03AAB09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645EA39" w14:textId="77777777" w:rsidR="00940027" w:rsidRDefault="00940027">
            <w:pPr>
              <w:pStyle w:val="OtherTableBody"/>
            </w:pPr>
            <w:r>
              <w:t>ISO</w:t>
            </w:r>
          </w:p>
        </w:tc>
        <w:tc>
          <w:tcPr>
            <w:tcW w:w="3544" w:type="dxa"/>
          </w:tcPr>
          <w:p w14:paraId="0337643A" w14:textId="77777777" w:rsidR="00940027" w:rsidRDefault="00940027">
            <w:pPr>
              <w:pStyle w:val="OtherTableBody"/>
            </w:pPr>
            <w:r>
              <w:t>ISO 7064: 1983</w:t>
            </w:r>
          </w:p>
        </w:tc>
      </w:tr>
      <w:tr w:rsidR="00940027" w14:paraId="4AC0D7C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6F69A3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D85FD20" w14:textId="77777777" w:rsidR="00940027" w:rsidRDefault="00940027">
            <w:pPr>
              <w:pStyle w:val="OtherTableBody"/>
            </w:pPr>
            <w:r>
              <w:t>0061</w:t>
            </w:r>
          </w:p>
        </w:tc>
        <w:tc>
          <w:tcPr>
            <w:tcW w:w="2693" w:type="dxa"/>
          </w:tcPr>
          <w:p w14:paraId="784C9EB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E7200D7" w14:textId="77777777" w:rsidR="00940027" w:rsidRDefault="00940027">
            <w:pPr>
              <w:pStyle w:val="OtherTableBody"/>
            </w:pPr>
            <w:r>
              <w:t>M10</w:t>
            </w:r>
          </w:p>
        </w:tc>
        <w:tc>
          <w:tcPr>
            <w:tcW w:w="3544" w:type="dxa"/>
          </w:tcPr>
          <w:p w14:paraId="669705A7" w14:textId="77777777" w:rsidR="00940027" w:rsidRDefault="00940027">
            <w:pPr>
              <w:pStyle w:val="OtherTableBody"/>
            </w:pPr>
            <w:r>
              <w:t>Mod 10 algorithm</w:t>
            </w:r>
          </w:p>
        </w:tc>
      </w:tr>
      <w:tr w:rsidR="00940027" w14:paraId="07D38CD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32377D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2B84412" w14:textId="77777777" w:rsidR="00940027" w:rsidRDefault="00940027">
            <w:pPr>
              <w:pStyle w:val="OtherTableBody"/>
            </w:pPr>
            <w:r>
              <w:t>0061</w:t>
            </w:r>
          </w:p>
        </w:tc>
        <w:tc>
          <w:tcPr>
            <w:tcW w:w="2693" w:type="dxa"/>
          </w:tcPr>
          <w:p w14:paraId="52185AC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B5E6D64" w14:textId="77777777" w:rsidR="00940027" w:rsidRDefault="00940027">
            <w:pPr>
              <w:pStyle w:val="OtherTableBody"/>
            </w:pPr>
            <w:r>
              <w:t>M11</w:t>
            </w:r>
          </w:p>
        </w:tc>
        <w:tc>
          <w:tcPr>
            <w:tcW w:w="3544" w:type="dxa"/>
          </w:tcPr>
          <w:p w14:paraId="40974F8C" w14:textId="77777777" w:rsidR="00940027" w:rsidRDefault="00940027">
            <w:pPr>
              <w:pStyle w:val="OtherTableBody"/>
            </w:pPr>
            <w:r>
              <w:t>Mod 11 algorithm</w:t>
            </w:r>
          </w:p>
        </w:tc>
      </w:tr>
      <w:tr w:rsidR="00940027" w14:paraId="1E53836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9D006C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CA0C9E0" w14:textId="77777777" w:rsidR="00940027" w:rsidRDefault="00940027">
            <w:pPr>
              <w:pStyle w:val="OtherTableBody"/>
            </w:pPr>
            <w:r>
              <w:t>0061</w:t>
            </w:r>
          </w:p>
        </w:tc>
        <w:tc>
          <w:tcPr>
            <w:tcW w:w="2693" w:type="dxa"/>
          </w:tcPr>
          <w:p w14:paraId="5F6D581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0D9294D" w14:textId="77777777" w:rsidR="00940027" w:rsidRDefault="00940027">
            <w:pPr>
              <w:pStyle w:val="OtherTableBody"/>
            </w:pPr>
            <w:r>
              <w:t>NPI</w:t>
            </w:r>
          </w:p>
        </w:tc>
        <w:tc>
          <w:tcPr>
            <w:tcW w:w="3544" w:type="dxa"/>
          </w:tcPr>
          <w:p w14:paraId="26121244" w14:textId="77777777" w:rsidR="00940027" w:rsidRDefault="00940027">
            <w:pPr>
              <w:pStyle w:val="OtherTableBody"/>
            </w:pPr>
            <w:r>
              <w:t>Check digit algorithm in the US National Provider Identifier</w:t>
            </w:r>
          </w:p>
        </w:tc>
      </w:tr>
      <w:tr w:rsidR="00940027" w14:paraId="01C8E98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4E4334A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41905033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58617A19" w14:textId="77777777" w:rsidR="00940027" w:rsidRDefault="00940027">
            <w:pPr>
              <w:pStyle w:val="OtherTableBody"/>
            </w:pPr>
            <w:r>
              <w:t>Event reason</w:t>
            </w:r>
          </w:p>
        </w:tc>
        <w:tc>
          <w:tcPr>
            <w:tcW w:w="1701" w:type="dxa"/>
          </w:tcPr>
          <w:p w14:paraId="2E95F0D7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49454730" w14:textId="77777777" w:rsidR="00940027" w:rsidRDefault="00940027">
            <w:pPr>
              <w:pStyle w:val="OtherTableBody"/>
            </w:pPr>
          </w:p>
        </w:tc>
      </w:tr>
      <w:tr w:rsidR="00940027" w14:paraId="71C5BB1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3B3F23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9608385" w14:textId="77777777" w:rsidR="00940027" w:rsidRDefault="00940027">
            <w:pPr>
              <w:pStyle w:val="OtherTableBody"/>
            </w:pPr>
            <w:r>
              <w:t>0062</w:t>
            </w:r>
          </w:p>
        </w:tc>
        <w:tc>
          <w:tcPr>
            <w:tcW w:w="2693" w:type="dxa"/>
          </w:tcPr>
          <w:p w14:paraId="06A27E1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2CC7DCB" w14:textId="77777777" w:rsidR="00940027" w:rsidRDefault="00940027">
            <w:pPr>
              <w:pStyle w:val="OtherTableBody"/>
            </w:pPr>
            <w:r>
              <w:t>01</w:t>
            </w:r>
          </w:p>
        </w:tc>
        <w:tc>
          <w:tcPr>
            <w:tcW w:w="3544" w:type="dxa"/>
          </w:tcPr>
          <w:p w14:paraId="1A02A020" w14:textId="77777777" w:rsidR="00940027" w:rsidRDefault="00940027">
            <w:pPr>
              <w:pStyle w:val="OtherTableBody"/>
            </w:pPr>
            <w:r>
              <w:t>Patient request</w:t>
            </w:r>
          </w:p>
        </w:tc>
      </w:tr>
      <w:tr w:rsidR="00940027" w14:paraId="0A376B8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9A889C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1B95D65" w14:textId="77777777" w:rsidR="00940027" w:rsidRDefault="00940027">
            <w:pPr>
              <w:pStyle w:val="OtherTableBody"/>
            </w:pPr>
            <w:r>
              <w:t>0062</w:t>
            </w:r>
          </w:p>
        </w:tc>
        <w:tc>
          <w:tcPr>
            <w:tcW w:w="2693" w:type="dxa"/>
          </w:tcPr>
          <w:p w14:paraId="1F40D2F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4E94CEF" w14:textId="77777777" w:rsidR="00940027" w:rsidRDefault="00940027">
            <w:pPr>
              <w:pStyle w:val="OtherTableBody"/>
            </w:pPr>
            <w:r>
              <w:t>02</w:t>
            </w:r>
          </w:p>
        </w:tc>
        <w:tc>
          <w:tcPr>
            <w:tcW w:w="3544" w:type="dxa"/>
          </w:tcPr>
          <w:p w14:paraId="55391715" w14:textId="77777777" w:rsidR="00940027" w:rsidRDefault="00940027">
            <w:pPr>
              <w:pStyle w:val="OtherTableBody"/>
            </w:pPr>
            <w:r>
              <w:t>Physician/health practitioner order</w:t>
            </w:r>
          </w:p>
        </w:tc>
      </w:tr>
      <w:tr w:rsidR="00940027" w14:paraId="638F815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B25E1C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7537C2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0062</w:t>
            </w:r>
          </w:p>
        </w:tc>
        <w:tc>
          <w:tcPr>
            <w:tcW w:w="2693" w:type="dxa"/>
          </w:tcPr>
          <w:p w14:paraId="68CF2E2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6F2B42C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</w:t>
            </w:r>
          </w:p>
        </w:tc>
        <w:tc>
          <w:tcPr>
            <w:tcW w:w="3544" w:type="dxa"/>
          </w:tcPr>
          <w:p w14:paraId="69AE6CC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Census management</w:t>
            </w:r>
          </w:p>
        </w:tc>
      </w:tr>
      <w:tr w:rsidR="00940027" w14:paraId="5FF35F8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3616376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1A31679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0062</w:t>
            </w:r>
          </w:p>
        </w:tc>
        <w:tc>
          <w:tcPr>
            <w:tcW w:w="2693" w:type="dxa"/>
          </w:tcPr>
          <w:p w14:paraId="745F7E1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0E74423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O</w:t>
            </w:r>
          </w:p>
        </w:tc>
        <w:tc>
          <w:tcPr>
            <w:tcW w:w="3544" w:type="dxa"/>
          </w:tcPr>
          <w:p w14:paraId="1D1C40EC" w14:textId="77777777" w:rsidR="00940027" w:rsidRDefault="00940027">
            <w:pPr>
              <w:pStyle w:val="OtherTableBody"/>
            </w:pPr>
            <w:r>
              <w:t>Other</w:t>
            </w:r>
          </w:p>
        </w:tc>
      </w:tr>
      <w:tr w:rsidR="00940027" w14:paraId="4A1B340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6A45D9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AA72F64" w14:textId="77777777" w:rsidR="00940027" w:rsidRDefault="00940027">
            <w:pPr>
              <w:pStyle w:val="OtherTableBody"/>
            </w:pPr>
            <w:r>
              <w:t>0062</w:t>
            </w:r>
          </w:p>
        </w:tc>
        <w:tc>
          <w:tcPr>
            <w:tcW w:w="2693" w:type="dxa"/>
          </w:tcPr>
          <w:p w14:paraId="3AD1D86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F670544" w14:textId="77777777" w:rsidR="00940027" w:rsidRDefault="00940027">
            <w:pPr>
              <w:pStyle w:val="OtherTableBody"/>
            </w:pPr>
            <w:r>
              <w:t>U</w:t>
            </w:r>
          </w:p>
        </w:tc>
        <w:tc>
          <w:tcPr>
            <w:tcW w:w="3544" w:type="dxa"/>
          </w:tcPr>
          <w:p w14:paraId="4E41B720" w14:textId="77777777" w:rsidR="00940027" w:rsidRDefault="00940027">
            <w:pPr>
              <w:pStyle w:val="OtherTableBody"/>
            </w:pPr>
            <w:r>
              <w:t>Unknown</w:t>
            </w:r>
          </w:p>
        </w:tc>
      </w:tr>
      <w:tr w:rsidR="00940027" w14:paraId="20D4CC2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0A78527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05ABDAC6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2CF49AD9" w14:textId="77777777" w:rsidR="00940027" w:rsidRDefault="00940027">
            <w:pPr>
              <w:pStyle w:val="OtherTableBody"/>
            </w:pPr>
            <w:r>
              <w:t>Relationship</w:t>
            </w:r>
          </w:p>
        </w:tc>
        <w:tc>
          <w:tcPr>
            <w:tcW w:w="1701" w:type="dxa"/>
          </w:tcPr>
          <w:p w14:paraId="3EE54429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7C749DC0" w14:textId="77777777" w:rsidR="00940027" w:rsidRDefault="00940027">
            <w:pPr>
              <w:pStyle w:val="OtherTableBody"/>
            </w:pPr>
          </w:p>
        </w:tc>
      </w:tr>
      <w:tr w:rsidR="00940027" w14:paraId="7298A80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EA9DD4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599A03C" w14:textId="77777777" w:rsidR="00940027" w:rsidRDefault="00940027">
            <w:pPr>
              <w:pStyle w:val="OtherTableBody"/>
            </w:pPr>
            <w:r>
              <w:t>0063</w:t>
            </w:r>
          </w:p>
        </w:tc>
        <w:tc>
          <w:tcPr>
            <w:tcW w:w="2693" w:type="dxa"/>
          </w:tcPr>
          <w:p w14:paraId="21A522A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72EEFBA" w14:textId="77777777" w:rsidR="00940027" w:rsidRDefault="00940027">
            <w:pPr>
              <w:pStyle w:val="OtherTableBody"/>
            </w:pPr>
            <w:r>
              <w:t>ASC</w:t>
            </w:r>
          </w:p>
        </w:tc>
        <w:tc>
          <w:tcPr>
            <w:tcW w:w="3544" w:type="dxa"/>
          </w:tcPr>
          <w:p w14:paraId="3EAF9FF7" w14:textId="77777777" w:rsidR="00940027" w:rsidRDefault="00940027">
            <w:pPr>
              <w:pStyle w:val="OtherTableBody"/>
            </w:pPr>
            <w:r>
              <w:t>Associate</w:t>
            </w:r>
          </w:p>
        </w:tc>
      </w:tr>
      <w:tr w:rsidR="00940027" w14:paraId="446814B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57445C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8A5C6B9" w14:textId="77777777" w:rsidR="00940027" w:rsidRDefault="00940027">
            <w:pPr>
              <w:pStyle w:val="OtherTableBody"/>
            </w:pPr>
            <w:r>
              <w:t>0063</w:t>
            </w:r>
          </w:p>
        </w:tc>
        <w:tc>
          <w:tcPr>
            <w:tcW w:w="2693" w:type="dxa"/>
          </w:tcPr>
          <w:p w14:paraId="4AC5827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62B1894" w14:textId="77777777" w:rsidR="00940027" w:rsidRDefault="00940027">
            <w:pPr>
              <w:pStyle w:val="OtherTableBody"/>
            </w:pPr>
            <w:r>
              <w:t>BRO</w:t>
            </w:r>
          </w:p>
        </w:tc>
        <w:tc>
          <w:tcPr>
            <w:tcW w:w="3544" w:type="dxa"/>
          </w:tcPr>
          <w:p w14:paraId="0E5A9739" w14:textId="77777777" w:rsidR="00940027" w:rsidRDefault="00940027">
            <w:pPr>
              <w:pStyle w:val="OtherTableBody"/>
            </w:pPr>
            <w:r>
              <w:t>Brother</w:t>
            </w:r>
          </w:p>
        </w:tc>
      </w:tr>
      <w:tr w:rsidR="00940027" w14:paraId="1F01A4B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7EE798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2B83456" w14:textId="77777777" w:rsidR="00940027" w:rsidRDefault="00940027">
            <w:pPr>
              <w:pStyle w:val="OtherTableBody"/>
            </w:pPr>
            <w:r>
              <w:t>0063</w:t>
            </w:r>
          </w:p>
        </w:tc>
        <w:tc>
          <w:tcPr>
            <w:tcW w:w="2693" w:type="dxa"/>
          </w:tcPr>
          <w:p w14:paraId="2FBCA55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3204CED" w14:textId="77777777" w:rsidR="00940027" w:rsidRDefault="00940027">
            <w:pPr>
              <w:pStyle w:val="OtherTableBody"/>
            </w:pPr>
            <w:r>
              <w:t>CGV</w:t>
            </w:r>
          </w:p>
        </w:tc>
        <w:tc>
          <w:tcPr>
            <w:tcW w:w="3544" w:type="dxa"/>
          </w:tcPr>
          <w:p w14:paraId="39341B21" w14:textId="77777777" w:rsidR="00940027" w:rsidRDefault="00940027">
            <w:pPr>
              <w:pStyle w:val="OtherTableBody"/>
            </w:pPr>
            <w:r>
              <w:t>Care giver</w:t>
            </w:r>
          </w:p>
        </w:tc>
      </w:tr>
      <w:tr w:rsidR="00940027" w14:paraId="57A15B3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D18F79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1E03AE5" w14:textId="77777777" w:rsidR="00940027" w:rsidRDefault="00940027">
            <w:pPr>
              <w:pStyle w:val="OtherTableBody"/>
            </w:pPr>
            <w:r>
              <w:t>0063</w:t>
            </w:r>
          </w:p>
        </w:tc>
        <w:tc>
          <w:tcPr>
            <w:tcW w:w="2693" w:type="dxa"/>
          </w:tcPr>
          <w:p w14:paraId="72403C8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55E0E7C" w14:textId="77777777" w:rsidR="00940027" w:rsidRDefault="00940027">
            <w:pPr>
              <w:pStyle w:val="OtherTableBody"/>
            </w:pPr>
            <w:r>
              <w:t>CHD</w:t>
            </w:r>
          </w:p>
        </w:tc>
        <w:tc>
          <w:tcPr>
            <w:tcW w:w="3544" w:type="dxa"/>
          </w:tcPr>
          <w:p w14:paraId="245E7AFF" w14:textId="77777777" w:rsidR="00940027" w:rsidRDefault="00940027">
            <w:pPr>
              <w:pStyle w:val="OtherTableBody"/>
            </w:pPr>
            <w:r>
              <w:t>Child</w:t>
            </w:r>
          </w:p>
        </w:tc>
      </w:tr>
      <w:tr w:rsidR="00940027" w14:paraId="191DF72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434E08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B96D144" w14:textId="77777777" w:rsidR="00940027" w:rsidRDefault="00940027">
            <w:pPr>
              <w:pStyle w:val="OtherTableBody"/>
            </w:pPr>
            <w:r>
              <w:t>0063</w:t>
            </w:r>
          </w:p>
        </w:tc>
        <w:tc>
          <w:tcPr>
            <w:tcW w:w="2693" w:type="dxa"/>
          </w:tcPr>
          <w:p w14:paraId="43E7145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3032F83" w14:textId="77777777" w:rsidR="00940027" w:rsidRDefault="00940027">
            <w:pPr>
              <w:pStyle w:val="OtherTableBody"/>
            </w:pPr>
            <w:r>
              <w:t>DEP</w:t>
            </w:r>
          </w:p>
        </w:tc>
        <w:tc>
          <w:tcPr>
            <w:tcW w:w="3544" w:type="dxa"/>
          </w:tcPr>
          <w:p w14:paraId="7C425E06" w14:textId="77777777" w:rsidR="00940027" w:rsidRDefault="00940027">
            <w:pPr>
              <w:pStyle w:val="OtherTableBody"/>
            </w:pPr>
            <w:r>
              <w:t>Handicapped dependent</w:t>
            </w:r>
          </w:p>
        </w:tc>
      </w:tr>
      <w:tr w:rsidR="00940027" w14:paraId="6F14BBD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DA061E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CD790C2" w14:textId="77777777" w:rsidR="00940027" w:rsidRDefault="00940027">
            <w:pPr>
              <w:pStyle w:val="OtherTableBody"/>
            </w:pPr>
            <w:r>
              <w:t>0063</w:t>
            </w:r>
          </w:p>
        </w:tc>
        <w:tc>
          <w:tcPr>
            <w:tcW w:w="2693" w:type="dxa"/>
          </w:tcPr>
          <w:p w14:paraId="74D9602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249C35B" w14:textId="77777777" w:rsidR="00940027" w:rsidRDefault="00940027">
            <w:pPr>
              <w:pStyle w:val="OtherTableBody"/>
            </w:pPr>
            <w:r>
              <w:t>DOM</w:t>
            </w:r>
          </w:p>
        </w:tc>
        <w:tc>
          <w:tcPr>
            <w:tcW w:w="3544" w:type="dxa"/>
          </w:tcPr>
          <w:p w14:paraId="72D84D27" w14:textId="77777777" w:rsidR="00940027" w:rsidRDefault="00940027">
            <w:pPr>
              <w:pStyle w:val="OtherTableBody"/>
            </w:pPr>
            <w:r>
              <w:t>Life partner</w:t>
            </w:r>
          </w:p>
        </w:tc>
      </w:tr>
      <w:tr w:rsidR="00940027" w14:paraId="73B1158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978004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BB05CEB" w14:textId="77777777" w:rsidR="00940027" w:rsidRDefault="00940027">
            <w:pPr>
              <w:pStyle w:val="OtherTableBody"/>
            </w:pPr>
            <w:r>
              <w:t>0063</w:t>
            </w:r>
          </w:p>
        </w:tc>
        <w:tc>
          <w:tcPr>
            <w:tcW w:w="2693" w:type="dxa"/>
          </w:tcPr>
          <w:p w14:paraId="17E9802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3E56D3E" w14:textId="77777777" w:rsidR="00940027" w:rsidRDefault="00940027">
            <w:pPr>
              <w:pStyle w:val="OtherTableBody"/>
            </w:pPr>
            <w:r>
              <w:t>EMC</w:t>
            </w:r>
          </w:p>
        </w:tc>
        <w:tc>
          <w:tcPr>
            <w:tcW w:w="3544" w:type="dxa"/>
          </w:tcPr>
          <w:p w14:paraId="439CDC02" w14:textId="77777777" w:rsidR="00940027" w:rsidRDefault="00940027">
            <w:pPr>
              <w:pStyle w:val="OtherTableBody"/>
            </w:pPr>
            <w:r>
              <w:t>Emergency contact</w:t>
            </w:r>
          </w:p>
        </w:tc>
      </w:tr>
      <w:tr w:rsidR="00940027" w14:paraId="5454AD8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B95112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0C0B97F" w14:textId="77777777" w:rsidR="00940027" w:rsidRDefault="00940027">
            <w:pPr>
              <w:pStyle w:val="OtherTableBody"/>
            </w:pPr>
            <w:r>
              <w:t>0063</w:t>
            </w:r>
          </w:p>
        </w:tc>
        <w:tc>
          <w:tcPr>
            <w:tcW w:w="2693" w:type="dxa"/>
          </w:tcPr>
          <w:p w14:paraId="0C99285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AAE287C" w14:textId="77777777" w:rsidR="00940027" w:rsidRDefault="00940027">
            <w:pPr>
              <w:pStyle w:val="OtherTableBody"/>
            </w:pPr>
            <w:r>
              <w:t>EME</w:t>
            </w:r>
          </w:p>
        </w:tc>
        <w:tc>
          <w:tcPr>
            <w:tcW w:w="3544" w:type="dxa"/>
          </w:tcPr>
          <w:p w14:paraId="36541FCC" w14:textId="77777777" w:rsidR="00940027" w:rsidRDefault="00940027">
            <w:pPr>
              <w:pStyle w:val="OtherTableBody"/>
            </w:pPr>
            <w:r>
              <w:t>Employee</w:t>
            </w:r>
          </w:p>
        </w:tc>
      </w:tr>
      <w:tr w:rsidR="00940027" w14:paraId="1BF24B0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F91D46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88E74BF" w14:textId="77777777" w:rsidR="00940027" w:rsidRDefault="00940027">
            <w:pPr>
              <w:pStyle w:val="OtherTableBody"/>
            </w:pPr>
            <w:r>
              <w:t>0063</w:t>
            </w:r>
          </w:p>
        </w:tc>
        <w:tc>
          <w:tcPr>
            <w:tcW w:w="2693" w:type="dxa"/>
          </w:tcPr>
          <w:p w14:paraId="7C218A7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DCAEC13" w14:textId="77777777" w:rsidR="00940027" w:rsidRDefault="00940027">
            <w:pPr>
              <w:pStyle w:val="OtherTableBody"/>
            </w:pPr>
            <w:r>
              <w:t>EMR</w:t>
            </w:r>
          </w:p>
        </w:tc>
        <w:tc>
          <w:tcPr>
            <w:tcW w:w="3544" w:type="dxa"/>
          </w:tcPr>
          <w:p w14:paraId="5CCF68BF" w14:textId="77777777" w:rsidR="00940027" w:rsidRDefault="00940027">
            <w:pPr>
              <w:pStyle w:val="OtherTableBody"/>
            </w:pPr>
            <w:r>
              <w:t>Employer</w:t>
            </w:r>
          </w:p>
        </w:tc>
      </w:tr>
      <w:tr w:rsidR="00940027" w14:paraId="523ADB2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935AEC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B7FC517" w14:textId="77777777" w:rsidR="00940027" w:rsidRDefault="00940027">
            <w:pPr>
              <w:pStyle w:val="OtherTableBody"/>
            </w:pPr>
            <w:r>
              <w:t>0063</w:t>
            </w:r>
          </w:p>
        </w:tc>
        <w:tc>
          <w:tcPr>
            <w:tcW w:w="2693" w:type="dxa"/>
          </w:tcPr>
          <w:p w14:paraId="4FB8DC4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1E81A64" w14:textId="77777777" w:rsidR="00940027" w:rsidRDefault="00940027">
            <w:pPr>
              <w:pStyle w:val="OtherTableBody"/>
            </w:pPr>
            <w:r>
              <w:t>EXF</w:t>
            </w:r>
          </w:p>
        </w:tc>
        <w:tc>
          <w:tcPr>
            <w:tcW w:w="3544" w:type="dxa"/>
          </w:tcPr>
          <w:p w14:paraId="40492C72" w14:textId="77777777" w:rsidR="00940027" w:rsidRDefault="00940027">
            <w:pPr>
              <w:pStyle w:val="OtherTableBody"/>
            </w:pPr>
            <w:r>
              <w:t>Extended family</w:t>
            </w:r>
          </w:p>
        </w:tc>
      </w:tr>
      <w:tr w:rsidR="00940027" w14:paraId="0BB2ACD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6F6011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694C9B7" w14:textId="77777777" w:rsidR="00940027" w:rsidRDefault="00940027">
            <w:pPr>
              <w:pStyle w:val="OtherTableBody"/>
            </w:pPr>
            <w:r>
              <w:t>0063</w:t>
            </w:r>
          </w:p>
        </w:tc>
        <w:tc>
          <w:tcPr>
            <w:tcW w:w="2693" w:type="dxa"/>
          </w:tcPr>
          <w:p w14:paraId="650B3CB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B24D3AD" w14:textId="77777777" w:rsidR="00940027" w:rsidRDefault="00940027">
            <w:pPr>
              <w:pStyle w:val="OtherTableBody"/>
            </w:pPr>
            <w:r>
              <w:t>FCH</w:t>
            </w:r>
          </w:p>
        </w:tc>
        <w:tc>
          <w:tcPr>
            <w:tcW w:w="3544" w:type="dxa"/>
          </w:tcPr>
          <w:p w14:paraId="4ED99194" w14:textId="77777777" w:rsidR="00940027" w:rsidRDefault="00940027">
            <w:pPr>
              <w:pStyle w:val="OtherTableBody"/>
            </w:pPr>
            <w:r>
              <w:t>Foster child</w:t>
            </w:r>
          </w:p>
        </w:tc>
      </w:tr>
      <w:tr w:rsidR="00940027" w14:paraId="5B206B3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09C7D6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E84C4F1" w14:textId="77777777" w:rsidR="00940027" w:rsidRDefault="00940027">
            <w:pPr>
              <w:pStyle w:val="OtherTableBody"/>
            </w:pPr>
            <w:r>
              <w:t>0063</w:t>
            </w:r>
          </w:p>
        </w:tc>
        <w:tc>
          <w:tcPr>
            <w:tcW w:w="2693" w:type="dxa"/>
          </w:tcPr>
          <w:p w14:paraId="7684458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B6C9FDD" w14:textId="77777777" w:rsidR="00940027" w:rsidRDefault="00940027">
            <w:pPr>
              <w:pStyle w:val="OtherTableBody"/>
            </w:pPr>
            <w:r>
              <w:t>FND</w:t>
            </w:r>
          </w:p>
        </w:tc>
        <w:tc>
          <w:tcPr>
            <w:tcW w:w="3544" w:type="dxa"/>
          </w:tcPr>
          <w:p w14:paraId="213DCE4F" w14:textId="77777777" w:rsidR="00940027" w:rsidRDefault="00940027">
            <w:pPr>
              <w:pStyle w:val="OtherTableBody"/>
            </w:pPr>
            <w:r>
              <w:t>Friend</w:t>
            </w:r>
          </w:p>
        </w:tc>
      </w:tr>
      <w:tr w:rsidR="00940027" w14:paraId="606C535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5BCFD0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E431722" w14:textId="77777777" w:rsidR="00940027" w:rsidRDefault="00940027">
            <w:pPr>
              <w:pStyle w:val="OtherTableBody"/>
            </w:pPr>
            <w:r>
              <w:t>0063</w:t>
            </w:r>
          </w:p>
        </w:tc>
        <w:tc>
          <w:tcPr>
            <w:tcW w:w="2693" w:type="dxa"/>
          </w:tcPr>
          <w:p w14:paraId="2EDB524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EF099AE" w14:textId="77777777" w:rsidR="00940027" w:rsidRDefault="00940027">
            <w:pPr>
              <w:pStyle w:val="OtherTableBody"/>
            </w:pPr>
            <w:r>
              <w:t>FTH</w:t>
            </w:r>
          </w:p>
        </w:tc>
        <w:tc>
          <w:tcPr>
            <w:tcW w:w="3544" w:type="dxa"/>
          </w:tcPr>
          <w:p w14:paraId="5F4475E9" w14:textId="77777777" w:rsidR="00940027" w:rsidRDefault="00940027">
            <w:pPr>
              <w:pStyle w:val="OtherTableBody"/>
            </w:pPr>
            <w:r>
              <w:t>Father</w:t>
            </w:r>
          </w:p>
        </w:tc>
      </w:tr>
      <w:tr w:rsidR="00940027" w14:paraId="588BD7D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6C63FC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E8A2D01" w14:textId="77777777" w:rsidR="00940027" w:rsidRDefault="00940027">
            <w:pPr>
              <w:pStyle w:val="OtherTableBody"/>
            </w:pPr>
            <w:r>
              <w:t>0063</w:t>
            </w:r>
          </w:p>
        </w:tc>
        <w:tc>
          <w:tcPr>
            <w:tcW w:w="2693" w:type="dxa"/>
          </w:tcPr>
          <w:p w14:paraId="45ED6C8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0699046" w14:textId="77777777" w:rsidR="00940027" w:rsidRDefault="00940027">
            <w:pPr>
              <w:pStyle w:val="OtherTableBody"/>
            </w:pPr>
            <w:r>
              <w:t>GCH</w:t>
            </w:r>
          </w:p>
        </w:tc>
        <w:tc>
          <w:tcPr>
            <w:tcW w:w="3544" w:type="dxa"/>
          </w:tcPr>
          <w:p w14:paraId="2CD0925D" w14:textId="77777777" w:rsidR="00940027" w:rsidRDefault="00940027">
            <w:pPr>
              <w:pStyle w:val="OtherTableBody"/>
            </w:pPr>
            <w:r>
              <w:t>Grandchild</w:t>
            </w:r>
          </w:p>
        </w:tc>
      </w:tr>
      <w:tr w:rsidR="00940027" w14:paraId="4C199B6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7E36B8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AA1FF60" w14:textId="77777777" w:rsidR="00940027" w:rsidRDefault="00940027">
            <w:pPr>
              <w:pStyle w:val="OtherTableBody"/>
            </w:pPr>
            <w:r>
              <w:t>0063</w:t>
            </w:r>
          </w:p>
        </w:tc>
        <w:tc>
          <w:tcPr>
            <w:tcW w:w="2693" w:type="dxa"/>
          </w:tcPr>
          <w:p w14:paraId="73CEE91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3D090FC" w14:textId="77777777" w:rsidR="00940027" w:rsidRDefault="00940027">
            <w:pPr>
              <w:pStyle w:val="OtherTableBody"/>
            </w:pPr>
            <w:r>
              <w:t>GRD</w:t>
            </w:r>
          </w:p>
        </w:tc>
        <w:tc>
          <w:tcPr>
            <w:tcW w:w="3544" w:type="dxa"/>
          </w:tcPr>
          <w:p w14:paraId="535702F7" w14:textId="77777777" w:rsidR="00940027" w:rsidRDefault="00940027">
            <w:pPr>
              <w:pStyle w:val="OtherTableBody"/>
            </w:pPr>
            <w:r>
              <w:t>Guardian</w:t>
            </w:r>
          </w:p>
        </w:tc>
      </w:tr>
      <w:tr w:rsidR="00940027" w14:paraId="0175BD6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D6B271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2C870EE" w14:textId="77777777" w:rsidR="00940027" w:rsidRDefault="00940027">
            <w:pPr>
              <w:pStyle w:val="OtherTableBody"/>
            </w:pPr>
            <w:r>
              <w:t>0063</w:t>
            </w:r>
          </w:p>
        </w:tc>
        <w:tc>
          <w:tcPr>
            <w:tcW w:w="2693" w:type="dxa"/>
          </w:tcPr>
          <w:p w14:paraId="3EA13BC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A7FB2B6" w14:textId="77777777" w:rsidR="00940027" w:rsidRDefault="00940027">
            <w:pPr>
              <w:pStyle w:val="OtherTableBody"/>
            </w:pPr>
            <w:r>
              <w:t>GRP</w:t>
            </w:r>
          </w:p>
        </w:tc>
        <w:tc>
          <w:tcPr>
            <w:tcW w:w="3544" w:type="dxa"/>
          </w:tcPr>
          <w:p w14:paraId="1FF7D366" w14:textId="77777777" w:rsidR="00940027" w:rsidRDefault="00940027">
            <w:pPr>
              <w:pStyle w:val="OtherTableBody"/>
            </w:pPr>
            <w:r>
              <w:t>Grandparent</w:t>
            </w:r>
          </w:p>
        </w:tc>
      </w:tr>
      <w:tr w:rsidR="00940027" w14:paraId="540E1D0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CEF1D7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C4A0EF0" w14:textId="77777777" w:rsidR="00940027" w:rsidRDefault="00940027">
            <w:pPr>
              <w:pStyle w:val="OtherTableBody"/>
            </w:pPr>
            <w:r>
              <w:t>0063</w:t>
            </w:r>
          </w:p>
        </w:tc>
        <w:tc>
          <w:tcPr>
            <w:tcW w:w="2693" w:type="dxa"/>
          </w:tcPr>
          <w:p w14:paraId="602BCEB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BA6032F" w14:textId="77777777" w:rsidR="00940027" w:rsidRDefault="00940027">
            <w:pPr>
              <w:pStyle w:val="OtherTableBody"/>
            </w:pPr>
            <w:r>
              <w:t>MGR</w:t>
            </w:r>
          </w:p>
        </w:tc>
        <w:tc>
          <w:tcPr>
            <w:tcW w:w="3544" w:type="dxa"/>
          </w:tcPr>
          <w:p w14:paraId="7AD4E2CF" w14:textId="77777777" w:rsidR="00940027" w:rsidRDefault="00940027">
            <w:pPr>
              <w:pStyle w:val="OtherTableBody"/>
            </w:pPr>
            <w:r>
              <w:t>Manager</w:t>
            </w:r>
          </w:p>
        </w:tc>
      </w:tr>
      <w:tr w:rsidR="00940027" w14:paraId="2509074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C7B884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A28E31D" w14:textId="77777777" w:rsidR="00940027" w:rsidRDefault="00940027">
            <w:pPr>
              <w:pStyle w:val="OtherTableBody"/>
            </w:pPr>
            <w:r>
              <w:t>0063</w:t>
            </w:r>
          </w:p>
        </w:tc>
        <w:tc>
          <w:tcPr>
            <w:tcW w:w="2693" w:type="dxa"/>
          </w:tcPr>
          <w:p w14:paraId="3D9DB40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60FC72E" w14:textId="77777777" w:rsidR="00940027" w:rsidRDefault="00940027">
            <w:pPr>
              <w:pStyle w:val="OtherTableBody"/>
            </w:pPr>
            <w:r>
              <w:t>MTH</w:t>
            </w:r>
          </w:p>
        </w:tc>
        <w:tc>
          <w:tcPr>
            <w:tcW w:w="3544" w:type="dxa"/>
          </w:tcPr>
          <w:p w14:paraId="065925BA" w14:textId="77777777" w:rsidR="00940027" w:rsidRDefault="00940027">
            <w:pPr>
              <w:pStyle w:val="OtherTableBody"/>
            </w:pPr>
            <w:r>
              <w:t>Mother</w:t>
            </w:r>
          </w:p>
        </w:tc>
      </w:tr>
      <w:tr w:rsidR="00940027" w14:paraId="73B6740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668AC7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8AD5F98" w14:textId="77777777" w:rsidR="00940027" w:rsidRDefault="00940027">
            <w:pPr>
              <w:pStyle w:val="OtherTableBody"/>
            </w:pPr>
            <w:r>
              <w:t>0063</w:t>
            </w:r>
          </w:p>
        </w:tc>
        <w:tc>
          <w:tcPr>
            <w:tcW w:w="2693" w:type="dxa"/>
          </w:tcPr>
          <w:p w14:paraId="0E39288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1D59D5D" w14:textId="77777777" w:rsidR="00940027" w:rsidRDefault="00940027">
            <w:pPr>
              <w:pStyle w:val="OtherTableBody"/>
            </w:pPr>
            <w:r>
              <w:t>NCH</w:t>
            </w:r>
          </w:p>
        </w:tc>
        <w:tc>
          <w:tcPr>
            <w:tcW w:w="3544" w:type="dxa"/>
          </w:tcPr>
          <w:p w14:paraId="3B02C117" w14:textId="77777777" w:rsidR="00940027" w:rsidRDefault="00940027">
            <w:pPr>
              <w:pStyle w:val="OtherTableBody"/>
            </w:pPr>
            <w:r>
              <w:t>Natural child</w:t>
            </w:r>
          </w:p>
        </w:tc>
      </w:tr>
      <w:tr w:rsidR="00940027" w14:paraId="6A779BE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98F421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7E7095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0063</w:t>
            </w:r>
          </w:p>
        </w:tc>
        <w:tc>
          <w:tcPr>
            <w:tcW w:w="2693" w:type="dxa"/>
          </w:tcPr>
          <w:p w14:paraId="055EA6D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1B33B4E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NON</w:t>
            </w:r>
          </w:p>
        </w:tc>
        <w:tc>
          <w:tcPr>
            <w:tcW w:w="3544" w:type="dxa"/>
          </w:tcPr>
          <w:p w14:paraId="29B045E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None</w:t>
            </w:r>
          </w:p>
        </w:tc>
      </w:tr>
      <w:tr w:rsidR="00940027" w14:paraId="76F23A8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9A4714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049A05B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0063</w:t>
            </w:r>
          </w:p>
        </w:tc>
        <w:tc>
          <w:tcPr>
            <w:tcW w:w="2693" w:type="dxa"/>
          </w:tcPr>
          <w:p w14:paraId="23D9DFF3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871360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OAD</w:t>
            </w:r>
          </w:p>
        </w:tc>
        <w:tc>
          <w:tcPr>
            <w:tcW w:w="3544" w:type="dxa"/>
          </w:tcPr>
          <w:p w14:paraId="2A32B90F" w14:textId="77777777" w:rsidR="00940027" w:rsidRDefault="00940027">
            <w:pPr>
              <w:pStyle w:val="OtherTableBody"/>
            </w:pPr>
            <w:r>
              <w:t>Other adult</w:t>
            </w:r>
          </w:p>
        </w:tc>
      </w:tr>
      <w:tr w:rsidR="00940027" w14:paraId="6D66536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5BB60B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07973FE" w14:textId="77777777" w:rsidR="00940027" w:rsidRDefault="00940027">
            <w:pPr>
              <w:pStyle w:val="OtherTableBody"/>
            </w:pPr>
            <w:r>
              <w:t>0063</w:t>
            </w:r>
          </w:p>
        </w:tc>
        <w:tc>
          <w:tcPr>
            <w:tcW w:w="2693" w:type="dxa"/>
          </w:tcPr>
          <w:p w14:paraId="0E639D4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E94B97B" w14:textId="77777777" w:rsidR="00940027" w:rsidRDefault="00940027">
            <w:pPr>
              <w:pStyle w:val="OtherTableBody"/>
            </w:pPr>
            <w:r>
              <w:t>OTH</w:t>
            </w:r>
          </w:p>
        </w:tc>
        <w:tc>
          <w:tcPr>
            <w:tcW w:w="3544" w:type="dxa"/>
          </w:tcPr>
          <w:p w14:paraId="4A9C689E" w14:textId="77777777" w:rsidR="00940027" w:rsidRDefault="00940027">
            <w:pPr>
              <w:pStyle w:val="OtherTableBody"/>
            </w:pPr>
            <w:r>
              <w:t>Other</w:t>
            </w:r>
          </w:p>
        </w:tc>
      </w:tr>
      <w:tr w:rsidR="00940027" w14:paraId="3BAF0C9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99BA19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292F6CC" w14:textId="77777777" w:rsidR="00940027" w:rsidRDefault="00940027">
            <w:pPr>
              <w:pStyle w:val="OtherTableBody"/>
            </w:pPr>
            <w:r>
              <w:t>0063</w:t>
            </w:r>
          </w:p>
        </w:tc>
        <w:tc>
          <w:tcPr>
            <w:tcW w:w="2693" w:type="dxa"/>
          </w:tcPr>
          <w:p w14:paraId="4B12BAE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8987AF2" w14:textId="77777777" w:rsidR="00940027" w:rsidRDefault="00940027">
            <w:pPr>
              <w:pStyle w:val="OtherTableBody"/>
            </w:pPr>
            <w:r>
              <w:t>OWN</w:t>
            </w:r>
          </w:p>
        </w:tc>
        <w:tc>
          <w:tcPr>
            <w:tcW w:w="3544" w:type="dxa"/>
          </w:tcPr>
          <w:p w14:paraId="7CB15FA4" w14:textId="77777777" w:rsidR="00940027" w:rsidRDefault="00940027">
            <w:pPr>
              <w:pStyle w:val="OtherTableBody"/>
            </w:pPr>
            <w:r>
              <w:t>Owner</w:t>
            </w:r>
          </w:p>
        </w:tc>
      </w:tr>
      <w:tr w:rsidR="00940027" w14:paraId="5DB6EFA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582D9F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7F1B6A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0063</w:t>
            </w:r>
          </w:p>
        </w:tc>
        <w:tc>
          <w:tcPr>
            <w:tcW w:w="2693" w:type="dxa"/>
          </w:tcPr>
          <w:p w14:paraId="1EF8BBD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474A460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PAR</w:t>
            </w:r>
          </w:p>
        </w:tc>
        <w:tc>
          <w:tcPr>
            <w:tcW w:w="3544" w:type="dxa"/>
          </w:tcPr>
          <w:p w14:paraId="076C384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Parent</w:t>
            </w:r>
          </w:p>
        </w:tc>
      </w:tr>
      <w:tr w:rsidR="00940027" w14:paraId="3DC6AAC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E15A66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2F9E70A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0063</w:t>
            </w:r>
          </w:p>
        </w:tc>
        <w:tc>
          <w:tcPr>
            <w:tcW w:w="2693" w:type="dxa"/>
          </w:tcPr>
          <w:p w14:paraId="6C53797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5967FE8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SCH</w:t>
            </w:r>
          </w:p>
        </w:tc>
        <w:tc>
          <w:tcPr>
            <w:tcW w:w="3544" w:type="dxa"/>
          </w:tcPr>
          <w:p w14:paraId="059B9C45" w14:textId="77777777" w:rsidR="00940027" w:rsidRDefault="00940027">
            <w:pPr>
              <w:pStyle w:val="OtherTableBody"/>
            </w:pPr>
            <w:r>
              <w:t>Stepchild</w:t>
            </w:r>
          </w:p>
        </w:tc>
      </w:tr>
      <w:tr w:rsidR="00940027" w14:paraId="4708F39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992787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3248E2D" w14:textId="77777777" w:rsidR="00940027" w:rsidRDefault="00940027">
            <w:pPr>
              <w:pStyle w:val="OtherTableBody"/>
            </w:pPr>
            <w:r>
              <w:t>0063</w:t>
            </w:r>
          </w:p>
        </w:tc>
        <w:tc>
          <w:tcPr>
            <w:tcW w:w="2693" w:type="dxa"/>
          </w:tcPr>
          <w:p w14:paraId="3C6F347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13D2E40" w14:textId="77777777" w:rsidR="00940027" w:rsidRDefault="00940027">
            <w:pPr>
              <w:pStyle w:val="OtherTableBody"/>
            </w:pPr>
            <w:r>
              <w:t>SEL</w:t>
            </w:r>
          </w:p>
        </w:tc>
        <w:tc>
          <w:tcPr>
            <w:tcW w:w="3544" w:type="dxa"/>
          </w:tcPr>
          <w:p w14:paraId="7323FF60" w14:textId="77777777" w:rsidR="00940027" w:rsidRDefault="00940027">
            <w:pPr>
              <w:pStyle w:val="OtherTableBody"/>
            </w:pPr>
            <w:r>
              <w:t>Self</w:t>
            </w:r>
          </w:p>
        </w:tc>
      </w:tr>
      <w:tr w:rsidR="00940027" w14:paraId="48037A0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D74FEE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C62EB95" w14:textId="77777777" w:rsidR="00940027" w:rsidRDefault="00940027">
            <w:pPr>
              <w:pStyle w:val="OtherTableBody"/>
            </w:pPr>
            <w:r>
              <w:t>0063</w:t>
            </w:r>
          </w:p>
        </w:tc>
        <w:tc>
          <w:tcPr>
            <w:tcW w:w="2693" w:type="dxa"/>
          </w:tcPr>
          <w:p w14:paraId="09F497E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77484E3" w14:textId="77777777" w:rsidR="00940027" w:rsidRDefault="00940027">
            <w:pPr>
              <w:pStyle w:val="OtherTableBody"/>
            </w:pPr>
            <w:r>
              <w:t>SIB</w:t>
            </w:r>
          </w:p>
        </w:tc>
        <w:tc>
          <w:tcPr>
            <w:tcW w:w="3544" w:type="dxa"/>
          </w:tcPr>
          <w:p w14:paraId="1C1AB7A2" w14:textId="77777777" w:rsidR="00940027" w:rsidRDefault="00940027">
            <w:pPr>
              <w:pStyle w:val="OtherTableBody"/>
            </w:pPr>
            <w:r>
              <w:t>Sibling</w:t>
            </w:r>
          </w:p>
        </w:tc>
      </w:tr>
      <w:tr w:rsidR="00940027" w14:paraId="323D072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86E010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F2ABEF0" w14:textId="77777777" w:rsidR="00940027" w:rsidRDefault="00940027">
            <w:pPr>
              <w:pStyle w:val="OtherTableBody"/>
            </w:pPr>
            <w:r>
              <w:t>0063</w:t>
            </w:r>
          </w:p>
        </w:tc>
        <w:tc>
          <w:tcPr>
            <w:tcW w:w="2693" w:type="dxa"/>
          </w:tcPr>
          <w:p w14:paraId="65EBE30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570E486" w14:textId="77777777" w:rsidR="00940027" w:rsidRDefault="00940027">
            <w:pPr>
              <w:pStyle w:val="OtherTableBody"/>
            </w:pPr>
            <w:r>
              <w:t>SIS</w:t>
            </w:r>
          </w:p>
        </w:tc>
        <w:tc>
          <w:tcPr>
            <w:tcW w:w="3544" w:type="dxa"/>
          </w:tcPr>
          <w:p w14:paraId="76FBBAD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Sister</w:t>
            </w:r>
          </w:p>
        </w:tc>
      </w:tr>
      <w:tr w:rsidR="00940027" w14:paraId="74DF472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A494773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1846FB8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0063</w:t>
            </w:r>
          </w:p>
        </w:tc>
        <w:tc>
          <w:tcPr>
            <w:tcW w:w="2693" w:type="dxa"/>
          </w:tcPr>
          <w:p w14:paraId="762BD0A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9F00DA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SPO</w:t>
            </w:r>
          </w:p>
        </w:tc>
        <w:tc>
          <w:tcPr>
            <w:tcW w:w="3544" w:type="dxa"/>
          </w:tcPr>
          <w:p w14:paraId="5949877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Spouse</w:t>
            </w:r>
          </w:p>
        </w:tc>
      </w:tr>
      <w:tr w:rsidR="00940027" w14:paraId="685E0E3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4B9C2B1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556ECF3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0063</w:t>
            </w:r>
          </w:p>
        </w:tc>
        <w:tc>
          <w:tcPr>
            <w:tcW w:w="2693" w:type="dxa"/>
          </w:tcPr>
          <w:p w14:paraId="170FBBA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519E031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TRA</w:t>
            </w:r>
          </w:p>
        </w:tc>
        <w:tc>
          <w:tcPr>
            <w:tcW w:w="3544" w:type="dxa"/>
          </w:tcPr>
          <w:p w14:paraId="35E9E0B3" w14:textId="77777777" w:rsidR="00940027" w:rsidRDefault="00940027">
            <w:pPr>
              <w:pStyle w:val="OtherTableBody"/>
            </w:pPr>
            <w:r>
              <w:t>Trainer</w:t>
            </w:r>
          </w:p>
        </w:tc>
      </w:tr>
      <w:tr w:rsidR="00940027" w14:paraId="098E7CF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B542FF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7C1FF35" w14:textId="77777777" w:rsidR="00940027" w:rsidRDefault="00940027">
            <w:pPr>
              <w:pStyle w:val="OtherTableBody"/>
            </w:pPr>
            <w:r>
              <w:t>0063</w:t>
            </w:r>
          </w:p>
        </w:tc>
        <w:tc>
          <w:tcPr>
            <w:tcW w:w="2693" w:type="dxa"/>
          </w:tcPr>
          <w:p w14:paraId="18688FA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E5C2673" w14:textId="77777777" w:rsidR="00940027" w:rsidRDefault="00940027">
            <w:pPr>
              <w:pStyle w:val="OtherTableBody"/>
            </w:pPr>
            <w:r>
              <w:t>UNK</w:t>
            </w:r>
          </w:p>
        </w:tc>
        <w:tc>
          <w:tcPr>
            <w:tcW w:w="3544" w:type="dxa"/>
          </w:tcPr>
          <w:p w14:paraId="303C04BC" w14:textId="77777777" w:rsidR="00940027" w:rsidRDefault="00940027">
            <w:pPr>
              <w:pStyle w:val="OtherTableBody"/>
            </w:pPr>
            <w:r>
              <w:t>Unknown</w:t>
            </w:r>
          </w:p>
        </w:tc>
      </w:tr>
      <w:tr w:rsidR="00940027" w14:paraId="7B3CEB8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A5D9D7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46F0133" w14:textId="77777777" w:rsidR="00940027" w:rsidRDefault="00940027">
            <w:pPr>
              <w:pStyle w:val="OtherTableBody"/>
            </w:pPr>
            <w:r>
              <w:t>0063</w:t>
            </w:r>
          </w:p>
        </w:tc>
        <w:tc>
          <w:tcPr>
            <w:tcW w:w="2693" w:type="dxa"/>
          </w:tcPr>
          <w:p w14:paraId="218DDDF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A8A124B" w14:textId="77777777" w:rsidR="00940027" w:rsidRDefault="00940027">
            <w:pPr>
              <w:pStyle w:val="OtherTableBody"/>
            </w:pPr>
            <w:r>
              <w:t>WRD</w:t>
            </w:r>
          </w:p>
        </w:tc>
        <w:tc>
          <w:tcPr>
            <w:tcW w:w="3544" w:type="dxa"/>
          </w:tcPr>
          <w:p w14:paraId="7DECA9D9" w14:textId="77777777" w:rsidR="00940027" w:rsidRDefault="00940027">
            <w:pPr>
              <w:pStyle w:val="OtherTableBody"/>
            </w:pPr>
            <w:r>
              <w:t>Ward of court</w:t>
            </w:r>
          </w:p>
        </w:tc>
      </w:tr>
      <w:tr w:rsidR="00940027" w14:paraId="53D30A9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B24AA6D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78AB18B2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56DF63AB" w14:textId="77777777" w:rsidR="00940027" w:rsidRDefault="00940027">
            <w:pPr>
              <w:pStyle w:val="OtherTableBody"/>
            </w:pPr>
            <w:r>
              <w:t>Specimen Action Code</w:t>
            </w:r>
          </w:p>
        </w:tc>
        <w:tc>
          <w:tcPr>
            <w:tcW w:w="1701" w:type="dxa"/>
          </w:tcPr>
          <w:p w14:paraId="52FF6C77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2BF0E6CD" w14:textId="77777777" w:rsidR="00940027" w:rsidRDefault="00940027">
            <w:pPr>
              <w:pStyle w:val="OtherTableBody"/>
            </w:pPr>
          </w:p>
        </w:tc>
      </w:tr>
      <w:tr w:rsidR="00940027" w14:paraId="01C0834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249D43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5600765" w14:textId="77777777" w:rsidR="00940027" w:rsidRDefault="00940027">
            <w:pPr>
              <w:pStyle w:val="OtherTableBody"/>
            </w:pPr>
            <w:r>
              <w:t>0065</w:t>
            </w:r>
          </w:p>
        </w:tc>
        <w:tc>
          <w:tcPr>
            <w:tcW w:w="2693" w:type="dxa"/>
          </w:tcPr>
          <w:p w14:paraId="1008825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17DE701" w14:textId="77777777" w:rsidR="00940027" w:rsidRDefault="00940027">
            <w:pPr>
              <w:pStyle w:val="OtherTableBody"/>
            </w:pPr>
            <w:r>
              <w:t>A</w:t>
            </w:r>
          </w:p>
        </w:tc>
        <w:tc>
          <w:tcPr>
            <w:tcW w:w="3544" w:type="dxa"/>
          </w:tcPr>
          <w:p w14:paraId="4613D433" w14:textId="77777777" w:rsidR="00940027" w:rsidRDefault="00940027">
            <w:pPr>
              <w:pStyle w:val="OtherTableBody"/>
            </w:pPr>
            <w:r>
              <w:t>Add ordered tests to the existing specimen</w:t>
            </w:r>
          </w:p>
        </w:tc>
      </w:tr>
      <w:tr w:rsidR="00940027" w14:paraId="1DDF538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178A04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BA9455F" w14:textId="77777777" w:rsidR="00940027" w:rsidRDefault="00940027">
            <w:pPr>
              <w:pStyle w:val="OtherTableBody"/>
            </w:pPr>
            <w:r>
              <w:t>0065</w:t>
            </w:r>
          </w:p>
        </w:tc>
        <w:tc>
          <w:tcPr>
            <w:tcW w:w="2693" w:type="dxa"/>
          </w:tcPr>
          <w:p w14:paraId="47D710D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0AF202B" w14:textId="77777777" w:rsidR="00940027" w:rsidRDefault="00940027">
            <w:pPr>
              <w:pStyle w:val="OtherTableBody"/>
            </w:pPr>
            <w:r>
              <w:t>G</w:t>
            </w:r>
          </w:p>
        </w:tc>
        <w:tc>
          <w:tcPr>
            <w:tcW w:w="3544" w:type="dxa"/>
          </w:tcPr>
          <w:p w14:paraId="7971CD56" w14:textId="77777777" w:rsidR="00940027" w:rsidRDefault="00940027">
            <w:pPr>
              <w:pStyle w:val="OtherTableBody"/>
            </w:pPr>
            <w:r>
              <w:t>Generated order; reflex order</w:t>
            </w:r>
          </w:p>
        </w:tc>
      </w:tr>
      <w:tr w:rsidR="00940027" w14:paraId="3A545D0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B94427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1C71365" w14:textId="77777777" w:rsidR="00940027" w:rsidRDefault="00940027">
            <w:pPr>
              <w:pStyle w:val="OtherTableBody"/>
            </w:pPr>
            <w:r>
              <w:t>0065</w:t>
            </w:r>
          </w:p>
        </w:tc>
        <w:tc>
          <w:tcPr>
            <w:tcW w:w="2693" w:type="dxa"/>
          </w:tcPr>
          <w:p w14:paraId="6D3FD1B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45C88DC" w14:textId="77777777" w:rsidR="00940027" w:rsidRDefault="00940027">
            <w:pPr>
              <w:pStyle w:val="OtherTableBody"/>
            </w:pPr>
            <w:r>
              <w:t>L</w:t>
            </w:r>
          </w:p>
        </w:tc>
        <w:tc>
          <w:tcPr>
            <w:tcW w:w="3544" w:type="dxa"/>
          </w:tcPr>
          <w:p w14:paraId="2CFB28AE" w14:textId="77777777" w:rsidR="00940027" w:rsidRDefault="00940027">
            <w:pPr>
              <w:pStyle w:val="OtherTableBody"/>
            </w:pPr>
            <w:r>
              <w:t>Lab to obtain specimen from patient</w:t>
            </w:r>
          </w:p>
        </w:tc>
      </w:tr>
      <w:tr w:rsidR="00940027" w14:paraId="53E914E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1808EE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BF7462D" w14:textId="77777777" w:rsidR="00940027" w:rsidRDefault="00940027">
            <w:pPr>
              <w:pStyle w:val="OtherTableBody"/>
            </w:pPr>
            <w:r>
              <w:t>0065</w:t>
            </w:r>
          </w:p>
        </w:tc>
        <w:tc>
          <w:tcPr>
            <w:tcW w:w="2693" w:type="dxa"/>
          </w:tcPr>
          <w:p w14:paraId="684C1BC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AD20BDD" w14:textId="77777777" w:rsidR="00940027" w:rsidRDefault="00940027">
            <w:pPr>
              <w:pStyle w:val="OtherTableBody"/>
            </w:pPr>
            <w:r>
              <w:t>O</w:t>
            </w:r>
          </w:p>
        </w:tc>
        <w:tc>
          <w:tcPr>
            <w:tcW w:w="3544" w:type="dxa"/>
          </w:tcPr>
          <w:p w14:paraId="771DF912" w14:textId="77777777" w:rsidR="00940027" w:rsidRDefault="00940027">
            <w:pPr>
              <w:pStyle w:val="OtherTableBody"/>
            </w:pPr>
            <w:r>
              <w:t>Specimen obtained by service other than Lab</w:t>
            </w:r>
          </w:p>
        </w:tc>
      </w:tr>
      <w:tr w:rsidR="00940027" w14:paraId="2E3FE30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FD4F62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7F43480" w14:textId="77777777" w:rsidR="00940027" w:rsidRDefault="00940027">
            <w:pPr>
              <w:pStyle w:val="OtherTableBody"/>
            </w:pPr>
            <w:r>
              <w:t>0065</w:t>
            </w:r>
          </w:p>
        </w:tc>
        <w:tc>
          <w:tcPr>
            <w:tcW w:w="2693" w:type="dxa"/>
          </w:tcPr>
          <w:p w14:paraId="0E8ECF6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7B80933" w14:textId="77777777" w:rsidR="00940027" w:rsidRDefault="00940027">
            <w:pPr>
              <w:pStyle w:val="OtherTableBody"/>
            </w:pPr>
            <w:r>
              <w:t>P</w:t>
            </w:r>
          </w:p>
        </w:tc>
        <w:tc>
          <w:tcPr>
            <w:tcW w:w="3544" w:type="dxa"/>
          </w:tcPr>
          <w:p w14:paraId="0A45AE64" w14:textId="77777777" w:rsidR="00940027" w:rsidRDefault="00940027">
            <w:pPr>
              <w:pStyle w:val="OtherTableBody"/>
            </w:pPr>
            <w:r>
              <w:t>Pending specimen; Order sent prior to delivery</w:t>
            </w:r>
          </w:p>
        </w:tc>
      </w:tr>
      <w:tr w:rsidR="00940027" w14:paraId="5CCE13A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3F5864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D2DC3A9" w14:textId="77777777" w:rsidR="00940027" w:rsidRDefault="00940027">
            <w:pPr>
              <w:pStyle w:val="OtherTableBody"/>
            </w:pPr>
            <w:r>
              <w:t>0065</w:t>
            </w:r>
          </w:p>
        </w:tc>
        <w:tc>
          <w:tcPr>
            <w:tcW w:w="2693" w:type="dxa"/>
          </w:tcPr>
          <w:p w14:paraId="3FB8111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375AD3A" w14:textId="77777777" w:rsidR="00940027" w:rsidRDefault="00940027">
            <w:pPr>
              <w:pStyle w:val="OtherTableBody"/>
            </w:pPr>
            <w:r>
              <w:t>R</w:t>
            </w:r>
          </w:p>
        </w:tc>
        <w:tc>
          <w:tcPr>
            <w:tcW w:w="3544" w:type="dxa"/>
          </w:tcPr>
          <w:p w14:paraId="2483512E" w14:textId="77777777" w:rsidR="00940027" w:rsidRDefault="00940027">
            <w:pPr>
              <w:pStyle w:val="OtherTableBody"/>
            </w:pPr>
            <w:r>
              <w:t>Revised order</w:t>
            </w:r>
          </w:p>
        </w:tc>
      </w:tr>
      <w:tr w:rsidR="00940027" w14:paraId="5CBD67B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8D49B2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F50E476" w14:textId="77777777" w:rsidR="00940027" w:rsidRDefault="00940027">
            <w:pPr>
              <w:pStyle w:val="OtherTableBody"/>
            </w:pPr>
            <w:r>
              <w:t>0065</w:t>
            </w:r>
          </w:p>
        </w:tc>
        <w:tc>
          <w:tcPr>
            <w:tcW w:w="2693" w:type="dxa"/>
          </w:tcPr>
          <w:p w14:paraId="1D594CA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5DF391B" w14:textId="77777777" w:rsidR="00940027" w:rsidRDefault="00940027">
            <w:pPr>
              <w:pStyle w:val="OtherTableBody"/>
            </w:pPr>
            <w:r>
              <w:t>S</w:t>
            </w:r>
          </w:p>
        </w:tc>
        <w:tc>
          <w:tcPr>
            <w:tcW w:w="3544" w:type="dxa"/>
          </w:tcPr>
          <w:p w14:paraId="5F9E7362" w14:textId="77777777" w:rsidR="00940027" w:rsidRDefault="00940027">
            <w:pPr>
              <w:pStyle w:val="OtherTableBody"/>
            </w:pPr>
            <w:r>
              <w:t>Schedule the tests specified below</w:t>
            </w:r>
          </w:p>
        </w:tc>
      </w:tr>
      <w:tr w:rsidR="00940027" w14:paraId="6896236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941C880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1BB5C698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279084DF" w14:textId="77777777" w:rsidR="00940027" w:rsidRDefault="00940027">
            <w:pPr>
              <w:pStyle w:val="OtherTableBody"/>
            </w:pPr>
            <w:r>
              <w:t>Employment Status</w:t>
            </w:r>
          </w:p>
        </w:tc>
        <w:tc>
          <w:tcPr>
            <w:tcW w:w="1701" w:type="dxa"/>
          </w:tcPr>
          <w:p w14:paraId="6E4615B5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11BBB186" w14:textId="77777777" w:rsidR="00940027" w:rsidRDefault="00940027">
            <w:pPr>
              <w:pStyle w:val="OtherTableBody"/>
            </w:pPr>
          </w:p>
        </w:tc>
      </w:tr>
      <w:tr w:rsidR="00940027" w14:paraId="0ADA368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2D898A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A644882" w14:textId="77777777" w:rsidR="00940027" w:rsidRDefault="00940027">
            <w:pPr>
              <w:pStyle w:val="OtherTableBody"/>
            </w:pPr>
            <w:r>
              <w:t>0066</w:t>
            </w:r>
          </w:p>
        </w:tc>
        <w:tc>
          <w:tcPr>
            <w:tcW w:w="2693" w:type="dxa"/>
          </w:tcPr>
          <w:p w14:paraId="643E6BE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9BE8477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3544" w:type="dxa"/>
          </w:tcPr>
          <w:p w14:paraId="2CEC9343" w14:textId="77777777" w:rsidR="00940027" w:rsidRDefault="00940027">
            <w:pPr>
              <w:pStyle w:val="OtherTableBody"/>
            </w:pPr>
            <w:r>
              <w:t>Full time employed</w:t>
            </w:r>
          </w:p>
        </w:tc>
      </w:tr>
      <w:tr w:rsidR="00940027" w14:paraId="200CE56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069991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E22602C" w14:textId="77777777" w:rsidR="00940027" w:rsidRDefault="00940027">
            <w:pPr>
              <w:pStyle w:val="OtherTableBody"/>
            </w:pPr>
            <w:r>
              <w:t>0066</w:t>
            </w:r>
          </w:p>
        </w:tc>
        <w:tc>
          <w:tcPr>
            <w:tcW w:w="2693" w:type="dxa"/>
          </w:tcPr>
          <w:p w14:paraId="27D02B9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825DF47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3544" w:type="dxa"/>
          </w:tcPr>
          <w:p w14:paraId="5FF39E4D" w14:textId="77777777" w:rsidR="00940027" w:rsidRDefault="00940027">
            <w:pPr>
              <w:pStyle w:val="OtherTableBody"/>
            </w:pPr>
            <w:r>
              <w:t>Part time employed</w:t>
            </w:r>
          </w:p>
        </w:tc>
      </w:tr>
      <w:tr w:rsidR="00940027" w14:paraId="37EFF66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9C8D2A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845C8F4" w14:textId="77777777" w:rsidR="00940027" w:rsidRDefault="00940027">
            <w:pPr>
              <w:pStyle w:val="OtherTableBody"/>
            </w:pPr>
            <w:r>
              <w:t>0066</w:t>
            </w:r>
          </w:p>
        </w:tc>
        <w:tc>
          <w:tcPr>
            <w:tcW w:w="2693" w:type="dxa"/>
          </w:tcPr>
          <w:p w14:paraId="483AF74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92D594E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3544" w:type="dxa"/>
          </w:tcPr>
          <w:p w14:paraId="7BC7B822" w14:textId="77777777" w:rsidR="00940027" w:rsidRDefault="00940027">
            <w:pPr>
              <w:pStyle w:val="OtherTableBody"/>
            </w:pPr>
            <w:r>
              <w:t>Unemployed</w:t>
            </w:r>
          </w:p>
        </w:tc>
      </w:tr>
      <w:tr w:rsidR="00940027" w14:paraId="0033B51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BCC7F4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F3A65B5" w14:textId="77777777" w:rsidR="00940027" w:rsidRDefault="00940027">
            <w:pPr>
              <w:pStyle w:val="OtherTableBody"/>
            </w:pPr>
            <w:r>
              <w:t>0066</w:t>
            </w:r>
          </w:p>
        </w:tc>
        <w:tc>
          <w:tcPr>
            <w:tcW w:w="2693" w:type="dxa"/>
          </w:tcPr>
          <w:p w14:paraId="3E5CB81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60EC39E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3544" w:type="dxa"/>
          </w:tcPr>
          <w:p w14:paraId="7F732A89" w14:textId="77777777" w:rsidR="00940027" w:rsidRDefault="00940027">
            <w:pPr>
              <w:pStyle w:val="OtherTableBody"/>
            </w:pPr>
            <w:r>
              <w:t>Self-employed,</w:t>
            </w:r>
          </w:p>
        </w:tc>
      </w:tr>
      <w:tr w:rsidR="00940027" w14:paraId="74F7CD7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AB62B3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9A48EE3" w14:textId="77777777" w:rsidR="00940027" w:rsidRDefault="00940027">
            <w:pPr>
              <w:pStyle w:val="OtherTableBody"/>
            </w:pPr>
            <w:r>
              <w:t>0066</w:t>
            </w:r>
          </w:p>
        </w:tc>
        <w:tc>
          <w:tcPr>
            <w:tcW w:w="2693" w:type="dxa"/>
          </w:tcPr>
          <w:p w14:paraId="590A5B4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D5C9133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3544" w:type="dxa"/>
          </w:tcPr>
          <w:p w14:paraId="633B4CA2" w14:textId="77777777" w:rsidR="00940027" w:rsidRDefault="00940027">
            <w:pPr>
              <w:pStyle w:val="OtherTableBody"/>
            </w:pPr>
            <w:r>
              <w:t>Retired</w:t>
            </w:r>
          </w:p>
        </w:tc>
      </w:tr>
      <w:tr w:rsidR="00940027" w14:paraId="34B316D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192870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D520881" w14:textId="77777777" w:rsidR="00940027" w:rsidRDefault="00940027">
            <w:pPr>
              <w:pStyle w:val="OtherTableBody"/>
            </w:pPr>
            <w:r>
              <w:t>0066</w:t>
            </w:r>
          </w:p>
        </w:tc>
        <w:tc>
          <w:tcPr>
            <w:tcW w:w="2693" w:type="dxa"/>
          </w:tcPr>
          <w:p w14:paraId="5F1D203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B69D8A3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3544" w:type="dxa"/>
          </w:tcPr>
          <w:p w14:paraId="26A8CC51" w14:textId="77777777" w:rsidR="00940027" w:rsidRDefault="00940027">
            <w:pPr>
              <w:pStyle w:val="OtherTableBody"/>
            </w:pPr>
            <w:r>
              <w:t>On active military duty</w:t>
            </w:r>
          </w:p>
        </w:tc>
      </w:tr>
      <w:tr w:rsidR="00940027" w14:paraId="4393BAF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5811B8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5095AC3" w14:textId="77777777" w:rsidR="00940027" w:rsidRDefault="00940027">
            <w:pPr>
              <w:pStyle w:val="OtherTableBody"/>
            </w:pPr>
            <w:r>
              <w:t>0066</w:t>
            </w:r>
          </w:p>
        </w:tc>
        <w:tc>
          <w:tcPr>
            <w:tcW w:w="2693" w:type="dxa"/>
          </w:tcPr>
          <w:p w14:paraId="62EBD37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C1B5F69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3544" w:type="dxa"/>
          </w:tcPr>
          <w:p w14:paraId="1127EBF4" w14:textId="77777777" w:rsidR="00940027" w:rsidRDefault="00940027">
            <w:pPr>
              <w:pStyle w:val="OtherTableBody"/>
            </w:pPr>
            <w:r>
              <w:t>Unknown</w:t>
            </w:r>
          </w:p>
        </w:tc>
      </w:tr>
      <w:tr w:rsidR="00940027" w14:paraId="4425E72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5779E7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9064EA9" w14:textId="77777777" w:rsidR="00940027" w:rsidRDefault="00940027">
            <w:pPr>
              <w:pStyle w:val="OtherTableBody"/>
            </w:pPr>
            <w:r>
              <w:t>0066</w:t>
            </w:r>
          </w:p>
        </w:tc>
        <w:tc>
          <w:tcPr>
            <w:tcW w:w="2693" w:type="dxa"/>
          </w:tcPr>
          <w:p w14:paraId="72047BA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1091388" w14:textId="77777777" w:rsidR="00940027" w:rsidRDefault="00940027">
            <w:pPr>
              <w:pStyle w:val="OtherTableBody"/>
            </w:pPr>
            <w:r>
              <w:t>C</w:t>
            </w:r>
          </w:p>
        </w:tc>
        <w:tc>
          <w:tcPr>
            <w:tcW w:w="3544" w:type="dxa"/>
          </w:tcPr>
          <w:p w14:paraId="443F1C1A" w14:textId="77777777" w:rsidR="00940027" w:rsidRDefault="00940027">
            <w:pPr>
              <w:pStyle w:val="OtherTableBody"/>
            </w:pPr>
            <w:r>
              <w:t>Contract, per diem</w:t>
            </w:r>
          </w:p>
        </w:tc>
      </w:tr>
      <w:tr w:rsidR="00940027" w14:paraId="20C86A1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D22084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DA56E35" w14:textId="77777777" w:rsidR="00940027" w:rsidRDefault="00940027">
            <w:pPr>
              <w:pStyle w:val="OtherTableBody"/>
            </w:pPr>
            <w:r>
              <w:t>0066</w:t>
            </w:r>
          </w:p>
        </w:tc>
        <w:tc>
          <w:tcPr>
            <w:tcW w:w="2693" w:type="dxa"/>
          </w:tcPr>
          <w:p w14:paraId="6E81A10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E0B3EBD" w14:textId="77777777" w:rsidR="00940027" w:rsidRDefault="00940027">
            <w:pPr>
              <w:pStyle w:val="OtherTableBody"/>
            </w:pPr>
            <w:r>
              <w:t>L</w:t>
            </w:r>
          </w:p>
        </w:tc>
        <w:tc>
          <w:tcPr>
            <w:tcW w:w="3544" w:type="dxa"/>
          </w:tcPr>
          <w:p w14:paraId="1072D7AB" w14:textId="77777777" w:rsidR="00940027" w:rsidRDefault="00940027">
            <w:pPr>
              <w:pStyle w:val="OtherTableBody"/>
            </w:pPr>
            <w:r>
              <w:t>Leave of absence (e.g. Family leave, sabbatical, etc.)</w:t>
            </w:r>
          </w:p>
        </w:tc>
      </w:tr>
      <w:tr w:rsidR="00940027" w14:paraId="41E21C1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39B3D0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5808690" w14:textId="77777777" w:rsidR="00940027" w:rsidRDefault="00940027">
            <w:pPr>
              <w:pStyle w:val="OtherTableBody"/>
            </w:pPr>
            <w:r>
              <w:t>0066</w:t>
            </w:r>
          </w:p>
        </w:tc>
        <w:tc>
          <w:tcPr>
            <w:tcW w:w="2693" w:type="dxa"/>
          </w:tcPr>
          <w:p w14:paraId="1EB7206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263AE77" w14:textId="77777777" w:rsidR="00940027" w:rsidRDefault="00940027">
            <w:pPr>
              <w:pStyle w:val="OtherTableBody"/>
            </w:pPr>
            <w:r>
              <w:t>O</w:t>
            </w:r>
          </w:p>
        </w:tc>
        <w:tc>
          <w:tcPr>
            <w:tcW w:w="3544" w:type="dxa"/>
          </w:tcPr>
          <w:p w14:paraId="75290643" w14:textId="77777777" w:rsidR="00940027" w:rsidRDefault="00940027">
            <w:pPr>
              <w:pStyle w:val="OtherTableBody"/>
            </w:pPr>
            <w:r>
              <w:t>Other</w:t>
            </w:r>
          </w:p>
        </w:tc>
      </w:tr>
      <w:tr w:rsidR="00940027" w14:paraId="22AB9D0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A5BAF6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A64426E" w14:textId="77777777" w:rsidR="00940027" w:rsidRDefault="00940027">
            <w:pPr>
              <w:pStyle w:val="OtherTableBody"/>
            </w:pPr>
            <w:r>
              <w:t>0066</w:t>
            </w:r>
          </w:p>
        </w:tc>
        <w:tc>
          <w:tcPr>
            <w:tcW w:w="2693" w:type="dxa"/>
          </w:tcPr>
          <w:p w14:paraId="03554B2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A310529" w14:textId="77777777" w:rsidR="00940027" w:rsidRDefault="00940027">
            <w:pPr>
              <w:pStyle w:val="OtherTableBody"/>
            </w:pPr>
            <w:r>
              <w:t>T</w:t>
            </w:r>
          </w:p>
        </w:tc>
        <w:tc>
          <w:tcPr>
            <w:tcW w:w="3544" w:type="dxa"/>
          </w:tcPr>
          <w:p w14:paraId="459FE89D" w14:textId="77777777" w:rsidR="00940027" w:rsidRDefault="00940027">
            <w:pPr>
              <w:pStyle w:val="OtherTableBody"/>
            </w:pPr>
            <w:r>
              <w:t>Temporarily unemployed</w:t>
            </w:r>
          </w:p>
        </w:tc>
      </w:tr>
      <w:tr w:rsidR="00940027" w14:paraId="4D5DEDB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CB43F7B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19F42A07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46FD07F0" w14:textId="77777777" w:rsidR="00940027" w:rsidRDefault="00940027">
            <w:pPr>
              <w:pStyle w:val="OtherTableBody"/>
            </w:pPr>
            <w:r>
              <w:t>Hospital Service</w:t>
            </w:r>
          </w:p>
        </w:tc>
        <w:tc>
          <w:tcPr>
            <w:tcW w:w="1701" w:type="dxa"/>
          </w:tcPr>
          <w:p w14:paraId="74266145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7F6E8129" w14:textId="77777777" w:rsidR="00940027" w:rsidRDefault="00940027">
            <w:pPr>
              <w:pStyle w:val="OtherTableBody"/>
            </w:pPr>
          </w:p>
        </w:tc>
      </w:tr>
      <w:tr w:rsidR="00940027" w14:paraId="210CA59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7756E0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F0A051D" w14:textId="77777777" w:rsidR="00940027" w:rsidRDefault="00940027">
            <w:pPr>
              <w:pStyle w:val="OtherTableBody"/>
            </w:pPr>
            <w:r>
              <w:t>0069</w:t>
            </w:r>
          </w:p>
        </w:tc>
        <w:tc>
          <w:tcPr>
            <w:tcW w:w="2693" w:type="dxa"/>
          </w:tcPr>
          <w:p w14:paraId="1E7300D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CF38FF2" w14:textId="77777777" w:rsidR="00940027" w:rsidRDefault="00940027">
            <w:pPr>
              <w:pStyle w:val="OtherTableBody"/>
            </w:pPr>
            <w:r>
              <w:t>CAR</w:t>
            </w:r>
          </w:p>
        </w:tc>
        <w:tc>
          <w:tcPr>
            <w:tcW w:w="3544" w:type="dxa"/>
          </w:tcPr>
          <w:p w14:paraId="66E602F7" w14:textId="77777777" w:rsidR="00940027" w:rsidRDefault="00940027">
            <w:pPr>
              <w:pStyle w:val="OtherTableBody"/>
            </w:pPr>
            <w:r>
              <w:t>Cardiac Service</w:t>
            </w:r>
          </w:p>
        </w:tc>
      </w:tr>
      <w:tr w:rsidR="00940027" w14:paraId="203C923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D39158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1FBB210" w14:textId="77777777" w:rsidR="00940027" w:rsidRDefault="00940027">
            <w:pPr>
              <w:pStyle w:val="OtherTableBody"/>
            </w:pPr>
            <w:r>
              <w:t>0069</w:t>
            </w:r>
          </w:p>
        </w:tc>
        <w:tc>
          <w:tcPr>
            <w:tcW w:w="2693" w:type="dxa"/>
          </w:tcPr>
          <w:p w14:paraId="7FEAD75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F551CE5" w14:textId="77777777" w:rsidR="00940027" w:rsidRDefault="00940027">
            <w:pPr>
              <w:pStyle w:val="OtherTableBody"/>
            </w:pPr>
            <w:r>
              <w:t>MED</w:t>
            </w:r>
          </w:p>
        </w:tc>
        <w:tc>
          <w:tcPr>
            <w:tcW w:w="3544" w:type="dxa"/>
          </w:tcPr>
          <w:p w14:paraId="2F425ED3" w14:textId="77777777" w:rsidR="00940027" w:rsidRDefault="00940027">
            <w:pPr>
              <w:pStyle w:val="OtherTableBody"/>
            </w:pPr>
            <w:r>
              <w:t>Medical Service</w:t>
            </w:r>
          </w:p>
        </w:tc>
      </w:tr>
      <w:tr w:rsidR="00940027" w14:paraId="78AFC95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EC1AEA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7562DBB" w14:textId="77777777" w:rsidR="00940027" w:rsidRDefault="00940027">
            <w:pPr>
              <w:pStyle w:val="OtherTableBody"/>
            </w:pPr>
            <w:r>
              <w:t>0069</w:t>
            </w:r>
          </w:p>
        </w:tc>
        <w:tc>
          <w:tcPr>
            <w:tcW w:w="2693" w:type="dxa"/>
          </w:tcPr>
          <w:p w14:paraId="402562C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54C6D0C" w14:textId="77777777" w:rsidR="00940027" w:rsidRDefault="00940027">
            <w:pPr>
              <w:pStyle w:val="OtherTableBody"/>
            </w:pPr>
            <w:r>
              <w:t>PUL</w:t>
            </w:r>
          </w:p>
        </w:tc>
        <w:tc>
          <w:tcPr>
            <w:tcW w:w="3544" w:type="dxa"/>
          </w:tcPr>
          <w:p w14:paraId="10005B00" w14:textId="77777777" w:rsidR="00940027" w:rsidRDefault="00940027">
            <w:pPr>
              <w:pStyle w:val="OtherTableBody"/>
            </w:pPr>
            <w:r>
              <w:t>Pulmonary Service</w:t>
            </w:r>
          </w:p>
        </w:tc>
      </w:tr>
      <w:tr w:rsidR="00940027" w14:paraId="29A5B6E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ACD081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6BC5EC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0069</w:t>
            </w:r>
          </w:p>
        </w:tc>
        <w:tc>
          <w:tcPr>
            <w:tcW w:w="2693" w:type="dxa"/>
          </w:tcPr>
          <w:p w14:paraId="338BEA6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19AB642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SUR</w:t>
            </w:r>
          </w:p>
        </w:tc>
        <w:tc>
          <w:tcPr>
            <w:tcW w:w="3544" w:type="dxa"/>
          </w:tcPr>
          <w:p w14:paraId="5F2F037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Surgical Service</w:t>
            </w:r>
          </w:p>
        </w:tc>
      </w:tr>
      <w:tr w:rsidR="00940027" w14:paraId="1BB7706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566128E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47E2C799" w14:textId="77777777" w:rsidR="00940027" w:rsidRDefault="00940027">
            <w:pPr>
              <w:pStyle w:val="OtherTableBody"/>
            </w:pPr>
            <w:r>
              <w:t>0069</w:t>
            </w:r>
          </w:p>
        </w:tc>
        <w:tc>
          <w:tcPr>
            <w:tcW w:w="2693" w:type="dxa"/>
          </w:tcPr>
          <w:p w14:paraId="621015A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E1B2559" w14:textId="77777777" w:rsidR="00940027" w:rsidRDefault="00940027">
            <w:pPr>
              <w:pStyle w:val="OtherTableBody"/>
            </w:pPr>
            <w:r>
              <w:t>URO</w:t>
            </w:r>
          </w:p>
        </w:tc>
        <w:tc>
          <w:tcPr>
            <w:tcW w:w="3544" w:type="dxa"/>
          </w:tcPr>
          <w:p w14:paraId="127488F9" w14:textId="77777777" w:rsidR="00940027" w:rsidRDefault="00940027">
            <w:pPr>
              <w:pStyle w:val="OtherTableBody"/>
            </w:pPr>
            <w:r>
              <w:t>Urology Service</w:t>
            </w:r>
          </w:p>
        </w:tc>
      </w:tr>
      <w:tr w:rsidR="00940027" w14:paraId="4876CC0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760F9BC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0E598FF8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1CF4DB70" w14:textId="77777777" w:rsidR="00940027" w:rsidRDefault="00940027">
            <w:pPr>
              <w:pStyle w:val="OtherTableBody"/>
            </w:pPr>
            <w:r>
              <w:t>Specimen Source Codes</w:t>
            </w:r>
          </w:p>
        </w:tc>
        <w:tc>
          <w:tcPr>
            <w:tcW w:w="1701" w:type="dxa"/>
          </w:tcPr>
          <w:p w14:paraId="78930FF5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3CD813A7" w14:textId="77777777" w:rsidR="00940027" w:rsidRDefault="00940027">
            <w:pPr>
              <w:pStyle w:val="OtherTableBody"/>
            </w:pPr>
          </w:p>
        </w:tc>
      </w:tr>
      <w:tr w:rsidR="00940027" w14:paraId="58ED2D3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07D102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8E0FD63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5A657D4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284F7F9" w14:textId="77777777" w:rsidR="00940027" w:rsidRDefault="00940027">
            <w:pPr>
              <w:pStyle w:val="OtherTableBody"/>
            </w:pPr>
            <w:r>
              <w:t>ABS</w:t>
            </w:r>
          </w:p>
        </w:tc>
        <w:tc>
          <w:tcPr>
            <w:tcW w:w="3544" w:type="dxa"/>
          </w:tcPr>
          <w:p w14:paraId="4229CEBE" w14:textId="77777777" w:rsidR="00940027" w:rsidRDefault="00940027">
            <w:pPr>
              <w:pStyle w:val="OtherTableBody"/>
            </w:pPr>
            <w:r>
              <w:t>Abscess</w:t>
            </w:r>
          </w:p>
        </w:tc>
      </w:tr>
      <w:tr w:rsidR="00940027" w14:paraId="18565B1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DEC477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C7E415A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629DD81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C788FC6" w14:textId="77777777" w:rsidR="00940027" w:rsidRDefault="00940027">
            <w:pPr>
              <w:pStyle w:val="OtherTableBody"/>
            </w:pPr>
            <w:r>
              <w:t>ACNE</w:t>
            </w:r>
          </w:p>
        </w:tc>
        <w:tc>
          <w:tcPr>
            <w:tcW w:w="3544" w:type="dxa"/>
          </w:tcPr>
          <w:p w14:paraId="18308476" w14:textId="77777777" w:rsidR="00940027" w:rsidRDefault="00940027">
            <w:pPr>
              <w:pStyle w:val="OtherTableBody"/>
            </w:pPr>
            <w:r>
              <w:t>Tissue, Acne</w:t>
            </w:r>
          </w:p>
        </w:tc>
      </w:tr>
      <w:tr w:rsidR="00940027" w14:paraId="6682AA7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3F0577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6595F14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5DA1681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42334DE" w14:textId="77777777" w:rsidR="00940027" w:rsidRDefault="00940027">
            <w:pPr>
              <w:pStyle w:val="OtherTableBody"/>
            </w:pPr>
            <w:r>
              <w:t>ACNFLD</w:t>
            </w:r>
          </w:p>
        </w:tc>
        <w:tc>
          <w:tcPr>
            <w:tcW w:w="3544" w:type="dxa"/>
          </w:tcPr>
          <w:p w14:paraId="25AFDB74" w14:textId="77777777" w:rsidR="00940027" w:rsidRDefault="00940027">
            <w:pPr>
              <w:pStyle w:val="OtherTableBody"/>
            </w:pPr>
            <w:r>
              <w:t>Fluid, Acne</w:t>
            </w:r>
          </w:p>
        </w:tc>
      </w:tr>
      <w:tr w:rsidR="00940027" w14:paraId="42C0E79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DD248F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746B666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7ED0528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8F9E479" w14:textId="77777777" w:rsidR="00940027" w:rsidRDefault="00940027">
            <w:pPr>
              <w:pStyle w:val="OtherTableBody"/>
            </w:pPr>
            <w:r>
              <w:t>AIRS</w:t>
            </w:r>
          </w:p>
        </w:tc>
        <w:tc>
          <w:tcPr>
            <w:tcW w:w="3544" w:type="dxa"/>
          </w:tcPr>
          <w:p w14:paraId="45BEC60E" w14:textId="77777777" w:rsidR="00940027" w:rsidRDefault="00940027">
            <w:pPr>
              <w:pStyle w:val="OtherTableBody"/>
            </w:pPr>
            <w:r>
              <w:t>Air Sample</w:t>
            </w:r>
          </w:p>
        </w:tc>
      </w:tr>
      <w:tr w:rsidR="00940027" w14:paraId="5DA3474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D818A4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DA1F039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7889AA6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45BEAD8" w14:textId="77777777" w:rsidR="00940027" w:rsidRDefault="00940027">
            <w:pPr>
              <w:pStyle w:val="OtherTableBody"/>
            </w:pPr>
            <w:r>
              <w:t>ALL</w:t>
            </w:r>
          </w:p>
        </w:tc>
        <w:tc>
          <w:tcPr>
            <w:tcW w:w="3544" w:type="dxa"/>
          </w:tcPr>
          <w:p w14:paraId="654D32D0" w14:textId="77777777" w:rsidR="00940027" w:rsidRDefault="00940027">
            <w:pPr>
              <w:pStyle w:val="OtherTableBody"/>
            </w:pPr>
            <w:r>
              <w:t>Allograft</w:t>
            </w:r>
          </w:p>
        </w:tc>
      </w:tr>
      <w:tr w:rsidR="00940027" w14:paraId="7AA4CA9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BF34AD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F8AC2DE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2962914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56CD17F" w14:textId="77777777" w:rsidR="00940027" w:rsidRDefault="00940027">
            <w:pPr>
              <w:pStyle w:val="OtherTableBody"/>
            </w:pPr>
            <w:r>
              <w:t>AMN</w:t>
            </w:r>
          </w:p>
        </w:tc>
        <w:tc>
          <w:tcPr>
            <w:tcW w:w="3544" w:type="dxa"/>
          </w:tcPr>
          <w:p w14:paraId="7AADDA83" w14:textId="77777777" w:rsidR="00940027" w:rsidRDefault="00940027">
            <w:pPr>
              <w:pStyle w:val="OtherTableBody"/>
            </w:pPr>
            <w:r>
              <w:t>Amniotic fluid</w:t>
            </w:r>
          </w:p>
        </w:tc>
      </w:tr>
      <w:tr w:rsidR="00940027" w14:paraId="42230B5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EFC545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13BD5C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0070</w:t>
            </w:r>
          </w:p>
        </w:tc>
        <w:tc>
          <w:tcPr>
            <w:tcW w:w="2693" w:type="dxa"/>
          </w:tcPr>
          <w:p w14:paraId="7F854D7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7FAD3E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AMP</w:t>
            </w:r>
          </w:p>
        </w:tc>
        <w:tc>
          <w:tcPr>
            <w:tcW w:w="3544" w:type="dxa"/>
          </w:tcPr>
          <w:p w14:paraId="2CA146B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Amputation</w:t>
            </w:r>
          </w:p>
        </w:tc>
      </w:tr>
      <w:tr w:rsidR="00940027" w14:paraId="0B6EB79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575C95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22B8E65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0070</w:t>
            </w:r>
          </w:p>
        </w:tc>
        <w:tc>
          <w:tcPr>
            <w:tcW w:w="2693" w:type="dxa"/>
          </w:tcPr>
          <w:p w14:paraId="2A688C9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7E73F0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ANGI</w:t>
            </w:r>
          </w:p>
        </w:tc>
        <w:tc>
          <w:tcPr>
            <w:tcW w:w="3544" w:type="dxa"/>
          </w:tcPr>
          <w:p w14:paraId="4D6A8B4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Catheter Tip, Angio</w:t>
            </w:r>
          </w:p>
        </w:tc>
      </w:tr>
      <w:tr w:rsidR="00940027" w14:paraId="0E40D52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18581DB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69D3874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0070</w:t>
            </w:r>
          </w:p>
        </w:tc>
        <w:tc>
          <w:tcPr>
            <w:tcW w:w="2693" w:type="dxa"/>
          </w:tcPr>
          <w:p w14:paraId="72F964A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497BE9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ARTC</w:t>
            </w:r>
          </w:p>
        </w:tc>
        <w:tc>
          <w:tcPr>
            <w:tcW w:w="3544" w:type="dxa"/>
          </w:tcPr>
          <w:p w14:paraId="2C77E2B4" w14:textId="77777777" w:rsidR="00940027" w:rsidRDefault="00940027">
            <w:pPr>
              <w:pStyle w:val="OtherTableBody"/>
            </w:pPr>
            <w:r>
              <w:t>Catheter Tip, Arterial</w:t>
            </w:r>
          </w:p>
        </w:tc>
      </w:tr>
      <w:tr w:rsidR="00940027" w14:paraId="3F91F12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83F0B9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5AD984B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0070</w:t>
            </w:r>
          </w:p>
        </w:tc>
        <w:tc>
          <w:tcPr>
            <w:tcW w:w="2693" w:type="dxa"/>
          </w:tcPr>
          <w:p w14:paraId="7FB864A9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5FFAAB6B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ASERU</w:t>
            </w:r>
          </w:p>
        </w:tc>
        <w:tc>
          <w:tcPr>
            <w:tcW w:w="3544" w:type="dxa"/>
          </w:tcPr>
          <w:p w14:paraId="2E8F03CF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Serum, Acute</w:t>
            </w:r>
          </w:p>
        </w:tc>
      </w:tr>
      <w:tr w:rsidR="00940027" w14:paraId="03E9653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CDDD7B6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45A939D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0070</w:t>
            </w:r>
          </w:p>
        </w:tc>
        <w:tc>
          <w:tcPr>
            <w:tcW w:w="2693" w:type="dxa"/>
          </w:tcPr>
          <w:p w14:paraId="081C7C9F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47E583E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ASP</w:t>
            </w:r>
          </w:p>
        </w:tc>
        <w:tc>
          <w:tcPr>
            <w:tcW w:w="3544" w:type="dxa"/>
          </w:tcPr>
          <w:p w14:paraId="4B01175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Aspirate</w:t>
            </w:r>
          </w:p>
        </w:tc>
      </w:tr>
      <w:tr w:rsidR="00940027" w14:paraId="6A78D13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BDB8A3A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205297D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0070</w:t>
            </w:r>
          </w:p>
        </w:tc>
        <w:tc>
          <w:tcPr>
            <w:tcW w:w="2693" w:type="dxa"/>
          </w:tcPr>
          <w:p w14:paraId="1B987CA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43F3198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ATTE</w:t>
            </w:r>
          </w:p>
        </w:tc>
        <w:tc>
          <w:tcPr>
            <w:tcW w:w="3544" w:type="dxa"/>
          </w:tcPr>
          <w:p w14:paraId="60279B2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Environmental, Autoclave Ampule</w:t>
            </w:r>
          </w:p>
        </w:tc>
      </w:tr>
      <w:tr w:rsidR="00940027" w14:paraId="4AA8AEA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7FFB40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67A94F9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0070</w:t>
            </w:r>
          </w:p>
        </w:tc>
        <w:tc>
          <w:tcPr>
            <w:tcW w:w="2693" w:type="dxa"/>
          </w:tcPr>
          <w:p w14:paraId="655F742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19F6DDC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AUTOC</w:t>
            </w:r>
          </w:p>
        </w:tc>
        <w:tc>
          <w:tcPr>
            <w:tcW w:w="3544" w:type="dxa"/>
          </w:tcPr>
          <w:p w14:paraId="2EA6A8D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Environment, Attest</w:t>
            </w:r>
          </w:p>
        </w:tc>
      </w:tr>
      <w:tr w:rsidR="00940027" w14:paraId="39F2237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44209E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481A6D9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6CEAAFD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267CEBB" w14:textId="77777777" w:rsidR="00940027" w:rsidRDefault="00940027">
            <w:pPr>
              <w:pStyle w:val="OtherTableBody"/>
            </w:pPr>
            <w:r>
              <w:t>AUTP</w:t>
            </w:r>
          </w:p>
        </w:tc>
        <w:tc>
          <w:tcPr>
            <w:tcW w:w="3544" w:type="dxa"/>
          </w:tcPr>
          <w:p w14:paraId="63727B54" w14:textId="77777777" w:rsidR="00940027" w:rsidRDefault="00940027">
            <w:pPr>
              <w:pStyle w:val="OtherTableBody"/>
            </w:pPr>
            <w:r>
              <w:t>Autopsy</w:t>
            </w:r>
          </w:p>
        </w:tc>
      </w:tr>
      <w:tr w:rsidR="00940027" w14:paraId="7CDD60A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947E7A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68D929A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303E27F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B8FF8AF" w14:textId="77777777" w:rsidR="00940027" w:rsidRDefault="00940027">
            <w:pPr>
              <w:pStyle w:val="OtherTableBody"/>
            </w:pPr>
            <w:r>
              <w:t>BBL</w:t>
            </w:r>
          </w:p>
        </w:tc>
        <w:tc>
          <w:tcPr>
            <w:tcW w:w="3544" w:type="dxa"/>
          </w:tcPr>
          <w:p w14:paraId="3D443621" w14:textId="77777777" w:rsidR="00940027" w:rsidRDefault="00940027">
            <w:pPr>
              <w:pStyle w:val="OtherTableBody"/>
            </w:pPr>
            <w:r>
              <w:t>Blood bag</w:t>
            </w:r>
          </w:p>
        </w:tc>
      </w:tr>
      <w:tr w:rsidR="00940027" w14:paraId="06AF0B1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3D30B7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26BB1AA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588BB40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2855DC3" w14:textId="77777777" w:rsidR="00940027" w:rsidRDefault="00940027">
            <w:pPr>
              <w:pStyle w:val="OtherTableBody"/>
            </w:pPr>
            <w:r>
              <w:t>BCYST</w:t>
            </w:r>
          </w:p>
        </w:tc>
        <w:tc>
          <w:tcPr>
            <w:tcW w:w="3544" w:type="dxa"/>
          </w:tcPr>
          <w:p w14:paraId="516ABBAF" w14:textId="77777777" w:rsidR="00940027" w:rsidRDefault="00940027">
            <w:pPr>
              <w:pStyle w:val="OtherTableBody"/>
            </w:pPr>
            <w:r>
              <w:t>Cyst, Baker's</w:t>
            </w:r>
          </w:p>
        </w:tc>
      </w:tr>
      <w:tr w:rsidR="00940027" w14:paraId="55FBB2C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449F62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47627B7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63DE6BA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6D3B24A" w14:textId="77777777" w:rsidR="00940027" w:rsidRDefault="00940027">
            <w:pPr>
              <w:pStyle w:val="OtherTableBody"/>
            </w:pPr>
            <w:r>
              <w:t>BDY</w:t>
            </w:r>
          </w:p>
        </w:tc>
        <w:tc>
          <w:tcPr>
            <w:tcW w:w="3544" w:type="dxa"/>
          </w:tcPr>
          <w:p w14:paraId="626BA091" w14:textId="77777777" w:rsidR="00940027" w:rsidRDefault="00940027">
            <w:pPr>
              <w:pStyle w:val="OtherTableBody"/>
            </w:pPr>
            <w:r>
              <w:t>Whole body</w:t>
            </w:r>
          </w:p>
        </w:tc>
      </w:tr>
      <w:tr w:rsidR="00940027" w14:paraId="7DC9A59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406E09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6E33908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560FAD8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28070FA" w14:textId="77777777" w:rsidR="00940027" w:rsidRDefault="00940027">
            <w:pPr>
              <w:pStyle w:val="OtherTableBody"/>
            </w:pPr>
            <w:r>
              <w:t>BIFL</w:t>
            </w:r>
          </w:p>
        </w:tc>
        <w:tc>
          <w:tcPr>
            <w:tcW w:w="3544" w:type="dxa"/>
          </w:tcPr>
          <w:p w14:paraId="047B005D" w14:textId="77777777" w:rsidR="00940027" w:rsidRDefault="00940027">
            <w:pPr>
              <w:pStyle w:val="OtherTableBody"/>
            </w:pPr>
            <w:r>
              <w:t>Bile fluid</w:t>
            </w:r>
          </w:p>
        </w:tc>
      </w:tr>
      <w:tr w:rsidR="00940027" w14:paraId="6D2065D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BE22F0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F32062A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6D235A1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0430BBB" w14:textId="77777777" w:rsidR="00940027" w:rsidRDefault="00940027">
            <w:pPr>
              <w:pStyle w:val="OtherTableBody"/>
            </w:pPr>
            <w:r>
              <w:t>BITE</w:t>
            </w:r>
          </w:p>
        </w:tc>
        <w:tc>
          <w:tcPr>
            <w:tcW w:w="3544" w:type="dxa"/>
          </w:tcPr>
          <w:p w14:paraId="2725B869" w14:textId="77777777" w:rsidR="00940027" w:rsidRDefault="00940027">
            <w:pPr>
              <w:pStyle w:val="OtherTableBody"/>
            </w:pPr>
            <w:r>
              <w:t>Bite</w:t>
            </w:r>
          </w:p>
        </w:tc>
      </w:tr>
      <w:tr w:rsidR="00940027" w14:paraId="0CC3BA6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EEEEAB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EAEC4E4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11C4664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6955B09" w14:textId="77777777" w:rsidR="00940027" w:rsidRDefault="00940027">
            <w:pPr>
              <w:pStyle w:val="OtherTableBody"/>
            </w:pPr>
            <w:r>
              <w:t>BLD</w:t>
            </w:r>
          </w:p>
        </w:tc>
        <w:tc>
          <w:tcPr>
            <w:tcW w:w="3544" w:type="dxa"/>
          </w:tcPr>
          <w:p w14:paraId="1AD2318D" w14:textId="77777777" w:rsidR="00940027" w:rsidRDefault="00940027">
            <w:pPr>
              <w:pStyle w:val="OtherTableBody"/>
            </w:pPr>
            <w:r>
              <w:t>Whole blood</w:t>
            </w:r>
          </w:p>
        </w:tc>
      </w:tr>
      <w:tr w:rsidR="00940027" w14:paraId="2D0DF5B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BD3B70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4212957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573B9F0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54FF69B" w14:textId="77777777" w:rsidR="00940027" w:rsidRDefault="00940027">
            <w:pPr>
              <w:pStyle w:val="OtherTableBody"/>
            </w:pPr>
            <w:r>
              <w:t>BLDA</w:t>
            </w:r>
          </w:p>
        </w:tc>
        <w:tc>
          <w:tcPr>
            <w:tcW w:w="3544" w:type="dxa"/>
          </w:tcPr>
          <w:p w14:paraId="07B45AD9" w14:textId="77777777" w:rsidR="00940027" w:rsidRDefault="00940027">
            <w:pPr>
              <w:pStyle w:val="OtherTableBody"/>
            </w:pPr>
            <w:r>
              <w:t>Blood  arterial</w:t>
            </w:r>
          </w:p>
        </w:tc>
      </w:tr>
      <w:tr w:rsidR="00940027" w14:paraId="23EC317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B9796B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17DB748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5EED25F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AD64248" w14:textId="77777777" w:rsidR="00940027" w:rsidRDefault="00940027">
            <w:pPr>
              <w:pStyle w:val="OtherTableBody"/>
            </w:pPr>
            <w:r>
              <w:t>BLDC</w:t>
            </w:r>
          </w:p>
        </w:tc>
        <w:tc>
          <w:tcPr>
            <w:tcW w:w="3544" w:type="dxa"/>
          </w:tcPr>
          <w:p w14:paraId="18B99DEC" w14:textId="77777777" w:rsidR="00940027" w:rsidRDefault="00940027">
            <w:pPr>
              <w:pStyle w:val="OtherTableBody"/>
            </w:pPr>
            <w:r>
              <w:t>Blood  capillary</w:t>
            </w:r>
          </w:p>
        </w:tc>
      </w:tr>
      <w:tr w:rsidR="00940027" w14:paraId="10E8FB5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731733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F1D3960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1F2F0D8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B263B52" w14:textId="77777777" w:rsidR="00940027" w:rsidRDefault="00940027">
            <w:pPr>
              <w:pStyle w:val="OtherTableBody"/>
            </w:pPr>
            <w:r>
              <w:t>BLDCO</w:t>
            </w:r>
          </w:p>
        </w:tc>
        <w:tc>
          <w:tcPr>
            <w:tcW w:w="3544" w:type="dxa"/>
          </w:tcPr>
          <w:p w14:paraId="34BEA5BC" w14:textId="77777777" w:rsidR="00940027" w:rsidRDefault="00940027">
            <w:pPr>
              <w:pStyle w:val="OtherTableBody"/>
            </w:pPr>
            <w:r>
              <w:t>Cord blood</w:t>
            </w:r>
          </w:p>
        </w:tc>
      </w:tr>
      <w:tr w:rsidR="00940027" w14:paraId="5118A35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4FEC42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CB7983B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3A57F2A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B0443EF" w14:textId="77777777" w:rsidR="00940027" w:rsidRDefault="00940027">
            <w:pPr>
              <w:pStyle w:val="OtherTableBody"/>
            </w:pPr>
            <w:r>
              <w:t>BLDV</w:t>
            </w:r>
          </w:p>
        </w:tc>
        <w:tc>
          <w:tcPr>
            <w:tcW w:w="3544" w:type="dxa"/>
          </w:tcPr>
          <w:p w14:paraId="4DAF172B" w14:textId="77777777" w:rsidR="00940027" w:rsidRDefault="00940027">
            <w:pPr>
              <w:pStyle w:val="OtherTableBody"/>
            </w:pPr>
            <w:r>
              <w:t>Blood  venous</w:t>
            </w:r>
          </w:p>
        </w:tc>
      </w:tr>
      <w:tr w:rsidR="00940027" w14:paraId="7061A34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93E13F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D90FE1E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5E71836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3CA5989" w14:textId="77777777" w:rsidR="00940027" w:rsidRDefault="00940027">
            <w:pPr>
              <w:pStyle w:val="OtherTableBody"/>
            </w:pPr>
            <w:r>
              <w:t>BLEB</w:t>
            </w:r>
          </w:p>
        </w:tc>
        <w:tc>
          <w:tcPr>
            <w:tcW w:w="3544" w:type="dxa"/>
          </w:tcPr>
          <w:p w14:paraId="44D9BE2D" w14:textId="77777777" w:rsidR="00940027" w:rsidRDefault="00940027">
            <w:pPr>
              <w:pStyle w:val="OtherTableBody"/>
            </w:pPr>
            <w:r>
              <w:t>Bleb</w:t>
            </w:r>
          </w:p>
        </w:tc>
      </w:tr>
      <w:tr w:rsidR="00940027" w14:paraId="26E3846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CC1E05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4C75146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4D85E02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3F4ACA2" w14:textId="77777777" w:rsidR="00940027" w:rsidRDefault="00940027">
            <w:pPr>
              <w:pStyle w:val="OtherTableBody"/>
            </w:pPr>
            <w:r>
              <w:t>BLIST</w:t>
            </w:r>
          </w:p>
        </w:tc>
        <w:tc>
          <w:tcPr>
            <w:tcW w:w="3544" w:type="dxa"/>
          </w:tcPr>
          <w:p w14:paraId="7C8F775F" w14:textId="77777777" w:rsidR="00940027" w:rsidRDefault="00940027">
            <w:pPr>
              <w:pStyle w:val="OtherTableBody"/>
            </w:pPr>
            <w:r>
              <w:t>Blister</w:t>
            </w:r>
          </w:p>
        </w:tc>
      </w:tr>
      <w:tr w:rsidR="00940027" w14:paraId="54B6604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15A434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ED48E13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3B5B7C7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FC1E513" w14:textId="77777777" w:rsidR="00940027" w:rsidRDefault="00940027">
            <w:pPr>
              <w:pStyle w:val="OtherTableBody"/>
            </w:pPr>
            <w:r>
              <w:t>BOIL</w:t>
            </w:r>
          </w:p>
        </w:tc>
        <w:tc>
          <w:tcPr>
            <w:tcW w:w="3544" w:type="dxa"/>
          </w:tcPr>
          <w:p w14:paraId="0C7DE492" w14:textId="77777777" w:rsidR="00940027" w:rsidRDefault="00940027">
            <w:pPr>
              <w:pStyle w:val="OtherTableBody"/>
            </w:pPr>
            <w:r>
              <w:t>Boil</w:t>
            </w:r>
          </w:p>
        </w:tc>
      </w:tr>
      <w:tr w:rsidR="00940027" w14:paraId="43843C5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3982FD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070908B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6965EFF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6B313C0" w14:textId="77777777" w:rsidR="00940027" w:rsidRDefault="00940027">
            <w:pPr>
              <w:pStyle w:val="OtherTableBody"/>
            </w:pPr>
            <w:r>
              <w:t>BON</w:t>
            </w:r>
          </w:p>
        </w:tc>
        <w:tc>
          <w:tcPr>
            <w:tcW w:w="3544" w:type="dxa"/>
          </w:tcPr>
          <w:p w14:paraId="1F095164" w14:textId="77777777" w:rsidR="00940027" w:rsidRDefault="00940027">
            <w:pPr>
              <w:pStyle w:val="OtherTableBody"/>
            </w:pPr>
            <w:r>
              <w:t>Bone</w:t>
            </w:r>
          </w:p>
        </w:tc>
      </w:tr>
      <w:tr w:rsidR="00940027" w14:paraId="2347396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30C061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F516496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308CA0F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E08E33A" w14:textId="77777777" w:rsidR="00940027" w:rsidRDefault="00940027">
            <w:pPr>
              <w:pStyle w:val="OtherTableBody"/>
            </w:pPr>
            <w:r>
              <w:t>BOWL</w:t>
            </w:r>
          </w:p>
        </w:tc>
        <w:tc>
          <w:tcPr>
            <w:tcW w:w="3544" w:type="dxa"/>
          </w:tcPr>
          <w:p w14:paraId="5601EF53" w14:textId="77777777" w:rsidR="00940027" w:rsidRDefault="00940027">
            <w:pPr>
              <w:pStyle w:val="OtherTableBody"/>
            </w:pPr>
            <w:r>
              <w:t>Bowel contents</w:t>
            </w:r>
          </w:p>
        </w:tc>
      </w:tr>
      <w:tr w:rsidR="00940027" w14:paraId="1501B79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E717CE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2D29ADD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448BF96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8EC04EA" w14:textId="77777777" w:rsidR="00940027" w:rsidRDefault="00940027">
            <w:pPr>
              <w:pStyle w:val="OtherTableBody"/>
            </w:pPr>
            <w:r>
              <w:t>BPH</w:t>
            </w:r>
          </w:p>
        </w:tc>
        <w:tc>
          <w:tcPr>
            <w:tcW w:w="3544" w:type="dxa"/>
          </w:tcPr>
          <w:p w14:paraId="218561B2" w14:textId="77777777" w:rsidR="00940027" w:rsidRDefault="00940027">
            <w:pPr>
              <w:pStyle w:val="OtherTableBody"/>
            </w:pPr>
            <w:r>
              <w:t>Basophils</w:t>
            </w:r>
          </w:p>
        </w:tc>
      </w:tr>
      <w:tr w:rsidR="00940027" w14:paraId="1A9237B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DECF21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610858C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42E0050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72DCE16" w14:textId="77777777" w:rsidR="00940027" w:rsidRDefault="00940027">
            <w:pPr>
              <w:pStyle w:val="OtherTableBody"/>
            </w:pPr>
            <w:r>
              <w:t>BPU</w:t>
            </w:r>
          </w:p>
        </w:tc>
        <w:tc>
          <w:tcPr>
            <w:tcW w:w="3544" w:type="dxa"/>
          </w:tcPr>
          <w:p w14:paraId="2347F517" w14:textId="77777777" w:rsidR="00940027" w:rsidRDefault="00940027">
            <w:pPr>
              <w:pStyle w:val="OtherTableBody"/>
            </w:pPr>
            <w:r>
              <w:t>Blood product unit</w:t>
            </w:r>
          </w:p>
        </w:tc>
      </w:tr>
      <w:tr w:rsidR="00940027" w14:paraId="202A25F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66F4DF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70E5C83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6CFFE38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FC8BF5C" w14:textId="77777777" w:rsidR="00940027" w:rsidRDefault="00940027">
            <w:pPr>
              <w:pStyle w:val="OtherTableBody"/>
            </w:pPr>
            <w:r>
              <w:t>BRN</w:t>
            </w:r>
          </w:p>
        </w:tc>
        <w:tc>
          <w:tcPr>
            <w:tcW w:w="3544" w:type="dxa"/>
          </w:tcPr>
          <w:p w14:paraId="4361F614" w14:textId="77777777" w:rsidR="00940027" w:rsidRDefault="00940027">
            <w:pPr>
              <w:pStyle w:val="OtherTableBody"/>
            </w:pPr>
            <w:r>
              <w:t>Burn</w:t>
            </w:r>
          </w:p>
        </w:tc>
      </w:tr>
      <w:tr w:rsidR="00940027" w14:paraId="282F768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BFE961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0D1071D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2E0AA8B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9F6813D" w14:textId="77777777" w:rsidR="00940027" w:rsidRDefault="00940027">
            <w:pPr>
              <w:pStyle w:val="OtherTableBody"/>
            </w:pPr>
            <w:r>
              <w:t>BRO</w:t>
            </w:r>
          </w:p>
        </w:tc>
        <w:tc>
          <w:tcPr>
            <w:tcW w:w="3544" w:type="dxa"/>
          </w:tcPr>
          <w:p w14:paraId="30C8F36D" w14:textId="77777777" w:rsidR="00940027" w:rsidRDefault="00940027">
            <w:pPr>
              <w:pStyle w:val="OtherTableBody"/>
            </w:pPr>
            <w:r>
              <w:t>Bronchial</w:t>
            </w:r>
          </w:p>
        </w:tc>
      </w:tr>
      <w:tr w:rsidR="00940027" w14:paraId="6BF5595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FE2583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95FA4B3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153E5BF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45BE782" w14:textId="77777777" w:rsidR="00940027" w:rsidRDefault="00940027">
            <w:pPr>
              <w:pStyle w:val="OtherTableBody"/>
            </w:pPr>
            <w:r>
              <w:t>BRSH</w:t>
            </w:r>
          </w:p>
        </w:tc>
        <w:tc>
          <w:tcPr>
            <w:tcW w:w="3544" w:type="dxa"/>
          </w:tcPr>
          <w:p w14:paraId="24CD1D9A" w14:textId="77777777" w:rsidR="00940027" w:rsidRDefault="00940027">
            <w:pPr>
              <w:pStyle w:val="OtherTableBody"/>
            </w:pPr>
            <w:r>
              <w:t>Brush</w:t>
            </w:r>
          </w:p>
        </w:tc>
      </w:tr>
      <w:tr w:rsidR="00940027" w14:paraId="1D84AC6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E71218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51FA6BD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7A4C55B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D80F1AB" w14:textId="77777777" w:rsidR="00940027" w:rsidRDefault="00940027">
            <w:pPr>
              <w:pStyle w:val="OtherTableBody"/>
            </w:pPr>
            <w:r>
              <w:t>BRTH</w:t>
            </w:r>
          </w:p>
        </w:tc>
        <w:tc>
          <w:tcPr>
            <w:tcW w:w="3544" w:type="dxa"/>
          </w:tcPr>
          <w:p w14:paraId="36C42322" w14:textId="77777777" w:rsidR="00940027" w:rsidRDefault="00940027">
            <w:pPr>
              <w:pStyle w:val="OtherTableBody"/>
            </w:pPr>
            <w:r>
              <w:t>Breath (use EXHLD)</w:t>
            </w:r>
          </w:p>
        </w:tc>
      </w:tr>
      <w:tr w:rsidR="00940027" w14:paraId="7630A4A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5D728E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A495AA6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5B274A4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D595392" w14:textId="77777777" w:rsidR="00940027" w:rsidRDefault="00940027">
            <w:pPr>
              <w:pStyle w:val="OtherTableBody"/>
            </w:pPr>
            <w:r>
              <w:t>BRUS</w:t>
            </w:r>
          </w:p>
        </w:tc>
        <w:tc>
          <w:tcPr>
            <w:tcW w:w="3544" w:type="dxa"/>
          </w:tcPr>
          <w:p w14:paraId="36E7D059" w14:textId="77777777" w:rsidR="00940027" w:rsidRDefault="00940027">
            <w:pPr>
              <w:pStyle w:val="OtherTableBody"/>
            </w:pPr>
            <w:r>
              <w:t>Brushing</w:t>
            </w:r>
          </w:p>
        </w:tc>
      </w:tr>
      <w:tr w:rsidR="00940027" w14:paraId="4D79CB1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32A391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5DE1D9F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752341E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4A49016" w14:textId="77777777" w:rsidR="00940027" w:rsidRDefault="00940027">
            <w:pPr>
              <w:pStyle w:val="OtherTableBody"/>
            </w:pPr>
            <w:r>
              <w:t>BUB</w:t>
            </w:r>
          </w:p>
        </w:tc>
        <w:tc>
          <w:tcPr>
            <w:tcW w:w="3544" w:type="dxa"/>
          </w:tcPr>
          <w:p w14:paraId="1838935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Bubo</w:t>
            </w:r>
          </w:p>
        </w:tc>
      </w:tr>
      <w:tr w:rsidR="00940027" w14:paraId="508EB69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4714B08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195860A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0070</w:t>
            </w:r>
          </w:p>
        </w:tc>
        <w:tc>
          <w:tcPr>
            <w:tcW w:w="2693" w:type="dxa"/>
          </w:tcPr>
          <w:p w14:paraId="6E80ABF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5952705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BULLA</w:t>
            </w:r>
          </w:p>
        </w:tc>
        <w:tc>
          <w:tcPr>
            <w:tcW w:w="3544" w:type="dxa"/>
          </w:tcPr>
          <w:p w14:paraId="4AAC56E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Bulla/Bullae</w:t>
            </w:r>
          </w:p>
        </w:tc>
      </w:tr>
      <w:tr w:rsidR="00940027" w14:paraId="4D2469A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DFF43BB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14D608FF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7223CA9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2210123" w14:textId="77777777" w:rsidR="00940027" w:rsidRDefault="00940027">
            <w:pPr>
              <w:pStyle w:val="OtherTableBody"/>
            </w:pPr>
            <w:r>
              <w:t>BX</w:t>
            </w:r>
          </w:p>
        </w:tc>
        <w:tc>
          <w:tcPr>
            <w:tcW w:w="3544" w:type="dxa"/>
          </w:tcPr>
          <w:p w14:paraId="273591BB" w14:textId="77777777" w:rsidR="00940027" w:rsidRDefault="00940027">
            <w:pPr>
              <w:pStyle w:val="OtherTableBody"/>
            </w:pPr>
            <w:r>
              <w:t>Biopsy</w:t>
            </w:r>
          </w:p>
        </w:tc>
      </w:tr>
      <w:tr w:rsidR="00940027" w14:paraId="549F9F2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8F5364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22F439D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2A41BC5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6E4564A" w14:textId="77777777" w:rsidR="00940027" w:rsidRDefault="00940027">
            <w:pPr>
              <w:pStyle w:val="OtherTableBody"/>
            </w:pPr>
            <w:r>
              <w:t>CALC</w:t>
            </w:r>
          </w:p>
        </w:tc>
        <w:tc>
          <w:tcPr>
            <w:tcW w:w="3544" w:type="dxa"/>
          </w:tcPr>
          <w:p w14:paraId="70CF1D30" w14:textId="77777777" w:rsidR="00940027" w:rsidRDefault="00940027">
            <w:pPr>
              <w:pStyle w:val="OtherTableBody"/>
            </w:pPr>
            <w:r>
              <w:t>Calculus (=Stone)</w:t>
            </w:r>
          </w:p>
        </w:tc>
      </w:tr>
      <w:tr w:rsidR="00940027" w14:paraId="6B86099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AA906B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1735DC5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11E1066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0BEEA2C" w14:textId="77777777" w:rsidR="00940027" w:rsidRDefault="00940027">
            <w:pPr>
              <w:pStyle w:val="OtherTableBody"/>
            </w:pPr>
            <w:r>
              <w:t>CARBU</w:t>
            </w:r>
          </w:p>
        </w:tc>
        <w:tc>
          <w:tcPr>
            <w:tcW w:w="3544" w:type="dxa"/>
          </w:tcPr>
          <w:p w14:paraId="372A442B" w14:textId="77777777" w:rsidR="00940027" w:rsidRDefault="00940027">
            <w:pPr>
              <w:pStyle w:val="OtherTableBody"/>
            </w:pPr>
            <w:r>
              <w:t>Carbuncle</w:t>
            </w:r>
          </w:p>
        </w:tc>
      </w:tr>
      <w:tr w:rsidR="00940027" w14:paraId="0617DB0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02A3D8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F87E220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5AFABD4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03CADA7" w14:textId="77777777" w:rsidR="00940027" w:rsidRDefault="00940027">
            <w:pPr>
              <w:pStyle w:val="OtherTableBody"/>
            </w:pPr>
            <w:r>
              <w:t>CAT</w:t>
            </w:r>
          </w:p>
        </w:tc>
        <w:tc>
          <w:tcPr>
            <w:tcW w:w="3544" w:type="dxa"/>
          </w:tcPr>
          <w:p w14:paraId="12DEBD7B" w14:textId="77777777" w:rsidR="00940027" w:rsidRDefault="00940027">
            <w:pPr>
              <w:pStyle w:val="OtherTableBody"/>
            </w:pPr>
            <w:r>
              <w:t>Catheter</w:t>
            </w:r>
          </w:p>
        </w:tc>
      </w:tr>
      <w:tr w:rsidR="00940027" w14:paraId="3EB3502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C3B1A2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26705E2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2559A66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B510465" w14:textId="77777777" w:rsidR="00940027" w:rsidRDefault="00940027">
            <w:pPr>
              <w:pStyle w:val="OtherTableBody"/>
            </w:pPr>
            <w:r>
              <w:t>CBITE</w:t>
            </w:r>
          </w:p>
        </w:tc>
        <w:tc>
          <w:tcPr>
            <w:tcW w:w="3544" w:type="dxa"/>
          </w:tcPr>
          <w:p w14:paraId="6E228E20" w14:textId="77777777" w:rsidR="00940027" w:rsidRDefault="00940027">
            <w:pPr>
              <w:pStyle w:val="OtherTableBody"/>
            </w:pPr>
            <w:r>
              <w:t>Bite, Cat</w:t>
            </w:r>
          </w:p>
        </w:tc>
      </w:tr>
      <w:tr w:rsidR="00940027" w14:paraId="7392A66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016724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82B21FF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29C43EC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8A94B9B" w14:textId="77777777" w:rsidR="00940027" w:rsidRDefault="00940027">
            <w:pPr>
              <w:pStyle w:val="OtherTableBody"/>
            </w:pPr>
            <w:r>
              <w:t>CDM</w:t>
            </w:r>
          </w:p>
        </w:tc>
        <w:tc>
          <w:tcPr>
            <w:tcW w:w="3544" w:type="dxa"/>
          </w:tcPr>
          <w:p w14:paraId="41C6680E" w14:textId="77777777" w:rsidR="00940027" w:rsidRDefault="00940027">
            <w:pPr>
              <w:pStyle w:val="OtherTableBody"/>
            </w:pPr>
            <w:r>
              <w:t>Cardiac muscle</w:t>
            </w:r>
          </w:p>
        </w:tc>
      </w:tr>
      <w:tr w:rsidR="00940027" w14:paraId="4680030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C064B3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87FF3E9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5FBD32A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84DC23A" w14:textId="77777777" w:rsidR="00940027" w:rsidRDefault="00940027">
            <w:pPr>
              <w:pStyle w:val="OtherTableBody"/>
            </w:pPr>
            <w:r>
              <w:t>CLIPP</w:t>
            </w:r>
          </w:p>
        </w:tc>
        <w:tc>
          <w:tcPr>
            <w:tcW w:w="3544" w:type="dxa"/>
          </w:tcPr>
          <w:p w14:paraId="5A2131CA" w14:textId="77777777" w:rsidR="00940027" w:rsidRDefault="00940027">
            <w:pPr>
              <w:pStyle w:val="OtherTableBody"/>
            </w:pPr>
            <w:r>
              <w:t>Clippings</w:t>
            </w:r>
          </w:p>
        </w:tc>
      </w:tr>
      <w:tr w:rsidR="00940027" w14:paraId="4C8378A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7FFF11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0CFD96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0070</w:t>
            </w:r>
          </w:p>
        </w:tc>
        <w:tc>
          <w:tcPr>
            <w:tcW w:w="2693" w:type="dxa"/>
          </w:tcPr>
          <w:p w14:paraId="70D39E5A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016ED86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CNJT</w:t>
            </w:r>
          </w:p>
        </w:tc>
        <w:tc>
          <w:tcPr>
            <w:tcW w:w="3544" w:type="dxa"/>
          </w:tcPr>
          <w:p w14:paraId="1470F56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Conjunctiva</w:t>
            </w:r>
          </w:p>
        </w:tc>
      </w:tr>
      <w:tr w:rsidR="00940027" w14:paraId="0513123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AB7F318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2DF5DB3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0070</w:t>
            </w:r>
          </w:p>
        </w:tc>
        <w:tc>
          <w:tcPr>
            <w:tcW w:w="2693" w:type="dxa"/>
          </w:tcPr>
          <w:p w14:paraId="4BE71A8E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7BF28A0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CNL</w:t>
            </w:r>
          </w:p>
        </w:tc>
        <w:tc>
          <w:tcPr>
            <w:tcW w:w="3544" w:type="dxa"/>
          </w:tcPr>
          <w:p w14:paraId="22A73E7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Cannula</w:t>
            </w:r>
          </w:p>
        </w:tc>
      </w:tr>
      <w:tr w:rsidR="00940027" w14:paraId="7427D32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7ADFB41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788CC67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0070</w:t>
            </w:r>
          </w:p>
        </w:tc>
        <w:tc>
          <w:tcPr>
            <w:tcW w:w="2693" w:type="dxa"/>
          </w:tcPr>
          <w:p w14:paraId="4BA621D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F6C021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COL</w:t>
            </w:r>
          </w:p>
        </w:tc>
        <w:tc>
          <w:tcPr>
            <w:tcW w:w="3544" w:type="dxa"/>
          </w:tcPr>
          <w:p w14:paraId="2D997B9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Colostrum</w:t>
            </w:r>
          </w:p>
        </w:tc>
      </w:tr>
      <w:tr w:rsidR="00940027" w14:paraId="605A980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6DD7EC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6A56584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0070</w:t>
            </w:r>
          </w:p>
        </w:tc>
        <w:tc>
          <w:tcPr>
            <w:tcW w:w="2693" w:type="dxa"/>
          </w:tcPr>
          <w:p w14:paraId="0D86C6B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682F3B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CONE</w:t>
            </w:r>
          </w:p>
        </w:tc>
        <w:tc>
          <w:tcPr>
            <w:tcW w:w="3544" w:type="dxa"/>
          </w:tcPr>
          <w:p w14:paraId="68CB752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Biospy, Cone</w:t>
            </w:r>
          </w:p>
        </w:tc>
      </w:tr>
      <w:tr w:rsidR="00940027" w14:paraId="0F6173A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E86771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5792A80F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30461BF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CABCEBE" w14:textId="77777777" w:rsidR="00940027" w:rsidRDefault="00940027">
            <w:pPr>
              <w:pStyle w:val="OtherTableBody"/>
            </w:pPr>
            <w:r>
              <w:t>CSCR</w:t>
            </w:r>
          </w:p>
        </w:tc>
        <w:tc>
          <w:tcPr>
            <w:tcW w:w="3544" w:type="dxa"/>
          </w:tcPr>
          <w:p w14:paraId="3626F3BD" w14:textId="77777777" w:rsidR="00940027" w:rsidRDefault="00940027">
            <w:pPr>
              <w:pStyle w:val="OtherTableBody"/>
            </w:pPr>
            <w:r>
              <w:t>Scratch, Cat</w:t>
            </w:r>
          </w:p>
        </w:tc>
      </w:tr>
      <w:tr w:rsidR="00940027" w14:paraId="51DBAFE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89E86E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4AA902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0070</w:t>
            </w:r>
          </w:p>
        </w:tc>
        <w:tc>
          <w:tcPr>
            <w:tcW w:w="2693" w:type="dxa"/>
          </w:tcPr>
          <w:p w14:paraId="7E691D8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219DC8F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CSERU</w:t>
            </w:r>
          </w:p>
        </w:tc>
        <w:tc>
          <w:tcPr>
            <w:tcW w:w="3544" w:type="dxa"/>
          </w:tcPr>
          <w:p w14:paraId="3D32686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Serum, Convalescent</w:t>
            </w:r>
          </w:p>
        </w:tc>
      </w:tr>
      <w:tr w:rsidR="00940027" w14:paraId="03F3AF3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3F8EAA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2F4E83B9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72202AA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710DEFF" w14:textId="77777777" w:rsidR="00940027" w:rsidRDefault="00940027">
            <w:pPr>
              <w:pStyle w:val="OtherTableBody"/>
            </w:pPr>
            <w:r>
              <w:t>CSF</w:t>
            </w:r>
          </w:p>
        </w:tc>
        <w:tc>
          <w:tcPr>
            <w:tcW w:w="3544" w:type="dxa"/>
          </w:tcPr>
          <w:p w14:paraId="3D47BB92" w14:textId="77777777" w:rsidR="00940027" w:rsidRDefault="00940027">
            <w:pPr>
              <w:pStyle w:val="OtherTableBody"/>
            </w:pPr>
            <w:r>
              <w:t>Cerebral spinal fluid</w:t>
            </w:r>
          </w:p>
        </w:tc>
      </w:tr>
      <w:tr w:rsidR="00940027" w14:paraId="394BBA4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695053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DF669C6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4144936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ED74196" w14:textId="77777777" w:rsidR="00940027" w:rsidRDefault="00940027">
            <w:pPr>
              <w:pStyle w:val="OtherTableBody"/>
            </w:pPr>
            <w:r>
              <w:t>CSITE</w:t>
            </w:r>
          </w:p>
        </w:tc>
        <w:tc>
          <w:tcPr>
            <w:tcW w:w="3544" w:type="dxa"/>
          </w:tcPr>
          <w:p w14:paraId="22FC04AA" w14:textId="77777777" w:rsidR="00940027" w:rsidRDefault="00940027">
            <w:pPr>
              <w:pStyle w:val="OtherTableBody"/>
            </w:pPr>
            <w:r>
              <w:t>Catheter Insertion Site</w:t>
            </w:r>
          </w:p>
        </w:tc>
      </w:tr>
      <w:tr w:rsidR="00940027" w14:paraId="3D020E7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935614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FE19876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0CA2E58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04B1213" w14:textId="77777777" w:rsidR="00940027" w:rsidRDefault="00940027">
            <w:pPr>
              <w:pStyle w:val="OtherTableBody"/>
            </w:pPr>
            <w:r>
              <w:t>CSMY</w:t>
            </w:r>
          </w:p>
        </w:tc>
        <w:tc>
          <w:tcPr>
            <w:tcW w:w="3544" w:type="dxa"/>
          </w:tcPr>
          <w:p w14:paraId="3B01540B" w14:textId="77777777" w:rsidR="00940027" w:rsidRDefault="00940027">
            <w:pPr>
              <w:pStyle w:val="OtherTableBody"/>
            </w:pPr>
            <w:r>
              <w:t>Fluid,  Cystostomy Tube</w:t>
            </w:r>
          </w:p>
        </w:tc>
      </w:tr>
      <w:tr w:rsidR="00940027" w14:paraId="6C60B1D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2F2280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EF74A5E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1FECFB9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17C00F4" w14:textId="77777777" w:rsidR="00940027" w:rsidRDefault="00940027">
            <w:pPr>
              <w:pStyle w:val="OtherTableBody"/>
            </w:pPr>
            <w:r>
              <w:t>CST</w:t>
            </w:r>
          </w:p>
        </w:tc>
        <w:tc>
          <w:tcPr>
            <w:tcW w:w="3544" w:type="dxa"/>
          </w:tcPr>
          <w:p w14:paraId="6D3D8693" w14:textId="77777777" w:rsidR="00940027" w:rsidRDefault="00940027">
            <w:pPr>
              <w:pStyle w:val="OtherTableBody"/>
            </w:pPr>
            <w:r>
              <w:t>Fluid, Cyst</w:t>
            </w:r>
          </w:p>
        </w:tc>
      </w:tr>
      <w:tr w:rsidR="00940027" w14:paraId="775346E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494138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FBDC3FC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3E147F4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36298E3" w14:textId="77777777" w:rsidR="00940027" w:rsidRDefault="00940027">
            <w:pPr>
              <w:pStyle w:val="OtherTableBody"/>
            </w:pPr>
            <w:r>
              <w:t>CSVR</w:t>
            </w:r>
          </w:p>
        </w:tc>
        <w:tc>
          <w:tcPr>
            <w:tcW w:w="3544" w:type="dxa"/>
          </w:tcPr>
          <w:p w14:paraId="688FFFC0" w14:textId="77777777" w:rsidR="00940027" w:rsidRDefault="00940027">
            <w:pPr>
              <w:pStyle w:val="OtherTableBody"/>
            </w:pPr>
            <w:r>
              <w:t>Blood, Cell Saver</w:t>
            </w:r>
          </w:p>
        </w:tc>
      </w:tr>
      <w:tr w:rsidR="00940027" w14:paraId="4838A1D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0D5250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BFA4E18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6C92AC4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1E93860" w14:textId="77777777" w:rsidR="00940027" w:rsidRDefault="00940027">
            <w:pPr>
              <w:pStyle w:val="OtherTableBody"/>
            </w:pPr>
            <w:r>
              <w:t>CTP</w:t>
            </w:r>
          </w:p>
        </w:tc>
        <w:tc>
          <w:tcPr>
            <w:tcW w:w="3544" w:type="dxa"/>
          </w:tcPr>
          <w:p w14:paraId="7B24A771" w14:textId="77777777" w:rsidR="00940027" w:rsidRDefault="00940027">
            <w:pPr>
              <w:pStyle w:val="OtherTableBody"/>
            </w:pPr>
            <w:r>
              <w:t>Catheter tip</w:t>
            </w:r>
          </w:p>
        </w:tc>
      </w:tr>
      <w:tr w:rsidR="00940027" w14:paraId="35A3B84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FA4D43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16E6DDE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7479AB5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AAF5D08" w14:textId="77777777" w:rsidR="00940027" w:rsidRDefault="00940027">
            <w:pPr>
              <w:pStyle w:val="OtherTableBody"/>
            </w:pPr>
            <w:r>
              <w:t>CUR</w:t>
            </w:r>
          </w:p>
        </w:tc>
        <w:tc>
          <w:tcPr>
            <w:tcW w:w="3544" w:type="dxa"/>
          </w:tcPr>
          <w:p w14:paraId="3490E4BB" w14:textId="77777777" w:rsidR="00940027" w:rsidRDefault="00940027">
            <w:pPr>
              <w:pStyle w:val="OtherTableBody"/>
            </w:pPr>
            <w:r>
              <w:t>Curettage</w:t>
            </w:r>
          </w:p>
        </w:tc>
      </w:tr>
      <w:tr w:rsidR="00940027" w14:paraId="719B8B4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4E0FCD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650B2C7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00E73AA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1C1377C" w14:textId="77777777" w:rsidR="00940027" w:rsidRDefault="00940027">
            <w:pPr>
              <w:pStyle w:val="OtherTableBody"/>
            </w:pPr>
            <w:r>
              <w:t>CVM</w:t>
            </w:r>
          </w:p>
        </w:tc>
        <w:tc>
          <w:tcPr>
            <w:tcW w:w="3544" w:type="dxa"/>
          </w:tcPr>
          <w:p w14:paraId="2C7A79B3" w14:textId="77777777" w:rsidR="00940027" w:rsidRDefault="00940027">
            <w:pPr>
              <w:pStyle w:val="OtherTableBody"/>
            </w:pPr>
            <w:r>
              <w:t>Cervical mucus</w:t>
            </w:r>
          </w:p>
        </w:tc>
      </w:tr>
      <w:tr w:rsidR="00940027" w14:paraId="0A67700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73C5A3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15F092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0070</w:t>
            </w:r>
          </w:p>
        </w:tc>
        <w:tc>
          <w:tcPr>
            <w:tcW w:w="2693" w:type="dxa"/>
          </w:tcPr>
          <w:p w14:paraId="15EF67DA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1C6FD6A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CVPS</w:t>
            </w:r>
          </w:p>
        </w:tc>
        <w:tc>
          <w:tcPr>
            <w:tcW w:w="3544" w:type="dxa"/>
          </w:tcPr>
          <w:p w14:paraId="0989E6C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Site, CVP</w:t>
            </w:r>
          </w:p>
        </w:tc>
      </w:tr>
      <w:tr w:rsidR="00940027" w14:paraId="785E4E6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D40BF0A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77EDB2F4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74F7300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9FB54D7" w14:textId="77777777" w:rsidR="00940027" w:rsidRDefault="00940027">
            <w:pPr>
              <w:pStyle w:val="OtherTableBody"/>
            </w:pPr>
            <w:r>
              <w:t>CVPT</w:t>
            </w:r>
          </w:p>
        </w:tc>
        <w:tc>
          <w:tcPr>
            <w:tcW w:w="3544" w:type="dxa"/>
          </w:tcPr>
          <w:p w14:paraId="49F28828" w14:textId="77777777" w:rsidR="00940027" w:rsidRDefault="00940027">
            <w:pPr>
              <w:pStyle w:val="OtherTableBody"/>
            </w:pPr>
            <w:r>
              <w:t>Catheter Tip, CVP</w:t>
            </w:r>
          </w:p>
        </w:tc>
      </w:tr>
      <w:tr w:rsidR="00940027" w14:paraId="1578B5C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4F1D60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CAB941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0070</w:t>
            </w:r>
          </w:p>
        </w:tc>
        <w:tc>
          <w:tcPr>
            <w:tcW w:w="2693" w:type="dxa"/>
          </w:tcPr>
          <w:p w14:paraId="3D5D2B3E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3A50D12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CVX</w:t>
            </w:r>
          </w:p>
        </w:tc>
        <w:tc>
          <w:tcPr>
            <w:tcW w:w="3544" w:type="dxa"/>
          </w:tcPr>
          <w:p w14:paraId="497480A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Cervix</w:t>
            </w:r>
          </w:p>
        </w:tc>
      </w:tr>
      <w:tr w:rsidR="00940027" w14:paraId="70C644B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2E259BA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5099048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0070</w:t>
            </w:r>
          </w:p>
        </w:tc>
        <w:tc>
          <w:tcPr>
            <w:tcW w:w="2693" w:type="dxa"/>
          </w:tcPr>
          <w:p w14:paraId="194F34E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0EACC8C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CYN</w:t>
            </w:r>
          </w:p>
        </w:tc>
        <w:tc>
          <w:tcPr>
            <w:tcW w:w="3544" w:type="dxa"/>
          </w:tcPr>
          <w:p w14:paraId="159E30E3" w14:textId="77777777" w:rsidR="00940027" w:rsidRDefault="00940027">
            <w:pPr>
              <w:pStyle w:val="OtherTableBody"/>
            </w:pPr>
            <w:r>
              <w:t>Nodule, Cystic</w:t>
            </w:r>
          </w:p>
        </w:tc>
      </w:tr>
      <w:tr w:rsidR="00940027" w14:paraId="4770270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146E89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854AC44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036158E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89CCE6E" w14:textId="77777777" w:rsidR="00940027" w:rsidRDefault="00940027">
            <w:pPr>
              <w:pStyle w:val="OtherTableBody"/>
            </w:pPr>
            <w:r>
              <w:t>CYST</w:t>
            </w:r>
          </w:p>
        </w:tc>
        <w:tc>
          <w:tcPr>
            <w:tcW w:w="3544" w:type="dxa"/>
          </w:tcPr>
          <w:p w14:paraId="42A823BF" w14:textId="77777777" w:rsidR="00940027" w:rsidRDefault="00940027">
            <w:pPr>
              <w:pStyle w:val="OtherTableBody"/>
            </w:pPr>
            <w:r>
              <w:t>Cyst</w:t>
            </w:r>
          </w:p>
        </w:tc>
      </w:tr>
      <w:tr w:rsidR="00940027" w14:paraId="70208AF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49562A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1F65BDC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432EF3C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B4B89A9" w14:textId="77777777" w:rsidR="00940027" w:rsidRDefault="00940027">
            <w:pPr>
              <w:pStyle w:val="OtherTableBody"/>
            </w:pPr>
            <w:r>
              <w:t>DBITE</w:t>
            </w:r>
          </w:p>
        </w:tc>
        <w:tc>
          <w:tcPr>
            <w:tcW w:w="3544" w:type="dxa"/>
          </w:tcPr>
          <w:p w14:paraId="1BED0D36" w14:textId="77777777" w:rsidR="00940027" w:rsidRDefault="00940027">
            <w:pPr>
              <w:pStyle w:val="OtherTableBody"/>
            </w:pPr>
            <w:r>
              <w:t>Bite, Dog</w:t>
            </w:r>
          </w:p>
        </w:tc>
      </w:tr>
      <w:tr w:rsidR="00940027" w14:paraId="13822B8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B80D27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81809D0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1D3D227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D600805" w14:textId="77777777" w:rsidR="00940027" w:rsidRDefault="00940027">
            <w:pPr>
              <w:pStyle w:val="OtherTableBody"/>
            </w:pPr>
            <w:r>
              <w:t>DCS</w:t>
            </w:r>
          </w:p>
        </w:tc>
        <w:tc>
          <w:tcPr>
            <w:tcW w:w="3544" w:type="dxa"/>
          </w:tcPr>
          <w:p w14:paraId="78208B05" w14:textId="77777777" w:rsidR="00940027" w:rsidRDefault="00940027">
            <w:pPr>
              <w:pStyle w:val="OtherTableBody"/>
            </w:pPr>
            <w:r>
              <w:t>Sputum, Deep Cough</w:t>
            </w:r>
          </w:p>
        </w:tc>
      </w:tr>
      <w:tr w:rsidR="00940027" w14:paraId="55F1C45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3CD163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DD90D1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0070</w:t>
            </w:r>
          </w:p>
        </w:tc>
        <w:tc>
          <w:tcPr>
            <w:tcW w:w="2693" w:type="dxa"/>
          </w:tcPr>
          <w:p w14:paraId="3AD853DF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1816591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DEC</w:t>
            </w:r>
          </w:p>
        </w:tc>
        <w:tc>
          <w:tcPr>
            <w:tcW w:w="3544" w:type="dxa"/>
          </w:tcPr>
          <w:p w14:paraId="2C65BC3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Ulcer, Decubitus</w:t>
            </w:r>
          </w:p>
        </w:tc>
      </w:tr>
      <w:tr w:rsidR="00940027" w14:paraId="19361F1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707542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2F34BF6D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15A08F3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BA309EC" w14:textId="77777777" w:rsidR="00940027" w:rsidRDefault="00940027">
            <w:pPr>
              <w:pStyle w:val="OtherTableBody"/>
            </w:pPr>
            <w:r>
              <w:t>DEION</w:t>
            </w:r>
          </w:p>
        </w:tc>
        <w:tc>
          <w:tcPr>
            <w:tcW w:w="3544" w:type="dxa"/>
          </w:tcPr>
          <w:p w14:paraId="48C06D83" w14:textId="77777777" w:rsidR="00940027" w:rsidRDefault="00940027">
            <w:pPr>
              <w:pStyle w:val="OtherTableBody"/>
            </w:pPr>
            <w:r>
              <w:t>Environmental, Water  (Deionized)</w:t>
            </w:r>
          </w:p>
        </w:tc>
      </w:tr>
      <w:tr w:rsidR="00940027" w14:paraId="1D5CFCE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C52BF4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D8089B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0070</w:t>
            </w:r>
          </w:p>
        </w:tc>
        <w:tc>
          <w:tcPr>
            <w:tcW w:w="2693" w:type="dxa"/>
          </w:tcPr>
          <w:p w14:paraId="67300E8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9AAB4E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DIA</w:t>
            </w:r>
          </w:p>
        </w:tc>
        <w:tc>
          <w:tcPr>
            <w:tcW w:w="3544" w:type="dxa"/>
          </w:tcPr>
          <w:p w14:paraId="64EAC38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Dialysate</w:t>
            </w:r>
          </w:p>
        </w:tc>
      </w:tr>
      <w:tr w:rsidR="00940027" w14:paraId="593DE42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35FB783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5A0FE4E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0070</w:t>
            </w:r>
          </w:p>
        </w:tc>
        <w:tc>
          <w:tcPr>
            <w:tcW w:w="2693" w:type="dxa"/>
          </w:tcPr>
          <w:p w14:paraId="2ECD09E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B0174D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DIAF</w:t>
            </w:r>
          </w:p>
        </w:tc>
        <w:tc>
          <w:tcPr>
            <w:tcW w:w="3544" w:type="dxa"/>
          </w:tcPr>
          <w:p w14:paraId="51EBAC4D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Dialysis fluid</w:t>
            </w:r>
          </w:p>
        </w:tc>
      </w:tr>
      <w:tr w:rsidR="00940027" w14:paraId="127A6C8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666B8BC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1DC9D4D9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0070</w:t>
            </w:r>
          </w:p>
        </w:tc>
        <w:tc>
          <w:tcPr>
            <w:tcW w:w="2693" w:type="dxa"/>
          </w:tcPr>
          <w:p w14:paraId="62F7466C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435582EA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DISCHG</w:t>
            </w:r>
          </w:p>
        </w:tc>
        <w:tc>
          <w:tcPr>
            <w:tcW w:w="3544" w:type="dxa"/>
          </w:tcPr>
          <w:p w14:paraId="428C112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Discharge</w:t>
            </w:r>
          </w:p>
        </w:tc>
      </w:tr>
      <w:tr w:rsidR="00940027" w14:paraId="227FD3A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DA1E70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4728168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0070</w:t>
            </w:r>
          </w:p>
        </w:tc>
        <w:tc>
          <w:tcPr>
            <w:tcW w:w="2693" w:type="dxa"/>
          </w:tcPr>
          <w:p w14:paraId="67F470E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279B916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DIV</w:t>
            </w:r>
          </w:p>
        </w:tc>
        <w:tc>
          <w:tcPr>
            <w:tcW w:w="3544" w:type="dxa"/>
          </w:tcPr>
          <w:p w14:paraId="1624F2B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Diverticulum</w:t>
            </w:r>
          </w:p>
        </w:tc>
      </w:tr>
      <w:tr w:rsidR="00940027" w14:paraId="68EFE13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CE6CB7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5D175C81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6444B26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A7C1432" w14:textId="77777777" w:rsidR="00940027" w:rsidRDefault="00940027">
            <w:pPr>
              <w:pStyle w:val="OtherTableBody"/>
            </w:pPr>
            <w:r>
              <w:t>DOSE</w:t>
            </w:r>
          </w:p>
        </w:tc>
        <w:tc>
          <w:tcPr>
            <w:tcW w:w="3544" w:type="dxa"/>
          </w:tcPr>
          <w:p w14:paraId="451F9DA7" w14:textId="77777777" w:rsidR="00940027" w:rsidRDefault="00940027">
            <w:pPr>
              <w:pStyle w:val="OtherTableBody"/>
            </w:pPr>
            <w:r>
              <w:t>Dose med or substance</w:t>
            </w:r>
          </w:p>
        </w:tc>
      </w:tr>
      <w:tr w:rsidR="00940027" w14:paraId="638524C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59EE04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B0DF41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0070</w:t>
            </w:r>
          </w:p>
        </w:tc>
        <w:tc>
          <w:tcPr>
            <w:tcW w:w="2693" w:type="dxa"/>
          </w:tcPr>
          <w:p w14:paraId="715994A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14A7DDE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DRN</w:t>
            </w:r>
          </w:p>
        </w:tc>
        <w:tc>
          <w:tcPr>
            <w:tcW w:w="3544" w:type="dxa"/>
          </w:tcPr>
          <w:p w14:paraId="06F797B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Drain</w:t>
            </w:r>
          </w:p>
        </w:tc>
      </w:tr>
      <w:tr w:rsidR="00940027" w14:paraId="5C1FFFE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5E1789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5DCABA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0070</w:t>
            </w:r>
          </w:p>
        </w:tc>
        <w:tc>
          <w:tcPr>
            <w:tcW w:w="2693" w:type="dxa"/>
          </w:tcPr>
          <w:p w14:paraId="6DB0E06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359CDF7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DRNG</w:t>
            </w:r>
          </w:p>
        </w:tc>
        <w:tc>
          <w:tcPr>
            <w:tcW w:w="3544" w:type="dxa"/>
          </w:tcPr>
          <w:p w14:paraId="5E36171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Drainage, Tube</w:t>
            </w:r>
          </w:p>
        </w:tc>
      </w:tr>
      <w:tr w:rsidR="00940027" w14:paraId="4FD5E33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2A83B9F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1B04174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0070</w:t>
            </w:r>
          </w:p>
        </w:tc>
        <w:tc>
          <w:tcPr>
            <w:tcW w:w="2693" w:type="dxa"/>
          </w:tcPr>
          <w:p w14:paraId="06FDFACE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588B558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DRNGP</w:t>
            </w:r>
          </w:p>
        </w:tc>
        <w:tc>
          <w:tcPr>
            <w:tcW w:w="3544" w:type="dxa"/>
          </w:tcPr>
          <w:p w14:paraId="745DDC3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Drainage, Penrose</w:t>
            </w:r>
          </w:p>
        </w:tc>
      </w:tr>
      <w:tr w:rsidR="00940027" w14:paraId="0AAB849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B7AF937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17B7A852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7BC1167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988F5A1" w14:textId="77777777" w:rsidR="00940027" w:rsidRDefault="00940027">
            <w:pPr>
              <w:pStyle w:val="OtherTableBody"/>
            </w:pPr>
            <w:r>
              <w:t>DUFL</w:t>
            </w:r>
          </w:p>
        </w:tc>
        <w:tc>
          <w:tcPr>
            <w:tcW w:w="3544" w:type="dxa"/>
          </w:tcPr>
          <w:p w14:paraId="5644061E" w14:textId="77777777" w:rsidR="00940027" w:rsidRDefault="00940027">
            <w:pPr>
              <w:pStyle w:val="OtherTableBody"/>
            </w:pPr>
            <w:r>
              <w:t>Duodenal fluid</w:t>
            </w:r>
          </w:p>
        </w:tc>
      </w:tr>
      <w:tr w:rsidR="00940027" w14:paraId="3EE3FC3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109761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303E171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16EC6F6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77AF44D" w14:textId="77777777" w:rsidR="00940027" w:rsidRDefault="00940027">
            <w:pPr>
              <w:pStyle w:val="OtherTableBody"/>
            </w:pPr>
            <w:r>
              <w:t>EAR</w:t>
            </w:r>
          </w:p>
        </w:tc>
        <w:tc>
          <w:tcPr>
            <w:tcW w:w="3544" w:type="dxa"/>
          </w:tcPr>
          <w:p w14:paraId="12FAE9B2" w14:textId="77777777" w:rsidR="00940027" w:rsidRDefault="00940027">
            <w:pPr>
              <w:pStyle w:val="OtherTableBody"/>
            </w:pPr>
            <w:r>
              <w:t>Ear</w:t>
            </w:r>
          </w:p>
        </w:tc>
      </w:tr>
      <w:tr w:rsidR="00940027" w14:paraId="3953766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B4FF72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5C8F126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18D82D2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849E02E" w14:textId="77777777" w:rsidR="00940027" w:rsidRDefault="00940027">
            <w:pPr>
              <w:pStyle w:val="OtherTableBody"/>
            </w:pPr>
            <w:r>
              <w:t>EARW</w:t>
            </w:r>
          </w:p>
        </w:tc>
        <w:tc>
          <w:tcPr>
            <w:tcW w:w="3544" w:type="dxa"/>
          </w:tcPr>
          <w:p w14:paraId="052A0D78" w14:textId="77777777" w:rsidR="00940027" w:rsidRDefault="00940027">
            <w:pPr>
              <w:pStyle w:val="OtherTableBody"/>
            </w:pPr>
            <w:r>
              <w:t>Ear wax (cerumen)</w:t>
            </w:r>
          </w:p>
        </w:tc>
      </w:tr>
      <w:tr w:rsidR="00940027" w14:paraId="475C2F8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1F1538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21D8E20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0070</w:t>
            </w:r>
          </w:p>
        </w:tc>
        <w:tc>
          <w:tcPr>
            <w:tcW w:w="2693" w:type="dxa"/>
          </w:tcPr>
          <w:p w14:paraId="32E22AAE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298C32DF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EBRUSH</w:t>
            </w:r>
          </w:p>
        </w:tc>
        <w:tc>
          <w:tcPr>
            <w:tcW w:w="3544" w:type="dxa"/>
          </w:tcPr>
          <w:p w14:paraId="028870CE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Brush, Esophageal</w:t>
            </w:r>
          </w:p>
        </w:tc>
      </w:tr>
      <w:tr w:rsidR="00940027" w14:paraId="12D3417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6974933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64DFF222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7E58DC9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21274D4" w14:textId="77777777" w:rsidR="00940027" w:rsidRDefault="00940027">
            <w:pPr>
              <w:pStyle w:val="OtherTableBody"/>
            </w:pPr>
            <w:r>
              <w:t>EEYE</w:t>
            </w:r>
          </w:p>
        </w:tc>
        <w:tc>
          <w:tcPr>
            <w:tcW w:w="3544" w:type="dxa"/>
          </w:tcPr>
          <w:p w14:paraId="0918ADE1" w14:textId="77777777" w:rsidR="00940027" w:rsidRDefault="00940027">
            <w:pPr>
              <w:pStyle w:val="OtherTableBody"/>
            </w:pPr>
            <w:r>
              <w:t>Environmental, Eye Wash</w:t>
            </w:r>
          </w:p>
        </w:tc>
      </w:tr>
      <w:tr w:rsidR="00940027" w14:paraId="24749BE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D82687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EED691B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14E5F12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461FFF2" w14:textId="77777777" w:rsidR="00940027" w:rsidRDefault="00940027">
            <w:pPr>
              <w:pStyle w:val="OtherTableBody"/>
            </w:pPr>
            <w:r>
              <w:t>EFF</w:t>
            </w:r>
          </w:p>
        </w:tc>
        <w:tc>
          <w:tcPr>
            <w:tcW w:w="3544" w:type="dxa"/>
          </w:tcPr>
          <w:p w14:paraId="4EA4D46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Environmental, Effluent</w:t>
            </w:r>
          </w:p>
        </w:tc>
      </w:tr>
      <w:tr w:rsidR="00940027" w14:paraId="407A861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88DC0C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6128DC7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0070</w:t>
            </w:r>
          </w:p>
        </w:tc>
        <w:tc>
          <w:tcPr>
            <w:tcW w:w="2693" w:type="dxa"/>
          </w:tcPr>
          <w:p w14:paraId="779FBDF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46469D2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EFFUS</w:t>
            </w:r>
          </w:p>
        </w:tc>
        <w:tc>
          <w:tcPr>
            <w:tcW w:w="3544" w:type="dxa"/>
          </w:tcPr>
          <w:p w14:paraId="1E08539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Effusion</w:t>
            </w:r>
          </w:p>
        </w:tc>
      </w:tr>
      <w:tr w:rsidR="00940027" w14:paraId="6D39D3E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77704D6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6C014F7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0070</w:t>
            </w:r>
          </w:p>
        </w:tc>
        <w:tc>
          <w:tcPr>
            <w:tcW w:w="2693" w:type="dxa"/>
          </w:tcPr>
          <w:p w14:paraId="0952A49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4281AB7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EFOD</w:t>
            </w:r>
          </w:p>
        </w:tc>
        <w:tc>
          <w:tcPr>
            <w:tcW w:w="3544" w:type="dxa"/>
          </w:tcPr>
          <w:p w14:paraId="039B05C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Environmental, Food</w:t>
            </w:r>
          </w:p>
        </w:tc>
      </w:tr>
      <w:tr w:rsidR="00940027" w14:paraId="66A3136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E82FD4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623AE3F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0070</w:t>
            </w:r>
          </w:p>
        </w:tc>
        <w:tc>
          <w:tcPr>
            <w:tcW w:w="2693" w:type="dxa"/>
          </w:tcPr>
          <w:p w14:paraId="0848081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4E6A5AC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EISO</w:t>
            </w:r>
          </w:p>
        </w:tc>
        <w:tc>
          <w:tcPr>
            <w:tcW w:w="3544" w:type="dxa"/>
          </w:tcPr>
          <w:p w14:paraId="61286B2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Environmental, Isolette</w:t>
            </w:r>
          </w:p>
        </w:tc>
      </w:tr>
      <w:tr w:rsidR="00940027" w14:paraId="39CDCE9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92D2427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73D0A0B1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25B18CC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77380E5" w14:textId="77777777" w:rsidR="00940027" w:rsidRDefault="00940027">
            <w:pPr>
              <w:pStyle w:val="OtherTableBody"/>
            </w:pPr>
            <w:r>
              <w:t>ELT</w:t>
            </w:r>
          </w:p>
        </w:tc>
        <w:tc>
          <w:tcPr>
            <w:tcW w:w="3544" w:type="dxa"/>
          </w:tcPr>
          <w:p w14:paraId="1524A4AA" w14:textId="77777777" w:rsidR="00940027" w:rsidRDefault="00940027">
            <w:pPr>
              <w:pStyle w:val="OtherTableBody"/>
            </w:pPr>
            <w:r>
              <w:t>Electrode</w:t>
            </w:r>
          </w:p>
        </w:tc>
      </w:tr>
      <w:tr w:rsidR="00940027" w14:paraId="4685429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77A957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4C43186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15ACA5D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B63F45E" w14:textId="77777777" w:rsidR="00940027" w:rsidRDefault="00940027">
            <w:pPr>
              <w:pStyle w:val="OtherTableBody"/>
            </w:pPr>
            <w:r>
              <w:t>ENDC</w:t>
            </w:r>
          </w:p>
        </w:tc>
        <w:tc>
          <w:tcPr>
            <w:tcW w:w="3544" w:type="dxa"/>
          </w:tcPr>
          <w:p w14:paraId="64A26EE5" w14:textId="77777777" w:rsidR="00940027" w:rsidRDefault="00940027">
            <w:pPr>
              <w:pStyle w:val="OtherTableBody"/>
            </w:pPr>
            <w:r>
              <w:t>Endocardium</w:t>
            </w:r>
          </w:p>
        </w:tc>
      </w:tr>
      <w:tr w:rsidR="00940027" w14:paraId="0F37508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158C7A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5EFB32C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0070</w:t>
            </w:r>
          </w:p>
        </w:tc>
        <w:tc>
          <w:tcPr>
            <w:tcW w:w="2693" w:type="dxa"/>
          </w:tcPr>
          <w:p w14:paraId="17B97B9A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41C76F01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ENDM</w:t>
            </w:r>
          </w:p>
        </w:tc>
        <w:tc>
          <w:tcPr>
            <w:tcW w:w="3544" w:type="dxa"/>
          </w:tcPr>
          <w:p w14:paraId="1AFA4BB6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Endometrium</w:t>
            </w:r>
          </w:p>
        </w:tc>
      </w:tr>
      <w:tr w:rsidR="00940027" w14:paraId="6C06805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817E7A2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281E2757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0070</w:t>
            </w:r>
          </w:p>
        </w:tc>
        <w:tc>
          <w:tcPr>
            <w:tcW w:w="2693" w:type="dxa"/>
          </w:tcPr>
          <w:p w14:paraId="27D80741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259B0981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ENVIR</w:t>
            </w:r>
          </w:p>
        </w:tc>
        <w:tc>
          <w:tcPr>
            <w:tcW w:w="3544" w:type="dxa"/>
          </w:tcPr>
          <w:p w14:paraId="47C858E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Environmental, Unidentified Substance</w:t>
            </w:r>
          </w:p>
        </w:tc>
      </w:tr>
      <w:tr w:rsidR="00940027" w14:paraId="55CB3C1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0773458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081FF59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0070</w:t>
            </w:r>
          </w:p>
        </w:tc>
        <w:tc>
          <w:tcPr>
            <w:tcW w:w="2693" w:type="dxa"/>
          </w:tcPr>
          <w:p w14:paraId="4D1DE26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0E841C0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EOS</w:t>
            </w:r>
          </w:p>
        </w:tc>
        <w:tc>
          <w:tcPr>
            <w:tcW w:w="3544" w:type="dxa"/>
          </w:tcPr>
          <w:p w14:paraId="7D342DB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Eosinophils</w:t>
            </w:r>
          </w:p>
        </w:tc>
      </w:tr>
      <w:tr w:rsidR="00940027" w14:paraId="683A5DB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0CC4FF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6925616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0070</w:t>
            </w:r>
          </w:p>
        </w:tc>
        <w:tc>
          <w:tcPr>
            <w:tcW w:w="2693" w:type="dxa"/>
          </w:tcPr>
          <w:p w14:paraId="5A163A6E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21CC668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EOTH</w:t>
            </w:r>
          </w:p>
        </w:tc>
        <w:tc>
          <w:tcPr>
            <w:tcW w:w="3544" w:type="dxa"/>
          </w:tcPr>
          <w:p w14:paraId="3986175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Environmental, Other Substance</w:t>
            </w:r>
          </w:p>
        </w:tc>
      </w:tr>
      <w:tr w:rsidR="00940027" w14:paraId="7246C1C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229172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1D6A3AC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0070</w:t>
            </w:r>
          </w:p>
        </w:tc>
        <w:tc>
          <w:tcPr>
            <w:tcW w:w="2693" w:type="dxa"/>
          </w:tcPr>
          <w:p w14:paraId="0F5E286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2A3FF8A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ESOI</w:t>
            </w:r>
          </w:p>
        </w:tc>
        <w:tc>
          <w:tcPr>
            <w:tcW w:w="3544" w:type="dxa"/>
          </w:tcPr>
          <w:p w14:paraId="7332788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Environmental, Soil</w:t>
            </w:r>
          </w:p>
        </w:tc>
      </w:tr>
      <w:tr w:rsidR="00940027" w14:paraId="65A6529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F8527D8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52564BA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0070</w:t>
            </w:r>
          </w:p>
        </w:tc>
        <w:tc>
          <w:tcPr>
            <w:tcW w:w="2693" w:type="dxa"/>
          </w:tcPr>
          <w:p w14:paraId="53A0483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4700237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ESOS</w:t>
            </w:r>
          </w:p>
        </w:tc>
        <w:tc>
          <w:tcPr>
            <w:tcW w:w="3544" w:type="dxa"/>
          </w:tcPr>
          <w:p w14:paraId="6B5CE41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Environmental, Solution (Sterile)</w:t>
            </w:r>
          </w:p>
        </w:tc>
      </w:tr>
      <w:tr w:rsidR="00940027" w14:paraId="7742683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8BB52C8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05639A0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0070</w:t>
            </w:r>
          </w:p>
        </w:tc>
        <w:tc>
          <w:tcPr>
            <w:tcW w:w="2693" w:type="dxa"/>
          </w:tcPr>
          <w:p w14:paraId="5918AA13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241893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ETA</w:t>
            </w:r>
          </w:p>
        </w:tc>
        <w:tc>
          <w:tcPr>
            <w:tcW w:w="3544" w:type="dxa"/>
          </w:tcPr>
          <w:p w14:paraId="47392B6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Aspirate,  Endotrach</w:t>
            </w:r>
          </w:p>
        </w:tc>
      </w:tr>
      <w:tr w:rsidR="00940027" w14:paraId="4D78460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9A47AAB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4602BBA0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71E4CA3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12F22DB" w14:textId="77777777" w:rsidR="00940027" w:rsidRDefault="00940027">
            <w:pPr>
              <w:pStyle w:val="OtherTableBody"/>
            </w:pPr>
            <w:r>
              <w:t>ETTP</w:t>
            </w:r>
          </w:p>
        </w:tc>
        <w:tc>
          <w:tcPr>
            <w:tcW w:w="3544" w:type="dxa"/>
          </w:tcPr>
          <w:p w14:paraId="38591B47" w14:textId="77777777" w:rsidR="00940027" w:rsidRDefault="00940027">
            <w:pPr>
              <w:pStyle w:val="OtherTableBody"/>
            </w:pPr>
            <w:r>
              <w:t>Catheter Tip, Endotracheal</w:t>
            </w:r>
          </w:p>
        </w:tc>
      </w:tr>
      <w:tr w:rsidR="00940027" w14:paraId="13E0F65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A23BFE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885EBB0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74AFB8E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456047D" w14:textId="77777777" w:rsidR="00940027" w:rsidRDefault="00940027">
            <w:pPr>
              <w:pStyle w:val="OtherTableBody"/>
            </w:pPr>
            <w:r>
              <w:t>ETTUB</w:t>
            </w:r>
          </w:p>
        </w:tc>
        <w:tc>
          <w:tcPr>
            <w:tcW w:w="3544" w:type="dxa"/>
          </w:tcPr>
          <w:p w14:paraId="42F6DF4A" w14:textId="77777777" w:rsidR="00940027" w:rsidRDefault="00940027">
            <w:pPr>
              <w:pStyle w:val="OtherTableBody"/>
            </w:pPr>
            <w:r>
              <w:t>Tube, Endotracheal</w:t>
            </w:r>
          </w:p>
        </w:tc>
      </w:tr>
      <w:tr w:rsidR="00940027" w14:paraId="41CA2A8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8576D5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D0AF84E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78E47D4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0A829A5" w14:textId="77777777" w:rsidR="00940027" w:rsidRDefault="00940027">
            <w:pPr>
              <w:pStyle w:val="OtherTableBody"/>
            </w:pPr>
            <w:r>
              <w:t>EWHI</w:t>
            </w:r>
          </w:p>
        </w:tc>
        <w:tc>
          <w:tcPr>
            <w:tcW w:w="3544" w:type="dxa"/>
          </w:tcPr>
          <w:p w14:paraId="7E529925" w14:textId="77777777" w:rsidR="00940027" w:rsidRDefault="00940027">
            <w:pPr>
              <w:pStyle w:val="OtherTableBody"/>
            </w:pPr>
            <w:r>
              <w:t>Environmental, Whirlpool</w:t>
            </w:r>
          </w:p>
        </w:tc>
      </w:tr>
      <w:tr w:rsidR="00940027" w14:paraId="03E89FB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3CE9A9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80E78DD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4E3F8B7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6D6B550" w14:textId="77777777" w:rsidR="00940027" w:rsidRDefault="00940027">
            <w:pPr>
              <w:pStyle w:val="OtherTableBody"/>
            </w:pPr>
            <w:r>
              <w:t>EXG</w:t>
            </w:r>
          </w:p>
        </w:tc>
        <w:tc>
          <w:tcPr>
            <w:tcW w:w="3544" w:type="dxa"/>
          </w:tcPr>
          <w:p w14:paraId="25F6B0C8" w14:textId="77777777" w:rsidR="00940027" w:rsidRDefault="00940027">
            <w:pPr>
              <w:pStyle w:val="OtherTableBody"/>
            </w:pPr>
            <w:r>
              <w:t>Exhaled gas (=breath)</w:t>
            </w:r>
          </w:p>
        </w:tc>
      </w:tr>
      <w:tr w:rsidR="00940027" w14:paraId="55F3EF2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E448FD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74E1851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0A07E20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B75D62A" w14:textId="77777777" w:rsidR="00940027" w:rsidRDefault="00940027">
            <w:pPr>
              <w:pStyle w:val="OtherTableBody"/>
            </w:pPr>
            <w:r>
              <w:t>EXS</w:t>
            </w:r>
          </w:p>
        </w:tc>
        <w:tc>
          <w:tcPr>
            <w:tcW w:w="3544" w:type="dxa"/>
          </w:tcPr>
          <w:p w14:paraId="22A603FE" w14:textId="77777777" w:rsidR="00940027" w:rsidRDefault="00940027">
            <w:pPr>
              <w:pStyle w:val="OtherTableBody"/>
            </w:pPr>
            <w:r>
              <w:t>Shunt, External</w:t>
            </w:r>
          </w:p>
        </w:tc>
      </w:tr>
      <w:tr w:rsidR="00940027" w14:paraId="1E2B8F0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A29A64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ADB8FE2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542BB88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C51F9D1" w14:textId="77777777" w:rsidR="00940027" w:rsidRDefault="00940027">
            <w:pPr>
              <w:pStyle w:val="OtherTableBody"/>
            </w:pPr>
            <w:r>
              <w:t>EXUDTE</w:t>
            </w:r>
          </w:p>
        </w:tc>
        <w:tc>
          <w:tcPr>
            <w:tcW w:w="3544" w:type="dxa"/>
          </w:tcPr>
          <w:p w14:paraId="5FE98F4E" w14:textId="77777777" w:rsidR="00940027" w:rsidRDefault="00940027">
            <w:pPr>
              <w:pStyle w:val="OtherTableBody"/>
            </w:pPr>
            <w:r>
              <w:t>Exudate</w:t>
            </w:r>
          </w:p>
        </w:tc>
      </w:tr>
      <w:tr w:rsidR="00940027" w14:paraId="21FF4A2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81A1A3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C6D802E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3FDB65B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EDAD568" w14:textId="77777777" w:rsidR="00940027" w:rsidRDefault="00940027">
            <w:pPr>
              <w:pStyle w:val="OtherTableBody"/>
            </w:pPr>
            <w:r>
              <w:t>EYE</w:t>
            </w:r>
          </w:p>
        </w:tc>
        <w:tc>
          <w:tcPr>
            <w:tcW w:w="3544" w:type="dxa"/>
          </w:tcPr>
          <w:p w14:paraId="0C39D724" w14:textId="77777777" w:rsidR="00940027" w:rsidRDefault="00940027">
            <w:pPr>
              <w:pStyle w:val="OtherTableBody"/>
            </w:pPr>
            <w:r>
              <w:t>Eye</w:t>
            </w:r>
          </w:p>
        </w:tc>
      </w:tr>
      <w:tr w:rsidR="00940027" w14:paraId="7AE31FC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9CDB93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446C859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6A80CA9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9E99910" w14:textId="77777777" w:rsidR="00940027" w:rsidRDefault="00940027">
            <w:pPr>
              <w:pStyle w:val="OtherTableBody"/>
            </w:pPr>
            <w:r>
              <w:t>FAW</w:t>
            </w:r>
          </w:p>
        </w:tc>
        <w:tc>
          <w:tcPr>
            <w:tcW w:w="3544" w:type="dxa"/>
          </w:tcPr>
          <w:p w14:paraId="41A1E536" w14:textId="77777777" w:rsidR="00940027" w:rsidRDefault="00940027">
            <w:pPr>
              <w:pStyle w:val="OtherTableBody"/>
            </w:pPr>
            <w:r>
              <w:t>Environmental, Water  (Well)</w:t>
            </w:r>
          </w:p>
        </w:tc>
      </w:tr>
      <w:tr w:rsidR="00940027" w14:paraId="0AB2D8F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64638D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EFF17D2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1B41C86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5B1EDA9" w14:textId="77777777" w:rsidR="00940027" w:rsidRDefault="00940027">
            <w:pPr>
              <w:pStyle w:val="OtherTableBody"/>
            </w:pPr>
            <w:r>
              <w:t>FBLOOD</w:t>
            </w:r>
          </w:p>
        </w:tc>
        <w:tc>
          <w:tcPr>
            <w:tcW w:w="3544" w:type="dxa"/>
          </w:tcPr>
          <w:p w14:paraId="55F748DB" w14:textId="77777777" w:rsidR="00940027" w:rsidRDefault="00940027">
            <w:pPr>
              <w:pStyle w:val="OtherTableBody"/>
            </w:pPr>
            <w:r>
              <w:t>Blood, Fetal</w:t>
            </w:r>
          </w:p>
        </w:tc>
      </w:tr>
      <w:tr w:rsidR="00940027" w14:paraId="330A18A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A39782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9C371DE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39F43B9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99F3046" w14:textId="77777777" w:rsidR="00940027" w:rsidRDefault="00940027">
            <w:pPr>
              <w:pStyle w:val="OtherTableBody"/>
            </w:pPr>
            <w:r>
              <w:t>FGA</w:t>
            </w:r>
          </w:p>
        </w:tc>
        <w:tc>
          <w:tcPr>
            <w:tcW w:w="3544" w:type="dxa"/>
          </w:tcPr>
          <w:p w14:paraId="1B0BE983" w14:textId="77777777" w:rsidR="00940027" w:rsidRDefault="00940027">
            <w:pPr>
              <w:pStyle w:val="OtherTableBody"/>
            </w:pPr>
            <w:r>
              <w:t>Fluid,  Abdomen</w:t>
            </w:r>
          </w:p>
        </w:tc>
      </w:tr>
      <w:tr w:rsidR="00940027" w14:paraId="62E182E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55FFB1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E30349C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4A5F38A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20D8C21" w14:textId="77777777" w:rsidR="00940027" w:rsidRDefault="00940027">
            <w:pPr>
              <w:pStyle w:val="OtherTableBody"/>
            </w:pPr>
            <w:r>
              <w:t>FIB</w:t>
            </w:r>
          </w:p>
        </w:tc>
        <w:tc>
          <w:tcPr>
            <w:tcW w:w="3544" w:type="dxa"/>
          </w:tcPr>
          <w:p w14:paraId="1CC59493" w14:textId="77777777" w:rsidR="00940027" w:rsidRDefault="00940027">
            <w:pPr>
              <w:pStyle w:val="OtherTableBody"/>
            </w:pPr>
            <w:r>
              <w:t>Fibroblasts</w:t>
            </w:r>
          </w:p>
        </w:tc>
      </w:tr>
      <w:tr w:rsidR="00940027" w14:paraId="6D042F9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068886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5469EA1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414068F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F06E7B3" w14:textId="77777777" w:rsidR="00940027" w:rsidRDefault="00940027">
            <w:pPr>
              <w:pStyle w:val="OtherTableBody"/>
            </w:pPr>
            <w:r>
              <w:t>FIST</w:t>
            </w:r>
          </w:p>
        </w:tc>
        <w:tc>
          <w:tcPr>
            <w:tcW w:w="3544" w:type="dxa"/>
          </w:tcPr>
          <w:p w14:paraId="26F3AB6D" w14:textId="77777777" w:rsidR="00940027" w:rsidRDefault="00940027">
            <w:pPr>
              <w:pStyle w:val="OtherTableBody"/>
            </w:pPr>
            <w:r>
              <w:t>Fistula</w:t>
            </w:r>
          </w:p>
        </w:tc>
      </w:tr>
      <w:tr w:rsidR="00940027" w14:paraId="4909002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4A1A5A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85C6802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6C0EEFF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4199FE5" w14:textId="77777777" w:rsidR="00940027" w:rsidRDefault="00940027">
            <w:pPr>
              <w:pStyle w:val="OtherTableBody"/>
            </w:pPr>
            <w:r>
              <w:t>FLD</w:t>
            </w:r>
          </w:p>
        </w:tc>
        <w:tc>
          <w:tcPr>
            <w:tcW w:w="3544" w:type="dxa"/>
          </w:tcPr>
          <w:p w14:paraId="3617C5B8" w14:textId="77777777" w:rsidR="00940027" w:rsidRDefault="00940027">
            <w:pPr>
              <w:pStyle w:val="OtherTableBody"/>
            </w:pPr>
            <w:r>
              <w:t>Fluid, Other</w:t>
            </w:r>
          </w:p>
        </w:tc>
      </w:tr>
      <w:tr w:rsidR="00940027" w14:paraId="40026F5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957CFF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8D294AB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0070</w:t>
            </w:r>
          </w:p>
        </w:tc>
        <w:tc>
          <w:tcPr>
            <w:tcW w:w="2693" w:type="dxa"/>
          </w:tcPr>
          <w:p w14:paraId="019E3EDD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2EDE567D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FLT</w:t>
            </w:r>
          </w:p>
        </w:tc>
        <w:tc>
          <w:tcPr>
            <w:tcW w:w="3544" w:type="dxa"/>
          </w:tcPr>
          <w:p w14:paraId="22A8C7B7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Filter</w:t>
            </w:r>
          </w:p>
        </w:tc>
      </w:tr>
      <w:tr w:rsidR="00940027" w14:paraId="53CDDEE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876331C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29939AE1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0070</w:t>
            </w:r>
          </w:p>
        </w:tc>
        <w:tc>
          <w:tcPr>
            <w:tcW w:w="2693" w:type="dxa"/>
          </w:tcPr>
          <w:p w14:paraId="1EA97E2F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675A9FBF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FLU</w:t>
            </w:r>
          </w:p>
        </w:tc>
        <w:tc>
          <w:tcPr>
            <w:tcW w:w="3544" w:type="dxa"/>
          </w:tcPr>
          <w:p w14:paraId="1AAF57F4" w14:textId="77777777" w:rsidR="00940027" w:rsidRDefault="00940027">
            <w:pPr>
              <w:pStyle w:val="OtherTableBody"/>
            </w:pPr>
            <w:r>
              <w:t>Body fluid, unsp</w:t>
            </w:r>
          </w:p>
        </w:tc>
      </w:tr>
      <w:tr w:rsidR="00940027" w14:paraId="018DF1B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BECB3F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2C0A3C1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1357169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F0A0216" w14:textId="77777777" w:rsidR="00940027" w:rsidRDefault="00940027">
            <w:pPr>
              <w:pStyle w:val="OtherTableBody"/>
            </w:pPr>
            <w:r>
              <w:t>FLUID</w:t>
            </w:r>
          </w:p>
        </w:tc>
        <w:tc>
          <w:tcPr>
            <w:tcW w:w="3544" w:type="dxa"/>
          </w:tcPr>
          <w:p w14:paraId="0DFEC310" w14:textId="77777777" w:rsidR="00940027" w:rsidRDefault="00940027">
            <w:pPr>
              <w:pStyle w:val="OtherTableBody"/>
            </w:pPr>
            <w:r>
              <w:t>Fluid</w:t>
            </w:r>
          </w:p>
        </w:tc>
      </w:tr>
      <w:tr w:rsidR="00940027" w14:paraId="0F83D16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D7EB61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11CB4E6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0554BC5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ECB0957" w14:textId="77777777" w:rsidR="00940027" w:rsidRDefault="00940027">
            <w:pPr>
              <w:pStyle w:val="OtherTableBody"/>
            </w:pPr>
            <w:r>
              <w:t>FOLEY</w:t>
            </w:r>
          </w:p>
        </w:tc>
        <w:tc>
          <w:tcPr>
            <w:tcW w:w="3544" w:type="dxa"/>
          </w:tcPr>
          <w:p w14:paraId="6E320201" w14:textId="77777777" w:rsidR="00940027" w:rsidRDefault="00940027">
            <w:pPr>
              <w:pStyle w:val="OtherTableBody"/>
            </w:pPr>
            <w:r>
              <w:t>Catheter Tip, Foley</w:t>
            </w:r>
          </w:p>
        </w:tc>
      </w:tr>
      <w:tr w:rsidR="00940027" w14:paraId="37856A1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F06468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ECD3DAE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62C4075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55B5BBF" w14:textId="77777777" w:rsidR="00940027" w:rsidRDefault="00940027">
            <w:pPr>
              <w:pStyle w:val="OtherTableBody"/>
            </w:pPr>
            <w:r>
              <w:t>FRS</w:t>
            </w:r>
          </w:p>
        </w:tc>
        <w:tc>
          <w:tcPr>
            <w:tcW w:w="3544" w:type="dxa"/>
          </w:tcPr>
          <w:p w14:paraId="6CDB6382" w14:textId="77777777" w:rsidR="00940027" w:rsidRDefault="00940027">
            <w:pPr>
              <w:pStyle w:val="OtherTableBody"/>
            </w:pPr>
            <w:r>
              <w:t>Fluid, Respiratory</w:t>
            </w:r>
          </w:p>
        </w:tc>
      </w:tr>
      <w:tr w:rsidR="00940027" w14:paraId="41FB43D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444A5F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8A0B161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37C1A13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A539A8C" w14:textId="77777777" w:rsidR="00940027" w:rsidRDefault="00940027">
            <w:pPr>
              <w:pStyle w:val="OtherTableBody"/>
            </w:pPr>
            <w:r>
              <w:t>FSCLP</w:t>
            </w:r>
          </w:p>
        </w:tc>
        <w:tc>
          <w:tcPr>
            <w:tcW w:w="3544" w:type="dxa"/>
          </w:tcPr>
          <w:p w14:paraId="145CAA3B" w14:textId="77777777" w:rsidR="00940027" w:rsidRDefault="00940027">
            <w:pPr>
              <w:pStyle w:val="OtherTableBody"/>
            </w:pPr>
            <w:r>
              <w:t>Scalp, Fetal</w:t>
            </w:r>
          </w:p>
        </w:tc>
      </w:tr>
      <w:tr w:rsidR="00940027" w14:paraId="2E5F723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F6687F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B7AE80B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3524DB9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20A0C58" w14:textId="77777777" w:rsidR="00940027" w:rsidRDefault="00940027">
            <w:pPr>
              <w:pStyle w:val="OtherTableBody"/>
            </w:pPr>
            <w:r>
              <w:t>FUR</w:t>
            </w:r>
          </w:p>
        </w:tc>
        <w:tc>
          <w:tcPr>
            <w:tcW w:w="3544" w:type="dxa"/>
          </w:tcPr>
          <w:p w14:paraId="368884E7" w14:textId="77777777" w:rsidR="00940027" w:rsidRDefault="00940027">
            <w:pPr>
              <w:pStyle w:val="OtherTableBody"/>
            </w:pPr>
            <w:r>
              <w:t>Furuncle</w:t>
            </w:r>
          </w:p>
        </w:tc>
      </w:tr>
      <w:tr w:rsidR="00940027" w14:paraId="04018F4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EACF80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CB3F4CA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4EC2D7D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3DEAFF7" w14:textId="77777777" w:rsidR="00940027" w:rsidRDefault="00940027">
            <w:pPr>
              <w:pStyle w:val="OtherTableBody"/>
            </w:pPr>
            <w:r>
              <w:t>GAS</w:t>
            </w:r>
          </w:p>
        </w:tc>
        <w:tc>
          <w:tcPr>
            <w:tcW w:w="3544" w:type="dxa"/>
          </w:tcPr>
          <w:p w14:paraId="3111694D" w14:textId="77777777" w:rsidR="00940027" w:rsidRDefault="00940027">
            <w:pPr>
              <w:pStyle w:val="OtherTableBody"/>
            </w:pPr>
            <w:r>
              <w:t>Gas</w:t>
            </w:r>
          </w:p>
        </w:tc>
      </w:tr>
      <w:tr w:rsidR="00940027" w14:paraId="7C2AF1D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AE19A1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BE21AC8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3C2A591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FA90A3F" w14:textId="77777777" w:rsidR="00940027" w:rsidRDefault="00940027">
            <w:pPr>
              <w:pStyle w:val="OtherTableBody"/>
            </w:pPr>
            <w:r>
              <w:t>GASA</w:t>
            </w:r>
          </w:p>
        </w:tc>
        <w:tc>
          <w:tcPr>
            <w:tcW w:w="3544" w:type="dxa"/>
          </w:tcPr>
          <w:p w14:paraId="52FAD785" w14:textId="77777777" w:rsidR="00940027" w:rsidRDefault="00940027">
            <w:pPr>
              <w:pStyle w:val="OtherTableBody"/>
            </w:pPr>
            <w:r>
              <w:t>Aspirate, Gastric</w:t>
            </w:r>
          </w:p>
        </w:tc>
      </w:tr>
      <w:tr w:rsidR="00940027" w14:paraId="5180842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68CADD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DF68200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64E612D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96E9275" w14:textId="77777777" w:rsidR="00940027" w:rsidRDefault="00940027">
            <w:pPr>
              <w:pStyle w:val="OtherTableBody"/>
            </w:pPr>
            <w:r>
              <w:t>GASAN</w:t>
            </w:r>
          </w:p>
        </w:tc>
        <w:tc>
          <w:tcPr>
            <w:tcW w:w="3544" w:type="dxa"/>
          </w:tcPr>
          <w:p w14:paraId="51F57B1A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Antrum, Gastric</w:t>
            </w:r>
          </w:p>
        </w:tc>
      </w:tr>
      <w:tr w:rsidR="00940027" w14:paraId="56914A7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A5B126E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22DED144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0070</w:t>
            </w:r>
          </w:p>
        </w:tc>
        <w:tc>
          <w:tcPr>
            <w:tcW w:w="2693" w:type="dxa"/>
          </w:tcPr>
          <w:p w14:paraId="590EE63C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2BA35F0B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GASBR</w:t>
            </w:r>
          </w:p>
        </w:tc>
        <w:tc>
          <w:tcPr>
            <w:tcW w:w="3544" w:type="dxa"/>
          </w:tcPr>
          <w:p w14:paraId="3581FB45" w14:textId="77777777" w:rsidR="00940027" w:rsidRDefault="00940027">
            <w:pPr>
              <w:pStyle w:val="OtherTableBody"/>
            </w:pPr>
            <w:r>
              <w:t>Brushing, Gastric</w:t>
            </w:r>
          </w:p>
        </w:tc>
      </w:tr>
      <w:tr w:rsidR="00940027" w14:paraId="704B39B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EE2FDF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534D54E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56E7C12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3E95793" w14:textId="77777777" w:rsidR="00940027" w:rsidRDefault="00940027">
            <w:pPr>
              <w:pStyle w:val="OtherTableBody"/>
            </w:pPr>
            <w:r>
              <w:t>GASD</w:t>
            </w:r>
          </w:p>
        </w:tc>
        <w:tc>
          <w:tcPr>
            <w:tcW w:w="3544" w:type="dxa"/>
          </w:tcPr>
          <w:p w14:paraId="79D15F8A" w14:textId="77777777" w:rsidR="00940027" w:rsidRDefault="00940027">
            <w:pPr>
              <w:pStyle w:val="OtherTableBody"/>
            </w:pPr>
            <w:r>
              <w:t>Drainage, Gastric</w:t>
            </w:r>
          </w:p>
        </w:tc>
      </w:tr>
      <w:tr w:rsidR="00940027" w14:paraId="0D09E53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0F2738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045FB19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57BEC2C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C422354" w14:textId="77777777" w:rsidR="00940027" w:rsidRDefault="00940027">
            <w:pPr>
              <w:pStyle w:val="OtherTableBody"/>
            </w:pPr>
            <w:r>
              <w:t>GAST</w:t>
            </w:r>
          </w:p>
        </w:tc>
        <w:tc>
          <w:tcPr>
            <w:tcW w:w="3544" w:type="dxa"/>
          </w:tcPr>
          <w:p w14:paraId="205236B8" w14:textId="77777777" w:rsidR="00940027" w:rsidRDefault="00940027">
            <w:pPr>
              <w:pStyle w:val="OtherTableBody"/>
            </w:pPr>
            <w:r>
              <w:t>Gastric fluid/contents</w:t>
            </w:r>
          </w:p>
        </w:tc>
      </w:tr>
      <w:tr w:rsidR="00940027" w14:paraId="36E001A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FAB6DE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EA451F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0070</w:t>
            </w:r>
          </w:p>
        </w:tc>
        <w:tc>
          <w:tcPr>
            <w:tcW w:w="2693" w:type="dxa"/>
          </w:tcPr>
          <w:p w14:paraId="00E883A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30ECC1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GEN</w:t>
            </w:r>
          </w:p>
        </w:tc>
        <w:tc>
          <w:tcPr>
            <w:tcW w:w="3544" w:type="dxa"/>
          </w:tcPr>
          <w:p w14:paraId="19B7AFC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Genital</w:t>
            </w:r>
          </w:p>
        </w:tc>
      </w:tr>
      <w:tr w:rsidR="00940027" w14:paraId="6E02638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AABFD4B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432104B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0070</w:t>
            </w:r>
          </w:p>
        </w:tc>
        <w:tc>
          <w:tcPr>
            <w:tcW w:w="2693" w:type="dxa"/>
          </w:tcPr>
          <w:p w14:paraId="64BF55A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1B45815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GENC</w:t>
            </w:r>
          </w:p>
        </w:tc>
        <w:tc>
          <w:tcPr>
            <w:tcW w:w="3544" w:type="dxa"/>
          </w:tcPr>
          <w:p w14:paraId="5480D89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Genital cervix</w:t>
            </w:r>
          </w:p>
        </w:tc>
      </w:tr>
      <w:tr w:rsidR="00940027" w14:paraId="6F537E5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CB1659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6C9273F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0070</w:t>
            </w:r>
          </w:p>
        </w:tc>
        <w:tc>
          <w:tcPr>
            <w:tcW w:w="2693" w:type="dxa"/>
          </w:tcPr>
          <w:p w14:paraId="4977DA8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1606E9A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GENL</w:t>
            </w:r>
          </w:p>
        </w:tc>
        <w:tc>
          <w:tcPr>
            <w:tcW w:w="3544" w:type="dxa"/>
          </w:tcPr>
          <w:p w14:paraId="223F3EA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Genital lochia</w:t>
            </w:r>
          </w:p>
        </w:tc>
      </w:tr>
      <w:tr w:rsidR="00940027" w14:paraId="0EDEAC4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12271C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51738C2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0070</w:t>
            </w:r>
          </w:p>
        </w:tc>
        <w:tc>
          <w:tcPr>
            <w:tcW w:w="2693" w:type="dxa"/>
          </w:tcPr>
          <w:p w14:paraId="58D56CB1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EB7B40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GENV</w:t>
            </w:r>
          </w:p>
        </w:tc>
        <w:tc>
          <w:tcPr>
            <w:tcW w:w="3544" w:type="dxa"/>
          </w:tcPr>
          <w:p w14:paraId="3882D97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Genital vaginal</w:t>
            </w:r>
          </w:p>
        </w:tc>
      </w:tr>
      <w:tr w:rsidR="00940027" w14:paraId="1B88B0A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F8358F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CF9A2CC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0070</w:t>
            </w:r>
          </w:p>
        </w:tc>
        <w:tc>
          <w:tcPr>
            <w:tcW w:w="2693" w:type="dxa"/>
          </w:tcPr>
          <w:p w14:paraId="4FE7517D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782DF908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GRAFT</w:t>
            </w:r>
          </w:p>
        </w:tc>
        <w:tc>
          <w:tcPr>
            <w:tcW w:w="3544" w:type="dxa"/>
          </w:tcPr>
          <w:p w14:paraId="16B792D5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Graft</w:t>
            </w:r>
          </w:p>
        </w:tc>
      </w:tr>
      <w:tr w:rsidR="00940027" w14:paraId="2395659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5ED9DC7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67CAD473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0070</w:t>
            </w:r>
          </w:p>
        </w:tc>
        <w:tc>
          <w:tcPr>
            <w:tcW w:w="2693" w:type="dxa"/>
          </w:tcPr>
          <w:p w14:paraId="6B4534F6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590DC4DD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GRANU</w:t>
            </w:r>
          </w:p>
        </w:tc>
        <w:tc>
          <w:tcPr>
            <w:tcW w:w="3544" w:type="dxa"/>
          </w:tcPr>
          <w:p w14:paraId="00464A1A" w14:textId="77777777" w:rsidR="00940027" w:rsidRDefault="00940027">
            <w:pPr>
              <w:pStyle w:val="OtherTableBody"/>
            </w:pPr>
            <w:r>
              <w:t>Granuloma</w:t>
            </w:r>
          </w:p>
        </w:tc>
      </w:tr>
      <w:tr w:rsidR="00940027" w14:paraId="786F641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566464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FA277B8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06D79F9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9124437" w14:textId="77777777" w:rsidR="00940027" w:rsidRDefault="00940027">
            <w:pPr>
              <w:pStyle w:val="OtherTableBody"/>
            </w:pPr>
            <w:r>
              <w:t>GROSH</w:t>
            </w:r>
          </w:p>
        </w:tc>
        <w:tc>
          <w:tcPr>
            <w:tcW w:w="3544" w:type="dxa"/>
          </w:tcPr>
          <w:p w14:paraId="6CCFBC15" w14:textId="77777777" w:rsidR="00940027" w:rsidRDefault="00940027">
            <w:pPr>
              <w:pStyle w:val="OtherTableBody"/>
            </w:pPr>
            <w:r>
              <w:t>Catheter, Groshong</w:t>
            </w:r>
          </w:p>
        </w:tc>
      </w:tr>
      <w:tr w:rsidR="00940027" w14:paraId="423384E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460C1B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EF47C31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344D678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889661C" w14:textId="77777777" w:rsidR="00940027" w:rsidRDefault="00940027">
            <w:pPr>
              <w:pStyle w:val="OtherTableBody"/>
            </w:pPr>
            <w:r>
              <w:t>GSOL</w:t>
            </w:r>
          </w:p>
        </w:tc>
        <w:tc>
          <w:tcPr>
            <w:tcW w:w="3544" w:type="dxa"/>
          </w:tcPr>
          <w:p w14:paraId="6A1EFF42" w14:textId="77777777" w:rsidR="00940027" w:rsidRDefault="00940027">
            <w:pPr>
              <w:pStyle w:val="OtherTableBody"/>
            </w:pPr>
            <w:r>
              <w:t>Solution, Gastrostomy</w:t>
            </w:r>
          </w:p>
        </w:tc>
      </w:tr>
      <w:tr w:rsidR="00940027" w14:paraId="7728171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D7F854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0283D46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12C3696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DAFF02E" w14:textId="77777777" w:rsidR="00940027" w:rsidRDefault="00940027">
            <w:pPr>
              <w:pStyle w:val="OtherTableBody"/>
            </w:pPr>
            <w:r>
              <w:t>GSPEC</w:t>
            </w:r>
          </w:p>
        </w:tc>
        <w:tc>
          <w:tcPr>
            <w:tcW w:w="3544" w:type="dxa"/>
          </w:tcPr>
          <w:p w14:paraId="119E0B67" w14:textId="77777777" w:rsidR="00940027" w:rsidRDefault="00940027">
            <w:pPr>
              <w:pStyle w:val="OtherTableBody"/>
            </w:pPr>
            <w:r>
              <w:t>Biopsy, Gastric</w:t>
            </w:r>
          </w:p>
        </w:tc>
      </w:tr>
      <w:tr w:rsidR="00940027" w14:paraId="53D7001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80B327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09CAA92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55486F9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6EECC4D" w14:textId="77777777" w:rsidR="00940027" w:rsidRDefault="00940027">
            <w:pPr>
              <w:pStyle w:val="OtherTableBody"/>
            </w:pPr>
            <w:r>
              <w:t>GT</w:t>
            </w:r>
          </w:p>
        </w:tc>
        <w:tc>
          <w:tcPr>
            <w:tcW w:w="3544" w:type="dxa"/>
          </w:tcPr>
          <w:p w14:paraId="22207FE4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Tube, Gastric</w:t>
            </w:r>
          </w:p>
        </w:tc>
      </w:tr>
      <w:tr w:rsidR="00940027" w14:paraId="368FBDC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A2BE113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00668ADF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0070</w:t>
            </w:r>
          </w:p>
        </w:tc>
        <w:tc>
          <w:tcPr>
            <w:tcW w:w="2693" w:type="dxa"/>
          </w:tcPr>
          <w:p w14:paraId="78EA2EF3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4B182B58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GTUBE</w:t>
            </w:r>
          </w:p>
        </w:tc>
        <w:tc>
          <w:tcPr>
            <w:tcW w:w="3544" w:type="dxa"/>
          </w:tcPr>
          <w:p w14:paraId="7943BBFC" w14:textId="77777777" w:rsidR="00940027" w:rsidRDefault="00940027">
            <w:pPr>
              <w:pStyle w:val="OtherTableBody"/>
            </w:pPr>
            <w:r>
              <w:t>Drainage Tube, Drainage (Gastrostomy)</w:t>
            </w:r>
          </w:p>
        </w:tc>
      </w:tr>
      <w:tr w:rsidR="00940027" w14:paraId="5C8E598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36FCE9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354334B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40409AF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984C919" w14:textId="77777777" w:rsidR="00940027" w:rsidRDefault="00940027">
            <w:pPr>
              <w:pStyle w:val="OtherTableBody"/>
            </w:pPr>
            <w:r>
              <w:t>HAR</w:t>
            </w:r>
          </w:p>
        </w:tc>
        <w:tc>
          <w:tcPr>
            <w:tcW w:w="3544" w:type="dxa"/>
          </w:tcPr>
          <w:p w14:paraId="46238ABD" w14:textId="77777777" w:rsidR="00940027" w:rsidRDefault="00940027">
            <w:pPr>
              <w:pStyle w:val="OtherTableBody"/>
            </w:pPr>
            <w:r>
              <w:t>Hair</w:t>
            </w:r>
          </w:p>
        </w:tc>
      </w:tr>
      <w:tr w:rsidR="00940027" w14:paraId="3931735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C0CE32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5737D4C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6A9AD1E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0739084" w14:textId="77777777" w:rsidR="00940027" w:rsidRDefault="00940027">
            <w:pPr>
              <w:pStyle w:val="OtherTableBody"/>
            </w:pPr>
            <w:r>
              <w:t>HBITE</w:t>
            </w:r>
          </w:p>
        </w:tc>
        <w:tc>
          <w:tcPr>
            <w:tcW w:w="3544" w:type="dxa"/>
          </w:tcPr>
          <w:p w14:paraId="7C7BEC9E" w14:textId="77777777" w:rsidR="00940027" w:rsidRDefault="00940027">
            <w:pPr>
              <w:pStyle w:val="OtherTableBody"/>
            </w:pPr>
            <w:r>
              <w:t>Bite, Human</w:t>
            </w:r>
          </w:p>
        </w:tc>
      </w:tr>
      <w:tr w:rsidR="00940027" w14:paraId="456B0F0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922B9E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441CE73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6B99BFD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462299A" w14:textId="77777777" w:rsidR="00940027" w:rsidRDefault="00940027">
            <w:pPr>
              <w:pStyle w:val="OtherTableBody"/>
            </w:pPr>
            <w:r>
              <w:t>HBLUD</w:t>
            </w:r>
          </w:p>
        </w:tc>
        <w:tc>
          <w:tcPr>
            <w:tcW w:w="3544" w:type="dxa"/>
          </w:tcPr>
          <w:p w14:paraId="44E2A1EE" w14:textId="77777777" w:rsidR="00940027" w:rsidRDefault="00940027">
            <w:pPr>
              <w:pStyle w:val="OtherTableBody"/>
            </w:pPr>
            <w:r>
              <w:t>Blood, Autopsy</w:t>
            </w:r>
          </w:p>
        </w:tc>
      </w:tr>
      <w:tr w:rsidR="00940027" w14:paraId="692B150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72BC0F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4971D53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544CBF3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F504E17" w14:textId="77777777" w:rsidR="00940027" w:rsidRDefault="00940027">
            <w:pPr>
              <w:pStyle w:val="OtherTableBody"/>
            </w:pPr>
            <w:r>
              <w:t>HEMAQ</w:t>
            </w:r>
          </w:p>
        </w:tc>
        <w:tc>
          <w:tcPr>
            <w:tcW w:w="3544" w:type="dxa"/>
          </w:tcPr>
          <w:p w14:paraId="66D0892B" w14:textId="77777777" w:rsidR="00940027" w:rsidRDefault="00940027">
            <w:pPr>
              <w:pStyle w:val="OtherTableBody"/>
            </w:pPr>
            <w:r>
              <w:t>Catheter Tip, Hemaquit</w:t>
            </w:r>
          </w:p>
        </w:tc>
      </w:tr>
      <w:tr w:rsidR="00940027" w14:paraId="57A74D3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4D2A8A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09CD2DB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6B51DA4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E2F8A8B" w14:textId="77777777" w:rsidR="00940027" w:rsidRDefault="00940027">
            <w:pPr>
              <w:pStyle w:val="OtherTableBody"/>
            </w:pPr>
            <w:r>
              <w:t>HEMO</w:t>
            </w:r>
          </w:p>
        </w:tc>
        <w:tc>
          <w:tcPr>
            <w:tcW w:w="3544" w:type="dxa"/>
          </w:tcPr>
          <w:p w14:paraId="40E2CB8A" w14:textId="77777777" w:rsidR="00940027" w:rsidRDefault="00940027">
            <w:pPr>
              <w:pStyle w:val="OtherTableBody"/>
            </w:pPr>
            <w:r>
              <w:t>Catheter Tip, Hemovac</w:t>
            </w:r>
          </w:p>
        </w:tc>
      </w:tr>
      <w:tr w:rsidR="00940027" w14:paraId="57F0531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849256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92C704E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78DD274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739429C" w14:textId="77777777" w:rsidR="00940027" w:rsidRDefault="00940027">
            <w:pPr>
              <w:pStyle w:val="OtherTableBody"/>
            </w:pPr>
            <w:r>
              <w:t>HERNI</w:t>
            </w:r>
          </w:p>
        </w:tc>
        <w:tc>
          <w:tcPr>
            <w:tcW w:w="3544" w:type="dxa"/>
          </w:tcPr>
          <w:p w14:paraId="4ABD36E9" w14:textId="77777777" w:rsidR="00940027" w:rsidRDefault="00940027">
            <w:pPr>
              <w:pStyle w:val="OtherTableBody"/>
            </w:pPr>
            <w:r>
              <w:t>Tissue, Herniated</w:t>
            </w:r>
          </w:p>
        </w:tc>
      </w:tr>
      <w:tr w:rsidR="00940027" w14:paraId="6B65F09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9B1BB3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268A0A5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32E7CE7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1E8235E" w14:textId="77777777" w:rsidR="00940027" w:rsidRDefault="00940027">
            <w:pPr>
              <w:pStyle w:val="OtherTableBody"/>
            </w:pPr>
            <w:r>
              <w:t>HEV</w:t>
            </w:r>
          </w:p>
        </w:tc>
        <w:tc>
          <w:tcPr>
            <w:tcW w:w="3544" w:type="dxa"/>
          </w:tcPr>
          <w:p w14:paraId="41A17DDA" w14:textId="77777777" w:rsidR="00940027" w:rsidRDefault="00940027">
            <w:pPr>
              <w:pStyle w:val="OtherTableBody"/>
            </w:pPr>
            <w:r>
              <w:t>Drain, Hemovac</w:t>
            </w:r>
          </w:p>
        </w:tc>
      </w:tr>
      <w:tr w:rsidR="00940027" w14:paraId="02E0300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0CB738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81C9F98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5D236CF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31875BB" w14:textId="77777777" w:rsidR="00940027" w:rsidRDefault="00940027">
            <w:pPr>
              <w:pStyle w:val="OtherTableBody"/>
            </w:pPr>
            <w:r>
              <w:t>HIC</w:t>
            </w:r>
          </w:p>
        </w:tc>
        <w:tc>
          <w:tcPr>
            <w:tcW w:w="3544" w:type="dxa"/>
          </w:tcPr>
          <w:p w14:paraId="4C6968A4" w14:textId="77777777" w:rsidR="00940027" w:rsidRDefault="00940027">
            <w:pPr>
              <w:pStyle w:val="OtherTableBody"/>
            </w:pPr>
            <w:r>
              <w:t>Catheter, Hickman</w:t>
            </w:r>
          </w:p>
        </w:tc>
      </w:tr>
      <w:tr w:rsidR="00940027" w14:paraId="7A6452D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D9F24D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D55B4C3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2C04671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FF3DDC8" w14:textId="77777777" w:rsidR="00940027" w:rsidRDefault="00940027">
            <w:pPr>
              <w:pStyle w:val="OtherTableBody"/>
            </w:pPr>
            <w:r>
              <w:t>HYDC</w:t>
            </w:r>
          </w:p>
        </w:tc>
        <w:tc>
          <w:tcPr>
            <w:tcW w:w="3544" w:type="dxa"/>
          </w:tcPr>
          <w:p w14:paraId="0990283D" w14:textId="77777777" w:rsidR="00940027" w:rsidRDefault="00940027">
            <w:pPr>
              <w:pStyle w:val="OtherTableBody"/>
            </w:pPr>
            <w:r>
              <w:t>Fluid, Hydrocele</w:t>
            </w:r>
          </w:p>
        </w:tc>
      </w:tr>
      <w:tr w:rsidR="00940027" w14:paraId="14149C6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5CA380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9D33FA0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683CBF0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D7A656F" w14:textId="77777777" w:rsidR="00940027" w:rsidRDefault="00940027">
            <w:pPr>
              <w:pStyle w:val="OtherTableBody"/>
            </w:pPr>
            <w:r>
              <w:t>IBITE</w:t>
            </w:r>
          </w:p>
        </w:tc>
        <w:tc>
          <w:tcPr>
            <w:tcW w:w="3544" w:type="dxa"/>
          </w:tcPr>
          <w:p w14:paraId="5B923BFF" w14:textId="77777777" w:rsidR="00940027" w:rsidRDefault="00940027">
            <w:pPr>
              <w:pStyle w:val="OtherTableBody"/>
            </w:pPr>
            <w:r>
              <w:t>Bite, Insect</w:t>
            </w:r>
          </w:p>
        </w:tc>
      </w:tr>
      <w:tr w:rsidR="00940027" w14:paraId="56860FA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5C0CB1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03B5F77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00C9F75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F22139A" w14:textId="77777777" w:rsidR="00940027" w:rsidRDefault="00940027">
            <w:pPr>
              <w:pStyle w:val="OtherTableBody"/>
            </w:pPr>
            <w:r>
              <w:t>ICYST</w:t>
            </w:r>
          </w:p>
        </w:tc>
        <w:tc>
          <w:tcPr>
            <w:tcW w:w="3544" w:type="dxa"/>
          </w:tcPr>
          <w:p w14:paraId="3956EB1A" w14:textId="77777777" w:rsidR="00940027" w:rsidRDefault="00940027">
            <w:pPr>
              <w:pStyle w:val="OtherTableBody"/>
            </w:pPr>
            <w:r>
              <w:t>Cyst, Inclusion</w:t>
            </w:r>
          </w:p>
        </w:tc>
      </w:tr>
      <w:tr w:rsidR="00940027" w14:paraId="453E8FB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014216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F529083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2D7EC3A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3241A14" w14:textId="77777777" w:rsidR="00940027" w:rsidRDefault="00940027">
            <w:pPr>
              <w:pStyle w:val="OtherTableBody"/>
            </w:pPr>
            <w:r>
              <w:t>IDC</w:t>
            </w:r>
          </w:p>
        </w:tc>
        <w:tc>
          <w:tcPr>
            <w:tcW w:w="3544" w:type="dxa"/>
          </w:tcPr>
          <w:p w14:paraId="4B09779D" w14:textId="77777777" w:rsidR="00940027" w:rsidRDefault="00940027">
            <w:pPr>
              <w:pStyle w:val="OtherTableBody"/>
            </w:pPr>
            <w:r>
              <w:t>Catheter Tip, Indwelling</w:t>
            </w:r>
          </w:p>
        </w:tc>
      </w:tr>
      <w:tr w:rsidR="00940027" w14:paraId="65D787F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C1D070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0A24D76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7D82862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36066CC" w14:textId="77777777" w:rsidR="00940027" w:rsidRDefault="00940027">
            <w:pPr>
              <w:pStyle w:val="OtherTableBody"/>
            </w:pPr>
            <w:r>
              <w:t>IHG</w:t>
            </w:r>
          </w:p>
        </w:tc>
        <w:tc>
          <w:tcPr>
            <w:tcW w:w="3544" w:type="dxa"/>
          </w:tcPr>
          <w:p w14:paraId="74546C9C" w14:textId="77777777" w:rsidR="00940027" w:rsidRDefault="00940027">
            <w:pPr>
              <w:pStyle w:val="OtherTableBody"/>
            </w:pPr>
            <w:r>
              <w:t>Inhaled Gas</w:t>
            </w:r>
          </w:p>
        </w:tc>
      </w:tr>
      <w:tr w:rsidR="00940027" w14:paraId="2A19EF0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888132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752B141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7A66E36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82EC99F" w14:textId="77777777" w:rsidR="00940027" w:rsidRDefault="00940027">
            <w:pPr>
              <w:pStyle w:val="OtherTableBody"/>
            </w:pPr>
            <w:r>
              <w:t>ILEO</w:t>
            </w:r>
          </w:p>
        </w:tc>
        <w:tc>
          <w:tcPr>
            <w:tcW w:w="3544" w:type="dxa"/>
          </w:tcPr>
          <w:p w14:paraId="15F9C57C" w14:textId="77777777" w:rsidR="00940027" w:rsidRDefault="00940027">
            <w:pPr>
              <w:pStyle w:val="OtherTableBody"/>
            </w:pPr>
            <w:r>
              <w:t>Drainage, Ileostomy</w:t>
            </w:r>
          </w:p>
        </w:tc>
      </w:tr>
      <w:tr w:rsidR="00940027" w14:paraId="0FF792A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FF3B63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3A2FBB6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1E9F156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80541FF" w14:textId="77777777" w:rsidR="00940027" w:rsidRDefault="00940027">
            <w:pPr>
              <w:pStyle w:val="OtherTableBody"/>
            </w:pPr>
            <w:r>
              <w:t>ILLEG</w:t>
            </w:r>
          </w:p>
        </w:tc>
        <w:tc>
          <w:tcPr>
            <w:tcW w:w="3544" w:type="dxa"/>
          </w:tcPr>
          <w:p w14:paraId="5CC1C035" w14:textId="77777777" w:rsidR="00940027" w:rsidRDefault="00940027">
            <w:pPr>
              <w:pStyle w:val="OtherTableBody"/>
            </w:pPr>
            <w:r>
              <w:t>Source of Specimen Is Illegible</w:t>
            </w:r>
          </w:p>
        </w:tc>
      </w:tr>
      <w:tr w:rsidR="00940027" w14:paraId="4EAAED3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7C23C5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19141A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0070</w:t>
            </w:r>
          </w:p>
        </w:tc>
        <w:tc>
          <w:tcPr>
            <w:tcW w:w="2693" w:type="dxa"/>
          </w:tcPr>
          <w:p w14:paraId="1C91578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0ED87D9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IMP</w:t>
            </w:r>
          </w:p>
        </w:tc>
        <w:tc>
          <w:tcPr>
            <w:tcW w:w="3544" w:type="dxa"/>
          </w:tcPr>
          <w:p w14:paraId="2255BFC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Implant</w:t>
            </w:r>
          </w:p>
        </w:tc>
      </w:tr>
      <w:tr w:rsidR="00940027" w14:paraId="7FC51C9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E5A379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614281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0070</w:t>
            </w:r>
          </w:p>
        </w:tc>
        <w:tc>
          <w:tcPr>
            <w:tcW w:w="2693" w:type="dxa"/>
          </w:tcPr>
          <w:p w14:paraId="3E532B6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17B53D4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INCI</w:t>
            </w:r>
          </w:p>
        </w:tc>
        <w:tc>
          <w:tcPr>
            <w:tcW w:w="3544" w:type="dxa"/>
          </w:tcPr>
          <w:p w14:paraId="1EFD8ADE" w14:textId="77777777" w:rsidR="00940027" w:rsidRDefault="00940027">
            <w:pPr>
              <w:pStyle w:val="OtherTableBody"/>
            </w:pPr>
            <w:r>
              <w:t>Site, Incision/Surgical</w:t>
            </w:r>
          </w:p>
        </w:tc>
      </w:tr>
      <w:tr w:rsidR="00940027" w14:paraId="43F1FE0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7E6EB0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0D35678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46A8F4C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AC3AFE4" w14:textId="77777777" w:rsidR="00940027" w:rsidRDefault="00940027">
            <w:pPr>
              <w:pStyle w:val="OtherTableBody"/>
            </w:pPr>
            <w:r>
              <w:t>INFIL</w:t>
            </w:r>
          </w:p>
        </w:tc>
        <w:tc>
          <w:tcPr>
            <w:tcW w:w="3544" w:type="dxa"/>
          </w:tcPr>
          <w:p w14:paraId="203FA036" w14:textId="77777777" w:rsidR="00940027" w:rsidRDefault="00940027">
            <w:pPr>
              <w:pStyle w:val="OtherTableBody"/>
            </w:pPr>
            <w:r>
              <w:t>Infiltrate</w:t>
            </w:r>
          </w:p>
        </w:tc>
      </w:tr>
      <w:tr w:rsidR="00940027" w14:paraId="447064A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5AC08A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3D5810F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50C4D65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A60BDA6" w14:textId="77777777" w:rsidR="00940027" w:rsidRDefault="00940027">
            <w:pPr>
              <w:pStyle w:val="OtherTableBody"/>
            </w:pPr>
            <w:r>
              <w:t>INS</w:t>
            </w:r>
          </w:p>
        </w:tc>
        <w:tc>
          <w:tcPr>
            <w:tcW w:w="3544" w:type="dxa"/>
          </w:tcPr>
          <w:p w14:paraId="5C58598D" w14:textId="77777777" w:rsidR="00940027" w:rsidRDefault="00940027">
            <w:pPr>
              <w:pStyle w:val="OtherTableBody"/>
            </w:pPr>
            <w:r>
              <w:t>Insect</w:t>
            </w:r>
          </w:p>
        </w:tc>
      </w:tr>
      <w:tr w:rsidR="00940027" w14:paraId="19B8AE2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6D2C3E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EB2F95D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331573A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903764F" w14:textId="77777777" w:rsidR="00940027" w:rsidRDefault="00940027">
            <w:pPr>
              <w:pStyle w:val="OtherTableBody"/>
            </w:pPr>
            <w:r>
              <w:t>INTRD</w:t>
            </w:r>
          </w:p>
        </w:tc>
        <w:tc>
          <w:tcPr>
            <w:tcW w:w="3544" w:type="dxa"/>
          </w:tcPr>
          <w:p w14:paraId="74DE92F5" w14:textId="77777777" w:rsidR="00940027" w:rsidRDefault="00940027">
            <w:pPr>
              <w:pStyle w:val="OtherTableBody"/>
            </w:pPr>
            <w:r>
              <w:t>Catheter Tip, Introducer</w:t>
            </w:r>
          </w:p>
        </w:tc>
      </w:tr>
      <w:tr w:rsidR="00940027" w14:paraId="1231921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CFEC0D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4393021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10F8400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EBCFE73" w14:textId="77777777" w:rsidR="00940027" w:rsidRDefault="00940027">
            <w:pPr>
              <w:pStyle w:val="OtherTableBody"/>
            </w:pPr>
            <w:r>
              <w:t>ISLT</w:t>
            </w:r>
          </w:p>
        </w:tc>
        <w:tc>
          <w:tcPr>
            <w:tcW w:w="3544" w:type="dxa"/>
          </w:tcPr>
          <w:p w14:paraId="537A3434" w14:textId="77777777" w:rsidR="00940027" w:rsidRDefault="00940027">
            <w:pPr>
              <w:pStyle w:val="OtherTableBody"/>
            </w:pPr>
            <w:r>
              <w:t>Isolate</w:t>
            </w:r>
          </w:p>
        </w:tc>
      </w:tr>
      <w:tr w:rsidR="00940027" w14:paraId="580A25D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2BE8F7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391AB08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765B289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231557E" w14:textId="77777777" w:rsidR="00940027" w:rsidRDefault="00940027">
            <w:pPr>
              <w:pStyle w:val="OtherTableBody"/>
            </w:pPr>
            <w:r>
              <w:t>IT</w:t>
            </w:r>
          </w:p>
        </w:tc>
        <w:tc>
          <w:tcPr>
            <w:tcW w:w="3544" w:type="dxa"/>
          </w:tcPr>
          <w:p w14:paraId="59A9896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Intubation tube</w:t>
            </w:r>
          </w:p>
        </w:tc>
      </w:tr>
      <w:tr w:rsidR="00940027" w14:paraId="70018CF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859892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DEEBEC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0070</w:t>
            </w:r>
          </w:p>
        </w:tc>
        <w:tc>
          <w:tcPr>
            <w:tcW w:w="2693" w:type="dxa"/>
          </w:tcPr>
          <w:p w14:paraId="0B18F76A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57D8564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IUD</w:t>
            </w:r>
          </w:p>
        </w:tc>
        <w:tc>
          <w:tcPr>
            <w:tcW w:w="3544" w:type="dxa"/>
          </w:tcPr>
          <w:p w14:paraId="2173BC0A" w14:textId="77777777" w:rsidR="00940027" w:rsidRDefault="00940027">
            <w:pPr>
              <w:pStyle w:val="OtherTableBody"/>
            </w:pPr>
            <w:r>
              <w:t>Intrauterine Device</w:t>
            </w:r>
          </w:p>
        </w:tc>
      </w:tr>
      <w:tr w:rsidR="00940027" w14:paraId="01F7B9D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689EEE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49F8BB4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27BF6C8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5B365DC" w14:textId="77777777" w:rsidR="00940027" w:rsidRDefault="00940027">
            <w:pPr>
              <w:pStyle w:val="OtherTableBody"/>
            </w:pPr>
            <w:r>
              <w:t>IVCAT</w:t>
            </w:r>
          </w:p>
        </w:tc>
        <w:tc>
          <w:tcPr>
            <w:tcW w:w="3544" w:type="dxa"/>
          </w:tcPr>
          <w:p w14:paraId="7E579B8F" w14:textId="77777777" w:rsidR="00940027" w:rsidRDefault="00940027">
            <w:pPr>
              <w:pStyle w:val="OtherTableBody"/>
            </w:pPr>
            <w:r>
              <w:t>Catheter Tip, IV</w:t>
            </w:r>
          </w:p>
        </w:tc>
      </w:tr>
      <w:tr w:rsidR="00940027" w14:paraId="15509B6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7A1D89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6FF882E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04181D5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C2A30CE" w14:textId="77777777" w:rsidR="00940027" w:rsidRDefault="00940027">
            <w:pPr>
              <w:pStyle w:val="OtherTableBody"/>
            </w:pPr>
            <w:r>
              <w:t>IVFLD</w:t>
            </w:r>
          </w:p>
        </w:tc>
        <w:tc>
          <w:tcPr>
            <w:tcW w:w="3544" w:type="dxa"/>
          </w:tcPr>
          <w:p w14:paraId="699F0A07" w14:textId="77777777" w:rsidR="00940027" w:rsidRDefault="00940027">
            <w:pPr>
              <w:pStyle w:val="OtherTableBody"/>
            </w:pPr>
            <w:r>
              <w:t>Fluid, IV</w:t>
            </w:r>
          </w:p>
        </w:tc>
      </w:tr>
      <w:tr w:rsidR="00940027" w14:paraId="410380F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067086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BBB0C0D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71CA090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EC8C46E" w14:textId="77777777" w:rsidR="00940027" w:rsidRDefault="00940027">
            <w:pPr>
              <w:pStyle w:val="OtherTableBody"/>
            </w:pPr>
            <w:r>
              <w:t>IVTIP</w:t>
            </w:r>
          </w:p>
        </w:tc>
        <w:tc>
          <w:tcPr>
            <w:tcW w:w="3544" w:type="dxa"/>
          </w:tcPr>
          <w:p w14:paraId="2724920B" w14:textId="77777777" w:rsidR="00940027" w:rsidRDefault="00940027">
            <w:pPr>
              <w:pStyle w:val="OtherTableBody"/>
            </w:pPr>
            <w:r>
              <w:t>Tubing Tip, IV</w:t>
            </w:r>
          </w:p>
        </w:tc>
      </w:tr>
      <w:tr w:rsidR="00940027" w14:paraId="4DC9ABC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E7877A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E93F4C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0070</w:t>
            </w:r>
          </w:p>
        </w:tc>
        <w:tc>
          <w:tcPr>
            <w:tcW w:w="2693" w:type="dxa"/>
          </w:tcPr>
          <w:p w14:paraId="7D2324DA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4849AAD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JEJU</w:t>
            </w:r>
          </w:p>
        </w:tc>
        <w:tc>
          <w:tcPr>
            <w:tcW w:w="3544" w:type="dxa"/>
          </w:tcPr>
          <w:p w14:paraId="4D2CE13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Drainage, Jejunal</w:t>
            </w:r>
          </w:p>
        </w:tc>
      </w:tr>
      <w:tr w:rsidR="00940027" w14:paraId="284B35A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CD03AE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6B716811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78B2496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AB831DD" w14:textId="77777777" w:rsidR="00940027" w:rsidRDefault="00940027">
            <w:pPr>
              <w:pStyle w:val="OtherTableBody"/>
            </w:pPr>
            <w:r>
              <w:t>JNTFLD</w:t>
            </w:r>
          </w:p>
        </w:tc>
        <w:tc>
          <w:tcPr>
            <w:tcW w:w="3544" w:type="dxa"/>
          </w:tcPr>
          <w:p w14:paraId="375DE5F2" w14:textId="77777777" w:rsidR="00940027" w:rsidRDefault="00940027">
            <w:pPr>
              <w:pStyle w:val="OtherTableBody"/>
            </w:pPr>
            <w:r>
              <w:t>Fluid, Joint</w:t>
            </w:r>
          </w:p>
        </w:tc>
      </w:tr>
      <w:tr w:rsidR="00940027" w14:paraId="7148156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8561F1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AF44E0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0070</w:t>
            </w:r>
          </w:p>
        </w:tc>
        <w:tc>
          <w:tcPr>
            <w:tcW w:w="2693" w:type="dxa"/>
          </w:tcPr>
          <w:p w14:paraId="1962997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76A56CA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JP</w:t>
            </w:r>
          </w:p>
        </w:tc>
        <w:tc>
          <w:tcPr>
            <w:tcW w:w="3544" w:type="dxa"/>
          </w:tcPr>
          <w:p w14:paraId="43460C0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Drainage, Jackson Pratt</w:t>
            </w:r>
          </w:p>
        </w:tc>
      </w:tr>
      <w:tr w:rsidR="00940027" w14:paraId="1EA6C61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56AC8DE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1CA8D79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0070</w:t>
            </w:r>
          </w:p>
        </w:tc>
        <w:tc>
          <w:tcPr>
            <w:tcW w:w="2693" w:type="dxa"/>
          </w:tcPr>
          <w:p w14:paraId="1462DDA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2FDEDCF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KELOI</w:t>
            </w:r>
          </w:p>
        </w:tc>
        <w:tc>
          <w:tcPr>
            <w:tcW w:w="3544" w:type="dxa"/>
          </w:tcPr>
          <w:p w14:paraId="13CF9C2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Lavage</w:t>
            </w:r>
          </w:p>
        </w:tc>
      </w:tr>
      <w:tr w:rsidR="00940027" w14:paraId="1BAD0D7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F09F0C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B66609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0070</w:t>
            </w:r>
          </w:p>
        </w:tc>
        <w:tc>
          <w:tcPr>
            <w:tcW w:w="2693" w:type="dxa"/>
          </w:tcPr>
          <w:p w14:paraId="6193CB6E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7DF0279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KIDFLD</w:t>
            </w:r>
          </w:p>
        </w:tc>
        <w:tc>
          <w:tcPr>
            <w:tcW w:w="3544" w:type="dxa"/>
          </w:tcPr>
          <w:p w14:paraId="012C4DB0" w14:textId="77777777" w:rsidR="00940027" w:rsidRDefault="00940027">
            <w:pPr>
              <w:pStyle w:val="OtherTableBody"/>
            </w:pPr>
            <w:r>
              <w:t>Fluid, Kidney</w:t>
            </w:r>
          </w:p>
        </w:tc>
      </w:tr>
      <w:tr w:rsidR="00940027" w14:paraId="5B1E0BD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8EA4E5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FCD6413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7584E8B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6DFCC8F" w14:textId="77777777" w:rsidR="00940027" w:rsidRDefault="00940027">
            <w:pPr>
              <w:pStyle w:val="OtherTableBody"/>
            </w:pPr>
            <w:r>
              <w:t>LAM</w:t>
            </w:r>
          </w:p>
        </w:tc>
        <w:tc>
          <w:tcPr>
            <w:tcW w:w="3544" w:type="dxa"/>
          </w:tcPr>
          <w:p w14:paraId="52B73FF9" w14:textId="77777777" w:rsidR="00940027" w:rsidRDefault="00940027">
            <w:pPr>
              <w:pStyle w:val="OtherTableBody"/>
            </w:pPr>
            <w:r>
              <w:t>Lamella</w:t>
            </w:r>
          </w:p>
        </w:tc>
      </w:tr>
      <w:tr w:rsidR="00940027" w14:paraId="5281D1B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ABA50B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8B83D9F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5F20EA3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CC6C1BD" w14:textId="77777777" w:rsidR="00940027" w:rsidRDefault="00940027">
            <w:pPr>
              <w:pStyle w:val="OtherTableBody"/>
            </w:pPr>
            <w:r>
              <w:t>LAVG</w:t>
            </w:r>
          </w:p>
        </w:tc>
        <w:tc>
          <w:tcPr>
            <w:tcW w:w="3544" w:type="dxa"/>
          </w:tcPr>
          <w:p w14:paraId="40031D24" w14:textId="77777777" w:rsidR="00940027" w:rsidRDefault="00940027">
            <w:pPr>
              <w:pStyle w:val="OtherTableBody"/>
            </w:pPr>
            <w:r>
              <w:t>Lavage, Bronhial</w:t>
            </w:r>
          </w:p>
        </w:tc>
      </w:tr>
      <w:tr w:rsidR="00940027" w14:paraId="49A3D26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957E31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BB03311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51A3C5C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2E647E5" w14:textId="77777777" w:rsidR="00940027" w:rsidRDefault="00940027">
            <w:pPr>
              <w:pStyle w:val="OtherTableBody"/>
            </w:pPr>
            <w:r>
              <w:t>LAVGG</w:t>
            </w:r>
          </w:p>
        </w:tc>
        <w:tc>
          <w:tcPr>
            <w:tcW w:w="3544" w:type="dxa"/>
          </w:tcPr>
          <w:p w14:paraId="2760DA4F" w14:textId="77777777" w:rsidR="00940027" w:rsidRDefault="00940027">
            <w:pPr>
              <w:pStyle w:val="OtherTableBody"/>
            </w:pPr>
            <w:r>
              <w:t>Lavage, Gastric</w:t>
            </w:r>
          </w:p>
        </w:tc>
      </w:tr>
      <w:tr w:rsidR="00940027" w14:paraId="5028E68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CCC959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F945EBC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3A031CB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470E708" w14:textId="77777777" w:rsidR="00940027" w:rsidRDefault="00940027">
            <w:pPr>
              <w:pStyle w:val="OtherTableBody"/>
            </w:pPr>
            <w:r>
              <w:t>LAVGP</w:t>
            </w:r>
          </w:p>
        </w:tc>
        <w:tc>
          <w:tcPr>
            <w:tcW w:w="3544" w:type="dxa"/>
          </w:tcPr>
          <w:p w14:paraId="1A5BD5E1" w14:textId="77777777" w:rsidR="00940027" w:rsidRDefault="00940027">
            <w:pPr>
              <w:pStyle w:val="OtherTableBody"/>
            </w:pPr>
            <w:r>
              <w:t>Lavage, Peritoneal</w:t>
            </w:r>
          </w:p>
        </w:tc>
      </w:tr>
      <w:tr w:rsidR="00940027" w14:paraId="53C21FD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C201E4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735AEAF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317B27D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CB4731E" w14:textId="77777777" w:rsidR="00940027" w:rsidRDefault="00940027">
            <w:pPr>
              <w:pStyle w:val="OtherTableBody"/>
            </w:pPr>
            <w:r>
              <w:t>LAVPG</w:t>
            </w:r>
          </w:p>
        </w:tc>
        <w:tc>
          <w:tcPr>
            <w:tcW w:w="3544" w:type="dxa"/>
          </w:tcPr>
          <w:p w14:paraId="11B12416" w14:textId="77777777" w:rsidR="00940027" w:rsidRDefault="00940027">
            <w:pPr>
              <w:pStyle w:val="OtherTableBody"/>
            </w:pPr>
            <w:r>
              <w:t>Lavage, Pre-Bronch</w:t>
            </w:r>
          </w:p>
        </w:tc>
      </w:tr>
      <w:tr w:rsidR="00940027" w14:paraId="1B50487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94BFEE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37FAE0D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64450E6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8464B8D" w14:textId="77777777" w:rsidR="00940027" w:rsidRDefault="00940027">
            <w:pPr>
              <w:pStyle w:val="OtherTableBody"/>
            </w:pPr>
            <w:r>
              <w:t>LENS1</w:t>
            </w:r>
          </w:p>
        </w:tc>
        <w:tc>
          <w:tcPr>
            <w:tcW w:w="3544" w:type="dxa"/>
          </w:tcPr>
          <w:p w14:paraId="4BCD3AA9" w14:textId="77777777" w:rsidR="00940027" w:rsidRDefault="00940027">
            <w:pPr>
              <w:pStyle w:val="OtherTableBody"/>
            </w:pPr>
            <w:r>
              <w:t>Contact Lens</w:t>
            </w:r>
          </w:p>
        </w:tc>
      </w:tr>
      <w:tr w:rsidR="00940027" w14:paraId="572E481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1F8428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C1E5F89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1443E0B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B108D12" w14:textId="77777777" w:rsidR="00940027" w:rsidRDefault="00940027">
            <w:pPr>
              <w:pStyle w:val="OtherTableBody"/>
            </w:pPr>
            <w:r>
              <w:t>LENS2</w:t>
            </w:r>
          </w:p>
        </w:tc>
        <w:tc>
          <w:tcPr>
            <w:tcW w:w="3544" w:type="dxa"/>
          </w:tcPr>
          <w:p w14:paraId="1500B50C" w14:textId="77777777" w:rsidR="00940027" w:rsidRDefault="00940027">
            <w:pPr>
              <w:pStyle w:val="OtherTableBody"/>
            </w:pPr>
            <w:r>
              <w:t>Contact Lens Case</w:t>
            </w:r>
          </w:p>
        </w:tc>
      </w:tr>
      <w:tr w:rsidR="00940027" w14:paraId="1E100C2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590F6D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55B924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0070</w:t>
            </w:r>
          </w:p>
        </w:tc>
        <w:tc>
          <w:tcPr>
            <w:tcW w:w="2693" w:type="dxa"/>
          </w:tcPr>
          <w:p w14:paraId="6508137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01DEF23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LESN</w:t>
            </w:r>
          </w:p>
        </w:tc>
        <w:tc>
          <w:tcPr>
            <w:tcW w:w="3544" w:type="dxa"/>
          </w:tcPr>
          <w:p w14:paraId="60FE7D0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Lesion</w:t>
            </w:r>
          </w:p>
        </w:tc>
      </w:tr>
      <w:tr w:rsidR="00940027" w14:paraId="2A193DF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8AE258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7BE1A5B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0070</w:t>
            </w:r>
          </w:p>
        </w:tc>
        <w:tc>
          <w:tcPr>
            <w:tcW w:w="2693" w:type="dxa"/>
          </w:tcPr>
          <w:p w14:paraId="1A9E83B8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4E2FEC9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LIQ</w:t>
            </w:r>
          </w:p>
        </w:tc>
        <w:tc>
          <w:tcPr>
            <w:tcW w:w="3544" w:type="dxa"/>
          </w:tcPr>
          <w:p w14:paraId="1F94CA1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Liquid NOS</w:t>
            </w:r>
          </w:p>
        </w:tc>
      </w:tr>
      <w:tr w:rsidR="00940027" w14:paraId="49DDBC0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56A879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02DF9BE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0070</w:t>
            </w:r>
          </w:p>
        </w:tc>
        <w:tc>
          <w:tcPr>
            <w:tcW w:w="2693" w:type="dxa"/>
          </w:tcPr>
          <w:p w14:paraId="576D62D5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1A7564C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LIQO</w:t>
            </w:r>
          </w:p>
        </w:tc>
        <w:tc>
          <w:tcPr>
            <w:tcW w:w="3544" w:type="dxa"/>
          </w:tcPr>
          <w:p w14:paraId="24A78673" w14:textId="77777777" w:rsidR="00940027" w:rsidRDefault="00940027">
            <w:pPr>
              <w:pStyle w:val="OtherTableBody"/>
            </w:pPr>
            <w:r>
              <w:t>Liquid, Other</w:t>
            </w:r>
          </w:p>
        </w:tc>
      </w:tr>
      <w:tr w:rsidR="00940027" w14:paraId="0B51B31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A84032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57902F9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5E73D93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D609C6D" w14:textId="77777777" w:rsidR="00940027" w:rsidRDefault="00940027">
            <w:pPr>
              <w:pStyle w:val="OtherTableBody"/>
            </w:pPr>
            <w:r>
              <w:t>LN</w:t>
            </w:r>
          </w:p>
        </w:tc>
        <w:tc>
          <w:tcPr>
            <w:tcW w:w="3544" w:type="dxa"/>
          </w:tcPr>
          <w:p w14:paraId="1E5DB0BB" w14:textId="77777777" w:rsidR="00940027" w:rsidRDefault="00940027">
            <w:pPr>
              <w:pStyle w:val="OtherTableBody"/>
            </w:pPr>
            <w:r>
              <w:t>Line</w:t>
            </w:r>
          </w:p>
        </w:tc>
      </w:tr>
      <w:tr w:rsidR="00940027" w14:paraId="5573B76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84FC22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6D77137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121EFCD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9D56305" w14:textId="77777777" w:rsidR="00940027" w:rsidRDefault="00940027">
            <w:pPr>
              <w:pStyle w:val="OtherTableBody"/>
            </w:pPr>
            <w:r>
              <w:t>LNA</w:t>
            </w:r>
          </w:p>
        </w:tc>
        <w:tc>
          <w:tcPr>
            <w:tcW w:w="3544" w:type="dxa"/>
          </w:tcPr>
          <w:p w14:paraId="1A449E25" w14:textId="77777777" w:rsidR="00940027" w:rsidRDefault="00940027">
            <w:pPr>
              <w:pStyle w:val="OtherTableBody"/>
            </w:pPr>
            <w:r>
              <w:t>Line arterial</w:t>
            </w:r>
          </w:p>
        </w:tc>
      </w:tr>
      <w:tr w:rsidR="00940027" w14:paraId="2D3F392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3509D1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6A7B361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7A996E4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B284BB1" w14:textId="77777777" w:rsidR="00940027" w:rsidRDefault="00940027">
            <w:pPr>
              <w:pStyle w:val="OtherTableBody"/>
            </w:pPr>
            <w:r>
              <w:t>LNV</w:t>
            </w:r>
          </w:p>
        </w:tc>
        <w:tc>
          <w:tcPr>
            <w:tcW w:w="3544" w:type="dxa"/>
          </w:tcPr>
          <w:p w14:paraId="03ECC49C" w14:textId="77777777" w:rsidR="00940027" w:rsidRDefault="00940027">
            <w:pPr>
              <w:pStyle w:val="OtherTableBody"/>
            </w:pPr>
            <w:r>
              <w:t>Line venous</w:t>
            </w:r>
          </w:p>
        </w:tc>
      </w:tr>
      <w:tr w:rsidR="00940027" w14:paraId="229C0C7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D80C55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01F8695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547AABD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1201DCC" w14:textId="77777777" w:rsidR="00940027" w:rsidRDefault="00940027">
            <w:pPr>
              <w:pStyle w:val="OtherTableBody"/>
            </w:pPr>
            <w:r>
              <w:t>LSAC</w:t>
            </w:r>
          </w:p>
        </w:tc>
        <w:tc>
          <w:tcPr>
            <w:tcW w:w="3544" w:type="dxa"/>
          </w:tcPr>
          <w:p w14:paraId="4823DB2C" w14:textId="77777777" w:rsidR="00940027" w:rsidRDefault="00940027">
            <w:pPr>
              <w:pStyle w:val="OtherTableBody"/>
            </w:pPr>
            <w:r>
              <w:t>Fluid, Lumbar Sac</w:t>
            </w:r>
          </w:p>
        </w:tc>
      </w:tr>
      <w:tr w:rsidR="00940027" w14:paraId="2A07E1A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79607B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1B3E2CF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5D10F06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DE4352D" w14:textId="77777777" w:rsidR="00940027" w:rsidRDefault="00940027">
            <w:pPr>
              <w:pStyle w:val="OtherTableBody"/>
            </w:pPr>
            <w:r>
              <w:t>LYM</w:t>
            </w:r>
          </w:p>
        </w:tc>
        <w:tc>
          <w:tcPr>
            <w:tcW w:w="3544" w:type="dxa"/>
          </w:tcPr>
          <w:p w14:paraId="66D8E64C" w14:textId="77777777" w:rsidR="00940027" w:rsidRDefault="00940027">
            <w:pPr>
              <w:pStyle w:val="OtherTableBody"/>
            </w:pPr>
            <w:r>
              <w:t>Lymphocytes</w:t>
            </w:r>
          </w:p>
        </w:tc>
      </w:tr>
      <w:tr w:rsidR="00940027" w14:paraId="42A0843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B67A62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25EA0CE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234BC8D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D65B1CF" w14:textId="77777777" w:rsidR="00940027" w:rsidRDefault="00940027">
            <w:pPr>
              <w:pStyle w:val="OtherTableBody"/>
            </w:pPr>
            <w:r>
              <w:t>MAC</w:t>
            </w:r>
          </w:p>
        </w:tc>
        <w:tc>
          <w:tcPr>
            <w:tcW w:w="3544" w:type="dxa"/>
          </w:tcPr>
          <w:p w14:paraId="31631EC7" w14:textId="77777777" w:rsidR="00940027" w:rsidRDefault="00940027">
            <w:pPr>
              <w:pStyle w:val="OtherTableBody"/>
            </w:pPr>
            <w:r>
              <w:t>Macrophages</w:t>
            </w:r>
          </w:p>
        </w:tc>
      </w:tr>
      <w:tr w:rsidR="00940027" w14:paraId="3AD350D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2FC4C1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3FF73E8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3A0E608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49ACFD2" w14:textId="77777777" w:rsidR="00940027" w:rsidRDefault="00940027">
            <w:pPr>
              <w:pStyle w:val="OtherTableBody"/>
            </w:pPr>
            <w:r>
              <w:t>MAHUR</w:t>
            </w:r>
          </w:p>
        </w:tc>
        <w:tc>
          <w:tcPr>
            <w:tcW w:w="3544" w:type="dxa"/>
          </w:tcPr>
          <w:p w14:paraId="522399E2" w14:textId="77777777" w:rsidR="00940027" w:rsidRDefault="00940027">
            <w:pPr>
              <w:pStyle w:val="OtherTableBody"/>
            </w:pPr>
            <w:r>
              <w:t>Catheter Tip, Makurkour</w:t>
            </w:r>
          </w:p>
        </w:tc>
      </w:tr>
      <w:tr w:rsidR="00940027" w14:paraId="1E6843A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7D1047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8A6656A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728D4ED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216D5A4" w14:textId="77777777" w:rsidR="00940027" w:rsidRDefault="00940027">
            <w:pPr>
              <w:pStyle w:val="OtherTableBody"/>
            </w:pPr>
            <w:r>
              <w:t>MAR</w:t>
            </w:r>
          </w:p>
        </w:tc>
        <w:tc>
          <w:tcPr>
            <w:tcW w:w="3544" w:type="dxa"/>
          </w:tcPr>
          <w:p w14:paraId="310EC354" w14:textId="77777777" w:rsidR="00940027" w:rsidRDefault="00940027">
            <w:pPr>
              <w:pStyle w:val="OtherTableBody"/>
            </w:pPr>
            <w:r>
              <w:t>Marrow</w:t>
            </w:r>
          </w:p>
        </w:tc>
      </w:tr>
      <w:tr w:rsidR="00940027" w14:paraId="654A289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0F9661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ACD7DAF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585B5E7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442F3E9" w14:textId="77777777" w:rsidR="00940027" w:rsidRDefault="00940027">
            <w:pPr>
              <w:pStyle w:val="OtherTableBody"/>
            </w:pPr>
            <w:r>
              <w:t>MASS</w:t>
            </w:r>
          </w:p>
        </w:tc>
        <w:tc>
          <w:tcPr>
            <w:tcW w:w="3544" w:type="dxa"/>
          </w:tcPr>
          <w:p w14:paraId="579409D6" w14:textId="77777777" w:rsidR="00940027" w:rsidRDefault="00940027">
            <w:pPr>
              <w:pStyle w:val="OtherTableBody"/>
            </w:pPr>
            <w:r>
              <w:t>Mass</w:t>
            </w:r>
          </w:p>
        </w:tc>
      </w:tr>
      <w:tr w:rsidR="00940027" w14:paraId="5F47864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90303A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3AF7090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6C7E10D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B57E6DC" w14:textId="77777777" w:rsidR="00940027" w:rsidRDefault="00940027">
            <w:pPr>
              <w:pStyle w:val="OtherTableBody"/>
            </w:pPr>
            <w:r>
              <w:t>MBLD</w:t>
            </w:r>
          </w:p>
        </w:tc>
        <w:tc>
          <w:tcPr>
            <w:tcW w:w="3544" w:type="dxa"/>
          </w:tcPr>
          <w:p w14:paraId="364063F5" w14:textId="77777777" w:rsidR="00940027" w:rsidRDefault="00940027">
            <w:pPr>
              <w:pStyle w:val="OtherTableBody"/>
            </w:pPr>
            <w:r>
              <w:t>Menstrual blood</w:t>
            </w:r>
          </w:p>
        </w:tc>
      </w:tr>
      <w:tr w:rsidR="00940027" w14:paraId="20F972F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5F6DDD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AA9FDC3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66790E8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D30735E" w14:textId="77777777" w:rsidR="00940027" w:rsidRDefault="00940027">
            <w:pPr>
              <w:pStyle w:val="OtherTableBody"/>
            </w:pPr>
            <w:r>
              <w:t>MEC</w:t>
            </w:r>
          </w:p>
        </w:tc>
        <w:tc>
          <w:tcPr>
            <w:tcW w:w="3544" w:type="dxa"/>
          </w:tcPr>
          <w:p w14:paraId="56C6BACF" w14:textId="77777777" w:rsidR="00940027" w:rsidRDefault="00940027">
            <w:pPr>
              <w:pStyle w:val="OtherTableBody"/>
            </w:pPr>
            <w:r>
              <w:t>Meconium</w:t>
            </w:r>
          </w:p>
        </w:tc>
      </w:tr>
      <w:tr w:rsidR="00940027" w14:paraId="4254B63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CBD1AF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DBF70E3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545A661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B0A7D75" w14:textId="77777777" w:rsidR="00940027" w:rsidRDefault="00940027">
            <w:pPr>
              <w:pStyle w:val="OtherTableBody"/>
            </w:pPr>
            <w:r>
              <w:t>MILK</w:t>
            </w:r>
          </w:p>
        </w:tc>
        <w:tc>
          <w:tcPr>
            <w:tcW w:w="3544" w:type="dxa"/>
          </w:tcPr>
          <w:p w14:paraId="4C7BBED4" w14:textId="77777777" w:rsidR="00940027" w:rsidRDefault="00940027">
            <w:pPr>
              <w:pStyle w:val="OtherTableBody"/>
            </w:pPr>
            <w:r>
              <w:t>Breast milk</w:t>
            </w:r>
          </w:p>
        </w:tc>
      </w:tr>
      <w:tr w:rsidR="00940027" w14:paraId="209E357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6E0193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E34A276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64493AE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8663018" w14:textId="77777777" w:rsidR="00940027" w:rsidRDefault="00940027">
            <w:pPr>
              <w:pStyle w:val="OtherTableBody"/>
            </w:pPr>
            <w:r>
              <w:t>MLK</w:t>
            </w:r>
          </w:p>
        </w:tc>
        <w:tc>
          <w:tcPr>
            <w:tcW w:w="3544" w:type="dxa"/>
          </w:tcPr>
          <w:p w14:paraId="33500A0C" w14:textId="77777777" w:rsidR="00940027" w:rsidRDefault="00940027">
            <w:pPr>
              <w:pStyle w:val="OtherTableBody"/>
            </w:pPr>
            <w:r>
              <w:t>Milk</w:t>
            </w:r>
          </w:p>
        </w:tc>
      </w:tr>
      <w:tr w:rsidR="00940027" w14:paraId="5BBF98B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075FE8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9B27B3F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4F2F29F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F6A5308" w14:textId="77777777" w:rsidR="00940027" w:rsidRDefault="00940027">
            <w:pPr>
              <w:pStyle w:val="OtherTableBody"/>
            </w:pPr>
            <w:r>
              <w:t>MUCOS</w:t>
            </w:r>
          </w:p>
        </w:tc>
        <w:tc>
          <w:tcPr>
            <w:tcW w:w="3544" w:type="dxa"/>
          </w:tcPr>
          <w:p w14:paraId="0D003360" w14:textId="77777777" w:rsidR="00940027" w:rsidRDefault="00940027">
            <w:pPr>
              <w:pStyle w:val="OtherTableBody"/>
            </w:pPr>
            <w:r>
              <w:t>Mucosa</w:t>
            </w:r>
          </w:p>
        </w:tc>
      </w:tr>
      <w:tr w:rsidR="00940027" w14:paraId="7A20DC5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0521F6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98AE55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0070</w:t>
            </w:r>
          </w:p>
        </w:tc>
        <w:tc>
          <w:tcPr>
            <w:tcW w:w="2693" w:type="dxa"/>
          </w:tcPr>
          <w:p w14:paraId="708C31C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4D5ED24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MUCUS</w:t>
            </w:r>
          </w:p>
        </w:tc>
        <w:tc>
          <w:tcPr>
            <w:tcW w:w="3544" w:type="dxa"/>
          </w:tcPr>
          <w:p w14:paraId="49B6853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Mucus</w:t>
            </w:r>
          </w:p>
        </w:tc>
      </w:tr>
      <w:tr w:rsidR="00940027" w14:paraId="19005A8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9B1647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056752D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0070</w:t>
            </w:r>
          </w:p>
        </w:tc>
        <w:tc>
          <w:tcPr>
            <w:tcW w:w="2693" w:type="dxa"/>
          </w:tcPr>
          <w:p w14:paraId="67E1CB6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5C44612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NAIL</w:t>
            </w:r>
          </w:p>
        </w:tc>
        <w:tc>
          <w:tcPr>
            <w:tcW w:w="3544" w:type="dxa"/>
          </w:tcPr>
          <w:p w14:paraId="46507E0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Nail</w:t>
            </w:r>
          </w:p>
        </w:tc>
      </w:tr>
      <w:tr w:rsidR="00940027" w14:paraId="5824E4C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D9D50B8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572E89B8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2F6640B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0CE9E41" w14:textId="77777777" w:rsidR="00940027" w:rsidRDefault="00940027">
            <w:pPr>
              <w:pStyle w:val="OtherTableBody"/>
            </w:pPr>
            <w:r>
              <w:t>NASDR</w:t>
            </w:r>
          </w:p>
        </w:tc>
        <w:tc>
          <w:tcPr>
            <w:tcW w:w="3544" w:type="dxa"/>
          </w:tcPr>
          <w:p w14:paraId="1199E64D" w14:textId="77777777" w:rsidR="00940027" w:rsidRDefault="00940027">
            <w:pPr>
              <w:pStyle w:val="OtherTableBody"/>
            </w:pPr>
            <w:r>
              <w:t>Drainage, Nasal</w:t>
            </w:r>
          </w:p>
        </w:tc>
      </w:tr>
      <w:tr w:rsidR="00940027" w14:paraId="6ADDBD2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A696C3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96A3C52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5B98FFA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794E97D" w14:textId="77777777" w:rsidR="00940027" w:rsidRDefault="00940027">
            <w:pPr>
              <w:pStyle w:val="OtherTableBody"/>
            </w:pPr>
            <w:r>
              <w:t>NEDL</w:t>
            </w:r>
          </w:p>
        </w:tc>
        <w:tc>
          <w:tcPr>
            <w:tcW w:w="3544" w:type="dxa"/>
          </w:tcPr>
          <w:p w14:paraId="46CE13E3" w14:textId="77777777" w:rsidR="00940027" w:rsidRDefault="00940027">
            <w:pPr>
              <w:pStyle w:val="OtherTableBody"/>
            </w:pPr>
            <w:r>
              <w:t>Needle</w:t>
            </w:r>
          </w:p>
        </w:tc>
      </w:tr>
      <w:tr w:rsidR="00940027" w14:paraId="141BB36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7ADC11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FD5F71C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0E75BFE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64F7C0C" w14:textId="77777777" w:rsidR="00940027" w:rsidRDefault="00940027">
            <w:pPr>
              <w:pStyle w:val="OtherTableBody"/>
            </w:pPr>
            <w:r>
              <w:t>NEPH</w:t>
            </w:r>
          </w:p>
        </w:tc>
        <w:tc>
          <w:tcPr>
            <w:tcW w:w="3544" w:type="dxa"/>
          </w:tcPr>
          <w:p w14:paraId="4256B99E" w14:textId="77777777" w:rsidR="00940027" w:rsidRDefault="00940027">
            <w:pPr>
              <w:pStyle w:val="OtherTableBody"/>
            </w:pPr>
            <w:r>
              <w:t>Site, Nephrostomy</w:t>
            </w:r>
          </w:p>
        </w:tc>
      </w:tr>
      <w:tr w:rsidR="00940027" w14:paraId="579A67F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5BE111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7A292AB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62E198D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3B241F6" w14:textId="77777777" w:rsidR="00940027" w:rsidRDefault="00940027">
            <w:pPr>
              <w:pStyle w:val="OtherTableBody"/>
            </w:pPr>
            <w:r>
              <w:t>NGASP</w:t>
            </w:r>
          </w:p>
        </w:tc>
        <w:tc>
          <w:tcPr>
            <w:tcW w:w="3544" w:type="dxa"/>
          </w:tcPr>
          <w:p w14:paraId="68992E84" w14:textId="77777777" w:rsidR="00940027" w:rsidRDefault="00940027">
            <w:pPr>
              <w:pStyle w:val="OtherTableBody"/>
            </w:pPr>
            <w:r>
              <w:t>Aspirate, Nasogastric</w:t>
            </w:r>
          </w:p>
        </w:tc>
      </w:tr>
      <w:tr w:rsidR="00940027" w14:paraId="5B33AC6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993BC7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3B2B2A6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497C365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D3E6022" w14:textId="77777777" w:rsidR="00940027" w:rsidRDefault="00940027">
            <w:pPr>
              <w:pStyle w:val="OtherTableBody"/>
            </w:pPr>
            <w:r>
              <w:t>NGAST</w:t>
            </w:r>
          </w:p>
        </w:tc>
        <w:tc>
          <w:tcPr>
            <w:tcW w:w="3544" w:type="dxa"/>
          </w:tcPr>
          <w:p w14:paraId="1CFAC3BB" w14:textId="77777777" w:rsidR="00940027" w:rsidRDefault="00940027">
            <w:pPr>
              <w:pStyle w:val="OtherTableBody"/>
            </w:pPr>
            <w:r>
              <w:t>Drainage, Nasogastric</w:t>
            </w:r>
          </w:p>
        </w:tc>
      </w:tr>
      <w:tr w:rsidR="00940027" w14:paraId="7C0F2C4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86AED7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924276C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2B09417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D22176D" w14:textId="77777777" w:rsidR="00940027" w:rsidRDefault="00940027">
            <w:pPr>
              <w:pStyle w:val="OtherTableBody"/>
            </w:pPr>
            <w:r>
              <w:t>NGS</w:t>
            </w:r>
          </w:p>
        </w:tc>
        <w:tc>
          <w:tcPr>
            <w:tcW w:w="3544" w:type="dxa"/>
          </w:tcPr>
          <w:p w14:paraId="3FE98139" w14:textId="77777777" w:rsidR="00940027" w:rsidRDefault="00940027">
            <w:pPr>
              <w:pStyle w:val="OtherTableBody"/>
            </w:pPr>
            <w:r>
              <w:t>Site, Naso/Gastric</w:t>
            </w:r>
          </w:p>
        </w:tc>
      </w:tr>
      <w:tr w:rsidR="00940027" w14:paraId="51D701F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D220E4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E89E6FF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1B6FA99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5C8ECDB" w14:textId="77777777" w:rsidR="00940027" w:rsidRDefault="00940027">
            <w:pPr>
              <w:pStyle w:val="OtherTableBody"/>
            </w:pPr>
            <w:r>
              <w:t>NODUL</w:t>
            </w:r>
          </w:p>
        </w:tc>
        <w:tc>
          <w:tcPr>
            <w:tcW w:w="3544" w:type="dxa"/>
          </w:tcPr>
          <w:p w14:paraId="2833447C" w14:textId="77777777" w:rsidR="00940027" w:rsidRDefault="00940027">
            <w:pPr>
              <w:pStyle w:val="OtherTableBody"/>
            </w:pPr>
            <w:r>
              <w:t>Nodule(s)</w:t>
            </w:r>
          </w:p>
        </w:tc>
      </w:tr>
      <w:tr w:rsidR="00940027" w14:paraId="69875C9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07448E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81DF21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0070</w:t>
            </w:r>
          </w:p>
        </w:tc>
        <w:tc>
          <w:tcPr>
            <w:tcW w:w="2693" w:type="dxa"/>
          </w:tcPr>
          <w:p w14:paraId="3FDDB905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380FCC0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NOS</w:t>
            </w:r>
          </w:p>
        </w:tc>
        <w:tc>
          <w:tcPr>
            <w:tcW w:w="3544" w:type="dxa"/>
          </w:tcPr>
          <w:p w14:paraId="5113393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Nose (nasal passage)</w:t>
            </w:r>
          </w:p>
        </w:tc>
      </w:tr>
      <w:tr w:rsidR="00940027" w14:paraId="620E112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8F88DCA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42642BF0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17F680D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6B8713E" w14:textId="77777777" w:rsidR="00940027" w:rsidRDefault="00940027">
            <w:pPr>
              <w:pStyle w:val="OtherTableBody"/>
            </w:pPr>
            <w:r>
              <w:t>NSECR</w:t>
            </w:r>
          </w:p>
        </w:tc>
        <w:tc>
          <w:tcPr>
            <w:tcW w:w="3544" w:type="dxa"/>
          </w:tcPr>
          <w:p w14:paraId="4CDD54E1" w14:textId="77777777" w:rsidR="00940027" w:rsidRDefault="00940027">
            <w:pPr>
              <w:pStyle w:val="OtherTableBody"/>
            </w:pPr>
            <w:r>
              <w:t>Secretion, Nasal</w:t>
            </w:r>
          </w:p>
        </w:tc>
      </w:tr>
      <w:tr w:rsidR="00940027" w14:paraId="78D71A9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0B5081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C035A87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37B4CB8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DF0D5C2" w14:textId="77777777" w:rsidR="00940027" w:rsidRDefault="00940027">
            <w:pPr>
              <w:pStyle w:val="OtherTableBody"/>
            </w:pPr>
            <w:r>
              <w:t>ORH</w:t>
            </w:r>
          </w:p>
        </w:tc>
        <w:tc>
          <w:tcPr>
            <w:tcW w:w="3544" w:type="dxa"/>
          </w:tcPr>
          <w:p w14:paraId="0B45338B" w14:textId="77777777" w:rsidR="00940027" w:rsidRDefault="00940027">
            <w:pPr>
              <w:pStyle w:val="OtherTableBody"/>
            </w:pPr>
            <w:r>
              <w:t>Other</w:t>
            </w:r>
          </w:p>
        </w:tc>
      </w:tr>
      <w:tr w:rsidR="00940027" w14:paraId="77D84E2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F23C41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A264081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38857DD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43966F0" w14:textId="77777777" w:rsidR="00940027" w:rsidRDefault="00940027">
            <w:pPr>
              <w:pStyle w:val="OtherTableBody"/>
            </w:pPr>
            <w:r>
              <w:t>ORL</w:t>
            </w:r>
          </w:p>
        </w:tc>
        <w:tc>
          <w:tcPr>
            <w:tcW w:w="3544" w:type="dxa"/>
          </w:tcPr>
          <w:p w14:paraId="592EEA1D" w14:textId="77777777" w:rsidR="00940027" w:rsidRDefault="00940027">
            <w:pPr>
              <w:pStyle w:val="OtherTableBody"/>
            </w:pPr>
            <w:r>
              <w:t>Lesion, Oral</w:t>
            </w:r>
          </w:p>
        </w:tc>
      </w:tr>
      <w:tr w:rsidR="00940027" w14:paraId="3182097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03AEC0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F7ED6CA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3002C6F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597EBC9" w14:textId="77777777" w:rsidR="00940027" w:rsidRDefault="00940027">
            <w:pPr>
              <w:pStyle w:val="OtherTableBody"/>
            </w:pPr>
            <w:r>
              <w:t>OTH</w:t>
            </w:r>
          </w:p>
        </w:tc>
        <w:tc>
          <w:tcPr>
            <w:tcW w:w="3544" w:type="dxa"/>
          </w:tcPr>
          <w:p w14:paraId="603D7A19" w14:textId="77777777" w:rsidR="00940027" w:rsidRDefault="00940027">
            <w:pPr>
              <w:pStyle w:val="OtherTableBody"/>
            </w:pPr>
            <w:r>
              <w:t>Source, Other</w:t>
            </w:r>
          </w:p>
        </w:tc>
      </w:tr>
      <w:tr w:rsidR="00940027" w14:paraId="5610F84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4B2FCA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192FF90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3F6304F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4C14BEB" w14:textId="77777777" w:rsidR="00940027" w:rsidRDefault="00940027">
            <w:pPr>
              <w:pStyle w:val="OtherTableBody"/>
            </w:pPr>
            <w:r>
              <w:t>PACEM</w:t>
            </w:r>
          </w:p>
        </w:tc>
        <w:tc>
          <w:tcPr>
            <w:tcW w:w="3544" w:type="dxa"/>
          </w:tcPr>
          <w:p w14:paraId="168A6352" w14:textId="77777777" w:rsidR="00940027" w:rsidRDefault="00940027">
            <w:pPr>
              <w:pStyle w:val="OtherTableBody"/>
            </w:pPr>
            <w:r>
              <w:t>Pacemaker</w:t>
            </w:r>
          </w:p>
        </w:tc>
      </w:tr>
      <w:tr w:rsidR="00940027" w14:paraId="67A98B1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412DF6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310E05C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797C0BE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6E08424" w14:textId="77777777" w:rsidR="00940027" w:rsidRDefault="00940027">
            <w:pPr>
              <w:pStyle w:val="OtherTableBody"/>
            </w:pPr>
            <w:r>
              <w:t>PAFL</w:t>
            </w:r>
          </w:p>
        </w:tc>
        <w:tc>
          <w:tcPr>
            <w:tcW w:w="3544" w:type="dxa"/>
          </w:tcPr>
          <w:p w14:paraId="0E3A24FC" w14:textId="77777777" w:rsidR="00940027" w:rsidRDefault="00940027">
            <w:pPr>
              <w:pStyle w:val="OtherTableBody"/>
            </w:pPr>
            <w:r>
              <w:t>Pancreatic fluid</w:t>
            </w:r>
          </w:p>
        </w:tc>
      </w:tr>
      <w:tr w:rsidR="00940027" w14:paraId="1021DC7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E4A16B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B568C7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0070</w:t>
            </w:r>
          </w:p>
        </w:tc>
        <w:tc>
          <w:tcPr>
            <w:tcW w:w="2693" w:type="dxa"/>
          </w:tcPr>
          <w:p w14:paraId="3257F31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7314CFB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PAT</w:t>
            </w:r>
          </w:p>
        </w:tc>
        <w:tc>
          <w:tcPr>
            <w:tcW w:w="3544" w:type="dxa"/>
          </w:tcPr>
          <w:p w14:paraId="0071284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Patient</w:t>
            </w:r>
          </w:p>
        </w:tc>
      </w:tr>
      <w:tr w:rsidR="00940027" w14:paraId="2BE6EBF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E13AA6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537E243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0070</w:t>
            </w:r>
          </w:p>
        </w:tc>
        <w:tc>
          <w:tcPr>
            <w:tcW w:w="2693" w:type="dxa"/>
          </w:tcPr>
          <w:p w14:paraId="293F9FD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08E45A8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PCFL</w:t>
            </w:r>
          </w:p>
        </w:tc>
        <w:tc>
          <w:tcPr>
            <w:tcW w:w="3544" w:type="dxa"/>
          </w:tcPr>
          <w:p w14:paraId="3B725300" w14:textId="77777777" w:rsidR="00940027" w:rsidRDefault="00940027">
            <w:pPr>
              <w:pStyle w:val="OtherTableBody"/>
            </w:pPr>
            <w:r>
              <w:t>Fluid, Pericardial</w:t>
            </w:r>
          </w:p>
        </w:tc>
      </w:tr>
      <w:tr w:rsidR="00940027" w14:paraId="346CCC0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4F60DD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E7E892F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5761CF3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E57C759" w14:textId="77777777" w:rsidR="00940027" w:rsidRDefault="00940027">
            <w:pPr>
              <w:pStyle w:val="OtherTableBody"/>
            </w:pPr>
            <w:r>
              <w:t>PDSIT</w:t>
            </w:r>
          </w:p>
        </w:tc>
        <w:tc>
          <w:tcPr>
            <w:tcW w:w="3544" w:type="dxa"/>
          </w:tcPr>
          <w:p w14:paraId="6887950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Site, Peritoneal Dialysis</w:t>
            </w:r>
          </w:p>
        </w:tc>
      </w:tr>
      <w:tr w:rsidR="00940027" w14:paraId="062FE67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CDC72B3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4029196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0070</w:t>
            </w:r>
          </w:p>
        </w:tc>
        <w:tc>
          <w:tcPr>
            <w:tcW w:w="2693" w:type="dxa"/>
          </w:tcPr>
          <w:p w14:paraId="03C0CFE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16F5777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PDTS</w:t>
            </w:r>
          </w:p>
        </w:tc>
        <w:tc>
          <w:tcPr>
            <w:tcW w:w="3544" w:type="dxa"/>
          </w:tcPr>
          <w:p w14:paraId="61F4C4D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Site, Peritoneal Dialysis Tunnel</w:t>
            </w:r>
          </w:p>
        </w:tc>
      </w:tr>
      <w:tr w:rsidR="00940027" w14:paraId="1A66F23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6AA0B58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7482292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0070</w:t>
            </w:r>
          </w:p>
        </w:tc>
        <w:tc>
          <w:tcPr>
            <w:tcW w:w="2693" w:type="dxa"/>
          </w:tcPr>
          <w:p w14:paraId="4072871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4B4DB1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PELVA</w:t>
            </w:r>
          </w:p>
        </w:tc>
        <w:tc>
          <w:tcPr>
            <w:tcW w:w="3544" w:type="dxa"/>
          </w:tcPr>
          <w:p w14:paraId="2946C10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Abscess, Pelvic</w:t>
            </w:r>
          </w:p>
        </w:tc>
      </w:tr>
      <w:tr w:rsidR="00940027" w14:paraId="2E6899F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A662FCB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D44717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0070</w:t>
            </w:r>
          </w:p>
        </w:tc>
        <w:tc>
          <w:tcPr>
            <w:tcW w:w="2693" w:type="dxa"/>
          </w:tcPr>
          <w:p w14:paraId="05C1994F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F230C3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PENIL</w:t>
            </w:r>
          </w:p>
        </w:tc>
        <w:tc>
          <w:tcPr>
            <w:tcW w:w="3544" w:type="dxa"/>
          </w:tcPr>
          <w:p w14:paraId="2E9893B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Lesion, Penile</w:t>
            </w:r>
          </w:p>
        </w:tc>
      </w:tr>
      <w:tr w:rsidR="00940027" w14:paraId="29A64D3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DE69C0C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12FD6EF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0070</w:t>
            </w:r>
          </w:p>
        </w:tc>
        <w:tc>
          <w:tcPr>
            <w:tcW w:w="2693" w:type="dxa"/>
          </w:tcPr>
          <w:p w14:paraId="1F970E9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11873C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PERIA</w:t>
            </w:r>
          </w:p>
        </w:tc>
        <w:tc>
          <w:tcPr>
            <w:tcW w:w="3544" w:type="dxa"/>
          </w:tcPr>
          <w:p w14:paraId="221F665A" w14:textId="77777777" w:rsidR="00940027" w:rsidRDefault="00940027">
            <w:pPr>
              <w:pStyle w:val="OtherTableBody"/>
            </w:pPr>
            <w:r>
              <w:t>Abscess, Perianal</w:t>
            </w:r>
          </w:p>
        </w:tc>
      </w:tr>
      <w:tr w:rsidR="00940027" w14:paraId="7AB0FFE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BEDC12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B183998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0B66497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E1D64D8" w14:textId="77777777" w:rsidR="00940027" w:rsidRDefault="00940027">
            <w:pPr>
              <w:pStyle w:val="OtherTableBody"/>
            </w:pPr>
            <w:r>
              <w:t>PILOC</w:t>
            </w:r>
          </w:p>
        </w:tc>
        <w:tc>
          <w:tcPr>
            <w:tcW w:w="3544" w:type="dxa"/>
          </w:tcPr>
          <w:p w14:paraId="78B2B40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Cyst, Pilonidal</w:t>
            </w:r>
          </w:p>
        </w:tc>
      </w:tr>
      <w:tr w:rsidR="00940027" w14:paraId="5C3E3CC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35623E5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4AAC067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0070</w:t>
            </w:r>
          </w:p>
        </w:tc>
        <w:tc>
          <w:tcPr>
            <w:tcW w:w="2693" w:type="dxa"/>
          </w:tcPr>
          <w:p w14:paraId="44801FC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0250D3E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PINS</w:t>
            </w:r>
          </w:p>
        </w:tc>
        <w:tc>
          <w:tcPr>
            <w:tcW w:w="3544" w:type="dxa"/>
          </w:tcPr>
          <w:p w14:paraId="71DD923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Site, Pin</w:t>
            </w:r>
          </w:p>
        </w:tc>
      </w:tr>
      <w:tr w:rsidR="00940027" w14:paraId="3BD59C9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AAE096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61AB012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0070</w:t>
            </w:r>
          </w:p>
        </w:tc>
        <w:tc>
          <w:tcPr>
            <w:tcW w:w="2693" w:type="dxa"/>
          </w:tcPr>
          <w:p w14:paraId="78589F2A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7ADF189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PIS</w:t>
            </w:r>
          </w:p>
        </w:tc>
        <w:tc>
          <w:tcPr>
            <w:tcW w:w="3544" w:type="dxa"/>
          </w:tcPr>
          <w:p w14:paraId="5BBEA53B" w14:textId="77777777" w:rsidR="00940027" w:rsidRDefault="00940027">
            <w:pPr>
              <w:pStyle w:val="OtherTableBody"/>
            </w:pPr>
            <w:r>
              <w:t>Site, Pacemaker Insetion</w:t>
            </w:r>
          </w:p>
        </w:tc>
      </w:tr>
      <w:tr w:rsidR="00940027" w14:paraId="23C0954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CE4B2E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CB13425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752A478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20803CD" w14:textId="77777777" w:rsidR="00940027" w:rsidRDefault="00940027">
            <w:pPr>
              <w:pStyle w:val="OtherTableBody"/>
            </w:pPr>
            <w:r>
              <w:t>PLAN</w:t>
            </w:r>
          </w:p>
        </w:tc>
        <w:tc>
          <w:tcPr>
            <w:tcW w:w="3544" w:type="dxa"/>
          </w:tcPr>
          <w:p w14:paraId="3886BAFF" w14:textId="77777777" w:rsidR="00940027" w:rsidRDefault="00940027">
            <w:pPr>
              <w:pStyle w:val="OtherTableBody"/>
            </w:pPr>
            <w:r>
              <w:t>Plant Material</w:t>
            </w:r>
          </w:p>
        </w:tc>
      </w:tr>
      <w:tr w:rsidR="00940027" w14:paraId="30C3EAF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E2C0AC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AA563E7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65F6944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FA3F95B" w14:textId="77777777" w:rsidR="00940027" w:rsidRDefault="00940027">
            <w:pPr>
              <w:pStyle w:val="OtherTableBody"/>
            </w:pPr>
            <w:r>
              <w:t>PLAS</w:t>
            </w:r>
          </w:p>
        </w:tc>
        <w:tc>
          <w:tcPr>
            <w:tcW w:w="3544" w:type="dxa"/>
          </w:tcPr>
          <w:p w14:paraId="10A1F86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Plasma</w:t>
            </w:r>
          </w:p>
        </w:tc>
      </w:tr>
      <w:tr w:rsidR="00940027" w14:paraId="58BF975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71A44F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75D3E6B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0070</w:t>
            </w:r>
          </w:p>
        </w:tc>
        <w:tc>
          <w:tcPr>
            <w:tcW w:w="2693" w:type="dxa"/>
          </w:tcPr>
          <w:p w14:paraId="5D478693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1C028BF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PLB</w:t>
            </w:r>
          </w:p>
        </w:tc>
        <w:tc>
          <w:tcPr>
            <w:tcW w:w="3544" w:type="dxa"/>
          </w:tcPr>
          <w:p w14:paraId="28BF94E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Plasma bag</w:t>
            </w:r>
          </w:p>
        </w:tc>
      </w:tr>
      <w:tr w:rsidR="00940027" w14:paraId="5319AB5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91EAEE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9282E14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557C998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81A5E82" w14:textId="77777777" w:rsidR="00940027" w:rsidRDefault="00940027">
            <w:pPr>
              <w:pStyle w:val="OtherTableBody"/>
            </w:pPr>
            <w:r>
              <w:t>PLC</w:t>
            </w:r>
          </w:p>
        </w:tc>
        <w:tc>
          <w:tcPr>
            <w:tcW w:w="3544" w:type="dxa"/>
          </w:tcPr>
          <w:p w14:paraId="16A856E1" w14:textId="77777777" w:rsidR="00940027" w:rsidRDefault="00940027">
            <w:pPr>
              <w:pStyle w:val="OtherTableBody"/>
            </w:pPr>
            <w:r>
              <w:t>Placenta</w:t>
            </w:r>
          </w:p>
        </w:tc>
      </w:tr>
      <w:tr w:rsidR="00940027" w14:paraId="56A9431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ACDF10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9A498FE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6A8E475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F5423EE" w14:textId="77777777" w:rsidR="00940027" w:rsidRDefault="00940027">
            <w:pPr>
              <w:pStyle w:val="OtherTableBody"/>
            </w:pPr>
            <w:r>
              <w:t>PLEVS</w:t>
            </w:r>
          </w:p>
        </w:tc>
        <w:tc>
          <w:tcPr>
            <w:tcW w:w="3544" w:type="dxa"/>
          </w:tcPr>
          <w:p w14:paraId="09F3524E" w14:textId="77777777" w:rsidR="00940027" w:rsidRDefault="00940027">
            <w:pPr>
              <w:pStyle w:val="OtherTableBody"/>
            </w:pPr>
            <w:r>
              <w:t>Serum, Peak Level</w:t>
            </w:r>
          </w:p>
        </w:tc>
      </w:tr>
      <w:tr w:rsidR="00940027" w14:paraId="2FA6AD9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67FB18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BC98E22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5E5E9A3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E50524D" w14:textId="77777777" w:rsidR="00940027" w:rsidRDefault="00940027">
            <w:pPr>
              <w:pStyle w:val="OtherTableBody"/>
            </w:pPr>
            <w:r>
              <w:t>PLR</w:t>
            </w:r>
          </w:p>
        </w:tc>
        <w:tc>
          <w:tcPr>
            <w:tcW w:w="3544" w:type="dxa"/>
          </w:tcPr>
          <w:p w14:paraId="1A725800" w14:textId="77777777" w:rsidR="00940027" w:rsidRDefault="00940027">
            <w:pPr>
              <w:pStyle w:val="OtherTableBody"/>
            </w:pPr>
            <w:r>
              <w:t>Pleural fluid (thoracentesis fld)</w:t>
            </w:r>
          </w:p>
        </w:tc>
      </w:tr>
      <w:tr w:rsidR="00940027" w14:paraId="0313EBA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85DB55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E03D69A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644CAAA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C3BF1A1" w14:textId="77777777" w:rsidR="00940027" w:rsidRDefault="00940027">
            <w:pPr>
              <w:pStyle w:val="OtherTableBody"/>
            </w:pPr>
            <w:r>
              <w:t>PMN</w:t>
            </w:r>
          </w:p>
        </w:tc>
        <w:tc>
          <w:tcPr>
            <w:tcW w:w="3544" w:type="dxa"/>
          </w:tcPr>
          <w:p w14:paraId="52B19E54" w14:textId="77777777" w:rsidR="00940027" w:rsidRDefault="00940027">
            <w:pPr>
              <w:pStyle w:val="OtherTableBody"/>
            </w:pPr>
            <w:r>
              <w:t>Polymorphonuclear neutrophils</w:t>
            </w:r>
          </w:p>
        </w:tc>
      </w:tr>
      <w:tr w:rsidR="00940027" w14:paraId="66068B1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E438E0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0AB824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0070</w:t>
            </w:r>
          </w:p>
        </w:tc>
        <w:tc>
          <w:tcPr>
            <w:tcW w:w="2693" w:type="dxa"/>
          </w:tcPr>
          <w:p w14:paraId="7EB193F6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7D86512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PND</w:t>
            </w:r>
          </w:p>
        </w:tc>
        <w:tc>
          <w:tcPr>
            <w:tcW w:w="3544" w:type="dxa"/>
          </w:tcPr>
          <w:p w14:paraId="24E4511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Drainage, Penile</w:t>
            </w:r>
          </w:p>
        </w:tc>
      </w:tr>
      <w:tr w:rsidR="00940027" w14:paraId="71344F5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4128E48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76E917F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0070</w:t>
            </w:r>
          </w:p>
        </w:tc>
        <w:tc>
          <w:tcPr>
            <w:tcW w:w="2693" w:type="dxa"/>
          </w:tcPr>
          <w:p w14:paraId="6749B805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12258EB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POL</w:t>
            </w:r>
          </w:p>
        </w:tc>
        <w:tc>
          <w:tcPr>
            <w:tcW w:w="3544" w:type="dxa"/>
          </w:tcPr>
          <w:p w14:paraId="45E1598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Polyps</w:t>
            </w:r>
          </w:p>
        </w:tc>
      </w:tr>
      <w:tr w:rsidR="00940027" w14:paraId="3AFD98D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ED5428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56671C0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0070</w:t>
            </w:r>
          </w:p>
        </w:tc>
        <w:tc>
          <w:tcPr>
            <w:tcW w:w="2693" w:type="dxa"/>
          </w:tcPr>
          <w:p w14:paraId="4CAAF54F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5591BD7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POPGS</w:t>
            </w:r>
          </w:p>
        </w:tc>
        <w:tc>
          <w:tcPr>
            <w:tcW w:w="3544" w:type="dxa"/>
          </w:tcPr>
          <w:p w14:paraId="531DD83E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Graft Site, Popliteal</w:t>
            </w:r>
          </w:p>
        </w:tc>
      </w:tr>
      <w:tr w:rsidR="00940027" w14:paraId="3D24961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DDD5389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1EDA8A09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0070</w:t>
            </w:r>
          </w:p>
        </w:tc>
        <w:tc>
          <w:tcPr>
            <w:tcW w:w="2693" w:type="dxa"/>
          </w:tcPr>
          <w:p w14:paraId="40EE37E3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0DE2D749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POPLG</w:t>
            </w:r>
          </w:p>
        </w:tc>
        <w:tc>
          <w:tcPr>
            <w:tcW w:w="3544" w:type="dxa"/>
          </w:tcPr>
          <w:p w14:paraId="5269BA80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Graft, Popliteal</w:t>
            </w:r>
          </w:p>
        </w:tc>
      </w:tr>
      <w:tr w:rsidR="00940027" w14:paraId="7D6101E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F9DF4A6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29BF626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0070</w:t>
            </w:r>
          </w:p>
        </w:tc>
        <w:tc>
          <w:tcPr>
            <w:tcW w:w="2693" w:type="dxa"/>
          </w:tcPr>
          <w:p w14:paraId="2E2F5BB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9DF5CB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POPLV</w:t>
            </w:r>
          </w:p>
        </w:tc>
        <w:tc>
          <w:tcPr>
            <w:tcW w:w="3544" w:type="dxa"/>
          </w:tcPr>
          <w:p w14:paraId="38F3D5E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Site, Popliteal Vein</w:t>
            </w:r>
          </w:p>
        </w:tc>
      </w:tr>
      <w:tr w:rsidR="00940027" w14:paraId="3C85AFB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D942EE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08D912B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0070</w:t>
            </w:r>
          </w:p>
        </w:tc>
        <w:tc>
          <w:tcPr>
            <w:tcW w:w="2693" w:type="dxa"/>
          </w:tcPr>
          <w:p w14:paraId="0AB0B1EF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7A6C61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PORTA</w:t>
            </w:r>
          </w:p>
        </w:tc>
        <w:tc>
          <w:tcPr>
            <w:tcW w:w="3544" w:type="dxa"/>
          </w:tcPr>
          <w:p w14:paraId="14091C0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Catheter, Porta</w:t>
            </w:r>
          </w:p>
        </w:tc>
      </w:tr>
      <w:tr w:rsidR="00940027" w14:paraId="0230086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FB37BB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539CF83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0070</w:t>
            </w:r>
          </w:p>
        </w:tc>
        <w:tc>
          <w:tcPr>
            <w:tcW w:w="2693" w:type="dxa"/>
          </w:tcPr>
          <w:p w14:paraId="47EB1166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007517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PPP</w:t>
            </w:r>
          </w:p>
        </w:tc>
        <w:tc>
          <w:tcPr>
            <w:tcW w:w="3544" w:type="dxa"/>
          </w:tcPr>
          <w:p w14:paraId="53CD3326" w14:textId="77777777" w:rsidR="00940027" w:rsidRDefault="00940027">
            <w:pPr>
              <w:pStyle w:val="OtherTableBody"/>
            </w:pPr>
            <w:r>
              <w:t>Platelet poor plasma</w:t>
            </w:r>
          </w:p>
        </w:tc>
      </w:tr>
      <w:tr w:rsidR="00940027" w14:paraId="712B16B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7BE475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9C3566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0070</w:t>
            </w:r>
          </w:p>
        </w:tc>
        <w:tc>
          <w:tcPr>
            <w:tcW w:w="2693" w:type="dxa"/>
          </w:tcPr>
          <w:p w14:paraId="45D6AC0A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5792C52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PROST</w:t>
            </w:r>
          </w:p>
        </w:tc>
        <w:tc>
          <w:tcPr>
            <w:tcW w:w="3544" w:type="dxa"/>
          </w:tcPr>
          <w:p w14:paraId="34A320B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Prosthetic Device</w:t>
            </w:r>
          </w:p>
        </w:tc>
      </w:tr>
      <w:tr w:rsidR="00940027" w14:paraId="2B1D0A0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D1395E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136B22A1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101C2E3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424CE04" w14:textId="77777777" w:rsidR="00940027" w:rsidRDefault="00940027">
            <w:pPr>
              <w:pStyle w:val="OtherTableBody"/>
            </w:pPr>
            <w:r>
              <w:t>PRP</w:t>
            </w:r>
          </w:p>
        </w:tc>
        <w:tc>
          <w:tcPr>
            <w:tcW w:w="3544" w:type="dxa"/>
          </w:tcPr>
          <w:p w14:paraId="33003C7B" w14:textId="77777777" w:rsidR="00940027" w:rsidRDefault="00940027">
            <w:pPr>
              <w:pStyle w:val="OtherTableBody"/>
            </w:pPr>
            <w:r>
              <w:t>Platelet rich plasma</w:t>
            </w:r>
          </w:p>
        </w:tc>
      </w:tr>
      <w:tr w:rsidR="00940027" w14:paraId="249BD3B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416BC7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748AF64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4A7D75D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A1E3270" w14:textId="77777777" w:rsidR="00940027" w:rsidRDefault="00940027">
            <w:pPr>
              <w:pStyle w:val="OtherTableBody"/>
            </w:pPr>
            <w:r>
              <w:t>PRT</w:t>
            </w:r>
          </w:p>
        </w:tc>
        <w:tc>
          <w:tcPr>
            <w:tcW w:w="3544" w:type="dxa"/>
          </w:tcPr>
          <w:p w14:paraId="0381C629" w14:textId="77777777" w:rsidR="00940027" w:rsidRDefault="00940027">
            <w:pPr>
              <w:pStyle w:val="OtherTableBody"/>
            </w:pPr>
            <w:r>
              <w:t>Peritoneal fluid /ascites</w:t>
            </w:r>
          </w:p>
        </w:tc>
      </w:tr>
      <w:tr w:rsidR="00940027" w14:paraId="280212E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915A52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E6E1101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7F8F178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F873AF0" w14:textId="77777777" w:rsidR="00940027" w:rsidRDefault="00940027">
            <w:pPr>
              <w:pStyle w:val="OtherTableBody"/>
            </w:pPr>
            <w:r>
              <w:t>PSC</w:t>
            </w:r>
          </w:p>
        </w:tc>
        <w:tc>
          <w:tcPr>
            <w:tcW w:w="3544" w:type="dxa"/>
          </w:tcPr>
          <w:p w14:paraId="71ECE45F" w14:textId="77777777" w:rsidR="00940027" w:rsidRDefault="00940027">
            <w:pPr>
              <w:pStyle w:val="OtherTableBody"/>
            </w:pPr>
            <w:r>
              <w:t>Pseudocyst</w:t>
            </w:r>
          </w:p>
        </w:tc>
      </w:tr>
      <w:tr w:rsidR="00940027" w14:paraId="3CA67ED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29B6A6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F4DC663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75C09D3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95BBA8A" w14:textId="77777777" w:rsidR="00940027" w:rsidRDefault="00940027">
            <w:pPr>
              <w:pStyle w:val="OtherTableBody"/>
            </w:pPr>
            <w:r>
              <w:t>PUNCT</w:t>
            </w:r>
          </w:p>
        </w:tc>
        <w:tc>
          <w:tcPr>
            <w:tcW w:w="3544" w:type="dxa"/>
          </w:tcPr>
          <w:p w14:paraId="4F103AA4" w14:textId="77777777" w:rsidR="00940027" w:rsidRDefault="00940027">
            <w:pPr>
              <w:pStyle w:val="OtherTableBody"/>
            </w:pPr>
            <w:r>
              <w:t>Wound, Puncture</w:t>
            </w:r>
          </w:p>
        </w:tc>
      </w:tr>
      <w:tr w:rsidR="00940027" w14:paraId="7D8D687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A5BFE9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64247C3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07C7CF1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75FA71B" w14:textId="77777777" w:rsidR="00940027" w:rsidRDefault="00940027">
            <w:pPr>
              <w:pStyle w:val="OtherTableBody"/>
            </w:pPr>
            <w:r>
              <w:t>PUS</w:t>
            </w:r>
          </w:p>
        </w:tc>
        <w:tc>
          <w:tcPr>
            <w:tcW w:w="3544" w:type="dxa"/>
          </w:tcPr>
          <w:p w14:paraId="4B9A67D0" w14:textId="77777777" w:rsidR="00940027" w:rsidRDefault="00940027">
            <w:pPr>
              <w:pStyle w:val="OtherTableBody"/>
            </w:pPr>
            <w:r>
              <w:t>Pus</w:t>
            </w:r>
          </w:p>
        </w:tc>
      </w:tr>
      <w:tr w:rsidR="00940027" w14:paraId="5CE221E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4ED3EC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C8F0057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650CB01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2CD56AD" w14:textId="77777777" w:rsidR="00940027" w:rsidRDefault="00940027">
            <w:pPr>
              <w:pStyle w:val="OtherTableBody"/>
            </w:pPr>
            <w:r>
              <w:t>PUSFR</w:t>
            </w:r>
          </w:p>
        </w:tc>
        <w:tc>
          <w:tcPr>
            <w:tcW w:w="3544" w:type="dxa"/>
          </w:tcPr>
          <w:p w14:paraId="0A82F448" w14:textId="77777777" w:rsidR="00940027" w:rsidRDefault="00940027">
            <w:pPr>
              <w:pStyle w:val="OtherTableBody"/>
            </w:pPr>
            <w:r>
              <w:t>Pustule</w:t>
            </w:r>
          </w:p>
        </w:tc>
      </w:tr>
      <w:tr w:rsidR="00940027" w14:paraId="76B8F1A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A3C950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12D36A2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2E95B49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03D4F6F" w14:textId="77777777" w:rsidR="00940027" w:rsidRDefault="00940027">
            <w:pPr>
              <w:pStyle w:val="OtherTableBody"/>
            </w:pPr>
            <w:r>
              <w:t>PUST</w:t>
            </w:r>
          </w:p>
        </w:tc>
        <w:tc>
          <w:tcPr>
            <w:tcW w:w="3544" w:type="dxa"/>
          </w:tcPr>
          <w:p w14:paraId="0B1D1B9C" w14:textId="77777777" w:rsidR="00940027" w:rsidRDefault="00940027">
            <w:pPr>
              <w:pStyle w:val="OtherTableBody"/>
            </w:pPr>
            <w:r>
              <w:t>Pus</w:t>
            </w:r>
          </w:p>
        </w:tc>
      </w:tr>
      <w:tr w:rsidR="00940027" w14:paraId="0CE7B4E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01CA16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568327F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196622A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E4D404E" w14:textId="77777777" w:rsidR="00940027" w:rsidRDefault="00940027">
            <w:pPr>
              <w:pStyle w:val="OtherTableBody"/>
            </w:pPr>
            <w:r>
              <w:t>QC3</w:t>
            </w:r>
          </w:p>
        </w:tc>
        <w:tc>
          <w:tcPr>
            <w:tcW w:w="3544" w:type="dxa"/>
          </w:tcPr>
          <w:p w14:paraId="74A8DB08" w14:textId="77777777" w:rsidR="00940027" w:rsidRDefault="00940027">
            <w:pPr>
              <w:pStyle w:val="OtherTableBody"/>
            </w:pPr>
            <w:r>
              <w:t>Quality Control</w:t>
            </w:r>
          </w:p>
        </w:tc>
      </w:tr>
      <w:tr w:rsidR="00940027" w14:paraId="0ED9E4B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01494A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098B3F9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1D3D2C5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EDB4AD1" w14:textId="77777777" w:rsidR="00940027" w:rsidRDefault="00940027">
            <w:pPr>
              <w:pStyle w:val="OtherTableBody"/>
            </w:pPr>
            <w:r>
              <w:t>RANDU</w:t>
            </w:r>
          </w:p>
        </w:tc>
        <w:tc>
          <w:tcPr>
            <w:tcW w:w="3544" w:type="dxa"/>
          </w:tcPr>
          <w:p w14:paraId="4DD210C3" w14:textId="77777777" w:rsidR="00940027" w:rsidRDefault="00940027">
            <w:pPr>
              <w:pStyle w:val="OtherTableBody"/>
            </w:pPr>
            <w:r>
              <w:t>Urine, Random</w:t>
            </w:r>
          </w:p>
        </w:tc>
      </w:tr>
      <w:tr w:rsidR="00940027" w14:paraId="125047B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8279B6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281288B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2FFD0E7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A2117B8" w14:textId="77777777" w:rsidR="00940027" w:rsidRDefault="00940027">
            <w:pPr>
              <w:pStyle w:val="OtherTableBody"/>
            </w:pPr>
            <w:r>
              <w:t>RBC</w:t>
            </w:r>
          </w:p>
        </w:tc>
        <w:tc>
          <w:tcPr>
            <w:tcW w:w="3544" w:type="dxa"/>
          </w:tcPr>
          <w:p w14:paraId="0297BD92" w14:textId="77777777" w:rsidR="00940027" w:rsidRDefault="00940027">
            <w:pPr>
              <w:pStyle w:val="OtherTableBody"/>
            </w:pPr>
            <w:r>
              <w:t>Erythrocytes</w:t>
            </w:r>
          </w:p>
        </w:tc>
      </w:tr>
      <w:tr w:rsidR="00940027" w14:paraId="2692C1D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CDBB10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323A5A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0070</w:t>
            </w:r>
          </w:p>
        </w:tc>
        <w:tc>
          <w:tcPr>
            <w:tcW w:w="2693" w:type="dxa"/>
          </w:tcPr>
          <w:p w14:paraId="0996A30E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72FA0A1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RBITE</w:t>
            </w:r>
          </w:p>
        </w:tc>
        <w:tc>
          <w:tcPr>
            <w:tcW w:w="3544" w:type="dxa"/>
          </w:tcPr>
          <w:p w14:paraId="7D61A8B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Bite, Reptile</w:t>
            </w:r>
          </w:p>
        </w:tc>
      </w:tr>
      <w:tr w:rsidR="00940027" w14:paraId="7FBCFF5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723EA1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67D9488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0070</w:t>
            </w:r>
          </w:p>
        </w:tc>
        <w:tc>
          <w:tcPr>
            <w:tcW w:w="2693" w:type="dxa"/>
          </w:tcPr>
          <w:p w14:paraId="15C055C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0EA6D0D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RECT</w:t>
            </w:r>
          </w:p>
        </w:tc>
        <w:tc>
          <w:tcPr>
            <w:tcW w:w="3544" w:type="dxa"/>
          </w:tcPr>
          <w:p w14:paraId="30A6880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Drainage, Rectal</w:t>
            </w:r>
          </w:p>
        </w:tc>
      </w:tr>
      <w:tr w:rsidR="00940027" w14:paraId="1206443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09C3FB7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55450F3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0070</w:t>
            </w:r>
          </w:p>
        </w:tc>
        <w:tc>
          <w:tcPr>
            <w:tcW w:w="2693" w:type="dxa"/>
          </w:tcPr>
          <w:p w14:paraId="5566AD77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5F19964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RECTA</w:t>
            </w:r>
          </w:p>
        </w:tc>
        <w:tc>
          <w:tcPr>
            <w:tcW w:w="3544" w:type="dxa"/>
          </w:tcPr>
          <w:p w14:paraId="73A813A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Abscess, Rectal</w:t>
            </w:r>
          </w:p>
        </w:tc>
      </w:tr>
      <w:tr w:rsidR="00940027" w14:paraId="2183583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5747A8E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08E5B6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0070</w:t>
            </w:r>
          </w:p>
        </w:tc>
        <w:tc>
          <w:tcPr>
            <w:tcW w:w="2693" w:type="dxa"/>
          </w:tcPr>
          <w:p w14:paraId="605437C8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19ECDF8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RENALC</w:t>
            </w:r>
          </w:p>
        </w:tc>
        <w:tc>
          <w:tcPr>
            <w:tcW w:w="3544" w:type="dxa"/>
          </w:tcPr>
          <w:p w14:paraId="2F4913A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Cyst, Renal</w:t>
            </w:r>
          </w:p>
        </w:tc>
      </w:tr>
      <w:tr w:rsidR="00940027" w14:paraId="4AF67EA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6DCF7F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2620EC50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5816740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06E2EDF" w14:textId="77777777" w:rsidR="00940027" w:rsidRDefault="00940027">
            <w:pPr>
              <w:pStyle w:val="OtherTableBody"/>
            </w:pPr>
            <w:r>
              <w:t>RENC</w:t>
            </w:r>
          </w:p>
        </w:tc>
        <w:tc>
          <w:tcPr>
            <w:tcW w:w="3544" w:type="dxa"/>
          </w:tcPr>
          <w:p w14:paraId="4E09044B" w14:textId="77777777" w:rsidR="00940027" w:rsidRDefault="00940027">
            <w:pPr>
              <w:pStyle w:val="OtherTableBody"/>
            </w:pPr>
            <w:r>
              <w:t>Fluid, Renal Cyst</w:t>
            </w:r>
          </w:p>
        </w:tc>
      </w:tr>
      <w:tr w:rsidR="00940027" w14:paraId="4D33F3B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D65722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7D8554C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714D217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708EE47" w14:textId="77777777" w:rsidR="00940027" w:rsidRDefault="00940027">
            <w:pPr>
              <w:pStyle w:val="OtherTableBody"/>
            </w:pPr>
            <w:r>
              <w:t>RES</w:t>
            </w:r>
          </w:p>
        </w:tc>
        <w:tc>
          <w:tcPr>
            <w:tcW w:w="3544" w:type="dxa"/>
          </w:tcPr>
          <w:p w14:paraId="6CA9E7F1" w14:textId="77777777" w:rsidR="00940027" w:rsidRDefault="00940027">
            <w:pPr>
              <w:pStyle w:val="OtherTableBody"/>
            </w:pPr>
            <w:r>
              <w:t>Respiratory</w:t>
            </w:r>
          </w:p>
        </w:tc>
      </w:tr>
      <w:tr w:rsidR="00940027" w14:paraId="4C4F4D8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D18EA4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FE06DE0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7FE3FA2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80154FB" w14:textId="77777777" w:rsidR="00940027" w:rsidRDefault="00940027">
            <w:pPr>
              <w:pStyle w:val="OtherTableBody"/>
            </w:pPr>
            <w:r>
              <w:t>RT</w:t>
            </w:r>
          </w:p>
        </w:tc>
        <w:tc>
          <w:tcPr>
            <w:tcW w:w="3544" w:type="dxa"/>
          </w:tcPr>
          <w:p w14:paraId="162609B6" w14:textId="77777777" w:rsidR="00940027" w:rsidRDefault="00940027">
            <w:pPr>
              <w:pStyle w:val="OtherTableBody"/>
            </w:pPr>
            <w:r>
              <w:t>Route of medicine</w:t>
            </w:r>
          </w:p>
        </w:tc>
      </w:tr>
      <w:tr w:rsidR="00940027" w14:paraId="548503D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95D252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5673A7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0070</w:t>
            </w:r>
          </w:p>
        </w:tc>
        <w:tc>
          <w:tcPr>
            <w:tcW w:w="2693" w:type="dxa"/>
          </w:tcPr>
          <w:p w14:paraId="043A8CEC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553CFB3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SAL</w:t>
            </w:r>
          </w:p>
        </w:tc>
        <w:tc>
          <w:tcPr>
            <w:tcW w:w="3544" w:type="dxa"/>
          </w:tcPr>
          <w:p w14:paraId="1F7E8A1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Saliva</w:t>
            </w:r>
          </w:p>
        </w:tc>
      </w:tr>
      <w:tr w:rsidR="00940027" w14:paraId="3F235F9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DF0A393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63C003C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0070</w:t>
            </w:r>
          </w:p>
        </w:tc>
        <w:tc>
          <w:tcPr>
            <w:tcW w:w="2693" w:type="dxa"/>
          </w:tcPr>
          <w:p w14:paraId="585E178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CB86F6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SCAR</w:t>
            </w:r>
          </w:p>
        </w:tc>
        <w:tc>
          <w:tcPr>
            <w:tcW w:w="3544" w:type="dxa"/>
          </w:tcPr>
          <w:p w14:paraId="3A969D75" w14:textId="77777777" w:rsidR="00940027" w:rsidRDefault="00940027">
            <w:pPr>
              <w:pStyle w:val="OtherTableBody"/>
            </w:pPr>
            <w:r>
              <w:t>Tissue, Keloid (Scar)</w:t>
            </w:r>
          </w:p>
        </w:tc>
      </w:tr>
      <w:tr w:rsidR="00940027" w14:paraId="067E2B9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B1694F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C5CDC22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5175E47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2CB449C" w14:textId="77777777" w:rsidR="00940027" w:rsidRDefault="00940027">
            <w:pPr>
              <w:pStyle w:val="OtherTableBody"/>
            </w:pPr>
            <w:r>
              <w:t>SCLV</w:t>
            </w:r>
          </w:p>
        </w:tc>
        <w:tc>
          <w:tcPr>
            <w:tcW w:w="3544" w:type="dxa"/>
          </w:tcPr>
          <w:p w14:paraId="3B13ED2A" w14:textId="77777777" w:rsidR="00940027" w:rsidRDefault="00940027">
            <w:pPr>
              <w:pStyle w:val="OtherTableBody"/>
            </w:pPr>
            <w:r>
              <w:t>Catheter Tip, Subclavian</w:t>
            </w:r>
          </w:p>
        </w:tc>
      </w:tr>
      <w:tr w:rsidR="00940027" w14:paraId="4E93029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15B16B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E829883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4321980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AD143F6" w14:textId="77777777" w:rsidR="00940027" w:rsidRDefault="00940027">
            <w:pPr>
              <w:pStyle w:val="OtherTableBody"/>
            </w:pPr>
            <w:r>
              <w:t>SCROA</w:t>
            </w:r>
          </w:p>
        </w:tc>
        <w:tc>
          <w:tcPr>
            <w:tcW w:w="3544" w:type="dxa"/>
          </w:tcPr>
          <w:p w14:paraId="49294042" w14:textId="77777777" w:rsidR="00940027" w:rsidRDefault="00940027">
            <w:pPr>
              <w:pStyle w:val="OtherTableBody"/>
            </w:pPr>
            <w:r>
              <w:t>Abscess, Scrotal</w:t>
            </w:r>
          </w:p>
        </w:tc>
      </w:tr>
      <w:tr w:rsidR="00940027" w14:paraId="7878FBB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8D8045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22A9BFA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07AE85B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D4D54D0" w14:textId="77777777" w:rsidR="00940027" w:rsidRDefault="00940027">
            <w:pPr>
              <w:pStyle w:val="OtherTableBody"/>
            </w:pPr>
            <w:r>
              <w:t>SECRE</w:t>
            </w:r>
          </w:p>
        </w:tc>
        <w:tc>
          <w:tcPr>
            <w:tcW w:w="3544" w:type="dxa"/>
          </w:tcPr>
          <w:p w14:paraId="2ABB8F66" w14:textId="77777777" w:rsidR="00940027" w:rsidRDefault="00940027">
            <w:pPr>
              <w:pStyle w:val="OtherTableBody"/>
            </w:pPr>
            <w:r>
              <w:t>Secretion(s)</w:t>
            </w:r>
          </w:p>
        </w:tc>
      </w:tr>
      <w:tr w:rsidR="00940027" w14:paraId="68C01D1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45E90F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AED72E8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0070</w:t>
            </w:r>
          </w:p>
        </w:tc>
        <w:tc>
          <w:tcPr>
            <w:tcW w:w="2693" w:type="dxa"/>
          </w:tcPr>
          <w:p w14:paraId="125E1A2E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3F1F1FC4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SER</w:t>
            </w:r>
          </w:p>
        </w:tc>
        <w:tc>
          <w:tcPr>
            <w:tcW w:w="3544" w:type="dxa"/>
          </w:tcPr>
          <w:p w14:paraId="28127FDE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Serum</w:t>
            </w:r>
          </w:p>
        </w:tc>
      </w:tr>
      <w:tr w:rsidR="00940027" w14:paraId="70E8062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D2828F0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78B73A27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0070</w:t>
            </w:r>
          </w:p>
        </w:tc>
        <w:tc>
          <w:tcPr>
            <w:tcW w:w="2693" w:type="dxa"/>
          </w:tcPr>
          <w:p w14:paraId="283EE880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106A3392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SHU</w:t>
            </w:r>
          </w:p>
        </w:tc>
        <w:tc>
          <w:tcPr>
            <w:tcW w:w="3544" w:type="dxa"/>
          </w:tcPr>
          <w:p w14:paraId="55491CF0" w14:textId="77777777" w:rsidR="00940027" w:rsidRDefault="00940027">
            <w:pPr>
              <w:pStyle w:val="OtherTableBody"/>
            </w:pPr>
            <w:r>
              <w:t>Site, Shunt</w:t>
            </w:r>
          </w:p>
        </w:tc>
      </w:tr>
      <w:tr w:rsidR="00940027" w14:paraId="609700C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041777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A8FD908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3B85DD7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98E556F" w14:textId="77777777" w:rsidR="00940027" w:rsidRDefault="00940027">
            <w:pPr>
              <w:pStyle w:val="OtherTableBody"/>
            </w:pPr>
            <w:r>
              <w:t>SHUNF</w:t>
            </w:r>
          </w:p>
        </w:tc>
        <w:tc>
          <w:tcPr>
            <w:tcW w:w="3544" w:type="dxa"/>
          </w:tcPr>
          <w:p w14:paraId="04703B13" w14:textId="77777777" w:rsidR="00940027" w:rsidRDefault="00940027">
            <w:pPr>
              <w:pStyle w:val="OtherTableBody"/>
            </w:pPr>
            <w:r>
              <w:t>Fluid, Shunt</w:t>
            </w:r>
          </w:p>
        </w:tc>
      </w:tr>
      <w:tr w:rsidR="00940027" w14:paraId="4A0B6FD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C05809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A23512A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57ED7B1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C982275" w14:textId="77777777" w:rsidR="00940027" w:rsidRDefault="00940027">
            <w:pPr>
              <w:pStyle w:val="OtherTableBody"/>
            </w:pPr>
            <w:r>
              <w:t>SHUNT</w:t>
            </w:r>
          </w:p>
        </w:tc>
        <w:tc>
          <w:tcPr>
            <w:tcW w:w="3544" w:type="dxa"/>
          </w:tcPr>
          <w:p w14:paraId="036EBB13" w14:textId="77777777" w:rsidR="00940027" w:rsidRDefault="00940027">
            <w:pPr>
              <w:pStyle w:val="OtherTableBody"/>
            </w:pPr>
            <w:r>
              <w:t>Shunt</w:t>
            </w:r>
          </w:p>
        </w:tc>
      </w:tr>
      <w:tr w:rsidR="00940027" w14:paraId="161A63F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3CE5DD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EF255E0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01D52D4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A368110" w14:textId="77777777" w:rsidR="00940027" w:rsidRDefault="00940027">
            <w:pPr>
              <w:pStyle w:val="OtherTableBody"/>
            </w:pPr>
            <w:r>
              <w:t>SITE</w:t>
            </w:r>
          </w:p>
        </w:tc>
        <w:tc>
          <w:tcPr>
            <w:tcW w:w="3544" w:type="dxa"/>
          </w:tcPr>
          <w:p w14:paraId="48022A37" w14:textId="77777777" w:rsidR="00940027" w:rsidRDefault="00940027">
            <w:pPr>
              <w:pStyle w:val="OtherTableBody"/>
            </w:pPr>
            <w:r>
              <w:t>Site</w:t>
            </w:r>
          </w:p>
        </w:tc>
      </w:tr>
      <w:tr w:rsidR="00940027" w14:paraId="2771825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D78AD8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9A4F3FE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7831581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80CB3F6" w14:textId="77777777" w:rsidR="00940027" w:rsidRDefault="00940027">
            <w:pPr>
              <w:pStyle w:val="OtherTableBody"/>
            </w:pPr>
            <w:r>
              <w:t>SKBP</w:t>
            </w:r>
          </w:p>
        </w:tc>
        <w:tc>
          <w:tcPr>
            <w:tcW w:w="3544" w:type="dxa"/>
          </w:tcPr>
          <w:p w14:paraId="3A609CF0" w14:textId="77777777" w:rsidR="00940027" w:rsidRDefault="00940027">
            <w:pPr>
              <w:pStyle w:val="OtherTableBody"/>
            </w:pPr>
            <w:r>
              <w:t>Biopsy, Skin</w:t>
            </w:r>
          </w:p>
        </w:tc>
      </w:tr>
      <w:tr w:rsidR="00940027" w14:paraId="66E238E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8A25E0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7FE409C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1001632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044ED9D" w14:textId="77777777" w:rsidR="00940027" w:rsidRDefault="00940027">
            <w:pPr>
              <w:pStyle w:val="OtherTableBody"/>
            </w:pPr>
            <w:r>
              <w:t>SKM</w:t>
            </w:r>
          </w:p>
        </w:tc>
        <w:tc>
          <w:tcPr>
            <w:tcW w:w="3544" w:type="dxa"/>
          </w:tcPr>
          <w:p w14:paraId="0F5C66D8" w14:textId="77777777" w:rsidR="00940027" w:rsidRDefault="00940027">
            <w:pPr>
              <w:pStyle w:val="OtherTableBody"/>
            </w:pPr>
            <w:r>
              <w:t>Skeletal muscle</w:t>
            </w:r>
          </w:p>
        </w:tc>
      </w:tr>
      <w:tr w:rsidR="00940027" w14:paraId="7C94BA4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FAD8D8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01B097A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78473ED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042E724" w14:textId="77777777" w:rsidR="00940027" w:rsidRDefault="00940027">
            <w:pPr>
              <w:pStyle w:val="OtherTableBody"/>
            </w:pPr>
            <w:r>
              <w:t>SKN</w:t>
            </w:r>
          </w:p>
        </w:tc>
        <w:tc>
          <w:tcPr>
            <w:tcW w:w="3544" w:type="dxa"/>
          </w:tcPr>
          <w:p w14:paraId="01AA47E5" w14:textId="77777777" w:rsidR="00940027" w:rsidRDefault="00940027">
            <w:pPr>
              <w:pStyle w:val="OtherTableBody"/>
            </w:pPr>
            <w:r>
              <w:t>Skin</w:t>
            </w:r>
          </w:p>
        </w:tc>
      </w:tr>
      <w:tr w:rsidR="00940027" w14:paraId="67820A6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0BC69A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72E01EA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0B0C242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BD4DF10" w14:textId="77777777" w:rsidR="00940027" w:rsidRDefault="00940027">
            <w:pPr>
              <w:pStyle w:val="OtherTableBody"/>
            </w:pPr>
            <w:r>
              <w:t>SMM</w:t>
            </w:r>
          </w:p>
        </w:tc>
        <w:tc>
          <w:tcPr>
            <w:tcW w:w="3544" w:type="dxa"/>
          </w:tcPr>
          <w:p w14:paraId="607E474C" w14:textId="77777777" w:rsidR="00940027" w:rsidRDefault="00940027">
            <w:pPr>
              <w:pStyle w:val="OtherTableBody"/>
            </w:pPr>
            <w:r>
              <w:t>Mass, Sub-Mandibular</w:t>
            </w:r>
          </w:p>
        </w:tc>
      </w:tr>
      <w:tr w:rsidR="00940027" w14:paraId="34AECBE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2D5B21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B1DD753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22DA631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F19702F" w14:textId="77777777" w:rsidR="00940027" w:rsidRDefault="00940027">
            <w:pPr>
              <w:pStyle w:val="OtherTableBody"/>
            </w:pPr>
            <w:r>
              <w:t>SMN</w:t>
            </w:r>
          </w:p>
        </w:tc>
        <w:tc>
          <w:tcPr>
            <w:tcW w:w="3544" w:type="dxa"/>
          </w:tcPr>
          <w:p w14:paraId="7DF17F55" w14:textId="77777777" w:rsidR="00940027" w:rsidRDefault="00940027">
            <w:pPr>
              <w:pStyle w:val="OtherTableBody"/>
            </w:pPr>
            <w:r>
              <w:t>Seminal fluid</w:t>
            </w:r>
          </w:p>
        </w:tc>
      </w:tr>
      <w:tr w:rsidR="00940027" w14:paraId="49DF968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0D21A3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7457985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0F53914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3F804FE" w14:textId="77777777" w:rsidR="00940027" w:rsidRDefault="00940027">
            <w:pPr>
              <w:pStyle w:val="OtherTableBody"/>
            </w:pPr>
            <w:r>
              <w:t>SNV</w:t>
            </w:r>
          </w:p>
        </w:tc>
        <w:tc>
          <w:tcPr>
            <w:tcW w:w="3544" w:type="dxa"/>
          </w:tcPr>
          <w:p w14:paraId="2CE4355A" w14:textId="77777777" w:rsidR="00940027" w:rsidRDefault="00940027">
            <w:pPr>
              <w:pStyle w:val="OtherTableBody"/>
            </w:pPr>
            <w:r>
              <w:t>Synovial fluid (Joint fluid)</w:t>
            </w:r>
          </w:p>
        </w:tc>
      </w:tr>
      <w:tr w:rsidR="00940027" w14:paraId="33E7629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19FD62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BE64BDD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1CF926A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D4C34C0" w14:textId="77777777" w:rsidR="00940027" w:rsidRDefault="00940027">
            <w:pPr>
              <w:pStyle w:val="OtherTableBody"/>
            </w:pPr>
            <w:r>
              <w:t>SPRM</w:t>
            </w:r>
          </w:p>
        </w:tc>
        <w:tc>
          <w:tcPr>
            <w:tcW w:w="3544" w:type="dxa"/>
          </w:tcPr>
          <w:p w14:paraId="0F90750E" w14:textId="77777777" w:rsidR="00940027" w:rsidRDefault="00940027">
            <w:pPr>
              <w:pStyle w:val="OtherTableBody"/>
            </w:pPr>
            <w:r>
              <w:t>Spermatozoa</w:t>
            </w:r>
          </w:p>
        </w:tc>
      </w:tr>
      <w:tr w:rsidR="00940027" w14:paraId="520586B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EBF1AA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46DFE37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5ABE486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0EBF7F3" w14:textId="77777777" w:rsidR="00940027" w:rsidRDefault="00940027">
            <w:pPr>
              <w:pStyle w:val="OtherTableBody"/>
            </w:pPr>
            <w:r>
              <w:t>SPRP</w:t>
            </w:r>
          </w:p>
        </w:tc>
        <w:tc>
          <w:tcPr>
            <w:tcW w:w="3544" w:type="dxa"/>
          </w:tcPr>
          <w:p w14:paraId="0793F408" w14:textId="77777777" w:rsidR="00940027" w:rsidRDefault="00940027">
            <w:pPr>
              <w:pStyle w:val="OtherTableBody"/>
            </w:pPr>
            <w:r>
              <w:t>Catheter Tip, Suprapubic</w:t>
            </w:r>
          </w:p>
        </w:tc>
      </w:tr>
      <w:tr w:rsidR="00940027" w14:paraId="1CBE644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90DC99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0FC492D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4990259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9FE7DA0" w14:textId="77777777" w:rsidR="00940027" w:rsidRDefault="00940027">
            <w:pPr>
              <w:pStyle w:val="OtherTableBody"/>
            </w:pPr>
            <w:r>
              <w:t>SPRPB</w:t>
            </w:r>
          </w:p>
        </w:tc>
        <w:tc>
          <w:tcPr>
            <w:tcW w:w="3544" w:type="dxa"/>
          </w:tcPr>
          <w:p w14:paraId="73263B50" w14:textId="77777777" w:rsidR="00940027" w:rsidRDefault="00940027">
            <w:pPr>
              <w:pStyle w:val="OtherTableBody"/>
            </w:pPr>
            <w:r>
              <w:t>Cathether Tip, Suprapubic</w:t>
            </w:r>
          </w:p>
        </w:tc>
      </w:tr>
      <w:tr w:rsidR="00940027" w14:paraId="31C2569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F18AC3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0937FF8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35A0F33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AA009BB" w14:textId="77777777" w:rsidR="00940027" w:rsidRDefault="00940027">
            <w:pPr>
              <w:pStyle w:val="OtherTableBody"/>
            </w:pPr>
            <w:r>
              <w:t>SPS</w:t>
            </w:r>
          </w:p>
        </w:tc>
        <w:tc>
          <w:tcPr>
            <w:tcW w:w="3544" w:type="dxa"/>
          </w:tcPr>
          <w:p w14:paraId="68A2346E" w14:textId="77777777" w:rsidR="00940027" w:rsidRDefault="00940027">
            <w:pPr>
              <w:pStyle w:val="OtherTableBody"/>
            </w:pPr>
            <w:r>
              <w:t>Environmental, Spore Strip</w:t>
            </w:r>
          </w:p>
        </w:tc>
      </w:tr>
      <w:tr w:rsidR="00940027" w14:paraId="5962789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7800D7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6921DD8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3E8FD27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E8A07C2" w14:textId="77777777" w:rsidR="00940027" w:rsidRDefault="00940027">
            <w:pPr>
              <w:pStyle w:val="OtherTableBody"/>
            </w:pPr>
            <w:r>
              <w:t>SPT</w:t>
            </w:r>
          </w:p>
        </w:tc>
        <w:tc>
          <w:tcPr>
            <w:tcW w:w="3544" w:type="dxa"/>
          </w:tcPr>
          <w:p w14:paraId="00585FDE" w14:textId="77777777" w:rsidR="00940027" w:rsidRDefault="00940027">
            <w:pPr>
              <w:pStyle w:val="OtherTableBody"/>
            </w:pPr>
            <w:r>
              <w:t>Sputum</w:t>
            </w:r>
          </w:p>
        </w:tc>
      </w:tr>
      <w:tr w:rsidR="00940027" w14:paraId="01FB0FF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1B890B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093D71B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12AFE38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0B7844A" w14:textId="77777777" w:rsidR="00940027" w:rsidRDefault="00940027">
            <w:pPr>
              <w:pStyle w:val="OtherTableBody"/>
            </w:pPr>
            <w:r>
              <w:t>SPTC</w:t>
            </w:r>
          </w:p>
        </w:tc>
        <w:tc>
          <w:tcPr>
            <w:tcW w:w="3544" w:type="dxa"/>
          </w:tcPr>
          <w:p w14:paraId="1B5AB5BF" w14:textId="77777777" w:rsidR="00940027" w:rsidRDefault="00940027">
            <w:pPr>
              <w:pStyle w:val="OtherTableBody"/>
            </w:pPr>
            <w:r>
              <w:t>Sputum - coughed</w:t>
            </w:r>
          </w:p>
        </w:tc>
      </w:tr>
      <w:tr w:rsidR="00940027" w14:paraId="4E546C0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7A0693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FF0083A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3678919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A764178" w14:textId="77777777" w:rsidR="00940027" w:rsidRDefault="00940027">
            <w:pPr>
              <w:pStyle w:val="OtherTableBody"/>
            </w:pPr>
            <w:r>
              <w:t>SPTT</w:t>
            </w:r>
          </w:p>
        </w:tc>
        <w:tc>
          <w:tcPr>
            <w:tcW w:w="3544" w:type="dxa"/>
          </w:tcPr>
          <w:p w14:paraId="35BA7CD9" w14:textId="77777777" w:rsidR="00940027" w:rsidRDefault="00940027">
            <w:pPr>
              <w:pStyle w:val="OtherTableBody"/>
            </w:pPr>
            <w:r>
              <w:t>Sputum - tracheal aspirate</w:t>
            </w:r>
          </w:p>
        </w:tc>
      </w:tr>
      <w:tr w:rsidR="00940027" w14:paraId="0B8EB5D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7C0D7D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C24BBF4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084B549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CF9BDC3" w14:textId="77777777" w:rsidR="00940027" w:rsidRDefault="00940027">
            <w:pPr>
              <w:pStyle w:val="OtherTableBody"/>
            </w:pPr>
            <w:r>
              <w:t>SPUT1</w:t>
            </w:r>
          </w:p>
        </w:tc>
        <w:tc>
          <w:tcPr>
            <w:tcW w:w="3544" w:type="dxa"/>
          </w:tcPr>
          <w:p w14:paraId="23F1BA8F" w14:textId="77777777" w:rsidR="00940027" w:rsidRDefault="00940027">
            <w:pPr>
              <w:pStyle w:val="OtherTableBody"/>
            </w:pPr>
            <w:r>
              <w:t>Sputum, Simulated</w:t>
            </w:r>
          </w:p>
        </w:tc>
      </w:tr>
      <w:tr w:rsidR="00940027" w14:paraId="3810730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CE22A2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B7722F6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7484EB4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A43715E" w14:textId="77777777" w:rsidR="00940027" w:rsidRDefault="00940027">
            <w:pPr>
              <w:pStyle w:val="OtherTableBody"/>
            </w:pPr>
            <w:r>
              <w:t>SPUTIN</w:t>
            </w:r>
          </w:p>
        </w:tc>
        <w:tc>
          <w:tcPr>
            <w:tcW w:w="3544" w:type="dxa"/>
          </w:tcPr>
          <w:p w14:paraId="7860E3CF" w14:textId="77777777" w:rsidR="00940027" w:rsidRDefault="00940027">
            <w:pPr>
              <w:pStyle w:val="OtherTableBody"/>
            </w:pPr>
            <w:r>
              <w:t>Sputum, Inducted</w:t>
            </w:r>
          </w:p>
        </w:tc>
      </w:tr>
      <w:tr w:rsidR="00940027" w14:paraId="3B25E8F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A19FD6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21B5028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6CDECC0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A46C712" w14:textId="77777777" w:rsidR="00940027" w:rsidRDefault="00940027">
            <w:pPr>
              <w:pStyle w:val="OtherTableBody"/>
            </w:pPr>
            <w:r>
              <w:t>SPUTSP</w:t>
            </w:r>
          </w:p>
        </w:tc>
        <w:tc>
          <w:tcPr>
            <w:tcW w:w="3544" w:type="dxa"/>
          </w:tcPr>
          <w:p w14:paraId="484FDEDF" w14:textId="77777777" w:rsidR="00940027" w:rsidRDefault="00940027">
            <w:pPr>
              <w:pStyle w:val="OtherTableBody"/>
            </w:pPr>
            <w:r>
              <w:t>Sputum, Spontaneous</w:t>
            </w:r>
          </w:p>
        </w:tc>
      </w:tr>
      <w:tr w:rsidR="00940027" w14:paraId="65D9BD9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867A21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AC28CC5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149F4CC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E51B886" w14:textId="77777777" w:rsidR="00940027" w:rsidRDefault="00940027">
            <w:pPr>
              <w:pStyle w:val="OtherTableBody"/>
            </w:pPr>
            <w:r>
              <w:t>STER</w:t>
            </w:r>
          </w:p>
        </w:tc>
        <w:tc>
          <w:tcPr>
            <w:tcW w:w="3544" w:type="dxa"/>
          </w:tcPr>
          <w:p w14:paraId="6020D008" w14:textId="77777777" w:rsidR="00940027" w:rsidRDefault="00940027">
            <w:pPr>
              <w:pStyle w:val="OtherTableBody"/>
            </w:pPr>
            <w:r>
              <w:t>Environmental, Sterrad</w:t>
            </w:r>
          </w:p>
        </w:tc>
      </w:tr>
      <w:tr w:rsidR="00940027" w14:paraId="29769AC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D4A246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063CDF3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1FE0BC3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BA17B20" w14:textId="77777777" w:rsidR="00940027" w:rsidRDefault="00940027">
            <w:pPr>
              <w:pStyle w:val="OtherTableBody"/>
            </w:pPr>
            <w:r>
              <w:t>STL</w:t>
            </w:r>
          </w:p>
        </w:tc>
        <w:tc>
          <w:tcPr>
            <w:tcW w:w="3544" w:type="dxa"/>
          </w:tcPr>
          <w:p w14:paraId="4CFD38BD" w14:textId="77777777" w:rsidR="00940027" w:rsidRDefault="00940027">
            <w:pPr>
              <w:pStyle w:val="OtherTableBody"/>
            </w:pPr>
            <w:r>
              <w:t>Stool = Fecal</w:t>
            </w:r>
          </w:p>
        </w:tc>
      </w:tr>
      <w:tr w:rsidR="00940027" w14:paraId="25A0E69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61BADC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EE5EEE7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460ADE5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9FFD7CB" w14:textId="77777777" w:rsidR="00940027" w:rsidRDefault="00940027">
            <w:pPr>
              <w:pStyle w:val="OtherTableBody"/>
            </w:pPr>
            <w:r>
              <w:t>STON</w:t>
            </w:r>
          </w:p>
        </w:tc>
        <w:tc>
          <w:tcPr>
            <w:tcW w:w="3544" w:type="dxa"/>
          </w:tcPr>
          <w:p w14:paraId="57063EB7" w14:textId="77777777" w:rsidR="00940027" w:rsidRDefault="00940027">
            <w:pPr>
              <w:pStyle w:val="OtherTableBody"/>
            </w:pPr>
            <w:r>
              <w:t>Stone (use CALC)</w:t>
            </w:r>
          </w:p>
        </w:tc>
      </w:tr>
      <w:tr w:rsidR="00940027" w14:paraId="3E9CD23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8BC2A1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5A6B2E1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7729405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497662A" w14:textId="77777777" w:rsidR="00940027" w:rsidRDefault="00940027">
            <w:pPr>
              <w:pStyle w:val="OtherTableBody"/>
            </w:pPr>
            <w:r>
              <w:t>STONE</w:t>
            </w:r>
          </w:p>
        </w:tc>
        <w:tc>
          <w:tcPr>
            <w:tcW w:w="3544" w:type="dxa"/>
          </w:tcPr>
          <w:p w14:paraId="3F37113B" w14:textId="77777777" w:rsidR="00940027" w:rsidRDefault="00940027">
            <w:pPr>
              <w:pStyle w:val="OtherTableBody"/>
            </w:pPr>
            <w:r>
              <w:t>Stone, Kidney</w:t>
            </w:r>
          </w:p>
        </w:tc>
      </w:tr>
      <w:tr w:rsidR="00940027" w14:paraId="180EC43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13929E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90A2771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0597D25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C6C7D71" w14:textId="77777777" w:rsidR="00940027" w:rsidRDefault="00940027">
            <w:pPr>
              <w:pStyle w:val="OtherTableBody"/>
            </w:pPr>
            <w:r>
              <w:t>SUBMA</w:t>
            </w:r>
          </w:p>
        </w:tc>
        <w:tc>
          <w:tcPr>
            <w:tcW w:w="3544" w:type="dxa"/>
          </w:tcPr>
          <w:p w14:paraId="59150FDF" w14:textId="77777777" w:rsidR="00940027" w:rsidRDefault="00940027">
            <w:pPr>
              <w:pStyle w:val="OtherTableBody"/>
            </w:pPr>
            <w:r>
              <w:t>Abscess, Submandibular</w:t>
            </w:r>
          </w:p>
        </w:tc>
      </w:tr>
      <w:tr w:rsidR="00940027" w14:paraId="0B45F60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98A428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8271900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2EF6D45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E3BED8F" w14:textId="77777777" w:rsidR="00940027" w:rsidRDefault="00940027">
            <w:pPr>
              <w:pStyle w:val="OtherTableBody"/>
            </w:pPr>
            <w:r>
              <w:t>SUBMX</w:t>
            </w:r>
          </w:p>
        </w:tc>
        <w:tc>
          <w:tcPr>
            <w:tcW w:w="3544" w:type="dxa"/>
          </w:tcPr>
          <w:p w14:paraId="6C156163" w14:textId="77777777" w:rsidR="00940027" w:rsidRDefault="00940027">
            <w:pPr>
              <w:pStyle w:val="OtherTableBody"/>
            </w:pPr>
            <w:r>
              <w:t>Abscess, Submaxillary</w:t>
            </w:r>
          </w:p>
        </w:tc>
      </w:tr>
      <w:tr w:rsidR="00940027" w14:paraId="6722AB0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5FBFCC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F1C30E8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778D285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D519FBE" w14:textId="77777777" w:rsidR="00940027" w:rsidRDefault="00940027">
            <w:pPr>
              <w:pStyle w:val="OtherTableBody"/>
            </w:pPr>
            <w:r>
              <w:t>SUMP</w:t>
            </w:r>
          </w:p>
        </w:tc>
        <w:tc>
          <w:tcPr>
            <w:tcW w:w="3544" w:type="dxa"/>
          </w:tcPr>
          <w:p w14:paraId="3F6A2BE4" w14:textId="77777777" w:rsidR="00940027" w:rsidRDefault="00940027">
            <w:pPr>
              <w:pStyle w:val="OtherTableBody"/>
            </w:pPr>
            <w:r>
              <w:t>Drainage, Sump</w:t>
            </w:r>
          </w:p>
        </w:tc>
      </w:tr>
      <w:tr w:rsidR="00940027" w14:paraId="4CF8831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8075C1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D65D66D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16DFB9D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FE82C78" w14:textId="77777777" w:rsidR="00940027" w:rsidRDefault="00940027">
            <w:pPr>
              <w:pStyle w:val="OtherTableBody"/>
            </w:pPr>
            <w:r>
              <w:t>SUP</w:t>
            </w:r>
          </w:p>
        </w:tc>
        <w:tc>
          <w:tcPr>
            <w:tcW w:w="3544" w:type="dxa"/>
          </w:tcPr>
          <w:p w14:paraId="28FEAB25" w14:textId="77777777" w:rsidR="00940027" w:rsidRDefault="00940027">
            <w:pPr>
              <w:pStyle w:val="OtherTableBody"/>
            </w:pPr>
            <w:r>
              <w:t>Suprapubic Tap</w:t>
            </w:r>
          </w:p>
        </w:tc>
      </w:tr>
      <w:tr w:rsidR="00940027" w14:paraId="75412AE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4C991E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3EEF327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30F30DD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766AF85" w14:textId="77777777" w:rsidR="00940027" w:rsidRDefault="00940027">
            <w:pPr>
              <w:pStyle w:val="OtherTableBody"/>
            </w:pPr>
            <w:r>
              <w:t>SUTUR</w:t>
            </w:r>
          </w:p>
        </w:tc>
        <w:tc>
          <w:tcPr>
            <w:tcW w:w="3544" w:type="dxa"/>
          </w:tcPr>
          <w:p w14:paraId="396866EB" w14:textId="77777777" w:rsidR="00940027" w:rsidRDefault="00940027">
            <w:pPr>
              <w:pStyle w:val="OtherTableBody"/>
            </w:pPr>
            <w:r>
              <w:t>Suture</w:t>
            </w:r>
          </w:p>
        </w:tc>
      </w:tr>
      <w:tr w:rsidR="00940027" w14:paraId="557FBB5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017981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433735F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44DDA70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65D9522" w14:textId="77777777" w:rsidR="00940027" w:rsidRDefault="00940027">
            <w:pPr>
              <w:pStyle w:val="OtherTableBody"/>
            </w:pPr>
            <w:r>
              <w:t>SWGZ</w:t>
            </w:r>
          </w:p>
        </w:tc>
        <w:tc>
          <w:tcPr>
            <w:tcW w:w="3544" w:type="dxa"/>
          </w:tcPr>
          <w:p w14:paraId="4F2EE7CE" w14:textId="77777777" w:rsidR="00940027" w:rsidRDefault="00940027">
            <w:pPr>
              <w:pStyle w:val="OtherTableBody"/>
            </w:pPr>
            <w:r>
              <w:t>Catheter Tip, Swan Gantz</w:t>
            </w:r>
          </w:p>
        </w:tc>
      </w:tr>
      <w:tr w:rsidR="00940027" w14:paraId="0CC4C51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0434CA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0E07E28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4F54960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B0D6289" w14:textId="77777777" w:rsidR="00940027" w:rsidRDefault="00940027">
            <w:pPr>
              <w:pStyle w:val="OtherTableBody"/>
            </w:pPr>
            <w:r>
              <w:t>SWT</w:t>
            </w:r>
          </w:p>
        </w:tc>
        <w:tc>
          <w:tcPr>
            <w:tcW w:w="3544" w:type="dxa"/>
          </w:tcPr>
          <w:p w14:paraId="4B8A1E9A" w14:textId="77777777" w:rsidR="00940027" w:rsidRDefault="00940027">
            <w:pPr>
              <w:pStyle w:val="OtherTableBody"/>
            </w:pPr>
            <w:r>
              <w:t>Sweat</w:t>
            </w:r>
          </w:p>
        </w:tc>
      </w:tr>
      <w:tr w:rsidR="00940027" w14:paraId="51F538C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3CA310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EC8281F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4FB7FED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0B91057" w14:textId="77777777" w:rsidR="00940027" w:rsidRDefault="00940027">
            <w:pPr>
              <w:pStyle w:val="OtherTableBody"/>
            </w:pPr>
            <w:r>
              <w:t>TASP</w:t>
            </w:r>
          </w:p>
        </w:tc>
        <w:tc>
          <w:tcPr>
            <w:tcW w:w="3544" w:type="dxa"/>
          </w:tcPr>
          <w:p w14:paraId="36B4D251" w14:textId="77777777" w:rsidR="00940027" w:rsidRDefault="00940027">
            <w:pPr>
              <w:pStyle w:val="OtherTableBody"/>
            </w:pPr>
            <w:r>
              <w:t>Aspirate, Tracheal</w:t>
            </w:r>
          </w:p>
        </w:tc>
      </w:tr>
      <w:tr w:rsidR="00940027" w14:paraId="625D6E7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791065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1ACE05E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002848C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47D7B00" w14:textId="77777777" w:rsidR="00940027" w:rsidRDefault="00940027">
            <w:pPr>
              <w:pStyle w:val="OtherTableBody"/>
            </w:pPr>
            <w:r>
              <w:t>TEAR</w:t>
            </w:r>
          </w:p>
        </w:tc>
        <w:tc>
          <w:tcPr>
            <w:tcW w:w="3544" w:type="dxa"/>
          </w:tcPr>
          <w:p w14:paraId="7CE46E03" w14:textId="77777777" w:rsidR="00940027" w:rsidRDefault="00940027">
            <w:pPr>
              <w:pStyle w:val="OtherTableBody"/>
            </w:pPr>
            <w:r>
              <w:t>Tears</w:t>
            </w:r>
          </w:p>
        </w:tc>
      </w:tr>
      <w:tr w:rsidR="00940027" w14:paraId="510E0B3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5638AF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6D82237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6CA5800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42E7E64" w14:textId="77777777" w:rsidR="00940027" w:rsidRDefault="00940027">
            <w:pPr>
              <w:pStyle w:val="OtherTableBody"/>
            </w:pPr>
            <w:r>
              <w:t>THRB</w:t>
            </w:r>
          </w:p>
        </w:tc>
        <w:tc>
          <w:tcPr>
            <w:tcW w:w="3544" w:type="dxa"/>
          </w:tcPr>
          <w:p w14:paraId="26B38BFC" w14:textId="77777777" w:rsidR="00940027" w:rsidRDefault="00940027">
            <w:pPr>
              <w:pStyle w:val="OtherTableBody"/>
            </w:pPr>
            <w:r>
              <w:t>Thrombocyte (platelet)</w:t>
            </w:r>
          </w:p>
        </w:tc>
      </w:tr>
      <w:tr w:rsidR="00940027" w14:paraId="17235A8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2D1914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CBE34A4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07F6631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244A906" w14:textId="77777777" w:rsidR="00940027" w:rsidRDefault="00940027">
            <w:pPr>
              <w:pStyle w:val="OtherTableBody"/>
            </w:pPr>
            <w:r>
              <w:t>THRT</w:t>
            </w:r>
          </w:p>
        </w:tc>
        <w:tc>
          <w:tcPr>
            <w:tcW w:w="3544" w:type="dxa"/>
          </w:tcPr>
          <w:p w14:paraId="6F151714" w14:textId="77777777" w:rsidR="00940027" w:rsidRDefault="00940027">
            <w:pPr>
              <w:pStyle w:val="OtherTableBody"/>
            </w:pPr>
            <w:r>
              <w:t>Throat</w:t>
            </w:r>
          </w:p>
        </w:tc>
      </w:tr>
      <w:tr w:rsidR="00940027" w14:paraId="43351E1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2555F2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02F96FB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1CC0102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F384A0A" w14:textId="77777777" w:rsidR="00940027" w:rsidRDefault="00940027">
            <w:pPr>
              <w:pStyle w:val="OtherTableBody"/>
            </w:pPr>
            <w:r>
              <w:t>TISG</w:t>
            </w:r>
          </w:p>
        </w:tc>
        <w:tc>
          <w:tcPr>
            <w:tcW w:w="3544" w:type="dxa"/>
          </w:tcPr>
          <w:p w14:paraId="7D7D1900" w14:textId="77777777" w:rsidR="00940027" w:rsidRDefault="00940027">
            <w:pPr>
              <w:pStyle w:val="OtherTableBody"/>
            </w:pPr>
            <w:r>
              <w:t>Tissue gall bladder</w:t>
            </w:r>
          </w:p>
        </w:tc>
      </w:tr>
      <w:tr w:rsidR="00940027" w14:paraId="18B2328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7D14E5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3B68F6E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6DA9618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60F4778" w14:textId="77777777" w:rsidR="00940027" w:rsidRDefault="00940027">
            <w:pPr>
              <w:pStyle w:val="OtherTableBody"/>
            </w:pPr>
            <w:r>
              <w:t>TISPL</w:t>
            </w:r>
          </w:p>
        </w:tc>
        <w:tc>
          <w:tcPr>
            <w:tcW w:w="3544" w:type="dxa"/>
          </w:tcPr>
          <w:p w14:paraId="63358EBF" w14:textId="77777777" w:rsidR="00940027" w:rsidRDefault="00940027">
            <w:pPr>
              <w:pStyle w:val="OtherTableBody"/>
            </w:pPr>
            <w:r>
              <w:t>Tissue placenta</w:t>
            </w:r>
          </w:p>
        </w:tc>
      </w:tr>
      <w:tr w:rsidR="00940027" w14:paraId="55E52DA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748D8D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0B325EB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43C2673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3FF51D9" w14:textId="77777777" w:rsidR="00940027" w:rsidRDefault="00940027">
            <w:pPr>
              <w:pStyle w:val="OtherTableBody"/>
            </w:pPr>
            <w:r>
              <w:t>TISS</w:t>
            </w:r>
          </w:p>
        </w:tc>
        <w:tc>
          <w:tcPr>
            <w:tcW w:w="3544" w:type="dxa"/>
          </w:tcPr>
          <w:p w14:paraId="44F3BEA2" w14:textId="77777777" w:rsidR="00940027" w:rsidRDefault="00940027">
            <w:pPr>
              <w:pStyle w:val="OtherTableBody"/>
            </w:pPr>
            <w:r>
              <w:t>Tissue</w:t>
            </w:r>
          </w:p>
        </w:tc>
      </w:tr>
      <w:tr w:rsidR="00940027" w14:paraId="1B226DE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41579F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6F412AD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6C7D67E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2085985" w14:textId="77777777" w:rsidR="00940027" w:rsidRDefault="00940027">
            <w:pPr>
              <w:pStyle w:val="OtherTableBody"/>
            </w:pPr>
            <w:r>
              <w:t>TISU</w:t>
            </w:r>
          </w:p>
        </w:tc>
        <w:tc>
          <w:tcPr>
            <w:tcW w:w="3544" w:type="dxa"/>
          </w:tcPr>
          <w:p w14:paraId="355F112B" w14:textId="77777777" w:rsidR="00940027" w:rsidRDefault="00940027">
            <w:pPr>
              <w:pStyle w:val="OtherTableBody"/>
            </w:pPr>
            <w:r>
              <w:t>Tissue ulcer</w:t>
            </w:r>
          </w:p>
        </w:tc>
      </w:tr>
      <w:tr w:rsidR="00940027" w14:paraId="26F0D5F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2DECAC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815ECF1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4C2F995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9198201" w14:textId="77777777" w:rsidR="00940027" w:rsidRDefault="00940027">
            <w:pPr>
              <w:pStyle w:val="OtherTableBody"/>
            </w:pPr>
            <w:r>
              <w:t>TLC</w:t>
            </w:r>
          </w:p>
        </w:tc>
        <w:tc>
          <w:tcPr>
            <w:tcW w:w="3544" w:type="dxa"/>
          </w:tcPr>
          <w:p w14:paraId="429D4870" w14:textId="77777777" w:rsidR="00940027" w:rsidRDefault="00940027">
            <w:pPr>
              <w:pStyle w:val="OtherTableBody"/>
            </w:pPr>
            <w:r>
              <w:t>Cathether Tip, Triple Lumen</w:t>
            </w:r>
          </w:p>
        </w:tc>
      </w:tr>
      <w:tr w:rsidR="00940027" w14:paraId="2E3DC22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04E3AE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4378524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70FB974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EE6BDC0" w14:textId="77777777" w:rsidR="00940027" w:rsidRDefault="00940027">
            <w:pPr>
              <w:pStyle w:val="OtherTableBody"/>
            </w:pPr>
            <w:r>
              <w:t>TLGI</w:t>
            </w:r>
          </w:p>
        </w:tc>
        <w:tc>
          <w:tcPr>
            <w:tcW w:w="3544" w:type="dxa"/>
          </w:tcPr>
          <w:p w14:paraId="750A7BD6" w14:textId="77777777" w:rsidR="00940027" w:rsidRDefault="00940027">
            <w:pPr>
              <w:pStyle w:val="OtherTableBody"/>
            </w:pPr>
            <w:r>
              <w:t>Tissue large intestine</w:t>
            </w:r>
          </w:p>
        </w:tc>
      </w:tr>
      <w:tr w:rsidR="00940027" w14:paraId="6C0BC55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24DD39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EBB3301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7EA07D7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DF9F85F" w14:textId="77777777" w:rsidR="00940027" w:rsidRDefault="00940027">
            <w:pPr>
              <w:pStyle w:val="OtherTableBody"/>
            </w:pPr>
            <w:r>
              <w:t>TLNG</w:t>
            </w:r>
          </w:p>
        </w:tc>
        <w:tc>
          <w:tcPr>
            <w:tcW w:w="3544" w:type="dxa"/>
          </w:tcPr>
          <w:p w14:paraId="29BA52EB" w14:textId="77777777" w:rsidR="00940027" w:rsidRDefault="00940027">
            <w:pPr>
              <w:pStyle w:val="OtherTableBody"/>
            </w:pPr>
            <w:r>
              <w:t>Tissue lung</w:t>
            </w:r>
          </w:p>
        </w:tc>
      </w:tr>
      <w:tr w:rsidR="00940027" w14:paraId="6FBBD22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A9E1E0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EF3C059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2826F83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A0C2BD1" w14:textId="77777777" w:rsidR="00940027" w:rsidRDefault="00940027">
            <w:pPr>
              <w:pStyle w:val="OtherTableBody"/>
            </w:pPr>
            <w:r>
              <w:t>TRAC</w:t>
            </w:r>
          </w:p>
        </w:tc>
        <w:tc>
          <w:tcPr>
            <w:tcW w:w="3544" w:type="dxa"/>
          </w:tcPr>
          <w:p w14:paraId="3FF9DDB9" w14:textId="77777777" w:rsidR="00940027" w:rsidRDefault="00940027">
            <w:pPr>
              <w:pStyle w:val="OtherTableBody"/>
            </w:pPr>
            <w:r>
              <w:t>Site, Tracheostomy</w:t>
            </w:r>
          </w:p>
        </w:tc>
      </w:tr>
      <w:tr w:rsidR="00940027" w14:paraId="30BFF6C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37A1B1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E6E94E1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03524CD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7598F93" w14:textId="77777777" w:rsidR="00940027" w:rsidRDefault="00940027">
            <w:pPr>
              <w:pStyle w:val="OtherTableBody"/>
            </w:pPr>
            <w:r>
              <w:t>TRANS</w:t>
            </w:r>
          </w:p>
        </w:tc>
        <w:tc>
          <w:tcPr>
            <w:tcW w:w="3544" w:type="dxa"/>
          </w:tcPr>
          <w:p w14:paraId="11E59CE0" w14:textId="77777777" w:rsidR="00940027" w:rsidRDefault="00940027">
            <w:pPr>
              <w:pStyle w:val="OtherTableBody"/>
            </w:pPr>
            <w:r>
              <w:t>Transudate</w:t>
            </w:r>
          </w:p>
        </w:tc>
      </w:tr>
      <w:tr w:rsidR="00940027" w14:paraId="523C522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F6A66A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FF1D626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3BB1432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A68FBDE" w14:textId="77777777" w:rsidR="00940027" w:rsidRDefault="00940027">
            <w:pPr>
              <w:pStyle w:val="OtherTableBody"/>
            </w:pPr>
            <w:r>
              <w:t>TSERU</w:t>
            </w:r>
          </w:p>
        </w:tc>
        <w:tc>
          <w:tcPr>
            <w:tcW w:w="3544" w:type="dxa"/>
          </w:tcPr>
          <w:p w14:paraId="489333F0" w14:textId="77777777" w:rsidR="00940027" w:rsidRDefault="00940027">
            <w:pPr>
              <w:pStyle w:val="OtherTableBody"/>
            </w:pPr>
            <w:r>
              <w:t>Serum, Trough</w:t>
            </w:r>
          </w:p>
        </w:tc>
      </w:tr>
      <w:tr w:rsidR="00940027" w14:paraId="0DDFD4D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F29A04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AF791E6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76A4FBF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2643E81" w14:textId="77777777" w:rsidR="00940027" w:rsidRDefault="00940027">
            <w:pPr>
              <w:pStyle w:val="OtherTableBody"/>
            </w:pPr>
            <w:r>
              <w:t>TSMI</w:t>
            </w:r>
          </w:p>
        </w:tc>
        <w:tc>
          <w:tcPr>
            <w:tcW w:w="3544" w:type="dxa"/>
          </w:tcPr>
          <w:p w14:paraId="4ABE9ED3" w14:textId="77777777" w:rsidR="00940027" w:rsidRDefault="00940027">
            <w:pPr>
              <w:pStyle w:val="OtherTableBody"/>
            </w:pPr>
            <w:r>
              <w:t>Tissue small intestine</w:t>
            </w:r>
          </w:p>
        </w:tc>
      </w:tr>
      <w:tr w:rsidR="00940027" w14:paraId="65774EA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EF48A2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663E7E8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21C499E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E511EF8" w14:textId="77777777" w:rsidR="00940027" w:rsidRDefault="00940027">
            <w:pPr>
              <w:pStyle w:val="OtherTableBody"/>
            </w:pPr>
            <w:r>
              <w:t>TSTES</w:t>
            </w:r>
          </w:p>
        </w:tc>
        <w:tc>
          <w:tcPr>
            <w:tcW w:w="3544" w:type="dxa"/>
          </w:tcPr>
          <w:p w14:paraId="591DC0B9" w14:textId="77777777" w:rsidR="00940027" w:rsidRDefault="00940027">
            <w:pPr>
              <w:pStyle w:val="OtherTableBody"/>
            </w:pPr>
            <w:r>
              <w:t>Abscess, Testicular</w:t>
            </w:r>
          </w:p>
        </w:tc>
      </w:tr>
      <w:tr w:rsidR="00940027" w14:paraId="5F679B6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D102CA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08E35B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0070</w:t>
            </w:r>
          </w:p>
        </w:tc>
        <w:tc>
          <w:tcPr>
            <w:tcW w:w="2693" w:type="dxa"/>
          </w:tcPr>
          <w:p w14:paraId="4AB0BEDF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79974CB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TTRA</w:t>
            </w:r>
          </w:p>
        </w:tc>
        <w:tc>
          <w:tcPr>
            <w:tcW w:w="3544" w:type="dxa"/>
          </w:tcPr>
          <w:p w14:paraId="3C673BA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Aspirate, Transtracheal</w:t>
            </w:r>
          </w:p>
        </w:tc>
      </w:tr>
      <w:tr w:rsidR="00940027" w14:paraId="5549F8A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4C0B6C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103192C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0070</w:t>
            </w:r>
          </w:p>
        </w:tc>
        <w:tc>
          <w:tcPr>
            <w:tcW w:w="2693" w:type="dxa"/>
          </w:tcPr>
          <w:p w14:paraId="58D931B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1F5412C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TUB</w:t>
            </w:r>
          </w:p>
        </w:tc>
        <w:tc>
          <w:tcPr>
            <w:tcW w:w="3544" w:type="dxa"/>
          </w:tcPr>
          <w:p w14:paraId="7760BD4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Tube NOS</w:t>
            </w:r>
          </w:p>
        </w:tc>
      </w:tr>
      <w:tr w:rsidR="00940027" w14:paraId="7E3FD22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1D3F60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0B916313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0070</w:t>
            </w:r>
          </w:p>
        </w:tc>
        <w:tc>
          <w:tcPr>
            <w:tcW w:w="2693" w:type="dxa"/>
          </w:tcPr>
          <w:p w14:paraId="63929A28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0A30CA99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TUBES</w:t>
            </w:r>
          </w:p>
        </w:tc>
        <w:tc>
          <w:tcPr>
            <w:tcW w:w="3544" w:type="dxa"/>
          </w:tcPr>
          <w:p w14:paraId="0CD90FCD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Tubes</w:t>
            </w:r>
          </w:p>
        </w:tc>
      </w:tr>
      <w:tr w:rsidR="00940027" w14:paraId="30850B2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16D5810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0AD84571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0070</w:t>
            </w:r>
          </w:p>
        </w:tc>
        <w:tc>
          <w:tcPr>
            <w:tcW w:w="2693" w:type="dxa"/>
          </w:tcPr>
          <w:p w14:paraId="25ECBB9F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05E685C0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TUMOR</w:t>
            </w:r>
          </w:p>
        </w:tc>
        <w:tc>
          <w:tcPr>
            <w:tcW w:w="3544" w:type="dxa"/>
          </w:tcPr>
          <w:p w14:paraId="77A5D90F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Tumor</w:t>
            </w:r>
          </w:p>
        </w:tc>
      </w:tr>
      <w:tr w:rsidR="00940027" w14:paraId="4FAFC91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B090CC3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253B86E2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77B2514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EE443EB" w14:textId="77777777" w:rsidR="00940027" w:rsidRDefault="00940027">
            <w:pPr>
              <w:pStyle w:val="OtherTableBody"/>
            </w:pPr>
            <w:r>
              <w:t>TZANC</w:t>
            </w:r>
          </w:p>
        </w:tc>
        <w:tc>
          <w:tcPr>
            <w:tcW w:w="3544" w:type="dxa"/>
          </w:tcPr>
          <w:p w14:paraId="660E5A6C" w14:textId="77777777" w:rsidR="00940027" w:rsidRDefault="00940027">
            <w:pPr>
              <w:pStyle w:val="OtherTableBody"/>
            </w:pPr>
            <w:r>
              <w:t>Smear, Tzanck</w:t>
            </w:r>
          </w:p>
        </w:tc>
      </w:tr>
      <w:tr w:rsidR="00940027" w14:paraId="79031A0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5C2216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387CF59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2C2A50E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E6E0036" w14:textId="77777777" w:rsidR="00940027" w:rsidRDefault="00940027">
            <w:pPr>
              <w:pStyle w:val="OtherTableBody"/>
            </w:pPr>
            <w:r>
              <w:t>UDENT</w:t>
            </w:r>
          </w:p>
        </w:tc>
        <w:tc>
          <w:tcPr>
            <w:tcW w:w="3544" w:type="dxa"/>
          </w:tcPr>
          <w:p w14:paraId="0D0AF91A" w14:textId="77777777" w:rsidR="00940027" w:rsidRDefault="00940027">
            <w:pPr>
              <w:pStyle w:val="OtherTableBody"/>
            </w:pPr>
            <w:r>
              <w:t>Source, Unidentified</w:t>
            </w:r>
          </w:p>
        </w:tc>
      </w:tr>
      <w:tr w:rsidR="00940027" w14:paraId="272CBD5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70B937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224B975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35EBA20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BB4EA26" w14:textId="77777777" w:rsidR="00940027" w:rsidRDefault="00940027">
            <w:pPr>
              <w:pStyle w:val="OtherTableBody"/>
            </w:pPr>
            <w:r>
              <w:t>ULC</w:t>
            </w:r>
          </w:p>
        </w:tc>
        <w:tc>
          <w:tcPr>
            <w:tcW w:w="3544" w:type="dxa"/>
          </w:tcPr>
          <w:p w14:paraId="56877F55" w14:textId="77777777" w:rsidR="00940027" w:rsidRDefault="00940027">
            <w:pPr>
              <w:pStyle w:val="OtherTableBody"/>
            </w:pPr>
            <w:r>
              <w:t>Ulcer</w:t>
            </w:r>
          </w:p>
        </w:tc>
      </w:tr>
      <w:tr w:rsidR="00940027" w14:paraId="78256CB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A67934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28B1117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5C1BA60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BBC3793" w14:textId="77777777" w:rsidR="00940027" w:rsidRDefault="00940027">
            <w:pPr>
              <w:pStyle w:val="OtherTableBody"/>
            </w:pPr>
            <w:r>
              <w:t>UMB</w:t>
            </w:r>
          </w:p>
        </w:tc>
        <w:tc>
          <w:tcPr>
            <w:tcW w:w="3544" w:type="dxa"/>
          </w:tcPr>
          <w:p w14:paraId="6EACD99E" w14:textId="77777777" w:rsidR="00940027" w:rsidRDefault="00940027">
            <w:pPr>
              <w:pStyle w:val="OtherTableBody"/>
            </w:pPr>
            <w:r>
              <w:t>Umbilical blood</w:t>
            </w:r>
          </w:p>
        </w:tc>
      </w:tr>
      <w:tr w:rsidR="00940027" w14:paraId="5EF7D67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EC8C57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74BE1AA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051CE72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0DCF6C5" w14:textId="77777777" w:rsidR="00940027" w:rsidRDefault="00940027">
            <w:pPr>
              <w:pStyle w:val="OtherTableBody"/>
            </w:pPr>
            <w:r>
              <w:t>UMED</w:t>
            </w:r>
          </w:p>
        </w:tc>
        <w:tc>
          <w:tcPr>
            <w:tcW w:w="3544" w:type="dxa"/>
          </w:tcPr>
          <w:p w14:paraId="77F3CC77" w14:textId="77777777" w:rsidR="00940027" w:rsidRDefault="00940027">
            <w:pPr>
              <w:pStyle w:val="OtherTableBody"/>
            </w:pPr>
            <w:r>
              <w:t>Unknown medicine</w:t>
            </w:r>
          </w:p>
        </w:tc>
      </w:tr>
      <w:tr w:rsidR="00940027" w14:paraId="7C16D76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4EB2FA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D8F0742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63164BA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96186AE" w14:textId="77777777" w:rsidR="00940027" w:rsidRDefault="00940027">
            <w:pPr>
              <w:pStyle w:val="OtherTableBody"/>
            </w:pPr>
            <w:r>
              <w:t>UR</w:t>
            </w:r>
          </w:p>
        </w:tc>
        <w:tc>
          <w:tcPr>
            <w:tcW w:w="3544" w:type="dxa"/>
          </w:tcPr>
          <w:p w14:paraId="5D78BDD1" w14:textId="77777777" w:rsidR="00940027" w:rsidRDefault="00940027">
            <w:pPr>
              <w:pStyle w:val="OtherTableBody"/>
            </w:pPr>
            <w:r>
              <w:t>Urine</w:t>
            </w:r>
          </w:p>
        </w:tc>
      </w:tr>
      <w:tr w:rsidR="00940027" w14:paraId="6B382C2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351D05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4B2C903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19D65A6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F56BA85" w14:textId="77777777" w:rsidR="00940027" w:rsidRDefault="00940027">
            <w:pPr>
              <w:pStyle w:val="OtherTableBody"/>
            </w:pPr>
            <w:r>
              <w:t>URC</w:t>
            </w:r>
          </w:p>
        </w:tc>
        <w:tc>
          <w:tcPr>
            <w:tcW w:w="3544" w:type="dxa"/>
          </w:tcPr>
          <w:p w14:paraId="4D3E5463" w14:textId="77777777" w:rsidR="00940027" w:rsidRDefault="00940027">
            <w:pPr>
              <w:pStyle w:val="OtherTableBody"/>
            </w:pPr>
            <w:r>
              <w:t>Urine clean catch</w:t>
            </w:r>
          </w:p>
        </w:tc>
      </w:tr>
      <w:tr w:rsidR="00940027" w14:paraId="5628E79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50304B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FD81EC5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612139F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2B8AC3D" w14:textId="77777777" w:rsidR="00940027" w:rsidRDefault="00940027">
            <w:pPr>
              <w:pStyle w:val="OtherTableBody"/>
            </w:pPr>
            <w:r>
              <w:t>URINB</w:t>
            </w:r>
          </w:p>
        </w:tc>
        <w:tc>
          <w:tcPr>
            <w:tcW w:w="3544" w:type="dxa"/>
          </w:tcPr>
          <w:p w14:paraId="11B48A43" w14:textId="77777777" w:rsidR="00940027" w:rsidRDefault="00940027">
            <w:pPr>
              <w:pStyle w:val="OtherTableBody"/>
            </w:pPr>
            <w:r>
              <w:t>Urine, Bladder Washings</w:t>
            </w:r>
          </w:p>
        </w:tc>
      </w:tr>
      <w:tr w:rsidR="00940027" w14:paraId="22FA13E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A4A192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7B3999B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101877D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5BA7D93" w14:textId="77777777" w:rsidR="00940027" w:rsidRDefault="00940027">
            <w:pPr>
              <w:pStyle w:val="OtherTableBody"/>
            </w:pPr>
            <w:r>
              <w:t>URINC</w:t>
            </w:r>
          </w:p>
        </w:tc>
        <w:tc>
          <w:tcPr>
            <w:tcW w:w="3544" w:type="dxa"/>
          </w:tcPr>
          <w:p w14:paraId="2E703DA8" w14:textId="77777777" w:rsidR="00940027" w:rsidRDefault="00940027">
            <w:pPr>
              <w:pStyle w:val="OtherTableBody"/>
            </w:pPr>
            <w:r>
              <w:t>Urine, Catheterized</w:t>
            </w:r>
          </w:p>
        </w:tc>
      </w:tr>
      <w:tr w:rsidR="00940027" w14:paraId="1AC5EB6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EDB1FE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7647CBF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1512875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2DE5020" w14:textId="77777777" w:rsidR="00940027" w:rsidRDefault="00940027">
            <w:pPr>
              <w:pStyle w:val="OtherTableBody"/>
            </w:pPr>
            <w:r>
              <w:t>URINM</w:t>
            </w:r>
          </w:p>
        </w:tc>
        <w:tc>
          <w:tcPr>
            <w:tcW w:w="3544" w:type="dxa"/>
          </w:tcPr>
          <w:p w14:paraId="25B48E5A" w14:textId="77777777" w:rsidR="00940027" w:rsidRDefault="00940027">
            <w:pPr>
              <w:pStyle w:val="OtherTableBody"/>
            </w:pPr>
            <w:r>
              <w:t>Urine, Midstream</w:t>
            </w:r>
          </w:p>
        </w:tc>
      </w:tr>
      <w:tr w:rsidR="00940027" w14:paraId="44EE6B9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5E50E6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F65AD61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6AB92BA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CCD1942" w14:textId="77777777" w:rsidR="00940027" w:rsidRDefault="00940027">
            <w:pPr>
              <w:pStyle w:val="OtherTableBody"/>
            </w:pPr>
            <w:r>
              <w:t>URINN</w:t>
            </w:r>
          </w:p>
        </w:tc>
        <w:tc>
          <w:tcPr>
            <w:tcW w:w="3544" w:type="dxa"/>
          </w:tcPr>
          <w:p w14:paraId="434EE686" w14:textId="77777777" w:rsidR="00940027" w:rsidRDefault="00940027">
            <w:pPr>
              <w:pStyle w:val="OtherTableBody"/>
            </w:pPr>
            <w:r>
              <w:t>Urine, Nephrostomy</w:t>
            </w:r>
          </w:p>
        </w:tc>
      </w:tr>
      <w:tr w:rsidR="00940027" w14:paraId="31137E3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9A2293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D14070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0070</w:t>
            </w:r>
          </w:p>
        </w:tc>
        <w:tc>
          <w:tcPr>
            <w:tcW w:w="2693" w:type="dxa"/>
          </w:tcPr>
          <w:p w14:paraId="745DC45F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C4358E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URINP</w:t>
            </w:r>
          </w:p>
        </w:tc>
        <w:tc>
          <w:tcPr>
            <w:tcW w:w="3544" w:type="dxa"/>
          </w:tcPr>
          <w:p w14:paraId="4EB5D75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Urine, Pedibag</w:t>
            </w:r>
          </w:p>
        </w:tc>
      </w:tr>
      <w:tr w:rsidR="00940027" w14:paraId="2BD848B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3DD3096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679DBDF6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298D6D8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1B04BE8" w14:textId="77777777" w:rsidR="00940027" w:rsidRDefault="00940027">
            <w:pPr>
              <w:pStyle w:val="OtherTableBody"/>
            </w:pPr>
            <w:r>
              <w:t>URNS</w:t>
            </w:r>
          </w:p>
        </w:tc>
        <w:tc>
          <w:tcPr>
            <w:tcW w:w="3544" w:type="dxa"/>
          </w:tcPr>
          <w:p w14:paraId="535CD806" w14:textId="77777777" w:rsidR="00940027" w:rsidRDefault="00940027">
            <w:pPr>
              <w:pStyle w:val="OtherTableBody"/>
            </w:pPr>
            <w:r>
              <w:t>Urine sediment</w:t>
            </w:r>
          </w:p>
        </w:tc>
      </w:tr>
      <w:tr w:rsidR="00940027" w14:paraId="6F20F32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36AECA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805776B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64C318E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B9FA911" w14:textId="77777777" w:rsidR="00940027" w:rsidRDefault="00940027">
            <w:pPr>
              <w:pStyle w:val="OtherTableBody"/>
            </w:pPr>
            <w:r>
              <w:t>URT</w:t>
            </w:r>
          </w:p>
        </w:tc>
        <w:tc>
          <w:tcPr>
            <w:tcW w:w="3544" w:type="dxa"/>
          </w:tcPr>
          <w:p w14:paraId="2725C5C6" w14:textId="77777777" w:rsidR="00940027" w:rsidRDefault="00940027">
            <w:pPr>
              <w:pStyle w:val="OtherTableBody"/>
            </w:pPr>
            <w:r>
              <w:t>Urine catheter</w:t>
            </w:r>
          </w:p>
        </w:tc>
      </w:tr>
      <w:tr w:rsidR="00940027" w14:paraId="60079F7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E1DF2A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DF3648F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3D65A50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F77F625" w14:textId="77777777" w:rsidR="00940027" w:rsidRDefault="00940027">
            <w:pPr>
              <w:pStyle w:val="OtherTableBody"/>
            </w:pPr>
            <w:r>
              <w:t>URTH</w:t>
            </w:r>
          </w:p>
        </w:tc>
        <w:tc>
          <w:tcPr>
            <w:tcW w:w="3544" w:type="dxa"/>
          </w:tcPr>
          <w:p w14:paraId="382AE107" w14:textId="77777777" w:rsidR="00940027" w:rsidRDefault="00940027">
            <w:pPr>
              <w:pStyle w:val="OtherTableBody"/>
            </w:pPr>
            <w:r>
              <w:t>Urethra</w:t>
            </w:r>
          </w:p>
        </w:tc>
      </w:tr>
      <w:tr w:rsidR="00940027" w14:paraId="3B0494C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F7E3F0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943AC81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443DB1F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DE16085" w14:textId="77777777" w:rsidR="00940027" w:rsidRDefault="00940027">
            <w:pPr>
              <w:pStyle w:val="OtherTableBody"/>
            </w:pPr>
            <w:r>
              <w:t>USCOP</w:t>
            </w:r>
          </w:p>
        </w:tc>
        <w:tc>
          <w:tcPr>
            <w:tcW w:w="3544" w:type="dxa"/>
          </w:tcPr>
          <w:p w14:paraId="1A409799" w14:textId="77777777" w:rsidR="00940027" w:rsidRDefault="00940027">
            <w:pPr>
              <w:pStyle w:val="OtherTableBody"/>
            </w:pPr>
            <w:r>
              <w:t>Urine, Cystoscopy</w:t>
            </w:r>
          </w:p>
        </w:tc>
      </w:tr>
      <w:tr w:rsidR="00940027" w14:paraId="0126DC7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9CCB27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CE68791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32EBC2C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99D3FDD" w14:textId="77777777" w:rsidR="00940027" w:rsidRDefault="00940027">
            <w:pPr>
              <w:pStyle w:val="OtherTableBody"/>
            </w:pPr>
            <w:r>
              <w:t>USPEC</w:t>
            </w:r>
          </w:p>
        </w:tc>
        <w:tc>
          <w:tcPr>
            <w:tcW w:w="3544" w:type="dxa"/>
          </w:tcPr>
          <w:p w14:paraId="40A7D1C2" w14:textId="77777777" w:rsidR="00940027" w:rsidRDefault="00940027">
            <w:pPr>
              <w:pStyle w:val="OtherTableBody"/>
            </w:pPr>
            <w:r>
              <w:t>Source, Unspecified</w:t>
            </w:r>
          </w:p>
        </w:tc>
      </w:tr>
      <w:tr w:rsidR="00940027" w14:paraId="764886A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AE484A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BC259E2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29FEF62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536728A" w14:textId="77777777" w:rsidR="00940027" w:rsidRDefault="00940027">
            <w:pPr>
              <w:pStyle w:val="OtherTableBody"/>
            </w:pPr>
            <w:r>
              <w:t>USUB</w:t>
            </w:r>
          </w:p>
        </w:tc>
        <w:tc>
          <w:tcPr>
            <w:tcW w:w="3544" w:type="dxa"/>
          </w:tcPr>
          <w:p w14:paraId="04D4E457" w14:textId="77777777" w:rsidR="00940027" w:rsidRDefault="00940027">
            <w:pPr>
              <w:pStyle w:val="OtherTableBody"/>
            </w:pPr>
            <w:r>
              <w:t>Unknown substance</w:t>
            </w:r>
          </w:p>
        </w:tc>
      </w:tr>
      <w:tr w:rsidR="00940027" w14:paraId="7D0FC53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763164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F5A78A3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1CD2CCB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E03AD71" w14:textId="77777777" w:rsidR="00940027" w:rsidRDefault="00940027">
            <w:pPr>
              <w:pStyle w:val="OtherTableBody"/>
            </w:pPr>
            <w:r>
              <w:t>VASTIP</w:t>
            </w:r>
          </w:p>
        </w:tc>
        <w:tc>
          <w:tcPr>
            <w:tcW w:w="3544" w:type="dxa"/>
          </w:tcPr>
          <w:p w14:paraId="4E21ADA7" w14:textId="77777777" w:rsidR="00940027" w:rsidRDefault="00940027">
            <w:pPr>
              <w:pStyle w:val="OtherTableBody"/>
            </w:pPr>
            <w:r>
              <w:t>Catheter Tip, Vas</w:t>
            </w:r>
          </w:p>
        </w:tc>
      </w:tr>
      <w:tr w:rsidR="00940027" w14:paraId="2F868CC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10CEDB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808B50A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11160A8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59E212E" w14:textId="77777777" w:rsidR="00940027" w:rsidRDefault="00940027">
            <w:pPr>
              <w:pStyle w:val="OtherTableBody"/>
            </w:pPr>
            <w:r>
              <w:t>VENT</w:t>
            </w:r>
          </w:p>
        </w:tc>
        <w:tc>
          <w:tcPr>
            <w:tcW w:w="3544" w:type="dxa"/>
          </w:tcPr>
          <w:p w14:paraId="6E6B902A" w14:textId="77777777" w:rsidR="00940027" w:rsidRDefault="00940027">
            <w:pPr>
              <w:pStyle w:val="OtherTableBody"/>
            </w:pPr>
            <w:r>
              <w:t>Catheter Tip, Ventricular</w:t>
            </w:r>
          </w:p>
        </w:tc>
      </w:tr>
      <w:tr w:rsidR="00940027" w14:paraId="07193B6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7D368F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46E87D2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7F5D770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FAD1FEA" w14:textId="77777777" w:rsidR="00940027" w:rsidRDefault="00940027">
            <w:pPr>
              <w:pStyle w:val="OtherTableBody"/>
            </w:pPr>
            <w:r>
              <w:t>VITF</w:t>
            </w:r>
          </w:p>
        </w:tc>
        <w:tc>
          <w:tcPr>
            <w:tcW w:w="3544" w:type="dxa"/>
          </w:tcPr>
          <w:p w14:paraId="6FAE26F3" w14:textId="77777777" w:rsidR="00940027" w:rsidRDefault="00940027">
            <w:pPr>
              <w:pStyle w:val="OtherTableBody"/>
            </w:pPr>
            <w:r>
              <w:t>Vitreous Fluid</w:t>
            </w:r>
          </w:p>
        </w:tc>
      </w:tr>
      <w:tr w:rsidR="00940027" w14:paraId="0EA2E89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E08B37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ED995EC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5C5979D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FA417A7" w14:textId="77777777" w:rsidR="00940027" w:rsidRDefault="00940027">
            <w:pPr>
              <w:pStyle w:val="OtherTableBody"/>
            </w:pPr>
            <w:r>
              <w:t>VOM</w:t>
            </w:r>
          </w:p>
        </w:tc>
        <w:tc>
          <w:tcPr>
            <w:tcW w:w="3544" w:type="dxa"/>
          </w:tcPr>
          <w:p w14:paraId="052C46C0" w14:textId="77777777" w:rsidR="00940027" w:rsidRDefault="00940027">
            <w:pPr>
              <w:pStyle w:val="OtherTableBody"/>
            </w:pPr>
            <w:r>
              <w:t>Vomitus</w:t>
            </w:r>
          </w:p>
        </w:tc>
      </w:tr>
      <w:tr w:rsidR="00940027" w14:paraId="52C1F35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AC12B6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FAB5D71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6C2CB36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9EA8FD8" w14:textId="77777777" w:rsidR="00940027" w:rsidRDefault="00940027">
            <w:pPr>
              <w:pStyle w:val="OtherTableBody"/>
            </w:pPr>
            <w:r>
              <w:t>WASH</w:t>
            </w:r>
          </w:p>
        </w:tc>
        <w:tc>
          <w:tcPr>
            <w:tcW w:w="3544" w:type="dxa"/>
          </w:tcPr>
          <w:p w14:paraId="069D11D6" w14:textId="77777777" w:rsidR="00940027" w:rsidRDefault="00940027">
            <w:pPr>
              <w:pStyle w:val="OtherTableBody"/>
            </w:pPr>
            <w:r>
              <w:t>Wash</w:t>
            </w:r>
          </w:p>
        </w:tc>
      </w:tr>
      <w:tr w:rsidR="00940027" w14:paraId="02E631C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5A13E1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5D74734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6ED369B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F8C34F4" w14:textId="77777777" w:rsidR="00940027" w:rsidRDefault="00940027">
            <w:pPr>
              <w:pStyle w:val="OtherTableBody"/>
            </w:pPr>
            <w:r>
              <w:t>WASI</w:t>
            </w:r>
          </w:p>
        </w:tc>
        <w:tc>
          <w:tcPr>
            <w:tcW w:w="3544" w:type="dxa"/>
          </w:tcPr>
          <w:p w14:paraId="00D83E99" w14:textId="77777777" w:rsidR="00940027" w:rsidRDefault="00940027">
            <w:pPr>
              <w:pStyle w:val="OtherTableBody"/>
            </w:pPr>
            <w:r>
              <w:t>Washing, e.g. bronchial washing</w:t>
            </w:r>
          </w:p>
        </w:tc>
      </w:tr>
      <w:tr w:rsidR="00940027" w14:paraId="3A015BA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41049A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FE57C85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71E6A91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8F0FE91" w14:textId="77777777" w:rsidR="00940027" w:rsidRDefault="00940027">
            <w:pPr>
              <w:pStyle w:val="OtherTableBody"/>
            </w:pPr>
            <w:r>
              <w:t>WAT</w:t>
            </w:r>
          </w:p>
        </w:tc>
        <w:tc>
          <w:tcPr>
            <w:tcW w:w="3544" w:type="dxa"/>
          </w:tcPr>
          <w:p w14:paraId="1062D13A" w14:textId="77777777" w:rsidR="00940027" w:rsidRDefault="00940027">
            <w:pPr>
              <w:pStyle w:val="OtherTableBody"/>
            </w:pPr>
            <w:r>
              <w:t>Water</w:t>
            </w:r>
          </w:p>
        </w:tc>
      </w:tr>
      <w:tr w:rsidR="00940027" w14:paraId="3DE313C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126481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4A7C70A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038B7EB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988C8D0" w14:textId="77777777" w:rsidR="00940027" w:rsidRDefault="00940027">
            <w:pPr>
              <w:pStyle w:val="OtherTableBody"/>
            </w:pPr>
            <w:r>
              <w:t>WB</w:t>
            </w:r>
          </w:p>
        </w:tc>
        <w:tc>
          <w:tcPr>
            <w:tcW w:w="3544" w:type="dxa"/>
          </w:tcPr>
          <w:p w14:paraId="2F8C8BFC" w14:textId="77777777" w:rsidR="00940027" w:rsidRDefault="00940027">
            <w:pPr>
              <w:pStyle w:val="OtherTableBody"/>
            </w:pPr>
            <w:r>
              <w:t>Blood, Whole</w:t>
            </w:r>
          </w:p>
        </w:tc>
      </w:tr>
      <w:tr w:rsidR="00940027" w14:paraId="172DEC2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B7A428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C565C2E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081B1A3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2C99117" w14:textId="77777777" w:rsidR="00940027" w:rsidRDefault="00940027">
            <w:pPr>
              <w:pStyle w:val="OtherTableBody"/>
            </w:pPr>
            <w:r>
              <w:t>WBC</w:t>
            </w:r>
          </w:p>
        </w:tc>
        <w:tc>
          <w:tcPr>
            <w:tcW w:w="3544" w:type="dxa"/>
          </w:tcPr>
          <w:p w14:paraId="59CFE26A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Leukocytes</w:t>
            </w:r>
          </w:p>
        </w:tc>
      </w:tr>
      <w:tr w:rsidR="00940027" w14:paraId="5E48B3E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7C9605E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6382EBEF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0070</w:t>
            </w:r>
          </w:p>
        </w:tc>
        <w:tc>
          <w:tcPr>
            <w:tcW w:w="2693" w:type="dxa"/>
          </w:tcPr>
          <w:p w14:paraId="30A21E58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5672ECBC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WEN</w:t>
            </w:r>
          </w:p>
        </w:tc>
        <w:tc>
          <w:tcPr>
            <w:tcW w:w="3544" w:type="dxa"/>
          </w:tcPr>
          <w:p w14:paraId="11F0CF2D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Wen</w:t>
            </w:r>
          </w:p>
        </w:tc>
      </w:tr>
      <w:tr w:rsidR="00940027" w14:paraId="4FC06FE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629CA55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2C43E191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0070</w:t>
            </w:r>
          </w:p>
        </w:tc>
        <w:tc>
          <w:tcPr>
            <w:tcW w:w="2693" w:type="dxa"/>
          </w:tcPr>
          <w:p w14:paraId="4331447A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541CDD20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WICK</w:t>
            </w:r>
          </w:p>
        </w:tc>
        <w:tc>
          <w:tcPr>
            <w:tcW w:w="3544" w:type="dxa"/>
          </w:tcPr>
          <w:p w14:paraId="725C0889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Wick</w:t>
            </w:r>
          </w:p>
        </w:tc>
      </w:tr>
      <w:tr w:rsidR="00940027" w14:paraId="00D4987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4919569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001DA23C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0070</w:t>
            </w:r>
          </w:p>
        </w:tc>
        <w:tc>
          <w:tcPr>
            <w:tcW w:w="2693" w:type="dxa"/>
          </w:tcPr>
          <w:p w14:paraId="0BE5770C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7D14B104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WND</w:t>
            </w:r>
          </w:p>
        </w:tc>
        <w:tc>
          <w:tcPr>
            <w:tcW w:w="3544" w:type="dxa"/>
          </w:tcPr>
          <w:p w14:paraId="1DD7F4BC" w14:textId="77777777" w:rsidR="00940027" w:rsidRDefault="00940027">
            <w:pPr>
              <w:pStyle w:val="OtherTableBody"/>
            </w:pPr>
            <w:r>
              <w:t>Wound</w:t>
            </w:r>
          </w:p>
        </w:tc>
      </w:tr>
      <w:tr w:rsidR="00940027" w14:paraId="495CEA8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6E970E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49D5B28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53BF020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1BE4B37" w14:textId="77777777" w:rsidR="00940027" w:rsidRDefault="00940027">
            <w:pPr>
              <w:pStyle w:val="OtherTableBody"/>
            </w:pPr>
            <w:r>
              <w:t>WNDA</w:t>
            </w:r>
          </w:p>
        </w:tc>
        <w:tc>
          <w:tcPr>
            <w:tcW w:w="3544" w:type="dxa"/>
          </w:tcPr>
          <w:p w14:paraId="5C587A69" w14:textId="77777777" w:rsidR="00940027" w:rsidRDefault="00940027">
            <w:pPr>
              <w:pStyle w:val="OtherTableBody"/>
            </w:pPr>
            <w:r>
              <w:t>Wound abscess</w:t>
            </w:r>
          </w:p>
        </w:tc>
      </w:tr>
      <w:tr w:rsidR="00940027" w14:paraId="010FF51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C9E3BD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D69CE04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4F114A6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560B1FA" w14:textId="77777777" w:rsidR="00940027" w:rsidRDefault="00940027">
            <w:pPr>
              <w:pStyle w:val="OtherTableBody"/>
            </w:pPr>
            <w:r>
              <w:t>WNDD</w:t>
            </w:r>
          </w:p>
        </w:tc>
        <w:tc>
          <w:tcPr>
            <w:tcW w:w="3544" w:type="dxa"/>
          </w:tcPr>
          <w:p w14:paraId="4998AC1F" w14:textId="77777777" w:rsidR="00940027" w:rsidRDefault="00940027">
            <w:pPr>
              <w:pStyle w:val="OtherTableBody"/>
            </w:pPr>
            <w:r>
              <w:t>Wound drainage</w:t>
            </w:r>
          </w:p>
        </w:tc>
      </w:tr>
      <w:tr w:rsidR="00940027" w14:paraId="7109907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C3AF07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C27CF09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7E3E6E5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C1C439E" w14:textId="77777777" w:rsidR="00940027" w:rsidRDefault="00940027">
            <w:pPr>
              <w:pStyle w:val="OtherTableBody"/>
            </w:pPr>
            <w:r>
              <w:t>WNDE</w:t>
            </w:r>
          </w:p>
        </w:tc>
        <w:tc>
          <w:tcPr>
            <w:tcW w:w="3544" w:type="dxa"/>
          </w:tcPr>
          <w:p w14:paraId="235AE4D5" w14:textId="77777777" w:rsidR="00940027" w:rsidRDefault="00940027">
            <w:pPr>
              <w:pStyle w:val="OtherTableBody"/>
            </w:pPr>
            <w:r>
              <w:t>Wound exudate</w:t>
            </w:r>
          </w:p>
        </w:tc>
      </w:tr>
      <w:tr w:rsidR="00940027" w14:paraId="028063E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6F77A2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F15CCB6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725B31D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F93E923" w14:textId="77777777" w:rsidR="00940027" w:rsidRDefault="00940027">
            <w:pPr>
              <w:pStyle w:val="OtherTableBody"/>
            </w:pPr>
            <w:r>
              <w:t>WORM</w:t>
            </w:r>
          </w:p>
        </w:tc>
        <w:tc>
          <w:tcPr>
            <w:tcW w:w="3544" w:type="dxa"/>
          </w:tcPr>
          <w:p w14:paraId="5863AA12" w14:textId="77777777" w:rsidR="00940027" w:rsidRDefault="00940027">
            <w:pPr>
              <w:pStyle w:val="OtherTableBody"/>
            </w:pPr>
            <w:r>
              <w:t>Worm</w:t>
            </w:r>
          </w:p>
        </w:tc>
      </w:tr>
      <w:tr w:rsidR="00940027" w14:paraId="1F38FA2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284ABC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6BF6AA9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786B8CB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1013E16" w14:textId="77777777" w:rsidR="00940027" w:rsidRDefault="00940027">
            <w:pPr>
              <w:pStyle w:val="OtherTableBody"/>
            </w:pPr>
            <w:r>
              <w:t>WRT</w:t>
            </w:r>
          </w:p>
        </w:tc>
        <w:tc>
          <w:tcPr>
            <w:tcW w:w="3544" w:type="dxa"/>
          </w:tcPr>
          <w:p w14:paraId="37B7BF77" w14:textId="77777777" w:rsidR="00940027" w:rsidRDefault="00940027">
            <w:pPr>
              <w:pStyle w:val="OtherTableBody"/>
            </w:pPr>
            <w:r>
              <w:t>Wart</w:t>
            </w:r>
          </w:p>
        </w:tc>
      </w:tr>
      <w:tr w:rsidR="00940027" w14:paraId="7392FAB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7E2177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7AB13E2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2926B54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D04EEAF" w14:textId="77777777" w:rsidR="00940027" w:rsidRDefault="00940027">
            <w:pPr>
              <w:pStyle w:val="OtherTableBody"/>
            </w:pPr>
            <w:r>
              <w:t>WWA</w:t>
            </w:r>
          </w:p>
        </w:tc>
        <w:tc>
          <w:tcPr>
            <w:tcW w:w="3544" w:type="dxa"/>
          </w:tcPr>
          <w:p w14:paraId="51458883" w14:textId="77777777" w:rsidR="00940027" w:rsidRDefault="00940027">
            <w:pPr>
              <w:pStyle w:val="OtherTableBody"/>
            </w:pPr>
            <w:r>
              <w:t>Environmental, Water</w:t>
            </w:r>
          </w:p>
        </w:tc>
      </w:tr>
      <w:tr w:rsidR="00940027" w14:paraId="2AF3C54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8A9BC6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2ADF850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771BEBA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52D4B28" w14:textId="77777777" w:rsidR="00940027" w:rsidRDefault="00940027">
            <w:pPr>
              <w:pStyle w:val="OtherTableBody"/>
            </w:pPr>
            <w:r>
              <w:t>WWO</w:t>
            </w:r>
          </w:p>
        </w:tc>
        <w:tc>
          <w:tcPr>
            <w:tcW w:w="3544" w:type="dxa"/>
          </w:tcPr>
          <w:p w14:paraId="35A8E206" w14:textId="77777777" w:rsidR="00940027" w:rsidRDefault="00940027">
            <w:pPr>
              <w:pStyle w:val="OtherTableBody"/>
            </w:pPr>
            <w:r>
              <w:t>Environmental, Water (Ocean)</w:t>
            </w:r>
          </w:p>
        </w:tc>
      </w:tr>
      <w:tr w:rsidR="00940027" w14:paraId="11EC77F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4E3874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7CAD817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0BD09D8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D384691" w14:textId="77777777" w:rsidR="00940027" w:rsidRDefault="00940027">
            <w:pPr>
              <w:pStyle w:val="OtherTableBody"/>
            </w:pPr>
            <w:r>
              <w:t>WWT</w:t>
            </w:r>
          </w:p>
        </w:tc>
        <w:tc>
          <w:tcPr>
            <w:tcW w:w="3544" w:type="dxa"/>
          </w:tcPr>
          <w:p w14:paraId="52F8128C" w14:textId="77777777" w:rsidR="00940027" w:rsidRDefault="00940027">
            <w:pPr>
              <w:pStyle w:val="OtherTableBody"/>
            </w:pPr>
            <w:r>
              <w:t>Environmental, Water  (Tap)</w:t>
            </w:r>
          </w:p>
        </w:tc>
      </w:tr>
      <w:tr w:rsidR="00940027" w14:paraId="5629ABC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7C27F1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B937392" w14:textId="77777777" w:rsidR="00940027" w:rsidRDefault="00940027">
            <w:pPr>
              <w:pStyle w:val="OtherTableBody"/>
            </w:pPr>
            <w:r>
              <w:t>0070</w:t>
            </w:r>
          </w:p>
        </w:tc>
        <w:tc>
          <w:tcPr>
            <w:tcW w:w="2693" w:type="dxa"/>
          </w:tcPr>
          <w:p w14:paraId="22C5816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E032730" w14:textId="77777777" w:rsidR="00940027" w:rsidRDefault="00940027">
            <w:pPr>
              <w:pStyle w:val="OtherTableBody"/>
            </w:pPr>
            <w:r>
              <w:t>XXX</w:t>
            </w:r>
          </w:p>
        </w:tc>
        <w:tc>
          <w:tcPr>
            <w:tcW w:w="3544" w:type="dxa"/>
          </w:tcPr>
          <w:p w14:paraId="2A032831" w14:textId="77777777" w:rsidR="00940027" w:rsidRDefault="00940027">
            <w:pPr>
              <w:pStyle w:val="OtherTableBody"/>
            </w:pPr>
            <w:r>
              <w:t>To be specified in another part of the message</w:t>
            </w:r>
          </w:p>
        </w:tc>
      </w:tr>
      <w:tr w:rsidR="00940027" w14:paraId="2CF64C6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7AFD22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HL7</w:t>
            </w:r>
          </w:p>
        </w:tc>
        <w:tc>
          <w:tcPr>
            <w:tcW w:w="709" w:type="dxa"/>
          </w:tcPr>
          <w:p w14:paraId="4F1EDCDE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2693" w:type="dxa"/>
          </w:tcPr>
          <w:p w14:paraId="6E0C064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Diagnostic Service Section ID</w:t>
            </w:r>
          </w:p>
        </w:tc>
        <w:tc>
          <w:tcPr>
            <w:tcW w:w="1701" w:type="dxa"/>
          </w:tcPr>
          <w:p w14:paraId="5E5A365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3544" w:type="dxa"/>
          </w:tcPr>
          <w:p w14:paraId="45E2E84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</w:tr>
      <w:tr w:rsidR="00940027" w14:paraId="74634AE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FDEE0D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2465746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0074</w:t>
            </w:r>
          </w:p>
        </w:tc>
        <w:tc>
          <w:tcPr>
            <w:tcW w:w="2693" w:type="dxa"/>
          </w:tcPr>
          <w:p w14:paraId="632E448A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01084EC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AU</w:t>
            </w:r>
          </w:p>
        </w:tc>
        <w:tc>
          <w:tcPr>
            <w:tcW w:w="3544" w:type="dxa"/>
          </w:tcPr>
          <w:p w14:paraId="36C310AB" w14:textId="77777777" w:rsidR="00940027" w:rsidRDefault="00940027">
            <w:pPr>
              <w:pStyle w:val="OtherTableBody"/>
            </w:pPr>
            <w:r>
              <w:t>Audiology</w:t>
            </w:r>
          </w:p>
        </w:tc>
      </w:tr>
      <w:tr w:rsidR="00940027" w14:paraId="2F96DFF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03E9DD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D3969D1" w14:textId="77777777" w:rsidR="00940027" w:rsidRDefault="00940027">
            <w:pPr>
              <w:pStyle w:val="OtherTableBody"/>
            </w:pPr>
            <w:r>
              <w:t>0074</w:t>
            </w:r>
          </w:p>
        </w:tc>
        <w:tc>
          <w:tcPr>
            <w:tcW w:w="2693" w:type="dxa"/>
          </w:tcPr>
          <w:p w14:paraId="3E9D395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0AC895B" w14:textId="77777777" w:rsidR="00940027" w:rsidRDefault="00940027">
            <w:pPr>
              <w:pStyle w:val="OtherTableBody"/>
            </w:pPr>
            <w:r>
              <w:t>BG</w:t>
            </w:r>
          </w:p>
        </w:tc>
        <w:tc>
          <w:tcPr>
            <w:tcW w:w="3544" w:type="dxa"/>
          </w:tcPr>
          <w:p w14:paraId="661E32FC" w14:textId="77777777" w:rsidR="00940027" w:rsidRDefault="00940027">
            <w:pPr>
              <w:pStyle w:val="OtherTableBody"/>
            </w:pPr>
            <w:r>
              <w:t>Blood Gases</w:t>
            </w:r>
          </w:p>
        </w:tc>
      </w:tr>
      <w:tr w:rsidR="00940027" w14:paraId="0249EFC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A1AC83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07FDCBF" w14:textId="77777777" w:rsidR="00940027" w:rsidRDefault="00940027">
            <w:pPr>
              <w:pStyle w:val="OtherTableBody"/>
            </w:pPr>
            <w:r>
              <w:t>0074</w:t>
            </w:r>
          </w:p>
        </w:tc>
        <w:tc>
          <w:tcPr>
            <w:tcW w:w="2693" w:type="dxa"/>
          </w:tcPr>
          <w:p w14:paraId="44443B0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899DC8F" w14:textId="77777777" w:rsidR="00940027" w:rsidRDefault="00940027">
            <w:pPr>
              <w:pStyle w:val="OtherTableBody"/>
            </w:pPr>
            <w:r>
              <w:t>BLB</w:t>
            </w:r>
          </w:p>
        </w:tc>
        <w:tc>
          <w:tcPr>
            <w:tcW w:w="3544" w:type="dxa"/>
          </w:tcPr>
          <w:p w14:paraId="11AF0470" w14:textId="77777777" w:rsidR="00940027" w:rsidRDefault="00940027">
            <w:pPr>
              <w:pStyle w:val="OtherTableBody"/>
            </w:pPr>
            <w:r>
              <w:t>Blood Bank</w:t>
            </w:r>
          </w:p>
        </w:tc>
      </w:tr>
      <w:tr w:rsidR="00940027" w14:paraId="431EE9B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980ED9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2270E67" w14:textId="77777777" w:rsidR="00940027" w:rsidRDefault="00940027">
            <w:pPr>
              <w:pStyle w:val="OtherTableBody"/>
            </w:pPr>
            <w:r>
              <w:t>0074</w:t>
            </w:r>
          </w:p>
        </w:tc>
        <w:tc>
          <w:tcPr>
            <w:tcW w:w="2693" w:type="dxa"/>
          </w:tcPr>
          <w:p w14:paraId="7F60426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AE08A71" w14:textId="77777777" w:rsidR="00940027" w:rsidRDefault="00940027">
            <w:pPr>
              <w:pStyle w:val="OtherTableBody"/>
            </w:pPr>
            <w:r>
              <w:t>CH</w:t>
            </w:r>
          </w:p>
        </w:tc>
        <w:tc>
          <w:tcPr>
            <w:tcW w:w="3544" w:type="dxa"/>
          </w:tcPr>
          <w:p w14:paraId="032BD1DE" w14:textId="77777777" w:rsidR="00940027" w:rsidRDefault="00940027">
            <w:pPr>
              <w:pStyle w:val="OtherTableBody"/>
            </w:pPr>
            <w:r>
              <w:t>Chemistry</w:t>
            </w:r>
          </w:p>
        </w:tc>
      </w:tr>
      <w:tr w:rsidR="00940027" w14:paraId="247857F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3F8266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1E66555" w14:textId="77777777" w:rsidR="00940027" w:rsidRDefault="00940027">
            <w:pPr>
              <w:pStyle w:val="OtherTableBody"/>
            </w:pPr>
            <w:r>
              <w:t>0074</w:t>
            </w:r>
          </w:p>
        </w:tc>
        <w:tc>
          <w:tcPr>
            <w:tcW w:w="2693" w:type="dxa"/>
          </w:tcPr>
          <w:p w14:paraId="6ECA49E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1818BC3" w14:textId="77777777" w:rsidR="00940027" w:rsidRDefault="00940027">
            <w:pPr>
              <w:pStyle w:val="OtherTableBody"/>
            </w:pPr>
            <w:r>
              <w:t>CP</w:t>
            </w:r>
          </w:p>
        </w:tc>
        <w:tc>
          <w:tcPr>
            <w:tcW w:w="3544" w:type="dxa"/>
          </w:tcPr>
          <w:p w14:paraId="41DBB33F" w14:textId="77777777" w:rsidR="00940027" w:rsidRDefault="00940027">
            <w:pPr>
              <w:pStyle w:val="OtherTableBody"/>
            </w:pPr>
            <w:r>
              <w:t>Cytopathology</w:t>
            </w:r>
          </w:p>
        </w:tc>
      </w:tr>
      <w:tr w:rsidR="00940027" w14:paraId="1356704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7D2B38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93D5ED7" w14:textId="77777777" w:rsidR="00940027" w:rsidRDefault="00940027">
            <w:pPr>
              <w:pStyle w:val="OtherTableBody"/>
            </w:pPr>
            <w:r>
              <w:t>0074</w:t>
            </w:r>
          </w:p>
        </w:tc>
        <w:tc>
          <w:tcPr>
            <w:tcW w:w="2693" w:type="dxa"/>
          </w:tcPr>
          <w:p w14:paraId="326C251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9D6B12C" w14:textId="77777777" w:rsidR="00940027" w:rsidRDefault="00940027">
            <w:pPr>
              <w:pStyle w:val="OtherTableBody"/>
            </w:pPr>
            <w:r>
              <w:t>CT</w:t>
            </w:r>
          </w:p>
        </w:tc>
        <w:tc>
          <w:tcPr>
            <w:tcW w:w="3544" w:type="dxa"/>
          </w:tcPr>
          <w:p w14:paraId="3C57E76F" w14:textId="77777777" w:rsidR="00940027" w:rsidRDefault="00940027">
            <w:pPr>
              <w:pStyle w:val="OtherTableBody"/>
            </w:pPr>
            <w:r>
              <w:t>CAT Scan</w:t>
            </w:r>
          </w:p>
        </w:tc>
      </w:tr>
      <w:tr w:rsidR="00940027" w14:paraId="7F171E6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61F382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6BA0583" w14:textId="77777777" w:rsidR="00940027" w:rsidRDefault="00940027">
            <w:pPr>
              <w:pStyle w:val="OtherTableBody"/>
            </w:pPr>
            <w:r>
              <w:t>0074</w:t>
            </w:r>
          </w:p>
        </w:tc>
        <w:tc>
          <w:tcPr>
            <w:tcW w:w="2693" w:type="dxa"/>
          </w:tcPr>
          <w:p w14:paraId="4972483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049F0E0" w14:textId="77777777" w:rsidR="00940027" w:rsidRDefault="00940027">
            <w:pPr>
              <w:pStyle w:val="OtherTableBody"/>
            </w:pPr>
            <w:r>
              <w:t>CTH</w:t>
            </w:r>
          </w:p>
        </w:tc>
        <w:tc>
          <w:tcPr>
            <w:tcW w:w="3544" w:type="dxa"/>
          </w:tcPr>
          <w:p w14:paraId="6FAA9B5C" w14:textId="77777777" w:rsidR="00940027" w:rsidRDefault="00940027">
            <w:pPr>
              <w:pStyle w:val="OtherTableBody"/>
            </w:pPr>
            <w:r>
              <w:t>Cardiac Catheterization</w:t>
            </w:r>
          </w:p>
        </w:tc>
      </w:tr>
      <w:tr w:rsidR="00940027" w14:paraId="3015132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4F5D9D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6B2DC27" w14:textId="77777777" w:rsidR="00940027" w:rsidRDefault="00940027">
            <w:pPr>
              <w:pStyle w:val="OtherTableBody"/>
            </w:pPr>
            <w:r>
              <w:t>0074</w:t>
            </w:r>
          </w:p>
        </w:tc>
        <w:tc>
          <w:tcPr>
            <w:tcW w:w="2693" w:type="dxa"/>
          </w:tcPr>
          <w:p w14:paraId="26B4B63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DBEFA9F" w14:textId="77777777" w:rsidR="00940027" w:rsidRDefault="00940027">
            <w:pPr>
              <w:pStyle w:val="OtherTableBody"/>
            </w:pPr>
            <w:r>
              <w:t>CUS</w:t>
            </w:r>
          </w:p>
        </w:tc>
        <w:tc>
          <w:tcPr>
            <w:tcW w:w="3544" w:type="dxa"/>
          </w:tcPr>
          <w:p w14:paraId="22A1B121" w14:textId="77777777" w:rsidR="00940027" w:rsidRDefault="00940027">
            <w:pPr>
              <w:pStyle w:val="OtherTableBody"/>
            </w:pPr>
            <w:r>
              <w:t>Cardiac Ultrasound</w:t>
            </w:r>
          </w:p>
        </w:tc>
      </w:tr>
      <w:tr w:rsidR="00940027" w14:paraId="4E09A93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38BD88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6FE1FA4" w14:textId="77777777" w:rsidR="00940027" w:rsidRDefault="00940027">
            <w:pPr>
              <w:pStyle w:val="OtherTableBody"/>
            </w:pPr>
            <w:r>
              <w:t>0074</w:t>
            </w:r>
          </w:p>
        </w:tc>
        <w:tc>
          <w:tcPr>
            <w:tcW w:w="2693" w:type="dxa"/>
          </w:tcPr>
          <w:p w14:paraId="2E10885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B4AEFBB" w14:textId="77777777" w:rsidR="00940027" w:rsidRDefault="00940027">
            <w:pPr>
              <w:pStyle w:val="OtherTableBody"/>
            </w:pPr>
            <w:r>
              <w:t>EC</w:t>
            </w:r>
          </w:p>
        </w:tc>
        <w:tc>
          <w:tcPr>
            <w:tcW w:w="3544" w:type="dxa"/>
          </w:tcPr>
          <w:p w14:paraId="14DBC462" w14:textId="77777777" w:rsidR="00940027" w:rsidRDefault="00940027">
            <w:pPr>
              <w:pStyle w:val="OtherTableBody"/>
            </w:pPr>
            <w:r>
              <w:t>Electrocardiac (e.g., EKG,  EEC, Holter)</w:t>
            </w:r>
          </w:p>
        </w:tc>
      </w:tr>
      <w:tr w:rsidR="00940027" w14:paraId="5C878E7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3AD4CA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A62091F" w14:textId="77777777" w:rsidR="00940027" w:rsidRDefault="00940027">
            <w:pPr>
              <w:pStyle w:val="OtherTableBody"/>
            </w:pPr>
            <w:r>
              <w:t>0074</w:t>
            </w:r>
          </w:p>
        </w:tc>
        <w:tc>
          <w:tcPr>
            <w:tcW w:w="2693" w:type="dxa"/>
          </w:tcPr>
          <w:p w14:paraId="6E04A00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27D4953" w14:textId="77777777" w:rsidR="00940027" w:rsidRDefault="00940027">
            <w:pPr>
              <w:pStyle w:val="OtherTableBody"/>
            </w:pPr>
            <w:r>
              <w:t>EN</w:t>
            </w:r>
          </w:p>
        </w:tc>
        <w:tc>
          <w:tcPr>
            <w:tcW w:w="3544" w:type="dxa"/>
          </w:tcPr>
          <w:p w14:paraId="5B72C1F4" w14:textId="77777777" w:rsidR="00940027" w:rsidRDefault="00940027">
            <w:pPr>
              <w:pStyle w:val="OtherTableBody"/>
            </w:pPr>
            <w:r>
              <w:t>Electroneuro (EEG, EMG,EP,PSG)</w:t>
            </w:r>
          </w:p>
        </w:tc>
      </w:tr>
      <w:tr w:rsidR="00940027" w14:paraId="7094019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7709F5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69D3348" w14:textId="77777777" w:rsidR="00940027" w:rsidRDefault="00940027">
            <w:pPr>
              <w:pStyle w:val="OtherTableBody"/>
            </w:pPr>
            <w:r>
              <w:t>0074</w:t>
            </w:r>
          </w:p>
        </w:tc>
        <w:tc>
          <w:tcPr>
            <w:tcW w:w="2693" w:type="dxa"/>
          </w:tcPr>
          <w:p w14:paraId="27C51BD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FCAA46F" w14:textId="77777777" w:rsidR="00940027" w:rsidRDefault="00940027">
            <w:pPr>
              <w:pStyle w:val="OtherTableBody"/>
            </w:pPr>
            <w:r>
              <w:t>HM</w:t>
            </w:r>
          </w:p>
        </w:tc>
        <w:tc>
          <w:tcPr>
            <w:tcW w:w="3544" w:type="dxa"/>
          </w:tcPr>
          <w:p w14:paraId="2C13042D" w14:textId="77777777" w:rsidR="00940027" w:rsidRDefault="00940027">
            <w:pPr>
              <w:pStyle w:val="OtherTableBody"/>
            </w:pPr>
            <w:r>
              <w:t>Hematology</w:t>
            </w:r>
          </w:p>
        </w:tc>
      </w:tr>
      <w:tr w:rsidR="00940027" w14:paraId="489E8AC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90F115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2193C0D" w14:textId="77777777" w:rsidR="00940027" w:rsidRDefault="00940027">
            <w:pPr>
              <w:pStyle w:val="OtherTableBody"/>
            </w:pPr>
            <w:r>
              <w:t>0074</w:t>
            </w:r>
          </w:p>
        </w:tc>
        <w:tc>
          <w:tcPr>
            <w:tcW w:w="2693" w:type="dxa"/>
          </w:tcPr>
          <w:p w14:paraId="2D21ABE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FCC3C9D" w14:textId="77777777" w:rsidR="00940027" w:rsidRDefault="00940027">
            <w:pPr>
              <w:pStyle w:val="OtherTableBody"/>
            </w:pPr>
            <w:r>
              <w:t>ICU</w:t>
            </w:r>
          </w:p>
        </w:tc>
        <w:tc>
          <w:tcPr>
            <w:tcW w:w="3544" w:type="dxa"/>
          </w:tcPr>
          <w:p w14:paraId="593E5DBA" w14:textId="77777777" w:rsidR="00940027" w:rsidRDefault="00940027">
            <w:pPr>
              <w:pStyle w:val="OtherTableBody"/>
            </w:pPr>
            <w:r>
              <w:t>Bedside ICU Monitoring</w:t>
            </w:r>
          </w:p>
        </w:tc>
      </w:tr>
      <w:tr w:rsidR="00940027" w14:paraId="52E705B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53FB95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8B5CA11" w14:textId="77777777" w:rsidR="00940027" w:rsidRDefault="00940027">
            <w:pPr>
              <w:pStyle w:val="OtherTableBody"/>
            </w:pPr>
            <w:r>
              <w:t>0074</w:t>
            </w:r>
          </w:p>
        </w:tc>
        <w:tc>
          <w:tcPr>
            <w:tcW w:w="2693" w:type="dxa"/>
          </w:tcPr>
          <w:p w14:paraId="7115E65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0333EBF" w14:textId="77777777" w:rsidR="00940027" w:rsidRDefault="00940027">
            <w:pPr>
              <w:pStyle w:val="OtherTableBody"/>
            </w:pPr>
            <w:r>
              <w:t>IMM</w:t>
            </w:r>
          </w:p>
        </w:tc>
        <w:tc>
          <w:tcPr>
            <w:tcW w:w="3544" w:type="dxa"/>
          </w:tcPr>
          <w:p w14:paraId="78FB11CE" w14:textId="77777777" w:rsidR="00940027" w:rsidRDefault="00940027">
            <w:pPr>
              <w:pStyle w:val="OtherTableBody"/>
            </w:pPr>
            <w:r>
              <w:t>Immunology</w:t>
            </w:r>
          </w:p>
        </w:tc>
      </w:tr>
      <w:tr w:rsidR="00940027" w14:paraId="0B3AF50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3D4383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F7E83C7" w14:textId="77777777" w:rsidR="00940027" w:rsidRDefault="00940027">
            <w:pPr>
              <w:pStyle w:val="OtherTableBody"/>
            </w:pPr>
            <w:r>
              <w:t>0074</w:t>
            </w:r>
          </w:p>
        </w:tc>
        <w:tc>
          <w:tcPr>
            <w:tcW w:w="2693" w:type="dxa"/>
          </w:tcPr>
          <w:p w14:paraId="339260A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192CE26" w14:textId="77777777" w:rsidR="00940027" w:rsidRDefault="00940027">
            <w:pPr>
              <w:pStyle w:val="OtherTableBody"/>
            </w:pPr>
            <w:r>
              <w:t>LAB</w:t>
            </w:r>
          </w:p>
        </w:tc>
        <w:tc>
          <w:tcPr>
            <w:tcW w:w="3544" w:type="dxa"/>
          </w:tcPr>
          <w:p w14:paraId="47FB355C" w14:textId="77777777" w:rsidR="00940027" w:rsidRDefault="00940027">
            <w:pPr>
              <w:pStyle w:val="OtherTableBody"/>
            </w:pPr>
            <w:r>
              <w:t>Laboratory</w:t>
            </w:r>
          </w:p>
        </w:tc>
      </w:tr>
      <w:tr w:rsidR="00940027" w14:paraId="4E4D359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FD7930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C30E3FD" w14:textId="77777777" w:rsidR="00940027" w:rsidRDefault="00940027">
            <w:pPr>
              <w:pStyle w:val="OtherTableBody"/>
            </w:pPr>
            <w:r>
              <w:t>0074</w:t>
            </w:r>
          </w:p>
        </w:tc>
        <w:tc>
          <w:tcPr>
            <w:tcW w:w="2693" w:type="dxa"/>
          </w:tcPr>
          <w:p w14:paraId="3AA7366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BDEF0EC" w14:textId="77777777" w:rsidR="00940027" w:rsidRDefault="00940027">
            <w:pPr>
              <w:pStyle w:val="OtherTableBody"/>
            </w:pPr>
            <w:r>
              <w:t>MB</w:t>
            </w:r>
          </w:p>
        </w:tc>
        <w:tc>
          <w:tcPr>
            <w:tcW w:w="3544" w:type="dxa"/>
          </w:tcPr>
          <w:p w14:paraId="72CD6FF6" w14:textId="77777777" w:rsidR="00940027" w:rsidRDefault="00940027">
            <w:pPr>
              <w:pStyle w:val="OtherTableBody"/>
            </w:pPr>
            <w:r>
              <w:t>Microbiology</w:t>
            </w:r>
          </w:p>
        </w:tc>
      </w:tr>
      <w:tr w:rsidR="00940027" w14:paraId="2259331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30DBA3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0ACEFEC" w14:textId="77777777" w:rsidR="00940027" w:rsidRDefault="00940027">
            <w:pPr>
              <w:pStyle w:val="OtherTableBody"/>
            </w:pPr>
            <w:r>
              <w:t>0074</w:t>
            </w:r>
          </w:p>
        </w:tc>
        <w:tc>
          <w:tcPr>
            <w:tcW w:w="2693" w:type="dxa"/>
          </w:tcPr>
          <w:p w14:paraId="457D0FD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9D4C906" w14:textId="77777777" w:rsidR="00940027" w:rsidRDefault="00940027">
            <w:pPr>
              <w:pStyle w:val="OtherTableBody"/>
            </w:pPr>
            <w:r>
              <w:t>MCB</w:t>
            </w:r>
          </w:p>
        </w:tc>
        <w:tc>
          <w:tcPr>
            <w:tcW w:w="3544" w:type="dxa"/>
          </w:tcPr>
          <w:p w14:paraId="2330CDF0" w14:textId="77777777" w:rsidR="00940027" w:rsidRDefault="00940027">
            <w:pPr>
              <w:pStyle w:val="OtherTableBody"/>
            </w:pPr>
            <w:r>
              <w:t>Mycobacteriology</w:t>
            </w:r>
          </w:p>
        </w:tc>
      </w:tr>
      <w:tr w:rsidR="00940027" w14:paraId="7D8643A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30A27C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7A544D4" w14:textId="77777777" w:rsidR="00940027" w:rsidRDefault="00940027">
            <w:pPr>
              <w:pStyle w:val="OtherTableBody"/>
            </w:pPr>
            <w:r>
              <w:t>0074</w:t>
            </w:r>
          </w:p>
        </w:tc>
        <w:tc>
          <w:tcPr>
            <w:tcW w:w="2693" w:type="dxa"/>
          </w:tcPr>
          <w:p w14:paraId="2A4E47B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8212081" w14:textId="77777777" w:rsidR="00940027" w:rsidRDefault="00940027">
            <w:pPr>
              <w:pStyle w:val="OtherTableBody"/>
            </w:pPr>
            <w:r>
              <w:t>MYC</w:t>
            </w:r>
          </w:p>
        </w:tc>
        <w:tc>
          <w:tcPr>
            <w:tcW w:w="3544" w:type="dxa"/>
          </w:tcPr>
          <w:p w14:paraId="49E8A81D" w14:textId="77777777" w:rsidR="00940027" w:rsidRDefault="00940027">
            <w:pPr>
              <w:pStyle w:val="OtherTableBody"/>
            </w:pPr>
            <w:r>
              <w:t>Mycology</w:t>
            </w:r>
          </w:p>
        </w:tc>
      </w:tr>
      <w:tr w:rsidR="00940027" w14:paraId="7C8B7D8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2DEB68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50C8CD7" w14:textId="77777777" w:rsidR="00940027" w:rsidRDefault="00940027">
            <w:pPr>
              <w:pStyle w:val="OtherTableBody"/>
            </w:pPr>
            <w:r>
              <w:t>0074</w:t>
            </w:r>
          </w:p>
        </w:tc>
        <w:tc>
          <w:tcPr>
            <w:tcW w:w="2693" w:type="dxa"/>
          </w:tcPr>
          <w:p w14:paraId="5D83F85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ADBBC9C" w14:textId="77777777" w:rsidR="00940027" w:rsidRDefault="00940027">
            <w:pPr>
              <w:pStyle w:val="OtherTableBody"/>
            </w:pPr>
            <w:r>
              <w:t>NMR</w:t>
            </w:r>
          </w:p>
        </w:tc>
        <w:tc>
          <w:tcPr>
            <w:tcW w:w="3544" w:type="dxa"/>
          </w:tcPr>
          <w:p w14:paraId="4ADF88AF" w14:textId="77777777" w:rsidR="00940027" w:rsidRDefault="00940027">
            <w:pPr>
              <w:pStyle w:val="OtherTableBody"/>
            </w:pPr>
            <w:r>
              <w:t>Nuclear Magnetic Resonance</w:t>
            </w:r>
          </w:p>
        </w:tc>
      </w:tr>
      <w:tr w:rsidR="00940027" w14:paraId="4350E8A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E5ADF9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F3F4A30" w14:textId="77777777" w:rsidR="00940027" w:rsidRDefault="00940027">
            <w:pPr>
              <w:pStyle w:val="OtherTableBody"/>
            </w:pPr>
            <w:r>
              <w:t>0074</w:t>
            </w:r>
          </w:p>
        </w:tc>
        <w:tc>
          <w:tcPr>
            <w:tcW w:w="2693" w:type="dxa"/>
          </w:tcPr>
          <w:p w14:paraId="4A0DFA1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540185A" w14:textId="77777777" w:rsidR="00940027" w:rsidRDefault="00940027">
            <w:pPr>
              <w:pStyle w:val="OtherTableBody"/>
            </w:pPr>
            <w:r>
              <w:t>NMS</w:t>
            </w:r>
          </w:p>
        </w:tc>
        <w:tc>
          <w:tcPr>
            <w:tcW w:w="3544" w:type="dxa"/>
          </w:tcPr>
          <w:p w14:paraId="56F2FFEC" w14:textId="77777777" w:rsidR="00940027" w:rsidRDefault="00940027">
            <w:pPr>
              <w:pStyle w:val="OtherTableBody"/>
            </w:pPr>
            <w:r>
              <w:t>Nuclear Medicine Scan</w:t>
            </w:r>
          </w:p>
        </w:tc>
      </w:tr>
      <w:tr w:rsidR="00940027" w14:paraId="05EBEDA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1FA72C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01174BC" w14:textId="77777777" w:rsidR="00940027" w:rsidRDefault="00940027">
            <w:pPr>
              <w:pStyle w:val="OtherTableBody"/>
            </w:pPr>
            <w:r>
              <w:t>0074</w:t>
            </w:r>
          </w:p>
        </w:tc>
        <w:tc>
          <w:tcPr>
            <w:tcW w:w="2693" w:type="dxa"/>
          </w:tcPr>
          <w:p w14:paraId="48B83E9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F460F14" w14:textId="77777777" w:rsidR="00940027" w:rsidRDefault="00940027">
            <w:pPr>
              <w:pStyle w:val="OtherTableBody"/>
            </w:pPr>
            <w:r>
              <w:t>NRS</w:t>
            </w:r>
          </w:p>
        </w:tc>
        <w:tc>
          <w:tcPr>
            <w:tcW w:w="3544" w:type="dxa"/>
          </w:tcPr>
          <w:p w14:paraId="1DBD6582" w14:textId="77777777" w:rsidR="00940027" w:rsidRDefault="00940027">
            <w:pPr>
              <w:pStyle w:val="OtherTableBody"/>
            </w:pPr>
            <w:r>
              <w:t>Nursing Service Measures</w:t>
            </w:r>
          </w:p>
        </w:tc>
      </w:tr>
      <w:tr w:rsidR="00940027" w14:paraId="7B389D6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708760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AA404DE" w14:textId="77777777" w:rsidR="00940027" w:rsidRDefault="00940027">
            <w:pPr>
              <w:pStyle w:val="OtherTableBody"/>
            </w:pPr>
            <w:r>
              <w:t>0074</w:t>
            </w:r>
          </w:p>
        </w:tc>
        <w:tc>
          <w:tcPr>
            <w:tcW w:w="2693" w:type="dxa"/>
          </w:tcPr>
          <w:p w14:paraId="715B7FD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E43D748" w14:textId="77777777" w:rsidR="00940027" w:rsidRDefault="00940027">
            <w:pPr>
              <w:pStyle w:val="OtherTableBody"/>
            </w:pPr>
            <w:r>
              <w:t>OSL</w:t>
            </w:r>
          </w:p>
        </w:tc>
        <w:tc>
          <w:tcPr>
            <w:tcW w:w="3544" w:type="dxa"/>
          </w:tcPr>
          <w:p w14:paraId="6BA6DB51" w14:textId="77777777" w:rsidR="00940027" w:rsidRDefault="00940027">
            <w:pPr>
              <w:pStyle w:val="OtherTableBody"/>
            </w:pPr>
            <w:r>
              <w:t>Outside Lab</w:t>
            </w:r>
          </w:p>
        </w:tc>
      </w:tr>
      <w:tr w:rsidR="00940027" w14:paraId="3261896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5FC20C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4819B4C" w14:textId="77777777" w:rsidR="00940027" w:rsidRDefault="00940027">
            <w:pPr>
              <w:pStyle w:val="OtherTableBody"/>
            </w:pPr>
            <w:r>
              <w:t>0074</w:t>
            </w:r>
          </w:p>
        </w:tc>
        <w:tc>
          <w:tcPr>
            <w:tcW w:w="2693" w:type="dxa"/>
          </w:tcPr>
          <w:p w14:paraId="2B2FB73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0953FC1" w14:textId="77777777" w:rsidR="00940027" w:rsidRDefault="00940027">
            <w:pPr>
              <w:pStyle w:val="OtherTableBody"/>
            </w:pPr>
            <w:r>
              <w:t>OT</w:t>
            </w:r>
          </w:p>
        </w:tc>
        <w:tc>
          <w:tcPr>
            <w:tcW w:w="3544" w:type="dxa"/>
          </w:tcPr>
          <w:p w14:paraId="58BBA97A" w14:textId="77777777" w:rsidR="00940027" w:rsidRDefault="00940027">
            <w:pPr>
              <w:pStyle w:val="OtherTableBody"/>
            </w:pPr>
            <w:r>
              <w:t>Occupational Therapy</w:t>
            </w:r>
          </w:p>
        </w:tc>
      </w:tr>
      <w:tr w:rsidR="00940027" w14:paraId="0272E3A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2E13DA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60859C8" w14:textId="77777777" w:rsidR="00940027" w:rsidRDefault="00940027">
            <w:pPr>
              <w:pStyle w:val="OtherTableBody"/>
            </w:pPr>
            <w:r>
              <w:t>0074</w:t>
            </w:r>
          </w:p>
        </w:tc>
        <w:tc>
          <w:tcPr>
            <w:tcW w:w="2693" w:type="dxa"/>
          </w:tcPr>
          <w:p w14:paraId="39694D7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7CE6365" w14:textId="77777777" w:rsidR="00940027" w:rsidRDefault="00940027">
            <w:pPr>
              <w:pStyle w:val="OtherTableBody"/>
            </w:pPr>
            <w:r>
              <w:t>OTH</w:t>
            </w:r>
          </w:p>
        </w:tc>
        <w:tc>
          <w:tcPr>
            <w:tcW w:w="3544" w:type="dxa"/>
          </w:tcPr>
          <w:p w14:paraId="63C7C8E5" w14:textId="77777777" w:rsidR="00940027" w:rsidRDefault="00940027">
            <w:pPr>
              <w:pStyle w:val="OtherTableBody"/>
            </w:pPr>
            <w:r>
              <w:t>Other</w:t>
            </w:r>
          </w:p>
        </w:tc>
      </w:tr>
      <w:tr w:rsidR="00940027" w14:paraId="6E6702D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C94CED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3D0F9E2" w14:textId="77777777" w:rsidR="00940027" w:rsidRDefault="00940027">
            <w:pPr>
              <w:pStyle w:val="OtherTableBody"/>
            </w:pPr>
            <w:r>
              <w:t>0074</w:t>
            </w:r>
          </w:p>
        </w:tc>
        <w:tc>
          <w:tcPr>
            <w:tcW w:w="2693" w:type="dxa"/>
          </w:tcPr>
          <w:p w14:paraId="430F3EC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AE7B06F" w14:textId="77777777" w:rsidR="00940027" w:rsidRDefault="00940027">
            <w:pPr>
              <w:pStyle w:val="OtherTableBody"/>
            </w:pPr>
            <w:r>
              <w:t>OUS</w:t>
            </w:r>
          </w:p>
        </w:tc>
        <w:tc>
          <w:tcPr>
            <w:tcW w:w="3544" w:type="dxa"/>
          </w:tcPr>
          <w:p w14:paraId="656853E2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OB Ultrasound</w:t>
            </w:r>
          </w:p>
        </w:tc>
      </w:tr>
      <w:tr w:rsidR="00940027" w14:paraId="22C1486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0E47748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57C0A6CC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0074</w:t>
            </w:r>
          </w:p>
        </w:tc>
        <w:tc>
          <w:tcPr>
            <w:tcW w:w="2693" w:type="dxa"/>
          </w:tcPr>
          <w:p w14:paraId="14CBCF4F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69DCB78E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PF</w:t>
            </w:r>
          </w:p>
        </w:tc>
        <w:tc>
          <w:tcPr>
            <w:tcW w:w="3544" w:type="dxa"/>
          </w:tcPr>
          <w:p w14:paraId="537AA2B8" w14:textId="77777777" w:rsidR="00940027" w:rsidRDefault="00940027">
            <w:pPr>
              <w:pStyle w:val="OtherTableBody"/>
            </w:pPr>
            <w:r>
              <w:t>Pulmonary Function</w:t>
            </w:r>
          </w:p>
        </w:tc>
      </w:tr>
      <w:tr w:rsidR="00940027" w14:paraId="55E962F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C03964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0A8C2C2" w14:textId="77777777" w:rsidR="00940027" w:rsidRDefault="00940027">
            <w:pPr>
              <w:pStyle w:val="OtherTableBody"/>
            </w:pPr>
            <w:r>
              <w:t>0074</w:t>
            </w:r>
          </w:p>
        </w:tc>
        <w:tc>
          <w:tcPr>
            <w:tcW w:w="2693" w:type="dxa"/>
          </w:tcPr>
          <w:p w14:paraId="454489A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162C60E" w14:textId="77777777" w:rsidR="00940027" w:rsidRDefault="00940027">
            <w:pPr>
              <w:pStyle w:val="OtherTableBody"/>
            </w:pPr>
            <w:r>
              <w:t>PHR</w:t>
            </w:r>
          </w:p>
        </w:tc>
        <w:tc>
          <w:tcPr>
            <w:tcW w:w="3544" w:type="dxa"/>
          </w:tcPr>
          <w:p w14:paraId="7554EBDD" w14:textId="77777777" w:rsidR="00940027" w:rsidRDefault="00940027">
            <w:pPr>
              <w:pStyle w:val="OtherTableBody"/>
            </w:pPr>
            <w:r>
              <w:t>Pharmacy</w:t>
            </w:r>
          </w:p>
        </w:tc>
      </w:tr>
      <w:tr w:rsidR="00940027" w14:paraId="293B65A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58663E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FB4CF98" w14:textId="77777777" w:rsidR="00940027" w:rsidRDefault="00940027">
            <w:pPr>
              <w:pStyle w:val="OtherTableBody"/>
            </w:pPr>
            <w:r>
              <w:t>0074</w:t>
            </w:r>
          </w:p>
        </w:tc>
        <w:tc>
          <w:tcPr>
            <w:tcW w:w="2693" w:type="dxa"/>
          </w:tcPr>
          <w:p w14:paraId="168CD92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4738C54" w14:textId="77777777" w:rsidR="00940027" w:rsidRDefault="00940027">
            <w:pPr>
              <w:pStyle w:val="OtherTableBody"/>
            </w:pPr>
            <w:r>
              <w:t>PHY</w:t>
            </w:r>
          </w:p>
        </w:tc>
        <w:tc>
          <w:tcPr>
            <w:tcW w:w="3544" w:type="dxa"/>
          </w:tcPr>
          <w:p w14:paraId="4FDB403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t xml:space="preserve">Physician (Hx. </w:t>
            </w:r>
            <w:r>
              <w:rPr>
                <w:lang w:val="fr-FR"/>
              </w:rPr>
              <w:t>Dx, admission note, etc.)</w:t>
            </w:r>
          </w:p>
        </w:tc>
      </w:tr>
      <w:tr w:rsidR="00940027" w14:paraId="5412185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6B8AD0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55D31087" w14:textId="77777777" w:rsidR="00940027" w:rsidRDefault="00940027">
            <w:pPr>
              <w:pStyle w:val="OtherTableBody"/>
            </w:pPr>
            <w:r>
              <w:t>0074</w:t>
            </w:r>
          </w:p>
        </w:tc>
        <w:tc>
          <w:tcPr>
            <w:tcW w:w="2693" w:type="dxa"/>
          </w:tcPr>
          <w:p w14:paraId="1D2DF83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7982269" w14:textId="77777777" w:rsidR="00940027" w:rsidRDefault="00940027">
            <w:pPr>
              <w:pStyle w:val="OtherTableBody"/>
            </w:pPr>
            <w:r>
              <w:t>PT</w:t>
            </w:r>
          </w:p>
        </w:tc>
        <w:tc>
          <w:tcPr>
            <w:tcW w:w="3544" w:type="dxa"/>
          </w:tcPr>
          <w:p w14:paraId="726CD41C" w14:textId="77777777" w:rsidR="00940027" w:rsidRDefault="00940027">
            <w:pPr>
              <w:pStyle w:val="OtherTableBody"/>
            </w:pPr>
            <w:r>
              <w:t>Physical Therapy</w:t>
            </w:r>
          </w:p>
        </w:tc>
      </w:tr>
      <w:tr w:rsidR="00940027" w14:paraId="213A496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53C268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F9FFFD5" w14:textId="77777777" w:rsidR="00940027" w:rsidRDefault="00940027">
            <w:pPr>
              <w:pStyle w:val="OtherTableBody"/>
            </w:pPr>
            <w:r>
              <w:t>0074</w:t>
            </w:r>
          </w:p>
        </w:tc>
        <w:tc>
          <w:tcPr>
            <w:tcW w:w="2693" w:type="dxa"/>
          </w:tcPr>
          <w:p w14:paraId="38267DF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7BA9896" w14:textId="77777777" w:rsidR="00940027" w:rsidRDefault="00940027">
            <w:pPr>
              <w:pStyle w:val="OtherTableBody"/>
            </w:pPr>
            <w:r>
              <w:t>RAD</w:t>
            </w:r>
          </w:p>
        </w:tc>
        <w:tc>
          <w:tcPr>
            <w:tcW w:w="3544" w:type="dxa"/>
          </w:tcPr>
          <w:p w14:paraId="0C7C8D02" w14:textId="77777777" w:rsidR="00940027" w:rsidRDefault="00940027">
            <w:pPr>
              <w:pStyle w:val="OtherTableBody"/>
            </w:pPr>
            <w:r>
              <w:t>Radiology</w:t>
            </w:r>
          </w:p>
        </w:tc>
      </w:tr>
      <w:tr w:rsidR="00940027" w14:paraId="3A82FFB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41E35A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5FC3316" w14:textId="77777777" w:rsidR="00940027" w:rsidRDefault="00940027">
            <w:pPr>
              <w:pStyle w:val="OtherTableBody"/>
            </w:pPr>
            <w:r>
              <w:t>0074</w:t>
            </w:r>
          </w:p>
        </w:tc>
        <w:tc>
          <w:tcPr>
            <w:tcW w:w="2693" w:type="dxa"/>
          </w:tcPr>
          <w:p w14:paraId="5740A56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616A5DA" w14:textId="77777777" w:rsidR="00940027" w:rsidRDefault="00940027">
            <w:pPr>
              <w:pStyle w:val="OtherTableBody"/>
            </w:pPr>
            <w:r>
              <w:t>RC</w:t>
            </w:r>
          </w:p>
        </w:tc>
        <w:tc>
          <w:tcPr>
            <w:tcW w:w="3544" w:type="dxa"/>
          </w:tcPr>
          <w:p w14:paraId="0DE58DF1" w14:textId="77777777" w:rsidR="00940027" w:rsidRDefault="00940027">
            <w:pPr>
              <w:pStyle w:val="OtherTableBody"/>
            </w:pPr>
            <w:r>
              <w:t>Respiratory Care (therapy)</w:t>
            </w:r>
          </w:p>
        </w:tc>
      </w:tr>
      <w:tr w:rsidR="00940027" w14:paraId="4B381D9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E97D21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1628276" w14:textId="77777777" w:rsidR="00940027" w:rsidRDefault="00940027">
            <w:pPr>
              <w:pStyle w:val="OtherTableBody"/>
            </w:pPr>
            <w:r>
              <w:t>0074</w:t>
            </w:r>
          </w:p>
        </w:tc>
        <w:tc>
          <w:tcPr>
            <w:tcW w:w="2693" w:type="dxa"/>
          </w:tcPr>
          <w:p w14:paraId="2B33A9C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804367D" w14:textId="77777777" w:rsidR="00940027" w:rsidRDefault="00940027">
            <w:pPr>
              <w:pStyle w:val="OtherTableBody"/>
            </w:pPr>
            <w:r>
              <w:t>RT</w:t>
            </w:r>
          </w:p>
        </w:tc>
        <w:tc>
          <w:tcPr>
            <w:tcW w:w="3544" w:type="dxa"/>
          </w:tcPr>
          <w:p w14:paraId="54AB5065" w14:textId="77777777" w:rsidR="00940027" w:rsidRDefault="00940027">
            <w:pPr>
              <w:pStyle w:val="OtherTableBody"/>
            </w:pPr>
            <w:r>
              <w:t>Radiation Therapy</w:t>
            </w:r>
          </w:p>
        </w:tc>
      </w:tr>
      <w:tr w:rsidR="00940027" w14:paraId="0F9DE4B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2D4F19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E451AB9" w14:textId="77777777" w:rsidR="00940027" w:rsidRDefault="00940027">
            <w:pPr>
              <w:pStyle w:val="OtherTableBody"/>
            </w:pPr>
            <w:r>
              <w:t>0074</w:t>
            </w:r>
          </w:p>
        </w:tc>
        <w:tc>
          <w:tcPr>
            <w:tcW w:w="2693" w:type="dxa"/>
          </w:tcPr>
          <w:p w14:paraId="3C1F287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26111DD" w14:textId="77777777" w:rsidR="00940027" w:rsidRDefault="00940027">
            <w:pPr>
              <w:pStyle w:val="OtherTableBody"/>
            </w:pPr>
            <w:r>
              <w:t>RUS</w:t>
            </w:r>
          </w:p>
        </w:tc>
        <w:tc>
          <w:tcPr>
            <w:tcW w:w="3544" w:type="dxa"/>
          </w:tcPr>
          <w:p w14:paraId="30F70595" w14:textId="77777777" w:rsidR="00940027" w:rsidRDefault="00940027">
            <w:pPr>
              <w:pStyle w:val="OtherTableBody"/>
            </w:pPr>
            <w:r>
              <w:t>Radiology Ultrasound</w:t>
            </w:r>
          </w:p>
        </w:tc>
      </w:tr>
      <w:tr w:rsidR="00940027" w14:paraId="61E3B86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75D2F0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CE20FDD" w14:textId="77777777" w:rsidR="00940027" w:rsidRDefault="00940027">
            <w:pPr>
              <w:pStyle w:val="OtherTableBody"/>
            </w:pPr>
            <w:r>
              <w:t>0074</w:t>
            </w:r>
          </w:p>
        </w:tc>
        <w:tc>
          <w:tcPr>
            <w:tcW w:w="2693" w:type="dxa"/>
          </w:tcPr>
          <w:p w14:paraId="57874F7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D00CC04" w14:textId="77777777" w:rsidR="00940027" w:rsidRDefault="00940027">
            <w:pPr>
              <w:pStyle w:val="OtherTableBody"/>
            </w:pPr>
            <w:r>
              <w:t>RX</w:t>
            </w:r>
          </w:p>
        </w:tc>
        <w:tc>
          <w:tcPr>
            <w:tcW w:w="3544" w:type="dxa"/>
          </w:tcPr>
          <w:p w14:paraId="229FA759" w14:textId="77777777" w:rsidR="00940027" w:rsidRDefault="00940027">
            <w:pPr>
              <w:pStyle w:val="OtherTableBody"/>
            </w:pPr>
            <w:r>
              <w:t>Radiograph</w:t>
            </w:r>
          </w:p>
        </w:tc>
      </w:tr>
      <w:tr w:rsidR="00940027" w14:paraId="26FC81D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82634A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CBF3127" w14:textId="77777777" w:rsidR="00940027" w:rsidRDefault="00940027">
            <w:pPr>
              <w:pStyle w:val="OtherTableBody"/>
            </w:pPr>
            <w:r>
              <w:t>0074</w:t>
            </w:r>
          </w:p>
        </w:tc>
        <w:tc>
          <w:tcPr>
            <w:tcW w:w="2693" w:type="dxa"/>
          </w:tcPr>
          <w:p w14:paraId="7DCD857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085765A" w14:textId="77777777" w:rsidR="00940027" w:rsidRDefault="00940027">
            <w:pPr>
              <w:pStyle w:val="OtherTableBody"/>
            </w:pPr>
            <w:r>
              <w:t>SP</w:t>
            </w:r>
          </w:p>
        </w:tc>
        <w:tc>
          <w:tcPr>
            <w:tcW w:w="3544" w:type="dxa"/>
          </w:tcPr>
          <w:p w14:paraId="2B1A31FD" w14:textId="77777777" w:rsidR="00940027" w:rsidRDefault="00940027">
            <w:pPr>
              <w:pStyle w:val="OtherTableBody"/>
            </w:pPr>
            <w:r>
              <w:t>Surgical Pathology</w:t>
            </w:r>
          </w:p>
        </w:tc>
      </w:tr>
      <w:tr w:rsidR="00940027" w14:paraId="24FE362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00DE12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F83A361" w14:textId="77777777" w:rsidR="00940027" w:rsidRDefault="00940027">
            <w:pPr>
              <w:pStyle w:val="OtherTableBody"/>
            </w:pPr>
            <w:r>
              <w:t>0074</w:t>
            </w:r>
          </w:p>
        </w:tc>
        <w:tc>
          <w:tcPr>
            <w:tcW w:w="2693" w:type="dxa"/>
          </w:tcPr>
          <w:p w14:paraId="281FB70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3BC5117" w14:textId="77777777" w:rsidR="00940027" w:rsidRDefault="00940027">
            <w:pPr>
              <w:pStyle w:val="OtherTableBody"/>
            </w:pPr>
            <w:r>
              <w:t>SR</w:t>
            </w:r>
          </w:p>
        </w:tc>
        <w:tc>
          <w:tcPr>
            <w:tcW w:w="3544" w:type="dxa"/>
          </w:tcPr>
          <w:p w14:paraId="4A7FD43E" w14:textId="77777777" w:rsidR="00940027" w:rsidRDefault="00940027">
            <w:pPr>
              <w:pStyle w:val="OtherTableBody"/>
            </w:pPr>
            <w:r>
              <w:t>Serology</w:t>
            </w:r>
          </w:p>
        </w:tc>
      </w:tr>
      <w:tr w:rsidR="00940027" w14:paraId="54ABA5B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77031A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62E02C7" w14:textId="77777777" w:rsidR="00940027" w:rsidRDefault="00940027">
            <w:pPr>
              <w:pStyle w:val="OtherTableBody"/>
            </w:pPr>
            <w:r>
              <w:t>0074</w:t>
            </w:r>
          </w:p>
        </w:tc>
        <w:tc>
          <w:tcPr>
            <w:tcW w:w="2693" w:type="dxa"/>
          </w:tcPr>
          <w:p w14:paraId="1E2D52B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BCB7985" w14:textId="77777777" w:rsidR="00940027" w:rsidRDefault="00940027">
            <w:pPr>
              <w:pStyle w:val="OtherTableBody"/>
            </w:pPr>
            <w:r>
              <w:t>TX</w:t>
            </w:r>
          </w:p>
        </w:tc>
        <w:tc>
          <w:tcPr>
            <w:tcW w:w="3544" w:type="dxa"/>
          </w:tcPr>
          <w:p w14:paraId="5801B5E3" w14:textId="77777777" w:rsidR="00940027" w:rsidRDefault="00940027">
            <w:pPr>
              <w:pStyle w:val="OtherTableBody"/>
            </w:pPr>
            <w:r>
              <w:t>Toxicology</w:t>
            </w:r>
          </w:p>
        </w:tc>
      </w:tr>
      <w:tr w:rsidR="00940027" w14:paraId="031057E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80279E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20AC9B6" w14:textId="77777777" w:rsidR="00940027" w:rsidRDefault="00940027">
            <w:pPr>
              <w:pStyle w:val="OtherTableBody"/>
            </w:pPr>
            <w:r>
              <w:t>0074</w:t>
            </w:r>
          </w:p>
        </w:tc>
        <w:tc>
          <w:tcPr>
            <w:tcW w:w="2693" w:type="dxa"/>
          </w:tcPr>
          <w:p w14:paraId="22E9399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8521942" w14:textId="77777777" w:rsidR="00940027" w:rsidRDefault="00940027">
            <w:pPr>
              <w:pStyle w:val="OtherTableBody"/>
            </w:pPr>
            <w:r>
              <w:t>VR</w:t>
            </w:r>
          </w:p>
        </w:tc>
        <w:tc>
          <w:tcPr>
            <w:tcW w:w="3544" w:type="dxa"/>
          </w:tcPr>
          <w:p w14:paraId="309FF1E9" w14:textId="77777777" w:rsidR="00940027" w:rsidRDefault="00940027">
            <w:pPr>
              <w:pStyle w:val="OtherTableBody"/>
            </w:pPr>
            <w:r>
              <w:t>Virology</w:t>
            </w:r>
          </w:p>
        </w:tc>
      </w:tr>
      <w:tr w:rsidR="00940027" w14:paraId="2D8878F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50A089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CF8A5D6" w14:textId="77777777" w:rsidR="00940027" w:rsidRDefault="00940027">
            <w:pPr>
              <w:pStyle w:val="OtherTableBody"/>
            </w:pPr>
            <w:r>
              <w:t>0074</w:t>
            </w:r>
          </w:p>
        </w:tc>
        <w:tc>
          <w:tcPr>
            <w:tcW w:w="2693" w:type="dxa"/>
          </w:tcPr>
          <w:p w14:paraId="39FEBB7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C6A8AF6" w14:textId="77777777" w:rsidR="00940027" w:rsidRDefault="00940027">
            <w:pPr>
              <w:pStyle w:val="OtherTableBody"/>
            </w:pPr>
            <w:r>
              <w:t>VUS</w:t>
            </w:r>
          </w:p>
        </w:tc>
        <w:tc>
          <w:tcPr>
            <w:tcW w:w="3544" w:type="dxa"/>
          </w:tcPr>
          <w:p w14:paraId="1E61EB31" w14:textId="77777777" w:rsidR="00940027" w:rsidRDefault="00940027">
            <w:pPr>
              <w:pStyle w:val="OtherTableBody"/>
            </w:pPr>
            <w:r>
              <w:t>Vascular Ultrasound</w:t>
            </w:r>
          </w:p>
        </w:tc>
      </w:tr>
      <w:tr w:rsidR="00940027" w14:paraId="7B45377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7955E1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8487C30" w14:textId="77777777" w:rsidR="00940027" w:rsidRDefault="00940027">
            <w:pPr>
              <w:pStyle w:val="OtherTableBody"/>
            </w:pPr>
            <w:r>
              <w:t>0074</w:t>
            </w:r>
          </w:p>
        </w:tc>
        <w:tc>
          <w:tcPr>
            <w:tcW w:w="2693" w:type="dxa"/>
          </w:tcPr>
          <w:p w14:paraId="3FD12EB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6FA87FC" w14:textId="77777777" w:rsidR="00940027" w:rsidRDefault="00940027">
            <w:pPr>
              <w:pStyle w:val="OtherTableBody"/>
            </w:pPr>
            <w:r>
              <w:t>XRC</w:t>
            </w:r>
          </w:p>
        </w:tc>
        <w:tc>
          <w:tcPr>
            <w:tcW w:w="3544" w:type="dxa"/>
          </w:tcPr>
          <w:p w14:paraId="643FB665" w14:textId="77777777" w:rsidR="00940027" w:rsidRDefault="00940027">
            <w:pPr>
              <w:pStyle w:val="OtherTableBody"/>
            </w:pPr>
            <w:r>
              <w:t>Cineradiograph</w:t>
            </w:r>
          </w:p>
        </w:tc>
      </w:tr>
      <w:tr w:rsidR="00940027" w14:paraId="1915BB0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96D3329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5D507373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7269EE85" w14:textId="77777777" w:rsidR="00940027" w:rsidRDefault="00940027">
            <w:pPr>
              <w:pStyle w:val="OtherTableBody"/>
            </w:pPr>
            <w:r>
              <w:t>Message type</w:t>
            </w:r>
          </w:p>
        </w:tc>
        <w:tc>
          <w:tcPr>
            <w:tcW w:w="1701" w:type="dxa"/>
          </w:tcPr>
          <w:p w14:paraId="64F06C29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767246DE" w14:textId="77777777" w:rsidR="00940027" w:rsidRDefault="00940027">
            <w:pPr>
              <w:pStyle w:val="OtherTableBody"/>
            </w:pPr>
          </w:p>
        </w:tc>
      </w:tr>
      <w:tr w:rsidR="00940027" w14:paraId="51F310C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1B478C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38A021F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5080301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0C27BA2" w14:textId="77777777" w:rsidR="00940027" w:rsidRDefault="00940027">
            <w:pPr>
              <w:pStyle w:val="OtherTableBody"/>
            </w:pPr>
            <w:r>
              <w:t>ACK</w:t>
            </w:r>
          </w:p>
        </w:tc>
        <w:tc>
          <w:tcPr>
            <w:tcW w:w="3544" w:type="dxa"/>
          </w:tcPr>
          <w:p w14:paraId="200DF169" w14:textId="77777777" w:rsidR="00940027" w:rsidRDefault="00940027">
            <w:pPr>
              <w:pStyle w:val="OtherTableBody"/>
            </w:pPr>
            <w:r>
              <w:t>General acknowledgment message</w:t>
            </w:r>
          </w:p>
        </w:tc>
      </w:tr>
      <w:tr w:rsidR="00940027" w14:paraId="67D06DB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4D76EA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7BC8D4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0076</w:t>
            </w:r>
          </w:p>
        </w:tc>
        <w:tc>
          <w:tcPr>
            <w:tcW w:w="2693" w:type="dxa"/>
          </w:tcPr>
          <w:p w14:paraId="6785A966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0DC0938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ADR</w:t>
            </w:r>
          </w:p>
        </w:tc>
        <w:tc>
          <w:tcPr>
            <w:tcW w:w="3544" w:type="dxa"/>
          </w:tcPr>
          <w:p w14:paraId="2FE7B9D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ADT response</w:t>
            </w:r>
          </w:p>
        </w:tc>
      </w:tr>
      <w:tr w:rsidR="00940027" w14:paraId="40A5961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20E5A8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BB2C9DA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0076</w:t>
            </w:r>
          </w:p>
        </w:tc>
        <w:tc>
          <w:tcPr>
            <w:tcW w:w="2693" w:type="dxa"/>
          </w:tcPr>
          <w:p w14:paraId="54F67282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0D93B58E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ADT</w:t>
            </w:r>
          </w:p>
        </w:tc>
        <w:tc>
          <w:tcPr>
            <w:tcW w:w="3544" w:type="dxa"/>
          </w:tcPr>
          <w:p w14:paraId="76A8B145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ADT message</w:t>
            </w:r>
          </w:p>
        </w:tc>
      </w:tr>
      <w:tr w:rsidR="00940027" w14:paraId="17CBCB9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B7C7555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60AE0A74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0FD3F66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1A0CDB2" w14:textId="77777777" w:rsidR="00940027" w:rsidRDefault="00940027">
            <w:pPr>
              <w:pStyle w:val="OtherTableBody"/>
            </w:pPr>
            <w:r>
              <w:t>BAR</w:t>
            </w:r>
          </w:p>
        </w:tc>
        <w:tc>
          <w:tcPr>
            <w:tcW w:w="3544" w:type="dxa"/>
          </w:tcPr>
          <w:p w14:paraId="20FFFE4E" w14:textId="77777777" w:rsidR="00940027" w:rsidRDefault="00940027">
            <w:pPr>
              <w:pStyle w:val="OtherTableBody"/>
            </w:pPr>
            <w:r>
              <w:t>Add/change billing account</w:t>
            </w:r>
          </w:p>
        </w:tc>
      </w:tr>
      <w:tr w:rsidR="00940027" w14:paraId="7C234DF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04EC7E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957FDE0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6FB3581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E481B50" w14:textId="77777777" w:rsidR="00940027" w:rsidRDefault="00940027">
            <w:pPr>
              <w:pStyle w:val="OtherTableBody"/>
            </w:pPr>
            <w:r>
              <w:t>BPS</w:t>
            </w:r>
          </w:p>
        </w:tc>
        <w:tc>
          <w:tcPr>
            <w:tcW w:w="3544" w:type="dxa"/>
          </w:tcPr>
          <w:p w14:paraId="3F4CB0B1" w14:textId="77777777" w:rsidR="00940027" w:rsidRDefault="00940027">
            <w:pPr>
              <w:pStyle w:val="OtherTableBody"/>
            </w:pPr>
            <w:r>
              <w:t>Blood product dispense status message</w:t>
            </w:r>
          </w:p>
        </w:tc>
      </w:tr>
      <w:tr w:rsidR="00940027" w14:paraId="67AA7ED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172EA7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09B0E62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3783B65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2F81C26" w14:textId="77777777" w:rsidR="00940027" w:rsidRDefault="00940027">
            <w:pPr>
              <w:pStyle w:val="OtherTableBody"/>
            </w:pPr>
            <w:r>
              <w:t>BRP</w:t>
            </w:r>
          </w:p>
        </w:tc>
        <w:tc>
          <w:tcPr>
            <w:tcW w:w="3544" w:type="dxa"/>
          </w:tcPr>
          <w:p w14:paraId="135CBC24" w14:textId="77777777" w:rsidR="00940027" w:rsidRDefault="00940027">
            <w:pPr>
              <w:pStyle w:val="OtherTableBody"/>
            </w:pPr>
            <w:r>
              <w:t>Blood product dispense status acknowledgement message</w:t>
            </w:r>
          </w:p>
        </w:tc>
      </w:tr>
      <w:tr w:rsidR="00940027" w14:paraId="6463B05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2D15FD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55785FE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09BC198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02CD326" w14:textId="77777777" w:rsidR="00940027" w:rsidRDefault="00940027">
            <w:pPr>
              <w:pStyle w:val="OtherTableBody"/>
            </w:pPr>
            <w:r>
              <w:t>BRT</w:t>
            </w:r>
          </w:p>
        </w:tc>
        <w:tc>
          <w:tcPr>
            <w:tcW w:w="3544" w:type="dxa"/>
          </w:tcPr>
          <w:p w14:paraId="22AD10A1" w14:textId="77777777" w:rsidR="00940027" w:rsidRDefault="00940027">
            <w:pPr>
              <w:pStyle w:val="OtherTableBody"/>
            </w:pPr>
            <w:r>
              <w:t>Blood product transfusion/disposition acknowledgement message</w:t>
            </w:r>
          </w:p>
        </w:tc>
      </w:tr>
      <w:tr w:rsidR="00940027" w14:paraId="34C2DE9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F70571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3C8E4C4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7CFD18E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4B05C50" w14:textId="77777777" w:rsidR="00940027" w:rsidRDefault="00940027">
            <w:pPr>
              <w:pStyle w:val="OtherTableBody"/>
            </w:pPr>
            <w:r>
              <w:t>BTS</w:t>
            </w:r>
          </w:p>
        </w:tc>
        <w:tc>
          <w:tcPr>
            <w:tcW w:w="3544" w:type="dxa"/>
          </w:tcPr>
          <w:p w14:paraId="4CD2242E" w14:textId="77777777" w:rsidR="00940027" w:rsidRDefault="00940027">
            <w:pPr>
              <w:pStyle w:val="OtherTableBody"/>
            </w:pPr>
            <w:r>
              <w:t>Blood product transfusion/disposition message</w:t>
            </w:r>
          </w:p>
        </w:tc>
      </w:tr>
      <w:tr w:rsidR="00940027" w14:paraId="453A00E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2E3081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AB98EFA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4BAEF10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1606139" w14:textId="77777777" w:rsidR="00940027" w:rsidRDefault="00940027">
            <w:pPr>
              <w:pStyle w:val="OtherTableBody"/>
            </w:pPr>
            <w:r>
              <w:t>CRM</w:t>
            </w:r>
          </w:p>
        </w:tc>
        <w:tc>
          <w:tcPr>
            <w:tcW w:w="3544" w:type="dxa"/>
          </w:tcPr>
          <w:p w14:paraId="397E817A" w14:textId="77777777" w:rsidR="00940027" w:rsidRDefault="00940027">
            <w:pPr>
              <w:pStyle w:val="OtherTableBody"/>
            </w:pPr>
            <w:r>
              <w:t>Clinical study registration message</w:t>
            </w:r>
          </w:p>
        </w:tc>
      </w:tr>
      <w:tr w:rsidR="00940027" w14:paraId="58F886C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D40B69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6A9AC8E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064D741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46A77A8" w14:textId="77777777" w:rsidR="00940027" w:rsidRDefault="00940027">
            <w:pPr>
              <w:pStyle w:val="OtherTableBody"/>
            </w:pPr>
            <w:r>
              <w:t>CSU</w:t>
            </w:r>
          </w:p>
        </w:tc>
        <w:tc>
          <w:tcPr>
            <w:tcW w:w="3544" w:type="dxa"/>
          </w:tcPr>
          <w:p w14:paraId="637D4CCF" w14:textId="77777777" w:rsidR="00940027" w:rsidRDefault="00940027">
            <w:pPr>
              <w:pStyle w:val="OtherTableBody"/>
            </w:pPr>
            <w:r>
              <w:t>Unsolicited study data message</w:t>
            </w:r>
          </w:p>
        </w:tc>
      </w:tr>
      <w:tr w:rsidR="00940027" w14:paraId="1FFB047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1584C0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3687A8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0076</w:t>
            </w:r>
          </w:p>
        </w:tc>
        <w:tc>
          <w:tcPr>
            <w:tcW w:w="2693" w:type="dxa"/>
          </w:tcPr>
          <w:p w14:paraId="1A32A2A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2395DCC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DFT</w:t>
            </w:r>
          </w:p>
        </w:tc>
        <w:tc>
          <w:tcPr>
            <w:tcW w:w="3544" w:type="dxa"/>
          </w:tcPr>
          <w:p w14:paraId="47443D9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Detail financial transactions</w:t>
            </w:r>
          </w:p>
        </w:tc>
      </w:tr>
      <w:tr w:rsidR="00940027" w14:paraId="66EAE63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BE76826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779383F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0076</w:t>
            </w:r>
          </w:p>
        </w:tc>
        <w:tc>
          <w:tcPr>
            <w:tcW w:w="2693" w:type="dxa"/>
          </w:tcPr>
          <w:p w14:paraId="713ABF3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75C5D5F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DOC</w:t>
            </w:r>
          </w:p>
        </w:tc>
        <w:tc>
          <w:tcPr>
            <w:tcW w:w="3544" w:type="dxa"/>
          </w:tcPr>
          <w:p w14:paraId="41AEB88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Document response</w:t>
            </w:r>
          </w:p>
        </w:tc>
      </w:tr>
      <w:tr w:rsidR="00940027" w14:paraId="004ECC5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C8FBD6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1160F873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50280ED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BCD6D3A" w14:textId="77777777" w:rsidR="00940027" w:rsidRDefault="00940027">
            <w:pPr>
              <w:pStyle w:val="OtherTableBody"/>
            </w:pPr>
            <w:r>
              <w:t>DSR</w:t>
            </w:r>
          </w:p>
        </w:tc>
        <w:tc>
          <w:tcPr>
            <w:tcW w:w="3544" w:type="dxa"/>
          </w:tcPr>
          <w:p w14:paraId="02E402DF" w14:textId="77777777" w:rsidR="00940027" w:rsidRDefault="00940027">
            <w:pPr>
              <w:pStyle w:val="OtherTableBody"/>
            </w:pPr>
            <w:r>
              <w:t>Display response</w:t>
            </w:r>
          </w:p>
        </w:tc>
      </w:tr>
      <w:tr w:rsidR="00940027" w14:paraId="03CD05E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A025A0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744E4BA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29079ED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46688AF" w14:textId="77777777" w:rsidR="00940027" w:rsidRDefault="00940027">
            <w:pPr>
              <w:pStyle w:val="OtherTableBody"/>
            </w:pPr>
            <w:r>
              <w:t>EAC</w:t>
            </w:r>
          </w:p>
        </w:tc>
        <w:tc>
          <w:tcPr>
            <w:tcW w:w="3544" w:type="dxa"/>
          </w:tcPr>
          <w:p w14:paraId="0C9679D8" w14:textId="77777777" w:rsidR="00940027" w:rsidRDefault="00940027">
            <w:pPr>
              <w:pStyle w:val="OtherTableBody"/>
            </w:pPr>
            <w:r>
              <w:t>Automated equipment command message</w:t>
            </w:r>
          </w:p>
        </w:tc>
      </w:tr>
      <w:tr w:rsidR="00940027" w14:paraId="5C66E3A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B68056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0A3E06A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79E50B8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2F970F9" w14:textId="77777777" w:rsidR="00940027" w:rsidRDefault="00940027">
            <w:pPr>
              <w:pStyle w:val="OtherTableBody"/>
            </w:pPr>
            <w:r>
              <w:t>EAN</w:t>
            </w:r>
          </w:p>
        </w:tc>
        <w:tc>
          <w:tcPr>
            <w:tcW w:w="3544" w:type="dxa"/>
          </w:tcPr>
          <w:p w14:paraId="166FDC66" w14:textId="77777777" w:rsidR="00940027" w:rsidRDefault="00940027">
            <w:pPr>
              <w:pStyle w:val="OtherTableBody"/>
            </w:pPr>
            <w:r>
              <w:t>Automated equipment notification message</w:t>
            </w:r>
          </w:p>
        </w:tc>
      </w:tr>
      <w:tr w:rsidR="00940027" w14:paraId="40A3EBC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238A37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1E4A4C4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3B91A91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E102EBF" w14:textId="77777777" w:rsidR="00940027" w:rsidRDefault="00940027">
            <w:pPr>
              <w:pStyle w:val="OtherTableBody"/>
            </w:pPr>
            <w:r>
              <w:t>EAR</w:t>
            </w:r>
          </w:p>
        </w:tc>
        <w:tc>
          <w:tcPr>
            <w:tcW w:w="3544" w:type="dxa"/>
          </w:tcPr>
          <w:p w14:paraId="2DDE34FF" w14:textId="77777777" w:rsidR="00940027" w:rsidRDefault="00940027">
            <w:pPr>
              <w:pStyle w:val="OtherTableBody"/>
            </w:pPr>
            <w:r>
              <w:t>Automated equipment response message</w:t>
            </w:r>
          </w:p>
        </w:tc>
      </w:tr>
      <w:tr w:rsidR="00940027" w14:paraId="1A06B05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B994CF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32B9758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6A59FA8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8ED4572" w14:textId="77777777" w:rsidR="00940027" w:rsidRDefault="00940027">
            <w:pPr>
              <w:pStyle w:val="OtherTableBody"/>
            </w:pPr>
            <w:r>
              <w:t>EDR</w:t>
            </w:r>
          </w:p>
        </w:tc>
        <w:tc>
          <w:tcPr>
            <w:tcW w:w="3544" w:type="dxa"/>
          </w:tcPr>
          <w:p w14:paraId="618DDA90" w14:textId="77777777" w:rsidR="00940027" w:rsidRDefault="00940027">
            <w:pPr>
              <w:pStyle w:val="OtherTableBody"/>
            </w:pPr>
            <w:r>
              <w:t>Enhanced display response</w:t>
            </w:r>
          </w:p>
        </w:tc>
      </w:tr>
      <w:tr w:rsidR="00940027" w14:paraId="3A5D7D6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DA7ADE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4C76EE0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21F5802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242773D" w14:textId="77777777" w:rsidR="00940027" w:rsidRDefault="00940027">
            <w:pPr>
              <w:pStyle w:val="OtherTableBody"/>
            </w:pPr>
            <w:r>
              <w:t>EQQ</w:t>
            </w:r>
          </w:p>
        </w:tc>
        <w:tc>
          <w:tcPr>
            <w:tcW w:w="3544" w:type="dxa"/>
          </w:tcPr>
          <w:p w14:paraId="2AE550E7" w14:textId="77777777" w:rsidR="00940027" w:rsidRDefault="00940027">
            <w:pPr>
              <w:pStyle w:val="OtherTableBody"/>
            </w:pPr>
            <w:r>
              <w:t>Embedded query language query</w:t>
            </w:r>
          </w:p>
        </w:tc>
      </w:tr>
      <w:tr w:rsidR="00940027" w14:paraId="23DD54E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FA140F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8474948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41D3366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EDB1928" w14:textId="77777777" w:rsidR="00940027" w:rsidRDefault="00940027">
            <w:pPr>
              <w:pStyle w:val="OtherTableBody"/>
            </w:pPr>
            <w:r>
              <w:t>ERP</w:t>
            </w:r>
          </w:p>
        </w:tc>
        <w:tc>
          <w:tcPr>
            <w:tcW w:w="3544" w:type="dxa"/>
          </w:tcPr>
          <w:p w14:paraId="16610A85" w14:textId="77777777" w:rsidR="00940027" w:rsidRDefault="00940027">
            <w:pPr>
              <w:pStyle w:val="OtherTableBody"/>
            </w:pPr>
            <w:r>
              <w:t>Event replay response</w:t>
            </w:r>
          </w:p>
        </w:tc>
      </w:tr>
      <w:tr w:rsidR="00940027" w14:paraId="11C20A7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D0DF6E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BC6F556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3ABE94D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C62046E" w14:textId="77777777" w:rsidR="00940027" w:rsidRDefault="00940027">
            <w:pPr>
              <w:pStyle w:val="OtherTableBody"/>
            </w:pPr>
            <w:r>
              <w:t>ESR</w:t>
            </w:r>
          </w:p>
        </w:tc>
        <w:tc>
          <w:tcPr>
            <w:tcW w:w="3544" w:type="dxa"/>
          </w:tcPr>
          <w:p w14:paraId="1750CC80" w14:textId="77777777" w:rsidR="00940027" w:rsidRDefault="00940027">
            <w:pPr>
              <w:pStyle w:val="OtherTableBody"/>
            </w:pPr>
            <w:r>
              <w:t>Automated equipment status update acknowledgment message</w:t>
            </w:r>
          </w:p>
        </w:tc>
      </w:tr>
      <w:tr w:rsidR="00940027" w14:paraId="7B910F3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C193BE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F1B9BE7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7138D35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C10BC6C" w14:textId="77777777" w:rsidR="00940027" w:rsidRDefault="00940027">
            <w:pPr>
              <w:pStyle w:val="OtherTableBody"/>
            </w:pPr>
            <w:r>
              <w:t>ESU</w:t>
            </w:r>
          </w:p>
        </w:tc>
        <w:tc>
          <w:tcPr>
            <w:tcW w:w="3544" w:type="dxa"/>
          </w:tcPr>
          <w:p w14:paraId="191952FA" w14:textId="77777777" w:rsidR="00940027" w:rsidRDefault="00940027">
            <w:pPr>
              <w:pStyle w:val="OtherTableBody"/>
            </w:pPr>
            <w:r>
              <w:t>Automated equipment status update message</w:t>
            </w:r>
          </w:p>
        </w:tc>
      </w:tr>
      <w:tr w:rsidR="00940027" w14:paraId="1FAEF27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700CAD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472F75E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0988B9C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D4AC41A" w14:textId="77777777" w:rsidR="00940027" w:rsidRDefault="00940027">
            <w:pPr>
              <w:pStyle w:val="OtherTableBody"/>
            </w:pPr>
            <w:r>
              <w:t>INR</w:t>
            </w:r>
          </w:p>
        </w:tc>
        <w:tc>
          <w:tcPr>
            <w:tcW w:w="3544" w:type="dxa"/>
          </w:tcPr>
          <w:p w14:paraId="185212FB" w14:textId="77777777" w:rsidR="00940027" w:rsidRDefault="00940027">
            <w:pPr>
              <w:pStyle w:val="OtherTableBody"/>
            </w:pPr>
            <w:r>
              <w:t>Automated equipment inventory request message</w:t>
            </w:r>
          </w:p>
        </w:tc>
      </w:tr>
      <w:tr w:rsidR="00940027" w14:paraId="7F2363D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5996DF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A1B89CC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4D82296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57A5904" w14:textId="77777777" w:rsidR="00940027" w:rsidRDefault="00940027">
            <w:pPr>
              <w:pStyle w:val="OtherTableBody"/>
            </w:pPr>
            <w:r>
              <w:t>INU</w:t>
            </w:r>
          </w:p>
        </w:tc>
        <w:tc>
          <w:tcPr>
            <w:tcW w:w="3544" w:type="dxa"/>
          </w:tcPr>
          <w:p w14:paraId="11B59BB7" w14:textId="77777777" w:rsidR="00940027" w:rsidRDefault="00940027">
            <w:pPr>
              <w:pStyle w:val="OtherTableBody"/>
            </w:pPr>
            <w:r>
              <w:t>Automated equipment inventory update message</w:t>
            </w:r>
          </w:p>
        </w:tc>
      </w:tr>
      <w:tr w:rsidR="00940027" w14:paraId="26FB860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BBB11D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2A75492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0864301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696C8E4" w14:textId="77777777" w:rsidR="00940027" w:rsidRDefault="00940027">
            <w:pPr>
              <w:pStyle w:val="OtherTableBody"/>
            </w:pPr>
            <w:r>
              <w:t>LSR</w:t>
            </w:r>
          </w:p>
        </w:tc>
        <w:tc>
          <w:tcPr>
            <w:tcW w:w="3544" w:type="dxa"/>
          </w:tcPr>
          <w:p w14:paraId="61A58C12" w14:textId="77777777" w:rsidR="00940027" w:rsidRDefault="00940027">
            <w:pPr>
              <w:pStyle w:val="OtherTableBody"/>
            </w:pPr>
            <w:r>
              <w:t>Automated equipment log/service request message</w:t>
            </w:r>
          </w:p>
        </w:tc>
      </w:tr>
      <w:tr w:rsidR="00940027" w14:paraId="29AD46E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A526FB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793EABC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30A11DC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000B303" w14:textId="77777777" w:rsidR="00940027" w:rsidRDefault="00940027">
            <w:pPr>
              <w:pStyle w:val="OtherTableBody"/>
            </w:pPr>
            <w:r>
              <w:t>LSU</w:t>
            </w:r>
          </w:p>
        </w:tc>
        <w:tc>
          <w:tcPr>
            <w:tcW w:w="3544" w:type="dxa"/>
          </w:tcPr>
          <w:p w14:paraId="25E051C2" w14:textId="77777777" w:rsidR="00940027" w:rsidRDefault="00940027">
            <w:pPr>
              <w:pStyle w:val="OtherTableBody"/>
            </w:pPr>
            <w:r>
              <w:t>Automated equipment log/service update message</w:t>
            </w:r>
          </w:p>
        </w:tc>
      </w:tr>
      <w:tr w:rsidR="00940027" w14:paraId="46C33B7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78529E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AA5B95E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52C5306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1DDBBEC" w14:textId="77777777" w:rsidR="00940027" w:rsidRDefault="00940027">
            <w:pPr>
              <w:pStyle w:val="OtherTableBody"/>
            </w:pPr>
            <w:r>
              <w:t>MCF</w:t>
            </w:r>
          </w:p>
        </w:tc>
        <w:tc>
          <w:tcPr>
            <w:tcW w:w="3544" w:type="dxa"/>
          </w:tcPr>
          <w:p w14:paraId="627F3FE6" w14:textId="77777777" w:rsidR="00940027" w:rsidRDefault="00940027">
            <w:pPr>
              <w:pStyle w:val="OtherTableBody"/>
            </w:pPr>
            <w:r>
              <w:t>Delayed Acknowledgment (Retained for backward compatibility only)</w:t>
            </w:r>
          </w:p>
        </w:tc>
      </w:tr>
      <w:tr w:rsidR="00940027" w14:paraId="158CC4A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ACC0C3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0FD22E6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5A309CA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5F5CCD8" w14:textId="77777777" w:rsidR="00940027" w:rsidRDefault="00940027">
            <w:pPr>
              <w:pStyle w:val="OtherTableBody"/>
            </w:pPr>
            <w:r>
              <w:t>MDM</w:t>
            </w:r>
          </w:p>
        </w:tc>
        <w:tc>
          <w:tcPr>
            <w:tcW w:w="3544" w:type="dxa"/>
          </w:tcPr>
          <w:p w14:paraId="11C033B8" w14:textId="77777777" w:rsidR="00940027" w:rsidRDefault="00940027">
            <w:pPr>
              <w:pStyle w:val="OtherTableBody"/>
            </w:pPr>
            <w:r>
              <w:t>Medical document management</w:t>
            </w:r>
          </w:p>
        </w:tc>
      </w:tr>
      <w:tr w:rsidR="00940027" w14:paraId="6B98A35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460237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73D50F2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5656F6A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14255D7" w14:textId="77777777" w:rsidR="00940027" w:rsidRDefault="00940027">
            <w:pPr>
              <w:pStyle w:val="OtherTableBody"/>
            </w:pPr>
            <w:r>
              <w:t>MFD</w:t>
            </w:r>
          </w:p>
        </w:tc>
        <w:tc>
          <w:tcPr>
            <w:tcW w:w="3544" w:type="dxa"/>
          </w:tcPr>
          <w:p w14:paraId="48E3F0C5" w14:textId="77777777" w:rsidR="00940027" w:rsidRDefault="00940027">
            <w:pPr>
              <w:pStyle w:val="OtherTableBody"/>
            </w:pPr>
            <w:r>
              <w:t>Master files delayed application acknowledgment</w:t>
            </w:r>
          </w:p>
        </w:tc>
      </w:tr>
      <w:tr w:rsidR="00940027" w14:paraId="66D5327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9BEF80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E3EF473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20349E9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DB402C2" w14:textId="77777777" w:rsidR="00940027" w:rsidRDefault="00940027">
            <w:pPr>
              <w:pStyle w:val="OtherTableBody"/>
            </w:pPr>
            <w:r>
              <w:t>MFK</w:t>
            </w:r>
          </w:p>
        </w:tc>
        <w:tc>
          <w:tcPr>
            <w:tcW w:w="3544" w:type="dxa"/>
          </w:tcPr>
          <w:p w14:paraId="1DDA9D67" w14:textId="77777777" w:rsidR="00940027" w:rsidRDefault="00940027">
            <w:pPr>
              <w:pStyle w:val="OtherTableBody"/>
            </w:pPr>
            <w:r>
              <w:t>Master files application acknowledgment</w:t>
            </w:r>
          </w:p>
        </w:tc>
      </w:tr>
      <w:tr w:rsidR="00940027" w14:paraId="036C4F1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BFEB67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5AB7B0E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6E9C90E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7705021" w14:textId="77777777" w:rsidR="00940027" w:rsidRDefault="00940027">
            <w:pPr>
              <w:pStyle w:val="OtherTableBody"/>
            </w:pPr>
            <w:r>
              <w:t>MFN</w:t>
            </w:r>
          </w:p>
        </w:tc>
        <w:tc>
          <w:tcPr>
            <w:tcW w:w="3544" w:type="dxa"/>
          </w:tcPr>
          <w:p w14:paraId="7ABEC3D9" w14:textId="77777777" w:rsidR="00940027" w:rsidRDefault="00940027">
            <w:pPr>
              <w:pStyle w:val="OtherTableBody"/>
            </w:pPr>
            <w:r>
              <w:t>Master files notification</w:t>
            </w:r>
          </w:p>
        </w:tc>
      </w:tr>
      <w:tr w:rsidR="00940027" w14:paraId="7341606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D224D7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802A599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7897B0A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E5FE65B" w14:textId="77777777" w:rsidR="00940027" w:rsidRDefault="00940027">
            <w:pPr>
              <w:pStyle w:val="OtherTableBody"/>
            </w:pPr>
            <w:r>
              <w:t>MFQ</w:t>
            </w:r>
          </w:p>
        </w:tc>
        <w:tc>
          <w:tcPr>
            <w:tcW w:w="3544" w:type="dxa"/>
          </w:tcPr>
          <w:p w14:paraId="70151130" w14:textId="77777777" w:rsidR="00940027" w:rsidRDefault="00940027">
            <w:pPr>
              <w:pStyle w:val="OtherTableBody"/>
            </w:pPr>
            <w:r>
              <w:t>Master files query</w:t>
            </w:r>
          </w:p>
        </w:tc>
      </w:tr>
      <w:tr w:rsidR="00940027" w14:paraId="3E47A43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E1D883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DFFBCF6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1701036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CED798A" w14:textId="77777777" w:rsidR="00940027" w:rsidRDefault="00940027">
            <w:pPr>
              <w:pStyle w:val="OtherTableBody"/>
            </w:pPr>
            <w:r>
              <w:t>MFR</w:t>
            </w:r>
          </w:p>
        </w:tc>
        <w:tc>
          <w:tcPr>
            <w:tcW w:w="3544" w:type="dxa"/>
          </w:tcPr>
          <w:p w14:paraId="5D5C7028" w14:textId="77777777" w:rsidR="00940027" w:rsidRDefault="00940027">
            <w:pPr>
              <w:pStyle w:val="OtherTableBody"/>
            </w:pPr>
            <w:r>
              <w:t>Master files response</w:t>
            </w:r>
          </w:p>
        </w:tc>
      </w:tr>
      <w:tr w:rsidR="00940027" w14:paraId="471EC2F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D74C61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3DFA1CA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154EA8E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5B1D287" w14:textId="77777777" w:rsidR="00940027" w:rsidRDefault="00940027">
            <w:pPr>
              <w:pStyle w:val="OtherTableBody"/>
            </w:pPr>
            <w:r>
              <w:t>NMD</w:t>
            </w:r>
          </w:p>
        </w:tc>
        <w:tc>
          <w:tcPr>
            <w:tcW w:w="3544" w:type="dxa"/>
          </w:tcPr>
          <w:p w14:paraId="11E63227" w14:textId="77777777" w:rsidR="00940027" w:rsidRDefault="00940027">
            <w:pPr>
              <w:pStyle w:val="OtherTableBody"/>
            </w:pPr>
            <w:r>
              <w:t>Application management data message</w:t>
            </w:r>
          </w:p>
        </w:tc>
      </w:tr>
      <w:tr w:rsidR="00940027" w14:paraId="3F006D4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22AF59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51C9CF6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75BE73E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671D417" w14:textId="77777777" w:rsidR="00940027" w:rsidRDefault="00940027">
            <w:pPr>
              <w:pStyle w:val="OtherTableBody"/>
            </w:pPr>
            <w:r>
              <w:t>NMQ</w:t>
            </w:r>
          </w:p>
        </w:tc>
        <w:tc>
          <w:tcPr>
            <w:tcW w:w="3544" w:type="dxa"/>
          </w:tcPr>
          <w:p w14:paraId="77E24866" w14:textId="77777777" w:rsidR="00940027" w:rsidRDefault="00940027">
            <w:pPr>
              <w:pStyle w:val="OtherTableBody"/>
            </w:pPr>
            <w:r>
              <w:t>Application management query message</w:t>
            </w:r>
          </w:p>
        </w:tc>
      </w:tr>
      <w:tr w:rsidR="00940027" w14:paraId="33AE755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E6D69A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67B073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0076</w:t>
            </w:r>
          </w:p>
        </w:tc>
        <w:tc>
          <w:tcPr>
            <w:tcW w:w="2693" w:type="dxa"/>
          </w:tcPr>
          <w:p w14:paraId="08D13AE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5DCE5D6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NMR</w:t>
            </w:r>
          </w:p>
        </w:tc>
        <w:tc>
          <w:tcPr>
            <w:tcW w:w="3544" w:type="dxa"/>
          </w:tcPr>
          <w:p w14:paraId="50E31BC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Application management response message</w:t>
            </w:r>
          </w:p>
        </w:tc>
      </w:tr>
      <w:tr w:rsidR="00940027" w14:paraId="1425B20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6D7893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55B7757E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7A23484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6999088" w14:textId="77777777" w:rsidR="00940027" w:rsidRDefault="00940027">
            <w:pPr>
              <w:pStyle w:val="OtherTableBody"/>
            </w:pPr>
            <w:r>
              <w:t>OMB</w:t>
            </w:r>
          </w:p>
        </w:tc>
        <w:tc>
          <w:tcPr>
            <w:tcW w:w="3544" w:type="dxa"/>
          </w:tcPr>
          <w:p w14:paraId="3C4A943D" w14:textId="77777777" w:rsidR="00940027" w:rsidRDefault="00940027">
            <w:pPr>
              <w:pStyle w:val="OtherTableBody"/>
            </w:pPr>
            <w:r>
              <w:t>Blood product order message</w:t>
            </w:r>
          </w:p>
        </w:tc>
      </w:tr>
      <w:tr w:rsidR="00940027" w14:paraId="32DF195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52C073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51DC42B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61FB4A6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0627F1B" w14:textId="77777777" w:rsidR="00940027" w:rsidRDefault="00940027">
            <w:pPr>
              <w:pStyle w:val="OtherTableBody"/>
            </w:pPr>
            <w:r>
              <w:t>OMD</w:t>
            </w:r>
          </w:p>
        </w:tc>
        <w:tc>
          <w:tcPr>
            <w:tcW w:w="3544" w:type="dxa"/>
          </w:tcPr>
          <w:p w14:paraId="5DB2E3EE" w14:textId="77777777" w:rsidR="00940027" w:rsidRDefault="00940027">
            <w:pPr>
              <w:pStyle w:val="OtherTableBody"/>
            </w:pPr>
            <w:r>
              <w:t>Dietary order</w:t>
            </w:r>
          </w:p>
        </w:tc>
      </w:tr>
      <w:tr w:rsidR="00940027" w14:paraId="52FC4EB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3DC452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4567AA9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24AC586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2C8F577" w14:textId="77777777" w:rsidR="00940027" w:rsidRDefault="00940027">
            <w:pPr>
              <w:pStyle w:val="OtherTableBody"/>
            </w:pPr>
            <w:r>
              <w:t>OMG</w:t>
            </w:r>
          </w:p>
        </w:tc>
        <w:tc>
          <w:tcPr>
            <w:tcW w:w="3544" w:type="dxa"/>
          </w:tcPr>
          <w:p w14:paraId="727D7B9E" w14:textId="77777777" w:rsidR="00940027" w:rsidRDefault="00940027">
            <w:pPr>
              <w:pStyle w:val="OtherTableBody"/>
            </w:pPr>
            <w:r>
              <w:t>General clinical order message</w:t>
            </w:r>
          </w:p>
        </w:tc>
      </w:tr>
      <w:tr w:rsidR="00940027" w14:paraId="4EC695A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465A09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9CFC62F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72F2CB6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772B99C" w14:textId="77777777" w:rsidR="00940027" w:rsidRDefault="00940027">
            <w:pPr>
              <w:pStyle w:val="OtherTableBody"/>
            </w:pPr>
            <w:r>
              <w:t>OMI</w:t>
            </w:r>
          </w:p>
        </w:tc>
        <w:tc>
          <w:tcPr>
            <w:tcW w:w="3544" w:type="dxa"/>
          </w:tcPr>
          <w:p w14:paraId="37478BAF" w14:textId="77777777" w:rsidR="00940027" w:rsidRDefault="00940027">
            <w:pPr>
              <w:pStyle w:val="OtherTableBody"/>
            </w:pPr>
            <w:r>
              <w:t>Imaging order</w:t>
            </w:r>
          </w:p>
        </w:tc>
      </w:tr>
      <w:tr w:rsidR="00940027" w14:paraId="69BBBB3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367589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EBF8D67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35A0606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49EAA1A" w14:textId="77777777" w:rsidR="00940027" w:rsidRDefault="00940027">
            <w:pPr>
              <w:pStyle w:val="OtherTableBody"/>
            </w:pPr>
            <w:r>
              <w:t>OML</w:t>
            </w:r>
          </w:p>
        </w:tc>
        <w:tc>
          <w:tcPr>
            <w:tcW w:w="3544" w:type="dxa"/>
          </w:tcPr>
          <w:p w14:paraId="35F0961E" w14:textId="77777777" w:rsidR="00940027" w:rsidRDefault="00940027">
            <w:pPr>
              <w:pStyle w:val="OtherTableBody"/>
            </w:pPr>
            <w:r>
              <w:t>Laboratory order message</w:t>
            </w:r>
          </w:p>
        </w:tc>
      </w:tr>
      <w:tr w:rsidR="00940027" w14:paraId="5716181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20AF1C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8EAE265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45FC1AE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39FE993" w14:textId="77777777" w:rsidR="00940027" w:rsidRDefault="00940027">
            <w:pPr>
              <w:pStyle w:val="OtherTableBody"/>
            </w:pPr>
            <w:r>
              <w:t>OMN</w:t>
            </w:r>
          </w:p>
        </w:tc>
        <w:tc>
          <w:tcPr>
            <w:tcW w:w="3544" w:type="dxa"/>
          </w:tcPr>
          <w:p w14:paraId="58D0A350" w14:textId="77777777" w:rsidR="00940027" w:rsidRDefault="00940027">
            <w:pPr>
              <w:pStyle w:val="OtherTableBody"/>
            </w:pPr>
            <w:r>
              <w:t>Non-stock requisition order message</w:t>
            </w:r>
          </w:p>
        </w:tc>
      </w:tr>
      <w:tr w:rsidR="00940027" w14:paraId="484F28F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5A7170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62A435F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4E6794B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6C00378" w14:textId="77777777" w:rsidR="00940027" w:rsidRDefault="00940027">
            <w:pPr>
              <w:pStyle w:val="OtherTableBody"/>
            </w:pPr>
            <w:r>
              <w:t>OMP</w:t>
            </w:r>
          </w:p>
        </w:tc>
        <w:tc>
          <w:tcPr>
            <w:tcW w:w="3544" w:type="dxa"/>
          </w:tcPr>
          <w:p w14:paraId="3F520323" w14:textId="77777777" w:rsidR="00940027" w:rsidRDefault="00940027">
            <w:pPr>
              <w:pStyle w:val="OtherTableBody"/>
            </w:pPr>
            <w:r>
              <w:t>Pharmacy/treatment order message</w:t>
            </w:r>
          </w:p>
        </w:tc>
      </w:tr>
      <w:tr w:rsidR="00940027" w14:paraId="1FD5FF8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FE337A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ADA52FC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54AE878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6923B28" w14:textId="77777777" w:rsidR="00940027" w:rsidRDefault="00940027">
            <w:pPr>
              <w:pStyle w:val="OtherTableBody"/>
            </w:pPr>
            <w:r>
              <w:t>OMS</w:t>
            </w:r>
          </w:p>
        </w:tc>
        <w:tc>
          <w:tcPr>
            <w:tcW w:w="3544" w:type="dxa"/>
          </w:tcPr>
          <w:p w14:paraId="72F443B2" w14:textId="77777777" w:rsidR="00940027" w:rsidRDefault="00940027">
            <w:pPr>
              <w:pStyle w:val="OtherTableBody"/>
            </w:pPr>
            <w:r>
              <w:t>Stock requisition order message</w:t>
            </w:r>
          </w:p>
        </w:tc>
      </w:tr>
      <w:tr w:rsidR="00940027" w14:paraId="7AEC42B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FB874E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2695E65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6F56FD1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7374DBD" w14:textId="77777777" w:rsidR="00940027" w:rsidRDefault="00940027">
            <w:pPr>
              <w:pStyle w:val="OtherTableBody"/>
            </w:pPr>
            <w:r>
              <w:t>ORB</w:t>
            </w:r>
          </w:p>
        </w:tc>
        <w:tc>
          <w:tcPr>
            <w:tcW w:w="3544" w:type="dxa"/>
          </w:tcPr>
          <w:p w14:paraId="1FAE407A" w14:textId="77777777" w:rsidR="00940027" w:rsidRDefault="00940027">
            <w:pPr>
              <w:pStyle w:val="OtherTableBody"/>
            </w:pPr>
            <w:r>
              <w:t>Blood product order acknowledgement message</w:t>
            </w:r>
          </w:p>
        </w:tc>
      </w:tr>
      <w:tr w:rsidR="00940027" w14:paraId="63BA2FE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4C746E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BF72A22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541858F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51A6E20" w14:textId="77777777" w:rsidR="00940027" w:rsidRDefault="00940027">
            <w:pPr>
              <w:pStyle w:val="OtherTableBody"/>
            </w:pPr>
            <w:r>
              <w:t>ORD</w:t>
            </w:r>
          </w:p>
        </w:tc>
        <w:tc>
          <w:tcPr>
            <w:tcW w:w="3544" w:type="dxa"/>
          </w:tcPr>
          <w:p w14:paraId="21FF8C68" w14:textId="77777777" w:rsidR="00940027" w:rsidRDefault="00940027">
            <w:pPr>
              <w:pStyle w:val="OtherTableBody"/>
            </w:pPr>
            <w:r>
              <w:t>Dietary order acknowledgment message</w:t>
            </w:r>
          </w:p>
        </w:tc>
      </w:tr>
      <w:tr w:rsidR="00940027" w14:paraId="635F31D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8CC544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1CA442B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57A602C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6C49DDA" w14:textId="77777777" w:rsidR="00940027" w:rsidRDefault="00940027">
            <w:pPr>
              <w:pStyle w:val="OtherTableBody"/>
            </w:pPr>
            <w:r>
              <w:t>ORF</w:t>
            </w:r>
          </w:p>
        </w:tc>
        <w:tc>
          <w:tcPr>
            <w:tcW w:w="3544" w:type="dxa"/>
          </w:tcPr>
          <w:p w14:paraId="0FE871B7" w14:textId="77777777" w:rsidR="00940027" w:rsidRDefault="00940027">
            <w:pPr>
              <w:pStyle w:val="OtherTableBody"/>
            </w:pPr>
            <w:r>
              <w:t>Query for results of observation</w:t>
            </w:r>
          </w:p>
        </w:tc>
      </w:tr>
      <w:tr w:rsidR="00940027" w14:paraId="7A79C71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6075C4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36B9D21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0277E19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C1544C7" w14:textId="77777777" w:rsidR="00940027" w:rsidRDefault="00940027">
            <w:pPr>
              <w:pStyle w:val="OtherTableBody"/>
            </w:pPr>
            <w:r>
              <w:t>ORG</w:t>
            </w:r>
          </w:p>
        </w:tc>
        <w:tc>
          <w:tcPr>
            <w:tcW w:w="3544" w:type="dxa"/>
          </w:tcPr>
          <w:p w14:paraId="66FC5C9C" w14:textId="77777777" w:rsidR="00940027" w:rsidRDefault="00940027">
            <w:pPr>
              <w:pStyle w:val="OtherTableBody"/>
            </w:pPr>
            <w:r>
              <w:t>General clinical order acknowledgment message</w:t>
            </w:r>
          </w:p>
        </w:tc>
      </w:tr>
      <w:tr w:rsidR="00940027" w14:paraId="09F1159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CD8290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BA9EF3D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414BFC3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B18540E" w14:textId="77777777" w:rsidR="00940027" w:rsidRDefault="00940027">
            <w:pPr>
              <w:pStyle w:val="OtherTableBody"/>
            </w:pPr>
            <w:r>
              <w:t>ORI</w:t>
            </w:r>
          </w:p>
        </w:tc>
        <w:tc>
          <w:tcPr>
            <w:tcW w:w="3544" w:type="dxa"/>
          </w:tcPr>
          <w:p w14:paraId="0F5D50CA" w14:textId="77777777" w:rsidR="00940027" w:rsidRDefault="00940027">
            <w:pPr>
              <w:pStyle w:val="OtherTableBody"/>
            </w:pPr>
            <w:r>
              <w:t>Imaging order acknowledgement message</w:t>
            </w:r>
          </w:p>
        </w:tc>
      </w:tr>
      <w:tr w:rsidR="00940027" w14:paraId="09B8894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0D65B9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A853F06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24CF8A5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8FC1E80" w14:textId="77777777" w:rsidR="00940027" w:rsidRDefault="00940027">
            <w:pPr>
              <w:pStyle w:val="OtherTableBody"/>
            </w:pPr>
            <w:r>
              <w:t>ORL</w:t>
            </w:r>
          </w:p>
        </w:tc>
        <w:tc>
          <w:tcPr>
            <w:tcW w:w="3544" w:type="dxa"/>
          </w:tcPr>
          <w:p w14:paraId="0B2AF2FD" w14:textId="77777777" w:rsidR="00940027" w:rsidRDefault="00940027">
            <w:pPr>
              <w:pStyle w:val="OtherTableBody"/>
            </w:pPr>
            <w:r>
              <w:t>Laboratory acknowledgment message (unsolicited)</w:t>
            </w:r>
          </w:p>
        </w:tc>
      </w:tr>
      <w:tr w:rsidR="00940027" w14:paraId="4C4E74C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7768F6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A6847DE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3D9A0D9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A08B3BF" w14:textId="77777777" w:rsidR="00940027" w:rsidRDefault="00940027">
            <w:pPr>
              <w:pStyle w:val="OtherTableBody"/>
            </w:pPr>
            <w:r>
              <w:t>ORM</w:t>
            </w:r>
          </w:p>
        </w:tc>
        <w:tc>
          <w:tcPr>
            <w:tcW w:w="3544" w:type="dxa"/>
          </w:tcPr>
          <w:p w14:paraId="1AE48852" w14:textId="77777777" w:rsidR="00940027" w:rsidRDefault="00940027">
            <w:pPr>
              <w:pStyle w:val="OtherTableBody"/>
            </w:pPr>
            <w:r>
              <w:t>Pharmacy/treatment order message</w:t>
            </w:r>
          </w:p>
        </w:tc>
      </w:tr>
      <w:tr w:rsidR="00940027" w14:paraId="23DD8BF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8E2B89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CD0E2A2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64932FE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DA17C98" w14:textId="77777777" w:rsidR="00940027" w:rsidRDefault="00940027">
            <w:pPr>
              <w:pStyle w:val="OtherTableBody"/>
            </w:pPr>
            <w:r>
              <w:t>ORN</w:t>
            </w:r>
          </w:p>
        </w:tc>
        <w:tc>
          <w:tcPr>
            <w:tcW w:w="3544" w:type="dxa"/>
          </w:tcPr>
          <w:p w14:paraId="3735BE98" w14:textId="77777777" w:rsidR="00940027" w:rsidRDefault="00940027">
            <w:pPr>
              <w:pStyle w:val="OtherTableBody"/>
            </w:pPr>
            <w:r>
              <w:t>Non-stock requisition - General order acknowledgment message</w:t>
            </w:r>
          </w:p>
        </w:tc>
      </w:tr>
      <w:tr w:rsidR="00940027" w14:paraId="77AAB0A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54E2AF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2D20E3C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6F78CD7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8702F5F" w14:textId="77777777" w:rsidR="00940027" w:rsidRDefault="00940027">
            <w:pPr>
              <w:pStyle w:val="OtherTableBody"/>
            </w:pPr>
            <w:r>
              <w:t>ORP</w:t>
            </w:r>
          </w:p>
        </w:tc>
        <w:tc>
          <w:tcPr>
            <w:tcW w:w="3544" w:type="dxa"/>
          </w:tcPr>
          <w:p w14:paraId="52D605D5" w14:textId="77777777" w:rsidR="00940027" w:rsidRDefault="00940027">
            <w:pPr>
              <w:pStyle w:val="OtherTableBody"/>
            </w:pPr>
            <w:r>
              <w:t>Pharmacy/treatment order acknowledgment message</w:t>
            </w:r>
          </w:p>
        </w:tc>
      </w:tr>
      <w:tr w:rsidR="00940027" w14:paraId="3B6EB54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A48665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68BDA52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6E43622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A18DDB7" w14:textId="77777777" w:rsidR="00940027" w:rsidRDefault="00940027">
            <w:pPr>
              <w:pStyle w:val="OtherTableBody"/>
            </w:pPr>
            <w:r>
              <w:t>ORR</w:t>
            </w:r>
          </w:p>
        </w:tc>
        <w:tc>
          <w:tcPr>
            <w:tcW w:w="3544" w:type="dxa"/>
          </w:tcPr>
          <w:p w14:paraId="16FE78D8" w14:textId="77777777" w:rsidR="00940027" w:rsidRDefault="00940027">
            <w:pPr>
              <w:pStyle w:val="OtherTableBody"/>
            </w:pPr>
            <w:r>
              <w:t>General order response message response to any ORM</w:t>
            </w:r>
          </w:p>
        </w:tc>
      </w:tr>
      <w:tr w:rsidR="00940027" w14:paraId="1FAD984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12C870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4461B5F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5094EBF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C2C73FC" w14:textId="77777777" w:rsidR="00940027" w:rsidRDefault="00940027">
            <w:pPr>
              <w:pStyle w:val="OtherTableBody"/>
            </w:pPr>
            <w:r>
              <w:t>ORS</w:t>
            </w:r>
          </w:p>
        </w:tc>
        <w:tc>
          <w:tcPr>
            <w:tcW w:w="3544" w:type="dxa"/>
          </w:tcPr>
          <w:p w14:paraId="506A78EA" w14:textId="77777777" w:rsidR="00940027" w:rsidRDefault="00940027">
            <w:pPr>
              <w:pStyle w:val="OtherTableBody"/>
            </w:pPr>
            <w:r>
              <w:t>Stock requisition - Order acknowledgment message</w:t>
            </w:r>
          </w:p>
        </w:tc>
      </w:tr>
      <w:tr w:rsidR="00940027" w14:paraId="2600CB9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1B7AB8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E3BCAFB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36E6EBD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3F20C64" w14:textId="77777777" w:rsidR="00940027" w:rsidRDefault="00940027">
            <w:pPr>
              <w:pStyle w:val="OtherTableBody"/>
            </w:pPr>
            <w:r>
              <w:t>ORU</w:t>
            </w:r>
          </w:p>
        </w:tc>
        <w:tc>
          <w:tcPr>
            <w:tcW w:w="3544" w:type="dxa"/>
          </w:tcPr>
          <w:p w14:paraId="07D23325" w14:textId="77777777" w:rsidR="00940027" w:rsidRDefault="00940027">
            <w:pPr>
              <w:pStyle w:val="OtherTableBody"/>
            </w:pPr>
            <w:r>
              <w:t>Unsolicited transmission of an observation message</w:t>
            </w:r>
          </w:p>
        </w:tc>
      </w:tr>
      <w:tr w:rsidR="00940027" w14:paraId="23F557F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790103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CCAE114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4E29809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9376099" w14:textId="77777777" w:rsidR="00940027" w:rsidRDefault="00940027">
            <w:pPr>
              <w:pStyle w:val="OtherTableBody"/>
            </w:pPr>
            <w:r>
              <w:t>OSQ</w:t>
            </w:r>
          </w:p>
        </w:tc>
        <w:tc>
          <w:tcPr>
            <w:tcW w:w="3544" w:type="dxa"/>
          </w:tcPr>
          <w:p w14:paraId="4C81A074" w14:textId="77777777" w:rsidR="00940027" w:rsidRDefault="00940027">
            <w:pPr>
              <w:pStyle w:val="OtherTableBody"/>
            </w:pPr>
            <w:r>
              <w:t>Query response for order status</w:t>
            </w:r>
          </w:p>
        </w:tc>
      </w:tr>
      <w:tr w:rsidR="00940027" w14:paraId="3D183F3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63B44D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ACCBDD9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1B9C348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298F5D7" w14:textId="77777777" w:rsidR="00940027" w:rsidRDefault="00940027">
            <w:pPr>
              <w:pStyle w:val="OtherTableBody"/>
            </w:pPr>
            <w:r>
              <w:t>OSR</w:t>
            </w:r>
          </w:p>
        </w:tc>
        <w:tc>
          <w:tcPr>
            <w:tcW w:w="3544" w:type="dxa"/>
          </w:tcPr>
          <w:p w14:paraId="511C132B" w14:textId="77777777" w:rsidR="00940027" w:rsidRDefault="00940027">
            <w:pPr>
              <w:pStyle w:val="OtherTableBody"/>
            </w:pPr>
            <w:r>
              <w:t>Query response for order status</w:t>
            </w:r>
          </w:p>
        </w:tc>
      </w:tr>
      <w:tr w:rsidR="00940027" w14:paraId="4745700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63D548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9E19AEF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3F01AA6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DF1FFC3" w14:textId="77777777" w:rsidR="00940027" w:rsidRDefault="00940027">
            <w:pPr>
              <w:pStyle w:val="OtherTableBody"/>
            </w:pPr>
            <w:r>
              <w:t>OUL</w:t>
            </w:r>
          </w:p>
        </w:tc>
        <w:tc>
          <w:tcPr>
            <w:tcW w:w="3544" w:type="dxa"/>
          </w:tcPr>
          <w:p w14:paraId="07EDC258" w14:textId="77777777" w:rsidR="00940027" w:rsidRDefault="00940027">
            <w:pPr>
              <w:pStyle w:val="OtherTableBody"/>
            </w:pPr>
            <w:r>
              <w:t>Unsolicited laboratory observation message</w:t>
            </w:r>
          </w:p>
        </w:tc>
      </w:tr>
      <w:tr w:rsidR="00940027" w14:paraId="1DDCCE8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DE7900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78CAA44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7A6CD11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B9F1A48" w14:textId="77777777" w:rsidR="00940027" w:rsidRDefault="00940027">
            <w:pPr>
              <w:pStyle w:val="OtherTableBody"/>
            </w:pPr>
            <w:r>
              <w:t>PEX</w:t>
            </w:r>
          </w:p>
        </w:tc>
        <w:tc>
          <w:tcPr>
            <w:tcW w:w="3544" w:type="dxa"/>
          </w:tcPr>
          <w:p w14:paraId="61C0006A" w14:textId="77777777" w:rsidR="00940027" w:rsidRDefault="00940027">
            <w:pPr>
              <w:pStyle w:val="OtherTableBody"/>
            </w:pPr>
            <w:r>
              <w:t>Product experience message</w:t>
            </w:r>
          </w:p>
        </w:tc>
      </w:tr>
      <w:tr w:rsidR="00940027" w14:paraId="0A59227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AECF49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F6FA72F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696D929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B9E5107" w14:textId="77777777" w:rsidR="00940027" w:rsidRDefault="00940027">
            <w:pPr>
              <w:pStyle w:val="OtherTableBody"/>
            </w:pPr>
            <w:r>
              <w:t>PGL</w:t>
            </w:r>
          </w:p>
        </w:tc>
        <w:tc>
          <w:tcPr>
            <w:tcW w:w="3544" w:type="dxa"/>
          </w:tcPr>
          <w:p w14:paraId="739731A9" w14:textId="77777777" w:rsidR="00940027" w:rsidRDefault="00940027">
            <w:pPr>
              <w:pStyle w:val="OtherTableBody"/>
            </w:pPr>
            <w:r>
              <w:t>Patient goal message</w:t>
            </w:r>
          </w:p>
        </w:tc>
      </w:tr>
      <w:tr w:rsidR="00940027" w14:paraId="79874B0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88C3C0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6E77145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07F13BA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C8A82D5" w14:textId="77777777" w:rsidR="00940027" w:rsidRDefault="00940027">
            <w:pPr>
              <w:pStyle w:val="OtherTableBody"/>
            </w:pPr>
            <w:r>
              <w:t>PIN</w:t>
            </w:r>
          </w:p>
        </w:tc>
        <w:tc>
          <w:tcPr>
            <w:tcW w:w="3544" w:type="dxa"/>
          </w:tcPr>
          <w:p w14:paraId="78CA074F" w14:textId="77777777" w:rsidR="00940027" w:rsidRDefault="00940027">
            <w:pPr>
              <w:pStyle w:val="OtherTableBody"/>
            </w:pPr>
            <w:r>
              <w:t>Patient insurance information</w:t>
            </w:r>
          </w:p>
        </w:tc>
      </w:tr>
      <w:tr w:rsidR="00940027" w14:paraId="6E5195B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656F42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0E28D68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6E57C2E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7DDA00A" w14:textId="77777777" w:rsidR="00940027" w:rsidRDefault="00940027">
            <w:pPr>
              <w:pStyle w:val="OtherTableBody"/>
            </w:pPr>
            <w:r>
              <w:t>PMU</w:t>
            </w:r>
          </w:p>
        </w:tc>
        <w:tc>
          <w:tcPr>
            <w:tcW w:w="3544" w:type="dxa"/>
          </w:tcPr>
          <w:p w14:paraId="4C518469" w14:textId="77777777" w:rsidR="00940027" w:rsidRDefault="00940027">
            <w:pPr>
              <w:pStyle w:val="OtherTableBody"/>
            </w:pPr>
            <w:r>
              <w:t>Add personnel record</w:t>
            </w:r>
          </w:p>
        </w:tc>
      </w:tr>
      <w:tr w:rsidR="00940027" w14:paraId="342CF17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AEAA5E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6EBE0A5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4215DD3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BD4D841" w14:textId="77777777" w:rsidR="00940027" w:rsidRDefault="00940027">
            <w:pPr>
              <w:pStyle w:val="OtherTableBody"/>
            </w:pPr>
            <w:r>
              <w:t>PPG</w:t>
            </w:r>
          </w:p>
        </w:tc>
        <w:tc>
          <w:tcPr>
            <w:tcW w:w="3544" w:type="dxa"/>
          </w:tcPr>
          <w:p w14:paraId="0F791BD2" w14:textId="77777777" w:rsidR="00940027" w:rsidRDefault="00940027">
            <w:pPr>
              <w:pStyle w:val="OtherTableBody"/>
            </w:pPr>
            <w:r>
              <w:t>Patient pathway message (goal-oriented)</w:t>
            </w:r>
          </w:p>
        </w:tc>
      </w:tr>
      <w:tr w:rsidR="00940027" w14:paraId="29BDB23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B3892E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468DA54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458C684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68992F5" w14:textId="77777777" w:rsidR="00940027" w:rsidRDefault="00940027">
            <w:pPr>
              <w:pStyle w:val="OtherTableBody"/>
            </w:pPr>
            <w:r>
              <w:t>PPP</w:t>
            </w:r>
          </w:p>
        </w:tc>
        <w:tc>
          <w:tcPr>
            <w:tcW w:w="3544" w:type="dxa"/>
          </w:tcPr>
          <w:p w14:paraId="56D7A40F" w14:textId="77777777" w:rsidR="00940027" w:rsidRDefault="00940027">
            <w:pPr>
              <w:pStyle w:val="OtherTableBody"/>
            </w:pPr>
            <w:r>
              <w:t>Patient pathway message (problem-oriented)</w:t>
            </w:r>
          </w:p>
        </w:tc>
      </w:tr>
      <w:tr w:rsidR="00940027" w14:paraId="1A42AEB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D6B790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F0E8AC2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7BEE1B8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8A1F455" w14:textId="77777777" w:rsidR="00940027" w:rsidRDefault="00940027">
            <w:pPr>
              <w:pStyle w:val="OtherTableBody"/>
            </w:pPr>
            <w:r>
              <w:t>PPR</w:t>
            </w:r>
          </w:p>
        </w:tc>
        <w:tc>
          <w:tcPr>
            <w:tcW w:w="3544" w:type="dxa"/>
          </w:tcPr>
          <w:p w14:paraId="78276460" w14:textId="77777777" w:rsidR="00940027" w:rsidRDefault="00940027">
            <w:pPr>
              <w:pStyle w:val="OtherTableBody"/>
            </w:pPr>
            <w:r>
              <w:t>Patient problem message</w:t>
            </w:r>
          </w:p>
        </w:tc>
      </w:tr>
      <w:tr w:rsidR="00940027" w14:paraId="5C13C4B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B345A8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2809BB1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4AE1C22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1E2E8FA" w14:textId="77777777" w:rsidR="00940027" w:rsidRDefault="00940027">
            <w:pPr>
              <w:pStyle w:val="OtherTableBody"/>
            </w:pPr>
            <w:r>
              <w:t>PPT</w:t>
            </w:r>
          </w:p>
        </w:tc>
        <w:tc>
          <w:tcPr>
            <w:tcW w:w="3544" w:type="dxa"/>
          </w:tcPr>
          <w:p w14:paraId="0910943E" w14:textId="77777777" w:rsidR="00940027" w:rsidRDefault="00940027">
            <w:pPr>
              <w:pStyle w:val="OtherTableBody"/>
            </w:pPr>
            <w:r>
              <w:t>Patient pathway goal-oriented response</w:t>
            </w:r>
          </w:p>
        </w:tc>
      </w:tr>
      <w:tr w:rsidR="00940027" w14:paraId="41E199D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D6DC70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778C2EF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6EDB4CF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E24D9ED" w14:textId="77777777" w:rsidR="00940027" w:rsidRDefault="00940027">
            <w:pPr>
              <w:pStyle w:val="OtherTableBody"/>
            </w:pPr>
            <w:r>
              <w:t>PPV</w:t>
            </w:r>
          </w:p>
        </w:tc>
        <w:tc>
          <w:tcPr>
            <w:tcW w:w="3544" w:type="dxa"/>
          </w:tcPr>
          <w:p w14:paraId="16C9417A" w14:textId="77777777" w:rsidR="00940027" w:rsidRDefault="00940027">
            <w:pPr>
              <w:pStyle w:val="OtherTableBody"/>
            </w:pPr>
            <w:r>
              <w:t>Patient goal response</w:t>
            </w:r>
          </w:p>
        </w:tc>
      </w:tr>
      <w:tr w:rsidR="00940027" w14:paraId="141F365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6D7D9F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1D1EB84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0D44FA6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A47E86A" w14:textId="77777777" w:rsidR="00940027" w:rsidRDefault="00940027">
            <w:pPr>
              <w:pStyle w:val="OtherTableBody"/>
            </w:pPr>
            <w:r>
              <w:t>PRR</w:t>
            </w:r>
          </w:p>
        </w:tc>
        <w:tc>
          <w:tcPr>
            <w:tcW w:w="3544" w:type="dxa"/>
          </w:tcPr>
          <w:p w14:paraId="23ABE28E" w14:textId="77777777" w:rsidR="00940027" w:rsidRDefault="00940027">
            <w:pPr>
              <w:pStyle w:val="OtherTableBody"/>
            </w:pPr>
            <w:r>
              <w:t>Patient problem response</w:t>
            </w:r>
          </w:p>
        </w:tc>
      </w:tr>
      <w:tr w:rsidR="00940027" w14:paraId="0D465B6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C741F1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DD88DE4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57C83EF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8237898" w14:textId="77777777" w:rsidR="00940027" w:rsidRDefault="00940027">
            <w:pPr>
              <w:pStyle w:val="OtherTableBody"/>
            </w:pPr>
            <w:r>
              <w:t>PTR</w:t>
            </w:r>
          </w:p>
        </w:tc>
        <w:tc>
          <w:tcPr>
            <w:tcW w:w="3544" w:type="dxa"/>
          </w:tcPr>
          <w:p w14:paraId="43D63F47" w14:textId="77777777" w:rsidR="00940027" w:rsidRDefault="00940027">
            <w:pPr>
              <w:pStyle w:val="OtherTableBody"/>
            </w:pPr>
            <w:r>
              <w:t>Patient pathway problem-oriented response</w:t>
            </w:r>
          </w:p>
        </w:tc>
      </w:tr>
      <w:tr w:rsidR="00940027" w14:paraId="4AB38D4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F2CC19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30B11B9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6AB3C09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CEF7D21" w14:textId="77777777" w:rsidR="00940027" w:rsidRDefault="00940027">
            <w:pPr>
              <w:pStyle w:val="OtherTableBody"/>
            </w:pPr>
            <w:r>
              <w:t>QBP</w:t>
            </w:r>
          </w:p>
        </w:tc>
        <w:tc>
          <w:tcPr>
            <w:tcW w:w="3544" w:type="dxa"/>
          </w:tcPr>
          <w:p w14:paraId="5AA01787" w14:textId="77777777" w:rsidR="00940027" w:rsidRDefault="00940027">
            <w:pPr>
              <w:pStyle w:val="OtherTableBody"/>
            </w:pPr>
            <w:r>
              <w:t>Query by parameter</w:t>
            </w:r>
          </w:p>
        </w:tc>
      </w:tr>
      <w:tr w:rsidR="00940027" w14:paraId="7270D1D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53ED01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5C16476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5737CA7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2605CDB" w14:textId="77777777" w:rsidR="00940027" w:rsidRDefault="00940027">
            <w:pPr>
              <w:pStyle w:val="OtherTableBody"/>
            </w:pPr>
            <w:r>
              <w:t>QCK</w:t>
            </w:r>
          </w:p>
        </w:tc>
        <w:tc>
          <w:tcPr>
            <w:tcW w:w="3544" w:type="dxa"/>
          </w:tcPr>
          <w:p w14:paraId="15D6F48F" w14:textId="77777777" w:rsidR="00940027" w:rsidRDefault="00940027">
            <w:pPr>
              <w:pStyle w:val="OtherTableBody"/>
            </w:pPr>
            <w:r>
              <w:t>Deferred query</w:t>
            </w:r>
          </w:p>
        </w:tc>
      </w:tr>
      <w:tr w:rsidR="00940027" w14:paraId="39A0C9B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D2FE2C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11CB24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0076</w:t>
            </w:r>
          </w:p>
        </w:tc>
        <w:tc>
          <w:tcPr>
            <w:tcW w:w="2693" w:type="dxa"/>
          </w:tcPr>
          <w:p w14:paraId="24F14077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5642DEC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QCN</w:t>
            </w:r>
          </w:p>
        </w:tc>
        <w:tc>
          <w:tcPr>
            <w:tcW w:w="3544" w:type="dxa"/>
          </w:tcPr>
          <w:p w14:paraId="5E6A934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Cancel query</w:t>
            </w:r>
          </w:p>
        </w:tc>
      </w:tr>
      <w:tr w:rsidR="00940027" w14:paraId="3AA3EE8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867FAF3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78132B5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0076</w:t>
            </w:r>
          </w:p>
        </w:tc>
        <w:tc>
          <w:tcPr>
            <w:tcW w:w="2693" w:type="dxa"/>
          </w:tcPr>
          <w:p w14:paraId="1271C9F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325E1F9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QRY</w:t>
            </w:r>
          </w:p>
        </w:tc>
        <w:tc>
          <w:tcPr>
            <w:tcW w:w="3544" w:type="dxa"/>
          </w:tcPr>
          <w:p w14:paraId="5FEDA37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Query, original mode</w:t>
            </w:r>
          </w:p>
        </w:tc>
      </w:tr>
      <w:tr w:rsidR="00940027" w14:paraId="3C6621A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E01BD8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63CFD44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0076</w:t>
            </w:r>
          </w:p>
        </w:tc>
        <w:tc>
          <w:tcPr>
            <w:tcW w:w="2693" w:type="dxa"/>
          </w:tcPr>
          <w:p w14:paraId="370EAC0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48E9C63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QSB</w:t>
            </w:r>
          </w:p>
        </w:tc>
        <w:tc>
          <w:tcPr>
            <w:tcW w:w="3544" w:type="dxa"/>
          </w:tcPr>
          <w:p w14:paraId="4B66A8CA" w14:textId="77777777" w:rsidR="00940027" w:rsidRDefault="00940027">
            <w:pPr>
              <w:pStyle w:val="OtherTableBody"/>
            </w:pPr>
            <w:r>
              <w:t>Create subscription</w:t>
            </w:r>
          </w:p>
        </w:tc>
      </w:tr>
      <w:tr w:rsidR="00940027" w14:paraId="4A48A16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526D0F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D2AD1B8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5EBC58B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AA401ED" w14:textId="77777777" w:rsidR="00940027" w:rsidRDefault="00940027">
            <w:pPr>
              <w:pStyle w:val="OtherTableBody"/>
            </w:pPr>
            <w:r>
              <w:t>QSX</w:t>
            </w:r>
          </w:p>
        </w:tc>
        <w:tc>
          <w:tcPr>
            <w:tcW w:w="3544" w:type="dxa"/>
          </w:tcPr>
          <w:p w14:paraId="00EAC9B4" w14:textId="77777777" w:rsidR="00940027" w:rsidRDefault="00940027">
            <w:pPr>
              <w:pStyle w:val="OtherTableBody"/>
            </w:pPr>
            <w:r>
              <w:t>Cancel subscription/acknowledge message</w:t>
            </w:r>
          </w:p>
        </w:tc>
      </w:tr>
      <w:tr w:rsidR="00940027" w14:paraId="7E125C6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F63FFC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A5825B3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42AB048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5DA0B09" w14:textId="77777777" w:rsidR="00940027" w:rsidRDefault="00940027">
            <w:pPr>
              <w:pStyle w:val="OtherTableBody"/>
            </w:pPr>
            <w:r>
              <w:t>QVR</w:t>
            </w:r>
          </w:p>
        </w:tc>
        <w:tc>
          <w:tcPr>
            <w:tcW w:w="3544" w:type="dxa"/>
          </w:tcPr>
          <w:p w14:paraId="08E61723" w14:textId="77777777" w:rsidR="00940027" w:rsidRDefault="00940027">
            <w:pPr>
              <w:pStyle w:val="OtherTableBody"/>
            </w:pPr>
            <w:r>
              <w:t>Query for previous events</w:t>
            </w:r>
          </w:p>
        </w:tc>
      </w:tr>
      <w:tr w:rsidR="00940027" w14:paraId="20DE98E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16FA83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3954D3A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21C07E9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0C53C7F" w14:textId="77777777" w:rsidR="00940027" w:rsidRDefault="00940027">
            <w:pPr>
              <w:pStyle w:val="OtherTableBody"/>
            </w:pPr>
            <w:r>
              <w:t>RAR</w:t>
            </w:r>
          </w:p>
        </w:tc>
        <w:tc>
          <w:tcPr>
            <w:tcW w:w="3544" w:type="dxa"/>
          </w:tcPr>
          <w:p w14:paraId="59AEC594" w14:textId="77777777" w:rsidR="00940027" w:rsidRDefault="00940027">
            <w:pPr>
              <w:pStyle w:val="OtherTableBody"/>
            </w:pPr>
            <w:r>
              <w:t>Pharmacy/treatment administration information</w:t>
            </w:r>
          </w:p>
        </w:tc>
      </w:tr>
      <w:tr w:rsidR="00940027" w14:paraId="766ABFD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69CC37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7037523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7AB18F6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8D89FB8" w14:textId="77777777" w:rsidR="00940027" w:rsidRDefault="00940027">
            <w:pPr>
              <w:pStyle w:val="OtherTableBody"/>
            </w:pPr>
            <w:r>
              <w:t>RAS</w:t>
            </w:r>
          </w:p>
        </w:tc>
        <w:tc>
          <w:tcPr>
            <w:tcW w:w="3544" w:type="dxa"/>
          </w:tcPr>
          <w:p w14:paraId="79741C33" w14:textId="77777777" w:rsidR="00940027" w:rsidRDefault="00940027">
            <w:pPr>
              <w:pStyle w:val="OtherTableBody"/>
            </w:pPr>
            <w:r>
              <w:t>Pharmacy/treatment administration message</w:t>
            </w:r>
          </w:p>
        </w:tc>
      </w:tr>
      <w:tr w:rsidR="00940027" w14:paraId="687D252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84FA4D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2742D1E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5DF39D5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5E89482" w14:textId="77777777" w:rsidR="00940027" w:rsidRDefault="00940027">
            <w:pPr>
              <w:pStyle w:val="OtherTableBody"/>
            </w:pPr>
            <w:r>
              <w:t>RCI</w:t>
            </w:r>
          </w:p>
        </w:tc>
        <w:tc>
          <w:tcPr>
            <w:tcW w:w="3544" w:type="dxa"/>
          </w:tcPr>
          <w:p w14:paraId="26962103" w14:textId="77777777" w:rsidR="00940027" w:rsidRDefault="00940027">
            <w:pPr>
              <w:pStyle w:val="OtherTableBody"/>
            </w:pPr>
            <w:r>
              <w:t>Return clinical information</w:t>
            </w:r>
          </w:p>
        </w:tc>
      </w:tr>
      <w:tr w:rsidR="00940027" w14:paraId="2BFA14A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406A0A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D4D366D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062DC9B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59F59D4" w14:textId="77777777" w:rsidR="00940027" w:rsidRDefault="00940027">
            <w:pPr>
              <w:pStyle w:val="OtherTableBody"/>
            </w:pPr>
            <w:r>
              <w:t>RCL</w:t>
            </w:r>
          </w:p>
        </w:tc>
        <w:tc>
          <w:tcPr>
            <w:tcW w:w="3544" w:type="dxa"/>
          </w:tcPr>
          <w:p w14:paraId="6D45DB47" w14:textId="77777777" w:rsidR="00940027" w:rsidRDefault="00940027">
            <w:pPr>
              <w:pStyle w:val="OtherTableBody"/>
            </w:pPr>
            <w:r>
              <w:t>Return clinical list</w:t>
            </w:r>
          </w:p>
        </w:tc>
      </w:tr>
      <w:tr w:rsidR="00940027" w14:paraId="4C24BA6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3F706D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6CE141D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4AE6643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3A071D9" w14:textId="77777777" w:rsidR="00940027" w:rsidRDefault="00940027">
            <w:pPr>
              <w:pStyle w:val="OtherTableBody"/>
            </w:pPr>
            <w:r>
              <w:t>RDE</w:t>
            </w:r>
          </w:p>
        </w:tc>
        <w:tc>
          <w:tcPr>
            <w:tcW w:w="3544" w:type="dxa"/>
          </w:tcPr>
          <w:p w14:paraId="3D3C44B5" w14:textId="77777777" w:rsidR="00940027" w:rsidRDefault="00940027">
            <w:pPr>
              <w:pStyle w:val="OtherTableBody"/>
            </w:pPr>
            <w:r>
              <w:t>Pharmacy/treatment encoded order message</w:t>
            </w:r>
          </w:p>
        </w:tc>
      </w:tr>
      <w:tr w:rsidR="00940027" w14:paraId="6F47D68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80FFBC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83ACC85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62C4F23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88E0BE4" w14:textId="77777777" w:rsidR="00940027" w:rsidRDefault="00940027">
            <w:pPr>
              <w:pStyle w:val="OtherTableBody"/>
            </w:pPr>
            <w:r>
              <w:t>RDR</w:t>
            </w:r>
          </w:p>
        </w:tc>
        <w:tc>
          <w:tcPr>
            <w:tcW w:w="3544" w:type="dxa"/>
          </w:tcPr>
          <w:p w14:paraId="3C6AFBBA" w14:textId="77777777" w:rsidR="00940027" w:rsidRDefault="00940027">
            <w:pPr>
              <w:pStyle w:val="OtherTableBody"/>
            </w:pPr>
            <w:r>
              <w:t>Pharmacy/treatment dispense information</w:t>
            </w:r>
          </w:p>
        </w:tc>
      </w:tr>
      <w:tr w:rsidR="00940027" w14:paraId="7F7C7CF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1FCD4B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B79B085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1675CD1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048A41F" w14:textId="77777777" w:rsidR="00940027" w:rsidRDefault="00940027">
            <w:pPr>
              <w:pStyle w:val="OtherTableBody"/>
            </w:pPr>
            <w:r>
              <w:t>RDS</w:t>
            </w:r>
          </w:p>
        </w:tc>
        <w:tc>
          <w:tcPr>
            <w:tcW w:w="3544" w:type="dxa"/>
          </w:tcPr>
          <w:p w14:paraId="3DCD13C7" w14:textId="77777777" w:rsidR="00940027" w:rsidRDefault="00940027">
            <w:pPr>
              <w:pStyle w:val="OtherTableBody"/>
            </w:pPr>
            <w:r>
              <w:t>Pharmacy/treatment dispense message</w:t>
            </w:r>
          </w:p>
        </w:tc>
      </w:tr>
      <w:tr w:rsidR="00940027" w14:paraId="1C76879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5D2774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637BD15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335DAEF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C0EEA04" w14:textId="77777777" w:rsidR="00940027" w:rsidRDefault="00940027">
            <w:pPr>
              <w:pStyle w:val="OtherTableBody"/>
            </w:pPr>
            <w:r>
              <w:t>RDY</w:t>
            </w:r>
          </w:p>
        </w:tc>
        <w:tc>
          <w:tcPr>
            <w:tcW w:w="3544" w:type="dxa"/>
          </w:tcPr>
          <w:p w14:paraId="53346794" w14:textId="77777777" w:rsidR="00940027" w:rsidRDefault="00940027">
            <w:pPr>
              <w:pStyle w:val="OtherTableBody"/>
            </w:pPr>
            <w:r>
              <w:t>Display based response</w:t>
            </w:r>
          </w:p>
        </w:tc>
      </w:tr>
      <w:tr w:rsidR="00940027" w14:paraId="5DBB54C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A3C51C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719C8F5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433F496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DEFCB8F" w14:textId="77777777" w:rsidR="00940027" w:rsidRDefault="00940027">
            <w:pPr>
              <w:pStyle w:val="OtherTableBody"/>
            </w:pPr>
            <w:r>
              <w:t>REF</w:t>
            </w:r>
          </w:p>
        </w:tc>
        <w:tc>
          <w:tcPr>
            <w:tcW w:w="3544" w:type="dxa"/>
          </w:tcPr>
          <w:p w14:paraId="2361104E" w14:textId="77777777" w:rsidR="00940027" w:rsidRDefault="00940027">
            <w:pPr>
              <w:pStyle w:val="OtherTableBody"/>
            </w:pPr>
            <w:r>
              <w:t>Patient referral</w:t>
            </w:r>
          </w:p>
        </w:tc>
      </w:tr>
      <w:tr w:rsidR="00940027" w14:paraId="273AABB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6B04B5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446CB14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0AE997F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E7755BD" w14:textId="77777777" w:rsidR="00940027" w:rsidRDefault="00940027">
            <w:pPr>
              <w:pStyle w:val="OtherTableBody"/>
            </w:pPr>
            <w:r>
              <w:t>RER</w:t>
            </w:r>
          </w:p>
        </w:tc>
        <w:tc>
          <w:tcPr>
            <w:tcW w:w="3544" w:type="dxa"/>
          </w:tcPr>
          <w:p w14:paraId="0321154C" w14:textId="77777777" w:rsidR="00940027" w:rsidRDefault="00940027">
            <w:pPr>
              <w:pStyle w:val="OtherTableBody"/>
            </w:pPr>
            <w:r>
              <w:t>Pharmacy/treatment encoded order information</w:t>
            </w:r>
          </w:p>
        </w:tc>
      </w:tr>
      <w:tr w:rsidR="00940027" w14:paraId="00114F3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0DAAB0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FDF2B31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1F88CAD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DDB9F35" w14:textId="77777777" w:rsidR="00940027" w:rsidRDefault="00940027">
            <w:pPr>
              <w:pStyle w:val="OtherTableBody"/>
            </w:pPr>
            <w:r>
              <w:t>RGR</w:t>
            </w:r>
          </w:p>
        </w:tc>
        <w:tc>
          <w:tcPr>
            <w:tcW w:w="3544" w:type="dxa"/>
          </w:tcPr>
          <w:p w14:paraId="4D77980F" w14:textId="77777777" w:rsidR="00940027" w:rsidRDefault="00940027">
            <w:pPr>
              <w:pStyle w:val="OtherTableBody"/>
            </w:pPr>
            <w:r>
              <w:t>Pharmacy/treatment dose information</w:t>
            </w:r>
          </w:p>
        </w:tc>
      </w:tr>
      <w:tr w:rsidR="00940027" w14:paraId="5500F8E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317D92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4F36D0A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79AAEA0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CE00C3F" w14:textId="77777777" w:rsidR="00940027" w:rsidRDefault="00940027">
            <w:pPr>
              <w:pStyle w:val="OtherTableBody"/>
            </w:pPr>
            <w:r>
              <w:t>RGV</w:t>
            </w:r>
          </w:p>
        </w:tc>
        <w:tc>
          <w:tcPr>
            <w:tcW w:w="3544" w:type="dxa"/>
          </w:tcPr>
          <w:p w14:paraId="2A42854F" w14:textId="77777777" w:rsidR="00940027" w:rsidRDefault="00940027">
            <w:pPr>
              <w:pStyle w:val="OtherTableBody"/>
            </w:pPr>
            <w:r>
              <w:t>Pharmacy/treatment give message</w:t>
            </w:r>
          </w:p>
        </w:tc>
      </w:tr>
      <w:tr w:rsidR="00940027" w14:paraId="448BFCF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15A4BA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01612CD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09DC0BF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9C456ED" w14:textId="77777777" w:rsidR="00940027" w:rsidRDefault="00940027">
            <w:pPr>
              <w:pStyle w:val="OtherTableBody"/>
            </w:pPr>
            <w:r>
              <w:t>ROR</w:t>
            </w:r>
          </w:p>
        </w:tc>
        <w:tc>
          <w:tcPr>
            <w:tcW w:w="3544" w:type="dxa"/>
          </w:tcPr>
          <w:p w14:paraId="5C47AB85" w14:textId="77777777" w:rsidR="00940027" w:rsidRDefault="00940027">
            <w:pPr>
              <w:pStyle w:val="OtherTableBody"/>
            </w:pPr>
            <w:r>
              <w:t>Pharmacy/treatment order response</w:t>
            </w:r>
          </w:p>
        </w:tc>
      </w:tr>
      <w:tr w:rsidR="00940027" w14:paraId="69AB881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974359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A37F177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1F372A6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261EEBC" w14:textId="77777777" w:rsidR="00940027" w:rsidRDefault="00940027">
            <w:pPr>
              <w:pStyle w:val="OtherTableBody"/>
            </w:pPr>
            <w:r>
              <w:t>RPA</w:t>
            </w:r>
          </w:p>
        </w:tc>
        <w:tc>
          <w:tcPr>
            <w:tcW w:w="3544" w:type="dxa"/>
          </w:tcPr>
          <w:p w14:paraId="221062D0" w14:textId="77777777" w:rsidR="00940027" w:rsidRDefault="00940027">
            <w:pPr>
              <w:pStyle w:val="OtherTableBody"/>
            </w:pPr>
            <w:r>
              <w:t>Return patient authorization</w:t>
            </w:r>
          </w:p>
        </w:tc>
      </w:tr>
      <w:tr w:rsidR="00940027" w14:paraId="4245E39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4910C4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B921BBF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2F3F61B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D93FED9" w14:textId="77777777" w:rsidR="00940027" w:rsidRDefault="00940027">
            <w:pPr>
              <w:pStyle w:val="OtherTableBody"/>
            </w:pPr>
            <w:r>
              <w:t>RPI</w:t>
            </w:r>
          </w:p>
        </w:tc>
        <w:tc>
          <w:tcPr>
            <w:tcW w:w="3544" w:type="dxa"/>
          </w:tcPr>
          <w:p w14:paraId="21A4971C" w14:textId="77777777" w:rsidR="00940027" w:rsidRDefault="00940027">
            <w:pPr>
              <w:pStyle w:val="OtherTableBody"/>
            </w:pPr>
            <w:r>
              <w:t>Return patient information</w:t>
            </w:r>
          </w:p>
        </w:tc>
      </w:tr>
      <w:tr w:rsidR="00940027" w14:paraId="3B2D806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E37F5B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3DA1E43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31C7AD5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4516A2C" w14:textId="77777777" w:rsidR="00940027" w:rsidRDefault="00940027">
            <w:pPr>
              <w:pStyle w:val="OtherTableBody"/>
            </w:pPr>
            <w:r>
              <w:t>RPL</w:t>
            </w:r>
          </w:p>
        </w:tc>
        <w:tc>
          <w:tcPr>
            <w:tcW w:w="3544" w:type="dxa"/>
          </w:tcPr>
          <w:p w14:paraId="52630116" w14:textId="77777777" w:rsidR="00940027" w:rsidRDefault="00940027">
            <w:pPr>
              <w:pStyle w:val="OtherTableBody"/>
            </w:pPr>
            <w:r>
              <w:t>Return patient display list</w:t>
            </w:r>
          </w:p>
        </w:tc>
      </w:tr>
      <w:tr w:rsidR="00940027" w14:paraId="3FA5B9F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BA4FB3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3454A9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0076</w:t>
            </w:r>
          </w:p>
        </w:tc>
        <w:tc>
          <w:tcPr>
            <w:tcW w:w="2693" w:type="dxa"/>
          </w:tcPr>
          <w:p w14:paraId="744C2B45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2924E5C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RPR</w:t>
            </w:r>
          </w:p>
        </w:tc>
        <w:tc>
          <w:tcPr>
            <w:tcW w:w="3544" w:type="dxa"/>
          </w:tcPr>
          <w:p w14:paraId="0790234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Return patient list</w:t>
            </w:r>
          </w:p>
        </w:tc>
      </w:tr>
      <w:tr w:rsidR="00940027" w14:paraId="524B0F3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3DC703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4ACA5B0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0076</w:t>
            </w:r>
          </w:p>
        </w:tc>
        <w:tc>
          <w:tcPr>
            <w:tcW w:w="2693" w:type="dxa"/>
          </w:tcPr>
          <w:p w14:paraId="5013F6D6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28F145E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RQA</w:t>
            </w:r>
          </w:p>
        </w:tc>
        <w:tc>
          <w:tcPr>
            <w:tcW w:w="3544" w:type="dxa"/>
          </w:tcPr>
          <w:p w14:paraId="4B13D12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Request patient authorization</w:t>
            </w:r>
          </w:p>
        </w:tc>
      </w:tr>
      <w:tr w:rsidR="00940027" w14:paraId="39E4C70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493B99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52431B4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0076</w:t>
            </w:r>
          </w:p>
        </w:tc>
        <w:tc>
          <w:tcPr>
            <w:tcW w:w="2693" w:type="dxa"/>
          </w:tcPr>
          <w:p w14:paraId="7379B187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1E9C803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RQC</w:t>
            </w:r>
          </w:p>
        </w:tc>
        <w:tc>
          <w:tcPr>
            <w:tcW w:w="3544" w:type="dxa"/>
          </w:tcPr>
          <w:p w14:paraId="74F0186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Request clinical information</w:t>
            </w:r>
          </w:p>
        </w:tc>
      </w:tr>
      <w:tr w:rsidR="00940027" w14:paraId="2251157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8B4974A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631C9E6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0076</w:t>
            </w:r>
          </w:p>
        </w:tc>
        <w:tc>
          <w:tcPr>
            <w:tcW w:w="2693" w:type="dxa"/>
          </w:tcPr>
          <w:p w14:paraId="5BF5381F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6976D64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RQI</w:t>
            </w:r>
          </w:p>
        </w:tc>
        <w:tc>
          <w:tcPr>
            <w:tcW w:w="3544" w:type="dxa"/>
          </w:tcPr>
          <w:p w14:paraId="0F07338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Request patient information</w:t>
            </w:r>
          </w:p>
        </w:tc>
      </w:tr>
      <w:tr w:rsidR="00940027" w14:paraId="6957DBB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BB24CE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223C1FD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0076</w:t>
            </w:r>
          </w:p>
        </w:tc>
        <w:tc>
          <w:tcPr>
            <w:tcW w:w="2693" w:type="dxa"/>
          </w:tcPr>
          <w:p w14:paraId="779F501A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35D0E81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RQP</w:t>
            </w:r>
          </w:p>
        </w:tc>
        <w:tc>
          <w:tcPr>
            <w:tcW w:w="3544" w:type="dxa"/>
          </w:tcPr>
          <w:p w14:paraId="2A646A8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Request patient demographics</w:t>
            </w:r>
          </w:p>
        </w:tc>
      </w:tr>
      <w:tr w:rsidR="00940027" w14:paraId="72E0324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A95D6E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1162FFD7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1DFDA85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7308F51" w14:textId="77777777" w:rsidR="00940027" w:rsidRDefault="00940027">
            <w:pPr>
              <w:pStyle w:val="OtherTableBody"/>
            </w:pPr>
            <w:r>
              <w:t>RQQ</w:t>
            </w:r>
          </w:p>
        </w:tc>
        <w:tc>
          <w:tcPr>
            <w:tcW w:w="3544" w:type="dxa"/>
          </w:tcPr>
          <w:p w14:paraId="0CF6CB41" w14:textId="77777777" w:rsidR="00940027" w:rsidRDefault="00940027">
            <w:pPr>
              <w:pStyle w:val="OtherTableBody"/>
            </w:pPr>
            <w:r>
              <w:t>Event replay query</w:t>
            </w:r>
          </w:p>
        </w:tc>
      </w:tr>
      <w:tr w:rsidR="00940027" w14:paraId="52B8065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DF5104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D7E48D6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50BD19C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193A212" w14:textId="77777777" w:rsidR="00940027" w:rsidRDefault="00940027">
            <w:pPr>
              <w:pStyle w:val="OtherTableBody"/>
            </w:pPr>
            <w:r>
              <w:t>RRA</w:t>
            </w:r>
          </w:p>
        </w:tc>
        <w:tc>
          <w:tcPr>
            <w:tcW w:w="3544" w:type="dxa"/>
          </w:tcPr>
          <w:p w14:paraId="17BD42CA" w14:textId="77777777" w:rsidR="00940027" w:rsidRDefault="00940027">
            <w:pPr>
              <w:pStyle w:val="OtherTableBody"/>
            </w:pPr>
            <w:r>
              <w:t>Pharmacy/treatment administration acknowledgment message</w:t>
            </w:r>
          </w:p>
        </w:tc>
      </w:tr>
      <w:tr w:rsidR="00940027" w14:paraId="187C5A5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8D81D7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5EF6F4B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1D8D5CE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331B66D" w14:textId="77777777" w:rsidR="00940027" w:rsidRDefault="00940027">
            <w:pPr>
              <w:pStyle w:val="OtherTableBody"/>
            </w:pPr>
            <w:r>
              <w:t>RRD</w:t>
            </w:r>
          </w:p>
        </w:tc>
        <w:tc>
          <w:tcPr>
            <w:tcW w:w="3544" w:type="dxa"/>
          </w:tcPr>
          <w:p w14:paraId="35304964" w14:textId="77777777" w:rsidR="00940027" w:rsidRDefault="00940027">
            <w:pPr>
              <w:pStyle w:val="OtherTableBody"/>
            </w:pPr>
            <w:r>
              <w:t>Pharmacy/treatment dispense acknowledgment message</w:t>
            </w:r>
          </w:p>
        </w:tc>
      </w:tr>
      <w:tr w:rsidR="00940027" w14:paraId="665F87E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5A2B3B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DD553D6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7BFE295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085888F" w14:textId="77777777" w:rsidR="00940027" w:rsidRDefault="00940027">
            <w:pPr>
              <w:pStyle w:val="OtherTableBody"/>
            </w:pPr>
            <w:r>
              <w:t>RRE</w:t>
            </w:r>
          </w:p>
        </w:tc>
        <w:tc>
          <w:tcPr>
            <w:tcW w:w="3544" w:type="dxa"/>
          </w:tcPr>
          <w:p w14:paraId="7DD4C391" w14:textId="77777777" w:rsidR="00940027" w:rsidRDefault="00940027">
            <w:pPr>
              <w:pStyle w:val="OtherTableBody"/>
            </w:pPr>
            <w:r>
              <w:t>Pharmacy/treatment encoded order acknowledgment message</w:t>
            </w:r>
          </w:p>
        </w:tc>
      </w:tr>
      <w:tr w:rsidR="00940027" w14:paraId="0D3728A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9EDE7C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6E0EFD1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6E5D05F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1BA6A77" w14:textId="77777777" w:rsidR="00940027" w:rsidRDefault="00940027">
            <w:pPr>
              <w:pStyle w:val="OtherTableBody"/>
            </w:pPr>
            <w:r>
              <w:t>RRG</w:t>
            </w:r>
          </w:p>
        </w:tc>
        <w:tc>
          <w:tcPr>
            <w:tcW w:w="3544" w:type="dxa"/>
          </w:tcPr>
          <w:p w14:paraId="6792FE6A" w14:textId="77777777" w:rsidR="00940027" w:rsidRDefault="00940027">
            <w:pPr>
              <w:pStyle w:val="OtherTableBody"/>
            </w:pPr>
            <w:r>
              <w:t>Pharmacy/treatment give acknowledgment message</w:t>
            </w:r>
          </w:p>
        </w:tc>
      </w:tr>
      <w:tr w:rsidR="00940027" w14:paraId="29F23D6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81ED6E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227F02D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0135E36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B611C51" w14:textId="77777777" w:rsidR="00940027" w:rsidRDefault="00940027">
            <w:pPr>
              <w:pStyle w:val="OtherTableBody"/>
            </w:pPr>
            <w:r>
              <w:t>RRI</w:t>
            </w:r>
          </w:p>
        </w:tc>
        <w:tc>
          <w:tcPr>
            <w:tcW w:w="3544" w:type="dxa"/>
          </w:tcPr>
          <w:p w14:paraId="2788109E" w14:textId="77777777" w:rsidR="00940027" w:rsidRDefault="00940027">
            <w:pPr>
              <w:pStyle w:val="OtherTableBody"/>
            </w:pPr>
            <w:r>
              <w:t>Return referral information</w:t>
            </w:r>
          </w:p>
        </w:tc>
      </w:tr>
      <w:tr w:rsidR="00940027" w14:paraId="3A49B01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D2B4D6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1449570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0F25A9F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2F6AFD1" w14:textId="77777777" w:rsidR="00940027" w:rsidRDefault="00940027">
            <w:pPr>
              <w:pStyle w:val="OtherTableBody"/>
            </w:pPr>
            <w:r>
              <w:t>RSP</w:t>
            </w:r>
          </w:p>
        </w:tc>
        <w:tc>
          <w:tcPr>
            <w:tcW w:w="3544" w:type="dxa"/>
          </w:tcPr>
          <w:p w14:paraId="3CC3B028" w14:textId="77777777" w:rsidR="00940027" w:rsidRDefault="00940027">
            <w:pPr>
              <w:pStyle w:val="OtherTableBody"/>
            </w:pPr>
            <w:r>
              <w:t>Segment pattern response</w:t>
            </w:r>
          </w:p>
        </w:tc>
      </w:tr>
      <w:tr w:rsidR="00940027" w14:paraId="56EC977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7F5601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B73FDE3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0BDFDBC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5FE89B4" w14:textId="77777777" w:rsidR="00940027" w:rsidRDefault="00940027">
            <w:pPr>
              <w:pStyle w:val="OtherTableBody"/>
            </w:pPr>
            <w:r>
              <w:t>RTB</w:t>
            </w:r>
          </w:p>
        </w:tc>
        <w:tc>
          <w:tcPr>
            <w:tcW w:w="3544" w:type="dxa"/>
          </w:tcPr>
          <w:p w14:paraId="30F58B45" w14:textId="77777777" w:rsidR="00940027" w:rsidRDefault="00940027">
            <w:pPr>
              <w:pStyle w:val="OtherTableBody"/>
            </w:pPr>
            <w:r>
              <w:t>Tabular response</w:t>
            </w:r>
          </w:p>
        </w:tc>
      </w:tr>
      <w:tr w:rsidR="00940027" w14:paraId="7EF8038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D7C131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BF619AD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1B43C90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28400D1" w14:textId="77777777" w:rsidR="00940027" w:rsidRDefault="00940027">
            <w:pPr>
              <w:pStyle w:val="OtherTableBody"/>
            </w:pPr>
            <w:r>
              <w:t>SIU</w:t>
            </w:r>
          </w:p>
        </w:tc>
        <w:tc>
          <w:tcPr>
            <w:tcW w:w="3544" w:type="dxa"/>
          </w:tcPr>
          <w:p w14:paraId="6D1FFB49" w14:textId="77777777" w:rsidR="00940027" w:rsidRDefault="00940027">
            <w:pPr>
              <w:pStyle w:val="OtherTableBody"/>
            </w:pPr>
            <w:r>
              <w:t>Schedule information unsolicited</w:t>
            </w:r>
          </w:p>
        </w:tc>
      </w:tr>
      <w:tr w:rsidR="00940027" w14:paraId="1B7E518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BACFE9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6AF6330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117CDFB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EA00B15" w14:textId="77777777" w:rsidR="00940027" w:rsidRDefault="00940027">
            <w:pPr>
              <w:pStyle w:val="OtherTableBody"/>
            </w:pPr>
            <w:r>
              <w:t>SPQ</w:t>
            </w:r>
          </w:p>
        </w:tc>
        <w:tc>
          <w:tcPr>
            <w:tcW w:w="3544" w:type="dxa"/>
          </w:tcPr>
          <w:p w14:paraId="5CD61206" w14:textId="77777777" w:rsidR="00940027" w:rsidRDefault="00940027">
            <w:pPr>
              <w:pStyle w:val="OtherTableBody"/>
            </w:pPr>
            <w:r>
              <w:t>Stored procedure request</w:t>
            </w:r>
          </w:p>
        </w:tc>
      </w:tr>
      <w:tr w:rsidR="00940027" w14:paraId="7C00622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809E68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EDEB8DF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1166E9F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42AE0AE" w14:textId="77777777" w:rsidR="00940027" w:rsidRDefault="00940027">
            <w:pPr>
              <w:pStyle w:val="OtherTableBody"/>
            </w:pPr>
            <w:r>
              <w:t>SQM</w:t>
            </w:r>
          </w:p>
        </w:tc>
        <w:tc>
          <w:tcPr>
            <w:tcW w:w="3544" w:type="dxa"/>
          </w:tcPr>
          <w:p w14:paraId="6BFA4A46" w14:textId="77777777" w:rsidR="00940027" w:rsidRDefault="00940027">
            <w:pPr>
              <w:pStyle w:val="OtherTableBody"/>
            </w:pPr>
            <w:r>
              <w:t>Schedule query message</w:t>
            </w:r>
          </w:p>
        </w:tc>
      </w:tr>
      <w:tr w:rsidR="00940027" w14:paraId="04829E9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5C3573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1F52D4D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55D79A6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B4BE498" w14:textId="77777777" w:rsidR="00940027" w:rsidRDefault="00940027">
            <w:pPr>
              <w:pStyle w:val="OtherTableBody"/>
            </w:pPr>
            <w:r>
              <w:t>SQR</w:t>
            </w:r>
          </w:p>
        </w:tc>
        <w:tc>
          <w:tcPr>
            <w:tcW w:w="3544" w:type="dxa"/>
          </w:tcPr>
          <w:p w14:paraId="398D805F" w14:textId="77777777" w:rsidR="00940027" w:rsidRDefault="00940027">
            <w:pPr>
              <w:pStyle w:val="OtherTableBody"/>
            </w:pPr>
            <w:r>
              <w:t>Schedule query response</w:t>
            </w:r>
          </w:p>
        </w:tc>
      </w:tr>
      <w:tr w:rsidR="00940027" w14:paraId="6E69738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20AFE2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AC48B83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0128F1A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ACBCEC4" w14:textId="77777777" w:rsidR="00940027" w:rsidRDefault="00940027">
            <w:pPr>
              <w:pStyle w:val="OtherTableBody"/>
            </w:pPr>
            <w:r>
              <w:t>SRM</w:t>
            </w:r>
          </w:p>
        </w:tc>
        <w:tc>
          <w:tcPr>
            <w:tcW w:w="3544" w:type="dxa"/>
          </w:tcPr>
          <w:p w14:paraId="17C7FE0A" w14:textId="77777777" w:rsidR="00940027" w:rsidRDefault="00940027">
            <w:pPr>
              <w:pStyle w:val="OtherTableBody"/>
            </w:pPr>
            <w:r>
              <w:t>Schedule request message</w:t>
            </w:r>
          </w:p>
        </w:tc>
      </w:tr>
      <w:tr w:rsidR="00940027" w14:paraId="13D91C2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E81D27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5747F0B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513A91F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EFEFA83" w14:textId="77777777" w:rsidR="00940027" w:rsidRDefault="00940027">
            <w:pPr>
              <w:pStyle w:val="OtherTableBody"/>
            </w:pPr>
            <w:r>
              <w:t>SRR</w:t>
            </w:r>
          </w:p>
        </w:tc>
        <w:tc>
          <w:tcPr>
            <w:tcW w:w="3544" w:type="dxa"/>
          </w:tcPr>
          <w:p w14:paraId="26DD5380" w14:textId="77777777" w:rsidR="00940027" w:rsidRDefault="00940027">
            <w:pPr>
              <w:pStyle w:val="OtherTableBody"/>
            </w:pPr>
            <w:r>
              <w:t>Scheduled request response</w:t>
            </w:r>
          </w:p>
        </w:tc>
      </w:tr>
      <w:tr w:rsidR="00940027" w14:paraId="6D64A87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B1A0F6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1CD0F2D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32CBEC6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4389744" w14:textId="77777777" w:rsidR="00940027" w:rsidRDefault="00940027">
            <w:pPr>
              <w:pStyle w:val="OtherTableBody"/>
            </w:pPr>
            <w:r>
              <w:t>SSR</w:t>
            </w:r>
          </w:p>
        </w:tc>
        <w:tc>
          <w:tcPr>
            <w:tcW w:w="3544" w:type="dxa"/>
          </w:tcPr>
          <w:p w14:paraId="1A0FDB81" w14:textId="77777777" w:rsidR="00940027" w:rsidRDefault="00940027">
            <w:pPr>
              <w:pStyle w:val="OtherTableBody"/>
            </w:pPr>
            <w:r>
              <w:t>Specimen status request message</w:t>
            </w:r>
          </w:p>
        </w:tc>
      </w:tr>
      <w:tr w:rsidR="00940027" w14:paraId="2A003A7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9A0F8A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F705438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535BC69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2DEEF1F" w14:textId="77777777" w:rsidR="00940027" w:rsidRDefault="00940027">
            <w:pPr>
              <w:pStyle w:val="OtherTableBody"/>
            </w:pPr>
            <w:r>
              <w:t>SSU</w:t>
            </w:r>
          </w:p>
        </w:tc>
        <w:tc>
          <w:tcPr>
            <w:tcW w:w="3544" w:type="dxa"/>
          </w:tcPr>
          <w:p w14:paraId="3D881E53" w14:textId="77777777" w:rsidR="00940027" w:rsidRDefault="00940027">
            <w:pPr>
              <w:pStyle w:val="OtherTableBody"/>
            </w:pPr>
            <w:r>
              <w:t>Specimen status update message</w:t>
            </w:r>
          </w:p>
        </w:tc>
      </w:tr>
      <w:tr w:rsidR="00940027" w14:paraId="65C769F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5D079D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9DF224C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5033746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104A4F9" w14:textId="77777777" w:rsidR="00940027" w:rsidRDefault="00940027">
            <w:pPr>
              <w:pStyle w:val="OtherTableBody"/>
            </w:pPr>
            <w:r>
              <w:t>SUR</w:t>
            </w:r>
          </w:p>
        </w:tc>
        <w:tc>
          <w:tcPr>
            <w:tcW w:w="3544" w:type="dxa"/>
          </w:tcPr>
          <w:p w14:paraId="0A39C857" w14:textId="77777777" w:rsidR="00940027" w:rsidRDefault="00940027">
            <w:pPr>
              <w:pStyle w:val="OtherTableBody"/>
            </w:pPr>
            <w:r>
              <w:t>Summary product experience report</w:t>
            </w:r>
          </w:p>
        </w:tc>
      </w:tr>
      <w:tr w:rsidR="00940027" w14:paraId="1E9AC15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E387FE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88F4E41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3CB9FA3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5BFF6D4" w14:textId="77777777" w:rsidR="00940027" w:rsidRDefault="00940027">
            <w:pPr>
              <w:pStyle w:val="OtherTableBody"/>
            </w:pPr>
            <w:r>
              <w:t>TBR</w:t>
            </w:r>
          </w:p>
        </w:tc>
        <w:tc>
          <w:tcPr>
            <w:tcW w:w="3544" w:type="dxa"/>
          </w:tcPr>
          <w:p w14:paraId="706CF25D" w14:textId="77777777" w:rsidR="00940027" w:rsidRDefault="00940027">
            <w:pPr>
              <w:pStyle w:val="OtherTableBody"/>
            </w:pPr>
            <w:r>
              <w:t>Tabular data response</w:t>
            </w:r>
          </w:p>
        </w:tc>
      </w:tr>
      <w:tr w:rsidR="00940027" w14:paraId="39A274F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1F7DB4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CA4273C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1081E69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278E941" w14:textId="77777777" w:rsidR="00940027" w:rsidRDefault="00940027">
            <w:pPr>
              <w:pStyle w:val="OtherTableBody"/>
            </w:pPr>
            <w:r>
              <w:t>TCR</w:t>
            </w:r>
          </w:p>
        </w:tc>
        <w:tc>
          <w:tcPr>
            <w:tcW w:w="3544" w:type="dxa"/>
          </w:tcPr>
          <w:p w14:paraId="539942BF" w14:textId="77777777" w:rsidR="00940027" w:rsidRDefault="00940027">
            <w:pPr>
              <w:pStyle w:val="OtherTableBody"/>
            </w:pPr>
            <w:r>
              <w:t>Automated equipment test code settings request message</w:t>
            </w:r>
          </w:p>
        </w:tc>
      </w:tr>
      <w:tr w:rsidR="00940027" w14:paraId="6E4EAC7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86D66C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80C5AE7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5D08006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704108A" w14:textId="77777777" w:rsidR="00940027" w:rsidRDefault="00940027">
            <w:pPr>
              <w:pStyle w:val="OtherTableBody"/>
            </w:pPr>
            <w:r>
              <w:t>TCU</w:t>
            </w:r>
          </w:p>
        </w:tc>
        <w:tc>
          <w:tcPr>
            <w:tcW w:w="3544" w:type="dxa"/>
          </w:tcPr>
          <w:p w14:paraId="11FB3C8D" w14:textId="77777777" w:rsidR="00940027" w:rsidRDefault="00940027">
            <w:pPr>
              <w:pStyle w:val="OtherTableBody"/>
            </w:pPr>
            <w:r>
              <w:t>Automated equipment test code settings update message</w:t>
            </w:r>
          </w:p>
        </w:tc>
      </w:tr>
      <w:tr w:rsidR="00940027" w14:paraId="776BD95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B3B106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3F0D154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489B46C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7F804A9" w14:textId="77777777" w:rsidR="00940027" w:rsidRDefault="00940027">
            <w:pPr>
              <w:pStyle w:val="OtherTableBody"/>
            </w:pPr>
            <w:r>
              <w:t>UDM</w:t>
            </w:r>
          </w:p>
        </w:tc>
        <w:tc>
          <w:tcPr>
            <w:tcW w:w="3544" w:type="dxa"/>
          </w:tcPr>
          <w:p w14:paraId="50D7873C" w14:textId="77777777" w:rsidR="00940027" w:rsidRDefault="00940027">
            <w:pPr>
              <w:pStyle w:val="OtherTableBody"/>
            </w:pPr>
            <w:r>
              <w:t>Unsolicited display update message</w:t>
            </w:r>
          </w:p>
        </w:tc>
      </w:tr>
      <w:tr w:rsidR="00940027" w14:paraId="12B085F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F7DE8E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C5D8B90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4BBFE77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C1F4CAC" w14:textId="77777777" w:rsidR="00940027" w:rsidRDefault="00940027">
            <w:pPr>
              <w:pStyle w:val="OtherTableBody"/>
            </w:pPr>
            <w:r>
              <w:t>VQQ</w:t>
            </w:r>
          </w:p>
        </w:tc>
        <w:tc>
          <w:tcPr>
            <w:tcW w:w="3544" w:type="dxa"/>
          </w:tcPr>
          <w:p w14:paraId="77CD1BCD" w14:textId="77777777" w:rsidR="00940027" w:rsidRDefault="00940027">
            <w:pPr>
              <w:pStyle w:val="OtherTableBody"/>
            </w:pPr>
            <w:r>
              <w:t>Virtual table query</w:t>
            </w:r>
          </w:p>
        </w:tc>
      </w:tr>
      <w:tr w:rsidR="00940027" w14:paraId="3750949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90FAC7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9594939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415AD55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4B65473" w14:textId="77777777" w:rsidR="00940027" w:rsidRDefault="00940027">
            <w:pPr>
              <w:pStyle w:val="OtherTableBody"/>
            </w:pPr>
            <w:r>
              <w:t>VXQ</w:t>
            </w:r>
          </w:p>
        </w:tc>
        <w:tc>
          <w:tcPr>
            <w:tcW w:w="3544" w:type="dxa"/>
          </w:tcPr>
          <w:p w14:paraId="71D29950" w14:textId="77777777" w:rsidR="00940027" w:rsidRDefault="00940027">
            <w:pPr>
              <w:pStyle w:val="OtherTableBody"/>
            </w:pPr>
            <w:r>
              <w:t>Query for vaccination record</w:t>
            </w:r>
          </w:p>
        </w:tc>
      </w:tr>
      <w:tr w:rsidR="00940027" w14:paraId="2F2C5B7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961288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F5C2A9F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5DDBC0F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287C90F" w14:textId="77777777" w:rsidR="00940027" w:rsidRDefault="00940027">
            <w:pPr>
              <w:pStyle w:val="OtherTableBody"/>
            </w:pPr>
            <w:r>
              <w:t>VXR</w:t>
            </w:r>
          </w:p>
        </w:tc>
        <w:tc>
          <w:tcPr>
            <w:tcW w:w="3544" w:type="dxa"/>
          </w:tcPr>
          <w:p w14:paraId="3E3916CC" w14:textId="77777777" w:rsidR="00940027" w:rsidRDefault="00940027">
            <w:pPr>
              <w:pStyle w:val="OtherTableBody"/>
            </w:pPr>
            <w:r>
              <w:t>Vaccination record response</w:t>
            </w:r>
          </w:p>
        </w:tc>
      </w:tr>
      <w:tr w:rsidR="00940027" w14:paraId="41D8F32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3BE99E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2234EC5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2F91AE3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2D534DF" w14:textId="77777777" w:rsidR="00940027" w:rsidRDefault="00940027">
            <w:pPr>
              <w:pStyle w:val="OtherTableBody"/>
            </w:pPr>
            <w:r>
              <w:t>VXU</w:t>
            </w:r>
          </w:p>
        </w:tc>
        <w:tc>
          <w:tcPr>
            <w:tcW w:w="3544" w:type="dxa"/>
          </w:tcPr>
          <w:p w14:paraId="485A0E07" w14:textId="77777777" w:rsidR="00940027" w:rsidRDefault="00940027">
            <w:pPr>
              <w:pStyle w:val="OtherTableBody"/>
            </w:pPr>
            <w:r>
              <w:t>Unsolicited vaccination record update</w:t>
            </w:r>
          </w:p>
        </w:tc>
      </w:tr>
      <w:tr w:rsidR="00940027" w14:paraId="4DA7371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AF5942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A42A790" w14:textId="77777777" w:rsidR="00940027" w:rsidRDefault="00940027">
            <w:pPr>
              <w:pStyle w:val="OtherTableBody"/>
            </w:pPr>
            <w:r>
              <w:t>0076</w:t>
            </w:r>
          </w:p>
        </w:tc>
        <w:tc>
          <w:tcPr>
            <w:tcW w:w="2693" w:type="dxa"/>
          </w:tcPr>
          <w:p w14:paraId="6A232D0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2827C91" w14:textId="77777777" w:rsidR="00940027" w:rsidRDefault="00940027">
            <w:pPr>
              <w:pStyle w:val="OtherTableBody"/>
            </w:pPr>
            <w:r>
              <w:t>VXX</w:t>
            </w:r>
          </w:p>
        </w:tc>
        <w:tc>
          <w:tcPr>
            <w:tcW w:w="3544" w:type="dxa"/>
          </w:tcPr>
          <w:p w14:paraId="42F1B485" w14:textId="77777777" w:rsidR="00940027" w:rsidRDefault="00940027">
            <w:pPr>
              <w:pStyle w:val="OtherTableBody"/>
            </w:pPr>
            <w:r>
              <w:t>Response for vaccination query with multiple PID matches</w:t>
            </w:r>
          </w:p>
        </w:tc>
      </w:tr>
      <w:tr w:rsidR="00940027" w14:paraId="17A46EB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2F97953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User</w:t>
            </w:r>
          </w:p>
        </w:tc>
        <w:tc>
          <w:tcPr>
            <w:tcW w:w="709" w:type="dxa"/>
          </w:tcPr>
          <w:p w14:paraId="57B02451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2693" w:type="dxa"/>
          </w:tcPr>
          <w:p w14:paraId="1B6E15FD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Abnormal flags</w:t>
            </w:r>
          </w:p>
        </w:tc>
        <w:tc>
          <w:tcPr>
            <w:tcW w:w="1701" w:type="dxa"/>
          </w:tcPr>
          <w:p w14:paraId="694E473A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3544" w:type="dxa"/>
          </w:tcPr>
          <w:p w14:paraId="7B0F5E5F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</w:tr>
      <w:tr w:rsidR="00940027" w14:paraId="5D86B7B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A37C38A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685537EF" w14:textId="77777777" w:rsidR="00940027" w:rsidRDefault="00940027">
            <w:pPr>
              <w:pStyle w:val="OtherTableBody"/>
            </w:pPr>
            <w:r>
              <w:t>0078</w:t>
            </w:r>
          </w:p>
        </w:tc>
        <w:tc>
          <w:tcPr>
            <w:tcW w:w="2693" w:type="dxa"/>
          </w:tcPr>
          <w:p w14:paraId="284FAB8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3737258" w14:textId="77777777" w:rsidR="00940027" w:rsidRDefault="00940027">
            <w:pPr>
              <w:pStyle w:val="OtherTableBody"/>
            </w:pPr>
            <w:r>
              <w:t>&lt;</w:t>
            </w:r>
          </w:p>
        </w:tc>
        <w:tc>
          <w:tcPr>
            <w:tcW w:w="3544" w:type="dxa"/>
          </w:tcPr>
          <w:p w14:paraId="4EF664D2" w14:textId="77777777" w:rsidR="00940027" w:rsidRDefault="00940027">
            <w:pPr>
              <w:pStyle w:val="OtherTableBody"/>
            </w:pPr>
            <w:r>
              <w:t>Below absolute low-off instrument scale</w:t>
            </w:r>
          </w:p>
        </w:tc>
      </w:tr>
      <w:tr w:rsidR="00940027" w14:paraId="3A6BDFA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443934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F758E16" w14:textId="77777777" w:rsidR="00940027" w:rsidRDefault="00940027">
            <w:pPr>
              <w:pStyle w:val="OtherTableBody"/>
            </w:pPr>
            <w:r>
              <w:t>0078</w:t>
            </w:r>
          </w:p>
        </w:tc>
        <w:tc>
          <w:tcPr>
            <w:tcW w:w="2693" w:type="dxa"/>
          </w:tcPr>
          <w:p w14:paraId="5BD8E1E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A5EEA6E" w14:textId="77777777" w:rsidR="00940027" w:rsidRDefault="00940027">
            <w:pPr>
              <w:pStyle w:val="OtherTableBody"/>
            </w:pPr>
            <w:r>
              <w:t>&gt;</w:t>
            </w:r>
          </w:p>
        </w:tc>
        <w:tc>
          <w:tcPr>
            <w:tcW w:w="3544" w:type="dxa"/>
          </w:tcPr>
          <w:p w14:paraId="16544871" w14:textId="77777777" w:rsidR="00940027" w:rsidRDefault="00940027">
            <w:pPr>
              <w:pStyle w:val="OtherTableBody"/>
            </w:pPr>
            <w:r>
              <w:t>Above absolute high-off instrument scale</w:t>
            </w:r>
          </w:p>
        </w:tc>
      </w:tr>
      <w:tr w:rsidR="00940027" w14:paraId="580D5A3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7700A3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045E10B" w14:textId="77777777" w:rsidR="00940027" w:rsidRDefault="00940027">
            <w:pPr>
              <w:pStyle w:val="OtherTableBody"/>
            </w:pPr>
            <w:r>
              <w:t>0078</w:t>
            </w:r>
          </w:p>
        </w:tc>
        <w:tc>
          <w:tcPr>
            <w:tcW w:w="2693" w:type="dxa"/>
          </w:tcPr>
          <w:p w14:paraId="13D7016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A5E35F9" w14:textId="77777777" w:rsidR="00940027" w:rsidRDefault="00940027">
            <w:pPr>
              <w:pStyle w:val="OtherTableBody"/>
            </w:pPr>
            <w:r>
              <w:t>A</w:t>
            </w:r>
          </w:p>
        </w:tc>
        <w:tc>
          <w:tcPr>
            <w:tcW w:w="3544" w:type="dxa"/>
          </w:tcPr>
          <w:p w14:paraId="4B4959F8" w14:textId="77777777" w:rsidR="00940027" w:rsidRDefault="00940027">
            <w:pPr>
              <w:pStyle w:val="OtherTableBody"/>
            </w:pPr>
            <w:r>
              <w:t>Abnormal (applies to non-numeric results)</w:t>
            </w:r>
          </w:p>
        </w:tc>
      </w:tr>
      <w:tr w:rsidR="00940027" w14:paraId="71EEAA3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34A784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AF5DBAB" w14:textId="77777777" w:rsidR="00940027" w:rsidRDefault="00940027">
            <w:pPr>
              <w:pStyle w:val="OtherTableBody"/>
            </w:pPr>
            <w:r>
              <w:t>0078</w:t>
            </w:r>
          </w:p>
        </w:tc>
        <w:tc>
          <w:tcPr>
            <w:tcW w:w="2693" w:type="dxa"/>
          </w:tcPr>
          <w:p w14:paraId="34F903B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0106017" w14:textId="77777777" w:rsidR="00940027" w:rsidRDefault="00940027">
            <w:pPr>
              <w:pStyle w:val="OtherTableBody"/>
            </w:pPr>
            <w:r>
              <w:t>AA</w:t>
            </w:r>
          </w:p>
        </w:tc>
        <w:tc>
          <w:tcPr>
            <w:tcW w:w="3544" w:type="dxa"/>
          </w:tcPr>
          <w:p w14:paraId="1F433FAE" w14:textId="77777777" w:rsidR="00940027" w:rsidRDefault="00940027">
            <w:pPr>
              <w:pStyle w:val="OtherTableBody"/>
            </w:pPr>
            <w:r>
              <w:t>Very abnormal (applies to non-numeric units, analogous to panic limits for numeric units)</w:t>
            </w:r>
          </w:p>
        </w:tc>
      </w:tr>
      <w:tr w:rsidR="00940027" w14:paraId="05EF031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C04B5B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BBB9D60" w14:textId="77777777" w:rsidR="00940027" w:rsidRDefault="00940027">
            <w:pPr>
              <w:pStyle w:val="OtherTableBody"/>
            </w:pPr>
            <w:r>
              <w:t>0078</w:t>
            </w:r>
          </w:p>
        </w:tc>
        <w:tc>
          <w:tcPr>
            <w:tcW w:w="2693" w:type="dxa"/>
          </w:tcPr>
          <w:p w14:paraId="37911D6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521D4BB" w14:textId="77777777" w:rsidR="00940027" w:rsidRDefault="00940027">
            <w:pPr>
              <w:pStyle w:val="OtherTableBody"/>
            </w:pPr>
            <w:r>
              <w:t>B</w:t>
            </w:r>
          </w:p>
        </w:tc>
        <w:tc>
          <w:tcPr>
            <w:tcW w:w="3544" w:type="dxa"/>
          </w:tcPr>
          <w:p w14:paraId="0DEADB62" w14:textId="77777777" w:rsidR="00940027" w:rsidRDefault="00940027">
            <w:pPr>
              <w:pStyle w:val="OtherTableBody"/>
            </w:pPr>
            <w:r>
              <w:t>Better--use when direction not relevant</w:t>
            </w:r>
          </w:p>
        </w:tc>
      </w:tr>
      <w:tr w:rsidR="00940027" w14:paraId="3CA34F4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D563D9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08547C2" w14:textId="77777777" w:rsidR="00940027" w:rsidRDefault="00940027">
            <w:pPr>
              <w:pStyle w:val="OtherTableBody"/>
            </w:pPr>
            <w:r>
              <w:t>0078</w:t>
            </w:r>
          </w:p>
        </w:tc>
        <w:tc>
          <w:tcPr>
            <w:tcW w:w="2693" w:type="dxa"/>
          </w:tcPr>
          <w:p w14:paraId="041EB40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8ECF5CA" w14:textId="77777777" w:rsidR="00940027" w:rsidRDefault="00940027">
            <w:pPr>
              <w:pStyle w:val="OtherTableBody"/>
            </w:pPr>
            <w:r>
              <w:t>D</w:t>
            </w:r>
          </w:p>
        </w:tc>
        <w:tc>
          <w:tcPr>
            <w:tcW w:w="3544" w:type="dxa"/>
          </w:tcPr>
          <w:p w14:paraId="259E1549" w14:textId="77777777" w:rsidR="00940027" w:rsidRDefault="00940027">
            <w:pPr>
              <w:pStyle w:val="OtherTableBody"/>
            </w:pPr>
            <w:r>
              <w:t>Significant change down</w:t>
            </w:r>
          </w:p>
        </w:tc>
      </w:tr>
      <w:tr w:rsidR="00940027" w14:paraId="18B0343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0248A9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4E5A71B" w14:textId="77777777" w:rsidR="00940027" w:rsidRDefault="00940027">
            <w:pPr>
              <w:pStyle w:val="OtherTableBody"/>
            </w:pPr>
            <w:r>
              <w:t>0078</w:t>
            </w:r>
          </w:p>
        </w:tc>
        <w:tc>
          <w:tcPr>
            <w:tcW w:w="2693" w:type="dxa"/>
          </w:tcPr>
          <w:p w14:paraId="2948B85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5D57D82" w14:textId="77777777" w:rsidR="00940027" w:rsidRDefault="00940027">
            <w:pPr>
              <w:pStyle w:val="OtherTableBody"/>
            </w:pPr>
            <w:r>
              <w:t>H</w:t>
            </w:r>
          </w:p>
        </w:tc>
        <w:tc>
          <w:tcPr>
            <w:tcW w:w="3544" w:type="dxa"/>
          </w:tcPr>
          <w:p w14:paraId="4A3CC722" w14:textId="77777777" w:rsidR="00940027" w:rsidRDefault="00940027">
            <w:pPr>
              <w:pStyle w:val="OtherTableBody"/>
            </w:pPr>
            <w:r>
              <w:t>Above high normal</w:t>
            </w:r>
          </w:p>
        </w:tc>
      </w:tr>
      <w:tr w:rsidR="00940027" w14:paraId="6B7BBFA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ACF61F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0EF2278" w14:textId="77777777" w:rsidR="00940027" w:rsidRDefault="00940027">
            <w:pPr>
              <w:pStyle w:val="OtherTableBody"/>
            </w:pPr>
            <w:r>
              <w:t>0078</w:t>
            </w:r>
          </w:p>
        </w:tc>
        <w:tc>
          <w:tcPr>
            <w:tcW w:w="2693" w:type="dxa"/>
          </w:tcPr>
          <w:p w14:paraId="310A1D3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C10066B" w14:textId="77777777" w:rsidR="00940027" w:rsidRDefault="00940027">
            <w:pPr>
              <w:pStyle w:val="OtherTableBody"/>
            </w:pPr>
            <w:r>
              <w:t>HH</w:t>
            </w:r>
          </w:p>
        </w:tc>
        <w:tc>
          <w:tcPr>
            <w:tcW w:w="3544" w:type="dxa"/>
          </w:tcPr>
          <w:p w14:paraId="3DD33A98" w14:textId="77777777" w:rsidR="00940027" w:rsidRDefault="00940027">
            <w:pPr>
              <w:pStyle w:val="OtherTableBody"/>
            </w:pPr>
            <w:r>
              <w:t>Above upper panic limits</w:t>
            </w:r>
          </w:p>
        </w:tc>
      </w:tr>
      <w:tr w:rsidR="00940027" w14:paraId="7A0E7D6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574026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E8CB46F" w14:textId="77777777" w:rsidR="00940027" w:rsidRDefault="00940027">
            <w:pPr>
              <w:pStyle w:val="OtherTableBody"/>
            </w:pPr>
            <w:r>
              <w:t>0078</w:t>
            </w:r>
          </w:p>
        </w:tc>
        <w:tc>
          <w:tcPr>
            <w:tcW w:w="2693" w:type="dxa"/>
          </w:tcPr>
          <w:p w14:paraId="06F2D4B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CD6B0B8" w14:textId="77777777" w:rsidR="00940027" w:rsidRDefault="00940027">
            <w:pPr>
              <w:pStyle w:val="OtherTableBody"/>
            </w:pPr>
            <w:r>
              <w:t>I</w:t>
            </w:r>
          </w:p>
        </w:tc>
        <w:tc>
          <w:tcPr>
            <w:tcW w:w="3544" w:type="dxa"/>
          </w:tcPr>
          <w:p w14:paraId="43464694" w14:textId="77777777" w:rsidR="00940027" w:rsidRDefault="00940027">
            <w:pPr>
              <w:pStyle w:val="OtherTableBody"/>
            </w:pPr>
            <w:r>
              <w:t>Intermediate. Indicates for microbiology susceptibilities only.</w:t>
            </w:r>
          </w:p>
        </w:tc>
      </w:tr>
      <w:tr w:rsidR="00940027" w14:paraId="0201333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8ED7F8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A42575A" w14:textId="77777777" w:rsidR="00940027" w:rsidRDefault="00940027">
            <w:pPr>
              <w:pStyle w:val="OtherTableBody"/>
            </w:pPr>
            <w:r>
              <w:t>0078</w:t>
            </w:r>
          </w:p>
        </w:tc>
        <w:tc>
          <w:tcPr>
            <w:tcW w:w="2693" w:type="dxa"/>
          </w:tcPr>
          <w:p w14:paraId="0E1DF47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E380166" w14:textId="77777777" w:rsidR="00940027" w:rsidRDefault="00940027">
            <w:pPr>
              <w:pStyle w:val="OtherTableBody"/>
            </w:pPr>
            <w:r>
              <w:t>L</w:t>
            </w:r>
          </w:p>
        </w:tc>
        <w:tc>
          <w:tcPr>
            <w:tcW w:w="3544" w:type="dxa"/>
          </w:tcPr>
          <w:p w14:paraId="359A782D" w14:textId="77777777" w:rsidR="00940027" w:rsidRDefault="00940027">
            <w:pPr>
              <w:pStyle w:val="OtherTableBody"/>
            </w:pPr>
            <w:r>
              <w:t>Below low normal</w:t>
            </w:r>
          </w:p>
        </w:tc>
      </w:tr>
      <w:tr w:rsidR="00940027" w14:paraId="50E7F87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3156DF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8275E30" w14:textId="77777777" w:rsidR="00940027" w:rsidRDefault="00940027">
            <w:pPr>
              <w:pStyle w:val="OtherTableBody"/>
            </w:pPr>
            <w:r>
              <w:t>0078</w:t>
            </w:r>
          </w:p>
        </w:tc>
        <w:tc>
          <w:tcPr>
            <w:tcW w:w="2693" w:type="dxa"/>
          </w:tcPr>
          <w:p w14:paraId="49554BA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843E6EF" w14:textId="77777777" w:rsidR="00940027" w:rsidRDefault="00940027">
            <w:pPr>
              <w:pStyle w:val="OtherTableBody"/>
            </w:pPr>
            <w:r>
              <w:t>LL</w:t>
            </w:r>
          </w:p>
        </w:tc>
        <w:tc>
          <w:tcPr>
            <w:tcW w:w="3544" w:type="dxa"/>
          </w:tcPr>
          <w:p w14:paraId="0FFF518B" w14:textId="77777777" w:rsidR="00940027" w:rsidRDefault="00940027">
            <w:pPr>
              <w:pStyle w:val="OtherTableBody"/>
            </w:pPr>
            <w:r>
              <w:t>Below lower panic limits</w:t>
            </w:r>
          </w:p>
        </w:tc>
      </w:tr>
      <w:tr w:rsidR="00940027" w14:paraId="41F6F5B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E34E00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D842A3C" w14:textId="77777777" w:rsidR="00940027" w:rsidRDefault="00940027">
            <w:pPr>
              <w:pStyle w:val="OtherTableBody"/>
            </w:pPr>
            <w:r>
              <w:t>0078</w:t>
            </w:r>
          </w:p>
        </w:tc>
        <w:tc>
          <w:tcPr>
            <w:tcW w:w="2693" w:type="dxa"/>
          </w:tcPr>
          <w:p w14:paraId="525545F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C6B0767" w14:textId="77777777" w:rsidR="00940027" w:rsidRDefault="00940027">
            <w:pPr>
              <w:pStyle w:val="OtherTableBody"/>
            </w:pPr>
            <w:r>
              <w:t>MS</w:t>
            </w:r>
          </w:p>
        </w:tc>
        <w:tc>
          <w:tcPr>
            <w:tcW w:w="3544" w:type="dxa"/>
          </w:tcPr>
          <w:p w14:paraId="2107C400" w14:textId="77777777" w:rsidR="00940027" w:rsidRDefault="00940027">
            <w:pPr>
              <w:pStyle w:val="OtherTableBody"/>
            </w:pPr>
            <w:r>
              <w:t>Moderately susceptible. Indicates for microbiology susceptibilities only.</w:t>
            </w:r>
          </w:p>
        </w:tc>
      </w:tr>
      <w:tr w:rsidR="00940027" w14:paraId="0CCE406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A3D2C6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7DDF4E3" w14:textId="77777777" w:rsidR="00940027" w:rsidRDefault="00940027">
            <w:pPr>
              <w:pStyle w:val="OtherTableBody"/>
            </w:pPr>
            <w:r>
              <w:t>0078</w:t>
            </w:r>
          </w:p>
        </w:tc>
        <w:tc>
          <w:tcPr>
            <w:tcW w:w="2693" w:type="dxa"/>
          </w:tcPr>
          <w:p w14:paraId="7908978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9A93768" w14:textId="77777777" w:rsidR="00940027" w:rsidRDefault="00940027">
            <w:pPr>
              <w:pStyle w:val="OtherTableBody"/>
            </w:pPr>
            <w:r>
              <w:t>N</w:t>
            </w:r>
          </w:p>
        </w:tc>
        <w:tc>
          <w:tcPr>
            <w:tcW w:w="3544" w:type="dxa"/>
          </w:tcPr>
          <w:p w14:paraId="4BBF8140" w14:textId="77777777" w:rsidR="00940027" w:rsidRDefault="00940027">
            <w:pPr>
              <w:pStyle w:val="OtherTableBody"/>
            </w:pPr>
            <w:r>
              <w:t>Normal (applies to non-numeric results)</w:t>
            </w:r>
          </w:p>
        </w:tc>
      </w:tr>
      <w:tr w:rsidR="00940027" w14:paraId="7588FC3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F8891B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54A25F2" w14:textId="77777777" w:rsidR="00940027" w:rsidRDefault="00940027">
            <w:pPr>
              <w:pStyle w:val="OtherTableBody"/>
            </w:pPr>
            <w:r>
              <w:t>0078</w:t>
            </w:r>
          </w:p>
        </w:tc>
        <w:tc>
          <w:tcPr>
            <w:tcW w:w="2693" w:type="dxa"/>
          </w:tcPr>
          <w:p w14:paraId="589E64F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F935BF3" w14:textId="77777777" w:rsidR="00940027" w:rsidRDefault="00940027">
            <w:pPr>
              <w:pStyle w:val="OtherTableBody"/>
            </w:pPr>
            <w:r>
              <w:t>null</w:t>
            </w:r>
          </w:p>
        </w:tc>
        <w:tc>
          <w:tcPr>
            <w:tcW w:w="3544" w:type="dxa"/>
          </w:tcPr>
          <w:p w14:paraId="633B506B" w14:textId="77777777" w:rsidR="00940027" w:rsidRDefault="00940027">
            <w:pPr>
              <w:pStyle w:val="OtherTableBody"/>
            </w:pPr>
            <w:r>
              <w:t>No range defined, or normal ranges don't apply</w:t>
            </w:r>
          </w:p>
        </w:tc>
      </w:tr>
      <w:tr w:rsidR="00940027" w14:paraId="21E0C70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341115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24403F7" w14:textId="77777777" w:rsidR="00940027" w:rsidRDefault="00940027">
            <w:pPr>
              <w:pStyle w:val="OtherTableBody"/>
            </w:pPr>
            <w:r>
              <w:t>0078</w:t>
            </w:r>
          </w:p>
        </w:tc>
        <w:tc>
          <w:tcPr>
            <w:tcW w:w="2693" w:type="dxa"/>
          </w:tcPr>
          <w:p w14:paraId="5658D2C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89AF10A" w14:textId="77777777" w:rsidR="00940027" w:rsidRDefault="00940027">
            <w:pPr>
              <w:pStyle w:val="OtherTableBody"/>
            </w:pPr>
            <w:r>
              <w:t>R</w:t>
            </w:r>
          </w:p>
        </w:tc>
        <w:tc>
          <w:tcPr>
            <w:tcW w:w="3544" w:type="dxa"/>
          </w:tcPr>
          <w:p w14:paraId="5B1DD0D1" w14:textId="77777777" w:rsidR="00940027" w:rsidRDefault="00940027">
            <w:pPr>
              <w:pStyle w:val="OtherTableBody"/>
            </w:pPr>
            <w:r>
              <w:t>Resistant. Indicates for microbiology susceptibilities only.</w:t>
            </w:r>
          </w:p>
        </w:tc>
      </w:tr>
      <w:tr w:rsidR="00940027" w14:paraId="6E54156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73F4C7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265B95D" w14:textId="77777777" w:rsidR="00940027" w:rsidRDefault="00940027">
            <w:pPr>
              <w:pStyle w:val="OtherTableBody"/>
            </w:pPr>
            <w:r>
              <w:t>0078</w:t>
            </w:r>
          </w:p>
        </w:tc>
        <w:tc>
          <w:tcPr>
            <w:tcW w:w="2693" w:type="dxa"/>
          </w:tcPr>
          <w:p w14:paraId="738504D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117A710" w14:textId="77777777" w:rsidR="00940027" w:rsidRDefault="00940027">
            <w:pPr>
              <w:pStyle w:val="OtherTableBody"/>
            </w:pPr>
            <w:r>
              <w:t>S</w:t>
            </w:r>
          </w:p>
        </w:tc>
        <w:tc>
          <w:tcPr>
            <w:tcW w:w="3544" w:type="dxa"/>
          </w:tcPr>
          <w:p w14:paraId="1370ED80" w14:textId="77777777" w:rsidR="00940027" w:rsidRDefault="00940027">
            <w:pPr>
              <w:pStyle w:val="OtherTableBody"/>
            </w:pPr>
            <w:r>
              <w:t>Susceptible. Indicates for microbiology susceptibilities only.</w:t>
            </w:r>
          </w:p>
        </w:tc>
      </w:tr>
      <w:tr w:rsidR="00940027" w14:paraId="0811788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AC6CCD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7AD30A5" w14:textId="77777777" w:rsidR="00940027" w:rsidRDefault="00940027">
            <w:pPr>
              <w:pStyle w:val="OtherTableBody"/>
            </w:pPr>
            <w:r>
              <w:t>0078</w:t>
            </w:r>
          </w:p>
        </w:tc>
        <w:tc>
          <w:tcPr>
            <w:tcW w:w="2693" w:type="dxa"/>
          </w:tcPr>
          <w:p w14:paraId="3A2FE9E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B2E2DF2" w14:textId="77777777" w:rsidR="00940027" w:rsidRDefault="00940027">
            <w:pPr>
              <w:pStyle w:val="OtherTableBody"/>
            </w:pPr>
            <w:r>
              <w:t>U</w:t>
            </w:r>
          </w:p>
        </w:tc>
        <w:tc>
          <w:tcPr>
            <w:tcW w:w="3544" w:type="dxa"/>
          </w:tcPr>
          <w:p w14:paraId="15A578A1" w14:textId="77777777" w:rsidR="00940027" w:rsidRDefault="00940027">
            <w:pPr>
              <w:pStyle w:val="OtherTableBody"/>
            </w:pPr>
            <w:r>
              <w:t>Significant change up</w:t>
            </w:r>
          </w:p>
        </w:tc>
      </w:tr>
      <w:tr w:rsidR="00940027" w14:paraId="4E305D5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14A9EA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6B62A70" w14:textId="77777777" w:rsidR="00940027" w:rsidRDefault="00940027">
            <w:pPr>
              <w:pStyle w:val="OtherTableBody"/>
            </w:pPr>
            <w:r>
              <w:t>0078</w:t>
            </w:r>
          </w:p>
        </w:tc>
        <w:tc>
          <w:tcPr>
            <w:tcW w:w="2693" w:type="dxa"/>
          </w:tcPr>
          <w:p w14:paraId="5586F17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4EB2A58" w14:textId="77777777" w:rsidR="00940027" w:rsidRDefault="00940027">
            <w:pPr>
              <w:pStyle w:val="OtherTableBody"/>
            </w:pPr>
            <w:r>
              <w:t>VS</w:t>
            </w:r>
          </w:p>
        </w:tc>
        <w:tc>
          <w:tcPr>
            <w:tcW w:w="3544" w:type="dxa"/>
          </w:tcPr>
          <w:p w14:paraId="3CC434F5" w14:textId="77777777" w:rsidR="00940027" w:rsidRDefault="00940027">
            <w:pPr>
              <w:pStyle w:val="OtherTableBody"/>
            </w:pPr>
            <w:r>
              <w:t>Very susceptible. Indicates for microbiology susceptibilities only.</w:t>
            </w:r>
          </w:p>
        </w:tc>
      </w:tr>
      <w:tr w:rsidR="00940027" w14:paraId="0A4240D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078BCC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2EDE0CD" w14:textId="77777777" w:rsidR="00940027" w:rsidRDefault="00940027">
            <w:pPr>
              <w:pStyle w:val="OtherTableBody"/>
            </w:pPr>
            <w:r>
              <w:t>0078</w:t>
            </w:r>
          </w:p>
        </w:tc>
        <w:tc>
          <w:tcPr>
            <w:tcW w:w="2693" w:type="dxa"/>
          </w:tcPr>
          <w:p w14:paraId="1AD5E42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A9E712E" w14:textId="77777777" w:rsidR="00940027" w:rsidRDefault="00940027">
            <w:pPr>
              <w:pStyle w:val="OtherTableBody"/>
            </w:pPr>
            <w:r>
              <w:t>W</w:t>
            </w:r>
          </w:p>
        </w:tc>
        <w:tc>
          <w:tcPr>
            <w:tcW w:w="3544" w:type="dxa"/>
          </w:tcPr>
          <w:p w14:paraId="4B68B05A" w14:textId="77777777" w:rsidR="00940027" w:rsidRDefault="00940027">
            <w:pPr>
              <w:pStyle w:val="OtherTableBody"/>
            </w:pPr>
            <w:r>
              <w:t>Worse--use when direction not relevant</w:t>
            </w:r>
          </w:p>
        </w:tc>
      </w:tr>
      <w:tr w:rsidR="00940027" w14:paraId="4C9F2FE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ABE5146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6240A3C0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64D6D4DD" w14:textId="77777777" w:rsidR="00940027" w:rsidRDefault="00940027">
            <w:pPr>
              <w:pStyle w:val="OtherTableBody"/>
            </w:pPr>
            <w:r>
              <w:t>Nature of Abnormal Testing</w:t>
            </w:r>
          </w:p>
        </w:tc>
        <w:tc>
          <w:tcPr>
            <w:tcW w:w="1701" w:type="dxa"/>
          </w:tcPr>
          <w:p w14:paraId="20B11381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444600F2" w14:textId="77777777" w:rsidR="00940027" w:rsidRDefault="00940027">
            <w:pPr>
              <w:pStyle w:val="OtherTableBody"/>
            </w:pPr>
          </w:p>
        </w:tc>
      </w:tr>
      <w:tr w:rsidR="00940027" w14:paraId="0A6C657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1FCE77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E497FF3" w14:textId="77777777" w:rsidR="00940027" w:rsidRDefault="00940027">
            <w:pPr>
              <w:pStyle w:val="OtherTableBody"/>
            </w:pPr>
            <w:r>
              <w:t>0080</w:t>
            </w:r>
          </w:p>
        </w:tc>
        <w:tc>
          <w:tcPr>
            <w:tcW w:w="2693" w:type="dxa"/>
          </w:tcPr>
          <w:p w14:paraId="54BE697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7DFD790" w14:textId="77777777" w:rsidR="00940027" w:rsidRDefault="00940027">
            <w:pPr>
              <w:pStyle w:val="OtherTableBody"/>
            </w:pPr>
            <w:r>
              <w:t>A</w:t>
            </w:r>
          </w:p>
        </w:tc>
        <w:tc>
          <w:tcPr>
            <w:tcW w:w="3544" w:type="dxa"/>
          </w:tcPr>
          <w:p w14:paraId="515D7C0A" w14:textId="77777777" w:rsidR="00940027" w:rsidRDefault="00940027">
            <w:pPr>
              <w:pStyle w:val="OtherTableBody"/>
            </w:pPr>
            <w:r>
              <w:t>An age-based population</w:t>
            </w:r>
          </w:p>
        </w:tc>
      </w:tr>
      <w:tr w:rsidR="00940027" w14:paraId="6A04914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B7DA4A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E218DE1" w14:textId="77777777" w:rsidR="00940027" w:rsidRDefault="00940027">
            <w:pPr>
              <w:pStyle w:val="OtherTableBody"/>
            </w:pPr>
            <w:r>
              <w:t>0080</w:t>
            </w:r>
          </w:p>
        </w:tc>
        <w:tc>
          <w:tcPr>
            <w:tcW w:w="2693" w:type="dxa"/>
          </w:tcPr>
          <w:p w14:paraId="084CBF0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349B55C" w14:textId="77777777" w:rsidR="00940027" w:rsidRDefault="00940027">
            <w:pPr>
              <w:pStyle w:val="OtherTableBody"/>
            </w:pPr>
            <w:r>
              <w:t>B</w:t>
            </w:r>
          </w:p>
        </w:tc>
        <w:tc>
          <w:tcPr>
            <w:tcW w:w="3544" w:type="dxa"/>
          </w:tcPr>
          <w:p w14:paraId="3DBF2BEA" w14:textId="77777777" w:rsidR="00940027" w:rsidRDefault="00940027">
            <w:pPr>
              <w:pStyle w:val="OtherTableBody"/>
            </w:pPr>
            <w:r>
              <w:t>Breed</w:t>
            </w:r>
          </w:p>
        </w:tc>
      </w:tr>
      <w:tr w:rsidR="00940027" w14:paraId="2BAA5A0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C45C5B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BBE68BA" w14:textId="77777777" w:rsidR="00940027" w:rsidRDefault="00940027">
            <w:pPr>
              <w:pStyle w:val="OtherTableBody"/>
            </w:pPr>
            <w:r>
              <w:t>0080</w:t>
            </w:r>
          </w:p>
        </w:tc>
        <w:tc>
          <w:tcPr>
            <w:tcW w:w="2693" w:type="dxa"/>
          </w:tcPr>
          <w:p w14:paraId="42C4755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5D69FA4" w14:textId="77777777" w:rsidR="00940027" w:rsidRDefault="00940027">
            <w:pPr>
              <w:pStyle w:val="OtherTableBody"/>
            </w:pPr>
            <w:r>
              <w:t>N</w:t>
            </w:r>
          </w:p>
        </w:tc>
        <w:tc>
          <w:tcPr>
            <w:tcW w:w="3544" w:type="dxa"/>
          </w:tcPr>
          <w:p w14:paraId="15B714EC" w14:textId="77777777" w:rsidR="00940027" w:rsidRDefault="00940027">
            <w:pPr>
              <w:pStyle w:val="OtherTableBody"/>
            </w:pPr>
            <w:r>
              <w:t>None - generic normal range</w:t>
            </w:r>
          </w:p>
        </w:tc>
      </w:tr>
      <w:tr w:rsidR="00940027" w14:paraId="66EF446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14BC20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25ECB47" w14:textId="77777777" w:rsidR="00940027" w:rsidRDefault="00940027">
            <w:pPr>
              <w:pStyle w:val="OtherTableBody"/>
            </w:pPr>
            <w:r>
              <w:t>0080</w:t>
            </w:r>
          </w:p>
        </w:tc>
        <w:tc>
          <w:tcPr>
            <w:tcW w:w="2693" w:type="dxa"/>
          </w:tcPr>
          <w:p w14:paraId="59A922A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8A27166" w14:textId="77777777" w:rsidR="00940027" w:rsidRDefault="00940027">
            <w:pPr>
              <w:pStyle w:val="OtherTableBody"/>
            </w:pPr>
            <w:r>
              <w:t>R</w:t>
            </w:r>
          </w:p>
        </w:tc>
        <w:tc>
          <w:tcPr>
            <w:tcW w:w="3544" w:type="dxa"/>
          </w:tcPr>
          <w:p w14:paraId="1AE53A03" w14:textId="77777777" w:rsidR="00940027" w:rsidRDefault="00940027">
            <w:pPr>
              <w:pStyle w:val="OtherTableBody"/>
            </w:pPr>
            <w:r>
              <w:t>A race-based population</w:t>
            </w:r>
          </w:p>
        </w:tc>
      </w:tr>
      <w:tr w:rsidR="00940027" w14:paraId="7D48F6C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4200FE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D0F5E72" w14:textId="77777777" w:rsidR="00940027" w:rsidRDefault="00940027">
            <w:pPr>
              <w:pStyle w:val="OtherTableBody"/>
            </w:pPr>
            <w:r>
              <w:t>0080</w:t>
            </w:r>
          </w:p>
        </w:tc>
        <w:tc>
          <w:tcPr>
            <w:tcW w:w="2693" w:type="dxa"/>
          </w:tcPr>
          <w:p w14:paraId="31A71E7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348C060" w14:textId="77777777" w:rsidR="00940027" w:rsidRDefault="00940027">
            <w:pPr>
              <w:pStyle w:val="OtherTableBody"/>
            </w:pPr>
            <w:r>
              <w:t>S</w:t>
            </w:r>
          </w:p>
        </w:tc>
        <w:tc>
          <w:tcPr>
            <w:tcW w:w="3544" w:type="dxa"/>
          </w:tcPr>
          <w:p w14:paraId="49091A76" w14:textId="77777777" w:rsidR="00940027" w:rsidRDefault="00940027">
            <w:pPr>
              <w:pStyle w:val="OtherTableBody"/>
            </w:pPr>
            <w:r>
              <w:t>A sex-based population</w:t>
            </w:r>
          </w:p>
        </w:tc>
      </w:tr>
      <w:tr w:rsidR="00940027" w14:paraId="40068AE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3314A2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4F683D3" w14:textId="77777777" w:rsidR="00940027" w:rsidRDefault="00940027">
            <w:pPr>
              <w:pStyle w:val="OtherTableBody"/>
            </w:pPr>
            <w:r>
              <w:t>0080</w:t>
            </w:r>
          </w:p>
        </w:tc>
        <w:tc>
          <w:tcPr>
            <w:tcW w:w="2693" w:type="dxa"/>
          </w:tcPr>
          <w:p w14:paraId="402BFE6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2CBC3EE" w14:textId="77777777" w:rsidR="00940027" w:rsidRDefault="00940027">
            <w:pPr>
              <w:pStyle w:val="OtherTableBody"/>
            </w:pPr>
            <w:r>
              <w:t>SP</w:t>
            </w:r>
          </w:p>
        </w:tc>
        <w:tc>
          <w:tcPr>
            <w:tcW w:w="3544" w:type="dxa"/>
          </w:tcPr>
          <w:p w14:paraId="0E286DBC" w14:textId="77777777" w:rsidR="00940027" w:rsidRDefault="00940027">
            <w:pPr>
              <w:pStyle w:val="OtherTableBody"/>
            </w:pPr>
            <w:r>
              <w:t>Species</w:t>
            </w:r>
          </w:p>
        </w:tc>
      </w:tr>
      <w:tr w:rsidR="00940027" w14:paraId="0F1158F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60BB64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A5DA7E1" w14:textId="77777777" w:rsidR="00940027" w:rsidRDefault="00940027">
            <w:pPr>
              <w:pStyle w:val="OtherTableBody"/>
            </w:pPr>
            <w:r>
              <w:t>0080</w:t>
            </w:r>
          </w:p>
        </w:tc>
        <w:tc>
          <w:tcPr>
            <w:tcW w:w="2693" w:type="dxa"/>
          </w:tcPr>
          <w:p w14:paraId="15FE188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00029A4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3544" w:type="dxa"/>
          </w:tcPr>
          <w:p w14:paraId="314A6BAB" w14:textId="77777777" w:rsidR="00940027" w:rsidRDefault="00940027">
            <w:pPr>
              <w:pStyle w:val="OtherTableBody"/>
            </w:pPr>
            <w:r>
              <w:t>Strain</w:t>
            </w:r>
          </w:p>
        </w:tc>
      </w:tr>
      <w:tr w:rsidR="00940027" w14:paraId="7C9A984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78EA70A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26AB0406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09C62869" w14:textId="77777777" w:rsidR="00940027" w:rsidRDefault="00940027">
            <w:pPr>
              <w:pStyle w:val="OtherTableBody"/>
            </w:pPr>
            <w:r>
              <w:t>Outlier Type</w:t>
            </w:r>
          </w:p>
        </w:tc>
        <w:tc>
          <w:tcPr>
            <w:tcW w:w="1701" w:type="dxa"/>
          </w:tcPr>
          <w:p w14:paraId="1208E989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7AF3F8BE" w14:textId="77777777" w:rsidR="00940027" w:rsidRDefault="00940027">
            <w:pPr>
              <w:pStyle w:val="OtherTableBody"/>
            </w:pPr>
          </w:p>
        </w:tc>
      </w:tr>
      <w:tr w:rsidR="00940027" w14:paraId="18B1FFB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1D063A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28C2715" w14:textId="77777777" w:rsidR="00940027" w:rsidRDefault="00940027">
            <w:pPr>
              <w:pStyle w:val="OtherTableBody"/>
            </w:pPr>
            <w:r>
              <w:t>0083</w:t>
            </w:r>
          </w:p>
        </w:tc>
        <w:tc>
          <w:tcPr>
            <w:tcW w:w="2693" w:type="dxa"/>
          </w:tcPr>
          <w:p w14:paraId="15C41E8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FD503D5" w14:textId="77777777" w:rsidR="00940027" w:rsidRDefault="00940027">
            <w:pPr>
              <w:pStyle w:val="OtherTableBody"/>
            </w:pPr>
            <w:r>
              <w:t>C</w:t>
            </w:r>
          </w:p>
        </w:tc>
        <w:tc>
          <w:tcPr>
            <w:tcW w:w="3544" w:type="dxa"/>
          </w:tcPr>
          <w:p w14:paraId="4A00B87A" w14:textId="77777777" w:rsidR="00940027" w:rsidRDefault="00940027">
            <w:pPr>
              <w:pStyle w:val="OtherTableBody"/>
            </w:pPr>
            <w:r>
              <w:t>Outlier cost</w:t>
            </w:r>
          </w:p>
        </w:tc>
      </w:tr>
      <w:tr w:rsidR="00940027" w14:paraId="5957EBA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FAB7EF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133D7F9" w14:textId="77777777" w:rsidR="00940027" w:rsidRDefault="00940027">
            <w:pPr>
              <w:pStyle w:val="OtherTableBody"/>
            </w:pPr>
            <w:r>
              <w:t>0083</w:t>
            </w:r>
          </w:p>
        </w:tc>
        <w:tc>
          <w:tcPr>
            <w:tcW w:w="2693" w:type="dxa"/>
          </w:tcPr>
          <w:p w14:paraId="6CF1557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1692A6D" w14:textId="77777777" w:rsidR="00940027" w:rsidRDefault="00940027">
            <w:pPr>
              <w:pStyle w:val="OtherTableBody"/>
            </w:pPr>
            <w:r>
              <w:t>D</w:t>
            </w:r>
          </w:p>
        </w:tc>
        <w:tc>
          <w:tcPr>
            <w:tcW w:w="3544" w:type="dxa"/>
          </w:tcPr>
          <w:p w14:paraId="3A8D49E0" w14:textId="77777777" w:rsidR="00940027" w:rsidRDefault="00940027">
            <w:pPr>
              <w:pStyle w:val="OtherTableBody"/>
            </w:pPr>
            <w:r>
              <w:t>Outlier days</w:t>
            </w:r>
          </w:p>
        </w:tc>
      </w:tr>
      <w:tr w:rsidR="00940027" w14:paraId="6A5840C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CF7F302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6F3253F0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78CB1193" w14:textId="77777777" w:rsidR="00940027" w:rsidRDefault="00940027">
            <w:pPr>
              <w:pStyle w:val="OtherTableBody"/>
            </w:pPr>
            <w:r>
              <w:t>Observation result status codes interpretation</w:t>
            </w:r>
          </w:p>
        </w:tc>
        <w:tc>
          <w:tcPr>
            <w:tcW w:w="1701" w:type="dxa"/>
          </w:tcPr>
          <w:p w14:paraId="216E2A1E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1A52822A" w14:textId="77777777" w:rsidR="00940027" w:rsidRDefault="00940027">
            <w:pPr>
              <w:pStyle w:val="OtherTableBody"/>
            </w:pPr>
          </w:p>
        </w:tc>
      </w:tr>
      <w:tr w:rsidR="00940027" w14:paraId="77E1A32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6B8E82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EAE26CA" w14:textId="77777777" w:rsidR="00940027" w:rsidRDefault="00940027">
            <w:pPr>
              <w:pStyle w:val="OtherTableBody"/>
            </w:pPr>
            <w:r>
              <w:t>0085</w:t>
            </w:r>
          </w:p>
        </w:tc>
        <w:tc>
          <w:tcPr>
            <w:tcW w:w="2693" w:type="dxa"/>
          </w:tcPr>
          <w:p w14:paraId="4A12BCF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BE848AA" w14:textId="77777777" w:rsidR="00940027" w:rsidRDefault="00940027">
            <w:pPr>
              <w:pStyle w:val="OtherTableBody"/>
            </w:pPr>
            <w:r>
              <w:t>C</w:t>
            </w:r>
          </w:p>
        </w:tc>
        <w:tc>
          <w:tcPr>
            <w:tcW w:w="3544" w:type="dxa"/>
          </w:tcPr>
          <w:p w14:paraId="2938820B" w14:textId="77777777" w:rsidR="00940027" w:rsidRDefault="00940027">
            <w:pPr>
              <w:pStyle w:val="OtherTableBody"/>
            </w:pPr>
            <w:r>
              <w:t>Record coming over is a correction and thus replaces a final result</w:t>
            </w:r>
          </w:p>
        </w:tc>
      </w:tr>
      <w:tr w:rsidR="00940027" w14:paraId="11A84A7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63C1F9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B951F19" w14:textId="77777777" w:rsidR="00940027" w:rsidRDefault="00940027">
            <w:pPr>
              <w:pStyle w:val="OtherTableBody"/>
            </w:pPr>
            <w:r>
              <w:t>0085</w:t>
            </w:r>
          </w:p>
        </w:tc>
        <w:tc>
          <w:tcPr>
            <w:tcW w:w="2693" w:type="dxa"/>
          </w:tcPr>
          <w:p w14:paraId="52D6FF3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D09A1A5" w14:textId="77777777" w:rsidR="00940027" w:rsidRDefault="00940027">
            <w:pPr>
              <w:pStyle w:val="OtherTableBody"/>
            </w:pPr>
            <w:r>
              <w:t>D</w:t>
            </w:r>
          </w:p>
        </w:tc>
        <w:tc>
          <w:tcPr>
            <w:tcW w:w="3544" w:type="dxa"/>
          </w:tcPr>
          <w:p w14:paraId="158B076B" w14:textId="77777777" w:rsidR="00940027" w:rsidRDefault="00940027">
            <w:pPr>
              <w:pStyle w:val="OtherTableBody"/>
            </w:pPr>
            <w:r>
              <w:t>Deletes the OBX record</w:t>
            </w:r>
          </w:p>
        </w:tc>
      </w:tr>
      <w:tr w:rsidR="00940027" w14:paraId="02AE417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03EAD9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F95A628" w14:textId="77777777" w:rsidR="00940027" w:rsidRDefault="00940027">
            <w:pPr>
              <w:pStyle w:val="OtherTableBody"/>
            </w:pPr>
            <w:r>
              <w:t>0085</w:t>
            </w:r>
          </w:p>
        </w:tc>
        <w:tc>
          <w:tcPr>
            <w:tcW w:w="2693" w:type="dxa"/>
          </w:tcPr>
          <w:p w14:paraId="2B1450D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56EC13E" w14:textId="77777777" w:rsidR="00940027" w:rsidRDefault="00940027">
            <w:pPr>
              <w:pStyle w:val="OtherTableBody"/>
            </w:pPr>
            <w:r>
              <w:t>F</w:t>
            </w:r>
          </w:p>
        </w:tc>
        <w:tc>
          <w:tcPr>
            <w:tcW w:w="3544" w:type="dxa"/>
          </w:tcPr>
          <w:p w14:paraId="44F83FA4" w14:textId="77777777" w:rsidR="00940027" w:rsidRDefault="00940027">
            <w:pPr>
              <w:pStyle w:val="OtherTableBody"/>
            </w:pPr>
            <w:r>
              <w:t>Final results; Can only be changed with a corrected result.</w:t>
            </w:r>
          </w:p>
        </w:tc>
      </w:tr>
      <w:tr w:rsidR="00940027" w14:paraId="6814E20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211046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1E2F5C2" w14:textId="77777777" w:rsidR="00940027" w:rsidRDefault="00940027">
            <w:pPr>
              <w:pStyle w:val="OtherTableBody"/>
            </w:pPr>
            <w:r>
              <w:t>0085</w:t>
            </w:r>
          </w:p>
        </w:tc>
        <w:tc>
          <w:tcPr>
            <w:tcW w:w="2693" w:type="dxa"/>
          </w:tcPr>
          <w:p w14:paraId="4AFAD42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3A9398E" w14:textId="77777777" w:rsidR="00940027" w:rsidRDefault="00940027">
            <w:pPr>
              <w:pStyle w:val="OtherTableBody"/>
            </w:pPr>
            <w:r>
              <w:t>I</w:t>
            </w:r>
          </w:p>
        </w:tc>
        <w:tc>
          <w:tcPr>
            <w:tcW w:w="3544" w:type="dxa"/>
          </w:tcPr>
          <w:p w14:paraId="5E11B335" w14:textId="77777777" w:rsidR="00940027" w:rsidRDefault="00940027">
            <w:pPr>
              <w:pStyle w:val="OtherTableBody"/>
            </w:pPr>
            <w:r>
              <w:t>Specimen in lab; results pending</w:t>
            </w:r>
          </w:p>
        </w:tc>
      </w:tr>
      <w:tr w:rsidR="00940027" w14:paraId="6F4AED7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430F8D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5C7546D" w14:textId="77777777" w:rsidR="00940027" w:rsidRDefault="00940027">
            <w:pPr>
              <w:pStyle w:val="OtherTableBody"/>
            </w:pPr>
            <w:r>
              <w:t>0085</w:t>
            </w:r>
          </w:p>
        </w:tc>
        <w:tc>
          <w:tcPr>
            <w:tcW w:w="2693" w:type="dxa"/>
          </w:tcPr>
          <w:p w14:paraId="2AFED14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CAEADE4" w14:textId="77777777" w:rsidR="00940027" w:rsidRDefault="00940027">
            <w:pPr>
              <w:pStyle w:val="OtherTableBody"/>
            </w:pPr>
            <w:r>
              <w:t>N</w:t>
            </w:r>
          </w:p>
        </w:tc>
        <w:tc>
          <w:tcPr>
            <w:tcW w:w="3544" w:type="dxa"/>
          </w:tcPr>
          <w:p w14:paraId="2451C04C" w14:textId="77777777" w:rsidR="00940027" w:rsidRDefault="00940027">
            <w:pPr>
              <w:pStyle w:val="OtherTableBody"/>
            </w:pPr>
            <w:r>
              <w:t>Not asked; used to affirmatively document that the observation identified in the OBX was not sought when the universal service ID in OBR-4 implies that it would be sought.</w:t>
            </w:r>
          </w:p>
        </w:tc>
      </w:tr>
      <w:tr w:rsidR="00940027" w14:paraId="672F2EF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885B1F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C0A5888" w14:textId="77777777" w:rsidR="00940027" w:rsidRDefault="00940027">
            <w:pPr>
              <w:pStyle w:val="OtherTableBody"/>
            </w:pPr>
            <w:r>
              <w:t>0085</w:t>
            </w:r>
          </w:p>
        </w:tc>
        <w:tc>
          <w:tcPr>
            <w:tcW w:w="2693" w:type="dxa"/>
          </w:tcPr>
          <w:p w14:paraId="23F32B8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2D9B6E1" w14:textId="77777777" w:rsidR="00940027" w:rsidRDefault="00940027">
            <w:pPr>
              <w:pStyle w:val="OtherTableBody"/>
            </w:pPr>
            <w:r>
              <w:t>O</w:t>
            </w:r>
          </w:p>
        </w:tc>
        <w:tc>
          <w:tcPr>
            <w:tcW w:w="3544" w:type="dxa"/>
          </w:tcPr>
          <w:p w14:paraId="3549B19A" w14:textId="77777777" w:rsidR="00940027" w:rsidRDefault="00940027">
            <w:pPr>
              <w:pStyle w:val="OtherTableBody"/>
            </w:pPr>
            <w:r>
              <w:t>Order detail description only (no result)</w:t>
            </w:r>
          </w:p>
        </w:tc>
      </w:tr>
      <w:tr w:rsidR="00940027" w14:paraId="3B5E514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828D72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1D1BEF6" w14:textId="77777777" w:rsidR="00940027" w:rsidRDefault="00940027">
            <w:pPr>
              <w:pStyle w:val="OtherTableBody"/>
            </w:pPr>
            <w:r>
              <w:t>0085</w:t>
            </w:r>
          </w:p>
        </w:tc>
        <w:tc>
          <w:tcPr>
            <w:tcW w:w="2693" w:type="dxa"/>
          </w:tcPr>
          <w:p w14:paraId="1697E97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CE53FA4" w14:textId="77777777" w:rsidR="00940027" w:rsidRDefault="00940027">
            <w:pPr>
              <w:pStyle w:val="OtherTableBody"/>
            </w:pPr>
            <w:r>
              <w:t>P</w:t>
            </w:r>
          </w:p>
        </w:tc>
        <w:tc>
          <w:tcPr>
            <w:tcW w:w="3544" w:type="dxa"/>
          </w:tcPr>
          <w:p w14:paraId="61C7719C" w14:textId="77777777" w:rsidR="00940027" w:rsidRDefault="00940027">
            <w:pPr>
              <w:pStyle w:val="OtherTableBody"/>
            </w:pPr>
            <w:r>
              <w:t>Preliminary results</w:t>
            </w:r>
          </w:p>
        </w:tc>
      </w:tr>
      <w:tr w:rsidR="00940027" w14:paraId="7A47DBE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C5FED7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7252F83" w14:textId="77777777" w:rsidR="00940027" w:rsidRDefault="00940027">
            <w:pPr>
              <w:pStyle w:val="OtherTableBody"/>
            </w:pPr>
            <w:r>
              <w:t>0085</w:t>
            </w:r>
          </w:p>
        </w:tc>
        <w:tc>
          <w:tcPr>
            <w:tcW w:w="2693" w:type="dxa"/>
          </w:tcPr>
          <w:p w14:paraId="689CB38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E9FC3C4" w14:textId="77777777" w:rsidR="00940027" w:rsidRDefault="00940027">
            <w:pPr>
              <w:pStyle w:val="OtherTableBody"/>
            </w:pPr>
            <w:r>
              <w:t>R</w:t>
            </w:r>
          </w:p>
        </w:tc>
        <w:tc>
          <w:tcPr>
            <w:tcW w:w="3544" w:type="dxa"/>
          </w:tcPr>
          <w:p w14:paraId="322616DD" w14:textId="77777777" w:rsidR="00940027" w:rsidRDefault="00940027">
            <w:pPr>
              <w:pStyle w:val="OtherTableBody"/>
            </w:pPr>
            <w:r>
              <w:t>Results entered -- not verified</w:t>
            </w:r>
          </w:p>
        </w:tc>
      </w:tr>
      <w:tr w:rsidR="00940027" w14:paraId="09A22F1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1CBE89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6A5A644" w14:textId="77777777" w:rsidR="00940027" w:rsidRDefault="00940027">
            <w:pPr>
              <w:pStyle w:val="OtherTableBody"/>
            </w:pPr>
            <w:r>
              <w:t>0085</w:t>
            </w:r>
          </w:p>
        </w:tc>
        <w:tc>
          <w:tcPr>
            <w:tcW w:w="2693" w:type="dxa"/>
          </w:tcPr>
          <w:p w14:paraId="4BE8634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D34ABD3" w14:textId="77777777" w:rsidR="00940027" w:rsidRDefault="00940027">
            <w:pPr>
              <w:pStyle w:val="OtherTableBody"/>
            </w:pPr>
            <w:r>
              <w:t>S</w:t>
            </w:r>
          </w:p>
        </w:tc>
        <w:tc>
          <w:tcPr>
            <w:tcW w:w="3544" w:type="dxa"/>
          </w:tcPr>
          <w:p w14:paraId="58B0971E" w14:textId="77777777" w:rsidR="00940027" w:rsidRDefault="00940027">
            <w:pPr>
              <w:pStyle w:val="OtherTableBody"/>
            </w:pPr>
            <w:r>
              <w:t>Partial results</w:t>
            </w:r>
          </w:p>
        </w:tc>
      </w:tr>
      <w:tr w:rsidR="00940027" w14:paraId="14E0FC0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DF5735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C57100C" w14:textId="77777777" w:rsidR="00940027" w:rsidRDefault="00940027">
            <w:pPr>
              <w:pStyle w:val="OtherTableBody"/>
            </w:pPr>
            <w:r>
              <w:t>0085</w:t>
            </w:r>
          </w:p>
        </w:tc>
        <w:tc>
          <w:tcPr>
            <w:tcW w:w="2693" w:type="dxa"/>
          </w:tcPr>
          <w:p w14:paraId="730F79B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3BD6E1F" w14:textId="77777777" w:rsidR="00940027" w:rsidRDefault="00940027">
            <w:pPr>
              <w:pStyle w:val="OtherTableBody"/>
            </w:pPr>
            <w:r>
              <w:t>U</w:t>
            </w:r>
          </w:p>
        </w:tc>
        <w:tc>
          <w:tcPr>
            <w:tcW w:w="3544" w:type="dxa"/>
          </w:tcPr>
          <w:p w14:paraId="053672DB" w14:textId="77777777" w:rsidR="00940027" w:rsidRDefault="00940027">
            <w:pPr>
              <w:pStyle w:val="OtherTableBody"/>
            </w:pPr>
            <w:r>
              <w:t>Results status change to final without retransmitting results already sent as _preliminary._  E.g., radiology changes status from preliminary to final</w:t>
            </w:r>
          </w:p>
        </w:tc>
      </w:tr>
      <w:tr w:rsidR="00940027" w14:paraId="00B48AD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630479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5366F06" w14:textId="77777777" w:rsidR="00940027" w:rsidRDefault="00940027">
            <w:pPr>
              <w:pStyle w:val="OtherTableBody"/>
            </w:pPr>
            <w:r>
              <w:t>0085</w:t>
            </w:r>
          </w:p>
        </w:tc>
        <w:tc>
          <w:tcPr>
            <w:tcW w:w="2693" w:type="dxa"/>
          </w:tcPr>
          <w:p w14:paraId="244E21D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4759EE1" w14:textId="77777777" w:rsidR="00940027" w:rsidRDefault="00940027">
            <w:pPr>
              <w:pStyle w:val="OtherTableBody"/>
            </w:pPr>
            <w:r>
              <w:t>W</w:t>
            </w:r>
          </w:p>
        </w:tc>
        <w:tc>
          <w:tcPr>
            <w:tcW w:w="3544" w:type="dxa"/>
          </w:tcPr>
          <w:p w14:paraId="0F5D1327" w14:textId="77777777" w:rsidR="00940027" w:rsidRDefault="00940027">
            <w:pPr>
              <w:pStyle w:val="OtherTableBody"/>
            </w:pPr>
            <w:r>
              <w:t>Post original as wrong, e.g., transmitted for wrong patient</w:t>
            </w:r>
          </w:p>
        </w:tc>
      </w:tr>
      <w:tr w:rsidR="00940027" w14:paraId="6D7B0F8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93F6BD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118FC1D" w14:textId="77777777" w:rsidR="00940027" w:rsidRDefault="00940027">
            <w:pPr>
              <w:pStyle w:val="OtherTableBody"/>
            </w:pPr>
            <w:r>
              <w:t>0085</w:t>
            </w:r>
          </w:p>
        </w:tc>
        <w:tc>
          <w:tcPr>
            <w:tcW w:w="2693" w:type="dxa"/>
          </w:tcPr>
          <w:p w14:paraId="368C9DD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B8F42BD" w14:textId="77777777" w:rsidR="00940027" w:rsidRDefault="00940027">
            <w:pPr>
              <w:pStyle w:val="OtherTableBody"/>
            </w:pPr>
            <w:r>
              <w:t>X</w:t>
            </w:r>
          </w:p>
        </w:tc>
        <w:tc>
          <w:tcPr>
            <w:tcW w:w="3544" w:type="dxa"/>
          </w:tcPr>
          <w:p w14:paraId="52003842" w14:textId="77777777" w:rsidR="00940027" w:rsidRDefault="00940027">
            <w:pPr>
              <w:pStyle w:val="OtherTableBody"/>
            </w:pPr>
            <w:r>
              <w:t>Results cannot be obtained for this observation</w:t>
            </w:r>
          </w:p>
        </w:tc>
      </w:tr>
      <w:tr w:rsidR="00940027" w14:paraId="6A999B6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50F4F77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57683C4E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54DE5F64" w14:textId="77777777" w:rsidR="00940027" w:rsidRDefault="00940027">
            <w:pPr>
              <w:pStyle w:val="OtherTableBody"/>
            </w:pPr>
            <w:r>
              <w:t>Query priority</w:t>
            </w:r>
          </w:p>
        </w:tc>
        <w:tc>
          <w:tcPr>
            <w:tcW w:w="1701" w:type="dxa"/>
          </w:tcPr>
          <w:p w14:paraId="71FE5E1C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466D4FC2" w14:textId="77777777" w:rsidR="00940027" w:rsidRDefault="00940027">
            <w:pPr>
              <w:pStyle w:val="OtherTableBody"/>
            </w:pPr>
          </w:p>
        </w:tc>
      </w:tr>
      <w:tr w:rsidR="00940027" w14:paraId="37235F2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1EC3ED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F32EE27" w14:textId="77777777" w:rsidR="00940027" w:rsidRDefault="00940027">
            <w:pPr>
              <w:pStyle w:val="OtherTableBody"/>
            </w:pPr>
            <w:r>
              <w:t>0091</w:t>
            </w:r>
          </w:p>
        </w:tc>
        <w:tc>
          <w:tcPr>
            <w:tcW w:w="2693" w:type="dxa"/>
          </w:tcPr>
          <w:p w14:paraId="5FE755A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8CD37A4" w14:textId="77777777" w:rsidR="00940027" w:rsidRDefault="00940027">
            <w:pPr>
              <w:pStyle w:val="OtherTableBody"/>
            </w:pPr>
            <w:r>
              <w:t>D</w:t>
            </w:r>
          </w:p>
        </w:tc>
        <w:tc>
          <w:tcPr>
            <w:tcW w:w="3544" w:type="dxa"/>
          </w:tcPr>
          <w:p w14:paraId="03DC57DD" w14:textId="77777777" w:rsidR="00940027" w:rsidRDefault="00940027">
            <w:pPr>
              <w:pStyle w:val="OtherTableBody"/>
            </w:pPr>
            <w:r>
              <w:t>Deferred</w:t>
            </w:r>
          </w:p>
        </w:tc>
      </w:tr>
      <w:tr w:rsidR="00940027" w14:paraId="3B357B2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3051E0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65EA0E1" w14:textId="77777777" w:rsidR="00940027" w:rsidRDefault="00940027">
            <w:pPr>
              <w:pStyle w:val="OtherTableBody"/>
            </w:pPr>
            <w:r>
              <w:t>0091</w:t>
            </w:r>
          </w:p>
        </w:tc>
        <w:tc>
          <w:tcPr>
            <w:tcW w:w="2693" w:type="dxa"/>
          </w:tcPr>
          <w:p w14:paraId="074EAE8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08971BD" w14:textId="77777777" w:rsidR="00940027" w:rsidRDefault="00940027">
            <w:pPr>
              <w:pStyle w:val="OtherTableBody"/>
            </w:pPr>
            <w:r>
              <w:t>I</w:t>
            </w:r>
          </w:p>
        </w:tc>
        <w:tc>
          <w:tcPr>
            <w:tcW w:w="3544" w:type="dxa"/>
          </w:tcPr>
          <w:p w14:paraId="63DD488F" w14:textId="77777777" w:rsidR="00940027" w:rsidRDefault="00940027">
            <w:pPr>
              <w:pStyle w:val="OtherTableBody"/>
            </w:pPr>
            <w:r>
              <w:t>Immediate</w:t>
            </w:r>
          </w:p>
        </w:tc>
      </w:tr>
      <w:tr w:rsidR="00940027" w14:paraId="7F232A7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DC35667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19D653DC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4E5BD95E" w14:textId="77777777" w:rsidR="00940027" w:rsidRDefault="00940027">
            <w:pPr>
              <w:pStyle w:val="OtherTableBody"/>
            </w:pPr>
            <w:r>
              <w:t>Re-Admission Indicator</w:t>
            </w:r>
          </w:p>
        </w:tc>
        <w:tc>
          <w:tcPr>
            <w:tcW w:w="1701" w:type="dxa"/>
          </w:tcPr>
          <w:p w14:paraId="34AEB8B3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2DF084CB" w14:textId="77777777" w:rsidR="00940027" w:rsidRDefault="00940027">
            <w:pPr>
              <w:pStyle w:val="OtherTableBody"/>
            </w:pPr>
          </w:p>
        </w:tc>
      </w:tr>
      <w:tr w:rsidR="00940027" w14:paraId="3A43040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3205B4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B5AF3BD" w14:textId="77777777" w:rsidR="00940027" w:rsidRDefault="00940027">
            <w:pPr>
              <w:pStyle w:val="OtherTableBody"/>
            </w:pPr>
            <w:r>
              <w:t>0092</w:t>
            </w:r>
          </w:p>
        </w:tc>
        <w:tc>
          <w:tcPr>
            <w:tcW w:w="2693" w:type="dxa"/>
          </w:tcPr>
          <w:p w14:paraId="3B45429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B17D29D" w14:textId="77777777" w:rsidR="00940027" w:rsidRDefault="00940027">
            <w:pPr>
              <w:pStyle w:val="OtherTableBody"/>
            </w:pPr>
            <w:r>
              <w:t>R</w:t>
            </w:r>
          </w:p>
        </w:tc>
        <w:tc>
          <w:tcPr>
            <w:tcW w:w="3544" w:type="dxa"/>
          </w:tcPr>
          <w:p w14:paraId="0BF7BE0F" w14:textId="77777777" w:rsidR="00940027" w:rsidRDefault="00940027">
            <w:pPr>
              <w:pStyle w:val="OtherTableBody"/>
            </w:pPr>
            <w:r>
              <w:t>Re-admission</w:t>
            </w:r>
          </w:p>
        </w:tc>
      </w:tr>
      <w:tr w:rsidR="00940027" w14:paraId="1DC0DE1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7FDDAA1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20B92FC7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7B6A9E3C" w14:textId="77777777" w:rsidR="00940027" w:rsidRDefault="00940027">
            <w:pPr>
              <w:pStyle w:val="OtherTableBody"/>
            </w:pPr>
            <w:r>
              <w:t>Release Information</w:t>
            </w:r>
          </w:p>
        </w:tc>
        <w:tc>
          <w:tcPr>
            <w:tcW w:w="1701" w:type="dxa"/>
          </w:tcPr>
          <w:p w14:paraId="444565CC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355F22A5" w14:textId="77777777" w:rsidR="00940027" w:rsidRDefault="00940027">
            <w:pPr>
              <w:pStyle w:val="OtherTableBody"/>
            </w:pPr>
          </w:p>
        </w:tc>
      </w:tr>
      <w:tr w:rsidR="00940027" w14:paraId="41D3E09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B161E5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A9773C1" w14:textId="77777777" w:rsidR="00940027" w:rsidRDefault="00940027">
            <w:pPr>
              <w:pStyle w:val="OtherTableBody"/>
            </w:pPr>
            <w:r>
              <w:t>0093</w:t>
            </w:r>
          </w:p>
        </w:tc>
        <w:tc>
          <w:tcPr>
            <w:tcW w:w="2693" w:type="dxa"/>
          </w:tcPr>
          <w:p w14:paraId="4F40A62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E3212DB" w14:textId="77777777" w:rsidR="00940027" w:rsidRDefault="00940027">
            <w:pPr>
              <w:pStyle w:val="OtherTableBody"/>
            </w:pPr>
            <w:r>
              <w:t>_</w:t>
            </w:r>
          </w:p>
        </w:tc>
        <w:tc>
          <w:tcPr>
            <w:tcW w:w="3544" w:type="dxa"/>
          </w:tcPr>
          <w:p w14:paraId="620A57B7" w14:textId="77777777" w:rsidR="00940027" w:rsidRDefault="00940027">
            <w:pPr>
              <w:pStyle w:val="OtherTableBody"/>
            </w:pPr>
            <w:r>
              <w:t>user-defined codes</w:t>
            </w:r>
          </w:p>
        </w:tc>
      </w:tr>
      <w:tr w:rsidR="00940027" w14:paraId="5CAD77E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85B19C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9F7DD59" w14:textId="77777777" w:rsidR="00940027" w:rsidRDefault="00940027">
            <w:pPr>
              <w:pStyle w:val="OtherTableBody"/>
            </w:pPr>
            <w:r>
              <w:t>0093</w:t>
            </w:r>
          </w:p>
        </w:tc>
        <w:tc>
          <w:tcPr>
            <w:tcW w:w="2693" w:type="dxa"/>
          </w:tcPr>
          <w:p w14:paraId="14F3904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EF1B6D3" w14:textId="77777777" w:rsidR="00940027" w:rsidRDefault="00940027">
            <w:pPr>
              <w:pStyle w:val="OtherTableBody"/>
            </w:pPr>
            <w:r>
              <w:t>N</w:t>
            </w:r>
          </w:p>
        </w:tc>
        <w:tc>
          <w:tcPr>
            <w:tcW w:w="3544" w:type="dxa"/>
          </w:tcPr>
          <w:p w14:paraId="79FF92BE" w14:textId="77777777" w:rsidR="00940027" w:rsidRDefault="00940027">
            <w:pPr>
              <w:pStyle w:val="OtherTableBody"/>
            </w:pPr>
            <w:r>
              <w:t>No</w:t>
            </w:r>
          </w:p>
        </w:tc>
      </w:tr>
      <w:tr w:rsidR="00940027" w14:paraId="7F48A19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5DE0D4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2AFF1ED" w14:textId="77777777" w:rsidR="00940027" w:rsidRDefault="00940027">
            <w:pPr>
              <w:pStyle w:val="OtherTableBody"/>
            </w:pPr>
            <w:r>
              <w:t>0093</w:t>
            </w:r>
          </w:p>
        </w:tc>
        <w:tc>
          <w:tcPr>
            <w:tcW w:w="2693" w:type="dxa"/>
          </w:tcPr>
          <w:p w14:paraId="22E0CD1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529BE55" w14:textId="77777777" w:rsidR="00940027" w:rsidRDefault="00940027">
            <w:pPr>
              <w:pStyle w:val="OtherTableBody"/>
            </w:pPr>
            <w:r>
              <w:t>Y</w:t>
            </w:r>
          </w:p>
        </w:tc>
        <w:tc>
          <w:tcPr>
            <w:tcW w:w="3544" w:type="dxa"/>
          </w:tcPr>
          <w:p w14:paraId="4D7792D4" w14:textId="77777777" w:rsidR="00940027" w:rsidRDefault="00940027">
            <w:pPr>
              <w:pStyle w:val="OtherTableBody"/>
            </w:pPr>
            <w:r>
              <w:t>Yes</w:t>
            </w:r>
          </w:p>
        </w:tc>
      </w:tr>
      <w:tr w:rsidR="00940027" w14:paraId="44A87E0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06BD7C7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6441B080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471D1C14" w14:textId="77777777" w:rsidR="00940027" w:rsidRDefault="00940027">
            <w:pPr>
              <w:pStyle w:val="OtherTableBody"/>
            </w:pPr>
            <w:r>
              <w:t>Type of Agreement</w:t>
            </w:r>
          </w:p>
        </w:tc>
        <w:tc>
          <w:tcPr>
            <w:tcW w:w="1701" w:type="dxa"/>
          </w:tcPr>
          <w:p w14:paraId="42CB1597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04081208" w14:textId="77777777" w:rsidR="00940027" w:rsidRDefault="00940027">
            <w:pPr>
              <w:pStyle w:val="OtherTableBody"/>
            </w:pPr>
          </w:p>
        </w:tc>
      </w:tr>
      <w:tr w:rsidR="00940027" w14:paraId="37403DE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EF759B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23A6BEC" w14:textId="77777777" w:rsidR="00940027" w:rsidRDefault="00940027">
            <w:pPr>
              <w:pStyle w:val="OtherTableBody"/>
            </w:pPr>
            <w:r>
              <w:t>0098</w:t>
            </w:r>
          </w:p>
        </w:tc>
        <w:tc>
          <w:tcPr>
            <w:tcW w:w="2693" w:type="dxa"/>
          </w:tcPr>
          <w:p w14:paraId="564B026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6A899DE" w14:textId="77777777" w:rsidR="00940027" w:rsidRDefault="00940027">
            <w:pPr>
              <w:pStyle w:val="OtherTableBody"/>
            </w:pPr>
            <w:r>
              <w:t>M</w:t>
            </w:r>
          </w:p>
        </w:tc>
        <w:tc>
          <w:tcPr>
            <w:tcW w:w="3544" w:type="dxa"/>
          </w:tcPr>
          <w:p w14:paraId="5D2388B4" w14:textId="77777777" w:rsidR="00940027" w:rsidRDefault="00940027">
            <w:pPr>
              <w:pStyle w:val="OtherTableBody"/>
            </w:pPr>
            <w:r>
              <w:t>Maternity</w:t>
            </w:r>
          </w:p>
        </w:tc>
      </w:tr>
      <w:tr w:rsidR="00940027" w14:paraId="59CAC69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694937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CE98142" w14:textId="77777777" w:rsidR="00940027" w:rsidRDefault="00940027">
            <w:pPr>
              <w:pStyle w:val="OtherTableBody"/>
            </w:pPr>
            <w:r>
              <w:t>0098</w:t>
            </w:r>
          </w:p>
        </w:tc>
        <w:tc>
          <w:tcPr>
            <w:tcW w:w="2693" w:type="dxa"/>
          </w:tcPr>
          <w:p w14:paraId="2510C30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F17B027" w14:textId="77777777" w:rsidR="00940027" w:rsidRDefault="00940027">
            <w:pPr>
              <w:pStyle w:val="OtherTableBody"/>
            </w:pPr>
            <w:r>
              <w:t>S</w:t>
            </w:r>
          </w:p>
        </w:tc>
        <w:tc>
          <w:tcPr>
            <w:tcW w:w="3544" w:type="dxa"/>
          </w:tcPr>
          <w:p w14:paraId="1ACD8743" w14:textId="77777777" w:rsidR="00940027" w:rsidRDefault="00940027">
            <w:pPr>
              <w:pStyle w:val="OtherTableBody"/>
            </w:pPr>
            <w:r>
              <w:t>Standard</w:t>
            </w:r>
          </w:p>
        </w:tc>
      </w:tr>
      <w:tr w:rsidR="00940027" w14:paraId="27F3CFE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3308F7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8FD1D41" w14:textId="77777777" w:rsidR="00940027" w:rsidRDefault="00940027">
            <w:pPr>
              <w:pStyle w:val="OtherTableBody"/>
            </w:pPr>
            <w:r>
              <w:t>0098</w:t>
            </w:r>
          </w:p>
        </w:tc>
        <w:tc>
          <w:tcPr>
            <w:tcW w:w="2693" w:type="dxa"/>
          </w:tcPr>
          <w:p w14:paraId="7158099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9751B41" w14:textId="77777777" w:rsidR="00940027" w:rsidRDefault="00940027">
            <w:pPr>
              <w:pStyle w:val="OtherTableBody"/>
            </w:pPr>
            <w:r>
              <w:t>U</w:t>
            </w:r>
          </w:p>
        </w:tc>
        <w:tc>
          <w:tcPr>
            <w:tcW w:w="3544" w:type="dxa"/>
          </w:tcPr>
          <w:p w14:paraId="7CA3835F" w14:textId="77777777" w:rsidR="00940027" w:rsidRDefault="00940027">
            <w:pPr>
              <w:pStyle w:val="OtherTableBody"/>
            </w:pPr>
            <w:r>
              <w:t>Unified</w:t>
            </w:r>
          </w:p>
        </w:tc>
      </w:tr>
      <w:tr w:rsidR="00940027" w14:paraId="7B981D3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F7B4BBF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4815CA22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06F85BD6" w14:textId="77777777" w:rsidR="00940027" w:rsidRDefault="00940027">
            <w:pPr>
              <w:pStyle w:val="OtherTableBody"/>
            </w:pPr>
            <w:r>
              <w:t>Invocation event</w:t>
            </w:r>
          </w:p>
        </w:tc>
        <w:tc>
          <w:tcPr>
            <w:tcW w:w="1701" w:type="dxa"/>
          </w:tcPr>
          <w:p w14:paraId="00E7E049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5A940531" w14:textId="77777777" w:rsidR="00940027" w:rsidRDefault="00940027">
            <w:pPr>
              <w:pStyle w:val="OtherTableBody"/>
            </w:pPr>
          </w:p>
        </w:tc>
      </w:tr>
      <w:tr w:rsidR="00940027" w14:paraId="4F2AAC8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5A69CC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3DA5730" w14:textId="77777777" w:rsidR="00940027" w:rsidRDefault="00940027">
            <w:pPr>
              <w:pStyle w:val="OtherTableBody"/>
            </w:pPr>
            <w:r>
              <w:t>0100</w:t>
            </w:r>
          </w:p>
        </w:tc>
        <w:tc>
          <w:tcPr>
            <w:tcW w:w="2693" w:type="dxa"/>
          </w:tcPr>
          <w:p w14:paraId="5A4FA9C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D31DD63" w14:textId="77777777" w:rsidR="00940027" w:rsidRDefault="00940027">
            <w:pPr>
              <w:pStyle w:val="OtherTableBody"/>
            </w:pPr>
            <w:r>
              <w:t>D</w:t>
            </w:r>
          </w:p>
        </w:tc>
        <w:tc>
          <w:tcPr>
            <w:tcW w:w="3544" w:type="dxa"/>
          </w:tcPr>
          <w:p w14:paraId="3D06F67B" w14:textId="77777777" w:rsidR="00940027" w:rsidRDefault="00940027">
            <w:pPr>
              <w:pStyle w:val="OtherTableBody"/>
            </w:pPr>
            <w:r>
              <w:t>On discharge</w:t>
            </w:r>
          </w:p>
        </w:tc>
      </w:tr>
      <w:tr w:rsidR="00940027" w14:paraId="506437B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3292A0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D3D5156" w14:textId="77777777" w:rsidR="00940027" w:rsidRDefault="00940027">
            <w:pPr>
              <w:pStyle w:val="OtherTableBody"/>
            </w:pPr>
            <w:r>
              <w:t>0100</w:t>
            </w:r>
          </w:p>
        </w:tc>
        <w:tc>
          <w:tcPr>
            <w:tcW w:w="2693" w:type="dxa"/>
          </w:tcPr>
          <w:p w14:paraId="44663C7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129799E" w14:textId="77777777" w:rsidR="00940027" w:rsidRDefault="00940027">
            <w:pPr>
              <w:pStyle w:val="OtherTableBody"/>
            </w:pPr>
            <w:r>
              <w:t>O</w:t>
            </w:r>
          </w:p>
        </w:tc>
        <w:tc>
          <w:tcPr>
            <w:tcW w:w="3544" w:type="dxa"/>
          </w:tcPr>
          <w:p w14:paraId="4F2B6F93" w14:textId="77777777" w:rsidR="00940027" w:rsidRDefault="00940027">
            <w:pPr>
              <w:pStyle w:val="OtherTableBody"/>
            </w:pPr>
            <w:r>
              <w:t>On receipt of order</w:t>
            </w:r>
          </w:p>
        </w:tc>
      </w:tr>
      <w:tr w:rsidR="00940027" w14:paraId="768BDD2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FB93A3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FFC5E85" w14:textId="77777777" w:rsidR="00940027" w:rsidRDefault="00940027">
            <w:pPr>
              <w:pStyle w:val="OtherTableBody"/>
            </w:pPr>
            <w:r>
              <w:t>0100</w:t>
            </w:r>
          </w:p>
        </w:tc>
        <w:tc>
          <w:tcPr>
            <w:tcW w:w="2693" w:type="dxa"/>
          </w:tcPr>
          <w:p w14:paraId="3FC31A2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ACE9A70" w14:textId="77777777" w:rsidR="00940027" w:rsidRDefault="00940027">
            <w:pPr>
              <w:pStyle w:val="OtherTableBody"/>
            </w:pPr>
            <w:r>
              <w:t>R</w:t>
            </w:r>
          </w:p>
        </w:tc>
        <w:tc>
          <w:tcPr>
            <w:tcW w:w="3544" w:type="dxa"/>
          </w:tcPr>
          <w:p w14:paraId="23079FD8" w14:textId="77777777" w:rsidR="00940027" w:rsidRDefault="00940027">
            <w:pPr>
              <w:pStyle w:val="OtherTableBody"/>
            </w:pPr>
            <w:r>
              <w:t>At time service is completed</w:t>
            </w:r>
          </w:p>
        </w:tc>
      </w:tr>
      <w:tr w:rsidR="00940027" w14:paraId="3C70551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EB14B5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2A4E8DB" w14:textId="77777777" w:rsidR="00940027" w:rsidRDefault="00940027">
            <w:pPr>
              <w:pStyle w:val="OtherTableBody"/>
            </w:pPr>
            <w:r>
              <w:t>0100</w:t>
            </w:r>
          </w:p>
        </w:tc>
        <w:tc>
          <w:tcPr>
            <w:tcW w:w="2693" w:type="dxa"/>
          </w:tcPr>
          <w:p w14:paraId="2B85EAB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B89F0BA" w14:textId="77777777" w:rsidR="00940027" w:rsidRDefault="00940027">
            <w:pPr>
              <w:pStyle w:val="OtherTableBody"/>
            </w:pPr>
            <w:r>
              <w:t>S</w:t>
            </w:r>
          </w:p>
        </w:tc>
        <w:tc>
          <w:tcPr>
            <w:tcW w:w="3544" w:type="dxa"/>
          </w:tcPr>
          <w:p w14:paraId="05E4FAA6" w14:textId="77777777" w:rsidR="00940027" w:rsidRDefault="00940027">
            <w:pPr>
              <w:pStyle w:val="OtherTableBody"/>
            </w:pPr>
            <w:r>
              <w:t>At time service is started</w:t>
            </w:r>
          </w:p>
        </w:tc>
      </w:tr>
      <w:tr w:rsidR="00940027" w14:paraId="6F54165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C7C782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E1AE14A" w14:textId="77777777" w:rsidR="00940027" w:rsidRDefault="00940027">
            <w:pPr>
              <w:pStyle w:val="OtherTableBody"/>
            </w:pPr>
            <w:r>
              <w:t>0100</w:t>
            </w:r>
          </w:p>
        </w:tc>
        <w:tc>
          <w:tcPr>
            <w:tcW w:w="2693" w:type="dxa"/>
          </w:tcPr>
          <w:p w14:paraId="38419B4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7EF43B1" w14:textId="77777777" w:rsidR="00940027" w:rsidRDefault="00940027">
            <w:pPr>
              <w:pStyle w:val="OtherTableBody"/>
            </w:pPr>
            <w:r>
              <w:t>T</w:t>
            </w:r>
          </w:p>
        </w:tc>
        <w:tc>
          <w:tcPr>
            <w:tcW w:w="3544" w:type="dxa"/>
          </w:tcPr>
          <w:p w14:paraId="4104C706" w14:textId="77777777" w:rsidR="00940027" w:rsidRDefault="00940027">
            <w:pPr>
              <w:pStyle w:val="OtherTableBody"/>
            </w:pPr>
            <w:r>
              <w:t>At a designated date/time</w:t>
            </w:r>
          </w:p>
        </w:tc>
      </w:tr>
      <w:tr w:rsidR="00940027" w14:paraId="29763A4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7E99CF7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28375A5E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6E92892F" w14:textId="77777777" w:rsidR="00940027" w:rsidRDefault="00940027">
            <w:pPr>
              <w:pStyle w:val="OtherTableBody"/>
            </w:pPr>
            <w:r>
              <w:t>Processing ID</w:t>
            </w:r>
          </w:p>
        </w:tc>
        <w:tc>
          <w:tcPr>
            <w:tcW w:w="1701" w:type="dxa"/>
          </w:tcPr>
          <w:p w14:paraId="06A5C365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20459BC9" w14:textId="77777777" w:rsidR="00940027" w:rsidRDefault="00940027">
            <w:pPr>
              <w:pStyle w:val="OtherTableBody"/>
            </w:pPr>
          </w:p>
        </w:tc>
      </w:tr>
      <w:tr w:rsidR="00940027" w14:paraId="7262F0C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7A74C0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81B8666" w14:textId="77777777" w:rsidR="00940027" w:rsidRDefault="00940027">
            <w:pPr>
              <w:pStyle w:val="OtherTableBody"/>
            </w:pPr>
            <w:r>
              <w:t>0103</w:t>
            </w:r>
          </w:p>
        </w:tc>
        <w:tc>
          <w:tcPr>
            <w:tcW w:w="2693" w:type="dxa"/>
          </w:tcPr>
          <w:p w14:paraId="42FFCE3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A963784" w14:textId="77777777" w:rsidR="00940027" w:rsidRDefault="00940027">
            <w:pPr>
              <w:pStyle w:val="OtherTableBody"/>
            </w:pPr>
            <w:r>
              <w:t>D</w:t>
            </w:r>
          </w:p>
        </w:tc>
        <w:tc>
          <w:tcPr>
            <w:tcW w:w="3544" w:type="dxa"/>
          </w:tcPr>
          <w:p w14:paraId="1FDCBD9D" w14:textId="77777777" w:rsidR="00940027" w:rsidRDefault="00940027">
            <w:pPr>
              <w:pStyle w:val="OtherTableBody"/>
            </w:pPr>
            <w:r>
              <w:t>Debugging</w:t>
            </w:r>
          </w:p>
        </w:tc>
      </w:tr>
      <w:tr w:rsidR="00940027" w14:paraId="675E62B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8BBB35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3DD1C7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0103</w:t>
            </w:r>
          </w:p>
        </w:tc>
        <w:tc>
          <w:tcPr>
            <w:tcW w:w="2693" w:type="dxa"/>
          </w:tcPr>
          <w:p w14:paraId="449958E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49F513D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</w:t>
            </w:r>
          </w:p>
        </w:tc>
        <w:tc>
          <w:tcPr>
            <w:tcW w:w="3544" w:type="dxa"/>
          </w:tcPr>
          <w:p w14:paraId="5A075BE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Production</w:t>
            </w:r>
          </w:p>
        </w:tc>
      </w:tr>
      <w:tr w:rsidR="00940027" w14:paraId="723896A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AFF167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170D042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0103</w:t>
            </w:r>
          </w:p>
        </w:tc>
        <w:tc>
          <w:tcPr>
            <w:tcW w:w="2693" w:type="dxa"/>
          </w:tcPr>
          <w:p w14:paraId="696640B6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12CD647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</w:t>
            </w:r>
          </w:p>
        </w:tc>
        <w:tc>
          <w:tcPr>
            <w:tcW w:w="3544" w:type="dxa"/>
          </w:tcPr>
          <w:p w14:paraId="6C9383EA" w14:textId="77777777" w:rsidR="00940027" w:rsidRDefault="00940027">
            <w:pPr>
              <w:pStyle w:val="OtherTableBody"/>
            </w:pPr>
            <w:r>
              <w:t>Training</w:t>
            </w:r>
          </w:p>
        </w:tc>
      </w:tr>
      <w:tr w:rsidR="00940027" w14:paraId="19711BD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FF94F9F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1A7092CE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6BBCAF0B" w14:textId="77777777" w:rsidR="00940027" w:rsidRDefault="00940027">
            <w:pPr>
              <w:pStyle w:val="OtherTableBody"/>
            </w:pPr>
            <w:r>
              <w:t>Version ID</w:t>
            </w:r>
          </w:p>
        </w:tc>
        <w:tc>
          <w:tcPr>
            <w:tcW w:w="1701" w:type="dxa"/>
          </w:tcPr>
          <w:p w14:paraId="40941A67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0CC5C05B" w14:textId="77777777" w:rsidR="00940027" w:rsidRDefault="00940027">
            <w:pPr>
              <w:pStyle w:val="OtherTableBody"/>
            </w:pPr>
          </w:p>
        </w:tc>
      </w:tr>
      <w:tr w:rsidR="00940027" w14:paraId="0E1BD69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3466E4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000C1AD" w14:textId="77777777" w:rsidR="00940027" w:rsidRDefault="00940027">
            <w:pPr>
              <w:pStyle w:val="OtherTableBody"/>
            </w:pPr>
            <w:r>
              <w:t>0104</w:t>
            </w:r>
          </w:p>
        </w:tc>
        <w:tc>
          <w:tcPr>
            <w:tcW w:w="2693" w:type="dxa"/>
          </w:tcPr>
          <w:p w14:paraId="1812F2A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9F48EBF" w14:textId="77777777" w:rsidR="00940027" w:rsidRDefault="00940027">
            <w:pPr>
              <w:pStyle w:val="OtherTableBody"/>
            </w:pPr>
            <w:r>
              <w:t>2.0</w:t>
            </w:r>
          </w:p>
        </w:tc>
        <w:tc>
          <w:tcPr>
            <w:tcW w:w="3544" w:type="dxa"/>
          </w:tcPr>
          <w:p w14:paraId="2614FC32" w14:textId="77777777" w:rsidR="00940027" w:rsidRDefault="00940027">
            <w:pPr>
              <w:pStyle w:val="OtherTableBody"/>
            </w:pPr>
            <w:r>
              <w:t>Release 2.0</w:t>
            </w:r>
          </w:p>
        </w:tc>
      </w:tr>
      <w:tr w:rsidR="00940027" w14:paraId="66CFC0B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D04432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792443C" w14:textId="77777777" w:rsidR="00940027" w:rsidRDefault="00940027">
            <w:pPr>
              <w:pStyle w:val="OtherTableBody"/>
            </w:pPr>
            <w:r>
              <w:t>0104</w:t>
            </w:r>
          </w:p>
        </w:tc>
        <w:tc>
          <w:tcPr>
            <w:tcW w:w="2693" w:type="dxa"/>
          </w:tcPr>
          <w:p w14:paraId="1150635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3FF4377" w14:textId="77777777" w:rsidR="00940027" w:rsidRDefault="00940027">
            <w:pPr>
              <w:pStyle w:val="OtherTableBody"/>
            </w:pPr>
            <w:r>
              <w:t>2.0D</w:t>
            </w:r>
          </w:p>
        </w:tc>
        <w:tc>
          <w:tcPr>
            <w:tcW w:w="3544" w:type="dxa"/>
          </w:tcPr>
          <w:p w14:paraId="02CBFDAE" w14:textId="77777777" w:rsidR="00940027" w:rsidRDefault="00940027">
            <w:pPr>
              <w:pStyle w:val="OtherTableBody"/>
            </w:pPr>
            <w:r>
              <w:t>Demo 2.0</w:t>
            </w:r>
          </w:p>
        </w:tc>
      </w:tr>
      <w:tr w:rsidR="00940027" w14:paraId="1192D9C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B20474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05A6A3F" w14:textId="77777777" w:rsidR="00940027" w:rsidRDefault="00940027">
            <w:pPr>
              <w:pStyle w:val="OtherTableBody"/>
            </w:pPr>
            <w:r>
              <w:t>0104</w:t>
            </w:r>
          </w:p>
        </w:tc>
        <w:tc>
          <w:tcPr>
            <w:tcW w:w="2693" w:type="dxa"/>
          </w:tcPr>
          <w:p w14:paraId="17AAC05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CA28296" w14:textId="77777777" w:rsidR="00940027" w:rsidRDefault="00940027">
            <w:pPr>
              <w:pStyle w:val="OtherTableBody"/>
            </w:pPr>
            <w:r>
              <w:t>2.1</w:t>
            </w:r>
          </w:p>
        </w:tc>
        <w:tc>
          <w:tcPr>
            <w:tcW w:w="3544" w:type="dxa"/>
          </w:tcPr>
          <w:p w14:paraId="51785CF4" w14:textId="77777777" w:rsidR="00940027" w:rsidRDefault="00940027">
            <w:pPr>
              <w:pStyle w:val="OtherTableBody"/>
            </w:pPr>
            <w:r>
              <w:t>Release 2. 1</w:t>
            </w:r>
          </w:p>
        </w:tc>
      </w:tr>
      <w:tr w:rsidR="00940027" w14:paraId="4AE6080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9B978A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B56F5A3" w14:textId="77777777" w:rsidR="00940027" w:rsidRDefault="00940027">
            <w:pPr>
              <w:pStyle w:val="OtherTableBody"/>
            </w:pPr>
            <w:r>
              <w:t>0104</w:t>
            </w:r>
          </w:p>
        </w:tc>
        <w:tc>
          <w:tcPr>
            <w:tcW w:w="2693" w:type="dxa"/>
          </w:tcPr>
          <w:p w14:paraId="021A4CE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605EA5A" w14:textId="77777777" w:rsidR="00940027" w:rsidRDefault="00940027">
            <w:pPr>
              <w:pStyle w:val="OtherTableBody"/>
            </w:pPr>
            <w:r>
              <w:t>2.2</w:t>
            </w:r>
          </w:p>
        </w:tc>
        <w:tc>
          <w:tcPr>
            <w:tcW w:w="3544" w:type="dxa"/>
          </w:tcPr>
          <w:p w14:paraId="6BFC58C2" w14:textId="77777777" w:rsidR="00940027" w:rsidRDefault="00940027">
            <w:pPr>
              <w:pStyle w:val="OtherTableBody"/>
            </w:pPr>
            <w:r>
              <w:t>Release 2.2</w:t>
            </w:r>
          </w:p>
        </w:tc>
      </w:tr>
      <w:tr w:rsidR="00940027" w14:paraId="4C1FCE3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5CFEB6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486EB51" w14:textId="77777777" w:rsidR="00940027" w:rsidRDefault="00940027">
            <w:pPr>
              <w:pStyle w:val="OtherTableBody"/>
            </w:pPr>
            <w:r>
              <w:t>0104</w:t>
            </w:r>
          </w:p>
        </w:tc>
        <w:tc>
          <w:tcPr>
            <w:tcW w:w="2693" w:type="dxa"/>
          </w:tcPr>
          <w:p w14:paraId="06FE6A0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9375694" w14:textId="77777777" w:rsidR="00940027" w:rsidRDefault="00940027">
            <w:pPr>
              <w:pStyle w:val="OtherTableBody"/>
            </w:pPr>
            <w:r>
              <w:t>2.3</w:t>
            </w:r>
          </w:p>
        </w:tc>
        <w:tc>
          <w:tcPr>
            <w:tcW w:w="3544" w:type="dxa"/>
          </w:tcPr>
          <w:p w14:paraId="0B014E26" w14:textId="77777777" w:rsidR="00940027" w:rsidRDefault="00940027">
            <w:pPr>
              <w:pStyle w:val="OtherTableBody"/>
            </w:pPr>
            <w:r>
              <w:t>Release 2.3</w:t>
            </w:r>
          </w:p>
        </w:tc>
      </w:tr>
      <w:tr w:rsidR="00940027" w14:paraId="399959C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B37CA1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65166BF" w14:textId="77777777" w:rsidR="00940027" w:rsidRDefault="00940027">
            <w:pPr>
              <w:pStyle w:val="OtherTableBody"/>
            </w:pPr>
            <w:r>
              <w:t>0104</w:t>
            </w:r>
          </w:p>
        </w:tc>
        <w:tc>
          <w:tcPr>
            <w:tcW w:w="2693" w:type="dxa"/>
          </w:tcPr>
          <w:p w14:paraId="1BDF677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490C493" w14:textId="77777777" w:rsidR="00940027" w:rsidRDefault="00940027">
            <w:pPr>
              <w:pStyle w:val="OtherTableBody"/>
            </w:pPr>
            <w:r>
              <w:t>2.3.1</w:t>
            </w:r>
          </w:p>
        </w:tc>
        <w:tc>
          <w:tcPr>
            <w:tcW w:w="3544" w:type="dxa"/>
          </w:tcPr>
          <w:p w14:paraId="20D229C6" w14:textId="77777777" w:rsidR="00940027" w:rsidRDefault="00940027">
            <w:pPr>
              <w:pStyle w:val="OtherTableBody"/>
            </w:pPr>
            <w:r>
              <w:t>Release 2.3.1</w:t>
            </w:r>
          </w:p>
        </w:tc>
      </w:tr>
      <w:tr w:rsidR="00940027" w14:paraId="4381226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B15569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CA7ED5F" w14:textId="77777777" w:rsidR="00940027" w:rsidRDefault="00940027">
            <w:pPr>
              <w:pStyle w:val="OtherTableBody"/>
            </w:pPr>
            <w:r>
              <w:t>0104</w:t>
            </w:r>
          </w:p>
        </w:tc>
        <w:tc>
          <w:tcPr>
            <w:tcW w:w="2693" w:type="dxa"/>
          </w:tcPr>
          <w:p w14:paraId="214A1B6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30AC3C5" w14:textId="77777777" w:rsidR="00940027" w:rsidRDefault="00940027">
            <w:pPr>
              <w:pStyle w:val="OtherTableBody"/>
            </w:pPr>
            <w:r>
              <w:t>2.4</w:t>
            </w:r>
          </w:p>
        </w:tc>
        <w:tc>
          <w:tcPr>
            <w:tcW w:w="3544" w:type="dxa"/>
          </w:tcPr>
          <w:p w14:paraId="3F05259F" w14:textId="77777777" w:rsidR="00940027" w:rsidRDefault="00940027">
            <w:pPr>
              <w:pStyle w:val="OtherTableBody"/>
            </w:pPr>
            <w:r>
              <w:t>Release 2.4</w:t>
            </w:r>
          </w:p>
        </w:tc>
      </w:tr>
      <w:tr w:rsidR="00940027" w14:paraId="3DB6D70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C12650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8BA5E35" w14:textId="77777777" w:rsidR="00940027" w:rsidRDefault="00940027">
            <w:pPr>
              <w:pStyle w:val="OtherTableBody"/>
            </w:pPr>
            <w:r>
              <w:t>0104</w:t>
            </w:r>
          </w:p>
        </w:tc>
        <w:tc>
          <w:tcPr>
            <w:tcW w:w="2693" w:type="dxa"/>
          </w:tcPr>
          <w:p w14:paraId="20BD1EF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2592852" w14:textId="77777777" w:rsidR="00940027" w:rsidRDefault="00940027">
            <w:pPr>
              <w:pStyle w:val="OtherTableBody"/>
            </w:pPr>
            <w:r>
              <w:t>2.5</w:t>
            </w:r>
          </w:p>
        </w:tc>
        <w:tc>
          <w:tcPr>
            <w:tcW w:w="3544" w:type="dxa"/>
          </w:tcPr>
          <w:p w14:paraId="016C95AE" w14:textId="77777777" w:rsidR="00940027" w:rsidRDefault="00940027">
            <w:pPr>
              <w:pStyle w:val="OtherTableBody"/>
            </w:pPr>
            <w:r>
              <w:t>Release 2.5</w:t>
            </w:r>
          </w:p>
        </w:tc>
      </w:tr>
      <w:tr w:rsidR="00940027" w14:paraId="15C7277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A64F953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7EBD9DCB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4B5B813C" w14:textId="77777777" w:rsidR="00940027" w:rsidRDefault="00940027">
            <w:pPr>
              <w:pStyle w:val="OtherTableBody"/>
            </w:pPr>
            <w:r>
              <w:t>Source of comment</w:t>
            </w:r>
          </w:p>
        </w:tc>
        <w:tc>
          <w:tcPr>
            <w:tcW w:w="1701" w:type="dxa"/>
          </w:tcPr>
          <w:p w14:paraId="1079CAD1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2B667C9C" w14:textId="77777777" w:rsidR="00940027" w:rsidRDefault="00940027">
            <w:pPr>
              <w:pStyle w:val="OtherTableBody"/>
            </w:pPr>
          </w:p>
        </w:tc>
      </w:tr>
      <w:tr w:rsidR="00940027" w14:paraId="30139B1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442D6C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33761FE" w14:textId="77777777" w:rsidR="00940027" w:rsidRDefault="00940027">
            <w:pPr>
              <w:pStyle w:val="OtherTableBody"/>
            </w:pPr>
            <w:r>
              <w:t>0105</w:t>
            </w:r>
          </w:p>
        </w:tc>
        <w:tc>
          <w:tcPr>
            <w:tcW w:w="2693" w:type="dxa"/>
          </w:tcPr>
          <w:p w14:paraId="5EB7403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72749E2" w14:textId="77777777" w:rsidR="00940027" w:rsidRDefault="00940027">
            <w:pPr>
              <w:pStyle w:val="OtherTableBody"/>
            </w:pPr>
            <w:r>
              <w:t>L</w:t>
            </w:r>
          </w:p>
        </w:tc>
        <w:tc>
          <w:tcPr>
            <w:tcW w:w="3544" w:type="dxa"/>
          </w:tcPr>
          <w:p w14:paraId="794A3D03" w14:textId="77777777" w:rsidR="00940027" w:rsidRDefault="00940027">
            <w:pPr>
              <w:pStyle w:val="OtherTableBody"/>
            </w:pPr>
            <w:r>
              <w:t>Ancillary (filler) department is source of comment</w:t>
            </w:r>
          </w:p>
        </w:tc>
      </w:tr>
      <w:tr w:rsidR="00940027" w14:paraId="61641C6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B31BD0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E2EE462" w14:textId="77777777" w:rsidR="00940027" w:rsidRDefault="00940027">
            <w:pPr>
              <w:pStyle w:val="OtherTableBody"/>
            </w:pPr>
            <w:r>
              <w:t>0105</w:t>
            </w:r>
          </w:p>
        </w:tc>
        <w:tc>
          <w:tcPr>
            <w:tcW w:w="2693" w:type="dxa"/>
          </w:tcPr>
          <w:p w14:paraId="27FC47D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45DAEF9" w14:textId="77777777" w:rsidR="00940027" w:rsidRDefault="00940027">
            <w:pPr>
              <w:pStyle w:val="OtherTableBody"/>
            </w:pPr>
            <w:r>
              <w:t>O</w:t>
            </w:r>
          </w:p>
        </w:tc>
        <w:tc>
          <w:tcPr>
            <w:tcW w:w="3544" w:type="dxa"/>
          </w:tcPr>
          <w:p w14:paraId="690E3715" w14:textId="77777777" w:rsidR="00940027" w:rsidRDefault="00940027">
            <w:pPr>
              <w:pStyle w:val="OtherTableBody"/>
            </w:pPr>
            <w:r>
              <w:t>Other system is source of comment</w:t>
            </w:r>
          </w:p>
        </w:tc>
      </w:tr>
      <w:tr w:rsidR="00940027" w14:paraId="646E6DD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8A2C4A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7602D8F" w14:textId="77777777" w:rsidR="00940027" w:rsidRDefault="00940027">
            <w:pPr>
              <w:pStyle w:val="OtherTableBody"/>
            </w:pPr>
            <w:r>
              <w:t>0105</w:t>
            </w:r>
          </w:p>
        </w:tc>
        <w:tc>
          <w:tcPr>
            <w:tcW w:w="2693" w:type="dxa"/>
          </w:tcPr>
          <w:p w14:paraId="3FC0CBC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2572CE5" w14:textId="77777777" w:rsidR="00940027" w:rsidRDefault="00940027">
            <w:pPr>
              <w:pStyle w:val="OtherTableBody"/>
            </w:pPr>
            <w:r>
              <w:t>P</w:t>
            </w:r>
          </w:p>
        </w:tc>
        <w:tc>
          <w:tcPr>
            <w:tcW w:w="3544" w:type="dxa"/>
          </w:tcPr>
          <w:p w14:paraId="45623A96" w14:textId="77777777" w:rsidR="00940027" w:rsidRDefault="00940027">
            <w:pPr>
              <w:pStyle w:val="OtherTableBody"/>
            </w:pPr>
            <w:r>
              <w:t>Orderer (placer) is source of comment</w:t>
            </w:r>
          </w:p>
        </w:tc>
      </w:tr>
      <w:tr w:rsidR="00940027" w14:paraId="2B50763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B780F9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HL7</w:t>
            </w:r>
          </w:p>
        </w:tc>
        <w:tc>
          <w:tcPr>
            <w:tcW w:w="709" w:type="dxa"/>
          </w:tcPr>
          <w:p w14:paraId="47FC03AE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2693" w:type="dxa"/>
          </w:tcPr>
          <w:p w14:paraId="2A25F79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Query/response format code</w:t>
            </w:r>
          </w:p>
        </w:tc>
        <w:tc>
          <w:tcPr>
            <w:tcW w:w="1701" w:type="dxa"/>
          </w:tcPr>
          <w:p w14:paraId="0D990DDE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3544" w:type="dxa"/>
          </w:tcPr>
          <w:p w14:paraId="43B5AA3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</w:tr>
      <w:tr w:rsidR="00940027" w14:paraId="2FDE702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8D3310F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690DDE92" w14:textId="77777777" w:rsidR="00940027" w:rsidRDefault="00940027">
            <w:pPr>
              <w:pStyle w:val="OtherTableBody"/>
            </w:pPr>
            <w:r>
              <w:t>0106</w:t>
            </w:r>
          </w:p>
        </w:tc>
        <w:tc>
          <w:tcPr>
            <w:tcW w:w="2693" w:type="dxa"/>
          </w:tcPr>
          <w:p w14:paraId="542063E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9A4643C" w14:textId="77777777" w:rsidR="00940027" w:rsidRDefault="00940027">
            <w:pPr>
              <w:pStyle w:val="OtherTableBody"/>
            </w:pPr>
            <w:r>
              <w:t>D</w:t>
            </w:r>
          </w:p>
        </w:tc>
        <w:tc>
          <w:tcPr>
            <w:tcW w:w="3544" w:type="dxa"/>
          </w:tcPr>
          <w:p w14:paraId="32A64629" w14:textId="77777777" w:rsidR="00940027" w:rsidRDefault="00940027">
            <w:pPr>
              <w:pStyle w:val="OtherTableBody"/>
            </w:pPr>
            <w:r>
              <w:t>Response is in display format</w:t>
            </w:r>
          </w:p>
        </w:tc>
      </w:tr>
      <w:tr w:rsidR="00940027" w14:paraId="7C4AEDB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382740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EA9BF74" w14:textId="77777777" w:rsidR="00940027" w:rsidRDefault="00940027">
            <w:pPr>
              <w:pStyle w:val="OtherTableBody"/>
            </w:pPr>
            <w:r>
              <w:t>0106</w:t>
            </w:r>
          </w:p>
        </w:tc>
        <w:tc>
          <w:tcPr>
            <w:tcW w:w="2693" w:type="dxa"/>
          </w:tcPr>
          <w:p w14:paraId="1122A49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9116B27" w14:textId="77777777" w:rsidR="00940027" w:rsidRDefault="00940027">
            <w:pPr>
              <w:pStyle w:val="OtherTableBody"/>
            </w:pPr>
            <w:r>
              <w:t>R</w:t>
            </w:r>
          </w:p>
        </w:tc>
        <w:tc>
          <w:tcPr>
            <w:tcW w:w="3544" w:type="dxa"/>
          </w:tcPr>
          <w:p w14:paraId="2C48B4C0" w14:textId="77777777" w:rsidR="00940027" w:rsidRDefault="00940027">
            <w:pPr>
              <w:pStyle w:val="OtherTableBody"/>
            </w:pPr>
            <w:r>
              <w:t>Response is in record-oriented format</w:t>
            </w:r>
          </w:p>
        </w:tc>
      </w:tr>
      <w:tr w:rsidR="00940027" w14:paraId="1D1A93A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18E2F4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6B91183" w14:textId="77777777" w:rsidR="00940027" w:rsidRDefault="00940027">
            <w:pPr>
              <w:pStyle w:val="OtherTableBody"/>
            </w:pPr>
            <w:r>
              <w:t>0106</w:t>
            </w:r>
          </w:p>
        </w:tc>
        <w:tc>
          <w:tcPr>
            <w:tcW w:w="2693" w:type="dxa"/>
          </w:tcPr>
          <w:p w14:paraId="24E18A1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B7B2A02" w14:textId="77777777" w:rsidR="00940027" w:rsidRDefault="00940027">
            <w:pPr>
              <w:pStyle w:val="OtherTableBody"/>
            </w:pPr>
            <w:r>
              <w:t>T</w:t>
            </w:r>
          </w:p>
        </w:tc>
        <w:tc>
          <w:tcPr>
            <w:tcW w:w="3544" w:type="dxa"/>
          </w:tcPr>
          <w:p w14:paraId="3F077B86" w14:textId="77777777" w:rsidR="00940027" w:rsidRDefault="00940027">
            <w:pPr>
              <w:pStyle w:val="OtherTableBody"/>
            </w:pPr>
            <w:r>
              <w:t>Response is in tabular format</w:t>
            </w:r>
          </w:p>
        </w:tc>
      </w:tr>
      <w:tr w:rsidR="00940027" w14:paraId="7ECE65D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F9E5A10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18F1D1BC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1007DC70" w14:textId="77777777" w:rsidR="00940027" w:rsidRDefault="00940027">
            <w:pPr>
              <w:pStyle w:val="OtherTableBody"/>
            </w:pPr>
            <w:r>
              <w:t>Deferred response type</w:t>
            </w:r>
          </w:p>
        </w:tc>
        <w:tc>
          <w:tcPr>
            <w:tcW w:w="1701" w:type="dxa"/>
          </w:tcPr>
          <w:p w14:paraId="18A05E93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5B58F57B" w14:textId="77777777" w:rsidR="00940027" w:rsidRDefault="00940027">
            <w:pPr>
              <w:pStyle w:val="OtherTableBody"/>
            </w:pPr>
          </w:p>
        </w:tc>
      </w:tr>
      <w:tr w:rsidR="00940027" w14:paraId="3D83A4A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F25FA7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F068FC0" w14:textId="77777777" w:rsidR="00940027" w:rsidRDefault="00940027">
            <w:pPr>
              <w:pStyle w:val="OtherTableBody"/>
            </w:pPr>
            <w:r>
              <w:t>0107</w:t>
            </w:r>
          </w:p>
        </w:tc>
        <w:tc>
          <w:tcPr>
            <w:tcW w:w="2693" w:type="dxa"/>
          </w:tcPr>
          <w:p w14:paraId="39C5C7D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39140B9" w14:textId="77777777" w:rsidR="00940027" w:rsidRDefault="00940027">
            <w:pPr>
              <w:pStyle w:val="OtherTableBody"/>
            </w:pPr>
            <w:r>
              <w:t>B</w:t>
            </w:r>
          </w:p>
        </w:tc>
        <w:tc>
          <w:tcPr>
            <w:tcW w:w="3544" w:type="dxa"/>
          </w:tcPr>
          <w:p w14:paraId="266CF870" w14:textId="77777777" w:rsidR="00940027" w:rsidRDefault="00940027">
            <w:pPr>
              <w:pStyle w:val="OtherTableBody"/>
            </w:pPr>
            <w:r>
              <w:t>Before the Date/Time specified</w:t>
            </w:r>
          </w:p>
        </w:tc>
      </w:tr>
      <w:tr w:rsidR="00940027" w14:paraId="5102128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E50447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85FE3CB" w14:textId="77777777" w:rsidR="00940027" w:rsidRDefault="00940027">
            <w:pPr>
              <w:pStyle w:val="OtherTableBody"/>
            </w:pPr>
            <w:r>
              <w:t>0107</w:t>
            </w:r>
          </w:p>
        </w:tc>
        <w:tc>
          <w:tcPr>
            <w:tcW w:w="2693" w:type="dxa"/>
          </w:tcPr>
          <w:p w14:paraId="41B2DD1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5D9200A" w14:textId="77777777" w:rsidR="00940027" w:rsidRDefault="00940027">
            <w:pPr>
              <w:pStyle w:val="OtherTableBody"/>
            </w:pPr>
            <w:r>
              <w:t>L</w:t>
            </w:r>
          </w:p>
        </w:tc>
        <w:tc>
          <w:tcPr>
            <w:tcW w:w="3544" w:type="dxa"/>
          </w:tcPr>
          <w:p w14:paraId="75AEE131" w14:textId="77777777" w:rsidR="00940027" w:rsidRDefault="00940027">
            <w:pPr>
              <w:pStyle w:val="OtherTableBody"/>
            </w:pPr>
            <w:r>
              <w:t>Later than the Date/Time specified</w:t>
            </w:r>
          </w:p>
        </w:tc>
      </w:tr>
      <w:tr w:rsidR="00940027" w14:paraId="1D030FF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78DBD74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73A9E101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5729E9B5" w14:textId="77777777" w:rsidR="00940027" w:rsidRDefault="00940027">
            <w:pPr>
              <w:pStyle w:val="OtherTableBody"/>
            </w:pPr>
            <w:r>
              <w:t>Query results level</w:t>
            </w:r>
          </w:p>
        </w:tc>
        <w:tc>
          <w:tcPr>
            <w:tcW w:w="1701" w:type="dxa"/>
          </w:tcPr>
          <w:p w14:paraId="7DF7B8D0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237A11A1" w14:textId="77777777" w:rsidR="00940027" w:rsidRDefault="00940027">
            <w:pPr>
              <w:pStyle w:val="OtherTableBody"/>
            </w:pPr>
          </w:p>
        </w:tc>
      </w:tr>
      <w:tr w:rsidR="00940027" w14:paraId="6E6FEF6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987BB8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73263F2" w14:textId="77777777" w:rsidR="00940027" w:rsidRDefault="00940027">
            <w:pPr>
              <w:pStyle w:val="OtherTableBody"/>
            </w:pPr>
            <w:r>
              <w:t>0108</w:t>
            </w:r>
          </w:p>
        </w:tc>
        <w:tc>
          <w:tcPr>
            <w:tcW w:w="2693" w:type="dxa"/>
          </w:tcPr>
          <w:p w14:paraId="3330E0F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533BB25" w14:textId="77777777" w:rsidR="00940027" w:rsidRDefault="00940027">
            <w:pPr>
              <w:pStyle w:val="OtherTableBody"/>
            </w:pPr>
            <w:r>
              <w:t>O</w:t>
            </w:r>
          </w:p>
        </w:tc>
        <w:tc>
          <w:tcPr>
            <w:tcW w:w="3544" w:type="dxa"/>
          </w:tcPr>
          <w:p w14:paraId="5C9F82F6" w14:textId="77777777" w:rsidR="00940027" w:rsidRDefault="00940027">
            <w:pPr>
              <w:pStyle w:val="OtherTableBody"/>
            </w:pPr>
            <w:r>
              <w:t>Order plus order status</w:t>
            </w:r>
          </w:p>
        </w:tc>
      </w:tr>
      <w:tr w:rsidR="00940027" w14:paraId="7898315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740530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9BE2343" w14:textId="77777777" w:rsidR="00940027" w:rsidRDefault="00940027">
            <w:pPr>
              <w:pStyle w:val="OtherTableBody"/>
            </w:pPr>
            <w:r>
              <w:t>0108</w:t>
            </w:r>
          </w:p>
        </w:tc>
        <w:tc>
          <w:tcPr>
            <w:tcW w:w="2693" w:type="dxa"/>
          </w:tcPr>
          <w:p w14:paraId="6E5B948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A5D30E4" w14:textId="77777777" w:rsidR="00940027" w:rsidRDefault="00940027">
            <w:pPr>
              <w:pStyle w:val="OtherTableBody"/>
            </w:pPr>
            <w:r>
              <w:t>R</w:t>
            </w:r>
          </w:p>
        </w:tc>
        <w:tc>
          <w:tcPr>
            <w:tcW w:w="3544" w:type="dxa"/>
          </w:tcPr>
          <w:p w14:paraId="742989CB" w14:textId="77777777" w:rsidR="00940027" w:rsidRDefault="00940027">
            <w:pPr>
              <w:pStyle w:val="OtherTableBody"/>
            </w:pPr>
            <w:r>
              <w:t>Results without bulk text</w:t>
            </w:r>
          </w:p>
        </w:tc>
      </w:tr>
      <w:tr w:rsidR="00940027" w14:paraId="02D2216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1A90B4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D237432" w14:textId="77777777" w:rsidR="00940027" w:rsidRDefault="00940027">
            <w:pPr>
              <w:pStyle w:val="OtherTableBody"/>
            </w:pPr>
            <w:r>
              <w:t>0108</w:t>
            </w:r>
          </w:p>
        </w:tc>
        <w:tc>
          <w:tcPr>
            <w:tcW w:w="2693" w:type="dxa"/>
          </w:tcPr>
          <w:p w14:paraId="642D793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F90B449" w14:textId="77777777" w:rsidR="00940027" w:rsidRDefault="00940027">
            <w:pPr>
              <w:pStyle w:val="OtherTableBody"/>
            </w:pPr>
            <w:r>
              <w:t>S</w:t>
            </w:r>
          </w:p>
        </w:tc>
        <w:tc>
          <w:tcPr>
            <w:tcW w:w="3544" w:type="dxa"/>
          </w:tcPr>
          <w:p w14:paraId="2D6124EB" w14:textId="77777777" w:rsidR="00940027" w:rsidRDefault="00940027">
            <w:pPr>
              <w:pStyle w:val="OtherTableBody"/>
            </w:pPr>
            <w:r>
              <w:t>Status only</w:t>
            </w:r>
          </w:p>
        </w:tc>
      </w:tr>
      <w:tr w:rsidR="00940027" w14:paraId="7D04710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257C0E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B8F89DB" w14:textId="77777777" w:rsidR="00940027" w:rsidRDefault="00940027">
            <w:pPr>
              <w:pStyle w:val="OtherTableBody"/>
            </w:pPr>
            <w:r>
              <w:t>0108</w:t>
            </w:r>
          </w:p>
        </w:tc>
        <w:tc>
          <w:tcPr>
            <w:tcW w:w="2693" w:type="dxa"/>
          </w:tcPr>
          <w:p w14:paraId="1CA8425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E04FA42" w14:textId="77777777" w:rsidR="00940027" w:rsidRDefault="00940027">
            <w:pPr>
              <w:pStyle w:val="OtherTableBody"/>
            </w:pPr>
            <w:r>
              <w:t>T</w:t>
            </w:r>
          </w:p>
        </w:tc>
        <w:tc>
          <w:tcPr>
            <w:tcW w:w="3544" w:type="dxa"/>
          </w:tcPr>
          <w:p w14:paraId="2001B834" w14:textId="77777777" w:rsidR="00940027" w:rsidRDefault="00940027">
            <w:pPr>
              <w:pStyle w:val="OtherTableBody"/>
            </w:pPr>
            <w:r>
              <w:t>Full results</w:t>
            </w:r>
          </w:p>
        </w:tc>
      </w:tr>
      <w:tr w:rsidR="00940027" w14:paraId="645EBD2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E7177C8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520D03E7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585BA35C" w14:textId="77777777" w:rsidR="00940027" w:rsidRDefault="00940027">
            <w:pPr>
              <w:pStyle w:val="OtherTableBody"/>
            </w:pPr>
            <w:r>
              <w:t>Report priority</w:t>
            </w:r>
          </w:p>
        </w:tc>
        <w:tc>
          <w:tcPr>
            <w:tcW w:w="1701" w:type="dxa"/>
          </w:tcPr>
          <w:p w14:paraId="4E96F695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107E9D21" w14:textId="77777777" w:rsidR="00940027" w:rsidRDefault="00940027">
            <w:pPr>
              <w:pStyle w:val="OtherTableBody"/>
            </w:pPr>
          </w:p>
        </w:tc>
      </w:tr>
      <w:tr w:rsidR="00940027" w14:paraId="1A88E04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18B438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6AB75E0" w14:textId="77777777" w:rsidR="00940027" w:rsidRDefault="00940027">
            <w:pPr>
              <w:pStyle w:val="OtherTableBody"/>
            </w:pPr>
            <w:r>
              <w:t>0109</w:t>
            </w:r>
          </w:p>
        </w:tc>
        <w:tc>
          <w:tcPr>
            <w:tcW w:w="2693" w:type="dxa"/>
          </w:tcPr>
          <w:p w14:paraId="2AD603A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F57832C" w14:textId="77777777" w:rsidR="00940027" w:rsidRDefault="00940027">
            <w:pPr>
              <w:pStyle w:val="OtherTableBody"/>
            </w:pPr>
            <w:r>
              <w:t>R</w:t>
            </w:r>
          </w:p>
        </w:tc>
        <w:tc>
          <w:tcPr>
            <w:tcW w:w="3544" w:type="dxa"/>
          </w:tcPr>
          <w:p w14:paraId="0B5016D7" w14:textId="77777777" w:rsidR="00940027" w:rsidRDefault="00940027">
            <w:pPr>
              <w:pStyle w:val="OtherTableBody"/>
            </w:pPr>
            <w:r>
              <w:t>Routine</w:t>
            </w:r>
          </w:p>
        </w:tc>
      </w:tr>
      <w:tr w:rsidR="00940027" w14:paraId="7956D4A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0115AD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4D6A96C" w14:textId="77777777" w:rsidR="00940027" w:rsidRDefault="00940027">
            <w:pPr>
              <w:pStyle w:val="OtherTableBody"/>
            </w:pPr>
            <w:r>
              <w:t>0109</w:t>
            </w:r>
          </w:p>
        </w:tc>
        <w:tc>
          <w:tcPr>
            <w:tcW w:w="2693" w:type="dxa"/>
          </w:tcPr>
          <w:p w14:paraId="3A2E5A5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F4DA297" w14:textId="77777777" w:rsidR="00940027" w:rsidRDefault="00940027">
            <w:pPr>
              <w:pStyle w:val="OtherTableBody"/>
            </w:pPr>
            <w:r>
              <w:t>S</w:t>
            </w:r>
          </w:p>
        </w:tc>
        <w:tc>
          <w:tcPr>
            <w:tcW w:w="3544" w:type="dxa"/>
          </w:tcPr>
          <w:p w14:paraId="0063378D" w14:textId="77777777" w:rsidR="00940027" w:rsidRDefault="00940027">
            <w:pPr>
              <w:pStyle w:val="OtherTableBody"/>
            </w:pPr>
            <w:r>
              <w:t>Stat</w:t>
            </w:r>
          </w:p>
        </w:tc>
      </w:tr>
      <w:tr w:rsidR="00940027" w14:paraId="4E0BB1A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3288F2B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16092297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7780B6A5" w14:textId="77777777" w:rsidR="00940027" w:rsidRDefault="00940027">
            <w:pPr>
              <w:pStyle w:val="OtherTableBody"/>
            </w:pPr>
            <w:r>
              <w:t>Discharge Disposition</w:t>
            </w:r>
          </w:p>
        </w:tc>
        <w:tc>
          <w:tcPr>
            <w:tcW w:w="1701" w:type="dxa"/>
          </w:tcPr>
          <w:p w14:paraId="1FEBD633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3585188D" w14:textId="77777777" w:rsidR="00940027" w:rsidRDefault="00940027">
            <w:pPr>
              <w:pStyle w:val="OtherTableBody"/>
            </w:pPr>
          </w:p>
        </w:tc>
      </w:tr>
      <w:tr w:rsidR="00940027" w14:paraId="5F80ABC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1AAA0F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9ED1883" w14:textId="77777777" w:rsidR="00940027" w:rsidRDefault="00940027">
            <w:pPr>
              <w:pStyle w:val="OtherTableBody"/>
            </w:pPr>
            <w:r>
              <w:t>0112</w:t>
            </w:r>
          </w:p>
        </w:tc>
        <w:tc>
          <w:tcPr>
            <w:tcW w:w="2693" w:type="dxa"/>
          </w:tcPr>
          <w:p w14:paraId="17D2471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8FCF2D2" w14:textId="77777777" w:rsidR="00940027" w:rsidRDefault="00940027">
            <w:pPr>
              <w:pStyle w:val="OtherTableBody"/>
            </w:pPr>
            <w:r>
              <w:t>01</w:t>
            </w:r>
          </w:p>
        </w:tc>
        <w:tc>
          <w:tcPr>
            <w:tcW w:w="3544" w:type="dxa"/>
          </w:tcPr>
          <w:p w14:paraId="1AFC6378" w14:textId="77777777" w:rsidR="00940027" w:rsidRDefault="00940027">
            <w:pPr>
              <w:pStyle w:val="OtherTableBody"/>
            </w:pPr>
            <w:r>
              <w:t>Discharged to home or self care (routine discharge)</w:t>
            </w:r>
          </w:p>
        </w:tc>
      </w:tr>
      <w:tr w:rsidR="00940027" w14:paraId="2FD4EBB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64A486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AC7AAB2" w14:textId="77777777" w:rsidR="00940027" w:rsidRDefault="00940027">
            <w:pPr>
              <w:pStyle w:val="OtherTableBody"/>
            </w:pPr>
            <w:r>
              <w:t>0112</w:t>
            </w:r>
          </w:p>
        </w:tc>
        <w:tc>
          <w:tcPr>
            <w:tcW w:w="2693" w:type="dxa"/>
          </w:tcPr>
          <w:p w14:paraId="68EC595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E2D1170" w14:textId="77777777" w:rsidR="00940027" w:rsidRDefault="00940027">
            <w:pPr>
              <w:pStyle w:val="OtherTableBody"/>
            </w:pPr>
            <w:r>
              <w:t>02</w:t>
            </w:r>
          </w:p>
        </w:tc>
        <w:tc>
          <w:tcPr>
            <w:tcW w:w="3544" w:type="dxa"/>
          </w:tcPr>
          <w:p w14:paraId="3202C88F" w14:textId="77777777" w:rsidR="00940027" w:rsidRDefault="00940027">
            <w:pPr>
              <w:pStyle w:val="OtherTableBody"/>
            </w:pPr>
            <w:r>
              <w:t>Discharged/transferred to another short term general hospital for inpatient care</w:t>
            </w:r>
          </w:p>
        </w:tc>
      </w:tr>
      <w:tr w:rsidR="00940027" w14:paraId="70040AA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664B10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FE89E62" w14:textId="77777777" w:rsidR="00940027" w:rsidRDefault="00940027">
            <w:pPr>
              <w:pStyle w:val="OtherTableBody"/>
            </w:pPr>
            <w:r>
              <w:t>0112</w:t>
            </w:r>
          </w:p>
        </w:tc>
        <w:tc>
          <w:tcPr>
            <w:tcW w:w="2693" w:type="dxa"/>
          </w:tcPr>
          <w:p w14:paraId="0A10CF9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1F8EAB0" w14:textId="77777777" w:rsidR="00940027" w:rsidRDefault="00940027">
            <w:pPr>
              <w:pStyle w:val="OtherTableBody"/>
            </w:pPr>
            <w:r>
              <w:t>03</w:t>
            </w:r>
          </w:p>
        </w:tc>
        <w:tc>
          <w:tcPr>
            <w:tcW w:w="3544" w:type="dxa"/>
          </w:tcPr>
          <w:p w14:paraId="05502E12" w14:textId="77777777" w:rsidR="00940027" w:rsidRDefault="00940027">
            <w:pPr>
              <w:pStyle w:val="OtherTableBody"/>
            </w:pPr>
            <w:r>
              <w:t>Discharged/transferred to skilled nursing facility (SNF)</w:t>
            </w:r>
          </w:p>
        </w:tc>
      </w:tr>
      <w:tr w:rsidR="00940027" w14:paraId="33848F8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618B52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CE98987" w14:textId="77777777" w:rsidR="00940027" w:rsidRDefault="00940027">
            <w:pPr>
              <w:pStyle w:val="OtherTableBody"/>
            </w:pPr>
            <w:r>
              <w:t>0112</w:t>
            </w:r>
          </w:p>
        </w:tc>
        <w:tc>
          <w:tcPr>
            <w:tcW w:w="2693" w:type="dxa"/>
          </w:tcPr>
          <w:p w14:paraId="064DF86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83E7022" w14:textId="77777777" w:rsidR="00940027" w:rsidRDefault="00940027">
            <w:pPr>
              <w:pStyle w:val="OtherTableBody"/>
            </w:pPr>
            <w:r>
              <w:t>04</w:t>
            </w:r>
          </w:p>
        </w:tc>
        <w:tc>
          <w:tcPr>
            <w:tcW w:w="3544" w:type="dxa"/>
          </w:tcPr>
          <w:p w14:paraId="0E60D2D3" w14:textId="77777777" w:rsidR="00940027" w:rsidRDefault="00940027">
            <w:pPr>
              <w:pStyle w:val="OtherTableBody"/>
            </w:pPr>
            <w:r>
              <w:t>Discharged/transferred to an intermediate care facility (ICF)</w:t>
            </w:r>
          </w:p>
        </w:tc>
      </w:tr>
      <w:tr w:rsidR="00940027" w14:paraId="07BACE9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F83856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3A10226" w14:textId="77777777" w:rsidR="00940027" w:rsidRDefault="00940027">
            <w:pPr>
              <w:pStyle w:val="OtherTableBody"/>
            </w:pPr>
            <w:r>
              <w:t>0112</w:t>
            </w:r>
          </w:p>
        </w:tc>
        <w:tc>
          <w:tcPr>
            <w:tcW w:w="2693" w:type="dxa"/>
          </w:tcPr>
          <w:p w14:paraId="02DC6E4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D7E9698" w14:textId="77777777" w:rsidR="00940027" w:rsidRDefault="00940027">
            <w:pPr>
              <w:pStyle w:val="OtherTableBody"/>
            </w:pPr>
            <w:r>
              <w:t>05</w:t>
            </w:r>
          </w:p>
        </w:tc>
        <w:tc>
          <w:tcPr>
            <w:tcW w:w="3544" w:type="dxa"/>
          </w:tcPr>
          <w:p w14:paraId="5C641D09" w14:textId="77777777" w:rsidR="00940027" w:rsidRDefault="00940027">
            <w:pPr>
              <w:pStyle w:val="OtherTableBody"/>
            </w:pPr>
            <w:r>
              <w:t>Discharged/transferred to another type of institution for inpatient care or referred for outpatient services to another institution</w:t>
            </w:r>
          </w:p>
        </w:tc>
      </w:tr>
      <w:tr w:rsidR="00940027" w14:paraId="71778D2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4954FE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F2715DB" w14:textId="77777777" w:rsidR="00940027" w:rsidRDefault="00940027">
            <w:pPr>
              <w:pStyle w:val="OtherTableBody"/>
            </w:pPr>
            <w:r>
              <w:t>0112</w:t>
            </w:r>
          </w:p>
        </w:tc>
        <w:tc>
          <w:tcPr>
            <w:tcW w:w="2693" w:type="dxa"/>
          </w:tcPr>
          <w:p w14:paraId="697E2A3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826F1B3" w14:textId="77777777" w:rsidR="00940027" w:rsidRDefault="00940027">
            <w:pPr>
              <w:pStyle w:val="OtherTableBody"/>
            </w:pPr>
            <w:r>
              <w:t>06</w:t>
            </w:r>
          </w:p>
        </w:tc>
        <w:tc>
          <w:tcPr>
            <w:tcW w:w="3544" w:type="dxa"/>
          </w:tcPr>
          <w:p w14:paraId="791338D0" w14:textId="77777777" w:rsidR="00940027" w:rsidRDefault="00940027">
            <w:pPr>
              <w:pStyle w:val="OtherTableBody"/>
            </w:pPr>
            <w:r>
              <w:t>Discharged/transferred to home under care of organized home health service organization</w:t>
            </w:r>
          </w:p>
        </w:tc>
      </w:tr>
      <w:tr w:rsidR="00940027" w14:paraId="2024D11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26E17B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4906A2D" w14:textId="77777777" w:rsidR="00940027" w:rsidRDefault="00940027">
            <w:pPr>
              <w:pStyle w:val="OtherTableBody"/>
            </w:pPr>
            <w:r>
              <w:t>0112</w:t>
            </w:r>
          </w:p>
        </w:tc>
        <w:tc>
          <w:tcPr>
            <w:tcW w:w="2693" w:type="dxa"/>
          </w:tcPr>
          <w:p w14:paraId="5345F7A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E3A50BB" w14:textId="77777777" w:rsidR="00940027" w:rsidRDefault="00940027">
            <w:pPr>
              <w:pStyle w:val="OtherTableBody"/>
            </w:pPr>
            <w:r>
              <w:t>07</w:t>
            </w:r>
          </w:p>
        </w:tc>
        <w:tc>
          <w:tcPr>
            <w:tcW w:w="3544" w:type="dxa"/>
          </w:tcPr>
          <w:p w14:paraId="5E37DCF7" w14:textId="77777777" w:rsidR="00940027" w:rsidRDefault="00940027">
            <w:pPr>
              <w:pStyle w:val="OtherTableBody"/>
            </w:pPr>
            <w:r>
              <w:t>Left against medical advice or discontinued care</w:t>
            </w:r>
          </w:p>
        </w:tc>
      </w:tr>
      <w:tr w:rsidR="00940027" w14:paraId="582946E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F752AC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CF6F794" w14:textId="77777777" w:rsidR="00940027" w:rsidRDefault="00940027">
            <w:pPr>
              <w:pStyle w:val="OtherTableBody"/>
            </w:pPr>
            <w:r>
              <w:t>0112</w:t>
            </w:r>
          </w:p>
        </w:tc>
        <w:tc>
          <w:tcPr>
            <w:tcW w:w="2693" w:type="dxa"/>
          </w:tcPr>
          <w:p w14:paraId="79848FB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D8ABDCA" w14:textId="77777777" w:rsidR="00940027" w:rsidRDefault="00940027">
            <w:pPr>
              <w:pStyle w:val="OtherTableBody"/>
            </w:pPr>
            <w:r>
              <w:t>08</w:t>
            </w:r>
          </w:p>
        </w:tc>
        <w:tc>
          <w:tcPr>
            <w:tcW w:w="3544" w:type="dxa"/>
          </w:tcPr>
          <w:p w14:paraId="7E9FEBE2" w14:textId="77777777" w:rsidR="00940027" w:rsidRDefault="00940027">
            <w:pPr>
              <w:pStyle w:val="OtherTableBody"/>
            </w:pPr>
            <w:r>
              <w:t>Discharged/transferred to home under care of Home IV provider</w:t>
            </w:r>
          </w:p>
        </w:tc>
      </w:tr>
      <w:tr w:rsidR="00940027" w14:paraId="1DF5BB8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2919A8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6E216FD" w14:textId="77777777" w:rsidR="00940027" w:rsidRDefault="00940027">
            <w:pPr>
              <w:pStyle w:val="OtherTableBody"/>
            </w:pPr>
            <w:r>
              <w:t>0112</w:t>
            </w:r>
          </w:p>
        </w:tc>
        <w:tc>
          <w:tcPr>
            <w:tcW w:w="2693" w:type="dxa"/>
          </w:tcPr>
          <w:p w14:paraId="0A98E1F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621BCD0" w14:textId="77777777" w:rsidR="00940027" w:rsidRDefault="00940027">
            <w:pPr>
              <w:pStyle w:val="OtherTableBody"/>
            </w:pPr>
            <w:r>
              <w:t>09</w:t>
            </w:r>
          </w:p>
        </w:tc>
        <w:tc>
          <w:tcPr>
            <w:tcW w:w="3544" w:type="dxa"/>
          </w:tcPr>
          <w:p w14:paraId="7755499B" w14:textId="77777777" w:rsidR="00940027" w:rsidRDefault="00940027">
            <w:pPr>
              <w:pStyle w:val="OtherTableBody"/>
            </w:pPr>
            <w:r>
              <w:t>Admitted as an inpatient to this hospital</w:t>
            </w:r>
          </w:p>
        </w:tc>
      </w:tr>
      <w:tr w:rsidR="00940027" w14:paraId="43958A1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7287D4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75A7543" w14:textId="77777777" w:rsidR="00940027" w:rsidRDefault="00940027">
            <w:pPr>
              <w:pStyle w:val="OtherTableBody"/>
            </w:pPr>
            <w:r>
              <w:t>0112</w:t>
            </w:r>
          </w:p>
        </w:tc>
        <w:tc>
          <w:tcPr>
            <w:tcW w:w="2693" w:type="dxa"/>
          </w:tcPr>
          <w:p w14:paraId="14518A5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735273D" w14:textId="77777777" w:rsidR="00940027" w:rsidRDefault="00940027">
            <w:pPr>
              <w:pStyle w:val="OtherTableBody"/>
            </w:pPr>
            <w:r>
              <w:t>10 _19</w:t>
            </w:r>
          </w:p>
        </w:tc>
        <w:tc>
          <w:tcPr>
            <w:tcW w:w="3544" w:type="dxa"/>
          </w:tcPr>
          <w:p w14:paraId="6D2F1DC2" w14:textId="77777777" w:rsidR="00940027" w:rsidRDefault="00940027">
            <w:pPr>
              <w:pStyle w:val="OtherTableBody"/>
            </w:pPr>
            <w:r>
              <w:t>Discharge to be defined at state level, if necessary</w:t>
            </w:r>
          </w:p>
        </w:tc>
      </w:tr>
      <w:tr w:rsidR="00940027" w14:paraId="614637F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ADEB24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C6A0A30" w14:textId="77777777" w:rsidR="00940027" w:rsidRDefault="00940027">
            <w:pPr>
              <w:pStyle w:val="OtherTableBody"/>
            </w:pPr>
            <w:r>
              <w:t>0112</w:t>
            </w:r>
          </w:p>
        </w:tc>
        <w:tc>
          <w:tcPr>
            <w:tcW w:w="2693" w:type="dxa"/>
          </w:tcPr>
          <w:p w14:paraId="7B15965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635B60B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3544" w:type="dxa"/>
          </w:tcPr>
          <w:p w14:paraId="55957213" w14:textId="77777777" w:rsidR="00940027" w:rsidRDefault="00940027">
            <w:pPr>
              <w:pStyle w:val="OtherTableBody"/>
            </w:pPr>
            <w:r>
              <w:t>Expired (i.e. dead)</w:t>
            </w:r>
          </w:p>
        </w:tc>
      </w:tr>
      <w:tr w:rsidR="00940027" w14:paraId="6E6F18E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DDCE7C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EB38A5C" w14:textId="77777777" w:rsidR="00940027" w:rsidRDefault="00940027">
            <w:pPr>
              <w:pStyle w:val="OtherTableBody"/>
            </w:pPr>
            <w:r>
              <w:t>0112</w:t>
            </w:r>
          </w:p>
        </w:tc>
        <w:tc>
          <w:tcPr>
            <w:tcW w:w="2693" w:type="dxa"/>
          </w:tcPr>
          <w:p w14:paraId="48CFF4E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CF39AD5" w14:textId="77777777" w:rsidR="00940027" w:rsidRDefault="00940027">
            <w:pPr>
              <w:pStyle w:val="OtherTableBody"/>
            </w:pPr>
            <w:r>
              <w:t>21 ... 29</w:t>
            </w:r>
          </w:p>
        </w:tc>
        <w:tc>
          <w:tcPr>
            <w:tcW w:w="3544" w:type="dxa"/>
          </w:tcPr>
          <w:p w14:paraId="5887D7D0" w14:textId="77777777" w:rsidR="00940027" w:rsidRDefault="00940027">
            <w:pPr>
              <w:pStyle w:val="OtherTableBody"/>
            </w:pPr>
            <w:r>
              <w:t>Expired to be defined at state level, if necessary</w:t>
            </w:r>
          </w:p>
        </w:tc>
      </w:tr>
      <w:tr w:rsidR="00940027" w14:paraId="21AA819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71B6E0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258ABD4" w14:textId="77777777" w:rsidR="00940027" w:rsidRDefault="00940027">
            <w:pPr>
              <w:pStyle w:val="OtherTableBody"/>
            </w:pPr>
            <w:r>
              <w:t>0112</w:t>
            </w:r>
          </w:p>
        </w:tc>
        <w:tc>
          <w:tcPr>
            <w:tcW w:w="2693" w:type="dxa"/>
          </w:tcPr>
          <w:p w14:paraId="0EC4C11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D2FE6AC" w14:textId="77777777" w:rsidR="00940027" w:rsidRDefault="00940027">
            <w:pPr>
              <w:pStyle w:val="OtherTableBody"/>
            </w:pPr>
            <w:r>
              <w:t>30</w:t>
            </w:r>
          </w:p>
        </w:tc>
        <w:tc>
          <w:tcPr>
            <w:tcW w:w="3544" w:type="dxa"/>
          </w:tcPr>
          <w:p w14:paraId="21B11620" w14:textId="77777777" w:rsidR="00940027" w:rsidRDefault="00940027">
            <w:pPr>
              <w:pStyle w:val="OtherTableBody"/>
            </w:pPr>
            <w:r>
              <w:t>Still patient or expected to return for outpatient services (i.e. still a patient)</w:t>
            </w:r>
          </w:p>
        </w:tc>
      </w:tr>
      <w:tr w:rsidR="00940027" w14:paraId="0A7D690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53A985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3F3C9BA" w14:textId="77777777" w:rsidR="00940027" w:rsidRDefault="00940027">
            <w:pPr>
              <w:pStyle w:val="OtherTableBody"/>
            </w:pPr>
            <w:r>
              <w:t>0112</w:t>
            </w:r>
          </w:p>
        </w:tc>
        <w:tc>
          <w:tcPr>
            <w:tcW w:w="2693" w:type="dxa"/>
          </w:tcPr>
          <w:p w14:paraId="4A8EC94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2CC6110" w14:textId="77777777" w:rsidR="00940027" w:rsidRDefault="00940027">
            <w:pPr>
              <w:pStyle w:val="OtherTableBody"/>
            </w:pPr>
            <w:r>
              <w:t>31 _ 39</w:t>
            </w:r>
          </w:p>
        </w:tc>
        <w:tc>
          <w:tcPr>
            <w:tcW w:w="3544" w:type="dxa"/>
          </w:tcPr>
          <w:p w14:paraId="55B48C76" w14:textId="77777777" w:rsidR="00940027" w:rsidRDefault="00940027">
            <w:pPr>
              <w:pStyle w:val="OtherTableBody"/>
            </w:pPr>
            <w:r>
              <w:t>Still patient to be defined at state level, if necessary  (i.e. still a patient)</w:t>
            </w:r>
          </w:p>
        </w:tc>
      </w:tr>
      <w:tr w:rsidR="00940027" w14:paraId="04A176E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833FDE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DA13DA5" w14:textId="77777777" w:rsidR="00940027" w:rsidRDefault="00940027">
            <w:pPr>
              <w:pStyle w:val="OtherTableBody"/>
            </w:pPr>
            <w:r>
              <w:t>0112</w:t>
            </w:r>
          </w:p>
        </w:tc>
        <w:tc>
          <w:tcPr>
            <w:tcW w:w="2693" w:type="dxa"/>
          </w:tcPr>
          <w:p w14:paraId="3DC6C6E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DC924DF" w14:textId="77777777" w:rsidR="00940027" w:rsidRDefault="00940027">
            <w:pPr>
              <w:pStyle w:val="OtherTableBody"/>
            </w:pPr>
            <w:r>
              <w:t>40</w:t>
            </w:r>
          </w:p>
        </w:tc>
        <w:tc>
          <w:tcPr>
            <w:tcW w:w="3544" w:type="dxa"/>
          </w:tcPr>
          <w:p w14:paraId="78984524" w14:textId="77777777" w:rsidR="00940027" w:rsidRDefault="00940027">
            <w:pPr>
              <w:pStyle w:val="OtherTableBody"/>
            </w:pPr>
            <w:r>
              <w:t>Expired (i.e. died) at home</w:t>
            </w:r>
          </w:p>
        </w:tc>
      </w:tr>
      <w:tr w:rsidR="00940027" w14:paraId="4426596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15A78D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6DBC267" w14:textId="77777777" w:rsidR="00940027" w:rsidRDefault="00940027">
            <w:pPr>
              <w:pStyle w:val="OtherTableBody"/>
            </w:pPr>
            <w:r>
              <w:t>0112</w:t>
            </w:r>
          </w:p>
        </w:tc>
        <w:tc>
          <w:tcPr>
            <w:tcW w:w="2693" w:type="dxa"/>
          </w:tcPr>
          <w:p w14:paraId="77BDB68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40FE2A2" w14:textId="77777777" w:rsidR="00940027" w:rsidRDefault="00940027">
            <w:pPr>
              <w:pStyle w:val="OtherTableBody"/>
            </w:pPr>
            <w:r>
              <w:t>41</w:t>
            </w:r>
          </w:p>
        </w:tc>
        <w:tc>
          <w:tcPr>
            <w:tcW w:w="3544" w:type="dxa"/>
          </w:tcPr>
          <w:p w14:paraId="30764448" w14:textId="77777777" w:rsidR="00940027" w:rsidRDefault="00940027">
            <w:pPr>
              <w:pStyle w:val="OtherTableBody"/>
            </w:pPr>
            <w:r>
              <w:t>Expired (i.e. died) in a medical facility; e.g., hospital, SNF, ICF, or free standing hospice</w:t>
            </w:r>
          </w:p>
        </w:tc>
      </w:tr>
      <w:tr w:rsidR="00940027" w14:paraId="775C7CF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E4140D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861C302" w14:textId="77777777" w:rsidR="00940027" w:rsidRDefault="00940027">
            <w:pPr>
              <w:pStyle w:val="OtherTableBody"/>
            </w:pPr>
            <w:r>
              <w:t>0112</w:t>
            </w:r>
          </w:p>
        </w:tc>
        <w:tc>
          <w:tcPr>
            <w:tcW w:w="2693" w:type="dxa"/>
          </w:tcPr>
          <w:p w14:paraId="59831F6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659BAF8" w14:textId="77777777" w:rsidR="00940027" w:rsidRDefault="00940027">
            <w:pPr>
              <w:pStyle w:val="OtherTableBody"/>
            </w:pPr>
            <w:r>
              <w:t>42</w:t>
            </w:r>
          </w:p>
        </w:tc>
        <w:tc>
          <w:tcPr>
            <w:tcW w:w="3544" w:type="dxa"/>
          </w:tcPr>
          <w:p w14:paraId="0B66872D" w14:textId="77777777" w:rsidR="00940027" w:rsidRDefault="00940027">
            <w:pPr>
              <w:pStyle w:val="OtherTableBody"/>
            </w:pPr>
            <w:r>
              <w:t>Expired (i.e. died)  - place unknown</w:t>
            </w:r>
          </w:p>
        </w:tc>
      </w:tr>
      <w:tr w:rsidR="00940027" w14:paraId="499BFCF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2333C11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72942952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39022421" w14:textId="77777777" w:rsidR="00940027" w:rsidRDefault="00940027">
            <w:pPr>
              <w:pStyle w:val="OtherTableBody"/>
            </w:pPr>
            <w:r>
              <w:t>Bed Status</w:t>
            </w:r>
          </w:p>
        </w:tc>
        <w:tc>
          <w:tcPr>
            <w:tcW w:w="1701" w:type="dxa"/>
          </w:tcPr>
          <w:p w14:paraId="2230CAD9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44E2BDE6" w14:textId="77777777" w:rsidR="00940027" w:rsidRDefault="00940027">
            <w:pPr>
              <w:pStyle w:val="OtherTableBody"/>
            </w:pPr>
          </w:p>
        </w:tc>
      </w:tr>
      <w:tr w:rsidR="00940027" w14:paraId="378A7C5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04381F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8DDC775" w14:textId="77777777" w:rsidR="00940027" w:rsidRDefault="00940027">
            <w:pPr>
              <w:pStyle w:val="OtherTableBody"/>
            </w:pPr>
            <w:r>
              <w:t>0116</w:t>
            </w:r>
          </w:p>
        </w:tc>
        <w:tc>
          <w:tcPr>
            <w:tcW w:w="2693" w:type="dxa"/>
          </w:tcPr>
          <w:p w14:paraId="2F39AE7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2E70716" w14:textId="77777777" w:rsidR="00940027" w:rsidRDefault="00940027">
            <w:pPr>
              <w:pStyle w:val="OtherTableBody"/>
            </w:pPr>
            <w:r>
              <w:t>C</w:t>
            </w:r>
          </w:p>
        </w:tc>
        <w:tc>
          <w:tcPr>
            <w:tcW w:w="3544" w:type="dxa"/>
          </w:tcPr>
          <w:p w14:paraId="0407BA80" w14:textId="77777777" w:rsidR="00940027" w:rsidRDefault="00940027">
            <w:pPr>
              <w:pStyle w:val="OtherTableBody"/>
            </w:pPr>
            <w:r>
              <w:t>Closed</w:t>
            </w:r>
          </w:p>
        </w:tc>
      </w:tr>
      <w:tr w:rsidR="00940027" w14:paraId="68898D1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6D2010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17D81EB" w14:textId="77777777" w:rsidR="00940027" w:rsidRDefault="00940027">
            <w:pPr>
              <w:pStyle w:val="OtherTableBody"/>
            </w:pPr>
            <w:r>
              <w:t>0116</w:t>
            </w:r>
          </w:p>
        </w:tc>
        <w:tc>
          <w:tcPr>
            <w:tcW w:w="2693" w:type="dxa"/>
          </w:tcPr>
          <w:p w14:paraId="56EDE63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FA4CD20" w14:textId="77777777" w:rsidR="00940027" w:rsidRDefault="00940027">
            <w:pPr>
              <w:pStyle w:val="OtherTableBody"/>
            </w:pPr>
            <w:r>
              <w:t>H</w:t>
            </w:r>
          </w:p>
        </w:tc>
        <w:tc>
          <w:tcPr>
            <w:tcW w:w="3544" w:type="dxa"/>
          </w:tcPr>
          <w:p w14:paraId="705E30F8" w14:textId="77777777" w:rsidR="00940027" w:rsidRDefault="00940027">
            <w:pPr>
              <w:pStyle w:val="OtherTableBody"/>
            </w:pPr>
            <w:r>
              <w:t>Housekeeping</w:t>
            </w:r>
          </w:p>
        </w:tc>
      </w:tr>
      <w:tr w:rsidR="00940027" w14:paraId="18D7A1C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FF73E1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B16E1A9" w14:textId="77777777" w:rsidR="00940027" w:rsidRDefault="00940027">
            <w:pPr>
              <w:pStyle w:val="OtherTableBody"/>
            </w:pPr>
            <w:r>
              <w:t>0116</w:t>
            </w:r>
          </w:p>
        </w:tc>
        <w:tc>
          <w:tcPr>
            <w:tcW w:w="2693" w:type="dxa"/>
          </w:tcPr>
          <w:p w14:paraId="47DBE57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9FDD9BF" w14:textId="77777777" w:rsidR="00940027" w:rsidRDefault="00940027">
            <w:pPr>
              <w:pStyle w:val="OtherTableBody"/>
            </w:pPr>
            <w:r>
              <w:t>I</w:t>
            </w:r>
          </w:p>
        </w:tc>
        <w:tc>
          <w:tcPr>
            <w:tcW w:w="3544" w:type="dxa"/>
          </w:tcPr>
          <w:p w14:paraId="7A9748FA" w14:textId="77777777" w:rsidR="00940027" w:rsidRDefault="00940027">
            <w:pPr>
              <w:pStyle w:val="OtherTableBody"/>
            </w:pPr>
            <w:r>
              <w:t>Isolated</w:t>
            </w:r>
          </w:p>
        </w:tc>
      </w:tr>
      <w:tr w:rsidR="00940027" w14:paraId="7A34358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366D61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B2F248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0116</w:t>
            </w:r>
          </w:p>
        </w:tc>
        <w:tc>
          <w:tcPr>
            <w:tcW w:w="2693" w:type="dxa"/>
          </w:tcPr>
          <w:p w14:paraId="1A999E3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1257AD4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K</w:t>
            </w:r>
          </w:p>
        </w:tc>
        <w:tc>
          <w:tcPr>
            <w:tcW w:w="3544" w:type="dxa"/>
          </w:tcPr>
          <w:p w14:paraId="489E411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Contaminated</w:t>
            </w:r>
          </w:p>
        </w:tc>
      </w:tr>
      <w:tr w:rsidR="00940027" w14:paraId="399402C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FF7110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04560DC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0116</w:t>
            </w:r>
          </w:p>
        </w:tc>
        <w:tc>
          <w:tcPr>
            <w:tcW w:w="2693" w:type="dxa"/>
          </w:tcPr>
          <w:p w14:paraId="745BF81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7487D6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</w:t>
            </w:r>
          </w:p>
        </w:tc>
        <w:tc>
          <w:tcPr>
            <w:tcW w:w="3544" w:type="dxa"/>
          </w:tcPr>
          <w:p w14:paraId="0300323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Occupied</w:t>
            </w:r>
          </w:p>
        </w:tc>
      </w:tr>
      <w:tr w:rsidR="00940027" w14:paraId="76B079F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E3AB9F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2DFC783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0116</w:t>
            </w:r>
          </w:p>
        </w:tc>
        <w:tc>
          <w:tcPr>
            <w:tcW w:w="2693" w:type="dxa"/>
          </w:tcPr>
          <w:p w14:paraId="499CC73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1E92B49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U</w:t>
            </w:r>
          </w:p>
        </w:tc>
        <w:tc>
          <w:tcPr>
            <w:tcW w:w="3544" w:type="dxa"/>
          </w:tcPr>
          <w:p w14:paraId="7D27B0A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Unoccupied</w:t>
            </w:r>
          </w:p>
        </w:tc>
      </w:tr>
      <w:tr w:rsidR="00940027" w14:paraId="13593A1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B43D244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23E67D4E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5C61E3E3" w14:textId="77777777" w:rsidR="00940027" w:rsidRDefault="00940027">
            <w:pPr>
              <w:pStyle w:val="OtherTableBody"/>
            </w:pPr>
            <w:r>
              <w:t>Order control codes</w:t>
            </w:r>
          </w:p>
        </w:tc>
        <w:tc>
          <w:tcPr>
            <w:tcW w:w="1701" w:type="dxa"/>
          </w:tcPr>
          <w:p w14:paraId="32707167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1EBB5283" w14:textId="77777777" w:rsidR="00940027" w:rsidRDefault="00940027">
            <w:pPr>
              <w:pStyle w:val="OtherTableBody"/>
            </w:pPr>
          </w:p>
        </w:tc>
      </w:tr>
      <w:tr w:rsidR="00940027" w14:paraId="38DCD8A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117522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6B7D0C0" w14:textId="77777777" w:rsidR="00940027" w:rsidRDefault="00940027">
            <w:pPr>
              <w:pStyle w:val="OtherTableBody"/>
            </w:pPr>
            <w:r>
              <w:t>0119</w:t>
            </w:r>
          </w:p>
        </w:tc>
        <w:tc>
          <w:tcPr>
            <w:tcW w:w="2693" w:type="dxa"/>
          </w:tcPr>
          <w:p w14:paraId="64D0382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30636C9" w14:textId="77777777" w:rsidR="00940027" w:rsidRDefault="00940027">
            <w:pPr>
              <w:pStyle w:val="OtherTableBody"/>
            </w:pPr>
            <w:r>
              <w:t>AF</w:t>
            </w:r>
          </w:p>
        </w:tc>
        <w:tc>
          <w:tcPr>
            <w:tcW w:w="3544" w:type="dxa"/>
          </w:tcPr>
          <w:p w14:paraId="40708CF8" w14:textId="77777777" w:rsidR="00940027" w:rsidRDefault="00940027">
            <w:pPr>
              <w:pStyle w:val="OtherTableBody"/>
            </w:pPr>
            <w:r>
              <w:t>Order/service refill request approval</w:t>
            </w:r>
          </w:p>
        </w:tc>
      </w:tr>
      <w:tr w:rsidR="00940027" w14:paraId="5B1763E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B70D20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236B323" w14:textId="77777777" w:rsidR="00940027" w:rsidRDefault="00940027">
            <w:pPr>
              <w:pStyle w:val="OtherTableBody"/>
            </w:pPr>
            <w:r>
              <w:t>0119</w:t>
            </w:r>
          </w:p>
        </w:tc>
        <w:tc>
          <w:tcPr>
            <w:tcW w:w="2693" w:type="dxa"/>
          </w:tcPr>
          <w:p w14:paraId="0782EF9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52EAF07" w14:textId="77777777" w:rsidR="00940027" w:rsidRDefault="00940027">
            <w:pPr>
              <w:pStyle w:val="OtherTableBody"/>
            </w:pPr>
            <w:r>
              <w:t>CA</w:t>
            </w:r>
          </w:p>
        </w:tc>
        <w:tc>
          <w:tcPr>
            <w:tcW w:w="3544" w:type="dxa"/>
          </w:tcPr>
          <w:p w14:paraId="2AFD8656" w14:textId="77777777" w:rsidR="00940027" w:rsidRDefault="00940027">
            <w:pPr>
              <w:pStyle w:val="OtherTableBody"/>
            </w:pPr>
            <w:r>
              <w:t>Cancel order/service request</w:t>
            </w:r>
          </w:p>
        </w:tc>
      </w:tr>
      <w:tr w:rsidR="00940027" w14:paraId="4E415E5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B5FE2B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8896BDC" w14:textId="77777777" w:rsidR="00940027" w:rsidRDefault="00940027">
            <w:pPr>
              <w:pStyle w:val="OtherTableBody"/>
            </w:pPr>
            <w:r>
              <w:t>0119</w:t>
            </w:r>
          </w:p>
        </w:tc>
        <w:tc>
          <w:tcPr>
            <w:tcW w:w="2693" w:type="dxa"/>
          </w:tcPr>
          <w:p w14:paraId="6AFBA78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3576A6B" w14:textId="77777777" w:rsidR="00940027" w:rsidRDefault="00940027">
            <w:pPr>
              <w:pStyle w:val="OtherTableBody"/>
            </w:pPr>
            <w:r>
              <w:t>CH</w:t>
            </w:r>
          </w:p>
        </w:tc>
        <w:tc>
          <w:tcPr>
            <w:tcW w:w="3544" w:type="dxa"/>
          </w:tcPr>
          <w:p w14:paraId="5B9A6C80" w14:textId="77777777" w:rsidR="00940027" w:rsidRDefault="00940027">
            <w:pPr>
              <w:pStyle w:val="OtherTableBody"/>
            </w:pPr>
            <w:r>
              <w:t>Child order/service</w:t>
            </w:r>
          </w:p>
        </w:tc>
      </w:tr>
      <w:tr w:rsidR="00940027" w14:paraId="020CDA5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CCD026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FE1F83F" w14:textId="77777777" w:rsidR="00940027" w:rsidRDefault="00940027">
            <w:pPr>
              <w:pStyle w:val="OtherTableBody"/>
            </w:pPr>
            <w:r>
              <w:t>0119</w:t>
            </w:r>
          </w:p>
        </w:tc>
        <w:tc>
          <w:tcPr>
            <w:tcW w:w="2693" w:type="dxa"/>
          </w:tcPr>
          <w:p w14:paraId="3AFD3FA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08007C5" w14:textId="77777777" w:rsidR="00940027" w:rsidRDefault="00940027">
            <w:pPr>
              <w:pStyle w:val="OtherTableBody"/>
            </w:pPr>
            <w:r>
              <w:t>CN</w:t>
            </w:r>
          </w:p>
        </w:tc>
        <w:tc>
          <w:tcPr>
            <w:tcW w:w="3544" w:type="dxa"/>
          </w:tcPr>
          <w:p w14:paraId="6AB6CE15" w14:textId="77777777" w:rsidR="00940027" w:rsidRDefault="00940027">
            <w:pPr>
              <w:pStyle w:val="OtherTableBody"/>
            </w:pPr>
            <w:r>
              <w:t>Combined result</w:t>
            </w:r>
          </w:p>
        </w:tc>
      </w:tr>
      <w:tr w:rsidR="00940027" w14:paraId="08A6594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22105D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7EAA2FE" w14:textId="77777777" w:rsidR="00940027" w:rsidRDefault="00940027">
            <w:pPr>
              <w:pStyle w:val="OtherTableBody"/>
            </w:pPr>
            <w:r>
              <w:t>0119</w:t>
            </w:r>
          </w:p>
        </w:tc>
        <w:tc>
          <w:tcPr>
            <w:tcW w:w="2693" w:type="dxa"/>
          </w:tcPr>
          <w:p w14:paraId="4F7B9B2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3FB04F3" w14:textId="77777777" w:rsidR="00940027" w:rsidRDefault="00940027">
            <w:pPr>
              <w:pStyle w:val="OtherTableBody"/>
            </w:pPr>
            <w:r>
              <w:t>CR</w:t>
            </w:r>
          </w:p>
        </w:tc>
        <w:tc>
          <w:tcPr>
            <w:tcW w:w="3544" w:type="dxa"/>
          </w:tcPr>
          <w:p w14:paraId="5FF9AE73" w14:textId="77777777" w:rsidR="00940027" w:rsidRDefault="00940027">
            <w:pPr>
              <w:pStyle w:val="OtherTableBody"/>
            </w:pPr>
            <w:r>
              <w:t>Canceled as requested</w:t>
            </w:r>
          </w:p>
        </w:tc>
      </w:tr>
      <w:tr w:rsidR="00940027" w14:paraId="56A976B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0BAE68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D2ADA0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0119</w:t>
            </w:r>
          </w:p>
        </w:tc>
        <w:tc>
          <w:tcPr>
            <w:tcW w:w="2693" w:type="dxa"/>
          </w:tcPr>
          <w:p w14:paraId="7FFB2AA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61A099B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DC</w:t>
            </w:r>
          </w:p>
        </w:tc>
        <w:tc>
          <w:tcPr>
            <w:tcW w:w="3544" w:type="dxa"/>
          </w:tcPr>
          <w:p w14:paraId="6935F94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Discontinue order/service request</w:t>
            </w:r>
          </w:p>
        </w:tc>
      </w:tr>
      <w:tr w:rsidR="00940027" w14:paraId="2D87AA6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E3CBE86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B65E54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0119</w:t>
            </w:r>
          </w:p>
        </w:tc>
        <w:tc>
          <w:tcPr>
            <w:tcW w:w="2693" w:type="dxa"/>
          </w:tcPr>
          <w:p w14:paraId="4F1ADE3E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54CCC27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DE</w:t>
            </w:r>
          </w:p>
        </w:tc>
        <w:tc>
          <w:tcPr>
            <w:tcW w:w="3544" w:type="dxa"/>
          </w:tcPr>
          <w:p w14:paraId="4E4E5109" w14:textId="77777777" w:rsidR="00940027" w:rsidRDefault="00940027">
            <w:pPr>
              <w:pStyle w:val="OtherTableBody"/>
            </w:pPr>
            <w:r>
              <w:t>Data errors</w:t>
            </w:r>
          </w:p>
        </w:tc>
      </w:tr>
      <w:tr w:rsidR="00940027" w14:paraId="2CCF402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89FF22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B1899E1" w14:textId="77777777" w:rsidR="00940027" w:rsidRDefault="00940027">
            <w:pPr>
              <w:pStyle w:val="OtherTableBody"/>
            </w:pPr>
            <w:r>
              <w:t>0119</w:t>
            </w:r>
          </w:p>
        </w:tc>
        <w:tc>
          <w:tcPr>
            <w:tcW w:w="2693" w:type="dxa"/>
          </w:tcPr>
          <w:p w14:paraId="39D427E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B0C8B1D" w14:textId="77777777" w:rsidR="00940027" w:rsidRDefault="00940027">
            <w:pPr>
              <w:pStyle w:val="OtherTableBody"/>
            </w:pPr>
            <w:r>
              <w:t>DF</w:t>
            </w:r>
          </w:p>
        </w:tc>
        <w:tc>
          <w:tcPr>
            <w:tcW w:w="3544" w:type="dxa"/>
          </w:tcPr>
          <w:p w14:paraId="4B418D1C" w14:textId="77777777" w:rsidR="00940027" w:rsidRDefault="00940027">
            <w:pPr>
              <w:pStyle w:val="OtherTableBody"/>
            </w:pPr>
            <w:r>
              <w:t>Order/service refill request denied</w:t>
            </w:r>
          </w:p>
        </w:tc>
      </w:tr>
      <w:tr w:rsidR="00940027" w14:paraId="726D6B7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5DC7E2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6E11057" w14:textId="77777777" w:rsidR="00940027" w:rsidRDefault="00940027">
            <w:pPr>
              <w:pStyle w:val="OtherTableBody"/>
            </w:pPr>
            <w:r>
              <w:t>0119</w:t>
            </w:r>
          </w:p>
        </w:tc>
        <w:tc>
          <w:tcPr>
            <w:tcW w:w="2693" w:type="dxa"/>
          </w:tcPr>
          <w:p w14:paraId="533C8F7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5592C29" w14:textId="77777777" w:rsidR="00940027" w:rsidRDefault="00940027">
            <w:pPr>
              <w:pStyle w:val="OtherTableBody"/>
            </w:pPr>
            <w:r>
              <w:t>DR</w:t>
            </w:r>
          </w:p>
        </w:tc>
        <w:tc>
          <w:tcPr>
            <w:tcW w:w="3544" w:type="dxa"/>
          </w:tcPr>
          <w:p w14:paraId="59000FDD" w14:textId="77777777" w:rsidR="00940027" w:rsidRDefault="00940027">
            <w:pPr>
              <w:pStyle w:val="OtherTableBody"/>
            </w:pPr>
            <w:r>
              <w:t>Discontinued as requested</w:t>
            </w:r>
          </w:p>
        </w:tc>
      </w:tr>
      <w:tr w:rsidR="00940027" w14:paraId="5535168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AC1DBA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A145A87" w14:textId="77777777" w:rsidR="00940027" w:rsidRDefault="00940027">
            <w:pPr>
              <w:pStyle w:val="OtherTableBody"/>
            </w:pPr>
            <w:r>
              <w:t>0119</w:t>
            </w:r>
          </w:p>
        </w:tc>
        <w:tc>
          <w:tcPr>
            <w:tcW w:w="2693" w:type="dxa"/>
          </w:tcPr>
          <w:p w14:paraId="69E1C41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52D4290" w14:textId="77777777" w:rsidR="00940027" w:rsidRDefault="00940027">
            <w:pPr>
              <w:pStyle w:val="OtherTableBody"/>
            </w:pPr>
            <w:r>
              <w:t>FU</w:t>
            </w:r>
          </w:p>
        </w:tc>
        <w:tc>
          <w:tcPr>
            <w:tcW w:w="3544" w:type="dxa"/>
          </w:tcPr>
          <w:p w14:paraId="045F405E" w14:textId="77777777" w:rsidR="00940027" w:rsidRDefault="00940027">
            <w:pPr>
              <w:pStyle w:val="OtherTableBody"/>
            </w:pPr>
            <w:r>
              <w:t>Order/service refilled, unsolicited</w:t>
            </w:r>
          </w:p>
        </w:tc>
      </w:tr>
      <w:tr w:rsidR="00940027" w14:paraId="4B3063B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0AD7A8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A4360B1" w14:textId="77777777" w:rsidR="00940027" w:rsidRDefault="00940027">
            <w:pPr>
              <w:pStyle w:val="OtherTableBody"/>
            </w:pPr>
            <w:r>
              <w:t>0119</w:t>
            </w:r>
          </w:p>
        </w:tc>
        <w:tc>
          <w:tcPr>
            <w:tcW w:w="2693" w:type="dxa"/>
          </w:tcPr>
          <w:p w14:paraId="15E14EA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F941DA8" w14:textId="77777777" w:rsidR="00940027" w:rsidRDefault="00940027">
            <w:pPr>
              <w:pStyle w:val="OtherTableBody"/>
            </w:pPr>
            <w:r>
              <w:t>HD</w:t>
            </w:r>
          </w:p>
        </w:tc>
        <w:tc>
          <w:tcPr>
            <w:tcW w:w="3544" w:type="dxa"/>
          </w:tcPr>
          <w:p w14:paraId="7042BBED" w14:textId="77777777" w:rsidR="00940027" w:rsidRDefault="00940027">
            <w:pPr>
              <w:pStyle w:val="OtherTableBody"/>
            </w:pPr>
            <w:r>
              <w:t>Hold order request</w:t>
            </w:r>
          </w:p>
        </w:tc>
      </w:tr>
      <w:tr w:rsidR="00940027" w14:paraId="6BC7FD8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A6E3D9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23EC3F2" w14:textId="77777777" w:rsidR="00940027" w:rsidRDefault="00940027">
            <w:pPr>
              <w:pStyle w:val="OtherTableBody"/>
            </w:pPr>
            <w:r>
              <w:t>0119</w:t>
            </w:r>
          </w:p>
        </w:tc>
        <w:tc>
          <w:tcPr>
            <w:tcW w:w="2693" w:type="dxa"/>
          </w:tcPr>
          <w:p w14:paraId="0CEFE3D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A03BF03" w14:textId="77777777" w:rsidR="00940027" w:rsidRDefault="00940027">
            <w:pPr>
              <w:pStyle w:val="OtherTableBody"/>
            </w:pPr>
            <w:r>
              <w:t>HR</w:t>
            </w:r>
          </w:p>
        </w:tc>
        <w:tc>
          <w:tcPr>
            <w:tcW w:w="3544" w:type="dxa"/>
          </w:tcPr>
          <w:p w14:paraId="2CC3BA1F" w14:textId="77777777" w:rsidR="00940027" w:rsidRDefault="00940027">
            <w:pPr>
              <w:pStyle w:val="OtherTableBody"/>
            </w:pPr>
            <w:r>
              <w:t>On hold as requested</w:t>
            </w:r>
          </w:p>
        </w:tc>
      </w:tr>
      <w:tr w:rsidR="00940027" w14:paraId="6A424F3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256A5D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12636E7" w14:textId="77777777" w:rsidR="00940027" w:rsidRDefault="00940027">
            <w:pPr>
              <w:pStyle w:val="OtherTableBody"/>
            </w:pPr>
            <w:r>
              <w:t>0119</w:t>
            </w:r>
          </w:p>
        </w:tc>
        <w:tc>
          <w:tcPr>
            <w:tcW w:w="2693" w:type="dxa"/>
          </w:tcPr>
          <w:p w14:paraId="3214FC2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A197160" w14:textId="77777777" w:rsidR="00940027" w:rsidRDefault="00940027">
            <w:pPr>
              <w:pStyle w:val="OtherTableBody"/>
            </w:pPr>
            <w:r>
              <w:t>LI</w:t>
            </w:r>
          </w:p>
        </w:tc>
        <w:tc>
          <w:tcPr>
            <w:tcW w:w="3544" w:type="dxa"/>
          </w:tcPr>
          <w:p w14:paraId="6D1F7116" w14:textId="77777777" w:rsidR="00940027" w:rsidRDefault="00940027">
            <w:pPr>
              <w:pStyle w:val="OtherTableBody"/>
            </w:pPr>
            <w:r>
              <w:t>Link order/service to patient care problem or goal</w:t>
            </w:r>
          </w:p>
        </w:tc>
      </w:tr>
      <w:tr w:rsidR="00940027" w14:paraId="310B794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CE6563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B853B69" w14:textId="77777777" w:rsidR="00940027" w:rsidRDefault="00940027">
            <w:pPr>
              <w:pStyle w:val="OtherTableBody"/>
            </w:pPr>
            <w:r>
              <w:t>0119</w:t>
            </w:r>
          </w:p>
        </w:tc>
        <w:tc>
          <w:tcPr>
            <w:tcW w:w="2693" w:type="dxa"/>
          </w:tcPr>
          <w:p w14:paraId="4145326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6AAFAED" w14:textId="77777777" w:rsidR="00940027" w:rsidRDefault="00940027">
            <w:pPr>
              <w:pStyle w:val="OtherTableBody"/>
            </w:pPr>
            <w:r>
              <w:t>NA</w:t>
            </w:r>
          </w:p>
        </w:tc>
        <w:tc>
          <w:tcPr>
            <w:tcW w:w="3544" w:type="dxa"/>
          </w:tcPr>
          <w:p w14:paraId="38690C59" w14:textId="77777777" w:rsidR="00940027" w:rsidRDefault="00940027">
            <w:pPr>
              <w:pStyle w:val="OtherTableBody"/>
            </w:pPr>
            <w:r>
              <w:t>Number assigned</w:t>
            </w:r>
          </w:p>
        </w:tc>
      </w:tr>
      <w:tr w:rsidR="00940027" w14:paraId="1246519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038E64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1E5DAF9" w14:textId="77777777" w:rsidR="00940027" w:rsidRDefault="00940027">
            <w:pPr>
              <w:pStyle w:val="OtherTableBody"/>
            </w:pPr>
            <w:r>
              <w:t>0119</w:t>
            </w:r>
          </w:p>
        </w:tc>
        <w:tc>
          <w:tcPr>
            <w:tcW w:w="2693" w:type="dxa"/>
          </w:tcPr>
          <w:p w14:paraId="2A0E655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55371A3" w14:textId="77777777" w:rsidR="00940027" w:rsidRDefault="00940027">
            <w:pPr>
              <w:pStyle w:val="OtherTableBody"/>
            </w:pPr>
            <w:r>
              <w:t>NW</w:t>
            </w:r>
          </w:p>
        </w:tc>
        <w:tc>
          <w:tcPr>
            <w:tcW w:w="3544" w:type="dxa"/>
          </w:tcPr>
          <w:p w14:paraId="6D3B2D50" w14:textId="77777777" w:rsidR="00940027" w:rsidRDefault="00940027">
            <w:pPr>
              <w:pStyle w:val="OtherTableBody"/>
            </w:pPr>
            <w:r>
              <w:t>New order/service</w:t>
            </w:r>
          </w:p>
        </w:tc>
      </w:tr>
      <w:tr w:rsidR="00940027" w14:paraId="157C6E3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EB6087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86FB6EB" w14:textId="77777777" w:rsidR="00940027" w:rsidRDefault="00940027">
            <w:pPr>
              <w:pStyle w:val="OtherTableBody"/>
            </w:pPr>
            <w:r>
              <w:t>0119</w:t>
            </w:r>
          </w:p>
        </w:tc>
        <w:tc>
          <w:tcPr>
            <w:tcW w:w="2693" w:type="dxa"/>
          </w:tcPr>
          <w:p w14:paraId="10C9084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B4E3F8B" w14:textId="77777777" w:rsidR="00940027" w:rsidRDefault="00940027">
            <w:pPr>
              <w:pStyle w:val="OtherTableBody"/>
            </w:pPr>
            <w:r>
              <w:t>OC</w:t>
            </w:r>
          </w:p>
        </w:tc>
        <w:tc>
          <w:tcPr>
            <w:tcW w:w="3544" w:type="dxa"/>
          </w:tcPr>
          <w:p w14:paraId="53E86520" w14:textId="77777777" w:rsidR="00940027" w:rsidRDefault="00940027">
            <w:pPr>
              <w:pStyle w:val="OtherTableBody"/>
            </w:pPr>
            <w:r>
              <w:t>Order/service canceled</w:t>
            </w:r>
          </w:p>
        </w:tc>
      </w:tr>
      <w:tr w:rsidR="00940027" w14:paraId="73BD1AD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19D1BE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3446AA5" w14:textId="77777777" w:rsidR="00940027" w:rsidRDefault="00940027">
            <w:pPr>
              <w:pStyle w:val="OtherTableBody"/>
            </w:pPr>
            <w:r>
              <w:t>0119</w:t>
            </w:r>
          </w:p>
        </w:tc>
        <w:tc>
          <w:tcPr>
            <w:tcW w:w="2693" w:type="dxa"/>
          </w:tcPr>
          <w:p w14:paraId="52BC343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92B76D3" w14:textId="77777777" w:rsidR="00940027" w:rsidRDefault="00940027">
            <w:pPr>
              <w:pStyle w:val="OtherTableBody"/>
            </w:pPr>
            <w:r>
              <w:t>OD</w:t>
            </w:r>
          </w:p>
        </w:tc>
        <w:tc>
          <w:tcPr>
            <w:tcW w:w="3544" w:type="dxa"/>
          </w:tcPr>
          <w:p w14:paraId="337A3E84" w14:textId="77777777" w:rsidR="00940027" w:rsidRDefault="00940027">
            <w:pPr>
              <w:pStyle w:val="OtherTableBody"/>
            </w:pPr>
            <w:r>
              <w:t>Order/service discontinued</w:t>
            </w:r>
          </w:p>
        </w:tc>
      </w:tr>
      <w:tr w:rsidR="00940027" w14:paraId="73B5B79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8BB1EC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D991B3F" w14:textId="77777777" w:rsidR="00940027" w:rsidRDefault="00940027">
            <w:pPr>
              <w:pStyle w:val="OtherTableBody"/>
            </w:pPr>
            <w:r>
              <w:t>0119</w:t>
            </w:r>
          </w:p>
        </w:tc>
        <w:tc>
          <w:tcPr>
            <w:tcW w:w="2693" w:type="dxa"/>
          </w:tcPr>
          <w:p w14:paraId="75B7475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339577C" w14:textId="77777777" w:rsidR="00940027" w:rsidRDefault="00940027">
            <w:pPr>
              <w:pStyle w:val="OtherTableBody"/>
            </w:pPr>
            <w:r>
              <w:t>OE</w:t>
            </w:r>
          </w:p>
        </w:tc>
        <w:tc>
          <w:tcPr>
            <w:tcW w:w="3544" w:type="dxa"/>
          </w:tcPr>
          <w:p w14:paraId="19DDF968" w14:textId="77777777" w:rsidR="00940027" w:rsidRDefault="00940027">
            <w:pPr>
              <w:pStyle w:val="OtherTableBody"/>
            </w:pPr>
            <w:r>
              <w:t>Order/service released</w:t>
            </w:r>
          </w:p>
        </w:tc>
      </w:tr>
      <w:tr w:rsidR="00940027" w14:paraId="4FDC467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D50E72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3C0D880" w14:textId="77777777" w:rsidR="00940027" w:rsidRDefault="00940027">
            <w:pPr>
              <w:pStyle w:val="OtherTableBody"/>
            </w:pPr>
            <w:r>
              <w:t>0119</w:t>
            </w:r>
          </w:p>
        </w:tc>
        <w:tc>
          <w:tcPr>
            <w:tcW w:w="2693" w:type="dxa"/>
          </w:tcPr>
          <w:p w14:paraId="583E80B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0DCBAA1" w14:textId="77777777" w:rsidR="00940027" w:rsidRDefault="00940027">
            <w:pPr>
              <w:pStyle w:val="OtherTableBody"/>
            </w:pPr>
            <w:r>
              <w:t>OF</w:t>
            </w:r>
          </w:p>
        </w:tc>
        <w:tc>
          <w:tcPr>
            <w:tcW w:w="3544" w:type="dxa"/>
          </w:tcPr>
          <w:p w14:paraId="5EF09DA2" w14:textId="77777777" w:rsidR="00940027" w:rsidRDefault="00940027">
            <w:pPr>
              <w:pStyle w:val="OtherTableBody"/>
            </w:pPr>
            <w:r>
              <w:t>Order/service refilled as requested</w:t>
            </w:r>
          </w:p>
        </w:tc>
      </w:tr>
      <w:tr w:rsidR="00940027" w14:paraId="2E48316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0880B5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E26CBDD" w14:textId="77777777" w:rsidR="00940027" w:rsidRDefault="00940027">
            <w:pPr>
              <w:pStyle w:val="OtherTableBody"/>
            </w:pPr>
            <w:r>
              <w:t>0119</w:t>
            </w:r>
          </w:p>
        </w:tc>
        <w:tc>
          <w:tcPr>
            <w:tcW w:w="2693" w:type="dxa"/>
          </w:tcPr>
          <w:p w14:paraId="0167A1E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FBB9CE4" w14:textId="77777777" w:rsidR="00940027" w:rsidRDefault="00940027">
            <w:pPr>
              <w:pStyle w:val="OtherTableBody"/>
            </w:pPr>
            <w:r>
              <w:t>OH</w:t>
            </w:r>
          </w:p>
        </w:tc>
        <w:tc>
          <w:tcPr>
            <w:tcW w:w="3544" w:type="dxa"/>
          </w:tcPr>
          <w:p w14:paraId="5B7EE5F1" w14:textId="77777777" w:rsidR="00940027" w:rsidRDefault="00940027">
            <w:pPr>
              <w:pStyle w:val="OtherTableBody"/>
            </w:pPr>
            <w:r>
              <w:t>Order/service held</w:t>
            </w:r>
          </w:p>
        </w:tc>
      </w:tr>
      <w:tr w:rsidR="00940027" w14:paraId="2F5E4C8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29B467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9EBBA45" w14:textId="77777777" w:rsidR="00940027" w:rsidRDefault="00940027">
            <w:pPr>
              <w:pStyle w:val="OtherTableBody"/>
            </w:pPr>
            <w:r>
              <w:t>0119</w:t>
            </w:r>
          </w:p>
        </w:tc>
        <w:tc>
          <w:tcPr>
            <w:tcW w:w="2693" w:type="dxa"/>
          </w:tcPr>
          <w:p w14:paraId="2355BDE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B62789F" w14:textId="77777777" w:rsidR="00940027" w:rsidRDefault="00940027">
            <w:pPr>
              <w:pStyle w:val="OtherTableBody"/>
            </w:pPr>
            <w:r>
              <w:t>OK</w:t>
            </w:r>
          </w:p>
        </w:tc>
        <w:tc>
          <w:tcPr>
            <w:tcW w:w="3544" w:type="dxa"/>
          </w:tcPr>
          <w:p w14:paraId="7BBA265A" w14:textId="77777777" w:rsidR="00940027" w:rsidRDefault="00940027">
            <w:pPr>
              <w:pStyle w:val="OtherTableBody"/>
            </w:pPr>
            <w:r>
              <w:t>Order/service accepted &amp; OK</w:t>
            </w:r>
          </w:p>
        </w:tc>
      </w:tr>
      <w:tr w:rsidR="00940027" w14:paraId="64D668E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FAB687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DD322EC" w14:textId="77777777" w:rsidR="00940027" w:rsidRDefault="00940027">
            <w:pPr>
              <w:pStyle w:val="OtherTableBody"/>
            </w:pPr>
            <w:r>
              <w:t>0119</w:t>
            </w:r>
          </w:p>
        </w:tc>
        <w:tc>
          <w:tcPr>
            <w:tcW w:w="2693" w:type="dxa"/>
          </w:tcPr>
          <w:p w14:paraId="27EFB07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150D0DE" w14:textId="77777777" w:rsidR="00940027" w:rsidRDefault="00940027">
            <w:pPr>
              <w:pStyle w:val="OtherTableBody"/>
            </w:pPr>
            <w:r>
              <w:t>OP</w:t>
            </w:r>
          </w:p>
        </w:tc>
        <w:tc>
          <w:tcPr>
            <w:tcW w:w="3544" w:type="dxa"/>
          </w:tcPr>
          <w:p w14:paraId="0469AB1F" w14:textId="77777777" w:rsidR="00940027" w:rsidRDefault="00940027">
            <w:pPr>
              <w:pStyle w:val="OtherTableBody"/>
            </w:pPr>
            <w:r>
              <w:t>Notification of order for outside dispense</w:t>
            </w:r>
          </w:p>
        </w:tc>
      </w:tr>
      <w:tr w:rsidR="00940027" w14:paraId="6532AB1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08338F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52C32EC" w14:textId="77777777" w:rsidR="00940027" w:rsidRDefault="00940027">
            <w:pPr>
              <w:pStyle w:val="OtherTableBody"/>
            </w:pPr>
            <w:r>
              <w:t>0119</w:t>
            </w:r>
          </w:p>
        </w:tc>
        <w:tc>
          <w:tcPr>
            <w:tcW w:w="2693" w:type="dxa"/>
          </w:tcPr>
          <w:p w14:paraId="5BAA322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B5287F0" w14:textId="77777777" w:rsidR="00940027" w:rsidRDefault="00940027">
            <w:pPr>
              <w:pStyle w:val="OtherTableBody"/>
            </w:pPr>
            <w:r>
              <w:t>OR</w:t>
            </w:r>
          </w:p>
        </w:tc>
        <w:tc>
          <w:tcPr>
            <w:tcW w:w="3544" w:type="dxa"/>
          </w:tcPr>
          <w:p w14:paraId="1835DB81" w14:textId="77777777" w:rsidR="00940027" w:rsidRDefault="00940027">
            <w:pPr>
              <w:pStyle w:val="OtherTableBody"/>
            </w:pPr>
            <w:r>
              <w:t>Released as requested</w:t>
            </w:r>
          </w:p>
        </w:tc>
      </w:tr>
      <w:tr w:rsidR="00940027" w14:paraId="0A53A88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3DB942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9CECE5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0119</w:t>
            </w:r>
          </w:p>
        </w:tc>
        <w:tc>
          <w:tcPr>
            <w:tcW w:w="2693" w:type="dxa"/>
          </w:tcPr>
          <w:p w14:paraId="0DCDDDD5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2DC3F72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PA</w:t>
            </w:r>
          </w:p>
        </w:tc>
        <w:tc>
          <w:tcPr>
            <w:tcW w:w="3544" w:type="dxa"/>
          </w:tcPr>
          <w:p w14:paraId="51ECF3D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Parent order/service</w:t>
            </w:r>
          </w:p>
        </w:tc>
      </w:tr>
      <w:tr w:rsidR="00940027" w14:paraId="0C0D5BC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674C43E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089954C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0119</w:t>
            </w:r>
          </w:p>
        </w:tc>
        <w:tc>
          <w:tcPr>
            <w:tcW w:w="2693" w:type="dxa"/>
          </w:tcPr>
          <w:p w14:paraId="7D55BFA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5DA6BC2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PR</w:t>
            </w:r>
          </w:p>
        </w:tc>
        <w:tc>
          <w:tcPr>
            <w:tcW w:w="3544" w:type="dxa"/>
          </w:tcPr>
          <w:p w14:paraId="608C93C2" w14:textId="77777777" w:rsidR="00940027" w:rsidRDefault="00940027">
            <w:pPr>
              <w:pStyle w:val="OtherTableBody"/>
            </w:pPr>
            <w:r>
              <w:t>Previous Results with new order/service</w:t>
            </w:r>
          </w:p>
        </w:tc>
      </w:tr>
      <w:tr w:rsidR="00940027" w14:paraId="5CA86D1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786ED7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E51821F" w14:textId="77777777" w:rsidR="00940027" w:rsidRDefault="00940027">
            <w:pPr>
              <w:pStyle w:val="OtherTableBody"/>
            </w:pPr>
            <w:r>
              <w:t>0119</w:t>
            </w:r>
          </w:p>
        </w:tc>
        <w:tc>
          <w:tcPr>
            <w:tcW w:w="2693" w:type="dxa"/>
          </w:tcPr>
          <w:p w14:paraId="67F98B3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B5FBB43" w14:textId="77777777" w:rsidR="00940027" w:rsidRDefault="00940027">
            <w:pPr>
              <w:pStyle w:val="OtherTableBody"/>
            </w:pPr>
            <w:r>
              <w:t>PY</w:t>
            </w:r>
          </w:p>
        </w:tc>
        <w:tc>
          <w:tcPr>
            <w:tcW w:w="3544" w:type="dxa"/>
          </w:tcPr>
          <w:p w14:paraId="529FEF34" w14:textId="77777777" w:rsidR="00940027" w:rsidRDefault="00940027">
            <w:pPr>
              <w:pStyle w:val="OtherTableBody"/>
            </w:pPr>
            <w:r>
              <w:t>Notification of replacement order for outside dispense</w:t>
            </w:r>
          </w:p>
        </w:tc>
      </w:tr>
      <w:tr w:rsidR="00940027" w14:paraId="0C33139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46DE4F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6F5E139" w14:textId="77777777" w:rsidR="00940027" w:rsidRDefault="00940027">
            <w:pPr>
              <w:pStyle w:val="OtherTableBody"/>
            </w:pPr>
            <w:r>
              <w:t>0119</w:t>
            </w:r>
          </w:p>
        </w:tc>
        <w:tc>
          <w:tcPr>
            <w:tcW w:w="2693" w:type="dxa"/>
          </w:tcPr>
          <w:p w14:paraId="61CE2D7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DB2D4F8" w14:textId="77777777" w:rsidR="00940027" w:rsidRDefault="00940027">
            <w:pPr>
              <w:pStyle w:val="OtherTableBody"/>
            </w:pPr>
            <w:r>
              <w:t>RE</w:t>
            </w:r>
          </w:p>
        </w:tc>
        <w:tc>
          <w:tcPr>
            <w:tcW w:w="3544" w:type="dxa"/>
          </w:tcPr>
          <w:p w14:paraId="10A1046A" w14:textId="77777777" w:rsidR="00940027" w:rsidRDefault="00940027">
            <w:pPr>
              <w:pStyle w:val="OtherTableBody"/>
            </w:pPr>
            <w:r>
              <w:t>Observations/Performed Service to follow</w:t>
            </w:r>
          </w:p>
        </w:tc>
      </w:tr>
      <w:tr w:rsidR="00940027" w14:paraId="5F37D5A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E82C9A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A7F61BE" w14:textId="77777777" w:rsidR="00940027" w:rsidRDefault="00940027">
            <w:pPr>
              <w:pStyle w:val="OtherTableBody"/>
            </w:pPr>
            <w:r>
              <w:t>0119</w:t>
            </w:r>
          </w:p>
        </w:tc>
        <w:tc>
          <w:tcPr>
            <w:tcW w:w="2693" w:type="dxa"/>
          </w:tcPr>
          <w:p w14:paraId="23D5677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CEF88AA" w14:textId="77777777" w:rsidR="00940027" w:rsidRDefault="00940027">
            <w:pPr>
              <w:pStyle w:val="OtherTableBody"/>
            </w:pPr>
            <w:r>
              <w:t>RF</w:t>
            </w:r>
          </w:p>
        </w:tc>
        <w:tc>
          <w:tcPr>
            <w:tcW w:w="3544" w:type="dxa"/>
          </w:tcPr>
          <w:p w14:paraId="1C5AB754" w14:textId="77777777" w:rsidR="00940027" w:rsidRDefault="00940027">
            <w:pPr>
              <w:pStyle w:val="OtherTableBody"/>
            </w:pPr>
            <w:r>
              <w:t>Refill order/service request</w:t>
            </w:r>
          </w:p>
        </w:tc>
      </w:tr>
      <w:tr w:rsidR="00940027" w14:paraId="4794979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C0B393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59F9208" w14:textId="77777777" w:rsidR="00940027" w:rsidRDefault="00940027">
            <w:pPr>
              <w:pStyle w:val="OtherTableBody"/>
            </w:pPr>
            <w:r>
              <w:t>0119</w:t>
            </w:r>
          </w:p>
        </w:tc>
        <w:tc>
          <w:tcPr>
            <w:tcW w:w="2693" w:type="dxa"/>
          </w:tcPr>
          <w:p w14:paraId="65B211A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B5BF7D9" w14:textId="77777777" w:rsidR="00940027" w:rsidRDefault="00940027">
            <w:pPr>
              <w:pStyle w:val="OtherTableBody"/>
            </w:pPr>
            <w:r>
              <w:t>RL</w:t>
            </w:r>
          </w:p>
        </w:tc>
        <w:tc>
          <w:tcPr>
            <w:tcW w:w="3544" w:type="dxa"/>
          </w:tcPr>
          <w:p w14:paraId="12404B47" w14:textId="77777777" w:rsidR="00940027" w:rsidRDefault="00940027">
            <w:pPr>
              <w:pStyle w:val="OtherTableBody"/>
            </w:pPr>
            <w:r>
              <w:t>Release previous hold</w:t>
            </w:r>
          </w:p>
        </w:tc>
      </w:tr>
      <w:tr w:rsidR="00940027" w14:paraId="75491B8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A89646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3DDEC14" w14:textId="77777777" w:rsidR="00940027" w:rsidRDefault="00940027">
            <w:pPr>
              <w:pStyle w:val="OtherTableBody"/>
            </w:pPr>
            <w:r>
              <w:t>0119</w:t>
            </w:r>
          </w:p>
        </w:tc>
        <w:tc>
          <w:tcPr>
            <w:tcW w:w="2693" w:type="dxa"/>
          </w:tcPr>
          <w:p w14:paraId="23B6B69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387E4D3" w14:textId="77777777" w:rsidR="00940027" w:rsidRDefault="00940027">
            <w:pPr>
              <w:pStyle w:val="OtherTableBody"/>
            </w:pPr>
            <w:r>
              <w:t>RO</w:t>
            </w:r>
          </w:p>
        </w:tc>
        <w:tc>
          <w:tcPr>
            <w:tcW w:w="3544" w:type="dxa"/>
          </w:tcPr>
          <w:p w14:paraId="7F6232F0" w14:textId="77777777" w:rsidR="00940027" w:rsidRDefault="00940027">
            <w:pPr>
              <w:pStyle w:val="OtherTableBody"/>
            </w:pPr>
            <w:r>
              <w:t>Replacement order</w:t>
            </w:r>
          </w:p>
        </w:tc>
      </w:tr>
      <w:tr w:rsidR="00940027" w14:paraId="62C1196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0B2952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E1134DD" w14:textId="77777777" w:rsidR="00940027" w:rsidRDefault="00940027">
            <w:pPr>
              <w:pStyle w:val="OtherTableBody"/>
            </w:pPr>
            <w:r>
              <w:t>0119</w:t>
            </w:r>
          </w:p>
        </w:tc>
        <w:tc>
          <w:tcPr>
            <w:tcW w:w="2693" w:type="dxa"/>
          </w:tcPr>
          <w:p w14:paraId="6525DC7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888E8A6" w14:textId="77777777" w:rsidR="00940027" w:rsidRDefault="00940027">
            <w:pPr>
              <w:pStyle w:val="OtherTableBody"/>
            </w:pPr>
            <w:r>
              <w:t>RP</w:t>
            </w:r>
          </w:p>
        </w:tc>
        <w:tc>
          <w:tcPr>
            <w:tcW w:w="3544" w:type="dxa"/>
          </w:tcPr>
          <w:p w14:paraId="37521374" w14:textId="77777777" w:rsidR="00940027" w:rsidRDefault="00940027">
            <w:pPr>
              <w:pStyle w:val="OtherTableBody"/>
            </w:pPr>
            <w:r>
              <w:t>Order/service replace request</w:t>
            </w:r>
          </w:p>
        </w:tc>
      </w:tr>
      <w:tr w:rsidR="00940027" w14:paraId="63224EF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4F7D96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35C60F1" w14:textId="77777777" w:rsidR="00940027" w:rsidRDefault="00940027">
            <w:pPr>
              <w:pStyle w:val="OtherTableBody"/>
            </w:pPr>
            <w:r>
              <w:t>0119</w:t>
            </w:r>
          </w:p>
        </w:tc>
        <w:tc>
          <w:tcPr>
            <w:tcW w:w="2693" w:type="dxa"/>
          </w:tcPr>
          <w:p w14:paraId="19FFE88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9892B63" w14:textId="77777777" w:rsidR="00940027" w:rsidRDefault="00940027">
            <w:pPr>
              <w:pStyle w:val="OtherTableBody"/>
            </w:pPr>
            <w:r>
              <w:t>RQ</w:t>
            </w:r>
          </w:p>
        </w:tc>
        <w:tc>
          <w:tcPr>
            <w:tcW w:w="3544" w:type="dxa"/>
          </w:tcPr>
          <w:p w14:paraId="6E523759" w14:textId="77777777" w:rsidR="00940027" w:rsidRDefault="00940027">
            <w:pPr>
              <w:pStyle w:val="OtherTableBody"/>
            </w:pPr>
            <w:r>
              <w:t>Replaced as requested</w:t>
            </w:r>
          </w:p>
        </w:tc>
      </w:tr>
      <w:tr w:rsidR="00940027" w14:paraId="343E0C4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63D0AE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ED88607" w14:textId="77777777" w:rsidR="00940027" w:rsidRDefault="00940027">
            <w:pPr>
              <w:pStyle w:val="OtherTableBody"/>
            </w:pPr>
            <w:r>
              <w:t>0119</w:t>
            </w:r>
          </w:p>
        </w:tc>
        <w:tc>
          <w:tcPr>
            <w:tcW w:w="2693" w:type="dxa"/>
          </w:tcPr>
          <w:p w14:paraId="339A9E4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DB6B434" w14:textId="77777777" w:rsidR="00940027" w:rsidRDefault="00940027">
            <w:pPr>
              <w:pStyle w:val="OtherTableBody"/>
            </w:pPr>
            <w:r>
              <w:t>RR</w:t>
            </w:r>
          </w:p>
        </w:tc>
        <w:tc>
          <w:tcPr>
            <w:tcW w:w="3544" w:type="dxa"/>
          </w:tcPr>
          <w:p w14:paraId="752C0162" w14:textId="77777777" w:rsidR="00940027" w:rsidRDefault="00940027">
            <w:pPr>
              <w:pStyle w:val="OtherTableBody"/>
            </w:pPr>
            <w:r>
              <w:t>Request received</w:t>
            </w:r>
          </w:p>
        </w:tc>
      </w:tr>
      <w:tr w:rsidR="00940027" w14:paraId="21BE674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B69ED6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9C5CB62" w14:textId="77777777" w:rsidR="00940027" w:rsidRDefault="00940027">
            <w:pPr>
              <w:pStyle w:val="OtherTableBody"/>
            </w:pPr>
            <w:r>
              <w:t>0119</w:t>
            </w:r>
          </w:p>
        </w:tc>
        <w:tc>
          <w:tcPr>
            <w:tcW w:w="2693" w:type="dxa"/>
          </w:tcPr>
          <w:p w14:paraId="74183A3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07DC14B" w14:textId="77777777" w:rsidR="00940027" w:rsidRDefault="00940027">
            <w:pPr>
              <w:pStyle w:val="OtherTableBody"/>
            </w:pPr>
            <w:r>
              <w:t>RU</w:t>
            </w:r>
          </w:p>
        </w:tc>
        <w:tc>
          <w:tcPr>
            <w:tcW w:w="3544" w:type="dxa"/>
          </w:tcPr>
          <w:p w14:paraId="536D435F" w14:textId="77777777" w:rsidR="00940027" w:rsidRDefault="00940027">
            <w:pPr>
              <w:pStyle w:val="OtherTableBody"/>
            </w:pPr>
            <w:r>
              <w:t>Replaced unsolicited</w:t>
            </w:r>
          </w:p>
        </w:tc>
      </w:tr>
      <w:tr w:rsidR="00940027" w14:paraId="4676099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08D11D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EF25965" w14:textId="77777777" w:rsidR="00940027" w:rsidRDefault="00940027">
            <w:pPr>
              <w:pStyle w:val="OtherTableBody"/>
            </w:pPr>
            <w:r>
              <w:t>0119</w:t>
            </w:r>
          </w:p>
        </w:tc>
        <w:tc>
          <w:tcPr>
            <w:tcW w:w="2693" w:type="dxa"/>
          </w:tcPr>
          <w:p w14:paraId="125C4DF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A26A648" w14:textId="77777777" w:rsidR="00940027" w:rsidRDefault="00940027">
            <w:pPr>
              <w:pStyle w:val="OtherTableBody"/>
            </w:pPr>
            <w:r>
              <w:t>SC</w:t>
            </w:r>
          </w:p>
        </w:tc>
        <w:tc>
          <w:tcPr>
            <w:tcW w:w="3544" w:type="dxa"/>
          </w:tcPr>
          <w:p w14:paraId="37C61DE7" w14:textId="77777777" w:rsidR="00940027" w:rsidRDefault="00940027">
            <w:pPr>
              <w:pStyle w:val="OtherTableBody"/>
            </w:pPr>
            <w:r>
              <w:t>Status changed</w:t>
            </w:r>
          </w:p>
        </w:tc>
      </w:tr>
      <w:tr w:rsidR="00940027" w14:paraId="02DE213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95B14E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63D2E4A" w14:textId="77777777" w:rsidR="00940027" w:rsidRDefault="00940027">
            <w:pPr>
              <w:pStyle w:val="OtherTableBody"/>
            </w:pPr>
            <w:r>
              <w:t>0119</w:t>
            </w:r>
          </w:p>
        </w:tc>
        <w:tc>
          <w:tcPr>
            <w:tcW w:w="2693" w:type="dxa"/>
          </w:tcPr>
          <w:p w14:paraId="2425C75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85C40C5" w14:textId="77777777" w:rsidR="00940027" w:rsidRDefault="00940027">
            <w:pPr>
              <w:pStyle w:val="OtherTableBody"/>
            </w:pPr>
            <w:r>
              <w:t>SN</w:t>
            </w:r>
          </w:p>
        </w:tc>
        <w:tc>
          <w:tcPr>
            <w:tcW w:w="3544" w:type="dxa"/>
          </w:tcPr>
          <w:p w14:paraId="662DB74E" w14:textId="77777777" w:rsidR="00940027" w:rsidRDefault="00940027">
            <w:pPr>
              <w:pStyle w:val="OtherTableBody"/>
            </w:pPr>
            <w:r>
              <w:t>Send order/service number</w:t>
            </w:r>
          </w:p>
        </w:tc>
      </w:tr>
      <w:tr w:rsidR="00940027" w14:paraId="28EC01B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EAC70A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86A8951" w14:textId="77777777" w:rsidR="00940027" w:rsidRDefault="00940027">
            <w:pPr>
              <w:pStyle w:val="OtherTableBody"/>
            </w:pPr>
            <w:r>
              <w:t>0119</w:t>
            </w:r>
          </w:p>
        </w:tc>
        <w:tc>
          <w:tcPr>
            <w:tcW w:w="2693" w:type="dxa"/>
          </w:tcPr>
          <w:p w14:paraId="0A22C05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238BFBC" w14:textId="77777777" w:rsidR="00940027" w:rsidRDefault="00940027">
            <w:pPr>
              <w:pStyle w:val="OtherTableBody"/>
            </w:pPr>
            <w:r>
              <w:t>SR</w:t>
            </w:r>
          </w:p>
        </w:tc>
        <w:tc>
          <w:tcPr>
            <w:tcW w:w="3544" w:type="dxa"/>
          </w:tcPr>
          <w:p w14:paraId="0620871C" w14:textId="77777777" w:rsidR="00940027" w:rsidRDefault="00940027">
            <w:pPr>
              <w:pStyle w:val="OtherTableBody"/>
            </w:pPr>
            <w:r>
              <w:t>Response to send order/service status request</w:t>
            </w:r>
          </w:p>
        </w:tc>
      </w:tr>
      <w:tr w:rsidR="00940027" w14:paraId="6A5609D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10B447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84F5C48" w14:textId="77777777" w:rsidR="00940027" w:rsidRDefault="00940027">
            <w:pPr>
              <w:pStyle w:val="OtherTableBody"/>
            </w:pPr>
            <w:r>
              <w:t>0119</w:t>
            </w:r>
          </w:p>
        </w:tc>
        <w:tc>
          <w:tcPr>
            <w:tcW w:w="2693" w:type="dxa"/>
          </w:tcPr>
          <w:p w14:paraId="07940D1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5C66BDA" w14:textId="77777777" w:rsidR="00940027" w:rsidRDefault="00940027">
            <w:pPr>
              <w:pStyle w:val="OtherTableBody"/>
            </w:pPr>
            <w:r>
              <w:t>SS</w:t>
            </w:r>
          </w:p>
        </w:tc>
        <w:tc>
          <w:tcPr>
            <w:tcW w:w="3544" w:type="dxa"/>
          </w:tcPr>
          <w:p w14:paraId="38247981" w14:textId="77777777" w:rsidR="00940027" w:rsidRDefault="00940027">
            <w:pPr>
              <w:pStyle w:val="OtherTableBody"/>
            </w:pPr>
            <w:r>
              <w:t>Send order/service status request</w:t>
            </w:r>
          </w:p>
        </w:tc>
      </w:tr>
      <w:tr w:rsidR="00940027" w14:paraId="673CCBF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1C4CEA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639C4EC" w14:textId="77777777" w:rsidR="00940027" w:rsidRDefault="00940027">
            <w:pPr>
              <w:pStyle w:val="OtherTableBody"/>
            </w:pPr>
            <w:r>
              <w:t>0119</w:t>
            </w:r>
          </w:p>
        </w:tc>
        <w:tc>
          <w:tcPr>
            <w:tcW w:w="2693" w:type="dxa"/>
          </w:tcPr>
          <w:p w14:paraId="2144782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AC2B959" w14:textId="77777777" w:rsidR="00940027" w:rsidRDefault="00940027">
            <w:pPr>
              <w:pStyle w:val="OtherTableBody"/>
            </w:pPr>
            <w:r>
              <w:t>UA</w:t>
            </w:r>
          </w:p>
        </w:tc>
        <w:tc>
          <w:tcPr>
            <w:tcW w:w="3544" w:type="dxa"/>
          </w:tcPr>
          <w:p w14:paraId="7B4D8038" w14:textId="77777777" w:rsidR="00940027" w:rsidRDefault="00940027">
            <w:pPr>
              <w:pStyle w:val="OtherTableBody"/>
            </w:pPr>
            <w:r>
              <w:t>Unable to accept order/service</w:t>
            </w:r>
          </w:p>
        </w:tc>
      </w:tr>
      <w:tr w:rsidR="00940027" w14:paraId="1D032A2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269CB0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F9E8E87" w14:textId="77777777" w:rsidR="00940027" w:rsidRDefault="00940027">
            <w:pPr>
              <w:pStyle w:val="OtherTableBody"/>
            </w:pPr>
            <w:r>
              <w:t>0119</w:t>
            </w:r>
          </w:p>
        </w:tc>
        <w:tc>
          <w:tcPr>
            <w:tcW w:w="2693" w:type="dxa"/>
          </w:tcPr>
          <w:p w14:paraId="10CEB9B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5B7982A" w14:textId="77777777" w:rsidR="00940027" w:rsidRDefault="00940027">
            <w:pPr>
              <w:pStyle w:val="OtherTableBody"/>
            </w:pPr>
            <w:r>
              <w:t>UC</w:t>
            </w:r>
          </w:p>
        </w:tc>
        <w:tc>
          <w:tcPr>
            <w:tcW w:w="3544" w:type="dxa"/>
          </w:tcPr>
          <w:p w14:paraId="4F5578AB" w14:textId="77777777" w:rsidR="00940027" w:rsidRDefault="00940027">
            <w:pPr>
              <w:pStyle w:val="OtherTableBody"/>
            </w:pPr>
            <w:r>
              <w:t>Unable to cancel</w:t>
            </w:r>
          </w:p>
        </w:tc>
      </w:tr>
      <w:tr w:rsidR="00940027" w14:paraId="27B41B2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D75524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8E1DFB5" w14:textId="77777777" w:rsidR="00940027" w:rsidRDefault="00940027">
            <w:pPr>
              <w:pStyle w:val="OtherTableBody"/>
            </w:pPr>
            <w:r>
              <w:t>0119</w:t>
            </w:r>
          </w:p>
        </w:tc>
        <w:tc>
          <w:tcPr>
            <w:tcW w:w="2693" w:type="dxa"/>
          </w:tcPr>
          <w:p w14:paraId="4C4FF6E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2BFAEB8" w14:textId="77777777" w:rsidR="00940027" w:rsidRDefault="00940027">
            <w:pPr>
              <w:pStyle w:val="OtherTableBody"/>
            </w:pPr>
            <w:r>
              <w:t>UD</w:t>
            </w:r>
          </w:p>
        </w:tc>
        <w:tc>
          <w:tcPr>
            <w:tcW w:w="3544" w:type="dxa"/>
          </w:tcPr>
          <w:p w14:paraId="7E9EA886" w14:textId="77777777" w:rsidR="00940027" w:rsidRDefault="00940027">
            <w:pPr>
              <w:pStyle w:val="OtherTableBody"/>
            </w:pPr>
            <w:r>
              <w:t>Unable to discontinue</w:t>
            </w:r>
          </w:p>
        </w:tc>
      </w:tr>
      <w:tr w:rsidR="00940027" w14:paraId="6E6E36C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382BEB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9DC90D6" w14:textId="77777777" w:rsidR="00940027" w:rsidRDefault="00940027">
            <w:pPr>
              <w:pStyle w:val="OtherTableBody"/>
            </w:pPr>
            <w:r>
              <w:t>0119</w:t>
            </w:r>
          </w:p>
        </w:tc>
        <w:tc>
          <w:tcPr>
            <w:tcW w:w="2693" w:type="dxa"/>
          </w:tcPr>
          <w:p w14:paraId="6DAD275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6CB77B8" w14:textId="77777777" w:rsidR="00940027" w:rsidRDefault="00940027">
            <w:pPr>
              <w:pStyle w:val="OtherTableBody"/>
            </w:pPr>
            <w:r>
              <w:t>UF</w:t>
            </w:r>
          </w:p>
        </w:tc>
        <w:tc>
          <w:tcPr>
            <w:tcW w:w="3544" w:type="dxa"/>
          </w:tcPr>
          <w:p w14:paraId="66BCA762" w14:textId="77777777" w:rsidR="00940027" w:rsidRDefault="00940027">
            <w:pPr>
              <w:pStyle w:val="OtherTableBody"/>
            </w:pPr>
            <w:r>
              <w:t>Unable to refill</w:t>
            </w:r>
          </w:p>
        </w:tc>
      </w:tr>
      <w:tr w:rsidR="00940027" w14:paraId="380B2A7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537C0B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6E8F949" w14:textId="77777777" w:rsidR="00940027" w:rsidRDefault="00940027">
            <w:pPr>
              <w:pStyle w:val="OtherTableBody"/>
            </w:pPr>
            <w:r>
              <w:t>0119</w:t>
            </w:r>
          </w:p>
        </w:tc>
        <w:tc>
          <w:tcPr>
            <w:tcW w:w="2693" w:type="dxa"/>
          </w:tcPr>
          <w:p w14:paraId="02B01FF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9C71448" w14:textId="77777777" w:rsidR="00940027" w:rsidRDefault="00940027">
            <w:pPr>
              <w:pStyle w:val="OtherTableBody"/>
            </w:pPr>
            <w:r>
              <w:t>UH</w:t>
            </w:r>
          </w:p>
        </w:tc>
        <w:tc>
          <w:tcPr>
            <w:tcW w:w="3544" w:type="dxa"/>
          </w:tcPr>
          <w:p w14:paraId="2561E7ED" w14:textId="77777777" w:rsidR="00940027" w:rsidRDefault="00940027">
            <w:pPr>
              <w:pStyle w:val="OtherTableBody"/>
            </w:pPr>
            <w:r>
              <w:t>Unable to put on hold</w:t>
            </w:r>
          </w:p>
        </w:tc>
      </w:tr>
      <w:tr w:rsidR="00940027" w14:paraId="352912B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F68057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4A7A7CF" w14:textId="77777777" w:rsidR="00940027" w:rsidRDefault="00940027">
            <w:pPr>
              <w:pStyle w:val="OtherTableBody"/>
            </w:pPr>
            <w:r>
              <w:t>0119</w:t>
            </w:r>
          </w:p>
        </w:tc>
        <w:tc>
          <w:tcPr>
            <w:tcW w:w="2693" w:type="dxa"/>
          </w:tcPr>
          <w:p w14:paraId="5EDDA5C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82D0387" w14:textId="77777777" w:rsidR="00940027" w:rsidRDefault="00940027">
            <w:pPr>
              <w:pStyle w:val="OtherTableBody"/>
            </w:pPr>
            <w:r>
              <w:t>UM</w:t>
            </w:r>
          </w:p>
        </w:tc>
        <w:tc>
          <w:tcPr>
            <w:tcW w:w="3544" w:type="dxa"/>
          </w:tcPr>
          <w:p w14:paraId="71ED3C24" w14:textId="77777777" w:rsidR="00940027" w:rsidRDefault="00940027">
            <w:pPr>
              <w:pStyle w:val="OtherTableBody"/>
            </w:pPr>
            <w:r>
              <w:t>Unable to replace</w:t>
            </w:r>
          </w:p>
        </w:tc>
      </w:tr>
      <w:tr w:rsidR="00940027" w14:paraId="6E9F5C2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3BF9DA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91082E2" w14:textId="77777777" w:rsidR="00940027" w:rsidRDefault="00940027">
            <w:pPr>
              <w:pStyle w:val="OtherTableBody"/>
            </w:pPr>
            <w:r>
              <w:t>0119</w:t>
            </w:r>
          </w:p>
        </w:tc>
        <w:tc>
          <w:tcPr>
            <w:tcW w:w="2693" w:type="dxa"/>
          </w:tcPr>
          <w:p w14:paraId="397A092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9BE9422" w14:textId="77777777" w:rsidR="00940027" w:rsidRDefault="00940027">
            <w:pPr>
              <w:pStyle w:val="OtherTableBody"/>
            </w:pPr>
            <w:r>
              <w:t>UN</w:t>
            </w:r>
          </w:p>
        </w:tc>
        <w:tc>
          <w:tcPr>
            <w:tcW w:w="3544" w:type="dxa"/>
          </w:tcPr>
          <w:p w14:paraId="3F45AA34" w14:textId="77777777" w:rsidR="00940027" w:rsidRDefault="00940027">
            <w:pPr>
              <w:pStyle w:val="OtherTableBody"/>
            </w:pPr>
            <w:r>
              <w:t>Unlink order/service from patient care problem or goal</w:t>
            </w:r>
          </w:p>
        </w:tc>
      </w:tr>
      <w:tr w:rsidR="00940027" w14:paraId="0DC8BC3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29F97D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F90F230" w14:textId="77777777" w:rsidR="00940027" w:rsidRDefault="00940027">
            <w:pPr>
              <w:pStyle w:val="OtherTableBody"/>
            </w:pPr>
            <w:r>
              <w:t>0119</w:t>
            </w:r>
          </w:p>
        </w:tc>
        <w:tc>
          <w:tcPr>
            <w:tcW w:w="2693" w:type="dxa"/>
          </w:tcPr>
          <w:p w14:paraId="26A8089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75F152D" w14:textId="77777777" w:rsidR="00940027" w:rsidRDefault="00940027">
            <w:pPr>
              <w:pStyle w:val="OtherTableBody"/>
            </w:pPr>
            <w:r>
              <w:t>UR</w:t>
            </w:r>
          </w:p>
        </w:tc>
        <w:tc>
          <w:tcPr>
            <w:tcW w:w="3544" w:type="dxa"/>
          </w:tcPr>
          <w:p w14:paraId="35BC2448" w14:textId="77777777" w:rsidR="00940027" w:rsidRDefault="00940027">
            <w:pPr>
              <w:pStyle w:val="OtherTableBody"/>
            </w:pPr>
            <w:r>
              <w:t>Unable to release</w:t>
            </w:r>
          </w:p>
        </w:tc>
      </w:tr>
      <w:tr w:rsidR="00940027" w14:paraId="51F138F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8E87C1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9EC70F7" w14:textId="77777777" w:rsidR="00940027" w:rsidRDefault="00940027">
            <w:pPr>
              <w:pStyle w:val="OtherTableBody"/>
            </w:pPr>
            <w:r>
              <w:t>0119</w:t>
            </w:r>
          </w:p>
        </w:tc>
        <w:tc>
          <w:tcPr>
            <w:tcW w:w="2693" w:type="dxa"/>
          </w:tcPr>
          <w:p w14:paraId="3EB696F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DC93B8B" w14:textId="77777777" w:rsidR="00940027" w:rsidRDefault="00940027">
            <w:pPr>
              <w:pStyle w:val="OtherTableBody"/>
            </w:pPr>
            <w:r>
              <w:t>UX</w:t>
            </w:r>
          </w:p>
        </w:tc>
        <w:tc>
          <w:tcPr>
            <w:tcW w:w="3544" w:type="dxa"/>
          </w:tcPr>
          <w:p w14:paraId="2BFE32D7" w14:textId="77777777" w:rsidR="00940027" w:rsidRDefault="00940027">
            <w:pPr>
              <w:pStyle w:val="OtherTableBody"/>
            </w:pPr>
            <w:r>
              <w:t>Unable to change</w:t>
            </w:r>
          </w:p>
        </w:tc>
      </w:tr>
      <w:tr w:rsidR="00940027" w14:paraId="6E927CB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E2289C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E0BBC40" w14:textId="77777777" w:rsidR="00940027" w:rsidRDefault="00940027">
            <w:pPr>
              <w:pStyle w:val="OtherTableBody"/>
            </w:pPr>
            <w:r>
              <w:t>0119</w:t>
            </w:r>
          </w:p>
        </w:tc>
        <w:tc>
          <w:tcPr>
            <w:tcW w:w="2693" w:type="dxa"/>
          </w:tcPr>
          <w:p w14:paraId="2341EF3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382F682" w14:textId="77777777" w:rsidR="00940027" w:rsidRDefault="00940027">
            <w:pPr>
              <w:pStyle w:val="OtherTableBody"/>
            </w:pPr>
            <w:r>
              <w:t>XO</w:t>
            </w:r>
          </w:p>
        </w:tc>
        <w:tc>
          <w:tcPr>
            <w:tcW w:w="3544" w:type="dxa"/>
          </w:tcPr>
          <w:p w14:paraId="4237B7C9" w14:textId="77777777" w:rsidR="00940027" w:rsidRDefault="00940027">
            <w:pPr>
              <w:pStyle w:val="OtherTableBody"/>
            </w:pPr>
            <w:r>
              <w:t>Change order/service request</w:t>
            </w:r>
          </w:p>
        </w:tc>
      </w:tr>
      <w:tr w:rsidR="00940027" w14:paraId="331FAAF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4C6C15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7F3BFB5" w14:textId="77777777" w:rsidR="00940027" w:rsidRDefault="00940027">
            <w:pPr>
              <w:pStyle w:val="OtherTableBody"/>
            </w:pPr>
            <w:r>
              <w:t>0119</w:t>
            </w:r>
          </w:p>
        </w:tc>
        <w:tc>
          <w:tcPr>
            <w:tcW w:w="2693" w:type="dxa"/>
          </w:tcPr>
          <w:p w14:paraId="3D0E56D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A25AED9" w14:textId="77777777" w:rsidR="00940027" w:rsidRDefault="00940027">
            <w:pPr>
              <w:pStyle w:val="OtherTableBody"/>
            </w:pPr>
            <w:r>
              <w:t>XR</w:t>
            </w:r>
          </w:p>
        </w:tc>
        <w:tc>
          <w:tcPr>
            <w:tcW w:w="3544" w:type="dxa"/>
          </w:tcPr>
          <w:p w14:paraId="42B19EA3" w14:textId="77777777" w:rsidR="00940027" w:rsidRDefault="00940027">
            <w:pPr>
              <w:pStyle w:val="OtherTableBody"/>
            </w:pPr>
            <w:r>
              <w:t>Changed as requested</w:t>
            </w:r>
          </w:p>
        </w:tc>
      </w:tr>
      <w:tr w:rsidR="00940027" w14:paraId="0087614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0EE476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0352DEE" w14:textId="77777777" w:rsidR="00940027" w:rsidRDefault="00940027">
            <w:pPr>
              <w:pStyle w:val="OtherTableBody"/>
            </w:pPr>
            <w:r>
              <w:t>0119</w:t>
            </w:r>
          </w:p>
        </w:tc>
        <w:tc>
          <w:tcPr>
            <w:tcW w:w="2693" w:type="dxa"/>
          </w:tcPr>
          <w:p w14:paraId="032FC73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AF9AACB" w14:textId="77777777" w:rsidR="00940027" w:rsidRDefault="00940027">
            <w:pPr>
              <w:pStyle w:val="OtherTableBody"/>
            </w:pPr>
            <w:r>
              <w:t>XX</w:t>
            </w:r>
          </w:p>
        </w:tc>
        <w:tc>
          <w:tcPr>
            <w:tcW w:w="3544" w:type="dxa"/>
          </w:tcPr>
          <w:p w14:paraId="371A2197" w14:textId="77777777" w:rsidR="00940027" w:rsidRDefault="00940027">
            <w:pPr>
              <w:pStyle w:val="OtherTableBody"/>
            </w:pPr>
            <w:r>
              <w:t>Order/service changed, unsol.</w:t>
            </w:r>
          </w:p>
        </w:tc>
      </w:tr>
      <w:tr w:rsidR="00940027" w14:paraId="0927D97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4AC4001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HL7</w:t>
            </w:r>
          </w:p>
        </w:tc>
        <w:tc>
          <w:tcPr>
            <w:tcW w:w="709" w:type="dxa"/>
          </w:tcPr>
          <w:p w14:paraId="3F204453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2693" w:type="dxa"/>
          </w:tcPr>
          <w:p w14:paraId="53EA00E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Response flag</w:t>
            </w:r>
          </w:p>
        </w:tc>
        <w:tc>
          <w:tcPr>
            <w:tcW w:w="1701" w:type="dxa"/>
          </w:tcPr>
          <w:p w14:paraId="5331E5E7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3544" w:type="dxa"/>
          </w:tcPr>
          <w:p w14:paraId="3C4DA10A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</w:tr>
      <w:tr w:rsidR="00940027" w14:paraId="0314503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8CEAC7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0BBAD28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0121</w:t>
            </w:r>
          </w:p>
        </w:tc>
        <w:tc>
          <w:tcPr>
            <w:tcW w:w="2693" w:type="dxa"/>
          </w:tcPr>
          <w:p w14:paraId="192A7C1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0DE6BD3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</w:t>
            </w:r>
          </w:p>
        </w:tc>
        <w:tc>
          <w:tcPr>
            <w:tcW w:w="3544" w:type="dxa"/>
          </w:tcPr>
          <w:p w14:paraId="67F6D348" w14:textId="77777777" w:rsidR="00940027" w:rsidRDefault="00940027">
            <w:pPr>
              <w:pStyle w:val="OtherTableBody"/>
            </w:pPr>
            <w:r>
              <w:t>Same as R, also other associated segments</w:t>
            </w:r>
          </w:p>
        </w:tc>
      </w:tr>
      <w:tr w:rsidR="00940027" w14:paraId="3C69443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D57214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2A3A670" w14:textId="77777777" w:rsidR="00940027" w:rsidRDefault="00940027">
            <w:pPr>
              <w:pStyle w:val="OtherTableBody"/>
            </w:pPr>
            <w:r>
              <w:t>0121</w:t>
            </w:r>
          </w:p>
        </w:tc>
        <w:tc>
          <w:tcPr>
            <w:tcW w:w="2693" w:type="dxa"/>
          </w:tcPr>
          <w:p w14:paraId="6B34EFC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8DF7E02" w14:textId="77777777" w:rsidR="00940027" w:rsidRDefault="00940027">
            <w:pPr>
              <w:pStyle w:val="OtherTableBody"/>
            </w:pPr>
            <w:r>
              <w:t>E</w:t>
            </w:r>
          </w:p>
        </w:tc>
        <w:tc>
          <w:tcPr>
            <w:tcW w:w="3544" w:type="dxa"/>
          </w:tcPr>
          <w:p w14:paraId="60F1EEF6" w14:textId="77777777" w:rsidR="00940027" w:rsidRDefault="00940027">
            <w:pPr>
              <w:pStyle w:val="OtherTableBody"/>
            </w:pPr>
            <w:r>
              <w:t>Report exceptions only</w:t>
            </w:r>
          </w:p>
        </w:tc>
      </w:tr>
      <w:tr w:rsidR="00940027" w14:paraId="47855BE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D6A943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CC528EB" w14:textId="77777777" w:rsidR="00940027" w:rsidRDefault="00940027">
            <w:pPr>
              <w:pStyle w:val="OtherTableBody"/>
            </w:pPr>
            <w:r>
              <w:t>0121</w:t>
            </w:r>
          </w:p>
        </w:tc>
        <w:tc>
          <w:tcPr>
            <w:tcW w:w="2693" w:type="dxa"/>
          </w:tcPr>
          <w:p w14:paraId="62BFB3E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F64D052" w14:textId="77777777" w:rsidR="00940027" w:rsidRDefault="00940027">
            <w:pPr>
              <w:pStyle w:val="OtherTableBody"/>
            </w:pPr>
            <w:r>
              <w:t>F</w:t>
            </w:r>
          </w:p>
        </w:tc>
        <w:tc>
          <w:tcPr>
            <w:tcW w:w="3544" w:type="dxa"/>
          </w:tcPr>
          <w:p w14:paraId="0998D739" w14:textId="77777777" w:rsidR="00940027" w:rsidRDefault="00940027">
            <w:pPr>
              <w:pStyle w:val="OtherTableBody"/>
            </w:pPr>
            <w:r>
              <w:t>Same as D, plus confirmations explicitly</w:t>
            </w:r>
          </w:p>
        </w:tc>
      </w:tr>
      <w:tr w:rsidR="00940027" w14:paraId="18A4F36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222AD1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75729D7" w14:textId="77777777" w:rsidR="00940027" w:rsidRDefault="00940027">
            <w:pPr>
              <w:pStyle w:val="OtherTableBody"/>
            </w:pPr>
            <w:r>
              <w:t>0121</w:t>
            </w:r>
          </w:p>
        </w:tc>
        <w:tc>
          <w:tcPr>
            <w:tcW w:w="2693" w:type="dxa"/>
          </w:tcPr>
          <w:p w14:paraId="15ECF8D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F12505A" w14:textId="77777777" w:rsidR="00940027" w:rsidRDefault="00940027">
            <w:pPr>
              <w:pStyle w:val="OtherTableBody"/>
            </w:pPr>
            <w:r>
              <w:t>N</w:t>
            </w:r>
          </w:p>
        </w:tc>
        <w:tc>
          <w:tcPr>
            <w:tcW w:w="3544" w:type="dxa"/>
          </w:tcPr>
          <w:p w14:paraId="3CA17226" w14:textId="77777777" w:rsidR="00940027" w:rsidRDefault="00940027">
            <w:pPr>
              <w:pStyle w:val="OtherTableBody"/>
            </w:pPr>
            <w:r>
              <w:t>Only the MSA segment is returned</w:t>
            </w:r>
          </w:p>
        </w:tc>
      </w:tr>
      <w:tr w:rsidR="00940027" w14:paraId="49CF9C3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B1A507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B8ED3B5" w14:textId="77777777" w:rsidR="00940027" w:rsidRDefault="00940027">
            <w:pPr>
              <w:pStyle w:val="OtherTableBody"/>
            </w:pPr>
            <w:r>
              <w:t>0121</w:t>
            </w:r>
          </w:p>
        </w:tc>
        <w:tc>
          <w:tcPr>
            <w:tcW w:w="2693" w:type="dxa"/>
          </w:tcPr>
          <w:p w14:paraId="015C89B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61D0055" w14:textId="77777777" w:rsidR="00940027" w:rsidRDefault="00940027">
            <w:pPr>
              <w:pStyle w:val="OtherTableBody"/>
            </w:pPr>
            <w:r>
              <w:t>R</w:t>
            </w:r>
          </w:p>
        </w:tc>
        <w:tc>
          <w:tcPr>
            <w:tcW w:w="3544" w:type="dxa"/>
          </w:tcPr>
          <w:p w14:paraId="31A2B391" w14:textId="77777777" w:rsidR="00940027" w:rsidRDefault="00940027">
            <w:pPr>
              <w:pStyle w:val="OtherTableBody"/>
            </w:pPr>
            <w:r>
              <w:t>Same as E, also Replacement and Parent-Child</w:t>
            </w:r>
          </w:p>
        </w:tc>
      </w:tr>
      <w:tr w:rsidR="00940027" w14:paraId="5EC3398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CA7C776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0B9BD489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74353700" w14:textId="77777777" w:rsidR="00940027" w:rsidRDefault="00940027">
            <w:pPr>
              <w:pStyle w:val="OtherTableBody"/>
            </w:pPr>
            <w:r>
              <w:t>Charge type</w:t>
            </w:r>
          </w:p>
        </w:tc>
        <w:tc>
          <w:tcPr>
            <w:tcW w:w="1701" w:type="dxa"/>
          </w:tcPr>
          <w:p w14:paraId="388BF3C9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6C14385D" w14:textId="77777777" w:rsidR="00940027" w:rsidRDefault="00940027">
            <w:pPr>
              <w:pStyle w:val="OtherTableBody"/>
            </w:pPr>
          </w:p>
        </w:tc>
      </w:tr>
      <w:tr w:rsidR="00940027" w14:paraId="1E6C446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282BFB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D00C65C" w14:textId="77777777" w:rsidR="00940027" w:rsidRDefault="00940027">
            <w:pPr>
              <w:pStyle w:val="OtherTableBody"/>
            </w:pPr>
            <w:r>
              <w:t>0122</w:t>
            </w:r>
          </w:p>
        </w:tc>
        <w:tc>
          <w:tcPr>
            <w:tcW w:w="2693" w:type="dxa"/>
          </w:tcPr>
          <w:p w14:paraId="51C6A83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D2F3871" w14:textId="77777777" w:rsidR="00940027" w:rsidRDefault="00940027">
            <w:pPr>
              <w:pStyle w:val="OtherTableBody"/>
            </w:pPr>
            <w:r>
              <w:t>CH</w:t>
            </w:r>
          </w:p>
        </w:tc>
        <w:tc>
          <w:tcPr>
            <w:tcW w:w="3544" w:type="dxa"/>
          </w:tcPr>
          <w:p w14:paraId="27951C52" w14:textId="77777777" w:rsidR="00940027" w:rsidRDefault="00940027">
            <w:pPr>
              <w:pStyle w:val="OtherTableBody"/>
            </w:pPr>
            <w:r>
              <w:t>Charge</w:t>
            </w:r>
          </w:p>
        </w:tc>
      </w:tr>
      <w:tr w:rsidR="00940027" w14:paraId="319607C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A88788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085E3B0" w14:textId="77777777" w:rsidR="00940027" w:rsidRDefault="00940027">
            <w:pPr>
              <w:pStyle w:val="OtherTableBody"/>
            </w:pPr>
            <w:r>
              <w:t>0122</w:t>
            </w:r>
          </w:p>
        </w:tc>
        <w:tc>
          <w:tcPr>
            <w:tcW w:w="2693" w:type="dxa"/>
          </w:tcPr>
          <w:p w14:paraId="4B7C935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52CE6CB" w14:textId="77777777" w:rsidR="00940027" w:rsidRDefault="00940027">
            <w:pPr>
              <w:pStyle w:val="OtherTableBody"/>
            </w:pPr>
            <w:r>
              <w:t>CO</w:t>
            </w:r>
          </w:p>
        </w:tc>
        <w:tc>
          <w:tcPr>
            <w:tcW w:w="3544" w:type="dxa"/>
          </w:tcPr>
          <w:p w14:paraId="269EB517" w14:textId="77777777" w:rsidR="00940027" w:rsidRDefault="00940027">
            <w:pPr>
              <w:pStyle w:val="OtherTableBody"/>
            </w:pPr>
            <w:r>
              <w:t>Contract</w:t>
            </w:r>
          </w:p>
        </w:tc>
      </w:tr>
      <w:tr w:rsidR="00940027" w14:paraId="0356E70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3B6122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AE30B01" w14:textId="77777777" w:rsidR="00940027" w:rsidRDefault="00940027">
            <w:pPr>
              <w:pStyle w:val="OtherTableBody"/>
            </w:pPr>
            <w:r>
              <w:t>0122</w:t>
            </w:r>
          </w:p>
        </w:tc>
        <w:tc>
          <w:tcPr>
            <w:tcW w:w="2693" w:type="dxa"/>
          </w:tcPr>
          <w:p w14:paraId="5329FEF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D279FF4" w14:textId="77777777" w:rsidR="00940027" w:rsidRDefault="00940027">
            <w:pPr>
              <w:pStyle w:val="OtherTableBody"/>
            </w:pPr>
            <w:r>
              <w:t>CR</w:t>
            </w:r>
          </w:p>
        </w:tc>
        <w:tc>
          <w:tcPr>
            <w:tcW w:w="3544" w:type="dxa"/>
          </w:tcPr>
          <w:p w14:paraId="44301308" w14:textId="77777777" w:rsidR="00940027" w:rsidRDefault="00940027">
            <w:pPr>
              <w:pStyle w:val="OtherTableBody"/>
            </w:pPr>
            <w:r>
              <w:t>Credit</w:t>
            </w:r>
          </w:p>
        </w:tc>
      </w:tr>
      <w:tr w:rsidR="00940027" w14:paraId="4341E3F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7E90E0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2CC9F6E" w14:textId="77777777" w:rsidR="00940027" w:rsidRDefault="00940027">
            <w:pPr>
              <w:pStyle w:val="OtherTableBody"/>
            </w:pPr>
            <w:r>
              <w:t>0122</w:t>
            </w:r>
          </w:p>
        </w:tc>
        <w:tc>
          <w:tcPr>
            <w:tcW w:w="2693" w:type="dxa"/>
          </w:tcPr>
          <w:p w14:paraId="7F0CF3D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EF421E8" w14:textId="77777777" w:rsidR="00940027" w:rsidRDefault="00940027">
            <w:pPr>
              <w:pStyle w:val="OtherTableBody"/>
            </w:pPr>
            <w:r>
              <w:t>DP</w:t>
            </w:r>
          </w:p>
        </w:tc>
        <w:tc>
          <w:tcPr>
            <w:tcW w:w="3544" w:type="dxa"/>
          </w:tcPr>
          <w:p w14:paraId="66C589BC" w14:textId="77777777" w:rsidR="00940027" w:rsidRDefault="00940027">
            <w:pPr>
              <w:pStyle w:val="OtherTableBody"/>
            </w:pPr>
            <w:r>
              <w:t>Department</w:t>
            </w:r>
          </w:p>
        </w:tc>
      </w:tr>
      <w:tr w:rsidR="00940027" w14:paraId="434FC1C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1D2449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A9DCC2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0122</w:t>
            </w:r>
          </w:p>
        </w:tc>
        <w:tc>
          <w:tcPr>
            <w:tcW w:w="2693" w:type="dxa"/>
          </w:tcPr>
          <w:p w14:paraId="62AE3E66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519CB26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GR</w:t>
            </w:r>
          </w:p>
        </w:tc>
        <w:tc>
          <w:tcPr>
            <w:tcW w:w="3544" w:type="dxa"/>
          </w:tcPr>
          <w:p w14:paraId="03753A7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Grant</w:t>
            </w:r>
          </w:p>
        </w:tc>
      </w:tr>
      <w:tr w:rsidR="00940027" w14:paraId="78C534C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5CA39D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1A192C8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0122</w:t>
            </w:r>
          </w:p>
        </w:tc>
        <w:tc>
          <w:tcPr>
            <w:tcW w:w="2693" w:type="dxa"/>
          </w:tcPr>
          <w:p w14:paraId="52CDAE2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379DEA3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NC</w:t>
            </w:r>
          </w:p>
        </w:tc>
        <w:tc>
          <w:tcPr>
            <w:tcW w:w="3544" w:type="dxa"/>
          </w:tcPr>
          <w:p w14:paraId="402F7C6D" w14:textId="77777777" w:rsidR="00940027" w:rsidRDefault="00940027">
            <w:pPr>
              <w:pStyle w:val="OtherTableBody"/>
            </w:pPr>
            <w:r>
              <w:t>No Charge</w:t>
            </w:r>
          </w:p>
        </w:tc>
      </w:tr>
      <w:tr w:rsidR="00940027" w14:paraId="14FADFC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08634D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7A7179D" w14:textId="77777777" w:rsidR="00940027" w:rsidRDefault="00940027">
            <w:pPr>
              <w:pStyle w:val="OtherTableBody"/>
            </w:pPr>
            <w:r>
              <w:t>0122</w:t>
            </w:r>
          </w:p>
        </w:tc>
        <w:tc>
          <w:tcPr>
            <w:tcW w:w="2693" w:type="dxa"/>
          </w:tcPr>
          <w:p w14:paraId="6041E29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A9F6F2F" w14:textId="77777777" w:rsidR="00940027" w:rsidRDefault="00940027">
            <w:pPr>
              <w:pStyle w:val="OtherTableBody"/>
            </w:pPr>
            <w:r>
              <w:t>PC</w:t>
            </w:r>
          </w:p>
        </w:tc>
        <w:tc>
          <w:tcPr>
            <w:tcW w:w="3544" w:type="dxa"/>
          </w:tcPr>
          <w:p w14:paraId="31794939" w14:textId="77777777" w:rsidR="00940027" w:rsidRDefault="00940027">
            <w:pPr>
              <w:pStyle w:val="OtherTableBody"/>
            </w:pPr>
            <w:r>
              <w:t>Professional</w:t>
            </w:r>
          </w:p>
        </w:tc>
      </w:tr>
      <w:tr w:rsidR="00940027" w14:paraId="7E94531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768C25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8F48203" w14:textId="77777777" w:rsidR="00940027" w:rsidRDefault="00940027">
            <w:pPr>
              <w:pStyle w:val="OtherTableBody"/>
            </w:pPr>
            <w:r>
              <w:t>0122</w:t>
            </w:r>
          </w:p>
        </w:tc>
        <w:tc>
          <w:tcPr>
            <w:tcW w:w="2693" w:type="dxa"/>
          </w:tcPr>
          <w:p w14:paraId="272C710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EF9CFE5" w14:textId="77777777" w:rsidR="00940027" w:rsidRDefault="00940027">
            <w:pPr>
              <w:pStyle w:val="OtherTableBody"/>
            </w:pPr>
            <w:r>
              <w:t>RS</w:t>
            </w:r>
          </w:p>
        </w:tc>
        <w:tc>
          <w:tcPr>
            <w:tcW w:w="3544" w:type="dxa"/>
          </w:tcPr>
          <w:p w14:paraId="00A96BAC" w14:textId="77777777" w:rsidR="00940027" w:rsidRDefault="00940027">
            <w:pPr>
              <w:pStyle w:val="OtherTableBody"/>
            </w:pPr>
            <w:r>
              <w:t>Research</w:t>
            </w:r>
          </w:p>
        </w:tc>
      </w:tr>
      <w:tr w:rsidR="00940027" w14:paraId="4CD49B0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B457121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5211CC17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0FCF64AD" w14:textId="77777777" w:rsidR="00940027" w:rsidRDefault="00940027">
            <w:pPr>
              <w:pStyle w:val="OtherTableBody"/>
            </w:pPr>
            <w:r>
              <w:t>Result Status</w:t>
            </w:r>
          </w:p>
        </w:tc>
        <w:tc>
          <w:tcPr>
            <w:tcW w:w="1701" w:type="dxa"/>
          </w:tcPr>
          <w:p w14:paraId="2255FDEB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57FAD545" w14:textId="77777777" w:rsidR="00940027" w:rsidRDefault="00940027">
            <w:pPr>
              <w:pStyle w:val="OtherTableBody"/>
            </w:pPr>
          </w:p>
        </w:tc>
      </w:tr>
      <w:tr w:rsidR="00940027" w14:paraId="388D5AB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34CF32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A19DAB2" w14:textId="77777777" w:rsidR="00940027" w:rsidRDefault="00940027">
            <w:pPr>
              <w:pStyle w:val="OtherTableBody"/>
            </w:pPr>
            <w:r>
              <w:t>0123</w:t>
            </w:r>
          </w:p>
        </w:tc>
        <w:tc>
          <w:tcPr>
            <w:tcW w:w="2693" w:type="dxa"/>
          </w:tcPr>
          <w:p w14:paraId="1CE78DD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A3A681E" w14:textId="77777777" w:rsidR="00940027" w:rsidRDefault="00940027">
            <w:pPr>
              <w:pStyle w:val="OtherTableBody"/>
            </w:pPr>
            <w:r>
              <w:t>A</w:t>
            </w:r>
          </w:p>
        </w:tc>
        <w:tc>
          <w:tcPr>
            <w:tcW w:w="3544" w:type="dxa"/>
          </w:tcPr>
          <w:p w14:paraId="2DB94B60" w14:textId="77777777" w:rsidR="00940027" w:rsidRDefault="00940027">
            <w:pPr>
              <w:pStyle w:val="OtherTableBody"/>
            </w:pPr>
            <w:r>
              <w:t>Some, but not all, results available</w:t>
            </w:r>
          </w:p>
        </w:tc>
      </w:tr>
      <w:tr w:rsidR="00940027" w14:paraId="3491892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1DF260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8C3CAAB" w14:textId="77777777" w:rsidR="00940027" w:rsidRDefault="00940027">
            <w:pPr>
              <w:pStyle w:val="OtherTableBody"/>
            </w:pPr>
            <w:r>
              <w:t>0123</w:t>
            </w:r>
          </w:p>
        </w:tc>
        <w:tc>
          <w:tcPr>
            <w:tcW w:w="2693" w:type="dxa"/>
          </w:tcPr>
          <w:p w14:paraId="5A42C4F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E8AC5BE" w14:textId="77777777" w:rsidR="00940027" w:rsidRDefault="00940027">
            <w:pPr>
              <w:pStyle w:val="OtherTableBody"/>
            </w:pPr>
            <w:r>
              <w:t>C</w:t>
            </w:r>
          </w:p>
        </w:tc>
        <w:tc>
          <w:tcPr>
            <w:tcW w:w="3544" w:type="dxa"/>
          </w:tcPr>
          <w:p w14:paraId="3CD0E297" w14:textId="77777777" w:rsidR="00940027" w:rsidRDefault="00940027">
            <w:pPr>
              <w:pStyle w:val="OtherTableBody"/>
            </w:pPr>
            <w:r>
              <w:t>Correction to results</w:t>
            </w:r>
          </w:p>
        </w:tc>
      </w:tr>
      <w:tr w:rsidR="00940027" w14:paraId="24D995D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E47964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B5C0379" w14:textId="77777777" w:rsidR="00940027" w:rsidRDefault="00940027">
            <w:pPr>
              <w:pStyle w:val="OtherTableBody"/>
            </w:pPr>
            <w:r>
              <w:t>0123</w:t>
            </w:r>
          </w:p>
        </w:tc>
        <w:tc>
          <w:tcPr>
            <w:tcW w:w="2693" w:type="dxa"/>
          </w:tcPr>
          <w:p w14:paraId="03FDF3D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080C331" w14:textId="77777777" w:rsidR="00940027" w:rsidRDefault="00940027">
            <w:pPr>
              <w:pStyle w:val="OtherTableBody"/>
            </w:pPr>
            <w:r>
              <w:t>F</w:t>
            </w:r>
          </w:p>
        </w:tc>
        <w:tc>
          <w:tcPr>
            <w:tcW w:w="3544" w:type="dxa"/>
          </w:tcPr>
          <w:p w14:paraId="26CD1634" w14:textId="77777777" w:rsidR="00940027" w:rsidRDefault="00940027">
            <w:pPr>
              <w:pStyle w:val="OtherTableBody"/>
            </w:pPr>
            <w:r>
              <w:t>Final results; results stored and verified.  Can only be changed with a corrected result.</w:t>
            </w:r>
          </w:p>
        </w:tc>
      </w:tr>
      <w:tr w:rsidR="00940027" w14:paraId="7681C1F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A5647D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B0F3B80" w14:textId="77777777" w:rsidR="00940027" w:rsidRDefault="00940027">
            <w:pPr>
              <w:pStyle w:val="OtherTableBody"/>
            </w:pPr>
            <w:r>
              <w:t>0123</w:t>
            </w:r>
          </w:p>
        </w:tc>
        <w:tc>
          <w:tcPr>
            <w:tcW w:w="2693" w:type="dxa"/>
          </w:tcPr>
          <w:p w14:paraId="426A9E6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F4AB2E7" w14:textId="77777777" w:rsidR="00940027" w:rsidRDefault="00940027">
            <w:pPr>
              <w:pStyle w:val="OtherTableBody"/>
            </w:pPr>
            <w:r>
              <w:t>I</w:t>
            </w:r>
          </w:p>
        </w:tc>
        <w:tc>
          <w:tcPr>
            <w:tcW w:w="3544" w:type="dxa"/>
          </w:tcPr>
          <w:p w14:paraId="3FBDFC38" w14:textId="77777777" w:rsidR="00940027" w:rsidRDefault="00940027">
            <w:pPr>
              <w:pStyle w:val="OtherTableBody"/>
            </w:pPr>
            <w:r>
              <w:t>No results available; specimen received, procedure incomplete</w:t>
            </w:r>
          </w:p>
        </w:tc>
      </w:tr>
      <w:tr w:rsidR="00940027" w14:paraId="519875C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AFA0CF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5D07ECE" w14:textId="77777777" w:rsidR="00940027" w:rsidRDefault="00940027">
            <w:pPr>
              <w:pStyle w:val="OtherTableBody"/>
            </w:pPr>
            <w:r>
              <w:t>0123</w:t>
            </w:r>
          </w:p>
        </w:tc>
        <w:tc>
          <w:tcPr>
            <w:tcW w:w="2693" w:type="dxa"/>
          </w:tcPr>
          <w:p w14:paraId="7A9D704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4E99D5B" w14:textId="77777777" w:rsidR="00940027" w:rsidRDefault="00940027">
            <w:pPr>
              <w:pStyle w:val="OtherTableBody"/>
            </w:pPr>
            <w:r>
              <w:t>O</w:t>
            </w:r>
          </w:p>
        </w:tc>
        <w:tc>
          <w:tcPr>
            <w:tcW w:w="3544" w:type="dxa"/>
          </w:tcPr>
          <w:p w14:paraId="114650DA" w14:textId="77777777" w:rsidR="00940027" w:rsidRDefault="00940027">
            <w:pPr>
              <w:pStyle w:val="OtherTableBody"/>
            </w:pPr>
            <w:r>
              <w:t>Order received; specimen not yet received</w:t>
            </w:r>
          </w:p>
        </w:tc>
      </w:tr>
      <w:tr w:rsidR="00940027" w14:paraId="39B0E5B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0EBA1D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AADB989" w14:textId="77777777" w:rsidR="00940027" w:rsidRDefault="00940027">
            <w:pPr>
              <w:pStyle w:val="OtherTableBody"/>
            </w:pPr>
            <w:r>
              <w:t>0123</w:t>
            </w:r>
          </w:p>
        </w:tc>
        <w:tc>
          <w:tcPr>
            <w:tcW w:w="2693" w:type="dxa"/>
          </w:tcPr>
          <w:p w14:paraId="05B3883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37DC92C" w14:textId="77777777" w:rsidR="00940027" w:rsidRDefault="00940027">
            <w:pPr>
              <w:pStyle w:val="OtherTableBody"/>
            </w:pPr>
            <w:r>
              <w:t>P</w:t>
            </w:r>
          </w:p>
        </w:tc>
        <w:tc>
          <w:tcPr>
            <w:tcW w:w="3544" w:type="dxa"/>
          </w:tcPr>
          <w:p w14:paraId="1B9B8E5A" w14:textId="77777777" w:rsidR="00940027" w:rsidRDefault="00940027">
            <w:pPr>
              <w:pStyle w:val="OtherTableBody"/>
            </w:pPr>
            <w:r>
              <w:t>Preliminary: A verified early result is available, final results not yet obtained</w:t>
            </w:r>
          </w:p>
        </w:tc>
      </w:tr>
      <w:tr w:rsidR="00940027" w14:paraId="5D16239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269813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48EC564" w14:textId="77777777" w:rsidR="00940027" w:rsidRDefault="00940027">
            <w:pPr>
              <w:pStyle w:val="OtherTableBody"/>
            </w:pPr>
            <w:r>
              <w:t>0123</w:t>
            </w:r>
          </w:p>
        </w:tc>
        <w:tc>
          <w:tcPr>
            <w:tcW w:w="2693" w:type="dxa"/>
          </w:tcPr>
          <w:p w14:paraId="64375FD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B63FAF8" w14:textId="77777777" w:rsidR="00940027" w:rsidRDefault="00940027">
            <w:pPr>
              <w:pStyle w:val="OtherTableBody"/>
            </w:pPr>
            <w:r>
              <w:t>R</w:t>
            </w:r>
          </w:p>
        </w:tc>
        <w:tc>
          <w:tcPr>
            <w:tcW w:w="3544" w:type="dxa"/>
          </w:tcPr>
          <w:p w14:paraId="059FC35B" w14:textId="77777777" w:rsidR="00940027" w:rsidRDefault="00940027">
            <w:pPr>
              <w:pStyle w:val="OtherTableBody"/>
            </w:pPr>
            <w:r>
              <w:t>Results stored; not yet verified</w:t>
            </w:r>
          </w:p>
        </w:tc>
      </w:tr>
      <w:tr w:rsidR="00940027" w14:paraId="2A61F61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55F63A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77E6EFC" w14:textId="77777777" w:rsidR="00940027" w:rsidRDefault="00940027">
            <w:pPr>
              <w:pStyle w:val="OtherTableBody"/>
            </w:pPr>
            <w:r>
              <w:t>0123</w:t>
            </w:r>
          </w:p>
        </w:tc>
        <w:tc>
          <w:tcPr>
            <w:tcW w:w="2693" w:type="dxa"/>
          </w:tcPr>
          <w:p w14:paraId="38747C4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7D1B678" w14:textId="77777777" w:rsidR="00940027" w:rsidRDefault="00940027">
            <w:pPr>
              <w:pStyle w:val="OtherTableBody"/>
            </w:pPr>
            <w:r>
              <w:t>S</w:t>
            </w:r>
          </w:p>
        </w:tc>
        <w:tc>
          <w:tcPr>
            <w:tcW w:w="3544" w:type="dxa"/>
          </w:tcPr>
          <w:p w14:paraId="7351F647" w14:textId="77777777" w:rsidR="00940027" w:rsidRDefault="00940027">
            <w:pPr>
              <w:pStyle w:val="OtherTableBody"/>
            </w:pPr>
            <w:r>
              <w:t>No results available; procedure scheduled, but not done</w:t>
            </w:r>
          </w:p>
        </w:tc>
      </w:tr>
      <w:tr w:rsidR="00940027" w14:paraId="2AE27B7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B2A59E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2C69C78" w14:textId="77777777" w:rsidR="00940027" w:rsidRDefault="00940027">
            <w:pPr>
              <w:pStyle w:val="OtherTableBody"/>
            </w:pPr>
            <w:r>
              <w:t>0123</w:t>
            </w:r>
          </w:p>
        </w:tc>
        <w:tc>
          <w:tcPr>
            <w:tcW w:w="2693" w:type="dxa"/>
          </w:tcPr>
          <w:p w14:paraId="486DAD5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29FC54A" w14:textId="77777777" w:rsidR="00940027" w:rsidRDefault="00940027">
            <w:pPr>
              <w:pStyle w:val="OtherTableBody"/>
            </w:pPr>
            <w:r>
              <w:t>X</w:t>
            </w:r>
          </w:p>
        </w:tc>
        <w:tc>
          <w:tcPr>
            <w:tcW w:w="3544" w:type="dxa"/>
          </w:tcPr>
          <w:p w14:paraId="366063D4" w14:textId="77777777" w:rsidR="00940027" w:rsidRDefault="00940027">
            <w:pPr>
              <w:pStyle w:val="OtherTableBody"/>
            </w:pPr>
            <w:r>
              <w:t>No results available; Order canceled.</w:t>
            </w:r>
          </w:p>
        </w:tc>
      </w:tr>
      <w:tr w:rsidR="00940027" w14:paraId="17F7442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DA7F1C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EF24B4F" w14:textId="77777777" w:rsidR="00940027" w:rsidRDefault="00940027">
            <w:pPr>
              <w:pStyle w:val="OtherTableBody"/>
            </w:pPr>
            <w:r>
              <w:t>0123</w:t>
            </w:r>
          </w:p>
        </w:tc>
        <w:tc>
          <w:tcPr>
            <w:tcW w:w="2693" w:type="dxa"/>
          </w:tcPr>
          <w:p w14:paraId="703FF98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153A19A" w14:textId="77777777" w:rsidR="00940027" w:rsidRDefault="00940027">
            <w:pPr>
              <w:pStyle w:val="OtherTableBody"/>
            </w:pPr>
            <w:r>
              <w:t>Y</w:t>
            </w:r>
          </w:p>
        </w:tc>
        <w:tc>
          <w:tcPr>
            <w:tcW w:w="3544" w:type="dxa"/>
          </w:tcPr>
          <w:p w14:paraId="606B85C2" w14:textId="77777777" w:rsidR="00940027" w:rsidRDefault="00940027">
            <w:pPr>
              <w:pStyle w:val="OtherTableBody"/>
            </w:pPr>
            <w:r>
              <w:t>No order on record for this test.  (Used only on queries)</w:t>
            </w:r>
          </w:p>
        </w:tc>
      </w:tr>
      <w:tr w:rsidR="00940027" w14:paraId="0C44E30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3FDB25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6AF2286" w14:textId="77777777" w:rsidR="00940027" w:rsidRDefault="00940027">
            <w:pPr>
              <w:pStyle w:val="OtherTableBody"/>
            </w:pPr>
            <w:r>
              <w:t>0123</w:t>
            </w:r>
          </w:p>
        </w:tc>
        <w:tc>
          <w:tcPr>
            <w:tcW w:w="2693" w:type="dxa"/>
          </w:tcPr>
          <w:p w14:paraId="77CC38A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0A58367" w14:textId="77777777" w:rsidR="00940027" w:rsidRDefault="00940027">
            <w:pPr>
              <w:pStyle w:val="OtherTableBody"/>
            </w:pPr>
            <w:r>
              <w:t>Z</w:t>
            </w:r>
          </w:p>
        </w:tc>
        <w:tc>
          <w:tcPr>
            <w:tcW w:w="3544" w:type="dxa"/>
          </w:tcPr>
          <w:p w14:paraId="18AEFDA2" w14:textId="77777777" w:rsidR="00940027" w:rsidRDefault="00940027">
            <w:pPr>
              <w:pStyle w:val="OtherTableBody"/>
            </w:pPr>
            <w:r>
              <w:t>No record of this patient. (Used only on queries)</w:t>
            </w:r>
          </w:p>
        </w:tc>
      </w:tr>
      <w:tr w:rsidR="00940027" w14:paraId="75927AD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9C65FB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HL7</w:t>
            </w:r>
          </w:p>
        </w:tc>
        <w:tc>
          <w:tcPr>
            <w:tcW w:w="709" w:type="dxa"/>
          </w:tcPr>
          <w:p w14:paraId="5A52664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2693" w:type="dxa"/>
          </w:tcPr>
          <w:p w14:paraId="262A0B6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Transportation Mode</w:t>
            </w:r>
          </w:p>
        </w:tc>
        <w:tc>
          <w:tcPr>
            <w:tcW w:w="1701" w:type="dxa"/>
          </w:tcPr>
          <w:p w14:paraId="360554C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3544" w:type="dxa"/>
          </w:tcPr>
          <w:p w14:paraId="05930E26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</w:tr>
      <w:tr w:rsidR="00940027" w14:paraId="3539F13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F7F0B9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17ED0510" w14:textId="77777777" w:rsidR="00940027" w:rsidRDefault="00940027">
            <w:pPr>
              <w:pStyle w:val="OtherTableBody"/>
            </w:pPr>
            <w:r>
              <w:t>0124</w:t>
            </w:r>
          </w:p>
        </w:tc>
        <w:tc>
          <w:tcPr>
            <w:tcW w:w="2693" w:type="dxa"/>
          </w:tcPr>
          <w:p w14:paraId="7AE802C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1BFE044" w14:textId="77777777" w:rsidR="00940027" w:rsidRDefault="00940027">
            <w:pPr>
              <w:pStyle w:val="OtherTableBody"/>
            </w:pPr>
            <w:r>
              <w:t>CART</w:t>
            </w:r>
          </w:p>
        </w:tc>
        <w:tc>
          <w:tcPr>
            <w:tcW w:w="3544" w:type="dxa"/>
          </w:tcPr>
          <w:p w14:paraId="290B654D" w14:textId="77777777" w:rsidR="00940027" w:rsidRDefault="00940027">
            <w:pPr>
              <w:pStyle w:val="OtherTableBody"/>
            </w:pPr>
            <w:r>
              <w:t>Cart - patient travels on cart or gurney</w:t>
            </w:r>
          </w:p>
        </w:tc>
      </w:tr>
      <w:tr w:rsidR="00940027" w14:paraId="2E3DF11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AE7DEA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C55FA1E" w14:textId="77777777" w:rsidR="00940027" w:rsidRDefault="00940027">
            <w:pPr>
              <w:pStyle w:val="OtherTableBody"/>
            </w:pPr>
            <w:r>
              <w:t>0124</w:t>
            </w:r>
          </w:p>
        </w:tc>
        <w:tc>
          <w:tcPr>
            <w:tcW w:w="2693" w:type="dxa"/>
          </w:tcPr>
          <w:p w14:paraId="0969535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8AF6050" w14:textId="77777777" w:rsidR="00940027" w:rsidRDefault="00940027">
            <w:pPr>
              <w:pStyle w:val="OtherTableBody"/>
            </w:pPr>
            <w:r>
              <w:t>PORT</w:t>
            </w:r>
          </w:p>
        </w:tc>
        <w:tc>
          <w:tcPr>
            <w:tcW w:w="3544" w:type="dxa"/>
          </w:tcPr>
          <w:p w14:paraId="6B0EB4E0" w14:textId="77777777" w:rsidR="00940027" w:rsidRDefault="00940027">
            <w:pPr>
              <w:pStyle w:val="OtherTableBody"/>
            </w:pPr>
            <w:r>
              <w:t>The examining device goes to patient's location</w:t>
            </w:r>
          </w:p>
        </w:tc>
      </w:tr>
      <w:tr w:rsidR="00940027" w14:paraId="7CD57D5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956884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7B6B082" w14:textId="77777777" w:rsidR="00940027" w:rsidRDefault="00940027">
            <w:pPr>
              <w:pStyle w:val="OtherTableBody"/>
            </w:pPr>
            <w:r>
              <w:t>0124</w:t>
            </w:r>
          </w:p>
        </w:tc>
        <w:tc>
          <w:tcPr>
            <w:tcW w:w="2693" w:type="dxa"/>
          </w:tcPr>
          <w:p w14:paraId="269E453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0D22E97" w14:textId="77777777" w:rsidR="00940027" w:rsidRDefault="00940027">
            <w:pPr>
              <w:pStyle w:val="OtherTableBody"/>
            </w:pPr>
            <w:r>
              <w:t>WALK</w:t>
            </w:r>
          </w:p>
        </w:tc>
        <w:tc>
          <w:tcPr>
            <w:tcW w:w="3544" w:type="dxa"/>
          </w:tcPr>
          <w:p w14:paraId="3A522801" w14:textId="77777777" w:rsidR="00940027" w:rsidRDefault="00940027">
            <w:pPr>
              <w:pStyle w:val="OtherTableBody"/>
            </w:pPr>
            <w:r>
              <w:t>Patient walks to diagnostic service</w:t>
            </w:r>
          </w:p>
        </w:tc>
      </w:tr>
      <w:tr w:rsidR="00940027" w14:paraId="5E3E762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536375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BF4E7A2" w14:textId="77777777" w:rsidR="00940027" w:rsidRDefault="00940027">
            <w:pPr>
              <w:pStyle w:val="OtherTableBody"/>
            </w:pPr>
            <w:r>
              <w:t>0124</w:t>
            </w:r>
          </w:p>
        </w:tc>
        <w:tc>
          <w:tcPr>
            <w:tcW w:w="2693" w:type="dxa"/>
          </w:tcPr>
          <w:p w14:paraId="6D66F71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221DA8A" w14:textId="77777777" w:rsidR="00940027" w:rsidRDefault="00940027">
            <w:pPr>
              <w:pStyle w:val="OtherTableBody"/>
            </w:pPr>
            <w:r>
              <w:t>WHLC</w:t>
            </w:r>
          </w:p>
        </w:tc>
        <w:tc>
          <w:tcPr>
            <w:tcW w:w="3544" w:type="dxa"/>
          </w:tcPr>
          <w:p w14:paraId="07C9A7FE" w14:textId="77777777" w:rsidR="00940027" w:rsidRDefault="00940027">
            <w:pPr>
              <w:pStyle w:val="OtherTableBody"/>
            </w:pPr>
            <w:r>
              <w:t>Wheelchair</w:t>
            </w:r>
          </w:p>
        </w:tc>
      </w:tr>
      <w:tr w:rsidR="00940027" w14:paraId="2AF4A94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D48209F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731834CC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02AE696E" w14:textId="77777777" w:rsidR="00940027" w:rsidRDefault="00940027">
            <w:pPr>
              <w:pStyle w:val="OtherTableBody"/>
            </w:pPr>
            <w:r>
              <w:t>Value type</w:t>
            </w:r>
          </w:p>
        </w:tc>
        <w:tc>
          <w:tcPr>
            <w:tcW w:w="1701" w:type="dxa"/>
          </w:tcPr>
          <w:p w14:paraId="780F430D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7C8C3C5D" w14:textId="77777777" w:rsidR="00940027" w:rsidRDefault="00940027">
            <w:pPr>
              <w:pStyle w:val="OtherTableBody"/>
            </w:pPr>
          </w:p>
        </w:tc>
      </w:tr>
      <w:tr w:rsidR="00940027" w14:paraId="130A903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70E0AF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0C866B9" w14:textId="77777777" w:rsidR="00940027" w:rsidRDefault="00940027">
            <w:pPr>
              <w:pStyle w:val="OtherTableBody"/>
            </w:pPr>
            <w:r>
              <w:t>0125</w:t>
            </w:r>
          </w:p>
        </w:tc>
        <w:tc>
          <w:tcPr>
            <w:tcW w:w="2693" w:type="dxa"/>
          </w:tcPr>
          <w:p w14:paraId="6319A6B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A1E9133" w14:textId="77777777" w:rsidR="00940027" w:rsidRDefault="00940027">
            <w:pPr>
              <w:pStyle w:val="OtherTableBody"/>
            </w:pPr>
            <w:r>
              <w:t>AD</w:t>
            </w:r>
          </w:p>
        </w:tc>
        <w:tc>
          <w:tcPr>
            <w:tcW w:w="3544" w:type="dxa"/>
          </w:tcPr>
          <w:p w14:paraId="31B54AFD" w14:textId="77777777" w:rsidR="00940027" w:rsidRDefault="00940027">
            <w:pPr>
              <w:pStyle w:val="OtherTableBody"/>
            </w:pPr>
            <w:r>
              <w:t>Address</w:t>
            </w:r>
          </w:p>
        </w:tc>
      </w:tr>
      <w:tr w:rsidR="00940027" w14:paraId="3D4F156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74C8D8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EDEBA00" w14:textId="77777777" w:rsidR="00940027" w:rsidRDefault="00940027">
            <w:pPr>
              <w:pStyle w:val="OtherTableBody"/>
            </w:pPr>
            <w:r>
              <w:t>0125</w:t>
            </w:r>
          </w:p>
        </w:tc>
        <w:tc>
          <w:tcPr>
            <w:tcW w:w="2693" w:type="dxa"/>
          </w:tcPr>
          <w:p w14:paraId="71928E2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E646DA0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3544" w:type="dxa"/>
          </w:tcPr>
          <w:p w14:paraId="0DCE458E" w14:textId="77777777" w:rsidR="00940027" w:rsidRDefault="00940027">
            <w:pPr>
              <w:pStyle w:val="OtherTableBody"/>
            </w:pPr>
            <w:r>
              <w:t>Coded Entry</w:t>
            </w:r>
          </w:p>
        </w:tc>
      </w:tr>
      <w:tr w:rsidR="00940027" w14:paraId="6E10730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DF5E35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D1E89C4" w14:textId="77777777" w:rsidR="00940027" w:rsidRDefault="00940027">
            <w:pPr>
              <w:pStyle w:val="OtherTableBody"/>
            </w:pPr>
            <w:r>
              <w:t>0125</w:t>
            </w:r>
          </w:p>
        </w:tc>
        <w:tc>
          <w:tcPr>
            <w:tcW w:w="2693" w:type="dxa"/>
          </w:tcPr>
          <w:p w14:paraId="1798214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240C0F6" w14:textId="77777777" w:rsidR="00940027" w:rsidRDefault="00940027">
            <w:pPr>
              <w:pStyle w:val="OtherTableBody"/>
            </w:pPr>
            <w:r>
              <w:t>CF</w:t>
            </w:r>
          </w:p>
        </w:tc>
        <w:tc>
          <w:tcPr>
            <w:tcW w:w="3544" w:type="dxa"/>
          </w:tcPr>
          <w:p w14:paraId="49376AFE" w14:textId="77777777" w:rsidR="00940027" w:rsidRDefault="00940027">
            <w:pPr>
              <w:pStyle w:val="OtherTableBody"/>
            </w:pPr>
            <w:r>
              <w:t>Coded Element With Formatted Values</w:t>
            </w:r>
          </w:p>
        </w:tc>
      </w:tr>
      <w:tr w:rsidR="00940027" w14:paraId="530FC3E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818DA5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C7BE6BC" w14:textId="77777777" w:rsidR="00940027" w:rsidRDefault="00940027">
            <w:pPr>
              <w:pStyle w:val="OtherTableBody"/>
            </w:pPr>
            <w:r>
              <w:t>0125</w:t>
            </w:r>
          </w:p>
        </w:tc>
        <w:tc>
          <w:tcPr>
            <w:tcW w:w="2693" w:type="dxa"/>
          </w:tcPr>
          <w:p w14:paraId="784F928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FB6771B" w14:textId="77777777" w:rsidR="00940027" w:rsidRDefault="00940027">
            <w:pPr>
              <w:pStyle w:val="OtherTableBody"/>
            </w:pPr>
            <w:r>
              <w:t>CK</w:t>
            </w:r>
          </w:p>
        </w:tc>
        <w:tc>
          <w:tcPr>
            <w:tcW w:w="3544" w:type="dxa"/>
          </w:tcPr>
          <w:p w14:paraId="360403BA" w14:textId="77777777" w:rsidR="00940027" w:rsidRDefault="00940027">
            <w:pPr>
              <w:pStyle w:val="OtherTableBody"/>
            </w:pPr>
            <w:r>
              <w:t>Composite ID With Check Digit</w:t>
            </w:r>
          </w:p>
        </w:tc>
      </w:tr>
      <w:tr w:rsidR="00940027" w14:paraId="49B758B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EDB136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584A093" w14:textId="77777777" w:rsidR="00940027" w:rsidRDefault="00940027">
            <w:pPr>
              <w:pStyle w:val="OtherTableBody"/>
            </w:pPr>
            <w:r>
              <w:t>0125</w:t>
            </w:r>
          </w:p>
        </w:tc>
        <w:tc>
          <w:tcPr>
            <w:tcW w:w="2693" w:type="dxa"/>
          </w:tcPr>
          <w:p w14:paraId="5C1103C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3CB34CD" w14:textId="77777777" w:rsidR="00940027" w:rsidRDefault="00940027">
            <w:pPr>
              <w:pStyle w:val="OtherTableBody"/>
            </w:pPr>
            <w:r>
              <w:t>CN</w:t>
            </w:r>
          </w:p>
        </w:tc>
        <w:tc>
          <w:tcPr>
            <w:tcW w:w="3544" w:type="dxa"/>
          </w:tcPr>
          <w:p w14:paraId="75B55CD5" w14:textId="77777777" w:rsidR="00940027" w:rsidRDefault="00940027">
            <w:pPr>
              <w:pStyle w:val="OtherTableBody"/>
            </w:pPr>
            <w:r>
              <w:t>Composite ID And Name</w:t>
            </w:r>
          </w:p>
        </w:tc>
      </w:tr>
      <w:tr w:rsidR="00940027" w14:paraId="59506DE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9D2DF0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9C245F7" w14:textId="77777777" w:rsidR="00940027" w:rsidRDefault="00940027">
            <w:pPr>
              <w:pStyle w:val="OtherTableBody"/>
            </w:pPr>
            <w:r>
              <w:t>0125</w:t>
            </w:r>
          </w:p>
        </w:tc>
        <w:tc>
          <w:tcPr>
            <w:tcW w:w="2693" w:type="dxa"/>
          </w:tcPr>
          <w:p w14:paraId="3D02E05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2650149" w14:textId="77777777" w:rsidR="00940027" w:rsidRDefault="00940027">
            <w:pPr>
              <w:pStyle w:val="OtherTableBody"/>
            </w:pPr>
            <w:r>
              <w:t>CP</w:t>
            </w:r>
          </w:p>
        </w:tc>
        <w:tc>
          <w:tcPr>
            <w:tcW w:w="3544" w:type="dxa"/>
          </w:tcPr>
          <w:p w14:paraId="67EF1047" w14:textId="77777777" w:rsidR="00940027" w:rsidRDefault="00940027">
            <w:pPr>
              <w:pStyle w:val="OtherTableBody"/>
            </w:pPr>
            <w:r>
              <w:t>Composite Price</w:t>
            </w:r>
          </w:p>
        </w:tc>
      </w:tr>
      <w:tr w:rsidR="00940027" w14:paraId="3721096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D95F9C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D9C61F1" w14:textId="77777777" w:rsidR="00940027" w:rsidRDefault="00940027">
            <w:pPr>
              <w:pStyle w:val="OtherTableBody"/>
            </w:pPr>
            <w:r>
              <w:t>0125</w:t>
            </w:r>
          </w:p>
        </w:tc>
        <w:tc>
          <w:tcPr>
            <w:tcW w:w="2693" w:type="dxa"/>
          </w:tcPr>
          <w:p w14:paraId="7366572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82A7612" w14:textId="77777777" w:rsidR="00940027" w:rsidRDefault="00940027">
            <w:pPr>
              <w:pStyle w:val="OtherTableBody"/>
            </w:pPr>
            <w:r>
              <w:t>CX</w:t>
            </w:r>
          </w:p>
        </w:tc>
        <w:tc>
          <w:tcPr>
            <w:tcW w:w="3544" w:type="dxa"/>
          </w:tcPr>
          <w:p w14:paraId="5000509A" w14:textId="77777777" w:rsidR="00940027" w:rsidRDefault="00940027">
            <w:pPr>
              <w:pStyle w:val="OtherTableBody"/>
            </w:pPr>
            <w:r>
              <w:t>Extended Composite ID With Check Digit</w:t>
            </w:r>
          </w:p>
        </w:tc>
      </w:tr>
      <w:tr w:rsidR="00940027" w14:paraId="673C78D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97265A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4B251B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0125</w:t>
            </w:r>
          </w:p>
        </w:tc>
        <w:tc>
          <w:tcPr>
            <w:tcW w:w="2693" w:type="dxa"/>
          </w:tcPr>
          <w:p w14:paraId="47F6C7F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161C4F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DT</w:t>
            </w:r>
          </w:p>
        </w:tc>
        <w:tc>
          <w:tcPr>
            <w:tcW w:w="3544" w:type="dxa"/>
          </w:tcPr>
          <w:p w14:paraId="7ECF069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Date</w:t>
            </w:r>
          </w:p>
        </w:tc>
      </w:tr>
      <w:tr w:rsidR="00940027" w14:paraId="4D7E7EE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5F3B8F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420C1A8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0125</w:t>
            </w:r>
          </w:p>
        </w:tc>
        <w:tc>
          <w:tcPr>
            <w:tcW w:w="2693" w:type="dxa"/>
          </w:tcPr>
          <w:p w14:paraId="6561658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480113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ED</w:t>
            </w:r>
          </w:p>
        </w:tc>
        <w:tc>
          <w:tcPr>
            <w:tcW w:w="3544" w:type="dxa"/>
          </w:tcPr>
          <w:p w14:paraId="2021D895" w14:textId="77777777" w:rsidR="00940027" w:rsidRDefault="00940027">
            <w:pPr>
              <w:pStyle w:val="OtherTableBody"/>
            </w:pPr>
            <w:r>
              <w:t>Encapsulated Data</w:t>
            </w:r>
          </w:p>
        </w:tc>
      </w:tr>
      <w:tr w:rsidR="00940027" w14:paraId="6EEE254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8D8502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D87738E" w14:textId="77777777" w:rsidR="00940027" w:rsidRDefault="00940027">
            <w:pPr>
              <w:pStyle w:val="OtherTableBody"/>
            </w:pPr>
            <w:r>
              <w:t>0125</w:t>
            </w:r>
          </w:p>
        </w:tc>
        <w:tc>
          <w:tcPr>
            <w:tcW w:w="2693" w:type="dxa"/>
          </w:tcPr>
          <w:p w14:paraId="0068FFC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72A46FE" w14:textId="77777777" w:rsidR="00940027" w:rsidRDefault="00940027">
            <w:pPr>
              <w:pStyle w:val="OtherTableBody"/>
            </w:pPr>
            <w:r>
              <w:t>FT</w:t>
            </w:r>
          </w:p>
        </w:tc>
        <w:tc>
          <w:tcPr>
            <w:tcW w:w="3544" w:type="dxa"/>
          </w:tcPr>
          <w:p w14:paraId="0BF27138" w14:textId="77777777" w:rsidR="00940027" w:rsidRDefault="00940027">
            <w:pPr>
              <w:pStyle w:val="OtherTableBody"/>
            </w:pPr>
            <w:r>
              <w:t>Formatted Text (Display)</w:t>
            </w:r>
          </w:p>
        </w:tc>
      </w:tr>
      <w:tr w:rsidR="00940027" w14:paraId="5A95C1A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1189D2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852FB19" w14:textId="77777777" w:rsidR="00940027" w:rsidRDefault="00940027">
            <w:pPr>
              <w:pStyle w:val="OtherTableBody"/>
            </w:pPr>
            <w:r>
              <w:t>0125</w:t>
            </w:r>
          </w:p>
        </w:tc>
        <w:tc>
          <w:tcPr>
            <w:tcW w:w="2693" w:type="dxa"/>
          </w:tcPr>
          <w:p w14:paraId="5277E4E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C95E85B" w14:textId="77777777" w:rsidR="00940027" w:rsidRDefault="00940027">
            <w:pPr>
              <w:pStyle w:val="OtherTableBody"/>
            </w:pPr>
            <w:r>
              <w:t>MO</w:t>
            </w:r>
          </w:p>
        </w:tc>
        <w:tc>
          <w:tcPr>
            <w:tcW w:w="3544" w:type="dxa"/>
          </w:tcPr>
          <w:p w14:paraId="7DFFD4DB" w14:textId="77777777" w:rsidR="00940027" w:rsidRDefault="00940027">
            <w:pPr>
              <w:pStyle w:val="OtherTableBody"/>
            </w:pPr>
            <w:r>
              <w:t>Money</w:t>
            </w:r>
          </w:p>
        </w:tc>
      </w:tr>
      <w:tr w:rsidR="00940027" w14:paraId="1168BB9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E340E3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E135F26" w14:textId="77777777" w:rsidR="00940027" w:rsidRDefault="00940027">
            <w:pPr>
              <w:pStyle w:val="OtherTableBody"/>
            </w:pPr>
            <w:r>
              <w:t>0125</w:t>
            </w:r>
          </w:p>
        </w:tc>
        <w:tc>
          <w:tcPr>
            <w:tcW w:w="2693" w:type="dxa"/>
          </w:tcPr>
          <w:p w14:paraId="783633F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2742148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3544" w:type="dxa"/>
          </w:tcPr>
          <w:p w14:paraId="4C2DBAEC" w14:textId="77777777" w:rsidR="00940027" w:rsidRDefault="00940027">
            <w:pPr>
              <w:pStyle w:val="OtherTableBody"/>
            </w:pPr>
            <w:r>
              <w:t>Numeric</w:t>
            </w:r>
          </w:p>
        </w:tc>
      </w:tr>
      <w:tr w:rsidR="00940027" w14:paraId="7EA56B3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9F0564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429FEBE" w14:textId="77777777" w:rsidR="00940027" w:rsidRDefault="00940027">
            <w:pPr>
              <w:pStyle w:val="OtherTableBody"/>
            </w:pPr>
            <w:r>
              <w:t>0125</w:t>
            </w:r>
          </w:p>
        </w:tc>
        <w:tc>
          <w:tcPr>
            <w:tcW w:w="2693" w:type="dxa"/>
          </w:tcPr>
          <w:p w14:paraId="2A1E6DB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C637272" w14:textId="77777777" w:rsidR="00940027" w:rsidRDefault="00940027">
            <w:pPr>
              <w:pStyle w:val="OtherTableBody"/>
            </w:pPr>
            <w:r>
              <w:t>PN</w:t>
            </w:r>
          </w:p>
        </w:tc>
        <w:tc>
          <w:tcPr>
            <w:tcW w:w="3544" w:type="dxa"/>
          </w:tcPr>
          <w:p w14:paraId="3E2A7A5F" w14:textId="77777777" w:rsidR="00940027" w:rsidRDefault="00940027">
            <w:pPr>
              <w:pStyle w:val="OtherTableBody"/>
            </w:pPr>
            <w:r>
              <w:t>Person Name</w:t>
            </w:r>
          </w:p>
        </w:tc>
      </w:tr>
      <w:tr w:rsidR="00940027" w14:paraId="2299DEE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B0E517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F57A562" w14:textId="77777777" w:rsidR="00940027" w:rsidRDefault="00940027">
            <w:pPr>
              <w:pStyle w:val="OtherTableBody"/>
            </w:pPr>
            <w:r>
              <w:t>0125</w:t>
            </w:r>
          </w:p>
        </w:tc>
        <w:tc>
          <w:tcPr>
            <w:tcW w:w="2693" w:type="dxa"/>
          </w:tcPr>
          <w:p w14:paraId="40707D1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67AAE32" w14:textId="77777777" w:rsidR="00940027" w:rsidRDefault="00940027">
            <w:pPr>
              <w:pStyle w:val="OtherTableBody"/>
            </w:pPr>
            <w:r>
              <w:t>RP</w:t>
            </w:r>
          </w:p>
        </w:tc>
        <w:tc>
          <w:tcPr>
            <w:tcW w:w="3544" w:type="dxa"/>
          </w:tcPr>
          <w:p w14:paraId="1B7996C6" w14:textId="77777777" w:rsidR="00940027" w:rsidRDefault="00940027">
            <w:pPr>
              <w:pStyle w:val="OtherTableBody"/>
            </w:pPr>
            <w:r>
              <w:t>Reference Pointer</w:t>
            </w:r>
          </w:p>
        </w:tc>
      </w:tr>
      <w:tr w:rsidR="00940027" w14:paraId="15652AA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4092DD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F317157" w14:textId="77777777" w:rsidR="00940027" w:rsidRDefault="00940027">
            <w:pPr>
              <w:pStyle w:val="OtherTableBody"/>
            </w:pPr>
            <w:r>
              <w:t>0125</w:t>
            </w:r>
          </w:p>
        </w:tc>
        <w:tc>
          <w:tcPr>
            <w:tcW w:w="2693" w:type="dxa"/>
          </w:tcPr>
          <w:p w14:paraId="56D612B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D97BBFB" w14:textId="77777777" w:rsidR="00940027" w:rsidRDefault="00940027">
            <w:pPr>
              <w:pStyle w:val="OtherTableBody"/>
            </w:pPr>
            <w:r>
              <w:t>SN</w:t>
            </w:r>
          </w:p>
        </w:tc>
        <w:tc>
          <w:tcPr>
            <w:tcW w:w="3544" w:type="dxa"/>
          </w:tcPr>
          <w:p w14:paraId="71138869" w14:textId="77777777" w:rsidR="00940027" w:rsidRDefault="00940027">
            <w:pPr>
              <w:pStyle w:val="OtherTableBody"/>
            </w:pPr>
            <w:r>
              <w:t>Structured Numeric</w:t>
            </w:r>
          </w:p>
        </w:tc>
      </w:tr>
      <w:tr w:rsidR="00940027" w14:paraId="69AE34D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521B13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8986A70" w14:textId="77777777" w:rsidR="00940027" w:rsidRDefault="00940027">
            <w:pPr>
              <w:pStyle w:val="OtherTableBody"/>
            </w:pPr>
            <w:r>
              <w:t>0125</w:t>
            </w:r>
          </w:p>
        </w:tc>
        <w:tc>
          <w:tcPr>
            <w:tcW w:w="2693" w:type="dxa"/>
          </w:tcPr>
          <w:p w14:paraId="6A38344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939C58F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3544" w:type="dxa"/>
          </w:tcPr>
          <w:p w14:paraId="085CC2EA" w14:textId="77777777" w:rsidR="00940027" w:rsidRDefault="00940027">
            <w:pPr>
              <w:pStyle w:val="OtherTableBody"/>
            </w:pPr>
            <w:r>
              <w:t>String Data.</w:t>
            </w:r>
          </w:p>
        </w:tc>
      </w:tr>
      <w:tr w:rsidR="00940027" w14:paraId="3FD9785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B2D1D6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CCDCC56" w14:textId="77777777" w:rsidR="00940027" w:rsidRDefault="00940027">
            <w:pPr>
              <w:pStyle w:val="OtherTableBody"/>
            </w:pPr>
            <w:r>
              <w:t>0125</w:t>
            </w:r>
          </w:p>
        </w:tc>
        <w:tc>
          <w:tcPr>
            <w:tcW w:w="2693" w:type="dxa"/>
          </w:tcPr>
          <w:p w14:paraId="2E24E9D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92CAF68" w14:textId="77777777" w:rsidR="00940027" w:rsidRDefault="00940027">
            <w:pPr>
              <w:pStyle w:val="OtherTableBody"/>
            </w:pPr>
            <w:r>
              <w:t>TM</w:t>
            </w:r>
          </w:p>
        </w:tc>
        <w:tc>
          <w:tcPr>
            <w:tcW w:w="3544" w:type="dxa"/>
          </w:tcPr>
          <w:p w14:paraId="225206BE" w14:textId="77777777" w:rsidR="00940027" w:rsidRDefault="00940027">
            <w:pPr>
              <w:pStyle w:val="OtherTableBody"/>
            </w:pPr>
            <w:r>
              <w:t>Time</w:t>
            </w:r>
          </w:p>
        </w:tc>
      </w:tr>
      <w:tr w:rsidR="00940027" w14:paraId="60579C3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4E9BEB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645BBDB" w14:textId="77777777" w:rsidR="00940027" w:rsidRDefault="00940027">
            <w:pPr>
              <w:pStyle w:val="OtherTableBody"/>
            </w:pPr>
            <w:r>
              <w:t>0125</w:t>
            </w:r>
          </w:p>
        </w:tc>
        <w:tc>
          <w:tcPr>
            <w:tcW w:w="2693" w:type="dxa"/>
          </w:tcPr>
          <w:p w14:paraId="1C44B0C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23F8610" w14:textId="77777777" w:rsidR="00940027" w:rsidRDefault="00940027">
            <w:pPr>
              <w:pStyle w:val="OtherTableBody"/>
            </w:pPr>
            <w:r>
              <w:t>TN</w:t>
            </w:r>
          </w:p>
        </w:tc>
        <w:tc>
          <w:tcPr>
            <w:tcW w:w="3544" w:type="dxa"/>
          </w:tcPr>
          <w:p w14:paraId="2A06C245" w14:textId="77777777" w:rsidR="00940027" w:rsidRDefault="00940027">
            <w:pPr>
              <w:pStyle w:val="OtherTableBody"/>
            </w:pPr>
            <w:r>
              <w:t>Telephone Number</w:t>
            </w:r>
          </w:p>
        </w:tc>
      </w:tr>
      <w:tr w:rsidR="00940027" w14:paraId="3DE6FA8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C10F14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105F276" w14:textId="77777777" w:rsidR="00940027" w:rsidRDefault="00940027">
            <w:pPr>
              <w:pStyle w:val="OtherTableBody"/>
            </w:pPr>
            <w:r>
              <w:t>0125</w:t>
            </w:r>
          </w:p>
        </w:tc>
        <w:tc>
          <w:tcPr>
            <w:tcW w:w="2693" w:type="dxa"/>
          </w:tcPr>
          <w:p w14:paraId="6C336A6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B8549C9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3544" w:type="dxa"/>
          </w:tcPr>
          <w:p w14:paraId="136C5434" w14:textId="77777777" w:rsidR="00940027" w:rsidRDefault="00940027">
            <w:pPr>
              <w:pStyle w:val="OtherTableBody"/>
            </w:pPr>
            <w:r>
              <w:t>Time Stamp (Date &amp; Time)</w:t>
            </w:r>
          </w:p>
        </w:tc>
      </w:tr>
      <w:tr w:rsidR="00940027" w14:paraId="10A1D33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124CF6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C356028" w14:textId="77777777" w:rsidR="00940027" w:rsidRDefault="00940027">
            <w:pPr>
              <w:pStyle w:val="OtherTableBody"/>
            </w:pPr>
            <w:r>
              <w:t>0125</w:t>
            </w:r>
          </w:p>
        </w:tc>
        <w:tc>
          <w:tcPr>
            <w:tcW w:w="2693" w:type="dxa"/>
          </w:tcPr>
          <w:p w14:paraId="06B6D22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EA8B9B2" w14:textId="77777777" w:rsidR="00940027" w:rsidRDefault="00940027">
            <w:pPr>
              <w:pStyle w:val="OtherTableBody"/>
            </w:pPr>
            <w:r>
              <w:t>TX</w:t>
            </w:r>
          </w:p>
        </w:tc>
        <w:tc>
          <w:tcPr>
            <w:tcW w:w="3544" w:type="dxa"/>
          </w:tcPr>
          <w:p w14:paraId="19E8BCDB" w14:textId="77777777" w:rsidR="00940027" w:rsidRDefault="00940027">
            <w:pPr>
              <w:pStyle w:val="OtherTableBody"/>
            </w:pPr>
            <w:r>
              <w:t>Text Data (Display)</w:t>
            </w:r>
          </w:p>
        </w:tc>
      </w:tr>
      <w:tr w:rsidR="00940027" w14:paraId="6AC4F07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B30743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CE650C4" w14:textId="77777777" w:rsidR="00940027" w:rsidRDefault="00940027">
            <w:pPr>
              <w:pStyle w:val="OtherTableBody"/>
            </w:pPr>
            <w:r>
              <w:t>0125</w:t>
            </w:r>
          </w:p>
        </w:tc>
        <w:tc>
          <w:tcPr>
            <w:tcW w:w="2693" w:type="dxa"/>
          </w:tcPr>
          <w:p w14:paraId="2AB56EA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D62FBD3" w14:textId="77777777" w:rsidR="00940027" w:rsidRDefault="00940027">
            <w:pPr>
              <w:pStyle w:val="OtherTableBody"/>
            </w:pPr>
            <w:r>
              <w:t>XAD</w:t>
            </w:r>
          </w:p>
        </w:tc>
        <w:tc>
          <w:tcPr>
            <w:tcW w:w="3544" w:type="dxa"/>
          </w:tcPr>
          <w:p w14:paraId="29638A7F" w14:textId="77777777" w:rsidR="00940027" w:rsidRDefault="00940027">
            <w:pPr>
              <w:pStyle w:val="OtherTableBody"/>
            </w:pPr>
            <w:r>
              <w:t>Extended Address</w:t>
            </w:r>
          </w:p>
        </w:tc>
      </w:tr>
      <w:tr w:rsidR="00940027" w14:paraId="5DEBC5E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04B011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876B2BD" w14:textId="77777777" w:rsidR="00940027" w:rsidRDefault="00940027">
            <w:pPr>
              <w:pStyle w:val="OtherTableBody"/>
            </w:pPr>
            <w:r>
              <w:t>0125</w:t>
            </w:r>
          </w:p>
        </w:tc>
        <w:tc>
          <w:tcPr>
            <w:tcW w:w="2693" w:type="dxa"/>
          </w:tcPr>
          <w:p w14:paraId="7CB3EA8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D383BCB" w14:textId="77777777" w:rsidR="00940027" w:rsidRDefault="00940027">
            <w:pPr>
              <w:pStyle w:val="OtherTableBody"/>
            </w:pPr>
            <w:r>
              <w:t>XCN</w:t>
            </w:r>
          </w:p>
        </w:tc>
        <w:tc>
          <w:tcPr>
            <w:tcW w:w="3544" w:type="dxa"/>
          </w:tcPr>
          <w:p w14:paraId="115AA800" w14:textId="77777777" w:rsidR="00940027" w:rsidRDefault="00940027">
            <w:pPr>
              <w:pStyle w:val="OtherTableBody"/>
            </w:pPr>
            <w:r>
              <w:t>Extended Composite Name And Number For Persons</w:t>
            </w:r>
          </w:p>
        </w:tc>
      </w:tr>
      <w:tr w:rsidR="00940027" w14:paraId="52D1CCA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913970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F955077" w14:textId="77777777" w:rsidR="00940027" w:rsidRDefault="00940027">
            <w:pPr>
              <w:pStyle w:val="OtherTableBody"/>
            </w:pPr>
            <w:r>
              <w:t>0125</w:t>
            </w:r>
          </w:p>
        </w:tc>
        <w:tc>
          <w:tcPr>
            <w:tcW w:w="2693" w:type="dxa"/>
          </w:tcPr>
          <w:p w14:paraId="5E3CC12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BCB6397" w14:textId="77777777" w:rsidR="00940027" w:rsidRDefault="00940027">
            <w:pPr>
              <w:pStyle w:val="OtherTableBody"/>
            </w:pPr>
            <w:r>
              <w:t>XON</w:t>
            </w:r>
          </w:p>
        </w:tc>
        <w:tc>
          <w:tcPr>
            <w:tcW w:w="3544" w:type="dxa"/>
          </w:tcPr>
          <w:p w14:paraId="24B870F2" w14:textId="77777777" w:rsidR="00940027" w:rsidRDefault="00940027">
            <w:pPr>
              <w:pStyle w:val="OtherTableBody"/>
            </w:pPr>
            <w:r>
              <w:t>Extended Composite Name And Number For Organizations</w:t>
            </w:r>
          </w:p>
        </w:tc>
      </w:tr>
      <w:tr w:rsidR="00940027" w14:paraId="348AADD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5A418B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355620D" w14:textId="77777777" w:rsidR="00940027" w:rsidRDefault="00940027">
            <w:pPr>
              <w:pStyle w:val="OtherTableBody"/>
            </w:pPr>
            <w:r>
              <w:t>0125</w:t>
            </w:r>
          </w:p>
        </w:tc>
        <w:tc>
          <w:tcPr>
            <w:tcW w:w="2693" w:type="dxa"/>
          </w:tcPr>
          <w:p w14:paraId="4D9F555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49951BA" w14:textId="77777777" w:rsidR="00940027" w:rsidRDefault="00940027">
            <w:pPr>
              <w:pStyle w:val="OtherTableBody"/>
            </w:pPr>
            <w:r>
              <w:t>XPN</w:t>
            </w:r>
          </w:p>
        </w:tc>
        <w:tc>
          <w:tcPr>
            <w:tcW w:w="3544" w:type="dxa"/>
          </w:tcPr>
          <w:p w14:paraId="38E14116" w14:textId="77777777" w:rsidR="00940027" w:rsidRDefault="00940027">
            <w:pPr>
              <w:pStyle w:val="OtherTableBody"/>
            </w:pPr>
            <w:r>
              <w:t>Extended Person Name</w:t>
            </w:r>
          </w:p>
        </w:tc>
      </w:tr>
      <w:tr w:rsidR="00940027" w14:paraId="61A3F3C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73C5B4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185F5B9" w14:textId="77777777" w:rsidR="00940027" w:rsidRDefault="00940027">
            <w:pPr>
              <w:pStyle w:val="OtherTableBody"/>
            </w:pPr>
            <w:r>
              <w:t>0125</w:t>
            </w:r>
          </w:p>
        </w:tc>
        <w:tc>
          <w:tcPr>
            <w:tcW w:w="2693" w:type="dxa"/>
          </w:tcPr>
          <w:p w14:paraId="3B30B8F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7358246" w14:textId="77777777" w:rsidR="00940027" w:rsidRDefault="00940027">
            <w:pPr>
              <w:pStyle w:val="OtherTableBody"/>
            </w:pPr>
            <w:r>
              <w:t>XTN</w:t>
            </w:r>
          </w:p>
        </w:tc>
        <w:tc>
          <w:tcPr>
            <w:tcW w:w="3544" w:type="dxa"/>
          </w:tcPr>
          <w:p w14:paraId="3AD39265" w14:textId="77777777" w:rsidR="00940027" w:rsidRDefault="00940027">
            <w:pPr>
              <w:pStyle w:val="OtherTableBody"/>
            </w:pPr>
            <w:r>
              <w:t>Extended Telecommunications Number</w:t>
            </w:r>
          </w:p>
        </w:tc>
      </w:tr>
      <w:tr w:rsidR="00940027" w14:paraId="691A389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9CCC168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6F24ACFD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6D0D4990" w14:textId="77777777" w:rsidR="00940027" w:rsidRDefault="00940027">
            <w:pPr>
              <w:pStyle w:val="OtherTableBody"/>
            </w:pPr>
            <w:r>
              <w:t>Quantity limited request</w:t>
            </w:r>
          </w:p>
        </w:tc>
        <w:tc>
          <w:tcPr>
            <w:tcW w:w="1701" w:type="dxa"/>
          </w:tcPr>
          <w:p w14:paraId="31CC09A2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7B9A4A1D" w14:textId="77777777" w:rsidR="00940027" w:rsidRDefault="00940027">
            <w:pPr>
              <w:pStyle w:val="OtherTableBody"/>
            </w:pPr>
          </w:p>
        </w:tc>
      </w:tr>
      <w:tr w:rsidR="00940027" w14:paraId="7EC0160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DF8DA3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ED8F52E" w14:textId="77777777" w:rsidR="00940027" w:rsidRDefault="00940027">
            <w:pPr>
              <w:pStyle w:val="OtherTableBody"/>
            </w:pPr>
            <w:r>
              <w:t>0126</w:t>
            </w:r>
          </w:p>
        </w:tc>
        <w:tc>
          <w:tcPr>
            <w:tcW w:w="2693" w:type="dxa"/>
          </w:tcPr>
          <w:p w14:paraId="2442C73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0E088B4" w14:textId="77777777" w:rsidR="00940027" w:rsidRDefault="00940027">
            <w:pPr>
              <w:pStyle w:val="OtherTableBody"/>
            </w:pPr>
            <w:r>
              <w:t>CH</w:t>
            </w:r>
          </w:p>
        </w:tc>
        <w:tc>
          <w:tcPr>
            <w:tcW w:w="3544" w:type="dxa"/>
          </w:tcPr>
          <w:p w14:paraId="30E93C6E" w14:textId="77777777" w:rsidR="00940027" w:rsidRDefault="00940027">
            <w:pPr>
              <w:pStyle w:val="OtherTableBody"/>
            </w:pPr>
            <w:r>
              <w:t>Characters</w:t>
            </w:r>
          </w:p>
        </w:tc>
      </w:tr>
      <w:tr w:rsidR="00940027" w14:paraId="1E74E46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A1A3B7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B677F12" w14:textId="77777777" w:rsidR="00940027" w:rsidRDefault="00940027">
            <w:pPr>
              <w:pStyle w:val="OtherTableBody"/>
            </w:pPr>
            <w:r>
              <w:t>0126</w:t>
            </w:r>
          </w:p>
        </w:tc>
        <w:tc>
          <w:tcPr>
            <w:tcW w:w="2693" w:type="dxa"/>
          </w:tcPr>
          <w:p w14:paraId="5C82BCA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E8BB706" w14:textId="77777777" w:rsidR="00940027" w:rsidRDefault="00940027">
            <w:pPr>
              <w:pStyle w:val="OtherTableBody"/>
            </w:pPr>
            <w:r>
              <w:t>LI</w:t>
            </w:r>
          </w:p>
        </w:tc>
        <w:tc>
          <w:tcPr>
            <w:tcW w:w="3544" w:type="dxa"/>
          </w:tcPr>
          <w:p w14:paraId="70F913AE" w14:textId="77777777" w:rsidR="00940027" w:rsidRDefault="00940027">
            <w:pPr>
              <w:pStyle w:val="OtherTableBody"/>
            </w:pPr>
            <w:r>
              <w:t>Lines</w:t>
            </w:r>
          </w:p>
        </w:tc>
      </w:tr>
      <w:tr w:rsidR="00940027" w14:paraId="3059321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56A6C4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EC8B01D" w14:textId="77777777" w:rsidR="00940027" w:rsidRDefault="00940027">
            <w:pPr>
              <w:pStyle w:val="OtherTableBody"/>
            </w:pPr>
            <w:r>
              <w:t>0126</w:t>
            </w:r>
          </w:p>
        </w:tc>
        <w:tc>
          <w:tcPr>
            <w:tcW w:w="2693" w:type="dxa"/>
          </w:tcPr>
          <w:p w14:paraId="54193DF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76A5EF4" w14:textId="77777777" w:rsidR="00940027" w:rsidRDefault="00940027">
            <w:pPr>
              <w:pStyle w:val="OtherTableBody"/>
            </w:pPr>
            <w:r>
              <w:t>PG</w:t>
            </w:r>
          </w:p>
        </w:tc>
        <w:tc>
          <w:tcPr>
            <w:tcW w:w="3544" w:type="dxa"/>
          </w:tcPr>
          <w:p w14:paraId="76C9A203" w14:textId="77777777" w:rsidR="00940027" w:rsidRDefault="00940027">
            <w:pPr>
              <w:pStyle w:val="OtherTableBody"/>
            </w:pPr>
            <w:r>
              <w:t>Pages</w:t>
            </w:r>
          </w:p>
        </w:tc>
      </w:tr>
      <w:tr w:rsidR="00940027" w14:paraId="4729766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8E396D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E1F7572" w14:textId="77777777" w:rsidR="00940027" w:rsidRDefault="00940027">
            <w:pPr>
              <w:pStyle w:val="OtherTableBody"/>
            </w:pPr>
            <w:r>
              <w:t>0126</w:t>
            </w:r>
          </w:p>
        </w:tc>
        <w:tc>
          <w:tcPr>
            <w:tcW w:w="2693" w:type="dxa"/>
          </w:tcPr>
          <w:p w14:paraId="17E99C7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824330E" w14:textId="77777777" w:rsidR="00940027" w:rsidRDefault="00940027">
            <w:pPr>
              <w:pStyle w:val="OtherTableBody"/>
            </w:pPr>
            <w:r>
              <w:t>RD</w:t>
            </w:r>
          </w:p>
        </w:tc>
        <w:tc>
          <w:tcPr>
            <w:tcW w:w="3544" w:type="dxa"/>
          </w:tcPr>
          <w:p w14:paraId="1FC79846" w14:textId="77777777" w:rsidR="00940027" w:rsidRDefault="00940027">
            <w:pPr>
              <w:pStyle w:val="OtherTableBody"/>
            </w:pPr>
            <w:r>
              <w:t>Records</w:t>
            </w:r>
          </w:p>
        </w:tc>
      </w:tr>
      <w:tr w:rsidR="00940027" w14:paraId="2F39E2B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CAFC6A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E65A75A" w14:textId="77777777" w:rsidR="00940027" w:rsidRDefault="00940027">
            <w:pPr>
              <w:pStyle w:val="OtherTableBody"/>
            </w:pPr>
            <w:r>
              <w:t>0126</w:t>
            </w:r>
          </w:p>
        </w:tc>
        <w:tc>
          <w:tcPr>
            <w:tcW w:w="2693" w:type="dxa"/>
          </w:tcPr>
          <w:p w14:paraId="3CD1ECA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C6FBA86" w14:textId="77777777" w:rsidR="00940027" w:rsidRDefault="00940027">
            <w:pPr>
              <w:pStyle w:val="OtherTableBody"/>
            </w:pPr>
            <w:r>
              <w:t>ZO</w:t>
            </w:r>
          </w:p>
        </w:tc>
        <w:tc>
          <w:tcPr>
            <w:tcW w:w="3544" w:type="dxa"/>
          </w:tcPr>
          <w:p w14:paraId="45537EF2" w14:textId="77777777" w:rsidR="00940027" w:rsidRDefault="00940027">
            <w:pPr>
              <w:pStyle w:val="OtherTableBody"/>
            </w:pPr>
            <w:r>
              <w:t>Locally defined</w:t>
            </w:r>
          </w:p>
        </w:tc>
      </w:tr>
      <w:tr w:rsidR="00940027" w14:paraId="35A993E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ABAF698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User</w:t>
            </w:r>
          </w:p>
        </w:tc>
        <w:tc>
          <w:tcPr>
            <w:tcW w:w="709" w:type="dxa"/>
          </w:tcPr>
          <w:p w14:paraId="519311F0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2693" w:type="dxa"/>
          </w:tcPr>
          <w:p w14:paraId="12241389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Allergen Type</w:t>
            </w:r>
          </w:p>
        </w:tc>
        <w:tc>
          <w:tcPr>
            <w:tcW w:w="1701" w:type="dxa"/>
          </w:tcPr>
          <w:p w14:paraId="0D0E1F1A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3544" w:type="dxa"/>
          </w:tcPr>
          <w:p w14:paraId="71CBE1FD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</w:tr>
      <w:tr w:rsidR="00940027" w14:paraId="62E3057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59CF664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31A5278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0127</w:t>
            </w:r>
          </w:p>
        </w:tc>
        <w:tc>
          <w:tcPr>
            <w:tcW w:w="2693" w:type="dxa"/>
          </w:tcPr>
          <w:p w14:paraId="27E95D27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EA75A1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AA</w:t>
            </w:r>
          </w:p>
        </w:tc>
        <w:tc>
          <w:tcPr>
            <w:tcW w:w="3544" w:type="dxa"/>
          </w:tcPr>
          <w:p w14:paraId="3538E62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Animal Allergy</w:t>
            </w:r>
          </w:p>
        </w:tc>
      </w:tr>
      <w:tr w:rsidR="00940027" w14:paraId="5F8CBF6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A54A9A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5CFC365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0127</w:t>
            </w:r>
          </w:p>
        </w:tc>
        <w:tc>
          <w:tcPr>
            <w:tcW w:w="2693" w:type="dxa"/>
          </w:tcPr>
          <w:p w14:paraId="52BD91E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D9427A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DA</w:t>
            </w:r>
          </w:p>
        </w:tc>
        <w:tc>
          <w:tcPr>
            <w:tcW w:w="3544" w:type="dxa"/>
          </w:tcPr>
          <w:p w14:paraId="47C15954" w14:textId="77777777" w:rsidR="00940027" w:rsidRDefault="00940027">
            <w:pPr>
              <w:pStyle w:val="OtherTableBody"/>
            </w:pPr>
            <w:r>
              <w:t>Drug allergy</w:t>
            </w:r>
          </w:p>
        </w:tc>
      </w:tr>
      <w:tr w:rsidR="00940027" w14:paraId="71CBF1E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598EFF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73A02F6" w14:textId="77777777" w:rsidR="00940027" w:rsidRDefault="00940027">
            <w:pPr>
              <w:pStyle w:val="OtherTableBody"/>
            </w:pPr>
            <w:r>
              <w:t>0127</w:t>
            </w:r>
          </w:p>
        </w:tc>
        <w:tc>
          <w:tcPr>
            <w:tcW w:w="2693" w:type="dxa"/>
          </w:tcPr>
          <w:p w14:paraId="17906E5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AE694D8" w14:textId="77777777" w:rsidR="00940027" w:rsidRDefault="00940027">
            <w:pPr>
              <w:pStyle w:val="OtherTableBody"/>
            </w:pPr>
            <w:r>
              <w:t>EA</w:t>
            </w:r>
          </w:p>
        </w:tc>
        <w:tc>
          <w:tcPr>
            <w:tcW w:w="3544" w:type="dxa"/>
          </w:tcPr>
          <w:p w14:paraId="1AE8D8A5" w14:textId="77777777" w:rsidR="00940027" w:rsidRDefault="00940027">
            <w:pPr>
              <w:pStyle w:val="OtherTableBody"/>
            </w:pPr>
            <w:r>
              <w:t>Environmental Allergy</w:t>
            </w:r>
          </w:p>
        </w:tc>
      </w:tr>
      <w:tr w:rsidR="00940027" w14:paraId="38E490D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80D15F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90FC0B3" w14:textId="77777777" w:rsidR="00940027" w:rsidRDefault="00940027">
            <w:pPr>
              <w:pStyle w:val="OtherTableBody"/>
            </w:pPr>
            <w:r>
              <w:t>0127</w:t>
            </w:r>
          </w:p>
        </w:tc>
        <w:tc>
          <w:tcPr>
            <w:tcW w:w="2693" w:type="dxa"/>
          </w:tcPr>
          <w:p w14:paraId="1C60806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D2B9091" w14:textId="77777777" w:rsidR="00940027" w:rsidRDefault="00940027">
            <w:pPr>
              <w:pStyle w:val="OtherTableBody"/>
            </w:pPr>
            <w:r>
              <w:t>FA</w:t>
            </w:r>
          </w:p>
        </w:tc>
        <w:tc>
          <w:tcPr>
            <w:tcW w:w="3544" w:type="dxa"/>
          </w:tcPr>
          <w:p w14:paraId="4B55E2A4" w14:textId="77777777" w:rsidR="00940027" w:rsidRDefault="00940027">
            <w:pPr>
              <w:pStyle w:val="OtherTableBody"/>
            </w:pPr>
            <w:r>
              <w:t>Food allergy</w:t>
            </w:r>
          </w:p>
        </w:tc>
      </w:tr>
      <w:tr w:rsidR="00940027" w14:paraId="1AF8C52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396154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FB9FD1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0127</w:t>
            </w:r>
          </w:p>
        </w:tc>
        <w:tc>
          <w:tcPr>
            <w:tcW w:w="2693" w:type="dxa"/>
          </w:tcPr>
          <w:p w14:paraId="3D2FF23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36CEA8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LA</w:t>
            </w:r>
          </w:p>
        </w:tc>
        <w:tc>
          <w:tcPr>
            <w:tcW w:w="3544" w:type="dxa"/>
          </w:tcPr>
          <w:p w14:paraId="346ED54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Pollen Allergy</w:t>
            </w:r>
          </w:p>
        </w:tc>
      </w:tr>
      <w:tr w:rsidR="00940027" w14:paraId="4D9F3D0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4B06A7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0EF2513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0127</w:t>
            </w:r>
          </w:p>
        </w:tc>
        <w:tc>
          <w:tcPr>
            <w:tcW w:w="2693" w:type="dxa"/>
          </w:tcPr>
          <w:p w14:paraId="01239FD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EB7357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MA</w:t>
            </w:r>
          </w:p>
        </w:tc>
        <w:tc>
          <w:tcPr>
            <w:tcW w:w="3544" w:type="dxa"/>
          </w:tcPr>
          <w:p w14:paraId="658C2CCA" w14:textId="77777777" w:rsidR="00940027" w:rsidRDefault="00940027">
            <w:pPr>
              <w:pStyle w:val="OtherTableBody"/>
            </w:pPr>
            <w:r>
              <w:t>Miscellaneous allergy</w:t>
            </w:r>
          </w:p>
        </w:tc>
      </w:tr>
      <w:tr w:rsidR="00940027" w14:paraId="5AECF05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0F4910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16D8E50" w14:textId="77777777" w:rsidR="00940027" w:rsidRDefault="00940027">
            <w:pPr>
              <w:pStyle w:val="OtherTableBody"/>
            </w:pPr>
            <w:r>
              <w:t>0127</w:t>
            </w:r>
          </w:p>
        </w:tc>
        <w:tc>
          <w:tcPr>
            <w:tcW w:w="2693" w:type="dxa"/>
          </w:tcPr>
          <w:p w14:paraId="12F9972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C28E2BA" w14:textId="77777777" w:rsidR="00940027" w:rsidRDefault="00940027">
            <w:pPr>
              <w:pStyle w:val="OtherTableBody"/>
            </w:pPr>
            <w:r>
              <w:t>MC</w:t>
            </w:r>
          </w:p>
        </w:tc>
        <w:tc>
          <w:tcPr>
            <w:tcW w:w="3544" w:type="dxa"/>
          </w:tcPr>
          <w:p w14:paraId="178EC374" w14:textId="77777777" w:rsidR="00940027" w:rsidRDefault="00940027">
            <w:pPr>
              <w:pStyle w:val="OtherTableBody"/>
            </w:pPr>
            <w:r>
              <w:t>Miscellaneous contraindication</w:t>
            </w:r>
          </w:p>
        </w:tc>
      </w:tr>
      <w:tr w:rsidR="00940027" w14:paraId="6D5A0B6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ECDF49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E2DA976" w14:textId="77777777" w:rsidR="00940027" w:rsidRDefault="00940027">
            <w:pPr>
              <w:pStyle w:val="OtherTableBody"/>
            </w:pPr>
            <w:r>
              <w:t>0127</w:t>
            </w:r>
          </w:p>
        </w:tc>
        <w:tc>
          <w:tcPr>
            <w:tcW w:w="2693" w:type="dxa"/>
          </w:tcPr>
          <w:p w14:paraId="48CAF4D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D1F1E24" w14:textId="77777777" w:rsidR="00940027" w:rsidRDefault="00940027">
            <w:pPr>
              <w:pStyle w:val="OtherTableBody"/>
            </w:pPr>
            <w:r>
              <w:t>PA</w:t>
            </w:r>
          </w:p>
        </w:tc>
        <w:tc>
          <w:tcPr>
            <w:tcW w:w="3544" w:type="dxa"/>
          </w:tcPr>
          <w:p w14:paraId="1DD41C9A" w14:textId="77777777" w:rsidR="00940027" w:rsidRDefault="00940027">
            <w:pPr>
              <w:pStyle w:val="OtherTableBody"/>
            </w:pPr>
            <w:r>
              <w:t>Plant Allergy</w:t>
            </w:r>
          </w:p>
        </w:tc>
      </w:tr>
      <w:tr w:rsidR="00940027" w14:paraId="5DB16DF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2741E86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2BC3C5D6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10895D57" w14:textId="77777777" w:rsidR="00940027" w:rsidRDefault="00940027">
            <w:pPr>
              <w:pStyle w:val="OtherTableBody"/>
            </w:pPr>
            <w:r>
              <w:t>Allergy Severity</w:t>
            </w:r>
          </w:p>
        </w:tc>
        <w:tc>
          <w:tcPr>
            <w:tcW w:w="1701" w:type="dxa"/>
          </w:tcPr>
          <w:p w14:paraId="00CE87BC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0E39E275" w14:textId="77777777" w:rsidR="00940027" w:rsidRDefault="00940027">
            <w:pPr>
              <w:pStyle w:val="OtherTableBody"/>
            </w:pPr>
          </w:p>
        </w:tc>
      </w:tr>
      <w:tr w:rsidR="00940027" w14:paraId="575841A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AD431F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98DF71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0128</w:t>
            </w:r>
          </w:p>
        </w:tc>
        <w:tc>
          <w:tcPr>
            <w:tcW w:w="2693" w:type="dxa"/>
          </w:tcPr>
          <w:p w14:paraId="164C50AC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8BF95E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MI</w:t>
            </w:r>
          </w:p>
        </w:tc>
        <w:tc>
          <w:tcPr>
            <w:tcW w:w="3544" w:type="dxa"/>
          </w:tcPr>
          <w:p w14:paraId="38E57F7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Mild</w:t>
            </w:r>
          </w:p>
        </w:tc>
      </w:tr>
      <w:tr w:rsidR="00940027" w14:paraId="73B9726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FDAEDA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CDBAE3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0128</w:t>
            </w:r>
          </w:p>
        </w:tc>
        <w:tc>
          <w:tcPr>
            <w:tcW w:w="2693" w:type="dxa"/>
          </w:tcPr>
          <w:p w14:paraId="52B6E40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D56799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MO</w:t>
            </w:r>
          </w:p>
        </w:tc>
        <w:tc>
          <w:tcPr>
            <w:tcW w:w="3544" w:type="dxa"/>
          </w:tcPr>
          <w:p w14:paraId="0982A325" w14:textId="77777777" w:rsidR="00940027" w:rsidRDefault="00940027">
            <w:pPr>
              <w:pStyle w:val="OtherTableBody"/>
            </w:pPr>
            <w:r>
              <w:t>Moderate</w:t>
            </w:r>
          </w:p>
        </w:tc>
      </w:tr>
      <w:tr w:rsidR="00940027" w14:paraId="7A33E01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C66701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0E83099" w14:textId="77777777" w:rsidR="00940027" w:rsidRDefault="00940027">
            <w:pPr>
              <w:pStyle w:val="OtherTableBody"/>
            </w:pPr>
            <w:r>
              <w:t>0128</w:t>
            </w:r>
          </w:p>
        </w:tc>
        <w:tc>
          <w:tcPr>
            <w:tcW w:w="2693" w:type="dxa"/>
          </w:tcPr>
          <w:p w14:paraId="169D478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ACE0041" w14:textId="77777777" w:rsidR="00940027" w:rsidRDefault="00940027">
            <w:pPr>
              <w:pStyle w:val="OtherTableBody"/>
            </w:pPr>
            <w:r>
              <w:t>SV</w:t>
            </w:r>
          </w:p>
        </w:tc>
        <w:tc>
          <w:tcPr>
            <w:tcW w:w="3544" w:type="dxa"/>
          </w:tcPr>
          <w:p w14:paraId="3BEC7AE8" w14:textId="77777777" w:rsidR="00940027" w:rsidRDefault="00940027">
            <w:pPr>
              <w:pStyle w:val="OtherTableBody"/>
            </w:pPr>
            <w:r>
              <w:t>Severe</w:t>
            </w:r>
          </w:p>
        </w:tc>
      </w:tr>
      <w:tr w:rsidR="00940027" w14:paraId="5EC10A3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328829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427739D" w14:textId="77777777" w:rsidR="00940027" w:rsidRDefault="00940027">
            <w:pPr>
              <w:pStyle w:val="OtherTableBody"/>
            </w:pPr>
            <w:r>
              <w:t>0128</w:t>
            </w:r>
          </w:p>
        </w:tc>
        <w:tc>
          <w:tcPr>
            <w:tcW w:w="2693" w:type="dxa"/>
          </w:tcPr>
          <w:p w14:paraId="688B18D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B43C80B" w14:textId="77777777" w:rsidR="00940027" w:rsidRDefault="00940027">
            <w:pPr>
              <w:pStyle w:val="OtherTableBody"/>
            </w:pPr>
            <w:r>
              <w:t>U</w:t>
            </w:r>
          </w:p>
        </w:tc>
        <w:tc>
          <w:tcPr>
            <w:tcW w:w="3544" w:type="dxa"/>
          </w:tcPr>
          <w:p w14:paraId="325E17BA" w14:textId="77777777" w:rsidR="00940027" w:rsidRDefault="00940027">
            <w:pPr>
              <w:pStyle w:val="OtherTableBody"/>
            </w:pPr>
            <w:r>
              <w:t>Unknown</w:t>
            </w:r>
          </w:p>
        </w:tc>
      </w:tr>
      <w:tr w:rsidR="00940027" w14:paraId="30CA417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EB1E36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709" w:type="dxa"/>
          </w:tcPr>
          <w:p w14:paraId="796DD72F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2693" w:type="dxa"/>
          </w:tcPr>
          <w:p w14:paraId="05E50E1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Visit User Code</w:t>
            </w:r>
          </w:p>
        </w:tc>
        <w:tc>
          <w:tcPr>
            <w:tcW w:w="1701" w:type="dxa"/>
          </w:tcPr>
          <w:p w14:paraId="3F59CD3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3544" w:type="dxa"/>
          </w:tcPr>
          <w:p w14:paraId="73236AEF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</w:tr>
      <w:tr w:rsidR="00940027" w14:paraId="511C72B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A3F638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4CDAFDD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0130</w:t>
            </w:r>
          </w:p>
        </w:tc>
        <w:tc>
          <w:tcPr>
            <w:tcW w:w="2693" w:type="dxa"/>
          </w:tcPr>
          <w:p w14:paraId="08486D2F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5D915C4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HO</w:t>
            </w:r>
          </w:p>
        </w:tc>
        <w:tc>
          <w:tcPr>
            <w:tcW w:w="3544" w:type="dxa"/>
          </w:tcPr>
          <w:p w14:paraId="2C8DA5C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Home</w:t>
            </w:r>
          </w:p>
        </w:tc>
      </w:tr>
      <w:tr w:rsidR="00940027" w14:paraId="6A33595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B68D621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0FEB841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0130</w:t>
            </w:r>
          </w:p>
        </w:tc>
        <w:tc>
          <w:tcPr>
            <w:tcW w:w="2693" w:type="dxa"/>
          </w:tcPr>
          <w:p w14:paraId="593605A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8836EC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MO</w:t>
            </w:r>
          </w:p>
        </w:tc>
        <w:tc>
          <w:tcPr>
            <w:tcW w:w="3544" w:type="dxa"/>
          </w:tcPr>
          <w:p w14:paraId="353C6D2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Mobile Unit</w:t>
            </w:r>
          </w:p>
        </w:tc>
      </w:tr>
      <w:tr w:rsidR="00940027" w14:paraId="0F81496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EF81E7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1FB5F20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0130</w:t>
            </w:r>
          </w:p>
        </w:tc>
        <w:tc>
          <w:tcPr>
            <w:tcW w:w="2693" w:type="dxa"/>
          </w:tcPr>
          <w:p w14:paraId="2213E4B8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703A345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PH</w:t>
            </w:r>
          </w:p>
        </w:tc>
        <w:tc>
          <w:tcPr>
            <w:tcW w:w="3544" w:type="dxa"/>
          </w:tcPr>
          <w:p w14:paraId="03F6009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Phone</w:t>
            </w:r>
          </w:p>
        </w:tc>
      </w:tr>
      <w:tr w:rsidR="00940027" w14:paraId="21990E3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DE9656E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2DE5209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0130</w:t>
            </w:r>
          </w:p>
        </w:tc>
        <w:tc>
          <w:tcPr>
            <w:tcW w:w="2693" w:type="dxa"/>
          </w:tcPr>
          <w:p w14:paraId="4A1F8BB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3740671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TE</w:t>
            </w:r>
          </w:p>
        </w:tc>
        <w:tc>
          <w:tcPr>
            <w:tcW w:w="3544" w:type="dxa"/>
          </w:tcPr>
          <w:p w14:paraId="3CBFB53F" w14:textId="77777777" w:rsidR="00940027" w:rsidRDefault="00940027">
            <w:pPr>
              <w:pStyle w:val="OtherTableBody"/>
            </w:pPr>
            <w:r>
              <w:t>Teaching</w:t>
            </w:r>
          </w:p>
        </w:tc>
      </w:tr>
      <w:tr w:rsidR="00940027" w14:paraId="7A9B128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7C28BFA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4D80BA4E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5E781CEC" w14:textId="77777777" w:rsidR="00940027" w:rsidRDefault="00940027">
            <w:pPr>
              <w:pStyle w:val="OtherTableBody"/>
            </w:pPr>
            <w:r>
              <w:t>Contact Role</w:t>
            </w:r>
          </w:p>
        </w:tc>
        <w:tc>
          <w:tcPr>
            <w:tcW w:w="1701" w:type="dxa"/>
          </w:tcPr>
          <w:p w14:paraId="40FA7ABA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6443081C" w14:textId="77777777" w:rsidR="00940027" w:rsidRDefault="00940027">
            <w:pPr>
              <w:pStyle w:val="OtherTableBody"/>
            </w:pPr>
          </w:p>
        </w:tc>
      </w:tr>
      <w:tr w:rsidR="00940027" w14:paraId="6964A2C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A21D42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ED3B3CD" w14:textId="77777777" w:rsidR="00940027" w:rsidRDefault="00940027">
            <w:pPr>
              <w:pStyle w:val="OtherTableBody"/>
            </w:pPr>
            <w:r>
              <w:t>0131</w:t>
            </w:r>
          </w:p>
        </w:tc>
        <w:tc>
          <w:tcPr>
            <w:tcW w:w="2693" w:type="dxa"/>
          </w:tcPr>
          <w:p w14:paraId="4AA5BA0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2DF8B38" w14:textId="77777777" w:rsidR="00940027" w:rsidRDefault="00940027">
            <w:pPr>
              <w:pStyle w:val="OtherTableBody"/>
            </w:pPr>
            <w:r>
              <w:t>C</w:t>
            </w:r>
          </w:p>
        </w:tc>
        <w:tc>
          <w:tcPr>
            <w:tcW w:w="3544" w:type="dxa"/>
          </w:tcPr>
          <w:p w14:paraId="64ECBEE7" w14:textId="77777777" w:rsidR="00940027" w:rsidRDefault="00940027">
            <w:pPr>
              <w:pStyle w:val="OtherTableBody"/>
            </w:pPr>
            <w:r>
              <w:t>Emergency Contact</w:t>
            </w:r>
          </w:p>
        </w:tc>
      </w:tr>
      <w:tr w:rsidR="00940027" w14:paraId="0CA5BC7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4C54D4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031DA2F" w14:textId="77777777" w:rsidR="00940027" w:rsidRDefault="00940027">
            <w:pPr>
              <w:pStyle w:val="OtherTableBody"/>
            </w:pPr>
            <w:r>
              <w:t>0131</w:t>
            </w:r>
          </w:p>
        </w:tc>
        <w:tc>
          <w:tcPr>
            <w:tcW w:w="2693" w:type="dxa"/>
          </w:tcPr>
          <w:p w14:paraId="038C048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D97A05E" w14:textId="77777777" w:rsidR="00940027" w:rsidRDefault="00940027">
            <w:pPr>
              <w:pStyle w:val="OtherTableBody"/>
            </w:pPr>
            <w:r>
              <w:t>E</w:t>
            </w:r>
          </w:p>
        </w:tc>
        <w:tc>
          <w:tcPr>
            <w:tcW w:w="3544" w:type="dxa"/>
          </w:tcPr>
          <w:p w14:paraId="2CEFF564" w14:textId="77777777" w:rsidR="00940027" w:rsidRDefault="00940027">
            <w:pPr>
              <w:pStyle w:val="OtherTableBody"/>
            </w:pPr>
            <w:r>
              <w:t>Employer</w:t>
            </w:r>
          </w:p>
        </w:tc>
      </w:tr>
      <w:tr w:rsidR="00940027" w14:paraId="0B56A46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D3D0C5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A0EFB8F" w14:textId="77777777" w:rsidR="00940027" w:rsidRDefault="00940027">
            <w:pPr>
              <w:pStyle w:val="OtherTableBody"/>
            </w:pPr>
            <w:r>
              <w:t>0131</w:t>
            </w:r>
          </w:p>
        </w:tc>
        <w:tc>
          <w:tcPr>
            <w:tcW w:w="2693" w:type="dxa"/>
          </w:tcPr>
          <w:p w14:paraId="6BD57F4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87FC670" w14:textId="77777777" w:rsidR="00940027" w:rsidRDefault="00940027">
            <w:pPr>
              <w:pStyle w:val="OtherTableBody"/>
            </w:pPr>
            <w:r>
              <w:t>F</w:t>
            </w:r>
          </w:p>
        </w:tc>
        <w:tc>
          <w:tcPr>
            <w:tcW w:w="3544" w:type="dxa"/>
          </w:tcPr>
          <w:p w14:paraId="58ECB132" w14:textId="77777777" w:rsidR="00940027" w:rsidRDefault="00940027">
            <w:pPr>
              <w:pStyle w:val="OtherTableBody"/>
            </w:pPr>
            <w:r>
              <w:t>Federal Agency</w:t>
            </w:r>
          </w:p>
        </w:tc>
      </w:tr>
      <w:tr w:rsidR="00940027" w14:paraId="5A38F41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5EDEA1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3398888" w14:textId="77777777" w:rsidR="00940027" w:rsidRDefault="00940027">
            <w:pPr>
              <w:pStyle w:val="OtherTableBody"/>
            </w:pPr>
            <w:r>
              <w:t>0131</w:t>
            </w:r>
          </w:p>
        </w:tc>
        <w:tc>
          <w:tcPr>
            <w:tcW w:w="2693" w:type="dxa"/>
          </w:tcPr>
          <w:p w14:paraId="3137BB0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20DB090" w14:textId="77777777" w:rsidR="00940027" w:rsidRDefault="00940027">
            <w:pPr>
              <w:pStyle w:val="OtherTableBody"/>
            </w:pPr>
            <w:r>
              <w:t>I</w:t>
            </w:r>
          </w:p>
        </w:tc>
        <w:tc>
          <w:tcPr>
            <w:tcW w:w="3544" w:type="dxa"/>
          </w:tcPr>
          <w:p w14:paraId="223B5BAE" w14:textId="77777777" w:rsidR="00940027" w:rsidRDefault="00940027">
            <w:pPr>
              <w:pStyle w:val="OtherTableBody"/>
            </w:pPr>
            <w:r>
              <w:t>Insurance Company</w:t>
            </w:r>
          </w:p>
        </w:tc>
      </w:tr>
      <w:tr w:rsidR="00940027" w14:paraId="2057A52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5F99E1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43333AB" w14:textId="77777777" w:rsidR="00940027" w:rsidRDefault="00940027">
            <w:pPr>
              <w:pStyle w:val="OtherTableBody"/>
            </w:pPr>
            <w:r>
              <w:t>0131</w:t>
            </w:r>
          </w:p>
        </w:tc>
        <w:tc>
          <w:tcPr>
            <w:tcW w:w="2693" w:type="dxa"/>
          </w:tcPr>
          <w:p w14:paraId="1B521A5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7CA2333" w14:textId="77777777" w:rsidR="00940027" w:rsidRDefault="00940027">
            <w:pPr>
              <w:pStyle w:val="OtherTableBody"/>
            </w:pPr>
            <w:r>
              <w:t>N</w:t>
            </w:r>
          </w:p>
        </w:tc>
        <w:tc>
          <w:tcPr>
            <w:tcW w:w="3544" w:type="dxa"/>
          </w:tcPr>
          <w:p w14:paraId="60B524F5" w14:textId="77777777" w:rsidR="00940027" w:rsidRDefault="00940027">
            <w:pPr>
              <w:pStyle w:val="OtherTableBody"/>
            </w:pPr>
            <w:r>
              <w:t>Next-of-Kin</w:t>
            </w:r>
          </w:p>
        </w:tc>
      </w:tr>
      <w:tr w:rsidR="00940027" w14:paraId="3ADF81D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D67439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D9A1A07" w14:textId="77777777" w:rsidR="00940027" w:rsidRDefault="00940027">
            <w:pPr>
              <w:pStyle w:val="OtherTableBody"/>
            </w:pPr>
            <w:r>
              <w:t>0131</w:t>
            </w:r>
          </w:p>
        </w:tc>
        <w:tc>
          <w:tcPr>
            <w:tcW w:w="2693" w:type="dxa"/>
          </w:tcPr>
          <w:p w14:paraId="7BE574A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CB82885" w14:textId="77777777" w:rsidR="00940027" w:rsidRDefault="00940027">
            <w:pPr>
              <w:pStyle w:val="OtherTableBody"/>
            </w:pPr>
            <w:r>
              <w:t>O</w:t>
            </w:r>
          </w:p>
        </w:tc>
        <w:tc>
          <w:tcPr>
            <w:tcW w:w="3544" w:type="dxa"/>
          </w:tcPr>
          <w:p w14:paraId="2FF73CAD" w14:textId="77777777" w:rsidR="00940027" w:rsidRDefault="00940027">
            <w:pPr>
              <w:pStyle w:val="OtherTableBody"/>
            </w:pPr>
            <w:r>
              <w:t>Other</w:t>
            </w:r>
          </w:p>
        </w:tc>
      </w:tr>
      <w:tr w:rsidR="00940027" w14:paraId="5B0A78C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B8478B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41797AA" w14:textId="77777777" w:rsidR="00940027" w:rsidRDefault="00940027">
            <w:pPr>
              <w:pStyle w:val="OtherTableBody"/>
            </w:pPr>
            <w:r>
              <w:t>0131</w:t>
            </w:r>
          </w:p>
        </w:tc>
        <w:tc>
          <w:tcPr>
            <w:tcW w:w="2693" w:type="dxa"/>
          </w:tcPr>
          <w:p w14:paraId="68221B6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F82965C" w14:textId="77777777" w:rsidR="00940027" w:rsidRDefault="00940027">
            <w:pPr>
              <w:pStyle w:val="OtherTableBody"/>
            </w:pPr>
            <w:r>
              <w:t>S</w:t>
            </w:r>
          </w:p>
        </w:tc>
        <w:tc>
          <w:tcPr>
            <w:tcW w:w="3544" w:type="dxa"/>
          </w:tcPr>
          <w:p w14:paraId="4FCF33FE" w14:textId="77777777" w:rsidR="00940027" w:rsidRDefault="00940027">
            <w:pPr>
              <w:pStyle w:val="OtherTableBody"/>
            </w:pPr>
            <w:r>
              <w:t>State Agency</w:t>
            </w:r>
          </w:p>
        </w:tc>
      </w:tr>
      <w:tr w:rsidR="00940027" w14:paraId="52A2079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BC76A0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C3AF67D" w14:textId="77777777" w:rsidR="00940027" w:rsidRDefault="00940027">
            <w:pPr>
              <w:pStyle w:val="OtherTableBody"/>
            </w:pPr>
            <w:r>
              <w:t>0131</w:t>
            </w:r>
          </w:p>
        </w:tc>
        <w:tc>
          <w:tcPr>
            <w:tcW w:w="2693" w:type="dxa"/>
          </w:tcPr>
          <w:p w14:paraId="2D0F0DD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5932229" w14:textId="77777777" w:rsidR="00940027" w:rsidRDefault="00940027">
            <w:pPr>
              <w:pStyle w:val="OtherTableBody"/>
            </w:pPr>
            <w:r>
              <w:t>U</w:t>
            </w:r>
          </w:p>
        </w:tc>
        <w:tc>
          <w:tcPr>
            <w:tcW w:w="3544" w:type="dxa"/>
          </w:tcPr>
          <w:p w14:paraId="6892610C" w14:textId="77777777" w:rsidR="00940027" w:rsidRDefault="00940027">
            <w:pPr>
              <w:pStyle w:val="OtherTableBody"/>
            </w:pPr>
            <w:r>
              <w:t>Unknown</w:t>
            </w:r>
          </w:p>
        </w:tc>
      </w:tr>
      <w:tr w:rsidR="00940027" w14:paraId="1D1F734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D0AEE59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17669DC8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56BFC624" w14:textId="77777777" w:rsidR="00940027" w:rsidRDefault="00940027">
            <w:pPr>
              <w:pStyle w:val="OtherTableBody"/>
            </w:pPr>
            <w:r>
              <w:t>Procedure Practitioner Identifier Code Type</w:t>
            </w:r>
          </w:p>
        </w:tc>
        <w:tc>
          <w:tcPr>
            <w:tcW w:w="1701" w:type="dxa"/>
          </w:tcPr>
          <w:p w14:paraId="16212DAB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11E1C3C1" w14:textId="77777777" w:rsidR="00940027" w:rsidRDefault="00940027">
            <w:pPr>
              <w:pStyle w:val="OtherTableBody"/>
            </w:pPr>
          </w:p>
        </w:tc>
      </w:tr>
      <w:tr w:rsidR="00940027" w14:paraId="5D22463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A96D63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7A4F13E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0133</w:t>
            </w:r>
          </w:p>
        </w:tc>
        <w:tc>
          <w:tcPr>
            <w:tcW w:w="2693" w:type="dxa"/>
          </w:tcPr>
          <w:p w14:paraId="3DC7BBA1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3275DCBE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AN</w:t>
            </w:r>
          </w:p>
        </w:tc>
        <w:tc>
          <w:tcPr>
            <w:tcW w:w="3544" w:type="dxa"/>
          </w:tcPr>
          <w:p w14:paraId="6EA222E9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Anesthesiologist/Anesthetist</w:t>
            </w:r>
          </w:p>
        </w:tc>
      </w:tr>
      <w:tr w:rsidR="00940027" w14:paraId="3CB4EE2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6EBC841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1E6E2228" w14:textId="77777777" w:rsidR="00940027" w:rsidRDefault="00940027">
            <w:pPr>
              <w:pStyle w:val="OtherTableBody"/>
            </w:pPr>
            <w:r>
              <w:t>0133</w:t>
            </w:r>
          </w:p>
        </w:tc>
        <w:tc>
          <w:tcPr>
            <w:tcW w:w="2693" w:type="dxa"/>
          </w:tcPr>
          <w:p w14:paraId="0221296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D3D47B4" w14:textId="77777777" w:rsidR="00940027" w:rsidRDefault="00940027">
            <w:pPr>
              <w:pStyle w:val="OtherTableBody"/>
            </w:pPr>
            <w:r>
              <w:t>AS</w:t>
            </w:r>
          </w:p>
        </w:tc>
        <w:tc>
          <w:tcPr>
            <w:tcW w:w="3544" w:type="dxa"/>
          </w:tcPr>
          <w:p w14:paraId="42F49996" w14:textId="77777777" w:rsidR="00940027" w:rsidRDefault="00940027">
            <w:pPr>
              <w:pStyle w:val="OtherTableBody"/>
            </w:pPr>
            <w:r>
              <w:t>Assistant Surgeon</w:t>
            </w:r>
          </w:p>
        </w:tc>
      </w:tr>
      <w:tr w:rsidR="00940027" w14:paraId="516ECB6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4202B4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128FA9D" w14:textId="77777777" w:rsidR="00940027" w:rsidRDefault="00940027">
            <w:pPr>
              <w:pStyle w:val="OtherTableBody"/>
            </w:pPr>
            <w:r>
              <w:t>0133</w:t>
            </w:r>
          </w:p>
        </w:tc>
        <w:tc>
          <w:tcPr>
            <w:tcW w:w="2693" w:type="dxa"/>
          </w:tcPr>
          <w:p w14:paraId="7C233F3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F3DD7B5" w14:textId="77777777" w:rsidR="00940027" w:rsidRDefault="00940027">
            <w:pPr>
              <w:pStyle w:val="OtherTableBody"/>
            </w:pPr>
            <w:r>
              <w:t>CM</w:t>
            </w:r>
          </w:p>
        </w:tc>
        <w:tc>
          <w:tcPr>
            <w:tcW w:w="3544" w:type="dxa"/>
          </w:tcPr>
          <w:p w14:paraId="32891EC9" w14:textId="77777777" w:rsidR="00940027" w:rsidRDefault="00940027">
            <w:pPr>
              <w:pStyle w:val="OtherTableBody"/>
            </w:pPr>
            <w:r>
              <w:t>Certified Nurse Midwife</w:t>
            </w:r>
          </w:p>
        </w:tc>
      </w:tr>
      <w:tr w:rsidR="00940027" w14:paraId="4BF2639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27D113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30A6809" w14:textId="77777777" w:rsidR="00940027" w:rsidRDefault="00940027">
            <w:pPr>
              <w:pStyle w:val="OtherTableBody"/>
            </w:pPr>
            <w:r>
              <w:t>0133</w:t>
            </w:r>
          </w:p>
        </w:tc>
        <w:tc>
          <w:tcPr>
            <w:tcW w:w="2693" w:type="dxa"/>
          </w:tcPr>
          <w:p w14:paraId="3146012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5A8085E" w14:textId="77777777" w:rsidR="00940027" w:rsidRDefault="00940027">
            <w:pPr>
              <w:pStyle w:val="OtherTableBody"/>
            </w:pPr>
            <w:r>
              <w:t>NP</w:t>
            </w:r>
          </w:p>
        </w:tc>
        <w:tc>
          <w:tcPr>
            <w:tcW w:w="3544" w:type="dxa"/>
          </w:tcPr>
          <w:p w14:paraId="7A55E300" w14:textId="77777777" w:rsidR="00940027" w:rsidRDefault="00940027">
            <w:pPr>
              <w:pStyle w:val="OtherTableBody"/>
            </w:pPr>
            <w:r>
              <w:t>Nurse Practitioner</w:t>
            </w:r>
          </w:p>
        </w:tc>
      </w:tr>
      <w:tr w:rsidR="00940027" w14:paraId="468E468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CE2B98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0F40939" w14:textId="77777777" w:rsidR="00940027" w:rsidRDefault="00940027">
            <w:pPr>
              <w:pStyle w:val="OtherTableBody"/>
            </w:pPr>
            <w:r>
              <w:t>0133</w:t>
            </w:r>
          </w:p>
        </w:tc>
        <w:tc>
          <w:tcPr>
            <w:tcW w:w="2693" w:type="dxa"/>
          </w:tcPr>
          <w:p w14:paraId="7D12846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A6D71AD" w14:textId="77777777" w:rsidR="00940027" w:rsidRDefault="00940027">
            <w:pPr>
              <w:pStyle w:val="OtherTableBody"/>
            </w:pPr>
            <w:r>
              <w:t>PR</w:t>
            </w:r>
          </w:p>
        </w:tc>
        <w:tc>
          <w:tcPr>
            <w:tcW w:w="3544" w:type="dxa"/>
          </w:tcPr>
          <w:p w14:paraId="63AEDE2D" w14:textId="77777777" w:rsidR="00940027" w:rsidRDefault="00940027">
            <w:pPr>
              <w:pStyle w:val="OtherTableBody"/>
            </w:pPr>
            <w:r>
              <w:t>Procedure MD/ Surgeon</w:t>
            </w:r>
          </w:p>
        </w:tc>
      </w:tr>
      <w:tr w:rsidR="00940027" w14:paraId="0F2D6C1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B339AC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5C4BA6C" w14:textId="77777777" w:rsidR="00940027" w:rsidRDefault="00940027">
            <w:pPr>
              <w:pStyle w:val="OtherTableBody"/>
            </w:pPr>
            <w:r>
              <w:t>0133</w:t>
            </w:r>
          </w:p>
        </w:tc>
        <w:tc>
          <w:tcPr>
            <w:tcW w:w="2693" w:type="dxa"/>
          </w:tcPr>
          <w:p w14:paraId="4730B90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337C5D8" w14:textId="77777777" w:rsidR="00940027" w:rsidRDefault="00940027">
            <w:pPr>
              <w:pStyle w:val="OtherTableBody"/>
            </w:pPr>
            <w:r>
              <w:t>PS</w:t>
            </w:r>
          </w:p>
        </w:tc>
        <w:tc>
          <w:tcPr>
            <w:tcW w:w="3544" w:type="dxa"/>
          </w:tcPr>
          <w:p w14:paraId="7DADCA0E" w14:textId="77777777" w:rsidR="00940027" w:rsidRDefault="00940027">
            <w:pPr>
              <w:pStyle w:val="OtherTableBody"/>
            </w:pPr>
            <w:r>
              <w:t>Primary Surgeon</w:t>
            </w:r>
          </w:p>
        </w:tc>
      </w:tr>
      <w:tr w:rsidR="00940027" w14:paraId="076DD31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C9811C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0F0042C" w14:textId="77777777" w:rsidR="00940027" w:rsidRDefault="00940027">
            <w:pPr>
              <w:pStyle w:val="OtherTableBody"/>
            </w:pPr>
            <w:r>
              <w:t>0133</w:t>
            </w:r>
          </w:p>
        </w:tc>
        <w:tc>
          <w:tcPr>
            <w:tcW w:w="2693" w:type="dxa"/>
          </w:tcPr>
          <w:p w14:paraId="22DCDAE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DC5F436" w14:textId="77777777" w:rsidR="00940027" w:rsidRDefault="00940027">
            <w:pPr>
              <w:pStyle w:val="OtherTableBody"/>
            </w:pPr>
            <w:r>
              <w:t>RD</w:t>
            </w:r>
          </w:p>
        </w:tc>
        <w:tc>
          <w:tcPr>
            <w:tcW w:w="3544" w:type="dxa"/>
          </w:tcPr>
          <w:p w14:paraId="7E366280" w14:textId="77777777" w:rsidR="00940027" w:rsidRDefault="00940027">
            <w:pPr>
              <w:pStyle w:val="OtherTableBody"/>
            </w:pPr>
            <w:r>
              <w:t>Radiologist</w:t>
            </w:r>
          </w:p>
        </w:tc>
      </w:tr>
      <w:tr w:rsidR="00940027" w14:paraId="3332BD1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B49013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AC144BF" w14:textId="77777777" w:rsidR="00940027" w:rsidRDefault="00940027">
            <w:pPr>
              <w:pStyle w:val="OtherTableBody"/>
            </w:pPr>
            <w:r>
              <w:t>0133</w:t>
            </w:r>
          </w:p>
        </w:tc>
        <w:tc>
          <w:tcPr>
            <w:tcW w:w="2693" w:type="dxa"/>
          </w:tcPr>
          <w:p w14:paraId="4377271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D232659" w14:textId="77777777" w:rsidR="00940027" w:rsidRDefault="00940027">
            <w:pPr>
              <w:pStyle w:val="OtherTableBody"/>
            </w:pPr>
            <w:r>
              <w:t>RS</w:t>
            </w:r>
          </w:p>
        </w:tc>
        <w:tc>
          <w:tcPr>
            <w:tcW w:w="3544" w:type="dxa"/>
          </w:tcPr>
          <w:p w14:paraId="5882F661" w14:textId="77777777" w:rsidR="00940027" w:rsidRDefault="00940027">
            <w:pPr>
              <w:pStyle w:val="OtherTableBody"/>
            </w:pPr>
            <w:r>
              <w:t>Resident</w:t>
            </w:r>
          </w:p>
        </w:tc>
      </w:tr>
      <w:tr w:rsidR="00940027" w14:paraId="2CC05B0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C8D94C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E91FD60" w14:textId="77777777" w:rsidR="00940027" w:rsidRDefault="00940027">
            <w:pPr>
              <w:pStyle w:val="OtherTableBody"/>
            </w:pPr>
            <w:r>
              <w:t>0133</w:t>
            </w:r>
          </w:p>
        </w:tc>
        <w:tc>
          <w:tcPr>
            <w:tcW w:w="2693" w:type="dxa"/>
          </w:tcPr>
          <w:p w14:paraId="61B2063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5A66579" w14:textId="77777777" w:rsidR="00940027" w:rsidRDefault="00940027">
            <w:pPr>
              <w:pStyle w:val="OtherTableBody"/>
            </w:pPr>
            <w:r>
              <w:t>SN</w:t>
            </w:r>
          </w:p>
        </w:tc>
        <w:tc>
          <w:tcPr>
            <w:tcW w:w="3544" w:type="dxa"/>
          </w:tcPr>
          <w:p w14:paraId="5B8F8A7A" w14:textId="77777777" w:rsidR="00940027" w:rsidRDefault="00940027">
            <w:pPr>
              <w:pStyle w:val="OtherTableBody"/>
            </w:pPr>
            <w:r>
              <w:t>Scrub Nurse</w:t>
            </w:r>
          </w:p>
        </w:tc>
      </w:tr>
      <w:tr w:rsidR="00940027" w14:paraId="694A391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A70631F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74977EB7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72E5263E" w14:textId="77777777" w:rsidR="00940027" w:rsidRDefault="00940027">
            <w:pPr>
              <w:pStyle w:val="OtherTableBody"/>
            </w:pPr>
            <w:r>
              <w:t>Assignment of Benefits</w:t>
            </w:r>
          </w:p>
        </w:tc>
        <w:tc>
          <w:tcPr>
            <w:tcW w:w="1701" w:type="dxa"/>
          </w:tcPr>
          <w:p w14:paraId="5BF90ACA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7C1FC15E" w14:textId="77777777" w:rsidR="00940027" w:rsidRDefault="00940027">
            <w:pPr>
              <w:pStyle w:val="OtherTableBody"/>
            </w:pPr>
          </w:p>
        </w:tc>
      </w:tr>
      <w:tr w:rsidR="00940027" w14:paraId="28CAF80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F7E2B6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6542A1F" w14:textId="77777777" w:rsidR="00940027" w:rsidRDefault="00940027">
            <w:pPr>
              <w:pStyle w:val="OtherTableBody"/>
            </w:pPr>
            <w:r>
              <w:t>0135</w:t>
            </w:r>
          </w:p>
        </w:tc>
        <w:tc>
          <w:tcPr>
            <w:tcW w:w="2693" w:type="dxa"/>
          </w:tcPr>
          <w:p w14:paraId="65E0ABF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7323896" w14:textId="77777777" w:rsidR="00940027" w:rsidRDefault="00940027">
            <w:pPr>
              <w:pStyle w:val="OtherTableBody"/>
            </w:pPr>
            <w:r>
              <w:t>M</w:t>
            </w:r>
          </w:p>
        </w:tc>
        <w:tc>
          <w:tcPr>
            <w:tcW w:w="3544" w:type="dxa"/>
          </w:tcPr>
          <w:p w14:paraId="5CB1B71F" w14:textId="77777777" w:rsidR="00940027" w:rsidRDefault="00940027">
            <w:pPr>
              <w:pStyle w:val="OtherTableBody"/>
            </w:pPr>
            <w:r>
              <w:t>Modified assignment</w:t>
            </w:r>
          </w:p>
        </w:tc>
      </w:tr>
      <w:tr w:rsidR="00940027" w14:paraId="4417907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D990CB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38A8859" w14:textId="77777777" w:rsidR="00940027" w:rsidRDefault="00940027">
            <w:pPr>
              <w:pStyle w:val="OtherTableBody"/>
            </w:pPr>
            <w:r>
              <w:t>0135</w:t>
            </w:r>
          </w:p>
        </w:tc>
        <w:tc>
          <w:tcPr>
            <w:tcW w:w="2693" w:type="dxa"/>
          </w:tcPr>
          <w:p w14:paraId="349DA86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F536598" w14:textId="77777777" w:rsidR="00940027" w:rsidRDefault="00940027">
            <w:pPr>
              <w:pStyle w:val="OtherTableBody"/>
            </w:pPr>
            <w:r>
              <w:t>N</w:t>
            </w:r>
          </w:p>
        </w:tc>
        <w:tc>
          <w:tcPr>
            <w:tcW w:w="3544" w:type="dxa"/>
          </w:tcPr>
          <w:p w14:paraId="5D6D45B1" w14:textId="77777777" w:rsidR="00940027" w:rsidRDefault="00940027">
            <w:pPr>
              <w:pStyle w:val="OtherTableBody"/>
            </w:pPr>
            <w:r>
              <w:t>No</w:t>
            </w:r>
          </w:p>
        </w:tc>
      </w:tr>
      <w:tr w:rsidR="00940027" w14:paraId="4DA0155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70DCDB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798DC70" w14:textId="77777777" w:rsidR="00940027" w:rsidRDefault="00940027">
            <w:pPr>
              <w:pStyle w:val="OtherTableBody"/>
            </w:pPr>
            <w:r>
              <w:t>0135</w:t>
            </w:r>
          </w:p>
        </w:tc>
        <w:tc>
          <w:tcPr>
            <w:tcW w:w="2693" w:type="dxa"/>
          </w:tcPr>
          <w:p w14:paraId="4E4D860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F1CD155" w14:textId="77777777" w:rsidR="00940027" w:rsidRDefault="00940027">
            <w:pPr>
              <w:pStyle w:val="OtherTableBody"/>
            </w:pPr>
            <w:r>
              <w:t>Y</w:t>
            </w:r>
          </w:p>
        </w:tc>
        <w:tc>
          <w:tcPr>
            <w:tcW w:w="3544" w:type="dxa"/>
          </w:tcPr>
          <w:p w14:paraId="5F976239" w14:textId="77777777" w:rsidR="00940027" w:rsidRDefault="00940027">
            <w:pPr>
              <w:pStyle w:val="OtherTableBody"/>
            </w:pPr>
            <w:r>
              <w:t>Yes</w:t>
            </w:r>
          </w:p>
        </w:tc>
      </w:tr>
      <w:tr w:rsidR="00940027" w14:paraId="385E0F0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15EEB38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01728390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212DD1FA" w14:textId="77777777" w:rsidR="00940027" w:rsidRDefault="00940027">
            <w:pPr>
              <w:pStyle w:val="OtherTableBody"/>
            </w:pPr>
            <w:r>
              <w:t>Yes/no indicator</w:t>
            </w:r>
          </w:p>
        </w:tc>
        <w:tc>
          <w:tcPr>
            <w:tcW w:w="1701" w:type="dxa"/>
          </w:tcPr>
          <w:p w14:paraId="75DD332B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4200EBAC" w14:textId="77777777" w:rsidR="00940027" w:rsidRDefault="00940027">
            <w:pPr>
              <w:pStyle w:val="OtherTableBody"/>
            </w:pPr>
          </w:p>
        </w:tc>
      </w:tr>
      <w:tr w:rsidR="00940027" w14:paraId="4D9907C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B7489A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0D22916" w14:textId="77777777" w:rsidR="00940027" w:rsidRDefault="00940027">
            <w:pPr>
              <w:pStyle w:val="OtherTableBody"/>
            </w:pPr>
            <w:r>
              <w:t>0136</w:t>
            </w:r>
          </w:p>
        </w:tc>
        <w:tc>
          <w:tcPr>
            <w:tcW w:w="2693" w:type="dxa"/>
          </w:tcPr>
          <w:p w14:paraId="697EDAC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29CD1F3" w14:textId="77777777" w:rsidR="00940027" w:rsidRDefault="00940027">
            <w:pPr>
              <w:pStyle w:val="OtherTableBody"/>
            </w:pPr>
            <w:r>
              <w:t>N</w:t>
            </w:r>
          </w:p>
        </w:tc>
        <w:tc>
          <w:tcPr>
            <w:tcW w:w="3544" w:type="dxa"/>
          </w:tcPr>
          <w:p w14:paraId="152F2B33" w14:textId="77777777" w:rsidR="00940027" w:rsidRDefault="00940027">
            <w:pPr>
              <w:pStyle w:val="OtherTableBody"/>
            </w:pPr>
            <w:r>
              <w:t>No</w:t>
            </w:r>
          </w:p>
        </w:tc>
      </w:tr>
      <w:tr w:rsidR="00940027" w14:paraId="06D8804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2CC961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DA5E12A" w14:textId="77777777" w:rsidR="00940027" w:rsidRDefault="00940027">
            <w:pPr>
              <w:pStyle w:val="OtherTableBody"/>
            </w:pPr>
            <w:r>
              <w:t>0136</w:t>
            </w:r>
          </w:p>
        </w:tc>
        <w:tc>
          <w:tcPr>
            <w:tcW w:w="2693" w:type="dxa"/>
          </w:tcPr>
          <w:p w14:paraId="5FBC040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AF3E73F" w14:textId="77777777" w:rsidR="00940027" w:rsidRDefault="00940027">
            <w:pPr>
              <w:pStyle w:val="OtherTableBody"/>
            </w:pPr>
            <w:r>
              <w:t>Y</w:t>
            </w:r>
          </w:p>
        </w:tc>
        <w:tc>
          <w:tcPr>
            <w:tcW w:w="3544" w:type="dxa"/>
          </w:tcPr>
          <w:p w14:paraId="09FB4025" w14:textId="77777777" w:rsidR="00940027" w:rsidRDefault="00940027">
            <w:pPr>
              <w:pStyle w:val="OtherTableBody"/>
            </w:pPr>
            <w:r>
              <w:t>Yes</w:t>
            </w:r>
          </w:p>
        </w:tc>
      </w:tr>
      <w:tr w:rsidR="00940027" w14:paraId="19A5BFD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ABD8CB7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14CC246C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769DF1D6" w14:textId="77777777" w:rsidR="00940027" w:rsidRDefault="00940027">
            <w:pPr>
              <w:pStyle w:val="OtherTableBody"/>
            </w:pPr>
            <w:r>
              <w:t>Mail Claim Party</w:t>
            </w:r>
          </w:p>
        </w:tc>
        <w:tc>
          <w:tcPr>
            <w:tcW w:w="1701" w:type="dxa"/>
          </w:tcPr>
          <w:p w14:paraId="24539E32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36E8BCF4" w14:textId="77777777" w:rsidR="00940027" w:rsidRDefault="00940027">
            <w:pPr>
              <w:pStyle w:val="OtherTableBody"/>
            </w:pPr>
          </w:p>
        </w:tc>
      </w:tr>
      <w:tr w:rsidR="00940027" w14:paraId="3C4E9D9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6BDAE3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5D056C8" w14:textId="77777777" w:rsidR="00940027" w:rsidRDefault="00940027">
            <w:pPr>
              <w:pStyle w:val="OtherTableBody"/>
            </w:pPr>
            <w:r>
              <w:t>0137</w:t>
            </w:r>
          </w:p>
        </w:tc>
        <w:tc>
          <w:tcPr>
            <w:tcW w:w="2693" w:type="dxa"/>
          </w:tcPr>
          <w:p w14:paraId="149E0D5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E72EF3E" w14:textId="77777777" w:rsidR="00940027" w:rsidRDefault="00940027">
            <w:pPr>
              <w:pStyle w:val="OtherTableBody"/>
            </w:pPr>
            <w:r>
              <w:t>E</w:t>
            </w:r>
          </w:p>
        </w:tc>
        <w:tc>
          <w:tcPr>
            <w:tcW w:w="3544" w:type="dxa"/>
          </w:tcPr>
          <w:p w14:paraId="6A50E42E" w14:textId="77777777" w:rsidR="00940027" w:rsidRDefault="00940027">
            <w:pPr>
              <w:pStyle w:val="OtherTableBody"/>
            </w:pPr>
            <w:r>
              <w:t>Employer</w:t>
            </w:r>
          </w:p>
        </w:tc>
      </w:tr>
      <w:tr w:rsidR="00940027" w14:paraId="12BD3EB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EFF89E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C598483" w14:textId="77777777" w:rsidR="00940027" w:rsidRDefault="00940027">
            <w:pPr>
              <w:pStyle w:val="OtherTableBody"/>
            </w:pPr>
            <w:r>
              <w:t>0137</w:t>
            </w:r>
          </w:p>
        </w:tc>
        <w:tc>
          <w:tcPr>
            <w:tcW w:w="2693" w:type="dxa"/>
          </w:tcPr>
          <w:p w14:paraId="313D4E2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7EC5A0E" w14:textId="77777777" w:rsidR="00940027" w:rsidRDefault="00940027">
            <w:pPr>
              <w:pStyle w:val="OtherTableBody"/>
            </w:pPr>
            <w:r>
              <w:t>G</w:t>
            </w:r>
          </w:p>
        </w:tc>
        <w:tc>
          <w:tcPr>
            <w:tcW w:w="3544" w:type="dxa"/>
          </w:tcPr>
          <w:p w14:paraId="614798C9" w14:textId="77777777" w:rsidR="00940027" w:rsidRDefault="00940027">
            <w:pPr>
              <w:pStyle w:val="OtherTableBody"/>
            </w:pPr>
            <w:r>
              <w:t>Guarantor</w:t>
            </w:r>
          </w:p>
        </w:tc>
      </w:tr>
      <w:tr w:rsidR="00940027" w14:paraId="7B84588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11C01A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A78DB62" w14:textId="77777777" w:rsidR="00940027" w:rsidRDefault="00940027">
            <w:pPr>
              <w:pStyle w:val="OtherTableBody"/>
            </w:pPr>
            <w:r>
              <w:t>0137</w:t>
            </w:r>
          </w:p>
        </w:tc>
        <w:tc>
          <w:tcPr>
            <w:tcW w:w="2693" w:type="dxa"/>
          </w:tcPr>
          <w:p w14:paraId="7985056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F2D6512" w14:textId="77777777" w:rsidR="00940027" w:rsidRDefault="00940027">
            <w:pPr>
              <w:pStyle w:val="OtherTableBody"/>
            </w:pPr>
            <w:r>
              <w:t>I</w:t>
            </w:r>
          </w:p>
        </w:tc>
        <w:tc>
          <w:tcPr>
            <w:tcW w:w="3544" w:type="dxa"/>
          </w:tcPr>
          <w:p w14:paraId="0B8B568F" w14:textId="77777777" w:rsidR="00940027" w:rsidRDefault="00940027">
            <w:pPr>
              <w:pStyle w:val="OtherTableBody"/>
            </w:pPr>
            <w:r>
              <w:t>Insurance company</w:t>
            </w:r>
          </w:p>
        </w:tc>
      </w:tr>
      <w:tr w:rsidR="00940027" w14:paraId="0AB68A6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F45362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D3BE4AA" w14:textId="77777777" w:rsidR="00940027" w:rsidRDefault="00940027">
            <w:pPr>
              <w:pStyle w:val="OtherTableBody"/>
            </w:pPr>
            <w:r>
              <w:t>0137</w:t>
            </w:r>
          </w:p>
        </w:tc>
        <w:tc>
          <w:tcPr>
            <w:tcW w:w="2693" w:type="dxa"/>
          </w:tcPr>
          <w:p w14:paraId="3DC02DD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0AA7F86" w14:textId="77777777" w:rsidR="00940027" w:rsidRDefault="00940027">
            <w:pPr>
              <w:pStyle w:val="OtherTableBody"/>
            </w:pPr>
            <w:r>
              <w:t>O</w:t>
            </w:r>
          </w:p>
        </w:tc>
        <w:tc>
          <w:tcPr>
            <w:tcW w:w="3544" w:type="dxa"/>
          </w:tcPr>
          <w:p w14:paraId="77EAEDED" w14:textId="77777777" w:rsidR="00940027" w:rsidRDefault="00940027">
            <w:pPr>
              <w:pStyle w:val="OtherTableBody"/>
            </w:pPr>
            <w:r>
              <w:t>Other</w:t>
            </w:r>
          </w:p>
        </w:tc>
      </w:tr>
      <w:tr w:rsidR="00940027" w14:paraId="4C7110B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7E9055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17D8AC1" w14:textId="77777777" w:rsidR="00940027" w:rsidRDefault="00940027">
            <w:pPr>
              <w:pStyle w:val="OtherTableBody"/>
            </w:pPr>
            <w:r>
              <w:t>0137</w:t>
            </w:r>
          </w:p>
        </w:tc>
        <w:tc>
          <w:tcPr>
            <w:tcW w:w="2693" w:type="dxa"/>
          </w:tcPr>
          <w:p w14:paraId="2840ECE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DCD04C7" w14:textId="77777777" w:rsidR="00940027" w:rsidRDefault="00940027">
            <w:pPr>
              <w:pStyle w:val="OtherTableBody"/>
            </w:pPr>
            <w:r>
              <w:t>P</w:t>
            </w:r>
          </w:p>
        </w:tc>
        <w:tc>
          <w:tcPr>
            <w:tcW w:w="3544" w:type="dxa"/>
          </w:tcPr>
          <w:p w14:paraId="1D3D1C3D" w14:textId="77777777" w:rsidR="00940027" w:rsidRDefault="00940027">
            <w:pPr>
              <w:pStyle w:val="OtherTableBody"/>
            </w:pPr>
            <w:r>
              <w:t>Patient</w:t>
            </w:r>
          </w:p>
        </w:tc>
      </w:tr>
      <w:tr w:rsidR="00940027" w14:paraId="60AF2E3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89C5F42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11FF21B9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03BD7946" w14:textId="77777777" w:rsidR="00940027" w:rsidRDefault="00940027">
            <w:pPr>
              <w:pStyle w:val="OtherTableBody"/>
            </w:pPr>
            <w:r>
              <w:t>Military Service</w:t>
            </w:r>
          </w:p>
        </w:tc>
        <w:tc>
          <w:tcPr>
            <w:tcW w:w="1701" w:type="dxa"/>
          </w:tcPr>
          <w:p w14:paraId="16E21559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7A59C388" w14:textId="77777777" w:rsidR="00940027" w:rsidRDefault="00940027">
            <w:pPr>
              <w:pStyle w:val="OtherTableBody"/>
            </w:pPr>
          </w:p>
        </w:tc>
      </w:tr>
      <w:tr w:rsidR="00940027" w14:paraId="5FB5FA1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B8BFC5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45BAC8F" w14:textId="77777777" w:rsidR="00940027" w:rsidRDefault="00940027">
            <w:pPr>
              <w:pStyle w:val="OtherTableBody"/>
            </w:pPr>
            <w:r>
              <w:t>0140</w:t>
            </w:r>
          </w:p>
        </w:tc>
        <w:tc>
          <w:tcPr>
            <w:tcW w:w="2693" w:type="dxa"/>
          </w:tcPr>
          <w:p w14:paraId="4BF7AA7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75359C4" w14:textId="77777777" w:rsidR="00940027" w:rsidRDefault="00940027">
            <w:pPr>
              <w:pStyle w:val="OtherTableBody"/>
            </w:pPr>
            <w:r>
              <w:t>AUSA</w:t>
            </w:r>
          </w:p>
        </w:tc>
        <w:tc>
          <w:tcPr>
            <w:tcW w:w="3544" w:type="dxa"/>
          </w:tcPr>
          <w:p w14:paraId="53A7996E" w14:textId="77777777" w:rsidR="00940027" w:rsidRDefault="00940027">
            <w:pPr>
              <w:pStyle w:val="OtherTableBody"/>
            </w:pPr>
            <w:r>
              <w:t>Australian Army</w:t>
            </w:r>
          </w:p>
        </w:tc>
      </w:tr>
      <w:tr w:rsidR="00940027" w14:paraId="4067A5C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347F1C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A12A286" w14:textId="77777777" w:rsidR="00940027" w:rsidRDefault="00940027">
            <w:pPr>
              <w:pStyle w:val="OtherTableBody"/>
            </w:pPr>
            <w:r>
              <w:t>0140</w:t>
            </w:r>
          </w:p>
        </w:tc>
        <w:tc>
          <w:tcPr>
            <w:tcW w:w="2693" w:type="dxa"/>
          </w:tcPr>
          <w:p w14:paraId="17F1E2F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59D1A56" w14:textId="77777777" w:rsidR="00940027" w:rsidRDefault="00940027">
            <w:pPr>
              <w:pStyle w:val="OtherTableBody"/>
            </w:pPr>
            <w:r>
              <w:t>AUSAF</w:t>
            </w:r>
          </w:p>
        </w:tc>
        <w:tc>
          <w:tcPr>
            <w:tcW w:w="3544" w:type="dxa"/>
          </w:tcPr>
          <w:p w14:paraId="670831B4" w14:textId="77777777" w:rsidR="00940027" w:rsidRDefault="00940027">
            <w:pPr>
              <w:pStyle w:val="OtherTableBody"/>
            </w:pPr>
            <w:r>
              <w:t>Australian Air Force</w:t>
            </w:r>
          </w:p>
        </w:tc>
      </w:tr>
      <w:tr w:rsidR="00940027" w14:paraId="5B54FD5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34F7F8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BDC861B" w14:textId="77777777" w:rsidR="00940027" w:rsidRDefault="00940027">
            <w:pPr>
              <w:pStyle w:val="OtherTableBody"/>
            </w:pPr>
            <w:r>
              <w:t>0140</w:t>
            </w:r>
          </w:p>
        </w:tc>
        <w:tc>
          <w:tcPr>
            <w:tcW w:w="2693" w:type="dxa"/>
          </w:tcPr>
          <w:p w14:paraId="5611A3C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DC41D51" w14:textId="77777777" w:rsidR="00940027" w:rsidRDefault="00940027">
            <w:pPr>
              <w:pStyle w:val="OtherTableBody"/>
            </w:pPr>
            <w:r>
              <w:t>AUSN</w:t>
            </w:r>
          </w:p>
        </w:tc>
        <w:tc>
          <w:tcPr>
            <w:tcW w:w="3544" w:type="dxa"/>
          </w:tcPr>
          <w:p w14:paraId="67A5B671" w14:textId="77777777" w:rsidR="00940027" w:rsidRDefault="00940027">
            <w:pPr>
              <w:pStyle w:val="OtherTableBody"/>
            </w:pPr>
            <w:r>
              <w:t>Australian Navy</w:t>
            </w:r>
          </w:p>
        </w:tc>
      </w:tr>
      <w:tr w:rsidR="00940027" w14:paraId="737C02D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688E3B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C944117" w14:textId="77777777" w:rsidR="00940027" w:rsidRDefault="00940027">
            <w:pPr>
              <w:pStyle w:val="OtherTableBody"/>
            </w:pPr>
            <w:r>
              <w:t>0140</w:t>
            </w:r>
          </w:p>
        </w:tc>
        <w:tc>
          <w:tcPr>
            <w:tcW w:w="2693" w:type="dxa"/>
          </w:tcPr>
          <w:p w14:paraId="4E91DAE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C86ED89" w14:textId="77777777" w:rsidR="00940027" w:rsidRDefault="00940027">
            <w:pPr>
              <w:pStyle w:val="OtherTableBody"/>
            </w:pPr>
            <w:r>
              <w:t>NATO</w:t>
            </w:r>
          </w:p>
        </w:tc>
        <w:tc>
          <w:tcPr>
            <w:tcW w:w="3544" w:type="dxa"/>
          </w:tcPr>
          <w:p w14:paraId="6F538E03" w14:textId="77777777" w:rsidR="00940027" w:rsidRDefault="00940027">
            <w:pPr>
              <w:pStyle w:val="OtherTableBody"/>
            </w:pPr>
            <w:r>
              <w:t>North Atlantic Treaty Organization</w:t>
            </w:r>
          </w:p>
        </w:tc>
      </w:tr>
      <w:tr w:rsidR="00940027" w14:paraId="3A18078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7861F1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F64851B" w14:textId="77777777" w:rsidR="00940027" w:rsidRDefault="00940027">
            <w:pPr>
              <w:pStyle w:val="OtherTableBody"/>
            </w:pPr>
            <w:r>
              <w:t>0140</w:t>
            </w:r>
          </w:p>
        </w:tc>
        <w:tc>
          <w:tcPr>
            <w:tcW w:w="2693" w:type="dxa"/>
          </w:tcPr>
          <w:p w14:paraId="7E535A7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EC2523B" w14:textId="77777777" w:rsidR="00940027" w:rsidRDefault="00940027">
            <w:pPr>
              <w:pStyle w:val="OtherTableBody"/>
            </w:pPr>
            <w:r>
              <w:t>NOAA</w:t>
            </w:r>
          </w:p>
        </w:tc>
        <w:tc>
          <w:tcPr>
            <w:tcW w:w="3544" w:type="dxa"/>
          </w:tcPr>
          <w:p w14:paraId="5FD99AE4" w14:textId="77777777" w:rsidR="00940027" w:rsidRDefault="00940027">
            <w:pPr>
              <w:pStyle w:val="OtherTableBody"/>
            </w:pPr>
            <w:r>
              <w:t>National Oceanic and Atmospheric Administration</w:t>
            </w:r>
          </w:p>
        </w:tc>
      </w:tr>
      <w:tr w:rsidR="00940027" w14:paraId="56EF5B9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6E592B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0398988" w14:textId="77777777" w:rsidR="00940027" w:rsidRDefault="00940027">
            <w:pPr>
              <w:pStyle w:val="OtherTableBody"/>
            </w:pPr>
            <w:r>
              <w:t>0140</w:t>
            </w:r>
          </w:p>
        </w:tc>
        <w:tc>
          <w:tcPr>
            <w:tcW w:w="2693" w:type="dxa"/>
          </w:tcPr>
          <w:p w14:paraId="6A5E228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860C767" w14:textId="77777777" w:rsidR="00940027" w:rsidRDefault="00940027">
            <w:pPr>
              <w:pStyle w:val="OtherTableBody"/>
            </w:pPr>
            <w:r>
              <w:t>USA</w:t>
            </w:r>
          </w:p>
        </w:tc>
        <w:tc>
          <w:tcPr>
            <w:tcW w:w="3544" w:type="dxa"/>
          </w:tcPr>
          <w:p w14:paraId="73CE9321" w14:textId="77777777" w:rsidR="00940027" w:rsidRDefault="00940027">
            <w:pPr>
              <w:pStyle w:val="OtherTableBody"/>
            </w:pPr>
            <w:r>
              <w:t>US Army</w:t>
            </w:r>
          </w:p>
        </w:tc>
      </w:tr>
      <w:tr w:rsidR="00940027" w14:paraId="2F1DD5E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7997A6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5F9DDB9" w14:textId="77777777" w:rsidR="00940027" w:rsidRDefault="00940027">
            <w:pPr>
              <w:pStyle w:val="OtherTableBody"/>
            </w:pPr>
            <w:r>
              <w:t>0140</w:t>
            </w:r>
          </w:p>
        </w:tc>
        <w:tc>
          <w:tcPr>
            <w:tcW w:w="2693" w:type="dxa"/>
          </w:tcPr>
          <w:p w14:paraId="2DBBB1F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4A612B7" w14:textId="77777777" w:rsidR="00940027" w:rsidRDefault="00940027">
            <w:pPr>
              <w:pStyle w:val="OtherTableBody"/>
            </w:pPr>
            <w:r>
              <w:t>USAF</w:t>
            </w:r>
          </w:p>
        </w:tc>
        <w:tc>
          <w:tcPr>
            <w:tcW w:w="3544" w:type="dxa"/>
          </w:tcPr>
          <w:p w14:paraId="4228B7BE" w14:textId="77777777" w:rsidR="00940027" w:rsidRDefault="00940027">
            <w:pPr>
              <w:pStyle w:val="OtherTableBody"/>
            </w:pPr>
            <w:r>
              <w:t>US Air Force</w:t>
            </w:r>
          </w:p>
        </w:tc>
      </w:tr>
      <w:tr w:rsidR="00940027" w14:paraId="7E82C31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6A2FB1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5889AB1" w14:textId="77777777" w:rsidR="00940027" w:rsidRDefault="00940027">
            <w:pPr>
              <w:pStyle w:val="OtherTableBody"/>
            </w:pPr>
            <w:r>
              <w:t>0140</w:t>
            </w:r>
          </w:p>
        </w:tc>
        <w:tc>
          <w:tcPr>
            <w:tcW w:w="2693" w:type="dxa"/>
          </w:tcPr>
          <w:p w14:paraId="74A36E9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CD74F9B" w14:textId="77777777" w:rsidR="00940027" w:rsidRDefault="00940027">
            <w:pPr>
              <w:pStyle w:val="OtherTableBody"/>
            </w:pPr>
            <w:r>
              <w:t>USCG</w:t>
            </w:r>
          </w:p>
        </w:tc>
        <w:tc>
          <w:tcPr>
            <w:tcW w:w="3544" w:type="dxa"/>
          </w:tcPr>
          <w:p w14:paraId="2B15CDBE" w14:textId="77777777" w:rsidR="00940027" w:rsidRDefault="00940027">
            <w:pPr>
              <w:pStyle w:val="OtherTableBody"/>
            </w:pPr>
            <w:r>
              <w:t>US Coast Guard</w:t>
            </w:r>
          </w:p>
        </w:tc>
      </w:tr>
      <w:tr w:rsidR="00940027" w14:paraId="1B7ED65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9835E1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FBD6143" w14:textId="77777777" w:rsidR="00940027" w:rsidRDefault="00940027">
            <w:pPr>
              <w:pStyle w:val="OtherTableBody"/>
            </w:pPr>
            <w:r>
              <w:t>0140</w:t>
            </w:r>
          </w:p>
        </w:tc>
        <w:tc>
          <w:tcPr>
            <w:tcW w:w="2693" w:type="dxa"/>
          </w:tcPr>
          <w:p w14:paraId="5F49172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20984B7" w14:textId="77777777" w:rsidR="00940027" w:rsidRDefault="00940027">
            <w:pPr>
              <w:pStyle w:val="OtherTableBody"/>
            </w:pPr>
            <w:r>
              <w:t>USMC</w:t>
            </w:r>
          </w:p>
        </w:tc>
        <w:tc>
          <w:tcPr>
            <w:tcW w:w="3544" w:type="dxa"/>
          </w:tcPr>
          <w:p w14:paraId="123522A5" w14:textId="77777777" w:rsidR="00940027" w:rsidRDefault="00940027">
            <w:pPr>
              <w:pStyle w:val="OtherTableBody"/>
            </w:pPr>
            <w:r>
              <w:t>US Marine Corps</w:t>
            </w:r>
          </w:p>
        </w:tc>
      </w:tr>
      <w:tr w:rsidR="00940027" w14:paraId="68F3D06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BF12BC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E2A6F21" w14:textId="77777777" w:rsidR="00940027" w:rsidRDefault="00940027">
            <w:pPr>
              <w:pStyle w:val="OtherTableBody"/>
            </w:pPr>
            <w:r>
              <w:t>0140</w:t>
            </w:r>
          </w:p>
        </w:tc>
        <w:tc>
          <w:tcPr>
            <w:tcW w:w="2693" w:type="dxa"/>
          </w:tcPr>
          <w:p w14:paraId="5CF6110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6F8947B" w14:textId="77777777" w:rsidR="00940027" w:rsidRDefault="00940027">
            <w:pPr>
              <w:pStyle w:val="OtherTableBody"/>
            </w:pPr>
            <w:r>
              <w:t>USN</w:t>
            </w:r>
          </w:p>
        </w:tc>
        <w:tc>
          <w:tcPr>
            <w:tcW w:w="3544" w:type="dxa"/>
          </w:tcPr>
          <w:p w14:paraId="69652971" w14:textId="77777777" w:rsidR="00940027" w:rsidRDefault="00940027">
            <w:pPr>
              <w:pStyle w:val="OtherTableBody"/>
            </w:pPr>
            <w:r>
              <w:t>US Navy</w:t>
            </w:r>
          </w:p>
        </w:tc>
      </w:tr>
      <w:tr w:rsidR="00940027" w14:paraId="1B52EB2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C8FF9E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A72187C" w14:textId="77777777" w:rsidR="00940027" w:rsidRDefault="00940027">
            <w:pPr>
              <w:pStyle w:val="OtherTableBody"/>
            </w:pPr>
            <w:r>
              <w:t>0140</w:t>
            </w:r>
          </w:p>
        </w:tc>
        <w:tc>
          <w:tcPr>
            <w:tcW w:w="2693" w:type="dxa"/>
          </w:tcPr>
          <w:p w14:paraId="36222EA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86596B0" w14:textId="77777777" w:rsidR="00940027" w:rsidRDefault="00940027">
            <w:pPr>
              <w:pStyle w:val="OtherTableBody"/>
            </w:pPr>
            <w:r>
              <w:t>USPHS</w:t>
            </w:r>
          </w:p>
        </w:tc>
        <w:tc>
          <w:tcPr>
            <w:tcW w:w="3544" w:type="dxa"/>
          </w:tcPr>
          <w:p w14:paraId="4C52B0BC" w14:textId="77777777" w:rsidR="00940027" w:rsidRDefault="00940027">
            <w:pPr>
              <w:pStyle w:val="OtherTableBody"/>
            </w:pPr>
            <w:r>
              <w:t>US Public Health Service</w:t>
            </w:r>
          </w:p>
        </w:tc>
      </w:tr>
      <w:tr w:rsidR="00940027" w14:paraId="562E2AF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712E166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0A5DD76E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4D1E547A" w14:textId="77777777" w:rsidR="00940027" w:rsidRDefault="00940027">
            <w:pPr>
              <w:pStyle w:val="OtherTableBody"/>
            </w:pPr>
            <w:r>
              <w:t>Military Rank/Grade</w:t>
            </w:r>
          </w:p>
        </w:tc>
        <w:tc>
          <w:tcPr>
            <w:tcW w:w="1701" w:type="dxa"/>
          </w:tcPr>
          <w:p w14:paraId="1F9BAB08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31FD1C29" w14:textId="77777777" w:rsidR="00940027" w:rsidRDefault="00940027">
            <w:pPr>
              <w:pStyle w:val="OtherTableBody"/>
            </w:pPr>
          </w:p>
        </w:tc>
      </w:tr>
      <w:tr w:rsidR="00940027" w14:paraId="7C3E9F1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432DF9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EB8242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0141</w:t>
            </w:r>
          </w:p>
        </w:tc>
        <w:tc>
          <w:tcPr>
            <w:tcW w:w="2693" w:type="dxa"/>
          </w:tcPr>
          <w:p w14:paraId="294FE1E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8995C5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E1... E9</w:t>
            </w:r>
          </w:p>
        </w:tc>
        <w:tc>
          <w:tcPr>
            <w:tcW w:w="3544" w:type="dxa"/>
          </w:tcPr>
          <w:p w14:paraId="2E793DA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Enlisted</w:t>
            </w:r>
          </w:p>
        </w:tc>
      </w:tr>
      <w:tr w:rsidR="00940027" w14:paraId="6466695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96AC98B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60C2A15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0141</w:t>
            </w:r>
          </w:p>
        </w:tc>
        <w:tc>
          <w:tcPr>
            <w:tcW w:w="2693" w:type="dxa"/>
          </w:tcPr>
          <w:p w14:paraId="25B4DAF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64093A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O1 ... O9</w:t>
            </w:r>
          </w:p>
        </w:tc>
        <w:tc>
          <w:tcPr>
            <w:tcW w:w="3544" w:type="dxa"/>
          </w:tcPr>
          <w:p w14:paraId="166CBB9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Officers</w:t>
            </w:r>
          </w:p>
        </w:tc>
      </w:tr>
      <w:tr w:rsidR="00940027" w14:paraId="11A8E99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7E46A13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20C64694" w14:textId="77777777" w:rsidR="00940027" w:rsidRDefault="00940027">
            <w:pPr>
              <w:pStyle w:val="OtherTableBody"/>
            </w:pPr>
            <w:r>
              <w:t>0141</w:t>
            </w:r>
          </w:p>
        </w:tc>
        <w:tc>
          <w:tcPr>
            <w:tcW w:w="2693" w:type="dxa"/>
          </w:tcPr>
          <w:p w14:paraId="718E4FE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B9CAE07" w14:textId="77777777" w:rsidR="00940027" w:rsidRDefault="00940027">
            <w:pPr>
              <w:pStyle w:val="OtherTableBody"/>
            </w:pPr>
            <w:r>
              <w:t>W1 ... W4</w:t>
            </w:r>
          </w:p>
        </w:tc>
        <w:tc>
          <w:tcPr>
            <w:tcW w:w="3544" w:type="dxa"/>
          </w:tcPr>
          <w:p w14:paraId="44CD43A5" w14:textId="77777777" w:rsidR="00940027" w:rsidRDefault="00940027">
            <w:pPr>
              <w:pStyle w:val="OtherTableBody"/>
            </w:pPr>
            <w:r>
              <w:t>Warrant Officers</w:t>
            </w:r>
          </w:p>
        </w:tc>
      </w:tr>
      <w:tr w:rsidR="00940027" w14:paraId="4CB0734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815CE66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179BEDA8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53F90E43" w14:textId="77777777" w:rsidR="00940027" w:rsidRDefault="00940027">
            <w:pPr>
              <w:pStyle w:val="OtherTableBody"/>
            </w:pPr>
            <w:r>
              <w:t>Military Status</w:t>
            </w:r>
          </w:p>
        </w:tc>
        <w:tc>
          <w:tcPr>
            <w:tcW w:w="1701" w:type="dxa"/>
          </w:tcPr>
          <w:p w14:paraId="14A4FE14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18B401A9" w14:textId="77777777" w:rsidR="00940027" w:rsidRDefault="00940027">
            <w:pPr>
              <w:pStyle w:val="OtherTableBody"/>
            </w:pPr>
          </w:p>
        </w:tc>
      </w:tr>
      <w:tr w:rsidR="00940027" w14:paraId="1BBF98D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844590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118CF70" w14:textId="77777777" w:rsidR="00940027" w:rsidRDefault="00940027">
            <w:pPr>
              <w:pStyle w:val="OtherTableBody"/>
            </w:pPr>
            <w:r>
              <w:t>0142</w:t>
            </w:r>
          </w:p>
        </w:tc>
        <w:tc>
          <w:tcPr>
            <w:tcW w:w="2693" w:type="dxa"/>
          </w:tcPr>
          <w:p w14:paraId="0FDAF0B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D51DEC5" w14:textId="77777777" w:rsidR="00940027" w:rsidRDefault="00940027">
            <w:pPr>
              <w:pStyle w:val="OtherTableBody"/>
            </w:pPr>
            <w:r>
              <w:t>ACT</w:t>
            </w:r>
          </w:p>
        </w:tc>
        <w:tc>
          <w:tcPr>
            <w:tcW w:w="3544" w:type="dxa"/>
          </w:tcPr>
          <w:p w14:paraId="28DC052F" w14:textId="77777777" w:rsidR="00940027" w:rsidRDefault="00940027">
            <w:pPr>
              <w:pStyle w:val="OtherTableBody"/>
            </w:pPr>
            <w:r>
              <w:t>Active duty</w:t>
            </w:r>
          </w:p>
        </w:tc>
      </w:tr>
      <w:tr w:rsidR="00940027" w14:paraId="1478B02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05755D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185A606" w14:textId="77777777" w:rsidR="00940027" w:rsidRDefault="00940027">
            <w:pPr>
              <w:pStyle w:val="OtherTableBody"/>
            </w:pPr>
            <w:r>
              <w:t>0142</w:t>
            </w:r>
          </w:p>
        </w:tc>
        <w:tc>
          <w:tcPr>
            <w:tcW w:w="2693" w:type="dxa"/>
          </w:tcPr>
          <w:p w14:paraId="0F3F0A8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0828D92" w14:textId="77777777" w:rsidR="00940027" w:rsidRDefault="00940027">
            <w:pPr>
              <w:pStyle w:val="OtherTableBody"/>
            </w:pPr>
            <w:r>
              <w:t>DEC</w:t>
            </w:r>
          </w:p>
        </w:tc>
        <w:tc>
          <w:tcPr>
            <w:tcW w:w="3544" w:type="dxa"/>
          </w:tcPr>
          <w:p w14:paraId="2B7DCEF1" w14:textId="77777777" w:rsidR="00940027" w:rsidRDefault="00940027">
            <w:pPr>
              <w:pStyle w:val="OtherTableBody"/>
            </w:pPr>
            <w:r>
              <w:t>Deceased</w:t>
            </w:r>
          </w:p>
        </w:tc>
      </w:tr>
      <w:tr w:rsidR="00940027" w14:paraId="641B313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50B44F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C608F2E" w14:textId="77777777" w:rsidR="00940027" w:rsidRDefault="00940027">
            <w:pPr>
              <w:pStyle w:val="OtherTableBody"/>
            </w:pPr>
            <w:r>
              <w:t>0142</w:t>
            </w:r>
          </w:p>
        </w:tc>
        <w:tc>
          <w:tcPr>
            <w:tcW w:w="2693" w:type="dxa"/>
          </w:tcPr>
          <w:p w14:paraId="2F61ADC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155865C" w14:textId="77777777" w:rsidR="00940027" w:rsidRDefault="00940027">
            <w:pPr>
              <w:pStyle w:val="OtherTableBody"/>
            </w:pPr>
            <w:r>
              <w:t>RET</w:t>
            </w:r>
          </w:p>
        </w:tc>
        <w:tc>
          <w:tcPr>
            <w:tcW w:w="3544" w:type="dxa"/>
          </w:tcPr>
          <w:p w14:paraId="59105F0C" w14:textId="77777777" w:rsidR="00940027" w:rsidRDefault="00940027">
            <w:pPr>
              <w:pStyle w:val="OtherTableBody"/>
            </w:pPr>
            <w:r>
              <w:t>Retired</w:t>
            </w:r>
          </w:p>
        </w:tc>
      </w:tr>
      <w:tr w:rsidR="00940027" w14:paraId="3F8FCB3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23BED5E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500DCF38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3CD3674C" w14:textId="77777777" w:rsidR="00940027" w:rsidRDefault="00940027">
            <w:pPr>
              <w:pStyle w:val="OtherTableBody"/>
            </w:pPr>
            <w:r>
              <w:t>Eligibility Source</w:t>
            </w:r>
          </w:p>
        </w:tc>
        <w:tc>
          <w:tcPr>
            <w:tcW w:w="1701" w:type="dxa"/>
          </w:tcPr>
          <w:p w14:paraId="152E91D3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369CFC82" w14:textId="77777777" w:rsidR="00940027" w:rsidRDefault="00940027">
            <w:pPr>
              <w:pStyle w:val="OtherTableBody"/>
            </w:pPr>
          </w:p>
        </w:tc>
      </w:tr>
      <w:tr w:rsidR="00940027" w14:paraId="5DE7A5C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A72C09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F540825" w14:textId="77777777" w:rsidR="00940027" w:rsidRDefault="00940027">
            <w:pPr>
              <w:pStyle w:val="OtherTableBody"/>
            </w:pPr>
            <w:r>
              <w:t>0144</w:t>
            </w:r>
          </w:p>
        </w:tc>
        <w:tc>
          <w:tcPr>
            <w:tcW w:w="2693" w:type="dxa"/>
          </w:tcPr>
          <w:p w14:paraId="05C96DB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B833CD5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3544" w:type="dxa"/>
          </w:tcPr>
          <w:p w14:paraId="14C17D11" w14:textId="77777777" w:rsidR="00940027" w:rsidRDefault="00940027">
            <w:pPr>
              <w:pStyle w:val="OtherTableBody"/>
            </w:pPr>
            <w:r>
              <w:t>Insurance company</w:t>
            </w:r>
          </w:p>
        </w:tc>
      </w:tr>
      <w:tr w:rsidR="00940027" w14:paraId="7E2B8A8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AD0A54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1608B26" w14:textId="77777777" w:rsidR="00940027" w:rsidRDefault="00940027">
            <w:pPr>
              <w:pStyle w:val="OtherTableBody"/>
            </w:pPr>
            <w:r>
              <w:t>0144</w:t>
            </w:r>
          </w:p>
        </w:tc>
        <w:tc>
          <w:tcPr>
            <w:tcW w:w="2693" w:type="dxa"/>
          </w:tcPr>
          <w:p w14:paraId="7FC7172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3D03805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3544" w:type="dxa"/>
          </w:tcPr>
          <w:p w14:paraId="3601CD3E" w14:textId="77777777" w:rsidR="00940027" w:rsidRDefault="00940027">
            <w:pPr>
              <w:pStyle w:val="OtherTableBody"/>
            </w:pPr>
            <w:r>
              <w:t>Employer</w:t>
            </w:r>
          </w:p>
        </w:tc>
      </w:tr>
      <w:tr w:rsidR="00940027" w14:paraId="248A66E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76F4AE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399F16A" w14:textId="77777777" w:rsidR="00940027" w:rsidRDefault="00940027">
            <w:pPr>
              <w:pStyle w:val="OtherTableBody"/>
            </w:pPr>
            <w:r>
              <w:t>0144</w:t>
            </w:r>
          </w:p>
        </w:tc>
        <w:tc>
          <w:tcPr>
            <w:tcW w:w="2693" w:type="dxa"/>
          </w:tcPr>
          <w:p w14:paraId="33CF336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EF372E6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3544" w:type="dxa"/>
          </w:tcPr>
          <w:p w14:paraId="4C8BA6CA" w14:textId="77777777" w:rsidR="00940027" w:rsidRDefault="00940027">
            <w:pPr>
              <w:pStyle w:val="OtherTableBody"/>
            </w:pPr>
            <w:r>
              <w:t>Insured presented policy</w:t>
            </w:r>
          </w:p>
        </w:tc>
      </w:tr>
      <w:tr w:rsidR="00940027" w14:paraId="0130460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C9B803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493A4D0" w14:textId="77777777" w:rsidR="00940027" w:rsidRDefault="00940027">
            <w:pPr>
              <w:pStyle w:val="OtherTableBody"/>
            </w:pPr>
            <w:r>
              <w:t>0144</w:t>
            </w:r>
          </w:p>
        </w:tc>
        <w:tc>
          <w:tcPr>
            <w:tcW w:w="2693" w:type="dxa"/>
          </w:tcPr>
          <w:p w14:paraId="4F2694C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6259E1C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3544" w:type="dxa"/>
          </w:tcPr>
          <w:p w14:paraId="3C2F6486" w14:textId="77777777" w:rsidR="00940027" w:rsidRDefault="00940027">
            <w:pPr>
              <w:pStyle w:val="OtherTableBody"/>
            </w:pPr>
            <w:r>
              <w:t>Insured presented card</w:t>
            </w:r>
          </w:p>
        </w:tc>
      </w:tr>
      <w:tr w:rsidR="00940027" w14:paraId="14E32A9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3FBD3E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EFD6929" w14:textId="77777777" w:rsidR="00940027" w:rsidRDefault="00940027">
            <w:pPr>
              <w:pStyle w:val="OtherTableBody"/>
            </w:pPr>
            <w:r>
              <w:t>0144</w:t>
            </w:r>
          </w:p>
        </w:tc>
        <w:tc>
          <w:tcPr>
            <w:tcW w:w="2693" w:type="dxa"/>
          </w:tcPr>
          <w:p w14:paraId="3AB8353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7DEE6CF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3544" w:type="dxa"/>
          </w:tcPr>
          <w:p w14:paraId="4D496CE3" w14:textId="77777777" w:rsidR="00940027" w:rsidRDefault="00940027">
            <w:pPr>
              <w:pStyle w:val="OtherTableBody"/>
            </w:pPr>
            <w:r>
              <w:t>Signed statement on file</w:t>
            </w:r>
          </w:p>
        </w:tc>
      </w:tr>
      <w:tr w:rsidR="00940027" w14:paraId="627CDB7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9E4B7F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6718C65" w14:textId="77777777" w:rsidR="00940027" w:rsidRDefault="00940027">
            <w:pPr>
              <w:pStyle w:val="OtherTableBody"/>
            </w:pPr>
            <w:r>
              <w:t>0144</w:t>
            </w:r>
          </w:p>
        </w:tc>
        <w:tc>
          <w:tcPr>
            <w:tcW w:w="2693" w:type="dxa"/>
          </w:tcPr>
          <w:p w14:paraId="4D23AB2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C68B972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3544" w:type="dxa"/>
          </w:tcPr>
          <w:p w14:paraId="089F4DEB" w14:textId="77777777" w:rsidR="00940027" w:rsidRDefault="00940027">
            <w:pPr>
              <w:pStyle w:val="OtherTableBody"/>
            </w:pPr>
            <w:r>
              <w:t>Verbal information</w:t>
            </w:r>
          </w:p>
        </w:tc>
      </w:tr>
      <w:tr w:rsidR="00940027" w14:paraId="391AD75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AFBDBF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B33537F" w14:textId="77777777" w:rsidR="00940027" w:rsidRDefault="00940027">
            <w:pPr>
              <w:pStyle w:val="OtherTableBody"/>
            </w:pPr>
            <w:r>
              <w:t>0144</w:t>
            </w:r>
          </w:p>
        </w:tc>
        <w:tc>
          <w:tcPr>
            <w:tcW w:w="2693" w:type="dxa"/>
          </w:tcPr>
          <w:p w14:paraId="5B17203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13B4867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3544" w:type="dxa"/>
          </w:tcPr>
          <w:p w14:paraId="7A556544" w14:textId="77777777" w:rsidR="00940027" w:rsidRDefault="00940027">
            <w:pPr>
              <w:pStyle w:val="OtherTableBody"/>
            </w:pPr>
            <w:r>
              <w:t>None</w:t>
            </w:r>
          </w:p>
        </w:tc>
      </w:tr>
      <w:tr w:rsidR="00940027" w14:paraId="1AE647F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5C40556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5C0DA130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11ED8C53" w14:textId="77777777" w:rsidR="00940027" w:rsidRDefault="00940027">
            <w:pPr>
              <w:pStyle w:val="OtherTableBody"/>
            </w:pPr>
            <w:r>
              <w:t>Room type</w:t>
            </w:r>
          </w:p>
        </w:tc>
        <w:tc>
          <w:tcPr>
            <w:tcW w:w="1701" w:type="dxa"/>
          </w:tcPr>
          <w:p w14:paraId="612D167B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19C44DB8" w14:textId="77777777" w:rsidR="00940027" w:rsidRDefault="00940027">
            <w:pPr>
              <w:pStyle w:val="OtherTableBody"/>
            </w:pPr>
          </w:p>
        </w:tc>
      </w:tr>
      <w:tr w:rsidR="00940027" w14:paraId="67AE291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F628F9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32B5FAF" w14:textId="77777777" w:rsidR="00940027" w:rsidRDefault="00940027">
            <w:pPr>
              <w:pStyle w:val="OtherTableBody"/>
            </w:pPr>
            <w:r>
              <w:t>0145</w:t>
            </w:r>
          </w:p>
        </w:tc>
        <w:tc>
          <w:tcPr>
            <w:tcW w:w="2693" w:type="dxa"/>
          </w:tcPr>
          <w:p w14:paraId="42028F8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748BE13" w14:textId="77777777" w:rsidR="00940027" w:rsidRDefault="00940027">
            <w:pPr>
              <w:pStyle w:val="OtherTableBody"/>
            </w:pPr>
            <w:r>
              <w:t>2ICU</w:t>
            </w:r>
          </w:p>
        </w:tc>
        <w:tc>
          <w:tcPr>
            <w:tcW w:w="3544" w:type="dxa"/>
          </w:tcPr>
          <w:p w14:paraId="3CB0DA29" w14:textId="77777777" w:rsidR="00940027" w:rsidRDefault="00940027">
            <w:pPr>
              <w:pStyle w:val="OtherTableBody"/>
            </w:pPr>
            <w:r>
              <w:t>Second intensive care unit</w:t>
            </w:r>
          </w:p>
        </w:tc>
      </w:tr>
      <w:tr w:rsidR="00940027" w14:paraId="4762CEA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F6B3B2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FC96BA2" w14:textId="77777777" w:rsidR="00940027" w:rsidRDefault="00940027">
            <w:pPr>
              <w:pStyle w:val="OtherTableBody"/>
            </w:pPr>
            <w:r>
              <w:t>0145</w:t>
            </w:r>
          </w:p>
        </w:tc>
        <w:tc>
          <w:tcPr>
            <w:tcW w:w="2693" w:type="dxa"/>
          </w:tcPr>
          <w:p w14:paraId="1D331A9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C8FECB2" w14:textId="77777777" w:rsidR="00940027" w:rsidRDefault="00940027">
            <w:pPr>
              <w:pStyle w:val="OtherTableBody"/>
            </w:pPr>
            <w:r>
              <w:t>2PRI</w:t>
            </w:r>
          </w:p>
        </w:tc>
        <w:tc>
          <w:tcPr>
            <w:tcW w:w="3544" w:type="dxa"/>
          </w:tcPr>
          <w:p w14:paraId="48783A56" w14:textId="77777777" w:rsidR="00940027" w:rsidRDefault="00940027">
            <w:pPr>
              <w:pStyle w:val="OtherTableBody"/>
            </w:pPr>
            <w:r>
              <w:t>Second private room</w:t>
            </w:r>
          </w:p>
        </w:tc>
      </w:tr>
      <w:tr w:rsidR="00940027" w14:paraId="5C26D05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49DEB1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9502A05" w14:textId="77777777" w:rsidR="00940027" w:rsidRDefault="00940027">
            <w:pPr>
              <w:pStyle w:val="OtherTableBody"/>
            </w:pPr>
            <w:r>
              <w:t>0145</w:t>
            </w:r>
          </w:p>
        </w:tc>
        <w:tc>
          <w:tcPr>
            <w:tcW w:w="2693" w:type="dxa"/>
          </w:tcPr>
          <w:p w14:paraId="0368CDC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6ABC5A0" w14:textId="77777777" w:rsidR="00940027" w:rsidRDefault="00940027">
            <w:pPr>
              <w:pStyle w:val="OtherTableBody"/>
            </w:pPr>
            <w:r>
              <w:t>2SPR</w:t>
            </w:r>
          </w:p>
        </w:tc>
        <w:tc>
          <w:tcPr>
            <w:tcW w:w="3544" w:type="dxa"/>
          </w:tcPr>
          <w:p w14:paraId="66C98601" w14:textId="77777777" w:rsidR="00940027" w:rsidRDefault="00940027">
            <w:pPr>
              <w:pStyle w:val="OtherTableBody"/>
            </w:pPr>
            <w:r>
              <w:t>Second semi-private room</w:t>
            </w:r>
          </w:p>
        </w:tc>
      </w:tr>
      <w:tr w:rsidR="00940027" w14:paraId="471E91E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814979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90855D9" w14:textId="77777777" w:rsidR="00940027" w:rsidRDefault="00940027">
            <w:pPr>
              <w:pStyle w:val="OtherTableBody"/>
            </w:pPr>
            <w:r>
              <w:t>0145</w:t>
            </w:r>
          </w:p>
        </w:tc>
        <w:tc>
          <w:tcPr>
            <w:tcW w:w="2693" w:type="dxa"/>
          </w:tcPr>
          <w:p w14:paraId="3FD21F1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AFF1369" w14:textId="77777777" w:rsidR="00940027" w:rsidRDefault="00940027">
            <w:pPr>
              <w:pStyle w:val="OtherTableBody"/>
            </w:pPr>
            <w:r>
              <w:t>ICU</w:t>
            </w:r>
          </w:p>
        </w:tc>
        <w:tc>
          <w:tcPr>
            <w:tcW w:w="3544" w:type="dxa"/>
          </w:tcPr>
          <w:p w14:paraId="2698987C" w14:textId="77777777" w:rsidR="00940027" w:rsidRDefault="00940027">
            <w:pPr>
              <w:pStyle w:val="OtherTableBody"/>
            </w:pPr>
            <w:r>
              <w:t>Intensive care unit</w:t>
            </w:r>
          </w:p>
        </w:tc>
      </w:tr>
      <w:tr w:rsidR="00940027" w14:paraId="01F2E95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AD0485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3745AB8" w14:textId="77777777" w:rsidR="00940027" w:rsidRDefault="00940027">
            <w:pPr>
              <w:pStyle w:val="OtherTableBody"/>
            </w:pPr>
            <w:r>
              <w:t>0145</w:t>
            </w:r>
          </w:p>
        </w:tc>
        <w:tc>
          <w:tcPr>
            <w:tcW w:w="2693" w:type="dxa"/>
          </w:tcPr>
          <w:p w14:paraId="41C91D5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B773393" w14:textId="77777777" w:rsidR="00940027" w:rsidRDefault="00940027">
            <w:pPr>
              <w:pStyle w:val="OtherTableBody"/>
            </w:pPr>
            <w:r>
              <w:t>PRI</w:t>
            </w:r>
          </w:p>
        </w:tc>
        <w:tc>
          <w:tcPr>
            <w:tcW w:w="3544" w:type="dxa"/>
          </w:tcPr>
          <w:p w14:paraId="0702653F" w14:textId="77777777" w:rsidR="00940027" w:rsidRDefault="00940027">
            <w:pPr>
              <w:pStyle w:val="OtherTableBody"/>
            </w:pPr>
            <w:r>
              <w:t>Private room</w:t>
            </w:r>
          </w:p>
        </w:tc>
      </w:tr>
      <w:tr w:rsidR="00940027" w14:paraId="725F05D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EEF9FE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9D72CB4" w14:textId="77777777" w:rsidR="00940027" w:rsidRDefault="00940027">
            <w:pPr>
              <w:pStyle w:val="OtherTableBody"/>
            </w:pPr>
            <w:r>
              <w:t>0145</w:t>
            </w:r>
          </w:p>
        </w:tc>
        <w:tc>
          <w:tcPr>
            <w:tcW w:w="2693" w:type="dxa"/>
          </w:tcPr>
          <w:p w14:paraId="3EDACB8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AC00271" w14:textId="77777777" w:rsidR="00940027" w:rsidRDefault="00940027">
            <w:pPr>
              <w:pStyle w:val="OtherTableBody"/>
            </w:pPr>
            <w:r>
              <w:t>SPR</w:t>
            </w:r>
          </w:p>
        </w:tc>
        <w:tc>
          <w:tcPr>
            <w:tcW w:w="3544" w:type="dxa"/>
          </w:tcPr>
          <w:p w14:paraId="632A8C8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Semi-private room</w:t>
            </w:r>
          </w:p>
        </w:tc>
      </w:tr>
      <w:tr w:rsidR="00940027" w14:paraId="70F917E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26F01C9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37A4545C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36452D2E" w14:textId="77777777" w:rsidR="00940027" w:rsidRDefault="00940027">
            <w:pPr>
              <w:pStyle w:val="OtherTableBody"/>
            </w:pPr>
            <w:r>
              <w:t>Amount type</w:t>
            </w:r>
          </w:p>
        </w:tc>
        <w:tc>
          <w:tcPr>
            <w:tcW w:w="1701" w:type="dxa"/>
          </w:tcPr>
          <w:p w14:paraId="16E31CCC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21D484D8" w14:textId="77777777" w:rsidR="00940027" w:rsidRDefault="00940027">
            <w:pPr>
              <w:pStyle w:val="OtherTableBody"/>
            </w:pPr>
          </w:p>
        </w:tc>
      </w:tr>
      <w:tr w:rsidR="00940027" w14:paraId="44F8C45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F17C78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E4F27CA" w14:textId="77777777" w:rsidR="00940027" w:rsidRDefault="00940027">
            <w:pPr>
              <w:pStyle w:val="OtherTableBody"/>
            </w:pPr>
            <w:r>
              <w:t>0146</w:t>
            </w:r>
          </w:p>
        </w:tc>
        <w:tc>
          <w:tcPr>
            <w:tcW w:w="2693" w:type="dxa"/>
          </w:tcPr>
          <w:p w14:paraId="6DB659B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79D43C3" w14:textId="77777777" w:rsidR="00940027" w:rsidRDefault="00940027">
            <w:pPr>
              <w:pStyle w:val="OtherTableBody"/>
            </w:pPr>
            <w:r>
              <w:t>DF</w:t>
            </w:r>
          </w:p>
        </w:tc>
        <w:tc>
          <w:tcPr>
            <w:tcW w:w="3544" w:type="dxa"/>
          </w:tcPr>
          <w:p w14:paraId="373D47D0" w14:textId="77777777" w:rsidR="00940027" w:rsidRDefault="00940027">
            <w:pPr>
              <w:pStyle w:val="OtherTableBody"/>
            </w:pPr>
            <w:r>
              <w:t>Differential</w:t>
            </w:r>
          </w:p>
        </w:tc>
      </w:tr>
      <w:tr w:rsidR="00940027" w14:paraId="02E9397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69105E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49CA059" w14:textId="77777777" w:rsidR="00940027" w:rsidRDefault="00940027">
            <w:pPr>
              <w:pStyle w:val="OtherTableBody"/>
            </w:pPr>
            <w:r>
              <w:t>0146</w:t>
            </w:r>
          </w:p>
        </w:tc>
        <w:tc>
          <w:tcPr>
            <w:tcW w:w="2693" w:type="dxa"/>
          </w:tcPr>
          <w:p w14:paraId="17C054F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8887161" w14:textId="77777777" w:rsidR="00940027" w:rsidRDefault="00940027">
            <w:pPr>
              <w:pStyle w:val="OtherTableBody"/>
            </w:pPr>
            <w:r>
              <w:t>LM</w:t>
            </w:r>
          </w:p>
        </w:tc>
        <w:tc>
          <w:tcPr>
            <w:tcW w:w="3544" w:type="dxa"/>
          </w:tcPr>
          <w:p w14:paraId="3572746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Limit</w:t>
            </w:r>
          </w:p>
        </w:tc>
      </w:tr>
      <w:tr w:rsidR="00940027" w14:paraId="40FAE6D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84D4E3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58BF37C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0146</w:t>
            </w:r>
          </w:p>
        </w:tc>
        <w:tc>
          <w:tcPr>
            <w:tcW w:w="2693" w:type="dxa"/>
          </w:tcPr>
          <w:p w14:paraId="3ACABD6E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0ED2086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PC</w:t>
            </w:r>
          </w:p>
        </w:tc>
        <w:tc>
          <w:tcPr>
            <w:tcW w:w="3544" w:type="dxa"/>
          </w:tcPr>
          <w:p w14:paraId="2A98BF9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Percentage</w:t>
            </w:r>
          </w:p>
        </w:tc>
      </w:tr>
      <w:tr w:rsidR="00940027" w14:paraId="77639B9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476778E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7FD57E4A" w14:textId="77777777" w:rsidR="00940027" w:rsidRDefault="00940027">
            <w:pPr>
              <w:pStyle w:val="OtherTableBody"/>
            </w:pPr>
            <w:r>
              <w:t>0146</w:t>
            </w:r>
          </w:p>
        </w:tc>
        <w:tc>
          <w:tcPr>
            <w:tcW w:w="2693" w:type="dxa"/>
          </w:tcPr>
          <w:p w14:paraId="3C5AD8E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43F6DFC" w14:textId="77777777" w:rsidR="00940027" w:rsidRDefault="00940027">
            <w:pPr>
              <w:pStyle w:val="OtherTableBody"/>
            </w:pPr>
            <w:r>
              <w:t>RT</w:t>
            </w:r>
          </w:p>
        </w:tc>
        <w:tc>
          <w:tcPr>
            <w:tcW w:w="3544" w:type="dxa"/>
          </w:tcPr>
          <w:p w14:paraId="106B1725" w14:textId="77777777" w:rsidR="00940027" w:rsidRDefault="00940027">
            <w:pPr>
              <w:pStyle w:val="OtherTableBody"/>
            </w:pPr>
            <w:r>
              <w:t>Rate</w:t>
            </w:r>
          </w:p>
        </w:tc>
      </w:tr>
      <w:tr w:rsidR="00940027" w14:paraId="13EDFBF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353DB3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30CFEFC" w14:textId="77777777" w:rsidR="00940027" w:rsidRDefault="00940027">
            <w:pPr>
              <w:pStyle w:val="OtherTableBody"/>
            </w:pPr>
            <w:r>
              <w:t>0146</w:t>
            </w:r>
          </w:p>
        </w:tc>
        <w:tc>
          <w:tcPr>
            <w:tcW w:w="2693" w:type="dxa"/>
          </w:tcPr>
          <w:p w14:paraId="249EB9A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84506AC" w14:textId="77777777" w:rsidR="00940027" w:rsidRDefault="00940027">
            <w:pPr>
              <w:pStyle w:val="OtherTableBody"/>
            </w:pPr>
            <w:r>
              <w:t>UL</w:t>
            </w:r>
          </w:p>
        </w:tc>
        <w:tc>
          <w:tcPr>
            <w:tcW w:w="3544" w:type="dxa"/>
          </w:tcPr>
          <w:p w14:paraId="0B1DDE83" w14:textId="77777777" w:rsidR="00940027" w:rsidRDefault="00940027">
            <w:pPr>
              <w:pStyle w:val="OtherTableBody"/>
            </w:pPr>
            <w:r>
              <w:t>Unlimited</w:t>
            </w:r>
          </w:p>
        </w:tc>
      </w:tr>
      <w:tr w:rsidR="00940027" w14:paraId="3CE83F3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BE80B4C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000630EA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088F2D5E" w14:textId="77777777" w:rsidR="00940027" w:rsidRDefault="00940027">
            <w:pPr>
              <w:pStyle w:val="OtherTableBody"/>
            </w:pPr>
            <w:r>
              <w:t>Policy type</w:t>
            </w:r>
          </w:p>
        </w:tc>
        <w:tc>
          <w:tcPr>
            <w:tcW w:w="1701" w:type="dxa"/>
          </w:tcPr>
          <w:p w14:paraId="77CC3701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70671046" w14:textId="77777777" w:rsidR="00940027" w:rsidRDefault="00940027">
            <w:pPr>
              <w:pStyle w:val="OtherTableBody"/>
            </w:pPr>
          </w:p>
        </w:tc>
      </w:tr>
      <w:tr w:rsidR="00940027" w14:paraId="4396625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4CF2A6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A9B8FF0" w14:textId="77777777" w:rsidR="00940027" w:rsidRDefault="00940027">
            <w:pPr>
              <w:pStyle w:val="OtherTableBody"/>
            </w:pPr>
            <w:r>
              <w:t>0147</w:t>
            </w:r>
          </w:p>
        </w:tc>
        <w:tc>
          <w:tcPr>
            <w:tcW w:w="2693" w:type="dxa"/>
          </w:tcPr>
          <w:p w14:paraId="0CED92B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122A750" w14:textId="77777777" w:rsidR="00940027" w:rsidRDefault="00940027">
            <w:pPr>
              <w:pStyle w:val="OtherTableBody"/>
            </w:pPr>
            <w:r>
              <w:t>2ANC</w:t>
            </w:r>
          </w:p>
        </w:tc>
        <w:tc>
          <w:tcPr>
            <w:tcW w:w="3544" w:type="dxa"/>
          </w:tcPr>
          <w:p w14:paraId="7979754F" w14:textId="77777777" w:rsidR="00940027" w:rsidRDefault="00940027">
            <w:pPr>
              <w:pStyle w:val="OtherTableBody"/>
            </w:pPr>
            <w:r>
              <w:t>Second ancillary</w:t>
            </w:r>
          </w:p>
        </w:tc>
      </w:tr>
      <w:tr w:rsidR="00940027" w14:paraId="1799C97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B4698C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E5F5AC9" w14:textId="77777777" w:rsidR="00940027" w:rsidRDefault="00940027">
            <w:pPr>
              <w:pStyle w:val="OtherTableBody"/>
            </w:pPr>
            <w:r>
              <w:t>0147</w:t>
            </w:r>
          </w:p>
        </w:tc>
        <w:tc>
          <w:tcPr>
            <w:tcW w:w="2693" w:type="dxa"/>
          </w:tcPr>
          <w:p w14:paraId="0B2ACB3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3C353BB" w14:textId="77777777" w:rsidR="00940027" w:rsidRDefault="00940027">
            <w:pPr>
              <w:pStyle w:val="OtherTableBody"/>
            </w:pPr>
            <w:r>
              <w:t>2MMD</w:t>
            </w:r>
          </w:p>
        </w:tc>
        <w:tc>
          <w:tcPr>
            <w:tcW w:w="3544" w:type="dxa"/>
          </w:tcPr>
          <w:p w14:paraId="776FD05F" w14:textId="77777777" w:rsidR="00940027" w:rsidRDefault="00940027">
            <w:pPr>
              <w:pStyle w:val="OtherTableBody"/>
            </w:pPr>
            <w:r>
              <w:t>Second major medical</w:t>
            </w:r>
          </w:p>
        </w:tc>
      </w:tr>
      <w:tr w:rsidR="00940027" w14:paraId="31346BE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1D3BFB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36E9A43" w14:textId="77777777" w:rsidR="00940027" w:rsidRDefault="00940027">
            <w:pPr>
              <w:pStyle w:val="OtherTableBody"/>
            </w:pPr>
            <w:r>
              <w:t>0147</w:t>
            </w:r>
          </w:p>
        </w:tc>
        <w:tc>
          <w:tcPr>
            <w:tcW w:w="2693" w:type="dxa"/>
          </w:tcPr>
          <w:p w14:paraId="3520BA7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39DFB3D" w14:textId="77777777" w:rsidR="00940027" w:rsidRDefault="00940027">
            <w:pPr>
              <w:pStyle w:val="OtherTableBody"/>
            </w:pPr>
            <w:r>
              <w:t>3MMD</w:t>
            </w:r>
          </w:p>
        </w:tc>
        <w:tc>
          <w:tcPr>
            <w:tcW w:w="3544" w:type="dxa"/>
          </w:tcPr>
          <w:p w14:paraId="1EBC19BF" w14:textId="77777777" w:rsidR="00940027" w:rsidRDefault="00940027">
            <w:pPr>
              <w:pStyle w:val="OtherTableBody"/>
            </w:pPr>
            <w:r>
              <w:t>Third major medical</w:t>
            </w:r>
          </w:p>
        </w:tc>
      </w:tr>
      <w:tr w:rsidR="00940027" w14:paraId="1686452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31C93F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A65987D" w14:textId="77777777" w:rsidR="00940027" w:rsidRDefault="00940027">
            <w:pPr>
              <w:pStyle w:val="OtherTableBody"/>
            </w:pPr>
            <w:r>
              <w:t>0147</w:t>
            </w:r>
          </w:p>
        </w:tc>
        <w:tc>
          <w:tcPr>
            <w:tcW w:w="2693" w:type="dxa"/>
          </w:tcPr>
          <w:p w14:paraId="6697D5D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9F4730C" w14:textId="77777777" w:rsidR="00940027" w:rsidRDefault="00940027">
            <w:pPr>
              <w:pStyle w:val="OtherTableBody"/>
            </w:pPr>
            <w:r>
              <w:t>ANC</w:t>
            </w:r>
          </w:p>
        </w:tc>
        <w:tc>
          <w:tcPr>
            <w:tcW w:w="3544" w:type="dxa"/>
          </w:tcPr>
          <w:p w14:paraId="61EE858C" w14:textId="77777777" w:rsidR="00940027" w:rsidRDefault="00940027">
            <w:pPr>
              <w:pStyle w:val="OtherTableBody"/>
            </w:pPr>
            <w:r>
              <w:t>Ancillary</w:t>
            </w:r>
          </w:p>
        </w:tc>
      </w:tr>
      <w:tr w:rsidR="00940027" w14:paraId="059B477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8185F6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A10077F" w14:textId="77777777" w:rsidR="00940027" w:rsidRDefault="00940027">
            <w:pPr>
              <w:pStyle w:val="OtherTableBody"/>
            </w:pPr>
            <w:r>
              <w:t>0147</w:t>
            </w:r>
          </w:p>
        </w:tc>
        <w:tc>
          <w:tcPr>
            <w:tcW w:w="2693" w:type="dxa"/>
          </w:tcPr>
          <w:p w14:paraId="73FC654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4C571D0" w14:textId="77777777" w:rsidR="00940027" w:rsidRDefault="00940027">
            <w:pPr>
              <w:pStyle w:val="OtherTableBody"/>
            </w:pPr>
            <w:r>
              <w:t>MMD</w:t>
            </w:r>
          </w:p>
        </w:tc>
        <w:tc>
          <w:tcPr>
            <w:tcW w:w="3544" w:type="dxa"/>
          </w:tcPr>
          <w:p w14:paraId="15AC1481" w14:textId="77777777" w:rsidR="00940027" w:rsidRDefault="00940027">
            <w:pPr>
              <w:pStyle w:val="OtherTableBody"/>
            </w:pPr>
            <w:r>
              <w:t>Major medical</w:t>
            </w:r>
          </w:p>
        </w:tc>
      </w:tr>
      <w:tr w:rsidR="00940027" w14:paraId="22F8227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1119FAF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0C27D54B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6F2E541E" w14:textId="77777777" w:rsidR="00940027" w:rsidRDefault="00940027">
            <w:pPr>
              <w:pStyle w:val="OtherTableBody"/>
            </w:pPr>
            <w:r>
              <w:t>Money or percentage indicator</w:t>
            </w:r>
          </w:p>
        </w:tc>
        <w:tc>
          <w:tcPr>
            <w:tcW w:w="1701" w:type="dxa"/>
          </w:tcPr>
          <w:p w14:paraId="5F5DF3BD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325C88C8" w14:textId="77777777" w:rsidR="00940027" w:rsidRDefault="00940027">
            <w:pPr>
              <w:pStyle w:val="OtherTableBody"/>
            </w:pPr>
          </w:p>
        </w:tc>
      </w:tr>
      <w:tr w:rsidR="00940027" w14:paraId="0893BCD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44E355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76076AF" w14:textId="77777777" w:rsidR="00940027" w:rsidRDefault="00940027">
            <w:pPr>
              <w:pStyle w:val="OtherTableBody"/>
            </w:pPr>
            <w:r>
              <w:t>0148</w:t>
            </w:r>
          </w:p>
        </w:tc>
        <w:tc>
          <w:tcPr>
            <w:tcW w:w="2693" w:type="dxa"/>
          </w:tcPr>
          <w:p w14:paraId="7AB606F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4371BEF" w14:textId="77777777" w:rsidR="00940027" w:rsidRDefault="00940027">
            <w:pPr>
              <w:pStyle w:val="OtherTableBody"/>
            </w:pPr>
            <w:r>
              <w:t>AT</w:t>
            </w:r>
          </w:p>
        </w:tc>
        <w:tc>
          <w:tcPr>
            <w:tcW w:w="3544" w:type="dxa"/>
          </w:tcPr>
          <w:p w14:paraId="41377BC3" w14:textId="77777777" w:rsidR="00940027" w:rsidRDefault="00940027">
            <w:pPr>
              <w:pStyle w:val="OtherTableBody"/>
            </w:pPr>
            <w:r>
              <w:t>Currency amount</w:t>
            </w:r>
          </w:p>
        </w:tc>
      </w:tr>
      <w:tr w:rsidR="00940027" w14:paraId="16BF883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6BF2A4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EC6319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0148</w:t>
            </w:r>
          </w:p>
        </w:tc>
        <w:tc>
          <w:tcPr>
            <w:tcW w:w="2693" w:type="dxa"/>
          </w:tcPr>
          <w:p w14:paraId="646996D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41CBC0C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PC</w:t>
            </w:r>
          </w:p>
        </w:tc>
        <w:tc>
          <w:tcPr>
            <w:tcW w:w="3544" w:type="dxa"/>
          </w:tcPr>
          <w:p w14:paraId="40AF0E2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Percentage</w:t>
            </w:r>
          </w:p>
        </w:tc>
      </w:tr>
      <w:tr w:rsidR="00940027" w14:paraId="1EE97CA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CD8DAA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709" w:type="dxa"/>
          </w:tcPr>
          <w:p w14:paraId="364A09FF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2693" w:type="dxa"/>
          </w:tcPr>
          <w:p w14:paraId="516E4BBC" w14:textId="77777777" w:rsidR="00940027" w:rsidRDefault="00940027">
            <w:pPr>
              <w:pStyle w:val="OtherTableBody"/>
            </w:pPr>
            <w:r>
              <w:t>Day type</w:t>
            </w:r>
          </w:p>
        </w:tc>
        <w:tc>
          <w:tcPr>
            <w:tcW w:w="1701" w:type="dxa"/>
          </w:tcPr>
          <w:p w14:paraId="0F5C4BCF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62D4F5E0" w14:textId="77777777" w:rsidR="00940027" w:rsidRDefault="00940027">
            <w:pPr>
              <w:pStyle w:val="OtherTableBody"/>
            </w:pPr>
          </w:p>
        </w:tc>
      </w:tr>
      <w:tr w:rsidR="00940027" w14:paraId="2FDEAB7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E5ECF5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644B51E" w14:textId="77777777" w:rsidR="00940027" w:rsidRDefault="00940027">
            <w:pPr>
              <w:pStyle w:val="OtherTableBody"/>
            </w:pPr>
            <w:r>
              <w:t>0149</w:t>
            </w:r>
          </w:p>
        </w:tc>
        <w:tc>
          <w:tcPr>
            <w:tcW w:w="2693" w:type="dxa"/>
          </w:tcPr>
          <w:p w14:paraId="64E4ED1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D680669" w14:textId="77777777" w:rsidR="00940027" w:rsidRDefault="00940027">
            <w:pPr>
              <w:pStyle w:val="OtherTableBody"/>
            </w:pPr>
            <w:r>
              <w:t>AP</w:t>
            </w:r>
          </w:p>
        </w:tc>
        <w:tc>
          <w:tcPr>
            <w:tcW w:w="3544" w:type="dxa"/>
          </w:tcPr>
          <w:p w14:paraId="5ACAC46F" w14:textId="77777777" w:rsidR="00940027" w:rsidRDefault="00940027">
            <w:pPr>
              <w:pStyle w:val="OtherTableBody"/>
            </w:pPr>
            <w:r>
              <w:t>Approved</w:t>
            </w:r>
          </w:p>
        </w:tc>
      </w:tr>
      <w:tr w:rsidR="00940027" w14:paraId="69B17C8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C63F51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1BDD0BC" w14:textId="77777777" w:rsidR="00940027" w:rsidRDefault="00940027">
            <w:pPr>
              <w:pStyle w:val="OtherTableBody"/>
            </w:pPr>
            <w:r>
              <w:t>0149</w:t>
            </w:r>
          </w:p>
        </w:tc>
        <w:tc>
          <w:tcPr>
            <w:tcW w:w="2693" w:type="dxa"/>
          </w:tcPr>
          <w:p w14:paraId="19FDBFA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6AE06D1" w14:textId="77777777" w:rsidR="00940027" w:rsidRDefault="00940027">
            <w:pPr>
              <w:pStyle w:val="OtherTableBody"/>
            </w:pPr>
            <w:r>
              <w:t>DE</w:t>
            </w:r>
          </w:p>
        </w:tc>
        <w:tc>
          <w:tcPr>
            <w:tcW w:w="3544" w:type="dxa"/>
          </w:tcPr>
          <w:p w14:paraId="4D484CA7" w14:textId="77777777" w:rsidR="00940027" w:rsidRDefault="00940027">
            <w:pPr>
              <w:pStyle w:val="OtherTableBody"/>
            </w:pPr>
            <w:r>
              <w:t>Denied</w:t>
            </w:r>
          </w:p>
        </w:tc>
      </w:tr>
      <w:tr w:rsidR="00940027" w14:paraId="7ADBD0F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90258E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A1948F2" w14:textId="77777777" w:rsidR="00940027" w:rsidRDefault="00940027">
            <w:pPr>
              <w:pStyle w:val="OtherTableBody"/>
            </w:pPr>
            <w:r>
              <w:t>0149</w:t>
            </w:r>
          </w:p>
        </w:tc>
        <w:tc>
          <w:tcPr>
            <w:tcW w:w="2693" w:type="dxa"/>
          </w:tcPr>
          <w:p w14:paraId="47103A2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49342D4" w14:textId="77777777" w:rsidR="00940027" w:rsidRDefault="00940027">
            <w:pPr>
              <w:pStyle w:val="OtherTableBody"/>
            </w:pPr>
            <w:r>
              <w:t>PE</w:t>
            </w:r>
          </w:p>
        </w:tc>
        <w:tc>
          <w:tcPr>
            <w:tcW w:w="3544" w:type="dxa"/>
          </w:tcPr>
          <w:p w14:paraId="3077B15C" w14:textId="77777777" w:rsidR="00940027" w:rsidRDefault="00940027">
            <w:pPr>
              <w:pStyle w:val="OtherTableBody"/>
            </w:pPr>
            <w:r>
              <w:t>Pending</w:t>
            </w:r>
          </w:p>
        </w:tc>
      </w:tr>
      <w:tr w:rsidR="00940027" w14:paraId="1D712E3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DEB8212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2EE9C22F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58CB5027" w14:textId="77777777" w:rsidR="00940027" w:rsidRDefault="00940027">
            <w:pPr>
              <w:pStyle w:val="OtherTableBody"/>
            </w:pPr>
            <w:r>
              <w:t>Certification patient type</w:t>
            </w:r>
          </w:p>
        </w:tc>
        <w:tc>
          <w:tcPr>
            <w:tcW w:w="1701" w:type="dxa"/>
          </w:tcPr>
          <w:p w14:paraId="0ACEC229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38FB5824" w14:textId="77777777" w:rsidR="00940027" w:rsidRDefault="00940027">
            <w:pPr>
              <w:pStyle w:val="OtherTableBody"/>
            </w:pPr>
          </w:p>
        </w:tc>
      </w:tr>
      <w:tr w:rsidR="00940027" w14:paraId="0F30434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A07360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1B12F12" w14:textId="77777777" w:rsidR="00940027" w:rsidRDefault="00940027">
            <w:pPr>
              <w:pStyle w:val="OtherTableBody"/>
            </w:pPr>
            <w:r>
              <w:t>0150</w:t>
            </w:r>
          </w:p>
        </w:tc>
        <w:tc>
          <w:tcPr>
            <w:tcW w:w="2693" w:type="dxa"/>
          </w:tcPr>
          <w:p w14:paraId="25678EA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0D91AC1" w14:textId="77777777" w:rsidR="00940027" w:rsidRDefault="00940027">
            <w:pPr>
              <w:pStyle w:val="OtherTableBody"/>
            </w:pPr>
            <w:r>
              <w:t>ER</w:t>
            </w:r>
          </w:p>
        </w:tc>
        <w:tc>
          <w:tcPr>
            <w:tcW w:w="3544" w:type="dxa"/>
          </w:tcPr>
          <w:p w14:paraId="73E40F6A" w14:textId="77777777" w:rsidR="00940027" w:rsidRDefault="00940027">
            <w:pPr>
              <w:pStyle w:val="OtherTableBody"/>
            </w:pPr>
            <w:r>
              <w:t>Emergency</w:t>
            </w:r>
          </w:p>
        </w:tc>
      </w:tr>
      <w:tr w:rsidR="00940027" w14:paraId="6D794DD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991D8A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B325589" w14:textId="77777777" w:rsidR="00940027" w:rsidRDefault="00940027">
            <w:pPr>
              <w:pStyle w:val="OtherTableBody"/>
            </w:pPr>
            <w:r>
              <w:t>0150</w:t>
            </w:r>
          </w:p>
        </w:tc>
        <w:tc>
          <w:tcPr>
            <w:tcW w:w="2693" w:type="dxa"/>
          </w:tcPr>
          <w:p w14:paraId="5508702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FC3DDCA" w14:textId="77777777" w:rsidR="00940027" w:rsidRDefault="00940027">
            <w:pPr>
              <w:pStyle w:val="OtherTableBody"/>
            </w:pPr>
            <w:r>
              <w:t>IPE</w:t>
            </w:r>
          </w:p>
        </w:tc>
        <w:tc>
          <w:tcPr>
            <w:tcW w:w="3544" w:type="dxa"/>
          </w:tcPr>
          <w:p w14:paraId="582062C0" w14:textId="77777777" w:rsidR="00940027" w:rsidRDefault="00940027">
            <w:pPr>
              <w:pStyle w:val="OtherTableBody"/>
            </w:pPr>
            <w:r>
              <w:t>Inpatient elective</w:t>
            </w:r>
          </w:p>
        </w:tc>
      </w:tr>
      <w:tr w:rsidR="00940027" w14:paraId="6E3C79F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1AB449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273EDEA" w14:textId="77777777" w:rsidR="00940027" w:rsidRDefault="00940027">
            <w:pPr>
              <w:pStyle w:val="OtherTableBody"/>
            </w:pPr>
            <w:r>
              <w:t>0150</w:t>
            </w:r>
          </w:p>
        </w:tc>
        <w:tc>
          <w:tcPr>
            <w:tcW w:w="2693" w:type="dxa"/>
          </w:tcPr>
          <w:p w14:paraId="347AEA4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A7B399B" w14:textId="77777777" w:rsidR="00940027" w:rsidRDefault="00940027">
            <w:pPr>
              <w:pStyle w:val="OtherTableBody"/>
            </w:pPr>
            <w:r>
              <w:t>OPE</w:t>
            </w:r>
          </w:p>
        </w:tc>
        <w:tc>
          <w:tcPr>
            <w:tcW w:w="3544" w:type="dxa"/>
          </w:tcPr>
          <w:p w14:paraId="145DD18B" w14:textId="77777777" w:rsidR="00940027" w:rsidRDefault="00940027">
            <w:pPr>
              <w:pStyle w:val="OtherTableBody"/>
            </w:pPr>
            <w:r>
              <w:t>Outpatient elective</w:t>
            </w:r>
          </w:p>
        </w:tc>
      </w:tr>
      <w:tr w:rsidR="00940027" w14:paraId="7D30E64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120DD7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4DCF022" w14:textId="77777777" w:rsidR="00940027" w:rsidRDefault="00940027">
            <w:pPr>
              <w:pStyle w:val="OtherTableBody"/>
            </w:pPr>
            <w:r>
              <w:t>0150</w:t>
            </w:r>
          </w:p>
        </w:tc>
        <w:tc>
          <w:tcPr>
            <w:tcW w:w="2693" w:type="dxa"/>
          </w:tcPr>
          <w:p w14:paraId="2AF4E9E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0BEC499" w14:textId="77777777" w:rsidR="00940027" w:rsidRDefault="00940027">
            <w:pPr>
              <w:pStyle w:val="OtherTableBody"/>
            </w:pPr>
            <w:r>
              <w:t>UR</w:t>
            </w:r>
          </w:p>
        </w:tc>
        <w:tc>
          <w:tcPr>
            <w:tcW w:w="3544" w:type="dxa"/>
          </w:tcPr>
          <w:p w14:paraId="0188EE76" w14:textId="77777777" w:rsidR="00940027" w:rsidRDefault="00940027">
            <w:pPr>
              <w:pStyle w:val="OtherTableBody"/>
            </w:pPr>
            <w:r>
              <w:t>Urgent</w:t>
            </w:r>
          </w:p>
        </w:tc>
      </w:tr>
      <w:tr w:rsidR="00940027" w14:paraId="04ECD46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7FF2196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71B85D2B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48DB271E" w14:textId="77777777" w:rsidR="00940027" w:rsidRDefault="00940027">
            <w:pPr>
              <w:pStyle w:val="OtherTableBody"/>
            </w:pPr>
            <w:r>
              <w:t>Accept/application acknowledgment conditions</w:t>
            </w:r>
          </w:p>
        </w:tc>
        <w:tc>
          <w:tcPr>
            <w:tcW w:w="1701" w:type="dxa"/>
          </w:tcPr>
          <w:p w14:paraId="1A788457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1C79BA4D" w14:textId="77777777" w:rsidR="00940027" w:rsidRDefault="00940027">
            <w:pPr>
              <w:pStyle w:val="OtherTableBody"/>
            </w:pPr>
          </w:p>
        </w:tc>
      </w:tr>
      <w:tr w:rsidR="00940027" w14:paraId="1226187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C9CF7E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CDFA1F2" w14:textId="77777777" w:rsidR="00940027" w:rsidRDefault="00940027">
            <w:pPr>
              <w:pStyle w:val="OtherTableBody"/>
            </w:pPr>
            <w:r>
              <w:t>0155</w:t>
            </w:r>
          </w:p>
        </w:tc>
        <w:tc>
          <w:tcPr>
            <w:tcW w:w="2693" w:type="dxa"/>
          </w:tcPr>
          <w:p w14:paraId="2A54CE3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2787717" w14:textId="77777777" w:rsidR="00940027" w:rsidRDefault="00940027">
            <w:pPr>
              <w:pStyle w:val="OtherTableBody"/>
            </w:pPr>
            <w:r>
              <w:t>AL</w:t>
            </w:r>
          </w:p>
        </w:tc>
        <w:tc>
          <w:tcPr>
            <w:tcW w:w="3544" w:type="dxa"/>
          </w:tcPr>
          <w:p w14:paraId="327D7609" w14:textId="77777777" w:rsidR="00940027" w:rsidRDefault="00940027">
            <w:pPr>
              <w:pStyle w:val="OtherTableBody"/>
            </w:pPr>
            <w:r>
              <w:t>Always</w:t>
            </w:r>
          </w:p>
        </w:tc>
      </w:tr>
      <w:tr w:rsidR="00940027" w14:paraId="30EF031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A84E42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7323125" w14:textId="77777777" w:rsidR="00940027" w:rsidRDefault="00940027">
            <w:pPr>
              <w:pStyle w:val="OtherTableBody"/>
            </w:pPr>
            <w:r>
              <w:t>0155</w:t>
            </w:r>
          </w:p>
        </w:tc>
        <w:tc>
          <w:tcPr>
            <w:tcW w:w="2693" w:type="dxa"/>
          </w:tcPr>
          <w:p w14:paraId="1B94250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D5CFCB9" w14:textId="77777777" w:rsidR="00940027" w:rsidRDefault="00940027">
            <w:pPr>
              <w:pStyle w:val="OtherTableBody"/>
            </w:pPr>
            <w:r>
              <w:t>ER</w:t>
            </w:r>
          </w:p>
        </w:tc>
        <w:tc>
          <w:tcPr>
            <w:tcW w:w="3544" w:type="dxa"/>
          </w:tcPr>
          <w:p w14:paraId="1357F8C3" w14:textId="77777777" w:rsidR="00940027" w:rsidRDefault="00940027">
            <w:pPr>
              <w:pStyle w:val="OtherTableBody"/>
            </w:pPr>
            <w:r>
              <w:t>Error/reject conditions only</w:t>
            </w:r>
          </w:p>
        </w:tc>
      </w:tr>
      <w:tr w:rsidR="00940027" w14:paraId="3F7541A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C576B2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0B71F39" w14:textId="77777777" w:rsidR="00940027" w:rsidRDefault="00940027">
            <w:pPr>
              <w:pStyle w:val="OtherTableBody"/>
            </w:pPr>
            <w:r>
              <w:t>0155</w:t>
            </w:r>
          </w:p>
        </w:tc>
        <w:tc>
          <w:tcPr>
            <w:tcW w:w="2693" w:type="dxa"/>
          </w:tcPr>
          <w:p w14:paraId="2C3595F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EC5F5ED" w14:textId="77777777" w:rsidR="00940027" w:rsidRDefault="00940027">
            <w:pPr>
              <w:pStyle w:val="OtherTableBody"/>
            </w:pPr>
            <w:r>
              <w:t>NE</w:t>
            </w:r>
          </w:p>
        </w:tc>
        <w:tc>
          <w:tcPr>
            <w:tcW w:w="3544" w:type="dxa"/>
          </w:tcPr>
          <w:p w14:paraId="2B78417E" w14:textId="77777777" w:rsidR="00940027" w:rsidRDefault="00940027">
            <w:pPr>
              <w:pStyle w:val="OtherTableBody"/>
            </w:pPr>
            <w:r>
              <w:t>Never</w:t>
            </w:r>
          </w:p>
        </w:tc>
      </w:tr>
      <w:tr w:rsidR="00940027" w14:paraId="3D0B905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065B84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95B769A" w14:textId="77777777" w:rsidR="00940027" w:rsidRDefault="00940027">
            <w:pPr>
              <w:pStyle w:val="OtherTableBody"/>
            </w:pPr>
            <w:r>
              <w:t>0155</w:t>
            </w:r>
          </w:p>
        </w:tc>
        <w:tc>
          <w:tcPr>
            <w:tcW w:w="2693" w:type="dxa"/>
          </w:tcPr>
          <w:p w14:paraId="34E1C09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3A762F6" w14:textId="77777777" w:rsidR="00940027" w:rsidRDefault="00940027">
            <w:pPr>
              <w:pStyle w:val="OtherTableBody"/>
            </w:pPr>
            <w:r>
              <w:t>SU</w:t>
            </w:r>
          </w:p>
        </w:tc>
        <w:tc>
          <w:tcPr>
            <w:tcW w:w="3544" w:type="dxa"/>
          </w:tcPr>
          <w:p w14:paraId="578C50FB" w14:textId="77777777" w:rsidR="00940027" w:rsidRDefault="00940027">
            <w:pPr>
              <w:pStyle w:val="OtherTableBody"/>
            </w:pPr>
            <w:r>
              <w:t>Successful completion only</w:t>
            </w:r>
          </w:p>
        </w:tc>
      </w:tr>
      <w:tr w:rsidR="00940027" w14:paraId="0F1F7B3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FAC32D0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0C264908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33CC67F0" w14:textId="77777777" w:rsidR="00940027" w:rsidRDefault="00940027">
            <w:pPr>
              <w:pStyle w:val="OtherTableBody"/>
            </w:pPr>
            <w:r>
              <w:t>Which date/time qualifier</w:t>
            </w:r>
          </w:p>
        </w:tc>
        <w:tc>
          <w:tcPr>
            <w:tcW w:w="1701" w:type="dxa"/>
          </w:tcPr>
          <w:p w14:paraId="43BC2639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24132FDA" w14:textId="77777777" w:rsidR="00940027" w:rsidRDefault="00940027">
            <w:pPr>
              <w:pStyle w:val="OtherTableBody"/>
            </w:pPr>
          </w:p>
        </w:tc>
      </w:tr>
      <w:tr w:rsidR="00940027" w14:paraId="5FE835A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5C5B4B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CB35109" w14:textId="77777777" w:rsidR="00940027" w:rsidRDefault="00940027">
            <w:pPr>
              <w:pStyle w:val="OtherTableBody"/>
            </w:pPr>
            <w:r>
              <w:t>0156</w:t>
            </w:r>
          </w:p>
        </w:tc>
        <w:tc>
          <w:tcPr>
            <w:tcW w:w="2693" w:type="dxa"/>
          </w:tcPr>
          <w:p w14:paraId="16389DB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50727FC" w14:textId="77777777" w:rsidR="00940027" w:rsidRDefault="00940027">
            <w:pPr>
              <w:pStyle w:val="OtherTableBody"/>
            </w:pPr>
            <w:r>
              <w:t>ANY</w:t>
            </w:r>
          </w:p>
        </w:tc>
        <w:tc>
          <w:tcPr>
            <w:tcW w:w="3544" w:type="dxa"/>
          </w:tcPr>
          <w:p w14:paraId="4E95B25B" w14:textId="77777777" w:rsidR="00940027" w:rsidRDefault="00940027">
            <w:pPr>
              <w:pStyle w:val="OtherTableBody"/>
            </w:pPr>
            <w:r>
              <w:t>Any date/time within a range</w:t>
            </w:r>
          </w:p>
        </w:tc>
      </w:tr>
      <w:tr w:rsidR="00940027" w14:paraId="5D8F932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A5F5DB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79C61EB" w14:textId="77777777" w:rsidR="00940027" w:rsidRDefault="00940027">
            <w:pPr>
              <w:pStyle w:val="OtherTableBody"/>
            </w:pPr>
            <w:r>
              <w:t>0156</w:t>
            </w:r>
          </w:p>
        </w:tc>
        <w:tc>
          <w:tcPr>
            <w:tcW w:w="2693" w:type="dxa"/>
          </w:tcPr>
          <w:p w14:paraId="7565660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E08562A" w14:textId="77777777" w:rsidR="00940027" w:rsidRDefault="00940027">
            <w:pPr>
              <w:pStyle w:val="OtherTableBody"/>
            </w:pPr>
            <w:r>
              <w:t>COL</w:t>
            </w:r>
          </w:p>
        </w:tc>
        <w:tc>
          <w:tcPr>
            <w:tcW w:w="3544" w:type="dxa"/>
          </w:tcPr>
          <w:p w14:paraId="30DE5C81" w14:textId="77777777" w:rsidR="00940027" w:rsidRDefault="00940027">
            <w:pPr>
              <w:pStyle w:val="OtherTableBody"/>
            </w:pPr>
            <w:r>
              <w:t>Collection date/time, equivalent to film or sample collection date/time</w:t>
            </w:r>
          </w:p>
        </w:tc>
      </w:tr>
      <w:tr w:rsidR="00940027" w14:paraId="3CDFA1D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80C6A1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F50213F" w14:textId="77777777" w:rsidR="00940027" w:rsidRDefault="00940027">
            <w:pPr>
              <w:pStyle w:val="OtherTableBody"/>
            </w:pPr>
            <w:r>
              <w:t>0156</w:t>
            </w:r>
          </w:p>
        </w:tc>
        <w:tc>
          <w:tcPr>
            <w:tcW w:w="2693" w:type="dxa"/>
          </w:tcPr>
          <w:p w14:paraId="00183CA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CDB0F62" w14:textId="77777777" w:rsidR="00940027" w:rsidRDefault="00940027">
            <w:pPr>
              <w:pStyle w:val="OtherTableBody"/>
            </w:pPr>
            <w:r>
              <w:t>ORD</w:t>
            </w:r>
          </w:p>
        </w:tc>
        <w:tc>
          <w:tcPr>
            <w:tcW w:w="3544" w:type="dxa"/>
          </w:tcPr>
          <w:p w14:paraId="3AE9F819" w14:textId="77777777" w:rsidR="00940027" w:rsidRDefault="00940027">
            <w:pPr>
              <w:pStyle w:val="OtherTableBody"/>
            </w:pPr>
            <w:r>
              <w:t>Order date/time</w:t>
            </w:r>
          </w:p>
        </w:tc>
      </w:tr>
      <w:tr w:rsidR="00940027" w14:paraId="34BC303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A51596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DDF8E26" w14:textId="77777777" w:rsidR="00940027" w:rsidRDefault="00940027">
            <w:pPr>
              <w:pStyle w:val="OtherTableBody"/>
            </w:pPr>
            <w:r>
              <w:t>0156</w:t>
            </w:r>
          </w:p>
        </w:tc>
        <w:tc>
          <w:tcPr>
            <w:tcW w:w="2693" w:type="dxa"/>
          </w:tcPr>
          <w:p w14:paraId="145D177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2599A33" w14:textId="77777777" w:rsidR="00940027" w:rsidRDefault="00940027">
            <w:pPr>
              <w:pStyle w:val="OtherTableBody"/>
            </w:pPr>
            <w:r>
              <w:t>RCT</w:t>
            </w:r>
          </w:p>
        </w:tc>
        <w:tc>
          <w:tcPr>
            <w:tcW w:w="3544" w:type="dxa"/>
          </w:tcPr>
          <w:p w14:paraId="527D874B" w14:textId="77777777" w:rsidR="00940027" w:rsidRDefault="00940027">
            <w:pPr>
              <w:pStyle w:val="OtherTableBody"/>
            </w:pPr>
            <w:r>
              <w:t>Specimen receipt date/time, receipt of specimen in filling ancillary (Lab)</w:t>
            </w:r>
          </w:p>
        </w:tc>
      </w:tr>
      <w:tr w:rsidR="00940027" w14:paraId="49A4199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293BF3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91BBB7B" w14:textId="77777777" w:rsidR="00940027" w:rsidRDefault="00940027">
            <w:pPr>
              <w:pStyle w:val="OtherTableBody"/>
            </w:pPr>
            <w:r>
              <w:t>0156</w:t>
            </w:r>
          </w:p>
        </w:tc>
        <w:tc>
          <w:tcPr>
            <w:tcW w:w="2693" w:type="dxa"/>
          </w:tcPr>
          <w:p w14:paraId="67F44C5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221FD67" w14:textId="77777777" w:rsidR="00940027" w:rsidRDefault="00940027">
            <w:pPr>
              <w:pStyle w:val="OtherTableBody"/>
            </w:pPr>
            <w:r>
              <w:t>REP</w:t>
            </w:r>
          </w:p>
        </w:tc>
        <w:tc>
          <w:tcPr>
            <w:tcW w:w="3544" w:type="dxa"/>
          </w:tcPr>
          <w:p w14:paraId="0D0310B1" w14:textId="77777777" w:rsidR="00940027" w:rsidRDefault="00940027">
            <w:pPr>
              <w:pStyle w:val="OtherTableBody"/>
            </w:pPr>
            <w:r>
              <w:t>Report date/time, report date/time at filing ancillary (i.e., Lab)</w:t>
            </w:r>
          </w:p>
        </w:tc>
      </w:tr>
      <w:tr w:rsidR="00940027" w14:paraId="3F470D5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7766DA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55A6C0D" w14:textId="77777777" w:rsidR="00940027" w:rsidRDefault="00940027">
            <w:pPr>
              <w:pStyle w:val="OtherTableBody"/>
            </w:pPr>
            <w:r>
              <w:t>0156</w:t>
            </w:r>
          </w:p>
        </w:tc>
        <w:tc>
          <w:tcPr>
            <w:tcW w:w="2693" w:type="dxa"/>
          </w:tcPr>
          <w:p w14:paraId="08EFFF4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A20DE04" w14:textId="77777777" w:rsidR="00940027" w:rsidRDefault="00940027">
            <w:pPr>
              <w:pStyle w:val="OtherTableBody"/>
            </w:pPr>
            <w:r>
              <w:t>SCHED</w:t>
            </w:r>
          </w:p>
        </w:tc>
        <w:tc>
          <w:tcPr>
            <w:tcW w:w="3544" w:type="dxa"/>
          </w:tcPr>
          <w:p w14:paraId="59F24B7E" w14:textId="77777777" w:rsidR="00940027" w:rsidRDefault="00940027">
            <w:pPr>
              <w:pStyle w:val="OtherTableBody"/>
            </w:pPr>
            <w:r>
              <w:t>Schedule date/time</w:t>
            </w:r>
          </w:p>
        </w:tc>
      </w:tr>
      <w:tr w:rsidR="00940027" w14:paraId="0735B83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3D7CA61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287BA3D0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2A481B5C" w14:textId="77777777" w:rsidR="00940027" w:rsidRDefault="00940027">
            <w:pPr>
              <w:pStyle w:val="OtherTableBody"/>
            </w:pPr>
            <w:r>
              <w:t>Which date/time status qualifier</w:t>
            </w:r>
          </w:p>
        </w:tc>
        <w:tc>
          <w:tcPr>
            <w:tcW w:w="1701" w:type="dxa"/>
          </w:tcPr>
          <w:p w14:paraId="2B4E6620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79B09AF6" w14:textId="77777777" w:rsidR="00940027" w:rsidRDefault="00940027">
            <w:pPr>
              <w:pStyle w:val="OtherTableBody"/>
            </w:pPr>
          </w:p>
        </w:tc>
      </w:tr>
      <w:tr w:rsidR="00940027" w14:paraId="0EB1003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2E80E2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B73227E" w14:textId="77777777" w:rsidR="00940027" w:rsidRDefault="00940027">
            <w:pPr>
              <w:pStyle w:val="OtherTableBody"/>
            </w:pPr>
            <w:r>
              <w:t>0157</w:t>
            </w:r>
          </w:p>
        </w:tc>
        <w:tc>
          <w:tcPr>
            <w:tcW w:w="2693" w:type="dxa"/>
          </w:tcPr>
          <w:p w14:paraId="5AFF041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44C57F9" w14:textId="77777777" w:rsidR="00940027" w:rsidRDefault="00940027">
            <w:pPr>
              <w:pStyle w:val="OtherTableBody"/>
            </w:pPr>
            <w:r>
              <w:t>ANY</w:t>
            </w:r>
          </w:p>
        </w:tc>
        <w:tc>
          <w:tcPr>
            <w:tcW w:w="3544" w:type="dxa"/>
          </w:tcPr>
          <w:p w14:paraId="7FD7A3BA" w14:textId="77777777" w:rsidR="00940027" w:rsidRDefault="00940027">
            <w:pPr>
              <w:pStyle w:val="OtherTableBody"/>
            </w:pPr>
            <w:r>
              <w:t>Any status</w:t>
            </w:r>
          </w:p>
        </w:tc>
      </w:tr>
      <w:tr w:rsidR="00940027" w14:paraId="73E3CFE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76242A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FA4DAFC" w14:textId="77777777" w:rsidR="00940027" w:rsidRDefault="00940027">
            <w:pPr>
              <w:pStyle w:val="OtherTableBody"/>
            </w:pPr>
            <w:r>
              <w:t>0157</w:t>
            </w:r>
          </w:p>
        </w:tc>
        <w:tc>
          <w:tcPr>
            <w:tcW w:w="2693" w:type="dxa"/>
          </w:tcPr>
          <w:p w14:paraId="0271E43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64CF6AF" w14:textId="77777777" w:rsidR="00940027" w:rsidRDefault="00940027">
            <w:pPr>
              <w:pStyle w:val="OtherTableBody"/>
            </w:pPr>
            <w:r>
              <w:t>CFN</w:t>
            </w:r>
          </w:p>
        </w:tc>
        <w:tc>
          <w:tcPr>
            <w:tcW w:w="3544" w:type="dxa"/>
          </w:tcPr>
          <w:p w14:paraId="31A07636" w14:textId="77777777" w:rsidR="00940027" w:rsidRDefault="00940027">
            <w:pPr>
              <w:pStyle w:val="OtherTableBody"/>
            </w:pPr>
            <w:r>
              <w:t>Current final value, whether final or corrected</w:t>
            </w:r>
          </w:p>
        </w:tc>
      </w:tr>
      <w:tr w:rsidR="00940027" w14:paraId="7BE6DB9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5ABCC6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ACD4C15" w14:textId="77777777" w:rsidR="00940027" w:rsidRDefault="00940027">
            <w:pPr>
              <w:pStyle w:val="OtherTableBody"/>
            </w:pPr>
            <w:r>
              <w:t>0157</w:t>
            </w:r>
          </w:p>
        </w:tc>
        <w:tc>
          <w:tcPr>
            <w:tcW w:w="2693" w:type="dxa"/>
          </w:tcPr>
          <w:p w14:paraId="20EC921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EADCC6F" w14:textId="77777777" w:rsidR="00940027" w:rsidRDefault="00940027">
            <w:pPr>
              <w:pStyle w:val="OtherTableBody"/>
            </w:pPr>
            <w:r>
              <w:t>COR</w:t>
            </w:r>
          </w:p>
        </w:tc>
        <w:tc>
          <w:tcPr>
            <w:tcW w:w="3544" w:type="dxa"/>
          </w:tcPr>
          <w:p w14:paraId="5C8881C2" w14:textId="77777777" w:rsidR="00940027" w:rsidRDefault="00940027">
            <w:pPr>
              <w:pStyle w:val="OtherTableBody"/>
            </w:pPr>
            <w:r>
              <w:t>Corrected only (no final with corrections)</w:t>
            </w:r>
          </w:p>
        </w:tc>
      </w:tr>
      <w:tr w:rsidR="00940027" w14:paraId="490F357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2835A8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43557F1" w14:textId="77777777" w:rsidR="00940027" w:rsidRDefault="00940027">
            <w:pPr>
              <w:pStyle w:val="OtherTableBody"/>
            </w:pPr>
            <w:r>
              <w:t>0157</w:t>
            </w:r>
          </w:p>
        </w:tc>
        <w:tc>
          <w:tcPr>
            <w:tcW w:w="2693" w:type="dxa"/>
          </w:tcPr>
          <w:p w14:paraId="6D7BA36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B385AA5" w14:textId="77777777" w:rsidR="00940027" w:rsidRDefault="00940027">
            <w:pPr>
              <w:pStyle w:val="OtherTableBody"/>
            </w:pPr>
            <w:r>
              <w:t>FIN</w:t>
            </w:r>
          </w:p>
        </w:tc>
        <w:tc>
          <w:tcPr>
            <w:tcW w:w="3544" w:type="dxa"/>
          </w:tcPr>
          <w:p w14:paraId="7BFA36A4" w14:textId="77777777" w:rsidR="00940027" w:rsidRDefault="00940027">
            <w:pPr>
              <w:pStyle w:val="OtherTableBody"/>
            </w:pPr>
            <w:r>
              <w:t>Final only (no corrections)</w:t>
            </w:r>
          </w:p>
        </w:tc>
      </w:tr>
      <w:tr w:rsidR="00940027" w14:paraId="72A22C5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78270F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2358F8D" w14:textId="77777777" w:rsidR="00940027" w:rsidRDefault="00940027">
            <w:pPr>
              <w:pStyle w:val="OtherTableBody"/>
            </w:pPr>
            <w:r>
              <w:t>0157</w:t>
            </w:r>
          </w:p>
        </w:tc>
        <w:tc>
          <w:tcPr>
            <w:tcW w:w="2693" w:type="dxa"/>
          </w:tcPr>
          <w:p w14:paraId="2BD0CE7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48CA410" w14:textId="77777777" w:rsidR="00940027" w:rsidRDefault="00940027">
            <w:pPr>
              <w:pStyle w:val="OtherTableBody"/>
            </w:pPr>
            <w:r>
              <w:t>PRE</w:t>
            </w:r>
          </w:p>
        </w:tc>
        <w:tc>
          <w:tcPr>
            <w:tcW w:w="3544" w:type="dxa"/>
          </w:tcPr>
          <w:p w14:paraId="227EB994" w14:textId="77777777" w:rsidR="00940027" w:rsidRDefault="00940027">
            <w:pPr>
              <w:pStyle w:val="OtherTableBody"/>
            </w:pPr>
            <w:r>
              <w:t>Preliminary</w:t>
            </w:r>
          </w:p>
        </w:tc>
      </w:tr>
      <w:tr w:rsidR="00940027" w14:paraId="6179D93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28C140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2E9CF5F" w14:textId="77777777" w:rsidR="00940027" w:rsidRDefault="00940027">
            <w:pPr>
              <w:pStyle w:val="OtherTableBody"/>
            </w:pPr>
            <w:r>
              <w:t>0157</w:t>
            </w:r>
          </w:p>
        </w:tc>
        <w:tc>
          <w:tcPr>
            <w:tcW w:w="2693" w:type="dxa"/>
          </w:tcPr>
          <w:p w14:paraId="3EC5668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5FA010F" w14:textId="77777777" w:rsidR="00940027" w:rsidRDefault="00940027">
            <w:pPr>
              <w:pStyle w:val="OtherTableBody"/>
            </w:pPr>
            <w:r>
              <w:t>REP</w:t>
            </w:r>
          </w:p>
        </w:tc>
        <w:tc>
          <w:tcPr>
            <w:tcW w:w="3544" w:type="dxa"/>
          </w:tcPr>
          <w:p w14:paraId="53077E01" w14:textId="77777777" w:rsidR="00940027" w:rsidRDefault="00940027">
            <w:pPr>
              <w:pStyle w:val="OtherTableBody"/>
            </w:pPr>
            <w:r>
              <w:t>Report completion date/time</w:t>
            </w:r>
          </w:p>
        </w:tc>
      </w:tr>
      <w:tr w:rsidR="00940027" w14:paraId="295F2A6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A8FA9B7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146E9FEF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72FA4E1E" w14:textId="77777777" w:rsidR="00940027" w:rsidRDefault="00940027">
            <w:pPr>
              <w:pStyle w:val="OtherTableBody"/>
            </w:pPr>
            <w:r>
              <w:t>Date/time selection qualifier</w:t>
            </w:r>
          </w:p>
        </w:tc>
        <w:tc>
          <w:tcPr>
            <w:tcW w:w="1701" w:type="dxa"/>
          </w:tcPr>
          <w:p w14:paraId="0793BAE1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49750575" w14:textId="77777777" w:rsidR="00940027" w:rsidRDefault="00940027">
            <w:pPr>
              <w:pStyle w:val="OtherTableBody"/>
            </w:pPr>
          </w:p>
        </w:tc>
      </w:tr>
      <w:tr w:rsidR="00940027" w14:paraId="25E9398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2EB780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E689BFA" w14:textId="77777777" w:rsidR="00940027" w:rsidRDefault="00940027">
            <w:pPr>
              <w:pStyle w:val="OtherTableBody"/>
            </w:pPr>
            <w:r>
              <w:t>0158</w:t>
            </w:r>
          </w:p>
        </w:tc>
        <w:tc>
          <w:tcPr>
            <w:tcW w:w="2693" w:type="dxa"/>
          </w:tcPr>
          <w:p w14:paraId="6E34B43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6F184A1" w14:textId="77777777" w:rsidR="00940027" w:rsidRDefault="00940027">
            <w:pPr>
              <w:pStyle w:val="OtherTableBody"/>
            </w:pPr>
            <w:r>
              <w:t>1ST</w:t>
            </w:r>
          </w:p>
        </w:tc>
        <w:tc>
          <w:tcPr>
            <w:tcW w:w="3544" w:type="dxa"/>
          </w:tcPr>
          <w:p w14:paraId="2A7A039C" w14:textId="77777777" w:rsidR="00940027" w:rsidRDefault="00940027">
            <w:pPr>
              <w:pStyle w:val="OtherTableBody"/>
            </w:pPr>
            <w:r>
              <w:t>First value within range</w:t>
            </w:r>
          </w:p>
        </w:tc>
      </w:tr>
      <w:tr w:rsidR="00940027" w14:paraId="58418CD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F5109A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2EBE6B7" w14:textId="77777777" w:rsidR="00940027" w:rsidRDefault="00940027">
            <w:pPr>
              <w:pStyle w:val="OtherTableBody"/>
            </w:pPr>
            <w:r>
              <w:t>0158</w:t>
            </w:r>
          </w:p>
        </w:tc>
        <w:tc>
          <w:tcPr>
            <w:tcW w:w="2693" w:type="dxa"/>
          </w:tcPr>
          <w:p w14:paraId="0EFEEA5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4713970" w14:textId="77777777" w:rsidR="00940027" w:rsidRDefault="00940027">
            <w:pPr>
              <w:pStyle w:val="OtherTableBody"/>
            </w:pPr>
            <w:r>
              <w:t>ALL</w:t>
            </w:r>
          </w:p>
        </w:tc>
        <w:tc>
          <w:tcPr>
            <w:tcW w:w="3544" w:type="dxa"/>
          </w:tcPr>
          <w:p w14:paraId="66B5671C" w14:textId="77777777" w:rsidR="00940027" w:rsidRDefault="00940027">
            <w:pPr>
              <w:pStyle w:val="OtherTableBody"/>
            </w:pPr>
            <w:r>
              <w:t>All values within the range</w:t>
            </w:r>
          </w:p>
        </w:tc>
      </w:tr>
      <w:tr w:rsidR="00940027" w14:paraId="1C0F847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5C3FA2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A5F936A" w14:textId="77777777" w:rsidR="00940027" w:rsidRDefault="00940027">
            <w:pPr>
              <w:pStyle w:val="OtherTableBody"/>
            </w:pPr>
            <w:r>
              <w:t>0158</w:t>
            </w:r>
          </w:p>
        </w:tc>
        <w:tc>
          <w:tcPr>
            <w:tcW w:w="2693" w:type="dxa"/>
          </w:tcPr>
          <w:p w14:paraId="2FA711A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75D7D87" w14:textId="77777777" w:rsidR="00940027" w:rsidRDefault="00940027">
            <w:pPr>
              <w:pStyle w:val="OtherTableBody"/>
            </w:pPr>
            <w:r>
              <w:t>LST</w:t>
            </w:r>
          </w:p>
        </w:tc>
        <w:tc>
          <w:tcPr>
            <w:tcW w:w="3544" w:type="dxa"/>
          </w:tcPr>
          <w:p w14:paraId="18A5648F" w14:textId="77777777" w:rsidR="00940027" w:rsidRDefault="00940027">
            <w:pPr>
              <w:pStyle w:val="OtherTableBody"/>
            </w:pPr>
            <w:r>
              <w:t>Last value within the range</w:t>
            </w:r>
          </w:p>
        </w:tc>
      </w:tr>
      <w:tr w:rsidR="00940027" w14:paraId="79A9EEE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A5A6E4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A455C7B" w14:textId="77777777" w:rsidR="00940027" w:rsidRDefault="00940027">
            <w:pPr>
              <w:pStyle w:val="OtherTableBody"/>
            </w:pPr>
            <w:r>
              <w:t>0158</w:t>
            </w:r>
          </w:p>
        </w:tc>
        <w:tc>
          <w:tcPr>
            <w:tcW w:w="2693" w:type="dxa"/>
          </w:tcPr>
          <w:p w14:paraId="71F9A77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19B20DB" w14:textId="77777777" w:rsidR="00940027" w:rsidRDefault="00940027">
            <w:pPr>
              <w:pStyle w:val="OtherTableBody"/>
            </w:pPr>
            <w:r>
              <w:t>REV</w:t>
            </w:r>
          </w:p>
        </w:tc>
        <w:tc>
          <w:tcPr>
            <w:tcW w:w="3544" w:type="dxa"/>
          </w:tcPr>
          <w:p w14:paraId="07483F1D" w14:textId="77777777" w:rsidR="00940027" w:rsidRDefault="00940027">
            <w:pPr>
              <w:pStyle w:val="OtherTableBody"/>
            </w:pPr>
            <w:r>
              <w:t>All values within the range returned in reverse chronological order (This is the default if not otherwise specified.)</w:t>
            </w:r>
          </w:p>
        </w:tc>
      </w:tr>
      <w:tr w:rsidR="00940027" w14:paraId="3BB8E6C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74037E5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45AD036A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1968CE54" w14:textId="77777777" w:rsidR="00940027" w:rsidRDefault="00940027">
            <w:pPr>
              <w:pStyle w:val="OtherTableBody"/>
            </w:pPr>
            <w:r>
              <w:t>Diet Code Specification Type</w:t>
            </w:r>
          </w:p>
        </w:tc>
        <w:tc>
          <w:tcPr>
            <w:tcW w:w="1701" w:type="dxa"/>
          </w:tcPr>
          <w:p w14:paraId="64C037AB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3D247C14" w14:textId="77777777" w:rsidR="00940027" w:rsidRDefault="00940027">
            <w:pPr>
              <w:pStyle w:val="OtherTableBody"/>
            </w:pPr>
          </w:p>
        </w:tc>
      </w:tr>
      <w:tr w:rsidR="00940027" w14:paraId="59D6DB4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F794BA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B5777AB" w14:textId="77777777" w:rsidR="00940027" w:rsidRDefault="00940027">
            <w:pPr>
              <w:pStyle w:val="OtherTableBody"/>
            </w:pPr>
            <w:r>
              <w:t>0159</w:t>
            </w:r>
          </w:p>
        </w:tc>
        <w:tc>
          <w:tcPr>
            <w:tcW w:w="2693" w:type="dxa"/>
          </w:tcPr>
          <w:p w14:paraId="5596B19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127B8DD" w14:textId="77777777" w:rsidR="00940027" w:rsidRDefault="00940027">
            <w:pPr>
              <w:pStyle w:val="OtherTableBody"/>
            </w:pPr>
            <w:r>
              <w:t>D</w:t>
            </w:r>
          </w:p>
        </w:tc>
        <w:tc>
          <w:tcPr>
            <w:tcW w:w="3544" w:type="dxa"/>
          </w:tcPr>
          <w:p w14:paraId="3BEBA2F1" w14:textId="77777777" w:rsidR="00940027" w:rsidRDefault="00940027">
            <w:pPr>
              <w:pStyle w:val="OtherTableBody"/>
            </w:pPr>
            <w:r>
              <w:t>Diet</w:t>
            </w:r>
          </w:p>
        </w:tc>
      </w:tr>
      <w:tr w:rsidR="00940027" w14:paraId="6F0847B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2A729E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20061F6" w14:textId="77777777" w:rsidR="00940027" w:rsidRDefault="00940027">
            <w:pPr>
              <w:pStyle w:val="OtherTableBody"/>
            </w:pPr>
            <w:r>
              <w:t>0159</w:t>
            </w:r>
          </w:p>
        </w:tc>
        <w:tc>
          <w:tcPr>
            <w:tcW w:w="2693" w:type="dxa"/>
          </w:tcPr>
          <w:p w14:paraId="63BACD5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0638A0D" w14:textId="77777777" w:rsidR="00940027" w:rsidRDefault="00940027">
            <w:pPr>
              <w:pStyle w:val="OtherTableBody"/>
            </w:pPr>
            <w:r>
              <w:t>P</w:t>
            </w:r>
          </w:p>
        </w:tc>
        <w:tc>
          <w:tcPr>
            <w:tcW w:w="3544" w:type="dxa"/>
          </w:tcPr>
          <w:p w14:paraId="55B3D53C" w14:textId="77777777" w:rsidR="00940027" w:rsidRDefault="00940027">
            <w:pPr>
              <w:pStyle w:val="OtherTableBody"/>
            </w:pPr>
            <w:r>
              <w:t>Preference</w:t>
            </w:r>
          </w:p>
        </w:tc>
      </w:tr>
      <w:tr w:rsidR="00940027" w14:paraId="2C3FB69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BB35CE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AFF7FF5" w14:textId="77777777" w:rsidR="00940027" w:rsidRDefault="00940027">
            <w:pPr>
              <w:pStyle w:val="OtherTableBody"/>
            </w:pPr>
            <w:r>
              <w:t>0159</w:t>
            </w:r>
          </w:p>
        </w:tc>
        <w:tc>
          <w:tcPr>
            <w:tcW w:w="2693" w:type="dxa"/>
          </w:tcPr>
          <w:p w14:paraId="56DC876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543A3D4" w14:textId="77777777" w:rsidR="00940027" w:rsidRDefault="00940027">
            <w:pPr>
              <w:pStyle w:val="OtherTableBody"/>
            </w:pPr>
            <w:r>
              <w:t>S</w:t>
            </w:r>
          </w:p>
        </w:tc>
        <w:tc>
          <w:tcPr>
            <w:tcW w:w="3544" w:type="dxa"/>
          </w:tcPr>
          <w:p w14:paraId="6EF0F04D" w14:textId="77777777" w:rsidR="00940027" w:rsidRDefault="00940027">
            <w:pPr>
              <w:pStyle w:val="OtherTableBody"/>
            </w:pPr>
            <w:r>
              <w:t>Supplement</w:t>
            </w:r>
          </w:p>
        </w:tc>
      </w:tr>
      <w:tr w:rsidR="00940027" w14:paraId="0F34022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34C284E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3BB2F853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5BED66A3" w14:textId="77777777" w:rsidR="00940027" w:rsidRDefault="00940027">
            <w:pPr>
              <w:pStyle w:val="OtherTableBody"/>
            </w:pPr>
            <w:r>
              <w:t>Tray Type</w:t>
            </w:r>
          </w:p>
        </w:tc>
        <w:tc>
          <w:tcPr>
            <w:tcW w:w="1701" w:type="dxa"/>
          </w:tcPr>
          <w:p w14:paraId="3D8756ED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0C1EA887" w14:textId="77777777" w:rsidR="00940027" w:rsidRDefault="00940027">
            <w:pPr>
              <w:pStyle w:val="OtherTableBody"/>
            </w:pPr>
          </w:p>
        </w:tc>
      </w:tr>
      <w:tr w:rsidR="00940027" w14:paraId="6321ED1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942A9F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D7E695A" w14:textId="77777777" w:rsidR="00940027" w:rsidRDefault="00940027">
            <w:pPr>
              <w:pStyle w:val="OtherTableBody"/>
            </w:pPr>
            <w:r>
              <w:t>0160</w:t>
            </w:r>
          </w:p>
        </w:tc>
        <w:tc>
          <w:tcPr>
            <w:tcW w:w="2693" w:type="dxa"/>
          </w:tcPr>
          <w:p w14:paraId="259C83A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0727A8E" w14:textId="77777777" w:rsidR="00940027" w:rsidRDefault="00940027">
            <w:pPr>
              <w:pStyle w:val="OtherTableBody"/>
            </w:pPr>
            <w:r>
              <w:t>EARLY</w:t>
            </w:r>
          </w:p>
        </w:tc>
        <w:tc>
          <w:tcPr>
            <w:tcW w:w="3544" w:type="dxa"/>
          </w:tcPr>
          <w:p w14:paraId="42D43C81" w14:textId="77777777" w:rsidR="00940027" w:rsidRDefault="00940027">
            <w:pPr>
              <w:pStyle w:val="OtherTableBody"/>
            </w:pPr>
            <w:r>
              <w:t>Early tray</w:t>
            </w:r>
          </w:p>
        </w:tc>
      </w:tr>
      <w:tr w:rsidR="00940027" w14:paraId="58016E2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790801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D8DCC50" w14:textId="77777777" w:rsidR="00940027" w:rsidRDefault="00940027">
            <w:pPr>
              <w:pStyle w:val="OtherTableBody"/>
            </w:pPr>
            <w:r>
              <w:t>0160</w:t>
            </w:r>
          </w:p>
        </w:tc>
        <w:tc>
          <w:tcPr>
            <w:tcW w:w="2693" w:type="dxa"/>
          </w:tcPr>
          <w:p w14:paraId="73E4057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DB33998" w14:textId="77777777" w:rsidR="00940027" w:rsidRDefault="00940027">
            <w:pPr>
              <w:pStyle w:val="OtherTableBody"/>
            </w:pPr>
            <w:r>
              <w:t>GUEST</w:t>
            </w:r>
          </w:p>
        </w:tc>
        <w:tc>
          <w:tcPr>
            <w:tcW w:w="3544" w:type="dxa"/>
          </w:tcPr>
          <w:p w14:paraId="2FB54414" w14:textId="77777777" w:rsidR="00940027" w:rsidRDefault="00940027">
            <w:pPr>
              <w:pStyle w:val="OtherTableBody"/>
            </w:pPr>
            <w:r>
              <w:t>Guest tray</w:t>
            </w:r>
          </w:p>
        </w:tc>
      </w:tr>
      <w:tr w:rsidR="00940027" w14:paraId="377329F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9EBEBE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AC5713A" w14:textId="77777777" w:rsidR="00940027" w:rsidRDefault="00940027">
            <w:pPr>
              <w:pStyle w:val="OtherTableBody"/>
            </w:pPr>
            <w:r>
              <w:t>0160</w:t>
            </w:r>
          </w:p>
        </w:tc>
        <w:tc>
          <w:tcPr>
            <w:tcW w:w="2693" w:type="dxa"/>
          </w:tcPr>
          <w:p w14:paraId="0395B16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0C2EB6C" w14:textId="77777777" w:rsidR="00940027" w:rsidRDefault="00940027">
            <w:pPr>
              <w:pStyle w:val="OtherTableBody"/>
            </w:pPr>
            <w:r>
              <w:t>LATE</w:t>
            </w:r>
          </w:p>
        </w:tc>
        <w:tc>
          <w:tcPr>
            <w:tcW w:w="3544" w:type="dxa"/>
          </w:tcPr>
          <w:p w14:paraId="70CE5A82" w14:textId="77777777" w:rsidR="00940027" w:rsidRDefault="00940027">
            <w:pPr>
              <w:pStyle w:val="OtherTableBody"/>
            </w:pPr>
            <w:r>
              <w:t>Late tray</w:t>
            </w:r>
          </w:p>
        </w:tc>
      </w:tr>
      <w:tr w:rsidR="00940027" w14:paraId="17CD93C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81E6CA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23B4725" w14:textId="77777777" w:rsidR="00940027" w:rsidRDefault="00940027">
            <w:pPr>
              <w:pStyle w:val="OtherTableBody"/>
            </w:pPr>
            <w:r>
              <w:t>0160</w:t>
            </w:r>
          </w:p>
        </w:tc>
        <w:tc>
          <w:tcPr>
            <w:tcW w:w="2693" w:type="dxa"/>
          </w:tcPr>
          <w:p w14:paraId="57250F5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3C944BB" w14:textId="77777777" w:rsidR="00940027" w:rsidRDefault="00940027">
            <w:pPr>
              <w:pStyle w:val="OtherTableBody"/>
            </w:pPr>
            <w:r>
              <w:t>MSG</w:t>
            </w:r>
          </w:p>
        </w:tc>
        <w:tc>
          <w:tcPr>
            <w:tcW w:w="3544" w:type="dxa"/>
          </w:tcPr>
          <w:p w14:paraId="1B5E9D84" w14:textId="77777777" w:rsidR="00940027" w:rsidRDefault="00940027">
            <w:pPr>
              <w:pStyle w:val="OtherTableBody"/>
            </w:pPr>
            <w:r>
              <w:t>Tray message only</w:t>
            </w:r>
          </w:p>
        </w:tc>
      </w:tr>
      <w:tr w:rsidR="00940027" w14:paraId="7F4236A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4AB871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36B88D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0160</w:t>
            </w:r>
          </w:p>
        </w:tc>
        <w:tc>
          <w:tcPr>
            <w:tcW w:w="2693" w:type="dxa"/>
          </w:tcPr>
          <w:p w14:paraId="4F6CFB51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2F2252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NO</w:t>
            </w:r>
          </w:p>
        </w:tc>
        <w:tc>
          <w:tcPr>
            <w:tcW w:w="3544" w:type="dxa"/>
          </w:tcPr>
          <w:p w14:paraId="3E87EAA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No tray</w:t>
            </w:r>
          </w:p>
        </w:tc>
      </w:tr>
      <w:tr w:rsidR="00940027" w14:paraId="597D8BC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A3775AB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2CA9E23C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0C58EBB8" w14:textId="77777777" w:rsidR="00940027" w:rsidRDefault="00940027">
            <w:pPr>
              <w:pStyle w:val="OtherTableBody"/>
            </w:pPr>
            <w:r>
              <w:t>Allow Substitution</w:t>
            </w:r>
          </w:p>
        </w:tc>
        <w:tc>
          <w:tcPr>
            <w:tcW w:w="1701" w:type="dxa"/>
          </w:tcPr>
          <w:p w14:paraId="4A57B61A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21F1EF7E" w14:textId="77777777" w:rsidR="00940027" w:rsidRDefault="00940027">
            <w:pPr>
              <w:pStyle w:val="OtherTableBody"/>
            </w:pPr>
          </w:p>
        </w:tc>
      </w:tr>
      <w:tr w:rsidR="00940027" w14:paraId="5B71FFB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067B39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562B74C" w14:textId="77777777" w:rsidR="00940027" w:rsidRDefault="00940027">
            <w:pPr>
              <w:pStyle w:val="OtherTableBody"/>
            </w:pPr>
            <w:r>
              <w:t>0161</w:t>
            </w:r>
          </w:p>
        </w:tc>
        <w:tc>
          <w:tcPr>
            <w:tcW w:w="2693" w:type="dxa"/>
          </w:tcPr>
          <w:p w14:paraId="171EC4F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276EFDB" w14:textId="77777777" w:rsidR="00940027" w:rsidRDefault="00940027">
            <w:pPr>
              <w:pStyle w:val="OtherTableBody"/>
            </w:pPr>
            <w:r>
              <w:t>G</w:t>
            </w:r>
          </w:p>
        </w:tc>
        <w:tc>
          <w:tcPr>
            <w:tcW w:w="3544" w:type="dxa"/>
          </w:tcPr>
          <w:p w14:paraId="77DC59E8" w14:textId="77777777" w:rsidR="00940027" w:rsidRDefault="00940027">
            <w:pPr>
              <w:pStyle w:val="OtherTableBody"/>
            </w:pPr>
            <w:r>
              <w:t>Allow generic substitutions.</w:t>
            </w:r>
          </w:p>
        </w:tc>
      </w:tr>
      <w:tr w:rsidR="00940027" w14:paraId="409C532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F6BA84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023B0B8" w14:textId="77777777" w:rsidR="00940027" w:rsidRDefault="00940027">
            <w:pPr>
              <w:pStyle w:val="OtherTableBody"/>
            </w:pPr>
            <w:r>
              <w:t>0161</w:t>
            </w:r>
          </w:p>
        </w:tc>
        <w:tc>
          <w:tcPr>
            <w:tcW w:w="2693" w:type="dxa"/>
          </w:tcPr>
          <w:p w14:paraId="143F3F2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966EA33" w14:textId="77777777" w:rsidR="00940027" w:rsidRDefault="00940027">
            <w:pPr>
              <w:pStyle w:val="OtherTableBody"/>
            </w:pPr>
            <w:r>
              <w:t>N</w:t>
            </w:r>
          </w:p>
        </w:tc>
        <w:tc>
          <w:tcPr>
            <w:tcW w:w="3544" w:type="dxa"/>
          </w:tcPr>
          <w:p w14:paraId="5C338C5A" w14:textId="77777777" w:rsidR="00940027" w:rsidRDefault="00940027">
            <w:pPr>
              <w:pStyle w:val="OtherTableBody"/>
            </w:pPr>
            <w:r>
              <w:t>Substitutions are NOT authorized.  (This is the default - null.)</w:t>
            </w:r>
          </w:p>
        </w:tc>
      </w:tr>
      <w:tr w:rsidR="00940027" w14:paraId="7592CAC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82DEB2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4A44DE1" w14:textId="77777777" w:rsidR="00940027" w:rsidRDefault="00940027">
            <w:pPr>
              <w:pStyle w:val="OtherTableBody"/>
            </w:pPr>
            <w:r>
              <w:t>0161</w:t>
            </w:r>
          </w:p>
        </w:tc>
        <w:tc>
          <w:tcPr>
            <w:tcW w:w="2693" w:type="dxa"/>
          </w:tcPr>
          <w:p w14:paraId="4E4C887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91CA50E" w14:textId="77777777" w:rsidR="00940027" w:rsidRDefault="00940027">
            <w:pPr>
              <w:pStyle w:val="OtherTableBody"/>
            </w:pPr>
            <w:r>
              <w:t>T</w:t>
            </w:r>
          </w:p>
        </w:tc>
        <w:tc>
          <w:tcPr>
            <w:tcW w:w="3544" w:type="dxa"/>
          </w:tcPr>
          <w:p w14:paraId="0AF50A24" w14:textId="77777777" w:rsidR="00940027" w:rsidRDefault="00940027">
            <w:pPr>
              <w:pStyle w:val="OtherTableBody"/>
            </w:pPr>
            <w:r>
              <w:t>Allow therapeutic substitutions</w:t>
            </w:r>
          </w:p>
        </w:tc>
      </w:tr>
      <w:tr w:rsidR="00940027" w14:paraId="4DBB38D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B7B6F32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69659EB6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7A86AC3E" w14:textId="77777777" w:rsidR="00940027" w:rsidRDefault="00940027">
            <w:pPr>
              <w:pStyle w:val="OtherTableBody"/>
            </w:pPr>
            <w:r>
              <w:t>Route of Administration</w:t>
            </w:r>
          </w:p>
        </w:tc>
        <w:tc>
          <w:tcPr>
            <w:tcW w:w="1701" w:type="dxa"/>
          </w:tcPr>
          <w:p w14:paraId="1B8AB798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33B1F971" w14:textId="77777777" w:rsidR="00940027" w:rsidRDefault="00940027">
            <w:pPr>
              <w:pStyle w:val="OtherTableBody"/>
            </w:pPr>
          </w:p>
        </w:tc>
      </w:tr>
      <w:tr w:rsidR="00940027" w14:paraId="066B092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2818E2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F37C237" w14:textId="77777777" w:rsidR="00940027" w:rsidRDefault="00940027">
            <w:pPr>
              <w:pStyle w:val="OtherTableBody"/>
            </w:pPr>
            <w:r>
              <w:t>0162</w:t>
            </w:r>
          </w:p>
        </w:tc>
        <w:tc>
          <w:tcPr>
            <w:tcW w:w="2693" w:type="dxa"/>
          </w:tcPr>
          <w:p w14:paraId="7922937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E80341E" w14:textId="77777777" w:rsidR="00940027" w:rsidRDefault="00940027">
            <w:pPr>
              <w:pStyle w:val="OtherTableBody"/>
            </w:pPr>
            <w:r>
              <w:t>AP</w:t>
            </w:r>
          </w:p>
        </w:tc>
        <w:tc>
          <w:tcPr>
            <w:tcW w:w="3544" w:type="dxa"/>
          </w:tcPr>
          <w:p w14:paraId="575C2E5A" w14:textId="77777777" w:rsidR="00940027" w:rsidRDefault="00940027">
            <w:pPr>
              <w:pStyle w:val="OtherTableBody"/>
            </w:pPr>
            <w:r>
              <w:t>Apply Externally</w:t>
            </w:r>
          </w:p>
        </w:tc>
      </w:tr>
      <w:tr w:rsidR="00940027" w14:paraId="52FDCAB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34B5B4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CF8EC5D" w14:textId="77777777" w:rsidR="00940027" w:rsidRDefault="00940027">
            <w:pPr>
              <w:pStyle w:val="OtherTableBody"/>
            </w:pPr>
            <w:r>
              <w:t>0162</w:t>
            </w:r>
          </w:p>
        </w:tc>
        <w:tc>
          <w:tcPr>
            <w:tcW w:w="2693" w:type="dxa"/>
          </w:tcPr>
          <w:p w14:paraId="4490692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31ECDF0" w14:textId="77777777" w:rsidR="00940027" w:rsidRDefault="00940027">
            <w:pPr>
              <w:pStyle w:val="OtherTableBody"/>
            </w:pPr>
            <w:r>
              <w:t>B</w:t>
            </w:r>
          </w:p>
        </w:tc>
        <w:tc>
          <w:tcPr>
            <w:tcW w:w="3544" w:type="dxa"/>
          </w:tcPr>
          <w:p w14:paraId="7FCF690B" w14:textId="77777777" w:rsidR="00940027" w:rsidRDefault="00940027">
            <w:pPr>
              <w:pStyle w:val="OtherTableBody"/>
            </w:pPr>
            <w:r>
              <w:t>Buccal</w:t>
            </w:r>
          </w:p>
        </w:tc>
      </w:tr>
      <w:tr w:rsidR="00940027" w14:paraId="1723D1F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D57F60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2872371" w14:textId="77777777" w:rsidR="00940027" w:rsidRDefault="00940027">
            <w:pPr>
              <w:pStyle w:val="OtherTableBody"/>
            </w:pPr>
            <w:r>
              <w:t>0162</w:t>
            </w:r>
          </w:p>
        </w:tc>
        <w:tc>
          <w:tcPr>
            <w:tcW w:w="2693" w:type="dxa"/>
          </w:tcPr>
          <w:p w14:paraId="7567944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1AFFC53" w14:textId="77777777" w:rsidR="00940027" w:rsidRDefault="00940027">
            <w:pPr>
              <w:pStyle w:val="OtherTableBody"/>
            </w:pPr>
            <w:r>
              <w:t>DT</w:t>
            </w:r>
          </w:p>
        </w:tc>
        <w:tc>
          <w:tcPr>
            <w:tcW w:w="3544" w:type="dxa"/>
          </w:tcPr>
          <w:p w14:paraId="776FCD4C" w14:textId="77777777" w:rsidR="00940027" w:rsidRDefault="00940027">
            <w:pPr>
              <w:pStyle w:val="OtherTableBody"/>
            </w:pPr>
            <w:r>
              <w:t>Dental</w:t>
            </w:r>
          </w:p>
        </w:tc>
      </w:tr>
      <w:tr w:rsidR="00940027" w14:paraId="63D847F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43A1C2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45641C8" w14:textId="77777777" w:rsidR="00940027" w:rsidRDefault="00940027">
            <w:pPr>
              <w:pStyle w:val="OtherTableBody"/>
            </w:pPr>
            <w:r>
              <w:t>0162</w:t>
            </w:r>
          </w:p>
        </w:tc>
        <w:tc>
          <w:tcPr>
            <w:tcW w:w="2693" w:type="dxa"/>
          </w:tcPr>
          <w:p w14:paraId="0C26720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9F1E86A" w14:textId="77777777" w:rsidR="00940027" w:rsidRDefault="00940027">
            <w:pPr>
              <w:pStyle w:val="OtherTableBody"/>
            </w:pPr>
            <w:r>
              <w:t>EP</w:t>
            </w:r>
          </w:p>
        </w:tc>
        <w:tc>
          <w:tcPr>
            <w:tcW w:w="3544" w:type="dxa"/>
          </w:tcPr>
          <w:p w14:paraId="106DEAE0" w14:textId="77777777" w:rsidR="00940027" w:rsidRDefault="00940027">
            <w:pPr>
              <w:pStyle w:val="OtherTableBody"/>
            </w:pPr>
            <w:r>
              <w:t>Epidural</w:t>
            </w:r>
          </w:p>
        </w:tc>
      </w:tr>
      <w:tr w:rsidR="00940027" w14:paraId="5142BFB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B4E08E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BB9546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0162</w:t>
            </w:r>
          </w:p>
        </w:tc>
        <w:tc>
          <w:tcPr>
            <w:tcW w:w="2693" w:type="dxa"/>
          </w:tcPr>
          <w:p w14:paraId="0FE7A0E7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44147B4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ET</w:t>
            </w:r>
          </w:p>
        </w:tc>
        <w:tc>
          <w:tcPr>
            <w:tcW w:w="3544" w:type="dxa"/>
          </w:tcPr>
          <w:p w14:paraId="60CA704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Endotrachial Tube*</w:t>
            </w:r>
          </w:p>
        </w:tc>
      </w:tr>
      <w:tr w:rsidR="00940027" w14:paraId="3599AA2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8C2B557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0B391DD" w14:textId="77777777" w:rsidR="00940027" w:rsidRDefault="00940027">
            <w:pPr>
              <w:pStyle w:val="OtherTableBody"/>
            </w:pPr>
            <w:r>
              <w:t>0162</w:t>
            </w:r>
          </w:p>
        </w:tc>
        <w:tc>
          <w:tcPr>
            <w:tcW w:w="2693" w:type="dxa"/>
          </w:tcPr>
          <w:p w14:paraId="73EF9B2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A203F7F" w14:textId="77777777" w:rsidR="00940027" w:rsidRDefault="00940027">
            <w:pPr>
              <w:pStyle w:val="OtherTableBody"/>
            </w:pPr>
            <w:r>
              <w:t>GTT</w:t>
            </w:r>
          </w:p>
        </w:tc>
        <w:tc>
          <w:tcPr>
            <w:tcW w:w="3544" w:type="dxa"/>
          </w:tcPr>
          <w:p w14:paraId="5230CF9D" w14:textId="77777777" w:rsidR="00940027" w:rsidRDefault="00940027">
            <w:pPr>
              <w:pStyle w:val="OtherTableBody"/>
            </w:pPr>
            <w:r>
              <w:t>Gastrostomy Tube</w:t>
            </w:r>
          </w:p>
        </w:tc>
      </w:tr>
      <w:tr w:rsidR="00940027" w14:paraId="3CB1D0E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32083A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166E14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0162</w:t>
            </w:r>
          </w:p>
        </w:tc>
        <w:tc>
          <w:tcPr>
            <w:tcW w:w="2693" w:type="dxa"/>
          </w:tcPr>
          <w:p w14:paraId="12DD2B3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49CF053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GU</w:t>
            </w:r>
          </w:p>
        </w:tc>
        <w:tc>
          <w:tcPr>
            <w:tcW w:w="3544" w:type="dxa"/>
          </w:tcPr>
          <w:p w14:paraId="2608DA7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GU Irrigant</w:t>
            </w:r>
          </w:p>
        </w:tc>
      </w:tr>
      <w:tr w:rsidR="00940027" w14:paraId="0CE881A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CA75D26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0BAD35A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0162</w:t>
            </w:r>
          </w:p>
        </w:tc>
        <w:tc>
          <w:tcPr>
            <w:tcW w:w="2693" w:type="dxa"/>
          </w:tcPr>
          <w:p w14:paraId="0EEF0528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2A594B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IA</w:t>
            </w:r>
          </w:p>
        </w:tc>
        <w:tc>
          <w:tcPr>
            <w:tcW w:w="3544" w:type="dxa"/>
          </w:tcPr>
          <w:p w14:paraId="254616E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Intra-arterial</w:t>
            </w:r>
          </w:p>
        </w:tc>
      </w:tr>
      <w:tr w:rsidR="00940027" w14:paraId="50A3ED5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EC2617F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122314B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0162</w:t>
            </w:r>
          </w:p>
        </w:tc>
        <w:tc>
          <w:tcPr>
            <w:tcW w:w="2693" w:type="dxa"/>
          </w:tcPr>
          <w:p w14:paraId="66DE6035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7C1DC62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IB</w:t>
            </w:r>
          </w:p>
        </w:tc>
        <w:tc>
          <w:tcPr>
            <w:tcW w:w="3544" w:type="dxa"/>
          </w:tcPr>
          <w:p w14:paraId="1D473AB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Intrabursal</w:t>
            </w:r>
          </w:p>
        </w:tc>
      </w:tr>
      <w:tr w:rsidR="00940027" w14:paraId="3E7C6BB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BD44C2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5A79C36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0162</w:t>
            </w:r>
          </w:p>
        </w:tc>
        <w:tc>
          <w:tcPr>
            <w:tcW w:w="2693" w:type="dxa"/>
          </w:tcPr>
          <w:p w14:paraId="0C49A3A8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00180CB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IC</w:t>
            </w:r>
          </w:p>
        </w:tc>
        <w:tc>
          <w:tcPr>
            <w:tcW w:w="3544" w:type="dxa"/>
          </w:tcPr>
          <w:p w14:paraId="35ACBA86" w14:textId="77777777" w:rsidR="00940027" w:rsidRDefault="00940027">
            <w:pPr>
              <w:pStyle w:val="OtherTableBody"/>
            </w:pPr>
            <w:r>
              <w:t>Intracardiac</w:t>
            </w:r>
          </w:p>
        </w:tc>
      </w:tr>
      <w:tr w:rsidR="00940027" w14:paraId="7FAB8B4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63C319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E46D129" w14:textId="77777777" w:rsidR="00940027" w:rsidRDefault="00940027">
            <w:pPr>
              <w:pStyle w:val="OtherTableBody"/>
            </w:pPr>
            <w:r>
              <w:t>0162</w:t>
            </w:r>
          </w:p>
        </w:tc>
        <w:tc>
          <w:tcPr>
            <w:tcW w:w="2693" w:type="dxa"/>
          </w:tcPr>
          <w:p w14:paraId="4DD2D5E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C65E29B" w14:textId="77777777" w:rsidR="00940027" w:rsidRDefault="00940027">
            <w:pPr>
              <w:pStyle w:val="OtherTableBody"/>
            </w:pPr>
            <w:r>
              <w:t>ICV</w:t>
            </w:r>
          </w:p>
        </w:tc>
        <w:tc>
          <w:tcPr>
            <w:tcW w:w="3544" w:type="dxa"/>
          </w:tcPr>
          <w:p w14:paraId="5BB3114D" w14:textId="77777777" w:rsidR="00940027" w:rsidRDefault="00940027">
            <w:pPr>
              <w:pStyle w:val="OtherTableBody"/>
            </w:pPr>
            <w:r>
              <w:t>Intracervical (uterus)</w:t>
            </w:r>
          </w:p>
        </w:tc>
      </w:tr>
      <w:tr w:rsidR="00940027" w14:paraId="62E05B5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30A96C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8483446" w14:textId="77777777" w:rsidR="00940027" w:rsidRDefault="00940027">
            <w:pPr>
              <w:pStyle w:val="OtherTableBody"/>
            </w:pPr>
            <w:r>
              <w:t>0162</w:t>
            </w:r>
          </w:p>
        </w:tc>
        <w:tc>
          <w:tcPr>
            <w:tcW w:w="2693" w:type="dxa"/>
          </w:tcPr>
          <w:p w14:paraId="050A60B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A2DD726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3544" w:type="dxa"/>
          </w:tcPr>
          <w:p w14:paraId="4BA3B840" w14:textId="77777777" w:rsidR="00940027" w:rsidRDefault="00940027">
            <w:pPr>
              <w:pStyle w:val="OtherTableBody"/>
            </w:pPr>
            <w:r>
              <w:t>Intradermal</w:t>
            </w:r>
          </w:p>
        </w:tc>
      </w:tr>
      <w:tr w:rsidR="00940027" w14:paraId="2BD9E10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41E297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429D842" w14:textId="77777777" w:rsidR="00940027" w:rsidRDefault="00940027">
            <w:pPr>
              <w:pStyle w:val="OtherTableBody"/>
            </w:pPr>
            <w:r>
              <w:t>0162</w:t>
            </w:r>
          </w:p>
        </w:tc>
        <w:tc>
          <w:tcPr>
            <w:tcW w:w="2693" w:type="dxa"/>
          </w:tcPr>
          <w:p w14:paraId="745A128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E858183" w14:textId="77777777" w:rsidR="00940027" w:rsidRDefault="00940027">
            <w:pPr>
              <w:pStyle w:val="OtherTableBody"/>
            </w:pPr>
            <w:r>
              <w:t>IH</w:t>
            </w:r>
          </w:p>
        </w:tc>
        <w:tc>
          <w:tcPr>
            <w:tcW w:w="3544" w:type="dxa"/>
          </w:tcPr>
          <w:p w14:paraId="22C6488C" w14:textId="77777777" w:rsidR="00940027" w:rsidRDefault="00940027">
            <w:pPr>
              <w:pStyle w:val="OtherTableBody"/>
            </w:pPr>
            <w:r>
              <w:t>Inhalation</w:t>
            </w:r>
          </w:p>
        </w:tc>
      </w:tr>
      <w:tr w:rsidR="00940027" w14:paraId="15842CB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09B806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89A7AC3" w14:textId="77777777" w:rsidR="00940027" w:rsidRDefault="00940027">
            <w:pPr>
              <w:pStyle w:val="OtherTableBody"/>
            </w:pPr>
            <w:r>
              <w:t>0162</w:t>
            </w:r>
          </w:p>
        </w:tc>
        <w:tc>
          <w:tcPr>
            <w:tcW w:w="2693" w:type="dxa"/>
          </w:tcPr>
          <w:p w14:paraId="6964684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C0132AD" w14:textId="77777777" w:rsidR="00940027" w:rsidRDefault="00940027">
            <w:pPr>
              <w:pStyle w:val="OtherTableBody"/>
            </w:pPr>
            <w:r>
              <w:t>IHA</w:t>
            </w:r>
          </w:p>
        </w:tc>
        <w:tc>
          <w:tcPr>
            <w:tcW w:w="3544" w:type="dxa"/>
          </w:tcPr>
          <w:p w14:paraId="6501EA3E" w14:textId="77777777" w:rsidR="00940027" w:rsidRDefault="00940027">
            <w:pPr>
              <w:pStyle w:val="OtherTableBody"/>
            </w:pPr>
            <w:r>
              <w:t>Intrahepatic Artery</w:t>
            </w:r>
          </w:p>
        </w:tc>
      </w:tr>
      <w:tr w:rsidR="00940027" w14:paraId="0D1B247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AB4E47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8AD7D99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0162</w:t>
            </w:r>
          </w:p>
        </w:tc>
        <w:tc>
          <w:tcPr>
            <w:tcW w:w="2693" w:type="dxa"/>
          </w:tcPr>
          <w:p w14:paraId="12B844A8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422E8DFD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IM</w:t>
            </w:r>
          </w:p>
        </w:tc>
        <w:tc>
          <w:tcPr>
            <w:tcW w:w="3544" w:type="dxa"/>
          </w:tcPr>
          <w:p w14:paraId="0F09FC27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Intramuscular</w:t>
            </w:r>
          </w:p>
        </w:tc>
      </w:tr>
      <w:tr w:rsidR="00940027" w14:paraId="7243C1C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552707F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26B2A9BB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0162</w:t>
            </w:r>
          </w:p>
        </w:tc>
        <w:tc>
          <w:tcPr>
            <w:tcW w:w="2693" w:type="dxa"/>
          </w:tcPr>
          <w:p w14:paraId="2F262C7F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6685DB80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IMR</w:t>
            </w:r>
          </w:p>
        </w:tc>
        <w:tc>
          <w:tcPr>
            <w:tcW w:w="3544" w:type="dxa"/>
          </w:tcPr>
          <w:p w14:paraId="3842B5C3" w14:textId="77777777" w:rsidR="00940027" w:rsidRDefault="00940027">
            <w:pPr>
              <w:pStyle w:val="OtherTableBody"/>
            </w:pPr>
            <w:r>
              <w:t>Immerse (Soak) Body Part</w:t>
            </w:r>
          </w:p>
        </w:tc>
      </w:tr>
      <w:tr w:rsidR="00940027" w14:paraId="31D0C2D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C6D8AC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1725AB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0162</w:t>
            </w:r>
          </w:p>
        </w:tc>
        <w:tc>
          <w:tcPr>
            <w:tcW w:w="2693" w:type="dxa"/>
          </w:tcPr>
          <w:p w14:paraId="1B0E4D6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EBC7A7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IN</w:t>
            </w:r>
          </w:p>
        </w:tc>
        <w:tc>
          <w:tcPr>
            <w:tcW w:w="3544" w:type="dxa"/>
          </w:tcPr>
          <w:p w14:paraId="6FB29A2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Intranasal</w:t>
            </w:r>
          </w:p>
        </w:tc>
      </w:tr>
      <w:tr w:rsidR="00940027" w14:paraId="1FF2F05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0CF8D4B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256C524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0162</w:t>
            </w:r>
          </w:p>
        </w:tc>
        <w:tc>
          <w:tcPr>
            <w:tcW w:w="2693" w:type="dxa"/>
          </w:tcPr>
          <w:p w14:paraId="479C89E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5B63AAF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IO</w:t>
            </w:r>
          </w:p>
        </w:tc>
        <w:tc>
          <w:tcPr>
            <w:tcW w:w="3544" w:type="dxa"/>
          </w:tcPr>
          <w:p w14:paraId="19A311EA" w14:textId="77777777" w:rsidR="00940027" w:rsidRDefault="00940027">
            <w:pPr>
              <w:pStyle w:val="OtherTableBody"/>
            </w:pPr>
            <w:r>
              <w:t>Intraocular</w:t>
            </w:r>
          </w:p>
        </w:tc>
      </w:tr>
      <w:tr w:rsidR="00940027" w14:paraId="3DF61B0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5FBD5A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9407EDF" w14:textId="77777777" w:rsidR="00940027" w:rsidRDefault="00940027">
            <w:pPr>
              <w:pStyle w:val="OtherTableBody"/>
            </w:pPr>
            <w:r>
              <w:t>0162</w:t>
            </w:r>
          </w:p>
        </w:tc>
        <w:tc>
          <w:tcPr>
            <w:tcW w:w="2693" w:type="dxa"/>
          </w:tcPr>
          <w:p w14:paraId="6A501FF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EE7BA66" w14:textId="77777777" w:rsidR="00940027" w:rsidRDefault="00940027">
            <w:pPr>
              <w:pStyle w:val="OtherTableBody"/>
            </w:pPr>
            <w:r>
              <w:t>IP</w:t>
            </w:r>
          </w:p>
        </w:tc>
        <w:tc>
          <w:tcPr>
            <w:tcW w:w="3544" w:type="dxa"/>
          </w:tcPr>
          <w:p w14:paraId="3AE6A935" w14:textId="77777777" w:rsidR="00940027" w:rsidRDefault="00940027">
            <w:pPr>
              <w:pStyle w:val="OtherTableBody"/>
            </w:pPr>
            <w:r>
              <w:t>Intraperitoneal</w:t>
            </w:r>
          </w:p>
        </w:tc>
      </w:tr>
      <w:tr w:rsidR="00940027" w14:paraId="42A24F3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5781EB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C3FCC72" w14:textId="77777777" w:rsidR="00940027" w:rsidRDefault="00940027">
            <w:pPr>
              <w:pStyle w:val="OtherTableBody"/>
            </w:pPr>
            <w:r>
              <w:t>0162</w:t>
            </w:r>
          </w:p>
        </w:tc>
        <w:tc>
          <w:tcPr>
            <w:tcW w:w="2693" w:type="dxa"/>
          </w:tcPr>
          <w:p w14:paraId="0692E31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C1ED39A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3544" w:type="dxa"/>
          </w:tcPr>
          <w:p w14:paraId="55A8AA83" w14:textId="77777777" w:rsidR="00940027" w:rsidRDefault="00940027">
            <w:pPr>
              <w:pStyle w:val="OtherTableBody"/>
            </w:pPr>
            <w:r>
              <w:t>Intrasynovial</w:t>
            </w:r>
          </w:p>
        </w:tc>
      </w:tr>
      <w:tr w:rsidR="00940027" w14:paraId="05A818D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7C4B7F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0D30655" w14:textId="77777777" w:rsidR="00940027" w:rsidRDefault="00940027">
            <w:pPr>
              <w:pStyle w:val="OtherTableBody"/>
            </w:pPr>
            <w:r>
              <w:t>0162</w:t>
            </w:r>
          </w:p>
        </w:tc>
        <w:tc>
          <w:tcPr>
            <w:tcW w:w="2693" w:type="dxa"/>
          </w:tcPr>
          <w:p w14:paraId="3AA69EC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52719F5" w14:textId="77777777" w:rsidR="00940027" w:rsidRDefault="00940027">
            <w:pPr>
              <w:pStyle w:val="OtherTableBody"/>
            </w:pPr>
            <w:r>
              <w:t>IT</w:t>
            </w:r>
          </w:p>
        </w:tc>
        <w:tc>
          <w:tcPr>
            <w:tcW w:w="3544" w:type="dxa"/>
          </w:tcPr>
          <w:p w14:paraId="681B9821" w14:textId="77777777" w:rsidR="00940027" w:rsidRDefault="00940027">
            <w:pPr>
              <w:pStyle w:val="OtherTableBody"/>
            </w:pPr>
            <w:r>
              <w:t>Intrathecal</w:t>
            </w:r>
          </w:p>
        </w:tc>
      </w:tr>
      <w:tr w:rsidR="00940027" w14:paraId="482DD33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CCC897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DC2E3B6" w14:textId="77777777" w:rsidR="00940027" w:rsidRDefault="00940027">
            <w:pPr>
              <w:pStyle w:val="OtherTableBody"/>
            </w:pPr>
            <w:r>
              <w:t>0162</w:t>
            </w:r>
          </w:p>
        </w:tc>
        <w:tc>
          <w:tcPr>
            <w:tcW w:w="2693" w:type="dxa"/>
          </w:tcPr>
          <w:p w14:paraId="68A6A78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C754A18" w14:textId="77777777" w:rsidR="00940027" w:rsidRDefault="00940027">
            <w:pPr>
              <w:pStyle w:val="OtherTableBody"/>
            </w:pPr>
            <w:r>
              <w:t>IU</w:t>
            </w:r>
          </w:p>
        </w:tc>
        <w:tc>
          <w:tcPr>
            <w:tcW w:w="3544" w:type="dxa"/>
          </w:tcPr>
          <w:p w14:paraId="1AA85E14" w14:textId="77777777" w:rsidR="00940027" w:rsidRDefault="00940027">
            <w:pPr>
              <w:pStyle w:val="OtherTableBody"/>
            </w:pPr>
            <w:r>
              <w:t>Intrauterine</w:t>
            </w:r>
          </w:p>
        </w:tc>
      </w:tr>
      <w:tr w:rsidR="00940027" w14:paraId="671E075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10C0C4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63F6424" w14:textId="77777777" w:rsidR="00940027" w:rsidRDefault="00940027">
            <w:pPr>
              <w:pStyle w:val="OtherTableBody"/>
            </w:pPr>
            <w:r>
              <w:t>0162</w:t>
            </w:r>
          </w:p>
        </w:tc>
        <w:tc>
          <w:tcPr>
            <w:tcW w:w="2693" w:type="dxa"/>
          </w:tcPr>
          <w:p w14:paraId="28F1B84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C387282" w14:textId="77777777" w:rsidR="00940027" w:rsidRDefault="00940027">
            <w:pPr>
              <w:pStyle w:val="OtherTableBody"/>
            </w:pPr>
            <w:r>
              <w:t>IV</w:t>
            </w:r>
          </w:p>
        </w:tc>
        <w:tc>
          <w:tcPr>
            <w:tcW w:w="3544" w:type="dxa"/>
          </w:tcPr>
          <w:p w14:paraId="7C8DCDD3" w14:textId="77777777" w:rsidR="00940027" w:rsidRDefault="00940027">
            <w:pPr>
              <w:pStyle w:val="OtherTableBody"/>
            </w:pPr>
            <w:r>
              <w:t>Intravenous</w:t>
            </w:r>
          </w:p>
        </w:tc>
      </w:tr>
      <w:tr w:rsidR="00940027" w14:paraId="1C7D6D9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60D9AC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2F6D6BF" w14:textId="77777777" w:rsidR="00940027" w:rsidRDefault="00940027">
            <w:pPr>
              <w:pStyle w:val="OtherTableBody"/>
            </w:pPr>
            <w:r>
              <w:t>0162</w:t>
            </w:r>
          </w:p>
        </w:tc>
        <w:tc>
          <w:tcPr>
            <w:tcW w:w="2693" w:type="dxa"/>
          </w:tcPr>
          <w:p w14:paraId="6299482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D722084" w14:textId="77777777" w:rsidR="00940027" w:rsidRDefault="00940027">
            <w:pPr>
              <w:pStyle w:val="OtherTableBody"/>
            </w:pPr>
            <w:r>
              <w:t>MM</w:t>
            </w:r>
          </w:p>
        </w:tc>
        <w:tc>
          <w:tcPr>
            <w:tcW w:w="3544" w:type="dxa"/>
          </w:tcPr>
          <w:p w14:paraId="0E5636B5" w14:textId="77777777" w:rsidR="00940027" w:rsidRDefault="00940027">
            <w:pPr>
              <w:pStyle w:val="OtherTableBody"/>
            </w:pPr>
            <w:r>
              <w:t>Mucous Membrane</w:t>
            </w:r>
          </w:p>
        </w:tc>
      </w:tr>
      <w:tr w:rsidR="00940027" w14:paraId="28C13F7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2E0DC7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775BE8E" w14:textId="77777777" w:rsidR="00940027" w:rsidRDefault="00940027">
            <w:pPr>
              <w:pStyle w:val="OtherTableBody"/>
            </w:pPr>
            <w:r>
              <w:t>0162</w:t>
            </w:r>
          </w:p>
        </w:tc>
        <w:tc>
          <w:tcPr>
            <w:tcW w:w="2693" w:type="dxa"/>
          </w:tcPr>
          <w:p w14:paraId="5B1C2FD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36343C8" w14:textId="77777777" w:rsidR="00940027" w:rsidRDefault="00940027">
            <w:pPr>
              <w:pStyle w:val="OtherTableBody"/>
            </w:pPr>
            <w:r>
              <w:t>MTH</w:t>
            </w:r>
          </w:p>
        </w:tc>
        <w:tc>
          <w:tcPr>
            <w:tcW w:w="3544" w:type="dxa"/>
          </w:tcPr>
          <w:p w14:paraId="722C4E35" w14:textId="77777777" w:rsidR="00940027" w:rsidRDefault="00940027">
            <w:pPr>
              <w:pStyle w:val="OtherTableBody"/>
            </w:pPr>
            <w:r>
              <w:t>Mouth/Throat</w:t>
            </w:r>
          </w:p>
        </w:tc>
      </w:tr>
      <w:tr w:rsidR="00940027" w14:paraId="1ADEC22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8AB930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933C671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0162</w:t>
            </w:r>
          </w:p>
        </w:tc>
        <w:tc>
          <w:tcPr>
            <w:tcW w:w="2693" w:type="dxa"/>
          </w:tcPr>
          <w:p w14:paraId="22508331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05C5B3BD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NG</w:t>
            </w:r>
          </w:p>
        </w:tc>
        <w:tc>
          <w:tcPr>
            <w:tcW w:w="3544" w:type="dxa"/>
          </w:tcPr>
          <w:p w14:paraId="0C8D1156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Nasogastric</w:t>
            </w:r>
          </w:p>
        </w:tc>
      </w:tr>
      <w:tr w:rsidR="00940027" w14:paraId="6EC44BD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ECADE3B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77BC60A3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0162</w:t>
            </w:r>
          </w:p>
        </w:tc>
        <w:tc>
          <w:tcPr>
            <w:tcW w:w="2693" w:type="dxa"/>
          </w:tcPr>
          <w:p w14:paraId="10D439F0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38BF753E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NP</w:t>
            </w:r>
          </w:p>
        </w:tc>
        <w:tc>
          <w:tcPr>
            <w:tcW w:w="3544" w:type="dxa"/>
          </w:tcPr>
          <w:p w14:paraId="2401A930" w14:textId="77777777" w:rsidR="00940027" w:rsidRDefault="00940027">
            <w:pPr>
              <w:pStyle w:val="OtherTableBody"/>
            </w:pPr>
            <w:r>
              <w:t>Nasal Prongs*</w:t>
            </w:r>
          </w:p>
        </w:tc>
      </w:tr>
      <w:tr w:rsidR="00940027" w14:paraId="5B06345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B9F245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34118C2" w14:textId="77777777" w:rsidR="00940027" w:rsidRDefault="00940027">
            <w:pPr>
              <w:pStyle w:val="OtherTableBody"/>
            </w:pPr>
            <w:r>
              <w:t>0162</w:t>
            </w:r>
          </w:p>
        </w:tc>
        <w:tc>
          <w:tcPr>
            <w:tcW w:w="2693" w:type="dxa"/>
          </w:tcPr>
          <w:p w14:paraId="135FA28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6EA8C33" w14:textId="77777777" w:rsidR="00940027" w:rsidRDefault="00940027">
            <w:pPr>
              <w:pStyle w:val="OtherTableBody"/>
            </w:pPr>
            <w:r>
              <w:t>NS</w:t>
            </w:r>
          </w:p>
        </w:tc>
        <w:tc>
          <w:tcPr>
            <w:tcW w:w="3544" w:type="dxa"/>
          </w:tcPr>
          <w:p w14:paraId="7F11701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Nasal</w:t>
            </w:r>
          </w:p>
        </w:tc>
      </w:tr>
      <w:tr w:rsidR="00940027" w14:paraId="680CA54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811DAF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000A4A3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0162</w:t>
            </w:r>
          </w:p>
        </w:tc>
        <w:tc>
          <w:tcPr>
            <w:tcW w:w="2693" w:type="dxa"/>
          </w:tcPr>
          <w:p w14:paraId="25CEE07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0C8570E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NT</w:t>
            </w:r>
          </w:p>
        </w:tc>
        <w:tc>
          <w:tcPr>
            <w:tcW w:w="3544" w:type="dxa"/>
          </w:tcPr>
          <w:p w14:paraId="7648F5D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Nasotrachial Tube</w:t>
            </w:r>
          </w:p>
        </w:tc>
      </w:tr>
      <w:tr w:rsidR="00940027" w14:paraId="4D6D6F8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82D830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1507EB5A" w14:textId="77777777" w:rsidR="00940027" w:rsidRDefault="00940027">
            <w:pPr>
              <w:pStyle w:val="OtherTableBody"/>
            </w:pPr>
            <w:r>
              <w:t>0162</w:t>
            </w:r>
          </w:p>
        </w:tc>
        <w:tc>
          <w:tcPr>
            <w:tcW w:w="2693" w:type="dxa"/>
          </w:tcPr>
          <w:p w14:paraId="6BDC865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61A2BEC" w14:textId="77777777" w:rsidR="00940027" w:rsidRDefault="00940027">
            <w:pPr>
              <w:pStyle w:val="OtherTableBody"/>
            </w:pPr>
            <w:r>
              <w:t>OP</w:t>
            </w:r>
          </w:p>
        </w:tc>
        <w:tc>
          <w:tcPr>
            <w:tcW w:w="3544" w:type="dxa"/>
          </w:tcPr>
          <w:p w14:paraId="3513A353" w14:textId="77777777" w:rsidR="00940027" w:rsidRDefault="00940027">
            <w:pPr>
              <w:pStyle w:val="OtherTableBody"/>
            </w:pPr>
            <w:r>
              <w:t>Ophthalmic</w:t>
            </w:r>
          </w:p>
        </w:tc>
      </w:tr>
      <w:tr w:rsidR="00940027" w14:paraId="1A661D1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A5CA01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E75F9C7" w14:textId="77777777" w:rsidR="00940027" w:rsidRDefault="00940027">
            <w:pPr>
              <w:pStyle w:val="OtherTableBody"/>
            </w:pPr>
            <w:r>
              <w:t>0162</w:t>
            </w:r>
          </w:p>
        </w:tc>
        <w:tc>
          <w:tcPr>
            <w:tcW w:w="2693" w:type="dxa"/>
          </w:tcPr>
          <w:p w14:paraId="1EFC315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BFCCB17" w14:textId="77777777" w:rsidR="00940027" w:rsidRDefault="00940027">
            <w:pPr>
              <w:pStyle w:val="OtherTableBody"/>
            </w:pPr>
            <w:r>
              <w:t>OT</w:t>
            </w:r>
          </w:p>
        </w:tc>
        <w:tc>
          <w:tcPr>
            <w:tcW w:w="3544" w:type="dxa"/>
          </w:tcPr>
          <w:p w14:paraId="3C0802F4" w14:textId="77777777" w:rsidR="00940027" w:rsidRDefault="00940027">
            <w:pPr>
              <w:pStyle w:val="OtherTableBody"/>
            </w:pPr>
            <w:r>
              <w:t>Otic</w:t>
            </w:r>
          </w:p>
        </w:tc>
      </w:tr>
      <w:tr w:rsidR="00940027" w14:paraId="0A97A2D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A75C12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2800D45" w14:textId="77777777" w:rsidR="00940027" w:rsidRDefault="00940027">
            <w:pPr>
              <w:pStyle w:val="OtherTableBody"/>
            </w:pPr>
            <w:r>
              <w:t>0162</w:t>
            </w:r>
          </w:p>
        </w:tc>
        <w:tc>
          <w:tcPr>
            <w:tcW w:w="2693" w:type="dxa"/>
          </w:tcPr>
          <w:p w14:paraId="358A05E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B124AAA" w14:textId="77777777" w:rsidR="00940027" w:rsidRDefault="00940027">
            <w:pPr>
              <w:pStyle w:val="OtherTableBody"/>
            </w:pPr>
            <w:r>
              <w:t>OTH</w:t>
            </w:r>
          </w:p>
        </w:tc>
        <w:tc>
          <w:tcPr>
            <w:tcW w:w="3544" w:type="dxa"/>
          </w:tcPr>
          <w:p w14:paraId="57C70F02" w14:textId="77777777" w:rsidR="00940027" w:rsidRDefault="00940027">
            <w:pPr>
              <w:pStyle w:val="OtherTableBody"/>
            </w:pPr>
            <w:r>
              <w:t>Other/Miscellaneous</w:t>
            </w:r>
          </w:p>
        </w:tc>
      </w:tr>
      <w:tr w:rsidR="00940027" w14:paraId="57153AC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64F914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586772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0162</w:t>
            </w:r>
          </w:p>
        </w:tc>
        <w:tc>
          <w:tcPr>
            <w:tcW w:w="2693" w:type="dxa"/>
          </w:tcPr>
          <w:p w14:paraId="72965CA6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D6D36B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PF</w:t>
            </w:r>
          </w:p>
        </w:tc>
        <w:tc>
          <w:tcPr>
            <w:tcW w:w="3544" w:type="dxa"/>
          </w:tcPr>
          <w:p w14:paraId="31D86E8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Perfusion</w:t>
            </w:r>
          </w:p>
        </w:tc>
      </w:tr>
      <w:tr w:rsidR="00940027" w14:paraId="3DEE5B0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47C1F2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08C3427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0162</w:t>
            </w:r>
          </w:p>
        </w:tc>
        <w:tc>
          <w:tcPr>
            <w:tcW w:w="2693" w:type="dxa"/>
          </w:tcPr>
          <w:p w14:paraId="45D9339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89CB3F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PO</w:t>
            </w:r>
          </w:p>
        </w:tc>
        <w:tc>
          <w:tcPr>
            <w:tcW w:w="3544" w:type="dxa"/>
          </w:tcPr>
          <w:p w14:paraId="6EB2017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Oral</w:t>
            </w:r>
          </w:p>
        </w:tc>
      </w:tr>
      <w:tr w:rsidR="00940027" w14:paraId="7D62C98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C2671CE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69E8E55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0162</w:t>
            </w:r>
          </w:p>
        </w:tc>
        <w:tc>
          <w:tcPr>
            <w:tcW w:w="2693" w:type="dxa"/>
          </w:tcPr>
          <w:p w14:paraId="26B438F7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6AFA323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PR</w:t>
            </w:r>
          </w:p>
        </w:tc>
        <w:tc>
          <w:tcPr>
            <w:tcW w:w="3544" w:type="dxa"/>
          </w:tcPr>
          <w:p w14:paraId="1B64998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Rectal</w:t>
            </w:r>
          </w:p>
        </w:tc>
      </w:tr>
      <w:tr w:rsidR="00940027" w14:paraId="531EE07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1D91E3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1168572F" w14:textId="77777777" w:rsidR="00940027" w:rsidRDefault="00940027">
            <w:pPr>
              <w:pStyle w:val="OtherTableBody"/>
            </w:pPr>
            <w:r>
              <w:t>0162</w:t>
            </w:r>
          </w:p>
        </w:tc>
        <w:tc>
          <w:tcPr>
            <w:tcW w:w="2693" w:type="dxa"/>
          </w:tcPr>
          <w:p w14:paraId="6AE5529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A9DF3EB" w14:textId="77777777" w:rsidR="00940027" w:rsidRDefault="00940027">
            <w:pPr>
              <w:pStyle w:val="OtherTableBody"/>
            </w:pPr>
            <w:r>
              <w:t>RM</w:t>
            </w:r>
          </w:p>
        </w:tc>
        <w:tc>
          <w:tcPr>
            <w:tcW w:w="3544" w:type="dxa"/>
          </w:tcPr>
          <w:p w14:paraId="18A37DD4" w14:textId="77777777" w:rsidR="00940027" w:rsidRDefault="00940027">
            <w:pPr>
              <w:pStyle w:val="OtherTableBody"/>
            </w:pPr>
            <w:r>
              <w:t>Rebreather Mask*</w:t>
            </w:r>
          </w:p>
        </w:tc>
      </w:tr>
      <w:tr w:rsidR="00940027" w14:paraId="3460EB6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295324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0B5D456" w14:textId="77777777" w:rsidR="00940027" w:rsidRDefault="00940027">
            <w:pPr>
              <w:pStyle w:val="OtherTableBody"/>
            </w:pPr>
            <w:r>
              <w:t>0162</w:t>
            </w:r>
          </w:p>
        </w:tc>
        <w:tc>
          <w:tcPr>
            <w:tcW w:w="2693" w:type="dxa"/>
          </w:tcPr>
          <w:p w14:paraId="2A9FB03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B385166" w14:textId="77777777" w:rsidR="00940027" w:rsidRDefault="00940027">
            <w:pPr>
              <w:pStyle w:val="OtherTableBody"/>
            </w:pPr>
            <w:r>
              <w:t>SC</w:t>
            </w:r>
          </w:p>
        </w:tc>
        <w:tc>
          <w:tcPr>
            <w:tcW w:w="3544" w:type="dxa"/>
          </w:tcPr>
          <w:p w14:paraId="4A9795F6" w14:textId="77777777" w:rsidR="00940027" w:rsidRDefault="00940027">
            <w:pPr>
              <w:pStyle w:val="OtherTableBody"/>
            </w:pPr>
            <w:r>
              <w:t>Subcutaneous</w:t>
            </w:r>
          </w:p>
        </w:tc>
      </w:tr>
      <w:tr w:rsidR="00940027" w14:paraId="1D3C687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53319D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4725380" w14:textId="77777777" w:rsidR="00940027" w:rsidRDefault="00940027">
            <w:pPr>
              <w:pStyle w:val="OtherTableBody"/>
            </w:pPr>
            <w:r>
              <w:t>0162</w:t>
            </w:r>
          </w:p>
        </w:tc>
        <w:tc>
          <w:tcPr>
            <w:tcW w:w="2693" w:type="dxa"/>
          </w:tcPr>
          <w:p w14:paraId="00FA108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459836F" w14:textId="77777777" w:rsidR="00940027" w:rsidRDefault="00940027">
            <w:pPr>
              <w:pStyle w:val="OtherTableBody"/>
            </w:pPr>
            <w:r>
              <w:t>SD</w:t>
            </w:r>
          </w:p>
        </w:tc>
        <w:tc>
          <w:tcPr>
            <w:tcW w:w="3544" w:type="dxa"/>
          </w:tcPr>
          <w:p w14:paraId="4913F21F" w14:textId="77777777" w:rsidR="00940027" w:rsidRDefault="00940027">
            <w:pPr>
              <w:pStyle w:val="OtherTableBody"/>
            </w:pPr>
            <w:r>
              <w:t>Soaked Dressing</w:t>
            </w:r>
          </w:p>
        </w:tc>
      </w:tr>
      <w:tr w:rsidR="00940027" w14:paraId="7CA32BE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1806D4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6EC3028" w14:textId="77777777" w:rsidR="00940027" w:rsidRDefault="00940027">
            <w:pPr>
              <w:pStyle w:val="OtherTableBody"/>
            </w:pPr>
            <w:r>
              <w:t>0162</w:t>
            </w:r>
          </w:p>
        </w:tc>
        <w:tc>
          <w:tcPr>
            <w:tcW w:w="2693" w:type="dxa"/>
          </w:tcPr>
          <w:p w14:paraId="4E00245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67E9463" w14:textId="77777777" w:rsidR="00940027" w:rsidRDefault="00940027">
            <w:pPr>
              <w:pStyle w:val="OtherTableBody"/>
            </w:pPr>
            <w:r>
              <w:t>SL</w:t>
            </w:r>
          </w:p>
        </w:tc>
        <w:tc>
          <w:tcPr>
            <w:tcW w:w="3544" w:type="dxa"/>
          </w:tcPr>
          <w:p w14:paraId="710F8D0D" w14:textId="77777777" w:rsidR="00940027" w:rsidRDefault="00940027">
            <w:pPr>
              <w:pStyle w:val="OtherTableBody"/>
            </w:pPr>
            <w:r>
              <w:t>Sublingual</w:t>
            </w:r>
          </w:p>
        </w:tc>
      </w:tr>
      <w:tr w:rsidR="00940027" w14:paraId="689DDC8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AD8F4D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035E2E8" w14:textId="77777777" w:rsidR="00940027" w:rsidRDefault="00940027">
            <w:pPr>
              <w:pStyle w:val="OtherTableBody"/>
            </w:pPr>
            <w:r>
              <w:t>0162</w:t>
            </w:r>
          </w:p>
        </w:tc>
        <w:tc>
          <w:tcPr>
            <w:tcW w:w="2693" w:type="dxa"/>
          </w:tcPr>
          <w:p w14:paraId="7E4E88F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5EA4048" w14:textId="77777777" w:rsidR="00940027" w:rsidRDefault="00940027">
            <w:pPr>
              <w:pStyle w:val="OtherTableBody"/>
            </w:pPr>
            <w:r>
              <w:t>TD</w:t>
            </w:r>
          </w:p>
        </w:tc>
        <w:tc>
          <w:tcPr>
            <w:tcW w:w="3544" w:type="dxa"/>
          </w:tcPr>
          <w:p w14:paraId="26B0D310" w14:textId="77777777" w:rsidR="00940027" w:rsidRDefault="00940027">
            <w:pPr>
              <w:pStyle w:val="OtherTableBody"/>
            </w:pPr>
            <w:r>
              <w:t>Transdermal</w:t>
            </w:r>
          </w:p>
        </w:tc>
      </w:tr>
      <w:tr w:rsidR="00940027" w14:paraId="2F77E9B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B2257C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F8F19C1" w14:textId="77777777" w:rsidR="00940027" w:rsidRDefault="00940027">
            <w:pPr>
              <w:pStyle w:val="OtherTableBody"/>
            </w:pPr>
            <w:r>
              <w:t>0162</w:t>
            </w:r>
          </w:p>
        </w:tc>
        <w:tc>
          <w:tcPr>
            <w:tcW w:w="2693" w:type="dxa"/>
          </w:tcPr>
          <w:p w14:paraId="6FDBE97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2993B39" w14:textId="77777777" w:rsidR="00940027" w:rsidRDefault="00940027">
            <w:pPr>
              <w:pStyle w:val="OtherTableBody"/>
            </w:pPr>
            <w:r>
              <w:t>TL</w:t>
            </w:r>
          </w:p>
        </w:tc>
        <w:tc>
          <w:tcPr>
            <w:tcW w:w="3544" w:type="dxa"/>
          </w:tcPr>
          <w:p w14:paraId="2B81D93E" w14:textId="77777777" w:rsidR="00940027" w:rsidRDefault="00940027">
            <w:pPr>
              <w:pStyle w:val="OtherTableBody"/>
            </w:pPr>
            <w:r>
              <w:t>Translingual</w:t>
            </w:r>
          </w:p>
        </w:tc>
      </w:tr>
      <w:tr w:rsidR="00940027" w14:paraId="7686120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64D717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4078CC0" w14:textId="77777777" w:rsidR="00940027" w:rsidRDefault="00940027">
            <w:pPr>
              <w:pStyle w:val="OtherTableBody"/>
            </w:pPr>
            <w:r>
              <w:t>0162</w:t>
            </w:r>
          </w:p>
        </w:tc>
        <w:tc>
          <w:tcPr>
            <w:tcW w:w="2693" w:type="dxa"/>
          </w:tcPr>
          <w:p w14:paraId="30AF480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F6B7A81" w14:textId="77777777" w:rsidR="00940027" w:rsidRDefault="00940027">
            <w:pPr>
              <w:pStyle w:val="OtherTableBody"/>
            </w:pPr>
            <w:r>
              <w:t>TP</w:t>
            </w:r>
          </w:p>
        </w:tc>
        <w:tc>
          <w:tcPr>
            <w:tcW w:w="3544" w:type="dxa"/>
          </w:tcPr>
          <w:p w14:paraId="69477CA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Topical</w:t>
            </w:r>
          </w:p>
        </w:tc>
      </w:tr>
      <w:tr w:rsidR="00940027" w14:paraId="6CD7A5B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06F281C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1362743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0162</w:t>
            </w:r>
          </w:p>
        </w:tc>
        <w:tc>
          <w:tcPr>
            <w:tcW w:w="2693" w:type="dxa"/>
          </w:tcPr>
          <w:p w14:paraId="43123F9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E1E989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TRA</w:t>
            </w:r>
          </w:p>
        </w:tc>
        <w:tc>
          <w:tcPr>
            <w:tcW w:w="3544" w:type="dxa"/>
          </w:tcPr>
          <w:p w14:paraId="66D0A1A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Tracheostomy*</w:t>
            </w:r>
          </w:p>
        </w:tc>
      </w:tr>
      <w:tr w:rsidR="00940027" w14:paraId="098F1D3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7FC5F7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17E6AB3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0162</w:t>
            </w:r>
          </w:p>
        </w:tc>
        <w:tc>
          <w:tcPr>
            <w:tcW w:w="2693" w:type="dxa"/>
          </w:tcPr>
          <w:p w14:paraId="0742970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20A79BD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UR</w:t>
            </w:r>
          </w:p>
        </w:tc>
        <w:tc>
          <w:tcPr>
            <w:tcW w:w="3544" w:type="dxa"/>
          </w:tcPr>
          <w:p w14:paraId="591158F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Urethral</w:t>
            </w:r>
          </w:p>
        </w:tc>
      </w:tr>
      <w:tr w:rsidR="00940027" w14:paraId="16A4172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260181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4B8875F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0162</w:t>
            </w:r>
          </w:p>
        </w:tc>
        <w:tc>
          <w:tcPr>
            <w:tcW w:w="2693" w:type="dxa"/>
          </w:tcPr>
          <w:p w14:paraId="4D22F94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51C2ADA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VG</w:t>
            </w:r>
          </w:p>
        </w:tc>
        <w:tc>
          <w:tcPr>
            <w:tcW w:w="3544" w:type="dxa"/>
          </w:tcPr>
          <w:p w14:paraId="348CBFB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Vaginal</w:t>
            </w:r>
          </w:p>
        </w:tc>
      </w:tr>
      <w:tr w:rsidR="00940027" w14:paraId="7FD273A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01982DF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5DBE6BF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0162</w:t>
            </w:r>
          </w:p>
        </w:tc>
        <w:tc>
          <w:tcPr>
            <w:tcW w:w="2693" w:type="dxa"/>
          </w:tcPr>
          <w:p w14:paraId="6D40E37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D62DB9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VM</w:t>
            </w:r>
          </w:p>
        </w:tc>
        <w:tc>
          <w:tcPr>
            <w:tcW w:w="3544" w:type="dxa"/>
          </w:tcPr>
          <w:p w14:paraId="048F12D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Ventimask</w:t>
            </w:r>
          </w:p>
        </w:tc>
      </w:tr>
      <w:tr w:rsidR="00940027" w14:paraId="7CA9882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7AAEA2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02E61EB5" w14:textId="77777777" w:rsidR="00940027" w:rsidRDefault="00940027">
            <w:pPr>
              <w:pStyle w:val="OtherTableBody"/>
            </w:pPr>
            <w:r>
              <w:t>0162</w:t>
            </w:r>
          </w:p>
        </w:tc>
        <w:tc>
          <w:tcPr>
            <w:tcW w:w="2693" w:type="dxa"/>
          </w:tcPr>
          <w:p w14:paraId="5134CA3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13F60C0" w14:textId="77777777" w:rsidR="00940027" w:rsidRDefault="00940027">
            <w:pPr>
              <w:pStyle w:val="OtherTableBody"/>
            </w:pPr>
            <w:r>
              <w:t>WND</w:t>
            </w:r>
          </w:p>
        </w:tc>
        <w:tc>
          <w:tcPr>
            <w:tcW w:w="3544" w:type="dxa"/>
          </w:tcPr>
          <w:p w14:paraId="276F8762" w14:textId="77777777" w:rsidR="00940027" w:rsidRDefault="00940027">
            <w:pPr>
              <w:pStyle w:val="OtherTableBody"/>
            </w:pPr>
            <w:r>
              <w:t>Wound</w:t>
            </w:r>
          </w:p>
        </w:tc>
      </w:tr>
      <w:tr w:rsidR="00940027" w14:paraId="7FA9ECA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ED919EF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39C4B0AE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49BAC84B" w14:textId="77777777" w:rsidR="00940027" w:rsidRDefault="00940027">
            <w:pPr>
              <w:pStyle w:val="OtherTableBody"/>
            </w:pPr>
            <w:r>
              <w:t>Body site</w:t>
            </w:r>
          </w:p>
        </w:tc>
        <w:tc>
          <w:tcPr>
            <w:tcW w:w="1701" w:type="dxa"/>
          </w:tcPr>
          <w:p w14:paraId="1DA2D138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0A41215F" w14:textId="77777777" w:rsidR="00940027" w:rsidRDefault="00940027">
            <w:pPr>
              <w:pStyle w:val="OtherTableBody"/>
            </w:pPr>
          </w:p>
        </w:tc>
      </w:tr>
      <w:tr w:rsidR="00940027" w14:paraId="10586B1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4E9F81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EDFC11C" w14:textId="77777777" w:rsidR="00940027" w:rsidRDefault="00940027">
            <w:pPr>
              <w:pStyle w:val="OtherTableBody"/>
            </w:pPr>
            <w:r>
              <w:t>0163</w:t>
            </w:r>
          </w:p>
        </w:tc>
        <w:tc>
          <w:tcPr>
            <w:tcW w:w="2693" w:type="dxa"/>
          </w:tcPr>
          <w:p w14:paraId="3900037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0920A8E" w14:textId="77777777" w:rsidR="00940027" w:rsidRDefault="00940027">
            <w:pPr>
              <w:pStyle w:val="OtherTableBody"/>
            </w:pPr>
            <w:r>
              <w:t>BE</w:t>
            </w:r>
          </w:p>
        </w:tc>
        <w:tc>
          <w:tcPr>
            <w:tcW w:w="3544" w:type="dxa"/>
          </w:tcPr>
          <w:p w14:paraId="0DABBC03" w14:textId="77777777" w:rsidR="00940027" w:rsidRDefault="00940027">
            <w:pPr>
              <w:pStyle w:val="OtherTableBody"/>
            </w:pPr>
            <w:r>
              <w:t>Bilateral Ears</w:t>
            </w:r>
          </w:p>
        </w:tc>
      </w:tr>
      <w:tr w:rsidR="00940027" w14:paraId="1EC5F8F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B10834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38930A8" w14:textId="77777777" w:rsidR="00940027" w:rsidRDefault="00940027">
            <w:pPr>
              <w:pStyle w:val="OtherTableBody"/>
            </w:pPr>
            <w:r>
              <w:t>0163</w:t>
            </w:r>
          </w:p>
        </w:tc>
        <w:tc>
          <w:tcPr>
            <w:tcW w:w="2693" w:type="dxa"/>
          </w:tcPr>
          <w:p w14:paraId="311C6C2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A6E0D2E" w14:textId="77777777" w:rsidR="00940027" w:rsidRDefault="00940027">
            <w:pPr>
              <w:pStyle w:val="OtherTableBody"/>
            </w:pPr>
            <w:r>
              <w:t>BN</w:t>
            </w:r>
          </w:p>
        </w:tc>
        <w:tc>
          <w:tcPr>
            <w:tcW w:w="3544" w:type="dxa"/>
          </w:tcPr>
          <w:p w14:paraId="5AFC5E99" w14:textId="77777777" w:rsidR="00940027" w:rsidRDefault="00940027">
            <w:pPr>
              <w:pStyle w:val="OtherTableBody"/>
            </w:pPr>
            <w:r>
              <w:t>Bilateral Nares</w:t>
            </w:r>
          </w:p>
        </w:tc>
      </w:tr>
      <w:tr w:rsidR="00940027" w14:paraId="71A68F9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BECC5F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57465D5" w14:textId="77777777" w:rsidR="00940027" w:rsidRDefault="00940027">
            <w:pPr>
              <w:pStyle w:val="OtherTableBody"/>
            </w:pPr>
            <w:r>
              <w:t>0163</w:t>
            </w:r>
          </w:p>
        </w:tc>
        <w:tc>
          <w:tcPr>
            <w:tcW w:w="2693" w:type="dxa"/>
          </w:tcPr>
          <w:p w14:paraId="4D737DE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2B326B1" w14:textId="77777777" w:rsidR="00940027" w:rsidRDefault="00940027">
            <w:pPr>
              <w:pStyle w:val="OtherTableBody"/>
            </w:pPr>
            <w:r>
              <w:t>BU</w:t>
            </w:r>
          </w:p>
        </w:tc>
        <w:tc>
          <w:tcPr>
            <w:tcW w:w="3544" w:type="dxa"/>
          </w:tcPr>
          <w:p w14:paraId="0DE05196" w14:textId="77777777" w:rsidR="00940027" w:rsidRDefault="00940027">
            <w:pPr>
              <w:pStyle w:val="OtherTableBody"/>
            </w:pPr>
            <w:r>
              <w:t>Buttock</w:t>
            </w:r>
          </w:p>
        </w:tc>
      </w:tr>
      <w:tr w:rsidR="00940027" w14:paraId="3EC941B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DDF016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F46725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0163</w:t>
            </w:r>
          </w:p>
        </w:tc>
        <w:tc>
          <w:tcPr>
            <w:tcW w:w="2693" w:type="dxa"/>
          </w:tcPr>
          <w:p w14:paraId="1C9E235E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79BF8ED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CT</w:t>
            </w:r>
          </w:p>
        </w:tc>
        <w:tc>
          <w:tcPr>
            <w:tcW w:w="3544" w:type="dxa"/>
          </w:tcPr>
          <w:p w14:paraId="44D8733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Chest Tube</w:t>
            </w:r>
          </w:p>
        </w:tc>
      </w:tr>
      <w:tr w:rsidR="00940027" w14:paraId="4097168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9EB454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61CC896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0163</w:t>
            </w:r>
          </w:p>
        </w:tc>
        <w:tc>
          <w:tcPr>
            <w:tcW w:w="2693" w:type="dxa"/>
          </w:tcPr>
          <w:p w14:paraId="7EC1315A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548F353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LA</w:t>
            </w:r>
          </w:p>
        </w:tc>
        <w:tc>
          <w:tcPr>
            <w:tcW w:w="3544" w:type="dxa"/>
          </w:tcPr>
          <w:p w14:paraId="14F97200" w14:textId="77777777" w:rsidR="00940027" w:rsidRDefault="00940027">
            <w:pPr>
              <w:pStyle w:val="OtherTableBody"/>
            </w:pPr>
            <w:r>
              <w:t>Left Arm</w:t>
            </w:r>
          </w:p>
        </w:tc>
      </w:tr>
      <w:tr w:rsidR="00940027" w14:paraId="02A9848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F474F0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DAF4BD4" w14:textId="77777777" w:rsidR="00940027" w:rsidRDefault="00940027">
            <w:pPr>
              <w:pStyle w:val="OtherTableBody"/>
            </w:pPr>
            <w:r>
              <w:t>0163</w:t>
            </w:r>
          </w:p>
        </w:tc>
        <w:tc>
          <w:tcPr>
            <w:tcW w:w="2693" w:type="dxa"/>
          </w:tcPr>
          <w:p w14:paraId="78FCFC1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C61380F" w14:textId="77777777" w:rsidR="00940027" w:rsidRDefault="00940027">
            <w:pPr>
              <w:pStyle w:val="OtherTableBody"/>
            </w:pPr>
            <w:r>
              <w:t>LAC</w:t>
            </w:r>
          </w:p>
        </w:tc>
        <w:tc>
          <w:tcPr>
            <w:tcW w:w="3544" w:type="dxa"/>
          </w:tcPr>
          <w:p w14:paraId="58B06898" w14:textId="77777777" w:rsidR="00940027" w:rsidRDefault="00940027">
            <w:pPr>
              <w:pStyle w:val="OtherTableBody"/>
            </w:pPr>
            <w:r>
              <w:t>Left Anterior Chest</w:t>
            </w:r>
          </w:p>
        </w:tc>
      </w:tr>
      <w:tr w:rsidR="00940027" w14:paraId="03C921A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C4F26A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38AEA87" w14:textId="77777777" w:rsidR="00940027" w:rsidRDefault="00940027">
            <w:pPr>
              <w:pStyle w:val="OtherTableBody"/>
            </w:pPr>
            <w:r>
              <w:t>0163</w:t>
            </w:r>
          </w:p>
        </w:tc>
        <w:tc>
          <w:tcPr>
            <w:tcW w:w="2693" w:type="dxa"/>
          </w:tcPr>
          <w:p w14:paraId="4354125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B4F55AA" w14:textId="77777777" w:rsidR="00940027" w:rsidRDefault="00940027">
            <w:pPr>
              <w:pStyle w:val="OtherTableBody"/>
            </w:pPr>
            <w:r>
              <w:t>LACF</w:t>
            </w:r>
          </w:p>
        </w:tc>
        <w:tc>
          <w:tcPr>
            <w:tcW w:w="3544" w:type="dxa"/>
          </w:tcPr>
          <w:p w14:paraId="7D9622FC" w14:textId="77777777" w:rsidR="00940027" w:rsidRDefault="00940027">
            <w:pPr>
              <w:pStyle w:val="OtherTableBody"/>
            </w:pPr>
            <w:r>
              <w:t>Left Antecubital Fossa</w:t>
            </w:r>
          </w:p>
        </w:tc>
      </w:tr>
      <w:tr w:rsidR="00940027" w14:paraId="30003AE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61C99C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2440AD0" w14:textId="77777777" w:rsidR="00940027" w:rsidRDefault="00940027">
            <w:pPr>
              <w:pStyle w:val="OtherTableBody"/>
            </w:pPr>
            <w:r>
              <w:t>0163</w:t>
            </w:r>
          </w:p>
        </w:tc>
        <w:tc>
          <w:tcPr>
            <w:tcW w:w="2693" w:type="dxa"/>
          </w:tcPr>
          <w:p w14:paraId="275F84C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675E7D7" w14:textId="77777777" w:rsidR="00940027" w:rsidRDefault="00940027">
            <w:pPr>
              <w:pStyle w:val="OtherTableBody"/>
            </w:pPr>
            <w:r>
              <w:t>LD</w:t>
            </w:r>
          </w:p>
        </w:tc>
        <w:tc>
          <w:tcPr>
            <w:tcW w:w="3544" w:type="dxa"/>
          </w:tcPr>
          <w:p w14:paraId="444BEE42" w14:textId="77777777" w:rsidR="00940027" w:rsidRDefault="00940027">
            <w:pPr>
              <w:pStyle w:val="OtherTableBody"/>
            </w:pPr>
            <w:r>
              <w:t>Left Deltoid</w:t>
            </w:r>
          </w:p>
        </w:tc>
      </w:tr>
      <w:tr w:rsidR="00940027" w14:paraId="2A3A365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3E1BE5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64ED495" w14:textId="77777777" w:rsidR="00940027" w:rsidRDefault="00940027">
            <w:pPr>
              <w:pStyle w:val="OtherTableBody"/>
            </w:pPr>
            <w:r>
              <w:t>0163</w:t>
            </w:r>
          </w:p>
        </w:tc>
        <w:tc>
          <w:tcPr>
            <w:tcW w:w="2693" w:type="dxa"/>
          </w:tcPr>
          <w:p w14:paraId="293E49F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5A79F61" w14:textId="77777777" w:rsidR="00940027" w:rsidRDefault="00940027">
            <w:pPr>
              <w:pStyle w:val="OtherTableBody"/>
            </w:pPr>
            <w:r>
              <w:t>LE</w:t>
            </w:r>
          </w:p>
        </w:tc>
        <w:tc>
          <w:tcPr>
            <w:tcW w:w="3544" w:type="dxa"/>
          </w:tcPr>
          <w:p w14:paraId="1A9A3D9B" w14:textId="77777777" w:rsidR="00940027" w:rsidRDefault="00940027">
            <w:pPr>
              <w:pStyle w:val="OtherTableBody"/>
            </w:pPr>
            <w:r>
              <w:t>Left Ear</w:t>
            </w:r>
          </w:p>
        </w:tc>
      </w:tr>
      <w:tr w:rsidR="00940027" w14:paraId="698F92F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643184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705F9A9" w14:textId="77777777" w:rsidR="00940027" w:rsidRDefault="00940027">
            <w:pPr>
              <w:pStyle w:val="OtherTableBody"/>
            </w:pPr>
            <w:r>
              <w:t>0163</w:t>
            </w:r>
          </w:p>
        </w:tc>
        <w:tc>
          <w:tcPr>
            <w:tcW w:w="2693" w:type="dxa"/>
          </w:tcPr>
          <w:p w14:paraId="2B479AE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50DF624" w14:textId="77777777" w:rsidR="00940027" w:rsidRDefault="00940027">
            <w:pPr>
              <w:pStyle w:val="OtherTableBody"/>
            </w:pPr>
            <w:r>
              <w:t>LEJ</w:t>
            </w:r>
          </w:p>
        </w:tc>
        <w:tc>
          <w:tcPr>
            <w:tcW w:w="3544" w:type="dxa"/>
          </w:tcPr>
          <w:p w14:paraId="33A8B0B3" w14:textId="77777777" w:rsidR="00940027" w:rsidRDefault="00940027">
            <w:pPr>
              <w:pStyle w:val="OtherTableBody"/>
            </w:pPr>
            <w:r>
              <w:t>Left External Jugular</w:t>
            </w:r>
          </w:p>
        </w:tc>
      </w:tr>
      <w:tr w:rsidR="00940027" w14:paraId="1AF0A58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406536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1BA039C" w14:textId="77777777" w:rsidR="00940027" w:rsidRDefault="00940027">
            <w:pPr>
              <w:pStyle w:val="OtherTableBody"/>
            </w:pPr>
            <w:r>
              <w:t>0163</w:t>
            </w:r>
          </w:p>
        </w:tc>
        <w:tc>
          <w:tcPr>
            <w:tcW w:w="2693" w:type="dxa"/>
          </w:tcPr>
          <w:p w14:paraId="1829612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681A53D" w14:textId="77777777" w:rsidR="00940027" w:rsidRDefault="00940027">
            <w:pPr>
              <w:pStyle w:val="OtherTableBody"/>
            </w:pPr>
            <w:r>
              <w:t>LF</w:t>
            </w:r>
          </w:p>
        </w:tc>
        <w:tc>
          <w:tcPr>
            <w:tcW w:w="3544" w:type="dxa"/>
          </w:tcPr>
          <w:p w14:paraId="36ACB6E1" w14:textId="77777777" w:rsidR="00940027" w:rsidRDefault="00940027">
            <w:pPr>
              <w:pStyle w:val="OtherTableBody"/>
            </w:pPr>
            <w:r>
              <w:t>Left Foot</w:t>
            </w:r>
          </w:p>
        </w:tc>
      </w:tr>
      <w:tr w:rsidR="00940027" w14:paraId="1703D90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D0B63C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8FF3EBA" w14:textId="77777777" w:rsidR="00940027" w:rsidRDefault="00940027">
            <w:pPr>
              <w:pStyle w:val="OtherTableBody"/>
            </w:pPr>
            <w:r>
              <w:t>0163</w:t>
            </w:r>
          </w:p>
        </w:tc>
        <w:tc>
          <w:tcPr>
            <w:tcW w:w="2693" w:type="dxa"/>
          </w:tcPr>
          <w:p w14:paraId="53164E5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9C77715" w14:textId="77777777" w:rsidR="00940027" w:rsidRDefault="00940027">
            <w:pPr>
              <w:pStyle w:val="OtherTableBody"/>
            </w:pPr>
            <w:r>
              <w:t>LG</w:t>
            </w:r>
          </w:p>
        </w:tc>
        <w:tc>
          <w:tcPr>
            <w:tcW w:w="3544" w:type="dxa"/>
          </w:tcPr>
          <w:p w14:paraId="14302B8F" w14:textId="77777777" w:rsidR="00940027" w:rsidRDefault="00940027">
            <w:pPr>
              <w:pStyle w:val="OtherTableBody"/>
            </w:pPr>
            <w:r>
              <w:t>Left Gluteus Medius</w:t>
            </w:r>
          </w:p>
        </w:tc>
      </w:tr>
      <w:tr w:rsidR="00940027" w14:paraId="7EC0958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9A8BCD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961C798" w14:textId="77777777" w:rsidR="00940027" w:rsidRDefault="00940027">
            <w:pPr>
              <w:pStyle w:val="OtherTableBody"/>
            </w:pPr>
            <w:r>
              <w:t>0163</w:t>
            </w:r>
          </w:p>
        </w:tc>
        <w:tc>
          <w:tcPr>
            <w:tcW w:w="2693" w:type="dxa"/>
          </w:tcPr>
          <w:p w14:paraId="2732E83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70433B7" w14:textId="77777777" w:rsidR="00940027" w:rsidRDefault="00940027">
            <w:pPr>
              <w:pStyle w:val="OtherTableBody"/>
            </w:pPr>
            <w:r>
              <w:t>LH</w:t>
            </w:r>
          </w:p>
        </w:tc>
        <w:tc>
          <w:tcPr>
            <w:tcW w:w="3544" w:type="dxa"/>
          </w:tcPr>
          <w:p w14:paraId="2740DF3B" w14:textId="77777777" w:rsidR="00940027" w:rsidRDefault="00940027">
            <w:pPr>
              <w:pStyle w:val="OtherTableBody"/>
            </w:pPr>
            <w:r>
              <w:t>Left Hand</w:t>
            </w:r>
          </w:p>
        </w:tc>
      </w:tr>
      <w:tr w:rsidR="00940027" w14:paraId="7042A39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D36282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1AE2EA9" w14:textId="77777777" w:rsidR="00940027" w:rsidRDefault="00940027">
            <w:pPr>
              <w:pStyle w:val="OtherTableBody"/>
            </w:pPr>
            <w:r>
              <w:t>0163</w:t>
            </w:r>
          </w:p>
        </w:tc>
        <w:tc>
          <w:tcPr>
            <w:tcW w:w="2693" w:type="dxa"/>
          </w:tcPr>
          <w:p w14:paraId="7240FDD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256B88F" w14:textId="77777777" w:rsidR="00940027" w:rsidRDefault="00940027">
            <w:pPr>
              <w:pStyle w:val="OtherTableBody"/>
            </w:pPr>
            <w:r>
              <w:t>LIJ</w:t>
            </w:r>
          </w:p>
        </w:tc>
        <w:tc>
          <w:tcPr>
            <w:tcW w:w="3544" w:type="dxa"/>
          </w:tcPr>
          <w:p w14:paraId="13F31A3F" w14:textId="77777777" w:rsidR="00940027" w:rsidRDefault="00940027">
            <w:pPr>
              <w:pStyle w:val="OtherTableBody"/>
            </w:pPr>
            <w:r>
              <w:t>Left Internal Jugular</w:t>
            </w:r>
          </w:p>
        </w:tc>
      </w:tr>
      <w:tr w:rsidR="00940027" w14:paraId="16C9FA0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78C089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2317B9D" w14:textId="77777777" w:rsidR="00940027" w:rsidRDefault="00940027">
            <w:pPr>
              <w:pStyle w:val="OtherTableBody"/>
            </w:pPr>
            <w:r>
              <w:t>0163</w:t>
            </w:r>
          </w:p>
        </w:tc>
        <w:tc>
          <w:tcPr>
            <w:tcW w:w="2693" w:type="dxa"/>
          </w:tcPr>
          <w:p w14:paraId="1F60272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6CBCDD4" w14:textId="77777777" w:rsidR="00940027" w:rsidRDefault="00940027">
            <w:pPr>
              <w:pStyle w:val="OtherTableBody"/>
            </w:pPr>
            <w:r>
              <w:t>LLAQ</w:t>
            </w:r>
          </w:p>
        </w:tc>
        <w:tc>
          <w:tcPr>
            <w:tcW w:w="3544" w:type="dxa"/>
          </w:tcPr>
          <w:p w14:paraId="13A407C0" w14:textId="77777777" w:rsidR="00940027" w:rsidRDefault="00940027">
            <w:pPr>
              <w:pStyle w:val="OtherTableBody"/>
            </w:pPr>
            <w:r>
              <w:t>Left Lower Abd Quadrant</w:t>
            </w:r>
          </w:p>
        </w:tc>
      </w:tr>
      <w:tr w:rsidR="00940027" w14:paraId="10187CE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D8A085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36E6F49" w14:textId="77777777" w:rsidR="00940027" w:rsidRDefault="00940027">
            <w:pPr>
              <w:pStyle w:val="OtherTableBody"/>
            </w:pPr>
            <w:r>
              <w:t>0163</w:t>
            </w:r>
          </w:p>
        </w:tc>
        <w:tc>
          <w:tcPr>
            <w:tcW w:w="2693" w:type="dxa"/>
          </w:tcPr>
          <w:p w14:paraId="0EB0052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1C2ADDE" w14:textId="77777777" w:rsidR="00940027" w:rsidRDefault="00940027">
            <w:pPr>
              <w:pStyle w:val="OtherTableBody"/>
            </w:pPr>
            <w:r>
              <w:t>LLFA</w:t>
            </w:r>
          </w:p>
        </w:tc>
        <w:tc>
          <w:tcPr>
            <w:tcW w:w="3544" w:type="dxa"/>
          </w:tcPr>
          <w:p w14:paraId="7494EB6C" w14:textId="77777777" w:rsidR="00940027" w:rsidRDefault="00940027">
            <w:pPr>
              <w:pStyle w:val="OtherTableBody"/>
            </w:pPr>
            <w:r>
              <w:t>Left Lower Forearm</w:t>
            </w:r>
          </w:p>
        </w:tc>
      </w:tr>
      <w:tr w:rsidR="00940027" w14:paraId="39928FF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67C8EB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37B2844" w14:textId="77777777" w:rsidR="00940027" w:rsidRDefault="00940027">
            <w:pPr>
              <w:pStyle w:val="OtherTableBody"/>
            </w:pPr>
            <w:r>
              <w:t>0163</w:t>
            </w:r>
          </w:p>
        </w:tc>
        <w:tc>
          <w:tcPr>
            <w:tcW w:w="2693" w:type="dxa"/>
          </w:tcPr>
          <w:p w14:paraId="66C49E3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FF71BFF" w14:textId="77777777" w:rsidR="00940027" w:rsidRDefault="00940027">
            <w:pPr>
              <w:pStyle w:val="OtherTableBody"/>
            </w:pPr>
            <w:r>
              <w:t>LMFA</w:t>
            </w:r>
          </w:p>
        </w:tc>
        <w:tc>
          <w:tcPr>
            <w:tcW w:w="3544" w:type="dxa"/>
          </w:tcPr>
          <w:p w14:paraId="65F9C1F4" w14:textId="77777777" w:rsidR="00940027" w:rsidRDefault="00940027">
            <w:pPr>
              <w:pStyle w:val="OtherTableBody"/>
            </w:pPr>
            <w:r>
              <w:t>Left Mid Forearm</w:t>
            </w:r>
          </w:p>
        </w:tc>
      </w:tr>
      <w:tr w:rsidR="00940027" w14:paraId="144604B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6A91CB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0C07917" w14:textId="77777777" w:rsidR="00940027" w:rsidRDefault="00940027">
            <w:pPr>
              <w:pStyle w:val="OtherTableBody"/>
            </w:pPr>
            <w:r>
              <w:t>0163</w:t>
            </w:r>
          </w:p>
        </w:tc>
        <w:tc>
          <w:tcPr>
            <w:tcW w:w="2693" w:type="dxa"/>
          </w:tcPr>
          <w:p w14:paraId="52F25FE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75677D0" w14:textId="77777777" w:rsidR="00940027" w:rsidRDefault="00940027">
            <w:pPr>
              <w:pStyle w:val="OtherTableBody"/>
            </w:pPr>
            <w:r>
              <w:t>LN</w:t>
            </w:r>
          </w:p>
        </w:tc>
        <w:tc>
          <w:tcPr>
            <w:tcW w:w="3544" w:type="dxa"/>
          </w:tcPr>
          <w:p w14:paraId="0B3F3E4F" w14:textId="77777777" w:rsidR="00940027" w:rsidRDefault="00940027">
            <w:pPr>
              <w:pStyle w:val="OtherTableBody"/>
            </w:pPr>
            <w:r>
              <w:t>Left Naris</w:t>
            </w:r>
          </w:p>
        </w:tc>
      </w:tr>
      <w:tr w:rsidR="00940027" w14:paraId="47CF14C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D2F93C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5462FF0" w14:textId="77777777" w:rsidR="00940027" w:rsidRDefault="00940027">
            <w:pPr>
              <w:pStyle w:val="OtherTableBody"/>
            </w:pPr>
            <w:r>
              <w:t>0163</w:t>
            </w:r>
          </w:p>
        </w:tc>
        <w:tc>
          <w:tcPr>
            <w:tcW w:w="2693" w:type="dxa"/>
          </w:tcPr>
          <w:p w14:paraId="70A9C57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C08E6FB" w14:textId="77777777" w:rsidR="00940027" w:rsidRDefault="00940027">
            <w:pPr>
              <w:pStyle w:val="OtherTableBody"/>
            </w:pPr>
            <w:r>
              <w:t>LPC</w:t>
            </w:r>
          </w:p>
        </w:tc>
        <w:tc>
          <w:tcPr>
            <w:tcW w:w="3544" w:type="dxa"/>
          </w:tcPr>
          <w:p w14:paraId="3C91FE21" w14:textId="77777777" w:rsidR="00940027" w:rsidRDefault="00940027">
            <w:pPr>
              <w:pStyle w:val="OtherTableBody"/>
            </w:pPr>
            <w:r>
              <w:t>Left Posterior Chest</w:t>
            </w:r>
          </w:p>
        </w:tc>
      </w:tr>
      <w:tr w:rsidR="00940027" w14:paraId="60D54BF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E5BDEA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5793210" w14:textId="77777777" w:rsidR="00940027" w:rsidRDefault="00940027">
            <w:pPr>
              <w:pStyle w:val="OtherTableBody"/>
            </w:pPr>
            <w:r>
              <w:t>0163</w:t>
            </w:r>
          </w:p>
        </w:tc>
        <w:tc>
          <w:tcPr>
            <w:tcW w:w="2693" w:type="dxa"/>
          </w:tcPr>
          <w:p w14:paraId="25826CA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78EF82B" w14:textId="77777777" w:rsidR="00940027" w:rsidRDefault="00940027">
            <w:pPr>
              <w:pStyle w:val="OtherTableBody"/>
            </w:pPr>
            <w:r>
              <w:t>LSC</w:t>
            </w:r>
          </w:p>
        </w:tc>
        <w:tc>
          <w:tcPr>
            <w:tcW w:w="3544" w:type="dxa"/>
          </w:tcPr>
          <w:p w14:paraId="62D3579F" w14:textId="77777777" w:rsidR="00940027" w:rsidRDefault="00940027">
            <w:pPr>
              <w:pStyle w:val="OtherTableBody"/>
            </w:pPr>
            <w:r>
              <w:t>Left Subclavian</w:t>
            </w:r>
          </w:p>
        </w:tc>
      </w:tr>
      <w:tr w:rsidR="00940027" w14:paraId="04EA667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1D067C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32ADCDE" w14:textId="77777777" w:rsidR="00940027" w:rsidRDefault="00940027">
            <w:pPr>
              <w:pStyle w:val="OtherTableBody"/>
            </w:pPr>
            <w:r>
              <w:t>0163</w:t>
            </w:r>
          </w:p>
        </w:tc>
        <w:tc>
          <w:tcPr>
            <w:tcW w:w="2693" w:type="dxa"/>
          </w:tcPr>
          <w:p w14:paraId="7E680FE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93625C4" w14:textId="77777777" w:rsidR="00940027" w:rsidRDefault="00940027">
            <w:pPr>
              <w:pStyle w:val="OtherTableBody"/>
            </w:pPr>
            <w:r>
              <w:t>LT</w:t>
            </w:r>
          </w:p>
        </w:tc>
        <w:tc>
          <w:tcPr>
            <w:tcW w:w="3544" w:type="dxa"/>
          </w:tcPr>
          <w:p w14:paraId="2D53DA4C" w14:textId="77777777" w:rsidR="00940027" w:rsidRDefault="00940027">
            <w:pPr>
              <w:pStyle w:val="OtherTableBody"/>
            </w:pPr>
            <w:r>
              <w:t>Left Thigh</w:t>
            </w:r>
          </w:p>
        </w:tc>
      </w:tr>
      <w:tr w:rsidR="00940027" w14:paraId="7A4A47F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F696FF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AF95249" w14:textId="77777777" w:rsidR="00940027" w:rsidRDefault="00940027">
            <w:pPr>
              <w:pStyle w:val="OtherTableBody"/>
            </w:pPr>
            <w:r>
              <w:t>0163</w:t>
            </w:r>
          </w:p>
        </w:tc>
        <w:tc>
          <w:tcPr>
            <w:tcW w:w="2693" w:type="dxa"/>
          </w:tcPr>
          <w:p w14:paraId="49D6A88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B0B9C4E" w14:textId="77777777" w:rsidR="00940027" w:rsidRDefault="00940027">
            <w:pPr>
              <w:pStyle w:val="OtherTableBody"/>
            </w:pPr>
            <w:r>
              <w:t>LUA</w:t>
            </w:r>
          </w:p>
        </w:tc>
        <w:tc>
          <w:tcPr>
            <w:tcW w:w="3544" w:type="dxa"/>
          </w:tcPr>
          <w:p w14:paraId="177839B3" w14:textId="77777777" w:rsidR="00940027" w:rsidRDefault="00940027">
            <w:pPr>
              <w:pStyle w:val="OtherTableBody"/>
            </w:pPr>
            <w:r>
              <w:t>Left Upper Arm</w:t>
            </w:r>
          </w:p>
        </w:tc>
      </w:tr>
      <w:tr w:rsidR="00940027" w14:paraId="72E8215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EB6C01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3F32C03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0163</w:t>
            </w:r>
          </w:p>
        </w:tc>
        <w:tc>
          <w:tcPr>
            <w:tcW w:w="2693" w:type="dxa"/>
          </w:tcPr>
          <w:p w14:paraId="72EC2EC7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69CB7144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LUAQ</w:t>
            </w:r>
          </w:p>
        </w:tc>
        <w:tc>
          <w:tcPr>
            <w:tcW w:w="3544" w:type="dxa"/>
          </w:tcPr>
          <w:p w14:paraId="3CC529FA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Left Upper Abd Quadrant</w:t>
            </w:r>
          </w:p>
        </w:tc>
      </w:tr>
      <w:tr w:rsidR="00940027" w14:paraId="5890034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E54691D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17515B46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0163</w:t>
            </w:r>
          </w:p>
        </w:tc>
        <w:tc>
          <w:tcPr>
            <w:tcW w:w="2693" w:type="dxa"/>
          </w:tcPr>
          <w:p w14:paraId="272748D3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29218991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LUFA</w:t>
            </w:r>
          </w:p>
        </w:tc>
        <w:tc>
          <w:tcPr>
            <w:tcW w:w="3544" w:type="dxa"/>
          </w:tcPr>
          <w:p w14:paraId="06A73B06" w14:textId="77777777" w:rsidR="00940027" w:rsidRDefault="00940027">
            <w:pPr>
              <w:pStyle w:val="OtherTableBody"/>
            </w:pPr>
            <w:r>
              <w:t>Left Upper Forearm</w:t>
            </w:r>
          </w:p>
        </w:tc>
      </w:tr>
      <w:tr w:rsidR="00940027" w14:paraId="1A5E558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7D9F00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ED998A6" w14:textId="77777777" w:rsidR="00940027" w:rsidRDefault="00940027">
            <w:pPr>
              <w:pStyle w:val="OtherTableBody"/>
            </w:pPr>
            <w:r>
              <w:t>0163</w:t>
            </w:r>
          </w:p>
        </w:tc>
        <w:tc>
          <w:tcPr>
            <w:tcW w:w="2693" w:type="dxa"/>
          </w:tcPr>
          <w:p w14:paraId="2CC2184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D2A654A" w14:textId="77777777" w:rsidR="00940027" w:rsidRDefault="00940027">
            <w:pPr>
              <w:pStyle w:val="OtherTableBody"/>
            </w:pPr>
            <w:r>
              <w:t>LVG</w:t>
            </w:r>
          </w:p>
        </w:tc>
        <w:tc>
          <w:tcPr>
            <w:tcW w:w="3544" w:type="dxa"/>
          </w:tcPr>
          <w:p w14:paraId="4E7C8746" w14:textId="77777777" w:rsidR="00940027" w:rsidRDefault="00940027">
            <w:pPr>
              <w:pStyle w:val="OtherTableBody"/>
            </w:pPr>
            <w:r>
              <w:t>Left Ventragluteal</w:t>
            </w:r>
          </w:p>
        </w:tc>
      </w:tr>
      <w:tr w:rsidR="00940027" w14:paraId="3CF416B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00418B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83554A3" w14:textId="77777777" w:rsidR="00940027" w:rsidRDefault="00940027">
            <w:pPr>
              <w:pStyle w:val="OtherTableBody"/>
            </w:pPr>
            <w:r>
              <w:t>0163</w:t>
            </w:r>
          </w:p>
        </w:tc>
        <w:tc>
          <w:tcPr>
            <w:tcW w:w="2693" w:type="dxa"/>
          </w:tcPr>
          <w:p w14:paraId="20FCCC7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D3D474E" w14:textId="77777777" w:rsidR="00940027" w:rsidRDefault="00940027">
            <w:pPr>
              <w:pStyle w:val="OtherTableBody"/>
            </w:pPr>
            <w:r>
              <w:t>LVL</w:t>
            </w:r>
          </w:p>
        </w:tc>
        <w:tc>
          <w:tcPr>
            <w:tcW w:w="3544" w:type="dxa"/>
          </w:tcPr>
          <w:p w14:paraId="52E52CCA" w14:textId="77777777" w:rsidR="00940027" w:rsidRDefault="00940027">
            <w:pPr>
              <w:pStyle w:val="OtherTableBody"/>
            </w:pPr>
            <w:r>
              <w:t>Left Vastus Lateralis</w:t>
            </w:r>
          </w:p>
        </w:tc>
      </w:tr>
      <w:tr w:rsidR="00940027" w14:paraId="1F1AB1A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B18B32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D9D302F" w14:textId="77777777" w:rsidR="00940027" w:rsidRDefault="00940027">
            <w:pPr>
              <w:pStyle w:val="OtherTableBody"/>
            </w:pPr>
            <w:r>
              <w:t>0163</w:t>
            </w:r>
          </w:p>
        </w:tc>
        <w:tc>
          <w:tcPr>
            <w:tcW w:w="2693" w:type="dxa"/>
          </w:tcPr>
          <w:p w14:paraId="124E7FA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882DD09" w14:textId="77777777" w:rsidR="00940027" w:rsidRDefault="00940027">
            <w:pPr>
              <w:pStyle w:val="OtherTableBody"/>
            </w:pPr>
            <w:r>
              <w:t>NB</w:t>
            </w:r>
          </w:p>
        </w:tc>
        <w:tc>
          <w:tcPr>
            <w:tcW w:w="3544" w:type="dxa"/>
          </w:tcPr>
          <w:p w14:paraId="7F66A025" w14:textId="77777777" w:rsidR="00940027" w:rsidRDefault="00940027">
            <w:pPr>
              <w:pStyle w:val="OtherTableBody"/>
            </w:pPr>
            <w:r>
              <w:t>Nebulized</w:t>
            </w:r>
          </w:p>
        </w:tc>
      </w:tr>
      <w:tr w:rsidR="00940027" w14:paraId="487F2A9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E1DA05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19D198D" w14:textId="77777777" w:rsidR="00940027" w:rsidRDefault="00940027">
            <w:pPr>
              <w:pStyle w:val="OtherTableBody"/>
            </w:pPr>
            <w:r>
              <w:t>0163</w:t>
            </w:r>
          </w:p>
        </w:tc>
        <w:tc>
          <w:tcPr>
            <w:tcW w:w="2693" w:type="dxa"/>
          </w:tcPr>
          <w:p w14:paraId="72E9F7E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4D97121" w14:textId="77777777" w:rsidR="00940027" w:rsidRDefault="00940027">
            <w:pPr>
              <w:pStyle w:val="OtherTableBody"/>
            </w:pPr>
            <w:r>
              <w:t>OD</w:t>
            </w:r>
          </w:p>
        </w:tc>
        <w:tc>
          <w:tcPr>
            <w:tcW w:w="3544" w:type="dxa"/>
          </w:tcPr>
          <w:p w14:paraId="74D5C8A4" w14:textId="77777777" w:rsidR="00940027" w:rsidRDefault="00940027">
            <w:pPr>
              <w:pStyle w:val="OtherTableBody"/>
            </w:pPr>
            <w:r>
              <w:t>Right Eye</w:t>
            </w:r>
          </w:p>
        </w:tc>
      </w:tr>
      <w:tr w:rsidR="00940027" w14:paraId="06F7013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192F71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E1E2BB0" w14:textId="77777777" w:rsidR="00940027" w:rsidRDefault="00940027">
            <w:pPr>
              <w:pStyle w:val="OtherTableBody"/>
            </w:pPr>
            <w:r>
              <w:t>0163</w:t>
            </w:r>
          </w:p>
        </w:tc>
        <w:tc>
          <w:tcPr>
            <w:tcW w:w="2693" w:type="dxa"/>
          </w:tcPr>
          <w:p w14:paraId="367EBBD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6F98DE3" w14:textId="77777777" w:rsidR="00940027" w:rsidRDefault="00940027">
            <w:pPr>
              <w:pStyle w:val="OtherTableBody"/>
            </w:pPr>
            <w:r>
              <w:t>OS</w:t>
            </w:r>
          </w:p>
        </w:tc>
        <w:tc>
          <w:tcPr>
            <w:tcW w:w="3544" w:type="dxa"/>
          </w:tcPr>
          <w:p w14:paraId="1EC50254" w14:textId="77777777" w:rsidR="00940027" w:rsidRDefault="00940027">
            <w:pPr>
              <w:pStyle w:val="OtherTableBody"/>
            </w:pPr>
            <w:r>
              <w:t>Left Eye</w:t>
            </w:r>
          </w:p>
        </w:tc>
      </w:tr>
      <w:tr w:rsidR="00940027" w14:paraId="3E27065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CF69DB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C0DE75A" w14:textId="77777777" w:rsidR="00940027" w:rsidRDefault="00940027">
            <w:pPr>
              <w:pStyle w:val="OtherTableBody"/>
            </w:pPr>
            <w:r>
              <w:t>0163</w:t>
            </w:r>
          </w:p>
        </w:tc>
        <w:tc>
          <w:tcPr>
            <w:tcW w:w="2693" w:type="dxa"/>
          </w:tcPr>
          <w:p w14:paraId="2C71280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C1AA26A" w14:textId="77777777" w:rsidR="00940027" w:rsidRDefault="00940027">
            <w:pPr>
              <w:pStyle w:val="OtherTableBody"/>
            </w:pPr>
            <w:r>
              <w:t>OU</w:t>
            </w:r>
          </w:p>
        </w:tc>
        <w:tc>
          <w:tcPr>
            <w:tcW w:w="3544" w:type="dxa"/>
          </w:tcPr>
          <w:p w14:paraId="74D5839D" w14:textId="77777777" w:rsidR="00940027" w:rsidRDefault="00940027">
            <w:pPr>
              <w:pStyle w:val="OtherTableBody"/>
            </w:pPr>
            <w:r>
              <w:t>Bilateral Eyes</w:t>
            </w:r>
          </w:p>
        </w:tc>
      </w:tr>
      <w:tr w:rsidR="00940027" w14:paraId="7FA4BB6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A2AE51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AA360A5" w14:textId="77777777" w:rsidR="00940027" w:rsidRDefault="00940027">
            <w:pPr>
              <w:pStyle w:val="OtherTableBody"/>
            </w:pPr>
            <w:r>
              <w:t>0163</w:t>
            </w:r>
          </w:p>
        </w:tc>
        <w:tc>
          <w:tcPr>
            <w:tcW w:w="2693" w:type="dxa"/>
          </w:tcPr>
          <w:p w14:paraId="48BF8A4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727EA87" w14:textId="77777777" w:rsidR="00940027" w:rsidRDefault="00940027">
            <w:pPr>
              <w:pStyle w:val="OtherTableBody"/>
            </w:pPr>
            <w:r>
              <w:t>PA</w:t>
            </w:r>
          </w:p>
        </w:tc>
        <w:tc>
          <w:tcPr>
            <w:tcW w:w="3544" w:type="dxa"/>
          </w:tcPr>
          <w:p w14:paraId="515D341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Perianal</w:t>
            </w:r>
          </w:p>
        </w:tc>
      </w:tr>
      <w:tr w:rsidR="00940027" w14:paraId="3BE54C5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DB68F8C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0FADD6F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0163</w:t>
            </w:r>
          </w:p>
        </w:tc>
        <w:tc>
          <w:tcPr>
            <w:tcW w:w="2693" w:type="dxa"/>
          </w:tcPr>
          <w:p w14:paraId="1B1D556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F61C0F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PERIN</w:t>
            </w:r>
          </w:p>
        </w:tc>
        <w:tc>
          <w:tcPr>
            <w:tcW w:w="3544" w:type="dxa"/>
          </w:tcPr>
          <w:p w14:paraId="74354D5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Perineal</w:t>
            </w:r>
          </w:p>
        </w:tc>
      </w:tr>
      <w:tr w:rsidR="00940027" w14:paraId="2787D5F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6AD720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26FB5B25" w14:textId="77777777" w:rsidR="00940027" w:rsidRDefault="00940027">
            <w:pPr>
              <w:pStyle w:val="OtherTableBody"/>
            </w:pPr>
            <w:r>
              <w:t>0163</w:t>
            </w:r>
          </w:p>
        </w:tc>
        <w:tc>
          <w:tcPr>
            <w:tcW w:w="2693" w:type="dxa"/>
          </w:tcPr>
          <w:p w14:paraId="13E4588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A262FAE" w14:textId="77777777" w:rsidR="00940027" w:rsidRDefault="00940027">
            <w:pPr>
              <w:pStyle w:val="OtherTableBody"/>
            </w:pPr>
            <w:r>
              <w:t>RA</w:t>
            </w:r>
          </w:p>
        </w:tc>
        <w:tc>
          <w:tcPr>
            <w:tcW w:w="3544" w:type="dxa"/>
          </w:tcPr>
          <w:p w14:paraId="65FFF5DC" w14:textId="77777777" w:rsidR="00940027" w:rsidRDefault="00940027">
            <w:pPr>
              <w:pStyle w:val="OtherTableBody"/>
            </w:pPr>
            <w:r>
              <w:t>Right Arm</w:t>
            </w:r>
          </w:p>
        </w:tc>
      </w:tr>
      <w:tr w:rsidR="00940027" w14:paraId="732053E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128EEF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A63C847" w14:textId="77777777" w:rsidR="00940027" w:rsidRDefault="00940027">
            <w:pPr>
              <w:pStyle w:val="OtherTableBody"/>
            </w:pPr>
            <w:r>
              <w:t>0163</w:t>
            </w:r>
          </w:p>
        </w:tc>
        <w:tc>
          <w:tcPr>
            <w:tcW w:w="2693" w:type="dxa"/>
          </w:tcPr>
          <w:p w14:paraId="21072A2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AE801C4" w14:textId="77777777" w:rsidR="00940027" w:rsidRDefault="00940027">
            <w:pPr>
              <w:pStyle w:val="OtherTableBody"/>
            </w:pPr>
            <w:r>
              <w:t>RAC</w:t>
            </w:r>
          </w:p>
        </w:tc>
        <w:tc>
          <w:tcPr>
            <w:tcW w:w="3544" w:type="dxa"/>
          </w:tcPr>
          <w:p w14:paraId="21988483" w14:textId="77777777" w:rsidR="00940027" w:rsidRDefault="00940027">
            <w:pPr>
              <w:pStyle w:val="OtherTableBody"/>
            </w:pPr>
            <w:r>
              <w:t>Right Anterior Chest</w:t>
            </w:r>
          </w:p>
        </w:tc>
      </w:tr>
      <w:tr w:rsidR="00940027" w14:paraId="648EA8A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A40B01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EB0727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0163</w:t>
            </w:r>
          </w:p>
        </w:tc>
        <w:tc>
          <w:tcPr>
            <w:tcW w:w="2693" w:type="dxa"/>
          </w:tcPr>
          <w:p w14:paraId="32233E3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D1632F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RACF</w:t>
            </w:r>
          </w:p>
        </w:tc>
        <w:tc>
          <w:tcPr>
            <w:tcW w:w="3544" w:type="dxa"/>
          </w:tcPr>
          <w:p w14:paraId="27AE4B6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Right Antecubital Fossa</w:t>
            </w:r>
          </w:p>
        </w:tc>
      </w:tr>
      <w:tr w:rsidR="00940027" w14:paraId="54F729C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FE99F8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509AF8F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0163</w:t>
            </w:r>
          </w:p>
        </w:tc>
        <w:tc>
          <w:tcPr>
            <w:tcW w:w="2693" w:type="dxa"/>
          </w:tcPr>
          <w:p w14:paraId="644D97D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FC6B58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RD</w:t>
            </w:r>
          </w:p>
        </w:tc>
        <w:tc>
          <w:tcPr>
            <w:tcW w:w="3544" w:type="dxa"/>
          </w:tcPr>
          <w:p w14:paraId="552DB149" w14:textId="77777777" w:rsidR="00940027" w:rsidRDefault="00940027">
            <w:pPr>
              <w:pStyle w:val="OtherTableBody"/>
            </w:pPr>
            <w:r>
              <w:t>Right Deltoid</w:t>
            </w:r>
          </w:p>
        </w:tc>
      </w:tr>
      <w:tr w:rsidR="00940027" w14:paraId="73ABB63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90B164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9629137" w14:textId="77777777" w:rsidR="00940027" w:rsidRDefault="00940027">
            <w:pPr>
              <w:pStyle w:val="OtherTableBody"/>
            </w:pPr>
            <w:r>
              <w:t>0163</w:t>
            </w:r>
          </w:p>
        </w:tc>
        <w:tc>
          <w:tcPr>
            <w:tcW w:w="2693" w:type="dxa"/>
          </w:tcPr>
          <w:p w14:paraId="4569A24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0835996" w14:textId="77777777" w:rsidR="00940027" w:rsidRDefault="00940027">
            <w:pPr>
              <w:pStyle w:val="OtherTableBody"/>
            </w:pPr>
            <w:r>
              <w:t>RE</w:t>
            </w:r>
          </w:p>
        </w:tc>
        <w:tc>
          <w:tcPr>
            <w:tcW w:w="3544" w:type="dxa"/>
          </w:tcPr>
          <w:p w14:paraId="4A107029" w14:textId="77777777" w:rsidR="00940027" w:rsidRDefault="00940027">
            <w:pPr>
              <w:pStyle w:val="OtherTableBody"/>
            </w:pPr>
            <w:r>
              <w:t>Right Ear</w:t>
            </w:r>
          </w:p>
        </w:tc>
      </w:tr>
      <w:tr w:rsidR="00940027" w14:paraId="6D15BC1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D7AB28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71EB3D7" w14:textId="77777777" w:rsidR="00940027" w:rsidRDefault="00940027">
            <w:pPr>
              <w:pStyle w:val="OtherTableBody"/>
            </w:pPr>
            <w:r>
              <w:t>0163</w:t>
            </w:r>
          </w:p>
        </w:tc>
        <w:tc>
          <w:tcPr>
            <w:tcW w:w="2693" w:type="dxa"/>
          </w:tcPr>
          <w:p w14:paraId="3FE602B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60213FE" w14:textId="77777777" w:rsidR="00940027" w:rsidRDefault="00940027">
            <w:pPr>
              <w:pStyle w:val="OtherTableBody"/>
            </w:pPr>
            <w:r>
              <w:t>REJ</w:t>
            </w:r>
          </w:p>
        </w:tc>
        <w:tc>
          <w:tcPr>
            <w:tcW w:w="3544" w:type="dxa"/>
          </w:tcPr>
          <w:p w14:paraId="48C5F35B" w14:textId="77777777" w:rsidR="00940027" w:rsidRDefault="00940027">
            <w:pPr>
              <w:pStyle w:val="OtherTableBody"/>
            </w:pPr>
            <w:r>
              <w:t>Right External Jugular</w:t>
            </w:r>
          </w:p>
        </w:tc>
      </w:tr>
      <w:tr w:rsidR="00940027" w14:paraId="20BBF89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5DE2DA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78B25FB" w14:textId="77777777" w:rsidR="00940027" w:rsidRDefault="00940027">
            <w:pPr>
              <w:pStyle w:val="OtherTableBody"/>
            </w:pPr>
            <w:r>
              <w:t>0163</w:t>
            </w:r>
          </w:p>
        </w:tc>
        <w:tc>
          <w:tcPr>
            <w:tcW w:w="2693" w:type="dxa"/>
          </w:tcPr>
          <w:p w14:paraId="603CE9D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BE2FCC0" w14:textId="77777777" w:rsidR="00940027" w:rsidRDefault="00940027">
            <w:pPr>
              <w:pStyle w:val="OtherTableBody"/>
            </w:pPr>
            <w:r>
              <w:t>RF</w:t>
            </w:r>
          </w:p>
        </w:tc>
        <w:tc>
          <w:tcPr>
            <w:tcW w:w="3544" w:type="dxa"/>
          </w:tcPr>
          <w:p w14:paraId="6E0714F5" w14:textId="77777777" w:rsidR="00940027" w:rsidRDefault="00940027">
            <w:pPr>
              <w:pStyle w:val="OtherTableBody"/>
            </w:pPr>
            <w:r>
              <w:t>Right Foot</w:t>
            </w:r>
          </w:p>
        </w:tc>
      </w:tr>
      <w:tr w:rsidR="00940027" w14:paraId="04FC5B0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63C567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3CD7051" w14:textId="77777777" w:rsidR="00940027" w:rsidRDefault="00940027">
            <w:pPr>
              <w:pStyle w:val="OtherTableBody"/>
            </w:pPr>
            <w:r>
              <w:t>0163</w:t>
            </w:r>
          </w:p>
        </w:tc>
        <w:tc>
          <w:tcPr>
            <w:tcW w:w="2693" w:type="dxa"/>
          </w:tcPr>
          <w:p w14:paraId="6B5A948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D01460E" w14:textId="77777777" w:rsidR="00940027" w:rsidRDefault="00940027">
            <w:pPr>
              <w:pStyle w:val="OtherTableBody"/>
            </w:pPr>
            <w:r>
              <w:t>RG</w:t>
            </w:r>
          </w:p>
        </w:tc>
        <w:tc>
          <w:tcPr>
            <w:tcW w:w="3544" w:type="dxa"/>
          </w:tcPr>
          <w:p w14:paraId="04E94B59" w14:textId="77777777" w:rsidR="00940027" w:rsidRDefault="00940027">
            <w:pPr>
              <w:pStyle w:val="OtherTableBody"/>
            </w:pPr>
            <w:r>
              <w:t>Right Gluteus Medius</w:t>
            </w:r>
          </w:p>
        </w:tc>
      </w:tr>
      <w:tr w:rsidR="00940027" w14:paraId="3FDBB9F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03C7F7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BF20DD6" w14:textId="77777777" w:rsidR="00940027" w:rsidRDefault="00940027">
            <w:pPr>
              <w:pStyle w:val="OtherTableBody"/>
            </w:pPr>
            <w:r>
              <w:t>0163</w:t>
            </w:r>
          </w:p>
        </w:tc>
        <w:tc>
          <w:tcPr>
            <w:tcW w:w="2693" w:type="dxa"/>
          </w:tcPr>
          <w:p w14:paraId="600980E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7A3775C" w14:textId="77777777" w:rsidR="00940027" w:rsidRDefault="00940027">
            <w:pPr>
              <w:pStyle w:val="OtherTableBody"/>
            </w:pPr>
            <w:r>
              <w:t>RH</w:t>
            </w:r>
          </w:p>
        </w:tc>
        <w:tc>
          <w:tcPr>
            <w:tcW w:w="3544" w:type="dxa"/>
          </w:tcPr>
          <w:p w14:paraId="0526E2E9" w14:textId="77777777" w:rsidR="00940027" w:rsidRDefault="00940027">
            <w:pPr>
              <w:pStyle w:val="OtherTableBody"/>
            </w:pPr>
            <w:r>
              <w:t>Right Hand</w:t>
            </w:r>
          </w:p>
        </w:tc>
      </w:tr>
      <w:tr w:rsidR="00940027" w14:paraId="43E2016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B7B2BB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F48577A" w14:textId="77777777" w:rsidR="00940027" w:rsidRDefault="00940027">
            <w:pPr>
              <w:pStyle w:val="OtherTableBody"/>
            </w:pPr>
            <w:r>
              <w:t>0163</w:t>
            </w:r>
          </w:p>
        </w:tc>
        <w:tc>
          <w:tcPr>
            <w:tcW w:w="2693" w:type="dxa"/>
          </w:tcPr>
          <w:p w14:paraId="4550E16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AE4E10C" w14:textId="77777777" w:rsidR="00940027" w:rsidRDefault="00940027">
            <w:pPr>
              <w:pStyle w:val="OtherTableBody"/>
            </w:pPr>
            <w:r>
              <w:t>RIJ</w:t>
            </w:r>
          </w:p>
        </w:tc>
        <w:tc>
          <w:tcPr>
            <w:tcW w:w="3544" w:type="dxa"/>
          </w:tcPr>
          <w:p w14:paraId="499A6A04" w14:textId="77777777" w:rsidR="00940027" w:rsidRDefault="00940027">
            <w:pPr>
              <w:pStyle w:val="OtherTableBody"/>
            </w:pPr>
            <w:r>
              <w:t>Right Internal Jugular</w:t>
            </w:r>
          </w:p>
        </w:tc>
      </w:tr>
      <w:tr w:rsidR="00940027" w14:paraId="7B4C658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05DBAF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6DA860D" w14:textId="77777777" w:rsidR="00940027" w:rsidRDefault="00940027">
            <w:pPr>
              <w:pStyle w:val="OtherTableBody"/>
            </w:pPr>
            <w:r>
              <w:t>0163</w:t>
            </w:r>
          </w:p>
        </w:tc>
        <w:tc>
          <w:tcPr>
            <w:tcW w:w="2693" w:type="dxa"/>
          </w:tcPr>
          <w:p w14:paraId="78555EE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E2707B4" w14:textId="77777777" w:rsidR="00940027" w:rsidRDefault="00940027">
            <w:pPr>
              <w:pStyle w:val="OtherTableBody"/>
            </w:pPr>
            <w:r>
              <w:t>RLAQ</w:t>
            </w:r>
          </w:p>
        </w:tc>
        <w:tc>
          <w:tcPr>
            <w:tcW w:w="3544" w:type="dxa"/>
          </w:tcPr>
          <w:p w14:paraId="3A5F765B" w14:textId="77777777" w:rsidR="00940027" w:rsidRDefault="00940027">
            <w:pPr>
              <w:pStyle w:val="OtherTableBody"/>
            </w:pPr>
            <w:r>
              <w:t>Rt Lower Abd Quadrant</w:t>
            </w:r>
          </w:p>
        </w:tc>
      </w:tr>
      <w:tr w:rsidR="00940027" w14:paraId="63B3124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CE028D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E8C75EE" w14:textId="77777777" w:rsidR="00940027" w:rsidRDefault="00940027">
            <w:pPr>
              <w:pStyle w:val="OtherTableBody"/>
            </w:pPr>
            <w:r>
              <w:t>0163</w:t>
            </w:r>
          </w:p>
        </w:tc>
        <w:tc>
          <w:tcPr>
            <w:tcW w:w="2693" w:type="dxa"/>
          </w:tcPr>
          <w:p w14:paraId="6D952EE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F348506" w14:textId="77777777" w:rsidR="00940027" w:rsidRDefault="00940027">
            <w:pPr>
              <w:pStyle w:val="OtherTableBody"/>
            </w:pPr>
            <w:r>
              <w:t>RLFA</w:t>
            </w:r>
          </w:p>
        </w:tc>
        <w:tc>
          <w:tcPr>
            <w:tcW w:w="3544" w:type="dxa"/>
          </w:tcPr>
          <w:p w14:paraId="6CDFE076" w14:textId="77777777" w:rsidR="00940027" w:rsidRDefault="00940027">
            <w:pPr>
              <w:pStyle w:val="OtherTableBody"/>
            </w:pPr>
            <w:r>
              <w:t>Right Lower Forearm</w:t>
            </w:r>
          </w:p>
        </w:tc>
      </w:tr>
      <w:tr w:rsidR="00940027" w14:paraId="3C77575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7D191C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DD3350B" w14:textId="77777777" w:rsidR="00940027" w:rsidRDefault="00940027">
            <w:pPr>
              <w:pStyle w:val="OtherTableBody"/>
            </w:pPr>
            <w:r>
              <w:t>0163</w:t>
            </w:r>
          </w:p>
        </w:tc>
        <w:tc>
          <w:tcPr>
            <w:tcW w:w="2693" w:type="dxa"/>
          </w:tcPr>
          <w:p w14:paraId="5AA6E37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F70A7BD" w14:textId="77777777" w:rsidR="00940027" w:rsidRDefault="00940027">
            <w:pPr>
              <w:pStyle w:val="OtherTableBody"/>
            </w:pPr>
            <w:r>
              <w:t>RMFA</w:t>
            </w:r>
          </w:p>
        </w:tc>
        <w:tc>
          <w:tcPr>
            <w:tcW w:w="3544" w:type="dxa"/>
          </w:tcPr>
          <w:p w14:paraId="2FDFEC41" w14:textId="77777777" w:rsidR="00940027" w:rsidRDefault="00940027">
            <w:pPr>
              <w:pStyle w:val="OtherTableBody"/>
            </w:pPr>
            <w:r>
              <w:t>Right Mid Forearm</w:t>
            </w:r>
          </w:p>
        </w:tc>
      </w:tr>
      <w:tr w:rsidR="00940027" w14:paraId="52C3769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95ED41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5FB3944" w14:textId="77777777" w:rsidR="00940027" w:rsidRDefault="00940027">
            <w:pPr>
              <w:pStyle w:val="OtherTableBody"/>
            </w:pPr>
            <w:r>
              <w:t>0163</w:t>
            </w:r>
          </w:p>
        </w:tc>
        <w:tc>
          <w:tcPr>
            <w:tcW w:w="2693" w:type="dxa"/>
          </w:tcPr>
          <w:p w14:paraId="21D0C76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17EDB96" w14:textId="77777777" w:rsidR="00940027" w:rsidRDefault="00940027">
            <w:pPr>
              <w:pStyle w:val="OtherTableBody"/>
            </w:pPr>
            <w:r>
              <w:t>RN</w:t>
            </w:r>
          </w:p>
        </w:tc>
        <w:tc>
          <w:tcPr>
            <w:tcW w:w="3544" w:type="dxa"/>
          </w:tcPr>
          <w:p w14:paraId="5ABAFE87" w14:textId="77777777" w:rsidR="00940027" w:rsidRDefault="00940027">
            <w:pPr>
              <w:pStyle w:val="OtherTableBody"/>
            </w:pPr>
            <w:r>
              <w:t>Right Naris</w:t>
            </w:r>
          </w:p>
        </w:tc>
      </w:tr>
      <w:tr w:rsidR="00940027" w14:paraId="2E26417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FA9F1E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5B2CDDE" w14:textId="77777777" w:rsidR="00940027" w:rsidRDefault="00940027">
            <w:pPr>
              <w:pStyle w:val="OtherTableBody"/>
            </w:pPr>
            <w:r>
              <w:t>0163</w:t>
            </w:r>
          </w:p>
        </w:tc>
        <w:tc>
          <w:tcPr>
            <w:tcW w:w="2693" w:type="dxa"/>
          </w:tcPr>
          <w:p w14:paraId="57907D0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D19B5BC" w14:textId="77777777" w:rsidR="00940027" w:rsidRDefault="00940027">
            <w:pPr>
              <w:pStyle w:val="OtherTableBody"/>
            </w:pPr>
            <w:r>
              <w:t>RPC</w:t>
            </w:r>
          </w:p>
        </w:tc>
        <w:tc>
          <w:tcPr>
            <w:tcW w:w="3544" w:type="dxa"/>
          </w:tcPr>
          <w:p w14:paraId="3E5DC39D" w14:textId="77777777" w:rsidR="00940027" w:rsidRDefault="00940027">
            <w:pPr>
              <w:pStyle w:val="OtherTableBody"/>
            </w:pPr>
            <w:r>
              <w:t>Right Posterior Chest</w:t>
            </w:r>
          </w:p>
        </w:tc>
      </w:tr>
      <w:tr w:rsidR="00940027" w14:paraId="4CB490E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CAA4D7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C6BBDC0" w14:textId="77777777" w:rsidR="00940027" w:rsidRDefault="00940027">
            <w:pPr>
              <w:pStyle w:val="OtherTableBody"/>
            </w:pPr>
            <w:r>
              <w:t>0163</w:t>
            </w:r>
          </w:p>
        </w:tc>
        <w:tc>
          <w:tcPr>
            <w:tcW w:w="2693" w:type="dxa"/>
          </w:tcPr>
          <w:p w14:paraId="4C5B6CE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A6EBBCD" w14:textId="77777777" w:rsidR="00940027" w:rsidRDefault="00940027">
            <w:pPr>
              <w:pStyle w:val="OtherTableBody"/>
            </w:pPr>
            <w:r>
              <w:t>RSC</w:t>
            </w:r>
          </w:p>
        </w:tc>
        <w:tc>
          <w:tcPr>
            <w:tcW w:w="3544" w:type="dxa"/>
          </w:tcPr>
          <w:p w14:paraId="3527A368" w14:textId="77777777" w:rsidR="00940027" w:rsidRDefault="00940027">
            <w:pPr>
              <w:pStyle w:val="OtherTableBody"/>
            </w:pPr>
            <w:r>
              <w:t>Right Subclavian</w:t>
            </w:r>
          </w:p>
        </w:tc>
      </w:tr>
      <w:tr w:rsidR="00940027" w14:paraId="247EA4E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62758F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E8BCE6B" w14:textId="77777777" w:rsidR="00940027" w:rsidRDefault="00940027">
            <w:pPr>
              <w:pStyle w:val="OtherTableBody"/>
            </w:pPr>
            <w:r>
              <w:t>0163</w:t>
            </w:r>
          </w:p>
        </w:tc>
        <w:tc>
          <w:tcPr>
            <w:tcW w:w="2693" w:type="dxa"/>
          </w:tcPr>
          <w:p w14:paraId="047AD9E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80656A5" w14:textId="77777777" w:rsidR="00940027" w:rsidRDefault="00940027">
            <w:pPr>
              <w:pStyle w:val="OtherTableBody"/>
            </w:pPr>
            <w:r>
              <w:t>RT</w:t>
            </w:r>
          </w:p>
        </w:tc>
        <w:tc>
          <w:tcPr>
            <w:tcW w:w="3544" w:type="dxa"/>
          </w:tcPr>
          <w:p w14:paraId="2636EF14" w14:textId="77777777" w:rsidR="00940027" w:rsidRDefault="00940027">
            <w:pPr>
              <w:pStyle w:val="OtherTableBody"/>
            </w:pPr>
            <w:r>
              <w:t>Right Thigh</w:t>
            </w:r>
          </w:p>
        </w:tc>
      </w:tr>
      <w:tr w:rsidR="00940027" w14:paraId="6E46B83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98965E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716E792" w14:textId="77777777" w:rsidR="00940027" w:rsidRDefault="00940027">
            <w:pPr>
              <w:pStyle w:val="OtherTableBody"/>
            </w:pPr>
            <w:r>
              <w:t>0163</w:t>
            </w:r>
          </w:p>
        </w:tc>
        <w:tc>
          <w:tcPr>
            <w:tcW w:w="2693" w:type="dxa"/>
          </w:tcPr>
          <w:p w14:paraId="64BE9CA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F8CEA50" w14:textId="77777777" w:rsidR="00940027" w:rsidRDefault="00940027">
            <w:pPr>
              <w:pStyle w:val="OtherTableBody"/>
            </w:pPr>
            <w:r>
              <w:t>RUA</w:t>
            </w:r>
          </w:p>
        </w:tc>
        <w:tc>
          <w:tcPr>
            <w:tcW w:w="3544" w:type="dxa"/>
          </w:tcPr>
          <w:p w14:paraId="5C0606FB" w14:textId="77777777" w:rsidR="00940027" w:rsidRDefault="00940027">
            <w:pPr>
              <w:pStyle w:val="OtherTableBody"/>
            </w:pPr>
            <w:r>
              <w:t>Right Upper Arm</w:t>
            </w:r>
          </w:p>
        </w:tc>
      </w:tr>
      <w:tr w:rsidR="00940027" w14:paraId="7CEDDC1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A1587B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70570BF" w14:textId="77777777" w:rsidR="00940027" w:rsidRDefault="00940027">
            <w:pPr>
              <w:pStyle w:val="OtherTableBody"/>
            </w:pPr>
            <w:r>
              <w:t>0163</w:t>
            </w:r>
          </w:p>
        </w:tc>
        <w:tc>
          <w:tcPr>
            <w:tcW w:w="2693" w:type="dxa"/>
          </w:tcPr>
          <w:p w14:paraId="46C3185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58AA4D7" w14:textId="77777777" w:rsidR="00940027" w:rsidRDefault="00940027">
            <w:pPr>
              <w:pStyle w:val="OtherTableBody"/>
            </w:pPr>
            <w:r>
              <w:t>RUAQ</w:t>
            </w:r>
          </w:p>
        </w:tc>
        <w:tc>
          <w:tcPr>
            <w:tcW w:w="3544" w:type="dxa"/>
          </w:tcPr>
          <w:p w14:paraId="72E2AC03" w14:textId="77777777" w:rsidR="00940027" w:rsidRDefault="00940027">
            <w:pPr>
              <w:pStyle w:val="OtherTableBody"/>
            </w:pPr>
            <w:r>
              <w:t>Right Upper Abd Quadrant</w:t>
            </w:r>
          </w:p>
        </w:tc>
      </w:tr>
      <w:tr w:rsidR="00940027" w14:paraId="01BA494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C22031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FDDC9B2" w14:textId="77777777" w:rsidR="00940027" w:rsidRDefault="00940027">
            <w:pPr>
              <w:pStyle w:val="OtherTableBody"/>
            </w:pPr>
            <w:r>
              <w:t>0163</w:t>
            </w:r>
          </w:p>
        </w:tc>
        <w:tc>
          <w:tcPr>
            <w:tcW w:w="2693" w:type="dxa"/>
          </w:tcPr>
          <w:p w14:paraId="0A8F95E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177338F" w14:textId="77777777" w:rsidR="00940027" w:rsidRDefault="00940027">
            <w:pPr>
              <w:pStyle w:val="OtherTableBody"/>
            </w:pPr>
            <w:r>
              <w:t>RUFA</w:t>
            </w:r>
          </w:p>
        </w:tc>
        <w:tc>
          <w:tcPr>
            <w:tcW w:w="3544" w:type="dxa"/>
          </w:tcPr>
          <w:p w14:paraId="1501D0F7" w14:textId="77777777" w:rsidR="00940027" w:rsidRDefault="00940027">
            <w:pPr>
              <w:pStyle w:val="OtherTableBody"/>
            </w:pPr>
            <w:r>
              <w:t>Right Upper Forearm</w:t>
            </w:r>
          </w:p>
        </w:tc>
      </w:tr>
      <w:tr w:rsidR="00940027" w14:paraId="447A88C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29B0A4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0E72B6D" w14:textId="77777777" w:rsidR="00940027" w:rsidRDefault="00940027">
            <w:pPr>
              <w:pStyle w:val="OtherTableBody"/>
            </w:pPr>
            <w:r>
              <w:t>0163</w:t>
            </w:r>
          </w:p>
        </w:tc>
        <w:tc>
          <w:tcPr>
            <w:tcW w:w="2693" w:type="dxa"/>
          </w:tcPr>
          <w:p w14:paraId="6F79E45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238CAAC" w14:textId="77777777" w:rsidR="00940027" w:rsidRDefault="00940027">
            <w:pPr>
              <w:pStyle w:val="OtherTableBody"/>
            </w:pPr>
            <w:r>
              <w:t>RVG</w:t>
            </w:r>
          </w:p>
        </w:tc>
        <w:tc>
          <w:tcPr>
            <w:tcW w:w="3544" w:type="dxa"/>
          </w:tcPr>
          <w:p w14:paraId="47C3FAD5" w14:textId="77777777" w:rsidR="00940027" w:rsidRDefault="00940027">
            <w:pPr>
              <w:pStyle w:val="OtherTableBody"/>
            </w:pPr>
            <w:r>
              <w:t>Right Ventragluteal</w:t>
            </w:r>
          </w:p>
        </w:tc>
      </w:tr>
      <w:tr w:rsidR="00940027" w14:paraId="5C1C6EE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BDD49F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36BCAF1" w14:textId="77777777" w:rsidR="00940027" w:rsidRDefault="00940027">
            <w:pPr>
              <w:pStyle w:val="OtherTableBody"/>
            </w:pPr>
            <w:r>
              <w:t>0163</w:t>
            </w:r>
          </w:p>
        </w:tc>
        <w:tc>
          <w:tcPr>
            <w:tcW w:w="2693" w:type="dxa"/>
          </w:tcPr>
          <w:p w14:paraId="3955789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EFEED34" w14:textId="77777777" w:rsidR="00940027" w:rsidRDefault="00940027">
            <w:pPr>
              <w:pStyle w:val="OtherTableBody"/>
            </w:pPr>
            <w:r>
              <w:t>RVL</w:t>
            </w:r>
          </w:p>
        </w:tc>
        <w:tc>
          <w:tcPr>
            <w:tcW w:w="3544" w:type="dxa"/>
          </w:tcPr>
          <w:p w14:paraId="34DEA2E8" w14:textId="77777777" w:rsidR="00940027" w:rsidRDefault="00940027">
            <w:pPr>
              <w:pStyle w:val="OtherTableBody"/>
            </w:pPr>
            <w:r>
              <w:t>Right Vastus Lateralis</w:t>
            </w:r>
          </w:p>
        </w:tc>
      </w:tr>
      <w:tr w:rsidR="00940027" w14:paraId="339D0A2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9D77ED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HL7</w:t>
            </w:r>
          </w:p>
        </w:tc>
        <w:tc>
          <w:tcPr>
            <w:tcW w:w="709" w:type="dxa"/>
          </w:tcPr>
          <w:p w14:paraId="6B29DFA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2693" w:type="dxa"/>
          </w:tcPr>
          <w:p w14:paraId="4076434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Administration Device</w:t>
            </w:r>
          </w:p>
        </w:tc>
        <w:tc>
          <w:tcPr>
            <w:tcW w:w="1701" w:type="dxa"/>
          </w:tcPr>
          <w:p w14:paraId="13FF5EB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3544" w:type="dxa"/>
          </w:tcPr>
          <w:p w14:paraId="46E0A815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</w:tr>
      <w:tr w:rsidR="00940027" w14:paraId="1C7D488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A9BD39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711E628" w14:textId="77777777" w:rsidR="00940027" w:rsidRDefault="00940027">
            <w:pPr>
              <w:pStyle w:val="OtherTableBody"/>
            </w:pPr>
            <w:r>
              <w:t>0164</w:t>
            </w:r>
          </w:p>
        </w:tc>
        <w:tc>
          <w:tcPr>
            <w:tcW w:w="2693" w:type="dxa"/>
          </w:tcPr>
          <w:p w14:paraId="44B7683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B26F8F3" w14:textId="77777777" w:rsidR="00940027" w:rsidRDefault="00940027">
            <w:pPr>
              <w:pStyle w:val="OtherTableBody"/>
            </w:pPr>
            <w:r>
              <w:t>AP</w:t>
            </w:r>
          </w:p>
        </w:tc>
        <w:tc>
          <w:tcPr>
            <w:tcW w:w="3544" w:type="dxa"/>
          </w:tcPr>
          <w:p w14:paraId="312967BB" w14:textId="77777777" w:rsidR="00940027" w:rsidRDefault="00940027">
            <w:pPr>
              <w:pStyle w:val="OtherTableBody"/>
            </w:pPr>
            <w:r>
              <w:t>Applicator</w:t>
            </w:r>
          </w:p>
        </w:tc>
      </w:tr>
      <w:tr w:rsidR="00940027" w14:paraId="51CC84B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D54237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FE2079D" w14:textId="77777777" w:rsidR="00940027" w:rsidRDefault="00940027">
            <w:pPr>
              <w:pStyle w:val="OtherTableBody"/>
            </w:pPr>
            <w:r>
              <w:t>0164</w:t>
            </w:r>
          </w:p>
        </w:tc>
        <w:tc>
          <w:tcPr>
            <w:tcW w:w="2693" w:type="dxa"/>
          </w:tcPr>
          <w:p w14:paraId="4D4AFB6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09AC76D" w14:textId="77777777" w:rsidR="00940027" w:rsidRDefault="00940027">
            <w:pPr>
              <w:pStyle w:val="OtherTableBody"/>
            </w:pPr>
            <w:r>
              <w:t>BT</w:t>
            </w:r>
          </w:p>
        </w:tc>
        <w:tc>
          <w:tcPr>
            <w:tcW w:w="3544" w:type="dxa"/>
          </w:tcPr>
          <w:p w14:paraId="5CE17EDB" w14:textId="77777777" w:rsidR="00940027" w:rsidRDefault="00940027">
            <w:pPr>
              <w:pStyle w:val="OtherTableBody"/>
            </w:pPr>
            <w:r>
              <w:t>Buretrol</w:t>
            </w:r>
          </w:p>
        </w:tc>
      </w:tr>
      <w:tr w:rsidR="00940027" w14:paraId="01D4A31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E0CC65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B229BC0" w14:textId="77777777" w:rsidR="00940027" w:rsidRDefault="00940027">
            <w:pPr>
              <w:pStyle w:val="OtherTableBody"/>
            </w:pPr>
            <w:r>
              <w:t>0164</w:t>
            </w:r>
          </w:p>
        </w:tc>
        <w:tc>
          <w:tcPr>
            <w:tcW w:w="2693" w:type="dxa"/>
          </w:tcPr>
          <w:p w14:paraId="39BDF6E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7B5FA2C" w14:textId="77777777" w:rsidR="00940027" w:rsidRDefault="00940027">
            <w:pPr>
              <w:pStyle w:val="OtherTableBody"/>
            </w:pPr>
            <w:r>
              <w:t>HL</w:t>
            </w:r>
          </w:p>
        </w:tc>
        <w:tc>
          <w:tcPr>
            <w:tcW w:w="3544" w:type="dxa"/>
          </w:tcPr>
          <w:p w14:paraId="2B4B464C" w14:textId="77777777" w:rsidR="00940027" w:rsidRDefault="00940027">
            <w:pPr>
              <w:pStyle w:val="OtherTableBody"/>
            </w:pPr>
            <w:r>
              <w:t>Heparin Lock</w:t>
            </w:r>
          </w:p>
        </w:tc>
      </w:tr>
      <w:tr w:rsidR="00940027" w14:paraId="7714536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5803AE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361BD6A" w14:textId="77777777" w:rsidR="00940027" w:rsidRDefault="00940027">
            <w:pPr>
              <w:pStyle w:val="OtherTableBody"/>
            </w:pPr>
            <w:r>
              <w:t>0164</w:t>
            </w:r>
          </w:p>
        </w:tc>
        <w:tc>
          <w:tcPr>
            <w:tcW w:w="2693" w:type="dxa"/>
          </w:tcPr>
          <w:p w14:paraId="47AC6D2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CE3CB8E" w14:textId="77777777" w:rsidR="00940027" w:rsidRDefault="00940027">
            <w:pPr>
              <w:pStyle w:val="OtherTableBody"/>
            </w:pPr>
            <w:r>
              <w:t>IPPB</w:t>
            </w:r>
          </w:p>
        </w:tc>
        <w:tc>
          <w:tcPr>
            <w:tcW w:w="3544" w:type="dxa"/>
          </w:tcPr>
          <w:p w14:paraId="0A04D963" w14:textId="77777777" w:rsidR="00940027" w:rsidRDefault="00940027">
            <w:pPr>
              <w:pStyle w:val="OtherTableBody"/>
            </w:pPr>
            <w:r>
              <w:t>IPPB</w:t>
            </w:r>
          </w:p>
        </w:tc>
      </w:tr>
      <w:tr w:rsidR="00940027" w14:paraId="4FF791F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1D159B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76C52BF" w14:textId="77777777" w:rsidR="00940027" w:rsidRDefault="00940027">
            <w:pPr>
              <w:pStyle w:val="OtherTableBody"/>
            </w:pPr>
            <w:r>
              <w:t>0164</w:t>
            </w:r>
          </w:p>
        </w:tc>
        <w:tc>
          <w:tcPr>
            <w:tcW w:w="2693" w:type="dxa"/>
          </w:tcPr>
          <w:p w14:paraId="51AF2DD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87F9E9A" w14:textId="77777777" w:rsidR="00940027" w:rsidRDefault="00940027">
            <w:pPr>
              <w:pStyle w:val="OtherTableBody"/>
            </w:pPr>
            <w:r>
              <w:t>IVP</w:t>
            </w:r>
          </w:p>
        </w:tc>
        <w:tc>
          <w:tcPr>
            <w:tcW w:w="3544" w:type="dxa"/>
          </w:tcPr>
          <w:p w14:paraId="62F44492" w14:textId="77777777" w:rsidR="00940027" w:rsidRDefault="00940027">
            <w:pPr>
              <w:pStyle w:val="OtherTableBody"/>
            </w:pPr>
            <w:r>
              <w:t>IV Pump</w:t>
            </w:r>
          </w:p>
        </w:tc>
      </w:tr>
      <w:tr w:rsidR="00940027" w14:paraId="6DE7F4A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7A6C2E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38F4D5E" w14:textId="77777777" w:rsidR="00940027" w:rsidRDefault="00940027">
            <w:pPr>
              <w:pStyle w:val="OtherTableBody"/>
            </w:pPr>
            <w:r>
              <w:t>0164</w:t>
            </w:r>
          </w:p>
        </w:tc>
        <w:tc>
          <w:tcPr>
            <w:tcW w:w="2693" w:type="dxa"/>
          </w:tcPr>
          <w:p w14:paraId="2B97CCE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99C1413" w14:textId="77777777" w:rsidR="00940027" w:rsidRDefault="00940027">
            <w:pPr>
              <w:pStyle w:val="OtherTableBody"/>
            </w:pPr>
            <w:r>
              <w:t>IVS</w:t>
            </w:r>
          </w:p>
        </w:tc>
        <w:tc>
          <w:tcPr>
            <w:tcW w:w="3544" w:type="dxa"/>
          </w:tcPr>
          <w:p w14:paraId="73BB2784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IV Soluset</w:t>
            </w:r>
          </w:p>
        </w:tc>
      </w:tr>
      <w:tr w:rsidR="00940027" w14:paraId="00C4B4B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6A194B0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2FD2250A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0164</w:t>
            </w:r>
          </w:p>
        </w:tc>
        <w:tc>
          <w:tcPr>
            <w:tcW w:w="2693" w:type="dxa"/>
          </w:tcPr>
          <w:p w14:paraId="2BE3C946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5CAD57B2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MI</w:t>
            </w:r>
          </w:p>
        </w:tc>
        <w:tc>
          <w:tcPr>
            <w:tcW w:w="3544" w:type="dxa"/>
          </w:tcPr>
          <w:p w14:paraId="010A3CA2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Metered Inhaler</w:t>
            </w:r>
          </w:p>
        </w:tc>
      </w:tr>
      <w:tr w:rsidR="00940027" w14:paraId="22B786D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555D495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18C92006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0164</w:t>
            </w:r>
          </w:p>
        </w:tc>
        <w:tc>
          <w:tcPr>
            <w:tcW w:w="2693" w:type="dxa"/>
          </w:tcPr>
          <w:p w14:paraId="76DE40BC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4766577B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NEB</w:t>
            </w:r>
          </w:p>
        </w:tc>
        <w:tc>
          <w:tcPr>
            <w:tcW w:w="3544" w:type="dxa"/>
          </w:tcPr>
          <w:p w14:paraId="3C36F090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Nebulizer</w:t>
            </w:r>
          </w:p>
        </w:tc>
      </w:tr>
      <w:tr w:rsidR="00940027" w14:paraId="6D2DC45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5BD180F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7250E07F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0164</w:t>
            </w:r>
          </w:p>
        </w:tc>
        <w:tc>
          <w:tcPr>
            <w:tcW w:w="2693" w:type="dxa"/>
          </w:tcPr>
          <w:p w14:paraId="23C15B74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4BDE3999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PCA</w:t>
            </w:r>
          </w:p>
        </w:tc>
        <w:tc>
          <w:tcPr>
            <w:tcW w:w="3544" w:type="dxa"/>
          </w:tcPr>
          <w:p w14:paraId="27546EDC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PCA Pump</w:t>
            </w:r>
          </w:p>
        </w:tc>
      </w:tr>
      <w:tr w:rsidR="00940027" w14:paraId="1631530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FD11B77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64175502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6E251114" w14:textId="77777777" w:rsidR="00940027" w:rsidRDefault="00940027">
            <w:pPr>
              <w:pStyle w:val="OtherTableBody"/>
            </w:pPr>
            <w:r>
              <w:t>Administration Method</w:t>
            </w:r>
          </w:p>
        </w:tc>
        <w:tc>
          <w:tcPr>
            <w:tcW w:w="1701" w:type="dxa"/>
          </w:tcPr>
          <w:p w14:paraId="1F0D26ED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569B12E9" w14:textId="77777777" w:rsidR="00940027" w:rsidRDefault="00940027">
            <w:pPr>
              <w:pStyle w:val="OtherTableBody"/>
            </w:pPr>
          </w:p>
        </w:tc>
      </w:tr>
      <w:tr w:rsidR="00940027" w14:paraId="45A5461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D4C14D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AC7F39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0165</w:t>
            </w:r>
          </w:p>
        </w:tc>
        <w:tc>
          <w:tcPr>
            <w:tcW w:w="2693" w:type="dxa"/>
          </w:tcPr>
          <w:p w14:paraId="13D7C08B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5702574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CH</w:t>
            </w:r>
          </w:p>
        </w:tc>
        <w:tc>
          <w:tcPr>
            <w:tcW w:w="3544" w:type="dxa"/>
          </w:tcPr>
          <w:p w14:paraId="0FDA52C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Chew</w:t>
            </w:r>
          </w:p>
        </w:tc>
      </w:tr>
      <w:tr w:rsidR="00940027" w14:paraId="2D1E4EB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07E14D3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2FF1DF4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0165</w:t>
            </w:r>
          </w:p>
        </w:tc>
        <w:tc>
          <w:tcPr>
            <w:tcW w:w="2693" w:type="dxa"/>
          </w:tcPr>
          <w:p w14:paraId="6D0EC383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A6F5EF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DI</w:t>
            </w:r>
          </w:p>
        </w:tc>
        <w:tc>
          <w:tcPr>
            <w:tcW w:w="3544" w:type="dxa"/>
          </w:tcPr>
          <w:p w14:paraId="4D9A222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Dissolve</w:t>
            </w:r>
          </w:p>
        </w:tc>
      </w:tr>
      <w:tr w:rsidR="00940027" w14:paraId="2ED8179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EBEED6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7DA5FB8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0165</w:t>
            </w:r>
          </w:p>
        </w:tc>
        <w:tc>
          <w:tcPr>
            <w:tcW w:w="2693" w:type="dxa"/>
          </w:tcPr>
          <w:p w14:paraId="63AF60F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5A2754A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DU</w:t>
            </w:r>
          </w:p>
        </w:tc>
        <w:tc>
          <w:tcPr>
            <w:tcW w:w="3544" w:type="dxa"/>
          </w:tcPr>
          <w:p w14:paraId="31E810C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Dust</w:t>
            </w:r>
          </w:p>
        </w:tc>
      </w:tr>
      <w:tr w:rsidR="00940027" w14:paraId="02B8583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30D639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23B2044D" w14:textId="77777777" w:rsidR="00940027" w:rsidRDefault="00940027">
            <w:pPr>
              <w:pStyle w:val="OtherTableBody"/>
            </w:pPr>
            <w:r>
              <w:t>0165</w:t>
            </w:r>
          </w:p>
        </w:tc>
        <w:tc>
          <w:tcPr>
            <w:tcW w:w="2693" w:type="dxa"/>
          </w:tcPr>
          <w:p w14:paraId="7F5BC82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F1A5343" w14:textId="77777777" w:rsidR="00940027" w:rsidRDefault="00940027">
            <w:pPr>
              <w:pStyle w:val="OtherTableBody"/>
            </w:pPr>
            <w:r>
              <w:t>IF</w:t>
            </w:r>
          </w:p>
        </w:tc>
        <w:tc>
          <w:tcPr>
            <w:tcW w:w="3544" w:type="dxa"/>
          </w:tcPr>
          <w:p w14:paraId="2FF91C1D" w14:textId="77777777" w:rsidR="00940027" w:rsidRDefault="00940027">
            <w:pPr>
              <w:pStyle w:val="OtherTableBody"/>
            </w:pPr>
            <w:r>
              <w:t>Infiltrate</w:t>
            </w:r>
          </w:p>
        </w:tc>
      </w:tr>
      <w:tr w:rsidR="00940027" w14:paraId="4C40E13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51DA52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D559B38" w14:textId="77777777" w:rsidR="00940027" w:rsidRDefault="00940027">
            <w:pPr>
              <w:pStyle w:val="OtherTableBody"/>
            </w:pPr>
            <w:r>
              <w:t>0165</w:t>
            </w:r>
          </w:p>
        </w:tc>
        <w:tc>
          <w:tcPr>
            <w:tcW w:w="2693" w:type="dxa"/>
          </w:tcPr>
          <w:p w14:paraId="283079D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6BF771C" w14:textId="77777777" w:rsidR="00940027" w:rsidRDefault="00940027">
            <w:pPr>
              <w:pStyle w:val="OtherTableBody"/>
            </w:pPr>
            <w:r>
              <w:t>IR</w:t>
            </w:r>
          </w:p>
        </w:tc>
        <w:tc>
          <w:tcPr>
            <w:tcW w:w="3544" w:type="dxa"/>
          </w:tcPr>
          <w:p w14:paraId="5A4961FC" w14:textId="77777777" w:rsidR="00940027" w:rsidRDefault="00940027">
            <w:pPr>
              <w:pStyle w:val="OtherTableBody"/>
            </w:pPr>
            <w:r>
              <w:t>Irrigate</w:t>
            </w:r>
          </w:p>
        </w:tc>
      </w:tr>
      <w:tr w:rsidR="00940027" w14:paraId="696819F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00C6DD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7DFBFA8" w14:textId="77777777" w:rsidR="00940027" w:rsidRDefault="00940027">
            <w:pPr>
              <w:pStyle w:val="OtherTableBody"/>
            </w:pPr>
            <w:r>
              <w:t>0165</w:t>
            </w:r>
          </w:p>
        </w:tc>
        <w:tc>
          <w:tcPr>
            <w:tcW w:w="2693" w:type="dxa"/>
          </w:tcPr>
          <w:p w14:paraId="4DC859F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A30FD1A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3544" w:type="dxa"/>
          </w:tcPr>
          <w:p w14:paraId="646A9F24" w14:textId="77777777" w:rsidR="00940027" w:rsidRDefault="00940027">
            <w:pPr>
              <w:pStyle w:val="OtherTableBody"/>
            </w:pPr>
            <w:r>
              <w:t>Insert</w:t>
            </w:r>
          </w:p>
        </w:tc>
      </w:tr>
      <w:tr w:rsidR="00940027" w14:paraId="10A619C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9B91C8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D88544A" w14:textId="77777777" w:rsidR="00940027" w:rsidRDefault="00940027">
            <w:pPr>
              <w:pStyle w:val="OtherTableBody"/>
            </w:pPr>
            <w:r>
              <w:t>0165</w:t>
            </w:r>
          </w:p>
        </w:tc>
        <w:tc>
          <w:tcPr>
            <w:tcW w:w="2693" w:type="dxa"/>
          </w:tcPr>
          <w:p w14:paraId="62166E4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1917A01" w14:textId="77777777" w:rsidR="00940027" w:rsidRDefault="00940027">
            <w:pPr>
              <w:pStyle w:val="OtherTableBody"/>
            </w:pPr>
            <w:r>
              <w:t>IVP</w:t>
            </w:r>
          </w:p>
        </w:tc>
        <w:tc>
          <w:tcPr>
            <w:tcW w:w="3544" w:type="dxa"/>
          </w:tcPr>
          <w:p w14:paraId="15023489" w14:textId="77777777" w:rsidR="00940027" w:rsidRDefault="00940027">
            <w:pPr>
              <w:pStyle w:val="OtherTableBody"/>
            </w:pPr>
            <w:r>
              <w:t>IV Push</w:t>
            </w:r>
          </w:p>
        </w:tc>
      </w:tr>
      <w:tr w:rsidR="00940027" w14:paraId="1C3F7A2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F37AF0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6416652" w14:textId="77777777" w:rsidR="00940027" w:rsidRDefault="00940027">
            <w:pPr>
              <w:pStyle w:val="OtherTableBody"/>
            </w:pPr>
            <w:r>
              <w:t>0165</w:t>
            </w:r>
          </w:p>
        </w:tc>
        <w:tc>
          <w:tcPr>
            <w:tcW w:w="2693" w:type="dxa"/>
          </w:tcPr>
          <w:p w14:paraId="35FF310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A08C033" w14:textId="77777777" w:rsidR="00940027" w:rsidRDefault="00940027">
            <w:pPr>
              <w:pStyle w:val="OtherTableBody"/>
            </w:pPr>
            <w:r>
              <w:t>IVPB</w:t>
            </w:r>
          </w:p>
        </w:tc>
        <w:tc>
          <w:tcPr>
            <w:tcW w:w="3544" w:type="dxa"/>
          </w:tcPr>
          <w:p w14:paraId="5CC21228" w14:textId="77777777" w:rsidR="00940027" w:rsidRDefault="00940027">
            <w:pPr>
              <w:pStyle w:val="OtherTableBody"/>
            </w:pPr>
            <w:r>
              <w:t>IV Piggyback</w:t>
            </w:r>
          </w:p>
        </w:tc>
      </w:tr>
      <w:tr w:rsidR="00940027" w14:paraId="25FDC47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A3CDF3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C4B0BCE" w14:textId="77777777" w:rsidR="00940027" w:rsidRDefault="00940027">
            <w:pPr>
              <w:pStyle w:val="OtherTableBody"/>
            </w:pPr>
            <w:r>
              <w:t>0165</w:t>
            </w:r>
          </w:p>
        </w:tc>
        <w:tc>
          <w:tcPr>
            <w:tcW w:w="2693" w:type="dxa"/>
          </w:tcPr>
          <w:p w14:paraId="0610AFB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932873A" w14:textId="77777777" w:rsidR="00940027" w:rsidRDefault="00940027">
            <w:pPr>
              <w:pStyle w:val="OtherTableBody"/>
            </w:pPr>
            <w:r>
              <w:t>NB</w:t>
            </w:r>
          </w:p>
        </w:tc>
        <w:tc>
          <w:tcPr>
            <w:tcW w:w="3544" w:type="dxa"/>
          </w:tcPr>
          <w:p w14:paraId="327AA44C" w14:textId="77777777" w:rsidR="00940027" w:rsidRDefault="00940027">
            <w:pPr>
              <w:pStyle w:val="OtherTableBody"/>
            </w:pPr>
            <w:r>
              <w:t>Nebulized</w:t>
            </w:r>
          </w:p>
        </w:tc>
      </w:tr>
      <w:tr w:rsidR="00940027" w14:paraId="638311D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367B0D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BF75816" w14:textId="77777777" w:rsidR="00940027" w:rsidRDefault="00940027">
            <w:pPr>
              <w:pStyle w:val="OtherTableBody"/>
            </w:pPr>
            <w:r>
              <w:t>0165</w:t>
            </w:r>
          </w:p>
        </w:tc>
        <w:tc>
          <w:tcPr>
            <w:tcW w:w="2693" w:type="dxa"/>
          </w:tcPr>
          <w:p w14:paraId="2AFAF7C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90007BF" w14:textId="77777777" w:rsidR="00940027" w:rsidRDefault="00940027">
            <w:pPr>
              <w:pStyle w:val="OtherTableBody"/>
            </w:pPr>
            <w:r>
              <w:t>PF</w:t>
            </w:r>
          </w:p>
        </w:tc>
        <w:tc>
          <w:tcPr>
            <w:tcW w:w="3544" w:type="dxa"/>
          </w:tcPr>
          <w:p w14:paraId="113619A9" w14:textId="77777777" w:rsidR="00940027" w:rsidRDefault="00940027">
            <w:pPr>
              <w:pStyle w:val="OtherTableBody"/>
            </w:pPr>
            <w:r>
              <w:t>Perfuse</w:t>
            </w:r>
          </w:p>
        </w:tc>
      </w:tr>
      <w:tr w:rsidR="00940027" w14:paraId="2C445C5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64FDD0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0DEA49E" w14:textId="77777777" w:rsidR="00940027" w:rsidRDefault="00940027">
            <w:pPr>
              <w:pStyle w:val="OtherTableBody"/>
            </w:pPr>
            <w:r>
              <w:t>0165</w:t>
            </w:r>
          </w:p>
        </w:tc>
        <w:tc>
          <w:tcPr>
            <w:tcW w:w="2693" w:type="dxa"/>
          </w:tcPr>
          <w:p w14:paraId="685E03C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9C40D4F" w14:textId="77777777" w:rsidR="00940027" w:rsidRDefault="00940027">
            <w:pPr>
              <w:pStyle w:val="OtherTableBody"/>
            </w:pPr>
            <w:r>
              <w:t>PT</w:t>
            </w:r>
          </w:p>
        </w:tc>
        <w:tc>
          <w:tcPr>
            <w:tcW w:w="3544" w:type="dxa"/>
          </w:tcPr>
          <w:p w14:paraId="713F80FD" w14:textId="77777777" w:rsidR="00940027" w:rsidRDefault="00940027">
            <w:pPr>
              <w:pStyle w:val="OtherTableBody"/>
            </w:pPr>
            <w:r>
              <w:t>Pain</w:t>
            </w:r>
          </w:p>
        </w:tc>
      </w:tr>
      <w:tr w:rsidR="00940027" w14:paraId="23461B9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596C41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3ED0AA3" w14:textId="77777777" w:rsidR="00940027" w:rsidRDefault="00940027">
            <w:pPr>
              <w:pStyle w:val="OtherTableBody"/>
            </w:pPr>
            <w:r>
              <w:t>0165</w:t>
            </w:r>
          </w:p>
        </w:tc>
        <w:tc>
          <w:tcPr>
            <w:tcW w:w="2693" w:type="dxa"/>
          </w:tcPr>
          <w:p w14:paraId="07BDBAC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4B21FAF" w14:textId="77777777" w:rsidR="00940027" w:rsidRDefault="00940027">
            <w:pPr>
              <w:pStyle w:val="OtherTableBody"/>
            </w:pPr>
            <w:r>
              <w:t>SH</w:t>
            </w:r>
          </w:p>
        </w:tc>
        <w:tc>
          <w:tcPr>
            <w:tcW w:w="3544" w:type="dxa"/>
          </w:tcPr>
          <w:p w14:paraId="10763E70" w14:textId="77777777" w:rsidR="00940027" w:rsidRDefault="00940027">
            <w:pPr>
              <w:pStyle w:val="OtherTableBody"/>
            </w:pPr>
            <w:r>
              <w:t>Shampoo</w:t>
            </w:r>
          </w:p>
        </w:tc>
      </w:tr>
      <w:tr w:rsidR="00940027" w14:paraId="13B7D2B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39C4B1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DF97AC9" w14:textId="77777777" w:rsidR="00940027" w:rsidRDefault="00940027">
            <w:pPr>
              <w:pStyle w:val="OtherTableBody"/>
            </w:pPr>
            <w:r>
              <w:t>0165</w:t>
            </w:r>
          </w:p>
        </w:tc>
        <w:tc>
          <w:tcPr>
            <w:tcW w:w="2693" w:type="dxa"/>
          </w:tcPr>
          <w:p w14:paraId="56E84B2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8982B14" w14:textId="77777777" w:rsidR="00940027" w:rsidRDefault="00940027">
            <w:pPr>
              <w:pStyle w:val="OtherTableBody"/>
            </w:pPr>
            <w:r>
              <w:t>SO</w:t>
            </w:r>
          </w:p>
        </w:tc>
        <w:tc>
          <w:tcPr>
            <w:tcW w:w="3544" w:type="dxa"/>
          </w:tcPr>
          <w:p w14:paraId="70B9672B" w14:textId="77777777" w:rsidR="00940027" w:rsidRDefault="00940027">
            <w:pPr>
              <w:pStyle w:val="OtherTableBody"/>
            </w:pPr>
            <w:r>
              <w:t>Soak</w:t>
            </w:r>
          </w:p>
        </w:tc>
      </w:tr>
      <w:tr w:rsidR="00940027" w14:paraId="71E0B40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E1B4DC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883DE4D" w14:textId="77777777" w:rsidR="00940027" w:rsidRDefault="00940027">
            <w:pPr>
              <w:pStyle w:val="OtherTableBody"/>
            </w:pPr>
            <w:r>
              <w:t>0165</w:t>
            </w:r>
          </w:p>
        </w:tc>
        <w:tc>
          <w:tcPr>
            <w:tcW w:w="2693" w:type="dxa"/>
          </w:tcPr>
          <w:p w14:paraId="05F4185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056E926" w14:textId="77777777" w:rsidR="00940027" w:rsidRDefault="00940027">
            <w:pPr>
              <w:pStyle w:val="OtherTableBody"/>
            </w:pPr>
            <w:r>
              <w:t>WA</w:t>
            </w:r>
          </w:p>
        </w:tc>
        <w:tc>
          <w:tcPr>
            <w:tcW w:w="3544" w:type="dxa"/>
          </w:tcPr>
          <w:p w14:paraId="213B0FFA" w14:textId="77777777" w:rsidR="00940027" w:rsidRDefault="00940027">
            <w:pPr>
              <w:pStyle w:val="OtherTableBody"/>
            </w:pPr>
            <w:r>
              <w:t>Wash</w:t>
            </w:r>
          </w:p>
        </w:tc>
      </w:tr>
      <w:tr w:rsidR="00940027" w14:paraId="13EE98E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466457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28465A9" w14:textId="77777777" w:rsidR="00940027" w:rsidRDefault="00940027">
            <w:pPr>
              <w:pStyle w:val="OtherTableBody"/>
            </w:pPr>
            <w:r>
              <w:t>0165</w:t>
            </w:r>
          </w:p>
        </w:tc>
        <w:tc>
          <w:tcPr>
            <w:tcW w:w="2693" w:type="dxa"/>
          </w:tcPr>
          <w:p w14:paraId="5C3CE66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75FC760" w14:textId="77777777" w:rsidR="00940027" w:rsidRDefault="00940027">
            <w:pPr>
              <w:pStyle w:val="OtherTableBody"/>
            </w:pPr>
            <w:r>
              <w:t>WI</w:t>
            </w:r>
          </w:p>
        </w:tc>
        <w:tc>
          <w:tcPr>
            <w:tcW w:w="3544" w:type="dxa"/>
          </w:tcPr>
          <w:p w14:paraId="20706C1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Wipe</w:t>
            </w:r>
          </w:p>
        </w:tc>
      </w:tr>
      <w:tr w:rsidR="00940027" w14:paraId="35F487C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36B94E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HL7</w:t>
            </w:r>
          </w:p>
        </w:tc>
        <w:tc>
          <w:tcPr>
            <w:tcW w:w="709" w:type="dxa"/>
          </w:tcPr>
          <w:p w14:paraId="113C3F5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2693" w:type="dxa"/>
          </w:tcPr>
          <w:p w14:paraId="4F574CF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RX Component Type</w:t>
            </w:r>
          </w:p>
        </w:tc>
        <w:tc>
          <w:tcPr>
            <w:tcW w:w="1701" w:type="dxa"/>
          </w:tcPr>
          <w:p w14:paraId="632F8CF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3544" w:type="dxa"/>
          </w:tcPr>
          <w:p w14:paraId="323F002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</w:tr>
      <w:tr w:rsidR="00940027" w14:paraId="39A919A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10A4B1F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02F0859C" w14:textId="77777777" w:rsidR="00940027" w:rsidRDefault="00940027">
            <w:pPr>
              <w:pStyle w:val="OtherTableBody"/>
            </w:pPr>
            <w:r>
              <w:t>0166</w:t>
            </w:r>
          </w:p>
        </w:tc>
        <w:tc>
          <w:tcPr>
            <w:tcW w:w="2693" w:type="dxa"/>
          </w:tcPr>
          <w:p w14:paraId="60425EA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D352B39" w14:textId="77777777" w:rsidR="00940027" w:rsidRDefault="00940027">
            <w:pPr>
              <w:pStyle w:val="OtherTableBody"/>
            </w:pPr>
            <w:r>
              <w:t>A</w:t>
            </w:r>
          </w:p>
        </w:tc>
        <w:tc>
          <w:tcPr>
            <w:tcW w:w="3544" w:type="dxa"/>
          </w:tcPr>
          <w:p w14:paraId="2BC82E68" w14:textId="77777777" w:rsidR="00940027" w:rsidRDefault="00940027">
            <w:pPr>
              <w:pStyle w:val="OtherTableBody"/>
            </w:pPr>
            <w:r>
              <w:t>Additive</w:t>
            </w:r>
          </w:p>
        </w:tc>
      </w:tr>
      <w:tr w:rsidR="00940027" w14:paraId="0E8BE30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7492B2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D084B35" w14:textId="77777777" w:rsidR="00940027" w:rsidRDefault="00940027">
            <w:pPr>
              <w:pStyle w:val="OtherTableBody"/>
            </w:pPr>
            <w:r>
              <w:t>0166</w:t>
            </w:r>
          </w:p>
        </w:tc>
        <w:tc>
          <w:tcPr>
            <w:tcW w:w="2693" w:type="dxa"/>
          </w:tcPr>
          <w:p w14:paraId="023A0F4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8686379" w14:textId="77777777" w:rsidR="00940027" w:rsidRDefault="00940027">
            <w:pPr>
              <w:pStyle w:val="OtherTableBody"/>
            </w:pPr>
            <w:r>
              <w:t>B</w:t>
            </w:r>
          </w:p>
        </w:tc>
        <w:tc>
          <w:tcPr>
            <w:tcW w:w="3544" w:type="dxa"/>
          </w:tcPr>
          <w:p w14:paraId="27BCBC2D" w14:textId="77777777" w:rsidR="00940027" w:rsidRDefault="00940027">
            <w:pPr>
              <w:pStyle w:val="OtherTableBody"/>
            </w:pPr>
            <w:r>
              <w:t>Base</w:t>
            </w:r>
          </w:p>
        </w:tc>
      </w:tr>
      <w:tr w:rsidR="00940027" w14:paraId="3147AEE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7925D14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350980F3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48A4C0B5" w14:textId="77777777" w:rsidR="00940027" w:rsidRDefault="00940027">
            <w:pPr>
              <w:pStyle w:val="OtherTableBody"/>
            </w:pPr>
            <w:r>
              <w:t>Substitution Status</w:t>
            </w:r>
          </w:p>
        </w:tc>
        <w:tc>
          <w:tcPr>
            <w:tcW w:w="1701" w:type="dxa"/>
          </w:tcPr>
          <w:p w14:paraId="7381BA74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52DADC71" w14:textId="77777777" w:rsidR="00940027" w:rsidRDefault="00940027">
            <w:pPr>
              <w:pStyle w:val="OtherTableBody"/>
            </w:pPr>
          </w:p>
        </w:tc>
      </w:tr>
      <w:tr w:rsidR="00940027" w14:paraId="72C4E62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60D6AD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BC8D0A2" w14:textId="77777777" w:rsidR="00940027" w:rsidRDefault="00940027">
            <w:pPr>
              <w:pStyle w:val="OtherTableBody"/>
            </w:pPr>
            <w:r>
              <w:t>0167</w:t>
            </w:r>
          </w:p>
        </w:tc>
        <w:tc>
          <w:tcPr>
            <w:tcW w:w="2693" w:type="dxa"/>
          </w:tcPr>
          <w:p w14:paraId="11F8D3D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1E36B52" w14:textId="77777777" w:rsidR="00940027" w:rsidRDefault="00940027">
            <w:pPr>
              <w:pStyle w:val="OtherTableBody"/>
            </w:pPr>
            <w:r>
              <w:t>0</w:t>
            </w:r>
          </w:p>
        </w:tc>
        <w:tc>
          <w:tcPr>
            <w:tcW w:w="3544" w:type="dxa"/>
          </w:tcPr>
          <w:p w14:paraId="5C98F391" w14:textId="77777777" w:rsidR="00940027" w:rsidRDefault="00940027">
            <w:pPr>
              <w:pStyle w:val="OtherTableBody"/>
            </w:pPr>
            <w:r>
              <w:t>No product selection indicated</w:t>
            </w:r>
          </w:p>
        </w:tc>
      </w:tr>
      <w:tr w:rsidR="00940027" w14:paraId="547E4E1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6BE564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F0017FD" w14:textId="77777777" w:rsidR="00940027" w:rsidRDefault="00940027">
            <w:pPr>
              <w:pStyle w:val="OtherTableBody"/>
            </w:pPr>
            <w:r>
              <w:t>0167</w:t>
            </w:r>
          </w:p>
        </w:tc>
        <w:tc>
          <w:tcPr>
            <w:tcW w:w="2693" w:type="dxa"/>
          </w:tcPr>
          <w:p w14:paraId="51A521F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71517DC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3544" w:type="dxa"/>
          </w:tcPr>
          <w:p w14:paraId="0F413AED" w14:textId="77777777" w:rsidR="00940027" w:rsidRDefault="00940027">
            <w:pPr>
              <w:pStyle w:val="OtherTableBody"/>
            </w:pPr>
            <w:r>
              <w:t>Substitution not allowed by prescriber</w:t>
            </w:r>
          </w:p>
        </w:tc>
      </w:tr>
      <w:tr w:rsidR="00940027" w14:paraId="3E2E90B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C85D65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57BA9BC" w14:textId="77777777" w:rsidR="00940027" w:rsidRDefault="00940027">
            <w:pPr>
              <w:pStyle w:val="OtherTableBody"/>
            </w:pPr>
            <w:r>
              <w:t>0167</w:t>
            </w:r>
          </w:p>
        </w:tc>
        <w:tc>
          <w:tcPr>
            <w:tcW w:w="2693" w:type="dxa"/>
          </w:tcPr>
          <w:p w14:paraId="742B4FA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C9AFEDA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3544" w:type="dxa"/>
          </w:tcPr>
          <w:p w14:paraId="212FB48F" w14:textId="77777777" w:rsidR="00940027" w:rsidRDefault="00940027">
            <w:pPr>
              <w:pStyle w:val="OtherTableBody"/>
            </w:pPr>
            <w:r>
              <w:t>Substitution allowed - patient requested product dispensed</w:t>
            </w:r>
          </w:p>
        </w:tc>
      </w:tr>
      <w:tr w:rsidR="00940027" w14:paraId="51AAB6F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B7384B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9B83DF2" w14:textId="77777777" w:rsidR="00940027" w:rsidRDefault="00940027">
            <w:pPr>
              <w:pStyle w:val="OtherTableBody"/>
            </w:pPr>
            <w:r>
              <w:t>0167</w:t>
            </w:r>
          </w:p>
        </w:tc>
        <w:tc>
          <w:tcPr>
            <w:tcW w:w="2693" w:type="dxa"/>
          </w:tcPr>
          <w:p w14:paraId="6C2D4D5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0FD2068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3544" w:type="dxa"/>
          </w:tcPr>
          <w:p w14:paraId="29D0FDF0" w14:textId="77777777" w:rsidR="00940027" w:rsidRDefault="00940027">
            <w:pPr>
              <w:pStyle w:val="OtherTableBody"/>
            </w:pPr>
            <w:r>
              <w:t>Substitution allowed - pharmacist selected product dispensed</w:t>
            </w:r>
          </w:p>
        </w:tc>
      </w:tr>
      <w:tr w:rsidR="00940027" w14:paraId="5FFADC5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D39958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529D1DA" w14:textId="77777777" w:rsidR="00940027" w:rsidRDefault="00940027">
            <w:pPr>
              <w:pStyle w:val="OtherTableBody"/>
            </w:pPr>
            <w:r>
              <w:t>0167</w:t>
            </w:r>
          </w:p>
        </w:tc>
        <w:tc>
          <w:tcPr>
            <w:tcW w:w="2693" w:type="dxa"/>
          </w:tcPr>
          <w:p w14:paraId="70647D6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A2C8148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3544" w:type="dxa"/>
          </w:tcPr>
          <w:p w14:paraId="78689A78" w14:textId="77777777" w:rsidR="00940027" w:rsidRDefault="00940027">
            <w:pPr>
              <w:pStyle w:val="OtherTableBody"/>
            </w:pPr>
            <w:r>
              <w:t>Substitution allowed - generic drug not in stock</w:t>
            </w:r>
          </w:p>
        </w:tc>
      </w:tr>
      <w:tr w:rsidR="00940027" w14:paraId="00B60CE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5E3BB1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C8C3D42" w14:textId="77777777" w:rsidR="00940027" w:rsidRDefault="00940027">
            <w:pPr>
              <w:pStyle w:val="OtherTableBody"/>
            </w:pPr>
            <w:r>
              <w:t>0167</w:t>
            </w:r>
          </w:p>
        </w:tc>
        <w:tc>
          <w:tcPr>
            <w:tcW w:w="2693" w:type="dxa"/>
          </w:tcPr>
          <w:p w14:paraId="2B17151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F9221C0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3544" w:type="dxa"/>
          </w:tcPr>
          <w:p w14:paraId="14259446" w14:textId="77777777" w:rsidR="00940027" w:rsidRDefault="00940027">
            <w:pPr>
              <w:pStyle w:val="OtherTableBody"/>
            </w:pPr>
            <w:r>
              <w:t>Substitution allowed - brand drug dispensed as a generic</w:t>
            </w:r>
          </w:p>
        </w:tc>
      </w:tr>
      <w:tr w:rsidR="00940027" w14:paraId="03A8935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319109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39D7C0B" w14:textId="77777777" w:rsidR="00940027" w:rsidRDefault="00940027">
            <w:pPr>
              <w:pStyle w:val="OtherTableBody"/>
            </w:pPr>
            <w:r>
              <w:t>0167</w:t>
            </w:r>
          </w:p>
        </w:tc>
        <w:tc>
          <w:tcPr>
            <w:tcW w:w="2693" w:type="dxa"/>
          </w:tcPr>
          <w:p w14:paraId="5BAC907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62F9A66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3544" w:type="dxa"/>
          </w:tcPr>
          <w:p w14:paraId="6B42FB1E" w14:textId="77777777" w:rsidR="00940027" w:rsidRDefault="00940027">
            <w:pPr>
              <w:pStyle w:val="OtherTableBody"/>
            </w:pPr>
            <w:r>
              <w:t>Substitution not allowed - brand drug mandated by law</w:t>
            </w:r>
          </w:p>
        </w:tc>
      </w:tr>
      <w:tr w:rsidR="00940027" w14:paraId="33B857D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529BB6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D088610" w14:textId="77777777" w:rsidR="00940027" w:rsidRDefault="00940027">
            <w:pPr>
              <w:pStyle w:val="OtherTableBody"/>
            </w:pPr>
            <w:r>
              <w:t>0167</w:t>
            </w:r>
          </w:p>
        </w:tc>
        <w:tc>
          <w:tcPr>
            <w:tcW w:w="2693" w:type="dxa"/>
          </w:tcPr>
          <w:p w14:paraId="2B0BEDA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3A8F158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3544" w:type="dxa"/>
          </w:tcPr>
          <w:p w14:paraId="033F7000" w14:textId="77777777" w:rsidR="00940027" w:rsidRDefault="00940027">
            <w:pPr>
              <w:pStyle w:val="OtherTableBody"/>
            </w:pPr>
            <w:r>
              <w:t>Substitution allowed - generic drug not available in marketplace</w:t>
            </w:r>
          </w:p>
        </w:tc>
      </w:tr>
      <w:tr w:rsidR="00940027" w14:paraId="5D5BCD8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20F850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86FB39C" w14:textId="77777777" w:rsidR="00940027" w:rsidRDefault="00940027">
            <w:pPr>
              <w:pStyle w:val="OtherTableBody"/>
            </w:pPr>
            <w:r>
              <w:t>0167</w:t>
            </w:r>
          </w:p>
        </w:tc>
        <w:tc>
          <w:tcPr>
            <w:tcW w:w="2693" w:type="dxa"/>
          </w:tcPr>
          <w:p w14:paraId="204A65D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1323189" w14:textId="77777777" w:rsidR="00940027" w:rsidRDefault="00940027">
            <w:pPr>
              <w:pStyle w:val="OtherTableBody"/>
            </w:pPr>
            <w:r>
              <w:t>G</w:t>
            </w:r>
          </w:p>
        </w:tc>
        <w:tc>
          <w:tcPr>
            <w:tcW w:w="3544" w:type="dxa"/>
          </w:tcPr>
          <w:p w14:paraId="5DA350B3" w14:textId="77777777" w:rsidR="00940027" w:rsidRDefault="00940027">
            <w:pPr>
              <w:pStyle w:val="OtherTableBody"/>
            </w:pPr>
            <w:r>
              <w:t>A generic substitution was dispensed.</w:t>
            </w:r>
          </w:p>
        </w:tc>
      </w:tr>
      <w:tr w:rsidR="00940027" w14:paraId="16917C3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5E7859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DFD90E8" w14:textId="77777777" w:rsidR="00940027" w:rsidRDefault="00940027">
            <w:pPr>
              <w:pStyle w:val="OtherTableBody"/>
            </w:pPr>
            <w:r>
              <w:t>0167</w:t>
            </w:r>
          </w:p>
        </w:tc>
        <w:tc>
          <w:tcPr>
            <w:tcW w:w="2693" w:type="dxa"/>
          </w:tcPr>
          <w:p w14:paraId="43ACE8F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B7195DB" w14:textId="77777777" w:rsidR="00940027" w:rsidRDefault="00940027">
            <w:pPr>
              <w:pStyle w:val="OtherTableBody"/>
            </w:pPr>
            <w:r>
              <w:t>N</w:t>
            </w:r>
          </w:p>
        </w:tc>
        <w:tc>
          <w:tcPr>
            <w:tcW w:w="3544" w:type="dxa"/>
          </w:tcPr>
          <w:p w14:paraId="2F8EDBC2" w14:textId="77777777" w:rsidR="00940027" w:rsidRDefault="00940027">
            <w:pPr>
              <w:pStyle w:val="OtherTableBody"/>
            </w:pPr>
            <w:r>
              <w:t>No substitute was dispensed.  This is equivalent to the default (null) value.</w:t>
            </w:r>
          </w:p>
        </w:tc>
      </w:tr>
      <w:tr w:rsidR="00940027" w14:paraId="7647E50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657228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7D52329" w14:textId="77777777" w:rsidR="00940027" w:rsidRDefault="00940027">
            <w:pPr>
              <w:pStyle w:val="OtherTableBody"/>
            </w:pPr>
            <w:r>
              <w:t>0167</w:t>
            </w:r>
          </w:p>
        </w:tc>
        <w:tc>
          <w:tcPr>
            <w:tcW w:w="2693" w:type="dxa"/>
          </w:tcPr>
          <w:p w14:paraId="06B2AE9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FE1AB42" w14:textId="77777777" w:rsidR="00940027" w:rsidRDefault="00940027">
            <w:pPr>
              <w:pStyle w:val="OtherTableBody"/>
            </w:pPr>
            <w:r>
              <w:t>T</w:t>
            </w:r>
          </w:p>
        </w:tc>
        <w:tc>
          <w:tcPr>
            <w:tcW w:w="3544" w:type="dxa"/>
          </w:tcPr>
          <w:p w14:paraId="5F73BDDE" w14:textId="77777777" w:rsidR="00940027" w:rsidRDefault="00940027">
            <w:pPr>
              <w:pStyle w:val="OtherTableBody"/>
            </w:pPr>
            <w:r>
              <w:t>A therapeutic substitution was dispensed.</w:t>
            </w:r>
          </w:p>
        </w:tc>
      </w:tr>
      <w:tr w:rsidR="00940027" w14:paraId="38CBD04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F296521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32196FF1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14E838EF" w14:textId="77777777" w:rsidR="00940027" w:rsidRDefault="00940027">
            <w:pPr>
              <w:pStyle w:val="OtherTableBody"/>
            </w:pPr>
            <w:r>
              <w:t>Processing priority</w:t>
            </w:r>
          </w:p>
        </w:tc>
        <w:tc>
          <w:tcPr>
            <w:tcW w:w="1701" w:type="dxa"/>
          </w:tcPr>
          <w:p w14:paraId="2BDCEE22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55A868DD" w14:textId="77777777" w:rsidR="00940027" w:rsidRDefault="00940027">
            <w:pPr>
              <w:pStyle w:val="OtherTableBody"/>
            </w:pPr>
          </w:p>
        </w:tc>
      </w:tr>
      <w:tr w:rsidR="00940027" w14:paraId="71413CE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E03415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DEF5E61" w14:textId="77777777" w:rsidR="00940027" w:rsidRDefault="00940027">
            <w:pPr>
              <w:pStyle w:val="OtherTableBody"/>
            </w:pPr>
            <w:r>
              <w:t>0168</w:t>
            </w:r>
          </w:p>
        </w:tc>
        <w:tc>
          <w:tcPr>
            <w:tcW w:w="2693" w:type="dxa"/>
          </w:tcPr>
          <w:p w14:paraId="4304A81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4B1A066" w14:textId="77777777" w:rsidR="00940027" w:rsidRDefault="00940027">
            <w:pPr>
              <w:pStyle w:val="OtherTableBody"/>
            </w:pPr>
            <w:r>
              <w:t>A</w:t>
            </w:r>
          </w:p>
        </w:tc>
        <w:tc>
          <w:tcPr>
            <w:tcW w:w="3544" w:type="dxa"/>
          </w:tcPr>
          <w:p w14:paraId="4D633050" w14:textId="77777777" w:rsidR="00940027" w:rsidRDefault="00940027">
            <w:pPr>
              <w:pStyle w:val="OtherTableBody"/>
            </w:pPr>
            <w:r>
              <w:t>As soon as possible (a priority lower than stat)</w:t>
            </w:r>
          </w:p>
        </w:tc>
      </w:tr>
      <w:tr w:rsidR="00940027" w14:paraId="46F6F7D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ECB8EC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231BFDD" w14:textId="77777777" w:rsidR="00940027" w:rsidRDefault="00940027">
            <w:pPr>
              <w:pStyle w:val="OtherTableBody"/>
            </w:pPr>
            <w:r>
              <w:t>0168</w:t>
            </w:r>
          </w:p>
        </w:tc>
        <w:tc>
          <w:tcPr>
            <w:tcW w:w="2693" w:type="dxa"/>
          </w:tcPr>
          <w:p w14:paraId="199A4B1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F3F87F9" w14:textId="77777777" w:rsidR="00940027" w:rsidRDefault="00940027">
            <w:pPr>
              <w:pStyle w:val="OtherTableBody"/>
            </w:pPr>
            <w:r>
              <w:t>B</w:t>
            </w:r>
          </w:p>
        </w:tc>
        <w:tc>
          <w:tcPr>
            <w:tcW w:w="3544" w:type="dxa"/>
          </w:tcPr>
          <w:p w14:paraId="53503465" w14:textId="77777777" w:rsidR="00940027" w:rsidRDefault="00940027">
            <w:pPr>
              <w:pStyle w:val="OtherTableBody"/>
            </w:pPr>
            <w:r>
              <w:t>Do at bedside or portable (may be used with other codes)</w:t>
            </w:r>
          </w:p>
        </w:tc>
      </w:tr>
      <w:tr w:rsidR="00940027" w14:paraId="2B814F7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B8E8AD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671E3A6" w14:textId="77777777" w:rsidR="00940027" w:rsidRDefault="00940027">
            <w:pPr>
              <w:pStyle w:val="OtherTableBody"/>
            </w:pPr>
            <w:r>
              <w:t>0168</w:t>
            </w:r>
          </w:p>
        </w:tc>
        <w:tc>
          <w:tcPr>
            <w:tcW w:w="2693" w:type="dxa"/>
          </w:tcPr>
          <w:p w14:paraId="0A374D5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69DF991" w14:textId="77777777" w:rsidR="00940027" w:rsidRDefault="00940027">
            <w:pPr>
              <w:pStyle w:val="OtherTableBody"/>
            </w:pPr>
            <w:r>
              <w:t>C</w:t>
            </w:r>
          </w:p>
        </w:tc>
        <w:tc>
          <w:tcPr>
            <w:tcW w:w="3544" w:type="dxa"/>
          </w:tcPr>
          <w:p w14:paraId="757BDAAF" w14:textId="77777777" w:rsidR="00940027" w:rsidRDefault="00940027">
            <w:pPr>
              <w:pStyle w:val="OtherTableBody"/>
            </w:pPr>
            <w:r>
              <w:t>Measure continuously (e.g., arterial line blood pressure)</w:t>
            </w:r>
          </w:p>
        </w:tc>
      </w:tr>
      <w:tr w:rsidR="00940027" w14:paraId="312DC74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AD1F3E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3879C53" w14:textId="77777777" w:rsidR="00940027" w:rsidRDefault="00940027">
            <w:pPr>
              <w:pStyle w:val="OtherTableBody"/>
            </w:pPr>
            <w:r>
              <w:t>0168</w:t>
            </w:r>
          </w:p>
        </w:tc>
        <w:tc>
          <w:tcPr>
            <w:tcW w:w="2693" w:type="dxa"/>
          </w:tcPr>
          <w:p w14:paraId="0484CBB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588ABE2" w14:textId="77777777" w:rsidR="00940027" w:rsidRDefault="00940027">
            <w:pPr>
              <w:pStyle w:val="OtherTableBody"/>
            </w:pPr>
            <w:r>
              <w:t>P</w:t>
            </w:r>
          </w:p>
        </w:tc>
        <w:tc>
          <w:tcPr>
            <w:tcW w:w="3544" w:type="dxa"/>
          </w:tcPr>
          <w:p w14:paraId="1736ECF9" w14:textId="77777777" w:rsidR="00940027" w:rsidRDefault="00940027">
            <w:pPr>
              <w:pStyle w:val="OtherTableBody"/>
            </w:pPr>
            <w:r>
              <w:t>Preoperative (to be done prior to surgery)</w:t>
            </w:r>
          </w:p>
        </w:tc>
      </w:tr>
      <w:tr w:rsidR="00940027" w14:paraId="6E5985B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442B8D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EB93BD0" w14:textId="77777777" w:rsidR="00940027" w:rsidRDefault="00940027">
            <w:pPr>
              <w:pStyle w:val="OtherTableBody"/>
            </w:pPr>
            <w:r>
              <w:t>0168</w:t>
            </w:r>
          </w:p>
        </w:tc>
        <w:tc>
          <w:tcPr>
            <w:tcW w:w="2693" w:type="dxa"/>
          </w:tcPr>
          <w:p w14:paraId="3338672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5D99BFC" w14:textId="77777777" w:rsidR="00940027" w:rsidRDefault="00940027">
            <w:pPr>
              <w:pStyle w:val="OtherTableBody"/>
            </w:pPr>
            <w:r>
              <w:t>R</w:t>
            </w:r>
          </w:p>
        </w:tc>
        <w:tc>
          <w:tcPr>
            <w:tcW w:w="3544" w:type="dxa"/>
          </w:tcPr>
          <w:p w14:paraId="5841C619" w14:textId="77777777" w:rsidR="00940027" w:rsidRDefault="00940027">
            <w:pPr>
              <w:pStyle w:val="OtherTableBody"/>
            </w:pPr>
            <w:r>
              <w:t>Routine</w:t>
            </w:r>
          </w:p>
        </w:tc>
      </w:tr>
      <w:tr w:rsidR="00940027" w14:paraId="26583B8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B6BDF7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4691A11" w14:textId="77777777" w:rsidR="00940027" w:rsidRDefault="00940027">
            <w:pPr>
              <w:pStyle w:val="OtherTableBody"/>
            </w:pPr>
            <w:r>
              <w:t>0168</w:t>
            </w:r>
          </w:p>
        </w:tc>
        <w:tc>
          <w:tcPr>
            <w:tcW w:w="2693" w:type="dxa"/>
          </w:tcPr>
          <w:p w14:paraId="7F19FAC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2B6A732" w14:textId="77777777" w:rsidR="00940027" w:rsidRDefault="00940027">
            <w:pPr>
              <w:pStyle w:val="OtherTableBody"/>
            </w:pPr>
            <w:r>
              <w:t>S</w:t>
            </w:r>
          </w:p>
        </w:tc>
        <w:tc>
          <w:tcPr>
            <w:tcW w:w="3544" w:type="dxa"/>
          </w:tcPr>
          <w:p w14:paraId="5438E93A" w14:textId="77777777" w:rsidR="00940027" w:rsidRDefault="00940027">
            <w:pPr>
              <w:pStyle w:val="OtherTableBody"/>
            </w:pPr>
            <w:r>
              <w:t>Stat (do immediately)</w:t>
            </w:r>
          </w:p>
        </w:tc>
      </w:tr>
      <w:tr w:rsidR="00940027" w14:paraId="26FA5DF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1F05B4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CEA4CDF" w14:textId="77777777" w:rsidR="00940027" w:rsidRDefault="00940027">
            <w:pPr>
              <w:pStyle w:val="OtherTableBody"/>
            </w:pPr>
            <w:r>
              <w:t>0168</w:t>
            </w:r>
          </w:p>
        </w:tc>
        <w:tc>
          <w:tcPr>
            <w:tcW w:w="2693" w:type="dxa"/>
          </w:tcPr>
          <w:p w14:paraId="6393C29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69C911E" w14:textId="77777777" w:rsidR="00940027" w:rsidRDefault="00940027">
            <w:pPr>
              <w:pStyle w:val="OtherTableBody"/>
            </w:pPr>
            <w:r>
              <w:t>T</w:t>
            </w:r>
          </w:p>
        </w:tc>
        <w:tc>
          <w:tcPr>
            <w:tcW w:w="3544" w:type="dxa"/>
          </w:tcPr>
          <w:p w14:paraId="2F77EE36" w14:textId="77777777" w:rsidR="00940027" w:rsidRDefault="00940027">
            <w:pPr>
              <w:pStyle w:val="OtherTableBody"/>
            </w:pPr>
            <w:r>
              <w:t>Timing critical (do as near as possible to requested time)</w:t>
            </w:r>
          </w:p>
        </w:tc>
      </w:tr>
      <w:tr w:rsidR="00940027" w14:paraId="616C7F7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DF2B599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132DA0A0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5877DF48" w14:textId="77777777" w:rsidR="00940027" w:rsidRDefault="00940027">
            <w:pPr>
              <w:pStyle w:val="OtherTableBody"/>
            </w:pPr>
            <w:r>
              <w:t>Reporting priority</w:t>
            </w:r>
          </w:p>
        </w:tc>
        <w:tc>
          <w:tcPr>
            <w:tcW w:w="1701" w:type="dxa"/>
          </w:tcPr>
          <w:p w14:paraId="09BDC01A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4F7F4AFC" w14:textId="77777777" w:rsidR="00940027" w:rsidRDefault="00940027">
            <w:pPr>
              <w:pStyle w:val="OtherTableBody"/>
            </w:pPr>
          </w:p>
        </w:tc>
      </w:tr>
      <w:tr w:rsidR="00940027" w14:paraId="646FA91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A62AA8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634127E" w14:textId="77777777" w:rsidR="00940027" w:rsidRDefault="00940027">
            <w:pPr>
              <w:pStyle w:val="OtherTableBody"/>
            </w:pPr>
            <w:r>
              <w:t>0169</w:t>
            </w:r>
          </w:p>
        </w:tc>
        <w:tc>
          <w:tcPr>
            <w:tcW w:w="2693" w:type="dxa"/>
          </w:tcPr>
          <w:p w14:paraId="26B660B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DA9FAE4" w14:textId="77777777" w:rsidR="00940027" w:rsidRDefault="00940027">
            <w:pPr>
              <w:pStyle w:val="OtherTableBody"/>
            </w:pPr>
            <w:r>
              <w:t>C</w:t>
            </w:r>
          </w:p>
        </w:tc>
        <w:tc>
          <w:tcPr>
            <w:tcW w:w="3544" w:type="dxa"/>
          </w:tcPr>
          <w:p w14:paraId="3D0ADA90" w14:textId="77777777" w:rsidR="00940027" w:rsidRDefault="00940027">
            <w:pPr>
              <w:pStyle w:val="OtherTableBody"/>
            </w:pPr>
            <w:r>
              <w:t>Call back results</w:t>
            </w:r>
          </w:p>
        </w:tc>
      </w:tr>
      <w:tr w:rsidR="00940027" w14:paraId="2BC1AE7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AB5DA7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D8A4F7C" w14:textId="77777777" w:rsidR="00940027" w:rsidRDefault="00940027">
            <w:pPr>
              <w:pStyle w:val="OtherTableBody"/>
            </w:pPr>
            <w:r>
              <w:t>0169</w:t>
            </w:r>
          </w:p>
        </w:tc>
        <w:tc>
          <w:tcPr>
            <w:tcW w:w="2693" w:type="dxa"/>
          </w:tcPr>
          <w:p w14:paraId="5E181C7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E09DC72" w14:textId="77777777" w:rsidR="00940027" w:rsidRDefault="00940027">
            <w:pPr>
              <w:pStyle w:val="OtherTableBody"/>
            </w:pPr>
            <w:r>
              <w:t>R</w:t>
            </w:r>
          </w:p>
        </w:tc>
        <w:tc>
          <w:tcPr>
            <w:tcW w:w="3544" w:type="dxa"/>
          </w:tcPr>
          <w:p w14:paraId="3B5AF6FA" w14:textId="77777777" w:rsidR="00940027" w:rsidRDefault="00940027">
            <w:pPr>
              <w:pStyle w:val="OtherTableBody"/>
            </w:pPr>
            <w:r>
              <w:t>Rush reporting</w:t>
            </w:r>
          </w:p>
        </w:tc>
      </w:tr>
      <w:tr w:rsidR="00940027" w14:paraId="49ECF28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04DBB74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011D36E6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58CFBC4B" w14:textId="77777777" w:rsidR="00940027" w:rsidRDefault="00940027">
            <w:pPr>
              <w:pStyle w:val="OtherTableBody"/>
            </w:pPr>
            <w:r>
              <w:t>Derived specimen</w:t>
            </w:r>
          </w:p>
        </w:tc>
        <w:tc>
          <w:tcPr>
            <w:tcW w:w="1701" w:type="dxa"/>
          </w:tcPr>
          <w:p w14:paraId="34775F91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629A0634" w14:textId="77777777" w:rsidR="00940027" w:rsidRDefault="00940027">
            <w:pPr>
              <w:pStyle w:val="OtherTableBody"/>
            </w:pPr>
          </w:p>
        </w:tc>
      </w:tr>
      <w:tr w:rsidR="00940027" w14:paraId="28B0CE2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21FEAC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D7E7257" w14:textId="77777777" w:rsidR="00940027" w:rsidRDefault="00940027">
            <w:pPr>
              <w:pStyle w:val="OtherTableBody"/>
            </w:pPr>
            <w:r>
              <w:t>0170</w:t>
            </w:r>
          </w:p>
        </w:tc>
        <w:tc>
          <w:tcPr>
            <w:tcW w:w="2693" w:type="dxa"/>
          </w:tcPr>
          <w:p w14:paraId="36F5473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ABA4AD1" w14:textId="77777777" w:rsidR="00940027" w:rsidRDefault="00940027">
            <w:pPr>
              <w:pStyle w:val="OtherTableBody"/>
            </w:pPr>
            <w:r>
              <w:t>C</w:t>
            </w:r>
          </w:p>
        </w:tc>
        <w:tc>
          <w:tcPr>
            <w:tcW w:w="3544" w:type="dxa"/>
          </w:tcPr>
          <w:p w14:paraId="57D53075" w14:textId="77777777" w:rsidR="00940027" w:rsidRDefault="00940027">
            <w:pPr>
              <w:pStyle w:val="OtherTableBody"/>
            </w:pPr>
            <w:r>
              <w:t>Child Observation</w:t>
            </w:r>
          </w:p>
        </w:tc>
      </w:tr>
      <w:tr w:rsidR="00940027" w14:paraId="4B2D0A3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1E152E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C358217" w14:textId="77777777" w:rsidR="00940027" w:rsidRDefault="00940027">
            <w:pPr>
              <w:pStyle w:val="OtherTableBody"/>
            </w:pPr>
            <w:r>
              <w:t>0170</w:t>
            </w:r>
          </w:p>
        </w:tc>
        <w:tc>
          <w:tcPr>
            <w:tcW w:w="2693" w:type="dxa"/>
          </w:tcPr>
          <w:p w14:paraId="0BCC8BF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12253E1" w14:textId="77777777" w:rsidR="00940027" w:rsidRDefault="00940027">
            <w:pPr>
              <w:pStyle w:val="OtherTableBody"/>
            </w:pPr>
            <w:r>
              <w:t>N</w:t>
            </w:r>
          </w:p>
        </w:tc>
        <w:tc>
          <w:tcPr>
            <w:tcW w:w="3544" w:type="dxa"/>
          </w:tcPr>
          <w:p w14:paraId="5CF8ADB6" w14:textId="77777777" w:rsidR="00940027" w:rsidRDefault="00940027">
            <w:pPr>
              <w:pStyle w:val="OtherTableBody"/>
            </w:pPr>
            <w:r>
              <w:t>Not Applicable</w:t>
            </w:r>
          </w:p>
        </w:tc>
      </w:tr>
      <w:tr w:rsidR="00940027" w14:paraId="356C0BB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9ECC2E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AFF091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0170</w:t>
            </w:r>
          </w:p>
        </w:tc>
        <w:tc>
          <w:tcPr>
            <w:tcW w:w="2693" w:type="dxa"/>
          </w:tcPr>
          <w:p w14:paraId="150C8F06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1DD7A09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</w:t>
            </w:r>
          </w:p>
        </w:tc>
        <w:tc>
          <w:tcPr>
            <w:tcW w:w="3544" w:type="dxa"/>
          </w:tcPr>
          <w:p w14:paraId="7438784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Parent Observation</w:t>
            </w:r>
          </w:p>
        </w:tc>
      </w:tr>
      <w:tr w:rsidR="00940027" w14:paraId="689D033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D0990E5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430863E1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33EC7B8A" w14:textId="77777777" w:rsidR="00940027" w:rsidRDefault="00940027">
            <w:pPr>
              <w:pStyle w:val="OtherTableBody"/>
            </w:pPr>
            <w:r>
              <w:t>Coordination of Benefits</w:t>
            </w:r>
          </w:p>
        </w:tc>
        <w:tc>
          <w:tcPr>
            <w:tcW w:w="1701" w:type="dxa"/>
          </w:tcPr>
          <w:p w14:paraId="124C3DF1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11F1141B" w14:textId="77777777" w:rsidR="00940027" w:rsidRDefault="00940027">
            <w:pPr>
              <w:pStyle w:val="OtherTableBody"/>
            </w:pPr>
          </w:p>
        </w:tc>
      </w:tr>
      <w:tr w:rsidR="00940027" w14:paraId="5BABEA3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A90F95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6B99C4C" w14:textId="77777777" w:rsidR="00940027" w:rsidRDefault="00940027">
            <w:pPr>
              <w:pStyle w:val="OtherTableBody"/>
            </w:pPr>
            <w:r>
              <w:t>0173</w:t>
            </w:r>
          </w:p>
        </w:tc>
        <w:tc>
          <w:tcPr>
            <w:tcW w:w="2693" w:type="dxa"/>
          </w:tcPr>
          <w:p w14:paraId="29AE03D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3D584EE" w14:textId="77777777" w:rsidR="00940027" w:rsidRDefault="00940027">
            <w:pPr>
              <w:pStyle w:val="OtherTableBody"/>
            </w:pPr>
            <w:r>
              <w:t>CO</w:t>
            </w:r>
          </w:p>
        </w:tc>
        <w:tc>
          <w:tcPr>
            <w:tcW w:w="3544" w:type="dxa"/>
          </w:tcPr>
          <w:p w14:paraId="015958AF" w14:textId="77777777" w:rsidR="00940027" w:rsidRDefault="00940027">
            <w:pPr>
              <w:pStyle w:val="OtherTableBody"/>
            </w:pPr>
            <w:r>
              <w:t>Coordination</w:t>
            </w:r>
          </w:p>
        </w:tc>
      </w:tr>
      <w:tr w:rsidR="00940027" w14:paraId="4B7CC8D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D454C7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6939301" w14:textId="77777777" w:rsidR="00940027" w:rsidRDefault="00940027">
            <w:pPr>
              <w:pStyle w:val="OtherTableBody"/>
            </w:pPr>
            <w:r>
              <w:t>0173</w:t>
            </w:r>
          </w:p>
        </w:tc>
        <w:tc>
          <w:tcPr>
            <w:tcW w:w="2693" w:type="dxa"/>
          </w:tcPr>
          <w:p w14:paraId="367B472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264BEEA" w14:textId="77777777" w:rsidR="00940027" w:rsidRDefault="00940027">
            <w:pPr>
              <w:pStyle w:val="OtherTableBody"/>
            </w:pPr>
            <w:r>
              <w:t>IN</w:t>
            </w:r>
          </w:p>
        </w:tc>
        <w:tc>
          <w:tcPr>
            <w:tcW w:w="3544" w:type="dxa"/>
          </w:tcPr>
          <w:p w14:paraId="5DFCEF7F" w14:textId="77777777" w:rsidR="00940027" w:rsidRDefault="00940027">
            <w:pPr>
              <w:pStyle w:val="OtherTableBody"/>
            </w:pPr>
            <w:r>
              <w:t>Independent</w:t>
            </w:r>
          </w:p>
        </w:tc>
      </w:tr>
      <w:tr w:rsidR="00940027" w14:paraId="0468BD9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D316A39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3BC4D430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090D1A38" w14:textId="77777777" w:rsidR="00940027" w:rsidRDefault="00940027">
            <w:pPr>
              <w:pStyle w:val="OtherTableBody"/>
            </w:pPr>
            <w:r>
              <w:t>Nature of Service/Test/Observation</w:t>
            </w:r>
          </w:p>
        </w:tc>
        <w:tc>
          <w:tcPr>
            <w:tcW w:w="1701" w:type="dxa"/>
          </w:tcPr>
          <w:p w14:paraId="56B39595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427E5AA8" w14:textId="77777777" w:rsidR="00940027" w:rsidRDefault="00940027">
            <w:pPr>
              <w:pStyle w:val="OtherTableBody"/>
            </w:pPr>
          </w:p>
        </w:tc>
      </w:tr>
      <w:tr w:rsidR="00940027" w14:paraId="3A388FD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13E2C8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93F6614" w14:textId="77777777" w:rsidR="00940027" w:rsidRDefault="00940027">
            <w:pPr>
              <w:pStyle w:val="OtherTableBody"/>
            </w:pPr>
            <w:r>
              <w:t>0174</w:t>
            </w:r>
          </w:p>
        </w:tc>
        <w:tc>
          <w:tcPr>
            <w:tcW w:w="2693" w:type="dxa"/>
          </w:tcPr>
          <w:p w14:paraId="603BCCB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129F600" w14:textId="77777777" w:rsidR="00940027" w:rsidRDefault="00940027">
            <w:pPr>
              <w:pStyle w:val="OtherTableBody"/>
            </w:pPr>
            <w:r>
              <w:t>A</w:t>
            </w:r>
          </w:p>
        </w:tc>
        <w:tc>
          <w:tcPr>
            <w:tcW w:w="3544" w:type="dxa"/>
          </w:tcPr>
          <w:p w14:paraId="71CF568F" w14:textId="77777777" w:rsidR="00940027" w:rsidRDefault="00940027">
            <w:pPr>
              <w:pStyle w:val="OtherTableBody"/>
            </w:pPr>
            <w:r>
              <w:t>Atomic service/test/observation (test code or treatment code)</w:t>
            </w:r>
          </w:p>
        </w:tc>
      </w:tr>
      <w:tr w:rsidR="00940027" w14:paraId="774110A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6F296C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39007B2" w14:textId="77777777" w:rsidR="00940027" w:rsidRDefault="00940027">
            <w:pPr>
              <w:pStyle w:val="OtherTableBody"/>
            </w:pPr>
            <w:r>
              <w:t>0174</w:t>
            </w:r>
          </w:p>
        </w:tc>
        <w:tc>
          <w:tcPr>
            <w:tcW w:w="2693" w:type="dxa"/>
          </w:tcPr>
          <w:p w14:paraId="07840D9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00ADA42" w14:textId="77777777" w:rsidR="00940027" w:rsidRDefault="00940027">
            <w:pPr>
              <w:pStyle w:val="OtherTableBody"/>
            </w:pPr>
            <w:r>
              <w:t>C</w:t>
            </w:r>
          </w:p>
        </w:tc>
        <w:tc>
          <w:tcPr>
            <w:tcW w:w="3544" w:type="dxa"/>
          </w:tcPr>
          <w:p w14:paraId="6B6405D8" w14:textId="77777777" w:rsidR="00940027" w:rsidRDefault="00940027">
            <w:pPr>
              <w:pStyle w:val="OtherTableBody"/>
            </w:pPr>
            <w:r>
              <w:t>Single observation calculated via a rule or formula from other independent observations (e.g., Alveolar--arterial ratio, cardiac output)</w:t>
            </w:r>
          </w:p>
        </w:tc>
      </w:tr>
      <w:tr w:rsidR="00940027" w14:paraId="5FC0CA5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628A0C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FAC9822" w14:textId="77777777" w:rsidR="00940027" w:rsidRDefault="00940027">
            <w:pPr>
              <w:pStyle w:val="OtherTableBody"/>
            </w:pPr>
            <w:r>
              <w:t>0174</w:t>
            </w:r>
          </w:p>
        </w:tc>
        <w:tc>
          <w:tcPr>
            <w:tcW w:w="2693" w:type="dxa"/>
          </w:tcPr>
          <w:p w14:paraId="0B551FC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BB0DD73" w14:textId="77777777" w:rsidR="00940027" w:rsidRDefault="00940027">
            <w:pPr>
              <w:pStyle w:val="OtherTableBody"/>
            </w:pPr>
            <w:r>
              <w:t>F</w:t>
            </w:r>
          </w:p>
        </w:tc>
        <w:tc>
          <w:tcPr>
            <w:tcW w:w="3544" w:type="dxa"/>
          </w:tcPr>
          <w:p w14:paraId="2B2C5B8C" w14:textId="77777777" w:rsidR="00940027" w:rsidRDefault="00940027">
            <w:pPr>
              <w:pStyle w:val="OtherTableBody"/>
            </w:pPr>
            <w:r>
              <w:t>Functional procedure that may consist of one or more interrelated measures (e.g., glucose tolerance test, creatinine clearance), usually done at different times and/or on different specimens</w:t>
            </w:r>
          </w:p>
        </w:tc>
      </w:tr>
      <w:tr w:rsidR="00940027" w14:paraId="6BB4FCF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220876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4F7AC60" w14:textId="77777777" w:rsidR="00940027" w:rsidRDefault="00940027">
            <w:pPr>
              <w:pStyle w:val="OtherTableBody"/>
            </w:pPr>
            <w:r>
              <w:t>0174</w:t>
            </w:r>
          </w:p>
        </w:tc>
        <w:tc>
          <w:tcPr>
            <w:tcW w:w="2693" w:type="dxa"/>
          </w:tcPr>
          <w:p w14:paraId="1C9CA19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FEEF51E" w14:textId="77777777" w:rsidR="00940027" w:rsidRDefault="00940027">
            <w:pPr>
              <w:pStyle w:val="OtherTableBody"/>
            </w:pPr>
            <w:r>
              <w:t>P</w:t>
            </w:r>
          </w:p>
        </w:tc>
        <w:tc>
          <w:tcPr>
            <w:tcW w:w="3544" w:type="dxa"/>
          </w:tcPr>
          <w:p w14:paraId="4D3E57A4" w14:textId="77777777" w:rsidR="00940027" w:rsidRDefault="00940027">
            <w:pPr>
              <w:pStyle w:val="OtherTableBody"/>
            </w:pPr>
            <w:r>
              <w:t>Profile or battery consisting of many independent atomic observations (e.g., SMA12, electrolytes), usually done at one instrument on one specimen</w:t>
            </w:r>
          </w:p>
        </w:tc>
      </w:tr>
      <w:tr w:rsidR="00940027" w14:paraId="6228CA6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958F65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4EEDEB1" w14:textId="77777777" w:rsidR="00940027" w:rsidRDefault="00940027">
            <w:pPr>
              <w:pStyle w:val="OtherTableBody"/>
            </w:pPr>
            <w:r>
              <w:t>0174</w:t>
            </w:r>
          </w:p>
        </w:tc>
        <w:tc>
          <w:tcPr>
            <w:tcW w:w="2693" w:type="dxa"/>
          </w:tcPr>
          <w:p w14:paraId="5AE1EE8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888ED7D" w14:textId="77777777" w:rsidR="00940027" w:rsidRDefault="00940027">
            <w:pPr>
              <w:pStyle w:val="OtherTableBody"/>
            </w:pPr>
            <w:r>
              <w:t>S</w:t>
            </w:r>
          </w:p>
        </w:tc>
        <w:tc>
          <w:tcPr>
            <w:tcW w:w="3544" w:type="dxa"/>
          </w:tcPr>
          <w:p w14:paraId="280BA795" w14:textId="77777777" w:rsidR="00940027" w:rsidRDefault="00940027">
            <w:pPr>
              <w:pStyle w:val="OtherTableBody"/>
            </w:pPr>
            <w:r>
              <w:t>Superset--a set of batteries or procedures ordered under a single code unit but processed as separate batteries (e.g., routines = CBC, UA, electrolytes)</w:t>
            </w:r>
          </w:p>
        </w:tc>
      </w:tr>
      <w:tr w:rsidR="00940027" w14:paraId="05381A8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1EACCDB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37C1C0CE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1F0E711C" w14:textId="77777777" w:rsidR="00940027" w:rsidRDefault="00940027">
            <w:pPr>
              <w:pStyle w:val="OtherTableBody"/>
            </w:pPr>
            <w:r>
              <w:t>Master file identifier code</w:t>
            </w:r>
          </w:p>
        </w:tc>
        <w:tc>
          <w:tcPr>
            <w:tcW w:w="1701" w:type="dxa"/>
          </w:tcPr>
          <w:p w14:paraId="08160396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4F943EC0" w14:textId="77777777" w:rsidR="00940027" w:rsidRDefault="00940027">
            <w:pPr>
              <w:pStyle w:val="OtherTableBody"/>
            </w:pPr>
          </w:p>
        </w:tc>
      </w:tr>
      <w:tr w:rsidR="00940027" w14:paraId="00502D0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45D76A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09E539E" w14:textId="77777777" w:rsidR="00940027" w:rsidRDefault="00940027">
            <w:pPr>
              <w:pStyle w:val="OtherTableBody"/>
            </w:pPr>
            <w:r>
              <w:t>0175</w:t>
            </w:r>
          </w:p>
        </w:tc>
        <w:tc>
          <w:tcPr>
            <w:tcW w:w="2693" w:type="dxa"/>
          </w:tcPr>
          <w:p w14:paraId="74FA918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BAE3D5D" w14:textId="77777777" w:rsidR="00940027" w:rsidRDefault="00940027">
            <w:pPr>
              <w:pStyle w:val="OtherTableBody"/>
            </w:pPr>
            <w:r>
              <w:t>CDM</w:t>
            </w:r>
          </w:p>
        </w:tc>
        <w:tc>
          <w:tcPr>
            <w:tcW w:w="3544" w:type="dxa"/>
          </w:tcPr>
          <w:p w14:paraId="7674F7B7" w14:textId="77777777" w:rsidR="00940027" w:rsidRDefault="00940027">
            <w:pPr>
              <w:pStyle w:val="OtherTableBody"/>
            </w:pPr>
            <w:r>
              <w:t>Charge description master file</w:t>
            </w:r>
          </w:p>
        </w:tc>
      </w:tr>
      <w:tr w:rsidR="00940027" w14:paraId="129A100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EDB4D3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E2E0641" w14:textId="77777777" w:rsidR="00940027" w:rsidRDefault="00940027">
            <w:pPr>
              <w:pStyle w:val="OtherTableBody"/>
            </w:pPr>
            <w:r>
              <w:t>0175</w:t>
            </w:r>
          </w:p>
        </w:tc>
        <w:tc>
          <w:tcPr>
            <w:tcW w:w="2693" w:type="dxa"/>
          </w:tcPr>
          <w:p w14:paraId="26B2DA9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6786058" w14:textId="77777777" w:rsidR="00940027" w:rsidRDefault="00940027">
            <w:pPr>
              <w:pStyle w:val="OtherTableBody"/>
            </w:pPr>
            <w:r>
              <w:t>CLN</w:t>
            </w:r>
          </w:p>
        </w:tc>
        <w:tc>
          <w:tcPr>
            <w:tcW w:w="3544" w:type="dxa"/>
          </w:tcPr>
          <w:p w14:paraId="4314DE1E" w14:textId="77777777" w:rsidR="00940027" w:rsidRDefault="00940027">
            <w:pPr>
              <w:pStyle w:val="OtherTableBody"/>
            </w:pPr>
            <w:r>
              <w:t>Clinic master file</w:t>
            </w:r>
          </w:p>
        </w:tc>
      </w:tr>
      <w:tr w:rsidR="00940027" w14:paraId="1FC0DC6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B666C7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35BA502" w14:textId="77777777" w:rsidR="00940027" w:rsidRDefault="00940027">
            <w:pPr>
              <w:pStyle w:val="OtherTableBody"/>
            </w:pPr>
            <w:r>
              <w:t>0175</w:t>
            </w:r>
          </w:p>
        </w:tc>
        <w:tc>
          <w:tcPr>
            <w:tcW w:w="2693" w:type="dxa"/>
          </w:tcPr>
          <w:p w14:paraId="4DD63C2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ECDA83D" w14:textId="77777777" w:rsidR="00940027" w:rsidRDefault="00940027">
            <w:pPr>
              <w:pStyle w:val="OtherTableBody"/>
            </w:pPr>
            <w:r>
              <w:t>CMA</w:t>
            </w:r>
          </w:p>
        </w:tc>
        <w:tc>
          <w:tcPr>
            <w:tcW w:w="3544" w:type="dxa"/>
          </w:tcPr>
          <w:p w14:paraId="22BBF55E" w14:textId="77777777" w:rsidR="00940027" w:rsidRDefault="00940027">
            <w:pPr>
              <w:pStyle w:val="OtherTableBody"/>
            </w:pPr>
            <w:r>
              <w:t>Clinical study with phases and scheduled master file</w:t>
            </w:r>
          </w:p>
        </w:tc>
      </w:tr>
      <w:tr w:rsidR="00940027" w14:paraId="0FE5205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4D36F2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E5BCC95" w14:textId="77777777" w:rsidR="00940027" w:rsidRDefault="00940027">
            <w:pPr>
              <w:pStyle w:val="OtherTableBody"/>
            </w:pPr>
            <w:r>
              <w:t>0175</w:t>
            </w:r>
          </w:p>
        </w:tc>
        <w:tc>
          <w:tcPr>
            <w:tcW w:w="2693" w:type="dxa"/>
          </w:tcPr>
          <w:p w14:paraId="22C470C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5277DD9" w14:textId="77777777" w:rsidR="00940027" w:rsidRDefault="00940027">
            <w:pPr>
              <w:pStyle w:val="OtherTableBody"/>
            </w:pPr>
            <w:r>
              <w:t>CMB</w:t>
            </w:r>
          </w:p>
        </w:tc>
        <w:tc>
          <w:tcPr>
            <w:tcW w:w="3544" w:type="dxa"/>
          </w:tcPr>
          <w:p w14:paraId="3713DBD4" w14:textId="77777777" w:rsidR="00940027" w:rsidRDefault="00940027">
            <w:pPr>
              <w:pStyle w:val="OtherTableBody"/>
            </w:pPr>
            <w:r>
              <w:t>Clinical study without phases but with scheduled master file</w:t>
            </w:r>
          </w:p>
        </w:tc>
      </w:tr>
      <w:tr w:rsidR="00940027" w14:paraId="3AA936B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417938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782C880" w14:textId="77777777" w:rsidR="00940027" w:rsidRDefault="00940027">
            <w:pPr>
              <w:pStyle w:val="OtherTableBody"/>
            </w:pPr>
            <w:r>
              <w:t>0175</w:t>
            </w:r>
          </w:p>
        </w:tc>
        <w:tc>
          <w:tcPr>
            <w:tcW w:w="2693" w:type="dxa"/>
          </w:tcPr>
          <w:p w14:paraId="6F52D46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7AA6D12" w14:textId="77777777" w:rsidR="00940027" w:rsidRDefault="00940027">
            <w:pPr>
              <w:pStyle w:val="OtherTableBody"/>
            </w:pPr>
            <w:r>
              <w:t>INV</w:t>
            </w:r>
          </w:p>
        </w:tc>
        <w:tc>
          <w:tcPr>
            <w:tcW w:w="3544" w:type="dxa"/>
          </w:tcPr>
          <w:p w14:paraId="402731AB" w14:textId="77777777" w:rsidR="00940027" w:rsidRDefault="00940027">
            <w:pPr>
              <w:pStyle w:val="OtherTableBody"/>
            </w:pPr>
            <w:r>
              <w:t>Inventory master file</w:t>
            </w:r>
          </w:p>
        </w:tc>
      </w:tr>
      <w:tr w:rsidR="00940027" w14:paraId="013FB49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8A4591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3FB1FC0" w14:textId="77777777" w:rsidR="00940027" w:rsidRDefault="00940027">
            <w:pPr>
              <w:pStyle w:val="OtherTableBody"/>
            </w:pPr>
            <w:r>
              <w:t>0175</w:t>
            </w:r>
          </w:p>
        </w:tc>
        <w:tc>
          <w:tcPr>
            <w:tcW w:w="2693" w:type="dxa"/>
          </w:tcPr>
          <w:p w14:paraId="73FDD26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B7DA876" w14:textId="77777777" w:rsidR="00940027" w:rsidRDefault="00940027">
            <w:pPr>
              <w:pStyle w:val="OtherTableBody"/>
            </w:pPr>
            <w:r>
              <w:t>LOC</w:t>
            </w:r>
          </w:p>
        </w:tc>
        <w:tc>
          <w:tcPr>
            <w:tcW w:w="3544" w:type="dxa"/>
          </w:tcPr>
          <w:p w14:paraId="4EB49833" w14:textId="77777777" w:rsidR="00940027" w:rsidRDefault="00940027">
            <w:pPr>
              <w:pStyle w:val="OtherTableBody"/>
            </w:pPr>
            <w:r>
              <w:t>Location master file</w:t>
            </w:r>
          </w:p>
        </w:tc>
      </w:tr>
      <w:tr w:rsidR="00940027" w14:paraId="209F86E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3FF08E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A06354D" w14:textId="77777777" w:rsidR="00940027" w:rsidRDefault="00940027">
            <w:pPr>
              <w:pStyle w:val="OtherTableBody"/>
            </w:pPr>
            <w:r>
              <w:t>0175</w:t>
            </w:r>
          </w:p>
        </w:tc>
        <w:tc>
          <w:tcPr>
            <w:tcW w:w="2693" w:type="dxa"/>
          </w:tcPr>
          <w:p w14:paraId="0B37C21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51CE0C3" w14:textId="77777777" w:rsidR="00940027" w:rsidRDefault="00940027">
            <w:pPr>
              <w:pStyle w:val="OtherTableBody"/>
            </w:pPr>
            <w:r>
              <w:t>OMA</w:t>
            </w:r>
          </w:p>
        </w:tc>
        <w:tc>
          <w:tcPr>
            <w:tcW w:w="3544" w:type="dxa"/>
          </w:tcPr>
          <w:p w14:paraId="6FE789D4" w14:textId="77777777" w:rsidR="00940027" w:rsidRDefault="00940027">
            <w:pPr>
              <w:pStyle w:val="OtherTableBody"/>
            </w:pPr>
            <w:r>
              <w:t>Numerical observation master file</w:t>
            </w:r>
          </w:p>
        </w:tc>
      </w:tr>
      <w:tr w:rsidR="00940027" w14:paraId="79E8ADB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307DDC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FD41785" w14:textId="77777777" w:rsidR="00940027" w:rsidRDefault="00940027">
            <w:pPr>
              <w:pStyle w:val="OtherTableBody"/>
            </w:pPr>
            <w:r>
              <w:t>0175</w:t>
            </w:r>
          </w:p>
        </w:tc>
        <w:tc>
          <w:tcPr>
            <w:tcW w:w="2693" w:type="dxa"/>
          </w:tcPr>
          <w:p w14:paraId="06974FA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5D7FA75" w14:textId="77777777" w:rsidR="00940027" w:rsidRDefault="00940027">
            <w:pPr>
              <w:pStyle w:val="OtherTableBody"/>
            </w:pPr>
            <w:r>
              <w:t>OMB</w:t>
            </w:r>
          </w:p>
        </w:tc>
        <w:tc>
          <w:tcPr>
            <w:tcW w:w="3544" w:type="dxa"/>
          </w:tcPr>
          <w:p w14:paraId="79B04234" w14:textId="77777777" w:rsidR="00940027" w:rsidRDefault="00940027">
            <w:pPr>
              <w:pStyle w:val="OtherTableBody"/>
            </w:pPr>
            <w:r>
              <w:t>Categorical observation master file</w:t>
            </w:r>
          </w:p>
        </w:tc>
      </w:tr>
      <w:tr w:rsidR="00940027" w14:paraId="0A3301E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E5D23D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633D6C8" w14:textId="77777777" w:rsidR="00940027" w:rsidRDefault="00940027">
            <w:pPr>
              <w:pStyle w:val="OtherTableBody"/>
            </w:pPr>
            <w:r>
              <w:t>0175</w:t>
            </w:r>
          </w:p>
        </w:tc>
        <w:tc>
          <w:tcPr>
            <w:tcW w:w="2693" w:type="dxa"/>
          </w:tcPr>
          <w:p w14:paraId="0DC35FA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B38FE22" w14:textId="77777777" w:rsidR="00940027" w:rsidRDefault="00940027">
            <w:pPr>
              <w:pStyle w:val="OtherTableBody"/>
            </w:pPr>
            <w:r>
              <w:t>OMC</w:t>
            </w:r>
          </w:p>
        </w:tc>
        <w:tc>
          <w:tcPr>
            <w:tcW w:w="3544" w:type="dxa"/>
          </w:tcPr>
          <w:p w14:paraId="747A12E0" w14:textId="77777777" w:rsidR="00940027" w:rsidRDefault="00940027">
            <w:pPr>
              <w:pStyle w:val="OtherTableBody"/>
            </w:pPr>
            <w:r>
              <w:t>Observation batteries master file</w:t>
            </w:r>
          </w:p>
        </w:tc>
      </w:tr>
      <w:tr w:rsidR="00940027" w14:paraId="0C4F84B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1DBDAC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A659794" w14:textId="77777777" w:rsidR="00940027" w:rsidRDefault="00940027">
            <w:pPr>
              <w:pStyle w:val="OtherTableBody"/>
            </w:pPr>
            <w:r>
              <w:t>0175</w:t>
            </w:r>
          </w:p>
        </w:tc>
        <w:tc>
          <w:tcPr>
            <w:tcW w:w="2693" w:type="dxa"/>
          </w:tcPr>
          <w:p w14:paraId="3674EFF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F25CEF6" w14:textId="77777777" w:rsidR="00940027" w:rsidRDefault="00940027">
            <w:pPr>
              <w:pStyle w:val="OtherTableBody"/>
            </w:pPr>
            <w:r>
              <w:t>OMD</w:t>
            </w:r>
          </w:p>
        </w:tc>
        <w:tc>
          <w:tcPr>
            <w:tcW w:w="3544" w:type="dxa"/>
          </w:tcPr>
          <w:p w14:paraId="2881881D" w14:textId="77777777" w:rsidR="00940027" w:rsidRDefault="00940027">
            <w:pPr>
              <w:pStyle w:val="OtherTableBody"/>
            </w:pPr>
            <w:r>
              <w:t>Calculated observations master file</w:t>
            </w:r>
          </w:p>
        </w:tc>
      </w:tr>
      <w:tr w:rsidR="00940027" w14:paraId="4E7A2EF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1A36BE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57017D9" w14:textId="77777777" w:rsidR="00940027" w:rsidRDefault="00940027">
            <w:pPr>
              <w:pStyle w:val="OtherTableBody"/>
            </w:pPr>
            <w:r>
              <w:t>0175</w:t>
            </w:r>
          </w:p>
        </w:tc>
        <w:tc>
          <w:tcPr>
            <w:tcW w:w="2693" w:type="dxa"/>
          </w:tcPr>
          <w:p w14:paraId="484FB4E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4DAD56F" w14:textId="77777777" w:rsidR="00940027" w:rsidRDefault="00940027">
            <w:pPr>
              <w:pStyle w:val="OtherTableBody"/>
            </w:pPr>
            <w:r>
              <w:t>OME</w:t>
            </w:r>
          </w:p>
        </w:tc>
        <w:tc>
          <w:tcPr>
            <w:tcW w:w="3544" w:type="dxa"/>
          </w:tcPr>
          <w:p w14:paraId="4A3AD7EB" w14:textId="77777777" w:rsidR="00940027" w:rsidRDefault="00940027">
            <w:pPr>
              <w:pStyle w:val="OtherTableBody"/>
            </w:pPr>
            <w:r>
              <w:t>Other Observation/Service Item master file</w:t>
            </w:r>
          </w:p>
        </w:tc>
      </w:tr>
      <w:tr w:rsidR="00940027" w14:paraId="63BAFF3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069408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0DC6F3B" w14:textId="77777777" w:rsidR="00940027" w:rsidRDefault="00940027">
            <w:pPr>
              <w:pStyle w:val="OtherTableBody"/>
            </w:pPr>
            <w:r>
              <w:t>0175</w:t>
            </w:r>
          </w:p>
        </w:tc>
        <w:tc>
          <w:tcPr>
            <w:tcW w:w="2693" w:type="dxa"/>
          </w:tcPr>
          <w:p w14:paraId="43A3E02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0DB4171" w14:textId="77777777" w:rsidR="00940027" w:rsidRDefault="00940027">
            <w:pPr>
              <w:pStyle w:val="OtherTableBody"/>
            </w:pPr>
            <w:r>
              <w:t>PRA</w:t>
            </w:r>
          </w:p>
        </w:tc>
        <w:tc>
          <w:tcPr>
            <w:tcW w:w="3544" w:type="dxa"/>
          </w:tcPr>
          <w:p w14:paraId="766A3688" w14:textId="77777777" w:rsidR="00940027" w:rsidRDefault="00940027">
            <w:pPr>
              <w:pStyle w:val="OtherTableBody"/>
            </w:pPr>
            <w:r>
              <w:t>Practitioner master file</w:t>
            </w:r>
          </w:p>
        </w:tc>
      </w:tr>
      <w:tr w:rsidR="00940027" w14:paraId="1AED3D4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7DE818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E1C04FD" w14:textId="77777777" w:rsidR="00940027" w:rsidRDefault="00940027">
            <w:pPr>
              <w:pStyle w:val="OtherTableBody"/>
            </w:pPr>
            <w:r>
              <w:t>0175</w:t>
            </w:r>
          </w:p>
        </w:tc>
        <w:tc>
          <w:tcPr>
            <w:tcW w:w="2693" w:type="dxa"/>
          </w:tcPr>
          <w:p w14:paraId="23F83BC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51ACB71" w14:textId="77777777" w:rsidR="00940027" w:rsidRDefault="00940027">
            <w:pPr>
              <w:pStyle w:val="OtherTableBody"/>
            </w:pPr>
            <w:r>
              <w:t>STF</w:t>
            </w:r>
          </w:p>
        </w:tc>
        <w:tc>
          <w:tcPr>
            <w:tcW w:w="3544" w:type="dxa"/>
          </w:tcPr>
          <w:p w14:paraId="6FFB68B8" w14:textId="77777777" w:rsidR="00940027" w:rsidRDefault="00940027">
            <w:pPr>
              <w:pStyle w:val="OtherTableBody"/>
            </w:pPr>
            <w:r>
              <w:t>Staff master file</w:t>
            </w:r>
          </w:p>
        </w:tc>
      </w:tr>
      <w:tr w:rsidR="00940027" w14:paraId="35D534E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A558087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5D306E71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2609D61F" w14:textId="77777777" w:rsidR="00940027" w:rsidRDefault="00940027">
            <w:pPr>
              <w:pStyle w:val="OtherTableBody"/>
            </w:pPr>
            <w:r>
              <w:t>Confidentiality code</w:t>
            </w:r>
          </w:p>
        </w:tc>
        <w:tc>
          <w:tcPr>
            <w:tcW w:w="1701" w:type="dxa"/>
          </w:tcPr>
          <w:p w14:paraId="62681A68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4EC9FBFF" w14:textId="77777777" w:rsidR="00940027" w:rsidRDefault="00940027">
            <w:pPr>
              <w:pStyle w:val="OtherTableBody"/>
            </w:pPr>
          </w:p>
        </w:tc>
      </w:tr>
      <w:tr w:rsidR="00940027" w14:paraId="192D856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F5BAF3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B5E2315" w14:textId="77777777" w:rsidR="00940027" w:rsidRDefault="00940027">
            <w:pPr>
              <w:pStyle w:val="OtherTableBody"/>
            </w:pPr>
            <w:r>
              <w:t>0177</w:t>
            </w:r>
          </w:p>
        </w:tc>
        <w:tc>
          <w:tcPr>
            <w:tcW w:w="2693" w:type="dxa"/>
          </w:tcPr>
          <w:p w14:paraId="35749C6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5A09845" w14:textId="77777777" w:rsidR="00940027" w:rsidRDefault="00940027">
            <w:pPr>
              <w:pStyle w:val="OtherTableBody"/>
            </w:pPr>
            <w:r>
              <w:t>AID</w:t>
            </w:r>
          </w:p>
        </w:tc>
        <w:tc>
          <w:tcPr>
            <w:tcW w:w="3544" w:type="dxa"/>
          </w:tcPr>
          <w:p w14:paraId="0CFE7725" w14:textId="77777777" w:rsidR="00940027" w:rsidRDefault="00940027">
            <w:pPr>
              <w:pStyle w:val="OtherTableBody"/>
            </w:pPr>
            <w:r>
              <w:t>AIDS patient</w:t>
            </w:r>
          </w:p>
        </w:tc>
      </w:tr>
      <w:tr w:rsidR="00940027" w14:paraId="7D41B44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262CA4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2F60EA9" w14:textId="77777777" w:rsidR="00940027" w:rsidRDefault="00940027">
            <w:pPr>
              <w:pStyle w:val="OtherTableBody"/>
            </w:pPr>
            <w:r>
              <w:t>0177</w:t>
            </w:r>
          </w:p>
        </w:tc>
        <w:tc>
          <w:tcPr>
            <w:tcW w:w="2693" w:type="dxa"/>
          </w:tcPr>
          <w:p w14:paraId="549D243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B833304" w14:textId="77777777" w:rsidR="00940027" w:rsidRDefault="00940027">
            <w:pPr>
              <w:pStyle w:val="OtherTableBody"/>
            </w:pPr>
            <w:r>
              <w:t>EMP</w:t>
            </w:r>
          </w:p>
        </w:tc>
        <w:tc>
          <w:tcPr>
            <w:tcW w:w="3544" w:type="dxa"/>
          </w:tcPr>
          <w:p w14:paraId="6348DC8B" w14:textId="77777777" w:rsidR="00940027" w:rsidRDefault="00940027">
            <w:pPr>
              <w:pStyle w:val="OtherTableBody"/>
            </w:pPr>
            <w:r>
              <w:t>Employee</w:t>
            </w:r>
          </w:p>
        </w:tc>
      </w:tr>
      <w:tr w:rsidR="00940027" w14:paraId="21E783D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CAD3A2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C9D5690" w14:textId="77777777" w:rsidR="00940027" w:rsidRDefault="00940027">
            <w:pPr>
              <w:pStyle w:val="OtherTableBody"/>
            </w:pPr>
            <w:r>
              <w:t>0177</w:t>
            </w:r>
          </w:p>
        </w:tc>
        <w:tc>
          <w:tcPr>
            <w:tcW w:w="2693" w:type="dxa"/>
          </w:tcPr>
          <w:p w14:paraId="3B0ED57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31EFEBB" w14:textId="77777777" w:rsidR="00940027" w:rsidRDefault="00940027">
            <w:pPr>
              <w:pStyle w:val="OtherTableBody"/>
            </w:pPr>
            <w:r>
              <w:t>ETH</w:t>
            </w:r>
          </w:p>
        </w:tc>
        <w:tc>
          <w:tcPr>
            <w:tcW w:w="3544" w:type="dxa"/>
          </w:tcPr>
          <w:p w14:paraId="171F2BFF" w14:textId="77777777" w:rsidR="00940027" w:rsidRDefault="00940027">
            <w:pPr>
              <w:pStyle w:val="OtherTableBody"/>
            </w:pPr>
            <w:r>
              <w:t>Alcohol/drug treatment patient</w:t>
            </w:r>
          </w:p>
        </w:tc>
      </w:tr>
      <w:tr w:rsidR="00940027" w14:paraId="4B3B714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9BAB84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B3BA94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0177</w:t>
            </w:r>
          </w:p>
        </w:tc>
        <w:tc>
          <w:tcPr>
            <w:tcW w:w="2693" w:type="dxa"/>
          </w:tcPr>
          <w:p w14:paraId="5ADAA2F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10AB068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HIV</w:t>
            </w:r>
          </w:p>
        </w:tc>
        <w:tc>
          <w:tcPr>
            <w:tcW w:w="3544" w:type="dxa"/>
          </w:tcPr>
          <w:p w14:paraId="0C26E56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HIV(+) patient</w:t>
            </w:r>
          </w:p>
        </w:tc>
      </w:tr>
      <w:tr w:rsidR="00940027" w14:paraId="4287864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275172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2106A1D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0177</w:t>
            </w:r>
          </w:p>
        </w:tc>
        <w:tc>
          <w:tcPr>
            <w:tcW w:w="2693" w:type="dxa"/>
          </w:tcPr>
          <w:p w14:paraId="167A968F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77EEB84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PSY</w:t>
            </w:r>
          </w:p>
        </w:tc>
        <w:tc>
          <w:tcPr>
            <w:tcW w:w="3544" w:type="dxa"/>
          </w:tcPr>
          <w:p w14:paraId="1C213F5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Psychiatric patient</w:t>
            </w:r>
          </w:p>
        </w:tc>
      </w:tr>
      <w:tr w:rsidR="00940027" w14:paraId="6029852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43843C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5D8D73F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0177</w:t>
            </w:r>
          </w:p>
        </w:tc>
        <w:tc>
          <w:tcPr>
            <w:tcW w:w="2693" w:type="dxa"/>
          </w:tcPr>
          <w:p w14:paraId="16A6FE4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1F750BE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</w:t>
            </w:r>
          </w:p>
        </w:tc>
        <w:tc>
          <w:tcPr>
            <w:tcW w:w="3544" w:type="dxa"/>
          </w:tcPr>
          <w:p w14:paraId="6856ACA1" w14:textId="77777777" w:rsidR="00940027" w:rsidRDefault="00940027">
            <w:pPr>
              <w:pStyle w:val="OtherTableBody"/>
            </w:pPr>
            <w:r>
              <w:t>Restricted</w:t>
            </w:r>
          </w:p>
        </w:tc>
      </w:tr>
      <w:tr w:rsidR="00940027" w14:paraId="5BB4750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3E66C9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9E05F2E" w14:textId="77777777" w:rsidR="00940027" w:rsidRDefault="00940027">
            <w:pPr>
              <w:pStyle w:val="OtherTableBody"/>
            </w:pPr>
            <w:r>
              <w:t>0177</w:t>
            </w:r>
          </w:p>
        </w:tc>
        <w:tc>
          <w:tcPr>
            <w:tcW w:w="2693" w:type="dxa"/>
          </w:tcPr>
          <w:p w14:paraId="1FB0336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5B04856" w14:textId="77777777" w:rsidR="00940027" w:rsidRDefault="00940027">
            <w:pPr>
              <w:pStyle w:val="OtherTableBody"/>
            </w:pPr>
            <w:r>
              <w:t>U</w:t>
            </w:r>
          </w:p>
        </w:tc>
        <w:tc>
          <w:tcPr>
            <w:tcW w:w="3544" w:type="dxa"/>
          </w:tcPr>
          <w:p w14:paraId="16D3F040" w14:textId="77777777" w:rsidR="00940027" w:rsidRDefault="00940027">
            <w:pPr>
              <w:pStyle w:val="OtherTableBody"/>
            </w:pPr>
            <w:r>
              <w:t>Usual control</w:t>
            </w:r>
          </w:p>
        </w:tc>
      </w:tr>
      <w:tr w:rsidR="00940027" w14:paraId="34A318A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4FA8D1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B02CB3A" w14:textId="77777777" w:rsidR="00940027" w:rsidRDefault="00940027">
            <w:pPr>
              <w:pStyle w:val="OtherTableBody"/>
            </w:pPr>
            <w:r>
              <w:t>0177</w:t>
            </w:r>
          </w:p>
        </w:tc>
        <w:tc>
          <w:tcPr>
            <w:tcW w:w="2693" w:type="dxa"/>
          </w:tcPr>
          <w:p w14:paraId="053B21D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88D6681" w14:textId="77777777" w:rsidR="00940027" w:rsidRDefault="00940027">
            <w:pPr>
              <w:pStyle w:val="OtherTableBody"/>
            </w:pPr>
            <w:r>
              <w:t>UWM</w:t>
            </w:r>
          </w:p>
        </w:tc>
        <w:tc>
          <w:tcPr>
            <w:tcW w:w="3544" w:type="dxa"/>
          </w:tcPr>
          <w:p w14:paraId="73A24E4F" w14:textId="77777777" w:rsidR="00940027" w:rsidRDefault="00940027">
            <w:pPr>
              <w:pStyle w:val="OtherTableBody"/>
            </w:pPr>
            <w:r>
              <w:t>Unwed mother</w:t>
            </w:r>
          </w:p>
        </w:tc>
      </w:tr>
      <w:tr w:rsidR="00940027" w14:paraId="44C4B41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FF64E9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7318AA3" w14:textId="77777777" w:rsidR="00940027" w:rsidRDefault="00940027">
            <w:pPr>
              <w:pStyle w:val="OtherTableBody"/>
            </w:pPr>
            <w:r>
              <w:t>0177</w:t>
            </w:r>
          </w:p>
        </w:tc>
        <w:tc>
          <w:tcPr>
            <w:tcW w:w="2693" w:type="dxa"/>
          </w:tcPr>
          <w:p w14:paraId="22A0674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EA612DC" w14:textId="77777777" w:rsidR="00940027" w:rsidRDefault="00940027">
            <w:pPr>
              <w:pStyle w:val="OtherTableBody"/>
            </w:pPr>
            <w:r>
              <w:t>V</w:t>
            </w:r>
          </w:p>
        </w:tc>
        <w:tc>
          <w:tcPr>
            <w:tcW w:w="3544" w:type="dxa"/>
          </w:tcPr>
          <w:p w14:paraId="442E717D" w14:textId="77777777" w:rsidR="00940027" w:rsidRDefault="00940027">
            <w:pPr>
              <w:pStyle w:val="OtherTableBody"/>
            </w:pPr>
            <w:r>
              <w:t>Very restricted</w:t>
            </w:r>
          </w:p>
        </w:tc>
      </w:tr>
      <w:tr w:rsidR="00940027" w14:paraId="5F65854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93D642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337A31A" w14:textId="77777777" w:rsidR="00940027" w:rsidRDefault="00940027">
            <w:pPr>
              <w:pStyle w:val="OtherTableBody"/>
            </w:pPr>
            <w:r>
              <w:t>0177</w:t>
            </w:r>
          </w:p>
        </w:tc>
        <w:tc>
          <w:tcPr>
            <w:tcW w:w="2693" w:type="dxa"/>
          </w:tcPr>
          <w:p w14:paraId="1878F71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3ACBEC4" w14:textId="77777777" w:rsidR="00940027" w:rsidRDefault="00940027">
            <w:pPr>
              <w:pStyle w:val="OtherTableBody"/>
            </w:pPr>
            <w:r>
              <w:t>VIP</w:t>
            </w:r>
          </w:p>
        </w:tc>
        <w:tc>
          <w:tcPr>
            <w:tcW w:w="3544" w:type="dxa"/>
          </w:tcPr>
          <w:p w14:paraId="451F5DFD" w14:textId="77777777" w:rsidR="00940027" w:rsidRDefault="00940027">
            <w:pPr>
              <w:pStyle w:val="OtherTableBody"/>
            </w:pPr>
            <w:r>
              <w:t>Very important person or celebrity</w:t>
            </w:r>
          </w:p>
        </w:tc>
      </w:tr>
      <w:tr w:rsidR="00940027" w14:paraId="0ABEB78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4B6005A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6538728E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418FA713" w14:textId="77777777" w:rsidR="00940027" w:rsidRDefault="00940027">
            <w:pPr>
              <w:pStyle w:val="OtherTableBody"/>
            </w:pPr>
            <w:r>
              <w:t>File level event code</w:t>
            </w:r>
          </w:p>
        </w:tc>
        <w:tc>
          <w:tcPr>
            <w:tcW w:w="1701" w:type="dxa"/>
          </w:tcPr>
          <w:p w14:paraId="3F09568C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644A201C" w14:textId="77777777" w:rsidR="00940027" w:rsidRDefault="00940027">
            <w:pPr>
              <w:pStyle w:val="OtherTableBody"/>
            </w:pPr>
          </w:p>
        </w:tc>
      </w:tr>
      <w:tr w:rsidR="00940027" w14:paraId="703EDC5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1946CD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6208564" w14:textId="77777777" w:rsidR="00940027" w:rsidRDefault="00940027">
            <w:pPr>
              <w:pStyle w:val="OtherTableBody"/>
            </w:pPr>
            <w:r>
              <w:t>0178</w:t>
            </w:r>
          </w:p>
        </w:tc>
        <w:tc>
          <w:tcPr>
            <w:tcW w:w="2693" w:type="dxa"/>
          </w:tcPr>
          <w:p w14:paraId="68AA2EE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3D580F8" w14:textId="77777777" w:rsidR="00940027" w:rsidRDefault="00940027">
            <w:pPr>
              <w:pStyle w:val="OtherTableBody"/>
            </w:pPr>
            <w:r>
              <w:t>REP</w:t>
            </w:r>
          </w:p>
        </w:tc>
        <w:tc>
          <w:tcPr>
            <w:tcW w:w="3544" w:type="dxa"/>
          </w:tcPr>
          <w:p w14:paraId="10C1A761" w14:textId="77777777" w:rsidR="00940027" w:rsidRDefault="00940027">
            <w:pPr>
              <w:pStyle w:val="OtherTableBody"/>
            </w:pPr>
            <w:r>
              <w:t>Replace current version of this master file with the version contained in this message</w:t>
            </w:r>
          </w:p>
        </w:tc>
      </w:tr>
      <w:tr w:rsidR="00940027" w14:paraId="6D3EF06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6973CD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304B753" w14:textId="77777777" w:rsidR="00940027" w:rsidRDefault="00940027">
            <w:pPr>
              <w:pStyle w:val="OtherTableBody"/>
            </w:pPr>
            <w:r>
              <w:t>0178</w:t>
            </w:r>
          </w:p>
        </w:tc>
        <w:tc>
          <w:tcPr>
            <w:tcW w:w="2693" w:type="dxa"/>
          </w:tcPr>
          <w:p w14:paraId="46F9DB1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A570FCA" w14:textId="77777777" w:rsidR="00940027" w:rsidRDefault="00940027">
            <w:pPr>
              <w:pStyle w:val="OtherTableBody"/>
            </w:pPr>
            <w:r>
              <w:t>UPD</w:t>
            </w:r>
          </w:p>
        </w:tc>
        <w:tc>
          <w:tcPr>
            <w:tcW w:w="3544" w:type="dxa"/>
          </w:tcPr>
          <w:p w14:paraId="7905C40C" w14:textId="77777777" w:rsidR="00940027" w:rsidRDefault="00940027">
            <w:pPr>
              <w:pStyle w:val="OtherTableBody"/>
            </w:pPr>
            <w:r>
              <w:t>Change file records as defined in the record-level event codes for each record that follows</w:t>
            </w:r>
          </w:p>
        </w:tc>
      </w:tr>
      <w:tr w:rsidR="00940027" w14:paraId="07C40F3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29881FF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4FBFD580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0D6E5C61" w14:textId="77777777" w:rsidR="00940027" w:rsidRDefault="00940027">
            <w:pPr>
              <w:pStyle w:val="OtherTableBody"/>
            </w:pPr>
            <w:r>
              <w:t>Response level</w:t>
            </w:r>
          </w:p>
        </w:tc>
        <w:tc>
          <w:tcPr>
            <w:tcW w:w="1701" w:type="dxa"/>
          </w:tcPr>
          <w:p w14:paraId="5DDAB6A6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2A9DEE19" w14:textId="77777777" w:rsidR="00940027" w:rsidRDefault="00940027">
            <w:pPr>
              <w:pStyle w:val="OtherTableBody"/>
            </w:pPr>
          </w:p>
        </w:tc>
      </w:tr>
      <w:tr w:rsidR="00940027" w14:paraId="77073DE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788C4E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4F627BC" w14:textId="77777777" w:rsidR="00940027" w:rsidRDefault="00940027">
            <w:pPr>
              <w:pStyle w:val="OtherTableBody"/>
            </w:pPr>
            <w:r>
              <w:t>0179</w:t>
            </w:r>
          </w:p>
        </w:tc>
        <w:tc>
          <w:tcPr>
            <w:tcW w:w="2693" w:type="dxa"/>
          </w:tcPr>
          <w:p w14:paraId="125F270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768CED8" w14:textId="77777777" w:rsidR="00940027" w:rsidRDefault="00940027">
            <w:pPr>
              <w:pStyle w:val="OtherTableBody"/>
            </w:pPr>
            <w:r>
              <w:t>AL</w:t>
            </w:r>
          </w:p>
        </w:tc>
        <w:tc>
          <w:tcPr>
            <w:tcW w:w="3544" w:type="dxa"/>
          </w:tcPr>
          <w:p w14:paraId="3AD4211E" w14:textId="77777777" w:rsidR="00940027" w:rsidRDefault="00940027">
            <w:pPr>
              <w:pStyle w:val="OtherTableBody"/>
            </w:pPr>
            <w:r>
              <w:t>Always.  All MFA segments (whether denoting errors or not) must be returned via the application-level acknowledgment message</w:t>
            </w:r>
          </w:p>
        </w:tc>
      </w:tr>
      <w:tr w:rsidR="00940027" w14:paraId="07EA96C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BDEEE7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26EDE09" w14:textId="77777777" w:rsidR="00940027" w:rsidRDefault="00940027">
            <w:pPr>
              <w:pStyle w:val="OtherTableBody"/>
            </w:pPr>
            <w:r>
              <w:t>0179</w:t>
            </w:r>
          </w:p>
        </w:tc>
        <w:tc>
          <w:tcPr>
            <w:tcW w:w="2693" w:type="dxa"/>
          </w:tcPr>
          <w:p w14:paraId="5248EFE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327B187" w14:textId="77777777" w:rsidR="00940027" w:rsidRDefault="00940027">
            <w:pPr>
              <w:pStyle w:val="OtherTableBody"/>
            </w:pPr>
            <w:r>
              <w:t>ER</w:t>
            </w:r>
          </w:p>
        </w:tc>
        <w:tc>
          <w:tcPr>
            <w:tcW w:w="3544" w:type="dxa"/>
          </w:tcPr>
          <w:p w14:paraId="34D26E9F" w14:textId="77777777" w:rsidR="00940027" w:rsidRDefault="00940027">
            <w:pPr>
              <w:pStyle w:val="OtherTableBody"/>
            </w:pPr>
            <w:r>
              <w:t>Error/Reject conditions only.  Only MFA segments denoting errors must be returned via the application-level acknowledgment for this message</w:t>
            </w:r>
          </w:p>
        </w:tc>
      </w:tr>
      <w:tr w:rsidR="00940027" w14:paraId="16CFC7E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DA792B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0B4F77C" w14:textId="77777777" w:rsidR="00940027" w:rsidRDefault="00940027">
            <w:pPr>
              <w:pStyle w:val="OtherTableBody"/>
            </w:pPr>
            <w:r>
              <w:t>0179</w:t>
            </w:r>
          </w:p>
        </w:tc>
        <w:tc>
          <w:tcPr>
            <w:tcW w:w="2693" w:type="dxa"/>
          </w:tcPr>
          <w:p w14:paraId="29872AF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186F954" w14:textId="77777777" w:rsidR="00940027" w:rsidRDefault="00940027">
            <w:pPr>
              <w:pStyle w:val="OtherTableBody"/>
            </w:pPr>
            <w:r>
              <w:t>NE</w:t>
            </w:r>
          </w:p>
        </w:tc>
        <w:tc>
          <w:tcPr>
            <w:tcW w:w="3544" w:type="dxa"/>
          </w:tcPr>
          <w:p w14:paraId="7217D192" w14:textId="77777777" w:rsidR="00940027" w:rsidRDefault="00940027">
            <w:pPr>
              <w:pStyle w:val="OtherTableBody"/>
            </w:pPr>
            <w:r>
              <w:t>Never.  No application-level response needed</w:t>
            </w:r>
          </w:p>
        </w:tc>
      </w:tr>
      <w:tr w:rsidR="00940027" w14:paraId="7ECF44F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C339D5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327D897" w14:textId="77777777" w:rsidR="00940027" w:rsidRDefault="00940027">
            <w:pPr>
              <w:pStyle w:val="OtherTableBody"/>
            </w:pPr>
            <w:r>
              <w:t>0179</w:t>
            </w:r>
          </w:p>
        </w:tc>
        <w:tc>
          <w:tcPr>
            <w:tcW w:w="2693" w:type="dxa"/>
          </w:tcPr>
          <w:p w14:paraId="4AACE55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5E7BF5B" w14:textId="77777777" w:rsidR="00940027" w:rsidRDefault="00940027">
            <w:pPr>
              <w:pStyle w:val="OtherTableBody"/>
            </w:pPr>
            <w:r>
              <w:t>SU</w:t>
            </w:r>
          </w:p>
        </w:tc>
        <w:tc>
          <w:tcPr>
            <w:tcW w:w="3544" w:type="dxa"/>
          </w:tcPr>
          <w:p w14:paraId="06A4E419" w14:textId="77777777" w:rsidR="00940027" w:rsidRDefault="00940027">
            <w:pPr>
              <w:pStyle w:val="OtherTableBody"/>
            </w:pPr>
            <w:r>
              <w:t>Success.  Only MFA segments denoting success must be returned via the application-level acknowledgment for this message</w:t>
            </w:r>
          </w:p>
        </w:tc>
      </w:tr>
      <w:tr w:rsidR="00940027" w14:paraId="04E9809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0965056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5194D685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55F6A014" w14:textId="77777777" w:rsidR="00940027" w:rsidRDefault="00940027">
            <w:pPr>
              <w:pStyle w:val="OtherTableBody"/>
            </w:pPr>
            <w:r>
              <w:t>Record-level event code</w:t>
            </w:r>
          </w:p>
        </w:tc>
        <w:tc>
          <w:tcPr>
            <w:tcW w:w="1701" w:type="dxa"/>
          </w:tcPr>
          <w:p w14:paraId="71681174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40728873" w14:textId="77777777" w:rsidR="00940027" w:rsidRDefault="00940027">
            <w:pPr>
              <w:pStyle w:val="OtherTableBody"/>
            </w:pPr>
          </w:p>
        </w:tc>
      </w:tr>
      <w:tr w:rsidR="00940027" w14:paraId="4304B30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CF7E2E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CC85F8F" w14:textId="77777777" w:rsidR="00940027" w:rsidRDefault="00940027">
            <w:pPr>
              <w:pStyle w:val="OtherTableBody"/>
            </w:pPr>
            <w:r>
              <w:t>0180</w:t>
            </w:r>
          </w:p>
        </w:tc>
        <w:tc>
          <w:tcPr>
            <w:tcW w:w="2693" w:type="dxa"/>
          </w:tcPr>
          <w:p w14:paraId="4E06A7C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0601572" w14:textId="77777777" w:rsidR="00940027" w:rsidRDefault="00940027">
            <w:pPr>
              <w:pStyle w:val="OtherTableBody"/>
            </w:pPr>
            <w:r>
              <w:t>MAC</w:t>
            </w:r>
          </w:p>
        </w:tc>
        <w:tc>
          <w:tcPr>
            <w:tcW w:w="3544" w:type="dxa"/>
          </w:tcPr>
          <w:p w14:paraId="3123BC89" w14:textId="77777777" w:rsidR="00940027" w:rsidRDefault="00940027">
            <w:pPr>
              <w:pStyle w:val="OtherTableBody"/>
            </w:pPr>
            <w:r>
              <w:t>Reactivate deactivated record</w:t>
            </w:r>
          </w:p>
        </w:tc>
      </w:tr>
      <w:tr w:rsidR="00940027" w14:paraId="2438C79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654020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FDED07B" w14:textId="77777777" w:rsidR="00940027" w:rsidRDefault="00940027">
            <w:pPr>
              <w:pStyle w:val="OtherTableBody"/>
            </w:pPr>
            <w:r>
              <w:t>0180</w:t>
            </w:r>
          </w:p>
        </w:tc>
        <w:tc>
          <w:tcPr>
            <w:tcW w:w="2693" w:type="dxa"/>
          </w:tcPr>
          <w:p w14:paraId="21F10E4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7BC61A0" w14:textId="77777777" w:rsidR="00940027" w:rsidRDefault="00940027">
            <w:pPr>
              <w:pStyle w:val="OtherTableBody"/>
            </w:pPr>
            <w:r>
              <w:t>MAD</w:t>
            </w:r>
          </w:p>
        </w:tc>
        <w:tc>
          <w:tcPr>
            <w:tcW w:w="3544" w:type="dxa"/>
          </w:tcPr>
          <w:p w14:paraId="50FA0FB1" w14:textId="77777777" w:rsidR="00940027" w:rsidRDefault="00940027">
            <w:pPr>
              <w:pStyle w:val="OtherTableBody"/>
            </w:pPr>
            <w:r>
              <w:t>Add record to master file</w:t>
            </w:r>
          </w:p>
        </w:tc>
      </w:tr>
      <w:tr w:rsidR="00940027" w14:paraId="38254EF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14E31A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FD434FB" w14:textId="77777777" w:rsidR="00940027" w:rsidRDefault="00940027">
            <w:pPr>
              <w:pStyle w:val="OtherTableBody"/>
            </w:pPr>
            <w:r>
              <w:t>0180</w:t>
            </w:r>
          </w:p>
        </w:tc>
        <w:tc>
          <w:tcPr>
            <w:tcW w:w="2693" w:type="dxa"/>
          </w:tcPr>
          <w:p w14:paraId="2B013C1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96A9C43" w14:textId="77777777" w:rsidR="00940027" w:rsidRDefault="00940027">
            <w:pPr>
              <w:pStyle w:val="OtherTableBody"/>
            </w:pPr>
            <w:r>
              <w:t>MDC</w:t>
            </w:r>
          </w:p>
        </w:tc>
        <w:tc>
          <w:tcPr>
            <w:tcW w:w="3544" w:type="dxa"/>
          </w:tcPr>
          <w:p w14:paraId="39F99DBE" w14:textId="77777777" w:rsidR="00940027" w:rsidRDefault="00940027">
            <w:pPr>
              <w:pStyle w:val="OtherTableBody"/>
            </w:pPr>
            <w:r>
              <w:t>Deactivate: discontinue using record in master file, but do not delete from database</w:t>
            </w:r>
          </w:p>
        </w:tc>
      </w:tr>
      <w:tr w:rsidR="00940027" w14:paraId="25FF562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A53953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38FB133" w14:textId="77777777" w:rsidR="00940027" w:rsidRDefault="00940027">
            <w:pPr>
              <w:pStyle w:val="OtherTableBody"/>
            </w:pPr>
            <w:r>
              <w:t>0180</w:t>
            </w:r>
          </w:p>
        </w:tc>
        <w:tc>
          <w:tcPr>
            <w:tcW w:w="2693" w:type="dxa"/>
          </w:tcPr>
          <w:p w14:paraId="7A8DCC0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CD985A8" w14:textId="77777777" w:rsidR="00940027" w:rsidRDefault="00940027">
            <w:pPr>
              <w:pStyle w:val="OtherTableBody"/>
            </w:pPr>
            <w:r>
              <w:t>MDL</w:t>
            </w:r>
          </w:p>
        </w:tc>
        <w:tc>
          <w:tcPr>
            <w:tcW w:w="3544" w:type="dxa"/>
          </w:tcPr>
          <w:p w14:paraId="2FE958C5" w14:textId="77777777" w:rsidR="00940027" w:rsidRDefault="00940027">
            <w:pPr>
              <w:pStyle w:val="OtherTableBody"/>
            </w:pPr>
            <w:r>
              <w:t>Delete record from master file</w:t>
            </w:r>
          </w:p>
        </w:tc>
      </w:tr>
      <w:tr w:rsidR="00940027" w14:paraId="756E4EC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F9824A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AC2ED64" w14:textId="77777777" w:rsidR="00940027" w:rsidRDefault="00940027">
            <w:pPr>
              <w:pStyle w:val="OtherTableBody"/>
            </w:pPr>
            <w:r>
              <w:t>0180</w:t>
            </w:r>
          </w:p>
        </w:tc>
        <w:tc>
          <w:tcPr>
            <w:tcW w:w="2693" w:type="dxa"/>
          </w:tcPr>
          <w:p w14:paraId="4319DD2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2473555" w14:textId="77777777" w:rsidR="00940027" w:rsidRDefault="00940027">
            <w:pPr>
              <w:pStyle w:val="OtherTableBody"/>
            </w:pPr>
            <w:r>
              <w:t>MUP</w:t>
            </w:r>
          </w:p>
        </w:tc>
        <w:tc>
          <w:tcPr>
            <w:tcW w:w="3544" w:type="dxa"/>
          </w:tcPr>
          <w:p w14:paraId="10D5CEE1" w14:textId="77777777" w:rsidR="00940027" w:rsidRDefault="00940027">
            <w:pPr>
              <w:pStyle w:val="OtherTableBody"/>
            </w:pPr>
            <w:r>
              <w:t>Update record for master file</w:t>
            </w:r>
          </w:p>
        </w:tc>
      </w:tr>
      <w:tr w:rsidR="00940027" w14:paraId="7A76A9C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3D0F53F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225D3A58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6D940E3E" w14:textId="77777777" w:rsidR="00940027" w:rsidRDefault="00940027">
            <w:pPr>
              <w:pStyle w:val="OtherTableBody"/>
            </w:pPr>
            <w:r>
              <w:t>MFN record-level error return</w:t>
            </w:r>
          </w:p>
        </w:tc>
        <w:tc>
          <w:tcPr>
            <w:tcW w:w="1701" w:type="dxa"/>
          </w:tcPr>
          <w:p w14:paraId="63F35D47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0A4E5745" w14:textId="77777777" w:rsidR="00940027" w:rsidRDefault="00940027">
            <w:pPr>
              <w:pStyle w:val="OtherTableBody"/>
            </w:pPr>
          </w:p>
        </w:tc>
      </w:tr>
      <w:tr w:rsidR="00940027" w14:paraId="3B60C2F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55D6FC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C96B9DA" w14:textId="77777777" w:rsidR="00940027" w:rsidRDefault="00940027">
            <w:pPr>
              <w:pStyle w:val="OtherTableBody"/>
            </w:pPr>
            <w:r>
              <w:t>0181</w:t>
            </w:r>
          </w:p>
        </w:tc>
        <w:tc>
          <w:tcPr>
            <w:tcW w:w="2693" w:type="dxa"/>
          </w:tcPr>
          <w:p w14:paraId="1D64CAB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EC2C01A" w14:textId="77777777" w:rsidR="00940027" w:rsidRDefault="00940027">
            <w:pPr>
              <w:pStyle w:val="OtherTableBody"/>
            </w:pPr>
            <w:r>
              <w:t>S</w:t>
            </w:r>
          </w:p>
        </w:tc>
        <w:tc>
          <w:tcPr>
            <w:tcW w:w="3544" w:type="dxa"/>
          </w:tcPr>
          <w:p w14:paraId="5050808F" w14:textId="77777777" w:rsidR="00940027" w:rsidRDefault="00940027">
            <w:pPr>
              <w:pStyle w:val="OtherTableBody"/>
            </w:pPr>
            <w:r>
              <w:t>Successful posting of the record defined by the MFE segment</w:t>
            </w:r>
          </w:p>
        </w:tc>
      </w:tr>
      <w:tr w:rsidR="00940027" w14:paraId="195F80F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A256A5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86D1379" w14:textId="77777777" w:rsidR="00940027" w:rsidRDefault="00940027">
            <w:pPr>
              <w:pStyle w:val="OtherTableBody"/>
            </w:pPr>
            <w:r>
              <w:t>0181</w:t>
            </w:r>
          </w:p>
        </w:tc>
        <w:tc>
          <w:tcPr>
            <w:tcW w:w="2693" w:type="dxa"/>
          </w:tcPr>
          <w:p w14:paraId="6B90E59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0C3D8FF" w14:textId="77777777" w:rsidR="00940027" w:rsidRDefault="00940027">
            <w:pPr>
              <w:pStyle w:val="OtherTableBody"/>
            </w:pPr>
            <w:r>
              <w:t>U</w:t>
            </w:r>
          </w:p>
        </w:tc>
        <w:tc>
          <w:tcPr>
            <w:tcW w:w="3544" w:type="dxa"/>
          </w:tcPr>
          <w:p w14:paraId="64688913" w14:textId="77777777" w:rsidR="00940027" w:rsidRDefault="00940027">
            <w:pPr>
              <w:pStyle w:val="OtherTableBody"/>
            </w:pPr>
            <w:r>
              <w:t>Unsuccessful posting of the record defined by the MFE segment</w:t>
            </w:r>
          </w:p>
        </w:tc>
      </w:tr>
      <w:tr w:rsidR="00940027" w14:paraId="781E6CC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FE315C9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45C7B79B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19DB8B41" w14:textId="77777777" w:rsidR="00940027" w:rsidRDefault="00940027">
            <w:pPr>
              <w:pStyle w:val="OtherTableBody"/>
            </w:pPr>
            <w:r>
              <w:t>Staff type</w:t>
            </w:r>
          </w:p>
        </w:tc>
        <w:tc>
          <w:tcPr>
            <w:tcW w:w="1701" w:type="dxa"/>
          </w:tcPr>
          <w:p w14:paraId="1679FD34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60F37D65" w14:textId="77777777" w:rsidR="00940027" w:rsidRDefault="00940027">
            <w:pPr>
              <w:pStyle w:val="OtherTableBody"/>
            </w:pPr>
          </w:p>
        </w:tc>
      </w:tr>
      <w:tr w:rsidR="00940027" w14:paraId="626F18E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240B78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7CDCC20" w14:textId="77777777" w:rsidR="00940027" w:rsidRDefault="00940027">
            <w:pPr>
              <w:pStyle w:val="OtherTableBody"/>
            </w:pPr>
            <w:r>
              <w:t>0182</w:t>
            </w:r>
          </w:p>
        </w:tc>
        <w:tc>
          <w:tcPr>
            <w:tcW w:w="2693" w:type="dxa"/>
          </w:tcPr>
          <w:p w14:paraId="3D1CBAC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236EF6A" w14:textId="77777777" w:rsidR="00940027" w:rsidRDefault="00940027">
            <w:pPr>
              <w:pStyle w:val="OtherTableBody"/>
            </w:pPr>
            <w:r>
              <w:t>...</w:t>
            </w:r>
          </w:p>
        </w:tc>
        <w:tc>
          <w:tcPr>
            <w:tcW w:w="3544" w:type="dxa"/>
          </w:tcPr>
          <w:p w14:paraId="608B7E09" w14:textId="77777777" w:rsidR="00940027" w:rsidRDefault="00940027">
            <w:pPr>
              <w:pStyle w:val="OtherTableBody"/>
            </w:pPr>
            <w:r>
              <w:t>No suggested values defined</w:t>
            </w:r>
          </w:p>
        </w:tc>
      </w:tr>
      <w:tr w:rsidR="00940027" w14:paraId="08FA5DA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B1A4202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19633181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0D6ECF20" w14:textId="77777777" w:rsidR="00940027" w:rsidRDefault="00940027">
            <w:pPr>
              <w:pStyle w:val="OtherTableBody"/>
            </w:pPr>
            <w:r>
              <w:t>Active/Inactive</w:t>
            </w:r>
          </w:p>
        </w:tc>
        <w:tc>
          <w:tcPr>
            <w:tcW w:w="1701" w:type="dxa"/>
          </w:tcPr>
          <w:p w14:paraId="6F0CA702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536FF442" w14:textId="77777777" w:rsidR="00940027" w:rsidRDefault="00940027">
            <w:pPr>
              <w:pStyle w:val="OtherTableBody"/>
            </w:pPr>
          </w:p>
        </w:tc>
      </w:tr>
      <w:tr w:rsidR="00940027" w14:paraId="6CCB5D2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7E667D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D2A7D19" w14:textId="77777777" w:rsidR="00940027" w:rsidRDefault="00940027">
            <w:pPr>
              <w:pStyle w:val="OtherTableBody"/>
            </w:pPr>
            <w:r>
              <w:t>0183</w:t>
            </w:r>
          </w:p>
        </w:tc>
        <w:tc>
          <w:tcPr>
            <w:tcW w:w="2693" w:type="dxa"/>
          </w:tcPr>
          <w:p w14:paraId="520DE15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98A24A9" w14:textId="77777777" w:rsidR="00940027" w:rsidRDefault="00940027">
            <w:pPr>
              <w:pStyle w:val="OtherTableBody"/>
            </w:pPr>
            <w:r>
              <w:t>A</w:t>
            </w:r>
          </w:p>
        </w:tc>
        <w:tc>
          <w:tcPr>
            <w:tcW w:w="3544" w:type="dxa"/>
          </w:tcPr>
          <w:p w14:paraId="43AD5CBB" w14:textId="77777777" w:rsidR="00940027" w:rsidRDefault="00940027">
            <w:pPr>
              <w:pStyle w:val="OtherTableBody"/>
            </w:pPr>
            <w:r>
              <w:t>Active Staff</w:t>
            </w:r>
          </w:p>
        </w:tc>
      </w:tr>
      <w:tr w:rsidR="00940027" w14:paraId="372C382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0C19E9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EEE301F" w14:textId="77777777" w:rsidR="00940027" w:rsidRDefault="00940027">
            <w:pPr>
              <w:pStyle w:val="OtherTableBody"/>
            </w:pPr>
            <w:r>
              <w:t>0183</w:t>
            </w:r>
          </w:p>
        </w:tc>
        <w:tc>
          <w:tcPr>
            <w:tcW w:w="2693" w:type="dxa"/>
          </w:tcPr>
          <w:p w14:paraId="02B8D54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7D9D6BD" w14:textId="77777777" w:rsidR="00940027" w:rsidRDefault="00940027">
            <w:pPr>
              <w:pStyle w:val="OtherTableBody"/>
            </w:pPr>
            <w:r>
              <w:t>I</w:t>
            </w:r>
          </w:p>
        </w:tc>
        <w:tc>
          <w:tcPr>
            <w:tcW w:w="3544" w:type="dxa"/>
          </w:tcPr>
          <w:p w14:paraId="4B0FC603" w14:textId="77777777" w:rsidR="00940027" w:rsidRDefault="00940027">
            <w:pPr>
              <w:pStyle w:val="OtherTableBody"/>
            </w:pPr>
            <w:r>
              <w:t>Inactive Staff</w:t>
            </w:r>
          </w:p>
        </w:tc>
      </w:tr>
      <w:tr w:rsidR="00940027" w14:paraId="1E69DC8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672D6E8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6EAB5899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3E72C903" w14:textId="77777777" w:rsidR="00940027" w:rsidRDefault="00940027">
            <w:pPr>
              <w:pStyle w:val="OtherTableBody"/>
            </w:pPr>
            <w:r>
              <w:t>Department</w:t>
            </w:r>
          </w:p>
        </w:tc>
        <w:tc>
          <w:tcPr>
            <w:tcW w:w="1701" w:type="dxa"/>
          </w:tcPr>
          <w:p w14:paraId="5496536D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260B668C" w14:textId="77777777" w:rsidR="00940027" w:rsidRDefault="00940027">
            <w:pPr>
              <w:pStyle w:val="OtherTableBody"/>
            </w:pPr>
          </w:p>
        </w:tc>
      </w:tr>
      <w:tr w:rsidR="00940027" w14:paraId="2AB50F1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E3F094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354C762" w14:textId="77777777" w:rsidR="00940027" w:rsidRDefault="00940027">
            <w:pPr>
              <w:pStyle w:val="OtherTableBody"/>
            </w:pPr>
            <w:r>
              <w:t>0184</w:t>
            </w:r>
          </w:p>
        </w:tc>
        <w:tc>
          <w:tcPr>
            <w:tcW w:w="2693" w:type="dxa"/>
          </w:tcPr>
          <w:p w14:paraId="5671D07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7576B93" w14:textId="77777777" w:rsidR="00940027" w:rsidRDefault="00940027">
            <w:pPr>
              <w:pStyle w:val="OtherTableBody"/>
            </w:pPr>
            <w:r>
              <w:t>...</w:t>
            </w:r>
          </w:p>
        </w:tc>
        <w:tc>
          <w:tcPr>
            <w:tcW w:w="3544" w:type="dxa"/>
          </w:tcPr>
          <w:p w14:paraId="1FC6DA65" w14:textId="77777777" w:rsidR="00940027" w:rsidRDefault="00940027">
            <w:pPr>
              <w:pStyle w:val="OtherTableBody"/>
            </w:pPr>
            <w:r>
              <w:t>No suggested values defined</w:t>
            </w:r>
          </w:p>
        </w:tc>
      </w:tr>
      <w:tr w:rsidR="00940027" w14:paraId="2F3C22D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F0F9F64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1562C394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08F5CF2C" w14:textId="77777777" w:rsidR="00940027" w:rsidRDefault="00940027">
            <w:pPr>
              <w:pStyle w:val="OtherTableBody"/>
            </w:pPr>
            <w:r>
              <w:t>Preferred method of contact</w:t>
            </w:r>
          </w:p>
        </w:tc>
        <w:tc>
          <w:tcPr>
            <w:tcW w:w="1701" w:type="dxa"/>
          </w:tcPr>
          <w:p w14:paraId="59198C9F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44348E19" w14:textId="77777777" w:rsidR="00940027" w:rsidRDefault="00940027">
            <w:pPr>
              <w:pStyle w:val="OtherTableBody"/>
            </w:pPr>
          </w:p>
        </w:tc>
      </w:tr>
      <w:tr w:rsidR="00940027" w14:paraId="3768442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1121A3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E8507C7" w14:textId="77777777" w:rsidR="00940027" w:rsidRDefault="00940027">
            <w:pPr>
              <w:pStyle w:val="OtherTableBody"/>
            </w:pPr>
            <w:r>
              <w:t>0185</w:t>
            </w:r>
          </w:p>
        </w:tc>
        <w:tc>
          <w:tcPr>
            <w:tcW w:w="2693" w:type="dxa"/>
          </w:tcPr>
          <w:p w14:paraId="7088159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FB01EF6" w14:textId="77777777" w:rsidR="00940027" w:rsidRDefault="00940027">
            <w:pPr>
              <w:pStyle w:val="OtherTableBody"/>
            </w:pPr>
            <w:r>
              <w:t>B</w:t>
            </w:r>
          </w:p>
        </w:tc>
        <w:tc>
          <w:tcPr>
            <w:tcW w:w="3544" w:type="dxa"/>
          </w:tcPr>
          <w:p w14:paraId="12A0A1B4" w14:textId="77777777" w:rsidR="00940027" w:rsidRDefault="00940027">
            <w:pPr>
              <w:pStyle w:val="OtherTableBody"/>
            </w:pPr>
            <w:r>
              <w:t>Beeper Number</w:t>
            </w:r>
          </w:p>
        </w:tc>
      </w:tr>
      <w:tr w:rsidR="00940027" w14:paraId="243F6D7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60BEDE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2B381CE" w14:textId="77777777" w:rsidR="00940027" w:rsidRDefault="00940027">
            <w:pPr>
              <w:pStyle w:val="OtherTableBody"/>
            </w:pPr>
            <w:r>
              <w:t>0185</w:t>
            </w:r>
          </w:p>
        </w:tc>
        <w:tc>
          <w:tcPr>
            <w:tcW w:w="2693" w:type="dxa"/>
          </w:tcPr>
          <w:p w14:paraId="3B87741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67E1975" w14:textId="77777777" w:rsidR="00940027" w:rsidRDefault="00940027">
            <w:pPr>
              <w:pStyle w:val="OtherTableBody"/>
            </w:pPr>
            <w:r>
              <w:t>C</w:t>
            </w:r>
          </w:p>
        </w:tc>
        <w:tc>
          <w:tcPr>
            <w:tcW w:w="3544" w:type="dxa"/>
          </w:tcPr>
          <w:p w14:paraId="3EA392B1" w14:textId="77777777" w:rsidR="00940027" w:rsidRDefault="00940027">
            <w:pPr>
              <w:pStyle w:val="OtherTableBody"/>
            </w:pPr>
            <w:r>
              <w:t>Cellular Phone Number</w:t>
            </w:r>
          </w:p>
        </w:tc>
      </w:tr>
      <w:tr w:rsidR="00940027" w14:paraId="3886AC8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056331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5F1AA53" w14:textId="77777777" w:rsidR="00940027" w:rsidRDefault="00940027">
            <w:pPr>
              <w:pStyle w:val="OtherTableBody"/>
            </w:pPr>
            <w:r>
              <w:t>0185</w:t>
            </w:r>
          </w:p>
        </w:tc>
        <w:tc>
          <w:tcPr>
            <w:tcW w:w="2693" w:type="dxa"/>
          </w:tcPr>
          <w:p w14:paraId="5320373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5F37654" w14:textId="77777777" w:rsidR="00940027" w:rsidRDefault="00940027">
            <w:pPr>
              <w:pStyle w:val="OtherTableBody"/>
            </w:pPr>
            <w:r>
              <w:t>E</w:t>
            </w:r>
          </w:p>
        </w:tc>
        <w:tc>
          <w:tcPr>
            <w:tcW w:w="3544" w:type="dxa"/>
          </w:tcPr>
          <w:p w14:paraId="380F2838" w14:textId="77777777" w:rsidR="00940027" w:rsidRDefault="00940027">
            <w:pPr>
              <w:pStyle w:val="OtherTableBody"/>
            </w:pPr>
            <w:r>
              <w:t>E-Mail Address (for backward compatibility)</w:t>
            </w:r>
          </w:p>
        </w:tc>
      </w:tr>
      <w:tr w:rsidR="00940027" w14:paraId="2EB4DE0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196B6F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DF6642C" w14:textId="77777777" w:rsidR="00940027" w:rsidRDefault="00940027">
            <w:pPr>
              <w:pStyle w:val="OtherTableBody"/>
            </w:pPr>
            <w:r>
              <w:t>0185</w:t>
            </w:r>
          </w:p>
        </w:tc>
        <w:tc>
          <w:tcPr>
            <w:tcW w:w="2693" w:type="dxa"/>
          </w:tcPr>
          <w:p w14:paraId="606DAD2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A994BDF" w14:textId="77777777" w:rsidR="00940027" w:rsidRDefault="00940027">
            <w:pPr>
              <w:pStyle w:val="OtherTableBody"/>
            </w:pPr>
            <w:r>
              <w:t>F</w:t>
            </w:r>
          </w:p>
        </w:tc>
        <w:tc>
          <w:tcPr>
            <w:tcW w:w="3544" w:type="dxa"/>
          </w:tcPr>
          <w:p w14:paraId="16009084" w14:textId="77777777" w:rsidR="00940027" w:rsidRDefault="00940027">
            <w:pPr>
              <w:pStyle w:val="OtherTableBody"/>
            </w:pPr>
            <w:r>
              <w:t>FAX Number</w:t>
            </w:r>
          </w:p>
        </w:tc>
      </w:tr>
      <w:tr w:rsidR="00940027" w14:paraId="3850BC7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BB5EC8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D411120" w14:textId="77777777" w:rsidR="00940027" w:rsidRDefault="00940027">
            <w:pPr>
              <w:pStyle w:val="OtherTableBody"/>
            </w:pPr>
            <w:r>
              <w:t>0185</w:t>
            </w:r>
          </w:p>
        </w:tc>
        <w:tc>
          <w:tcPr>
            <w:tcW w:w="2693" w:type="dxa"/>
          </w:tcPr>
          <w:p w14:paraId="043AD71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05B28E2" w14:textId="77777777" w:rsidR="00940027" w:rsidRDefault="00940027">
            <w:pPr>
              <w:pStyle w:val="OtherTableBody"/>
            </w:pPr>
            <w:r>
              <w:t>H</w:t>
            </w:r>
          </w:p>
        </w:tc>
        <w:tc>
          <w:tcPr>
            <w:tcW w:w="3544" w:type="dxa"/>
          </w:tcPr>
          <w:p w14:paraId="243C4C88" w14:textId="77777777" w:rsidR="00940027" w:rsidRDefault="00940027">
            <w:pPr>
              <w:pStyle w:val="OtherTableBody"/>
            </w:pPr>
            <w:r>
              <w:t>Home Phone Number</w:t>
            </w:r>
          </w:p>
        </w:tc>
      </w:tr>
      <w:tr w:rsidR="00940027" w14:paraId="3E66464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C5C2BB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706655F" w14:textId="77777777" w:rsidR="00940027" w:rsidRDefault="00940027">
            <w:pPr>
              <w:pStyle w:val="OtherTableBody"/>
            </w:pPr>
            <w:r>
              <w:t>0185</w:t>
            </w:r>
          </w:p>
        </w:tc>
        <w:tc>
          <w:tcPr>
            <w:tcW w:w="2693" w:type="dxa"/>
          </w:tcPr>
          <w:p w14:paraId="5B6BCF7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2020B66" w14:textId="77777777" w:rsidR="00940027" w:rsidRDefault="00940027">
            <w:pPr>
              <w:pStyle w:val="OtherTableBody"/>
            </w:pPr>
            <w:r>
              <w:t>O</w:t>
            </w:r>
          </w:p>
        </w:tc>
        <w:tc>
          <w:tcPr>
            <w:tcW w:w="3544" w:type="dxa"/>
          </w:tcPr>
          <w:p w14:paraId="337C30BB" w14:textId="77777777" w:rsidR="00940027" w:rsidRDefault="00940027">
            <w:pPr>
              <w:pStyle w:val="OtherTableBody"/>
            </w:pPr>
            <w:r>
              <w:t>Office Phone Number</w:t>
            </w:r>
          </w:p>
        </w:tc>
      </w:tr>
      <w:tr w:rsidR="00940027" w14:paraId="15CCFF6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4A22106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0AD9D539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61D5B0DD" w14:textId="77777777" w:rsidR="00940027" w:rsidRDefault="00940027">
            <w:pPr>
              <w:pStyle w:val="OtherTableBody"/>
            </w:pPr>
            <w:r>
              <w:t>Provider billing</w:t>
            </w:r>
          </w:p>
        </w:tc>
        <w:tc>
          <w:tcPr>
            <w:tcW w:w="1701" w:type="dxa"/>
          </w:tcPr>
          <w:p w14:paraId="5DEF0139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350ED9F9" w14:textId="77777777" w:rsidR="00940027" w:rsidRDefault="00940027">
            <w:pPr>
              <w:pStyle w:val="OtherTableBody"/>
            </w:pPr>
          </w:p>
        </w:tc>
      </w:tr>
      <w:tr w:rsidR="00940027" w14:paraId="106F173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46DB82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03E8570" w14:textId="77777777" w:rsidR="00940027" w:rsidRDefault="00940027">
            <w:pPr>
              <w:pStyle w:val="OtherTableBody"/>
            </w:pPr>
            <w:r>
              <w:t>0187</w:t>
            </w:r>
          </w:p>
        </w:tc>
        <w:tc>
          <w:tcPr>
            <w:tcW w:w="2693" w:type="dxa"/>
          </w:tcPr>
          <w:p w14:paraId="6991E86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D8EE6DC" w14:textId="77777777" w:rsidR="00940027" w:rsidRDefault="00940027">
            <w:pPr>
              <w:pStyle w:val="OtherTableBody"/>
            </w:pPr>
            <w:r>
              <w:t>I</w:t>
            </w:r>
          </w:p>
        </w:tc>
        <w:tc>
          <w:tcPr>
            <w:tcW w:w="3544" w:type="dxa"/>
          </w:tcPr>
          <w:p w14:paraId="0E3B350E" w14:textId="77777777" w:rsidR="00940027" w:rsidRDefault="00940027">
            <w:pPr>
              <w:pStyle w:val="OtherTableBody"/>
            </w:pPr>
            <w:r>
              <w:t>Institution bills for provider</w:t>
            </w:r>
          </w:p>
        </w:tc>
      </w:tr>
      <w:tr w:rsidR="00940027" w14:paraId="52F5463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0DAEE4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9F4DED5" w14:textId="77777777" w:rsidR="00940027" w:rsidRDefault="00940027">
            <w:pPr>
              <w:pStyle w:val="OtherTableBody"/>
            </w:pPr>
            <w:r>
              <w:t>0187</w:t>
            </w:r>
          </w:p>
        </w:tc>
        <w:tc>
          <w:tcPr>
            <w:tcW w:w="2693" w:type="dxa"/>
          </w:tcPr>
          <w:p w14:paraId="0215699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A7FD7DD" w14:textId="77777777" w:rsidR="00940027" w:rsidRDefault="00940027">
            <w:pPr>
              <w:pStyle w:val="OtherTableBody"/>
            </w:pPr>
            <w:r>
              <w:t>P</w:t>
            </w:r>
          </w:p>
        </w:tc>
        <w:tc>
          <w:tcPr>
            <w:tcW w:w="3544" w:type="dxa"/>
          </w:tcPr>
          <w:p w14:paraId="6588FA40" w14:textId="77777777" w:rsidR="00940027" w:rsidRDefault="00940027">
            <w:pPr>
              <w:pStyle w:val="OtherTableBody"/>
            </w:pPr>
            <w:r>
              <w:t>Provider does own billing</w:t>
            </w:r>
          </w:p>
        </w:tc>
      </w:tr>
      <w:tr w:rsidR="00940027" w14:paraId="221AF1E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693F996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15DAB328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0217B9D6" w14:textId="77777777" w:rsidR="00940027" w:rsidRDefault="00940027">
            <w:pPr>
              <w:pStyle w:val="OtherTableBody"/>
            </w:pPr>
            <w:r>
              <w:t>Ethnic Group</w:t>
            </w:r>
          </w:p>
        </w:tc>
        <w:tc>
          <w:tcPr>
            <w:tcW w:w="1701" w:type="dxa"/>
          </w:tcPr>
          <w:p w14:paraId="6340F1F9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4D8FD63E" w14:textId="77777777" w:rsidR="00940027" w:rsidRDefault="00940027">
            <w:pPr>
              <w:pStyle w:val="OtherTableBody"/>
            </w:pPr>
          </w:p>
        </w:tc>
      </w:tr>
      <w:tr w:rsidR="00940027" w14:paraId="1477134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EBDE0A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5619042" w14:textId="77777777" w:rsidR="00940027" w:rsidRDefault="00940027">
            <w:pPr>
              <w:pStyle w:val="OtherTableBody"/>
            </w:pPr>
            <w:r>
              <w:t>0189</w:t>
            </w:r>
          </w:p>
        </w:tc>
        <w:tc>
          <w:tcPr>
            <w:tcW w:w="2693" w:type="dxa"/>
          </w:tcPr>
          <w:p w14:paraId="1AE8296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788AD01" w14:textId="77777777" w:rsidR="00940027" w:rsidRDefault="00940027">
            <w:pPr>
              <w:pStyle w:val="OtherTableBody"/>
            </w:pPr>
            <w:r>
              <w:t>...</w:t>
            </w:r>
          </w:p>
        </w:tc>
        <w:tc>
          <w:tcPr>
            <w:tcW w:w="3544" w:type="dxa"/>
          </w:tcPr>
          <w:p w14:paraId="3161EABD" w14:textId="77777777" w:rsidR="00940027" w:rsidRDefault="00940027">
            <w:pPr>
              <w:pStyle w:val="OtherTableBody"/>
            </w:pPr>
            <w:r>
              <w:t>see chapter 3</w:t>
            </w:r>
          </w:p>
        </w:tc>
      </w:tr>
      <w:tr w:rsidR="00940027" w14:paraId="23521AC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72C451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8646910" w14:textId="77777777" w:rsidR="00940027" w:rsidRDefault="00940027">
            <w:pPr>
              <w:pStyle w:val="OtherTableBody"/>
            </w:pPr>
            <w:r>
              <w:t>0189</w:t>
            </w:r>
          </w:p>
        </w:tc>
        <w:tc>
          <w:tcPr>
            <w:tcW w:w="2693" w:type="dxa"/>
          </w:tcPr>
          <w:p w14:paraId="7F1F6A7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3456240" w14:textId="77777777" w:rsidR="00940027" w:rsidRDefault="00940027">
            <w:pPr>
              <w:pStyle w:val="OtherTableBody"/>
            </w:pPr>
            <w:r>
              <w:t>H</w:t>
            </w:r>
          </w:p>
        </w:tc>
        <w:tc>
          <w:tcPr>
            <w:tcW w:w="3544" w:type="dxa"/>
          </w:tcPr>
          <w:p w14:paraId="47D72277" w14:textId="77777777" w:rsidR="00940027" w:rsidRDefault="00940027">
            <w:pPr>
              <w:pStyle w:val="OtherTableBody"/>
            </w:pPr>
            <w:r>
              <w:t>Hispanic or Latino</w:t>
            </w:r>
          </w:p>
        </w:tc>
      </w:tr>
      <w:tr w:rsidR="00940027" w14:paraId="4BB28F6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FD92AB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9479433" w14:textId="77777777" w:rsidR="00940027" w:rsidRDefault="00940027">
            <w:pPr>
              <w:pStyle w:val="OtherTableBody"/>
            </w:pPr>
            <w:r>
              <w:t>0189</w:t>
            </w:r>
          </w:p>
        </w:tc>
        <w:tc>
          <w:tcPr>
            <w:tcW w:w="2693" w:type="dxa"/>
          </w:tcPr>
          <w:p w14:paraId="7A0D68C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F7A7F79" w14:textId="77777777" w:rsidR="00940027" w:rsidRDefault="00940027">
            <w:pPr>
              <w:pStyle w:val="OtherTableBody"/>
            </w:pPr>
            <w:r>
              <w:t>N</w:t>
            </w:r>
          </w:p>
        </w:tc>
        <w:tc>
          <w:tcPr>
            <w:tcW w:w="3544" w:type="dxa"/>
          </w:tcPr>
          <w:p w14:paraId="497940AA" w14:textId="77777777" w:rsidR="00940027" w:rsidRDefault="00940027">
            <w:pPr>
              <w:pStyle w:val="OtherTableBody"/>
            </w:pPr>
            <w:r>
              <w:t>Not Hispanic or Latino</w:t>
            </w:r>
          </w:p>
        </w:tc>
      </w:tr>
      <w:tr w:rsidR="00940027" w14:paraId="5625997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C342D8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8C23B21" w14:textId="77777777" w:rsidR="00940027" w:rsidRDefault="00940027">
            <w:pPr>
              <w:pStyle w:val="OtherTableBody"/>
            </w:pPr>
            <w:r>
              <w:t>0189</w:t>
            </w:r>
          </w:p>
        </w:tc>
        <w:tc>
          <w:tcPr>
            <w:tcW w:w="2693" w:type="dxa"/>
          </w:tcPr>
          <w:p w14:paraId="6E631A3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AF240F1" w14:textId="77777777" w:rsidR="00940027" w:rsidRDefault="00940027">
            <w:pPr>
              <w:pStyle w:val="OtherTableBody"/>
            </w:pPr>
            <w:r>
              <w:t>U</w:t>
            </w:r>
          </w:p>
        </w:tc>
        <w:tc>
          <w:tcPr>
            <w:tcW w:w="3544" w:type="dxa"/>
          </w:tcPr>
          <w:p w14:paraId="6AB252F6" w14:textId="77777777" w:rsidR="00940027" w:rsidRDefault="00940027">
            <w:pPr>
              <w:pStyle w:val="OtherTableBody"/>
            </w:pPr>
            <w:r>
              <w:t>Unknown</w:t>
            </w:r>
          </w:p>
        </w:tc>
      </w:tr>
      <w:tr w:rsidR="00940027" w14:paraId="349038A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B7DF605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2A542510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791EAB67" w14:textId="77777777" w:rsidR="00940027" w:rsidRDefault="00940027">
            <w:pPr>
              <w:pStyle w:val="OtherTableBody"/>
            </w:pPr>
            <w:r>
              <w:t>Address type</w:t>
            </w:r>
          </w:p>
        </w:tc>
        <w:tc>
          <w:tcPr>
            <w:tcW w:w="1701" w:type="dxa"/>
          </w:tcPr>
          <w:p w14:paraId="28A29165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7FB096A5" w14:textId="77777777" w:rsidR="00940027" w:rsidRDefault="00940027">
            <w:pPr>
              <w:pStyle w:val="OtherTableBody"/>
            </w:pPr>
          </w:p>
        </w:tc>
      </w:tr>
      <w:tr w:rsidR="00940027" w14:paraId="111D5AC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BDAD45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51197E7" w14:textId="77777777" w:rsidR="00940027" w:rsidRDefault="00940027">
            <w:pPr>
              <w:pStyle w:val="OtherTableBody"/>
            </w:pPr>
            <w:r>
              <w:t>0190</w:t>
            </w:r>
          </w:p>
        </w:tc>
        <w:tc>
          <w:tcPr>
            <w:tcW w:w="2693" w:type="dxa"/>
          </w:tcPr>
          <w:p w14:paraId="7EFD418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4C78BE4" w14:textId="77777777" w:rsidR="00940027" w:rsidRDefault="00940027">
            <w:pPr>
              <w:pStyle w:val="OtherTableBody"/>
            </w:pPr>
            <w:r>
              <w:t>B</w:t>
            </w:r>
          </w:p>
        </w:tc>
        <w:tc>
          <w:tcPr>
            <w:tcW w:w="3544" w:type="dxa"/>
          </w:tcPr>
          <w:p w14:paraId="064E9E58" w14:textId="77777777" w:rsidR="00940027" w:rsidRDefault="00940027">
            <w:pPr>
              <w:pStyle w:val="OtherTableBody"/>
            </w:pPr>
            <w:r>
              <w:t>Firm/Business</w:t>
            </w:r>
          </w:p>
        </w:tc>
      </w:tr>
      <w:tr w:rsidR="00940027" w14:paraId="2195A21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E2F6E3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CA3EE1F" w14:textId="77777777" w:rsidR="00940027" w:rsidRDefault="00940027">
            <w:pPr>
              <w:pStyle w:val="OtherTableBody"/>
            </w:pPr>
            <w:r>
              <w:t>0190</w:t>
            </w:r>
          </w:p>
        </w:tc>
        <w:tc>
          <w:tcPr>
            <w:tcW w:w="2693" w:type="dxa"/>
          </w:tcPr>
          <w:p w14:paraId="67F319A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42C7914" w14:textId="77777777" w:rsidR="00940027" w:rsidRDefault="00940027">
            <w:pPr>
              <w:pStyle w:val="OtherTableBody"/>
            </w:pPr>
            <w:r>
              <w:t>BA</w:t>
            </w:r>
          </w:p>
        </w:tc>
        <w:tc>
          <w:tcPr>
            <w:tcW w:w="3544" w:type="dxa"/>
          </w:tcPr>
          <w:p w14:paraId="692DEACD" w14:textId="77777777" w:rsidR="00940027" w:rsidRDefault="00940027">
            <w:pPr>
              <w:pStyle w:val="OtherTableBody"/>
            </w:pPr>
            <w:r>
              <w:t>Bad address</w:t>
            </w:r>
          </w:p>
        </w:tc>
      </w:tr>
      <w:tr w:rsidR="00940027" w14:paraId="4069A07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4787AF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D112B92" w14:textId="77777777" w:rsidR="00940027" w:rsidRDefault="00940027">
            <w:pPr>
              <w:pStyle w:val="OtherTableBody"/>
            </w:pPr>
            <w:r>
              <w:t>0190</w:t>
            </w:r>
          </w:p>
        </w:tc>
        <w:tc>
          <w:tcPr>
            <w:tcW w:w="2693" w:type="dxa"/>
          </w:tcPr>
          <w:p w14:paraId="36C1467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FB95FE8" w14:textId="77777777" w:rsidR="00940027" w:rsidRDefault="00940027">
            <w:pPr>
              <w:pStyle w:val="OtherTableBody"/>
            </w:pPr>
            <w:r>
              <w:t>BDL</w:t>
            </w:r>
          </w:p>
        </w:tc>
        <w:tc>
          <w:tcPr>
            <w:tcW w:w="3544" w:type="dxa"/>
          </w:tcPr>
          <w:p w14:paraId="75A119D9" w14:textId="77777777" w:rsidR="00940027" w:rsidRDefault="00940027">
            <w:pPr>
              <w:pStyle w:val="OtherTableBody"/>
            </w:pPr>
            <w:r>
              <w:t>Birth delivery location (address where birth occurred)</w:t>
            </w:r>
          </w:p>
        </w:tc>
      </w:tr>
      <w:tr w:rsidR="00940027" w14:paraId="1756335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F3E51E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4D89569" w14:textId="77777777" w:rsidR="00940027" w:rsidRDefault="00940027">
            <w:pPr>
              <w:pStyle w:val="OtherTableBody"/>
            </w:pPr>
            <w:r>
              <w:t>0190</w:t>
            </w:r>
          </w:p>
        </w:tc>
        <w:tc>
          <w:tcPr>
            <w:tcW w:w="2693" w:type="dxa"/>
          </w:tcPr>
          <w:p w14:paraId="03E8A11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E7958FC" w14:textId="77777777" w:rsidR="00940027" w:rsidRDefault="00940027">
            <w:pPr>
              <w:pStyle w:val="OtherTableBody"/>
            </w:pPr>
            <w:r>
              <w:t>BR</w:t>
            </w:r>
          </w:p>
        </w:tc>
        <w:tc>
          <w:tcPr>
            <w:tcW w:w="3544" w:type="dxa"/>
          </w:tcPr>
          <w:p w14:paraId="60577CA8" w14:textId="77777777" w:rsidR="00940027" w:rsidRDefault="00940027">
            <w:pPr>
              <w:pStyle w:val="OtherTableBody"/>
            </w:pPr>
            <w:r>
              <w:t>Residence at birth (home address at time of birth)</w:t>
            </w:r>
          </w:p>
        </w:tc>
      </w:tr>
      <w:tr w:rsidR="00940027" w14:paraId="128412E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0FB6EA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8D21B9F" w14:textId="77777777" w:rsidR="00940027" w:rsidRDefault="00940027">
            <w:pPr>
              <w:pStyle w:val="OtherTableBody"/>
            </w:pPr>
            <w:r>
              <w:t>0190</w:t>
            </w:r>
          </w:p>
        </w:tc>
        <w:tc>
          <w:tcPr>
            <w:tcW w:w="2693" w:type="dxa"/>
          </w:tcPr>
          <w:p w14:paraId="1F7A79C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89DB688" w14:textId="77777777" w:rsidR="00940027" w:rsidRDefault="00940027">
            <w:pPr>
              <w:pStyle w:val="OtherTableBody"/>
            </w:pPr>
            <w:r>
              <w:t>C</w:t>
            </w:r>
          </w:p>
        </w:tc>
        <w:tc>
          <w:tcPr>
            <w:tcW w:w="3544" w:type="dxa"/>
          </w:tcPr>
          <w:p w14:paraId="15705BF2" w14:textId="77777777" w:rsidR="00940027" w:rsidRDefault="00940027">
            <w:pPr>
              <w:pStyle w:val="OtherTableBody"/>
            </w:pPr>
            <w:r>
              <w:t>Current Or Temporary</w:t>
            </w:r>
          </w:p>
        </w:tc>
      </w:tr>
      <w:tr w:rsidR="00940027" w14:paraId="0E20EDE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FD6066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0C07922" w14:textId="77777777" w:rsidR="00940027" w:rsidRDefault="00940027">
            <w:pPr>
              <w:pStyle w:val="OtherTableBody"/>
            </w:pPr>
            <w:r>
              <w:t>0190</w:t>
            </w:r>
          </w:p>
        </w:tc>
        <w:tc>
          <w:tcPr>
            <w:tcW w:w="2693" w:type="dxa"/>
          </w:tcPr>
          <w:p w14:paraId="72F3CD6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E1C40F7" w14:textId="77777777" w:rsidR="00940027" w:rsidRDefault="00940027">
            <w:pPr>
              <w:pStyle w:val="OtherTableBody"/>
            </w:pPr>
            <w:r>
              <w:t>F</w:t>
            </w:r>
          </w:p>
        </w:tc>
        <w:tc>
          <w:tcPr>
            <w:tcW w:w="3544" w:type="dxa"/>
          </w:tcPr>
          <w:p w14:paraId="6CF5007F" w14:textId="77777777" w:rsidR="00940027" w:rsidRDefault="00940027">
            <w:pPr>
              <w:pStyle w:val="OtherTableBody"/>
            </w:pPr>
            <w:r>
              <w:t>Country Of Origin</w:t>
            </w:r>
          </w:p>
        </w:tc>
      </w:tr>
      <w:tr w:rsidR="00940027" w14:paraId="6636180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053111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DC31085" w14:textId="77777777" w:rsidR="00940027" w:rsidRDefault="00940027">
            <w:pPr>
              <w:pStyle w:val="OtherTableBody"/>
            </w:pPr>
            <w:r>
              <w:t>0190</w:t>
            </w:r>
          </w:p>
        </w:tc>
        <w:tc>
          <w:tcPr>
            <w:tcW w:w="2693" w:type="dxa"/>
          </w:tcPr>
          <w:p w14:paraId="2F5D998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4D6C5E0" w14:textId="77777777" w:rsidR="00940027" w:rsidRDefault="00940027">
            <w:pPr>
              <w:pStyle w:val="OtherTableBody"/>
            </w:pPr>
            <w:r>
              <w:t>H</w:t>
            </w:r>
          </w:p>
        </w:tc>
        <w:tc>
          <w:tcPr>
            <w:tcW w:w="3544" w:type="dxa"/>
          </w:tcPr>
          <w:p w14:paraId="2E71FE50" w14:textId="77777777" w:rsidR="00940027" w:rsidRDefault="00940027">
            <w:pPr>
              <w:pStyle w:val="OtherTableBody"/>
            </w:pPr>
            <w:r>
              <w:t>Home</w:t>
            </w:r>
          </w:p>
        </w:tc>
      </w:tr>
      <w:tr w:rsidR="00940027" w14:paraId="765B808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444C3F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D1FE65B" w14:textId="77777777" w:rsidR="00940027" w:rsidRDefault="00940027">
            <w:pPr>
              <w:pStyle w:val="OtherTableBody"/>
            </w:pPr>
            <w:r>
              <w:t>0190</w:t>
            </w:r>
          </w:p>
        </w:tc>
        <w:tc>
          <w:tcPr>
            <w:tcW w:w="2693" w:type="dxa"/>
          </w:tcPr>
          <w:p w14:paraId="6BD4E6E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1AC294D" w14:textId="77777777" w:rsidR="00940027" w:rsidRDefault="00940027">
            <w:pPr>
              <w:pStyle w:val="OtherTableBody"/>
            </w:pPr>
            <w:r>
              <w:t>L</w:t>
            </w:r>
          </w:p>
        </w:tc>
        <w:tc>
          <w:tcPr>
            <w:tcW w:w="3544" w:type="dxa"/>
          </w:tcPr>
          <w:p w14:paraId="24B95E18" w14:textId="77777777" w:rsidR="00940027" w:rsidRDefault="00940027">
            <w:pPr>
              <w:pStyle w:val="OtherTableBody"/>
            </w:pPr>
            <w:r>
              <w:t>Legal Address</w:t>
            </w:r>
          </w:p>
        </w:tc>
      </w:tr>
      <w:tr w:rsidR="00940027" w14:paraId="0EA0042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F5DC12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AC72153" w14:textId="77777777" w:rsidR="00940027" w:rsidRDefault="00940027">
            <w:pPr>
              <w:pStyle w:val="OtherTableBody"/>
            </w:pPr>
            <w:r>
              <w:t>0190</w:t>
            </w:r>
          </w:p>
        </w:tc>
        <w:tc>
          <w:tcPr>
            <w:tcW w:w="2693" w:type="dxa"/>
          </w:tcPr>
          <w:p w14:paraId="04563D2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B75C0E2" w14:textId="77777777" w:rsidR="00940027" w:rsidRDefault="00940027">
            <w:pPr>
              <w:pStyle w:val="OtherTableBody"/>
            </w:pPr>
            <w:r>
              <w:t>M</w:t>
            </w:r>
          </w:p>
        </w:tc>
        <w:tc>
          <w:tcPr>
            <w:tcW w:w="3544" w:type="dxa"/>
          </w:tcPr>
          <w:p w14:paraId="6F75A0A0" w14:textId="77777777" w:rsidR="00940027" w:rsidRDefault="00940027">
            <w:pPr>
              <w:pStyle w:val="OtherTableBody"/>
            </w:pPr>
            <w:r>
              <w:t>Mailing</w:t>
            </w:r>
          </w:p>
        </w:tc>
      </w:tr>
      <w:tr w:rsidR="00940027" w14:paraId="44E5EFA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BCC008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C3DAD10" w14:textId="77777777" w:rsidR="00940027" w:rsidRDefault="00940027">
            <w:pPr>
              <w:pStyle w:val="OtherTableBody"/>
            </w:pPr>
            <w:r>
              <w:t>0190</w:t>
            </w:r>
          </w:p>
        </w:tc>
        <w:tc>
          <w:tcPr>
            <w:tcW w:w="2693" w:type="dxa"/>
          </w:tcPr>
          <w:p w14:paraId="75250D1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974E442" w14:textId="77777777" w:rsidR="00940027" w:rsidRDefault="00940027">
            <w:pPr>
              <w:pStyle w:val="OtherTableBody"/>
            </w:pPr>
            <w:r>
              <w:t>N</w:t>
            </w:r>
          </w:p>
        </w:tc>
        <w:tc>
          <w:tcPr>
            <w:tcW w:w="3544" w:type="dxa"/>
          </w:tcPr>
          <w:p w14:paraId="04657FD6" w14:textId="77777777" w:rsidR="00940027" w:rsidRDefault="00940027">
            <w:pPr>
              <w:pStyle w:val="OtherTableBody"/>
            </w:pPr>
            <w:r>
              <w:t>Birth (nee) (birth address, not otherwise specified)</w:t>
            </w:r>
          </w:p>
        </w:tc>
      </w:tr>
      <w:tr w:rsidR="00940027" w14:paraId="1112850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427113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9CC2C0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0190</w:t>
            </w:r>
          </w:p>
        </w:tc>
        <w:tc>
          <w:tcPr>
            <w:tcW w:w="2693" w:type="dxa"/>
          </w:tcPr>
          <w:p w14:paraId="18C188C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53A8B5F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</w:t>
            </w:r>
          </w:p>
        </w:tc>
        <w:tc>
          <w:tcPr>
            <w:tcW w:w="3544" w:type="dxa"/>
          </w:tcPr>
          <w:p w14:paraId="0A58F09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Office</w:t>
            </w:r>
          </w:p>
        </w:tc>
      </w:tr>
      <w:tr w:rsidR="00940027" w14:paraId="320AC60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E85616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2DF5EDA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0190</w:t>
            </w:r>
          </w:p>
        </w:tc>
        <w:tc>
          <w:tcPr>
            <w:tcW w:w="2693" w:type="dxa"/>
          </w:tcPr>
          <w:p w14:paraId="4EAA0B16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C781D6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</w:t>
            </w:r>
          </w:p>
        </w:tc>
        <w:tc>
          <w:tcPr>
            <w:tcW w:w="3544" w:type="dxa"/>
          </w:tcPr>
          <w:p w14:paraId="570D3DDA" w14:textId="77777777" w:rsidR="00940027" w:rsidRDefault="00940027">
            <w:pPr>
              <w:pStyle w:val="OtherTableBody"/>
            </w:pPr>
            <w:r>
              <w:t>Permanent</w:t>
            </w:r>
          </w:p>
        </w:tc>
      </w:tr>
      <w:tr w:rsidR="00940027" w14:paraId="2CE2888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25B378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06F33F3" w14:textId="77777777" w:rsidR="00940027" w:rsidRDefault="00940027">
            <w:pPr>
              <w:pStyle w:val="OtherTableBody"/>
            </w:pPr>
            <w:r>
              <w:t>0190</w:t>
            </w:r>
          </w:p>
        </w:tc>
        <w:tc>
          <w:tcPr>
            <w:tcW w:w="2693" w:type="dxa"/>
          </w:tcPr>
          <w:p w14:paraId="2528EAA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DBF3920" w14:textId="77777777" w:rsidR="00940027" w:rsidRDefault="00940027">
            <w:pPr>
              <w:pStyle w:val="OtherTableBody"/>
            </w:pPr>
            <w:r>
              <w:t>RH</w:t>
            </w:r>
          </w:p>
        </w:tc>
        <w:tc>
          <w:tcPr>
            <w:tcW w:w="3544" w:type="dxa"/>
          </w:tcPr>
          <w:p w14:paraId="1BFF5166" w14:textId="77777777" w:rsidR="00940027" w:rsidRDefault="00940027">
            <w:pPr>
              <w:pStyle w:val="OtherTableBody"/>
            </w:pPr>
            <w:r>
              <w:t>Registry home. Refers to the information system, typically managed by a public health agency, that stores patient information such as immunization histories or cancer data, regardless of where the patient obtains services.</w:t>
            </w:r>
          </w:p>
        </w:tc>
      </w:tr>
      <w:tr w:rsidR="00940027" w14:paraId="1F716A4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99D628A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75DA0F63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498D3F34" w14:textId="77777777" w:rsidR="00940027" w:rsidRDefault="00940027">
            <w:pPr>
              <w:pStyle w:val="OtherTableBody"/>
            </w:pPr>
            <w:r>
              <w:t>Type of referenced data</w:t>
            </w:r>
          </w:p>
        </w:tc>
        <w:tc>
          <w:tcPr>
            <w:tcW w:w="1701" w:type="dxa"/>
          </w:tcPr>
          <w:p w14:paraId="4ABE79A5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084D7AEC" w14:textId="77777777" w:rsidR="00940027" w:rsidRDefault="00940027">
            <w:pPr>
              <w:pStyle w:val="OtherTableBody"/>
            </w:pPr>
          </w:p>
        </w:tc>
      </w:tr>
      <w:tr w:rsidR="00940027" w14:paraId="232E270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D06142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D3F31FE" w14:textId="77777777" w:rsidR="00940027" w:rsidRDefault="00940027">
            <w:pPr>
              <w:pStyle w:val="OtherTableBody"/>
            </w:pPr>
            <w:r>
              <w:t>0191</w:t>
            </w:r>
          </w:p>
        </w:tc>
        <w:tc>
          <w:tcPr>
            <w:tcW w:w="2693" w:type="dxa"/>
          </w:tcPr>
          <w:p w14:paraId="0C6DCEB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BA01C78" w14:textId="77777777" w:rsidR="00940027" w:rsidRDefault="00940027">
            <w:pPr>
              <w:pStyle w:val="OtherTableBody"/>
            </w:pPr>
            <w:r>
              <w:t>AP</w:t>
            </w:r>
          </w:p>
        </w:tc>
        <w:tc>
          <w:tcPr>
            <w:tcW w:w="3544" w:type="dxa"/>
          </w:tcPr>
          <w:p w14:paraId="78710733" w14:textId="77777777" w:rsidR="00940027" w:rsidRDefault="00940027">
            <w:pPr>
              <w:pStyle w:val="OtherTableBody"/>
            </w:pPr>
            <w:r>
              <w:t>Other application data, typically uninterpreted binary data (HL7 V2.3 and later)</w:t>
            </w:r>
          </w:p>
        </w:tc>
      </w:tr>
      <w:tr w:rsidR="00940027" w14:paraId="7543D27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C9C79A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9F4FA40" w14:textId="77777777" w:rsidR="00940027" w:rsidRDefault="00940027">
            <w:pPr>
              <w:pStyle w:val="OtherTableBody"/>
            </w:pPr>
            <w:r>
              <w:t>0191</w:t>
            </w:r>
          </w:p>
        </w:tc>
        <w:tc>
          <w:tcPr>
            <w:tcW w:w="2693" w:type="dxa"/>
          </w:tcPr>
          <w:p w14:paraId="263154A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D883CC4" w14:textId="77777777" w:rsidR="00940027" w:rsidRDefault="00940027">
            <w:pPr>
              <w:pStyle w:val="OtherTableBody"/>
            </w:pPr>
            <w:r>
              <w:t>AU</w:t>
            </w:r>
          </w:p>
        </w:tc>
        <w:tc>
          <w:tcPr>
            <w:tcW w:w="3544" w:type="dxa"/>
          </w:tcPr>
          <w:p w14:paraId="7E8FFF58" w14:textId="77777777" w:rsidR="00940027" w:rsidRDefault="00940027">
            <w:pPr>
              <w:pStyle w:val="OtherTableBody"/>
            </w:pPr>
            <w:r>
              <w:t>Audio data (HL7 V2.3 and later)</w:t>
            </w:r>
          </w:p>
        </w:tc>
      </w:tr>
      <w:tr w:rsidR="00940027" w14:paraId="4497E34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5EF31F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45CDD3A" w14:textId="77777777" w:rsidR="00940027" w:rsidRDefault="00940027">
            <w:pPr>
              <w:pStyle w:val="OtherTableBody"/>
            </w:pPr>
            <w:r>
              <w:t>0191</w:t>
            </w:r>
          </w:p>
        </w:tc>
        <w:tc>
          <w:tcPr>
            <w:tcW w:w="2693" w:type="dxa"/>
          </w:tcPr>
          <w:p w14:paraId="799F9D4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B61E197" w14:textId="77777777" w:rsidR="00940027" w:rsidRDefault="00940027">
            <w:pPr>
              <w:pStyle w:val="OtherTableBody"/>
            </w:pPr>
            <w:r>
              <w:t>FT</w:t>
            </w:r>
          </w:p>
        </w:tc>
        <w:tc>
          <w:tcPr>
            <w:tcW w:w="3544" w:type="dxa"/>
          </w:tcPr>
          <w:p w14:paraId="75186998" w14:textId="77777777" w:rsidR="00940027" w:rsidRDefault="00940027">
            <w:pPr>
              <w:pStyle w:val="OtherTableBody"/>
            </w:pPr>
            <w:r>
              <w:t>Formatted text (HL7 V2.2 only)</w:t>
            </w:r>
          </w:p>
        </w:tc>
      </w:tr>
      <w:tr w:rsidR="00940027" w14:paraId="535F8EE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1F70CC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DB152E1" w14:textId="77777777" w:rsidR="00940027" w:rsidRDefault="00940027">
            <w:pPr>
              <w:pStyle w:val="OtherTableBody"/>
            </w:pPr>
            <w:r>
              <w:t>0191</w:t>
            </w:r>
          </w:p>
        </w:tc>
        <w:tc>
          <w:tcPr>
            <w:tcW w:w="2693" w:type="dxa"/>
          </w:tcPr>
          <w:p w14:paraId="26C56AD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EA1740D" w14:textId="77777777" w:rsidR="00940027" w:rsidRDefault="00940027">
            <w:pPr>
              <w:pStyle w:val="OtherTableBody"/>
            </w:pPr>
            <w:r>
              <w:t>IM</w:t>
            </w:r>
          </w:p>
        </w:tc>
        <w:tc>
          <w:tcPr>
            <w:tcW w:w="3544" w:type="dxa"/>
          </w:tcPr>
          <w:p w14:paraId="12EE19C6" w14:textId="77777777" w:rsidR="00940027" w:rsidRDefault="00940027">
            <w:pPr>
              <w:pStyle w:val="OtherTableBody"/>
            </w:pPr>
            <w:r>
              <w:t>Image data (HL7 V2.3 and later)</w:t>
            </w:r>
          </w:p>
        </w:tc>
      </w:tr>
      <w:tr w:rsidR="00940027" w14:paraId="6B767CF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3FB1DA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3AE27D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0191</w:t>
            </w:r>
          </w:p>
        </w:tc>
        <w:tc>
          <w:tcPr>
            <w:tcW w:w="2693" w:type="dxa"/>
          </w:tcPr>
          <w:p w14:paraId="6B3AA96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4482003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multipart</w:t>
            </w:r>
          </w:p>
        </w:tc>
        <w:tc>
          <w:tcPr>
            <w:tcW w:w="3544" w:type="dxa"/>
          </w:tcPr>
          <w:p w14:paraId="4A4F9E3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MIME multipart package</w:t>
            </w:r>
          </w:p>
        </w:tc>
      </w:tr>
      <w:tr w:rsidR="00940027" w14:paraId="7041970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BA45A9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2B34CE8B" w14:textId="77777777" w:rsidR="00940027" w:rsidRDefault="00940027">
            <w:pPr>
              <w:pStyle w:val="OtherTableBody"/>
            </w:pPr>
            <w:r>
              <w:t>0191</w:t>
            </w:r>
          </w:p>
        </w:tc>
        <w:tc>
          <w:tcPr>
            <w:tcW w:w="2693" w:type="dxa"/>
          </w:tcPr>
          <w:p w14:paraId="23E462F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BB68278" w14:textId="77777777" w:rsidR="00940027" w:rsidRDefault="00940027">
            <w:pPr>
              <w:pStyle w:val="OtherTableBody"/>
            </w:pPr>
            <w:r>
              <w:t>NS</w:t>
            </w:r>
          </w:p>
        </w:tc>
        <w:tc>
          <w:tcPr>
            <w:tcW w:w="3544" w:type="dxa"/>
          </w:tcPr>
          <w:p w14:paraId="73B7E10D" w14:textId="77777777" w:rsidR="00940027" w:rsidRDefault="00940027">
            <w:pPr>
              <w:pStyle w:val="OtherTableBody"/>
            </w:pPr>
            <w:r>
              <w:t>Non-scanned image (HL7 V2.2 only)</w:t>
            </w:r>
          </w:p>
        </w:tc>
      </w:tr>
      <w:tr w:rsidR="00940027" w14:paraId="736CAD6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F4C93C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7CE3333" w14:textId="77777777" w:rsidR="00940027" w:rsidRDefault="00940027">
            <w:pPr>
              <w:pStyle w:val="OtherTableBody"/>
            </w:pPr>
            <w:r>
              <w:t>0191</w:t>
            </w:r>
          </w:p>
        </w:tc>
        <w:tc>
          <w:tcPr>
            <w:tcW w:w="2693" w:type="dxa"/>
          </w:tcPr>
          <w:p w14:paraId="1C8F19A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8D8B5C6" w14:textId="77777777" w:rsidR="00940027" w:rsidRDefault="00940027">
            <w:pPr>
              <w:pStyle w:val="OtherTableBody"/>
            </w:pPr>
            <w:r>
              <w:t>SD</w:t>
            </w:r>
          </w:p>
        </w:tc>
        <w:tc>
          <w:tcPr>
            <w:tcW w:w="3544" w:type="dxa"/>
          </w:tcPr>
          <w:p w14:paraId="6CC2420C" w14:textId="77777777" w:rsidR="00940027" w:rsidRDefault="00940027">
            <w:pPr>
              <w:pStyle w:val="OtherTableBody"/>
            </w:pPr>
            <w:r>
              <w:t>Scanned document (HL7 V2.2 only)</w:t>
            </w:r>
          </w:p>
        </w:tc>
      </w:tr>
      <w:tr w:rsidR="00940027" w14:paraId="5BEF269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B447F8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DDCA89E" w14:textId="77777777" w:rsidR="00940027" w:rsidRDefault="00940027">
            <w:pPr>
              <w:pStyle w:val="OtherTableBody"/>
            </w:pPr>
            <w:r>
              <w:t>0191</w:t>
            </w:r>
          </w:p>
        </w:tc>
        <w:tc>
          <w:tcPr>
            <w:tcW w:w="2693" w:type="dxa"/>
          </w:tcPr>
          <w:p w14:paraId="153DA20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87E6885" w14:textId="77777777" w:rsidR="00940027" w:rsidRDefault="00940027">
            <w:pPr>
              <w:pStyle w:val="OtherTableBody"/>
            </w:pPr>
            <w:r>
              <w:t>SI</w:t>
            </w:r>
          </w:p>
        </w:tc>
        <w:tc>
          <w:tcPr>
            <w:tcW w:w="3544" w:type="dxa"/>
          </w:tcPr>
          <w:p w14:paraId="247C9F11" w14:textId="77777777" w:rsidR="00940027" w:rsidRDefault="00940027">
            <w:pPr>
              <w:pStyle w:val="OtherTableBody"/>
            </w:pPr>
            <w:r>
              <w:t>Scanned image (HL7 V2.2 only)</w:t>
            </w:r>
          </w:p>
        </w:tc>
      </w:tr>
      <w:tr w:rsidR="00940027" w14:paraId="6A58F7D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0A9544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B127883" w14:textId="77777777" w:rsidR="00940027" w:rsidRDefault="00940027">
            <w:pPr>
              <w:pStyle w:val="OtherTableBody"/>
            </w:pPr>
            <w:r>
              <w:t>0191</w:t>
            </w:r>
          </w:p>
        </w:tc>
        <w:tc>
          <w:tcPr>
            <w:tcW w:w="2693" w:type="dxa"/>
          </w:tcPr>
          <w:p w14:paraId="0EA6223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67A86B3" w14:textId="77777777" w:rsidR="00940027" w:rsidRDefault="00940027">
            <w:pPr>
              <w:pStyle w:val="OtherTableBody"/>
            </w:pPr>
            <w:r>
              <w:t>TEXT</w:t>
            </w:r>
          </w:p>
        </w:tc>
        <w:tc>
          <w:tcPr>
            <w:tcW w:w="3544" w:type="dxa"/>
          </w:tcPr>
          <w:p w14:paraId="758E2CC8" w14:textId="77777777" w:rsidR="00940027" w:rsidRDefault="00940027">
            <w:pPr>
              <w:pStyle w:val="OtherTableBody"/>
            </w:pPr>
            <w:r>
              <w:t>Machine readable text document (HL7 V2.3.1 and later)</w:t>
            </w:r>
          </w:p>
        </w:tc>
      </w:tr>
      <w:tr w:rsidR="00940027" w14:paraId="66045B0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229687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99AA51B" w14:textId="77777777" w:rsidR="00940027" w:rsidRDefault="00940027">
            <w:pPr>
              <w:pStyle w:val="OtherTableBody"/>
            </w:pPr>
            <w:r>
              <w:t>0191</w:t>
            </w:r>
          </w:p>
        </w:tc>
        <w:tc>
          <w:tcPr>
            <w:tcW w:w="2693" w:type="dxa"/>
          </w:tcPr>
          <w:p w14:paraId="7CBCD60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36C7102" w14:textId="77777777" w:rsidR="00940027" w:rsidRDefault="00940027">
            <w:pPr>
              <w:pStyle w:val="OtherTableBody"/>
            </w:pPr>
            <w:r>
              <w:t>TX</w:t>
            </w:r>
          </w:p>
        </w:tc>
        <w:tc>
          <w:tcPr>
            <w:tcW w:w="3544" w:type="dxa"/>
          </w:tcPr>
          <w:p w14:paraId="2238543D" w14:textId="77777777" w:rsidR="00940027" w:rsidRDefault="00940027">
            <w:pPr>
              <w:pStyle w:val="OtherTableBody"/>
            </w:pPr>
            <w:r>
              <w:t>Machine readable text document (HL7 V2.2 only)</w:t>
            </w:r>
          </w:p>
        </w:tc>
      </w:tr>
      <w:tr w:rsidR="00940027" w14:paraId="53BD69E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0254EEC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425187BB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4CD0DC29" w14:textId="77777777" w:rsidR="00940027" w:rsidRDefault="00940027">
            <w:pPr>
              <w:pStyle w:val="OtherTableBody"/>
            </w:pPr>
            <w:r>
              <w:t>Amount class</w:t>
            </w:r>
          </w:p>
        </w:tc>
        <w:tc>
          <w:tcPr>
            <w:tcW w:w="1701" w:type="dxa"/>
          </w:tcPr>
          <w:p w14:paraId="039AF8D3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6B4867A7" w14:textId="77777777" w:rsidR="00940027" w:rsidRDefault="00940027">
            <w:pPr>
              <w:pStyle w:val="OtherTableBody"/>
            </w:pPr>
          </w:p>
        </w:tc>
      </w:tr>
      <w:tr w:rsidR="00940027" w14:paraId="7482098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495977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9E09F6D" w14:textId="77777777" w:rsidR="00940027" w:rsidRDefault="00940027">
            <w:pPr>
              <w:pStyle w:val="OtherTableBody"/>
            </w:pPr>
            <w:r>
              <w:t>0193</w:t>
            </w:r>
          </w:p>
        </w:tc>
        <w:tc>
          <w:tcPr>
            <w:tcW w:w="2693" w:type="dxa"/>
          </w:tcPr>
          <w:p w14:paraId="5950E15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EE221D9" w14:textId="77777777" w:rsidR="00940027" w:rsidRDefault="00940027">
            <w:pPr>
              <w:pStyle w:val="OtherTableBody"/>
            </w:pPr>
            <w:r>
              <w:t>AT</w:t>
            </w:r>
          </w:p>
        </w:tc>
        <w:tc>
          <w:tcPr>
            <w:tcW w:w="3544" w:type="dxa"/>
          </w:tcPr>
          <w:p w14:paraId="143947BE" w14:textId="77777777" w:rsidR="00940027" w:rsidRDefault="00940027">
            <w:pPr>
              <w:pStyle w:val="OtherTableBody"/>
            </w:pPr>
            <w:r>
              <w:t>Amount</w:t>
            </w:r>
          </w:p>
        </w:tc>
      </w:tr>
      <w:tr w:rsidR="00940027" w14:paraId="2045F05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BB57C0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C631019" w14:textId="77777777" w:rsidR="00940027" w:rsidRDefault="00940027">
            <w:pPr>
              <w:pStyle w:val="OtherTableBody"/>
            </w:pPr>
            <w:r>
              <w:t>0193</w:t>
            </w:r>
          </w:p>
        </w:tc>
        <w:tc>
          <w:tcPr>
            <w:tcW w:w="2693" w:type="dxa"/>
          </w:tcPr>
          <w:p w14:paraId="3F6D71D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4B50804" w14:textId="77777777" w:rsidR="00940027" w:rsidRDefault="00940027">
            <w:pPr>
              <w:pStyle w:val="OtherTableBody"/>
            </w:pPr>
            <w:r>
              <w:t>LM</w:t>
            </w:r>
          </w:p>
        </w:tc>
        <w:tc>
          <w:tcPr>
            <w:tcW w:w="3544" w:type="dxa"/>
          </w:tcPr>
          <w:p w14:paraId="1001632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Limit</w:t>
            </w:r>
          </w:p>
        </w:tc>
      </w:tr>
      <w:tr w:rsidR="00940027" w14:paraId="0726BCA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6220848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52A4815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0193</w:t>
            </w:r>
          </w:p>
        </w:tc>
        <w:tc>
          <w:tcPr>
            <w:tcW w:w="2693" w:type="dxa"/>
          </w:tcPr>
          <w:p w14:paraId="0C0359A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7793FE9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PC</w:t>
            </w:r>
          </w:p>
        </w:tc>
        <w:tc>
          <w:tcPr>
            <w:tcW w:w="3544" w:type="dxa"/>
          </w:tcPr>
          <w:p w14:paraId="039BB2C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Percentage</w:t>
            </w:r>
          </w:p>
        </w:tc>
      </w:tr>
      <w:tr w:rsidR="00940027" w14:paraId="04AC9EF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41F771A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762921FE" w14:textId="77777777" w:rsidR="00940027" w:rsidRDefault="00940027">
            <w:pPr>
              <w:pStyle w:val="OtherTableBody"/>
            </w:pPr>
            <w:r>
              <w:t>0193</w:t>
            </w:r>
          </w:p>
        </w:tc>
        <w:tc>
          <w:tcPr>
            <w:tcW w:w="2693" w:type="dxa"/>
          </w:tcPr>
          <w:p w14:paraId="230A0FB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40A0F30" w14:textId="77777777" w:rsidR="00940027" w:rsidRDefault="00940027">
            <w:pPr>
              <w:pStyle w:val="OtherTableBody"/>
            </w:pPr>
            <w:r>
              <w:t>UL</w:t>
            </w:r>
          </w:p>
        </w:tc>
        <w:tc>
          <w:tcPr>
            <w:tcW w:w="3544" w:type="dxa"/>
          </w:tcPr>
          <w:p w14:paraId="20F57C41" w14:textId="77777777" w:rsidR="00940027" w:rsidRDefault="00940027">
            <w:pPr>
              <w:pStyle w:val="OtherTableBody"/>
            </w:pPr>
            <w:r>
              <w:t>Unlimited</w:t>
            </w:r>
          </w:p>
        </w:tc>
      </w:tr>
      <w:tr w:rsidR="00940027" w14:paraId="6B30858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D5AF292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5518B583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2FF840C7" w14:textId="77777777" w:rsidR="00940027" w:rsidRDefault="00940027">
            <w:pPr>
              <w:pStyle w:val="OtherTableBody"/>
            </w:pPr>
            <w:r>
              <w:t>Name type</w:t>
            </w:r>
          </w:p>
        </w:tc>
        <w:tc>
          <w:tcPr>
            <w:tcW w:w="1701" w:type="dxa"/>
          </w:tcPr>
          <w:p w14:paraId="61D9D221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7C5F32E5" w14:textId="77777777" w:rsidR="00940027" w:rsidRDefault="00940027">
            <w:pPr>
              <w:pStyle w:val="OtherTableBody"/>
            </w:pPr>
          </w:p>
        </w:tc>
      </w:tr>
      <w:tr w:rsidR="00940027" w14:paraId="7B35AAE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F7EB20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A81973A" w14:textId="77777777" w:rsidR="00940027" w:rsidRDefault="00940027">
            <w:pPr>
              <w:pStyle w:val="OtherTableBody"/>
            </w:pPr>
            <w:r>
              <w:t>0200</w:t>
            </w:r>
          </w:p>
        </w:tc>
        <w:tc>
          <w:tcPr>
            <w:tcW w:w="2693" w:type="dxa"/>
          </w:tcPr>
          <w:p w14:paraId="58938B9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F5F4C6B" w14:textId="77777777" w:rsidR="00940027" w:rsidRDefault="00940027">
            <w:pPr>
              <w:pStyle w:val="OtherTableBody"/>
            </w:pPr>
            <w:r>
              <w:t>A</w:t>
            </w:r>
          </w:p>
        </w:tc>
        <w:tc>
          <w:tcPr>
            <w:tcW w:w="3544" w:type="dxa"/>
          </w:tcPr>
          <w:p w14:paraId="7603648F" w14:textId="77777777" w:rsidR="00940027" w:rsidRDefault="00940027">
            <w:pPr>
              <w:pStyle w:val="OtherTableBody"/>
            </w:pPr>
            <w:r>
              <w:t>Alias Name</w:t>
            </w:r>
          </w:p>
        </w:tc>
      </w:tr>
      <w:tr w:rsidR="00940027" w14:paraId="17FC187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4EB0C0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8386E55" w14:textId="77777777" w:rsidR="00940027" w:rsidRDefault="00940027">
            <w:pPr>
              <w:pStyle w:val="OtherTableBody"/>
            </w:pPr>
            <w:r>
              <w:t>0200</w:t>
            </w:r>
          </w:p>
        </w:tc>
        <w:tc>
          <w:tcPr>
            <w:tcW w:w="2693" w:type="dxa"/>
          </w:tcPr>
          <w:p w14:paraId="07EDA94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3836F3E" w14:textId="77777777" w:rsidR="00940027" w:rsidRDefault="00940027">
            <w:pPr>
              <w:pStyle w:val="OtherTableBody"/>
            </w:pPr>
            <w:r>
              <w:t>B</w:t>
            </w:r>
          </w:p>
        </w:tc>
        <w:tc>
          <w:tcPr>
            <w:tcW w:w="3544" w:type="dxa"/>
          </w:tcPr>
          <w:p w14:paraId="244F79B0" w14:textId="77777777" w:rsidR="00940027" w:rsidRDefault="00940027">
            <w:pPr>
              <w:pStyle w:val="OtherTableBody"/>
            </w:pPr>
            <w:r>
              <w:t>Name at Birth</w:t>
            </w:r>
          </w:p>
        </w:tc>
      </w:tr>
      <w:tr w:rsidR="00940027" w14:paraId="04B09BA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D42C08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4DFEEB4" w14:textId="77777777" w:rsidR="00940027" w:rsidRDefault="00940027">
            <w:pPr>
              <w:pStyle w:val="OtherTableBody"/>
            </w:pPr>
            <w:r>
              <w:t>0200</w:t>
            </w:r>
          </w:p>
        </w:tc>
        <w:tc>
          <w:tcPr>
            <w:tcW w:w="2693" w:type="dxa"/>
          </w:tcPr>
          <w:p w14:paraId="5DD5411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92DDC33" w14:textId="77777777" w:rsidR="00940027" w:rsidRDefault="00940027">
            <w:pPr>
              <w:pStyle w:val="OtherTableBody"/>
            </w:pPr>
            <w:r>
              <w:t>C</w:t>
            </w:r>
          </w:p>
        </w:tc>
        <w:tc>
          <w:tcPr>
            <w:tcW w:w="3544" w:type="dxa"/>
          </w:tcPr>
          <w:p w14:paraId="4F65851D" w14:textId="77777777" w:rsidR="00940027" w:rsidRDefault="00940027">
            <w:pPr>
              <w:pStyle w:val="OtherTableBody"/>
            </w:pPr>
            <w:r>
              <w:t>Adopted Name</w:t>
            </w:r>
          </w:p>
        </w:tc>
      </w:tr>
      <w:tr w:rsidR="00940027" w14:paraId="12F10ED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65021A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B2797D3" w14:textId="77777777" w:rsidR="00940027" w:rsidRDefault="00940027">
            <w:pPr>
              <w:pStyle w:val="OtherTableBody"/>
            </w:pPr>
            <w:r>
              <w:t>0200</w:t>
            </w:r>
          </w:p>
        </w:tc>
        <w:tc>
          <w:tcPr>
            <w:tcW w:w="2693" w:type="dxa"/>
          </w:tcPr>
          <w:p w14:paraId="48F84E2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8DBC3A0" w14:textId="77777777" w:rsidR="00940027" w:rsidRDefault="00940027">
            <w:pPr>
              <w:pStyle w:val="OtherTableBody"/>
            </w:pPr>
            <w:r>
              <w:t>D</w:t>
            </w:r>
          </w:p>
        </w:tc>
        <w:tc>
          <w:tcPr>
            <w:tcW w:w="3544" w:type="dxa"/>
          </w:tcPr>
          <w:p w14:paraId="21ECC292" w14:textId="77777777" w:rsidR="00940027" w:rsidRDefault="00940027">
            <w:pPr>
              <w:pStyle w:val="OtherTableBody"/>
            </w:pPr>
            <w:r>
              <w:t>Display Name</w:t>
            </w:r>
          </w:p>
        </w:tc>
      </w:tr>
      <w:tr w:rsidR="00940027" w14:paraId="080FB3C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4D22F1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E660E14" w14:textId="77777777" w:rsidR="00940027" w:rsidRDefault="00940027">
            <w:pPr>
              <w:pStyle w:val="OtherTableBody"/>
            </w:pPr>
            <w:r>
              <w:t>0200</w:t>
            </w:r>
          </w:p>
        </w:tc>
        <w:tc>
          <w:tcPr>
            <w:tcW w:w="2693" w:type="dxa"/>
          </w:tcPr>
          <w:p w14:paraId="3C36E4F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0FBA1F1" w14:textId="77777777" w:rsidR="00940027" w:rsidRDefault="00940027">
            <w:pPr>
              <w:pStyle w:val="OtherTableBody"/>
            </w:pPr>
            <w:r>
              <w:t>I</w:t>
            </w:r>
          </w:p>
        </w:tc>
        <w:tc>
          <w:tcPr>
            <w:tcW w:w="3544" w:type="dxa"/>
          </w:tcPr>
          <w:p w14:paraId="708060D5" w14:textId="77777777" w:rsidR="00940027" w:rsidRDefault="00940027">
            <w:pPr>
              <w:pStyle w:val="OtherTableBody"/>
            </w:pPr>
            <w:r>
              <w:t>Licensing Name</w:t>
            </w:r>
          </w:p>
        </w:tc>
      </w:tr>
      <w:tr w:rsidR="00940027" w14:paraId="2FD54B5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D6FCE0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53EBC81" w14:textId="77777777" w:rsidR="00940027" w:rsidRDefault="00940027">
            <w:pPr>
              <w:pStyle w:val="OtherTableBody"/>
            </w:pPr>
            <w:r>
              <w:t>0200</w:t>
            </w:r>
          </w:p>
        </w:tc>
        <w:tc>
          <w:tcPr>
            <w:tcW w:w="2693" w:type="dxa"/>
          </w:tcPr>
          <w:p w14:paraId="72D266E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CC33F35" w14:textId="77777777" w:rsidR="00940027" w:rsidRDefault="00940027">
            <w:pPr>
              <w:pStyle w:val="OtherTableBody"/>
            </w:pPr>
            <w:r>
              <w:t>L</w:t>
            </w:r>
          </w:p>
        </w:tc>
        <w:tc>
          <w:tcPr>
            <w:tcW w:w="3544" w:type="dxa"/>
          </w:tcPr>
          <w:p w14:paraId="395C9538" w14:textId="77777777" w:rsidR="00940027" w:rsidRDefault="00940027">
            <w:pPr>
              <w:pStyle w:val="OtherTableBody"/>
            </w:pPr>
            <w:r>
              <w:t>Legal Name</w:t>
            </w:r>
          </w:p>
        </w:tc>
      </w:tr>
      <w:tr w:rsidR="00940027" w14:paraId="33EF9AE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4B7A20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3CF5EC0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0200</w:t>
            </w:r>
          </w:p>
        </w:tc>
        <w:tc>
          <w:tcPr>
            <w:tcW w:w="2693" w:type="dxa"/>
          </w:tcPr>
          <w:p w14:paraId="3572C9C9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0FB3FC4A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</w:t>
            </w:r>
          </w:p>
        </w:tc>
        <w:tc>
          <w:tcPr>
            <w:tcW w:w="3544" w:type="dxa"/>
          </w:tcPr>
          <w:p w14:paraId="06E25550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Maiden Name</w:t>
            </w:r>
          </w:p>
        </w:tc>
      </w:tr>
      <w:tr w:rsidR="00940027" w14:paraId="124C320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A167CA4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1BB86890" w14:textId="77777777" w:rsidR="00940027" w:rsidRDefault="00940027">
            <w:pPr>
              <w:pStyle w:val="OtherTableBody"/>
            </w:pPr>
            <w:r>
              <w:t>0200</w:t>
            </w:r>
          </w:p>
        </w:tc>
        <w:tc>
          <w:tcPr>
            <w:tcW w:w="2693" w:type="dxa"/>
          </w:tcPr>
          <w:p w14:paraId="0C900CA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D41CF7D" w14:textId="77777777" w:rsidR="00940027" w:rsidRDefault="00940027">
            <w:pPr>
              <w:pStyle w:val="OtherTableBody"/>
            </w:pPr>
            <w:r>
              <w:t>N</w:t>
            </w:r>
          </w:p>
        </w:tc>
        <w:tc>
          <w:tcPr>
            <w:tcW w:w="3544" w:type="dxa"/>
          </w:tcPr>
          <w:p w14:paraId="30C1B512" w14:textId="77777777" w:rsidR="00940027" w:rsidRDefault="00940027">
            <w:pPr>
              <w:pStyle w:val="OtherTableBody"/>
            </w:pPr>
            <w:r>
              <w:t>Nickname /_Call me_ Name/Street Name</w:t>
            </w:r>
          </w:p>
        </w:tc>
      </w:tr>
      <w:tr w:rsidR="00940027" w14:paraId="653DB81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028231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ED7F0F0" w14:textId="77777777" w:rsidR="00940027" w:rsidRDefault="00940027">
            <w:pPr>
              <w:pStyle w:val="OtherTableBody"/>
            </w:pPr>
            <w:r>
              <w:t>0200</w:t>
            </w:r>
          </w:p>
        </w:tc>
        <w:tc>
          <w:tcPr>
            <w:tcW w:w="2693" w:type="dxa"/>
          </w:tcPr>
          <w:p w14:paraId="6D432C7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50E7048" w14:textId="77777777" w:rsidR="00940027" w:rsidRDefault="00940027">
            <w:pPr>
              <w:pStyle w:val="OtherTableBody"/>
            </w:pPr>
            <w:r>
              <w:t>P</w:t>
            </w:r>
          </w:p>
        </w:tc>
        <w:tc>
          <w:tcPr>
            <w:tcW w:w="3544" w:type="dxa"/>
          </w:tcPr>
          <w:p w14:paraId="55F64EE6" w14:textId="77777777" w:rsidR="00940027" w:rsidRDefault="00940027">
            <w:pPr>
              <w:pStyle w:val="OtherTableBody"/>
            </w:pPr>
            <w:r>
              <w:t>Name of Partner/Spouse (retained for backward compatibility only)</w:t>
            </w:r>
          </w:p>
        </w:tc>
      </w:tr>
      <w:tr w:rsidR="00940027" w14:paraId="5166D3A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BCCA28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483C9CB" w14:textId="77777777" w:rsidR="00940027" w:rsidRDefault="00940027">
            <w:pPr>
              <w:pStyle w:val="OtherTableBody"/>
            </w:pPr>
            <w:r>
              <w:t>0200</w:t>
            </w:r>
          </w:p>
        </w:tc>
        <w:tc>
          <w:tcPr>
            <w:tcW w:w="2693" w:type="dxa"/>
          </w:tcPr>
          <w:p w14:paraId="0EE145C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33F3670" w14:textId="77777777" w:rsidR="00940027" w:rsidRDefault="00940027">
            <w:pPr>
              <w:pStyle w:val="OtherTableBody"/>
            </w:pPr>
            <w:r>
              <w:t>R</w:t>
            </w:r>
          </w:p>
        </w:tc>
        <w:tc>
          <w:tcPr>
            <w:tcW w:w="3544" w:type="dxa"/>
          </w:tcPr>
          <w:p w14:paraId="5B1861A5" w14:textId="77777777" w:rsidR="00940027" w:rsidRDefault="00940027">
            <w:pPr>
              <w:pStyle w:val="OtherTableBody"/>
            </w:pPr>
            <w:r>
              <w:t>Registered Name (animals only)</w:t>
            </w:r>
          </w:p>
        </w:tc>
      </w:tr>
      <w:tr w:rsidR="00940027" w14:paraId="48C8C1D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0D1956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35DD9C0" w14:textId="77777777" w:rsidR="00940027" w:rsidRDefault="00940027">
            <w:pPr>
              <w:pStyle w:val="OtherTableBody"/>
            </w:pPr>
            <w:r>
              <w:t>0200</w:t>
            </w:r>
          </w:p>
        </w:tc>
        <w:tc>
          <w:tcPr>
            <w:tcW w:w="2693" w:type="dxa"/>
          </w:tcPr>
          <w:p w14:paraId="3277774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C2811E0" w14:textId="77777777" w:rsidR="00940027" w:rsidRDefault="00940027">
            <w:pPr>
              <w:pStyle w:val="OtherTableBody"/>
            </w:pPr>
            <w:r>
              <w:t>S</w:t>
            </w:r>
          </w:p>
        </w:tc>
        <w:tc>
          <w:tcPr>
            <w:tcW w:w="3544" w:type="dxa"/>
          </w:tcPr>
          <w:p w14:paraId="18427680" w14:textId="77777777" w:rsidR="00940027" w:rsidRDefault="00940027">
            <w:pPr>
              <w:pStyle w:val="OtherTableBody"/>
            </w:pPr>
            <w:r>
              <w:t>Coded Pseudo-Name to ensure anonymity</w:t>
            </w:r>
          </w:p>
        </w:tc>
      </w:tr>
      <w:tr w:rsidR="00940027" w14:paraId="5D51AB8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8C1884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395316F" w14:textId="77777777" w:rsidR="00940027" w:rsidRDefault="00940027">
            <w:pPr>
              <w:pStyle w:val="OtherTableBody"/>
            </w:pPr>
            <w:r>
              <w:t>0200</w:t>
            </w:r>
          </w:p>
        </w:tc>
        <w:tc>
          <w:tcPr>
            <w:tcW w:w="2693" w:type="dxa"/>
          </w:tcPr>
          <w:p w14:paraId="5D96208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36BA806" w14:textId="77777777" w:rsidR="00940027" w:rsidRDefault="00940027">
            <w:pPr>
              <w:pStyle w:val="OtherTableBody"/>
            </w:pPr>
            <w:r>
              <w:t>T</w:t>
            </w:r>
          </w:p>
        </w:tc>
        <w:tc>
          <w:tcPr>
            <w:tcW w:w="3544" w:type="dxa"/>
          </w:tcPr>
          <w:p w14:paraId="3419D01D" w14:textId="77777777" w:rsidR="00940027" w:rsidRDefault="00940027">
            <w:pPr>
              <w:pStyle w:val="OtherTableBody"/>
            </w:pPr>
            <w:r>
              <w:t>Indigenous/Tribal/Community Name</w:t>
            </w:r>
          </w:p>
        </w:tc>
      </w:tr>
      <w:tr w:rsidR="00940027" w14:paraId="7D2A7E6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12DF5F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B42E198" w14:textId="77777777" w:rsidR="00940027" w:rsidRDefault="00940027">
            <w:pPr>
              <w:pStyle w:val="OtherTableBody"/>
            </w:pPr>
            <w:r>
              <w:t>0200</w:t>
            </w:r>
          </w:p>
        </w:tc>
        <w:tc>
          <w:tcPr>
            <w:tcW w:w="2693" w:type="dxa"/>
          </w:tcPr>
          <w:p w14:paraId="4FD579A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BA8079B" w14:textId="77777777" w:rsidR="00940027" w:rsidRDefault="00940027">
            <w:pPr>
              <w:pStyle w:val="OtherTableBody"/>
            </w:pPr>
            <w:r>
              <w:t>U</w:t>
            </w:r>
          </w:p>
        </w:tc>
        <w:tc>
          <w:tcPr>
            <w:tcW w:w="3544" w:type="dxa"/>
          </w:tcPr>
          <w:p w14:paraId="0838914A" w14:textId="77777777" w:rsidR="00940027" w:rsidRDefault="00940027">
            <w:pPr>
              <w:pStyle w:val="OtherTableBody"/>
            </w:pPr>
            <w:r>
              <w:t>Unspecified</w:t>
            </w:r>
          </w:p>
        </w:tc>
      </w:tr>
      <w:tr w:rsidR="00940027" w14:paraId="6A5DFEB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24009EF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4DCA11D4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5C1AE375" w14:textId="77777777" w:rsidR="00940027" w:rsidRDefault="00940027">
            <w:pPr>
              <w:pStyle w:val="OtherTableBody"/>
            </w:pPr>
            <w:r>
              <w:t>Telecommunication use code</w:t>
            </w:r>
          </w:p>
        </w:tc>
        <w:tc>
          <w:tcPr>
            <w:tcW w:w="1701" w:type="dxa"/>
          </w:tcPr>
          <w:p w14:paraId="0E94D97F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7F689661" w14:textId="77777777" w:rsidR="00940027" w:rsidRDefault="00940027">
            <w:pPr>
              <w:pStyle w:val="OtherTableBody"/>
            </w:pPr>
          </w:p>
        </w:tc>
      </w:tr>
      <w:tr w:rsidR="00940027" w14:paraId="61C1C34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302DAC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F90B627" w14:textId="77777777" w:rsidR="00940027" w:rsidRDefault="00940027">
            <w:pPr>
              <w:pStyle w:val="OtherTableBody"/>
            </w:pPr>
            <w:r>
              <w:t>0201</w:t>
            </w:r>
          </w:p>
        </w:tc>
        <w:tc>
          <w:tcPr>
            <w:tcW w:w="2693" w:type="dxa"/>
          </w:tcPr>
          <w:p w14:paraId="3DA8BB2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D21925B" w14:textId="77777777" w:rsidR="00940027" w:rsidRDefault="00940027">
            <w:pPr>
              <w:pStyle w:val="OtherTableBody"/>
            </w:pPr>
            <w:r>
              <w:t>ASN</w:t>
            </w:r>
          </w:p>
        </w:tc>
        <w:tc>
          <w:tcPr>
            <w:tcW w:w="3544" w:type="dxa"/>
          </w:tcPr>
          <w:p w14:paraId="5BF85AD7" w14:textId="77777777" w:rsidR="00940027" w:rsidRDefault="00940027">
            <w:pPr>
              <w:pStyle w:val="OtherTableBody"/>
            </w:pPr>
            <w:r>
              <w:t>Answering Service Number</w:t>
            </w:r>
          </w:p>
        </w:tc>
      </w:tr>
      <w:tr w:rsidR="00940027" w14:paraId="77F3097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16D0DC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FB556DE" w14:textId="77777777" w:rsidR="00940027" w:rsidRDefault="00940027">
            <w:pPr>
              <w:pStyle w:val="OtherTableBody"/>
            </w:pPr>
            <w:r>
              <w:t>0201</w:t>
            </w:r>
          </w:p>
        </w:tc>
        <w:tc>
          <w:tcPr>
            <w:tcW w:w="2693" w:type="dxa"/>
          </w:tcPr>
          <w:p w14:paraId="5AD24D8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0F412F2" w14:textId="77777777" w:rsidR="00940027" w:rsidRDefault="00940027">
            <w:pPr>
              <w:pStyle w:val="OtherTableBody"/>
            </w:pPr>
            <w:r>
              <w:t>BPN</w:t>
            </w:r>
          </w:p>
        </w:tc>
        <w:tc>
          <w:tcPr>
            <w:tcW w:w="3544" w:type="dxa"/>
          </w:tcPr>
          <w:p w14:paraId="3E87B9E3" w14:textId="77777777" w:rsidR="00940027" w:rsidRDefault="00940027">
            <w:pPr>
              <w:pStyle w:val="OtherTableBody"/>
            </w:pPr>
            <w:r>
              <w:t>Beeper Number</w:t>
            </w:r>
          </w:p>
        </w:tc>
      </w:tr>
      <w:tr w:rsidR="00940027" w14:paraId="795781A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1BFD9F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8191B83" w14:textId="77777777" w:rsidR="00940027" w:rsidRDefault="00940027">
            <w:pPr>
              <w:pStyle w:val="OtherTableBody"/>
            </w:pPr>
            <w:r>
              <w:t>0201</w:t>
            </w:r>
          </w:p>
        </w:tc>
        <w:tc>
          <w:tcPr>
            <w:tcW w:w="2693" w:type="dxa"/>
          </w:tcPr>
          <w:p w14:paraId="7641616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543A814" w14:textId="77777777" w:rsidR="00940027" w:rsidRDefault="00940027">
            <w:pPr>
              <w:pStyle w:val="OtherTableBody"/>
            </w:pPr>
            <w:r>
              <w:t>EMR</w:t>
            </w:r>
          </w:p>
        </w:tc>
        <w:tc>
          <w:tcPr>
            <w:tcW w:w="3544" w:type="dxa"/>
          </w:tcPr>
          <w:p w14:paraId="4F93EF7E" w14:textId="77777777" w:rsidR="00940027" w:rsidRDefault="00940027">
            <w:pPr>
              <w:pStyle w:val="OtherTableBody"/>
            </w:pPr>
            <w:r>
              <w:t>Emergency Number</w:t>
            </w:r>
          </w:p>
        </w:tc>
      </w:tr>
      <w:tr w:rsidR="00940027" w14:paraId="366B823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D15A51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26AE022" w14:textId="77777777" w:rsidR="00940027" w:rsidRDefault="00940027">
            <w:pPr>
              <w:pStyle w:val="OtherTableBody"/>
            </w:pPr>
            <w:r>
              <w:t>0201</w:t>
            </w:r>
          </w:p>
        </w:tc>
        <w:tc>
          <w:tcPr>
            <w:tcW w:w="2693" w:type="dxa"/>
          </w:tcPr>
          <w:p w14:paraId="4925597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8E5C6EE" w14:textId="77777777" w:rsidR="00940027" w:rsidRDefault="00940027">
            <w:pPr>
              <w:pStyle w:val="OtherTableBody"/>
            </w:pPr>
            <w:r>
              <w:t>NET</w:t>
            </w:r>
          </w:p>
        </w:tc>
        <w:tc>
          <w:tcPr>
            <w:tcW w:w="3544" w:type="dxa"/>
          </w:tcPr>
          <w:p w14:paraId="620D61BD" w14:textId="77777777" w:rsidR="00940027" w:rsidRDefault="00940027">
            <w:pPr>
              <w:pStyle w:val="OtherTableBody"/>
            </w:pPr>
            <w:r>
              <w:t>Network (email) Address</w:t>
            </w:r>
          </w:p>
        </w:tc>
      </w:tr>
      <w:tr w:rsidR="00940027" w14:paraId="3A4808B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56FBA7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A52624B" w14:textId="77777777" w:rsidR="00940027" w:rsidRDefault="00940027">
            <w:pPr>
              <w:pStyle w:val="OtherTableBody"/>
            </w:pPr>
            <w:r>
              <w:t>0201</w:t>
            </w:r>
          </w:p>
        </w:tc>
        <w:tc>
          <w:tcPr>
            <w:tcW w:w="2693" w:type="dxa"/>
          </w:tcPr>
          <w:p w14:paraId="0591AE0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0CD8FF7" w14:textId="77777777" w:rsidR="00940027" w:rsidRDefault="00940027">
            <w:pPr>
              <w:pStyle w:val="OtherTableBody"/>
            </w:pPr>
            <w:r>
              <w:t>ORN</w:t>
            </w:r>
          </w:p>
        </w:tc>
        <w:tc>
          <w:tcPr>
            <w:tcW w:w="3544" w:type="dxa"/>
          </w:tcPr>
          <w:p w14:paraId="2918DFA2" w14:textId="77777777" w:rsidR="00940027" w:rsidRDefault="00940027">
            <w:pPr>
              <w:pStyle w:val="OtherTableBody"/>
            </w:pPr>
            <w:r>
              <w:t>Other Residence Number</w:t>
            </w:r>
          </w:p>
        </w:tc>
      </w:tr>
      <w:tr w:rsidR="00940027" w14:paraId="7EF16D2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8833D8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DDC5735" w14:textId="77777777" w:rsidR="00940027" w:rsidRDefault="00940027">
            <w:pPr>
              <w:pStyle w:val="OtherTableBody"/>
            </w:pPr>
            <w:r>
              <w:t>0201</w:t>
            </w:r>
          </w:p>
        </w:tc>
        <w:tc>
          <w:tcPr>
            <w:tcW w:w="2693" w:type="dxa"/>
          </w:tcPr>
          <w:p w14:paraId="690A6D2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009AC3C" w14:textId="77777777" w:rsidR="00940027" w:rsidRDefault="00940027">
            <w:pPr>
              <w:pStyle w:val="OtherTableBody"/>
            </w:pPr>
            <w:r>
              <w:t>PRN</w:t>
            </w:r>
          </w:p>
        </w:tc>
        <w:tc>
          <w:tcPr>
            <w:tcW w:w="3544" w:type="dxa"/>
          </w:tcPr>
          <w:p w14:paraId="1E214F71" w14:textId="77777777" w:rsidR="00940027" w:rsidRDefault="00940027">
            <w:pPr>
              <w:pStyle w:val="OtherTableBody"/>
            </w:pPr>
            <w:r>
              <w:t>Primary Residence Number</w:t>
            </w:r>
          </w:p>
        </w:tc>
      </w:tr>
      <w:tr w:rsidR="00940027" w14:paraId="232E5A7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EF464F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0D2AA81" w14:textId="77777777" w:rsidR="00940027" w:rsidRDefault="00940027">
            <w:pPr>
              <w:pStyle w:val="OtherTableBody"/>
            </w:pPr>
            <w:r>
              <w:t>0201</w:t>
            </w:r>
          </w:p>
        </w:tc>
        <w:tc>
          <w:tcPr>
            <w:tcW w:w="2693" w:type="dxa"/>
          </w:tcPr>
          <w:p w14:paraId="3CE3EEF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F53DE0A" w14:textId="77777777" w:rsidR="00940027" w:rsidRDefault="00940027">
            <w:pPr>
              <w:pStyle w:val="OtherTableBody"/>
            </w:pPr>
            <w:r>
              <w:t>VHN</w:t>
            </w:r>
          </w:p>
        </w:tc>
        <w:tc>
          <w:tcPr>
            <w:tcW w:w="3544" w:type="dxa"/>
          </w:tcPr>
          <w:p w14:paraId="1F79EAB8" w14:textId="77777777" w:rsidR="00940027" w:rsidRDefault="00940027">
            <w:pPr>
              <w:pStyle w:val="OtherTableBody"/>
            </w:pPr>
            <w:r>
              <w:t>Vacation Home Number</w:t>
            </w:r>
          </w:p>
        </w:tc>
      </w:tr>
      <w:tr w:rsidR="00940027" w14:paraId="56DF316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450E42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E4DF8CB" w14:textId="77777777" w:rsidR="00940027" w:rsidRDefault="00940027">
            <w:pPr>
              <w:pStyle w:val="OtherTableBody"/>
            </w:pPr>
            <w:r>
              <w:t>0201</w:t>
            </w:r>
          </w:p>
        </w:tc>
        <w:tc>
          <w:tcPr>
            <w:tcW w:w="2693" w:type="dxa"/>
          </w:tcPr>
          <w:p w14:paraId="404E864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F81EF18" w14:textId="77777777" w:rsidR="00940027" w:rsidRDefault="00940027">
            <w:pPr>
              <w:pStyle w:val="OtherTableBody"/>
            </w:pPr>
            <w:r>
              <w:t>WPN</w:t>
            </w:r>
          </w:p>
        </w:tc>
        <w:tc>
          <w:tcPr>
            <w:tcW w:w="3544" w:type="dxa"/>
          </w:tcPr>
          <w:p w14:paraId="56BE2005" w14:textId="77777777" w:rsidR="00940027" w:rsidRDefault="00940027">
            <w:pPr>
              <w:pStyle w:val="OtherTableBody"/>
            </w:pPr>
            <w:r>
              <w:t>Work Number</w:t>
            </w:r>
          </w:p>
        </w:tc>
      </w:tr>
      <w:tr w:rsidR="00940027" w14:paraId="77D598A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B7781EE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42C059CF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68422593" w14:textId="77777777" w:rsidR="00940027" w:rsidRDefault="00940027">
            <w:pPr>
              <w:pStyle w:val="OtherTableBody"/>
            </w:pPr>
            <w:r>
              <w:t>Telecommunication equipment type</w:t>
            </w:r>
          </w:p>
        </w:tc>
        <w:tc>
          <w:tcPr>
            <w:tcW w:w="1701" w:type="dxa"/>
          </w:tcPr>
          <w:p w14:paraId="4CA86E44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749AF5D3" w14:textId="77777777" w:rsidR="00940027" w:rsidRDefault="00940027">
            <w:pPr>
              <w:pStyle w:val="OtherTableBody"/>
            </w:pPr>
          </w:p>
        </w:tc>
      </w:tr>
      <w:tr w:rsidR="00940027" w14:paraId="2997A01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84E72B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493E944" w14:textId="77777777" w:rsidR="00940027" w:rsidRDefault="00940027">
            <w:pPr>
              <w:pStyle w:val="OtherTableBody"/>
            </w:pPr>
            <w:r>
              <w:t>0202</w:t>
            </w:r>
          </w:p>
        </w:tc>
        <w:tc>
          <w:tcPr>
            <w:tcW w:w="2693" w:type="dxa"/>
          </w:tcPr>
          <w:p w14:paraId="4968A92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F2EE429" w14:textId="77777777" w:rsidR="00940027" w:rsidRDefault="00940027">
            <w:pPr>
              <w:pStyle w:val="OtherTableBody"/>
            </w:pPr>
            <w:r>
              <w:t>BP</w:t>
            </w:r>
          </w:p>
        </w:tc>
        <w:tc>
          <w:tcPr>
            <w:tcW w:w="3544" w:type="dxa"/>
          </w:tcPr>
          <w:p w14:paraId="54F3D74E" w14:textId="77777777" w:rsidR="00940027" w:rsidRDefault="00940027">
            <w:pPr>
              <w:pStyle w:val="OtherTableBody"/>
            </w:pPr>
            <w:r>
              <w:t>Beeper</w:t>
            </w:r>
          </w:p>
        </w:tc>
      </w:tr>
      <w:tr w:rsidR="00940027" w14:paraId="6CB78F0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8E509D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5B655A4" w14:textId="77777777" w:rsidR="00940027" w:rsidRDefault="00940027">
            <w:pPr>
              <w:pStyle w:val="OtherTableBody"/>
            </w:pPr>
            <w:r>
              <w:t>0202</w:t>
            </w:r>
          </w:p>
        </w:tc>
        <w:tc>
          <w:tcPr>
            <w:tcW w:w="2693" w:type="dxa"/>
          </w:tcPr>
          <w:p w14:paraId="7F004FB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9FE0E58" w14:textId="77777777" w:rsidR="00940027" w:rsidRDefault="00940027">
            <w:pPr>
              <w:pStyle w:val="OtherTableBody"/>
            </w:pPr>
            <w:r>
              <w:t>CP</w:t>
            </w:r>
          </w:p>
        </w:tc>
        <w:tc>
          <w:tcPr>
            <w:tcW w:w="3544" w:type="dxa"/>
          </w:tcPr>
          <w:p w14:paraId="3279261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Cellular Phone</w:t>
            </w:r>
          </w:p>
        </w:tc>
      </w:tr>
      <w:tr w:rsidR="00940027" w14:paraId="14F63F4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8F61837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740BE3B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0202</w:t>
            </w:r>
          </w:p>
        </w:tc>
        <w:tc>
          <w:tcPr>
            <w:tcW w:w="2693" w:type="dxa"/>
          </w:tcPr>
          <w:p w14:paraId="072D1A9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6860C9A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FX</w:t>
            </w:r>
          </w:p>
        </w:tc>
        <w:tc>
          <w:tcPr>
            <w:tcW w:w="3544" w:type="dxa"/>
          </w:tcPr>
          <w:p w14:paraId="6425B0A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Fax</w:t>
            </w:r>
          </w:p>
        </w:tc>
      </w:tr>
      <w:tr w:rsidR="00940027" w14:paraId="69CA599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5E71788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4D7E9CD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0202</w:t>
            </w:r>
          </w:p>
        </w:tc>
        <w:tc>
          <w:tcPr>
            <w:tcW w:w="2693" w:type="dxa"/>
          </w:tcPr>
          <w:p w14:paraId="0D53B52E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5F5A6DB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Internet</w:t>
            </w:r>
          </w:p>
        </w:tc>
        <w:tc>
          <w:tcPr>
            <w:tcW w:w="3544" w:type="dxa"/>
          </w:tcPr>
          <w:p w14:paraId="2B2FF4AD" w14:textId="77777777" w:rsidR="00940027" w:rsidRDefault="00940027">
            <w:pPr>
              <w:pStyle w:val="OtherTableBody"/>
            </w:pPr>
            <w:r>
              <w:t>Internet Address: Use Only If Telecommunication Use Code Is NET</w:t>
            </w:r>
          </w:p>
        </w:tc>
      </w:tr>
      <w:tr w:rsidR="00940027" w14:paraId="063B503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2DC511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91FF1FE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0202</w:t>
            </w:r>
          </w:p>
        </w:tc>
        <w:tc>
          <w:tcPr>
            <w:tcW w:w="2693" w:type="dxa"/>
          </w:tcPr>
          <w:p w14:paraId="499362CE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36426841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MD</w:t>
            </w:r>
          </w:p>
        </w:tc>
        <w:tc>
          <w:tcPr>
            <w:tcW w:w="3544" w:type="dxa"/>
          </w:tcPr>
          <w:p w14:paraId="2CA66346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Modem</w:t>
            </w:r>
          </w:p>
        </w:tc>
      </w:tr>
      <w:tr w:rsidR="00940027" w14:paraId="79B714C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C813B61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74CFB334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0202</w:t>
            </w:r>
          </w:p>
        </w:tc>
        <w:tc>
          <w:tcPr>
            <w:tcW w:w="2693" w:type="dxa"/>
          </w:tcPr>
          <w:p w14:paraId="5F1AD038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22B2D7C7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PH</w:t>
            </w:r>
          </w:p>
        </w:tc>
        <w:tc>
          <w:tcPr>
            <w:tcW w:w="3544" w:type="dxa"/>
          </w:tcPr>
          <w:p w14:paraId="420CA231" w14:textId="77777777" w:rsidR="00940027" w:rsidRDefault="00940027">
            <w:pPr>
              <w:pStyle w:val="OtherTableBody"/>
            </w:pPr>
            <w:r>
              <w:t>Telephone</w:t>
            </w:r>
          </w:p>
        </w:tc>
      </w:tr>
      <w:tr w:rsidR="00940027" w14:paraId="1DD2B85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FA5147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B0F3B4C" w14:textId="77777777" w:rsidR="00940027" w:rsidRDefault="00940027">
            <w:pPr>
              <w:pStyle w:val="OtherTableBody"/>
            </w:pPr>
            <w:r>
              <w:t>0202</w:t>
            </w:r>
          </w:p>
        </w:tc>
        <w:tc>
          <w:tcPr>
            <w:tcW w:w="2693" w:type="dxa"/>
          </w:tcPr>
          <w:p w14:paraId="1262CE9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39D4E8C" w14:textId="77777777" w:rsidR="00940027" w:rsidRDefault="00940027">
            <w:pPr>
              <w:pStyle w:val="OtherTableBody"/>
            </w:pPr>
            <w:r>
              <w:t>TDD</w:t>
            </w:r>
          </w:p>
        </w:tc>
        <w:tc>
          <w:tcPr>
            <w:tcW w:w="3544" w:type="dxa"/>
          </w:tcPr>
          <w:p w14:paraId="74DB582D" w14:textId="77777777" w:rsidR="00940027" w:rsidRDefault="00940027">
            <w:pPr>
              <w:pStyle w:val="OtherTableBody"/>
            </w:pPr>
            <w:r>
              <w:t>Telecommunications Device for the Deaf</w:t>
            </w:r>
          </w:p>
        </w:tc>
      </w:tr>
      <w:tr w:rsidR="00940027" w14:paraId="4F52B2A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7F70DD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BDBC7D4" w14:textId="77777777" w:rsidR="00940027" w:rsidRDefault="00940027">
            <w:pPr>
              <w:pStyle w:val="OtherTableBody"/>
            </w:pPr>
            <w:r>
              <w:t>0202</w:t>
            </w:r>
          </w:p>
        </w:tc>
        <w:tc>
          <w:tcPr>
            <w:tcW w:w="2693" w:type="dxa"/>
          </w:tcPr>
          <w:p w14:paraId="598DE31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34E93DF" w14:textId="77777777" w:rsidR="00940027" w:rsidRDefault="00940027">
            <w:pPr>
              <w:pStyle w:val="OtherTableBody"/>
            </w:pPr>
            <w:r>
              <w:t>TTY</w:t>
            </w:r>
          </w:p>
        </w:tc>
        <w:tc>
          <w:tcPr>
            <w:tcW w:w="3544" w:type="dxa"/>
          </w:tcPr>
          <w:p w14:paraId="688B9EA9" w14:textId="77777777" w:rsidR="00940027" w:rsidRDefault="00940027">
            <w:pPr>
              <w:pStyle w:val="OtherTableBody"/>
            </w:pPr>
            <w:r>
              <w:t>Teletypewriter</w:t>
            </w:r>
          </w:p>
        </w:tc>
      </w:tr>
      <w:tr w:rsidR="00940027" w14:paraId="43AC699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29BA04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760C32D" w14:textId="77777777" w:rsidR="00940027" w:rsidRDefault="00940027">
            <w:pPr>
              <w:pStyle w:val="OtherTableBody"/>
            </w:pPr>
            <w:r>
              <w:t>0202</w:t>
            </w:r>
          </w:p>
        </w:tc>
        <w:tc>
          <w:tcPr>
            <w:tcW w:w="2693" w:type="dxa"/>
          </w:tcPr>
          <w:p w14:paraId="762C40B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ABC264B" w14:textId="77777777" w:rsidR="00940027" w:rsidRDefault="00940027">
            <w:pPr>
              <w:pStyle w:val="OtherTableBody"/>
            </w:pPr>
            <w:r>
              <w:t>X.400</w:t>
            </w:r>
          </w:p>
        </w:tc>
        <w:tc>
          <w:tcPr>
            <w:tcW w:w="3544" w:type="dxa"/>
          </w:tcPr>
          <w:p w14:paraId="3F15D580" w14:textId="77777777" w:rsidR="00940027" w:rsidRDefault="00940027">
            <w:pPr>
              <w:pStyle w:val="OtherTableBody"/>
            </w:pPr>
            <w:r>
              <w:t>X.400 email address: Use Only If Telecommunication Use Code Is NET</w:t>
            </w:r>
          </w:p>
        </w:tc>
      </w:tr>
      <w:tr w:rsidR="00940027" w14:paraId="5CB1423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85A9FE4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57B4BADA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4B7132E8" w14:textId="77777777" w:rsidR="00940027" w:rsidRDefault="00940027">
            <w:pPr>
              <w:pStyle w:val="OtherTableBody"/>
            </w:pPr>
            <w:r>
              <w:t>Identifier type</w:t>
            </w:r>
          </w:p>
        </w:tc>
        <w:tc>
          <w:tcPr>
            <w:tcW w:w="1701" w:type="dxa"/>
          </w:tcPr>
          <w:p w14:paraId="50BAD5D5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2AAA2745" w14:textId="77777777" w:rsidR="00940027" w:rsidRDefault="00940027">
            <w:pPr>
              <w:pStyle w:val="OtherTableBody"/>
            </w:pPr>
          </w:p>
        </w:tc>
      </w:tr>
      <w:tr w:rsidR="00940027" w14:paraId="0A8C0D0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745B15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7B01D88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6A69D19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89A1F89" w14:textId="77777777" w:rsidR="00940027" w:rsidRDefault="00940027">
            <w:pPr>
              <w:pStyle w:val="OtherTableBody"/>
            </w:pPr>
            <w:r>
              <w:t>AM</w:t>
            </w:r>
          </w:p>
        </w:tc>
        <w:tc>
          <w:tcPr>
            <w:tcW w:w="3544" w:type="dxa"/>
          </w:tcPr>
          <w:p w14:paraId="4BB8C5E0" w14:textId="77777777" w:rsidR="00940027" w:rsidRDefault="00940027">
            <w:pPr>
              <w:pStyle w:val="OtherTableBody"/>
            </w:pPr>
            <w:r>
              <w:t>American Express</w:t>
            </w:r>
          </w:p>
        </w:tc>
      </w:tr>
      <w:tr w:rsidR="00940027" w14:paraId="7F267C3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9DB7EA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497D691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400F4E1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633CB42" w14:textId="77777777" w:rsidR="00940027" w:rsidRDefault="00940027">
            <w:pPr>
              <w:pStyle w:val="OtherTableBody"/>
            </w:pPr>
            <w:r>
              <w:t>AN</w:t>
            </w:r>
          </w:p>
        </w:tc>
        <w:tc>
          <w:tcPr>
            <w:tcW w:w="3544" w:type="dxa"/>
          </w:tcPr>
          <w:p w14:paraId="2C0962F8" w14:textId="77777777" w:rsidR="00940027" w:rsidRDefault="00940027">
            <w:pPr>
              <w:pStyle w:val="OtherTableBody"/>
            </w:pPr>
            <w:r>
              <w:t>Account number</w:t>
            </w:r>
          </w:p>
        </w:tc>
      </w:tr>
      <w:tr w:rsidR="00940027" w14:paraId="5C0CDB9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27825B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64ADDBA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11290E0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F0BEAC5" w14:textId="77777777" w:rsidR="00940027" w:rsidRDefault="00940027">
            <w:pPr>
              <w:pStyle w:val="OtherTableBody"/>
            </w:pPr>
            <w:r>
              <w:t>ANC</w:t>
            </w:r>
          </w:p>
        </w:tc>
        <w:tc>
          <w:tcPr>
            <w:tcW w:w="3544" w:type="dxa"/>
          </w:tcPr>
          <w:p w14:paraId="373A8BAA" w14:textId="77777777" w:rsidR="00940027" w:rsidRDefault="00940027">
            <w:pPr>
              <w:pStyle w:val="OtherTableBody"/>
            </w:pPr>
            <w:r>
              <w:t>Account number Creditor</w:t>
            </w:r>
          </w:p>
        </w:tc>
      </w:tr>
      <w:tr w:rsidR="00940027" w14:paraId="1EB34BE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450F9B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1897EE1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72D578F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28FA0C3" w14:textId="77777777" w:rsidR="00940027" w:rsidRDefault="00940027">
            <w:pPr>
              <w:pStyle w:val="OtherTableBody"/>
            </w:pPr>
            <w:r>
              <w:t>AND</w:t>
            </w:r>
          </w:p>
        </w:tc>
        <w:tc>
          <w:tcPr>
            <w:tcW w:w="3544" w:type="dxa"/>
          </w:tcPr>
          <w:p w14:paraId="5B170F50" w14:textId="77777777" w:rsidR="00940027" w:rsidRDefault="00940027">
            <w:pPr>
              <w:pStyle w:val="OtherTableBody"/>
            </w:pPr>
            <w:r>
              <w:t>Account number debitor</w:t>
            </w:r>
          </w:p>
        </w:tc>
      </w:tr>
      <w:tr w:rsidR="00940027" w14:paraId="1E36704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F74A81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961C198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564C970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34A7A80" w14:textId="77777777" w:rsidR="00940027" w:rsidRDefault="00940027">
            <w:pPr>
              <w:pStyle w:val="OtherTableBody"/>
            </w:pPr>
            <w:r>
              <w:t>ANON</w:t>
            </w:r>
          </w:p>
        </w:tc>
        <w:tc>
          <w:tcPr>
            <w:tcW w:w="3544" w:type="dxa"/>
          </w:tcPr>
          <w:p w14:paraId="6B4A589D" w14:textId="77777777" w:rsidR="00940027" w:rsidRDefault="00940027">
            <w:pPr>
              <w:pStyle w:val="OtherTableBody"/>
            </w:pPr>
            <w:r>
              <w:t>Anonymous identifier</w:t>
            </w:r>
          </w:p>
        </w:tc>
      </w:tr>
      <w:tr w:rsidR="00940027" w14:paraId="3D68293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97D32C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311A282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1694212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BC7C8E7" w14:textId="77777777" w:rsidR="00940027" w:rsidRDefault="00940027">
            <w:pPr>
              <w:pStyle w:val="OtherTableBody"/>
            </w:pPr>
            <w:r>
              <w:t>ANT</w:t>
            </w:r>
          </w:p>
        </w:tc>
        <w:tc>
          <w:tcPr>
            <w:tcW w:w="3544" w:type="dxa"/>
          </w:tcPr>
          <w:p w14:paraId="4A731E8F" w14:textId="77777777" w:rsidR="00940027" w:rsidRDefault="00940027">
            <w:pPr>
              <w:pStyle w:val="OtherTableBody"/>
            </w:pPr>
            <w:r>
              <w:t>Temporary Account Number</w:t>
            </w:r>
          </w:p>
        </w:tc>
      </w:tr>
      <w:tr w:rsidR="00940027" w14:paraId="3E33D78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00217F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B5D6725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594AD42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6BAA51B" w14:textId="77777777" w:rsidR="00940027" w:rsidRDefault="00940027">
            <w:pPr>
              <w:pStyle w:val="OtherTableBody"/>
            </w:pPr>
            <w:r>
              <w:t>APRN</w:t>
            </w:r>
          </w:p>
        </w:tc>
        <w:tc>
          <w:tcPr>
            <w:tcW w:w="3544" w:type="dxa"/>
          </w:tcPr>
          <w:p w14:paraId="615CBFB8" w14:textId="77777777" w:rsidR="00940027" w:rsidRDefault="00940027">
            <w:pPr>
              <w:pStyle w:val="OtherTableBody"/>
            </w:pPr>
            <w:r>
              <w:t>Advanced Practice Registered Nurse number</w:t>
            </w:r>
          </w:p>
        </w:tc>
      </w:tr>
      <w:tr w:rsidR="00940027" w14:paraId="2D0E508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5E110A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6493ECD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42FAE74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E889B51" w14:textId="77777777" w:rsidR="00940027" w:rsidRDefault="00940027">
            <w:pPr>
              <w:pStyle w:val="OtherTableBody"/>
            </w:pPr>
            <w:r>
              <w:t>BA</w:t>
            </w:r>
          </w:p>
        </w:tc>
        <w:tc>
          <w:tcPr>
            <w:tcW w:w="3544" w:type="dxa"/>
          </w:tcPr>
          <w:p w14:paraId="49BB2F31" w14:textId="77777777" w:rsidR="00940027" w:rsidRDefault="00940027">
            <w:pPr>
              <w:pStyle w:val="OtherTableBody"/>
            </w:pPr>
            <w:r>
              <w:t>Bank Account Number</w:t>
            </w:r>
          </w:p>
        </w:tc>
      </w:tr>
      <w:tr w:rsidR="00940027" w14:paraId="751454D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93524B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6CD4A42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2CA6830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AFE1843" w14:textId="77777777" w:rsidR="00940027" w:rsidRDefault="00940027">
            <w:pPr>
              <w:pStyle w:val="OtherTableBody"/>
            </w:pPr>
            <w:r>
              <w:t>BC</w:t>
            </w:r>
          </w:p>
        </w:tc>
        <w:tc>
          <w:tcPr>
            <w:tcW w:w="3544" w:type="dxa"/>
          </w:tcPr>
          <w:p w14:paraId="50F57EF5" w14:textId="77777777" w:rsidR="00940027" w:rsidRDefault="00940027">
            <w:pPr>
              <w:pStyle w:val="OtherTableBody"/>
            </w:pPr>
            <w:r>
              <w:t>Bank Card Number</w:t>
            </w:r>
          </w:p>
        </w:tc>
      </w:tr>
      <w:tr w:rsidR="00940027" w14:paraId="6B07968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806D1A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8A5097F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5E6A183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72FCFF9" w14:textId="77777777" w:rsidR="00940027" w:rsidRDefault="00940027">
            <w:pPr>
              <w:pStyle w:val="OtherTableBody"/>
            </w:pPr>
            <w:r>
              <w:t>BR</w:t>
            </w:r>
          </w:p>
        </w:tc>
        <w:tc>
          <w:tcPr>
            <w:tcW w:w="3544" w:type="dxa"/>
          </w:tcPr>
          <w:p w14:paraId="704A3CB3" w14:textId="77777777" w:rsidR="00940027" w:rsidRDefault="00940027">
            <w:pPr>
              <w:pStyle w:val="OtherTableBody"/>
            </w:pPr>
            <w:r>
              <w:t>Birth registry number</w:t>
            </w:r>
          </w:p>
        </w:tc>
      </w:tr>
      <w:tr w:rsidR="00940027" w14:paraId="74C5612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D26FB2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B7F05D3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530F61F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02F2E4F" w14:textId="77777777" w:rsidR="00940027" w:rsidRDefault="00940027">
            <w:pPr>
              <w:pStyle w:val="OtherTableBody"/>
            </w:pPr>
            <w:r>
              <w:t>BRN</w:t>
            </w:r>
          </w:p>
        </w:tc>
        <w:tc>
          <w:tcPr>
            <w:tcW w:w="3544" w:type="dxa"/>
          </w:tcPr>
          <w:p w14:paraId="7D1048CA" w14:textId="77777777" w:rsidR="00940027" w:rsidRDefault="00940027">
            <w:pPr>
              <w:pStyle w:val="OtherTableBody"/>
            </w:pPr>
            <w:r>
              <w:t>Breed Registry Number</w:t>
            </w:r>
          </w:p>
        </w:tc>
      </w:tr>
      <w:tr w:rsidR="00940027" w14:paraId="72A5280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32CBAB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6038BBD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0114D7A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7A13300" w14:textId="77777777" w:rsidR="00940027" w:rsidRDefault="00940027">
            <w:pPr>
              <w:pStyle w:val="OtherTableBody"/>
            </w:pPr>
            <w:r>
              <w:t>CC</w:t>
            </w:r>
          </w:p>
        </w:tc>
        <w:tc>
          <w:tcPr>
            <w:tcW w:w="3544" w:type="dxa"/>
          </w:tcPr>
          <w:p w14:paraId="1E2E55FA" w14:textId="77777777" w:rsidR="00940027" w:rsidRDefault="00940027">
            <w:pPr>
              <w:pStyle w:val="OtherTableBody"/>
            </w:pPr>
            <w:r>
              <w:t>Cost Center number</w:t>
            </w:r>
          </w:p>
        </w:tc>
      </w:tr>
      <w:tr w:rsidR="00940027" w14:paraId="4A8129B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4FD92A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EF128A7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14B169C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533F2B2" w14:textId="77777777" w:rsidR="00940027" w:rsidRDefault="00940027">
            <w:pPr>
              <w:pStyle w:val="OtherTableBody"/>
            </w:pPr>
            <w:r>
              <w:t>CY</w:t>
            </w:r>
          </w:p>
        </w:tc>
        <w:tc>
          <w:tcPr>
            <w:tcW w:w="3544" w:type="dxa"/>
          </w:tcPr>
          <w:p w14:paraId="64F29D15" w14:textId="77777777" w:rsidR="00940027" w:rsidRDefault="00940027">
            <w:pPr>
              <w:pStyle w:val="OtherTableBody"/>
            </w:pPr>
            <w:r>
              <w:t>County number</w:t>
            </w:r>
          </w:p>
        </w:tc>
      </w:tr>
      <w:tr w:rsidR="00940027" w14:paraId="47A6806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82AFBD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40C728D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6C933FF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80A0880" w14:textId="77777777" w:rsidR="00940027" w:rsidRDefault="00940027">
            <w:pPr>
              <w:pStyle w:val="OtherTableBody"/>
            </w:pPr>
            <w:r>
              <w:t>DDS</w:t>
            </w:r>
          </w:p>
        </w:tc>
        <w:tc>
          <w:tcPr>
            <w:tcW w:w="3544" w:type="dxa"/>
          </w:tcPr>
          <w:p w14:paraId="63F4F6A2" w14:textId="77777777" w:rsidR="00940027" w:rsidRDefault="00940027">
            <w:pPr>
              <w:pStyle w:val="OtherTableBody"/>
            </w:pPr>
            <w:r>
              <w:t>Dentist license number</w:t>
            </w:r>
          </w:p>
        </w:tc>
      </w:tr>
      <w:tr w:rsidR="00940027" w14:paraId="5ED77B2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9993AF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6793654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532631B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B4E4DAF" w14:textId="77777777" w:rsidR="00940027" w:rsidRDefault="00940027">
            <w:pPr>
              <w:pStyle w:val="OtherTableBody"/>
            </w:pPr>
            <w:r>
              <w:t>DEA</w:t>
            </w:r>
          </w:p>
        </w:tc>
        <w:tc>
          <w:tcPr>
            <w:tcW w:w="3544" w:type="dxa"/>
          </w:tcPr>
          <w:p w14:paraId="06073DB8" w14:textId="77777777" w:rsidR="00940027" w:rsidRDefault="00940027">
            <w:pPr>
              <w:pStyle w:val="OtherTableBody"/>
            </w:pPr>
            <w:r>
              <w:t>Drug Enforcement Administration registration number</w:t>
            </w:r>
          </w:p>
        </w:tc>
      </w:tr>
      <w:tr w:rsidR="00940027" w14:paraId="1DB81FA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B9C9A0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1CDD8FC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2109F83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6851AF3" w14:textId="77777777" w:rsidR="00940027" w:rsidRDefault="00940027">
            <w:pPr>
              <w:pStyle w:val="OtherTableBody"/>
            </w:pPr>
            <w:r>
              <w:t>DFN</w:t>
            </w:r>
          </w:p>
        </w:tc>
        <w:tc>
          <w:tcPr>
            <w:tcW w:w="3544" w:type="dxa"/>
          </w:tcPr>
          <w:p w14:paraId="0B678724" w14:textId="77777777" w:rsidR="00940027" w:rsidRDefault="00940027">
            <w:pPr>
              <w:pStyle w:val="OtherTableBody"/>
            </w:pPr>
            <w:r>
              <w:t>Drug Furnishing or prescriptive authority Number</w:t>
            </w:r>
          </w:p>
        </w:tc>
      </w:tr>
      <w:tr w:rsidR="00940027" w14:paraId="5040D91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BA356F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44CCB0E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111692D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A0BB871" w14:textId="77777777" w:rsidR="00940027" w:rsidRDefault="00940027">
            <w:pPr>
              <w:pStyle w:val="OtherTableBody"/>
            </w:pPr>
            <w:r>
              <w:t>DI</w:t>
            </w:r>
          </w:p>
        </w:tc>
        <w:tc>
          <w:tcPr>
            <w:tcW w:w="3544" w:type="dxa"/>
          </w:tcPr>
          <w:p w14:paraId="1EAF9055" w14:textId="77777777" w:rsidR="00940027" w:rsidRDefault="00940027">
            <w:pPr>
              <w:pStyle w:val="OtherTableBody"/>
            </w:pPr>
            <w:r>
              <w:t>Diner_s Club card</w:t>
            </w:r>
          </w:p>
        </w:tc>
      </w:tr>
      <w:tr w:rsidR="00940027" w14:paraId="3A76741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2D4CA0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858433F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0D18784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ECB95C1" w14:textId="77777777" w:rsidR="00940027" w:rsidRDefault="00940027">
            <w:pPr>
              <w:pStyle w:val="OtherTableBody"/>
            </w:pPr>
            <w:r>
              <w:t>DL</w:t>
            </w:r>
          </w:p>
        </w:tc>
        <w:tc>
          <w:tcPr>
            <w:tcW w:w="3544" w:type="dxa"/>
          </w:tcPr>
          <w:p w14:paraId="633D1C60" w14:textId="77777777" w:rsidR="00940027" w:rsidRDefault="00940027">
            <w:pPr>
              <w:pStyle w:val="OtherTableBody"/>
            </w:pPr>
            <w:r>
              <w:t>Driver_s license number</w:t>
            </w:r>
          </w:p>
        </w:tc>
      </w:tr>
      <w:tr w:rsidR="00940027" w14:paraId="692959C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D50F27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573BEF0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5470DE1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9042D10" w14:textId="77777777" w:rsidR="00940027" w:rsidRDefault="00940027">
            <w:pPr>
              <w:pStyle w:val="OtherTableBody"/>
            </w:pPr>
            <w:r>
              <w:t>DN</w:t>
            </w:r>
          </w:p>
        </w:tc>
        <w:tc>
          <w:tcPr>
            <w:tcW w:w="3544" w:type="dxa"/>
          </w:tcPr>
          <w:p w14:paraId="00416E19" w14:textId="77777777" w:rsidR="00940027" w:rsidRDefault="00940027">
            <w:pPr>
              <w:pStyle w:val="OtherTableBody"/>
            </w:pPr>
            <w:r>
              <w:t>Doctor number</w:t>
            </w:r>
          </w:p>
        </w:tc>
      </w:tr>
      <w:tr w:rsidR="00940027" w14:paraId="0C0D808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266C11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B0ACA13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17F72D9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09DE3D7" w14:textId="77777777" w:rsidR="00940027" w:rsidRDefault="00940027">
            <w:pPr>
              <w:pStyle w:val="OtherTableBody"/>
            </w:pPr>
            <w:r>
              <w:t>DO</w:t>
            </w:r>
          </w:p>
        </w:tc>
        <w:tc>
          <w:tcPr>
            <w:tcW w:w="3544" w:type="dxa"/>
          </w:tcPr>
          <w:p w14:paraId="443A4FA0" w14:textId="77777777" w:rsidR="00940027" w:rsidRDefault="00940027">
            <w:pPr>
              <w:pStyle w:val="OtherTableBody"/>
            </w:pPr>
            <w:r>
              <w:t>Osteopathic License number</w:t>
            </w:r>
          </w:p>
        </w:tc>
      </w:tr>
      <w:tr w:rsidR="00940027" w14:paraId="354655C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D0859F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471196C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41E92E4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9A074A4" w14:textId="77777777" w:rsidR="00940027" w:rsidRDefault="00940027">
            <w:pPr>
              <w:pStyle w:val="OtherTableBody"/>
            </w:pPr>
            <w:r>
              <w:t>DPM</w:t>
            </w:r>
          </w:p>
        </w:tc>
        <w:tc>
          <w:tcPr>
            <w:tcW w:w="3544" w:type="dxa"/>
          </w:tcPr>
          <w:p w14:paraId="0BA7892E" w14:textId="77777777" w:rsidR="00940027" w:rsidRDefault="00940027">
            <w:pPr>
              <w:pStyle w:val="OtherTableBody"/>
            </w:pPr>
            <w:r>
              <w:t>Podiatrist license number</w:t>
            </w:r>
          </w:p>
        </w:tc>
      </w:tr>
      <w:tr w:rsidR="00940027" w14:paraId="0A993C8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65538E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E753462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2167897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C11696F" w14:textId="77777777" w:rsidR="00940027" w:rsidRDefault="00940027">
            <w:pPr>
              <w:pStyle w:val="OtherTableBody"/>
            </w:pPr>
            <w:r>
              <w:t>DR</w:t>
            </w:r>
          </w:p>
        </w:tc>
        <w:tc>
          <w:tcPr>
            <w:tcW w:w="3544" w:type="dxa"/>
          </w:tcPr>
          <w:p w14:paraId="63067A93" w14:textId="77777777" w:rsidR="00940027" w:rsidRDefault="00940027">
            <w:pPr>
              <w:pStyle w:val="OtherTableBody"/>
            </w:pPr>
            <w:r>
              <w:t>Donor Registration Number</w:t>
            </w:r>
          </w:p>
        </w:tc>
      </w:tr>
      <w:tr w:rsidR="00940027" w14:paraId="53B15C6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3B4132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E4FD900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784484F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7AD6811" w14:textId="77777777" w:rsidR="00940027" w:rsidRDefault="00940027">
            <w:pPr>
              <w:pStyle w:val="OtherTableBody"/>
            </w:pPr>
            <w:r>
              <w:t>DS</w:t>
            </w:r>
          </w:p>
        </w:tc>
        <w:tc>
          <w:tcPr>
            <w:tcW w:w="3544" w:type="dxa"/>
          </w:tcPr>
          <w:p w14:paraId="527E55E0" w14:textId="77777777" w:rsidR="00940027" w:rsidRDefault="00940027">
            <w:pPr>
              <w:pStyle w:val="OtherTableBody"/>
            </w:pPr>
            <w:r>
              <w:t>Discover Card</w:t>
            </w:r>
          </w:p>
        </w:tc>
      </w:tr>
      <w:tr w:rsidR="00940027" w14:paraId="2C254AF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6328FB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CC05770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29E75C7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BD3604E" w14:textId="77777777" w:rsidR="00940027" w:rsidRDefault="00940027">
            <w:pPr>
              <w:pStyle w:val="OtherTableBody"/>
            </w:pPr>
            <w:r>
              <w:t>EI</w:t>
            </w:r>
          </w:p>
        </w:tc>
        <w:tc>
          <w:tcPr>
            <w:tcW w:w="3544" w:type="dxa"/>
          </w:tcPr>
          <w:p w14:paraId="67225BB6" w14:textId="77777777" w:rsidR="00940027" w:rsidRDefault="00940027">
            <w:pPr>
              <w:pStyle w:val="OtherTableBody"/>
            </w:pPr>
            <w:r>
              <w:t>Employee number</w:t>
            </w:r>
          </w:p>
        </w:tc>
      </w:tr>
      <w:tr w:rsidR="00940027" w14:paraId="233567F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DBA4E4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F5AFF58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4102BA3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0AEDBB9" w14:textId="77777777" w:rsidR="00940027" w:rsidRDefault="00940027">
            <w:pPr>
              <w:pStyle w:val="OtherTableBody"/>
            </w:pPr>
            <w:r>
              <w:t>EN</w:t>
            </w:r>
          </w:p>
        </w:tc>
        <w:tc>
          <w:tcPr>
            <w:tcW w:w="3544" w:type="dxa"/>
          </w:tcPr>
          <w:p w14:paraId="6F3018D4" w14:textId="77777777" w:rsidR="00940027" w:rsidRDefault="00940027">
            <w:pPr>
              <w:pStyle w:val="OtherTableBody"/>
            </w:pPr>
            <w:r>
              <w:t>Employer number</w:t>
            </w:r>
          </w:p>
        </w:tc>
      </w:tr>
      <w:tr w:rsidR="00940027" w14:paraId="7D42D9C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2E143D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6F39CC4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6AD1DDF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03E74D4" w14:textId="77777777" w:rsidR="00940027" w:rsidRDefault="00940027">
            <w:pPr>
              <w:pStyle w:val="OtherTableBody"/>
            </w:pPr>
            <w:r>
              <w:t>FI</w:t>
            </w:r>
          </w:p>
        </w:tc>
        <w:tc>
          <w:tcPr>
            <w:tcW w:w="3544" w:type="dxa"/>
          </w:tcPr>
          <w:p w14:paraId="47149FCA" w14:textId="77777777" w:rsidR="00940027" w:rsidRDefault="00940027">
            <w:pPr>
              <w:pStyle w:val="OtherTableBody"/>
            </w:pPr>
            <w:r>
              <w:t>Facility ID</w:t>
            </w:r>
          </w:p>
        </w:tc>
      </w:tr>
      <w:tr w:rsidR="00940027" w14:paraId="653E75B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8A8A4F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8CE830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0203</w:t>
            </w:r>
          </w:p>
        </w:tc>
        <w:tc>
          <w:tcPr>
            <w:tcW w:w="2693" w:type="dxa"/>
          </w:tcPr>
          <w:p w14:paraId="3586A7AC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9DB476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GI</w:t>
            </w:r>
          </w:p>
        </w:tc>
        <w:tc>
          <w:tcPr>
            <w:tcW w:w="3544" w:type="dxa"/>
          </w:tcPr>
          <w:p w14:paraId="3C50078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Guarantor internal identifier</w:t>
            </w:r>
          </w:p>
        </w:tc>
      </w:tr>
      <w:tr w:rsidR="00940027" w14:paraId="4F0C51E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83741A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6ADF7345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19560DB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558CB79" w14:textId="77777777" w:rsidR="00940027" w:rsidRDefault="00940027">
            <w:pPr>
              <w:pStyle w:val="OtherTableBody"/>
            </w:pPr>
            <w:r>
              <w:t>GL</w:t>
            </w:r>
          </w:p>
        </w:tc>
        <w:tc>
          <w:tcPr>
            <w:tcW w:w="3544" w:type="dxa"/>
          </w:tcPr>
          <w:p w14:paraId="0A8297F5" w14:textId="77777777" w:rsidR="00940027" w:rsidRDefault="00940027">
            <w:pPr>
              <w:pStyle w:val="OtherTableBody"/>
            </w:pPr>
            <w:r>
              <w:t>General ledger number</w:t>
            </w:r>
          </w:p>
        </w:tc>
      </w:tr>
      <w:tr w:rsidR="00940027" w14:paraId="48D55AE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6AF7BE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530934D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238FB0A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A792C5E" w14:textId="77777777" w:rsidR="00940027" w:rsidRDefault="00940027">
            <w:pPr>
              <w:pStyle w:val="OtherTableBody"/>
            </w:pPr>
            <w:r>
              <w:t>GN</w:t>
            </w:r>
          </w:p>
        </w:tc>
        <w:tc>
          <w:tcPr>
            <w:tcW w:w="3544" w:type="dxa"/>
          </w:tcPr>
          <w:p w14:paraId="75A7FE58" w14:textId="77777777" w:rsidR="00940027" w:rsidRDefault="00940027">
            <w:pPr>
              <w:pStyle w:val="OtherTableBody"/>
            </w:pPr>
            <w:r>
              <w:t>Guarantor external  identifier</w:t>
            </w:r>
          </w:p>
        </w:tc>
      </w:tr>
      <w:tr w:rsidR="00940027" w14:paraId="74705D3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C0CF6C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8652117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3AB34A8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B3F9283" w14:textId="77777777" w:rsidR="00940027" w:rsidRDefault="00940027">
            <w:pPr>
              <w:pStyle w:val="OtherTableBody"/>
            </w:pPr>
            <w:r>
              <w:t>HC</w:t>
            </w:r>
          </w:p>
        </w:tc>
        <w:tc>
          <w:tcPr>
            <w:tcW w:w="3544" w:type="dxa"/>
          </w:tcPr>
          <w:p w14:paraId="20E4612A" w14:textId="77777777" w:rsidR="00940027" w:rsidRDefault="00940027">
            <w:pPr>
              <w:pStyle w:val="OtherTableBody"/>
            </w:pPr>
            <w:r>
              <w:t>Health Card Number</w:t>
            </w:r>
          </w:p>
        </w:tc>
      </w:tr>
      <w:tr w:rsidR="00940027" w14:paraId="03D9FA0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5B5532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84424AF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194030C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E9C2F03" w14:textId="77777777" w:rsidR="00940027" w:rsidRDefault="00940027">
            <w:pPr>
              <w:pStyle w:val="OtherTableBody"/>
            </w:pPr>
            <w:r>
              <w:t>IND</w:t>
            </w:r>
          </w:p>
        </w:tc>
        <w:tc>
          <w:tcPr>
            <w:tcW w:w="3544" w:type="dxa"/>
          </w:tcPr>
          <w:p w14:paraId="58C4756F" w14:textId="77777777" w:rsidR="00940027" w:rsidRDefault="00940027">
            <w:pPr>
              <w:pStyle w:val="OtherTableBody"/>
            </w:pPr>
            <w:r>
              <w:t>Indigenous/Aboriginal</w:t>
            </w:r>
          </w:p>
        </w:tc>
      </w:tr>
      <w:tr w:rsidR="00940027" w14:paraId="77395AD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C594B5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8ACF571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4E50D4E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E048E7E" w14:textId="77777777" w:rsidR="00940027" w:rsidRDefault="00940027">
            <w:pPr>
              <w:pStyle w:val="OtherTableBody"/>
            </w:pPr>
            <w:r>
              <w:t>JHN</w:t>
            </w:r>
          </w:p>
        </w:tc>
        <w:tc>
          <w:tcPr>
            <w:tcW w:w="3544" w:type="dxa"/>
          </w:tcPr>
          <w:p w14:paraId="5FDB32D1" w14:textId="77777777" w:rsidR="00940027" w:rsidRDefault="00940027">
            <w:pPr>
              <w:pStyle w:val="OtherTableBody"/>
            </w:pPr>
            <w:r>
              <w:t>Jurisdictional health number (Canada)</w:t>
            </w:r>
          </w:p>
        </w:tc>
      </w:tr>
      <w:tr w:rsidR="00940027" w14:paraId="6700B1D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E5F891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21AB87A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3624160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16E1876" w14:textId="77777777" w:rsidR="00940027" w:rsidRDefault="00940027">
            <w:pPr>
              <w:pStyle w:val="OtherTableBody"/>
            </w:pPr>
            <w:r>
              <w:t>LI</w:t>
            </w:r>
          </w:p>
        </w:tc>
        <w:tc>
          <w:tcPr>
            <w:tcW w:w="3544" w:type="dxa"/>
          </w:tcPr>
          <w:p w14:paraId="17AD1B65" w14:textId="77777777" w:rsidR="00940027" w:rsidRDefault="00940027">
            <w:pPr>
              <w:pStyle w:val="OtherTableBody"/>
            </w:pPr>
            <w:r>
              <w:t>Labor and industries number</w:t>
            </w:r>
          </w:p>
        </w:tc>
      </w:tr>
      <w:tr w:rsidR="00940027" w14:paraId="151FF38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0B2FE7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DD7E229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2E0BFFB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D5DA12A" w14:textId="77777777" w:rsidR="00940027" w:rsidRDefault="00940027">
            <w:pPr>
              <w:pStyle w:val="OtherTableBody"/>
            </w:pPr>
            <w:r>
              <w:t>LN</w:t>
            </w:r>
          </w:p>
        </w:tc>
        <w:tc>
          <w:tcPr>
            <w:tcW w:w="3544" w:type="dxa"/>
          </w:tcPr>
          <w:p w14:paraId="2BFC9D01" w14:textId="77777777" w:rsidR="00940027" w:rsidRDefault="00940027">
            <w:pPr>
              <w:pStyle w:val="OtherTableBody"/>
            </w:pPr>
            <w:r>
              <w:t>License number</w:t>
            </w:r>
          </w:p>
        </w:tc>
      </w:tr>
      <w:tr w:rsidR="00940027" w14:paraId="774BAB9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5CF26F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715A04C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13B37F0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81C9C96" w14:textId="77777777" w:rsidR="00940027" w:rsidRDefault="00940027">
            <w:pPr>
              <w:pStyle w:val="OtherTableBody"/>
            </w:pPr>
            <w:r>
              <w:t>LR</w:t>
            </w:r>
          </w:p>
        </w:tc>
        <w:tc>
          <w:tcPr>
            <w:tcW w:w="3544" w:type="dxa"/>
          </w:tcPr>
          <w:p w14:paraId="2CB0020E" w14:textId="77777777" w:rsidR="00940027" w:rsidRDefault="00940027">
            <w:pPr>
              <w:pStyle w:val="OtherTableBody"/>
            </w:pPr>
            <w:r>
              <w:t>Local Registry ID</w:t>
            </w:r>
          </w:p>
        </w:tc>
      </w:tr>
      <w:tr w:rsidR="00940027" w14:paraId="5A62F89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D02141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3C9D9ED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31BA209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C80B28B" w14:textId="77777777" w:rsidR="00940027" w:rsidRDefault="00940027">
            <w:pPr>
              <w:pStyle w:val="OtherTableBody"/>
            </w:pPr>
            <w:r>
              <w:t>MA</w:t>
            </w:r>
          </w:p>
        </w:tc>
        <w:tc>
          <w:tcPr>
            <w:tcW w:w="3544" w:type="dxa"/>
          </w:tcPr>
          <w:p w14:paraId="004E641A" w14:textId="77777777" w:rsidR="00940027" w:rsidRDefault="00940027">
            <w:pPr>
              <w:pStyle w:val="OtherTableBody"/>
            </w:pPr>
            <w:r>
              <w:t>Patient Medicaid number</w:t>
            </w:r>
          </w:p>
        </w:tc>
      </w:tr>
      <w:tr w:rsidR="00940027" w14:paraId="7FDE8A3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1E8573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9676380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3E61030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ABD57F1" w14:textId="77777777" w:rsidR="00940027" w:rsidRDefault="00940027">
            <w:pPr>
              <w:pStyle w:val="OtherTableBody"/>
            </w:pPr>
            <w:r>
              <w:t>MB</w:t>
            </w:r>
          </w:p>
        </w:tc>
        <w:tc>
          <w:tcPr>
            <w:tcW w:w="3544" w:type="dxa"/>
          </w:tcPr>
          <w:p w14:paraId="3CE387D3" w14:textId="77777777" w:rsidR="00940027" w:rsidRDefault="00940027">
            <w:pPr>
              <w:pStyle w:val="OtherTableBody"/>
            </w:pPr>
            <w:r>
              <w:t>Member Number</w:t>
            </w:r>
          </w:p>
        </w:tc>
      </w:tr>
      <w:tr w:rsidR="00940027" w14:paraId="7125CD7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769FEC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8610AF6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1DEE6F5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F3111C6" w14:textId="77777777" w:rsidR="00940027" w:rsidRDefault="00940027">
            <w:pPr>
              <w:pStyle w:val="OtherTableBody"/>
            </w:pPr>
            <w:r>
              <w:t>MC</w:t>
            </w:r>
          </w:p>
        </w:tc>
        <w:tc>
          <w:tcPr>
            <w:tcW w:w="3544" w:type="dxa"/>
          </w:tcPr>
          <w:p w14:paraId="7883BE3B" w14:textId="77777777" w:rsidR="00940027" w:rsidRDefault="00940027">
            <w:pPr>
              <w:pStyle w:val="OtherTableBody"/>
            </w:pPr>
            <w:r>
              <w:t>Patient's Medicare number</w:t>
            </w:r>
          </w:p>
        </w:tc>
      </w:tr>
      <w:tr w:rsidR="00940027" w14:paraId="7BCE161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247A3E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167706B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185085C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427D829" w14:textId="77777777" w:rsidR="00940027" w:rsidRDefault="00940027">
            <w:pPr>
              <w:pStyle w:val="OtherTableBody"/>
            </w:pPr>
            <w:r>
              <w:t>MCD</w:t>
            </w:r>
          </w:p>
        </w:tc>
        <w:tc>
          <w:tcPr>
            <w:tcW w:w="3544" w:type="dxa"/>
          </w:tcPr>
          <w:p w14:paraId="679C8CAF" w14:textId="77777777" w:rsidR="00940027" w:rsidRDefault="00940027">
            <w:pPr>
              <w:pStyle w:val="OtherTableBody"/>
            </w:pPr>
            <w:r>
              <w:t>Practitioner Medicaid number</w:t>
            </w:r>
          </w:p>
        </w:tc>
      </w:tr>
      <w:tr w:rsidR="00940027" w14:paraId="129C880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C31C47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C4A38D6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1673210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9C7586B" w14:textId="77777777" w:rsidR="00940027" w:rsidRDefault="00940027">
            <w:pPr>
              <w:pStyle w:val="OtherTableBody"/>
            </w:pPr>
            <w:r>
              <w:t>MCN</w:t>
            </w:r>
          </w:p>
        </w:tc>
        <w:tc>
          <w:tcPr>
            <w:tcW w:w="3544" w:type="dxa"/>
          </w:tcPr>
          <w:p w14:paraId="4F97EE44" w14:textId="77777777" w:rsidR="00940027" w:rsidRDefault="00940027">
            <w:pPr>
              <w:pStyle w:val="OtherTableBody"/>
            </w:pPr>
            <w:r>
              <w:t>Microchip Number</w:t>
            </w:r>
          </w:p>
        </w:tc>
      </w:tr>
      <w:tr w:rsidR="00940027" w14:paraId="45DE954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A1B993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FD27614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3808AA9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F854E14" w14:textId="77777777" w:rsidR="00940027" w:rsidRDefault="00940027">
            <w:pPr>
              <w:pStyle w:val="OtherTableBody"/>
            </w:pPr>
            <w:r>
              <w:t>MCR</w:t>
            </w:r>
          </w:p>
        </w:tc>
        <w:tc>
          <w:tcPr>
            <w:tcW w:w="3544" w:type="dxa"/>
          </w:tcPr>
          <w:p w14:paraId="78112C54" w14:textId="77777777" w:rsidR="00940027" w:rsidRDefault="00940027">
            <w:pPr>
              <w:pStyle w:val="OtherTableBody"/>
            </w:pPr>
            <w:r>
              <w:t>Practitioner Medicare number</w:t>
            </w:r>
          </w:p>
        </w:tc>
      </w:tr>
      <w:tr w:rsidR="00940027" w14:paraId="5084BB6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7112A3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88C877F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0236E9F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FBB09AB" w14:textId="77777777" w:rsidR="00940027" w:rsidRDefault="00940027">
            <w:pPr>
              <w:pStyle w:val="OtherTableBody"/>
            </w:pPr>
            <w:r>
              <w:t>MD</w:t>
            </w:r>
          </w:p>
        </w:tc>
        <w:tc>
          <w:tcPr>
            <w:tcW w:w="3544" w:type="dxa"/>
          </w:tcPr>
          <w:p w14:paraId="156EA38B" w14:textId="77777777" w:rsidR="00940027" w:rsidRDefault="00940027">
            <w:pPr>
              <w:pStyle w:val="OtherTableBody"/>
            </w:pPr>
            <w:r>
              <w:t>Medical License number</w:t>
            </w:r>
          </w:p>
        </w:tc>
      </w:tr>
      <w:tr w:rsidR="00940027" w14:paraId="736CF72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F152E5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A9F78A0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12E374B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B020546" w14:textId="77777777" w:rsidR="00940027" w:rsidRDefault="00940027">
            <w:pPr>
              <w:pStyle w:val="OtherTableBody"/>
            </w:pPr>
            <w:r>
              <w:t>MI</w:t>
            </w:r>
          </w:p>
        </w:tc>
        <w:tc>
          <w:tcPr>
            <w:tcW w:w="3544" w:type="dxa"/>
          </w:tcPr>
          <w:p w14:paraId="57911204" w14:textId="77777777" w:rsidR="00940027" w:rsidRDefault="00940027">
            <w:pPr>
              <w:pStyle w:val="OtherTableBody"/>
            </w:pPr>
            <w:r>
              <w:t>Military ID number</w:t>
            </w:r>
          </w:p>
        </w:tc>
      </w:tr>
      <w:tr w:rsidR="00940027" w14:paraId="6E9907D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652428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CCEE0BB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7790156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D9349AB" w14:textId="77777777" w:rsidR="00940027" w:rsidRDefault="00940027">
            <w:pPr>
              <w:pStyle w:val="OtherTableBody"/>
            </w:pPr>
            <w:r>
              <w:t>MR</w:t>
            </w:r>
          </w:p>
        </w:tc>
        <w:tc>
          <w:tcPr>
            <w:tcW w:w="3544" w:type="dxa"/>
          </w:tcPr>
          <w:p w14:paraId="467E192F" w14:textId="77777777" w:rsidR="00940027" w:rsidRDefault="00940027">
            <w:pPr>
              <w:pStyle w:val="OtherTableBody"/>
            </w:pPr>
            <w:r>
              <w:t>Medical record number</w:t>
            </w:r>
          </w:p>
        </w:tc>
      </w:tr>
      <w:tr w:rsidR="00940027" w14:paraId="02C37D1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FCEFF9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3317744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5BB932F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AE4D73D" w14:textId="77777777" w:rsidR="00940027" w:rsidRDefault="00940027">
            <w:pPr>
              <w:pStyle w:val="OtherTableBody"/>
            </w:pPr>
            <w:r>
              <w:t>MRT</w:t>
            </w:r>
          </w:p>
        </w:tc>
        <w:tc>
          <w:tcPr>
            <w:tcW w:w="3544" w:type="dxa"/>
          </w:tcPr>
          <w:p w14:paraId="68223120" w14:textId="77777777" w:rsidR="00940027" w:rsidRDefault="00940027">
            <w:pPr>
              <w:pStyle w:val="OtherTableBody"/>
            </w:pPr>
            <w:r>
              <w:t>Temporary Medical Record Number</w:t>
            </w:r>
          </w:p>
        </w:tc>
      </w:tr>
      <w:tr w:rsidR="00940027" w14:paraId="43C3AA0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0A33E8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1A303C9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55D503B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7FC918B" w14:textId="77777777" w:rsidR="00940027" w:rsidRDefault="00940027">
            <w:pPr>
              <w:pStyle w:val="OtherTableBody"/>
            </w:pPr>
            <w:r>
              <w:t>MS</w:t>
            </w:r>
          </w:p>
        </w:tc>
        <w:tc>
          <w:tcPr>
            <w:tcW w:w="3544" w:type="dxa"/>
          </w:tcPr>
          <w:p w14:paraId="5F686A52" w14:textId="77777777" w:rsidR="00940027" w:rsidRDefault="00940027">
            <w:pPr>
              <w:pStyle w:val="OtherTableBody"/>
            </w:pPr>
            <w:r>
              <w:t>MasterCard</w:t>
            </w:r>
          </w:p>
        </w:tc>
      </w:tr>
      <w:tr w:rsidR="00940027" w14:paraId="76EE4E1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45F7B8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E12DCD6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54AEBBB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E63F0E9" w14:textId="77777777" w:rsidR="00940027" w:rsidRDefault="00940027">
            <w:pPr>
              <w:pStyle w:val="OtherTableBody"/>
            </w:pPr>
            <w:r>
              <w:t>NE</w:t>
            </w:r>
          </w:p>
        </w:tc>
        <w:tc>
          <w:tcPr>
            <w:tcW w:w="3544" w:type="dxa"/>
          </w:tcPr>
          <w:p w14:paraId="6B1DF288" w14:textId="77777777" w:rsidR="00940027" w:rsidRDefault="00940027">
            <w:pPr>
              <w:pStyle w:val="OtherTableBody"/>
            </w:pPr>
            <w:r>
              <w:t>National employer identifier</w:t>
            </w:r>
          </w:p>
        </w:tc>
      </w:tr>
      <w:tr w:rsidR="00940027" w14:paraId="62E0C6F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F364D1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137BCD3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6253CC3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3CDFA20" w14:textId="77777777" w:rsidR="00940027" w:rsidRDefault="00940027">
            <w:pPr>
              <w:pStyle w:val="OtherTableBody"/>
            </w:pPr>
            <w:r>
              <w:t>NH</w:t>
            </w:r>
          </w:p>
        </w:tc>
        <w:tc>
          <w:tcPr>
            <w:tcW w:w="3544" w:type="dxa"/>
          </w:tcPr>
          <w:p w14:paraId="5001748B" w14:textId="77777777" w:rsidR="00940027" w:rsidRDefault="00940027">
            <w:pPr>
              <w:pStyle w:val="OtherTableBody"/>
            </w:pPr>
            <w:r>
              <w:t>National Health Plan Identifier</w:t>
            </w:r>
          </w:p>
        </w:tc>
      </w:tr>
      <w:tr w:rsidR="00940027" w14:paraId="39095B2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43D129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5FE5105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5876E87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4C0C0D2" w14:textId="77777777" w:rsidR="00940027" w:rsidRDefault="00940027">
            <w:pPr>
              <w:pStyle w:val="OtherTableBody"/>
            </w:pPr>
            <w:r>
              <w:t>NI</w:t>
            </w:r>
          </w:p>
        </w:tc>
        <w:tc>
          <w:tcPr>
            <w:tcW w:w="3544" w:type="dxa"/>
          </w:tcPr>
          <w:p w14:paraId="51B21CD8" w14:textId="77777777" w:rsidR="00940027" w:rsidRDefault="00940027">
            <w:pPr>
              <w:pStyle w:val="OtherTableBody"/>
            </w:pPr>
            <w:r>
              <w:t>National unique individual identifier</w:t>
            </w:r>
          </w:p>
        </w:tc>
      </w:tr>
      <w:tr w:rsidR="00940027" w14:paraId="4865711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6FB4C2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1A52B3D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1878B06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914592D" w14:textId="77777777" w:rsidR="00940027" w:rsidRDefault="00940027">
            <w:pPr>
              <w:pStyle w:val="OtherTableBody"/>
            </w:pPr>
            <w:r>
              <w:t>NII</w:t>
            </w:r>
          </w:p>
        </w:tc>
        <w:tc>
          <w:tcPr>
            <w:tcW w:w="3544" w:type="dxa"/>
          </w:tcPr>
          <w:p w14:paraId="4CADF38E" w14:textId="77777777" w:rsidR="00940027" w:rsidRDefault="00940027">
            <w:pPr>
              <w:pStyle w:val="OtherTableBody"/>
            </w:pPr>
            <w:r>
              <w:t>National Insurance Organization Identifier</w:t>
            </w:r>
          </w:p>
        </w:tc>
      </w:tr>
      <w:tr w:rsidR="00940027" w14:paraId="07E72D0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6B1604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DC6FEC7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2628C55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526E15D" w14:textId="77777777" w:rsidR="00940027" w:rsidRDefault="00940027">
            <w:pPr>
              <w:pStyle w:val="OtherTableBody"/>
            </w:pPr>
            <w:r>
              <w:t>NIIP</w:t>
            </w:r>
          </w:p>
        </w:tc>
        <w:tc>
          <w:tcPr>
            <w:tcW w:w="3544" w:type="dxa"/>
          </w:tcPr>
          <w:p w14:paraId="3FA068F4" w14:textId="77777777" w:rsidR="00940027" w:rsidRDefault="00940027">
            <w:pPr>
              <w:pStyle w:val="OtherTableBody"/>
            </w:pPr>
            <w:r>
              <w:t>National Insurance Payor Identifier (Payor)</w:t>
            </w:r>
          </w:p>
        </w:tc>
      </w:tr>
      <w:tr w:rsidR="00940027" w14:paraId="6F671AF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AB693C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950CC6E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0BBF713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A66982E" w14:textId="77777777" w:rsidR="00940027" w:rsidRDefault="00940027">
            <w:pPr>
              <w:pStyle w:val="OtherTableBody"/>
            </w:pPr>
            <w:r>
              <w:t>NNxxx</w:t>
            </w:r>
          </w:p>
        </w:tc>
        <w:tc>
          <w:tcPr>
            <w:tcW w:w="3544" w:type="dxa"/>
          </w:tcPr>
          <w:p w14:paraId="5CE8F0B4" w14:textId="77777777" w:rsidR="00940027" w:rsidRDefault="00940027">
            <w:pPr>
              <w:pStyle w:val="OtherTableBody"/>
            </w:pPr>
            <w:r>
              <w:t>National Person Identifier where the xxx is the ISO table 3166 3-character (alphabetic) country code</w:t>
            </w:r>
          </w:p>
        </w:tc>
      </w:tr>
      <w:tr w:rsidR="00940027" w14:paraId="3D08F09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182F71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84EC49C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00D993E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60BC8E1" w14:textId="77777777" w:rsidR="00940027" w:rsidRDefault="00940027">
            <w:pPr>
              <w:pStyle w:val="OtherTableBody"/>
            </w:pPr>
            <w:r>
              <w:t>NP</w:t>
            </w:r>
          </w:p>
        </w:tc>
        <w:tc>
          <w:tcPr>
            <w:tcW w:w="3544" w:type="dxa"/>
          </w:tcPr>
          <w:p w14:paraId="7D262FE9" w14:textId="77777777" w:rsidR="00940027" w:rsidRDefault="00940027">
            <w:pPr>
              <w:pStyle w:val="OtherTableBody"/>
            </w:pPr>
            <w:r>
              <w:t>Nurse practitioner number</w:t>
            </w:r>
          </w:p>
        </w:tc>
      </w:tr>
      <w:tr w:rsidR="00940027" w14:paraId="3524CCE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B02768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88A9A59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085018B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3D193F5" w14:textId="77777777" w:rsidR="00940027" w:rsidRDefault="00940027">
            <w:pPr>
              <w:pStyle w:val="OtherTableBody"/>
            </w:pPr>
            <w:r>
              <w:t>NPI</w:t>
            </w:r>
          </w:p>
        </w:tc>
        <w:tc>
          <w:tcPr>
            <w:tcW w:w="3544" w:type="dxa"/>
          </w:tcPr>
          <w:p w14:paraId="1A25BF33" w14:textId="77777777" w:rsidR="00940027" w:rsidRDefault="00940027">
            <w:pPr>
              <w:pStyle w:val="OtherTableBody"/>
            </w:pPr>
            <w:r>
              <w:t>National provider identifier</w:t>
            </w:r>
          </w:p>
        </w:tc>
      </w:tr>
      <w:tr w:rsidR="00940027" w14:paraId="103E805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FD5E82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C36F987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540F8B1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35772B4" w14:textId="77777777" w:rsidR="00940027" w:rsidRDefault="00940027">
            <w:pPr>
              <w:pStyle w:val="OtherTableBody"/>
            </w:pPr>
            <w:r>
              <w:t>OD</w:t>
            </w:r>
          </w:p>
        </w:tc>
        <w:tc>
          <w:tcPr>
            <w:tcW w:w="3544" w:type="dxa"/>
          </w:tcPr>
          <w:p w14:paraId="7CD84791" w14:textId="77777777" w:rsidR="00940027" w:rsidRDefault="00940027">
            <w:pPr>
              <w:pStyle w:val="OtherTableBody"/>
            </w:pPr>
            <w:r>
              <w:t>Optometrist license number</w:t>
            </w:r>
          </w:p>
        </w:tc>
      </w:tr>
      <w:tr w:rsidR="00940027" w14:paraId="1D00A2B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8CE240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74A0B7F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5EA7DBE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8AB3149" w14:textId="77777777" w:rsidR="00940027" w:rsidRDefault="00940027">
            <w:pPr>
              <w:pStyle w:val="OtherTableBody"/>
            </w:pPr>
            <w:r>
              <w:t>PA</w:t>
            </w:r>
          </w:p>
        </w:tc>
        <w:tc>
          <w:tcPr>
            <w:tcW w:w="3544" w:type="dxa"/>
          </w:tcPr>
          <w:p w14:paraId="0A8EA29A" w14:textId="77777777" w:rsidR="00940027" w:rsidRDefault="00940027">
            <w:pPr>
              <w:pStyle w:val="OtherTableBody"/>
            </w:pPr>
            <w:r>
              <w:t>Physician Assistant number</w:t>
            </w:r>
          </w:p>
        </w:tc>
      </w:tr>
      <w:tr w:rsidR="00940027" w14:paraId="0BCDB85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C6E5BB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0C10ECF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3962162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2F8D939" w14:textId="77777777" w:rsidR="00940027" w:rsidRDefault="00940027">
            <w:pPr>
              <w:pStyle w:val="OtherTableBody"/>
            </w:pPr>
            <w:r>
              <w:t>PCN</w:t>
            </w:r>
          </w:p>
        </w:tc>
        <w:tc>
          <w:tcPr>
            <w:tcW w:w="3544" w:type="dxa"/>
          </w:tcPr>
          <w:p w14:paraId="1FB20745" w14:textId="77777777" w:rsidR="00940027" w:rsidRDefault="00940027">
            <w:pPr>
              <w:pStyle w:val="OtherTableBody"/>
            </w:pPr>
            <w:r>
              <w:t>Penitentiary/correctional institution Number</w:t>
            </w:r>
          </w:p>
        </w:tc>
      </w:tr>
      <w:tr w:rsidR="00940027" w14:paraId="39DD16D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E24A22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E6DFB94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2C5919D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140DBA4" w14:textId="77777777" w:rsidR="00940027" w:rsidRDefault="00940027">
            <w:pPr>
              <w:pStyle w:val="OtherTableBody"/>
            </w:pPr>
            <w:r>
              <w:t>PE</w:t>
            </w:r>
          </w:p>
        </w:tc>
        <w:tc>
          <w:tcPr>
            <w:tcW w:w="3544" w:type="dxa"/>
          </w:tcPr>
          <w:p w14:paraId="6037058F" w14:textId="77777777" w:rsidR="00940027" w:rsidRDefault="00940027">
            <w:pPr>
              <w:pStyle w:val="OtherTableBody"/>
            </w:pPr>
            <w:r>
              <w:t>Living Subject Enterprise Number</w:t>
            </w:r>
          </w:p>
        </w:tc>
      </w:tr>
      <w:tr w:rsidR="00940027" w14:paraId="52B1602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1C2126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D49645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0203</w:t>
            </w:r>
          </w:p>
        </w:tc>
        <w:tc>
          <w:tcPr>
            <w:tcW w:w="2693" w:type="dxa"/>
          </w:tcPr>
          <w:p w14:paraId="439A625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14BBD1E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PEN</w:t>
            </w:r>
          </w:p>
        </w:tc>
        <w:tc>
          <w:tcPr>
            <w:tcW w:w="3544" w:type="dxa"/>
          </w:tcPr>
          <w:p w14:paraId="046FDE5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Pension Number</w:t>
            </w:r>
          </w:p>
        </w:tc>
      </w:tr>
      <w:tr w:rsidR="00940027" w14:paraId="5BFF1FA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9C2D357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4232B7A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0203</w:t>
            </w:r>
          </w:p>
        </w:tc>
        <w:tc>
          <w:tcPr>
            <w:tcW w:w="2693" w:type="dxa"/>
          </w:tcPr>
          <w:p w14:paraId="2EBB5B4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64A8963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PI</w:t>
            </w:r>
          </w:p>
        </w:tc>
        <w:tc>
          <w:tcPr>
            <w:tcW w:w="3544" w:type="dxa"/>
          </w:tcPr>
          <w:p w14:paraId="3296BDE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Patient internal identifier</w:t>
            </w:r>
          </w:p>
        </w:tc>
      </w:tr>
      <w:tr w:rsidR="00940027" w14:paraId="3A68F32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56F1FD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73265053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1FE487B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D36A822" w14:textId="77777777" w:rsidR="00940027" w:rsidRDefault="00940027">
            <w:pPr>
              <w:pStyle w:val="OtherTableBody"/>
            </w:pPr>
            <w:r>
              <w:t>PN</w:t>
            </w:r>
          </w:p>
        </w:tc>
        <w:tc>
          <w:tcPr>
            <w:tcW w:w="3544" w:type="dxa"/>
          </w:tcPr>
          <w:p w14:paraId="54DCEC7A" w14:textId="77777777" w:rsidR="00940027" w:rsidRDefault="00940027">
            <w:pPr>
              <w:pStyle w:val="OtherTableBody"/>
            </w:pPr>
            <w:r>
              <w:t>Person number</w:t>
            </w:r>
          </w:p>
        </w:tc>
      </w:tr>
      <w:tr w:rsidR="00940027" w14:paraId="4A9135A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744785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8CA1173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0B0C532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2DFBC7D" w14:textId="77777777" w:rsidR="00940027" w:rsidRDefault="00940027">
            <w:pPr>
              <w:pStyle w:val="OtherTableBody"/>
            </w:pPr>
            <w:r>
              <w:t>PNT</w:t>
            </w:r>
          </w:p>
        </w:tc>
        <w:tc>
          <w:tcPr>
            <w:tcW w:w="3544" w:type="dxa"/>
          </w:tcPr>
          <w:p w14:paraId="0C4EEAC5" w14:textId="77777777" w:rsidR="00940027" w:rsidRDefault="00940027">
            <w:pPr>
              <w:pStyle w:val="OtherTableBody"/>
            </w:pPr>
            <w:r>
              <w:t>Temporary Living Subject Number</w:t>
            </w:r>
          </w:p>
        </w:tc>
      </w:tr>
      <w:tr w:rsidR="00940027" w14:paraId="46DBC83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FC3EFF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ADA3F62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01BE6C3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14A5D1D" w14:textId="77777777" w:rsidR="00940027" w:rsidRDefault="00940027">
            <w:pPr>
              <w:pStyle w:val="OtherTableBody"/>
            </w:pPr>
            <w:r>
              <w:t>PPN</w:t>
            </w:r>
          </w:p>
        </w:tc>
        <w:tc>
          <w:tcPr>
            <w:tcW w:w="3544" w:type="dxa"/>
          </w:tcPr>
          <w:p w14:paraId="1CE2E0EE" w14:textId="77777777" w:rsidR="00940027" w:rsidRDefault="00940027">
            <w:pPr>
              <w:pStyle w:val="OtherTableBody"/>
            </w:pPr>
            <w:r>
              <w:t>Passport number</w:t>
            </w:r>
          </w:p>
        </w:tc>
      </w:tr>
      <w:tr w:rsidR="00940027" w14:paraId="5B80677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89C06A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4B75C8E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5966760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ACB889E" w14:textId="77777777" w:rsidR="00940027" w:rsidRDefault="00940027">
            <w:pPr>
              <w:pStyle w:val="OtherTableBody"/>
            </w:pPr>
            <w:r>
              <w:t>PRC</w:t>
            </w:r>
          </w:p>
        </w:tc>
        <w:tc>
          <w:tcPr>
            <w:tcW w:w="3544" w:type="dxa"/>
          </w:tcPr>
          <w:p w14:paraId="7D450291" w14:textId="77777777" w:rsidR="00940027" w:rsidRDefault="00940027">
            <w:pPr>
              <w:pStyle w:val="OtherTableBody"/>
            </w:pPr>
            <w:r>
              <w:t>Permanent Resident Card Number</w:t>
            </w:r>
          </w:p>
        </w:tc>
      </w:tr>
      <w:tr w:rsidR="00940027" w14:paraId="717122B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80E248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19D641C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0E1637B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563AA58" w14:textId="77777777" w:rsidR="00940027" w:rsidRDefault="00940027">
            <w:pPr>
              <w:pStyle w:val="OtherTableBody"/>
            </w:pPr>
            <w:r>
              <w:t>PRN</w:t>
            </w:r>
          </w:p>
        </w:tc>
        <w:tc>
          <w:tcPr>
            <w:tcW w:w="3544" w:type="dxa"/>
          </w:tcPr>
          <w:p w14:paraId="5B8AA88D" w14:textId="77777777" w:rsidR="00940027" w:rsidRDefault="00940027">
            <w:pPr>
              <w:pStyle w:val="OtherTableBody"/>
            </w:pPr>
            <w:r>
              <w:t>Provider number</w:t>
            </w:r>
          </w:p>
        </w:tc>
      </w:tr>
      <w:tr w:rsidR="00940027" w14:paraId="5103D72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C4DC7C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EF7177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0203</w:t>
            </w:r>
          </w:p>
        </w:tc>
        <w:tc>
          <w:tcPr>
            <w:tcW w:w="2693" w:type="dxa"/>
          </w:tcPr>
          <w:p w14:paraId="184BB36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2B2D5BF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PT</w:t>
            </w:r>
          </w:p>
        </w:tc>
        <w:tc>
          <w:tcPr>
            <w:tcW w:w="3544" w:type="dxa"/>
          </w:tcPr>
          <w:p w14:paraId="062EEB4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Patient external identifier</w:t>
            </w:r>
          </w:p>
        </w:tc>
      </w:tr>
      <w:tr w:rsidR="00940027" w14:paraId="2C636CF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B6107E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7477CBA7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32CCB71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299874F" w14:textId="77777777" w:rsidR="00940027" w:rsidRDefault="00940027">
            <w:pPr>
              <w:pStyle w:val="OtherTableBody"/>
            </w:pPr>
            <w:r>
              <w:t>QA</w:t>
            </w:r>
          </w:p>
        </w:tc>
        <w:tc>
          <w:tcPr>
            <w:tcW w:w="3544" w:type="dxa"/>
          </w:tcPr>
          <w:p w14:paraId="06E8CF40" w14:textId="77777777" w:rsidR="00940027" w:rsidRDefault="00940027">
            <w:pPr>
              <w:pStyle w:val="OtherTableBody"/>
            </w:pPr>
            <w:r>
              <w:t>QA number</w:t>
            </w:r>
          </w:p>
        </w:tc>
      </w:tr>
      <w:tr w:rsidR="00940027" w14:paraId="32779D0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D57373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5EDEE6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0203</w:t>
            </w:r>
          </w:p>
        </w:tc>
        <w:tc>
          <w:tcPr>
            <w:tcW w:w="2693" w:type="dxa"/>
          </w:tcPr>
          <w:p w14:paraId="63DFD2E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1CAA36C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RI</w:t>
            </w:r>
          </w:p>
        </w:tc>
        <w:tc>
          <w:tcPr>
            <w:tcW w:w="3544" w:type="dxa"/>
          </w:tcPr>
          <w:p w14:paraId="4903D10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Resource identifier</w:t>
            </w:r>
          </w:p>
        </w:tc>
      </w:tr>
      <w:tr w:rsidR="00940027" w14:paraId="487D965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1CF6C4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7D78F697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2498FE2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C5B35C0" w14:textId="77777777" w:rsidR="00940027" w:rsidRDefault="00940027">
            <w:pPr>
              <w:pStyle w:val="OtherTableBody"/>
            </w:pPr>
            <w:r>
              <w:t>RN</w:t>
            </w:r>
          </w:p>
        </w:tc>
        <w:tc>
          <w:tcPr>
            <w:tcW w:w="3544" w:type="dxa"/>
          </w:tcPr>
          <w:p w14:paraId="7229CBD5" w14:textId="77777777" w:rsidR="00940027" w:rsidRDefault="00940027">
            <w:pPr>
              <w:pStyle w:val="OtherTableBody"/>
            </w:pPr>
            <w:r>
              <w:t>Registered Nurse Number</w:t>
            </w:r>
          </w:p>
        </w:tc>
      </w:tr>
      <w:tr w:rsidR="00940027" w14:paraId="2EA419D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4FDCAC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759AE40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767ECBA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957AFEA" w14:textId="77777777" w:rsidR="00940027" w:rsidRDefault="00940027">
            <w:pPr>
              <w:pStyle w:val="OtherTableBody"/>
            </w:pPr>
            <w:r>
              <w:t>RPH</w:t>
            </w:r>
          </w:p>
        </w:tc>
        <w:tc>
          <w:tcPr>
            <w:tcW w:w="3544" w:type="dxa"/>
          </w:tcPr>
          <w:p w14:paraId="340493BA" w14:textId="77777777" w:rsidR="00940027" w:rsidRDefault="00940027">
            <w:pPr>
              <w:pStyle w:val="OtherTableBody"/>
            </w:pPr>
            <w:r>
              <w:t>Pharmacist license number</w:t>
            </w:r>
          </w:p>
        </w:tc>
      </w:tr>
      <w:tr w:rsidR="00940027" w14:paraId="479D54C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87F393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3C21DEF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790353C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FB2FAF4" w14:textId="77777777" w:rsidR="00940027" w:rsidRDefault="00940027">
            <w:pPr>
              <w:pStyle w:val="OtherTableBody"/>
            </w:pPr>
            <w:r>
              <w:t>RR</w:t>
            </w:r>
          </w:p>
        </w:tc>
        <w:tc>
          <w:tcPr>
            <w:tcW w:w="3544" w:type="dxa"/>
          </w:tcPr>
          <w:p w14:paraId="60521285" w14:textId="77777777" w:rsidR="00940027" w:rsidRDefault="00940027">
            <w:pPr>
              <w:pStyle w:val="OtherTableBody"/>
            </w:pPr>
            <w:r>
              <w:t>Railroad Retirement number</w:t>
            </w:r>
          </w:p>
        </w:tc>
      </w:tr>
      <w:tr w:rsidR="00940027" w14:paraId="5F8ED38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9CA35A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D7A1074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2ED60D7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4CFEB44" w14:textId="77777777" w:rsidR="00940027" w:rsidRDefault="00940027">
            <w:pPr>
              <w:pStyle w:val="OtherTableBody"/>
            </w:pPr>
            <w:r>
              <w:t>RRI</w:t>
            </w:r>
          </w:p>
        </w:tc>
        <w:tc>
          <w:tcPr>
            <w:tcW w:w="3544" w:type="dxa"/>
          </w:tcPr>
          <w:p w14:paraId="178189C4" w14:textId="77777777" w:rsidR="00940027" w:rsidRDefault="00940027">
            <w:pPr>
              <w:pStyle w:val="OtherTableBody"/>
            </w:pPr>
            <w:r>
              <w:t>Regional registry ID</w:t>
            </w:r>
          </w:p>
        </w:tc>
      </w:tr>
      <w:tr w:rsidR="00940027" w14:paraId="423A99A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556E70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1E89A80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037C26D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CEB2088" w14:textId="77777777" w:rsidR="00940027" w:rsidRDefault="00940027">
            <w:pPr>
              <w:pStyle w:val="OtherTableBody"/>
            </w:pPr>
            <w:r>
              <w:t>SL</w:t>
            </w:r>
          </w:p>
        </w:tc>
        <w:tc>
          <w:tcPr>
            <w:tcW w:w="3544" w:type="dxa"/>
          </w:tcPr>
          <w:p w14:paraId="734BE91B" w14:textId="77777777" w:rsidR="00940027" w:rsidRDefault="00940027">
            <w:pPr>
              <w:pStyle w:val="OtherTableBody"/>
            </w:pPr>
            <w:r>
              <w:t>State license</w:t>
            </w:r>
          </w:p>
        </w:tc>
      </w:tr>
      <w:tr w:rsidR="00940027" w14:paraId="750BD44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D24BA2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5079136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6E5AB34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89CDC3A" w14:textId="77777777" w:rsidR="00940027" w:rsidRDefault="00940027">
            <w:pPr>
              <w:pStyle w:val="OtherTableBody"/>
            </w:pPr>
            <w:r>
              <w:t>SN</w:t>
            </w:r>
          </w:p>
        </w:tc>
        <w:tc>
          <w:tcPr>
            <w:tcW w:w="3544" w:type="dxa"/>
          </w:tcPr>
          <w:p w14:paraId="24B95558" w14:textId="77777777" w:rsidR="00940027" w:rsidRDefault="00940027">
            <w:pPr>
              <w:pStyle w:val="OtherTableBody"/>
            </w:pPr>
            <w:r>
              <w:t>Subscriber Number</w:t>
            </w:r>
          </w:p>
        </w:tc>
      </w:tr>
      <w:tr w:rsidR="00940027" w14:paraId="098B0F5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1DA9FC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B313B64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4AC01C7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7117A84" w14:textId="77777777" w:rsidR="00940027" w:rsidRDefault="00940027">
            <w:pPr>
              <w:pStyle w:val="OtherTableBody"/>
            </w:pPr>
            <w:r>
              <w:t>SR</w:t>
            </w:r>
          </w:p>
        </w:tc>
        <w:tc>
          <w:tcPr>
            <w:tcW w:w="3544" w:type="dxa"/>
          </w:tcPr>
          <w:p w14:paraId="04960002" w14:textId="77777777" w:rsidR="00940027" w:rsidRDefault="00940027">
            <w:pPr>
              <w:pStyle w:val="OtherTableBody"/>
            </w:pPr>
            <w:r>
              <w:t>State registry ID</w:t>
            </w:r>
          </w:p>
        </w:tc>
      </w:tr>
      <w:tr w:rsidR="00940027" w14:paraId="33F3EC8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6D8427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179A79E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5320259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34E55B1" w14:textId="77777777" w:rsidR="00940027" w:rsidRDefault="00940027">
            <w:pPr>
              <w:pStyle w:val="OtherTableBody"/>
            </w:pPr>
            <w:r>
              <w:t>SS</w:t>
            </w:r>
          </w:p>
        </w:tc>
        <w:tc>
          <w:tcPr>
            <w:tcW w:w="3544" w:type="dxa"/>
          </w:tcPr>
          <w:p w14:paraId="3F3A203F" w14:textId="77777777" w:rsidR="00940027" w:rsidRDefault="00940027">
            <w:pPr>
              <w:pStyle w:val="OtherTableBody"/>
            </w:pPr>
            <w:r>
              <w:t>Social Security number</w:t>
            </w:r>
          </w:p>
        </w:tc>
      </w:tr>
      <w:tr w:rsidR="00940027" w14:paraId="21F0184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FC5B02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E03184A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67C7A61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13BF767" w14:textId="77777777" w:rsidR="00940027" w:rsidRDefault="00940027">
            <w:pPr>
              <w:pStyle w:val="OtherTableBody"/>
            </w:pPr>
            <w:r>
              <w:t>TAX</w:t>
            </w:r>
          </w:p>
        </w:tc>
        <w:tc>
          <w:tcPr>
            <w:tcW w:w="3544" w:type="dxa"/>
          </w:tcPr>
          <w:p w14:paraId="248F20F5" w14:textId="77777777" w:rsidR="00940027" w:rsidRDefault="00940027">
            <w:pPr>
              <w:pStyle w:val="OtherTableBody"/>
            </w:pPr>
            <w:r>
              <w:t>Tax ID number</w:t>
            </w:r>
          </w:p>
        </w:tc>
      </w:tr>
      <w:tr w:rsidR="00940027" w14:paraId="71991AA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2DFCA9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E6AB255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4E482D5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1FF2603" w14:textId="77777777" w:rsidR="00940027" w:rsidRDefault="00940027">
            <w:pPr>
              <w:pStyle w:val="OtherTableBody"/>
            </w:pPr>
            <w:r>
              <w:t>TN</w:t>
            </w:r>
          </w:p>
        </w:tc>
        <w:tc>
          <w:tcPr>
            <w:tcW w:w="3544" w:type="dxa"/>
          </w:tcPr>
          <w:p w14:paraId="746213A8" w14:textId="77777777" w:rsidR="00940027" w:rsidRDefault="00940027">
            <w:pPr>
              <w:pStyle w:val="OtherTableBody"/>
            </w:pPr>
            <w:r>
              <w:t>Treaty Number/ (Canada)</w:t>
            </w:r>
          </w:p>
        </w:tc>
      </w:tr>
      <w:tr w:rsidR="00940027" w14:paraId="1F6269A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9A1486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B642E86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2D59BBF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68D0B82" w14:textId="77777777" w:rsidR="00940027" w:rsidRDefault="00940027">
            <w:pPr>
              <w:pStyle w:val="OtherTableBody"/>
            </w:pPr>
            <w:r>
              <w:t>U</w:t>
            </w:r>
          </w:p>
        </w:tc>
        <w:tc>
          <w:tcPr>
            <w:tcW w:w="3544" w:type="dxa"/>
          </w:tcPr>
          <w:p w14:paraId="4BFF6214" w14:textId="77777777" w:rsidR="00940027" w:rsidRDefault="00940027">
            <w:pPr>
              <w:pStyle w:val="OtherTableBody"/>
            </w:pPr>
            <w:r>
              <w:t>Unspecified identifier</w:t>
            </w:r>
          </w:p>
        </w:tc>
      </w:tr>
      <w:tr w:rsidR="00940027" w14:paraId="76C6A26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D7C74C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A98BDD9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60B8199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1BA2440" w14:textId="77777777" w:rsidR="00940027" w:rsidRDefault="00940027">
            <w:pPr>
              <w:pStyle w:val="OtherTableBody"/>
            </w:pPr>
            <w:r>
              <w:t>UPIN</w:t>
            </w:r>
          </w:p>
        </w:tc>
        <w:tc>
          <w:tcPr>
            <w:tcW w:w="3544" w:type="dxa"/>
          </w:tcPr>
          <w:p w14:paraId="2D0D6ACA" w14:textId="77777777" w:rsidR="00940027" w:rsidRDefault="00940027">
            <w:pPr>
              <w:pStyle w:val="OtherTableBody"/>
            </w:pPr>
            <w:r>
              <w:t>Medicare/CMS (formerly HCFA)_s Universal Physician Identification numbers</w:t>
            </w:r>
          </w:p>
        </w:tc>
      </w:tr>
      <w:tr w:rsidR="00940027" w14:paraId="1561C80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D51D74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7BDD608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18C8ACB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59626EB" w14:textId="77777777" w:rsidR="00940027" w:rsidRDefault="00940027">
            <w:pPr>
              <w:pStyle w:val="OtherTableBody"/>
            </w:pPr>
            <w:r>
              <w:t>VN</w:t>
            </w:r>
          </w:p>
        </w:tc>
        <w:tc>
          <w:tcPr>
            <w:tcW w:w="3544" w:type="dxa"/>
          </w:tcPr>
          <w:p w14:paraId="4C5FE1AF" w14:textId="77777777" w:rsidR="00940027" w:rsidRDefault="00940027">
            <w:pPr>
              <w:pStyle w:val="OtherTableBody"/>
            </w:pPr>
            <w:r>
              <w:t>Visit number</w:t>
            </w:r>
          </w:p>
        </w:tc>
      </w:tr>
      <w:tr w:rsidR="00940027" w14:paraId="21B7512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34352A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8C71E59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79E406F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BEBE1E9" w14:textId="77777777" w:rsidR="00940027" w:rsidRDefault="00940027">
            <w:pPr>
              <w:pStyle w:val="OtherTableBody"/>
            </w:pPr>
            <w:r>
              <w:t>VS</w:t>
            </w:r>
          </w:p>
        </w:tc>
        <w:tc>
          <w:tcPr>
            <w:tcW w:w="3544" w:type="dxa"/>
          </w:tcPr>
          <w:p w14:paraId="634679B0" w14:textId="77777777" w:rsidR="00940027" w:rsidRDefault="00940027">
            <w:pPr>
              <w:pStyle w:val="OtherTableBody"/>
            </w:pPr>
            <w:r>
              <w:t>VISA</w:t>
            </w:r>
          </w:p>
        </w:tc>
      </w:tr>
      <w:tr w:rsidR="00940027" w14:paraId="5C4FD09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0B1BE9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DEA0DF0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67256A8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175B689" w14:textId="77777777" w:rsidR="00940027" w:rsidRDefault="00940027">
            <w:pPr>
              <w:pStyle w:val="OtherTableBody"/>
            </w:pPr>
            <w:r>
              <w:t>WC</w:t>
            </w:r>
          </w:p>
        </w:tc>
        <w:tc>
          <w:tcPr>
            <w:tcW w:w="3544" w:type="dxa"/>
          </w:tcPr>
          <w:p w14:paraId="3BE85D4B" w14:textId="77777777" w:rsidR="00940027" w:rsidRDefault="00940027">
            <w:pPr>
              <w:pStyle w:val="OtherTableBody"/>
            </w:pPr>
            <w:r>
              <w:t>WIC identifier</w:t>
            </w:r>
          </w:p>
        </w:tc>
      </w:tr>
      <w:tr w:rsidR="00940027" w14:paraId="09F10AD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D01786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C761CC8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1A3AF23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26AB504" w14:textId="77777777" w:rsidR="00940027" w:rsidRDefault="00940027">
            <w:pPr>
              <w:pStyle w:val="OtherTableBody"/>
            </w:pPr>
            <w:r>
              <w:t>WCN</w:t>
            </w:r>
          </w:p>
        </w:tc>
        <w:tc>
          <w:tcPr>
            <w:tcW w:w="3544" w:type="dxa"/>
          </w:tcPr>
          <w:p w14:paraId="32AF4B85" w14:textId="77777777" w:rsidR="00940027" w:rsidRDefault="00940027">
            <w:pPr>
              <w:pStyle w:val="OtherTableBody"/>
            </w:pPr>
            <w:r>
              <w:t>Workers_ Comp Number</w:t>
            </w:r>
          </w:p>
        </w:tc>
      </w:tr>
      <w:tr w:rsidR="00940027" w14:paraId="2786A32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F3934D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0ADF7EC" w14:textId="77777777" w:rsidR="00940027" w:rsidRDefault="00940027">
            <w:pPr>
              <w:pStyle w:val="OtherTableBody"/>
            </w:pPr>
            <w:r>
              <w:t>0203</w:t>
            </w:r>
          </w:p>
        </w:tc>
        <w:tc>
          <w:tcPr>
            <w:tcW w:w="2693" w:type="dxa"/>
          </w:tcPr>
          <w:p w14:paraId="3D0CF97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5CB372D" w14:textId="77777777" w:rsidR="00940027" w:rsidRDefault="00940027">
            <w:pPr>
              <w:pStyle w:val="OtherTableBody"/>
            </w:pPr>
            <w:r>
              <w:t>XX</w:t>
            </w:r>
          </w:p>
        </w:tc>
        <w:tc>
          <w:tcPr>
            <w:tcW w:w="3544" w:type="dxa"/>
          </w:tcPr>
          <w:p w14:paraId="5010973B" w14:textId="77777777" w:rsidR="00940027" w:rsidRDefault="00940027">
            <w:pPr>
              <w:pStyle w:val="OtherTableBody"/>
            </w:pPr>
            <w:r>
              <w:t>Organization identifier</w:t>
            </w:r>
          </w:p>
        </w:tc>
      </w:tr>
      <w:tr w:rsidR="00940027" w14:paraId="2C9F2A9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32CE3A8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1C26867D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0D0236F7" w14:textId="77777777" w:rsidR="00940027" w:rsidRDefault="00940027">
            <w:pPr>
              <w:pStyle w:val="OtherTableBody"/>
            </w:pPr>
            <w:r>
              <w:t>Organizational name type</w:t>
            </w:r>
          </w:p>
        </w:tc>
        <w:tc>
          <w:tcPr>
            <w:tcW w:w="1701" w:type="dxa"/>
          </w:tcPr>
          <w:p w14:paraId="29035522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7FE5C40D" w14:textId="77777777" w:rsidR="00940027" w:rsidRDefault="00940027">
            <w:pPr>
              <w:pStyle w:val="OtherTableBody"/>
            </w:pPr>
          </w:p>
        </w:tc>
      </w:tr>
      <w:tr w:rsidR="00940027" w14:paraId="01B0CD5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131FD6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5D45A9A" w14:textId="77777777" w:rsidR="00940027" w:rsidRDefault="00940027">
            <w:pPr>
              <w:pStyle w:val="OtherTableBody"/>
            </w:pPr>
            <w:r>
              <w:t>0204</w:t>
            </w:r>
          </w:p>
        </w:tc>
        <w:tc>
          <w:tcPr>
            <w:tcW w:w="2693" w:type="dxa"/>
          </w:tcPr>
          <w:p w14:paraId="5EA4805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7DB6A02" w14:textId="77777777" w:rsidR="00940027" w:rsidRDefault="00940027">
            <w:pPr>
              <w:pStyle w:val="OtherTableBody"/>
            </w:pPr>
            <w:r>
              <w:t>A</w:t>
            </w:r>
          </w:p>
        </w:tc>
        <w:tc>
          <w:tcPr>
            <w:tcW w:w="3544" w:type="dxa"/>
          </w:tcPr>
          <w:p w14:paraId="677EAC9C" w14:textId="77777777" w:rsidR="00940027" w:rsidRDefault="00940027">
            <w:pPr>
              <w:pStyle w:val="OtherTableBody"/>
            </w:pPr>
            <w:r>
              <w:t>Alias name</w:t>
            </w:r>
          </w:p>
        </w:tc>
      </w:tr>
      <w:tr w:rsidR="00940027" w14:paraId="3BF7B89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6C349D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CF3B962" w14:textId="77777777" w:rsidR="00940027" w:rsidRDefault="00940027">
            <w:pPr>
              <w:pStyle w:val="OtherTableBody"/>
            </w:pPr>
            <w:r>
              <w:t>0204</w:t>
            </w:r>
          </w:p>
        </w:tc>
        <w:tc>
          <w:tcPr>
            <w:tcW w:w="2693" w:type="dxa"/>
          </w:tcPr>
          <w:p w14:paraId="6D1BC91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DFDF45B" w14:textId="77777777" w:rsidR="00940027" w:rsidRDefault="00940027">
            <w:pPr>
              <w:pStyle w:val="OtherTableBody"/>
            </w:pPr>
            <w:r>
              <w:t>D</w:t>
            </w:r>
          </w:p>
        </w:tc>
        <w:tc>
          <w:tcPr>
            <w:tcW w:w="3544" w:type="dxa"/>
          </w:tcPr>
          <w:p w14:paraId="72943D11" w14:textId="77777777" w:rsidR="00940027" w:rsidRDefault="00940027">
            <w:pPr>
              <w:pStyle w:val="OtherTableBody"/>
            </w:pPr>
            <w:r>
              <w:t>Display name</w:t>
            </w:r>
          </w:p>
        </w:tc>
      </w:tr>
      <w:tr w:rsidR="00940027" w14:paraId="0F105B2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971B68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A731C14" w14:textId="77777777" w:rsidR="00940027" w:rsidRDefault="00940027">
            <w:pPr>
              <w:pStyle w:val="OtherTableBody"/>
            </w:pPr>
            <w:r>
              <w:t>0204</w:t>
            </w:r>
          </w:p>
        </w:tc>
        <w:tc>
          <w:tcPr>
            <w:tcW w:w="2693" w:type="dxa"/>
          </w:tcPr>
          <w:p w14:paraId="7D08DAF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7C63729" w14:textId="77777777" w:rsidR="00940027" w:rsidRDefault="00940027">
            <w:pPr>
              <w:pStyle w:val="OtherTableBody"/>
            </w:pPr>
            <w:r>
              <w:t>L</w:t>
            </w:r>
          </w:p>
        </w:tc>
        <w:tc>
          <w:tcPr>
            <w:tcW w:w="3544" w:type="dxa"/>
          </w:tcPr>
          <w:p w14:paraId="6A3F0785" w14:textId="77777777" w:rsidR="00940027" w:rsidRDefault="00940027">
            <w:pPr>
              <w:pStyle w:val="OtherTableBody"/>
            </w:pPr>
            <w:r>
              <w:t>Legal name</w:t>
            </w:r>
          </w:p>
        </w:tc>
      </w:tr>
      <w:tr w:rsidR="00940027" w14:paraId="0CA8760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186895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150A195" w14:textId="77777777" w:rsidR="00940027" w:rsidRDefault="00940027">
            <w:pPr>
              <w:pStyle w:val="OtherTableBody"/>
            </w:pPr>
            <w:r>
              <w:t>0204</w:t>
            </w:r>
          </w:p>
        </w:tc>
        <w:tc>
          <w:tcPr>
            <w:tcW w:w="2693" w:type="dxa"/>
          </w:tcPr>
          <w:p w14:paraId="2D53A11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C575A56" w14:textId="77777777" w:rsidR="00940027" w:rsidRDefault="00940027">
            <w:pPr>
              <w:pStyle w:val="OtherTableBody"/>
            </w:pPr>
            <w:r>
              <w:t>SL</w:t>
            </w:r>
          </w:p>
        </w:tc>
        <w:tc>
          <w:tcPr>
            <w:tcW w:w="3544" w:type="dxa"/>
          </w:tcPr>
          <w:p w14:paraId="3E31842D" w14:textId="77777777" w:rsidR="00940027" w:rsidRDefault="00940027">
            <w:pPr>
              <w:pStyle w:val="OtherTableBody"/>
            </w:pPr>
            <w:r>
              <w:t>Stock exchange listing name</w:t>
            </w:r>
          </w:p>
        </w:tc>
      </w:tr>
      <w:tr w:rsidR="00940027" w14:paraId="1F218B3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5C40564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3C0F9EED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3E50BC85" w14:textId="77777777" w:rsidR="00940027" w:rsidRDefault="00940027">
            <w:pPr>
              <w:pStyle w:val="OtherTableBody"/>
            </w:pPr>
            <w:r>
              <w:t>Price type</w:t>
            </w:r>
          </w:p>
        </w:tc>
        <w:tc>
          <w:tcPr>
            <w:tcW w:w="1701" w:type="dxa"/>
          </w:tcPr>
          <w:p w14:paraId="3A5D0CAA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1EBBA123" w14:textId="77777777" w:rsidR="00940027" w:rsidRDefault="00940027">
            <w:pPr>
              <w:pStyle w:val="OtherTableBody"/>
            </w:pPr>
          </w:p>
        </w:tc>
      </w:tr>
      <w:tr w:rsidR="00940027" w14:paraId="5DC1419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4E68C1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B99BA74" w14:textId="77777777" w:rsidR="00940027" w:rsidRDefault="00940027">
            <w:pPr>
              <w:pStyle w:val="OtherTableBody"/>
            </w:pPr>
            <w:r>
              <w:t>0205</w:t>
            </w:r>
          </w:p>
        </w:tc>
        <w:tc>
          <w:tcPr>
            <w:tcW w:w="2693" w:type="dxa"/>
          </w:tcPr>
          <w:p w14:paraId="5392DB6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3F770DB" w14:textId="77777777" w:rsidR="00940027" w:rsidRDefault="00940027">
            <w:pPr>
              <w:pStyle w:val="OtherTableBody"/>
            </w:pPr>
            <w:r>
              <w:t>AP</w:t>
            </w:r>
          </w:p>
        </w:tc>
        <w:tc>
          <w:tcPr>
            <w:tcW w:w="3544" w:type="dxa"/>
          </w:tcPr>
          <w:p w14:paraId="06B1601F" w14:textId="77777777" w:rsidR="00940027" w:rsidRDefault="00940027">
            <w:pPr>
              <w:pStyle w:val="OtherTableBody"/>
            </w:pPr>
            <w:r>
              <w:t>administrative price or handling fee</w:t>
            </w:r>
          </w:p>
        </w:tc>
      </w:tr>
      <w:tr w:rsidR="00940027" w14:paraId="001988B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9FDAD1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3E5715D" w14:textId="77777777" w:rsidR="00940027" w:rsidRDefault="00940027">
            <w:pPr>
              <w:pStyle w:val="OtherTableBody"/>
            </w:pPr>
            <w:r>
              <w:t>0205</w:t>
            </w:r>
          </w:p>
        </w:tc>
        <w:tc>
          <w:tcPr>
            <w:tcW w:w="2693" w:type="dxa"/>
          </w:tcPr>
          <w:p w14:paraId="443AF73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52AF1B1" w14:textId="77777777" w:rsidR="00940027" w:rsidRDefault="00940027">
            <w:pPr>
              <w:pStyle w:val="OtherTableBody"/>
            </w:pPr>
            <w:r>
              <w:t>DC</w:t>
            </w:r>
          </w:p>
        </w:tc>
        <w:tc>
          <w:tcPr>
            <w:tcW w:w="3544" w:type="dxa"/>
          </w:tcPr>
          <w:p w14:paraId="7B86DEAD" w14:textId="77777777" w:rsidR="00940027" w:rsidRDefault="00940027">
            <w:pPr>
              <w:pStyle w:val="OtherTableBody"/>
            </w:pPr>
            <w:r>
              <w:t>direct unit cost</w:t>
            </w:r>
          </w:p>
        </w:tc>
      </w:tr>
      <w:tr w:rsidR="00940027" w14:paraId="059E476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E9E7D5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13A660A" w14:textId="77777777" w:rsidR="00940027" w:rsidRDefault="00940027">
            <w:pPr>
              <w:pStyle w:val="OtherTableBody"/>
            </w:pPr>
            <w:r>
              <w:t>0205</w:t>
            </w:r>
          </w:p>
        </w:tc>
        <w:tc>
          <w:tcPr>
            <w:tcW w:w="2693" w:type="dxa"/>
          </w:tcPr>
          <w:p w14:paraId="48697E8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228B6CD" w14:textId="77777777" w:rsidR="00940027" w:rsidRDefault="00940027">
            <w:pPr>
              <w:pStyle w:val="OtherTableBody"/>
            </w:pPr>
            <w:r>
              <w:t>IC</w:t>
            </w:r>
          </w:p>
        </w:tc>
        <w:tc>
          <w:tcPr>
            <w:tcW w:w="3544" w:type="dxa"/>
          </w:tcPr>
          <w:p w14:paraId="3EF98634" w14:textId="77777777" w:rsidR="00940027" w:rsidRDefault="00940027">
            <w:pPr>
              <w:pStyle w:val="OtherTableBody"/>
            </w:pPr>
            <w:r>
              <w:t>indirect unit cost</w:t>
            </w:r>
          </w:p>
        </w:tc>
      </w:tr>
      <w:tr w:rsidR="00940027" w14:paraId="2FB11F1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426952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7341B34" w14:textId="77777777" w:rsidR="00940027" w:rsidRDefault="00940027">
            <w:pPr>
              <w:pStyle w:val="OtherTableBody"/>
            </w:pPr>
            <w:r>
              <w:t>0205</w:t>
            </w:r>
          </w:p>
        </w:tc>
        <w:tc>
          <w:tcPr>
            <w:tcW w:w="2693" w:type="dxa"/>
          </w:tcPr>
          <w:p w14:paraId="2504A2A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DE00DB9" w14:textId="77777777" w:rsidR="00940027" w:rsidRDefault="00940027">
            <w:pPr>
              <w:pStyle w:val="OtherTableBody"/>
            </w:pPr>
            <w:r>
              <w:t>PF</w:t>
            </w:r>
          </w:p>
        </w:tc>
        <w:tc>
          <w:tcPr>
            <w:tcW w:w="3544" w:type="dxa"/>
          </w:tcPr>
          <w:p w14:paraId="577B491F" w14:textId="77777777" w:rsidR="00940027" w:rsidRDefault="00940027">
            <w:pPr>
              <w:pStyle w:val="OtherTableBody"/>
            </w:pPr>
            <w:r>
              <w:t>professional fee for performing provider</w:t>
            </w:r>
          </w:p>
        </w:tc>
      </w:tr>
      <w:tr w:rsidR="00940027" w14:paraId="1621C66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901FC9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C42DFEE" w14:textId="77777777" w:rsidR="00940027" w:rsidRDefault="00940027">
            <w:pPr>
              <w:pStyle w:val="OtherTableBody"/>
            </w:pPr>
            <w:r>
              <w:t>0205</w:t>
            </w:r>
          </w:p>
        </w:tc>
        <w:tc>
          <w:tcPr>
            <w:tcW w:w="2693" w:type="dxa"/>
          </w:tcPr>
          <w:p w14:paraId="4C95691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AEDFAC4" w14:textId="77777777" w:rsidR="00940027" w:rsidRDefault="00940027">
            <w:pPr>
              <w:pStyle w:val="OtherTableBody"/>
            </w:pPr>
            <w:r>
              <w:t>TF</w:t>
            </w:r>
          </w:p>
        </w:tc>
        <w:tc>
          <w:tcPr>
            <w:tcW w:w="3544" w:type="dxa"/>
          </w:tcPr>
          <w:p w14:paraId="36B9EF65" w14:textId="77777777" w:rsidR="00940027" w:rsidRDefault="00940027">
            <w:pPr>
              <w:pStyle w:val="OtherTableBody"/>
            </w:pPr>
            <w:r>
              <w:t>technology fee for use of equipment</w:t>
            </w:r>
          </w:p>
        </w:tc>
      </w:tr>
      <w:tr w:rsidR="00940027" w14:paraId="578339A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8C4B5D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D816FFF" w14:textId="77777777" w:rsidR="00940027" w:rsidRDefault="00940027">
            <w:pPr>
              <w:pStyle w:val="OtherTableBody"/>
            </w:pPr>
            <w:r>
              <w:t>0205</w:t>
            </w:r>
          </w:p>
        </w:tc>
        <w:tc>
          <w:tcPr>
            <w:tcW w:w="2693" w:type="dxa"/>
          </w:tcPr>
          <w:p w14:paraId="09B2508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8C7D1B7" w14:textId="77777777" w:rsidR="00940027" w:rsidRDefault="00940027">
            <w:pPr>
              <w:pStyle w:val="OtherTableBody"/>
            </w:pPr>
            <w:r>
              <w:t>TP</w:t>
            </w:r>
          </w:p>
        </w:tc>
        <w:tc>
          <w:tcPr>
            <w:tcW w:w="3544" w:type="dxa"/>
          </w:tcPr>
          <w:p w14:paraId="44C51353" w14:textId="77777777" w:rsidR="00940027" w:rsidRDefault="00940027">
            <w:pPr>
              <w:pStyle w:val="OtherTableBody"/>
            </w:pPr>
            <w:r>
              <w:t>total price</w:t>
            </w:r>
          </w:p>
        </w:tc>
      </w:tr>
      <w:tr w:rsidR="00940027" w14:paraId="70CE42F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048C2F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26B859E" w14:textId="77777777" w:rsidR="00940027" w:rsidRDefault="00940027">
            <w:pPr>
              <w:pStyle w:val="OtherTableBody"/>
            </w:pPr>
            <w:r>
              <w:t>0205</w:t>
            </w:r>
          </w:p>
        </w:tc>
        <w:tc>
          <w:tcPr>
            <w:tcW w:w="2693" w:type="dxa"/>
          </w:tcPr>
          <w:p w14:paraId="51F1F81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AC716DE" w14:textId="77777777" w:rsidR="00940027" w:rsidRDefault="00940027">
            <w:pPr>
              <w:pStyle w:val="OtherTableBody"/>
            </w:pPr>
            <w:r>
              <w:t>UP</w:t>
            </w:r>
          </w:p>
        </w:tc>
        <w:tc>
          <w:tcPr>
            <w:tcW w:w="3544" w:type="dxa"/>
          </w:tcPr>
          <w:p w14:paraId="52C5294D" w14:textId="77777777" w:rsidR="00940027" w:rsidRDefault="00940027">
            <w:pPr>
              <w:pStyle w:val="OtherTableBody"/>
            </w:pPr>
            <w:r>
              <w:t>unit price, may be based on length of procedure or service</w:t>
            </w:r>
          </w:p>
        </w:tc>
      </w:tr>
      <w:tr w:rsidR="00940027" w14:paraId="3B6E4C2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3EBEF5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HL7</w:t>
            </w:r>
          </w:p>
        </w:tc>
        <w:tc>
          <w:tcPr>
            <w:tcW w:w="709" w:type="dxa"/>
          </w:tcPr>
          <w:p w14:paraId="7D4904B6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2693" w:type="dxa"/>
          </w:tcPr>
          <w:p w14:paraId="7546B7D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Segment action code</w:t>
            </w:r>
          </w:p>
        </w:tc>
        <w:tc>
          <w:tcPr>
            <w:tcW w:w="1701" w:type="dxa"/>
          </w:tcPr>
          <w:p w14:paraId="3507D1E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3544" w:type="dxa"/>
          </w:tcPr>
          <w:p w14:paraId="080B7AAF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</w:tr>
      <w:tr w:rsidR="00940027" w14:paraId="4DC7DB4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16CB0C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11C609F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0206</w:t>
            </w:r>
          </w:p>
        </w:tc>
        <w:tc>
          <w:tcPr>
            <w:tcW w:w="2693" w:type="dxa"/>
          </w:tcPr>
          <w:p w14:paraId="75787256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8C73CE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</w:t>
            </w:r>
          </w:p>
        </w:tc>
        <w:tc>
          <w:tcPr>
            <w:tcW w:w="3544" w:type="dxa"/>
          </w:tcPr>
          <w:p w14:paraId="7E779CD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Add/Insert</w:t>
            </w:r>
          </w:p>
        </w:tc>
      </w:tr>
      <w:tr w:rsidR="00940027" w14:paraId="183E0EA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73465F3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0037DA5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0206</w:t>
            </w:r>
          </w:p>
        </w:tc>
        <w:tc>
          <w:tcPr>
            <w:tcW w:w="2693" w:type="dxa"/>
          </w:tcPr>
          <w:p w14:paraId="79C11FB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0EB7C7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D</w:t>
            </w:r>
          </w:p>
        </w:tc>
        <w:tc>
          <w:tcPr>
            <w:tcW w:w="3544" w:type="dxa"/>
          </w:tcPr>
          <w:p w14:paraId="6512AB2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Delete</w:t>
            </w:r>
          </w:p>
        </w:tc>
      </w:tr>
      <w:tr w:rsidR="00940027" w14:paraId="7356DD0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FC412A7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400C542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0206</w:t>
            </w:r>
          </w:p>
        </w:tc>
        <w:tc>
          <w:tcPr>
            <w:tcW w:w="2693" w:type="dxa"/>
          </w:tcPr>
          <w:p w14:paraId="3406357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D3CE38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U</w:t>
            </w:r>
          </w:p>
        </w:tc>
        <w:tc>
          <w:tcPr>
            <w:tcW w:w="3544" w:type="dxa"/>
          </w:tcPr>
          <w:p w14:paraId="53F183B7" w14:textId="77777777" w:rsidR="00940027" w:rsidRDefault="00940027">
            <w:pPr>
              <w:pStyle w:val="OtherTableBody"/>
            </w:pPr>
            <w:r>
              <w:t>Update</w:t>
            </w:r>
          </w:p>
        </w:tc>
      </w:tr>
      <w:tr w:rsidR="00940027" w14:paraId="77A9F35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669E4FA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078234D9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29321D22" w14:textId="77777777" w:rsidR="00940027" w:rsidRDefault="00940027">
            <w:pPr>
              <w:pStyle w:val="OtherTableBody"/>
            </w:pPr>
            <w:r>
              <w:t>Processing mode</w:t>
            </w:r>
          </w:p>
        </w:tc>
        <w:tc>
          <w:tcPr>
            <w:tcW w:w="1701" w:type="dxa"/>
          </w:tcPr>
          <w:p w14:paraId="029472F4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140AA6B4" w14:textId="77777777" w:rsidR="00940027" w:rsidRDefault="00940027">
            <w:pPr>
              <w:pStyle w:val="OtherTableBody"/>
            </w:pPr>
          </w:p>
        </w:tc>
      </w:tr>
      <w:tr w:rsidR="00940027" w14:paraId="79BEEC1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DEA8C4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A13867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0207</w:t>
            </w:r>
          </w:p>
        </w:tc>
        <w:tc>
          <w:tcPr>
            <w:tcW w:w="2693" w:type="dxa"/>
          </w:tcPr>
          <w:p w14:paraId="1A1B19F7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1CBFE72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</w:t>
            </w:r>
          </w:p>
        </w:tc>
        <w:tc>
          <w:tcPr>
            <w:tcW w:w="3544" w:type="dxa"/>
          </w:tcPr>
          <w:p w14:paraId="0914B05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Archive</w:t>
            </w:r>
          </w:p>
        </w:tc>
      </w:tr>
      <w:tr w:rsidR="00940027" w14:paraId="030710F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C7569A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2F6235C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0207</w:t>
            </w:r>
          </w:p>
        </w:tc>
        <w:tc>
          <w:tcPr>
            <w:tcW w:w="2693" w:type="dxa"/>
          </w:tcPr>
          <w:p w14:paraId="65B70463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930410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</w:t>
            </w:r>
          </w:p>
        </w:tc>
        <w:tc>
          <w:tcPr>
            <w:tcW w:w="3544" w:type="dxa"/>
          </w:tcPr>
          <w:p w14:paraId="0B3B7513" w14:textId="77777777" w:rsidR="00940027" w:rsidRDefault="00940027">
            <w:pPr>
              <w:pStyle w:val="OtherTableBody"/>
            </w:pPr>
            <w:r>
              <w:t>Initial load</w:t>
            </w:r>
          </w:p>
        </w:tc>
      </w:tr>
      <w:tr w:rsidR="00940027" w14:paraId="6875C64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1230DB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8D185C9" w14:textId="77777777" w:rsidR="00940027" w:rsidRDefault="00940027">
            <w:pPr>
              <w:pStyle w:val="OtherTableBody"/>
            </w:pPr>
            <w:r>
              <w:t>0207</w:t>
            </w:r>
          </w:p>
        </w:tc>
        <w:tc>
          <w:tcPr>
            <w:tcW w:w="2693" w:type="dxa"/>
          </w:tcPr>
          <w:p w14:paraId="1906673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5B31BFA" w14:textId="77777777" w:rsidR="00940027" w:rsidRDefault="00940027">
            <w:pPr>
              <w:pStyle w:val="OtherTableBody"/>
            </w:pPr>
            <w:r>
              <w:t>Not present</w:t>
            </w:r>
          </w:p>
        </w:tc>
        <w:tc>
          <w:tcPr>
            <w:tcW w:w="3544" w:type="dxa"/>
          </w:tcPr>
          <w:p w14:paraId="6344FB9E" w14:textId="77777777" w:rsidR="00940027" w:rsidRDefault="00940027">
            <w:pPr>
              <w:pStyle w:val="OtherTableBody"/>
            </w:pPr>
            <w:r>
              <w:t>Not present (the default, meaning current  processing)</w:t>
            </w:r>
          </w:p>
        </w:tc>
      </w:tr>
      <w:tr w:rsidR="00940027" w14:paraId="306D054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944382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92B305F" w14:textId="77777777" w:rsidR="00940027" w:rsidRDefault="00940027">
            <w:pPr>
              <w:pStyle w:val="OtherTableBody"/>
            </w:pPr>
            <w:r>
              <w:t>0207</w:t>
            </w:r>
          </w:p>
        </w:tc>
        <w:tc>
          <w:tcPr>
            <w:tcW w:w="2693" w:type="dxa"/>
          </w:tcPr>
          <w:p w14:paraId="28EB7E2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D54AA76" w14:textId="77777777" w:rsidR="00940027" w:rsidRDefault="00940027">
            <w:pPr>
              <w:pStyle w:val="OtherTableBody"/>
            </w:pPr>
            <w:r>
              <w:t>R</w:t>
            </w:r>
          </w:p>
        </w:tc>
        <w:tc>
          <w:tcPr>
            <w:tcW w:w="3544" w:type="dxa"/>
          </w:tcPr>
          <w:p w14:paraId="641C6574" w14:textId="77777777" w:rsidR="00940027" w:rsidRDefault="00940027">
            <w:pPr>
              <w:pStyle w:val="OtherTableBody"/>
            </w:pPr>
            <w:r>
              <w:t>Restore from archive</w:t>
            </w:r>
          </w:p>
        </w:tc>
      </w:tr>
      <w:tr w:rsidR="00940027" w14:paraId="4FAC4EC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16F80F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DB2F187" w14:textId="77777777" w:rsidR="00940027" w:rsidRDefault="00940027">
            <w:pPr>
              <w:pStyle w:val="OtherTableBody"/>
            </w:pPr>
            <w:r>
              <w:t>0207</w:t>
            </w:r>
          </w:p>
        </w:tc>
        <w:tc>
          <w:tcPr>
            <w:tcW w:w="2693" w:type="dxa"/>
          </w:tcPr>
          <w:p w14:paraId="24E8763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50B582D" w14:textId="77777777" w:rsidR="00940027" w:rsidRDefault="00940027">
            <w:pPr>
              <w:pStyle w:val="OtherTableBody"/>
            </w:pPr>
            <w:r>
              <w:t>T</w:t>
            </w:r>
          </w:p>
        </w:tc>
        <w:tc>
          <w:tcPr>
            <w:tcW w:w="3544" w:type="dxa"/>
          </w:tcPr>
          <w:p w14:paraId="1F425B11" w14:textId="77777777" w:rsidR="00940027" w:rsidRDefault="00940027">
            <w:pPr>
              <w:pStyle w:val="OtherTableBody"/>
            </w:pPr>
            <w:r>
              <w:t>Current processing, transmitted at intervals (scheduled or on demand)</w:t>
            </w:r>
          </w:p>
        </w:tc>
      </w:tr>
      <w:tr w:rsidR="00940027" w14:paraId="5A7AE6D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057EE15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68556CC6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303ADD45" w14:textId="77777777" w:rsidR="00940027" w:rsidRDefault="00940027">
            <w:pPr>
              <w:pStyle w:val="OtherTableBody"/>
            </w:pPr>
            <w:r>
              <w:t>Query Response Status</w:t>
            </w:r>
          </w:p>
        </w:tc>
        <w:tc>
          <w:tcPr>
            <w:tcW w:w="1701" w:type="dxa"/>
          </w:tcPr>
          <w:p w14:paraId="5D4764C6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16F1EF6D" w14:textId="77777777" w:rsidR="00940027" w:rsidRDefault="00940027">
            <w:pPr>
              <w:pStyle w:val="OtherTableBody"/>
            </w:pPr>
          </w:p>
        </w:tc>
      </w:tr>
      <w:tr w:rsidR="00940027" w14:paraId="0A2D0C7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7F783F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D8DEF0C" w14:textId="77777777" w:rsidR="00940027" w:rsidRDefault="00940027">
            <w:pPr>
              <w:pStyle w:val="OtherTableBody"/>
            </w:pPr>
            <w:r>
              <w:t>0208</w:t>
            </w:r>
          </w:p>
        </w:tc>
        <w:tc>
          <w:tcPr>
            <w:tcW w:w="2693" w:type="dxa"/>
          </w:tcPr>
          <w:p w14:paraId="39187D2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B86C457" w14:textId="77777777" w:rsidR="00940027" w:rsidRDefault="00940027">
            <w:pPr>
              <w:pStyle w:val="OtherTableBody"/>
            </w:pPr>
            <w:r>
              <w:t>AE</w:t>
            </w:r>
          </w:p>
        </w:tc>
        <w:tc>
          <w:tcPr>
            <w:tcW w:w="3544" w:type="dxa"/>
          </w:tcPr>
          <w:p w14:paraId="7C27491E" w14:textId="77777777" w:rsidR="00940027" w:rsidRDefault="00940027">
            <w:pPr>
              <w:pStyle w:val="OtherTableBody"/>
            </w:pPr>
            <w:r>
              <w:t>Application error</w:t>
            </w:r>
          </w:p>
        </w:tc>
      </w:tr>
      <w:tr w:rsidR="00940027" w14:paraId="3F22837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D451CB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F6B2AE9" w14:textId="77777777" w:rsidR="00940027" w:rsidRDefault="00940027">
            <w:pPr>
              <w:pStyle w:val="OtherTableBody"/>
            </w:pPr>
            <w:r>
              <w:t>0208</w:t>
            </w:r>
          </w:p>
        </w:tc>
        <w:tc>
          <w:tcPr>
            <w:tcW w:w="2693" w:type="dxa"/>
          </w:tcPr>
          <w:p w14:paraId="2D5A20D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5AB6731" w14:textId="77777777" w:rsidR="00940027" w:rsidRDefault="00940027">
            <w:pPr>
              <w:pStyle w:val="OtherTableBody"/>
            </w:pPr>
            <w:r>
              <w:t>AR</w:t>
            </w:r>
          </w:p>
        </w:tc>
        <w:tc>
          <w:tcPr>
            <w:tcW w:w="3544" w:type="dxa"/>
          </w:tcPr>
          <w:p w14:paraId="4BA2C9BF" w14:textId="77777777" w:rsidR="00940027" w:rsidRDefault="00940027">
            <w:pPr>
              <w:pStyle w:val="OtherTableBody"/>
            </w:pPr>
            <w:r>
              <w:t>Application reject</w:t>
            </w:r>
          </w:p>
        </w:tc>
      </w:tr>
      <w:tr w:rsidR="00940027" w14:paraId="508F06B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A1A7FB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5A16EC2" w14:textId="77777777" w:rsidR="00940027" w:rsidRDefault="00940027">
            <w:pPr>
              <w:pStyle w:val="OtherTableBody"/>
            </w:pPr>
            <w:r>
              <w:t>0208</w:t>
            </w:r>
          </w:p>
        </w:tc>
        <w:tc>
          <w:tcPr>
            <w:tcW w:w="2693" w:type="dxa"/>
          </w:tcPr>
          <w:p w14:paraId="2D22F0E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08195E1" w14:textId="77777777" w:rsidR="00940027" w:rsidRDefault="00940027">
            <w:pPr>
              <w:pStyle w:val="OtherTableBody"/>
            </w:pPr>
            <w:r>
              <w:t>NF</w:t>
            </w:r>
          </w:p>
        </w:tc>
        <w:tc>
          <w:tcPr>
            <w:tcW w:w="3544" w:type="dxa"/>
          </w:tcPr>
          <w:p w14:paraId="765FB426" w14:textId="77777777" w:rsidR="00940027" w:rsidRDefault="00940027">
            <w:pPr>
              <w:pStyle w:val="OtherTableBody"/>
            </w:pPr>
            <w:r>
              <w:t>No data found, no errors</w:t>
            </w:r>
          </w:p>
        </w:tc>
      </w:tr>
      <w:tr w:rsidR="00940027" w14:paraId="0694F1D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A01B6D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ED0CC9E" w14:textId="77777777" w:rsidR="00940027" w:rsidRDefault="00940027">
            <w:pPr>
              <w:pStyle w:val="OtherTableBody"/>
            </w:pPr>
            <w:r>
              <w:t>0208</w:t>
            </w:r>
          </w:p>
        </w:tc>
        <w:tc>
          <w:tcPr>
            <w:tcW w:w="2693" w:type="dxa"/>
          </w:tcPr>
          <w:p w14:paraId="3B46BA2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360C543" w14:textId="77777777" w:rsidR="00940027" w:rsidRDefault="00940027">
            <w:pPr>
              <w:pStyle w:val="OtherTableBody"/>
            </w:pPr>
            <w:r>
              <w:t>OK</w:t>
            </w:r>
          </w:p>
        </w:tc>
        <w:tc>
          <w:tcPr>
            <w:tcW w:w="3544" w:type="dxa"/>
          </w:tcPr>
          <w:p w14:paraId="527C534F" w14:textId="77777777" w:rsidR="00940027" w:rsidRDefault="00940027">
            <w:pPr>
              <w:pStyle w:val="OtherTableBody"/>
            </w:pPr>
            <w:r>
              <w:t>Data found, no errors (this is the default)</w:t>
            </w:r>
          </w:p>
        </w:tc>
      </w:tr>
      <w:tr w:rsidR="00940027" w14:paraId="73A1AAE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B0E8D6A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1853D9DA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63D93877" w14:textId="77777777" w:rsidR="00940027" w:rsidRDefault="00940027">
            <w:pPr>
              <w:pStyle w:val="OtherTableBody"/>
            </w:pPr>
            <w:r>
              <w:t>Relational operator</w:t>
            </w:r>
          </w:p>
        </w:tc>
        <w:tc>
          <w:tcPr>
            <w:tcW w:w="1701" w:type="dxa"/>
          </w:tcPr>
          <w:p w14:paraId="1F5816E2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117293ED" w14:textId="77777777" w:rsidR="00940027" w:rsidRDefault="00940027">
            <w:pPr>
              <w:pStyle w:val="OtherTableBody"/>
            </w:pPr>
          </w:p>
        </w:tc>
      </w:tr>
      <w:tr w:rsidR="00940027" w14:paraId="28D2A57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C2789B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3DBD554" w14:textId="77777777" w:rsidR="00940027" w:rsidRDefault="00940027">
            <w:pPr>
              <w:pStyle w:val="OtherTableBody"/>
            </w:pPr>
            <w:r>
              <w:t>0209</w:t>
            </w:r>
          </w:p>
        </w:tc>
        <w:tc>
          <w:tcPr>
            <w:tcW w:w="2693" w:type="dxa"/>
          </w:tcPr>
          <w:p w14:paraId="1393BDC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5E5237D" w14:textId="77777777" w:rsidR="00940027" w:rsidRDefault="00940027">
            <w:pPr>
              <w:pStyle w:val="OtherTableBody"/>
            </w:pPr>
            <w:r>
              <w:t>CT</w:t>
            </w:r>
          </w:p>
        </w:tc>
        <w:tc>
          <w:tcPr>
            <w:tcW w:w="3544" w:type="dxa"/>
          </w:tcPr>
          <w:p w14:paraId="628F26DC" w14:textId="77777777" w:rsidR="00940027" w:rsidRDefault="00940027">
            <w:pPr>
              <w:pStyle w:val="OtherTableBody"/>
            </w:pPr>
            <w:r>
              <w:t>Contains</w:t>
            </w:r>
          </w:p>
        </w:tc>
      </w:tr>
      <w:tr w:rsidR="00940027" w14:paraId="38ADFDE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42243A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18B63AC" w14:textId="77777777" w:rsidR="00940027" w:rsidRDefault="00940027">
            <w:pPr>
              <w:pStyle w:val="OtherTableBody"/>
            </w:pPr>
            <w:r>
              <w:t>0209</w:t>
            </w:r>
          </w:p>
        </w:tc>
        <w:tc>
          <w:tcPr>
            <w:tcW w:w="2693" w:type="dxa"/>
          </w:tcPr>
          <w:p w14:paraId="7B7B81D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C3021F1" w14:textId="77777777" w:rsidR="00940027" w:rsidRDefault="00940027">
            <w:pPr>
              <w:pStyle w:val="OtherTableBody"/>
            </w:pPr>
            <w:r>
              <w:t>EQ</w:t>
            </w:r>
          </w:p>
        </w:tc>
        <w:tc>
          <w:tcPr>
            <w:tcW w:w="3544" w:type="dxa"/>
          </w:tcPr>
          <w:p w14:paraId="6D92ED7E" w14:textId="77777777" w:rsidR="00940027" w:rsidRDefault="00940027">
            <w:pPr>
              <w:pStyle w:val="OtherTableBody"/>
            </w:pPr>
            <w:r>
              <w:t>Equal</w:t>
            </w:r>
          </w:p>
        </w:tc>
      </w:tr>
      <w:tr w:rsidR="00940027" w14:paraId="7D93767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5F2359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7FF0EA4" w14:textId="77777777" w:rsidR="00940027" w:rsidRDefault="00940027">
            <w:pPr>
              <w:pStyle w:val="OtherTableBody"/>
            </w:pPr>
            <w:r>
              <w:t>0209</w:t>
            </w:r>
          </w:p>
        </w:tc>
        <w:tc>
          <w:tcPr>
            <w:tcW w:w="2693" w:type="dxa"/>
          </w:tcPr>
          <w:p w14:paraId="4EE17E2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BB23A99" w14:textId="77777777" w:rsidR="00940027" w:rsidRDefault="00940027">
            <w:pPr>
              <w:pStyle w:val="OtherTableBody"/>
            </w:pPr>
            <w:r>
              <w:t>GE</w:t>
            </w:r>
          </w:p>
        </w:tc>
        <w:tc>
          <w:tcPr>
            <w:tcW w:w="3544" w:type="dxa"/>
          </w:tcPr>
          <w:p w14:paraId="3F7EC68A" w14:textId="77777777" w:rsidR="00940027" w:rsidRDefault="00940027">
            <w:pPr>
              <w:pStyle w:val="OtherTableBody"/>
            </w:pPr>
            <w:r>
              <w:t>Greater than or equal</w:t>
            </w:r>
          </w:p>
        </w:tc>
      </w:tr>
      <w:tr w:rsidR="00940027" w14:paraId="59A5D5E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D35C23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268E7B0" w14:textId="77777777" w:rsidR="00940027" w:rsidRDefault="00940027">
            <w:pPr>
              <w:pStyle w:val="OtherTableBody"/>
            </w:pPr>
            <w:r>
              <w:t>0209</w:t>
            </w:r>
          </w:p>
        </w:tc>
        <w:tc>
          <w:tcPr>
            <w:tcW w:w="2693" w:type="dxa"/>
          </w:tcPr>
          <w:p w14:paraId="7D8D22C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A7B1B75" w14:textId="77777777" w:rsidR="00940027" w:rsidRDefault="00940027">
            <w:pPr>
              <w:pStyle w:val="OtherTableBody"/>
            </w:pPr>
            <w:r>
              <w:t>GN</w:t>
            </w:r>
          </w:p>
        </w:tc>
        <w:tc>
          <w:tcPr>
            <w:tcW w:w="3544" w:type="dxa"/>
          </w:tcPr>
          <w:p w14:paraId="4FD92D25" w14:textId="77777777" w:rsidR="00940027" w:rsidRDefault="00940027">
            <w:pPr>
              <w:pStyle w:val="OtherTableBody"/>
            </w:pPr>
            <w:r>
              <w:t>Generic</w:t>
            </w:r>
          </w:p>
        </w:tc>
      </w:tr>
      <w:tr w:rsidR="00940027" w14:paraId="458D8DE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A0B191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6CE66F7" w14:textId="77777777" w:rsidR="00940027" w:rsidRDefault="00940027">
            <w:pPr>
              <w:pStyle w:val="OtherTableBody"/>
            </w:pPr>
            <w:r>
              <w:t>0209</w:t>
            </w:r>
          </w:p>
        </w:tc>
        <w:tc>
          <w:tcPr>
            <w:tcW w:w="2693" w:type="dxa"/>
          </w:tcPr>
          <w:p w14:paraId="5750E2E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51CA0B6" w14:textId="77777777" w:rsidR="00940027" w:rsidRDefault="00940027">
            <w:pPr>
              <w:pStyle w:val="OtherTableBody"/>
            </w:pPr>
            <w:r>
              <w:t>GT</w:t>
            </w:r>
          </w:p>
        </w:tc>
        <w:tc>
          <w:tcPr>
            <w:tcW w:w="3544" w:type="dxa"/>
          </w:tcPr>
          <w:p w14:paraId="464E5131" w14:textId="77777777" w:rsidR="00940027" w:rsidRDefault="00940027">
            <w:pPr>
              <w:pStyle w:val="OtherTableBody"/>
            </w:pPr>
            <w:r>
              <w:t>Greater than</w:t>
            </w:r>
          </w:p>
        </w:tc>
      </w:tr>
      <w:tr w:rsidR="00940027" w14:paraId="6D65300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28AC81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12AF207" w14:textId="77777777" w:rsidR="00940027" w:rsidRDefault="00940027">
            <w:pPr>
              <w:pStyle w:val="OtherTableBody"/>
            </w:pPr>
            <w:r>
              <w:t>0209</w:t>
            </w:r>
          </w:p>
        </w:tc>
        <w:tc>
          <w:tcPr>
            <w:tcW w:w="2693" w:type="dxa"/>
          </w:tcPr>
          <w:p w14:paraId="6793979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42B334E" w14:textId="77777777" w:rsidR="00940027" w:rsidRDefault="00940027">
            <w:pPr>
              <w:pStyle w:val="OtherTableBody"/>
            </w:pPr>
            <w:r>
              <w:t>LE</w:t>
            </w:r>
          </w:p>
        </w:tc>
        <w:tc>
          <w:tcPr>
            <w:tcW w:w="3544" w:type="dxa"/>
          </w:tcPr>
          <w:p w14:paraId="285C062A" w14:textId="77777777" w:rsidR="00940027" w:rsidRDefault="00940027">
            <w:pPr>
              <w:pStyle w:val="OtherTableBody"/>
            </w:pPr>
            <w:r>
              <w:t>Less than or equal</w:t>
            </w:r>
          </w:p>
        </w:tc>
      </w:tr>
      <w:tr w:rsidR="00940027" w14:paraId="2E18AFE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DF0744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CA9ABD2" w14:textId="77777777" w:rsidR="00940027" w:rsidRDefault="00940027">
            <w:pPr>
              <w:pStyle w:val="OtherTableBody"/>
            </w:pPr>
            <w:r>
              <w:t>0209</w:t>
            </w:r>
          </w:p>
        </w:tc>
        <w:tc>
          <w:tcPr>
            <w:tcW w:w="2693" w:type="dxa"/>
          </w:tcPr>
          <w:p w14:paraId="443183E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A9F505A" w14:textId="77777777" w:rsidR="00940027" w:rsidRDefault="00940027">
            <w:pPr>
              <w:pStyle w:val="OtherTableBody"/>
            </w:pPr>
            <w:r>
              <w:t>LT</w:t>
            </w:r>
          </w:p>
        </w:tc>
        <w:tc>
          <w:tcPr>
            <w:tcW w:w="3544" w:type="dxa"/>
          </w:tcPr>
          <w:p w14:paraId="0CDA4F16" w14:textId="77777777" w:rsidR="00940027" w:rsidRDefault="00940027">
            <w:pPr>
              <w:pStyle w:val="OtherTableBody"/>
            </w:pPr>
            <w:r>
              <w:t>Less than</w:t>
            </w:r>
          </w:p>
        </w:tc>
      </w:tr>
      <w:tr w:rsidR="00940027" w14:paraId="3CD470B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421BBA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D2934D0" w14:textId="77777777" w:rsidR="00940027" w:rsidRDefault="00940027">
            <w:pPr>
              <w:pStyle w:val="OtherTableBody"/>
            </w:pPr>
            <w:r>
              <w:t>0209</w:t>
            </w:r>
          </w:p>
        </w:tc>
        <w:tc>
          <w:tcPr>
            <w:tcW w:w="2693" w:type="dxa"/>
          </w:tcPr>
          <w:p w14:paraId="50DBD10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BEFB020" w14:textId="77777777" w:rsidR="00940027" w:rsidRDefault="00940027">
            <w:pPr>
              <w:pStyle w:val="OtherTableBody"/>
            </w:pPr>
            <w:r>
              <w:t>NE</w:t>
            </w:r>
          </w:p>
        </w:tc>
        <w:tc>
          <w:tcPr>
            <w:tcW w:w="3544" w:type="dxa"/>
          </w:tcPr>
          <w:p w14:paraId="55446B47" w14:textId="77777777" w:rsidR="00940027" w:rsidRDefault="00940027">
            <w:pPr>
              <w:pStyle w:val="OtherTableBody"/>
            </w:pPr>
            <w:r>
              <w:t>Not Equal</w:t>
            </w:r>
          </w:p>
        </w:tc>
      </w:tr>
      <w:tr w:rsidR="00940027" w14:paraId="39B6DD7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CF4E1D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HL7</w:t>
            </w:r>
          </w:p>
        </w:tc>
        <w:tc>
          <w:tcPr>
            <w:tcW w:w="709" w:type="dxa"/>
          </w:tcPr>
          <w:p w14:paraId="1989BCC5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2693" w:type="dxa"/>
          </w:tcPr>
          <w:p w14:paraId="541B911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Relational conjunction</w:t>
            </w:r>
          </w:p>
        </w:tc>
        <w:tc>
          <w:tcPr>
            <w:tcW w:w="1701" w:type="dxa"/>
          </w:tcPr>
          <w:p w14:paraId="409A93D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3544" w:type="dxa"/>
          </w:tcPr>
          <w:p w14:paraId="0526B9E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</w:tr>
      <w:tr w:rsidR="00940027" w14:paraId="16816B9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75ACC16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1544820" w14:textId="77777777" w:rsidR="00940027" w:rsidRDefault="00940027">
            <w:pPr>
              <w:pStyle w:val="OtherTableBody"/>
            </w:pPr>
            <w:r>
              <w:t>0210</w:t>
            </w:r>
          </w:p>
        </w:tc>
        <w:tc>
          <w:tcPr>
            <w:tcW w:w="2693" w:type="dxa"/>
          </w:tcPr>
          <w:p w14:paraId="095FCF3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B9C3CEE" w14:textId="77777777" w:rsidR="00940027" w:rsidRDefault="00940027">
            <w:pPr>
              <w:pStyle w:val="OtherTableBody"/>
            </w:pPr>
            <w:r>
              <w:t>AND</w:t>
            </w:r>
          </w:p>
        </w:tc>
        <w:tc>
          <w:tcPr>
            <w:tcW w:w="3544" w:type="dxa"/>
          </w:tcPr>
          <w:p w14:paraId="73DA3DCA" w14:textId="77777777" w:rsidR="00940027" w:rsidRDefault="00940027">
            <w:pPr>
              <w:pStyle w:val="OtherTableBody"/>
            </w:pPr>
            <w:r>
              <w:t>Default</w:t>
            </w:r>
          </w:p>
        </w:tc>
      </w:tr>
      <w:tr w:rsidR="00940027" w14:paraId="180551C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E09476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50572E4" w14:textId="77777777" w:rsidR="00940027" w:rsidRDefault="00940027">
            <w:pPr>
              <w:pStyle w:val="OtherTableBody"/>
            </w:pPr>
            <w:r>
              <w:t>0210</w:t>
            </w:r>
          </w:p>
        </w:tc>
        <w:tc>
          <w:tcPr>
            <w:tcW w:w="2693" w:type="dxa"/>
          </w:tcPr>
          <w:p w14:paraId="7D15767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B6E5A58" w14:textId="77777777" w:rsidR="00940027" w:rsidRDefault="00940027">
            <w:pPr>
              <w:pStyle w:val="OtherTableBody"/>
            </w:pPr>
            <w:r>
              <w:t>OR</w:t>
            </w:r>
          </w:p>
        </w:tc>
        <w:tc>
          <w:tcPr>
            <w:tcW w:w="3544" w:type="dxa"/>
          </w:tcPr>
          <w:p w14:paraId="138CB4EB" w14:textId="77777777" w:rsidR="00940027" w:rsidRDefault="00940027">
            <w:pPr>
              <w:pStyle w:val="OtherTableBody"/>
            </w:pPr>
          </w:p>
        </w:tc>
      </w:tr>
      <w:tr w:rsidR="00940027" w14:paraId="6594BB5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F1EC776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7AD6CBFC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1D5C85C0" w14:textId="77777777" w:rsidR="00940027" w:rsidRDefault="00940027">
            <w:pPr>
              <w:pStyle w:val="OtherTableBody"/>
            </w:pPr>
            <w:r>
              <w:t>Alternate character sets</w:t>
            </w:r>
          </w:p>
        </w:tc>
        <w:tc>
          <w:tcPr>
            <w:tcW w:w="1701" w:type="dxa"/>
          </w:tcPr>
          <w:p w14:paraId="0183CC54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3842611F" w14:textId="77777777" w:rsidR="00940027" w:rsidRDefault="00940027">
            <w:pPr>
              <w:pStyle w:val="OtherTableBody"/>
            </w:pPr>
          </w:p>
        </w:tc>
      </w:tr>
      <w:tr w:rsidR="00940027" w14:paraId="46456BD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5E44FE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2D91897" w14:textId="77777777" w:rsidR="00940027" w:rsidRDefault="00940027">
            <w:pPr>
              <w:pStyle w:val="OtherTableBody"/>
            </w:pPr>
            <w:r>
              <w:t>0211</w:t>
            </w:r>
          </w:p>
        </w:tc>
        <w:tc>
          <w:tcPr>
            <w:tcW w:w="2693" w:type="dxa"/>
          </w:tcPr>
          <w:p w14:paraId="0D915F5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D03DB56" w14:textId="77777777" w:rsidR="00940027" w:rsidRDefault="00940027">
            <w:pPr>
              <w:pStyle w:val="OtherTableBody"/>
            </w:pPr>
            <w:r>
              <w:t>8859/1</w:t>
            </w:r>
          </w:p>
        </w:tc>
        <w:tc>
          <w:tcPr>
            <w:tcW w:w="3544" w:type="dxa"/>
          </w:tcPr>
          <w:p w14:paraId="38022B57" w14:textId="77777777" w:rsidR="00940027" w:rsidRDefault="00940027">
            <w:pPr>
              <w:pStyle w:val="OtherTableBody"/>
            </w:pPr>
            <w:r>
              <w:t>The printable characters from the ISO 8859/1 Character set</w:t>
            </w:r>
          </w:p>
        </w:tc>
      </w:tr>
      <w:tr w:rsidR="00940027" w14:paraId="70AAC6A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046082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9B33767" w14:textId="77777777" w:rsidR="00940027" w:rsidRDefault="00940027">
            <w:pPr>
              <w:pStyle w:val="OtherTableBody"/>
            </w:pPr>
            <w:r>
              <w:t>0211</w:t>
            </w:r>
          </w:p>
        </w:tc>
        <w:tc>
          <w:tcPr>
            <w:tcW w:w="2693" w:type="dxa"/>
          </w:tcPr>
          <w:p w14:paraId="7B613AA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C147A33" w14:textId="77777777" w:rsidR="00940027" w:rsidRDefault="00940027">
            <w:pPr>
              <w:pStyle w:val="OtherTableBody"/>
            </w:pPr>
            <w:r>
              <w:t>8859/2</w:t>
            </w:r>
          </w:p>
        </w:tc>
        <w:tc>
          <w:tcPr>
            <w:tcW w:w="3544" w:type="dxa"/>
          </w:tcPr>
          <w:p w14:paraId="18A0ECD8" w14:textId="77777777" w:rsidR="00940027" w:rsidRDefault="00940027">
            <w:pPr>
              <w:pStyle w:val="OtherTableBody"/>
            </w:pPr>
            <w:r>
              <w:t>The printable characters from the ISO 8859/2 Character set</w:t>
            </w:r>
          </w:p>
        </w:tc>
      </w:tr>
      <w:tr w:rsidR="00940027" w14:paraId="2E53CD4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294BB2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EDBCA8F" w14:textId="77777777" w:rsidR="00940027" w:rsidRDefault="00940027">
            <w:pPr>
              <w:pStyle w:val="OtherTableBody"/>
            </w:pPr>
            <w:r>
              <w:t>0211</w:t>
            </w:r>
          </w:p>
        </w:tc>
        <w:tc>
          <w:tcPr>
            <w:tcW w:w="2693" w:type="dxa"/>
          </w:tcPr>
          <w:p w14:paraId="50F6CD8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7379E5E" w14:textId="77777777" w:rsidR="00940027" w:rsidRDefault="00940027">
            <w:pPr>
              <w:pStyle w:val="OtherTableBody"/>
            </w:pPr>
            <w:r>
              <w:t>8859/3</w:t>
            </w:r>
          </w:p>
        </w:tc>
        <w:tc>
          <w:tcPr>
            <w:tcW w:w="3544" w:type="dxa"/>
          </w:tcPr>
          <w:p w14:paraId="1BC34C53" w14:textId="77777777" w:rsidR="00940027" w:rsidRDefault="00940027">
            <w:pPr>
              <w:pStyle w:val="OtherTableBody"/>
            </w:pPr>
            <w:r>
              <w:t>The printable characters from the ISO 8859/3 Character set</w:t>
            </w:r>
          </w:p>
        </w:tc>
      </w:tr>
      <w:tr w:rsidR="00940027" w14:paraId="1919368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FF67D9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E3E2763" w14:textId="77777777" w:rsidR="00940027" w:rsidRDefault="00940027">
            <w:pPr>
              <w:pStyle w:val="OtherTableBody"/>
            </w:pPr>
            <w:r>
              <w:t>0211</w:t>
            </w:r>
          </w:p>
        </w:tc>
        <w:tc>
          <w:tcPr>
            <w:tcW w:w="2693" w:type="dxa"/>
          </w:tcPr>
          <w:p w14:paraId="0179C6A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7C6A54C" w14:textId="77777777" w:rsidR="00940027" w:rsidRDefault="00940027">
            <w:pPr>
              <w:pStyle w:val="OtherTableBody"/>
            </w:pPr>
            <w:r>
              <w:t>8859/4</w:t>
            </w:r>
          </w:p>
        </w:tc>
        <w:tc>
          <w:tcPr>
            <w:tcW w:w="3544" w:type="dxa"/>
          </w:tcPr>
          <w:p w14:paraId="5AC02A07" w14:textId="77777777" w:rsidR="00940027" w:rsidRDefault="00940027">
            <w:pPr>
              <w:pStyle w:val="OtherTableBody"/>
            </w:pPr>
            <w:r>
              <w:t>The printable characters from the ISO 8859/4 Character set</w:t>
            </w:r>
          </w:p>
        </w:tc>
      </w:tr>
      <w:tr w:rsidR="00940027" w14:paraId="07EC176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74E50D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27FC928" w14:textId="77777777" w:rsidR="00940027" w:rsidRDefault="00940027">
            <w:pPr>
              <w:pStyle w:val="OtherTableBody"/>
            </w:pPr>
            <w:r>
              <w:t>0211</w:t>
            </w:r>
          </w:p>
        </w:tc>
        <w:tc>
          <w:tcPr>
            <w:tcW w:w="2693" w:type="dxa"/>
          </w:tcPr>
          <w:p w14:paraId="4B54CBF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F227531" w14:textId="77777777" w:rsidR="00940027" w:rsidRDefault="00940027">
            <w:pPr>
              <w:pStyle w:val="OtherTableBody"/>
            </w:pPr>
            <w:r>
              <w:t>8859/5</w:t>
            </w:r>
          </w:p>
        </w:tc>
        <w:tc>
          <w:tcPr>
            <w:tcW w:w="3544" w:type="dxa"/>
          </w:tcPr>
          <w:p w14:paraId="37F688D5" w14:textId="77777777" w:rsidR="00940027" w:rsidRDefault="00940027">
            <w:pPr>
              <w:pStyle w:val="OtherTableBody"/>
            </w:pPr>
            <w:r>
              <w:t>The printable characters from the ISO 8859/5 Character set</w:t>
            </w:r>
          </w:p>
        </w:tc>
      </w:tr>
      <w:tr w:rsidR="00940027" w14:paraId="0C2285C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74B14A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66407A8" w14:textId="77777777" w:rsidR="00940027" w:rsidRDefault="00940027">
            <w:pPr>
              <w:pStyle w:val="OtherTableBody"/>
            </w:pPr>
            <w:r>
              <w:t>0211</w:t>
            </w:r>
          </w:p>
        </w:tc>
        <w:tc>
          <w:tcPr>
            <w:tcW w:w="2693" w:type="dxa"/>
          </w:tcPr>
          <w:p w14:paraId="2686B2B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881F10B" w14:textId="77777777" w:rsidR="00940027" w:rsidRDefault="00940027">
            <w:pPr>
              <w:pStyle w:val="OtherTableBody"/>
            </w:pPr>
            <w:r>
              <w:t>8859/6</w:t>
            </w:r>
          </w:p>
        </w:tc>
        <w:tc>
          <w:tcPr>
            <w:tcW w:w="3544" w:type="dxa"/>
          </w:tcPr>
          <w:p w14:paraId="4C08E413" w14:textId="77777777" w:rsidR="00940027" w:rsidRDefault="00940027">
            <w:pPr>
              <w:pStyle w:val="OtherTableBody"/>
            </w:pPr>
            <w:r>
              <w:t>The printable characters from the ISO 8859/6 Character set</w:t>
            </w:r>
          </w:p>
        </w:tc>
      </w:tr>
      <w:tr w:rsidR="00940027" w14:paraId="7F9B38A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3729A6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E993D79" w14:textId="77777777" w:rsidR="00940027" w:rsidRDefault="00940027">
            <w:pPr>
              <w:pStyle w:val="OtherTableBody"/>
            </w:pPr>
            <w:r>
              <w:t>0211</w:t>
            </w:r>
          </w:p>
        </w:tc>
        <w:tc>
          <w:tcPr>
            <w:tcW w:w="2693" w:type="dxa"/>
          </w:tcPr>
          <w:p w14:paraId="57D83AA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D4FD218" w14:textId="77777777" w:rsidR="00940027" w:rsidRDefault="00940027">
            <w:pPr>
              <w:pStyle w:val="OtherTableBody"/>
            </w:pPr>
            <w:r>
              <w:t>8859/7</w:t>
            </w:r>
          </w:p>
        </w:tc>
        <w:tc>
          <w:tcPr>
            <w:tcW w:w="3544" w:type="dxa"/>
          </w:tcPr>
          <w:p w14:paraId="1A3BB4FE" w14:textId="77777777" w:rsidR="00940027" w:rsidRDefault="00940027">
            <w:pPr>
              <w:pStyle w:val="OtherTableBody"/>
            </w:pPr>
            <w:r>
              <w:t>The printable characters from the ISO 8859/7 Character set</w:t>
            </w:r>
          </w:p>
        </w:tc>
      </w:tr>
      <w:tr w:rsidR="00940027" w14:paraId="696CD63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0DA653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568FDEA" w14:textId="77777777" w:rsidR="00940027" w:rsidRDefault="00940027">
            <w:pPr>
              <w:pStyle w:val="OtherTableBody"/>
            </w:pPr>
            <w:r>
              <w:t>0211</w:t>
            </w:r>
          </w:p>
        </w:tc>
        <w:tc>
          <w:tcPr>
            <w:tcW w:w="2693" w:type="dxa"/>
          </w:tcPr>
          <w:p w14:paraId="37E1D02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CFC2F4D" w14:textId="77777777" w:rsidR="00940027" w:rsidRDefault="00940027">
            <w:pPr>
              <w:pStyle w:val="OtherTableBody"/>
            </w:pPr>
            <w:r>
              <w:t>8859/8</w:t>
            </w:r>
          </w:p>
        </w:tc>
        <w:tc>
          <w:tcPr>
            <w:tcW w:w="3544" w:type="dxa"/>
          </w:tcPr>
          <w:p w14:paraId="21AF9ED3" w14:textId="77777777" w:rsidR="00940027" w:rsidRDefault="00940027">
            <w:pPr>
              <w:pStyle w:val="OtherTableBody"/>
            </w:pPr>
            <w:r>
              <w:t>The printable characters from the ISO 8859/8 Character set</w:t>
            </w:r>
          </w:p>
        </w:tc>
      </w:tr>
      <w:tr w:rsidR="00940027" w14:paraId="08C6919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F6427A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052C3D5" w14:textId="77777777" w:rsidR="00940027" w:rsidRDefault="00940027">
            <w:pPr>
              <w:pStyle w:val="OtherTableBody"/>
            </w:pPr>
            <w:r>
              <w:t>0211</w:t>
            </w:r>
          </w:p>
        </w:tc>
        <w:tc>
          <w:tcPr>
            <w:tcW w:w="2693" w:type="dxa"/>
          </w:tcPr>
          <w:p w14:paraId="522F8DC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55E1AFB" w14:textId="77777777" w:rsidR="00940027" w:rsidRDefault="00940027">
            <w:pPr>
              <w:pStyle w:val="OtherTableBody"/>
            </w:pPr>
            <w:r>
              <w:t>8859/9</w:t>
            </w:r>
          </w:p>
        </w:tc>
        <w:tc>
          <w:tcPr>
            <w:tcW w:w="3544" w:type="dxa"/>
          </w:tcPr>
          <w:p w14:paraId="063DB7F3" w14:textId="77777777" w:rsidR="00940027" w:rsidRDefault="00940027">
            <w:pPr>
              <w:pStyle w:val="OtherTableBody"/>
            </w:pPr>
            <w:r>
              <w:t>The printable characters from the ISO 8859/9 Character set</w:t>
            </w:r>
          </w:p>
        </w:tc>
      </w:tr>
      <w:tr w:rsidR="00940027" w14:paraId="63D1B44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4CB023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B2043E8" w14:textId="77777777" w:rsidR="00940027" w:rsidRDefault="00940027">
            <w:pPr>
              <w:pStyle w:val="OtherTableBody"/>
            </w:pPr>
            <w:r>
              <w:t>0211</w:t>
            </w:r>
          </w:p>
        </w:tc>
        <w:tc>
          <w:tcPr>
            <w:tcW w:w="2693" w:type="dxa"/>
          </w:tcPr>
          <w:p w14:paraId="5FD9EBE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63BE7D7" w14:textId="77777777" w:rsidR="00940027" w:rsidRDefault="00940027">
            <w:pPr>
              <w:pStyle w:val="OtherTableBody"/>
            </w:pPr>
            <w:r>
              <w:t>ASCII</w:t>
            </w:r>
          </w:p>
        </w:tc>
        <w:tc>
          <w:tcPr>
            <w:tcW w:w="3544" w:type="dxa"/>
          </w:tcPr>
          <w:p w14:paraId="033A04AB" w14:textId="77777777" w:rsidR="00940027" w:rsidRDefault="00940027">
            <w:pPr>
              <w:pStyle w:val="OtherTableBody"/>
            </w:pPr>
            <w:r>
              <w:t>The printable 7-bit ASCII character set.</w:t>
            </w:r>
          </w:p>
        </w:tc>
      </w:tr>
      <w:tr w:rsidR="00940027" w14:paraId="6A8A150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EFD6B9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B169837" w14:textId="77777777" w:rsidR="00940027" w:rsidRDefault="00940027">
            <w:pPr>
              <w:pStyle w:val="OtherTableBody"/>
            </w:pPr>
            <w:r>
              <w:t>0211</w:t>
            </w:r>
          </w:p>
        </w:tc>
        <w:tc>
          <w:tcPr>
            <w:tcW w:w="2693" w:type="dxa"/>
          </w:tcPr>
          <w:p w14:paraId="0CDA4DB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DE48095" w14:textId="77777777" w:rsidR="00940027" w:rsidRDefault="00940027">
            <w:pPr>
              <w:pStyle w:val="OtherTableBody"/>
            </w:pPr>
            <w:r>
              <w:t>BIG-5</w:t>
            </w:r>
          </w:p>
        </w:tc>
        <w:tc>
          <w:tcPr>
            <w:tcW w:w="3544" w:type="dxa"/>
          </w:tcPr>
          <w:p w14:paraId="3225ADD2" w14:textId="77777777" w:rsidR="00940027" w:rsidRDefault="00940027">
            <w:pPr>
              <w:pStyle w:val="OtherTableBody"/>
            </w:pPr>
            <w:r>
              <w:t>Code for Taiwanese Character Set (BIG-5)</w:t>
            </w:r>
          </w:p>
        </w:tc>
      </w:tr>
      <w:tr w:rsidR="00940027" w14:paraId="3597A0E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E5568D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DA2C10A" w14:textId="77777777" w:rsidR="00940027" w:rsidRDefault="00940027">
            <w:pPr>
              <w:pStyle w:val="OtherTableBody"/>
            </w:pPr>
            <w:r>
              <w:t>0211</w:t>
            </w:r>
          </w:p>
        </w:tc>
        <w:tc>
          <w:tcPr>
            <w:tcW w:w="2693" w:type="dxa"/>
          </w:tcPr>
          <w:p w14:paraId="27D46F6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BC39DCA" w14:textId="77777777" w:rsidR="00940027" w:rsidRDefault="00940027">
            <w:pPr>
              <w:pStyle w:val="OtherTableBody"/>
            </w:pPr>
            <w:r>
              <w:t>CNS 11643-1992</w:t>
            </w:r>
          </w:p>
        </w:tc>
        <w:tc>
          <w:tcPr>
            <w:tcW w:w="3544" w:type="dxa"/>
          </w:tcPr>
          <w:p w14:paraId="3A890528" w14:textId="77777777" w:rsidR="00940027" w:rsidRDefault="00940027">
            <w:pPr>
              <w:pStyle w:val="OtherTableBody"/>
            </w:pPr>
            <w:r>
              <w:t>Code for Taiwanese Character Set (CNS 11643-1992)</w:t>
            </w:r>
          </w:p>
        </w:tc>
      </w:tr>
      <w:tr w:rsidR="00940027" w14:paraId="6DBB3AD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504A1C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DBFEDD1" w14:textId="77777777" w:rsidR="00940027" w:rsidRDefault="00940027">
            <w:pPr>
              <w:pStyle w:val="OtherTableBody"/>
            </w:pPr>
            <w:r>
              <w:t>0211</w:t>
            </w:r>
          </w:p>
        </w:tc>
        <w:tc>
          <w:tcPr>
            <w:tcW w:w="2693" w:type="dxa"/>
          </w:tcPr>
          <w:p w14:paraId="77135B8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CABBDA3" w14:textId="77777777" w:rsidR="00940027" w:rsidRDefault="00940027">
            <w:pPr>
              <w:pStyle w:val="OtherTableBody"/>
            </w:pPr>
            <w:r>
              <w:t>GB 18030-2000</w:t>
            </w:r>
          </w:p>
        </w:tc>
        <w:tc>
          <w:tcPr>
            <w:tcW w:w="3544" w:type="dxa"/>
          </w:tcPr>
          <w:p w14:paraId="2396DD79" w14:textId="77777777" w:rsidR="00940027" w:rsidRDefault="00940027">
            <w:pPr>
              <w:pStyle w:val="OtherTableBody"/>
            </w:pPr>
            <w:r>
              <w:t>Code for Chinese Character Set (GB 18030-2000)</w:t>
            </w:r>
          </w:p>
        </w:tc>
      </w:tr>
      <w:tr w:rsidR="00940027" w14:paraId="6DD782F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2CCC8F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54729AA" w14:textId="77777777" w:rsidR="00940027" w:rsidRDefault="00940027">
            <w:pPr>
              <w:pStyle w:val="OtherTableBody"/>
            </w:pPr>
            <w:r>
              <w:t>0211</w:t>
            </w:r>
          </w:p>
        </w:tc>
        <w:tc>
          <w:tcPr>
            <w:tcW w:w="2693" w:type="dxa"/>
          </w:tcPr>
          <w:p w14:paraId="5616287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B1C130F" w14:textId="77777777" w:rsidR="00940027" w:rsidRDefault="00940027">
            <w:pPr>
              <w:pStyle w:val="OtherTableBody"/>
            </w:pPr>
            <w:r>
              <w:t>ISO IR14</w:t>
            </w:r>
          </w:p>
        </w:tc>
        <w:tc>
          <w:tcPr>
            <w:tcW w:w="3544" w:type="dxa"/>
          </w:tcPr>
          <w:p w14:paraId="6F140382" w14:textId="77777777" w:rsidR="00940027" w:rsidRDefault="00940027">
            <w:pPr>
              <w:pStyle w:val="OtherTableBody"/>
            </w:pPr>
            <w:r>
              <w:t>Code for Information Exchange (one byte)(JIS X 0201-1976).</w:t>
            </w:r>
          </w:p>
        </w:tc>
      </w:tr>
      <w:tr w:rsidR="00940027" w14:paraId="0FA07FB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FC9325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49D65B5" w14:textId="77777777" w:rsidR="00940027" w:rsidRDefault="00940027">
            <w:pPr>
              <w:pStyle w:val="OtherTableBody"/>
            </w:pPr>
            <w:r>
              <w:t>0211</w:t>
            </w:r>
          </w:p>
        </w:tc>
        <w:tc>
          <w:tcPr>
            <w:tcW w:w="2693" w:type="dxa"/>
          </w:tcPr>
          <w:p w14:paraId="0553C7D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A256873" w14:textId="77777777" w:rsidR="00940027" w:rsidRDefault="00940027">
            <w:pPr>
              <w:pStyle w:val="OtherTableBody"/>
            </w:pPr>
            <w:r>
              <w:t>ISO IR159</w:t>
            </w:r>
          </w:p>
        </w:tc>
        <w:tc>
          <w:tcPr>
            <w:tcW w:w="3544" w:type="dxa"/>
          </w:tcPr>
          <w:p w14:paraId="08250794" w14:textId="77777777" w:rsidR="00940027" w:rsidRDefault="00940027">
            <w:pPr>
              <w:pStyle w:val="OtherTableBody"/>
            </w:pPr>
            <w:r>
              <w:t>Code of the supplementary Japanese Graphic Character set for information interchange (JIS X 0212-1990).</w:t>
            </w:r>
          </w:p>
        </w:tc>
      </w:tr>
      <w:tr w:rsidR="00940027" w14:paraId="332B9AC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B50B69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278DB21" w14:textId="77777777" w:rsidR="00940027" w:rsidRDefault="00940027">
            <w:pPr>
              <w:pStyle w:val="OtherTableBody"/>
            </w:pPr>
            <w:r>
              <w:t>0211</w:t>
            </w:r>
          </w:p>
        </w:tc>
        <w:tc>
          <w:tcPr>
            <w:tcW w:w="2693" w:type="dxa"/>
          </w:tcPr>
          <w:p w14:paraId="717B3D8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FF45B42" w14:textId="77777777" w:rsidR="00940027" w:rsidRDefault="00940027">
            <w:pPr>
              <w:pStyle w:val="OtherTableBody"/>
            </w:pPr>
            <w:r>
              <w:t>ISO IR87</w:t>
            </w:r>
          </w:p>
        </w:tc>
        <w:tc>
          <w:tcPr>
            <w:tcW w:w="3544" w:type="dxa"/>
          </w:tcPr>
          <w:p w14:paraId="7C5DBD14" w14:textId="77777777" w:rsidR="00940027" w:rsidRDefault="00940027">
            <w:pPr>
              <w:pStyle w:val="OtherTableBody"/>
            </w:pPr>
            <w:r>
              <w:t>Code for the Japanese Graphic Character set for information interchange (JIS X 0208-1990),</w:t>
            </w:r>
          </w:p>
        </w:tc>
      </w:tr>
      <w:tr w:rsidR="00940027" w14:paraId="3CC1099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ADCCCE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3AEB919" w14:textId="77777777" w:rsidR="00940027" w:rsidRDefault="00940027">
            <w:pPr>
              <w:pStyle w:val="OtherTableBody"/>
            </w:pPr>
            <w:r>
              <w:t>0211</w:t>
            </w:r>
          </w:p>
        </w:tc>
        <w:tc>
          <w:tcPr>
            <w:tcW w:w="2693" w:type="dxa"/>
          </w:tcPr>
          <w:p w14:paraId="10FFF0D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5C72C37" w14:textId="77777777" w:rsidR="00940027" w:rsidRDefault="00940027">
            <w:pPr>
              <w:pStyle w:val="OtherTableBody"/>
            </w:pPr>
            <w:r>
              <w:t>KS X 1001</w:t>
            </w:r>
          </w:p>
        </w:tc>
        <w:tc>
          <w:tcPr>
            <w:tcW w:w="3544" w:type="dxa"/>
          </w:tcPr>
          <w:p w14:paraId="04F81818" w14:textId="77777777" w:rsidR="00940027" w:rsidRDefault="00940027">
            <w:pPr>
              <w:pStyle w:val="OtherTableBody"/>
            </w:pPr>
            <w:r>
              <w:t>Code for Korean Character Set (KS X 1001)</w:t>
            </w:r>
          </w:p>
        </w:tc>
      </w:tr>
      <w:tr w:rsidR="00940027" w14:paraId="11E51C4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499BA8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8958A43" w14:textId="77777777" w:rsidR="00940027" w:rsidRDefault="00940027">
            <w:pPr>
              <w:pStyle w:val="OtherTableBody"/>
            </w:pPr>
            <w:r>
              <w:t>0211</w:t>
            </w:r>
          </w:p>
        </w:tc>
        <w:tc>
          <w:tcPr>
            <w:tcW w:w="2693" w:type="dxa"/>
          </w:tcPr>
          <w:p w14:paraId="0BE5EF2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F156C17" w14:textId="77777777" w:rsidR="00940027" w:rsidRDefault="00940027">
            <w:pPr>
              <w:pStyle w:val="OtherTableBody"/>
            </w:pPr>
            <w:r>
              <w:t>UNICODE</w:t>
            </w:r>
          </w:p>
        </w:tc>
        <w:tc>
          <w:tcPr>
            <w:tcW w:w="3544" w:type="dxa"/>
          </w:tcPr>
          <w:p w14:paraId="43E0608F" w14:textId="77777777" w:rsidR="00940027" w:rsidRDefault="00940027">
            <w:pPr>
              <w:pStyle w:val="OtherTableBody"/>
            </w:pPr>
            <w:r>
              <w:t>The world wide character standard from ISO/IEC 10646-1-1993</w:t>
            </w:r>
          </w:p>
        </w:tc>
      </w:tr>
      <w:tr w:rsidR="00940027" w14:paraId="3501530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D7995F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C7B3950" w14:textId="77777777" w:rsidR="00940027" w:rsidRDefault="00940027">
            <w:pPr>
              <w:pStyle w:val="OtherTableBody"/>
            </w:pPr>
            <w:r>
              <w:t>0211</w:t>
            </w:r>
          </w:p>
        </w:tc>
        <w:tc>
          <w:tcPr>
            <w:tcW w:w="2693" w:type="dxa"/>
          </w:tcPr>
          <w:p w14:paraId="7E52935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0EA81C9" w14:textId="77777777" w:rsidR="00940027" w:rsidRDefault="00940027">
            <w:pPr>
              <w:pStyle w:val="OtherTableBody"/>
            </w:pPr>
            <w:r>
              <w:t>UNICODE UTF-16</w:t>
            </w:r>
          </w:p>
        </w:tc>
        <w:tc>
          <w:tcPr>
            <w:tcW w:w="3544" w:type="dxa"/>
          </w:tcPr>
          <w:p w14:paraId="7F81E37E" w14:textId="77777777" w:rsidR="00940027" w:rsidRDefault="00940027">
            <w:pPr>
              <w:pStyle w:val="OtherTableBody"/>
            </w:pPr>
            <w:r>
              <w:t>UCS Transformation Format, 16-bit form</w:t>
            </w:r>
          </w:p>
        </w:tc>
      </w:tr>
      <w:tr w:rsidR="00940027" w14:paraId="67BA8C8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EDC2AB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F5F4DCD" w14:textId="77777777" w:rsidR="00940027" w:rsidRDefault="00940027">
            <w:pPr>
              <w:pStyle w:val="OtherTableBody"/>
            </w:pPr>
            <w:r>
              <w:t>0211</w:t>
            </w:r>
          </w:p>
        </w:tc>
        <w:tc>
          <w:tcPr>
            <w:tcW w:w="2693" w:type="dxa"/>
          </w:tcPr>
          <w:p w14:paraId="7638887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1D812A5" w14:textId="77777777" w:rsidR="00940027" w:rsidRDefault="00940027">
            <w:pPr>
              <w:pStyle w:val="OtherTableBody"/>
            </w:pPr>
            <w:r>
              <w:t>UNICODE UTF-32</w:t>
            </w:r>
          </w:p>
        </w:tc>
        <w:tc>
          <w:tcPr>
            <w:tcW w:w="3544" w:type="dxa"/>
          </w:tcPr>
          <w:p w14:paraId="095046D8" w14:textId="77777777" w:rsidR="00940027" w:rsidRDefault="00940027">
            <w:pPr>
              <w:pStyle w:val="OtherTableBody"/>
            </w:pPr>
            <w:r>
              <w:t>UCS Transformation Format, 32-bit form</w:t>
            </w:r>
          </w:p>
        </w:tc>
      </w:tr>
      <w:tr w:rsidR="00940027" w14:paraId="6EA2910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AAE22D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57C2984" w14:textId="77777777" w:rsidR="00940027" w:rsidRDefault="00940027">
            <w:pPr>
              <w:pStyle w:val="OtherTableBody"/>
            </w:pPr>
            <w:r>
              <w:t>0211</w:t>
            </w:r>
          </w:p>
        </w:tc>
        <w:tc>
          <w:tcPr>
            <w:tcW w:w="2693" w:type="dxa"/>
          </w:tcPr>
          <w:p w14:paraId="07516D7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9E15721" w14:textId="77777777" w:rsidR="00940027" w:rsidRDefault="00940027">
            <w:pPr>
              <w:pStyle w:val="OtherTableBody"/>
            </w:pPr>
            <w:r>
              <w:t>UNICODE UTF-8</w:t>
            </w:r>
          </w:p>
        </w:tc>
        <w:tc>
          <w:tcPr>
            <w:tcW w:w="3544" w:type="dxa"/>
          </w:tcPr>
          <w:p w14:paraId="34D87238" w14:textId="77777777" w:rsidR="00940027" w:rsidRDefault="00940027">
            <w:pPr>
              <w:pStyle w:val="OtherTableBody"/>
            </w:pPr>
            <w:r>
              <w:t>UCS Transformation Format, 8-bit form</w:t>
            </w:r>
          </w:p>
        </w:tc>
      </w:tr>
      <w:tr w:rsidR="00940027" w14:paraId="70A7DCA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DA2ACB5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14C87CA4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6A624DCE" w14:textId="77777777" w:rsidR="00940027" w:rsidRDefault="00940027">
            <w:pPr>
              <w:pStyle w:val="OtherTableBody"/>
            </w:pPr>
            <w:r>
              <w:t>Purge Status Code</w:t>
            </w:r>
          </w:p>
        </w:tc>
        <w:tc>
          <w:tcPr>
            <w:tcW w:w="1701" w:type="dxa"/>
          </w:tcPr>
          <w:p w14:paraId="584FDACF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0A8A2486" w14:textId="77777777" w:rsidR="00940027" w:rsidRDefault="00940027">
            <w:pPr>
              <w:pStyle w:val="OtherTableBody"/>
            </w:pPr>
          </w:p>
        </w:tc>
      </w:tr>
      <w:tr w:rsidR="00940027" w14:paraId="375E70C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2C9DB4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4EED597" w14:textId="77777777" w:rsidR="00940027" w:rsidRDefault="00940027">
            <w:pPr>
              <w:pStyle w:val="OtherTableBody"/>
            </w:pPr>
            <w:r>
              <w:t>0213</w:t>
            </w:r>
          </w:p>
        </w:tc>
        <w:tc>
          <w:tcPr>
            <w:tcW w:w="2693" w:type="dxa"/>
          </w:tcPr>
          <w:p w14:paraId="1984D9C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8A250B3" w14:textId="77777777" w:rsidR="00940027" w:rsidRDefault="00940027">
            <w:pPr>
              <w:pStyle w:val="OtherTableBody"/>
            </w:pPr>
            <w:r>
              <w:t>D</w:t>
            </w:r>
          </w:p>
        </w:tc>
        <w:tc>
          <w:tcPr>
            <w:tcW w:w="3544" w:type="dxa"/>
          </w:tcPr>
          <w:p w14:paraId="25FEB47A" w14:textId="77777777" w:rsidR="00940027" w:rsidRDefault="00940027">
            <w:pPr>
              <w:pStyle w:val="OtherTableBody"/>
            </w:pPr>
            <w:r>
              <w:t>The visit is marked for deletion and the user cannot enter new data against it.</w:t>
            </w:r>
          </w:p>
        </w:tc>
      </w:tr>
      <w:tr w:rsidR="00940027" w14:paraId="3A42863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D1A696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94B453A" w14:textId="77777777" w:rsidR="00940027" w:rsidRDefault="00940027">
            <w:pPr>
              <w:pStyle w:val="OtherTableBody"/>
            </w:pPr>
            <w:r>
              <w:t>0213</w:t>
            </w:r>
          </w:p>
        </w:tc>
        <w:tc>
          <w:tcPr>
            <w:tcW w:w="2693" w:type="dxa"/>
          </w:tcPr>
          <w:p w14:paraId="17AB989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D0A9102" w14:textId="77777777" w:rsidR="00940027" w:rsidRDefault="00940027">
            <w:pPr>
              <w:pStyle w:val="OtherTableBody"/>
            </w:pPr>
            <w:r>
              <w:t>I</w:t>
            </w:r>
          </w:p>
        </w:tc>
        <w:tc>
          <w:tcPr>
            <w:tcW w:w="3544" w:type="dxa"/>
          </w:tcPr>
          <w:p w14:paraId="0969C8A1" w14:textId="77777777" w:rsidR="00940027" w:rsidRDefault="00940027">
            <w:pPr>
              <w:pStyle w:val="OtherTableBody"/>
            </w:pPr>
            <w:r>
              <w:t>The visit is marked inactive and the user cannot enter new data against it.</w:t>
            </w:r>
          </w:p>
        </w:tc>
      </w:tr>
      <w:tr w:rsidR="00940027" w14:paraId="68C0F24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52452B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D84E7D3" w14:textId="77777777" w:rsidR="00940027" w:rsidRDefault="00940027">
            <w:pPr>
              <w:pStyle w:val="OtherTableBody"/>
            </w:pPr>
            <w:r>
              <w:t>0213</w:t>
            </w:r>
          </w:p>
        </w:tc>
        <w:tc>
          <w:tcPr>
            <w:tcW w:w="2693" w:type="dxa"/>
          </w:tcPr>
          <w:p w14:paraId="6EBE8B3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EEF25FB" w14:textId="77777777" w:rsidR="00940027" w:rsidRDefault="00940027">
            <w:pPr>
              <w:pStyle w:val="OtherTableBody"/>
            </w:pPr>
            <w:r>
              <w:t>P</w:t>
            </w:r>
          </w:p>
        </w:tc>
        <w:tc>
          <w:tcPr>
            <w:tcW w:w="3544" w:type="dxa"/>
          </w:tcPr>
          <w:p w14:paraId="5790CACD" w14:textId="77777777" w:rsidR="00940027" w:rsidRDefault="00940027">
            <w:pPr>
              <w:pStyle w:val="OtherTableBody"/>
            </w:pPr>
            <w:r>
              <w:t>Marked for purge.  User is no longer able to update the visit.</w:t>
            </w:r>
          </w:p>
        </w:tc>
      </w:tr>
      <w:tr w:rsidR="00940027" w14:paraId="5F8B9FE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D1BD63A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3FF644A4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65B40BB0" w14:textId="77777777" w:rsidR="00940027" w:rsidRDefault="00940027">
            <w:pPr>
              <w:pStyle w:val="OtherTableBody"/>
            </w:pPr>
            <w:r>
              <w:t>Special Program Code</w:t>
            </w:r>
          </w:p>
        </w:tc>
        <w:tc>
          <w:tcPr>
            <w:tcW w:w="1701" w:type="dxa"/>
          </w:tcPr>
          <w:p w14:paraId="47313D0C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46FFD498" w14:textId="77777777" w:rsidR="00940027" w:rsidRDefault="00940027">
            <w:pPr>
              <w:pStyle w:val="OtherTableBody"/>
            </w:pPr>
          </w:p>
        </w:tc>
      </w:tr>
      <w:tr w:rsidR="00940027" w14:paraId="7EC58C0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A81AB0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B8BAE32" w14:textId="77777777" w:rsidR="00940027" w:rsidRDefault="00940027">
            <w:pPr>
              <w:pStyle w:val="OtherTableBody"/>
            </w:pPr>
            <w:r>
              <w:t>0214</w:t>
            </w:r>
          </w:p>
        </w:tc>
        <w:tc>
          <w:tcPr>
            <w:tcW w:w="2693" w:type="dxa"/>
          </w:tcPr>
          <w:p w14:paraId="28A68EE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8C50C7C" w14:textId="77777777" w:rsidR="00940027" w:rsidRDefault="00940027">
            <w:pPr>
              <w:pStyle w:val="OtherTableBody"/>
            </w:pPr>
            <w:r>
              <w:t>CH</w:t>
            </w:r>
          </w:p>
        </w:tc>
        <w:tc>
          <w:tcPr>
            <w:tcW w:w="3544" w:type="dxa"/>
          </w:tcPr>
          <w:p w14:paraId="5A7CBF58" w14:textId="77777777" w:rsidR="00940027" w:rsidRDefault="00940027">
            <w:pPr>
              <w:pStyle w:val="OtherTableBody"/>
            </w:pPr>
            <w:r>
              <w:t>Child Health Assistance</w:t>
            </w:r>
          </w:p>
        </w:tc>
      </w:tr>
      <w:tr w:rsidR="00940027" w14:paraId="660E6A5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B9ABCF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A4F4AE1" w14:textId="77777777" w:rsidR="00940027" w:rsidRDefault="00940027">
            <w:pPr>
              <w:pStyle w:val="OtherTableBody"/>
            </w:pPr>
            <w:r>
              <w:t>0214</w:t>
            </w:r>
          </w:p>
        </w:tc>
        <w:tc>
          <w:tcPr>
            <w:tcW w:w="2693" w:type="dxa"/>
          </w:tcPr>
          <w:p w14:paraId="4EF8982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1F18767" w14:textId="77777777" w:rsidR="00940027" w:rsidRDefault="00940027">
            <w:pPr>
              <w:pStyle w:val="OtherTableBody"/>
            </w:pPr>
            <w:r>
              <w:t>ES</w:t>
            </w:r>
          </w:p>
        </w:tc>
        <w:tc>
          <w:tcPr>
            <w:tcW w:w="3544" w:type="dxa"/>
          </w:tcPr>
          <w:p w14:paraId="19E44A98" w14:textId="77777777" w:rsidR="00940027" w:rsidRDefault="00940027">
            <w:pPr>
              <w:pStyle w:val="OtherTableBody"/>
            </w:pPr>
            <w:r>
              <w:t>Elective Surgery Program</w:t>
            </w:r>
          </w:p>
        </w:tc>
      </w:tr>
      <w:tr w:rsidR="00940027" w14:paraId="4FC551B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21212C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A6806BC" w14:textId="77777777" w:rsidR="00940027" w:rsidRDefault="00940027">
            <w:pPr>
              <w:pStyle w:val="OtherTableBody"/>
            </w:pPr>
            <w:r>
              <w:t>0214</w:t>
            </w:r>
          </w:p>
        </w:tc>
        <w:tc>
          <w:tcPr>
            <w:tcW w:w="2693" w:type="dxa"/>
          </w:tcPr>
          <w:p w14:paraId="23D71FF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EF2B72E" w14:textId="77777777" w:rsidR="00940027" w:rsidRDefault="00940027">
            <w:pPr>
              <w:pStyle w:val="OtherTableBody"/>
            </w:pPr>
            <w:r>
              <w:t>FP</w:t>
            </w:r>
          </w:p>
        </w:tc>
        <w:tc>
          <w:tcPr>
            <w:tcW w:w="3544" w:type="dxa"/>
          </w:tcPr>
          <w:p w14:paraId="106A0EC5" w14:textId="77777777" w:rsidR="00940027" w:rsidRDefault="00940027">
            <w:pPr>
              <w:pStyle w:val="OtherTableBody"/>
            </w:pPr>
            <w:r>
              <w:t>Family Planning</w:t>
            </w:r>
          </w:p>
        </w:tc>
      </w:tr>
      <w:tr w:rsidR="00940027" w14:paraId="69F2B5E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FDDA60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5369F93" w14:textId="77777777" w:rsidR="00940027" w:rsidRDefault="00940027">
            <w:pPr>
              <w:pStyle w:val="OtherTableBody"/>
            </w:pPr>
            <w:r>
              <w:t>0214</w:t>
            </w:r>
          </w:p>
        </w:tc>
        <w:tc>
          <w:tcPr>
            <w:tcW w:w="2693" w:type="dxa"/>
          </w:tcPr>
          <w:p w14:paraId="2B94A61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0B58CF7" w14:textId="77777777" w:rsidR="00940027" w:rsidRDefault="00940027">
            <w:pPr>
              <w:pStyle w:val="OtherTableBody"/>
            </w:pPr>
            <w:r>
              <w:t>O</w:t>
            </w:r>
          </w:p>
        </w:tc>
        <w:tc>
          <w:tcPr>
            <w:tcW w:w="3544" w:type="dxa"/>
          </w:tcPr>
          <w:p w14:paraId="4FED9ED2" w14:textId="77777777" w:rsidR="00940027" w:rsidRDefault="00940027">
            <w:pPr>
              <w:pStyle w:val="OtherTableBody"/>
            </w:pPr>
            <w:r>
              <w:t>Other</w:t>
            </w:r>
          </w:p>
        </w:tc>
      </w:tr>
      <w:tr w:rsidR="00940027" w14:paraId="07F64B8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F386B0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26DDF47" w14:textId="77777777" w:rsidR="00940027" w:rsidRDefault="00940027">
            <w:pPr>
              <w:pStyle w:val="OtherTableBody"/>
            </w:pPr>
            <w:r>
              <w:t>0214</w:t>
            </w:r>
          </w:p>
        </w:tc>
        <w:tc>
          <w:tcPr>
            <w:tcW w:w="2693" w:type="dxa"/>
          </w:tcPr>
          <w:p w14:paraId="5C1B7F6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5F49A98" w14:textId="77777777" w:rsidR="00940027" w:rsidRDefault="00940027">
            <w:pPr>
              <w:pStyle w:val="OtherTableBody"/>
            </w:pPr>
            <w:r>
              <w:t>U</w:t>
            </w:r>
          </w:p>
        </w:tc>
        <w:tc>
          <w:tcPr>
            <w:tcW w:w="3544" w:type="dxa"/>
          </w:tcPr>
          <w:p w14:paraId="33DB87D2" w14:textId="77777777" w:rsidR="00940027" w:rsidRDefault="00940027">
            <w:pPr>
              <w:pStyle w:val="OtherTableBody"/>
            </w:pPr>
            <w:r>
              <w:t>Unknown</w:t>
            </w:r>
          </w:p>
        </w:tc>
      </w:tr>
      <w:tr w:rsidR="00940027" w14:paraId="50A58C3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EBC0B0E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5F00D47A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3DE43598" w14:textId="77777777" w:rsidR="00940027" w:rsidRDefault="00940027">
            <w:pPr>
              <w:pStyle w:val="OtherTableBody"/>
            </w:pPr>
            <w:r>
              <w:t>Publicity Code</w:t>
            </w:r>
          </w:p>
        </w:tc>
        <w:tc>
          <w:tcPr>
            <w:tcW w:w="1701" w:type="dxa"/>
          </w:tcPr>
          <w:p w14:paraId="76E8E9EC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6062FD8A" w14:textId="77777777" w:rsidR="00940027" w:rsidRDefault="00940027">
            <w:pPr>
              <w:pStyle w:val="OtherTableBody"/>
            </w:pPr>
          </w:p>
        </w:tc>
      </w:tr>
      <w:tr w:rsidR="00940027" w14:paraId="19EFE8F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A02230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F07A594" w14:textId="77777777" w:rsidR="00940027" w:rsidRDefault="00940027">
            <w:pPr>
              <w:pStyle w:val="OtherTableBody"/>
            </w:pPr>
            <w:r>
              <w:t>0215</w:t>
            </w:r>
          </w:p>
        </w:tc>
        <w:tc>
          <w:tcPr>
            <w:tcW w:w="2693" w:type="dxa"/>
          </w:tcPr>
          <w:p w14:paraId="2368025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82ED32A" w14:textId="77777777" w:rsidR="00940027" w:rsidRDefault="00940027">
            <w:pPr>
              <w:pStyle w:val="OtherTableBody"/>
            </w:pPr>
            <w:r>
              <w:t>F</w:t>
            </w:r>
          </w:p>
        </w:tc>
        <w:tc>
          <w:tcPr>
            <w:tcW w:w="3544" w:type="dxa"/>
          </w:tcPr>
          <w:p w14:paraId="6767F35B" w14:textId="77777777" w:rsidR="00940027" w:rsidRDefault="00940027">
            <w:pPr>
              <w:pStyle w:val="OtherTableBody"/>
            </w:pPr>
            <w:r>
              <w:t>Family only</w:t>
            </w:r>
          </w:p>
        </w:tc>
      </w:tr>
      <w:tr w:rsidR="00940027" w14:paraId="0F05962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3CA003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776EA57" w14:textId="77777777" w:rsidR="00940027" w:rsidRDefault="00940027">
            <w:pPr>
              <w:pStyle w:val="OtherTableBody"/>
            </w:pPr>
            <w:r>
              <w:t>0215</w:t>
            </w:r>
          </w:p>
        </w:tc>
        <w:tc>
          <w:tcPr>
            <w:tcW w:w="2693" w:type="dxa"/>
          </w:tcPr>
          <w:p w14:paraId="4808D37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5A53721" w14:textId="77777777" w:rsidR="00940027" w:rsidRDefault="00940027">
            <w:pPr>
              <w:pStyle w:val="OtherTableBody"/>
            </w:pPr>
            <w:r>
              <w:t>N</w:t>
            </w:r>
          </w:p>
        </w:tc>
        <w:tc>
          <w:tcPr>
            <w:tcW w:w="3544" w:type="dxa"/>
          </w:tcPr>
          <w:p w14:paraId="7E40979E" w14:textId="77777777" w:rsidR="00940027" w:rsidRDefault="00940027">
            <w:pPr>
              <w:pStyle w:val="OtherTableBody"/>
            </w:pPr>
            <w:r>
              <w:t>No Publicity</w:t>
            </w:r>
          </w:p>
        </w:tc>
      </w:tr>
      <w:tr w:rsidR="00940027" w14:paraId="58085B3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45E963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BB55E00" w14:textId="77777777" w:rsidR="00940027" w:rsidRDefault="00940027">
            <w:pPr>
              <w:pStyle w:val="OtherTableBody"/>
            </w:pPr>
            <w:r>
              <w:t>0215</w:t>
            </w:r>
          </w:p>
        </w:tc>
        <w:tc>
          <w:tcPr>
            <w:tcW w:w="2693" w:type="dxa"/>
          </w:tcPr>
          <w:p w14:paraId="17E3EB5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DC71037" w14:textId="77777777" w:rsidR="00940027" w:rsidRDefault="00940027">
            <w:pPr>
              <w:pStyle w:val="OtherTableBody"/>
            </w:pPr>
            <w:r>
              <w:t>O</w:t>
            </w:r>
          </w:p>
        </w:tc>
        <w:tc>
          <w:tcPr>
            <w:tcW w:w="3544" w:type="dxa"/>
          </w:tcPr>
          <w:p w14:paraId="78C5D1A3" w14:textId="77777777" w:rsidR="00940027" w:rsidRDefault="00940027">
            <w:pPr>
              <w:pStyle w:val="OtherTableBody"/>
            </w:pPr>
            <w:r>
              <w:t>Other</w:t>
            </w:r>
          </w:p>
        </w:tc>
      </w:tr>
      <w:tr w:rsidR="00940027" w14:paraId="2662943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3A12B4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905D66C" w14:textId="77777777" w:rsidR="00940027" w:rsidRDefault="00940027">
            <w:pPr>
              <w:pStyle w:val="OtherTableBody"/>
            </w:pPr>
            <w:r>
              <w:t>0215</w:t>
            </w:r>
          </w:p>
        </w:tc>
        <w:tc>
          <w:tcPr>
            <w:tcW w:w="2693" w:type="dxa"/>
          </w:tcPr>
          <w:p w14:paraId="1FFFDDB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5E90E85" w14:textId="77777777" w:rsidR="00940027" w:rsidRDefault="00940027">
            <w:pPr>
              <w:pStyle w:val="OtherTableBody"/>
            </w:pPr>
            <w:r>
              <w:t>U</w:t>
            </w:r>
          </w:p>
        </w:tc>
        <w:tc>
          <w:tcPr>
            <w:tcW w:w="3544" w:type="dxa"/>
          </w:tcPr>
          <w:p w14:paraId="48DECCC6" w14:textId="77777777" w:rsidR="00940027" w:rsidRDefault="00940027">
            <w:pPr>
              <w:pStyle w:val="OtherTableBody"/>
            </w:pPr>
            <w:r>
              <w:t>Unknown</w:t>
            </w:r>
          </w:p>
        </w:tc>
      </w:tr>
      <w:tr w:rsidR="00940027" w14:paraId="1092088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EDC8BA6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5DE62357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60E697B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Patient Status Code</w:t>
            </w:r>
          </w:p>
        </w:tc>
        <w:tc>
          <w:tcPr>
            <w:tcW w:w="1701" w:type="dxa"/>
          </w:tcPr>
          <w:p w14:paraId="09585DBF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3544" w:type="dxa"/>
          </w:tcPr>
          <w:p w14:paraId="1E11165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</w:tr>
      <w:tr w:rsidR="00940027" w14:paraId="39E8AD3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D5DFA7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295F3FE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0216</w:t>
            </w:r>
          </w:p>
        </w:tc>
        <w:tc>
          <w:tcPr>
            <w:tcW w:w="2693" w:type="dxa"/>
          </w:tcPr>
          <w:p w14:paraId="4623B7D1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34FB58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AI</w:t>
            </w:r>
          </w:p>
        </w:tc>
        <w:tc>
          <w:tcPr>
            <w:tcW w:w="3544" w:type="dxa"/>
          </w:tcPr>
          <w:p w14:paraId="03F3C56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Active Inpatient</w:t>
            </w:r>
          </w:p>
        </w:tc>
      </w:tr>
      <w:tr w:rsidR="00940027" w14:paraId="7BBF45C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E4A556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74BA0C6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0216</w:t>
            </w:r>
          </w:p>
        </w:tc>
        <w:tc>
          <w:tcPr>
            <w:tcW w:w="2693" w:type="dxa"/>
          </w:tcPr>
          <w:p w14:paraId="207AC507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0E56FE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DI</w:t>
            </w:r>
          </w:p>
        </w:tc>
        <w:tc>
          <w:tcPr>
            <w:tcW w:w="3544" w:type="dxa"/>
          </w:tcPr>
          <w:p w14:paraId="1D024935" w14:textId="77777777" w:rsidR="00940027" w:rsidRDefault="00940027">
            <w:pPr>
              <w:pStyle w:val="OtherTableBody"/>
            </w:pPr>
            <w:r>
              <w:t>Discharged Inpatient</w:t>
            </w:r>
          </w:p>
        </w:tc>
      </w:tr>
      <w:tr w:rsidR="00940027" w14:paraId="192A157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3E3CC3C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051F12CF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1421502A" w14:textId="77777777" w:rsidR="00940027" w:rsidRDefault="00940027">
            <w:pPr>
              <w:pStyle w:val="OtherTableBody"/>
            </w:pPr>
            <w:r>
              <w:t>Visit Priority Code</w:t>
            </w:r>
          </w:p>
        </w:tc>
        <w:tc>
          <w:tcPr>
            <w:tcW w:w="1701" w:type="dxa"/>
          </w:tcPr>
          <w:p w14:paraId="5D0D213D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5BC11406" w14:textId="77777777" w:rsidR="00940027" w:rsidRDefault="00940027">
            <w:pPr>
              <w:pStyle w:val="OtherTableBody"/>
            </w:pPr>
          </w:p>
        </w:tc>
      </w:tr>
      <w:tr w:rsidR="00940027" w14:paraId="6346012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E86C75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39AC654" w14:textId="77777777" w:rsidR="00940027" w:rsidRDefault="00940027">
            <w:pPr>
              <w:pStyle w:val="OtherTableBody"/>
            </w:pPr>
            <w:r>
              <w:t>0217</w:t>
            </w:r>
          </w:p>
        </w:tc>
        <w:tc>
          <w:tcPr>
            <w:tcW w:w="2693" w:type="dxa"/>
          </w:tcPr>
          <w:p w14:paraId="33B7371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6C95E80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3544" w:type="dxa"/>
          </w:tcPr>
          <w:p w14:paraId="463B129E" w14:textId="77777777" w:rsidR="00940027" w:rsidRDefault="00940027">
            <w:pPr>
              <w:pStyle w:val="OtherTableBody"/>
            </w:pPr>
            <w:r>
              <w:t>Emergency</w:t>
            </w:r>
          </w:p>
        </w:tc>
      </w:tr>
      <w:tr w:rsidR="00940027" w14:paraId="6C364FE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FA61EA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2F23046" w14:textId="77777777" w:rsidR="00940027" w:rsidRDefault="00940027">
            <w:pPr>
              <w:pStyle w:val="OtherTableBody"/>
            </w:pPr>
            <w:r>
              <w:t>0217</w:t>
            </w:r>
          </w:p>
        </w:tc>
        <w:tc>
          <w:tcPr>
            <w:tcW w:w="2693" w:type="dxa"/>
          </w:tcPr>
          <w:p w14:paraId="5032DE3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A830C3D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3544" w:type="dxa"/>
          </w:tcPr>
          <w:p w14:paraId="20796577" w14:textId="77777777" w:rsidR="00940027" w:rsidRDefault="00940027">
            <w:pPr>
              <w:pStyle w:val="OtherTableBody"/>
            </w:pPr>
            <w:r>
              <w:t>Urgent</w:t>
            </w:r>
          </w:p>
        </w:tc>
      </w:tr>
      <w:tr w:rsidR="00940027" w14:paraId="51DD517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AA3802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D77ECC5" w14:textId="77777777" w:rsidR="00940027" w:rsidRDefault="00940027">
            <w:pPr>
              <w:pStyle w:val="OtherTableBody"/>
            </w:pPr>
            <w:r>
              <w:t>0217</w:t>
            </w:r>
          </w:p>
        </w:tc>
        <w:tc>
          <w:tcPr>
            <w:tcW w:w="2693" w:type="dxa"/>
          </w:tcPr>
          <w:p w14:paraId="2CC33FF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979F76A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3544" w:type="dxa"/>
          </w:tcPr>
          <w:p w14:paraId="3715940C" w14:textId="77777777" w:rsidR="00940027" w:rsidRDefault="00940027">
            <w:pPr>
              <w:pStyle w:val="OtherTableBody"/>
            </w:pPr>
            <w:r>
              <w:t>Elective</w:t>
            </w:r>
          </w:p>
        </w:tc>
      </w:tr>
      <w:tr w:rsidR="00940027" w14:paraId="387B244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28B62E1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285D1600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1621C3B0" w14:textId="77777777" w:rsidR="00940027" w:rsidRDefault="00940027">
            <w:pPr>
              <w:pStyle w:val="OtherTableBody"/>
            </w:pPr>
            <w:r>
              <w:t>Living Arrangement</w:t>
            </w:r>
          </w:p>
        </w:tc>
        <w:tc>
          <w:tcPr>
            <w:tcW w:w="1701" w:type="dxa"/>
          </w:tcPr>
          <w:p w14:paraId="285CE791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0F2C7B19" w14:textId="77777777" w:rsidR="00940027" w:rsidRDefault="00940027">
            <w:pPr>
              <w:pStyle w:val="OtherTableBody"/>
            </w:pPr>
          </w:p>
        </w:tc>
      </w:tr>
      <w:tr w:rsidR="00940027" w14:paraId="6D5664A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72AB7F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CE05D36" w14:textId="77777777" w:rsidR="00940027" w:rsidRDefault="00940027">
            <w:pPr>
              <w:pStyle w:val="OtherTableBody"/>
            </w:pPr>
            <w:r>
              <w:t>0220</w:t>
            </w:r>
          </w:p>
        </w:tc>
        <w:tc>
          <w:tcPr>
            <w:tcW w:w="2693" w:type="dxa"/>
          </w:tcPr>
          <w:p w14:paraId="7664E2B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75986BB" w14:textId="77777777" w:rsidR="00940027" w:rsidRDefault="00940027">
            <w:pPr>
              <w:pStyle w:val="OtherTableBody"/>
            </w:pPr>
            <w:r>
              <w:t>A</w:t>
            </w:r>
          </w:p>
        </w:tc>
        <w:tc>
          <w:tcPr>
            <w:tcW w:w="3544" w:type="dxa"/>
          </w:tcPr>
          <w:p w14:paraId="60927319" w14:textId="77777777" w:rsidR="00940027" w:rsidRDefault="00940027">
            <w:pPr>
              <w:pStyle w:val="OtherTableBody"/>
            </w:pPr>
            <w:r>
              <w:t>Alone</w:t>
            </w:r>
          </w:p>
        </w:tc>
      </w:tr>
      <w:tr w:rsidR="00940027" w14:paraId="3D8A476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65FCA4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3DF285C" w14:textId="77777777" w:rsidR="00940027" w:rsidRDefault="00940027">
            <w:pPr>
              <w:pStyle w:val="OtherTableBody"/>
            </w:pPr>
            <w:r>
              <w:t>0220</w:t>
            </w:r>
          </w:p>
        </w:tc>
        <w:tc>
          <w:tcPr>
            <w:tcW w:w="2693" w:type="dxa"/>
          </w:tcPr>
          <w:p w14:paraId="631C17D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7CBFC82" w14:textId="77777777" w:rsidR="00940027" w:rsidRDefault="00940027">
            <w:pPr>
              <w:pStyle w:val="OtherTableBody"/>
            </w:pPr>
            <w:r>
              <w:t>F</w:t>
            </w:r>
          </w:p>
        </w:tc>
        <w:tc>
          <w:tcPr>
            <w:tcW w:w="3544" w:type="dxa"/>
          </w:tcPr>
          <w:p w14:paraId="77A2D9CB" w14:textId="77777777" w:rsidR="00940027" w:rsidRDefault="00940027">
            <w:pPr>
              <w:pStyle w:val="OtherTableBody"/>
            </w:pPr>
            <w:r>
              <w:t>Family</w:t>
            </w:r>
          </w:p>
        </w:tc>
      </w:tr>
      <w:tr w:rsidR="00940027" w14:paraId="74FD210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CE1B0E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94C6522" w14:textId="77777777" w:rsidR="00940027" w:rsidRDefault="00940027">
            <w:pPr>
              <w:pStyle w:val="OtherTableBody"/>
            </w:pPr>
            <w:r>
              <w:t>0220</w:t>
            </w:r>
          </w:p>
        </w:tc>
        <w:tc>
          <w:tcPr>
            <w:tcW w:w="2693" w:type="dxa"/>
          </w:tcPr>
          <w:p w14:paraId="02D0B3A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B89C419" w14:textId="77777777" w:rsidR="00940027" w:rsidRDefault="00940027">
            <w:pPr>
              <w:pStyle w:val="OtherTableBody"/>
            </w:pPr>
            <w:r>
              <w:t>I</w:t>
            </w:r>
          </w:p>
        </w:tc>
        <w:tc>
          <w:tcPr>
            <w:tcW w:w="3544" w:type="dxa"/>
          </w:tcPr>
          <w:p w14:paraId="0F34BB2B" w14:textId="77777777" w:rsidR="00940027" w:rsidRDefault="00940027">
            <w:pPr>
              <w:pStyle w:val="OtherTableBody"/>
            </w:pPr>
            <w:r>
              <w:t>Institution</w:t>
            </w:r>
          </w:p>
        </w:tc>
      </w:tr>
      <w:tr w:rsidR="00940027" w14:paraId="498200C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DEA1E6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99C58AB" w14:textId="77777777" w:rsidR="00940027" w:rsidRDefault="00940027">
            <w:pPr>
              <w:pStyle w:val="OtherTableBody"/>
            </w:pPr>
            <w:r>
              <w:t>0220</w:t>
            </w:r>
          </w:p>
        </w:tc>
        <w:tc>
          <w:tcPr>
            <w:tcW w:w="2693" w:type="dxa"/>
          </w:tcPr>
          <w:p w14:paraId="4E023B0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69FBAD6" w14:textId="77777777" w:rsidR="00940027" w:rsidRDefault="00940027">
            <w:pPr>
              <w:pStyle w:val="OtherTableBody"/>
            </w:pPr>
            <w:r>
              <w:t>R</w:t>
            </w:r>
          </w:p>
        </w:tc>
        <w:tc>
          <w:tcPr>
            <w:tcW w:w="3544" w:type="dxa"/>
          </w:tcPr>
          <w:p w14:paraId="78CF732A" w14:textId="77777777" w:rsidR="00940027" w:rsidRDefault="00940027">
            <w:pPr>
              <w:pStyle w:val="OtherTableBody"/>
            </w:pPr>
            <w:r>
              <w:t>Relative</w:t>
            </w:r>
          </w:p>
        </w:tc>
      </w:tr>
      <w:tr w:rsidR="00940027" w14:paraId="67603E1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B64A92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FB96B31" w14:textId="77777777" w:rsidR="00940027" w:rsidRDefault="00940027">
            <w:pPr>
              <w:pStyle w:val="OtherTableBody"/>
            </w:pPr>
            <w:r>
              <w:t>0220</w:t>
            </w:r>
          </w:p>
        </w:tc>
        <w:tc>
          <w:tcPr>
            <w:tcW w:w="2693" w:type="dxa"/>
          </w:tcPr>
          <w:p w14:paraId="075241F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9B8A03A" w14:textId="77777777" w:rsidR="00940027" w:rsidRDefault="00940027">
            <w:pPr>
              <w:pStyle w:val="OtherTableBody"/>
            </w:pPr>
            <w:r>
              <w:t>S</w:t>
            </w:r>
          </w:p>
        </w:tc>
        <w:tc>
          <w:tcPr>
            <w:tcW w:w="3544" w:type="dxa"/>
          </w:tcPr>
          <w:p w14:paraId="3AE7BD91" w14:textId="77777777" w:rsidR="00940027" w:rsidRDefault="00940027">
            <w:pPr>
              <w:pStyle w:val="OtherTableBody"/>
            </w:pPr>
            <w:r>
              <w:t>Spouse Only</w:t>
            </w:r>
          </w:p>
        </w:tc>
      </w:tr>
      <w:tr w:rsidR="00940027" w14:paraId="6601057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23BC19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97E9CA3" w14:textId="77777777" w:rsidR="00940027" w:rsidRDefault="00940027">
            <w:pPr>
              <w:pStyle w:val="OtherTableBody"/>
            </w:pPr>
            <w:r>
              <w:t>0220</w:t>
            </w:r>
          </w:p>
        </w:tc>
        <w:tc>
          <w:tcPr>
            <w:tcW w:w="2693" w:type="dxa"/>
          </w:tcPr>
          <w:p w14:paraId="094C10E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6303E5C" w14:textId="77777777" w:rsidR="00940027" w:rsidRDefault="00940027">
            <w:pPr>
              <w:pStyle w:val="OtherTableBody"/>
            </w:pPr>
            <w:r>
              <w:t>U</w:t>
            </w:r>
          </w:p>
        </w:tc>
        <w:tc>
          <w:tcPr>
            <w:tcW w:w="3544" w:type="dxa"/>
          </w:tcPr>
          <w:p w14:paraId="43D53939" w14:textId="77777777" w:rsidR="00940027" w:rsidRDefault="00940027">
            <w:pPr>
              <w:pStyle w:val="OtherTableBody"/>
            </w:pPr>
            <w:r>
              <w:t>Unknown</w:t>
            </w:r>
          </w:p>
        </w:tc>
      </w:tr>
      <w:tr w:rsidR="00940027" w14:paraId="02B31DA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03B8431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164B1D1A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5AA824FE" w14:textId="77777777" w:rsidR="00940027" w:rsidRDefault="00940027">
            <w:pPr>
              <w:pStyle w:val="OtherTableBody"/>
            </w:pPr>
            <w:r>
              <w:t>Living Dependency</w:t>
            </w:r>
          </w:p>
        </w:tc>
        <w:tc>
          <w:tcPr>
            <w:tcW w:w="1701" w:type="dxa"/>
          </w:tcPr>
          <w:p w14:paraId="7FA0071A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393D60B0" w14:textId="77777777" w:rsidR="00940027" w:rsidRDefault="00940027">
            <w:pPr>
              <w:pStyle w:val="OtherTableBody"/>
            </w:pPr>
          </w:p>
        </w:tc>
      </w:tr>
      <w:tr w:rsidR="00940027" w14:paraId="616072F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C86323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3423770" w14:textId="77777777" w:rsidR="00940027" w:rsidRDefault="00940027">
            <w:pPr>
              <w:pStyle w:val="OtherTableBody"/>
            </w:pPr>
            <w:r>
              <w:t>0223</w:t>
            </w:r>
          </w:p>
        </w:tc>
        <w:tc>
          <w:tcPr>
            <w:tcW w:w="2693" w:type="dxa"/>
          </w:tcPr>
          <w:p w14:paraId="0E55960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469A2A7" w14:textId="77777777" w:rsidR="00940027" w:rsidRDefault="00940027">
            <w:pPr>
              <w:pStyle w:val="OtherTableBody"/>
            </w:pPr>
            <w:r>
              <w:t>C</w:t>
            </w:r>
          </w:p>
        </w:tc>
        <w:tc>
          <w:tcPr>
            <w:tcW w:w="3544" w:type="dxa"/>
          </w:tcPr>
          <w:p w14:paraId="639189CD" w14:textId="77777777" w:rsidR="00940027" w:rsidRDefault="00940027">
            <w:pPr>
              <w:pStyle w:val="OtherTableBody"/>
            </w:pPr>
            <w:r>
              <w:t>Small Children Dependent</w:t>
            </w:r>
          </w:p>
        </w:tc>
      </w:tr>
      <w:tr w:rsidR="00940027" w14:paraId="7AA5880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C271A0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31DCC58" w14:textId="77777777" w:rsidR="00940027" w:rsidRDefault="00940027">
            <w:pPr>
              <w:pStyle w:val="OtherTableBody"/>
            </w:pPr>
            <w:r>
              <w:t>0223</w:t>
            </w:r>
          </w:p>
        </w:tc>
        <w:tc>
          <w:tcPr>
            <w:tcW w:w="2693" w:type="dxa"/>
          </w:tcPr>
          <w:p w14:paraId="79350AF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2F3362C" w14:textId="77777777" w:rsidR="00940027" w:rsidRDefault="00940027">
            <w:pPr>
              <w:pStyle w:val="OtherTableBody"/>
            </w:pPr>
            <w:r>
              <w:t>M</w:t>
            </w:r>
          </w:p>
        </w:tc>
        <w:tc>
          <w:tcPr>
            <w:tcW w:w="3544" w:type="dxa"/>
          </w:tcPr>
          <w:p w14:paraId="4771FA8B" w14:textId="77777777" w:rsidR="00940027" w:rsidRDefault="00940027">
            <w:pPr>
              <w:pStyle w:val="OtherTableBody"/>
            </w:pPr>
            <w:r>
              <w:t>Medical Supervision Required</w:t>
            </w:r>
          </w:p>
        </w:tc>
      </w:tr>
      <w:tr w:rsidR="00940027" w14:paraId="2AEBFCD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B615E9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176E16F" w14:textId="77777777" w:rsidR="00940027" w:rsidRDefault="00940027">
            <w:pPr>
              <w:pStyle w:val="OtherTableBody"/>
            </w:pPr>
            <w:r>
              <w:t>0223</w:t>
            </w:r>
          </w:p>
        </w:tc>
        <w:tc>
          <w:tcPr>
            <w:tcW w:w="2693" w:type="dxa"/>
          </w:tcPr>
          <w:p w14:paraId="68B32E9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D0F842A" w14:textId="77777777" w:rsidR="00940027" w:rsidRDefault="00940027">
            <w:pPr>
              <w:pStyle w:val="OtherTableBody"/>
            </w:pPr>
            <w:r>
              <w:t>O</w:t>
            </w:r>
          </w:p>
        </w:tc>
        <w:tc>
          <w:tcPr>
            <w:tcW w:w="3544" w:type="dxa"/>
          </w:tcPr>
          <w:p w14:paraId="174E1E45" w14:textId="77777777" w:rsidR="00940027" w:rsidRDefault="00940027">
            <w:pPr>
              <w:pStyle w:val="OtherTableBody"/>
            </w:pPr>
            <w:r>
              <w:t>Other</w:t>
            </w:r>
          </w:p>
        </w:tc>
      </w:tr>
      <w:tr w:rsidR="00940027" w14:paraId="25D08F2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A4F40F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D7BDF15" w14:textId="77777777" w:rsidR="00940027" w:rsidRDefault="00940027">
            <w:pPr>
              <w:pStyle w:val="OtherTableBody"/>
            </w:pPr>
            <w:r>
              <w:t>0223</w:t>
            </w:r>
          </w:p>
        </w:tc>
        <w:tc>
          <w:tcPr>
            <w:tcW w:w="2693" w:type="dxa"/>
          </w:tcPr>
          <w:p w14:paraId="6429E79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6A595B2" w14:textId="77777777" w:rsidR="00940027" w:rsidRDefault="00940027">
            <w:pPr>
              <w:pStyle w:val="OtherTableBody"/>
            </w:pPr>
            <w:r>
              <w:t>S</w:t>
            </w:r>
          </w:p>
        </w:tc>
        <w:tc>
          <w:tcPr>
            <w:tcW w:w="3544" w:type="dxa"/>
          </w:tcPr>
          <w:p w14:paraId="096C965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Spouse Dependent</w:t>
            </w:r>
          </w:p>
        </w:tc>
      </w:tr>
      <w:tr w:rsidR="00940027" w14:paraId="6C050A9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D10953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10388AB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0223</w:t>
            </w:r>
          </w:p>
        </w:tc>
        <w:tc>
          <w:tcPr>
            <w:tcW w:w="2693" w:type="dxa"/>
          </w:tcPr>
          <w:p w14:paraId="642D4E8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3929E9D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U</w:t>
            </w:r>
          </w:p>
        </w:tc>
        <w:tc>
          <w:tcPr>
            <w:tcW w:w="3544" w:type="dxa"/>
          </w:tcPr>
          <w:p w14:paraId="17FD507A" w14:textId="77777777" w:rsidR="00940027" w:rsidRDefault="00940027">
            <w:pPr>
              <w:pStyle w:val="OtherTableBody"/>
            </w:pPr>
            <w:r>
              <w:t>Unknown</w:t>
            </w:r>
          </w:p>
        </w:tc>
      </w:tr>
      <w:tr w:rsidR="00940027" w14:paraId="5EDB7B4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87464DA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444DCDF2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77E29314" w14:textId="77777777" w:rsidR="00940027" w:rsidRDefault="00940027">
            <w:pPr>
              <w:pStyle w:val="OtherTableBody"/>
            </w:pPr>
            <w:r>
              <w:t>Transport Arranged</w:t>
            </w:r>
          </w:p>
        </w:tc>
        <w:tc>
          <w:tcPr>
            <w:tcW w:w="1701" w:type="dxa"/>
          </w:tcPr>
          <w:p w14:paraId="4A31621F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638E22D7" w14:textId="77777777" w:rsidR="00940027" w:rsidRDefault="00940027">
            <w:pPr>
              <w:pStyle w:val="OtherTableBody"/>
            </w:pPr>
          </w:p>
        </w:tc>
      </w:tr>
      <w:tr w:rsidR="00940027" w14:paraId="334D128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5163A1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0BEC377" w14:textId="77777777" w:rsidR="00940027" w:rsidRDefault="00940027">
            <w:pPr>
              <w:pStyle w:val="OtherTableBody"/>
            </w:pPr>
            <w:r>
              <w:t>0224</w:t>
            </w:r>
          </w:p>
        </w:tc>
        <w:tc>
          <w:tcPr>
            <w:tcW w:w="2693" w:type="dxa"/>
          </w:tcPr>
          <w:p w14:paraId="115DA0E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FF243E9" w14:textId="77777777" w:rsidR="00940027" w:rsidRDefault="00940027">
            <w:pPr>
              <w:pStyle w:val="OtherTableBody"/>
            </w:pPr>
            <w:r>
              <w:t>A</w:t>
            </w:r>
          </w:p>
        </w:tc>
        <w:tc>
          <w:tcPr>
            <w:tcW w:w="3544" w:type="dxa"/>
          </w:tcPr>
          <w:p w14:paraId="1C242FDE" w14:textId="77777777" w:rsidR="00940027" w:rsidRDefault="00940027">
            <w:pPr>
              <w:pStyle w:val="OtherTableBody"/>
            </w:pPr>
            <w:r>
              <w:t>Arranged</w:t>
            </w:r>
          </w:p>
        </w:tc>
      </w:tr>
      <w:tr w:rsidR="00940027" w14:paraId="280F2D6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ECD2F7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0A3DC2D" w14:textId="77777777" w:rsidR="00940027" w:rsidRDefault="00940027">
            <w:pPr>
              <w:pStyle w:val="OtherTableBody"/>
            </w:pPr>
            <w:r>
              <w:t>0224</w:t>
            </w:r>
          </w:p>
        </w:tc>
        <w:tc>
          <w:tcPr>
            <w:tcW w:w="2693" w:type="dxa"/>
          </w:tcPr>
          <w:p w14:paraId="7942774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5E78D5B" w14:textId="77777777" w:rsidR="00940027" w:rsidRDefault="00940027">
            <w:pPr>
              <w:pStyle w:val="OtherTableBody"/>
            </w:pPr>
            <w:r>
              <w:t>N</w:t>
            </w:r>
          </w:p>
        </w:tc>
        <w:tc>
          <w:tcPr>
            <w:tcW w:w="3544" w:type="dxa"/>
          </w:tcPr>
          <w:p w14:paraId="1F26A185" w14:textId="77777777" w:rsidR="00940027" w:rsidRDefault="00940027">
            <w:pPr>
              <w:pStyle w:val="OtherTableBody"/>
            </w:pPr>
            <w:r>
              <w:t>Not Arranged</w:t>
            </w:r>
          </w:p>
        </w:tc>
      </w:tr>
      <w:tr w:rsidR="00940027" w14:paraId="6297583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94DAA3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38741F0" w14:textId="77777777" w:rsidR="00940027" w:rsidRDefault="00940027">
            <w:pPr>
              <w:pStyle w:val="OtherTableBody"/>
            </w:pPr>
            <w:r>
              <w:t>0224</w:t>
            </w:r>
          </w:p>
        </w:tc>
        <w:tc>
          <w:tcPr>
            <w:tcW w:w="2693" w:type="dxa"/>
          </w:tcPr>
          <w:p w14:paraId="56F9851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D742C62" w14:textId="77777777" w:rsidR="00940027" w:rsidRDefault="00940027">
            <w:pPr>
              <w:pStyle w:val="OtherTableBody"/>
            </w:pPr>
            <w:r>
              <w:t>U</w:t>
            </w:r>
          </w:p>
        </w:tc>
        <w:tc>
          <w:tcPr>
            <w:tcW w:w="3544" w:type="dxa"/>
          </w:tcPr>
          <w:p w14:paraId="2CD781B2" w14:textId="77777777" w:rsidR="00940027" w:rsidRDefault="00940027">
            <w:pPr>
              <w:pStyle w:val="OtherTableBody"/>
            </w:pPr>
            <w:r>
              <w:t>Unknown</w:t>
            </w:r>
          </w:p>
        </w:tc>
      </w:tr>
      <w:tr w:rsidR="00940027" w14:paraId="323C388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31F1110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39DE74AB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262EA681" w14:textId="77777777" w:rsidR="00940027" w:rsidRDefault="00940027">
            <w:pPr>
              <w:pStyle w:val="OtherTableBody"/>
            </w:pPr>
            <w:r>
              <w:t>Escort Required</w:t>
            </w:r>
          </w:p>
        </w:tc>
        <w:tc>
          <w:tcPr>
            <w:tcW w:w="1701" w:type="dxa"/>
          </w:tcPr>
          <w:p w14:paraId="66B6694B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7EF2588E" w14:textId="77777777" w:rsidR="00940027" w:rsidRDefault="00940027">
            <w:pPr>
              <w:pStyle w:val="OtherTableBody"/>
            </w:pPr>
          </w:p>
        </w:tc>
      </w:tr>
      <w:tr w:rsidR="00940027" w14:paraId="14DD362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B5126C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34864D4" w14:textId="77777777" w:rsidR="00940027" w:rsidRDefault="00940027">
            <w:pPr>
              <w:pStyle w:val="OtherTableBody"/>
            </w:pPr>
            <w:r>
              <w:t>0225</w:t>
            </w:r>
          </w:p>
        </w:tc>
        <w:tc>
          <w:tcPr>
            <w:tcW w:w="2693" w:type="dxa"/>
          </w:tcPr>
          <w:p w14:paraId="0B50BAA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315AE3A" w14:textId="77777777" w:rsidR="00940027" w:rsidRDefault="00940027">
            <w:pPr>
              <w:pStyle w:val="OtherTableBody"/>
            </w:pPr>
            <w:r>
              <w:t>N</w:t>
            </w:r>
          </w:p>
        </w:tc>
        <w:tc>
          <w:tcPr>
            <w:tcW w:w="3544" w:type="dxa"/>
          </w:tcPr>
          <w:p w14:paraId="61C9C6D1" w14:textId="77777777" w:rsidR="00940027" w:rsidRDefault="00940027">
            <w:pPr>
              <w:pStyle w:val="OtherTableBody"/>
            </w:pPr>
            <w:r>
              <w:t>Not Required</w:t>
            </w:r>
          </w:p>
        </w:tc>
      </w:tr>
      <w:tr w:rsidR="00940027" w14:paraId="4328C56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57244E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BC99B73" w14:textId="77777777" w:rsidR="00940027" w:rsidRDefault="00940027">
            <w:pPr>
              <w:pStyle w:val="OtherTableBody"/>
            </w:pPr>
            <w:r>
              <w:t>0225</w:t>
            </w:r>
          </w:p>
        </w:tc>
        <w:tc>
          <w:tcPr>
            <w:tcW w:w="2693" w:type="dxa"/>
          </w:tcPr>
          <w:p w14:paraId="505D3C3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3DC78C7" w14:textId="77777777" w:rsidR="00940027" w:rsidRDefault="00940027">
            <w:pPr>
              <w:pStyle w:val="OtherTableBody"/>
            </w:pPr>
            <w:r>
              <w:t>R</w:t>
            </w:r>
          </w:p>
        </w:tc>
        <w:tc>
          <w:tcPr>
            <w:tcW w:w="3544" w:type="dxa"/>
          </w:tcPr>
          <w:p w14:paraId="5C123FDC" w14:textId="77777777" w:rsidR="00940027" w:rsidRDefault="00940027">
            <w:pPr>
              <w:pStyle w:val="OtherTableBody"/>
            </w:pPr>
            <w:r>
              <w:t>Required</w:t>
            </w:r>
          </w:p>
        </w:tc>
      </w:tr>
      <w:tr w:rsidR="00940027" w14:paraId="3388753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E2991C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BCB44B4" w14:textId="77777777" w:rsidR="00940027" w:rsidRDefault="00940027">
            <w:pPr>
              <w:pStyle w:val="OtherTableBody"/>
            </w:pPr>
            <w:r>
              <w:t>0225</w:t>
            </w:r>
          </w:p>
        </w:tc>
        <w:tc>
          <w:tcPr>
            <w:tcW w:w="2693" w:type="dxa"/>
          </w:tcPr>
          <w:p w14:paraId="7017A86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6A51AF6" w14:textId="77777777" w:rsidR="00940027" w:rsidRDefault="00940027">
            <w:pPr>
              <w:pStyle w:val="OtherTableBody"/>
            </w:pPr>
            <w:r>
              <w:t>U</w:t>
            </w:r>
          </w:p>
        </w:tc>
        <w:tc>
          <w:tcPr>
            <w:tcW w:w="3544" w:type="dxa"/>
          </w:tcPr>
          <w:p w14:paraId="17084695" w14:textId="77777777" w:rsidR="00940027" w:rsidRDefault="00940027">
            <w:pPr>
              <w:pStyle w:val="OtherTableBody"/>
            </w:pPr>
            <w:r>
              <w:t>Unknown</w:t>
            </w:r>
          </w:p>
        </w:tc>
      </w:tr>
      <w:tr w:rsidR="00940027" w14:paraId="49D3B39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5062DA1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2911411F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15FC0E9E" w14:textId="77777777" w:rsidR="00940027" w:rsidRDefault="00940027">
            <w:pPr>
              <w:pStyle w:val="OtherTableBody"/>
            </w:pPr>
            <w:r>
              <w:t>Manufacturers of Vaccines (code=MVX)</w:t>
            </w:r>
          </w:p>
        </w:tc>
        <w:tc>
          <w:tcPr>
            <w:tcW w:w="1701" w:type="dxa"/>
          </w:tcPr>
          <w:p w14:paraId="01C97A66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29695AF8" w14:textId="77777777" w:rsidR="00940027" w:rsidRDefault="00940027">
            <w:pPr>
              <w:pStyle w:val="OtherTableBody"/>
            </w:pPr>
          </w:p>
        </w:tc>
      </w:tr>
      <w:tr w:rsidR="00940027" w14:paraId="499BF41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99E5E8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B9C7E37" w14:textId="77777777" w:rsidR="00940027" w:rsidRDefault="00940027">
            <w:pPr>
              <w:pStyle w:val="OtherTableBody"/>
            </w:pPr>
            <w:r>
              <w:t>0227</w:t>
            </w:r>
          </w:p>
        </w:tc>
        <w:tc>
          <w:tcPr>
            <w:tcW w:w="2693" w:type="dxa"/>
          </w:tcPr>
          <w:p w14:paraId="2DA2C76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8C919A1" w14:textId="77777777" w:rsidR="00940027" w:rsidRDefault="00940027">
            <w:pPr>
              <w:pStyle w:val="OtherTableBody"/>
            </w:pPr>
            <w:r>
              <w:t>AB</w:t>
            </w:r>
          </w:p>
        </w:tc>
        <w:tc>
          <w:tcPr>
            <w:tcW w:w="3544" w:type="dxa"/>
          </w:tcPr>
          <w:p w14:paraId="35E91373" w14:textId="77777777" w:rsidR="00940027" w:rsidRDefault="00940027">
            <w:pPr>
              <w:pStyle w:val="OtherTableBody"/>
            </w:pPr>
            <w:r>
              <w:t>Abbott Laboratories</w:t>
            </w:r>
          </w:p>
        </w:tc>
      </w:tr>
      <w:tr w:rsidR="00940027" w14:paraId="7373D24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EEF59C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F556365" w14:textId="77777777" w:rsidR="00940027" w:rsidRDefault="00940027">
            <w:pPr>
              <w:pStyle w:val="OtherTableBody"/>
            </w:pPr>
            <w:r>
              <w:t>0227</w:t>
            </w:r>
          </w:p>
        </w:tc>
        <w:tc>
          <w:tcPr>
            <w:tcW w:w="2693" w:type="dxa"/>
          </w:tcPr>
          <w:p w14:paraId="49D2E3A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A74157F" w14:textId="77777777" w:rsidR="00940027" w:rsidRDefault="00940027">
            <w:pPr>
              <w:pStyle w:val="OtherTableBody"/>
            </w:pPr>
            <w:r>
              <w:t>AD</w:t>
            </w:r>
          </w:p>
        </w:tc>
        <w:tc>
          <w:tcPr>
            <w:tcW w:w="3544" w:type="dxa"/>
          </w:tcPr>
          <w:p w14:paraId="126979D6" w14:textId="77777777" w:rsidR="00940027" w:rsidRDefault="00940027">
            <w:pPr>
              <w:pStyle w:val="OtherTableBody"/>
            </w:pPr>
            <w:r>
              <w:t>Adams Laboratories, Inc.</w:t>
            </w:r>
          </w:p>
        </w:tc>
      </w:tr>
      <w:tr w:rsidR="00940027" w14:paraId="342B80A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D567E8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A3FE1D2" w14:textId="77777777" w:rsidR="00940027" w:rsidRDefault="00940027">
            <w:pPr>
              <w:pStyle w:val="OtherTableBody"/>
            </w:pPr>
            <w:r>
              <w:t>0227</w:t>
            </w:r>
          </w:p>
        </w:tc>
        <w:tc>
          <w:tcPr>
            <w:tcW w:w="2693" w:type="dxa"/>
          </w:tcPr>
          <w:p w14:paraId="3FC70FA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2B055C1" w14:textId="77777777" w:rsidR="00940027" w:rsidRDefault="00940027">
            <w:pPr>
              <w:pStyle w:val="OtherTableBody"/>
            </w:pPr>
            <w:r>
              <w:t>ALP</w:t>
            </w:r>
          </w:p>
        </w:tc>
        <w:tc>
          <w:tcPr>
            <w:tcW w:w="3544" w:type="dxa"/>
          </w:tcPr>
          <w:p w14:paraId="51D6B005" w14:textId="77777777" w:rsidR="00940027" w:rsidRDefault="00940027">
            <w:pPr>
              <w:pStyle w:val="OtherTableBody"/>
            </w:pPr>
            <w:r>
              <w:t>Alpha Therapeutic Corporation</w:t>
            </w:r>
          </w:p>
        </w:tc>
      </w:tr>
      <w:tr w:rsidR="00940027" w14:paraId="5679E71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3F3D33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BFB06E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0227</w:t>
            </w:r>
          </w:p>
        </w:tc>
        <w:tc>
          <w:tcPr>
            <w:tcW w:w="2693" w:type="dxa"/>
          </w:tcPr>
          <w:p w14:paraId="2844938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69DD549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AR</w:t>
            </w:r>
          </w:p>
        </w:tc>
        <w:tc>
          <w:tcPr>
            <w:tcW w:w="3544" w:type="dxa"/>
          </w:tcPr>
          <w:p w14:paraId="6B0268C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Armour</w:t>
            </w:r>
          </w:p>
        </w:tc>
      </w:tr>
      <w:tr w:rsidR="00940027" w14:paraId="7BA79FC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DA4417E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41713F3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0227</w:t>
            </w:r>
          </w:p>
        </w:tc>
        <w:tc>
          <w:tcPr>
            <w:tcW w:w="2693" w:type="dxa"/>
          </w:tcPr>
          <w:p w14:paraId="3092DC8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0D23D03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AVB</w:t>
            </w:r>
          </w:p>
        </w:tc>
        <w:tc>
          <w:tcPr>
            <w:tcW w:w="3544" w:type="dxa"/>
          </w:tcPr>
          <w:p w14:paraId="31F769EE" w14:textId="77777777" w:rsidR="00940027" w:rsidRDefault="00940027">
            <w:pPr>
              <w:pStyle w:val="OtherTableBody"/>
            </w:pPr>
            <w:r>
              <w:t>Aventis Behring L.L.C.</w:t>
            </w:r>
          </w:p>
        </w:tc>
      </w:tr>
      <w:tr w:rsidR="00940027" w14:paraId="4117A48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8A9B11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0FACB4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0227</w:t>
            </w:r>
          </w:p>
        </w:tc>
        <w:tc>
          <w:tcPr>
            <w:tcW w:w="2693" w:type="dxa"/>
          </w:tcPr>
          <w:p w14:paraId="4055C83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35EF139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AVI</w:t>
            </w:r>
          </w:p>
        </w:tc>
        <w:tc>
          <w:tcPr>
            <w:tcW w:w="3544" w:type="dxa"/>
          </w:tcPr>
          <w:p w14:paraId="2FCF5C6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Aviron</w:t>
            </w:r>
          </w:p>
        </w:tc>
      </w:tr>
      <w:tr w:rsidR="00940027" w14:paraId="4EC0350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30F4D65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D18F5A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0227</w:t>
            </w:r>
          </w:p>
        </w:tc>
        <w:tc>
          <w:tcPr>
            <w:tcW w:w="2693" w:type="dxa"/>
          </w:tcPr>
          <w:p w14:paraId="0195F3D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70B7906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BA</w:t>
            </w:r>
          </w:p>
        </w:tc>
        <w:tc>
          <w:tcPr>
            <w:tcW w:w="3544" w:type="dxa"/>
          </w:tcPr>
          <w:p w14:paraId="4D2CE7AA" w14:textId="77777777" w:rsidR="00940027" w:rsidRDefault="00940027">
            <w:pPr>
              <w:pStyle w:val="OtherTableBody"/>
            </w:pPr>
            <w:r>
              <w:t>Baxter Healthcare Coporation]</w:t>
            </w:r>
          </w:p>
        </w:tc>
      </w:tr>
      <w:tr w:rsidR="00940027" w14:paraId="7692619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EBE55C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6EEB600" w14:textId="77777777" w:rsidR="00940027" w:rsidRDefault="00940027">
            <w:pPr>
              <w:pStyle w:val="OtherTableBody"/>
            </w:pPr>
            <w:r>
              <w:t>0227</w:t>
            </w:r>
          </w:p>
        </w:tc>
        <w:tc>
          <w:tcPr>
            <w:tcW w:w="2693" w:type="dxa"/>
          </w:tcPr>
          <w:p w14:paraId="2EC8E2A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BAB4960" w14:textId="77777777" w:rsidR="00940027" w:rsidRDefault="00940027">
            <w:pPr>
              <w:pStyle w:val="OtherTableBody"/>
            </w:pPr>
            <w:r>
              <w:t>BAH</w:t>
            </w:r>
          </w:p>
        </w:tc>
        <w:tc>
          <w:tcPr>
            <w:tcW w:w="3544" w:type="dxa"/>
          </w:tcPr>
          <w:p w14:paraId="252AD0A0" w14:textId="77777777" w:rsidR="00940027" w:rsidRDefault="00940027">
            <w:pPr>
              <w:pStyle w:val="OtherTableBody"/>
            </w:pPr>
            <w:r>
              <w:t>Baxter Health Corporation</w:t>
            </w:r>
          </w:p>
        </w:tc>
      </w:tr>
      <w:tr w:rsidR="00940027" w14:paraId="1F54252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8B5D08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20E2875" w14:textId="77777777" w:rsidR="00940027" w:rsidRDefault="00940027">
            <w:pPr>
              <w:pStyle w:val="OtherTableBody"/>
            </w:pPr>
            <w:r>
              <w:t>0227</w:t>
            </w:r>
          </w:p>
        </w:tc>
        <w:tc>
          <w:tcPr>
            <w:tcW w:w="2693" w:type="dxa"/>
          </w:tcPr>
          <w:p w14:paraId="1432E0A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EE23452" w14:textId="77777777" w:rsidR="00940027" w:rsidRDefault="00940027">
            <w:pPr>
              <w:pStyle w:val="OtherTableBody"/>
            </w:pPr>
            <w:r>
              <w:t>BAY</w:t>
            </w:r>
          </w:p>
        </w:tc>
        <w:tc>
          <w:tcPr>
            <w:tcW w:w="3544" w:type="dxa"/>
          </w:tcPr>
          <w:p w14:paraId="46FE2812" w14:textId="77777777" w:rsidR="00940027" w:rsidRDefault="00940027">
            <w:pPr>
              <w:pStyle w:val="OtherTableBody"/>
            </w:pPr>
            <w:r>
              <w:t>Bayer Corporation</w:t>
            </w:r>
          </w:p>
        </w:tc>
      </w:tr>
      <w:tr w:rsidR="00940027" w14:paraId="2371488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A2281F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8DFD18C" w14:textId="77777777" w:rsidR="00940027" w:rsidRDefault="00940027">
            <w:pPr>
              <w:pStyle w:val="OtherTableBody"/>
            </w:pPr>
            <w:r>
              <w:t>0227</w:t>
            </w:r>
          </w:p>
        </w:tc>
        <w:tc>
          <w:tcPr>
            <w:tcW w:w="2693" w:type="dxa"/>
          </w:tcPr>
          <w:p w14:paraId="5D7696F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98B4B6B" w14:textId="77777777" w:rsidR="00940027" w:rsidRDefault="00940027">
            <w:pPr>
              <w:pStyle w:val="OtherTableBody"/>
            </w:pPr>
            <w:r>
              <w:t>BP</w:t>
            </w:r>
          </w:p>
        </w:tc>
        <w:tc>
          <w:tcPr>
            <w:tcW w:w="3544" w:type="dxa"/>
          </w:tcPr>
          <w:p w14:paraId="5FD903BD" w14:textId="77777777" w:rsidR="00940027" w:rsidRDefault="00940027">
            <w:pPr>
              <w:pStyle w:val="OtherTableBody"/>
            </w:pPr>
            <w:r>
              <w:t>Berna Products</w:t>
            </w:r>
          </w:p>
        </w:tc>
      </w:tr>
      <w:tr w:rsidR="00940027" w14:paraId="7261F84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BF7EE8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185C30D" w14:textId="77777777" w:rsidR="00940027" w:rsidRDefault="00940027">
            <w:pPr>
              <w:pStyle w:val="OtherTableBody"/>
            </w:pPr>
            <w:r>
              <w:t>0227</w:t>
            </w:r>
          </w:p>
        </w:tc>
        <w:tc>
          <w:tcPr>
            <w:tcW w:w="2693" w:type="dxa"/>
          </w:tcPr>
          <w:p w14:paraId="03988AB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E0D47ED" w14:textId="77777777" w:rsidR="00940027" w:rsidRDefault="00940027">
            <w:pPr>
              <w:pStyle w:val="OtherTableBody"/>
            </w:pPr>
            <w:r>
              <w:t>BPC</w:t>
            </w:r>
          </w:p>
        </w:tc>
        <w:tc>
          <w:tcPr>
            <w:tcW w:w="3544" w:type="dxa"/>
          </w:tcPr>
          <w:p w14:paraId="2E8D00BC" w14:textId="77777777" w:rsidR="00940027" w:rsidRDefault="00940027">
            <w:pPr>
              <w:pStyle w:val="OtherTableBody"/>
            </w:pPr>
            <w:r>
              <w:t>Berna Products Corporation</w:t>
            </w:r>
          </w:p>
        </w:tc>
      </w:tr>
      <w:tr w:rsidR="00940027" w14:paraId="3BB7F82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37DBE5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9FCCD39" w14:textId="77777777" w:rsidR="00940027" w:rsidRDefault="00940027">
            <w:pPr>
              <w:pStyle w:val="OtherTableBody"/>
            </w:pPr>
            <w:r>
              <w:t>0227</w:t>
            </w:r>
          </w:p>
        </w:tc>
        <w:tc>
          <w:tcPr>
            <w:tcW w:w="2693" w:type="dxa"/>
          </w:tcPr>
          <w:p w14:paraId="725A02E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22F7527" w14:textId="77777777" w:rsidR="00940027" w:rsidRDefault="00940027">
            <w:pPr>
              <w:pStyle w:val="OtherTableBody"/>
            </w:pPr>
            <w:r>
              <w:t>CEN</w:t>
            </w:r>
          </w:p>
        </w:tc>
        <w:tc>
          <w:tcPr>
            <w:tcW w:w="3544" w:type="dxa"/>
          </w:tcPr>
          <w:p w14:paraId="71AE030D" w14:textId="77777777" w:rsidR="00940027" w:rsidRDefault="00940027">
            <w:pPr>
              <w:pStyle w:val="OtherTableBody"/>
            </w:pPr>
            <w:r>
              <w:t>Centeon L.L.C.</w:t>
            </w:r>
          </w:p>
        </w:tc>
      </w:tr>
      <w:tr w:rsidR="00940027" w14:paraId="35D02AF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BB8708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DC0A10A" w14:textId="77777777" w:rsidR="00940027" w:rsidRDefault="00940027">
            <w:pPr>
              <w:pStyle w:val="OtherTableBody"/>
            </w:pPr>
            <w:r>
              <w:t>0227</w:t>
            </w:r>
          </w:p>
        </w:tc>
        <w:tc>
          <w:tcPr>
            <w:tcW w:w="2693" w:type="dxa"/>
          </w:tcPr>
          <w:p w14:paraId="31EEBB8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E9BE030" w14:textId="77777777" w:rsidR="00940027" w:rsidRDefault="00940027">
            <w:pPr>
              <w:pStyle w:val="OtherTableBody"/>
            </w:pPr>
            <w:r>
              <w:t>CHI</w:t>
            </w:r>
          </w:p>
        </w:tc>
        <w:tc>
          <w:tcPr>
            <w:tcW w:w="3544" w:type="dxa"/>
          </w:tcPr>
          <w:p w14:paraId="2CF45E3E" w14:textId="77777777" w:rsidR="00940027" w:rsidRDefault="00940027">
            <w:pPr>
              <w:pStyle w:val="OtherTableBody"/>
            </w:pPr>
            <w:r>
              <w:t>Chiron Corporation</w:t>
            </w:r>
          </w:p>
        </w:tc>
      </w:tr>
      <w:tr w:rsidR="00940027" w14:paraId="74F05A9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E0D39A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C6948B5" w14:textId="77777777" w:rsidR="00940027" w:rsidRDefault="00940027">
            <w:pPr>
              <w:pStyle w:val="OtherTableBody"/>
            </w:pPr>
            <w:r>
              <w:t>0227</w:t>
            </w:r>
          </w:p>
        </w:tc>
        <w:tc>
          <w:tcPr>
            <w:tcW w:w="2693" w:type="dxa"/>
          </w:tcPr>
          <w:p w14:paraId="5E17127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62BF004" w14:textId="77777777" w:rsidR="00940027" w:rsidRDefault="00940027">
            <w:pPr>
              <w:pStyle w:val="OtherTableBody"/>
            </w:pPr>
            <w:r>
              <w:t>CMP</w:t>
            </w:r>
          </w:p>
        </w:tc>
        <w:tc>
          <w:tcPr>
            <w:tcW w:w="3544" w:type="dxa"/>
          </w:tcPr>
          <w:p w14:paraId="4EA3974E" w14:textId="77777777" w:rsidR="00940027" w:rsidRDefault="00940027">
            <w:pPr>
              <w:pStyle w:val="OtherTableBody"/>
            </w:pPr>
            <w:r>
              <w:t>Celltech Medeva Pharmaceuticals</w:t>
            </w:r>
          </w:p>
        </w:tc>
      </w:tr>
      <w:tr w:rsidR="00940027" w14:paraId="12157B3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3D0F34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210E3B3" w14:textId="77777777" w:rsidR="00940027" w:rsidRDefault="00940027">
            <w:pPr>
              <w:pStyle w:val="OtherTableBody"/>
            </w:pPr>
            <w:r>
              <w:t>0227</w:t>
            </w:r>
          </w:p>
        </w:tc>
        <w:tc>
          <w:tcPr>
            <w:tcW w:w="2693" w:type="dxa"/>
          </w:tcPr>
          <w:p w14:paraId="1CFC10C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D1BCE4D" w14:textId="77777777" w:rsidR="00940027" w:rsidRDefault="00940027">
            <w:pPr>
              <w:pStyle w:val="OtherTableBody"/>
            </w:pPr>
            <w:r>
              <w:t>CON</w:t>
            </w:r>
          </w:p>
        </w:tc>
        <w:tc>
          <w:tcPr>
            <w:tcW w:w="3544" w:type="dxa"/>
          </w:tcPr>
          <w:p w14:paraId="7EC6220E" w14:textId="77777777" w:rsidR="00940027" w:rsidRDefault="00940027">
            <w:pPr>
              <w:pStyle w:val="OtherTableBody"/>
            </w:pPr>
            <w:r>
              <w:t>Connaught</w:t>
            </w:r>
          </w:p>
        </w:tc>
      </w:tr>
      <w:tr w:rsidR="00940027" w14:paraId="684DA7A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D2561E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E2A6C41" w14:textId="77777777" w:rsidR="00940027" w:rsidRDefault="00940027">
            <w:pPr>
              <w:pStyle w:val="OtherTableBody"/>
            </w:pPr>
            <w:r>
              <w:t>0227</w:t>
            </w:r>
          </w:p>
        </w:tc>
        <w:tc>
          <w:tcPr>
            <w:tcW w:w="2693" w:type="dxa"/>
          </w:tcPr>
          <w:p w14:paraId="3C87EB6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55FB181" w14:textId="77777777" w:rsidR="00940027" w:rsidRDefault="00940027">
            <w:pPr>
              <w:pStyle w:val="OtherTableBody"/>
            </w:pPr>
            <w:r>
              <w:t>EVN</w:t>
            </w:r>
          </w:p>
        </w:tc>
        <w:tc>
          <w:tcPr>
            <w:tcW w:w="3544" w:type="dxa"/>
          </w:tcPr>
          <w:p w14:paraId="032973D7" w14:textId="77777777" w:rsidR="00940027" w:rsidRDefault="00940027">
            <w:pPr>
              <w:pStyle w:val="OtherTableBody"/>
            </w:pPr>
            <w:r>
              <w:t>Evans Medical Limited</w:t>
            </w:r>
          </w:p>
        </w:tc>
      </w:tr>
      <w:tr w:rsidR="00940027" w14:paraId="40F8388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62522B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9B077D4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0227</w:t>
            </w:r>
          </w:p>
        </w:tc>
        <w:tc>
          <w:tcPr>
            <w:tcW w:w="2693" w:type="dxa"/>
          </w:tcPr>
          <w:p w14:paraId="61F1DB34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167335E8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GRE</w:t>
            </w:r>
          </w:p>
        </w:tc>
        <w:tc>
          <w:tcPr>
            <w:tcW w:w="3544" w:type="dxa"/>
          </w:tcPr>
          <w:p w14:paraId="5CE7BADB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Greer Laboratories, Inc.</w:t>
            </w:r>
          </w:p>
        </w:tc>
      </w:tr>
      <w:tr w:rsidR="00940027" w14:paraId="11F3871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D9D6C23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6B4A2D10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0227</w:t>
            </w:r>
          </w:p>
        </w:tc>
        <w:tc>
          <w:tcPr>
            <w:tcW w:w="2693" w:type="dxa"/>
          </w:tcPr>
          <w:p w14:paraId="17AFC16A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4C9BCA10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IAG</w:t>
            </w:r>
          </w:p>
        </w:tc>
        <w:tc>
          <w:tcPr>
            <w:tcW w:w="3544" w:type="dxa"/>
          </w:tcPr>
          <w:p w14:paraId="0FA39764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Immuno International AG</w:t>
            </w:r>
          </w:p>
        </w:tc>
      </w:tr>
      <w:tr w:rsidR="00940027" w14:paraId="085B6EA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69118F9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4777F015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0227</w:t>
            </w:r>
          </w:p>
        </w:tc>
        <w:tc>
          <w:tcPr>
            <w:tcW w:w="2693" w:type="dxa"/>
          </w:tcPr>
          <w:p w14:paraId="5F42377C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0A57726E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IM</w:t>
            </w:r>
          </w:p>
        </w:tc>
        <w:tc>
          <w:tcPr>
            <w:tcW w:w="3544" w:type="dxa"/>
          </w:tcPr>
          <w:p w14:paraId="57CDAC6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Merieux</w:t>
            </w:r>
          </w:p>
        </w:tc>
      </w:tr>
      <w:tr w:rsidR="00940027" w14:paraId="56A8190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6B05C26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26CBFE1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0227</w:t>
            </w:r>
          </w:p>
        </w:tc>
        <w:tc>
          <w:tcPr>
            <w:tcW w:w="2693" w:type="dxa"/>
          </w:tcPr>
          <w:p w14:paraId="7ADF7B7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6A91610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IUS</w:t>
            </w:r>
          </w:p>
        </w:tc>
        <w:tc>
          <w:tcPr>
            <w:tcW w:w="3544" w:type="dxa"/>
          </w:tcPr>
          <w:p w14:paraId="6643EB5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Immuno-U.S., Inc.</w:t>
            </w:r>
          </w:p>
        </w:tc>
      </w:tr>
      <w:tr w:rsidR="00940027" w14:paraId="55AACFC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9D4489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2FF224D9" w14:textId="77777777" w:rsidR="00940027" w:rsidRDefault="00940027">
            <w:pPr>
              <w:pStyle w:val="OtherTableBody"/>
            </w:pPr>
            <w:r>
              <w:t>0227</w:t>
            </w:r>
          </w:p>
        </w:tc>
        <w:tc>
          <w:tcPr>
            <w:tcW w:w="2693" w:type="dxa"/>
          </w:tcPr>
          <w:p w14:paraId="777C57B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83D30B6" w14:textId="77777777" w:rsidR="00940027" w:rsidRDefault="00940027">
            <w:pPr>
              <w:pStyle w:val="OtherTableBody"/>
            </w:pPr>
            <w:r>
              <w:t>JPN</w:t>
            </w:r>
          </w:p>
        </w:tc>
        <w:tc>
          <w:tcPr>
            <w:tcW w:w="3544" w:type="dxa"/>
          </w:tcPr>
          <w:p w14:paraId="5E82A96E" w14:textId="77777777" w:rsidR="00940027" w:rsidRDefault="00940027">
            <w:pPr>
              <w:pStyle w:val="OtherTableBody"/>
            </w:pPr>
            <w:r>
              <w:t>The Research Foundation for Microbial Diseases of Osaka University</w:t>
            </w:r>
          </w:p>
        </w:tc>
      </w:tr>
      <w:tr w:rsidR="00940027" w14:paraId="487901A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4F1F7F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1C16238" w14:textId="77777777" w:rsidR="00940027" w:rsidRDefault="00940027">
            <w:pPr>
              <w:pStyle w:val="OtherTableBody"/>
            </w:pPr>
            <w:r>
              <w:t>0227</w:t>
            </w:r>
          </w:p>
        </w:tc>
        <w:tc>
          <w:tcPr>
            <w:tcW w:w="2693" w:type="dxa"/>
          </w:tcPr>
          <w:p w14:paraId="12E1C26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9EADA60" w14:textId="77777777" w:rsidR="00940027" w:rsidRDefault="00940027">
            <w:pPr>
              <w:pStyle w:val="OtherTableBody"/>
            </w:pPr>
            <w:r>
              <w:t>KGC</w:t>
            </w:r>
          </w:p>
        </w:tc>
        <w:tc>
          <w:tcPr>
            <w:tcW w:w="3544" w:type="dxa"/>
          </w:tcPr>
          <w:p w14:paraId="41C89E98" w14:textId="77777777" w:rsidR="00940027" w:rsidRDefault="00940027">
            <w:pPr>
              <w:pStyle w:val="OtherTableBody"/>
            </w:pPr>
            <w:r>
              <w:t>Korea Green Cross Corporation</w:t>
            </w:r>
          </w:p>
        </w:tc>
      </w:tr>
      <w:tr w:rsidR="00940027" w14:paraId="1655DDB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541A56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2746287" w14:textId="77777777" w:rsidR="00940027" w:rsidRDefault="00940027">
            <w:pPr>
              <w:pStyle w:val="OtherTableBody"/>
            </w:pPr>
            <w:r>
              <w:t>0227</w:t>
            </w:r>
          </w:p>
        </w:tc>
        <w:tc>
          <w:tcPr>
            <w:tcW w:w="2693" w:type="dxa"/>
          </w:tcPr>
          <w:p w14:paraId="65F4884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11D8860" w14:textId="77777777" w:rsidR="00940027" w:rsidRDefault="00940027">
            <w:pPr>
              <w:pStyle w:val="OtherTableBody"/>
            </w:pPr>
            <w:r>
              <w:t>LED</w:t>
            </w:r>
          </w:p>
        </w:tc>
        <w:tc>
          <w:tcPr>
            <w:tcW w:w="3544" w:type="dxa"/>
          </w:tcPr>
          <w:p w14:paraId="1505B0A1" w14:textId="77777777" w:rsidR="00940027" w:rsidRDefault="00940027">
            <w:pPr>
              <w:pStyle w:val="OtherTableBody"/>
            </w:pPr>
            <w:r>
              <w:t>Lederle</w:t>
            </w:r>
          </w:p>
        </w:tc>
      </w:tr>
      <w:tr w:rsidR="00940027" w14:paraId="13ED60B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7287FE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7C00F32" w14:textId="77777777" w:rsidR="00940027" w:rsidRDefault="00940027">
            <w:pPr>
              <w:pStyle w:val="OtherTableBody"/>
            </w:pPr>
            <w:r>
              <w:t>0227</w:t>
            </w:r>
          </w:p>
        </w:tc>
        <w:tc>
          <w:tcPr>
            <w:tcW w:w="2693" w:type="dxa"/>
          </w:tcPr>
          <w:p w14:paraId="4E13CD4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8B5F327" w14:textId="77777777" w:rsidR="00940027" w:rsidRDefault="00940027">
            <w:pPr>
              <w:pStyle w:val="OtherTableBody"/>
            </w:pPr>
            <w:r>
              <w:t>MA</w:t>
            </w:r>
          </w:p>
        </w:tc>
        <w:tc>
          <w:tcPr>
            <w:tcW w:w="3544" w:type="dxa"/>
          </w:tcPr>
          <w:p w14:paraId="273E1661" w14:textId="77777777" w:rsidR="00940027" w:rsidRDefault="00940027">
            <w:pPr>
              <w:pStyle w:val="OtherTableBody"/>
            </w:pPr>
            <w:r>
              <w:t>Massachusetts Public Health Biologic Laboratories</w:t>
            </w:r>
          </w:p>
        </w:tc>
      </w:tr>
      <w:tr w:rsidR="00940027" w14:paraId="74DE026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4A3AE9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66D781F" w14:textId="77777777" w:rsidR="00940027" w:rsidRDefault="00940027">
            <w:pPr>
              <w:pStyle w:val="OtherTableBody"/>
            </w:pPr>
            <w:r>
              <w:t>0227</w:t>
            </w:r>
          </w:p>
        </w:tc>
        <w:tc>
          <w:tcPr>
            <w:tcW w:w="2693" w:type="dxa"/>
          </w:tcPr>
          <w:p w14:paraId="10A62FF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28B672E" w14:textId="77777777" w:rsidR="00940027" w:rsidRDefault="00940027">
            <w:pPr>
              <w:pStyle w:val="OtherTableBody"/>
            </w:pPr>
            <w:r>
              <w:t>MBL</w:t>
            </w:r>
          </w:p>
        </w:tc>
        <w:tc>
          <w:tcPr>
            <w:tcW w:w="3544" w:type="dxa"/>
          </w:tcPr>
          <w:p w14:paraId="490235FD" w14:textId="77777777" w:rsidR="00940027" w:rsidRDefault="00940027">
            <w:pPr>
              <w:pStyle w:val="OtherTableBody"/>
            </w:pPr>
            <w:r>
              <w:t>Massachusetts Biologic Laboratories</w:t>
            </w:r>
          </w:p>
        </w:tc>
      </w:tr>
      <w:tr w:rsidR="00940027" w14:paraId="6CC7E58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40FEF6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2613516" w14:textId="77777777" w:rsidR="00940027" w:rsidRDefault="00940027">
            <w:pPr>
              <w:pStyle w:val="OtherTableBody"/>
            </w:pPr>
            <w:r>
              <w:t>0227</w:t>
            </w:r>
          </w:p>
        </w:tc>
        <w:tc>
          <w:tcPr>
            <w:tcW w:w="2693" w:type="dxa"/>
          </w:tcPr>
          <w:p w14:paraId="163E7CF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64BC50C" w14:textId="77777777" w:rsidR="00940027" w:rsidRDefault="00940027">
            <w:pPr>
              <w:pStyle w:val="OtherTableBody"/>
            </w:pPr>
            <w:r>
              <w:t>MED</w:t>
            </w:r>
          </w:p>
        </w:tc>
        <w:tc>
          <w:tcPr>
            <w:tcW w:w="3544" w:type="dxa"/>
          </w:tcPr>
          <w:p w14:paraId="53D35099" w14:textId="77777777" w:rsidR="00940027" w:rsidRDefault="00940027">
            <w:pPr>
              <w:pStyle w:val="OtherTableBody"/>
            </w:pPr>
            <w:r>
              <w:t>MedImmune, Inc.</w:t>
            </w:r>
          </w:p>
        </w:tc>
      </w:tr>
      <w:tr w:rsidR="00940027" w14:paraId="15F99D9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BBC839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A113045" w14:textId="77777777" w:rsidR="00940027" w:rsidRDefault="00940027">
            <w:pPr>
              <w:pStyle w:val="OtherTableBody"/>
            </w:pPr>
            <w:r>
              <w:t>0227</w:t>
            </w:r>
          </w:p>
        </w:tc>
        <w:tc>
          <w:tcPr>
            <w:tcW w:w="2693" w:type="dxa"/>
          </w:tcPr>
          <w:p w14:paraId="2075769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5529F05" w14:textId="77777777" w:rsidR="00940027" w:rsidRDefault="00940027">
            <w:pPr>
              <w:pStyle w:val="OtherTableBody"/>
            </w:pPr>
            <w:r>
              <w:t>MIL</w:t>
            </w:r>
          </w:p>
        </w:tc>
        <w:tc>
          <w:tcPr>
            <w:tcW w:w="3544" w:type="dxa"/>
          </w:tcPr>
          <w:p w14:paraId="5DAB76CE" w14:textId="77777777" w:rsidR="00940027" w:rsidRDefault="00940027">
            <w:pPr>
              <w:pStyle w:val="OtherTableBody"/>
            </w:pPr>
            <w:r>
              <w:t>Miles</w:t>
            </w:r>
          </w:p>
        </w:tc>
      </w:tr>
      <w:tr w:rsidR="00940027" w14:paraId="7AF55D5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41EB0A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86AA1A6" w14:textId="77777777" w:rsidR="00940027" w:rsidRDefault="00940027">
            <w:pPr>
              <w:pStyle w:val="OtherTableBody"/>
            </w:pPr>
            <w:r>
              <w:t>0227</w:t>
            </w:r>
          </w:p>
        </w:tc>
        <w:tc>
          <w:tcPr>
            <w:tcW w:w="2693" w:type="dxa"/>
          </w:tcPr>
          <w:p w14:paraId="3DC827A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2A552E2" w14:textId="77777777" w:rsidR="00940027" w:rsidRDefault="00940027">
            <w:pPr>
              <w:pStyle w:val="OtherTableBody"/>
            </w:pPr>
            <w:r>
              <w:t>MIP</w:t>
            </w:r>
          </w:p>
        </w:tc>
        <w:tc>
          <w:tcPr>
            <w:tcW w:w="3544" w:type="dxa"/>
          </w:tcPr>
          <w:p w14:paraId="5B698A8E" w14:textId="77777777" w:rsidR="00940027" w:rsidRDefault="00940027">
            <w:pPr>
              <w:pStyle w:val="OtherTableBody"/>
            </w:pPr>
            <w:r>
              <w:t>Bioport Corporation</w:t>
            </w:r>
          </w:p>
        </w:tc>
      </w:tr>
      <w:tr w:rsidR="00940027" w14:paraId="0ECB96F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20B118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DAC149F" w14:textId="77777777" w:rsidR="00940027" w:rsidRDefault="00940027">
            <w:pPr>
              <w:pStyle w:val="OtherTableBody"/>
            </w:pPr>
            <w:r>
              <w:t>0227</w:t>
            </w:r>
          </w:p>
        </w:tc>
        <w:tc>
          <w:tcPr>
            <w:tcW w:w="2693" w:type="dxa"/>
          </w:tcPr>
          <w:p w14:paraId="7DA01AE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2344B83" w14:textId="77777777" w:rsidR="00940027" w:rsidRDefault="00940027">
            <w:pPr>
              <w:pStyle w:val="OtherTableBody"/>
            </w:pPr>
            <w:r>
              <w:t>MSD</w:t>
            </w:r>
          </w:p>
        </w:tc>
        <w:tc>
          <w:tcPr>
            <w:tcW w:w="3544" w:type="dxa"/>
          </w:tcPr>
          <w:p w14:paraId="2B419A5C" w14:textId="77777777" w:rsidR="00940027" w:rsidRDefault="00940027">
            <w:pPr>
              <w:pStyle w:val="OtherTableBody"/>
            </w:pPr>
            <w:r>
              <w:t>Merck &amp; Co., Inc.</w:t>
            </w:r>
          </w:p>
        </w:tc>
      </w:tr>
      <w:tr w:rsidR="00940027" w14:paraId="58498B9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36C310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8A2314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0227</w:t>
            </w:r>
          </w:p>
        </w:tc>
        <w:tc>
          <w:tcPr>
            <w:tcW w:w="2693" w:type="dxa"/>
          </w:tcPr>
          <w:p w14:paraId="6148AF01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C6EA72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NAB</w:t>
            </w:r>
          </w:p>
        </w:tc>
        <w:tc>
          <w:tcPr>
            <w:tcW w:w="3544" w:type="dxa"/>
          </w:tcPr>
          <w:p w14:paraId="7C0EA12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NABI</w:t>
            </w:r>
          </w:p>
        </w:tc>
      </w:tr>
      <w:tr w:rsidR="00940027" w14:paraId="4DCA414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87E11A1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777102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0227</w:t>
            </w:r>
          </w:p>
        </w:tc>
        <w:tc>
          <w:tcPr>
            <w:tcW w:w="2693" w:type="dxa"/>
          </w:tcPr>
          <w:p w14:paraId="6DB45B26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B19A19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NAV</w:t>
            </w:r>
          </w:p>
        </w:tc>
        <w:tc>
          <w:tcPr>
            <w:tcW w:w="3544" w:type="dxa"/>
          </w:tcPr>
          <w:p w14:paraId="6159D196" w14:textId="77777777" w:rsidR="00940027" w:rsidRDefault="00940027">
            <w:pPr>
              <w:pStyle w:val="OtherTableBody"/>
            </w:pPr>
            <w:r>
              <w:t>North American Vaccine, Inc.</w:t>
            </w:r>
          </w:p>
        </w:tc>
      </w:tr>
      <w:tr w:rsidR="00940027" w14:paraId="4BBCB96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3364BA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5022FB9" w14:textId="77777777" w:rsidR="00940027" w:rsidRDefault="00940027">
            <w:pPr>
              <w:pStyle w:val="OtherTableBody"/>
            </w:pPr>
            <w:r>
              <w:t>0227</w:t>
            </w:r>
          </w:p>
        </w:tc>
        <w:tc>
          <w:tcPr>
            <w:tcW w:w="2693" w:type="dxa"/>
          </w:tcPr>
          <w:p w14:paraId="2FED9A0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93C00B9" w14:textId="77777777" w:rsidR="00940027" w:rsidRDefault="00940027">
            <w:pPr>
              <w:pStyle w:val="OtherTableBody"/>
            </w:pPr>
            <w:r>
              <w:t>NOV</w:t>
            </w:r>
          </w:p>
        </w:tc>
        <w:tc>
          <w:tcPr>
            <w:tcW w:w="3544" w:type="dxa"/>
          </w:tcPr>
          <w:p w14:paraId="1DF499CB" w14:textId="77777777" w:rsidR="00940027" w:rsidRDefault="00940027">
            <w:pPr>
              <w:pStyle w:val="OtherTableBody"/>
            </w:pPr>
            <w:r>
              <w:t>Novartis Pharmaceutical Corporation</w:t>
            </w:r>
          </w:p>
        </w:tc>
      </w:tr>
      <w:tr w:rsidR="00940027" w14:paraId="1DE3BC7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221177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A8DAD15" w14:textId="77777777" w:rsidR="00940027" w:rsidRDefault="00940027">
            <w:pPr>
              <w:pStyle w:val="OtherTableBody"/>
            </w:pPr>
            <w:r>
              <w:t>0227</w:t>
            </w:r>
          </w:p>
        </w:tc>
        <w:tc>
          <w:tcPr>
            <w:tcW w:w="2693" w:type="dxa"/>
          </w:tcPr>
          <w:p w14:paraId="5835E6B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6E06CB2" w14:textId="77777777" w:rsidR="00940027" w:rsidRDefault="00940027">
            <w:pPr>
              <w:pStyle w:val="OtherTableBody"/>
            </w:pPr>
            <w:r>
              <w:t>NYB</w:t>
            </w:r>
          </w:p>
        </w:tc>
        <w:tc>
          <w:tcPr>
            <w:tcW w:w="3544" w:type="dxa"/>
          </w:tcPr>
          <w:p w14:paraId="0AB6B252" w14:textId="77777777" w:rsidR="00940027" w:rsidRDefault="00940027">
            <w:pPr>
              <w:pStyle w:val="OtherTableBody"/>
            </w:pPr>
            <w:r>
              <w:t>New York Blood Center</w:t>
            </w:r>
          </w:p>
        </w:tc>
      </w:tr>
      <w:tr w:rsidR="00940027" w14:paraId="353FC95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4C228C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7A32452" w14:textId="77777777" w:rsidR="00940027" w:rsidRDefault="00940027">
            <w:pPr>
              <w:pStyle w:val="OtherTableBody"/>
            </w:pPr>
            <w:r>
              <w:t>0227</w:t>
            </w:r>
          </w:p>
        </w:tc>
        <w:tc>
          <w:tcPr>
            <w:tcW w:w="2693" w:type="dxa"/>
          </w:tcPr>
          <w:p w14:paraId="78B5494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DCA4EA3" w14:textId="77777777" w:rsidR="00940027" w:rsidRDefault="00940027">
            <w:pPr>
              <w:pStyle w:val="OtherTableBody"/>
            </w:pPr>
            <w:r>
              <w:t>ORT</w:t>
            </w:r>
          </w:p>
        </w:tc>
        <w:tc>
          <w:tcPr>
            <w:tcW w:w="3544" w:type="dxa"/>
          </w:tcPr>
          <w:p w14:paraId="3537B5A2" w14:textId="77777777" w:rsidR="00940027" w:rsidRDefault="00940027">
            <w:pPr>
              <w:pStyle w:val="OtherTableBody"/>
            </w:pPr>
            <w:r>
              <w:t>Ortho-Clinical Diagnostics.</w:t>
            </w:r>
          </w:p>
        </w:tc>
      </w:tr>
      <w:tr w:rsidR="00940027" w14:paraId="520CF05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B1BDF0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746FF62" w14:textId="77777777" w:rsidR="00940027" w:rsidRDefault="00940027">
            <w:pPr>
              <w:pStyle w:val="OtherTableBody"/>
            </w:pPr>
            <w:r>
              <w:t>0227</w:t>
            </w:r>
          </w:p>
        </w:tc>
        <w:tc>
          <w:tcPr>
            <w:tcW w:w="2693" w:type="dxa"/>
          </w:tcPr>
          <w:p w14:paraId="69C01A2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9B85C48" w14:textId="77777777" w:rsidR="00940027" w:rsidRDefault="00940027">
            <w:pPr>
              <w:pStyle w:val="OtherTableBody"/>
            </w:pPr>
            <w:r>
              <w:t>OTC</w:t>
            </w:r>
          </w:p>
        </w:tc>
        <w:tc>
          <w:tcPr>
            <w:tcW w:w="3544" w:type="dxa"/>
          </w:tcPr>
          <w:p w14:paraId="00B8F147" w14:textId="77777777" w:rsidR="00940027" w:rsidRDefault="00940027">
            <w:pPr>
              <w:pStyle w:val="OtherTableBody"/>
            </w:pPr>
            <w:r>
              <w:t>Organon Teknika Corporation</w:t>
            </w:r>
          </w:p>
        </w:tc>
      </w:tr>
      <w:tr w:rsidR="00940027" w14:paraId="1A96D32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56CC7E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93E5BE9" w14:textId="77777777" w:rsidR="00940027" w:rsidRDefault="00940027">
            <w:pPr>
              <w:pStyle w:val="OtherTableBody"/>
            </w:pPr>
            <w:r>
              <w:t>0227</w:t>
            </w:r>
          </w:p>
        </w:tc>
        <w:tc>
          <w:tcPr>
            <w:tcW w:w="2693" w:type="dxa"/>
          </w:tcPr>
          <w:p w14:paraId="7858D5C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30F29B7" w14:textId="77777777" w:rsidR="00940027" w:rsidRDefault="00940027">
            <w:pPr>
              <w:pStyle w:val="OtherTableBody"/>
            </w:pPr>
            <w:r>
              <w:t>OTH</w:t>
            </w:r>
          </w:p>
        </w:tc>
        <w:tc>
          <w:tcPr>
            <w:tcW w:w="3544" w:type="dxa"/>
          </w:tcPr>
          <w:p w14:paraId="77BFF7EA" w14:textId="77777777" w:rsidR="00940027" w:rsidRDefault="00940027">
            <w:pPr>
              <w:pStyle w:val="OtherTableBody"/>
            </w:pPr>
            <w:r>
              <w:t>Other manufacturer</w:t>
            </w:r>
          </w:p>
        </w:tc>
      </w:tr>
      <w:tr w:rsidR="00940027" w14:paraId="3C19271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730705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8529146" w14:textId="77777777" w:rsidR="00940027" w:rsidRDefault="00940027">
            <w:pPr>
              <w:pStyle w:val="OtherTableBody"/>
            </w:pPr>
            <w:r>
              <w:t>0227</w:t>
            </w:r>
          </w:p>
        </w:tc>
        <w:tc>
          <w:tcPr>
            <w:tcW w:w="2693" w:type="dxa"/>
          </w:tcPr>
          <w:p w14:paraId="629BF1D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3997C8E" w14:textId="77777777" w:rsidR="00940027" w:rsidRDefault="00940027">
            <w:pPr>
              <w:pStyle w:val="OtherTableBody"/>
            </w:pPr>
            <w:r>
              <w:t>PD</w:t>
            </w:r>
          </w:p>
        </w:tc>
        <w:tc>
          <w:tcPr>
            <w:tcW w:w="3544" w:type="dxa"/>
          </w:tcPr>
          <w:p w14:paraId="024C16F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Parkedale Pharmaceuticals</w:t>
            </w:r>
          </w:p>
        </w:tc>
      </w:tr>
      <w:tr w:rsidR="00940027" w14:paraId="343842B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BFC994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149060E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0227</w:t>
            </w:r>
          </w:p>
        </w:tc>
        <w:tc>
          <w:tcPr>
            <w:tcW w:w="2693" w:type="dxa"/>
          </w:tcPr>
          <w:p w14:paraId="01E2554A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62EEA36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PMC</w:t>
            </w:r>
          </w:p>
        </w:tc>
        <w:tc>
          <w:tcPr>
            <w:tcW w:w="3544" w:type="dxa"/>
          </w:tcPr>
          <w:p w14:paraId="780007C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Aventis Pasteur Inc.</w:t>
            </w:r>
          </w:p>
        </w:tc>
      </w:tr>
      <w:tr w:rsidR="00940027" w14:paraId="5886985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D63B75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257DC7DF" w14:textId="77777777" w:rsidR="00940027" w:rsidRDefault="00940027">
            <w:pPr>
              <w:pStyle w:val="OtherTableBody"/>
            </w:pPr>
            <w:r>
              <w:t>0227</w:t>
            </w:r>
          </w:p>
        </w:tc>
        <w:tc>
          <w:tcPr>
            <w:tcW w:w="2693" w:type="dxa"/>
          </w:tcPr>
          <w:p w14:paraId="6569774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A119A4A" w14:textId="77777777" w:rsidR="00940027" w:rsidRDefault="00940027">
            <w:pPr>
              <w:pStyle w:val="OtherTableBody"/>
            </w:pPr>
            <w:r>
              <w:t>PRX</w:t>
            </w:r>
          </w:p>
        </w:tc>
        <w:tc>
          <w:tcPr>
            <w:tcW w:w="3544" w:type="dxa"/>
          </w:tcPr>
          <w:p w14:paraId="3058C4E7" w14:textId="77777777" w:rsidR="00940027" w:rsidRDefault="00940027">
            <w:pPr>
              <w:pStyle w:val="OtherTableBody"/>
            </w:pPr>
            <w:r>
              <w:t>Praxis Biologics</w:t>
            </w:r>
          </w:p>
        </w:tc>
      </w:tr>
      <w:tr w:rsidR="00940027" w14:paraId="0A53063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E8F84A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2E08084" w14:textId="77777777" w:rsidR="00940027" w:rsidRDefault="00940027">
            <w:pPr>
              <w:pStyle w:val="OtherTableBody"/>
            </w:pPr>
            <w:r>
              <w:t>0227</w:t>
            </w:r>
          </w:p>
        </w:tc>
        <w:tc>
          <w:tcPr>
            <w:tcW w:w="2693" w:type="dxa"/>
          </w:tcPr>
          <w:p w14:paraId="19AF01E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9E7B182" w14:textId="77777777" w:rsidR="00940027" w:rsidRDefault="00940027">
            <w:pPr>
              <w:pStyle w:val="OtherTableBody"/>
            </w:pPr>
            <w:r>
              <w:t>PWJ</w:t>
            </w:r>
          </w:p>
        </w:tc>
        <w:tc>
          <w:tcPr>
            <w:tcW w:w="3544" w:type="dxa"/>
          </w:tcPr>
          <w:p w14:paraId="7891BED6" w14:textId="77777777" w:rsidR="00940027" w:rsidRDefault="00940027">
            <w:pPr>
              <w:pStyle w:val="OtherTableBody"/>
            </w:pPr>
            <w:r>
              <w:t>PowerJect Pharamaceuticals</w:t>
            </w:r>
          </w:p>
        </w:tc>
      </w:tr>
      <w:tr w:rsidR="00940027" w14:paraId="18B5A01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E212F6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A23BB8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0227</w:t>
            </w:r>
          </w:p>
        </w:tc>
        <w:tc>
          <w:tcPr>
            <w:tcW w:w="2693" w:type="dxa"/>
          </w:tcPr>
          <w:p w14:paraId="57DE570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7BE773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SCL</w:t>
            </w:r>
          </w:p>
        </w:tc>
        <w:tc>
          <w:tcPr>
            <w:tcW w:w="3544" w:type="dxa"/>
          </w:tcPr>
          <w:p w14:paraId="30F095F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Sclavo, Inc.</w:t>
            </w:r>
          </w:p>
        </w:tc>
      </w:tr>
      <w:tr w:rsidR="00940027" w14:paraId="4918C17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ACB3BCB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1C19F62" w14:textId="77777777" w:rsidR="00940027" w:rsidRDefault="00940027">
            <w:pPr>
              <w:pStyle w:val="OtherTableBody"/>
            </w:pPr>
            <w:r>
              <w:t>0227</w:t>
            </w:r>
          </w:p>
        </w:tc>
        <w:tc>
          <w:tcPr>
            <w:tcW w:w="2693" w:type="dxa"/>
          </w:tcPr>
          <w:p w14:paraId="6C0C34C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B510597" w14:textId="77777777" w:rsidR="00940027" w:rsidRDefault="00940027">
            <w:pPr>
              <w:pStyle w:val="OtherTableBody"/>
            </w:pPr>
            <w:r>
              <w:t>SI</w:t>
            </w:r>
          </w:p>
        </w:tc>
        <w:tc>
          <w:tcPr>
            <w:tcW w:w="3544" w:type="dxa"/>
          </w:tcPr>
          <w:p w14:paraId="5E50494C" w14:textId="77777777" w:rsidR="00940027" w:rsidRDefault="00940027">
            <w:pPr>
              <w:pStyle w:val="OtherTableBody"/>
            </w:pPr>
            <w:r>
              <w:t>Swiss Serum and Vaccine Inst.</w:t>
            </w:r>
          </w:p>
        </w:tc>
      </w:tr>
      <w:tr w:rsidR="00940027" w14:paraId="56ECB37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5C3292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B0DBF97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0227</w:t>
            </w:r>
          </w:p>
        </w:tc>
        <w:tc>
          <w:tcPr>
            <w:tcW w:w="2693" w:type="dxa"/>
          </w:tcPr>
          <w:p w14:paraId="197BCD37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3D7C63CA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SKB</w:t>
            </w:r>
          </w:p>
        </w:tc>
        <w:tc>
          <w:tcPr>
            <w:tcW w:w="3544" w:type="dxa"/>
          </w:tcPr>
          <w:p w14:paraId="680D07AF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GlaxoSmithKline</w:t>
            </w:r>
          </w:p>
        </w:tc>
      </w:tr>
      <w:tr w:rsidR="00940027" w14:paraId="487D8C0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1ADD5D7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14F16B61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0227</w:t>
            </w:r>
          </w:p>
        </w:tc>
        <w:tc>
          <w:tcPr>
            <w:tcW w:w="2693" w:type="dxa"/>
          </w:tcPr>
          <w:p w14:paraId="0CB12CA7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040AAFEE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UNK</w:t>
            </w:r>
          </w:p>
        </w:tc>
        <w:tc>
          <w:tcPr>
            <w:tcW w:w="3544" w:type="dxa"/>
          </w:tcPr>
          <w:p w14:paraId="290BE5D9" w14:textId="77777777" w:rsidR="00940027" w:rsidRDefault="00940027">
            <w:pPr>
              <w:pStyle w:val="OtherTableBody"/>
            </w:pPr>
            <w:r>
              <w:t>Unknown manufacturer</w:t>
            </w:r>
          </w:p>
        </w:tc>
      </w:tr>
      <w:tr w:rsidR="00940027" w14:paraId="6A35088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370B17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5561247" w14:textId="77777777" w:rsidR="00940027" w:rsidRDefault="00940027">
            <w:pPr>
              <w:pStyle w:val="OtherTableBody"/>
            </w:pPr>
            <w:r>
              <w:t>0227</w:t>
            </w:r>
          </w:p>
        </w:tc>
        <w:tc>
          <w:tcPr>
            <w:tcW w:w="2693" w:type="dxa"/>
          </w:tcPr>
          <w:p w14:paraId="3208100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A5B9509" w14:textId="77777777" w:rsidR="00940027" w:rsidRDefault="00940027">
            <w:pPr>
              <w:pStyle w:val="OtherTableBody"/>
            </w:pPr>
            <w:r>
              <w:t>USA</w:t>
            </w:r>
          </w:p>
        </w:tc>
        <w:tc>
          <w:tcPr>
            <w:tcW w:w="3544" w:type="dxa"/>
          </w:tcPr>
          <w:p w14:paraId="267178D3" w14:textId="77777777" w:rsidR="00940027" w:rsidRDefault="00940027">
            <w:pPr>
              <w:pStyle w:val="OtherTableBody"/>
            </w:pPr>
            <w:r>
              <w:t>United States Army Medical Research and Material Command</w:t>
            </w:r>
          </w:p>
        </w:tc>
      </w:tr>
      <w:tr w:rsidR="00940027" w14:paraId="2CFF9C3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F95D12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185AD66" w14:textId="77777777" w:rsidR="00940027" w:rsidRDefault="00940027">
            <w:pPr>
              <w:pStyle w:val="OtherTableBody"/>
            </w:pPr>
            <w:r>
              <w:t>0227</w:t>
            </w:r>
          </w:p>
        </w:tc>
        <w:tc>
          <w:tcPr>
            <w:tcW w:w="2693" w:type="dxa"/>
          </w:tcPr>
          <w:p w14:paraId="0059C89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F704A75" w14:textId="77777777" w:rsidR="00940027" w:rsidRDefault="00940027">
            <w:pPr>
              <w:pStyle w:val="OtherTableBody"/>
            </w:pPr>
            <w:r>
              <w:t>WA</w:t>
            </w:r>
          </w:p>
        </w:tc>
        <w:tc>
          <w:tcPr>
            <w:tcW w:w="3544" w:type="dxa"/>
          </w:tcPr>
          <w:p w14:paraId="61E51911" w14:textId="77777777" w:rsidR="00940027" w:rsidRDefault="00940027">
            <w:pPr>
              <w:pStyle w:val="OtherTableBody"/>
            </w:pPr>
            <w:r>
              <w:t>Wyeth-Ayerst</w:t>
            </w:r>
          </w:p>
        </w:tc>
      </w:tr>
      <w:tr w:rsidR="00940027" w14:paraId="28FC39F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51880D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8135493" w14:textId="77777777" w:rsidR="00940027" w:rsidRDefault="00940027">
            <w:pPr>
              <w:pStyle w:val="OtherTableBody"/>
            </w:pPr>
            <w:r>
              <w:t>0227</w:t>
            </w:r>
          </w:p>
        </w:tc>
        <w:tc>
          <w:tcPr>
            <w:tcW w:w="2693" w:type="dxa"/>
          </w:tcPr>
          <w:p w14:paraId="18A08C8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23B0980" w14:textId="77777777" w:rsidR="00940027" w:rsidRDefault="00940027">
            <w:pPr>
              <w:pStyle w:val="OtherTableBody"/>
            </w:pPr>
            <w:r>
              <w:t>WAL</w:t>
            </w:r>
          </w:p>
        </w:tc>
        <w:tc>
          <w:tcPr>
            <w:tcW w:w="3544" w:type="dxa"/>
          </w:tcPr>
          <w:p w14:paraId="0DE86F23" w14:textId="77777777" w:rsidR="00940027" w:rsidRDefault="00940027">
            <w:pPr>
              <w:pStyle w:val="OtherTableBody"/>
            </w:pPr>
            <w:r>
              <w:t>Wyeth-Ayerst</w:t>
            </w:r>
          </w:p>
        </w:tc>
      </w:tr>
      <w:tr w:rsidR="00940027" w14:paraId="0846531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F480DD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709" w:type="dxa"/>
          </w:tcPr>
          <w:p w14:paraId="3A4901BF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2693" w:type="dxa"/>
          </w:tcPr>
          <w:p w14:paraId="1DD4DF3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Diagnosis Classification</w:t>
            </w:r>
          </w:p>
        </w:tc>
        <w:tc>
          <w:tcPr>
            <w:tcW w:w="1701" w:type="dxa"/>
          </w:tcPr>
          <w:p w14:paraId="0A84313A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3544" w:type="dxa"/>
          </w:tcPr>
          <w:p w14:paraId="0C61354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</w:tr>
      <w:tr w:rsidR="00940027" w14:paraId="3743380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CED7E55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0E143D7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0228</w:t>
            </w:r>
          </w:p>
        </w:tc>
        <w:tc>
          <w:tcPr>
            <w:tcW w:w="2693" w:type="dxa"/>
          </w:tcPr>
          <w:p w14:paraId="3987267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10DAB4F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</w:t>
            </w:r>
          </w:p>
        </w:tc>
        <w:tc>
          <w:tcPr>
            <w:tcW w:w="3544" w:type="dxa"/>
          </w:tcPr>
          <w:p w14:paraId="315C26A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Consultation</w:t>
            </w:r>
          </w:p>
        </w:tc>
      </w:tr>
      <w:tr w:rsidR="00940027" w14:paraId="319BFEB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8C9EF5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65F095C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0228</w:t>
            </w:r>
          </w:p>
        </w:tc>
        <w:tc>
          <w:tcPr>
            <w:tcW w:w="2693" w:type="dxa"/>
          </w:tcPr>
          <w:p w14:paraId="59AFE39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4BBA027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</w:t>
            </w:r>
          </w:p>
        </w:tc>
        <w:tc>
          <w:tcPr>
            <w:tcW w:w="3544" w:type="dxa"/>
          </w:tcPr>
          <w:p w14:paraId="39FCC846" w14:textId="77777777" w:rsidR="00940027" w:rsidRDefault="00940027">
            <w:pPr>
              <w:pStyle w:val="OtherTableBody"/>
            </w:pPr>
            <w:r>
              <w:t>Diagnosis</w:t>
            </w:r>
          </w:p>
        </w:tc>
      </w:tr>
      <w:tr w:rsidR="00940027" w14:paraId="00BEC4E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888ACA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E5405D1" w14:textId="77777777" w:rsidR="00940027" w:rsidRDefault="00940027">
            <w:pPr>
              <w:pStyle w:val="OtherTableBody"/>
            </w:pPr>
            <w:r>
              <w:t>0228</w:t>
            </w:r>
          </w:p>
        </w:tc>
        <w:tc>
          <w:tcPr>
            <w:tcW w:w="2693" w:type="dxa"/>
          </w:tcPr>
          <w:p w14:paraId="386FEE8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91E9573" w14:textId="77777777" w:rsidR="00940027" w:rsidRDefault="00940027">
            <w:pPr>
              <w:pStyle w:val="OtherTableBody"/>
            </w:pPr>
            <w:r>
              <w:t>I</w:t>
            </w:r>
          </w:p>
        </w:tc>
        <w:tc>
          <w:tcPr>
            <w:tcW w:w="3544" w:type="dxa"/>
          </w:tcPr>
          <w:p w14:paraId="65581F89" w14:textId="77777777" w:rsidR="00940027" w:rsidRDefault="00940027">
            <w:pPr>
              <w:pStyle w:val="OtherTableBody"/>
            </w:pPr>
            <w:r>
              <w:t>Invasive procedure not classified elsewhere (I.V., catheter, etc.)</w:t>
            </w:r>
          </w:p>
        </w:tc>
      </w:tr>
      <w:tr w:rsidR="00940027" w14:paraId="6B6C053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194AE9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FFB3E3D" w14:textId="77777777" w:rsidR="00940027" w:rsidRDefault="00940027">
            <w:pPr>
              <w:pStyle w:val="OtherTableBody"/>
            </w:pPr>
            <w:r>
              <w:t>0228</w:t>
            </w:r>
          </w:p>
        </w:tc>
        <w:tc>
          <w:tcPr>
            <w:tcW w:w="2693" w:type="dxa"/>
          </w:tcPr>
          <w:p w14:paraId="548F658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C374A3F" w14:textId="77777777" w:rsidR="00940027" w:rsidRDefault="00940027">
            <w:pPr>
              <w:pStyle w:val="OtherTableBody"/>
            </w:pPr>
            <w:r>
              <w:t>M</w:t>
            </w:r>
          </w:p>
        </w:tc>
        <w:tc>
          <w:tcPr>
            <w:tcW w:w="3544" w:type="dxa"/>
          </w:tcPr>
          <w:p w14:paraId="10280C49" w14:textId="77777777" w:rsidR="00940027" w:rsidRDefault="00940027">
            <w:pPr>
              <w:pStyle w:val="OtherTableBody"/>
            </w:pPr>
            <w:r>
              <w:t>Medication (antibiotic)</w:t>
            </w:r>
          </w:p>
        </w:tc>
      </w:tr>
      <w:tr w:rsidR="00940027" w14:paraId="4485C2F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A11E24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B21C370" w14:textId="77777777" w:rsidR="00940027" w:rsidRDefault="00940027">
            <w:pPr>
              <w:pStyle w:val="OtherTableBody"/>
            </w:pPr>
            <w:r>
              <w:t>0228</w:t>
            </w:r>
          </w:p>
        </w:tc>
        <w:tc>
          <w:tcPr>
            <w:tcW w:w="2693" w:type="dxa"/>
          </w:tcPr>
          <w:p w14:paraId="295361C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EDACAB5" w14:textId="77777777" w:rsidR="00940027" w:rsidRDefault="00940027">
            <w:pPr>
              <w:pStyle w:val="OtherTableBody"/>
            </w:pPr>
            <w:r>
              <w:t>O</w:t>
            </w:r>
          </w:p>
        </w:tc>
        <w:tc>
          <w:tcPr>
            <w:tcW w:w="3544" w:type="dxa"/>
          </w:tcPr>
          <w:p w14:paraId="2A9F8388" w14:textId="77777777" w:rsidR="00940027" w:rsidRDefault="00940027">
            <w:pPr>
              <w:pStyle w:val="OtherTableBody"/>
            </w:pPr>
            <w:r>
              <w:t>Other</w:t>
            </w:r>
          </w:p>
        </w:tc>
      </w:tr>
      <w:tr w:rsidR="00940027" w14:paraId="71E9A10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A9526F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703C1A5" w14:textId="77777777" w:rsidR="00940027" w:rsidRDefault="00940027">
            <w:pPr>
              <w:pStyle w:val="OtherTableBody"/>
            </w:pPr>
            <w:r>
              <w:t>0228</w:t>
            </w:r>
          </w:p>
        </w:tc>
        <w:tc>
          <w:tcPr>
            <w:tcW w:w="2693" w:type="dxa"/>
          </w:tcPr>
          <w:p w14:paraId="5628A57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060ADDB" w14:textId="77777777" w:rsidR="00940027" w:rsidRDefault="00940027">
            <w:pPr>
              <w:pStyle w:val="OtherTableBody"/>
            </w:pPr>
            <w:r>
              <w:t>R</w:t>
            </w:r>
          </w:p>
        </w:tc>
        <w:tc>
          <w:tcPr>
            <w:tcW w:w="3544" w:type="dxa"/>
          </w:tcPr>
          <w:p w14:paraId="47FA8C6A" w14:textId="77777777" w:rsidR="00940027" w:rsidRDefault="00940027">
            <w:pPr>
              <w:pStyle w:val="OtherTableBody"/>
            </w:pPr>
            <w:r>
              <w:t>Radiological scheduling (not using ICDA codes)</w:t>
            </w:r>
          </w:p>
        </w:tc>
      </w:tr>
      <w:tr w:rsidR="00940027" w14:paraId="7C50F99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AD3D10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B05DB39" w14:textId="77777777" w:rsidR="00940027" w:rsidRDefault="00940027">
            <w:pPr>
              <w:pStyle w:val="OtherTableBody"/>
            </w:pPr>
            <w:r>
              <w:t>0228</w:t>
            </w:r>
          </w:p>
        </w:tc>
        <w:tc>
          <w:tcPr>
            <w:tcW w:w="2693" w:type="dxa"/>
          </w:tcPr>
          <w:p w14:paraId="4AB7D49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963E8F2" w14:textId="77777777" w:rsidR="00940027" w:rsidRDefault="00940027">
            <w:pPr>
              <w:pStyle w:val="OtherTableBody"/>
            </w:pPr>
            <w:r>
              <w:t>S</w:t>
            </w:r>
          </w:p>
        </w:tc>
        <w:tc>
          <w:tcPr>
            <w:tcW w:w="3544" w:type="dxa"/>
          </w:tcPr>
          <w:p w14:paraId="58EC4CF3" w14:textId="77777777" w:rsidR="00940027" w:rsidRDefault="00940027">
            <w:pPr>
              <w:pStyle w:val="OtherTableBody"/>
            </w:pPr>
            <w:r>
              <w:t>Sign and symptom</w:t>
            </w:r>
          </w:p>
        </w:tc>
      </w:tr>
      <w:tr w:rsidR="00940027" w14:paraId="623B0E4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984049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8B14D6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0228</w:t>
            </w:r>
          </w:p>
        </w:tc>
        <w:tc>
          <w:tcPr>
            <w:tcW w:w="2693" w:type="dxa"/>
          </w:tcPr>
          <w:p w14:paraId="74F350D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3572366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</w:t>
            </w:r>
          </w:p>
        </w:tc>
        <w:tc>
          <w:tcPr>
            <w:tcW w:w="3544" w:type="dxa"/>
          </w:tcPr>
          <w:p w14:paraId="799EF57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Tissue diagnosis</w:t>
            </w:r>
          </w:p>
        </w:tc>
      </w:tr>
      <w:tr w:rsidR="00940027" w14:paraId="100F4C8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EA06B6E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3B460B11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0923562F" w14:textId="77777777" w:rsidR="00940027" w:rsidRDefault="00940027">
            <w:pPr>
              <w:pStyle w:val="OtherTableBody"/>
            </w:pPr>
            <w:r>
              <w:t>DRG Payor</w:t>
            </w:r>
          </w:p>
        </w:tc>
        <w:tc>
          <w:tcPr>
            <w:tcW w:w="1701" w:type="dxa"/>
          </w:tcPr>
          <w:p w14:paraId="2BADF5BC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4BB8EAAA" w14:textId="77777777" w:rsidR="00940027" w:rsidRDefault="00940027">
            <w:pPr>
              <w:pStyle w:val="OtherTableBody"/>
            </w:pPr>
          </w:p>
        </w:tc>
      </w:tr>
      <w:tr w:rsidR="00940027" w14:paraId="58D34B6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5F7CFE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EEFAA3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0229</w:t>
            </w:r>
          </w:p>
        </w:tc>
        <w:tc>
          <w:tcPr>
            <w:tcW w:w="2693" w:type="dxa"/>
          </w:tcPr>
          <w:p w14:paraId="4B62870E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1DE3F40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</w:t>
            </w:r>
          </w:p>
        </w:tc>
        <w:tc>
          <w:tcPr>
            <w:tcW w:w="3544" w:type="dxa"/>
          </w:tcPr>
          <w:p w14:paraId="4D15CFD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Champus</w:t>
            </w:r>
          </w:p>
        </w:tc>
      </w:tr>
      <w:tr w:rsidR="00940027" w14:paraId="032BF12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CFFFE77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43D1EB7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0229</w:t>
            </w:r>
          </w:p>
        </w:tc>
        <w:tc>
          <w:tcPr>
            <w:tcW w:w="2693" w:type="dxa"/>
          </w:tcPr>
          <w:p w14:paraId="674395C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26D5500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G</w:t>
            </w:r>
          </w:p>
        </w:tc>
        <w:tc>
          <w:tcPr>
            <w:tcW w:w="3544" w:type="dxa"/>
          </w:tcPr>
          <w:p w14:paraId="606AFAFF" w14:textId="77777777" w:rsidR="00940027" w:rsidRDefault="00940027">
            <w:pPr>
              <w:pStyle w:val="OtherTableBody"/>
            </w:pPr>
            <w:r>
              <w:t>Managed Care Organization</w:t>
            </w:r>
          </w:p>
        </w:tc>
      </w:tr>
      <w:tr w:rsidR="00940027" w14:paraId="385B0AF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7CF9AA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26C833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0229</w:t>
            </w:r>
          </w:p>
        </w:tc>
        <w:tc>
          <w:tcPr>
            <w:tcW w:w="2693" w:type="dxa"/>
          </w:tcPr>
          <w:p w14:paraId="17F376BB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21EA6E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M</w:t>
            </w:r>
          </w:p>
        </w:tc>
        <w:tc>
          <w:tcPr>
            <w:tcW w:w="3544" w:type="dxa"/>
          </w:tcPr>
          <w:p w14:paraId="1CF6850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Medicare</w:t>
            </w:r>
          </w:p>
        </w:tc>
      </w:tr>
      <w:tr w:rsidR="00940027" w14:paraId="1473C50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7C10F0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User</w:t>
            </w:r>
          </w:p>
        </w:tc>
        <w:tc>
          <w:tcPr>
            <w:tcW w:w="709" w:type="dxa"/>
          </w:tcPr>
          <w:p w14:paraId="646B7E0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2693" w:type="dxa"/>
          </w:tcPr>
          <w:p w14:paraId="0ACF9D21" w14:textId="77777777" w:rsidR="00940027" w:rsidRDefault="00940027">
            <w:pPr>
              <w:pStyle w:val="OtherTableBody"/>
            </w:pPr>
            <w:r>
              <w:t>Procedure Functional Type</w:t>
            </w:r>
          </w:p>
        </w:tc>
        <w:tc>
          <w:tcPr>
            <w:tcW w:w="1701" w:type="dxa"/>
          </w:tcPr>
          <w:p w14:paraId="59CBBDC0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783B4284" w14:textId="77777777" w:rsidR="00940027" w:rsidRDefault="00940027">
            <w:pPr>
              <w:pStyle w:val="OtherTableBody"/>
            </w:pPr>
          </w:p>
        </w:tc>
      </w:tr>
      <w:tr w:rsidR="00940027" w14:paraId="052A06B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859855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D5E1DF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0230</w:t>
            </w:r>
          </w:p>
        </w:tc>
        <w:tc>
          <w:tcPr>
            <w:tcW w:w="2693" w:type="dxa"/>
          </w:tcPr>
          <w:p w14:paraId="7EB197F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E20319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</w:t>
            </w:r>
          </w:p>
        </w:tc>
        <w:tc>
          <w:tcPr>
            <w:tcW w:w="3544" w:type="dxa"/>
          </w:tcPr>
          <w:p w14:paraId="341ADA0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Anesthesia</w:t>
            </w:r>
          </w:p>
        </w:tc>
      </w:tr>
      <w:tr w:rsidR="00940027" w14:paraId="1FBCD5B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851919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2C4A731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0230</w:t>
            </w:r>
          </w:p>
        </w:tc>
        <w:tc>
          <w:tcPr>
            <w:tcW w:w="2693" w:type="dxa"/>
          </w:tcPr>
          <w:p w14:paraId="3F2F2103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E12452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D</w:t>
            </w:r>
          </w:p>
        </w:tc>
        <w:tc>
          <w:tcPr>
            <w:tcW w:w="3544" w:type="dxa"/>
          </w:tcPr>
          <w:p w14:paraId="6DF3096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Diagnostic procedure</w:t>
            </w:r>
          </w:p>
        </w:tc>
      </w:tr>
      <w:tr w:rsidR="00940027" w14:paraId="6CD6E2F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A60905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558E744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0230</w:t>
            </w:r>
          </w:p>
        </w:tc>
        <w:tc>
          <w:tcPr>
            <w:tcW w:w="2693" w:type="dxa"/>
          </w:tcPr>
          <w:p w14:paraId="550EDE38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66FE6C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</w:t>
            </w:r>
          </w:p>
        </w:tc>
        <w:tc>
          <w:tcPr>
            <w:tcW w:w="3544" w:type="dxa"/>
          </w:tcPr>
          <w:p w14:paraId="7DF64C37" w14:textId="77777777" w:rsidR="00940027" w:rsidRDefault="00940027">
            <w:pPr>
              <w:pStyle w:val="OtherTableBody"/>
            </w:pPr>
            <w:r>
              <w:t>Invasive procedure not classified elsewhere (e.g., IV, catheter, etc.)</w:t>
            </w:r>
          </w:p>
        </w:tc>
      </w:tr>
      <w:tr w:rsidR="00940027" w14:paraId="739C304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ACD5F9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3D9F410" w14:textId="77777777" w:rsidR="00940027" w:rsidRDefault="00940027">
            <w:pPr>
              <w:pStyle w:val="OtherTableBody"/>
            </w:pPr>
            <w:r>
              <w:t>0230</w:t>
            </w:r>
          </w:p>
        </w:tc>
        <w:tc>
          <w:tcPr>
            <w:tcW w:w="2693" w:type="dxa"/>
          </w:tcPr>
          <w:p w14:paraId="5B74BE1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8AE3022" w14:textId="77777777" w:rsidR="00940027" w:rsidRDefault="00940027">
            <w:pPr>
              <w:pStyle w:val="OtherTableBody"/>
            </w:pPr>
            <w:r>
              <w:t>P</w:t>
            </w:r>
          </w:p>
        </w:tc>
        <w:tc>
          <w:tcPr>
            <w:tcW w:w="3544" w:type="dxa"/>
          </w:tcPr>
          <w:p w14:paraId="3D795AC6" w14:textId="77777777" w:rsidR="00940027" w:rsidRDefault="00940027">
            <w:pPr>
              <w:pStyle w:val="OtherTableBody"/>
            </w:pPr>
            <w:r>
              <w:t>Procedure for treatment (therapeutic, including operations)</w:t>
            </w:r>
          </w:p>
        </w:tc>
      </w:tr>
      <w:tr w:rsidR="00940027" w14:paraId="51E429C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9F4DF2C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52226AA2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0D61A5EA" w14:textId="77777777" w:rsidR="00940027" w:rsidRDefault="00940027">
            <w:pPr>
              <w:pStyle w:val="OtherTableBody"/>
            </w:pPr>
            <w:r>
              <w:t>Student Status</w:t>
            </w:r>
          </w:p>
        </w:tc>
        <w:tc>
          <w:tcPr>
            <w:tcW w:w="1701" w:type="dxa"/>
          </w:tcPr>
          <w:p w14:paraId="7626CC69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497CC025" w14:textId="77777777" w:rsidR="00940027" w:rsidRDefault="00940027">
            <w:pPr>
              <w:pStyle w:val="OtherTableBody"/>
            </w:pPr>
          </w:p>
        </w:tc>
      </w:tr>
      <w:tr w:rsidR="00940027" w14:paraId="20AA358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923851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2B4CBD9" w14:textId="77777777" w:rsidR="00940027" w:rsidRDefault="00940027">
            <w:pPr>
              <w:pStyle w:val="OtherTableBody"/>
            </w:pPr>
            <w:r>
              <w:t>0231</w:t>
            </w:r>
          </w:p>
        </w:tc>
        <w:tc>
          <w:tcPr>
            <w:tcW w:w="2693" w:type="dxa"/>
          </w:tcPr>
          <w:p w14:paraId="0CFD022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149309E" w14:textId="77777777" w:rsidR="00940027" w:rsidRDefault="00940027">
            <w:pPr>
              <w:pStyle w:val="OtherTableBody"/>
            </w:pPr>
            <w:r>
              <w:t>F</w:t>
            </w:r>
          </w:p>
        </w:tc>
        <w:tc>
          <w:tcPr>
            <w:tcW w:w="3544" w:type="dxa"/>
          </w:tcPr>
          <w:p w14:paraId="4FDB070C" w14:textId="77777777" w:rsidR="00940027" w:rsidRDefault="00940027">
            <w:pPr>
              <w:pStyle w:val="OtherTableBody"/>
            </w:pPr>
            <w:r>
              <w:t>Full-time student</w:t>
            </w:r>
          </w:p>
        </w:tc>
      </w:tr>
      <w:tr w:rsidR="00940027" w14:paraId="3A9DCF2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CD4FBB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1C8D293" w14:textId="77777777" w:rsidR="00940027" w:rsidRDefault="00940027">
            <w:pPr>
              <w:pStyle w:val="OtherTableBody"/>
            </w:pPr>
            <w:r>
              <w:t>0231</w:t>
            </w:r>
          </w:p>
        </w:tc>
        <w:tc>
          <w:tcPr>
            <w:tcW w:w="2693" w:type="dxa"/>
          </w:tcPr>
          <w:p w14:paraId="2043355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D62C9BC" w14:textId="77777777" w:rsidR="00940027" w:rsidRDefault="00940027">
            <w:pPr>
              <w:pStyle w:val="OtherTableBody"/>
            </w:pPr>
            <w:r>
              <w:t>N</w:t>
            </w:r>
          </w:p>
        </w:tc>
        <w:tc>
          <w:tcPr>
            <w:tcW w:w="3544" w:type="dxa"/>
          </w:tcPr>
          <w:p w14:paraId="61E21DCB" w14:textId="77777777" w:rsidR="00940027" w:rsidRDefault="00940027">
            <w:pPr>
              <w:pStyle w:val="OtherTableBody"/>
            </w:pPr>
            <w:r>
              <w:t>Not a student</w:t>
            </w:r>
          </w:p>
        </w:tc>
      </w:tr>
      <w:tr w:rsidR="00940027" w14:paraId="51AA162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322212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F5DCDC5" w14:textId="77777777" w:rsidR="00940027" w:rsidRDefault="00940027">
            <w:pPr>
              <w:pStyle w:val="OtherTableBody"/>
            </w:pPr>
            <w:r>
              <w:t>0231</w:t>
            </w:r>
          </w:p>
        </w:tc>
        <w:tc>
          <w:tcPr>
            <w:tcW w:w="2693" w:type="dxa"/>
          </w:tcPr>
          <w:p w14:paraId="2CABF62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C0F0C1C" w14:textId="77777777" w:rsidR="00940027" w:rsidRDefault="00940027">
            <w:pPr>
              <w:pStyle w:val="OtherTableBody"/>
            </w:pPr>
            <w:r>
              <w:t>P</w:t>
            </w:r>
          </w:p>
        </w:tc>
        <w:tc>
          <w:tcPr>
            <w:tcW w:w="3544" w:type="dxa"/>
          </w:tcPr>
          <w:p w14:paraId="48507520" w14:textId="77777777" w:rsidR="00940027" w:rsidRDefault="00940027">
            <w:pPr>
              <w:pStyle w:val="OtherTableBody"/>
            </w:pPr>
            <w:r>
              <w:t>Part-time student</w:t>
            </w:r>
          </w:p>
        </w:tc>
      </w:tr>
      <w:tr w:rsidR="00940027" w14:paraId="64D8D83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51FD119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30A56F25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55A5A7B8" w14:textId="77777777" w:rsidR="00940027" w:rsidRDefault="00940027">
            <w:pPr>
              <w:pStyle w:val="OtherTableBody"/>
            </w:pPr>
            <w:r>
              <w:t>Insurance Company Contact Reason</w:t>
            </w:r>
          </w:p>
        </w:tc>
        <w:tc>
          <w:tcPr>
            <w:tcW w:w="1701" w:type="dxa"/>
          </w:tcPr>
          <w:p w14:paraId="4F203069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20EDFB92" w14:textId="77777777" w:rsidR="00940027" w:rsidRDefault="00940027">
            <w:pPr>
              <w:pStyle w:val="OtherTableBody"/>
            </w:pPr>
          </w:p>
        </w:tc>
      </w:tr>
      <w:tr w:rsidR="00940027" w14:paraId="1D18DAF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DEACCE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3C4AD56" w14:textId="77777777" w:rsidR="00940027" w:rsidRDefault="00940027">
            <w:pPr>
              <w:pStyle w:val="OtherTableBody"/>
            </w:pPr>
            <w:r>
              <w:t>0232</w:t>
            </w:r>
          </w:p>
        </w:tc>
        <w:tc>
          <w:tcPr>
            <w:tcW w:w="2693" w:type="dxa"/>
          </w:tcPr>
          <w:p w14:paraId="0B3AA53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3E11B2D" w14:textId="77777777" w:rsidR="00940027" w:rsidRDefault="00940027">
            <w:pPr>
              <w:pStyle w:val="OtherTableBody"/>
            </w:pPr>
            <w:r>
              <w:t>01</w:t>
            </w:r>
          </w:p>
        </w:tc>
        <w:tc>
          <w:tcPr>
            <w:tcW w:w="3544" w:type="dxa"/>
          </w:tcPr>
          <w:p w14:paraId="4DDC7247" w14:textId="77777777" w:rsidR="00940027" w:rsidRDefault="00940027">
            <w:pPr>
              <w:pStyle w:val="OtherTableBody"/>
            </w:pPr>
            <w:r>
              <w:t>Medicare claim status</w:t>
            </w:r>
          </w:p>
        </w:tc>
      </w:tr>
      <w:tr w:rsidR="00940027" w14:paraId="6DEC6D0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D95396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0C71D8C" w14:textId="77777777" w:rsidR="00940027" w:rsidRDefault="00940027">
            <w:pPr>
              <w:pStyle w:val="OtherTableBody"/>
            </w:pPr>
            <w:r>
              <w:t>0232</w:t>
            </w:r>
          </w:p>
        </w:tc>
        <w:tc>
          <w:tcPr>
            <w:tcW w:w="2693" w:type="dxa"/>
          </w:tcPr>
          <w:p w14:paraId="31C55F7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BED6A98" w14:textId="77777777" w:rsidR="00940027" w:rsidRDefault="00940027">
            <w:pPr>
              <w:pStyle w:val="OtherTableBody"/>
            </w:pPr>
            <w:r>
              <w:t>02</w:t>
            </w:r>
          </w:p>
        </w:tc>
        <w:tc>
          <w:tcPr>
            <w:tcW w:w="3544" w:type="dxa"/>
          </w:tcPr>
          <w:p w14:paraId="5E1F32CB" w14:textId="77777777" w:rsidR="00940027" w:rsidRDefault="00940027">
            <w:pPr>
              <w:pStyle w:val="OtherTableBody"/>
            </w:pPr>
            <w:r>
              <w:t>Medicaid claim status</w:t>
            </w:r>
          </w:p>
        </w:tc>
      </w:tr>
      <w:tr w:rsidR="00940027" w14:paraId="2AC048A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21FE39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C69D75E" w14:textId="77777777" w:rsidR="00940027" w:rsidRDefault="00940027">
            <w:pPr>
              <w:pStyle w:val="OtherTableBody"/>
            </w:pPr>
            <w:r>
              <w:t>0232</w:t>
            </w:r>
          </w:p>
        </w:tc>
        <w:tc>
          <w:tcPr>
            <w:tcW w:w="2693" w:type="dxa"/>
          </w:tcPr>
          <w:p w14:paraId="4377F2A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BA4279C" w14:textId="77777777" w:rsidR="00940027" w:rsidRDefault="00940027">
            <w:pPr>
              <w:pStyle w:val="OtherTableBody"/>
            </w:pPr>
            <w:r>
              <w:t>03</w:t>
            </w:r>
          </w:p>
        </w:tc>
        <w:tc>
          <w:tcPr>
            <w:tcW w:w="3544" w:type="dxa"/>
          </w:tcPr>
          <w:p w14:paraId="1390880E" w14:textId="77777777" w:rsidR="00940027" w:rsidRDefault="00940027">
            <w:pPr>
              <w:pStyle w:val="OtherTableBody"/>
            </w:pPr>
            <w:r>
              <w:t>Name/address change</w:t>
            </w:r>
          </w:p>
        </w:tc>
      </w:tr>
      <w:tr w:rsidR="00940027" w14:paraId="6BD653B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DAFA754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46B2FCA2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5B92B8C1" w14:textId="77777777" w:rsidR="00940027" w:rsidRDefault="00940027">
            <w:pPr>
              <w:pStyle w:val="OtherTableBody"/>
            </w:pPr>
            <w:r>
              <w:t>Report timing</w:t>
            </w:r>
          </w:p>
        </w:tc>
        <w:tc>
          <w:tcPr>
            <w:tcW w:w="1701" w:type="dxa"/>
          </w:tcPr>
          <w:p w14:paraId="26C69F27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2CD4693F" w14:textId="77777777" w:rsidR="00940027" w:rsidRDefault="00940027">
            <w:pPr>
              <w:pStyle w:val="OtherTableBody"/>
            </w:pPr>
          </w:p>
        </w:tc>
      </w:tr>
      <w:tr w:rsidR="00940027" w14:paraId="61DF378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855F49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495E4CE" w14:textId="77777777" w:rsidR="00940027" w:rsidRDefault="00940027">
            <w:pPr>
              <w:pStyle w:val="OtherTableBody"/>
            </w:pPr>
            <w:r>
              <w:t>0234</w:t>
            </w:r>
          </w:p>
        </w:tc>
        <w:tc>
          <w:tcPr>
            <w:tcW w:w="2693" w:type="dxa"/>
          </w:tcPr>
          <w:p w14:paraId="75778E6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69EB78D" w14:textId="77777777" w:rsidR="00940027" w:rsidRDefault="00940027">
            <w:pPr>
              <w:pStyle w:val="OtherTableBody"/>
            </w:pPr>
            <w:r>
              <w:t>10D</w:t>
            </w:r>
          </w:p>
        </w:tc>
        <w:tc>
          <w:tcPr>
            <w:tcW w:w="3544" w:type="dxa"/>
          </w:tcPr>
          <w:p w14:paraId="11F43D45" w14:textId="77777777" w:rsidR="00940027" w:rsidRDefault="00940027">
            <w:pPr>
              <w:pStyle w:val="OtherTableBody"/>
            </w:pPr>
            <w:r>
              <w:t>10 day report</w:t>
            </w:r>
          </w:p>
        </w:tc>
      </w:tr>
      <w:tr w:rsidR="00940027" w14:paraId="094932E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B61865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76A9036" w14:textId="77777777" w:rsidR="00940027" w:rsidRDefault="00940027">
            <w:pPr>
              <w:pStyle w:val="OtherTableBody"/>
            </w:pPr>
            <w:r>
              <w:t>0234</w:t>
            </w:r>
          </w:p>
        </w:tc>
        <w:tc>
          <w:tcPr>
            <w:tcW w:w="2693" w:type="dxa"/>
          </w:tcPr>
          <w:p w14:paraId="4E2B701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376E6CF" w14:textId="77777777" w:rsidR="00940027" w:rsidRDefault="00940027">
            <w:pPr>
              <w:pStyle w:val="OtherTableBody"/>
            </w:pPr>
            <w:r>
              <w:t>15D</w:t>
            </w:r>
          </w:p>
        </w:tc>
        <w:tc>
          <w:tcPr>
            <w:tcW w:w="3544" w:type="dxa"/>
          </w:tcPr>
          <w:p w14:paraId="33817A9A" w14:textId="77777777" w:rsidR="00940027" w:rsidRDefault="00940027">
            <w:pPr>
              <w:pStyle w:val="OtherTableBody"/>
            </w:pPr>
            <w:r>
              <w:t>15 day report</w:t>
            </w:r>
          </w:p>
        </w:tc>
      </w:tr>
      <w:tr w:rsidR="00940027" w14:paraId="3549787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83269E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116E180" w14:textId="77777777" w:rsidR="00940027" w:rsidRDefault="00940027">
            <w:pPr>
              <w:pStyle w:val="OtherTableBody"/>
            </w:pPr>
            <w:r>
              <w:t>0234</w:t>
            </w:r>
          </w:p>
        </w:tc>
        <w:tc>
          <w:tcPr>
            <w:tcW w:w="2693" w:type="dxa"/>
          </w:tcPr>
          <w:p w14:paraId="05D59FA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F5A8D53" w14:textId="77777777" w:rsidR="00940027" w:rsidRDefault="00940027">
            <w:pPr>
              <w:pStyle w:val="OtherTableBody"/>
            </w:pPr>
            <w:r>
              <w:t>30D</w:t>
            </w:r>
          </w:p>
        </w:tc>
        <w:tc>
          <w:tcPr>
            <w:tcW w:w="3544" w:type="dxa"/>
          </w:tcPr>
          <w:p w14:paraId="7FECAA2D" w14:textId="77777777" w:rsidR="00940027" w:rsidRDefault="00940027">
            <w:pPr>
              <w:pStyle w:val="OtherTableBody"/>
            </w:pPr>
            <w:r>
              <w:t>30 day report</w:t>
            </w:r>
          </w:p>
        </w:tc>
      </w:tr>
      <w:tr w:rsidR="00940027" w14:paraId="1959585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E9F00E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4F3C843" w14:textId="77777777" w:rsidR="00940027" w:rsidRDefault="00940027">
            <w:pPr>
              <w:pStyle w:val="OtherTableBody"/>
            </w:pPr>
            <w:r>
              <w:t>0234</w:t>
            </w:r>
          </w:p>
        </w:tc>
        <w:tc>
          <w:tcPr>
            <w:tcW w:w="2693" w:type="dxa"/>
          </w:tcPr>
          <w:p w14:paraId="67567A5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BA07129" w14:textId="77777777" w:rsidR="00940027" w:rsidRDefault="00940027">
            <w:pPr>
              <w:pStyle w:val="OtherTableBody"/>
            </w:pPr>
            <w:r>
              <w:t>3D</w:t>
            </w:r>
          </w:p>
        </w:tc>
        <w:tc>
          <w:tcPr>
            <w:tcW w:w="3544" w:type="dxa"/>
          </w:tcPr>
          <w:p w14:paraId="55222103" w14:textId="77777777" w:rsidR="00940027" w:rsidRDefault="00940027">
            <w:pPr>
              <w:pStyle w:val="OtherTableBody"/>
            </w:pPr>
            <w:r>
              <w:t>3 day report</w:t>
            </w:r>
          </w:p>
        </w:tc>
      </w:tr>
      <w:tr w:rsidR="00940027" w14:paraId="11D2BE2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39DE84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BE5B9C0" w14:textId="77777777" w:rsidR="00940027" w:rsidRDefault="00940027">
            <w:pPr>
              <w:pStyle w:val="OtherTableBody"/>
            </w:pPr>
            <w:r>
              <w:t>0234</w:t>
            </w:r>
          </w:p>
        </w:tc>
        <w:tc>
          <w:tcPr>
            <w:tcW w:w="2693" w:type="dxa"/>
          </w:tcPr>
          <w:p w14:paraId="2713C42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C59F2DA" w14:textId="77777777" w:rsidR="00940027" w:rsidRDefault="00940027">
            <w:pPr>
              <w:pStyle w:val="OtherTableBody"/>
            </w:pPr>
            <w:r>
              <w:t>7D</w:t>
            </w:r>
          </w:p>
        </w:tc>
        <w:tc>
          <w:tcPr>
            <w:tcW w:w="3544" w:type="dxa"/>
          </w:tcPr>
          <w:p w14:paraId="61C65C60" w14:textId="77777777" w:rsidR="00940027" w:rsidRDefault="00940027">
            <w:pPr>
              <w:pStyle w:val="OtherTableBody"/>
            </w:pPr>
            <w:r>
              <w:t>7 day report</w:t>
            </w:r>
          </w:p>
        </w:tc>
      </w:tr>
      <w:tr w:rsidR="00940027" w14:paraId="10751A7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CD5612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0FD6C4B" w14:textId="77777777" w:rsidR="00940027" w:rsidRDefault="00940027">
            <w:pPr>
              <w:pStyle w:val="OtherTableBody"/>
            </w:pPr>
            <w:r>
              <w:t>0234</w:t>
            </w:r>
          </w:p>
        </w:tc>
        <w:tc>
          <w:tcPr>
            <w:tcW w:w="2693" w:type="dxa"/>
          </w:tcPr>
          <w:p w14:paraId="1530192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14248A2" w14:textId="77777777" w:rsidR="00940027" w:rsidRDefault="00940027">
            <w:pPr>
              <w:pStyle w:val="OtherTableBody"/>
            </w:pPr>
            <w:r>
              <w:t>AD</w:t>
            </w:r>
          </w:p>
        </w:tc>
        <w:tc>
          <w:tcPr>
            <w:tcW w:w="3544" w:type="dxa"/>
          </w:tcPr>
          <w:p w14:paraId="16E9552B" w14:textId="77777777" w:rsidR="00940027" w:rsidRDefault="00940027">
            <w:pPr>
              <w:pStyle w:val="OtherTableBody"/>
            </w:pPr>
            <w:r>
              <w:t>Additional information</w:t>
            </w:r>
          </w:p>
        </w:tc>
      </w:tr>
      <w:tr w:rsidR="00940027" w14:paraId="3C8A6AE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7859B9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BAE4DC3" w14:textId="77777777" w:rsidR="00940027" w:rsidRDefault="00940027">
            <w:pPr>
              <w:pStyle w:val="OtherTableBody"/>
            </w:pPr>
            <w:r>
              <w:t>0234</w:t>
            </w:r>
          </w:p>
        </w:tc>
        <w:tc>
          <w:tcPr>
            <w:tcW w:w="2693" w:type="dxa"/>
          </w:tcPr>
          <w:p w14:paraId="48EA195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7DA0C58" w14:textId="77777777" w:rsidR="00940027" w:rsidRDefault="00940027">
            <w:pPr>
              <w:pStyle w:val="OtherTableBody"/>
            </w:pPr>
            <w:r>
              <w:t>CO</w:t>
            </w:r>
          </w:p>
        </w:tc>
        <w:tc>
          <w:tcPr>
            <w:tcW w:w="3544" w:type="dxa"/>
          </w:tcPr>
          <w:p w14:paraId="6318769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Correction</w:t>
            </w:r>
          </w:p>
        </w:tc>
      </w:tr>
      <w:tr w:rsidR="00940027" w14:paraId="3E92B72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533F6E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55941E1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0234</w:t>
            </w:r>
          </w:p>
        </w:tc>
        <w:tc>
          <w:tcPr>
            <w:tcW w:w="2693" w:type="dxa"/>
          </w:tcPr>
          <w:p w14:paraId="2E52285A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20E2C4B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DE</w:t>
            </w:r>
          </w:p>
        </w:tc>
        <w:tc>
          <w:tcPr>
            <w:tcW w:w="3544" w:type="dxa"/>
          </w:tcPr>
          <w:p w14:paraId="36A04C0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Device evaluation</w:t>
            </w:r>
          </w:p>
        </w:tc>
      </w:tr>
      <w:tr w:rsidR="00940027" w14:paraId="27EBA05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D89865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FF2DD3E" w14:textId="77777777" w:rsidR="00940027" w:rsidRDefault="00940027">
            <w:pPr>
              <w:pStyle w:val="OtherTableBody"/>
            </w:pPr>
            <w:r>
              <w:t>0234</w:t>
            </w:r>
          </w:p>
        </w:tc>
        <w:tc>
          <w:tcPr>
            <w:tcW w:w="2693" w:type="dxa"/>
          </w:tcPr>
          <w:p w14:paraId="631E6B1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1001E57" w14:textId="77777777" w:rsidR="00940027" w:rsidRDefault="00940027">
            <w:pPr>
              <w:pStyle w:val="OtherTableBody"/>
            </w:pPr>
            <w:r>
              <w:t>PD</w:t>
            </w:r>
          </w:p>
        </w:tc>
        <w:tc>
          <w:tcPr>
            <w:tcW w:w="3544" w:type="dxa"/>
          </w:tcPr>
          <w:p w14:paraId="1C98AB2D" w14:textId="77777777" w:rsidR="00940027" w:rsidRDefault="00940027">
            <w:pPr>
              <w:pStyle w:val="OtherTableBody"/>
            </w:pPr>
            <w:r>
              <w:t>Periodic</w:t>
            </w:r>
          </w:p>
        </w:tc>
      </w:tr>
      <w:tr w:rsidR="00940027" w14:paraId="4D2C66B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572C58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F11A8E8" w14:textId="77777777" w:rsidR="00940027" w:rsidRDefault="00940027">
            <w:pPr>
              <w:pStyle w:val="OtherTableBody"/>
            </w:pPr>
            <w:r>
              <w:t>0234</w:t>
            </w:r>
          </w:p>
        </w:tc>
        <w:tc>
          <w:tcPr>
            <w:tcW w:w="2693" w:type="dxa"/>
          </w:tcPr>
          <w:p w14:paraId="1389C1B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6D8956B" w14:textId="77777777" w:rsidR="00940027" w:rsidRDefault="00940027">
            <w:pPr>
              <w:pStyle w:val="OtherTableBody"/>
            </w:pPr>
            <w:r>
              <w:t>RQ</w:t>
            </w:r>
          </w:p>
        </w:tc>
        <w:tc>
          <w:tcPr>
            <w:tcW w:w="3544" w:type="dxa"/>
          </w:tcPr>
          <w:p w14:paraId="5DE8F5D9" w14:textId="77777777" w:rsidR="00940027" w:rsidRDefault="00940027">
            <w:pPr>
              <w:pStyle w:val="OtherTableBody"/>
            </w:pPr>
            <w:r>
              <w:t>Requested information</w:t>
            </w:r>
          </w:p>
        </w:tc>
      </w:tr>
      <w:tr w:rsidR="00940027" w14:paraId="156B825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B6D4F00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6B7C88A4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2392ED06" w14:textId="77777777" w:rsidR="00940027" w:rsidRDefault="00940027">
            <w:pPr>
              <w:pStyle w:val="OtherTableBody"/>
            </w:pPr>
            <w:r>
              <w:t>Report source</w:t>
            </w:r>
          </w:p>
        </w:tc>
        <w:tc>
          <w:tcPr>
            <w:tcW w:w="1701" w:type="dxa"/>
          </w:tcPr>
          <w:p w14:paraId="569BB2F4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2E2D2830" w14:textId="77777777" w:rsidR="00940027" w:rsidRDefault="00940027">
            <w:pPr>
              <w:pStyle w:val="OtherTableBody"/>
            </w:pPr>
          </w:p>
        </w:tc>
      </w:tr>
      <w:tr w:rsidR="00940027" w14:paraId="771C4B0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87439B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DD61F54" w14:textId="77777777" w:rsidR="00940027" w:rsidRDefault="00940027">
            <w:pPr>
              <w:pStyle w:val="OtherTableBody"/>
            </w:pPr>
            <w:r>
              <w:t>0235</w:t>
            </w:r>
          </w:p>
        </w:tc>
        <w:tc>
          <w:tcPr>
            <w:tcW w:w="2693" w:type="dxa"/>
          </w:tcPr>
          <w:p w14:paraId="1A7CC62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FCAFB6B" w14:textId="77777777" w:rsidR="00940027" w:rsidRDefault="00940027">
            <w:pPr>
              <w:pStyle w:val="OtherTableBody"/>
            </w:pPr>
            <w:r>
              <w:t>C</w:t>
            </w:r>
          </w:p>
        </w:tc>
        <w:tc>
          <w:tcPr>
            <w:tcW w:w="3544" w:type="dxa"/>
          </w:tcPr>
          <w:p w14:paraId="691C209E" w14:textId="77777777" w:rsidR="00940027" w:rsidRDefault="00940027">
            <w:pPr>
              <w:pStyle w:val="OtherTableBody"/>
            </w:pPr>
            <w:r>
              <w:t>Clinical trial</w:t>
            </w:r>
          </w:p>
        </w:tc>
      </w:tr>
      <w:tr w:rsidR="00940027" w14:paraId="0056535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378230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2E41C82" w14:textId="77777777" w:rsidR="00940027" w:rsidRDefault="00940027">
            <w:pPr>
              <w:pStyle w:val="OtherTableBody"/>
            </w:pPr>
            <w:r>
              <w:t>0235</w:t>
            </w:r>
          </w:p>
        </w:tc>
        <w:tc>
          <w:tcPr>
            <w:tcW w:w="2693" w:type="dxa"/>
          </w:tcPr>
          <w:p w14:paraId="042668B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08C04E1" w14:textId="77777777" w:rsidR="00940027" w:rsidRDefault="00940027">
            <w:pPr>
              <w:pStyle w:val="OtherTableBody"/>
            </w:pPr>
            <w:r>
              <w:t>D</w:t>
            </w:r>
          </w:p>
        </w:tc>
        <w:tc>
          <w:tcPr>
            <w:tcW w:w="3544" w:type="dxa"/>
          </w:tcPr>
          <w:p w14:paraId="26A418C0" w14:textId="77777777" w:rsidR="00940027" w:rsidRDefault="00940027">
            <w:pPr>
              <w:pStyle w:val="OtherTableBody"/>
            </w:pPr>
            <w:r>
              <w:t>Database/registry/poison control center</w:t>
            </w:r>
          </w:p>
        </w:tc>
      </w:tr>
      <w:tr w:rsidR="00940027" w14:paraId="7FDD574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AC734E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74539AB" w14:textId="77777777" w:rsidR="00940027" w:rsidRDefault="00940027">
            <w:pPr>
              <w:pStyle w:val="OtherTableBody"/>
            </w:pPr>
            <w:r>
              <w:t>0235</w:t>
            </w:r>
          </w:p>
        </w:tc>
        <w:tc>
          <w:tcPr>
            <w:tcW w:w="2693" w:type="dxa"/>
          </w:tcPr>
          <w:p w14:paraId="55C21C5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2C72924" w14:textId="77777777" w:rsidR="00940027" w:rsidRDefault="00940027">
            <w:pPr>
              <w:pStyle w:val="OtherTableBody"/>
            </w:pPr>
            <w:r>
              <w:t>E</w:t>
            </w:r>
          </w:p>
        </w:tc>
        <w:tc>
          <w:tcPr>
            <w:tcW w:w="3544" w:type="dxa"/>
          </w:tcPr>
          <w:p w14:paraId="7D8203EB" w14:textId="77777777" w:rsidR="00940027" w:rsidRDefault="00940027">
            <w:pPr>
              <w:pStyle w:val="OtherTableBody"/>
            </w:pPr>
            <w:r>
              <w:t>Distributor</w:t>
            </w:r>
          </w:p>
        </w:tc>
      </w:tr>
      <w:tr w:rsidR="00940027" w14:paraId="031450C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969A02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431A08F" w14:textId="77777777" w:rsidR="00940027" w:rsidRDefault="00940027">
            <w:pPr>
              <w:pStyle w:val="OtherTableBody"/>
            </w:pPr>
            <w:r>
              <w:t>0235</w:t>
            </w:r>
          </w:p>
        </w:tc>
        <w:tc>
          <w:tcPr>
            <w:tcW w:w="2693" w:type="dxa"/>
          </w:tcPr>
          <w:p w14:paraId="4EE93DC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4F2EA9B" w14:textId="77777777" w:rsidR="00940027" w:rsidRDefault="00940027">
            <w:pPr>
              <w:pStyle w:val="OtherTableBody"/>
            </w:pPr>
            <w:r>
              <w:t>H</w:t>
            </w:r>
          </w:p>
        </w:tc>
        <w:tc>
          <w:tcPr>
            <w:tcW w:w="3544" w:type="dxa"/>
          </w:tcPr>
          <w:p w14:paraId="561F1FD0" w14:textId="77777777" w:rsidR="00940027" w:rsidRDefault="00940027">
            <w:pPr>
              <w:pStyle w:val="OtherTableBody"/>
            </w:pPr>
            <w:r>
              <w:t>Health professional</w:t>
            </w:r>
          </w:p>
        </w:tc>
      </w:tr>
      <w:tr w:rsidR="00940027" w14:paraId="7476460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D6C5A9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0DCC481" w14:textId="77777777" w:rsidR="00940027" w:rsidRDefault="00940027">
            <w:pPr>
              <w:pStyle w:val="OtherTableBody"/>
            </w:pPr>
            <w:r>
              <w:t>0235</w:t>
            </w:r>
          </w:p>
        </w:tc>
        <w:tc>
          <w:tcPr>
            <w:tcW w:w="2693" w:type="dxa"/>
          </w:tcPr>
          <w:p w14:paraId="306B4B5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F358D6A" w14:textId="77777777" w:rsidR="00940027" w:rsidRDefault="00940027">
            <w:pPr>
              <w:pStyle w:val="OtherTableBody"/>
            </w:pPr>
            <w:r>
              <w:t>L</w:t>
            </w:r>
          </w:p>
        </w:tc>
        <w:tc>
          <w:tcPr>
            <w:tcW w:w="3544" w:type="dxa"/>
          </w:tcPr>
          <w:p w14:paraId="647EEDD1" w14:textId="77777777" w:rsidR="00940027" w:rsidRDefault="00940027">
            <w:pPr>
              <w:pStyle w:val="OtherTableBody"/>
            </w:pPr>
            <w:r>
              <w:t>Literature</w:t>
            </w:r>
          </w:p>
        </w:tc>
      </w:tr>
      <w:tr w:rsidR="00940027" w14:paraId="5B0290A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86852B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539A206" w14:textId="77777777" w:rsidR="00940027" w:rsidRDefault="00940027">
            <w:pPr>
              <w:pStyle w:val="OtherTableBody"/>
            </w:pPr>
            <w:r>
              <w:t>0235</w:t>
            </w:r>
          </w:p>
        </w:tc>
        <w:tc>
          <w:tcPr>
            <w:tcW w:w="2693" w:type="dxa"/>
          </w:tcPr>
          <w:p w14:paraId="1F09A9E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0C7E812" w14:textId="77777777" w:rsidR="00940027" w:rsidRDefault="00940027">
            <w:pPr>
              <w:pStyle w:val="OtherTableBody"/>
            </w:pPr>
            <w:r>
              <w:t>M</w:t>
            </w:r>
          </w:p>
        </w:tc>
        <w:tc>
          <w:tcPr>
            <w:tcW w:w="3544" w:type="dxa"/>
          </w:tcPr>
          <w:p w14:paraId="201EDC9F" w14:textId="77777777" w:rsidR="00940027" w:rsidRDefault="00940027">
            <w:pPr>
              <w:pStyle w:val="OtherTableBody"/>
            </w:pPr>
            <w:r>
              <w:t>Manufacturer/marketing authority holder</w:t>
            </w:r>
          </w:p>
        </w:tc>
      </w:tr>
      <w:tr w:rsidR="00940027" w14:paraId="7A3DD5E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C756A0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F709FC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0235</w:t>
            </w:r>
          </w:p>
        </w:tc>
        <w:tc>
          <w:tcPr>
            <w:tcW w:w="2693" w:type="dxa"/>
          </w:tcPr>
          <w:p w14:paraId="6EAF437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54BC8E8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N</w:t>
            </w:r>
          </w:p>
        </w:tc>
        <w:tc>
          <w:tcPr>
            <w:tcW w:w="3544" w:type="dxa"/>
          </w:tcPr>
          <w:p w14:paraId="60B426B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Non-healthcare professional</w:t>
            </w:r>
          </w:p>
        </w:tc>
      </w:tr>
      <w:tr w:rsidR="00940027" w14:paraId="7B1B3AF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143EB31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15A27C6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0235</w:t>
            </w:r>
          </w:p>
        </w:tc>
        <w:tc>
          <w:tcPr>
            <w:tcW w:w="2693" w:type="dxa"/>
          </w:tcPr>
          <w:p w14:paraId="158B982C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759832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</w:t>
            </w:r>
          </w:p>
        </w:tc>
        <w:tc>
          <w:tcPr>
            <w:tcW w:w="3544" w:type="dxa"/>
          </w:tcPr>
          <w:p w14:paraId="3009980F" w14:textId="77777777" w:rsidR="00940027" w:rsidRDefault="00940027">
            <w:pPr>
              <w:pStyle w:val="OtherTableBody"/>
            </w:pPr>
            <w:r>
              <w:t>Other</w:t>
            </w:r>
          </w:p>
        </w:tc>
      </w:tr>
      <w:tr w:rsidR="00940027" w14:paraId="50D46A7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EB1BC1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389BE8E" w14:textId="77777777" w:rsidR="00940027" w:rsidRDefault="00940027">
            <w:pPr>
              <w:pStyle w:val="OtherTableBody"/>
            </w:pPr>
            <w:r>
              <w:t>0235</w:t>
            </w:r>
          </w:p>
        </w:tc>
        <w:tc>
          <w:tcPr>
            <w:tcW w:w="2693" w:type="dxa"/>
          </w:tcPr>
          <w:p w14:paraId="3660459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65BBE27" w14:textId="77777777" w:rsidR="00940027" w:rsidRDefault="00940027">
            <w:pPr>
              <w:pStyle w:val="OtherTableBody"/>
            </w:pPr>
            <w:r>
              <w:t>P</w:t>
            </w:r>
          </w:p>
        </w:tc>
        <w:tc>
          <w:tcPr>
            <w:tcW w:w="3544" w:type="dxa"/>
          </w:tcPr>
          <w:p w14:paraId="289AAC65" w14:textId="77777777" w:rsidR="00940027" w:rsidRDefault="00940027">
            <w:pPr>
              <w:pStyle w:val="OtherTableBody"/>
            </w:pPr>
            <w:r>
              <w:t>Patient</w:t>
            </w:r>
          </w:p>
        </w:tc>
      </w:tr>
      <w:tr w:rsidR="00940027" w14:paraId="7ECEB64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004636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365D436" w14:textId="77777777" w:rsidR="00940027" w:rsidRDefault="00940027">
            <w:pPr>
              <w:pStyle w:val="OtherTableBody"/>
            </w:pPr>
            <w:r>
              <w:t>0235</w:t>
            </w:r>
          </w:p>
        </w:tc>
        <w:tc>
          <w:tcPr>
            <w:tcW w:w="2693" w:type="dxa"/>
          </w:tcPr>
          <w:p w14:paraId="348AF02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12B5238" w14:textId="77777777" w:rsidR="00940027" w:rsidRDefault="00940027">
            <w:pPr>
              <w:pStyle w:val="OtherTableBody"/>
            </w:pPr>
            <w:r>
              <w:t>R</w:t>
            </w:r>
          </w:p>
        </w:tc>
        <w:tc>
          <w:tcPr>
            <w:tcW w:w="3544" w:type="dxa"/>
          </w:tcPr>
          <w:p w14:paraId="05FE1094" w14:textId="77777777" w:rsidR="00940027" w:rsidRDefault="00940027">
            <w:pPr>
              <w:pStyle w:val="OtherTableBody"/>
            </w:pPr>
            <w:r>
              <w:t>Regulatory agency</w:t>
            </w:r>
          </w:p>
        </w:tc>
      </w:tr>
      <w:tr w:rsidR="00940027" w14:paraId="3849D90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B330087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4EA8334D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25C4FF45" w14:textId="77777777" w:rsidR="00940027" w:rsidRDefault="00940027">
            <w:pPr>
              <w:pStyle w:val="OtherTableBody"/>
            </w:pPr>
            <w:r>
              <w:t>Event Reported To</w:t>
            </w:r>
          </w:p>
        </w:tc>
        <w:tc>
          <w:tcPr>
            <w:tcW w:w="1701" w:type="dxa"/>
          </w:tcPr>
          <w:p w14:paraId="1181BBEE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39136657" w14:textId="77777777" w:rsidR="00940027" w:rsidRDefault="00940027">
            <w:pPr>
              <w:pStyle w:val="OtherTableBody"/>
            </w:pPr>
          </w:p>
        </w:tc>
      </w:tr>
      <w:tr w:rsidR="00940027" w14:paraId="4B058A0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4175E4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F877107" w14:textId="77777777" w:rsidR="00940027" w:rsidRDefault="00940027">
            <w:pPr>
              <w:pStyle w:val="OtherTableBody"/>
            </w:pPr>
            <w:r>
              <w:t>0236</w:t>
            </w:r>
          </w:p>
        </w:tc>
        <w:tc>
          <w:tcPr>
            <w:tcW w:w="2693" w:type="dxa"/>
          </w:tcPr>
          <w:p w14:paraId="5A07E0B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B450879" w14:textId="77777777" w:rsidR="00940027" w:rsidRDefault="00940027">
            <w:pPr>
              <w:pStyle w:val="OtherTableBody"/>
            </w:pPr>
            <w:r>
              <w:t>D</w:t>
            </w:r>
          </w:p>
        </w:tc>
        <w:tc>
          <w:tcPr>
            <w:tcW w:w="3544" w:type="dxa"/>
          </w:tcPr>
          <w:p w14:paraId="2263000C" w14:textId="77777777" w:rsidR="00940027" w:rsidRDefault="00940027">
            <w:pPr>
              <w:pStyle w:val="OtherTableBody"/>
            </w:pPr>
            <w:r>
              <w:t>Distributor</w:t>
            </w:r>
          </w:p>
        </w:tc>
      </w:tr>
      <w:tr w:rsidR="00940027" w14:paraId="4C6E792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E8CF4D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0992B06" w14:textId="77777777" w:rsidR="00940027" w:rsidRDefault="00940027">
            <w:pPr>
              <w:pStyle w:val="OtherTableBody"/>
            </w:pPr>
            <w:r>
              <w:t>0236</w:t>
            </w:r>
          </w:p>
        </w:tc>
        <w:tc>
          <w:tcPr>
            <w:tcW w:w="2693" w:type="dxa"/>
          </w:tcPr>
          <w:p w14:paraId="3F14865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1733098" w14:textId="77777777" w:rsidR="00940027" w:rsidRDefault="00940027">
            <w:pPr>
              <w:pStyle w:val="OtherTableBody"/>
            </w:pPr>
            <w:r>
              <w:t>L</w:t>
            </w:r>
          </w:p>
        </w:tc>
        <w:tc>
          <w:tcPr>
            <w:tcW w:w="3544" w:type="dxa"/>
          </w:tcPr>
          <w:p w14:paraId="0B1C0167" w14:textId="77777777" w:rsidR="00940027" w:rsidRDefault="00940027">
            <w:pPr>
              <w:pStyle w:val="OtherTableBody"/>
            </w:pPr>
            <w:r>
              <w:t>Local facility/user facility</w:t>
            </w:r>
          </w:p>
        </w:tc>
      </w:tr>
      <w:tr w:rsidR="00940027" w14:paraId="133507B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52A918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D1CCE85" w14:textId="77777777" w:rsidR="00940027" w:rsidRDefault="00940027">
            <w:pPr>
              <w:pStyle w:val="OtherTableBody"/>
            </w:pPr>
            <w:r>
              <w:t>0236</w:t>
            </w:r>
          </w:p>
        </w:tc>
        <w:tc>
          <w:tcPr>
            <w:tcW w:w="2693" w:type="dxa"/>
          </w:tcPr>
          <w:p w14:paraId="252B70D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E942473" w14:textId="77777777" w:rsidR="00940027" w:rsidRDefault="00940027">
            <w:pPr>
              <w:pStyle w:val="OtherTableBody"/>
            </w:pPr>
            <w:r>
              <w:t>M</w:t>
            </w:r>
          </w:p>
        </w:tc>
        <w:tc>
          <w:tcPr>
            <w:tcW w:w="3544" w:type="dxa"/>
          </w:tcPr>
          <w:p w14:paraId="6447026D" w14:textId="77777777" w:rsidR="00940027" w:rsidRDefault="00940027">
            <w:pPr>
              <w:pStyle w:val="OtherTableBody"/>
            </w:pPr>
            <w:r>
              <w:t>Manufacturer</w:t>
            </w:r>
          </w:p>
        </w:tc>
      </w:tr>
      <w:tr w:rsidR="00940027" w14:paraId="50E462D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4758B1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C66A1A3" w14:textId="77777777" w:rsidR="00940027" w:rsidRDefault="00940027">
            <w:pPr>
              <w:pStyle w:val="OtherTableBody"/>
            </w:pPr>
            <w:r>
              <w:t>0236</w:t>
            </w:r>
          </w:p>
        </w:tc>
        <w:tc>
          <w:tcPr>
            <w:tcW w:w="2693" w:type="dxa"/>
          </w:tcPr>
          <w:p w14:paraId="6853DCC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449B414" w14:textId="77777777" w:rsidR="00940027" w:rsidRDefault="00940027">
            <w:pPr>
              <w:pStyle w:val="OtherTableBody"/>
            </w:pPr>
            <w:r>
              <w:t>R</w:t>
            </w:r>
          </w:p>
        </w:tc>
        <w:tc>
          <w:tcPr>
            <w:tcW w:w="3544" w:type="dxa"/>
          </w:tcPr>
          <w:p w14:paraId="4A8E51C9" w14:textId="77777777" w:rsidR="00940027" w:rsidRDefault="00940027">
            <w:pPr>
              <w:pStyle w:val="OtherTableBody"/>
            </w:pPr>
            <w:r>
              <w:t>Regulatory agency</w:t>
            </w:r>
          </w:p>
        </w:tc>
      </w:tr>
      <w:tr w:rsidR="00940027" w14:paraId="24F1B48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4B17FC4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087F66FC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1A9E90C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Event Qualification</w:t>
            </w:r>
          </w:p>
        </w:tc>
        <w:tc>
          <w:tcPr>
            <w:tcW w:w="1701" w:type="dxa"/>
          </w:tcPr>
          <w:p w14:paraId="5025548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3544" w:type="dxa"/>
          </w:tcPr>
          <w:p w14:paraId="43295D6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</w:tr>
      <w:tr w:rsidR="00940027" w14:paraId="1C121F3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7A86787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42988BD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0237</w:t>
            </w:r>
          </w:p>
        </w:tc>
        <w:tc>
          <w:tcPr>
            <w:tcW w:w="2693" w:type="dxa"/>
          </w:tcPr>
          <w:p w14:paraId="713ABE1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759AFDD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</w:t>
            </w:r>
          </w:p>
        </w:tc>
        <w:tc>
          <w:tcPr>
            <w:tcW w:w="3544" w:type="dxa"/>
          </w:tcPr>
          <w:p w14:paraId="56086B88" w14:textId="77777777" w:rsidR="00940027" w:rsidRDefault="00940027">
            <w:pPr>
              <w:pStyle w:val="OtherTableBody"/>
            </w:pPr>
            <w:r>
              <w:t>Abuse</w:t>
            </w:r>
          </w:p>
        </w:tc>
      </w:tr>
      <w:tr w:rsidR="00940027" w14:paraId="2294EC8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E436C0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B93F81E" w14:textId="77777777" w:rsidR="00940027" w:rsidRDefault="00940027">
            <w:pPr>
              <w:pStyle w:val="OtherTableBody"/>
            </w:pPr>
            <w:r>
              <w:t>0237</w:t>
            </w:r>
          </w:p>
        </w:tc>
        <w:tc>
          <w:tcPr>
            <w:tcW w:w="2693" w:type="dxa"/>
          </w:tcPr>
          <w:p w14:paraId="76A2A44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8857B6E" w14:textId="77777777" w:rsidR="00940027" w:rsidRDefault="00940027">
            <w:pPr>
              <w:pStyle w:val="OtherTableBody"/>
            </w:pPr>
            <w:r>
              <w:t>B</w:t>
            </w:r>
          </w:p>
        </w:tc>
        <w:tc>
          <w:tcPr>
            <w:tcW w:w="3544" w:type="dxa"/>
          </w:tcPr>
          <w:p w14:paraId="13DD0EFE" w14:textId="77777777" w:rsidR="00940027" w:rsidRDefault="00940027">
            <w:pPr>
              <w:pStyle w:val="OtherTableBody"/>
            </w:pPr>
            <w:r>
              <w:t>Unexpected beneficial effect</w:t>
            </w:r>
          </w:p>
        </w:tc>
      </w:tr>
      <w:tr w:rsidR="00940027" w14:paraId="4B60C9C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643EBF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6C0172E" w14:textId="77777777" w:rsidR="00940027" w:rsidRDefault="00940027">
            <w:pPr>
              <w:pStyle w:val="OtherTableBody"/>
            </w:pPr>
            <w:r>
              <w:t>0237</w:t>
            </w:r>
          </w:p>
        </w:tc>
        <w:tc>
          <w:tcPr>
            <w:tcW w:w="2693" w:type="dxa"/>
          </w:tcPr>
          <w:p w14:paraId="02461F4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7297E11" w14:textId="77777777" w:rsidR="00940027" w:rsidRDefault="00940027">
            <w:pPr>
              <w:pStyle w:val="OtherTableBody"/>
            </w:pPr>
            <w:r>
              <w:t>D</w:t>
            </w:r>
          </w:p>
        </w:tc>
        <w:tc>
          <w:tcPr>
            <w:tcW w:w="3544" w:type="dxa"/>
          </w:tcPr>
          <w:p w14:paraId="6DD62545" w14:textId="77777777" w:rsidR="00940027" w:rsidRDefault="00940027">
            <w:pPr>
              <w:pStyle w:val="OtherTableBody"/>
            </w:pPr>
            <w:r>
              <w:t>Dependency</w:t>
            </w:r>
          </w:p>
        </w:tc>
      </w:tr>
      <w:tr w:rsidR="00940027" w14:paraId="18DCECF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B294E3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AAAE1BB" w14:textId="77777777" w:rsidR="00940027" w:rsidRDefault="00940027">
            <w:pPr>
              <w:pStyle w:val="OtherTableBody"/>
            </w:pPr>
            <w:r>
              <w:t>0237</w:t>
            </w:r>
          </w:p>
        </w:tc>
        <w:tc>
          <w:tcPr>
            <w:tcW w:w="2693" w:type="dxa"/>
          </w:tcPr>
          <w:p w14:paraId="68A2BAE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5E8B59D" w14:textId="77777777" w:rsidR="00940027" w:rsidRDefault="00940027">
            <w:pPr>
              <w:pStyle w:val="OtherTableBody"/>
            </w:pPr>
            <w:r>
              <w:t>I</w:t>
            </w:r>
          </w:p>
        </w:tc>
        <w:tc>
          <w:tcPr>
            <w:tcW w:w="3544" w:type="dxa"/>
          </w:tcPr>
          <w:p w14:paraId="0B8C1A63" w14:textId="77777777" w:rsidR="00940027" w:rsidRDefault="00940027">
            <w:pPr>
              <w:pStyle w:val="OtherTableBody"/>
            </w:pPr>
            <w:r>
              <w:t>Interaction</w:t>
            </w:r>
          </w:p>
        </w:tc>
      </w:tr>
      <w:tr w:rsidR="00940027" w14:paraId="08C3887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E7C28A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C3190B3" w14:textId="77777777" w:rsidR="00940027" w:rsidRDefault="00940027">
            <w:pPr>
              <w:pStyle w:val="OtherTableBody"/>
            </w:pPr>
            <w:r>
              <w:t>0237</w:t>
            </w:r>
          </w:p>
        </w:tc>
        <w:tc>
          <w:tcPr>
            <w:tcW w:w="2693" w:type="dxa"/>
          </w:tcPr>
          <w:p w14:paraId="0488F5A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545AEBD" w14:textId="77777777" w:rsidR="00940027" w:rsidRDefault="00940027">
            <w:pPr>
              <w:pStyle w:val="OtherTableBody"/>
            </w:pPr>
            <w:r>
              <w:t>L</w:t>
            </w:r>
          </w:p>
        </w:tc>
        <w:tc>
          <w:tcPr>
            <w:tcW w:w="3544" w:type="dxa"/>
          </w:tcPr>
          <w:p w14:paraId="2D4D47AD" w14:textId="77777777" w:rsidR="00940027" w:rsidRDefault="00940027">
            <w:pPr>
              <w:pStyle w:val="OtherTableBody"/>
            </w:pPr>
            <w:r>
              <w:t>Lack of expect therapeutic effect</w:t>
            </w:r>
          </w:p>
        </w:tc>
      </w:tr>
      <w:tr w:rsidR="00940027" w14:paraId="3AC2EF6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0574E8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06BFF8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0237</w:t>
            </w:r>
          </w:p>
        </w:tc>
        <w:tc>
          <w:tcPr>
            <w:tcW w:w="2693" w:type="dxa"/>
          </w:tcPr>
          <w:p w14:paraId="0A360B1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565494F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M</w:t>
            </w:r>
          </w:p>
        </w:tc>
        <w:tc>
          <w:tcPr>
            <w:tcW w:w="3544" w:type="dxa"/>
          </w:tcPr>
          <w:p w14:paraId="05E4EF7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Misuse</w:t>
            </w:r>
          </w:p>
        </w:tc>
      </w:tr>
      <w:tr w:rsidR="00940027" w14:paraId="48526DB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3685B4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5837AF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0237</w:t>
            </w:r>
          </w:p>
        </w:tc>
        <w:tc>
          <w:tcPr>
            <w:tcW w:w="2693" w:type="dxa"/>
          </w:tcPr>
          <w:p w14:paraId="1011B92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12F8584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</w:t>
            </w:r>
          </w:p>
        </w:tc>
        <w:tc>
          <w:tcPr>
            <w:tcW w:w="3544" w:type="dxa"/>
          </w:tcPr>
          <w:p w14:paraId="5C5F1FC3" w14:textId="77777777" w:rsidR="00940027" w:rsidRDefault="00940027">
            <w:pPr>
              <w:pStyle w:val="OtherTableBody"/>
            </w:pPr>
            <w:r>
              <w:t>Overdose</w:t>
            </w:r>
          </w:p>
        </w:tc>
      </w:tr>
      <w:tr w:rsidR="00940027" w14:paraId="23A063F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D487C5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0D80F66" w14:textId="77777777" w:rsidR="00940027" w:rsidRDefault="00940027">
            <w:pPr>
              <w:pStyle w:val="OtherTableBody"/>
            </w:pPr>
            <w:r>
              <w:t>0237</w:t>
            </w:r>
          </w:p>
        </w:tc>
        <w:tc>
          <w:tcPr>
            <w:tcW w:w="2693" w:type="dxa"/>
          </w:tcPr>
          <w:p w14:paraId="7BD3691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8735133" w14:textId="77777777" w:rsidR="00940027" w:rsidRDefault="00940027">
            <w:pPr>
              <w:pStyle w:val="OtherTableBody"/>
            </w:pPr>
            <w:r>
              <w:t>W</w:t>
            </w:r>
          </w:p>
        </w:tc>
        <w:tc>
          <w:tcPr>
            <w:tcW w:w="3544" w:type="dxa"/>
          </w:tcPr>
          <w:p w14:paraId="7AFEFF98" w14:textId="77777777" w:rsidR="00940027" w:rsidRDefault="00940027">
            <w:pPr>
              <w:pStyle w:val="OtherTableBody"/>
            </w:pPr>
            <w:r>
              <w:t>Drug withdrawal</w:t>
            </w:r>
          </w:p>
        </w:tc>
      </w:tr>
      <w:tr w:rsidR="00940027" w14:paraId="4684A22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B284E1A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344924F2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751B2829" w14:textId="77777777" w:rsidR="00940027" w:rsidRDefault="00940027">
            <w:pPr>
              <w:pStyle w:val="OtherTableBody"/>
            </w:pPr>
            <w:r>
              <w:t>Event Seriousness</w:t>
            </w:r>
          </w:p>
        </w:tc>
        <w:tc>
          <w:tcPr>
            <w:tcW w:w="1701" w:type="dxa"/>
          </w:tcPr>
          <w:p w14:paraId="2DE09B57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1CB4288E" w14:textId="77777777" w:rsidR="00940027" w:rsidRDefault="00940027">
            <w:pPr>
              <w:pStyle w:val="OtherTableBody"/>
            </w:pPr>
          </w:p>
        </w:tc>
      </w:tr>
      <w:tr w:rsidR="00940027" w14:paraId="173454E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94DB8D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5B7ED0F" w14:textId="77777777" w:rsidR="00940027" w:rsidRDefault="00940027">
            <w:pPr>
              <w:pStyle w:val="OtherTableBody"/>
            </w:pPr>
            <w:r>
              <w:t>0238</w:t>
            </w:r>
          </w:p>
        </w:tc>
        <w:tc>
          <w:tcPr>
            <w:tcW w:w="2693" w:type="dxa"/>
          </w:tcPr>
          <w:p w14:paraId="5C0E4F0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BFBE0E5" w14:textId="77777777" w:rsidR="00940027" w:rsidRDefault="00940027">
            <w:pPr>
              <w:pStyle w:val="OtherTableBody"/>
            </w:pPr>
            <w:r>
              <w:t>N</w:t>
            </w:r>
          </w:p>
        </w:tc>
        <w:tc>
          <w:tcPr>
            <w:tcW w:w="3544" w:type="dxa"/>
          </w:tcPr>
          <w:p w14:paraId="78EF80FD" w14:textId="77777777" w:rsidR="00940027" w:rsidRDefault="00940027">
            <w:pPr>
              <w:pStyle w:val="OtherTableBody"/>
            </w:pPr>
            <w:r>
              <w:t>No</w:t>
            </w:r>
          </w:p>
        </w:tc>
      </w:tr>
      <w:tr w:rsidR="00940027" w14:paraId="3349895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DAA30C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51F3797" w14:textId="77777777" w:rsidR="00940027" w:rsidRDefault="00940027">
            <w:pPr>
              <w:pStyle w:val="OtherTableBody"/>
            </w:pPr>
            <w:r>
              <w:t>0238</w:t>
            </w:r>
          </w:p>
        </w:tc>
        <w:tc>
          <w:tcPr>
            <w:tcW w:w="2693" w:type="dxa"/>
          </w:tcPr>
          <w:p w14:paraId="69A44CC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F2285F2" w14:textId="77777777" w:rsidR="00940027" w:rsidRDefault="00940027">
            <w:pPr>
              <w:pStyle w:val="OtherTableBody"/>
            </w:pPr>
            <w:r>
              <w:t>S</w:t>
            </w:r>
          </w:p>
        </w:tc>
        <w:tc>
          <w:tcPr>
            <w:tcW w:w="3544" w:type="dxa"/>
          </w:tcPr>
          <w:p w14:paraId="4A798754" w14:textId="77777777" w:rsidR="00940027" w:rsidRDefault="00940027">
            <w:pPr>
              <w:pStyle w:val="OtherTableBody"/>
            </w:pPr>
            <w:r>
              <w:t>Significant</w:t>
            </w:r>
          </w:p>
        </w:tc>
      </w:tr>
      <w:tr w:rsidR="00940027" w14:paraId="64A9610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727AB8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7ECEFE1" w14:textId="77777777" w:rsidR="00940027" w:rsidRDefault="00940027">
            <w:pPr>
              <w:pStyle w:val="OtherTableBody"/>
            </w:pPr>
            <w:r>
              <w:t>0238</w:t>
            </w:r>
          </w:p>
        </w:tc>
        <w:tc>
          <w:tcPr>
            <w:tcW w:w="2693" w:type="dxa"/>
          </w:tcPr>
          <w:p w14:paraId="17BB524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850F2FF" w14:textId="77777777" w:rsidR="00940027" w:rsidRDefault="00940027">
            <w:pPr>
              <w:pStyle w:val="OtherTableBody"/>
            </w:pPr>
            <w:r>
              <w:t>Y</w:t>
            </w:r>
          </w:p>
        </w:tc>
        <w:tc>
          <w:tcPr>
            <w:tcW w:w="3544" w:type="dxa"/>
          </w:tcPr>
          <w:p w14:paraId="2486DBC2" w14:textId="77777777" w:rsidR="00940027" w:rsidRDefault="00940027">
            <w:pPr>
              <w:pStyle w:val="OtherTableBody"/>
            </w:pPr>
            <w:r>
              <w:t>Yes</w:t>
            </w:r>
          </w:p>
        </w:tc>
      </w:tr>
      <w:tr w:rsidR="00940027" w14:paraId="10336CF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0FBB17E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62D4FCD9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1FF4F503" w14:textId="77777777" w:rsidR="00940027" w:rsidRDefault="00940027">
            <w:pPr>
              <w:pStyle w:val="OtherTableBody"/>
            </w:pPr>
            <w:r>
              <w:t>Event Expected</w:t>
            </w:r>
          </w:p>
        </w:tc>
        <w:tc>
          <w:tcPr>
            <w:tcW w:w="1701" w:type="dxa"/>
          </w:tcPr>
          <w:p w14:paraId="13684850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22AADED6" w14:textId="77777777" w:rsidR="00940027" w:rsidRDefault="00940027">
            <w:pPr>
              <w:pStyle w:val="OtherTableBody"/>
            </w:pPr>
          </w:p>
        </w:tc>
      </w:tr>
      <w:tr w:rsidR="00940027" w14:paraId="6AEB444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FE7320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3779755" w14:textId="77777777" w:rsidR="00940027" w:rsidRDefault="00940027">
            <w:pPr>
              <w:pStyle w:val="OtherTableBody"/>
            </w:pPr>
            <w:r>
              <w:t>0239</w:t>
            </w:r>
          </w:p>
        </w:tc>
        <w:tc>
          <w:tcPr>
            <w:tcW w:w="2693" w:type="dxa"/>
          </w:tcPr>
          <w:p w14:paraId="1DF5485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5E5B8E7" w14:textId="77777777" w:rsidR="00940027" w:rsidRDefault="00940027">
            <w:pPr>
              <w:pStyle w:val="OtherTableBody"/>
            </w:pPr>
            <w:r>
              <w:t>N</w:t>
            </w:r>
          </w:p>
        </w:tc>
        <w:tc>
          <w:tcPr>
            <w:tcW w:w="3544" w:type="dxa"/>
          </w:tcPr>
          <w:p w14:paraId="38F35AB3" w14:textId="77777777" w:rsidR="00940027" w:rsidRDefault="00940027">
            <w:pPr>
              <w:pStyle w:val="OtherTableBody"/>
            </w:pPr>
            <w:r>
              <w:t>No</w:t>
            </w:r>
          </w:p>
        </w:tc>
      </w:tr>
      <w:tr w:rsidR="00940027" w14:paraId="64140C7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EA6CA3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FA91812" w14:textId="77777777" w:rsidR="00940027" w:rsidRDefault="00940027">
            <w:pPr>
              <w:pStyle w:val="OtherTableBody"/>
            </w:pPr>
            <w:r>
              <w:t>0239</w:t>
            </w:r>
          </w:p>
        </w:tc>
        <w:tc>
          <w:tcPr>
            <w:tcW w:w="2693" w:type="dxa"/>
          </w:tcPr>
          <w:p w14:paraId="550D2DD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5A3D5D6" w14:textId="77777777" w:rsidR="00940027" w:rsidRDefault="00940027">
            <w:pPr>
              <w:pStyle w:val="OtherTableBody"/>
            </w:pPr>
            <w:r>
              <w:t>U</w:t>
            </w:r>
          </w:p>
        </w:tc>
        <w:tc>
          <w:tcPr>
            <w:tcW w:w="3544" w:type="dxa"/>
          </w:tcPr>
          <w:p w14:paraId="294F58F2" w14:textId="77777777" w:rsidR="00940027" w:rsidRDefault="00940027">
            <w:pPr>
              <w:pStyle w:val="OtherTableBody"/>
            </w:pPr>
            <w:r>
              <w:t>Unknown</w:t>
            </w:r>
          </w:p>
        </w:tc>
      </w:tr>
      <w:tr w:rsidR="00940027" w14:paraId="41FA352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02EEED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38CD3F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0239</w:t>
            </w:r>
          </w:p>
        </w:tc>
        <w:tc>
          <w:tcPr>
            <w:tcW w:w="2693" w:type="dxa"/>
          </w:tcPr>
          <w:p w14:paraId="5CAC974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6435466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3544" w:type="dxa"/>
          </w:tcPr>
          <w:p w14:paraId="6AD9D62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Yes</w:t>
            </w:r>
          </w:p>
        </w:tc>
      </w:tr>
      <w:tr w:rsidR="00940027" w14:paraId="1449F4A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6D59A4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HL7</w:t>
            </w:r>
          </w:p>
        </w:tc>
        <w:tc>
          <w:tcPr>
            <w:tcW w:w="709" w:type="dxa"/>
          </w:tcPr>
          <w:p w14:paraId="3B8CFE85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2693" w:type="dxa"/>
          </w:tcPr>
          <w:p w14:paraId="2B0D14E7" w14:textId="77777777" w:rsidR="00940027" w:rsidRDefault="00940027">
            <w:pPr>
              <w:pStyle w:val="OtherTableBody"/>
            </w:pPr>
            <w:r>
              <w:t>Event Consequence</w:t>
            </w:r>
          </w:p>
        </w:tc>
        <w:tc>
          <w:tcPr>
            <w:tcW w:w="1701" w:type="dxa"/>
          </w:tcPr>
          <w:p w14:paraId="2FE79A91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63216C70" w14:textId="77777777" w:rsidR="00940027" w:rsidRDefault="00940027">
            <w:pPr>
              <w:pStyle w:val="OtherTableBody"/>
            </w:pPr>
          </w:p>
        </w:tc>
      </w:tr>
      <w:tr w:rsidR="00940027" w14:paraId="30E9A0B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43AAC9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9FAF59F" w14:textId="77777777" w:rsidR="00940027" w:rsidRDefault="00940027">
            <w:pPr>
              <w:pStyle w:val="OtherTableBody"/>
            </w:pPr>
            <w:r>
              <w:t>0240</w:t>
            </w:r>
          </w:p>
        </w:tc>
        <w:tc>
          <w:tcPr>
            <w:tcW w:w="2693" w:type="dxa"/>
          </w:tcPr>
          <w:p w14:paraId="7BAD780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8E379C4" w14:textId="77777777" w:rsidR="00940027" w:rsidRDefault="00940027">
            <w:pPr>
              <w:pStyle w:val="OtherTableBody"/>
            </w:pPr>
            <w:r>
              <w:t>C</w:t>
            </w:r>
          </w:p>
        </w:tc>
        <w:tc>
          <w:tcPr>
            <w:tcW w:w="3544" w:type="dxa"/>
          </w:tcPr>
          <w:p w14:paraId="59C33589" w14:textId="77777777" w:rsidR="00940027" w:rsidRDefault="00940027">
            <w:pPr>
              <w:pStyle w:val="OtherTableBody"/>
            </w:pPr>
            <w:r>
              <w:t>Congenital anomaly/birth defect</w:t>
            </w:r>
          </w:p>
        </w:tc>
      </w:tr>
      <w:tr w:rsidR="00940027" w14:paraId="0CC7E59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DC82F9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3D60E17" w14:textId="77777777" w:rsidR="00940027" w:rsidRDefault="00940027">
            <w:pPr>
              <w:pStyle w:val="OtherTableBody"/>
            </w:pPr>
            <w:r>
              <w:t>0240</w:t>
            </w:r>
          </w:p>
        </w:tc>
        <w:tc>
          <w:tcPr>
            <w:tcW w:w="2693" w:type="dxa"/>
          </w:tcPr>
          <w:p w14:paraId="55E7739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B49CBD5" w14:textId="77777777" w:rsidR="00940027" w:rsidRDefault="00940027">
            <w:pPr>
              <w:pStyle w:val="OtherTableBody"/>
            </w:pPr>
            <w:r>
              <w:t>D</w:t>
            </w:r>
          </w:p>
        </w:tc>
        <w:tc>
          <w:tcPr>
            <w:tcW w:w="3544" w:type="dxa"/>
          </w:tcPr>
          <w:p w14:paraId="491D86C4" w14:textId="77777777" w:rsidR="00940027" w:rsidRDefault="00940027">
            <w:pPr>
              <w:pStyle w:val="OtherTableBody"/>
            </w:pPr>
            <w:r>
              <w:t>Death</w:t>
            </w:r>
          </w:p>
        </w:tc>
      </w:tr>
      <w:tr w:rsidR="00940027" w14:paraId="07DCA59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BC0C51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D573796" w14:textId="77777777" w:rsidR="00940027" w:rsidRDefault="00940027">
            <w:pPr>
              <w:pStyle w:val="OtherTableBody"/>
            </w:pPr>
            <w:r>
              <w:t>0240</w:t>
            </w:r>
          </w:p>
        </w:tc>
        <w:tc>
          <w:tcPr>
            <w:tcW w:w="2693" w:type="dxa"/>
          </w:tcPr>
          <w:p w14:paraId="75FC631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E731F68" w14:textId="77777777" w:rsidR="00940027" w:rsidRDefault="00940027">
            <w:pPr>
              <w:pStyle w:val="OtherTableBody"/>
            </w:pPr>
            <w:r>
              <w:t>H</w:t>
            </w:r>
          </w:p>
        </w:tc>
        <w:tc>
          <w:tcPr>
            <w:tcW w:w="3544" w:type="dxa"/>
          </w:tcPr>
          <w:p w14:paraId="5188CAE5" w14:textId="77777777" w:rsidR="00940027" w:rsidRDefault="00940027">
            <w:pPr>
              <w:pStyle w:val="OtherTableBody"/>
            </w:pPr>
            <w:r>
              <w:t>Caused hospitalized</w:t>
            </w:r>
          </w:p>
        </w:tc>
      </w:tr>
      <w:tr w:rsidR="00940027" w14:paraId="7C6ABCD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6CA132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14DDC4C" w14:textId="77777777" w:rsidR="00940027" w:rsidRDefault="00940027">
            <w:pPr>
              <w:pStyle w:val="OtherTableBody"/>
            </w:pPr>
            <w:r>
              <w:t>0240</w:t>
            </w:r>
          </w:p>
        </w:tc>
        <w:tc>
          <w:tcPr>
            <w:tcW w:w="2693" w:type="dxa"/>
          </w:tcPr>
          <w:p w14:paraId="2308FF4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B359B43" w14:textId="77777777" w:rsidR="00940027" w:rsidRDefault="00940027">
            <w:pPr>
              <w:pStyle w:val="OtherTableBody"/>
            </w:pPr>
            <w:r>
              <w:t>I</w:t>
            </w:r>
          </w:p>
        </w:tc>
        <w:tc>
          <w:tcPr>
            <w:tcW w:w="3544" w:type="dxa"/>
          </w:tcPr>
          <w:p w14:paraId="42922A3A" w14:textId="77777777" w:rsidR="00940027" w:rsidRDefault="00940027">
            <w:pPr>
              <w:pStyle w:val="OtherTableBody"/>
            </w:pPr>
            <w:r>
              <w:t>Incapacity which is significant, persistent or permanent</w:t>
            </w:r>
          </w:p>
        </w:tc>
      </w:tr>
      <w:tr w:rsidR="00940027" w14:paraId="4A5D2A0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5DB441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7D02B5A" w14:textId="77777777" w:rsidR="00940027" w:rsidRDefault="00940027">
            <w:pPr>
              <w:pStyle w:val="OtherTableBody"/>
            </w:pPr>
            <w:r>
              <w:t>0240</w:t>
            </w:r>
          </w:p>
        </w:tc>
        <w:tc>
          <w:tcPr>
            <w:tcW w:w="2693" w:type="dxa"/>
          </w:tcPr>
          <w:p w14:paraId="381C055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605DF28" w14:textId="77777777" w:rsidR="00940027" w:rsidRDefault="00940027">
            <w:pPr>
              <w:pStyle w:val="OtherTableBody"/>
            </w:pPr>
            <w:r>
              <w:t>J</w:t>
            </w:r>
          </w:p>
        </w:tc>
        <w:tc>
          <w:tcPr>
            <w:tcW w:w="3544" w:type="dxa"/>
          </w:tcPr>
          <w:p w14:paraId="4A4EC15F" w14:textId="77777777" w:rsidR="00940027" w:rsidRDefault="00940027">
            <w:pPr>
              <w:pStyle w:val="OtherTableBody"/>
            </w:pPr>
            <w:r>
              <w:t>Disability which is significant, persistent or permanent</w:t>
            </w:r>
          </w:p>
        </w:tc>
      </w:tr>
      <w:tr w:rsidR="00940027" w14:paraId="73A7691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323656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FF60619" w14:textId="77777777" w:rsidR="00940027" w:rsidRDefault="00940027">
            <w:pPr>
              <w:pStyle w:val="OtherTableBody"/>
            </w:pPr>
            <w:r>
              <w:t>0240</w:t>
            </w:r>
          </w:p>
        </w:tc>
        <w:tc>
          <w:tcPr>
            <w:tcW w:w="2693" w:type="dxa"/>
          </w:tcPr>
          <w:p w14:paraId="0C54B34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86EFF4B" w14:textId="77777777" w:rsidR="00940027" w:rsidRDefault="00940027">
            <w:pPr>
              <w:pStyle w:val="OtherTableBody"/>
            </w:pPr>
            <w:r>
              <w:t>L</w:t>
            </w:r>
          </w:p>
        </w:tc>
        <w:tc>
          <w:tcPr>
            <w:tcW w:w="3544" w:type="dxa"/>
          </w:tcPr>
          <w:p w14:paraId="454498D1" w14:textId="77777777" w:rsidR="00940027" w:rsidRDefault="00940027">
            <w:pPr>
              <w:pStyle w:val="OtherTableBody"/>
            </w:pPr>
            <w:r>
              <w:t>Life threatening</w:t>
            </w:r>
          </w:p>
        </w:tc>
      </w:tr>
      <w:tr w:rsidR="00940027" w14:paraId="29BD78E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8773EB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1ACF414" w14:textId="77777777" w:rsidR="00940027" w:rsidRDefault="00940027">
            <w:pPr>
              <w:pStyle w:val="OtherTableBody"/>
            </w:pPr>
            <w:r>
              <w:t>0240</w:t>
            </w:r>
          </w:p>
        </w:tc>
        <w:tc>
          <w:tcPr>
            <w:tcW w:w="2693" w:type="dxa"/>
          </w:tcPr>
          <w:p w14:paraId="331C6CC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485A2AC" w14:textId="77777777" w:rsidR="00940027" w:rsidRDefault="00940027">
            <w:pPr>
              <w:pStyle w:val="OtherTableBody"/>
            </w:pPr>
            <w:r>
              <w:t>O</w:t>
            </w:r>
          </w:p>
        </w:tc>
        <w:tc>
          <w:tcPr>
            <w:tcW w:w="3544" w:type="dxa"/>
          </w:tcPr>
          <w:p w14:paraId="75BE89E8" w14:textId="77777777" w:rsidR="00940027" w:rsidRDefault="00940027">
            <w:pPr>
              <w:pStyle w:val="OtherTableBody"/>
            </w:pPr>
            <w:r>
              <w:t>Other</w:t>
            </w:r>
          </w:p>
        </w:tc>
      </w:tr>
      <w:tr w:rsidR="00940027" w14:paraId="4C58D90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4D4E87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6E66123" w14:textId="77777777" w:rsidR="00940027" w:rsidRDefault="00940027">
            <w:pPr>
              <w:pStyle w:val="OtherTableBody"/>
            </w:pPr>
            <w:r>
              <w:t>0240</w:t>
            </w:r>
          </w:p>
        </w:tc>
        <w:tc>
          <w:tcPr>
            <w:tcW w:w="2693" w:type="dxa"/>
          </w:tcPr>
          <w:p w14:paraId="5F2961F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1A124CA" w14:textId="77777777" w:rsidR="00940027" w:rsidRDefault="00940027">
            <w:pPr>
              <w:pStyle w:val="OtherTableBody"/>
            </w:pPr>
            <w:r>
              <w:t>P</w:t>
            </w:r>
          </w:p>
        </w:tc>
        <w:tc>
          <w:tcPr>
            <w:tcW w:w="3544" w:type="dxa"/>
          </w:tcPr>
          <w:p w14:paraId="2E0D3938" w14:textId="77777777" w:rsidR="00940027" w:rsidRDefault="00940027">
            <w:pPr>
              <w:pStyle w:val="OtherTableBody"/>
            </w:pPr>
            <w:r>
              <w:t>Prolonged hospitalization</w:t>
            </w:r>
          </w:p>
        </w:tc>
      </w:tr>
      <w:tr w:rsidR="00940027" w14:paraId="54834BB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78AF0E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847D3EE" w14:textId="77777777" w:rsidR="00940027" w:rsidRDefault="00940027">
            <w:pPr>
              <w:pStyle w:val="OtherTableBody"/>
            </w:pPr>
            <w:r>
              <w:t>0240</w:t>
            </w:r>
          </w:p>
        </w:tc>
        <w:tc>
          <w:tcPr>
            <w:tcW w:w="2693" w:type="dxa"/>
          </w:tcPr>
          <w:p w14:paraId="769A5CC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AE5255E" w14:textId="77777777" w:rsidR="00940027" w:rsidRDefault="00940027">
            <w:pPr>
              <w:pStyle w:val="OtherTableBody"/>
            </w:pPr>
            <w:r>
              <w:t>R</w:t>
            </w:r>
          </w:p>
        </w:tc>
        <w:tc>
          <w:tcPr>
            <w:tcW w:w="3544" w:type="dxa"/>
          </w:tcPr>
          <w:p w14:paraId="63D7451D" w14:textId="77777777" w:rsidR="00940027" w:rsidRDefault="00940027">
            <w:pPr>
              <w:pStyle w:val="OtherTableBody"/>
            </w:pPr>
            <w:r>
              <w:t>Required intervention to prevent permanent impairment/damage</w:t>
            </w:r>
          </w:p>
        </w:tc>
      </w:tr>
      <w:tr w:rsidR="00940027" w14:paraId="7247AD9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BFB9D31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0ECA3D1E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7F9752FB" w14:textId="77777777" w:rsidR="00940027" w:rsidRDefault="00940027">
            <w:pPr>
              <w:pStyle w:val="OtherTableBody"/>
            </w:pPr>
            <w:r>
              <w:t>Patient Outcome</w:t>
            </w:r>
          </w:p>
        </w:tc>
        <w:tc>
          <w:tcPr>
            <w:tcW w:w="1701" w:type="dxa"/>
          </w:tcPr>
          <w:p w14:paraId="6B575207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0FF2D7A6" w14:textId="77777777" w:rsidR="00940027" w:rsidRDefault="00940027">
            <w:pPr>
              <w:pStyle w:val="OtherTableBody"/>
            </w:pPr>
          </w:p>
        </w:tc>
      </w:tr>
      <w:tr w:rsidR="00940027" w14:paraId="1CB3460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2DB026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6F7D1CD" w14:textId="77777777" w:rsidR="00940027" w:rsidRDefault="00940027">
            <w:pPr>
              <w:pStyle w:val="OtherTableBody"/>
            </w:pPr>
            <w:r>
              <w:t>0241</w:t>
            </w:r>
          </w:p>
        </w:tc>
        <w:tc>
          <w:tcPr>
            <w:tcW w:w="2693" w:type="dxa"/>
          </w:tcPr>
          <w:p w14:paraId="4C38A20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3ABD5DC" w14:textId="77777777" w:rsidR="00940027" w:rsidRDefault="00940027">
            <w:pPr>
              <w:pStyle w:val="OtherTableBody"/>
            </w:pPr>
            <w:r>
              <w:t>D</w:t>
            </w:r>
          </w:p>
        </w:tc>
        <w:tc>
          <w:tcPr>
            <w:tcW w:w="3544" w:type="dxa"/>
          </w:tcPr>
          <w:p w14:paraId="62381610" w14:textId="77777777" w:rsidR="00940027" w:rsidRDefault="00940027">
            <w:pPr>
              <w:pStyle w:val="OtherTableBody"/>
            </w:pPr>
            <w:r>
              <w:t>Died</w:t>
            </w:r>
          </w:p>
        </w:tc>
      </w:tr>
      <w:tr w:rsidR="00940027" w14:paraId="1042CED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492F2D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47B93C0" w14:textId="77777777" w:rsidR="00940027" w:rsidRDefault="00940027">
            <w:pPr>
              <w:pStyle w:val="OtherTableBody"/>
            </w:pPr>
            <w:r>
              <w:t>0241</w:t>
            </w:r>
          </w:p>
        </w:tc>
        <w:tc>
          <w:tcPr>
            <w:tcW w:w="2693" w:type="dxa"/>
          </w:tcPr>
          <w:p w14:paraId="03DFFE9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3360E5E" w14:textId="77777777" w:rsidR="00940027" w:rsidRDefault="00940027">
            <w:pPr>
              <w:pStyle w:val="OtherTableBody"/>
            </w:pPr>
            <w:r>
              <w:t>F</w:t>
            </w:r>
          </w:p>
        </w:tc>
        <w:tc>
          <w:tcPr>
            <w:tcW w:w="3544" w:type="dxa"/>
          </w:tcPr>
          <w:p w14:paraId="0BD1F223" w14:textId="77777777" w:rsidR="00940027" w:rsidRDefault="00940027">
            <w:pPr>
              <w:pStyle w:val="OtherTableBody"/>
            </w:pPr>
            <w:r>
              <w:t>Fully recovered</w:t>
            </w:r>
          </w:p>
        </w:tc>
      </w:tr>
      <w:tr w:rsidR="00940027" w14:paraId="75960DB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E066C7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77CFBD0" w14:textId="77777777" w:rsidR="00940027" w:rsidRDefault="00940027">
            <w:pPr>
              <w:pStyle w:val="OtherTableBody"/>
            </w:pPr>
            <w:r>
              <w:t>0241</w:t>
            </w:r>
          </w:p>
        </w:tc>
        <w:tc>
          <w:tcPr>
            <w:tcW w:w="2693" w:type="dxa"/>
          </w:tcPr>
          <w:p w14:paraId="60D50C8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84EE9E4" w14:textId="77777777" w:rsidR="00940027" w:rsidRDefault="00940027">
            <w:pPr>
              <w:pStyle w:val="OtherTableBody"/>
            </w:pPr>
            <w:r>
              <w:t>N</w:t>
            </w:r>
          </w:p>
        </w:tc>
        <w:tc>
          <w:tcPr>
            <w:tcW w:w="3544" w:type="dxa"/>
          </w:tcPr>
          <w:p w14:paraId="366FAEEA" w14:textId="77777777" w:rsidR="00940027" w:rsidRDefault="00940027">
            <w:pPr>
              <w:pStyle w:val="OtherTableBody"/>
            </w:pPr>
            <w:r>
              <w:t>Not recovering/unchanged</w:t>
            </w:r>
          </w:p>
        </w:tc>
      </w:tr>
      <w:tr w:rsidR="00940027" w14:paraId="0BDEFD6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899F77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5B81235" w14:textId="77777777" w:rsidR="00940027" w:rsidRDefault="00940027">
            <w:pPr>
              <w:pStyle w:val="OtherTableBody"/>
            </w:pPr>
            <w:r>
              <w:t>0241</w:t>
            </w:r>
          </w:p>
        </w:tc>
        <w:tc>
          <w:tcPr>
            <w:tcW w:w="2693" w:type="dxa"/>
          </w:tcPr>
          <w:p w14:paraId="619F640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ACC51A8" w14:textId="77777777" w:rsidR="00940027" w:rsidRDefault="00940027">
            <w:pPr>
              <w:pStyle w:val="OtherTableBody"/>
            </w:pPr>
            <w:r>
              <w:t>R</w:t>
            </w:r>
          </w:p>
        </w:tc>
        <w:tc>
          <w:tcPr>
            <w:tcW w:w="3544" w:type="dxa"/>
          </w:tcPr>
          <w:p w14:paraId="4B6564F6" w14:textId="77777777" w:rsidR="00940027" w:rsidRDefault="00940027">
            <w:pPr>
              <w:pStyle w:val="OtherTableBody"/>
            </w:pPr>
            <w:r>
              <w:t>Recovering</w:t>
            </w:r>
          </w:p>
        </w:tc>
      </w:tr>
      <w:tr w:rsidR="00940027" w14:paraId="2555140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4ACD9B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6295E9A" w14:textId="77777777" w:rsidR="00940027" w:rsidRDefault="00940027">
            <w:pPr>
              <w:pStyle w:val="OtherTableBody"/>
            </w:pPr>
            <w:r>
              <w:t>0241</w:t>
            </w:r>
          </w:p>
        </w:tc>
        <w:tc>
          <w:tcPr>
            <w:tcW w:w="2693" w:type="dxa"/>
          </w:tcPr>
          <w:p w14:paraId="2C1F365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473FC12" w14:textId="77777777" w:rsidR="00940027" w:rsidRDefault="00940027">
            <w:pPr>
              <w:pStyle w:val="OtherTableBody"/>
            </w:pPr>
            <w:r>
              <w:t>S</w:t>
            </w:r>
          </w:p>
        </w:tc>
        <w:tc>
          <w:tcPr>
            <w:tcW w:w="3544" w:type="dxa"/>
          </w:tcPr>
          <w:p w14:paraId="309A2A4A" w14:textId="77777777" w:rsidR="00940027" w:rsidRDefault="00940027">
            <w:pPr>
              <w:pStyle w:val="OtherTableBody"/>
            </w:pPr>
            <w:r>
              <w:t>Sequelae</w:t>
            </w:r>
          </w:p>
        </w:tc>
      </w:tr>
      <w:tr w:rsidR="00940027" w14:paraId="313C8CF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BED29E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46D5DF4" w14:textId="77777777" w:rsidR="00940027" w:rsidRDefault="00940027">
            <w:pPr>
              <w:pStyle w:val="OtherTableBody"/>
            </w:pPr>
            <w:r>
              <w:t>0241</w:t>
            </w:r>
          </w:p>
        </w:tc>
        <w:tc>
          <w:tcPr>
            <w:tcW w:w="2693" w:type="dxa"/>
          </w:tcPr>
          <w:p w14:paraId="52BA4E1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0523972" w14:textId="77777777" w:rsidR="00940027" w:rsidRDefault="00940027">
            <w:pPr>
              <w:pStyle w:val="OtherTableBody"/>
            </w:pPr>
            <w:r>
              <w:t>U</w:t>
            </w:r>
          </w:p>
        </w:tc>
        <w:tc>
          <w:tcPr>
            <w:tcW w:w="3544" w:type="dxa"/>
          </w:tcPr>
          <w:p w14:paraId="7D729EA1" w14:textId="77777777" w:rsidR="00940027" w:rsidRDefault="00940027">
            <w:pPr>
              <w:pStyle w:val="OtherTableBody"/>
            </w:pPr>
            <w:r>
              <w:t>Unknown</w:t>
            </w:r>
          </w:p>
        </w:tc>
      </w:tr>
      <w:tr w:rsidR="00940027" w14:paraId="5FEEEFD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AF97B2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FF79988" w14:textId="77777777" w:rsidR="00940027" w:rsidRDefault="00940027">
            <w:pPr>
              <w:pStyle w:val="OtherTableBody"/>
            </w:pPr>
            <w:r>
              <w:t>0241</w:t>
            </w:r>
          </w:p>
        </w:tc>
        <w:tc>
          <w:tcPr>
            <w:tcW w:w="2693" w:type="dxa"/>
          </w:tcPr>
          <w:p w14:paraId="68C9E02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3A83725" w14:textId="77777777" w:rsidR="00940027" w:rsidRDefault="00940027">
            <w:pPr>
              <w:pStyle w:val="OtherTableBody"/>
            </w:pPr>
            <w:r>
              <w:t>W</w:t>
            </w:r>
          </w:p>
        </w:tc>
        <w:tc>
          <w:tcPr>
            <w:tcW w:w="3544" w:type="dxa"/>
          </w:tcPr>
          <w:p w14:paraId="0758422A" w14:textId="77777777" w:rsidR="00940027" w:rsidRDefault="00940027">
            <w:pPr>
              <w:pStyle w:val="OtherTableBody"/>
            </w:pPr>
            <w:r>
              <w:t>Worsening</w:t>
            </w:r>
          </w:p>
        </w:tc>
      </w:tr>
      <w:tr w:rsidR="00940027" w14:paraId="0DE160A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C73055B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13A16B7F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32A5AF4B" w14:textId="77777777" w:rsidR="00940027" w:rsidRDefault="00940027">
            <w:pPr>
              <w:pStyle w:val="OtherTableBody"/>
            </w:pPr>
            <w:r>
              <w:t>Primary Observer's Qualification</w:t>
            </w:r>
          </w:p>
        </w:tc>
        <w:tc>
          <w:tcPr>
            <w:tcW w:w="1701" w:type="dxa"/>
          </w:tcPr>
          <w:p w14:paraId="1942A704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2D0E04F8" w14:textId="77777777" w:rsidR="00940027" w:rsidRDefault="00940027">
            <w:pPr>
              <w:pStyle w:val="OtherTableBody"/>
            </w:pPr>
          </w:p>
        </w:tc>
      </w:tr>
      <w:tr w:rsidR="00940027" w14:paraId="753F7E9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A44E5B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02D8687" w14:textId="77777777" w:rsidR="00940027" w:rsidRDefault="00940027">
            <w:pPr>
              <w:pStyle w:val="OtherTableBody"/>
            </w:pPr>
            <w:r>
              <w:t>0242</w:t>
            </w:r>
          </w:p>
        </w:tc>
        <w:tc>
          <w:tcPr>
            <w:tcW w:w="2693" w:type="dxa"/>
          </w:tcPr>
          <w:p w14:paraId="4D8EDC3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CA2BE0F" w14:textId="77777777" w:rsidR="00940027" w:rsidRDefault="00940027">
            <w:pPr>
              <w:pStyle w:val="OtherTableBody"/>
            </w:pPr>
            <w:r>
              <w:t>C</w:t>
            </w:r>
          </w:p>
        </w:tc>
        <w:tc>
          <w:tcPr>
            <w:tcW w:w="3544" w:type="dxa"/>
          </w:tcPr>
          <w:p w14:paraId="0A62395E" w14:textId="77777777" w:rsidR="00940027" w:rsidRDefault="00940027">
            <w:pPr>
              <w:pStyle w:val="OtherTableBody"/>
            </w:pPr>
            <w:r>
              <w:t>Health care consumer/patient</w:t>
            </w:r>
          </w:p>
        </w:tc>
      </w:tr>
      <w:tr w:rsidR="00940027" w14:paraId="0C4A149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FE991C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E8B18A6" w14:textId="77777777" w:rsidR="00940027" w:rsidRDefault="00940027">
            <w:pPr>
              <w:pStyle w:val="OtherTableBody"/>
            </w:pPr>
            <w:r>
              <w:t>0242</w:t>
            </w:r>
          </w:p>
        </w:tc>
        <w:tc>
          <w:tcPr>
            <w:tcW w:w="2693" w:type="dxa"/>
          </w:tcPr>
          <w:p w14:paraId="193D747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5A9E31A" w14:textId="77777777" w:rsidR="00940027" w:rsidRDefault="00940027">
            <w:pPr>
              <w:pStyle w:val="OtherTableBody"/>
            </w:pPr>
            <w:r>
              <w:t>H</w:t>
            </w:r>
          </w:p>
        </w:tc>
        <w:tc>
          <w:tcPr>
            <w:tcW w:w="3544" w:type="dxa"/>
          </w:tcPr>
          <w:p w14:paraId="417A4F89" w14:textId="77777777" w:rsidR="00940027" w:rsidRDefault="00940027">
            <w:pPr>
              <w:pStyle w:val="OtherTableBody"/>
            </w:pPr>
            <w:r>
              <w:t>Other health professional</w:t>
            </w:r>
          </w:p>
        </w:tc>
      </w:tr>
      <w:tr w:rsidR="00940027" w14:paraId="14D9CBA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105765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999E75C" w14:textId="77777777" w:rsidR="00940027" w:rsidRDefault="00940027">
            <w:pPr>
              <w:pStyle w:val="OtherTableBody"/>
            </w:pPr>
            <w:r>
              <w:t>0242</w:t>
            </w:r>
          </w:p>
        </w:tc>
        <w:tc>
          <w:tcPr>
            <w:tcW w:w="2693" w:type="dxa"/>
          </w:tcPr>
          <w:p w14:paraId="404D82A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899E60E" w14:textId="77777777" w:rsidR="00940027" w:rsidRDefault="00940027">
            <w:pPr>
              <w:pStyle w:val="OtherTableBody"/>
            </w:pPr>
            <w:r>
              <w:t>L</w:t>
            </w:r>
          </w:p>
        </w:tc>
        <w:tc>
          <w:tcPr>
            <w:tcW w:w="3544" w:type="dxa"/>
          </w:tcPr>
          <w:p w14:paraId="431B996D" w14:textId="77777777" w:rsidR="00940027" w:rsidRDefault="00940027">
            <w:pPr>
              <w:pStyle w:val="OtherTableBody"/>
            </w:pPr>
            <w:r>
              <w:t>Lawyer/attorney</w:t>
            </w:r>
          </w:p>
        </w:tc>
      </w:tr>
      <w:tr w:rsidR="00940027" w14:paraId="591B427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265C1F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4CE2E51" w14:textId="77777777" w:rsidR="00940027" w:rsidRDefault="00940027">
            <w:pPr>
              <w:pStyle w:val="OtherTableBody"/>
            </w:pPr>
            <w:r>
              <w:t>0242</w:t>
            </w:r>
          </w:p>
        </w:tc>
        <w:tc>
          <w:tcPr>
            <w:tcW w:w="2693" w:type="dxa"/>
          </w:tcPr>
          <w:p w14:paraId="44D3A54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6779891" w14:textId="77777777" w:rsidR="00940027" w:rsidRDefault="00940027">
            <w:pPr>
              <w:pStyle w:val="OtherTableBody"/>
            </w:pPr>
            <w:r>
              <w:t>M</w:t>
            </w:r>
          </w:p>
        </w:tc>
        <w:tc>
          <w:tcPr>
            <w:tcW w:w="3544" w:type="dxa"/>
          </w:tcPr>
          <w:p w14:paraId="3524A002" w14:textId="77777777" w:rsidR="00940027" w:rsidRDefault="00940027">
            <w:pPr>
              <w:pStyle w:val="OtherTableBody"/>
            </w:pPr>
            <w:r>
              <w:t>Mid-level professional (nurse, nurse practitioner, physician's assistant)</w:t>
            </w:r>
          </w:p>
        </w:tc>
      </w:tr>
      <w:tr w:rsidR="00940027" w14:paraId="4CB273E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5D0E17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96641BC" w14:textId="77777777" w:rsidR="00940027" w:rsidRDefault="00940027">
            <w:pPr>
              <w:pStyle w:val="OtherTableBody"/>
            </w:pPr>
            <w:r>
              <w:t>0242</w:t>
            </w:r>
          </w:p>
        </w:tc>
        <w:tc>
          <w:tcPr>
            <w:tcW w:w="2693" w:type="dxa"/>
          </w:tcPr>
          <w:p w14:paraId="22F4A94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F0EFCC9" w14:textId="77777777" w:rsidR="00940027" w:rsidRDefault="00940027">
            <w:pPr>
              <w:pStyle w:val="OtherTableBody"/>
            </w:pPr>
            <w:r>
              <w:t>O</w:t>
            </w:r>
          </w:p>
        </w:tc>
        <w:tc>
          <w:tcPr>
            <w:tcW w:w="3544" w:type="dxa"/>
          </w:tcPr>
          <w:p w14:paraId="1D046564" w14:textId="77777777" w:rsidR="00940027" w:rsidRDefault="00940027">
            <w:pPr>
              <w:pStyle w:val="OtherTableBody"/>
            </w:pPr>
            <w:r>
              <w:t>Other non-health professional</w:t>
            </w:r>
          </w:p>
        </w:tc>
      </w:tr>
      <w:tr w:rsidR="00940027" w14:paraId="249D039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5158F8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7301EBC" w14:textId="77777777" w:rsidR="00940027" w:rsidRDefault="00940027">
            <w:pPr>
              <w:pStyle w:val="OtherTableBody"/>
            </w:pPr>
            <w:r>
              <w:t>0242</w:t>
            </w:r>
          </w:p>
        </w:tc>
        <w:tc>
          <w:tcPr>
            <w:tcW w:w="2693" w:type="dxa"/>
          </w:tcPr>
          <w:p w14:paraId="6C17F35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DDEBFF8" w14:textId="77777777" w:rsidR="00940027" w:rsidRDefault="00940027">
            <w:pPr>
              <w:pStyle w:val="OtherTableBody"/>
            </w:pPr>
            <w:r>
              <w:t>P</w:t>
            </w:r>
          </w:p>
        </w:tc>
        <w:tc>
          <w:tcPr>
            <w:tcW w:w="3544" w:type="dxa"/>
          </w:tcPr>
          <w:p w14:paraId="15778103" w14:textId="77777777" w:rsidR="00940027" w:rsidRDefault="00940027">
            <w:pPr>
              <w:pStyle w:val="OtherTableBody"/>
            </w:pPr>
            <w:r>
              <w:t>Physician (osteopath, homeopath)</w:t>
            </w:r>
          </w:p>
        </w:tc>
      </w:tr>
      <w:tr w:rsidR="00940027" w14:paraId="3866114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69EA35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EED66B8" w14:textId="77777777" w:rsidR="00940027" w:rsidRDefault="00940027">
            <w:pPr>
              <w:pStyle w:val="OtherTableBody"/>
            </w:pPr>
            <w:r>
              <w:t>0242</w:t>
            </w:r>
          </w:p>
        </w:tc>
        <w:tc>
          <w:tcPr>
            <w:tcW w:w="2693" w:type="dxa"/>
          </w:tcPr>
          <w:p w14:paraId="748A956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3938F15" w14:textId="77777777" w:rsidR="00940027" w:rsidRDefault="00940027">
            <w:pPr>
              <w:pStyle w:val="OtherTableBody"/>
            </w:pPr>
            <w:r>
              <w:t>R</w:t>
            </w:r>
          </w:p>
        </w:tc>
        <w:tc>
          <w:tcPr>
            <w:tcW w:w="3544" w:type="dxa"/>
          </w:tcPr>
          <w:p w14:paraId="4EE4BE51" w14:textId="77777777" w:rsidR="00940027" w:rsidRDefault="00940027">
            <w:pPr>
              <w:pStyle w:val="OtherTableBody"/>
            </w:pPr>
            <w:r>
              <w:t>Pharmacist</w:t>
            </w:r>
          </w:p>
        </w:tc>
      </w:tr>
      <w:tr w:rsidR="00940027" w14:paraId="5AF2B69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EB1A131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3F81AAD2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6C8301D8" w14:textId="77777777" w:rsidR="00940027" w:rsidRDefault="00940027">
            <w:pPr>
              <w:pStyle w:val="OtherTableBody"/>
            </w:pPr>
            <w:r>
              <w:t>Identity May Be Divulged</w:t>
            </w:r>
          </w:p>
        </w:tc>
        <w:tc>
          <w:tcPr>
            <w:tcW w:w="1701" w:type="dxa"/>
          </w:tcPr>
          <w:p w14:paraId="78EAA736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5D1DCA9C" w14:textId="77777777" w:rsidR="00940027" w:rsidRDefault="00940027">
            <w:pPr>
              <w:pStyle w:val="OtherTableBody"/>
            </w:pPr>
          </w:p>
        </w:tc>
      </w:tr>
      <w:tr w:rsidR="00940027" w14:paraId="30F2F6C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C53724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85318A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0243</w:t>
            </w:r>
          </w:p>
        </w:tc>
        <w:tc>
          <w:tcPr>
            <w:tcW w:w="2693" w:type="dxa"/>
          </w:tcPr>
          <w:p w14:paraId="46E6A8B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19E38F0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N</w:t>
            </w:r>
          </w:p>
        </w:tc>
        <w:tc>
          <w:tcPr>
            <w:tcW w:w="3544" w:type="dxa"/>
          </w:tcPr>
          <w:p w14:paraId="49F401B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No</w:t>
            </w:r>
          </w:p>
        </w:tc>
      </w:tr>
      <w:tr w:rsidR="00940027" w14:paraId="656A178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3F2826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9811C7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0243</w:t>
            </w:r>
          </w:p>
        </w:tc>
        <w:tc>
          <w:tcPr>
            <w:tcW w:w="2693" w:type="dxa"/>
          </w:tcPr>
          <w:p w14:paraId="292D7E2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514DB39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NA</w:t>
            </w:r>
          </w:p>
        </w:tc>
        <w:tc>
          <w:tcPr>
            <w:tcW w:w="3544" w:type="dxa"/>
          </w:tcPr>
          <w:p w14:paraId="2CEEEF96" w14:textId="77777777" w:rsidR="00940027" w:rsidRDefault="00940027">
            <w:pPr>
              <w:pStyle w:val="OtherTableBody"/>
            </w:pPr>
            <w:r>
              <w:t>Not applicable</w:t>
            </w:r>
          </w:p>
        </w:tc>
      </w:tr>
      <w:tr w:rsidR="00940027" w14:paraId="7A7DD8B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21534D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298E8AE" w14:textId="77777777" w:rsidR="00940027" w:rsidRDefault="00940027">
            <w:pPr>
              <w:pStyle w:val="OtherTableBody"/>
            </w:pPr>
            <w:r>
              <w:t>0243</w:t>
            </w:r>
          </w:p>
        </w:tc>
        <w:tc>
          <w:tcPr>
            <w:tcW w:w="2693" w:type="dxa"/>
          </w:tcPr>
          <w:p w14:paraId="6F234D7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8601B4F" w14:textId="77777777" w:rsidR="00940027" w:rsidRDefault="00940027">
            <w:pPr>
              <w:pStyle w:val="OtherTableBody"/>
            </w:pPr>
            <w:r>
              <w:t>Y</w:t>
            </w:r>
          </w:p>
        </w:tc>
        <w:tc>
          <w:tcPr>
            <w:tcW w:w="3544" w:type="dxa"/>
          </w:tcPr>
          <w:p w14:paraId="5A048562" w14:textId="77777777" w:rsidR="00940027" w:rsidRDefault="00940027">
            <w:pPr>
              <w:pStyle w:val="OtherTableBody"/>
            </w:pPr>
            <w:r>
              <w:t>Yes</w:t>
            </w:r>
          </w:p>
        </w:tc>
      </w:tr>
      <w:tr w:rsidR="00940027" w14:paraId="6411C11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8EFD5B2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33E5F930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18957304" w14:textId="77777777" w:rsidR="00940027" w:rsidRDefault="00940027">
            <w:pPr>
              <w:pStyle w:val="OtherTableBody"/>
            </w:pPr>
            <w:r>
              <w:t>Status of Evaluation</w:t>
            </w:r>
          </w:p>
        </w:tc>
        <w:tc>
          <w:tcPr>
            <w:tcW w:w="1701" w:type="dxa"/>
          </w:tcPr>
          <w:p w14:paraId="386A2C5B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5C3478F9" w14:textId="77777777" w:rsidR="00940027" w:rsidRDefault="00940027">
            <w:pPr>
              <w:pStyle w:val="OtherTableBody"/>
            </w:pPr>
          </w:p>
        </w:tc>
      </w:tr>
      <w:tr w:rsidR="00940027" w14:paraId="2F9CBF3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829B15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285984C" w14:textId="77777777" w:rsidR="00940027" w:rsidRDefault="00940027">
            <w:pPr>
              <w:pStyle w:val="OtherTableBody"/>
            </w:pPr>
            <w:r>
              <w:t>0247</w:t>
            </w:r>
          </w:p>
        </w:tc>
        <w:tc>
          <w:tcPr>
            <w:tcW w:w="2693" w:type="dxa"/>
          </w:tcPr>
          <w:p w14:paraId="2A3063D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D730CD8" w14:textId="77777777" w:rsidR="00940027" w:rsidRDefault="00940027">
            <w:pPr>
              <w:pStyle w:val="OtherTableBody"/>
            </w:pPr>
            <w:r>
              <w:t>A</w:t>
            </w:r>
          </w:p>
        </w:tc>
        <w:tc>
          <w:tcPr>
            <w:tcW w:w="3544" w:type="dxa"/>
          </w:tcPr>
          <w:p w14:paraId="61C076DC" w14:textId="77777777" w:rsidR="00940027" w:rsidRDefault="00940027">
            <w:pPr>
              <w:pStyle w:val="OtherTableBody"/>
            </w:pPr>
            <w:r>
              <w:t>Evaluation anticipated, but not yet begun</w:t>
            </w:r>
          </w:p>
        </w:tc>
      </w:tr>
      <w:tr w:rsidR="00940027" w14:paraId="5FF0421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B5FC2D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3C3B975" w14:textId="77777777" w:rsidR="00940027" w:rsidRDefault="00940027">
            <w:pPr>
              <w:pStyle w:val="OtherTableBody"/>
            </w:pPr>
            <w:r>
              <w:t>0247</w:t>
            </w:r>
          </w:p>
        </w:tc>
        <w:tc>
          <w:tcPr>
            <w:tcW w:w="2693" w:type="dxa"/>
          </w:tcPr>
          <w:p w14:paraId="56AE8C2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1448FEA" w14:textId="77777777" w:rsidR="00940027" w:rsidRDefault="00940027">
            <w:pPr>
              <w:pStyle w:val="OtherTableBody"/>
            </w:pPr>
            <w:r>
              <w:t>C</w:t>
            </w:r>
          </w:p>
        </w:tc>
        <w:tc>
          <w:tcPr>
            <w:tcW w:w="3544" w:type="dxa"/>
          </w:tcPr>
          <w:p w14:paraId="3E51B742" w14:textId="77777777" w:rsidR="00940027" w:rsidRDefault="00940027">
            <w:pPr>
              <w:pStyle w:val="OtherTableBody"/>
            </w:pPr>
            <w:r>
              <w:t>Product received in condition which made analysis impossible</w:t>
            </w:r>
          </w:p>
        </w:tc>
      </w:tr>
      <w:tr w:rsidR="00940027" w14:paraId="2C32747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F24F70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8258CA0" w14:textId="77777777" w:rsidR="00940027" w:rsidRDefault="00940027">
            <w:pPr>
              <w:pStyle w:val="OtherTableBody"/>
            </w:pPr>
            <w:r>
              <w:t>0247</w:t>
            </w:r>
          </w:p>
        </w:tc>
        <w:tc>
          <w:tcPr>
            <w:tcW w:w="2693" w:type="dxa"/>
          </w:tcPr>
          <w:p w14:paraId="0390C21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373091B" w14:textId="77777777" w:rsidR="00940027" w:rsidRDefault="00940027">
            <w:pPr>
              <w:pStyle w:val="OtherTableBody"/>
            </w:pPr>
            <w:r>
              <w:t>D</w:t>
            </w:r>
          </w:p>
        </w:tc>
        <w:tc>
          <w:tcPr>
            <w:tcW w:w="3544" w:type="dxa"/>
          </w:tcPr>
          <w:p w14:paraId="4F312A59" w14:textId="77777777" w:rsidR="00940027" w:rsidRDefault="00940027">
            <w:pPr>
              <w:pStyle w:val="OtherTableBody"/>
            </w:pPr>
            <w:r>
              <w:t>Product discarded -- unable to follow up</w:t>
            </w:r>
          </w:p>
        </w:tc>
      </w:tr>
      <w:tr w:rsidR="00940027" w14:paraId="41E3335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6ABEFA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D158008" w14:textId="77777777" w:rsidR="00940027" w:rsidRDefault="00940027">
            <w:pPr>
              <w:pStyle w:val="OtherTableBody"/>
            </w:pPr>
            <w:r>
              <w:t>0247</w:t>
            </w:r>
          </w:p>
        </w:tc>
        <w:tc>
          <w:tcPr>
            <w:tcW w:w="2693" w:type="dxa"/>
          </w:tcPr>
          <w:p w14:paraId="2CDD8CB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A6D4D0F" w14:textId="77777777" w:rsidR="00940027" w:rsidRDefault="00940027">
            <w:pPr>
              <w:pStyle w:val="OtherTableBody"/>
            </w:pPr>
            <w:r>
              <w:t>I</w:t>
            </w:r>
          </w:p>
        </w:tc>
        <w:tc>
          <w:tcPr>
            <w:tcW w:w="3544" w:type="dxa"/>
          </w:tcPr>
          <w:p w14:paraId="5E3211D6" w14:textId="77777777" w:rsidR="00940027" w:rsidRDefault="00940027">
            <w:pPr>
              <w:pStyle w:val="OtherTableBody"/>
            </w:pPr>
            <w:r>
              <w:t>Product remains implanted -- unable to follow up</w:t>
            </w:r>
          </w:p>
        </w:tc>
      </w:tr>
      <w:tr w:rsidR="00940027" w14:paraId="445275F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4350FA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2A585D4" w14:textId="77777777" w:rsidR="00940027" w:rsidRDefault="00940027">
            <w:pPr>
              <w:pStyle w:val="OtherTableBody"/>
            </w:pPr>
            <w:r>
              <w:t>0247</w:t>
            </w:r>
          </w:p>
        </w:tc>
        <w:tc>
          <w:tcPr>
            <w:tcW w:w="2693" w:type="dxa"/>
          </w:tcPr>
          <w:p w14:paraId="630BF6E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D0BAA13" w14:textId="77777777" w:rsidR="00940027" w:rsidRDefault="00940027">
            <w:pPr>
              <w:pStyle w:val="OtherTableBody"/>
            </w:pPr>
            <w:r>
              <w:t>K</w:t>
            </w:r>
          </w:p>
        </w:tc>
        <w:tc>
          <w:tcPr>
            <w:tcW w:w="3544" w:type="dxa"/>
          </w:tcPr>
          <w:p w14:paraId="2388708C" w14:textId="77777777" w:rsidR="00940027" w:rsidRDefault="00940027">
            <w:pPr>
              <w:pStyle w:val="OtherTableBody"/>
            </w:pPr>
            <w:r>
              <w:t>Problem already known, no evaluation necessary</w:t>
            </w:r>
          </w:p>
        </w:tc>
      </w:tr>
      <w:tr w:rsidR="00940027" w14:paraId="41BA8F4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A83522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AF467F6" w14:textId="77777777" w:rsidR="00940027" w:rsidRDefault="00940027">
            <w:pPr>
              <w:pStyle w:val="OtherTableBody"/>
            </w:pPr>
            <w:r>
              <w:t>0247</w:t>
            </w:r>
          </w:p>
        </w:tc>
        <w:tc>
          <w:tcPr>
            <w:tcW w:w="2693" w:type="dxa"/>
          </w:tcPr>
          <w:p w14:paraId="5D44F32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930EE25" w14:textId="77777777" w:rsidR="00940027" w:rsidRDefault="00940027">
            <w:pPr>
              <w:pStyle w:val="OtherTableBody"/>
            </w:pPr>
            <w:r>
              <w:t>O</w:t>
            </w:r>
          </w:p>
        </w:tc>
        <w:tc>
          <w:tcPr>
            <w:tcW w:w="3544" w:type="dxa"/>
          </w:tcPr>
          <w:p w14:paraId="252CC627" w14:textId="77777777" w:rsidR="00940027" w:rsidRDefault="00940027">
            <w:pPr>
              <w:pStyle w:val="OtherTableBody"/>
            </w:pPr>
            <w:r>
              <w:t>Other</w:t>
            </w:r>
          </w:p>
        </w:tc>
      </w:tr>
      <w:tr w:rsidR="00940027" w14:paraId="3B04E5F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D183B3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5A56AD4" w14:textId="77777777" w:rsidR="00940027" w:rsidRDefault="00940027">
            <w:pPr>
              <w:pStyle w:val="OtherTableBody"/>
            </w:pPr>
            <w:r>
              <w:t>0247</w:t>
            </w:r>
          </w:p>
        </w:tc>
        <w:tc>
          <w:tcPr>
            <w:tcW w:w="2693" w:type="dxa"/>
          </w:tcPr>
          <w:p w14:paraId="06000E6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B36230B" w14:textId="77777777" w:rsidR="00940027" w:rsidRDefault="00940027">
            <w:pPr>
              <w:pStyle w:val="OtherTableBody"/>
            </w:pPr>
            <w:r>
              <w:t>P</w:t>
            </w:r>
          </w:p>
        </w:tc>
        <w:tc>
          <w:tcPr>
            <w:tcW w:w="3544" w:type="dxa"/>
          </w:tcPr>
          <w:p w14:paraId="76EB46B8" w14:textId="77777777" w:rsidR="00940027" w:rsidRDefault="00940027">
            <w:pPr>
              <w:pStyle w:val="OtherTableBody"/>
            </w:pPr>
            <w:r>
              <w:t>Evaluation in progress</w:t>
            </w:r>
          </w:p>
        </w:tc>
      </w:tr>
      <w:tr w:rsidR="00940027" w14:paraId="1BEF707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5F849D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136A882" w14:textId="77777777" w:rsidR="00940027" w:rsidRDefault="00940027">
            <w:pPr>
              <w:pStyle w:val="OtherTableBody"/>
            </w:pPr>
            <w:r>
              <w:t>0247</w:t>
            </w:r>
          </w:p>
        </w:tc>
        <w:tc>
          <w:tcPr>
            <w:tcW w:w="2693" w:type="dxa"/>
          </w:tcPr>
          <w:p w14:paraId="08EB5B6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81EE9B1" w14:textId="77777777" w:rsidR="00940027" w:rsidRDefault="00940027">
            <w:pPr>
              <w:pStyle w:val="OtherTableBody"/>
            </w:pPr>
            <w:r>
              <w:t>Q</w:t>
            </w:r>
          </w:p>
        </w:tc>
        <w:tc>
          <w:tcPr>
            <w:tcW w:w="3544" w:type="dxa"/>
          </w:tcPr>
          <w:p w14:paraId="64F812A0" w14:textId="77777777" w:rsidR="00940027" w:rsidRDefault="00940027">
            <w:pPr>
              <w:pStyle w:val="OtherTableBody"/>
            </w:pPr>
            <w:r>
              <w:t>Product under quarantine -- unable to follow up</w:t>
            </w:r>
          </w:p>
        </w:tc>
      </w:tr>
      <w:tr w:rsidR="00940027" w14:paraId="48E44B8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BBA9E7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15DD9CD" w14:textId="77777777" w:rsidR="00940027" w:rsidRDefault="00940027">
            <w:pPr>
              <w:pStyle w:val="OtherTableBody"/>
            </w:pPr>
            <w:r>
              <w:t>0247</w:t>
            </w:r>
          </w:p>
        </w:tc>
        <w:tc>
          <w:tcPr>
            <w:tcW w:w="2693" w:type="dxa"/>
          </w:tcPr>
          <w:p w14:paraId="18796B8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51E327F" w14:textId="77777777" w:rsidR="00940027" w:rsidRDefault="00940027">
            <w:pPr>
              <w:pStyle w:val="OtherTableBody"/>
            </w:pPr>
            <w:r>
              <w:t>R</w:t>
            </w:r>
          </w:p>
        </w:tc>
        <w:tc>
          <w:tcPr>
            <w:tcW w:w="3544" w:type="dxa"/>
          </w:tcPr>
          <w:p w14:paraId="7283E490" w14:textId="77777777" w:rsidR="00940027" w:rsidRDefault="00940027">
            <w:pPr>
              <w:pStyle w:val="OtherTableBody"/>
            </w:pPr>
            <w:r>
              <w:t>Product under recall/corrective action</w:t>
            </w:r>
          </w:p>
        </w:tc>
      </w:tr>
      <w:tr w:rsidR="00940027" w14:paraId="51DAA1C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931F3A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C5DFCD5" w14:textId="77777777" w:rsidR="00940027" w:rsidRDefault="00940027">
            <w:pPr>
              <w:pStyle w:val="OtherTableBody"/>
            </w:pPr>
            <w:r>
              <w:t>0247</w:t>
            </w:r>
          </w:p>
        </w:tc>
        <w:tc>
          <w:tcPr>
            <w:tcW w:w="2693" w:type="dxa"/>
          </w:tcPr>
          <w:p w14:paraId="0CB927D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63AEA68" w14:textId="77777777" w:rsidR="00940027" w:rsidRDefault="00940027">
            <w:pPr>
              <w:pStyle w:val="OtherTableBody"/>
            </w:pPr>
            <w:r>
              <w:t>U</w:t>
            </w:r>
          </w:p>
        </w:tc>
        <w:tc>
          <w:tcPr>
            <w:tcW w:w="3544" w:type="dxa"/>
          </w:tcPr>
          <w:p w14:paraId="0D3F5633" w14:textId="77777777" w:rsidR="00940027" w:rsidRDefault="00940027">
            <w:pPr>
              <w:pStyle w:val="OtherTableBody"/>
            </w:pPr>
            <w:r>
              <w:t>Product unavailable for follow up investigation</w:t>
            </w:r>
          </w:p>
        </w:tc>
      </w:tr>
      <w:tr w:rsidR="00940027" w14:paraId="7A4B569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B7CC1B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C21017F" w14:textId="77777777" w:rsidR="00940027" w:rsidRDefault="00940027">
            <w:pPr>
              <w:pStyle w:val="OtherTableBody"/>
            </w:pPr>
            <w:r>
              <w:t>0247</w:t>
            </w:r>
          </w:p>
        </w:tc>
        <w:tc>
          <w:tcPr>
            <w:tcW w:w="2693" w:type="dxa"/>
          </w:tcPr>
          <w:p w14:paraId="6943217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F674172" w14:textId="77777777" w:rsidR="00940027" w:rsidRDefault="00940027">
            <w:pPr>
              <w:pStyle w:val="OtherTableBody"/>
            </w:pPr>
            <w:r>
              <w:t>X</w:t>
            </w:r>
          </w:p>
        </w:tc>
        <w:tc>
          <w:tcPr>
            <w:tcW w:w="3544" w:type="dxa"/>
          </w:tcPr>
          <w:p w14:paraId="4746983E" w14:textId="77777777" w:rsidR="00940027" w:rsidRDefault="00940027">
            <w:pPr>
              <w:pStyle w:val="OtherTableBody"/>
            </w:pPr>
            <w:r>
              <w:t>Product not made by company</w:t>
            </w:r>
          </w:p>
        </w:tc>
      </w:tr>
      <w:tr w:rsidR="00940027" w14:paraId="71EEA8C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745D76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D65E164" w14:textId="77777777" w:rsidR="00940027" w:rsidRDefault="00940027">
            <w:pPr>
              <w:pStyle w:val="OtherTableBody"/>
            </w:pPr>
            <w:r>
              <w:t>0247</w:t>
            </w:r>
          </w:p>
        </w:tc>
        <w:tc>
          <w:tcPr>
            <w:tcW w:w="2693" w:type="dxa"/>
          </w:tcPr>
          <w:p w14:paraId="188471A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C09C41A" w14:textId="77777777" w:rsidR="00940027" w:rsidRDefault="00940027">
            <w:pPr>
              <w:pStyle w:val="OtherTableBody"/>
            </w:pPr>
            <w:r>
              <w:t>Y</w:t>
            </w:r>
          </w:p>
        </w:tc>
        <w:tc>
          <w:tcPr>
            <w:tcW w:w="3544" w:type="dxa"/>
          </w:tcPr>
          <w:p w14:paraId="0DB4F383" w14:textId="77777777" w:rsidR="00940027" w:rsidRDefault="00940027">
            <w:pPr>
              <w:pStyle w:val="OtherTableBody"/>
            </w:pPr>
            <w:r>
              <w:t>Evaluation completed</w:t>
            </w:r>
          </w:p>
        </w:tc>
      </w:tr>
      <w:tr w:rsidR="00940027" w14:paraId="791D6A4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BCEB3DC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73D6F4A2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1873D27B" w14:textId="77777777" w:rsidR="00940027" w:rsidRDefault="00940027">
            <w:pPr>
              <w:pStyle w:val="OtherTableBody"/>
            </w:pPr>
            <w:r>
              <w:t>Product source</w:t>
            </w:r>
          </w:p>
        </w:tc>
        <w:tc>
          <w:tcPr>
            <w:tcW w:w="1701" w:type="dxa"/>
          </w:tcPr>
          <w:p w14:paraId="2E5E7441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789EA499" w14:textId="77777777" w:rsidR="00940027" w:rsidRDefault="00940027">
            <w:pPr>
              <w:pStyle w:val="OtherTableBody"/>
            </w:pPr>
          </w:p>
        </w:tc>
      </w:tr>
      <w:tr w:rsidR="00940027" w14:paraId="6D74BED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882365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66CD6F8" w14:textId="77777777" w:rsidR="00940027" w:rsidRDefault="00940027">
            <w:pPr>
              <w:pStyle w:val="OtherTableBody"/>
            </w:pPr>
            <w:r>
              <w:t>0248</w:t>
            </w:r>
          </w:p>
        </w:tc>
        <w:tc>
          <w:tcPr>
            <w:tcW w:w="2693" w:type="dxa"/>
          </w:tcPr>
          <w:p w14:paraId="087FB6B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69092E6" w14:textId="77777777" w:rsidR="00940027" w:rsidRDefault="00940027">
            <w:pPr>
              <w:pStyle w:val="OtherTableBody"/>
            </w:pPr>
            <w:r>
              <w:t>A</w:t>
            </w:r>
          </w:p>
        </w:tc>
        <w:tc>
          <w:tcPr>
            <w:tcW w:w="3544" w:type="dxa"/>
          </w:tcPr>
          <w:p w14:paraId="136038EE" w14:textId="77777777" w:rsidR="00940027" w:rsidRDefault="00940027">
            <w:pPr>
              <w:pStyle w:val="OtherTableBody"/>
            </w:pPr>
            <w:r>
              <w:t>Actual product involved in incident was evaluated</w:t>
            </w:r>
          </w:p>
        </w:tc>
      </w:tr>
      <w:tr w:rsidR="00940027" w14:paraId="3301F66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2CA9A7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194CF61" w14:textId="77777777" w:rsidR="00940027" w:rsidRDefault="00940027">
            <w:pPr>
              <w:pStyle w:val="OtherTableBody"/>
            </w:pPr>
            <w:r>
              <w:t>0248</w:t>
            </w:r>
          </w:p>
        </w:tc>
        <w:tc>
          <w:tcPr>
            <w:tcW w:w="2693" w:type="dxa"/>
          </w:tcPr>
          <w:p w14:paraId="64E4714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ADAEE70" w14:textId="77777777" w:rsidR="00940027" w:rsidRDefault="00940027">
            <w:pPr>
              <w:pStyle w:val="OtherTableBody"/>
            </w:pPr>
            <w:r>
              <w:t>L</w:t>
            </w:r>
          </w:p>
        </w:tc>
        <w:tc>
          <w:tcPr>
            <w:tcW w:w="3544" w:type="dxa"/>
          </w:tcPr>
          <w:p w14:paraId="2BFA0E43" w14:textId="77777777" w:rsidR="00940027" w:rsidRDefault="00940027">
            <w:pPr>
              <w:pStyle w:val="OtherTableBody"/>
            </w:pPr>
            <w:r>
              <w:t>A product from the same lot as the actual product involved was evaluated</w:t>
            </w:r>
          </w:p>
        </w:tc>
      </w:tr>
      <w:tr w:rsidR="00940027" w14:paraId="5D6E9F4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D57CED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CA74275" w14:textId="77777777" w:rsidR="00940027" w:rsidRDefault="00940027">
            <w:pPr>
              <w:pStyle w:val="OtherTableBody"/>
            </w:pPr>
            <w:r>
              <w:t>0248</w:t>
            </w:r>
          </w:p>
        </w:tc>
        <w:tc>
          <w:tcPr>
            <w:tcW w:w="2693" w:type="dxa"/>
          </w:tcPr>
          <w:p w14:paraId="17AD647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1F2DFAC" w14:textId="77777777" w:rsidR="00940027" w:rsidRDefault="00940027">
            <w:pPr>
              <w:pStyle w:val="OtherTableBody"/>
            </w:pPr>
            <w:r>
              <w:t>N</w:t>
            </w:r>
          </w:p>
        </w:tc>
        <w:tc>
          <w:tcPr>
            <w:tcW w:w="3544" w:type="dxa"/>
          </w:tcPr>
          <w:p w14:paraId="0D7BB22A" w14:textId="77777777" w:rsidR="00940027" w:rsidRDefault="00940027">
            <w:pPr>
              <w:pStyle w:val="OtherTableBody"/>
            </w:pPr>
            <w:r>
              <w:t>A product from a controlled/non-related inventory was evaluated</w:t>
            </w:r>
          </w:p>
        </w:tc>
      </w:tr>
      <w:tr w:rsidR="00940027" w14:paraId="1D7BFF5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7E1D64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DE5B643" w14:textId="77777777" w:rsidR="00940027" w:rsidRDefault="00940027">
            <w:pPr>
              <w:pStyle w:val="OtherTableBody"/>
            </w:pPr>
            <w:r>
              <w:t>0248</w:t>
            </w:r>
          </w:p>
        </w:tc>
        <w:tc>
          <w:tcPr>
            <w:tcW w:w="2693" w:type="dxa"/>
          </w:tcPr>
          <w:p w14:paraId="608DEDC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FE8938F" w14:textId="77777777" w:rsidR="00940027" w:rsidRDefault="00940027">
            <w:pPr>
              <w:pStyle w:val="OtherTableBody"/>
            </w:pPr>
            <w:r>
              <w:t>R</w:t>
            </w:r>
          </w:p>
        </w:tc>
        <w:tc>
          <w:tcPr>
            <w:tcW w:w="3544" w:type="dxa"/>
          </w:tcPr>
          <w:p w14:paraId="5871B6BB" w14:textId="77777777" w:rsidR="00940027" w:rsidRDefault="00940027">
            <w:pPr>
              <w:pStyle w:val="OtherTableBody"/>
            </w:pPr>
            <w:r>
              <w:t>A product from a reserve sample was evaluated</w:t>
            </w:r>
          </w:p>
        </w:tc>
      </w:tr>
      <w:tr w:rsidR="00940027" w14:paraId="03B173D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8FFC3E3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470AAB0A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7F5074B9" w14:textId="77777777" w:rsidR="00940027" w:rsidRDefault="00940027">
            <w:pPr>
              <w:pStyle w:val="OtherTableBody"/>
            </w:pPr>
            <w:r>
              <w:t>Relatedness Assessment</w:t>
            </w:r>
          </w:p>
        </w:tc>
        <w:tc>
          <w:tcPr>
            <w:tcW w:w="1701" w:type="dxa"/>
          </w:tcPr>
          <w:p w14:paraId="4C9AD218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6A7ACA58" w14:textId="77777777" w:rsidR="00940027" w:rsidRDefault="00940027">
            <w:pPr>
              <w:pStyle w:val="OtherTableBody"/>
            </w:pPr>
          </w:p>
        </w:tc>
      </w:tr>
      <w:tr w:rsidR="00940027" w14:paraId="17FBCFB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9B5480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A9947B4" w14:textId="77777777" w:rsidR="00940027" w:rsidRDefault="00940027">
            <w:pPr>
              <w:pStyle w:val="OtherTableBody"/>
            </w:pPr>
            <w:r>
              <w:t>0250</w:t>
            </w:r>
          </w:p>
        </w:tc>
        <w:tc>
          <w:tcPr>
            <w:tcW w:w="2693" w:type="dxa"/>
          </w:tcPr>
          <w:p w14:paraId="7560945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527A02E" w14:textId="77777777" w:rsidR="00940027" w:rsidRDefault="00940027">
            <w:pPr>
              <w:pStyle w:val="OtherTableBody"/>
            </w:pPr>
            <w:r>
              <w:t>H</w:t>
            </w:r>
          </w:p>
        </w:tc>
        <w:tc>
          <w:tcPr>
            <w:tcW w:w="3544" w:type="dxa"/>
          </w:tcPr>
          <w:p w14:paraId="2C38BEC8" w14:textId="77777777" w:rsidR="00940027" w:rsidRDefault="00940027">
            <w:pPr>
              <w:pStyle w:val="OtherTableBody"/>
            </w:pPr>
            <w:r>
              <w:t>Highly probable</w:t>
            </w:r>
          </w:p>
        </w:tc>
      </w:tr>
      <w:tr w:rsidR="00940027" w14:paraId="10D74A5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25D00F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4F9E66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0250</w:t>
            </w:r>
          </w:p>
        </w:tc>
        <w:tc>
          <w:tcPr>
            <w:tcW w:w="2693" w:type="dxa"/>
          </w:tcPr>
          <w:p w14:paraId="7208065B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8E8B93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</w:t>
            </w:r>
          </w:p>
        </w:tc>
        <w:tc>
          <w:tcPr>
            <w:tcW w:w="3544" w:type="dxa"/>
          </w:tcPr>
          <w:p w14:paraId="531612A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Improbable</w:t>
            </w:r>
          </w:p>
        </w:tc>
      </w:tr>
      <w:tr w:rsidR="00940027" w14:paraId="0FF51C4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E4AEC9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0B63AE5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0250</w:t>
            </w:r>
          </w:p>
        </w:tc>
        <w:tc>
          <w:tcPr>
            <w:tcW w:w="2693" w:type="dxa"/>
          </w:tcPr>
          <w:p w14:paraId="0A24ADC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C2C7C0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M</w:t>
            </w:r>
          </w:p>
        </w:tc>
        <w:tc>
          <w:tcPr>
            <w:tcW w:w="3544" w:type="dxa"/>
          </w:tcPr>
          <w:p w14:paraId="119EB0E6" w14:textId="77777777" w:rsidR="00940027" w:rsidRDefault="00940027">
            <w:pPr>
              <w:pStyle w:val="OtherTableBody"/>
            </w:pPr>
            <w:r>
              <w:t>Moderately probable</w:t>
            </w:r>
          </w:p>
        </w:tc>
      </w:tr>
      <w:tr w:rsidR="00940027" w14:paraId="66886F8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94BB16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7E0B64B" w14:textId="77777777" w:rsidR="00940027" w:rsidRDefault="00940027">
            <w:pPr>
              <w:pStyle w:val="OtherTableBody"/>
            </w:pPr>
            <w:r>
              <w:t>0250</w:t>
            </w:r>
          </w:p>
        </w:tc>
        <w:tc>
          <w:tcPr>
            <w:tcW w:w="2693" w:type="dxa"/>
          </w:tcPr>
          <w:p w14:paraId="02BE563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AFDE593" w14:textId="77777777" w:rsidR="00940027" w:rsidRDefault="00940027">
            <w:pPr>
              <w:pStyle w:val="OtherTableBody"/>
            </w:pPr>
            <w:r>
              <w:t>N</w:t>
            </w:r>
          </w:p>
        </w:tc>
        <w:tc>
          <w:tcPr>
            <w:tcW w:w="3544" w:type="dxa"/>
          </w:tcPr>
          <w:p w14:paraId="595D2CB1" w14:textId="77777777" w:rsidR="00940027" w:rsidRDefault="00940027">
            <w:pPr>
              <w:pStyle w:val="OtherTableBody"/>
            </w:pPr>
            <w:r>
              <w:t>Not related</w:t>
            </w:r>
          </w:p>
        </w:tc>
      </w:tr>
      <w:tr w:rsidR="00940027" w14:paraId="0EB3AFC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B2C214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7049AD3" w14:textId="77777777" w:rsidR="00940027" w:rsidRDefault="00940027">
            <w:pPr>
              <w:pStyle w:val="OtherTableBody"/>
            </w:pPr>
            <w:r>
              <w:t>0250</w:t>
            </w:r>
          </w:p>
        </w:tc>
        <w:tc>
          <w:tcPr>
            <w:tcW w:w="2693" w:type="dxa"/>
          </w:tcPr>
          <w:p w14:paraId="56B44CD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DF3E8A8" w14:textId="77777777" w:rsidR="00940027" w:rsidRDefault="00940027">
            <w:pPr>
              <w:pStyle w:val="OtherTableBody"/>
            </w:pPr>
            <w:r>
              <w:t>S</w:t>
            </w:r>
          </w:p>
        </w:tc>
        <w:tc>
          <w:tcPr>
            <w:tcW w:w="3544" w:type="dxa"/>
          </w:tcPr>
          <w:p w14:paraId="71316319" w14:textId="77777777" w:rsidR="00940027" w:rsidRDefault="00940027">
            <w:pPr>
              <w:pStyle w:val="OtherTableBody"/>
            </w:pPr>
            <w:r>
              <w:t>Somewhat probable</w:t>
            </w:r>
          </w:p>
        </w:tc>
      </w:tr>
      <w:tr w:rsidR="00940027" w14:paraId="2ECD506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E6ACB72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020B94B5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11549163" w14:textId="77777777" w:rsidR="00940027" w:rsidRDefault="00940027">
            <w:pPr>
              <w:pStyle w:val="OtherTableBody"/>
            </w:pPr>
            <w:r>
              <w:t>Action Taken in Response to the Event</w:t>
            </w:r>
          </w:p>
        </w:tc>
        <w:tc>
          <w:tcPr>
            <w:tcW w:w="1701" w:type="dxa"/>
          </w:tcPr>
          <w:p w14:paraId="745A4E31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4776ACBB" w14:textId="77777777" w:rsidR="00940027" w:rsidRDefault="00940027">
            <w:pPr>
              <w:pStyle w:val="OtherTableBody"/>
            </w:pPr>
          </w:p>
        </w:tc>
      </w:tr>
      <w:tr w:rsidR="00940027" w14:paraId="79FDC74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591A04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EBDE9F5" w14:textId="77777777" w:rsidR="00940027" w:rsidRDefault="00940027">
            <w:pPr>
              <w:pStyle w:val="OtherTableBody"/>
            </w:pPr>
            <w:r>
              <w:t>0251</w:t>
            </w:r>
          </w:p>
        </w:tc>
        <w:tc>
          <w:tcPr>
            <w:tcW w:w="2693" w:type="dxa"/>
          </w:tcPr>
          <w:p w14:paraId="26C517A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2290542" w14:textId="77777777" w:rsidR="00940027" w:rsidRDefault="00940027">
            <w:pPr>
              <w:pStyle w:val="OtherTableBody"/>
            </w:pPr>
            <w:r>
              <w:t>DI</w:t>
            </w:r>
          </w:p>
        </w:tc>
        <w:tc>
          <w:tcPr>
            <w:tcW w:w="3544" w:type="dxa"/>
          </w:tcPr>
          <w:p w14:paraId="2ABB9988" w14:textId="77777777" w:rsidR="00940027" w:rsidRDefault="00940027">
            <w:pPr>
              <w:pStyle w:val="OtherTableBody"/>
            </w:pPr>
            <w:r>
              <w:t>Product dose or frequency of use increased</w:t>
            </w:r>
          </w:p>
        </w:tc>
      </w:tr>
      <w:tr w:rsidR="00940027" w14:paraId="0F122A9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7D1E21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9DAEE9B" w14:textId="77777777" w:rsidR="00940027" w:rsidRDefault="00940027">
            <w:pPr>
              <w:pStyle w:val="OtherTableBody"/>
            </w:pPr>
            <w:r>
              <w:t>0251</w:t>
            </w:r>
          </w:p>
        </w:tc>
        <w:tc>
          <w:tcPr>
            <w:tcW w:w="2693" w:type="dxa"/>
          </w:tcPr>
          <w:p w14:paraId="0F00AC3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7DC8AA3" w14:textId="77777777" w:rsidR="00940027" w:rsidRDefault="00940027">
            <w:pPr>
              <w:pStyle w:val="OtherTableBody"/>
            </w:pPr>
            <w:r>
              <w:t>DR</w:t>
            </w:r>
          </w:p>
        </w:tc>
        <w:tc>
          <w:tcPr>
            <w:tcW w:w="3544" w:type="dxa"/>
          </w:tcPr>
          <w:p w14:paraId="52BF46F6" w14:textId="77777777" w:rsidR="00940027" w:rsidRDefault="00940027">
            <w:pPr>
              <w:pStyle w:val="OtherTableBody"/>
            </w:pPr>
            <w:r>
              <w:t>Product dose or frequency of use reduced</w:t>
            </w:r>
          </w:p>
        </w:tc>
      </w:tr>
      <w:tr w:rsidR="00940027" w14:paraId="1132C58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6F92A9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FE4AC9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0251</w:t>
            </w:r>
          </w:p>
        </w:tc>
        <w:tc>
          <w:tcPr>
            <w:tcW w:w="2693" w:type="dxa"/>
          </w:tcPr>
          <w:p w14:paraId="62BEEC3C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5179948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N</w:t>
            </w:r>
          </w:p>
        </w:tc>
        <w:tc>
          <w:tcPr>
            <w:tcW w:w="3544" w:type="dxa"/>
          </w:tcPr>
          <w:p w14:paraId="4044245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None</w:t>
            </w:r>
          </w:p>
        </w:tc>
      </w:tr>
      <w:tr w:rsidR="00940027" w14:paraId="51A4BF4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3D13837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6C66843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0251</w:t>
            </w:r>
          </w:p>
        </w:tc>
        <w:tc>
          <w:tcPr>
            <w:tcW w:w="2693" w:type="dxa"/>
          </w:tcPr>
          <w:p w14:paraId="33EA79C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54EE52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OT</w:t>
            </w:r>
          </w:p>
        </w:tc>
        <w:tc>
          <w:tcPr>
            <w:tcW w:w="3544" w:type="dxa"/>
          </w:tcPr>
          <w:p w14:paraId="7EBA7198" w14:textId="77777777" w:rsidR="00940027" w:rsidRDefault="00940027">
            <w:pPr>
              <w:pStyle w:val="OtherTableBody"/>
            </w:pPr>
            <w:r>
              <w:t>Other</w:t>
            </w:r>
          </w:p>
        </w:tc>
      </w:tr>
      <w:tr w:rsidR="00940027" w14:paraId="312A1E2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84B697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0194C60" w14:textId="77777777" w:rsidR="00940027" w:rsidRDefault="00940027">
            <w:pPr>
              <w:pStyle w:val="OtherTableBody"/>
            </w:pPr>
            <w:r>
              <w:t>0251</w:t>
            </w:r>
          </w:p>
        </w:tc>
        <w:tc>
          <w:tcPr>
            <w:tcW w:w="2693" w:type="dxa"/>
          </w:tcPr>
          <w:p w14:paraId="2593D26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2FC4104" w14:textId="77777777" w:rsidR="00940027" w:rsidRDefault="00940027">
            <w:pPr>
              <w:pStyle w:val="OtherTableBody"/>
            </w:pPr>
            <w:r>
              <w:t>WP</w:t>
            </w:r>
          </w:p>
        </w:tc>
        <w:tc>
          <w:tcPr>
            <w:tcW w:w="3544" w:type="dxa"/>
          </w:tcPr>
          <w:p w14:paraId="125710BF" w14:textId="77777777" w:rsidR="00940027" w:rsidRDefault="00940027">
            <w:pPr>
              <w:pStyle w:val="OtherTableBody"/>
            </w:pPr>
            <w:r>
              <w:t>Product withdrawn permanently</w:t>
            </w:r>
          </w:p>
        </w:tc>
      </w:tr>
      <w:tr w:rsidR="00940027" w14:paraId="23F9B61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7D3321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C360648" w14:textId="77777777" w:rsidR="00940027" w:rsidRDefault="00940027">
            <w:pPr>
              <w:pStyle w:val="OtherTableBody"/>
            </w:pPr>
            <w:r>
              <w:t>0251</w:t>
            </w:r>
          </w:p>
        </w:tc>
        <w:tc>
          <w:tcPr>
            <w:tcW w:w="2693" w:type="dxa"/>
          </w:tcPr>
          <w:p w14:paraId="7F9BD52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84CAFE1" w14:textId="77777777" w:rsidR="00940027" w:rsidRDefault="00940027">
            <w:pPr>
              <w:pStyle w:val="OtherTableBody"/>
            </w:pPr>
            <w:r>
              <w:t>WT</w:t>
            </w:r>
          </w:p>
        </w:tc>
        <w:tc>
          <w:tcPr>
            <w:tcW w:w="3544" w:type="dxa"/>
          </w:tcPr>
          <w:p w14:paraId="5104107F" w14:textId="77777777" w:rsidR="00940027" w:rsidRDefault="00940027">
            <w:pPr>
              <w:pStyle w:val="OtherTableBody"/>
            </w:pPr>
            <w:r>
              <w:t>Product withdrawn temporarily</w:t>
            </w:r>
          </w:p>
        </w:tc>
      </w:tr>
      <w:tr w:rsidR="00940027" w14:paraId="3027D22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DCBAE61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49ED9C26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3B8C40A3" w14:textId="77777777" w:rsidR="00940027" w:rsidRDefault="00940027">
            <w:pPr>
              <w:pStyle w:val="OtherTableBody"/>
            </w:pPr>
            <w:r>
              <w:t>Causality Observations</w:t>
            </w:r>
          </w:p>
        </w:tc>
        <w:tc>
          <w:tcPr>
            <w:tcW w:w="1701" w:type="dxa"/>
          </w:tcPr>
          <w:p w14:paraId="0E987719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0A1DB14F" w14:textId="77777777" w:rsidR="00940027" w:rsidRDefault="00940027">
            <w:pPr>
              <w:pStyle w:val="OtherTableBody"/>
            </w:pPr>
          </w:p>
        </w:tc>
      </w:tr>
      <w:tr w:rsidR="00940027" w14:paraId="6CEF5C1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2B613B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E1E0189" w14:textId="77777777" w:rsidR="00940027" w:rsidRDefault="00940027">
            <w:pPr>
              <w:pStyle w:val="OtherTableBody"/>
            </w:pPr>
            <w:r>
              <w:t>0252</w:t>
            </w:r>
          </w:p>
        </w:tc>
        <w:tc>
          <w:tcPr>
            <w:tcW w:w="2693" w:type="dxa"/>
          </w:tcPr>
          <w:p w14:paraId="002D99E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075CEB7" w14:textId="77777777" w:rsidR="00940027" w:rsidRDefault="00940027">
            <w:pPr>
              <w:pStyle w:val="OtherTableBody"/>
            </w:pPr>
            <w:r>
              <w:t>AW</w:t>
            </w:r>
          </w:p>
        </w:tc>
        <w:tc>
          <w:tcPr>
            <w:tcW w:w="3544" w:type="dxa"/>
          </w:tcPr>
          <w:p w14:paraId="72882B3B" w14:textId="77777777" w:rsidR="00940027" w:rsidRDefault="00940027">
            <w:pPr>
              <w:pStyle w:val="OtherTableBody"/>
            </w:pPr>
            <w:r>
              <w:t>Abatement of event after product withdrawn</w:t>
            </w:r>
          </w:p>
        </w:tc>
      </w:tr>
      <w:tr w:rsidR="00940027" w14:paraId="029E71C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5AD8AB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DB07C81" w14:textId="77777777" w:rsidR="00940027" w:rsidRDefault="00940027">
            <w:pPr>
              <w:pStyle w:val="OtherTableBody"/>
            </w:pPr>
            <w:r>
              <w:t>0252</w:t>
            </w:r>
          </w:p>
        </w:tc>
        <w:tc>
          <w:tcPr>
            <w:tcW w:w="2693" w:type="dxa"/>
          </w:tcPr>
          <w:p w14:paraId="56A546C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D98A83E" w14:textId="77777777" w:rsidR="00940027" w:rsidRDefault="00940027">
            <w:pPr>
              <w:pStyle w:val="OtherTableBody"/>
            </w:pPr>
            <w:r>
              <w:t>BE</w:t>
            </w:r>
          </w:p>
        </w:tc>
        <w:tc>
          <w:tcPr>
            <w:tcW w:w="3544" w:type="dxa"/>
          </w:tcPr>
          <w:p w14:paraId="047B209A" w14:textId="77777777" w:rsidR="00940027" w:rsidRDefault="00940027">
            <w:pPr>
              <w:pStyle w:val="OtherTableBody"/>
            </w:pPr>
            <w:r>
              <w:t>Event recurred after product reintroduced</w:t>
            </w:r>
          </w:p>
        </w:tc>
      </w:tr>
      <w:tr w:rsidR="00940027" w14:paraId="3A22A55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37F1A1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E179197" w14:textId="77777777" w:rsidR="00940027" w:rsidRDefault="00940027">
            <w:pPr>
              <w:pStyle w:val="OtherTableBody"/>
            </w:pPr>
            <w:r>
              <w:t>0252</w:t>
            </w:r>
          </w:p>
        </w:tc>
        <w:tc>
          <w:tcPr>
            <w:tcW w:w="2693" w:type="dxa"/>
          </w:tcPr>
          <w:p w14:paraId="3938F3B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8E9C316" w14:textId="77777777" w:rsidR="00940027" w:rsidRDefault="00940027">
            <w:pPr>
              <w:pStyle w:val="OtherTableBody"/>
            </w:pPr>
            <w:r>
              <w:t>DR</w:t>
            </w:r>
          </w:p>
        </w:tc>
        <w:tc>
          <w:tcPr>
            <w:tcW w:w="3544" w:type="dxa"/>
          </w:tcPr>
          <w:p w14:paraId="1AEE1184" w14:textId="77777777" w:rsidR="00940027" w:rsidRDefault="00940027">
            <w:pPr>
              <w:pStyle w:val="OtherTableBody"/>
            </w:pPr>
            <w:r>
              <w:t>Dose response observed</w:t>
            </w:r>
          </w:p>
        </w:tc>
      </w:tr>
      <w:tr w:rsidR="00940027" w14:paraId="74E7D46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E2E7AE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82F0BBA" w14:textId="77777777" w:rsidR="00940027" w:rsidRDefault="00940027">
            <w:pPr>
              <w:pStyle w:val="OtherTableBody"/>
            </w:pPr>
            <w:r>
              <w:t>0252</w:t>
            </w:r>
          </w:p>
        </w:tc>
        <w:tc>
          <w:tcPr>
            <w:tcW w:w="2693" w:type="dxa"/>
          </w:tcPr>
          <w:p w14:paraId="7FE19D6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D619461" w14:textId="77777777" w:rsidR="00940027" w:rsidRDefault="00940027">
            <w:pPr>
              <w:pStyle w:val="OtherTableBody"/>
            </w:pPr>
            <w:r>
              <w:t>EX</w:t>
            </w:r>
          </w:p>
        </w:tc>
        <w:tc>
          <w:tcPr>
            <w:tcW w:w="3544" w:type="dxa"/>
          </w:tcPr>
          <w:p w14:paraId="7385F3D3" w14:textId="77777777" w:rsidR="00940027" w:rsidRDefault="00940027">
            <w:pPr>
              <w:pStyle w:val="OtherTableBody"/>
            </w:pPr>
            <w:r>
              <w:t>Alternative explanations for the event available</w:t>
            </w:r>
          </w:p>
        </w:tc>
      </w:tr>
      <w:tr w:rsidR="00940027" w14:paraId="04D8341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CCC128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BEF141E" w14:textId="77777777" w:rsidR="00940027" w:rsidRDefault="00940027">
            <w:pPr>
              <w:pStyle w:val="OtherTableBody"/>
            </w:pPr>
            <w:r>
              <w:t>0252</w:t>
            </w:r>
          </w:p>
        </w:tc>
        <w:tc>
          <w:tcPr>
            <w:tcW w:w="2693" w:type="dxa"/>
          </w:tcPr>
          <w:p w14:paraId="5DE3855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C7FF8AE" w14:textId="77777777" w:rsidR="00940027" w:rsidRDefault="00940027">
            <w:pPr>
              <w:pStyle w:val="OtherTableBody"/>
            </w:pPr>
            <w:r>
              <w:t>IN</w:t>
            </w:r>
          </w:p>
        </w:tc>
        <w:tc>
          <w:tcPr>
            <w:tcW w:w="3544" w:type="dxa"/>
          </w:tcPr>
          <w:p w14:paraId="54741861" w14:textId="77777777" w:rsidR="00940027" w:rsidRDefault="00940027">
            <w:pPr>
              <w:pStyle w:val="OtherTableBody"/>
            </w:pPr>
            <w:r>
              <w:t>Event occurred after product introduced</w:t>
            </w:r>
          </w:p>
        </w:tc>
      </w:tr>
      <w:tr w:rsidR="00940027" w14:paraId="54B0F11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553B4B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749BB0F" w14:textId="77777777" w:rsidR="00940027" w:rsidRDefault="00940027">
            <w:pPr>
              <w:pStyle w:val="OtherTableBody"/>
            </w:pPr>
            <w:r>
              <w:t>0252</w:t>
            </w:r>
          </w:p>
        </w:tc>
        <w:tc>
          <w:tcPr>
            <w:tcW w:w="2693" w:type="dxa"/>
          </w:tcPr>
          <w:p w14:paraId="529A06C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A035323" w14:textId="77777777" w:rsidR="00940027" w:rsidRDefault="00940027">
            <w:pPr>
              <w:pStyle w:val="OtherTableBody"/>
            </w:pPr>
            <w:r>
              <w:t>LI</w:t>
            </w:r>
          </w:p>
        </w:tc>
        <w:tc>
          <w:tcPr>
            <w:tcW w:w="3544" w:type="dxa"/>
          </w:tcPr>
          <w:p w14:paraId="6C996B29" w14:textId="77777777" w:rsidR="00940027" w:rsidRDefault="00940027">
            <w:pPr>
              <w:pStyle w:val="OtherTableBody"/>
            </w:pPr>
            <w:r>
              <w:t>Literature reports association of product with event</w:t>
            </w:r>
          </w:p>
        </w:tc>
      </w:tr>
      <w:tr w:rsidR="00940027" w14:paraId="7B431A1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31CE5A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6A40926" w14:textId="77777777" w:rsidR="00940027" w:rsidRDefault="00940027">
            <w:pPr>
              <w:pStyle w:val="OtherTableBody"/>
            </w:pPr>
            <w:r>
              <w:t>0252</w:t>
            </w:r>
          </w:p>
        </w:tc>
        <w:tc>
          <w:tcPr>
            <w:tcW w:w="2693" w:type="dxa"/>
          </w:tcPr>
          <w:p w14:paraId="7DFFAE7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4D55696" w14:textId="77777777" w:rsidR="00940027" w:rsidRDefault="00940027">
            <w:pPr>
              <w:pStyle w:val="OtherTableBody"/>
            </w:pPr>
            <w:r>
              <w:t>OE</w:t>
            </w:r>
          </w:p>
        </w:tc>
        <w:tc>
          <w:tcPr>
            <w:tcW w:w="3544" w:type="dxa"/>
          </w:tcPr>
          <w:p w14:paraId="1767916F" w14:textId="77777777" w:rsidR="00940027" w:rsidRDefault="00940027">
            <w:pPr>
              <w:pStyle w:val="OtherTableBody"/>
            </w:pPr>
            <w:r>
              <w:t>Occurrence of event was confirmed by objective evidence</w:t>
            </w:r>
          </w:p>
        </w:tc>
      </w:tr>
      <w:tr w:rsidR="00940027" w14:paraId="04FC25A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84D3BE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600BCE7" w14:textId="77777777" w:rsidR="00940027" w:rsidRDefault="00940027">
            <w:pPr>
              <w:pStyle w:val="OtherTableBody"/>
            </w:pPr>
            <w:r>
              <w:t>0252</w:t>
            </w:r>
          </w:p>
        </w:tc>
        <w:tc>
          <w:tcPr>
            <w:tcW w:w="2693" w:type="dxa"/>
          </w:tcPr>
          <w:p w14:paraId="055BC08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BF620B6" w14:textId="77777777" w:rsidR="00940027" w:rsidRDefault="00940027">
            <w:pPr>
              <w:pStyle w:val="OtherTableBody"/>
            </w:pPr>
            <w:r>
              <w:t>OT</w:t>
            </w:r>
          </w:p>
        </w:tc>
        <w:tc>
          <w:tcPr>
            <w:tcW w:w="3544" w:type="dxa"/>
          </w:tcPr>
          <w:p w14:paraId="1C51B0E6" w14:textId="77777777" w:rsidR="00940027" w:rsidRDefault="00940027">
            <w:pPr>
              <w:pStyle w:val="OtherTableBody"/>
            </w:pPr>
            <w:r>
              <w:t>Other</w:t>
            </w:r>
          </w:p>
        </w:tc>
      </w:tr>
      <w:tr w:rsidR="00940027" w14:paraId="2F12C1F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83E013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DC16AA1" w14:textId="77777777" w:rsidR="00940027" w:rsidRDefault="00940027">
            <w:pPr>
              <w:pStyle w:val="OtherTableBody"/>
            </w:pPr>
            <w:r>
              <w:t>0252</w:t>
            </w:r>
          </w:p>
        </w:tc>
        <w:tc>
          <w:tcPr>
            <w:tcW w:w="2693" w:type="dxa"/>
          </w:tcPr>
          <w:p w14:paraId="60247F8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33E0EA0" w14:textId="77777777" w:rsidR="00940027" w:rsidRDefault="00940027">
            <w:pPr>
              <w:pStyle w:val="OtherTableBody"/>
            </w:pPr>
            <w:r>
              <w:t>PL</w:t>
            </w:r>
          </w:p>
        </w:tc>
        <w:tc>
          <w:tcPr>
            <w:tcW w:w="3544" w:type="dxa"/>
          </w:tcPr>
          <w:p w14:paraId="2EC3F820" w14:textId="77777777" w:rsidR="00940027" w:rsidRDefault="00940027">
            <w:pPr>
              <w:pStyle w:val="OtherTableBody"/>
            </w:pPr>
            <w:r>
              <w:t>Effect observed when patient receives placebo</w:t>
            </w:r>
          </w:p>
        </w:tc>
      </w:tr>
      <w:tr w:rsidR="00940027" w14:paraId="1D94925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DA7C82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8B5FBC0" w14:textId="77777777" w:rsidR="00940027" w:rsidRDefault="00940027">
            <w:pPr>
              <w:pStyle w:val="OtherTableBody"/>
            </w:pPr>
            <w:r>
              <w:t>0252</w:t>
            </w:r>
          </w:p>
        </w:tc>
        <w:tc>
          <w:tcPr>
            <w:tcW w:w="2693" w:type="dxa"/>
          </w:tcPr>
          <w:p w14:paraId="6887B32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8F137DD" w14:textId="77777777" w:rsidR="00940027" w:rsidRDefault="00940027">
            <w:pPr>
              <w:pStyle w:val="OtherTableBody"/>
            </w:pPr>
            <w:r>
              <w:t>SE</w:t>
            </w:r>
          </w:p>
        </w:tc>
        <w:tc>
          <w:tcPr>
            <w:tcW w:w="3544" w:type="dxa"/>
          </w:tcPr>
          <w:p w14:paraId="18F8D874" w14:textId="77777777" w:rsidR="00940027" w:rsidRDefault="00940027">
            <w:pPr>
              <w:pStyle w:val="OtherTableBody"/>
            </w:pPr>
            <w:r>
              <w:t>Similar events in past for this patient</w:t>
            </w:r>
          </w:p>
        </w:tc>
      </w:tr>
      <w:tr w:rsidR="00940027" w14:paraId="0796867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7BECFE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E3B730B" w14:textId="77777777" w:rsidR="00940027" w:rsidRDefault="00940027">
            <w:pPr>
              <w:pStyle w:val="OtherTableBody"/>
            </w:pPr>
            <w:r>
              <w:t>0252</w:t>
            </w:r>
          </w:p>
        </w:tc>
        <w:tc>
          <w:tcPr>
            <w:tcW w:w="2693" w:type="dxa"/>
          </w:tcPr>
          <w:p w14:paraId="69B92C7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FEB7EEF" w14:textId="77777777" w:rsidR="00940027" w:rsidRDefault="00940027">
            <w:pPr>
              <w:pStyle w:val="OtherTableBody"/>
            </w:pPr>
            <w:r>
              <w:t>TC</w:t>
            </w:r>
          </w:p>
        </w:tc>
        <w:tc>
          <w:tcPr>
            <w:tcW w:w="3544" w:type="dxa"/>
          </w:tcPr>
          <w:p w14:paraId="08718F63" w14:textId="77777777" w:rsidR="00940027" w:rsidRDefault="00940027">
            <w:pPr>
              <w:pStyle w:val="OtherTableBody"/>
            </w:pPr>
            <w:r>
              <w:t>Toxic levels of product documented in blood or body fluids</w:t>
            </w:r>
          </w:p>
        </w:tc>
      </w:tr>
      <w:tr w:rsidR="00940027" w14:paraId="4E3293F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4B1FB65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2B061BF2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246AECFB" w14:textId="77777777" w:rsidR="00940027" w:rsidRDefault="00940027">
            <w:pPr>
              <w:pStyle w:val="OtherTableBody"/>
            </w:pPr>
            <w:r>
              <w:t>Indirect exposure mechanism</w:t>
            </w:r>
          </w:p>
        </w:tc>
        <w:tc>
          <w:tcPr>
            <w:tcW w:w="1701" w:type="dxa"/>
          </w:tcPr>
          <w:p w14:paraId="35121966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12652B16" w14:textId="77777777" w:rsidR="00940027" w:rsidRDefault="00940027">
            <w:pPr>
              <w:pStyle w:val="OtherTableBody"/>
            </w:pPr>
          </w:p>
        </w:tc>
      </w:tr>
      <w:tr w:rsidR="00940027" w14:paraId="1484EC5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563C56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F97A866" w14:textId="77777777" w:rsidR="00940027" w:rsidRDefault="00940027">
            <w:pPr>
              <w:pStyle w:val="OtherTableBody"/>
            </w:pPr>
            <w:r>
              <w:t>0253</w:t>
            </w:r>
          </w:p>
        </w:tc>
        <w:tc>
          <w:tcPr>
            <w:tcW w:w="2693" w:type="dxa"/>
          </w:tcPr>
          <w:p w14:paraId="5824378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0742F03" w14:textId="77777777" w:rsidR="00940027" w:rsidRDefault="00940027">
            <w:pPr>
              <w:pStyle w:val="OtherTableBody"/>
            </w:pPr>
            <w:r>
              <w:t>B</w:t>
            </w:r>
          </w:p>
        </w:tc>
        <w:tc>
          <w:tcPr>
            <w:tcW w:w="3544" w:type="dxa"/>
          </w:tcPr>
          <w:p w14:paraId="043C3333" w14:textId="77777777" w:rsidR="00940027" w:rsidRDefault="00940027">
            <w:pPr>
              <w:pStyle w:val="OtherTableBody"/>
            </w:pPr>
            <w:r>
              <w:t>Breast milk</w:t>
            </w:r>
          </w:p>
        </w:tc>
      </w:tr>
      <w:tr w:rsidR="00940027" w14:paraId="43F8164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A6BAF8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039105C" w14:textId="77777777" w:rsidR="00940027" w:rsidRDefault="00940027">
            <w:pPr>
              <w:pStyle w:val="OtherTableBody"/>
            </w:pPr>
            <w:r>
              <w:t>0253</w:t>
            </w:r>
          </w:p>
        </w:tc>
        <w:tc>
          <w:tcPr>
            <w:tcW w:w="2693" w:type="dxa"/>
          </w:tcPr>
          <w:p w14:paraId="4835685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3EFF5E5" w14:textId="77777777" w:rsidR="00940027" w:rsidRDefault="00940027">
            <w:pPr>
              <w:pStyle w:val="OtherTableBody"/>
            </w:pPr>
            <w:r>
              <w:t>F</w:t>
            </w:r>
          </w:p>
        </w:tc>
        <w:tc>
          <w:tcPr>
            <w:tcW w:w="3544" w:type="dxa"/>
          </w:tcPr>
          <w:p w14:paraId="67B91F71" w14:textId="77777777" w:rsidR="00940027" w:rsidRDefault="00940027">
            <w:pPr>
              <w:pStyle w:val="OtherTableBody"/>
            </w:pPr>
            <w:r>
              <w:t>Father</w:t>
            </w:r>
          </w:p>
        </w:tc>
      </w:tr>
      <w:tr w:rsidR="00940027" w14:paraId="0A6DC6F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F7C898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7B4B5B2" w14:textId="77777777" w:rsidR="00940027" w:rsidRDefault="00940027">
            <w:pPr>
              <w:pStyle w:val="OtherTableBody"/>
            </w:pPr>
            <w:r>
              <w:t>0253</w:t>
            </w:r>
          </w:p>
        </w:tc>
        <w:tc>
          <w:tcPr>
            <w:tcW w:w="2693" w:type="dxa"/>
          </w:tcPr>
          <w:p w14:paraId="3AAB233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273B021" w14:textId="77777777" w:rsidR="00940027" w:rsidRDefault="00940027">
            <w:pPr>
              <w:pStyle w:val="OtherTableBody"/>
            </w:pPr>
            <w:r>
              <w:t>O</w:t>
            </w:r>
          </w:p>
        </w:tc>
        <w:tc>
          <w:tcPr>
            <w:tcW w:w="3544" w:type="dxa"/>
          </w:tcPr>
          <w:p w14:paraId="3B38BB14" w14:textId="77777777" w:rsidR="00940027" w:rsidRDefault="00940027">
            <w:pPr>
              <w:pStyle w:val="OtherTableBody"/>
            </w:pPr>
            <w:r>
              <w:t>Other</w:t>
            </w:r>
          </w:p>
        </w:tc>
      </w:tr>
      <w:tr w:rsidR="00940027" w14:paraId="1537AA7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077676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FC764B6" w14:textId="77777777" w:rsidR="00940027" w:rsidRDefault="00940027">
            <w:pPr>
              <w:pStyle w:val="OtherTableBody"/>
            </w:pPr>
            <w:r>
              <w:t>0253</w:t>
            </w:r>
          </w:p>
        </w:tc>
        <w:tc>
          <w:tcPr>
            <w:tcW w:w="2693" w:type="dxa"/>
          </w:tcPr>
          <w:p w14:paraId="4F6F891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4EAEB49" w14:textId="77777777" w:rsidR="00940027" w:rsidRDefault="00940027">
            <w:pPr>
              <w:pStyle w:val="OtherTableBody"/>
            </w:pPr>
            <w:r>
              <w:t>P</w:t>
            </w:r>
          </w:p>
        </w:tc>
        <w:tc>
          <w:tcPr>
            <w:tcW w:w="3544" w:type="dxa"/>
          </w:tcPr>
          <w:p w14:paraId="4350FE46" w14:textId="77777777" w:rsidR="00940027" w:rsidRDefault="00940027">
            <w:pPr>
              <w:pStyle w:val="OtherTableBody"/>
            </w:pPr>
            <w:r>
              <w:t>Transplacental</w:t>
            </w:r>
          </w:p>
        </w:tc>
      </w:tr>
      <w:tr w:rsidR="00940027" w14:paraId="3D268F2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3931AF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D7EC5CF" w14:textId="77777777" w:rsidR="00940027" w:rsidRDefault="00940027">
            <w:pPr>
              <w:pStyle w:val="OtherTableBody"/>
            </w:pPr>
            <w:r>
              <w:t>0253</w:t>
            </w:r>
          </w:p>
        </w:tc>
        <w:tc>
          <w:tcPr>
            <w:tcW w:w="2693" w:type="dxa"/>
          </w:tcPr>
          <w:p w14:paraId="537759A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4B687FA" w14:textId="77777777" w:rsidR="00940027" w:rsidRDefault="00940027">
            <w:pPr>
              <w:pStyle w:val="OtherTableBody"/>
            </w:pPr>
            <w:r>
              <w:t>X</w:t>
            </w:r>
          </w:p>
        </w:tc>
        <w:tc>
          <w:tcPr>
            <w:tcW w:w="3544" w:type="dxa"/>
          </w:tcPr>
          <w:p w14:paraId="098B396C" w14:textId="77777777" w:rsidR="00940027" w:rsidRDefault="00940027">
            <w:pPr>
              <w:pStyle w:val="OtherTableBody"/>
            </w:pPr>
            <w:r>
              <w:t>Blood product</w:t>
            </w:r>
          </w:p>
        </w:tc>
      </w:tr>
      <w:tr w:rsidR="00940027" w14:paraId="66B8FB3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B4F4189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7A91E13C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497AAB0A" w14:textId="77777777" w:rsidR="00940027" w:rsidRDefault="00940027">
            <w:pPr>
              <w:pStyle w:val="OtherTableBody"/>
            </w:pPr>
            <w:r>
              <w:t>Kind of quantity</w:t>
            </w:r>
          </w:p>
        </w:tc>
        <w:tc>
          <w:tcPr>
            <w:tcW w:w="1701" w:type="dxa"/>
          </w:tcPr>
          <w:p w14:paraId="02007C5F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67B004E7" w14:textId="77777777" w:rsidR="00940027" w:rsidRDefault="00940027">
            <w:pPr>
              <w:pStyle w:val="OtherTableBody"/>
            </w:pPr>
          </w:p>
        </w:tc>
      </w:tr>
      <w:tr w:rsidR="00940027" w14:paraId="52D4F42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1897F8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2ED8FF7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1EB8EC9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759526B" w14:textId="77777777" w:rsidR="00940027" w:rsidRDefault="00940027">
            <w:pPr>
              <w:pStyle w:val="OtherTableBody"/>
            </w:pPr>
            <w:r>
              <w:t>ABS</w:t>
            </w:r>
          </w:p>
        </w:tc>
        <w:tc>
          <w:tcPr>
            <w:tcW w:w="3544" w:type="dxa"/>
          </w:tcPr>
          <w:p w14:paraId="78BBAC7B" w14:textId="77777777" w:rsidR="00940027" w:rsidRDefault="00940027">
            <w:pPr>
              <w:pStyle w:val="OtherTableBody"/>
            </w:pPr>
            <w:r>
              <w:t>Absorbance</w:t>
            </w:r>
          </w:p>
        </w:tc>
      </w:tr>
      <w:tr w:rsidR="00940027" w14:paraId="13D8BE7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EA8482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8E5BA6B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102D6D1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9BE08FB" w14:textId="77777777" w:rsidR="00940027" w:rsidRDefault="00940027">
            <w:pPr>
              <w:pStyle w:val="OtherTableBody"/>
            </w:pPr>
            <w:r>
              <w:t>ACNC</w:t>
            </w:r>
          </w:p>
        </w:tc>
        <w:tc>
          <w:tcPr>
            <w:tcW w:w="3544" w:type="dxa"/>
          </w:tcPr>
          <w:p w14:paraId="4A6B5CED" w14:textId="77777777" w:rsidR="00940027" w:rsidRDefault="00940027">
            <w:pPr>
              <w:pStyle w:val="OtherTableBody"/>
            </w:pPr>
            <w:r>
              <w:t>Concentration, Arbitrary Substance</w:t>
            </w:r>
          </w:p>
        </w:tc>
      </w:tr>
      <w:tr w:rsidR="00940027" w14:paraId="5A5AE90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D1001A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A1C010A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4F60BE4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D70042E" w14:textId="77777777" w:rsidR="00940027" w:rsidRDefault="00940027">
            <w:pPr>
              <w:pStyle w:val="OtherTableBody"/>
            </w:pPr>
            <w:r>
              <w:t>ACT</w:t>
            </w:r>
          </w:p>
        </w:tc>
        <w:tc>
          <w:tcPr>
            <w:tcW w:w="3544" w:type="dxa"/>
          </w:tcPr>
          <w:p w14:paraId="5D5D2B81" w14:textId="77777777" w:rsidR="00940027" w:rsidRDefault="00940027">
            <w:pPr>
              <w:pStyle w:val="OtherTableBody"/>
            </w:pPr>
            <w:r>
              <w:t>*Activity</w:t>
            </w:r>
          </w:p>
        </w:tc>
      </w:tr>
      <w:tr w:rsidR="00940027" w14:paraId="1785F79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CAB74D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8AEED4C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39D23A4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1127C13" w14:textId="77777777" w:rsidR="00940027" w:rsidRDefault="00940027">
            <w:pPr>
              <w:pStyle w:val="OtherTableBody"/>
            </w:pPr>
            <w:r>
              <w:t>APER</w:t>
            </w:r>
          </w:p>
        </w:tc>
        <w:tc>
          <w:tcPr>
            <w:tcW w:w="3544" w:type="dxa"/>
          </w:tcPr>
          <w:p w14:paraId="4D2ECD47" w14:textId="77777777" w:rsidR="00940027" w:rsidRDefault="00940027">
            <w:pPr>
              <w:pStyle w:val="OtherTableBody"/>
            </w:pPr>
            <w:r>
              <w:t>Appearance</w:t>
            </w:r>
          </w:p>
        </w:tc>
      </w:tr>
      <w:tr w:rsidR="00940027" w14:paraId="38CCC9D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978D4D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B8A2CA5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7EDFAF6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658C6D3" w14:textId="77777777" w:rsidR="00940027" w:rsidRDefault="00940027">
            <w:pPr>
              <w:pStyle w:val="OtherTableBody"/>
            </w:pPr>
            <w:r>
              <w:t>ARB</w:t>
            </w:r>
          </w:p>
        </w:tc>
        <w:tc>
          <w:tcPr>
            <w:tcW w:w="3544" w:type="dxa"/>
          </w:tcPr>
          <w:p w14:paraId="76D086B5" w14:textId="77777777" w:rsidR="00940027" w:rsidRDefault="00940027">
            <w:pPr>
              <w:pStyle w:val="OtherTableBody"/>
            </w:pPr>
            <w:r>
              <w:t>*Arbitrary</w:t>
            </w:r>
          </w:p>
        </w:tc>
      </w:tr>
      <w:tr w:rsidR="00940027" w14:paraId="69FDECA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367E8C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45A6340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7A9E6E3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AF7C16D" w14:textId="77777777" w:rsidR="00940027" w:rsidRDefault="00940027">
            <w:pPr>
              <w:pStyle w:val="OtherTableBody"/>
            </w:pPr>
            <w:r>
              <w:t>AREA</w:t>
            </w:r>
          </w:p>
        </w:tc>
        <w:tc>
          <w:tcPr>
            <w:tcW w:w="3544" w:type="dxa"/>
          </w:tcPr>
          <w:p w14:paraId="7DC42CF7" w14:textId="77777777" w:rsidR="00940027" w:rsidRDefault="00940027">
            <w:pPr>
              <w:pStyle w:val="OtherTableBody"/>
            </w:pPr>
            <w:r>
              <w:t>Area</w:t>
            </w:r>
          </w:p>
        </w:tc>
      </w:tr>
      <w:tr w:rsidR="00940027" w14:paraId="3FFC3E9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D6D86E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DDC645D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0B0342F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72BD478" w14:textId="77777777" w:rsidR="00940027" w:rsidRDefault="00940027">
            <w:pPr>
              <w:pStyle w:val="OtherTableBody"/>
            </w:pPr>
            <w:r>
              <w:t>ASPECT</w:t>
            </w:r>
          </w:p>
        </w:tc>
        <w:tc>
          <w:tcPr>
            <w:tcW w:w="3544" w:type="dxa"/>
          </w:tcPr>
          <w:p w14:paraId="0782CCEC" w14:textId="77777777" w:rsidR="00940027" w:rsidRDefault="00940027">
            <w:pPr>
              <w:pStyle w:val="OtherTableBody"/>
            </w:pPr>
            <w:r>
              <w:t>Aspect</w:t>
            </w:r>
          </w:p>
        </w:tc>
      </w:tr>
      <w:tr w:rsidR="00940027" w14:paraId="600B765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AFA244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94EE0E7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6216FCB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6E91F65" w14:textId="77777777" w:rsidR="00940027" w:rsidRDefault="00940027">
            <w:pPr>
              <w:pStyle w:val="OtherTableBody"/>
            </w:pPr>
            <w:r>
              <w:t>CACT</w:t>
            </w:r>
          </w:p>
        </w:tc>
        <w:tc>
          <w:tcPr>
            <w:tcW w:w="3544" w:type="dxa"/>
          </w:tcPr>
          <w:p w14:paraId="58661A4A" w14:textId="77777777" w:rsidR="00940027" w:rsidRDefault="00940027">
            <w:pPr>
              <w:pStyle w:val="OtherTableBody"/>
            </w:pPr>
            <w:r>
              <w:t>*Catalytic Activity</w:t>
            </w:r>
          </w:p>
        </w:tc>
      </w:tr>
      <w:tr w:rsidR="00940027" w14:paraId="7A7FA4C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2C842F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7BF047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0254</w:t>
            </w:r>
          </w:p>
        </w:tc>
        <w:tc>
          <w:tcPr>
            <w:tcW w:w="2693" w:type="dxa"/>
          </w:tcPr>
          <w:p w14:paraId="061BC658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7294C16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CCNT</w:t>
            </w:r>
          </w:p>
        </w:tc>
        <w:tc>
          <w:tcPr>
            <w:tcW w:w="3544" w:type="dxa"/>
          </w:tcPr>
          <w:p w14:paraId="4FCCAFC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*Catalytic Content</w:t>
            </w:r>
          </w:p>
        </w:tc>
      </w:tr>
      <w:tr w:rsidR="00940027" w14:paraId="5C965A2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DE1577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18E421F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0254</w:t>
            </w:r>
          </w:p>
        </w:tc>
        <w:tc>
          <w:tcPr>
            <w:tcW w:w="2693" w:type="dxa"/>
          </w:tcPr>
          <w:p w14:paraId="02F7655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67F64F1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CCRTO</w:t>
            </w:r>
          </w:p>
        </w:tc>
        <w:tc>
          <w:tcPr>
            <w:tcW w:w="3544" w:type="dxa"/>
          </w:tcPr>
          <w:p w14:paraId="6F459C9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Catalytic Concentration Ratio</w:t>
            </w:r>
          </w:p>
        </w:tc>
      </w:tr>
      <w:tr w:rsidR="00940027" w14:paraId="12AEAF2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F0C59D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67E03DC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0254</w:t>
            </w:r>
          </w:p>
        </w:tc>
        <w:tc>
          <w:tcPr>
            <w:tcW w:w="2693" w:type="dxa"/>
          </w:tcPr>
          <w:p w14:paraId="20AE50D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5A5EEF6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CFR</w:t>
            </w:r>
          </w:p>
        </w:tc>
        <w:tc>
          <w:tcPr>
            <w:tcW w:w="3544" w:type="dxa"/>
          </w:tcPr>
          <w:p w14:paraId="071383A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*Catalytic Fraction</w:t>
            </w:r>
          </w:p>
        </w:tc>
      </w:tr>
      <w:tr w:rsidR="00940027" w14:paraId="27BA06B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28347CF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1166B0B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0254</w:t>
            </w:r>
          </w:p>
        </w:tc>
        <w:tc>
          <w:tcPr>
            <w:tcW w:w="2693" w:type="dxa"/>
          </w:tcPr>
          <w:p w14:paraId="2B95E7C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30EA40F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CLAS</w:t>
            </w:r>
          </w:p>
        </w:tc>
        <w:tc>
          <w:tcPr>
            <w:tcW w:w="3544" w:type="dxa"/>
          </w:tcPr>
          <w:p w14:paraId="25CC3FD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Class</w:t>
            </w:r>
          </w:p>
        </w:tc>
      </w:tr>
      <w:tr w:rsidR="00940027" w14:paraId="2FF0787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69FFAF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626A90F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0254</w:t>
            </w:r>
          </w:p>
        </w:tc>
        <w:tc>
          <w:tcPr>
            <w:tcW w:w="2693" w:type="dxa"/>
          </w:tcPr>
          <w:p w14:paraId="2D48546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4ADA08B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CNC</w:t>
            </w:r>
          </w:p>
        </w:tc>
        <w:tc>
          <w:tcPr>
            <w:tcW w:w="3544" w:type="dxa"/>
          </w:tcPr>
          <w:p w14:paraId="298D61D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*Catalytic Concentration</w:t>
            </w:r>
          </w:p>
        </w:tc>
      </w:tr>
      <w:tr w:rsidR="00940027" w14:paraId="58F1033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74B0A0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54CCBEB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0254</w:t>
            </w:r>
          </w:p>
        </w:tc>
        <w:tc>
          <w:tcPr>
            <w:tcW w:w="2693" w:type="dxa"/>
          </w:tcPr>
          <w:p w14:paraId="4DBCEB8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63A3DE8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CNST</w:t>
            </w:r>
          </w:p>
        </w:tc>
        <w:tc>
          <w:tcPr>
            <w:tcW w:w="3544" w:type="dxa"/>
          </w:tcPr>
          <w:p w14:paraId="209D988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*Constant</w:t>
            </w:r>
          </w:p>
        </w:tc>
      </w:tr>
      <w:tr w:rsidR="00940027" w14:paraId="5697527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115AAE7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274A29C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0254</w:t>
            </w:r>
          </w:p>
        </w:tc>
        <w:tc>
          <w:tcPr>
            <w:tcW w:w="2693" w:type="dxa"/>
          </w:tcPr>
          <w:p w14:paraId="633254B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1CE8057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COEF</w:t>
            </w:r>
          </w:p>
        </w:tc>
        <w:tc>
          <w:tcPr>
            <w:tcW w:w="3544" w:type="dxa"/>
          </w:tcPr>
          <w:p w14:paraId="0C27313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*Coefficient</w:t>
            </w:r>
          </w:p>
        </w:tc>
      </w:tr>
      <w:tr w:rsidR="00940027" w14:paraId="4DD46B4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6443A8A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02866B4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0254</w:t>
            </w:r>
          </w:p>
        </w:tc>
        <w:tc>
          <w:tcPr>
            <w:tcW w:w="2693" w:type="dxa"/>
          </w:tcPr>
          <w:p w14:paraId="79CEE7B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119B948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COLOR</w:t>
            </w:r>
          </w:p>
        </w:tc>
        <w:tc>
          <w:tcPr>
            <w:tcW w:w="3544" w:type="dxa"/>
          </w:tcPr>
          <w:p w14:paraId="189CAE3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Color</w:t>
            </w:r>
          </w:p>
        </w:tc>
      </w:tr>
      <w:tr w:rsidR="00940027" w14:paraId="7DBE3E7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923F02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22C03FC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0254</w:t>
            </w:r>
          </w:p>
        </w:tc>
        <w:tc>
          <w:tcPr>
            <w:tcW w:w="2693" w:type="dxa"/>
          </w:tcPr>
          <w:p w14:paraId="445BF06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1621F52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CONS</w:t>
            </w:r>
          </w:p>
        </w:tc>
        <w:tc>
          <w:tcPr>
            <w:tcW w:w="3544" w:type="dxa"/>
          </w:tcPr>
          <w:p w14:paraId="2FC6EEA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Consistency</w:t>
            </w:r>
          </w:p>
        </w:tc>
      </w:tr>
      <w:tr w:rsidR="00940027" w14:paraId="54D900B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66ED46A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64D7AC1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0254</w:t>
            </w:r>
          </w:p>
        </w:tc>
        <w:tc>
          <w:tcPr>
            <w:tcW w:w="2693" w:type="dxa"/>
          </w:tcPr>
          <w:p w14:paraId="40F2CAE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3D5F994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CRAT</w:t>
            </w:r>
          </w:p>
        </w:tc>
        <w:tc>
          <w:tcPr>
            <w:tcW w:w="3544" w:type="dxa"/>
          </w:tcPr>
          <w:p w14:paraId="1787EE98" w14:textId="77777777" w:rsidR="00940027" w:rsidRDefault="00940027">
            <w:pPr>
              <w:pStyle w:val="OtherTableBody"/>
            </w:pPr>
            <w:r>
              <w:t>*Catalytic Rate</w:t>
            </w:r>
          </w:p>
        </w:tc>
      </w:tr>
      <w:tr w:rsidR="00940027" w14:paraId="0068AA8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3FDD2A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B87773B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76F60A7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7FC76FB" w14:textId="77777777" w:rsidR="00940027" w:rsidRDefault="00940027">
            <w:pPr>
              <w:pStyle w:val="OtherTableBody"/>
            </w:pPr>
            <w:r>
              <w:t>CRTO</w:t>
            </w:r>
          </w:p>
        </w:tc>
        <w:tc>
          <w:tcPr>
            <w:tcW w:w="3544" w:type="dxa"/>
          </w:tcPr>
          <w:p w14:paraId="0B6D6FDA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Catalytic Ratio</w:t>
            </w:r>
          </w:p>
        </w:tc>
      </w:tr>
      <w:tr w:rsidR="00940027" w14:paraId="5F93643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A63D171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7266BD4E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0254</w:t>
            </w:r>
          </w:p>
        </w:tc>
        <w:tc>
          <w:tcPr>
            <w:tcW w:w="2693" w:type="dxa"/>
          </w:tcPr>
          <w:p w14:paraId="6A795F15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4D418B4F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DEN</w:t>
            </w:r>
          </w:p>
        </w:tc>
        <w:tc>
          <w:tcPr>
            <w:tcW w:w="3544" w:type="dxa"/>
          </w:tcPr>
          <w:p w14:paraId="668A3801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Density</w:t>
            </w:r>
          </w:p>
        </w:tc>
      </w:tr>
      <w:tr w:rsidR="00940027" w14:paraId="68DCFE0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4777FDF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67716035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0384B51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522D831" w14:textId="77777777" w:rsidR="00940027" w:rsidRDefault="00940027">
            <w:pPr>
              <w:pStyle w:val="OtherTableBody"/>
            </w:pPr>
            <w:r>
              <w:t>DEV</w:t>
            </w:r>
          </w:p>
        </w:tc>
        <w:tc>
          <w:tcPr>
            <w:tcW w:w="3544" w:type="dxa"/>
          </w:tcPr>
          <w:p w14:paraId="74CC9E2C" w14:textId="77777777" w:rsidR="00940027" w:rsidRDefault="00940027">
            <w:pPr>
              <w:pStyle w:val="OtherTableBody"/>
            </w:pPr>
            <w:r>
              <w:t>Device</w:t>
            </w:r>
          </w:p>
        </w:tc>
      </w:tr>
      <w:tr w:rsidR="00940027" w14:paraId="38541BD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10A897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C479CA7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32517C0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B0FD0D9" w14:textId="77777777" w:rsidR="00940027" w:rsidRDefault="00940027">
            <w:pPr>
              <w:pStyle w:val="OtherTableBody"/>
            </w:pPr>
            <w:r>
              <w:t>DIFF</w:t>
            </w:r>
          </w:p>
        </w:tc>
        <w:tc>
          <w:tcPr>
            <w:tcW w:w="3544" w:type="dxa"/>
          </w:tcPr>
          <w:p w14:paraId="28CC1526" w14:textId="77777777" w:rsidR="00940027" w:rsidRDefault="00940027">
            <w:pPr>
              <w:pStyle w:val="OtherTableBody"/>
            </w:pPr>
            <w:r>
              <w:t>*Difference</w:t>
            </w:r>
          </w:p>
        </w:tc>
      </w:tr>
      <w:tr w:rsidR="00940027" w14:paraId="0BE251C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DBDA49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F5FC3EB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57EBD56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D66B1C1" w14:textId="77777777" w:rsidR="00940027" w:rsidRDefault="00940027">
            <w:pPr>
              <w:pStyle w:val="OtherTableBody"/>
            </w:pPr>
            <w:r>
              <w:t>ELAS</w:t>
            </w:r>
          </w:p>
        </w:tc>
        <w:tc>
          <w:tcPr>
            <w:tcW w:w="3544" w:type="dxa"/>
          </w:tcPr>
          <w:p w14:paraId="37BDEAB7" w14:textId="77777777" w:rsidR="00940027" w:rsidRDefault="00940027">
            <w:pPr>
              <w:pStyle w:val="OtherTableBody"/>
            </w:pPr>
            <w:r>
              <w:t>Elasticity</w:t>
            </w:r>
          </w:p>
        </w:tc>
      </w:tr>
      <w:tr w:rsidR="00940027" w14:paraId="2E822B9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467732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FB9FD7C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6D3E2EB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5945824" w14:textId="77777777" w:rsidR="00940027" w:rsidRDefault="00940027">
            <w:pPr>
              <w:pStyle w:val="OtherTableBody"/>
            </w:pPr>
            <w:r>
              <w:t>ELPOT</w:t>
            </w:r>
          </w:p>
        </w:tc>
        <w:tc>
          <w:tcPr>
            <w:tcW w:w="3544" w:type="dxa"/>
          </w:tcPr>
          <w:p w14:paraId="27060F35" w14:textId="77777777" w:rsidR="00940027" w:rsidRDefault="00940027">
            <w:pPr>
              <w:pStyle w:val="OtherTableBody"/>
            </w:pPr>
            <w:r>
              <w:t>Electrical Potential (Voltage)</w:t>
            </w:r>
          </w:p>
        </w:tc>
      </w:tr>
      <w:tr w:rsidR="00940027" w14:paraId="2A71327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2CEF05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7E6DAB9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1E61CFF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974DC27" w14:textId="77777777" w:rsidR="00940027" w:rsidRDefault="00940027">
            <w:pPr>
              <w:pStyle w:val="OtherTableBody"/>
            </w:pPr>
            <w:r>
              <w:t>ELRAT</w:t>
            </w:r>
          </w:p>
        </w:tc>
        <w:tc>
          <w:tcPr>
            <w:tcW w:w="3544" w:type="dxa"/>
          </w:tcPr>
          <w:p w14:paraId="032E8356" w14:textId="77777777" w:rsidR="00940027" w:rsidRDefault="00940027">
            <w:pPr>
              <w:pStyle w:val="OtherTableBody"/>
            </w:pPr>
            <w:r>
              <w:t>Electrical current (amperage)</w:t>
            </w:r>
          </w:p>
        </w:tc>
      </w:tr>
      <w:tr w:rsidR="00940027" w14:paraId="639B8F3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3A8D55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F0E7076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37FD154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325A69A" w14:textId="77777777" w:rsidR="00940027" w:rsidRDefault="00940027">
            <w:pPr>
              <w:pStyle w:val="OtherTableBody"/>
            </w:pPr>
            <w:r>
              <w:t>ELRES</w:t>
            </w:r>
          </w:p>
        </w:tc>
        <w:tc>
          <w:tcPr>
            <w:tcW w:w="3544" w:type="dxa"/>
          </w:tcPr>
          <w:p w14:paraId="56750DB4" w14:textId="77777777" w:rsidR="00940027" w:rsidRDefault="00940027">
            <w:pPr>
              <w:pStyle w:val="OtherTableBody"/>
            </w:pPr>
            <w:r>
              <w:t>Electrical Resistance</w:t>
            </w:r>
          </w:p>
        </w:tc>
      </w:tr>
      <w:tr w:rsidR="00940027" w14:paraId="347AEC7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1D296E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6F53A1F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68C3954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2435CE0" w14:textId="77777777" w:rsidR="00940027" w:rsidRDefault="00940027">
            <w:pPr>
              <w:pStyle w:val="OtherTableBody"/>
            </w:pPr>
            <w:r>
              <w:t>ENGR</w:t>
            </w:r>
          </w:p>
        </w:tc>
        <w:tc>
          <w:tcPr>
            <w:tcW w:w="3544" w:type="dxa"/>
          </w:tcPr>
          <w:p w14:paraId="5D4ED62A" w14:textId="77777777" w:rsidR="00940027" w:rsidRDefault="00940027">
            <w:pPr>
              <w:pStyle w:val="OtherTableBody"/>
            </w:pPr>
            <w:r>
              <w:t>Energy</w:t>
            </w:r>
          </w:p>
        </w:tc>
      </w:tr>
      <w:tr w:rsidR="00940027" w14:paraId="2C0EF97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ACE579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90304D7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53DD5C9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E35ADF9" w14:textId="77777777" w:rsidR="00940027" w:rsidRDefault="00940027">
            <w:pPr>
              <w:pStyle w:val="OtherTableBody"/>
            </w:pPr>
            <w:r>
              <w:t>ENT</w:t>
            </w:r>
          </w:p>
        </w:tc>
        <w:tc>
          <w:tcPr>
            <w:tcW w:w="3544" w:type="dxa"/>
          </w:tcPr>
          <w:p w14:paraId="1C600E3D" w14:textId="77777777" w:rsidR="00940027" w:rsidRDefault="00940027">
            <w:pPr>
              <w:pStyle w:val="OtherTableBody"/>
            </w:pPr>
            <w:r>
              <w:t>*Entitic</w:t>
            </w:r>
          </w:p>
        </w:tc>
      </w:tr>
      <w:tr w:rsidR="00940027" w14:paraId="4767198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585837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E10D393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6691B7D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F45D238" w14:textId="77777777" w:rsidR="00940027" w:rsidRDefault="00940027">
            <w:pPr>
              <w:pStyle w:val="OtherTableBody"/>
            </w:pPr>
            <w:r>
              <w:t>ENTCAT</w:t>
            </w:r>
          </w:p>
        </w:tc>
        <w:tc>
          <w:tcPr>
            <w:tcW w:w="3544" w:type="dxa"/>
          </w:tcPr>
          <w:p w14:paraId="349EB3DE" w14:textId="77777777" w:rsidR="00940027" w:rsidRDefault="00940027">
            <w:pPr>
              <w:pStyle w:val="OtherTableBody"/>
            </w:pPr>
            <w:r>
              <w:t>*Entitic Catalytic Activity</w:t>
            </w:r>
          </w:p>
        </w:tc>
      </w:tr>
      <w:tr w:rsidR="00940027" w14:paraId="1C543FD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94A12C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9BF1684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02CF7E9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D3899B5" w14:textId="77777777" w:rsidR="00940027" w:rsidRDefault="00940027">
            <w:pPr>
              <w:pStyle w:val="OtherTableBody"/>
            </w:pPr>
            <w:r>
              <w:t>ENTNUM</w:t>
            </w:r>
          </w:p>
        </w:tc>
        <w:tc>
          <w:tcPr>
            <w:tcW w:w="3544" w:type="dxa"/>
          </w:tcPr>
          <w:p w14:paraId="2F6DA4B3" w14:textId="77777777" w:rsidR="00940027" w:rsidRDefault="00940027">
            <w:pPr>
              <w:pStyle w:val="OtherTableBody"/>
            </w:pPr>
            <w:r>
              <w:t>*Entitic Number</w:t>
            </w:r>
          </w:p>
        </w:tc>
      </w:tr>
      <w:tr w:rsidR="00940027" w14:paraId="21820F8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721182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BA796B5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674D8D1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52ACEED" w14:textId="77777777" w:rsidR="00940027" w:rsidRDefault="00940027">
            <w:pPr>
              <w:pStyle w:val="OtherTableBody"/>
            </w:pPr>
            <w:r>
              <w:t>ENTSUB</w:t>
            </w:r>
          </w:p>
        </w:tc>
        <w:tc>
          <w:tcPr>
            <w:tcW w:w="3544" w:type="dxa"/>
          </w:tcPr>
          <w:p w14:paraId="76512194" w14:textId="77777777" w:rsidR="00940027" w:rsidRDefault="00940027">
            <w:pPr>
              <w:pStyle w:val="OtherTableBody"/>
            </w:pPr>
            <w:r>
              <w:t>*Entitic Substance of Amount</w:t>
            </w:r>
          </w:p>
        </w:tc>
      </w:tr>
      <w:tr w:rsidR="00940027" w14:paraId="664F8EA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59B2D2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D20DD7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0254</w:t>
            </w:r>
          </w:p>
        </w:tc>
        <w:tc>
          <w:tcPr>
            <w:tcW w:w="2693" w:type="dxa"/>
          </w:tcPr>
          <w:p w14:paraId="70DD921F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F3B926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ENTVOL</w:t>
            </w:r>
          </w:p>
        </w:tc>
        <w:tc>
          <w:tcPr>
            <w:tcW w:w="3544" w:type="dxa"/>
          </w:tcPr>
          <w:p w14:paraId="2B6BEC2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*Entitic Volume</w:t>
            </w:r>
          </w:p>
        </w:tc>
      </w:tr>
      <w:tr w:rsidR="00940027" w14:paraId="1157A9C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5215C0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BD3BEC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0254</w:t>
            </w:r>
          </w:p>
        </w:tc>
        <w:tc>
          <w:tcPr>
            <w:tcW w:w="2693" w:type="dxa"/>
          </w:tcPr>
          <w:p w14:paraId="454A8A0C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579EB93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EQL</w:t>
            </w:r>
          </w:p>
        </w:tc>
        <w:tc>
          <w:tcPr>
            <w:tcW w:w="3544" w:type="dxa"/>
          </w:tcPr>
          <w:p w14:paraId="7F34381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Equilibrium</w:t>
            </w:r>
          </w:p>
        </w:tc>
      </w:tr>
      <w:tr w:rsidR="00940027" w14:paraId="08652F9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B19541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45BCE368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7A6CE4D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E93368A" w14:textId="77777777" w:rsidR="00940027" w:rsidRDefault="00940027">
            <w:pPr>
              <w:pStyle w:val="OtherTableBody"/>
            </w:pPr>
            <w:r>
              <w:t>FORCE</w:t>
            </w:r>
          </w:p>
        </w:tc>
        <w:tc>
          <w:tcPr>
            <w:tcW w:w="3544" w:type="dxa"/>
          </w:tcPr>
          <w:p w14:paraId="30A0157D" w14:textId="77777777" w:rsidR="00940027" w:rsidRDefault="00940027">
            <w:pPr>
              <w:pStyle w:val="OtherTableBody"/>
            </w:pPr>
            <w:r>
              <w:t>Mechanical force</w:t>
            </w:r>
          </w:p>
        </w:tc>
      </w:tr>
      <w:tr w:rsidR="00940027" w14:paraId="1ED286C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CDF326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99E94DC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23C168C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DDE791B" w14:textId="77777777" w:rsidR="00940027" w:rsidRDefault="00940027">
            <w:pPr>
              <w:pStyle w:val="OtherTableBody"/>
            </w:pPr>
            <w:r>
              <w:t>FREQ</w:t>
            </w:r>
          </w:p>
        </w:tc>
        <w:tc>
          <w:tcPr>
            <w:tcW w:w="3544" w:type="dxa"/>
          </w:tcPr>
          <w:p w14:paraId="6AD8EB94" w14:textId="77777777" w:rsidR="00940027" w:rsidRDefault="00940027">
            <w:pPr>
              <w:pStyle w:val="OtherTableBody"/>
            </w:pPr>
            <w:r>
              <w:t>Frequency</w:t>
            </w:r>
          </w:p>
        </w:tc>
      </w:tr>
      <w:tr w:rsidR="00940027" w14:paraId="3609FFA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D88428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F6BFEAB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2D15BB9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5CB598A" w14:textId="77777777" w:rsidR="00940027" w:rsidRDefault="00940027">
            <w:pPr>
              <w:pStyle w:val="OtherTableBody"/>
            </w:pPr>
            <w:r>
              <w:t>IMP</w:t>
            </w:r>
          </w:p>
        </w:tc>
        <w:tc>
          <w:tcPr>
            <w:tcW w:w="3544" w:type="dxa"/>
          </w:tcPr>
          <w:p w14:paraId="5536E55D" w14:textId="77777777" w:rsidR="00940027" w:rsidRDefault="00940027">
            <w:pPr>
              <w:pStyle w:val="OtherTableBody"/>
            </w:pPr>
            <w:r>
              <w:t>Impression/ interpretation of study</w:t>
            </w:r>
          </w:p>
        </w:tc>
      </w:tr>
      <w:tr w:rsidR="00940027" w14:paraId="79FCCC3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8A1352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B802B2D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1F051E5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268A90C" w14:textId="77777777" w:rsidR="00940027" w:rsidRDefault="00940027">
            <w:pPr>
              <w:pStyle w:val="OtherTableBody"/>
            </w:pPr>
            <w:r>
              <w:t>KINV</w:t>
            </w:r>
          </w:p>
        </w:tc>
        <w:tc>
          <w:tcPr>
            <w:tcW w:w="3544" w:type="dxa"/>
          </w:tcPr>
          <w:p w14:paraId="2429FDDD" w14:textId="77777777" w:rsidR="00940027" w:rsidRDefault="00940027">
            <w:pPr>
              <w:pStyle w:val="OtherTableBody"/>
            </w:pPr>
            <w:r>
              <w:t>*Kinematic Viscosity</w:t>
            </w:r>
          </w:p>
        </w:tc>
      </w:tr>
      <w:tr w:rsidR="00940027" w14:paraId="685EC0D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2335E6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7B88794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3D36189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F5A8BA2" w14:textId="77777777" w:rsidR="00940027" w:rsidRDefault="00940027">
            <w:pPr>
              <w:pStyle w:val="OtherTableBody"/>
            </w:pPr>
            <w:r>
              <w:t>LEN</w:t>
            </w:r>
          </w:p>
        </w:tc>
        <w:tc>
          <w:tcPr>
            <w:tcW w:w="3544" w:type="dxa"/>
          </w:tcPr>
          <w:p w14:paraId="2FABAED4" w14:textId="77777777" w:rsidR="00940027" w:rsidRDefault="00940027">
            <w:pPr>
              <w:pStyle w:val="OtherTableBody"/>
            </w:pPr>
            <w:r>
              <w:t>Length</w:t>
            </w:r>
          </w:p>
        </w:tc>
      </w:tr>
      <w:tr w:rsidR="00940027" w14:paraId="252A586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61929C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E63EB04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3A3BD5B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48392F9" w14:textId="77777777" w:rsidR="00940027" w:rsidRDefault="00940027">
            <w:pPr>
              <w:pStyle w:val="OtherTableBody"/>
            </w:pPr>
            <w:r>
              <w:t>LINC</w:t>
            </w:r>
          </w:p>
        </w:tc>
        <w:tc>
          <w:tcPr>
            <w:tcW w:w="3544" w:type="dxa"/>
          </w:tcPr>
          <w:p w14:paraId="66AA0FBB" w14:textId="77777777" w:rsidR="00940027" w:rsidRDefault="00940027">
            <w:pPr>
              <w:pStyle w:val="OtherTableBody"/>
            </w:pPr>
            <w:r>
              <w:t>*Length Increment</w:t>
            </w:r>
          </w:p>
        </w:tc>
      </w:tr>
      <w:tr w:rsidR="00940027" w14:paraId="0828492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48DDDE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186BE2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0254</w:t>
            </w:r>
          </w:p>
        </w:tc>
        <w:tc>
          <w:tcPr>
            <w:tcW w:w="2693" w:type="dxa"/>
          </w:tcPr>
          <w:p w14:paraId="193908A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3C0EA50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LIQ</w:t>
            </w:r>
          </w:p>
        </w:tc>
        <w:tc>
          <w:tcPr>
            <w:tcW w:w="3544" w:type="dxa"/>
          </w:tcPr>
          <w:p w14:paraId="18DD984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*Liquefaction</w:t>
            </w:r>
          </w:p>
        </w:tc>
      </w:tr>
      <w:tr w:rsidR="00940027" w14:paraId="5B0B554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C8BBAE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678D35C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0254</w:t>
            </w:r>
          </w:p>
        </w:tc>
        <w:tc>
          <w:tcPr>
            <w:tcW w:w="2693" w:type="dxa"/>
          </w:tcPr>
          <w:p w14:paraId="2F55370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732C438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MASS</w:t>
            </w:r>
          </w:p>
        </w:tc>
        <w:tc>
          <w:tcPr>
            <w:tcW w:w="3544" w:type="dxa"/>
          </w:tcPr>
          <w:p w14:paraId="0426AEC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*Mass</w:t>
            </w:r>
          </w:p>
        </w:tc>
      </w:tr>
      <w:tr w:rsidR="00940027" w14:paraId="6AFE9B2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CD2F728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2460912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0254</w:t>
            </w:r>
          </w:p>
        </w:tc>
        <w:tc>
          <w:tcPr>
            <w:tcW w:w="2693" w:type="dxa"/>
          </w:tcPr>
          <w:p w14:paraId="27AC391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1515FCB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MCNC</w:t>
            </w:r>
          </w:p>
        </w:tc>
        <w:tc>
          <w:tcPr>
            <w:tcW w:w="3544" w:type="dxa"/>
          </w:tcPr>
          <w:p w14:paraId="078DEE6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*Mass Concentration</w:t>
            </w:r>
          </w:p>
        </w:tc>
      </w:tr>
      <w:tr w:rsidR="00940027" w14:paraId="45867B9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49450C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08EB17E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0254</w:t>
            </w:r>
          </w:p>
        </w:tc>
        <w:tc>
          <w:tcPr>
            <w:tcW w:w="2693" w:type="dxa"/>
          </w:tcPr>
          <w:p w14:paraId="3E00518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2D43AD3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MCNT</w:t>
            </w:r>
          </w:p>
        </w:tc>
        <w:tc>
          <w:tcPr>
            <w:tcW w:w="3544" w:type="dxa"/>
          </w:tcPr>
          <w:p w14:paraId="1859BBC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Mass Content</w:t>
            </w:r>
          </w:p>
        </w:tc>
      </w:tr>
      <w:tr w:rsidR="00940027" w14:paraId="236D9D5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341359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07B0B50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0254</w:t>
            </w:r>
          </w:p>
        </w:tc>
        <w:tc>
          <w:tcPr>
            <w:tcW w:w="2693" w:type="dxa"/>
          </w:tcPr>
          <w:p w14:paraId="211C72C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5B6B20F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MCRTO</w:t>
            </w:r>
          </w:p>
        </w:tc>
        <w:tc>
          <w:tcPr>
            <w:tcW w:w="3544" w:type="dxa"/>
          </w:tcPr>
          <w:p w14:paraId="37DC8F2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*Mass Concentration Ratio</w:t>
            </w:r>
          </w:p>
        </w:tc>
      </w:tr>
      <w:tr w:rsidR="00940027" w14:paraId="0C2A455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F3922D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0DF95F1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0254</w:t>
            </w:r>
          </w:p>
        </w:tc>
        <w:tc>
          <w:tcPr>
            <w:tcW w:w="2693" w:type="dxa"/>
          </w:tcPr>
          <w:p w14:paraId="32C2449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61CED82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MFR</w:t>
            </w:r>
          </w:p>
        </w:tc>
        <w:tc>
          <w:tcPr>
            <w:tcW w:w="3544" w:type="dxa"/>
          </w:tcPr>
          <w:p w14:paraId="57484FC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*Mass Fraction</w:t>
            </w:r>
          </w:p>
        </w:tc>
      </w:tr>
      <w:tr w:rsidR="00940027" w14:paraId="76D7ACE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CB1DFB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5EE108A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0254</w:t>
            </w:r>
          </w:p>
        </w:tc>
        <w:tc>
          <w:tcPr>
            <w:tcW w:w="2693" w:type="dxa"/>
          </w:tcPr>
          <w:p w14:paraId="7A17162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62BA150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MGFLUX</w:t>
            </w:r>
          </w:p>
        </w:tc>
        <w:tc>
          <w:tcPr>
            <w:tcW w:w="3544" w:type="dxa"/>
          </w:tcPr>
          <w:p w14:paraId="17C4E02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Magnetic flux</w:t>
            </w:r>
          </w:p>
        </w:tc>
      </w:tr>
      <w:tr w:rsidR="00940027" w14:paraId="3AE0B17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B11F6D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0B382C0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0254</w:t>
            </w:r>
          </w:p>
        </w:tc>
        <w:tc>
          <w:tcPr>
            <w:tcW w:w="2693" w:type="dxa"/>
          </w:tcPr>
          <w:p w14:paraId="04FD63F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07F1557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MINC</w:t>
            </w:r>
          </w:p>
        </w:tc>
        <w:tc>
          <w:tcPr>
            <w:tcW w:w="3544" w:type="dxa"/>
          </w:tcPr>
          <w:p w14:paraId="5067D84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*Mass Increment</w:t>
            </w:r>
          </w:p>
        </w:tc>
      </w:tr>
      <w:tr w:rsidR="00940027" w14:paraId="64C5988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9044F35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155F9A92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0FB97F4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A53742B" w14:textId="77777777" w:rsidR="00940027" w:rsidRDefault="00940027">
            <w:pPr>
              <w:pStyle w:val="OtherTableBody"/>
            </w:pPr>
            <w:r>
              <w:t>MORPH</w:t>
            </w:r>
          </w:p>
        </w:tc>
        <w:tc>
          <w:tcPr>
            <w:tcW w:w="3544" w:type="dxa"/>
          </w:tcPr>
          <w:p w14:paraId="4E9C7F1F" w14:textId="77777777" w:rsidR="00940027" w:rsidRDefault="00940027">
            <w:pPr>
              <w:pStyle w:val="OtherTableBody"/>
            </w:pPr>
            <w:r>
              <w:t>Morphology</w:t>
            </w:r>
          </w:p>
        </w:tc>
      </w:tr>
      <w:tr w:rsidR="00940027" w14:paraId="7BF6E90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B78A1A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DDF1349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61F39C2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9BA6CB1" w14:textId="77777777" w:rsidR="00940027" w:rsidRDefault="00940027">
            <w:pPr>
              <w:pStyle w:val="OtherTableBody"/>
            </w:pPr>
            <w:r>
              <w:t>MOTIL</w:t>
            </w:r>
          </w:p>
        </w:tc>
        <w:tc>
          <w:tcPr>
            <w:tcW w:w="3544" w:type="dxa"/>
          </w:tcPr>
          <w:p w14:paraId="5FE8AB0D" w14:textId="77777777" w:rsidR="00940027" w:rsidRDefault="00940027">
            <w:pPr>
              <w:pStyle w:val="OtherTableBody"/>
            </w:pPr>
            <w:r>
              <w:t>Motility</w:t>
            </w:r>
          </w:p>
        </w:tc>
      </w:tr>
      <w:tr w:rsidR="00940027" w14:paraId="2F63840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A56096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1B2C0A7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2195AE8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654F4B8" w14:textId="77777777" w:rsidR="00940027" w:rsidRDefault="00940027">
            <w:pPr>
              <w:pStyle w:val="OtherTableBody"/>
            </w:pPr>
            <w:r>
              <w:t>MRAT</w:t>
            </w:r>
          </w:p>
        </w:tc>
        <w:tc>
          <w:tcPr>
            <w:tcW w:w="3544" w:type="dxa"/>
          </w:tcPr>
          <w:p w14:paraId="043CE681" w14:textId="77777777" w:rsidR="00940027" w:rsidRDefault="00940027">
            <w:pPr>
              <w:pStyle w:val="OtherTableBody"/>
            </w:pPr>
            <w:r>
              <w:t>*Mass Rate</w:t>
            </w:r>
          </w:p>
        </w:tc>
      </w:tr>
      <w:tr w:rsidR="00940027" w14:paraId="561F410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7CDF8D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3CFE4DC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698BB1D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F31C6B1" w14:textId="77777777" w:rsidR="00940027" w:rsidRDefault="00940027">
            <w:pPr>
              <w:pStyle w:val="OtherTableBody"/>
            </w:pPr>
            <w:r>
              <w:t>MRTO</w:t>
            </w:r>
          </w:p>
        </w:tc>
        <w:tc>
          <w:tcPr>
            <w:tcW w:w="3544" w:type="dxa"/>
          </w:tcPr>
          <w:p w14:paraId="23A04261" w14:textId="77777777" w:rsidR="00940027" w:rsidRDefault="00940027">
            <w:pPr>
              <w:pStyle w:val="OtherTableBody"/>
            </w:pPr>
            <w:r>
              <w:t>*Mass Ratio</w:t>
            </w:r>
          </w:p>
        </w:tc>
      </w:tr>
      <w:tr w:rsidR="00940027" w14:paraId="0B96A56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80F8A4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739B278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5B80812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BE7B405" w14:textId="77777777" w:rsidR="00940027" w:rsidRDefault="00940027">
            <w:pPr>
              <w:pStyle w:val="OtherTableBody"/>
            </w:pPr>
            <w:r>
              <w:t>NCNC</w:t>
            </w:r>
          </w:p>
        </w:tc>
        <w:tc>
          <w:tcPr>
            <w:tcW w:w="3544" w:type="dxa"/>
          </w:tcPr>
          <w:p w14:paraId="32F21183" w14:textId="77777777" w:rsidR="00940027" w:rsidRDefault="00940027">
            <w:pPr>
              <w:pStyle w:val="OtherTableBody"/>
            </w:pPr>
            <w:r>
              <w:t>*Number Concentration</w:t>
            </w:r>
          </w:p>
        </w:tc>
      </w:tr>
      <w:tr w:rsidR="00940027" w14:paraId="244AD4D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D555AC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E89759D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3A71EDA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FB66BBE" w14:textId="77777777" w:rsidR="00940027" w:rsidRDefault="00940027">
            <w:pPr>
              <w:pStyle w:val="OtherTableBody"/>
            </w:pPr>
            <w:r>
              <w:t>NCNT</w:t>
            </w:r>
          </w:p>
        </w:tc>
        <w:tc>
          <w:tcPr>
            <w:tcW w:w="3544" w:type="dxa"/>
          </w:tcPr>
          <w:p w14:paraId="54503695" w14:textId="77777777" w:rsidR="00940027" w:rsidRDefault="00940027">
            <w:pPr>
              <w:pStyle w:val="OtherTableBody"/>
            </w:pPr>
            <w:r>
              <w:t>*Number Content</w:t>
            </w:r>
          </w:p>
        </w:tc>
      </w:tr>
      <w:tr w:rsidR="00940027" w14:paraId="504305B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5D2EB8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7A199B0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3D91EF5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298E1B6" w14:textId="77777777" w:rsidR="00940027" w:rsidRDefault="00940027">
            <w:pPr>
              <w:pStyle w:val="OtherTableBody"/>
            </w:pPr>
            <w:r>
              <w:t>NFR</w:t>
            </w:r>
          </w:p>
        </w:tc>
        <w:tc>
          <w:tcPr>
            <w:tcW w:w="3544" w:type="dxa"/>
          </w:tcPr>
          <w:p w14:paraId="5E17C08F" w14:textId="77777777" w:rsidR="00940027" w:rsidRDefault="00940027">
            <w:pPr>
              <w:pStyle w:val="OtherTableBody"/>
            </w:pPr>
            <w:r>
              <w:t>*Number Fraction</w:t>
            </w:r>
          </w:p>
        </w:tc>
      </w:tr>
      <w:tr w:rsidR="00940027" w14:paraId="065FE6A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63E25A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938378A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4CB76CD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3D86248" w14:textId="77777777" w:rsidR="00940027" w:rsidRDefault="00940027">
            <w:pPr>
              <w:pStyle w:val="OtherTableBody"/>
            </w:pPr>
            <w:r>
              <w:t>NRTO</w:t>
            </w:r>
          </w:p>
        </w:tc>
        <w:tc>
          <w:tcPr>
            <w:tcW w:w="3544" w:type="dxa"/>
          </w:tcPr>
          <w:p w14:paraId="0F3F31A3" w14:textId="77777777" w:rsidR="00940027" w:rsidRDefault="00940027">
            <w:pPr>
              <w:pStyle w:val="OtherTableBody"/>
            </w:pPr>
            <w:r>
              <w:t>*Number Ratio</w:t>
            </w:r>
          </w:p>
        </w:tc>
      </w:tr>
      <w:tr w:rsidR="00940027" w14:paraId="703453C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8203D2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7D5F81F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0254</w:t>
            </w:r>
          </w:p>
        </w:tc>
        <w:tc>
          <w:tcPr>
            <w:tcW w:w="2693" w:type="dxa"/>
          </w:tcPr>
          <w:p w14:paraId="669CB4FF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24D87EAB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NUM</w:t>
            </w:r>
          </w:p>
        </w:tc>
        <w:tc>
          <w:tcPr>
            <w:tcW w:w="3544" w:type="dxa"/>
          </w:tcPr>
          <w:p w14:paraId="20802C68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*Number</w:t>
            </w:r>
          </w:p>
        </w:tc>
      </w:tr>
      <w:tr w:rsidR="00940027" w14:paraId="723709A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27F6D90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0D9AE67C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0254</w:t>
            </w:r>
          </w:p>
        </w:tc>
        <w:tc>
          <w:tcPr>
            <w:tcW w:w="2693" w:type="dxa"/>
          </w:tcPr>
          <w:p w14:paraId="0A88ED3B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42019D2A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OD</w:t>
            </w:r>
          </w:p>
        </w:tc>
        <w:tc>
          <w:tcPr>
            <w:tcW w:w="3544" w:type="dxa"/>
          </w:tcPr>
          <w:p w14:paraId="52F73EF4" w14:textId="77777777" w:rsidR="00940027" w:rsidRDefault="00940027">
            <w:pPr>
              <w:pStyle w:val="OtherTableBody"/>
            </w:pPr>
            <w:r>
              <w:t>Optical density</w:t>
            </w:r>
          </w:p>
        </w:tc>
      </w:tr>
      <w:tr w:rsidR="00940027" w14:paraId="02F956E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47A44E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1B227DD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4AB009D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E779FE1" w14:textId="77777777" w:rsidR="00940027" w:rsidRDefault="00940027">
            <w:pPr>
              <w:pStyle w:val="OtherTableBody"/>
            </w:pPr>
            <w:r>
              <w:t>OSMOL</w:t>
            </w:r>
          </w:p>
        </w:tc>
        <w:tc>
          <w:tcPr>
            <w:tcW w:w="3544" w:type="dxa"/>
          </w:tcPr>
          <w:p w14:paraId="2E3D5BD9" w14:textId="77777777" w:rsidR="00940027" w:rsidRDefault="00940027">
            <w:pPr>
              <w:pStyle w:val="OtherTableBody"/>
            </w:pPr>
            <w:r>
              <w:t>*Osmolality</w:t>
            </w:r>
          </w:p>
        </w:tc>
      </w:tr>
      <w:tr w:rsidR="00940027" w14:paraId="75867D5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287587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D59E62A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4CDF995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909C43E" w14:textId="77777777" w:rsidR="00940027" w:rsidRDefault="00940027">
            <w:pPr>
              <w:pStyle w:val="OtherTableBody"/>
            </w:pPr>
            <w:r>
              <w:t>PRES</w:t>
            </w:r>
          </w:p>
        </w:tc>
        <w:tc>
          <w:tcPr>
            <w:tcW w:w="3544" w:type="dxa"/>
          </w:tcPr>
          <w:p w14:paraId="46BA561D" w14:textId="77777777" w:rsidR="00940027" w:rsidRDefault="00940027">
            <w:pPr>
              <w:pStyle w:val="OtherTableBody"/>
            </w:pPr>
            <w:r>
              <w:t>*Pressure (Partial)</w:t>
            </w:r>
          </w:p>
        </w:tc>
      </w:tr>
      <w:tr w:rsidR="00940027" w14:paraId="76C8CAB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3832E2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A8F3769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034D806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F44A1CD" w14:textId="77777777" w:rsidR="00940027" w:rsidRDefault="00940027">
            <w:pPr>
              <w:pStyle w:val="OtherTableBody"/>
            </w:pPr>
            <w:r>
              <w:t>PRID</w:t>
            </w:r>
          </w:p>
        </w:tc>
        <w:tc>
          <w:tcPr>
            <w:tcW w:w="3544" w:type="dxa"/>
          </w:tcPr>
          <w:p w14:paraId="170004E7" w14:textId="77777777" w:rsidR="00940027" w:rsidRDefault="00940027">
            <w:pPr>
              <w:pStyle w:val="OtherTableBody"/>
            </w:pPr>
            <w:r>
              <w:t>Presence/Identity/Existence</w:t>
            </w:r>
          </w:p>
        </w:tc>
      </w:tr>
      <w:tr w:rsidR="00940027" w14:paraId="18AB819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0159C2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815787D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5ABC1CD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DAB3E3E" w14:textId="77777777" w:rsidR="00940027" w:rsidRDefault="00940027">
            <w:pPr>
              <w:pStyle w:val="OtherTableBody"/>
            </w:pPr>
            <w:r>
              <w:t>PWR</w:t>
            </w:r>
          </w:p>
        </w:tc>
        <w:tc>
          <w:tcPr>
            <w:tcW w:w="3544" w:type="dxa"/>
          </w:tcPr>
          <w:p w14:paraId="2D7FBE12" w14:textId="77777777" w:rsidR="00940027" w:rsidRDefault="00940027">
            <w:pPr>
              <w:pStyle w:val="OtherTableBody"/>
            </w:pPr>
            <w:r>
              <w:t>Power (wattage)</w:t>
            </w:r>
          </w:p>
        </w:tc>
      </w:tr>
      <w:tr w:rsidR="00940027" w14:paraId="21C0011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69781E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D5E708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0254</w:t>
            </w:r>
          </w:p>
        </w:tc>
        <w:tc>
          <w:tcPr>
            <w:tcW w:w="2693" w:type="dxa"/>
          </w:tcPr>
          <w:p w14:paraId="2B0FB21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142F643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RANGE</w:t>
            </w:r>
          </w:p>
        </w:tc>
        <w:tc>
          <w:tcPr>
            <w:tcW w:w="3544" w:type="dxa"/>
          </w:tcPr>
          <w:p w14:paraId="792529C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*Ranges</w:t>
            </w:r>
          </w:p>
        </w:tc>
      </w:tr>
      <w:tr w:rsidR="00940027" w14:paraId="22D26E9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DF7CFA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06E6789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0254</w:t>
            </w:r>
          </w:p>
        </w:tc>
        <w:tc>
          <w:tcPr>
            <w:tcW w:w="2693" w:type="dxa"/>
          </w:tcPr>
          <w:p w14:paraId="52ACE57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4DEAD67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RATIO</w:t>
            </w:r>
          </w:p>
        </w:tc>
        <w:tc>
          <w:tcPr>
            <w:tcW w:w="3544" w:type="dxa"/>
          </w:tcPr>
          <w:p w14:paraId="4531CEAC" w14:textId="77777777" w:rsidR="00940027" w:rsidRDefault="00940027">
            <w:pPr>
              <w:pStyle w:val="OtherTableBody"/>
            </w:pPr>
            <w:r>
              <w:t>*Ratios</w:t>
            </w:r>
          </w:p>
        </w:tc>
      </w:tr>
      <w:tr w:rsidR="00940027" w14:paraId="30E256D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DEA0D2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707204E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076F1E7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CF16632" w14:textId="77777777" w:rsidR="00940027" w:rsidRDefault="00940027">
            <w:pPr>
              <w:pStyle w:val="OtherTableBody"/>
            </w:pPr>
            <w:r>
              <w:t>RCRLTM</w:t>
            </w:r>
          </w:p>
        </w:tc>
        <w:tc>
          <w:tcPr>
            <w:tcW w:w="3544" w:type="dxa"/>
          </w:tcPr>
          <w:p w14:paraId="63EA5C43" w14:textId="77777777" w:rsidR="00940027" w:rsidRDefault="00940027">
            <w:pPr>
              <w:pStyle w:val="OtherTableBody"/>
            </w:pPr>
            <w:r>
              <w:t>*Reciprocal Relative Time</w:t>
            </w:r>
          </w:p>
        </w:tc>
      </w:tr>
      <w:tr w:rsidR="00940027" w14:paraId="73CD6AA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62A9AD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B844742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7CAE9EB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20AE5D5" w14:textId="77777777" w:rsidR="00940027" w:rsidRDefault="00940027">
            <w:pPr>
              <w:pStyle w:val="OtherTableBody"/>
            </w:pPr>
            <w:r>
              <w:t>RDEN</w:t>
            </w:r>
          </w:p>
        </w:tc>
        <w:tc>
          <w:tcPr>
            <w:tcW w:w="3544" w:type="dxa"/>
          </w:tcPr>
          <w:p w14:paraId="07200E33" w14:textId="77777777" w:rsidR="00940027" w:rsidRDefault="00940027">
            <w:pPr>
              <w:pStyle w:val="OtherTableBody"/>
            </w:pPr>
            <w:r>
              <w:t>*Relative Density</w:t>
            </w:r>
          </w:p>
        </w:tc>
      </w:tr>
      <w:tr w:rsidR="00940027" w14:paraId="3AC3A6E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A8093D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1B50BA8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398CF05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EEE12CC" w14:textId="77777777" w:rsidR="00940027" w:rsidRDefault="00940027">
            <w:pPr>
              <w:pStyle w:val="OtherTableBody"/>
            </w:pPr>
            <w:r>
              <w:t>REL</w:t>
            </w:r>
          </w:p>
        </w:tc>
        <w:tc>
          <w:tcPr>
            <w:tcW w:w="3544" w:type="dxa"/>
          </w:tcPr>
          <w:p w14:paraId="3E541558" w14:textId="77777777" w:rsidR="00940027" w:rsidRDefault="00940027">
            <w:pPr>
              <w:pStyle w:val="OtherTableBody"/>
            </w:pPr>
            <w:r>
              <w:t>*Relative</w:t>
            </w:r>
          </w:p>
        </w:tc>
      </w:tr>
      <w:tr w:rsidR="00940027" w14:paraId="18572EA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EE71F9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3B3FA17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2A8DFF2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4832B61" w14:textId="77777777" w:rsidR="00940027" w:rsidRDefault="00940027">
            <w:pPr>
              <w:pStyle w:val="OtherTableBody"/>
            </w:pPr>
            <w:r>
              <w:t>RLMCNC</w:t>
            </w:r>
          </w:p>
        </w:tc>
        <w:tc>
          <w:tcPr>
            <w:tcW w:w="3544" w:type="dxa"/>
          </w:tcPr>
          <w:p w14:paraId="5723ED65" w14:textId="77777777" w:rsidR="00940027" w:rsidRDefault="00940027">
            <w:pPr>
              <w:pStyle w:val="OtherTableBody"/>
            </w:pPr>
            <w:r>
              <w:t>*Relative Mass Concentration</w:t>
            </w:r>
          </w:p>
        </w:tc>
      </w:tr>
      <w:tr w:rsidR="00940027" w14:paraId="6DA2164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3A4C8C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3B66E07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48A7DB2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A906F57" w14:textId="77777777" w:rsidR="00940027" w:rsidRDefault="00940027">
            <w:pPr>
              <w:pStyle w:val="OtherTableBody"/>
            </w:pPr>
            <w:r>
              <w:t>RLSCNC</w:t>
            </w:r>
          </w:p>
        </w:tc>
        <w:tc>
          <w:tcPr>
            <w:tcW w:w="3544" w:type="dxa"/>
          </w:tcPr>
          <w:p w14:paraId="420C5192" w14:textId="77777777" w:rsidR="00940027" w:rsidRDefault="00940027">
            <w:pPr>
              <w:pStyle w:val="OtherTableBody"/>
            </w:pPr>
            <w:r>
              <w:t>*Relative Substance Concentration</w:t>
            </w:r>
          </w:p>
        </w:tc>
      </w:tr>
      <w:tr w:rsidR="00940027" w14:paraId="32D5807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E3D32C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CD2C54E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0CE80B4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D05FA70" w14:textId="77777777" w:rsidR="00940027" w:rsidRDefault="00940027">
            <w:pPr>
              <w:pStyle w:val="OtherTableBody"/>
            </w:pPr>
            <w:r>
              <w:t>RLTM</w:t>
            </w:r>
          </w:p>
        </w:tc>
        <w:tc>
          <w:tcPr>
            <w:tcW w:w="3544" w:type="dxa"/>
          </w:tcPr>
          <w:p w14:paraId="29656B63" w14:textId="77777777" w:rsidR="00940027" w:rsidRDefault="00940027">
            <w:pPr>
              <w:pStyle w:val="OtherTableBody"/>
            </w:pPr>
            <w:r>
              <w:t>*Relative Time</w:t>
            </w:r>
          </w:p>
        </w:tc>
      </w:tr>
      <w:tr w:rsidR="00940027" w14:paraId="2B3FFCD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3AF3F3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518C180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11C41EE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BE21767" w14:textId="77777777" w:rsidR="00940027" w:rsidRDefault="00940027">
            <w:pPr>
              <w:pStyle w:val="OtherTableBody"/>
            </w:pPr>
            <w:r>
              <w:t>SATFR</w:t>
            </w:r>
          </w:p>
        </w:tc>
        <w:tc>
          <w:tcPr>
            <w:tcW w:w="3544" w:type="dxa"/>
          </w:tcPr>
          <w:p w14:paraId="1BA88697" w14:textId="77777777" w:rsidR="00940027" w:rsidRDefault="00940027">
            <w:pPr>
              <w:pStyle w:val="OtherTableBody"/>
            </w:pPr>
            <w:r>
              <w:t>*Saturation Fraction</w:t>
            </w:r>
          </w:p>
        </w:tc>
      </w:tr>
      <w:tr w:rsidR="00940027" w14:paraId="41EFC37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0D471F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125F099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278BD07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9C8FF28" w14:textId="77777777" w:rsidR="00940027" w:rsidRDefault="00940027">
            <w:pPr>
              <w:pStyle w:val="OtherTableBody"/>
            </w:pPr>
            <w:r>
              <w:t>SCNC</w:t>
            </w:r>
          </w:p>
        </w:tc>
        <w:tc>
          <w:tcPr>
            <w:tcW w:w="3544" w:type="dxa"/>
          </w:tcPr>
          <w:p w14:paraId="6EF18106" w14:textId="77777777" w:rsidR="00940027" w:rsidRDefault="00940027">
            <w:pPr>
              <w:pStyle w:val="OtherTableBody"/>
            </w:pPr>
            <w:r>
              <w:t>*Substance Concentration</w:t>
            </w:r>
          </w:p>
        </w:tc>
      </w:tr>
      <w:tr w:rsidR="00940027" w14:paraId="7FFB7CF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62A382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CB8B8B6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1592ECB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0901713" w14:textId="77777777" w:rsidR="00940027" w:rsidRDefault="00940027">
            <w:pPr>
              <w:pStyle w:val="OtherTableBody"/>
            </w:pPr>
            <w:r>
              <w:t>SCNCIN</w:t>
            </w:r>
          </w:p>
        </w:tc>
        <w:tc>
          <w:tcPr>
            <w:tcW w:w="3544" w:type="dxa"/>
          </w:tcPr>
          <w:p w14:paraId="72D211A3" w14:textId="77777777" w:rsidR="00940027" w:rsidRDefault="00940027">
            <w:pPr>
              <w:pStyle w:val="OtherTableBody"/>
            </w:pPr>
            <w:r>
              <w:t>*Substance Concentration Increment</w:t>
            </w:r>
          </w:p>
        </w:tc>
      </w:tr>
      <w:tr w:rsidR="00940027" w14:paraId="3E577D1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DF61F8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623FAA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0254</w:t>
            </w:r>
          </w:p>
        </w:tc>
        <w:tc>
          <w:tcPr>
            <w:tcW w:w="2693" w:type="dxa"/>
          </w:tcPr>
          <w:p w14:paraId="7D546BBA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2AB5B73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SCNT</w:t>
            </w:r>
          </w:p>
        </w:tc>
        <w:tc>
          <w:tcPr>
            <w:tcW w:w="3544" w:type="dxa"/>
          </w:tcPr>
          <w:p w14:paraId="184230D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*Substance Content</w:t>
            </w:r>
          </w:p>
        </w:tc>
      </w:tr>
      <w:tr w:rsidR="00940027" w14:paraId="699D7F3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D67D4C5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535A607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0254</w:t>
            </w:r>
          </w:p>
        </w:tc>
        <w:tc>
          <w:tcPr>
            <w:tcW w:w="2693" w:type="dxa"/>
          </w:tcPr>
          <w:p w14:paraId="4D34437F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690E3FC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SCNTR</w:t>
            </w:r>
          </w:p>
        </w:tc>
        <w:tc>
          <w:tcPr>
            <w:tcW w:w="3544" w:type="dxa"/>
          </w:tcPr>
          <w:p w14:paraId="62B234B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*Substance Content Rate</w:t>
            </w:r>
          </w:p>
        </w:tc>
      </w:tr>
      <w:tr w:rsidR="00940027" w14:paraId="3DFF44C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A262AEF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0549F76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0254</w:t>
            </w:r>
          </w:p>
        </w:tc>
        <w:tc>
          <w:tcPr>
            <w:tcW w:w="2693" w:type="dxa"/>
          </w:tcPr>
          <w:p w14:paraId="01A414F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0EC406B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SCRTO</w:t>
            </w:r>
          </w:p>
        </w:tc>
        <w:tc>
          <w:tcPr>
            <w:tcW w:w="3544" w:type="dxa"/>
          </w:tcPr>
          <w:p w14:paraId="114277E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*Substance Concentration Ratio</w:t>
            </w:r>
          </w:p>
        </w:tc>
      </w:tr>
      <w:tr w:rsidR="00940027" w14:paraId="747B15D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4FD822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0C77193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0254</w:t>
            </w:r>
          </w:p>
        </w:tc>
        <w:tc>
          <w:tcPr>
            <w:tcW w:w="2693" w:type="dxa"/>
          </w:tcPr>
          <w:p w14:paraId="500E2C6A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4ACAC08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SFR</w:t>
            </w:r>
          </w:p>
        </w:tc>
        <w:tc>
          <w:tcPr>
            <w:tcW w:w="3544" w:type="dxa"/>
          </w:tcPr>
          <w:p w14:paraId="5F4851E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*Substance Fraction</w:t>
            </w:r>
          </w:p>
        </w:tc>
      </w:tr>
      <w:tr w:rsidR="00940027" w14:paraId="47337BB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101837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221C51A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0254</w:t>
            </w:r>
          </w:p>
        </w:tc>
        <w:tc>
          <w:tcPr>
            <w:tcW w:w="2693" w:type="dxa"/>
          </w:tcPr>
          <w:p w14:paraId="3375581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37C093A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SHAPE</w:t>
            </w:r>
          </w:p>
        </w:tc>
        <w:tc>
          <w:tcPr>
            <w:tcW w:w="3544" w:type="dxa"/>
          </w:tcPr>
          <w:p w14:paraId="71EDB48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Shape</w:t>
            </w:r>
          </w:p>
        </w:tc>
      </w:tr>
      <w:tr w:rsidR="00940027" w14:paraId="64F63F1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D1E82F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691E80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0254</w:t>
            </w:r>
          </w:p>
        </w:tc>
        <w:tc>
          <w:tcPr>
            <w:tcW w:w="2693" w:type="dxa"/>
          </w:tcPr>
          <w:p w14:paraId="167F799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3369356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SMELL</w:t>
            </w:r>
          </w:p>
        </w:tc>
        <w:tc>
          <w:tcPr>
            <w:tcW w:w="3544" w:type="dxa"/>
          </w:tcPr>
          <w:p w14:paraId="66339C0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Smell</w:t>
            </w:r>
          </w:p>
        </w:tc>
      </w:tr>
      <w:tr w:rsidR="00940027" w14:paraId="57C481B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5DF412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70D443C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0254</w:t>
            </w:r>
          </w:p>
        </w:tc>
        <w:tc>
          <w:tcPr>
            <w:tcW w:w="2693" w:type="dxa"/>
          </w:tcPr>
          <w:p w14:paraId="1A39CAE5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3629685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SRAT</w:t>
            </w:r>
          </w:p>
        </w:tc>
        <w:tc>
          <w:tcPr>
            <w:tcW w:w="3544" w:type="dxa"/>
          </w:tcPr>
          <w:p w14:paraId="6D93BCF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*Substance Rate</w:t>
            </w:r>
          </w:p>
        </w:tc>
      </w:tr>
      <w:tr w:rsidR="00940027" w14:paraId="3389A06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8B1B97A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45254F4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0254</w:t>
            </w:r>
          </w:p>
        </w:tc>
        <w:tc>
          <w:tcPr>
            <w:tcW w:w="2693" w:type="dxa"/>
          </w:tcPr>
          <w:p w14:paraId="435FBF25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4B34D28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SRTO</w:t>
            </w:r>
          </w:p>
        </w:tc>
        <w:tc>
          <w:tcPr>
            <w:tcW w:w="3544" w:type="dxa"/>
          </w:tcPr>
          <w:p w14:paraId="447E121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*Substance Ratio</w:t>
            </w:r>
          </w:p>
        </w:tc>
      </w:tr>
      <w:tr w:rsidR="00940027" w14:paraId="25F8740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1DC50C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C140B08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67F80DD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237EC70" w14:textId="77777777" w:rsidR="00940027" w:rsidRDefault="00940027">
            <w:pPr>
              <w:pStyle w:val="OtherTableBody"/>
            </w:pPr>
            <w:r>
              <w:t>SUB</w:t>
            </w:r>
          </w:p>
        </w:tc>
        <w:tc>
          <w:tcPr>
            <w:tcW w:w="3544" w:type="dxa"/>
          </w:tcPr>
          <w:p w14:paraId="26765DC7" w14:textId="77777777" w:rsidR="00940027" w:rsidRDefault="00940027">
            <w:pPr>
              <w:pStyle w:val="OtherTableBody"/>
            </w:pPr>
            <w:r>
              <w:t>*Substance Amount</w:t>
            </w:r>
          </w:p>
        </w:tc>
      </w:tr>
      <w:tr w:rsidR="00940027" w14:paraId="7CB4D63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7874CF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CA06A36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2117623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91FFEEC" w14:textId="77777777" w:rsidR="00940027" w:rsidRDefault="00940027">
            <w:pPr>
              <w:pStyle w:val="OtherTableBody"/>
            </w:pPr>
            <w:r>
              <w:t>SUSC</w:t>
            </w:r>
          </w:p>
        </w:tc>
        <w:tc>
          <w:tcPr>
            <w:tcW w:w="3544" w:type="dxa"/>
          </w:tcPr>
          <w:p w14:paraId="7B8371E2" w14:textId="77777777" w:rsidR="00940027" w:rsidRDefault="00940027">
            <w:pPr>
              <w:pStyle w:val="OtherTableBody"/>
            </w:pPr>
            <w:r>
              <w:t>*Susceptibility</w:t>
            </w:r>
          </w:p>
        </w:tc>
      </w:tr>
      <w:tr w:rsidR="00940027" w14:paraId="3DDCB48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08C258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B8767A8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74A06EC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9C76EFC" w14:textId="77777777" w:rsidR="00940027" w:rsidRDefault="00940027">
            <w:pPr>
              <w:pStyle w:val="OtherTableBody"/>
            </w:pPr>
            <w:r>
              <w:t>TASTE</w:t>
            </w:r>
          </w:p>
        </w:tc>
        <w:tc>
          <w:tcPr>
            <w:tcW w:w="3544" w:type="dxa"/>
          </w:tcPr>
          <w:p w14:paraId="02F9A287" w14:textId="77777777" w:rsidR="00940027" w:rsidRDefault="00940027">
            <w:pPr>
              <w:pStyle w:val="OtherTableBody"/>
            </w:pPr>
            <w:r>
              <w:t>Taste</w:t>
            </w:r>
          </w:p>
        </w:tc>
      </w:tr>
      <w:tr w:rsidR="00940027" w14:paraId="56A58A4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705EA8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902D480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1C9EE05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611E332" w14:textId="77777777" w:rsidR="00940027" w:rsidRDefault="00940027">
            <w:pPr>
              <w:pStyle w:val="OtherTableBody"/>
            </w:pPr>
            <w:r>
              <w:t>TEMP</w:t>
            </w:r>
          </w:p>
        </w:tc>
        <w:tc>
          <w:tcPr>
            <w:tcW w:w="3544" w:type="dxa"/>
          </w:tcPr>
          <w:p w14:paraId="4745AA5D" w14:textId="77777777" w:rsidR="00940027" w:rsidRDefault="00940027">
            <w:pPr>
              <w:pStyle w:val="OtherTableBody"/>
            </w:pPr>
            <w:r>
              <w:t>*Temperature</w:t>
            </w:r>
          </w:p>
        </w:tc>
      </w:tr>
      <w:tr w:rsidR="00940027" w14:paraId="061A281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7B68D2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150DB78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3600521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55987AE" w14:textId="77777777" w:rsidR="00940027" w:rsidRDefault="00940027">
            <w:pPr>
              <w:pStyle w:val="OtherTableBody"/>
            </w:pPr>
            <w:r>
              <w:t>TEMPDF</w:t>
            </w:r>
          </w:p>
        </w:tc>
        <w:tc>
          <w:tcPr>
            <w:tcW w:w="3544" w:type="dxa"/>
          </w:tcPr>
          <w:p w14:paraId="16B703D1" w14:textId="77777777" w:rsidR="00940027" w:rsidRDefault="00940027">
            <w:pPr>
              <w:pStyle w:val="OtherTableBody"/>
            </w:pPr>
            <w:r>
              <w:t>*Temperature Difference</w:t>
            </w:r>
          </w:p>
        </w:tc>
      </w:tr>
      <w:tr w:rsidR="00940027" w14:paraId="519B966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480D8E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E0E6BB0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1A46213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F762D5B" w14:textId="77777777" w:rsidR="00940027" w:rsidRDefault="00940027">
            <w:pPr>
              <w:pStyle w:val="OtherTableBody"/>
            </w:pPr>
            <w:r>
              <w:t>TEMPIN</w:t>
            </w:r>
          </w:p>
        </w:tc>
        <w:tc>
          <w:tcPr>
            <w:tcW w:w="3544" w:type="dxa"/>
          </w:tcPr>
          <w:p w14:paraId="43B6A9C4" w14:textId="77777777" w:rsidR="00940027" w:rsidRDefault="00940027">
            <w:pPr>
              <w:pStyle w:val="OtherTableBody"/>
            </w:pPr>
            <w:r>
              <w:t>*Temperature Increment</w:t>
            </w:r>
          </w:p>
        </w:tc>
      </w:tr>
      <w:tr w:rsidR="00940027" w14:paraId="46708B3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8E5AAD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DD891A9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7858F52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7C0F332" w14:textId="77777777" w:rsidR="00940027" w:rsidRDefault="00940027">
            <w:pPr>
              <w:pStyle w:val="OtherTableBody"/>
            </w:pPr>
            <w:r>
              <w:t>THRMCNC</w:t>
            </w:r>
          </w:p>
        </w:tc>
        <w:tc>
          <w:tcPr>
            <w:tcW w:w="3544" w:type="dxa"/>
          </w:tcPr>
          <w:p w14:paraId="103E708D" w14:textId="77777777" w:rsidR="00940027" w:rsidRDefault="00940027">
            <w:pPr>
              <w:pStyle w:val="OtherTableBody"/>
            </w:pPr>
            <w:r>
              <w:t>*Threshold Mass Concentration</w:t>
            </w:r>
          </w:p>
        </w:tc>
      </w:tr>
      <w:tr w:rsidR="00940027" w14:paraId="61ADC6A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699AD7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09FE0E8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0083ECB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01DDAEF" w14:textId="77777777" w:rsidR="00940027" w:rsidRDefault="00940027">
            <w:pPr>
              <w:pStyle w:val="OtherTableBody"/>
            </w:pPr>
            <w:r>
              <w:t>THRSCNC</w:t>
            </w:r>
          </w:p>
        </w:tc>
        <w:tc>
          <w:tcPr>
            <w:tcW w:w="3544" w:type="dxa"/>
          </w:tcPr>
          <w:p w14:paraId="7464FF94" w14:textId="77777777" w:rsidR="00940027" w:rsidRDefault="00940027">
            <w:pPr>
              <w:pStyle w:val="OtherTableBody"/>
            </w:pPr>
            <w:r>
              <w:t>*Threshold Substance Concentration</w:t>
            </w:r>
          </w:p>
        </w:tc>
      </w:tr>
      <w:tr w:rsidR="00940027" w14:paraId="0FA49E0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2A9DDB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9AA828E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0D5F3E5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9E7E873" w14:textId="77777777" w:rsidR="00940027" w:rsidRDefault="00940027">
            <w:pPr>
              <w:pStyle w:val="OtherTableBody"/>
            </w:pPr>
            <w:r>
              <w:t>TIME</w:t>
            </w:r>
          </w:p>
        </w:tc>
        <w:tc>
          <w:tcPr>
            <w:tcW w:w="3544" w:type="dxa"/>
          </w:tcPr>
          <w:p w14:paraId="70CD50E0" w14:textId="77777777" w:rsidR="00940027" w:rsidRDefault="00940027">
            <w:pPr>
              <w:pStyle w:val="OtherTableBody"/>
            </w:pPr>
            <w:r>
              <w:t>*Time (e.g. seconds)</w:t>
            </w:r>
          </w:p>
        </w:tc>
      </w:tr>
      <w:tr w:rsidR="00940027" w14:paraId="3F43C87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950628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BE03D37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449949F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7B73A2F" w14:textId="77777777" w:rsidR="00940027" w:rsidRDefault="00940027">
            <w:pPr>
              <w:pStyle w:val="OtherTableBody"/>
            </w:pPr>
            <w:r>
              <w:t>TITR</w:t>
            </w:r>
          </w:p>
        </w:tc>
        <w:tc>
          <w:tcPr>
            <w:tcW w:w="3544" w:type="dxa"/>
          </w:tcPr>
          <w:p w14:paraId="5B3FF26B" w14:textId="77777777" w:rsidR="00940027" w:rsidRDefault="00940027">
            <w:pPr>
              <w:pStyle w:val="OtherTableBody"/>
            </w:pPr>
            <w:r>
              <w:t>*Dilution Factor (Titer)</w:t>
            </w:r>
          </w:p>
        </w:tc>
      </w:tr>
      <w:tr w:rsidR="00940027" w14:paraId="6AB51D3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66D5B2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C4F1201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10728F9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5FBB541" w14:textId="77777777" w:rsidR="00940027" w:rsidRDefault="00940027">
            <w:pPr>
              <w:pStyle w:val="OtherTableBody"/>
            </w:pPr>
            <w:r>
              <w:t>TMDF</w:t>
            </w:r>
          </w:p>
        </w:tc>
        <w:tc>
          <w:tcPr>
            <w:tcW w:w="3544" w:type="dxa"/>
          </w:tcPr>
          <w:p w14:paraId="74653BD4" w14:textId="77777777" w:rsidR="00940027" w:rsidRDefault="00940027">
            <w:pPr>
              <w:pStyle w:val="OtherTableBody"/>
            </w:pPr>
            <w:r>
              <w:t>*Time Difference</w:t>
            </w:r>
          </w:p>
        </w:tc>
      </w:tr>
      <w:tr w:rsidR="00940027" w14:paraId="7928324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12EA1B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4FEE869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3226D27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6643223" w14:textId="77777777" w:rsidR="00940027" w:rsidRDefault="00940027">
            <w:pPr>
              <w:pStyle w:val="OtherTableBody"/>
            </w:pPr>
            <w:r>
              <w:t>TMSTP</w:t>
            </w:r>
          </w:p>
        </w:tc>
        <w:tc>
          <w:tcPr>
            <w:tcW w:w="3544" w:type="dxa"/>
          </w:tcPr>
          <w:p w14:paraId="1CE43093" w14:textId="77777777" w:rsidR="00940027" w:rsidRDefault="00940027">
            <w:pPr>
              <w:pStyle w:val="OtherTableBody"/>
            </w:pPr>
            <w:r>
              <w:t>*Time Stamp -- Date and Time</w:t>
            </w:r>
          </w:p>
        </w:tc>
      </w:tr>
      <w:tr w:rsidR="00940027" w14:paraId="56222EE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61E5E9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62047C9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3F6EBDF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6798AD0" w14:textId="77777777" w:rsidR="00940027" w:rsidRDefault="00940027">
            <w:pPr>
              <w:pStyle w:val="OtherTableBody"/>
            </w:pPr>
            <w:r>
              <w:t>TRTO</w:t>
            </w:r>
          </w:p>
        </w:tc>
        <w:tc>
          <w:tcPr>
            <w:tcW w:w="3544" w:type="dxa"/>
          </w:tcPr>
          <w:p w14:paraId="4FCF133F" w14:textId="77777777" w:rsidR="00940027" w:rsidRDefault="00940027">
            <w:pPr>
              <w:pStyle w:val="OtherTableBody"/>
            </w:pPr>
            <w:r>
              <w:t>*Time Ratio</w:t>
            </w:r>
          </w:p>
        </w:tc>
      </w:tr>
      <w:tr w:rsidR="00940027" w14:paraId="29708D7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86D432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2B6321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0254</w:t>
            </w:r>
          </w:p>
        </w:tc>
        <w:tc>
          <w:tcPr>
            <w:tcW w:w="2693" w:type="dxa"/>
          </w:tcPr>
          <w:p w14:paraId="72AB9C9A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3CA3A56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TYPE</w:t>
            </w:r>
          </w:p>
        </w:tc>
        <w:tc>
          <w:tcPr>
            <w:tcW w:w="3544" w:type="dxa"/>
          </w:tcPr>
          <w:p w14:paraId="6D0D11C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*Type</w:t>
            </w:r>
          </w:p>
        </w:tc>
      </w:tr>
      <w:tr w:rsidR="00940027" w14:paraId="3E055FE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DF0A7E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7465812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0254</w:t>
            </w:r>
          </w:p>
        </w:tc>
        <w:tc>
          <w:tcPr>
            <w:tcW w:w="2693" w:type="dxa"/>
          </w:tcPr>
          <w:p w14:paraId="7517F51A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3322DB1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VCNT</w:t>
            </w:r>
          </w:p>
        </w:tc>
        <w:tc>
          <w:tcPr>
            <w:tcW w:w="3544" w:type="dxa"/>
          </w:tcPr>
          <w:p w14:paraId="5B3C93F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*Volume Content</w:t>
            </w:r>
          </w:p>
        </w:tc>
      </w:tr>
      <w:tr w:rsidR="00940027" w14:paraId="7D15F34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F3D978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28EA279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0254</w:t>
            </w:r>
          </w:p>
        </w:tc>
        <w:tc>
          <w:tcPr>
            <w:tcW w:w="2693" w:type="dxa"/>
          </w:tcPr>
          <w:p w14:paraId="39FDFC9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5FD0D95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VEL</w:t>
            </w:r>
          </w:p>
        </w:tc>
        <w:tc>
          <w:tcPr>
            <w:tcW w:w="3544" w:type="dxa"/>
          </w:tcPr>
          <w:p w14:paraId="6A2DE0C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*Velocity</w:t>
            </w:r>
          </w:p>
        </w:tc>
      </w:tr>
      <w:tr w:rsidR="00940027" w14:paraId="22174B7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E23170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3383E5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0254</w:t>
            </w:r>
          </w:p>
        </w:tc>
        <w:tc>
          <w:tcPr>
            <w:tcW w:w="2693" w:type="dxa"/>
          </w:tcPr>
          <w:p w14:paraId="0FBC69AC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A2EABB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VELRT</w:t>
            </w:r>
          </w:p>
        </w:tc>
        <w:tc>
          <w:tcPr>
            <w:tcW w:w="3544" w:type="dxa"/>
          </w:tcPr>
          <w:p w14:paraId="7B7DBF0D" w14:textId="77777777" w:rsidR="00940027" w:rsidRDefault="00940027">
            <w:pPr>
              <w:pStyle w:val="OtherTableBody"/>
            </w:pPr>
            <w:r>
              <w:t>*Velocity Ratio</w:t>
            </w:r>
          </w:p>
        </w:tc>
      </w:tr>
      <w:tr w:rsidR="00940027" w14:paraId="75B1CA1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2B5C8F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2EAF422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4AA49EE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8701879" w14:textId="77777777" w:rsidR="00940027" w:rsidRDefault="00940027">
            <w:pPr>
              <w:pStyle w:val="OtherTableBody"/>
            </w:pPr>
            <w:r>
              <w:t>VFR</w:t>
            </w:r>
          </w:p>
        </w:tc>
        <w:tc>
          <w:tcPr>
            <w:tcW w:w="3544" w:type="dxa"/>
          </w:tcPr>
          <w:p w14:paraId="6F67A1A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*Volume Fraction</w:t>
            </w:r>
          </w:p>
        </w:tc>
      </w:tr>
      <w:tr w:rsidR="00940027" w14:paraId="21BD411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0A23A8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2AAB4D9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0254</w:t>
            </w:r>
          </w:p>
        </w:tc>
        <w:tc>
          <w:tcPr>
            <w:tcW w:w="2693" w:type="dxa"/>
          </w:tcPr>
          <w:p w14:paraId="08CC74D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26AA636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VISC</w:t>
            </w:r>
          </w:p>
        </w:tc>
        <w:tc>
          <w:tcPr>
            <w:tcW w:w="3544" w:type="dxa"/>
          </w:tcPr>
          <w:p w14:paraId="71B401F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*Viscosity</w:t>
            </w:r>
          </w:p>
        </w:tc>
      </w:tr>
      <w:tr w:rsidR="00940027" w14:paraId="27AA611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477FFA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A96944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0254</w:t>
            </w:r>
          </w:p>
        </w:tc>
        <w:tc>
          <w:tcPr>
            <w:tcW w:w="2693" w:type="dxa"/>
          </w:tcPr>
          <w:p w14:paraId="3DC2A0FC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EA6CAC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VOL</w:t>
            </w:r>
          </w:p>
        </w:tc>
        <w:tc>
          <w:tcPr>
            <w:tcW w:w="3544" w:type="dxa"/>
          </w:tcPr>
          <w:p w14:paraId="0FBED97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*Volume</w:t>
            </w:r>
          </w:p>
        </w:tc>
      </w:tr>
      <w:tr w:rsidR="00940027" w14:paraId="0D27D5A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E5C3AB3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4344C277" w14:textId="77777777" w:rsidR="00940027" w:rsidRDefault="00940027">
            <w:pPr>
              <w:pStyle w:val="OtherTableBody"/>
            </w:pPr>
            <w:r>
              <w:t>0254</w:t>
            </w:r>
          </w:p>
        </w:tc>
        <w:tc>
          <w:tcPr>
            <w:tcW w:w="2693" w:type="dxa"/>
          </w:tcPr>
          <w:p w14:paraId="3FE5161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28E29EE" w14:textId="77777777" w:rsidR="00940027" w:rsidRDefault="00940027">
            <w:pPr>
              <w:pStyle w:val="OtherTableBody"/>
            </w:pPr>
            <w:r>
              <w:t>VRAT</w:t>
            </w:r>
          </w:p>
        </w:tc>
        <w:tc>
          <w:tcPr>
            <w:tcW w:w="3544" w:type="dxa"/>
          </w:tcPr>
          <w:p w14:paraId="32EB6FAC" w14:textId="77777777" w:rsidR="00940027" w:rsidRDefault="00940027">
            <w:pPr>
              <w:pStyle w:val="OtherTableBody"/>
            </w:pPr>
            <w:r>
              <w:t>*Volume Rate</w:t>
            </w:r>
          </w:p>
        </w:tc>
      </w:tr>
      <w:tr w:rsidR="00940027" w14:paraId="1472FE3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C3C3C0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DD8135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0254</w:t>
            </w:r>
          </w:p>
        </w:tc>
        <w:tc>
          <w:tcPr>
            <w:tcW w:w="2693" w:type="dxa"/>
          </w:tcPr>
          <w:p w14:paraId="256AC3E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BEB345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VRTO</w:t>
            </w:r>
          </w:p>
        </w:tc>
        <w:tc>
          <w:tcPr>
            <w:tcW w:w="3544" w:type="dxa"/>
          </w:tcPr>
          <w:p w14:paraId="5943ADE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*Volume Ratio</w:t>
            </w:r>
          </w:p>
        </w:tc>
      </w:tr>
      <w:tr w:rsidR="00940027" w14:paraId="162A60F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A8E42AB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5EA05BAF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48EA1FF1" w14:textId="77777777" w:rsidR="00940027" w:rsidRDefault="00940027">
            <w:pPr>
              <w:pStyle w:val="OtherTableBody"/>
            </w:pPr>
            <w:r>
              <w:t>Duration categories</w:t>
            </w:r>
          </w:p>
        </w:tc>
        <w:tc>
          <w:tcPr>
            <w:tcW w:w="1701" w:type="dxa"/>
          </w:tcPr>
          <w:p w14:paraId="58D83272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79142DB5" w14:textId="77777777" w:rsidR="00940027" w:rsidRDefault="00940027">
            <w:pPr>
              <w:pStyle w:val="OtherTableBody"/>
            </w:pPr>
          </w:p>
        </w:tc>
      </w:tr>
      <w:tr w:rsidR="00940027" w14:paraId="609D59C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2D74A2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843E918" w14:textId="77777777" w:rsidR="00940027" w:rsidRDefault="00940027">
            <w:pPr>
              <w:pStyle w:val="OtherTableBody"/>
            </w:pPr>
            <w:r>
              <w:t>0255</w:t>
            </w:r>
          </w:p>
        </w:tc>
        <w:tc>
          <w:tcPr>
            <w:tcW w:w="2693" w:type="dxa"/>
          </w:tcPr>
          <w:p w14:paraId="7052298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B107B96" w14:textId="77777777" w:rsidR="00940027" w:rsidRDefault="00940027">
            <w:pPr>
              <w:pStyle w:val="OtherTableBody"/>
            </w:pPr>
            <w:r>
              <w:t>*</w:t>
            </w:r>
          </w:p>
        </w:tc>
        <w:tc>
          <w:tcPr>
            <w:tcW w:w="3544" w:type="dxa"/>
          </w:tcPr>
          <w:p w14:paraId="6261E50F" w14:textId="77777777" w:rsidR="00940027" w:rsidRDefault="00940027">
            <w:pPr>
              <w:pStyle w:val="OtherTableBody"/>
            </w:pPr>
            <w:r>
              <w:t>(asterisk) Life of the "unit."  Used for blood products.</w:t>
            </w:r>
          </w:p>
        </w:tc>
      </w:tr>
      <w:tr w:rsidR="00940027" w14:paraId="7DCA892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F8ACFC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B522257" w14:textId="77777777" w:rsidR="00940027" w:rsidRDefault="00940027">
            <w:pPr>
              <w:pStyle w:val="OtherTableBody"/>
            </w:pPr>
            <w:r>
              <w:t>0255</w:t>
            </w:r>
          </w:p>
        </w:tc>
        <w:tc>
          <w:tcPr>
            <w:tcW w:w="2693" w:type="dxa"/>
          </w:tcPr>
          <w:p w14:paraId="78FC590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3EFE07F" w14:textId="77777777" w:rsidR="00940027" w:rsidRDefault="00940027">
            <w:pPr>
              <w:pStyle w:val="OtherTableBody"/>
            </w:pPr>
            <w:r>
              <w:t>12H</w:t>
            </w:r>
          </w:p>
        </w:tc>
        <w:tc>
          <w:tcPr>
            <w:tcW w:w="3544" w:type="dxa"/>
          </w:tcPr>
          <w:p w14:paraId="24842D4C" w14:textId="77777777" w:rsidR="00940027" w:rsidRDefault="00940027">
            <w:pPr>
              <w:pStyle w:val="OtherTableBody"/>
            </w:pPr>
            <w:r>
              <w:t>12 hours</w:t>
            </w:r>
          </w:p>
        </w:tc>
      </w:tr>
      <w:tr w:rsidR="00940027" w14:paraId="49E025A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DFDC25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B155D98" w14:textId="77777777" w:rsidR="00940027" w:rsidRDefault="00940027">
            <w:pPr>
              <w:pStyle w:val="OtherTableBody"/>
            </w:pPr>
            <w:r>
              <w:t>0255</w:t>
            </w:r>
          </w:p>
        </w:tc>
        <w:tc>
          <w:tcPr>
            <w:tcW w:w="2693" w:type="dxa"/>
          </w:tcPr>
          <w:p w14:paraId="2DB46FD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E32E929" w14:textId="77777777" w:rsidR="00940027" w:rsidRDefault="00940027">
            <w:pPr>
              <w:pStyle w:val="OtherTableBody"/>
            </w:pPr>
            <w:r>
              <w:t>1H</w:t>
            </w:r>
          </w:p>
        </w:tc>
        <w:tc>
          <w:tcPr>
            <w:tcW w:w="3544" w:type="dxa"/>
          </w:tcPr>
          <w:p w14:paraId="0227BF3D" w14:textId="77777777" w:rsidR="00940027" w:rsidRDefault="00940027">
            <w:pPr>
              <w:pStyle w:val="OtherTableBody"/>
            </w:pPr>
            <w:r>
              <w:t>1 hour</w:t>
            </w:r>
          </w:p>
        </w:tc>
      </w:tr>
      <w:tr w:rsidR="00940027" w14:paraId="413C4D3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711751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3C63379" w14:textId="77777777" w:rsidR="00940027" w:rsidRDefault="00940027">
            <w:pPr>
              <w:pStyle w:val="OtherTableBody"/>
            </w:pPr>
            <w:r>
              <w:t>0255</w:t>
            </w:r>
          </w:p>
        </w:tc>
        <w:tc>
          <w:tcPr>
            <w:tcW w:w="2693" w:type="dxa"/>
          </w:tcPr>
          <w:p w14:paraId="55B1784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4612FE4" w14:textId="77777777" w:rsidR="00940027" w:rsidRDefault="00940027">
            <w:pPr>
              <w:pStyle w:val="OtherTableBody"/>
            </w:pPr>
            <w:r>
              <w:t>1L</w:t>
            </w:r>
          </w:p>
        </w:tc>
        <w:tc>
          <w:tcPr>
            <w:tcW w:w="3544" w:type="dxa"/>
          </w:tcPr>
          <w:p w14:paraId="6F76F25A" w14:textId="77777777" w:rsidR="00940027" w:rsidRDefault="00940027">
            <w:pPr>
              <w:pStyle w:val="OtherTableBody"/>
            </w:pPr>
            <w:r>
              <w:t>1 months (30 days)</w:t>
            </w:r>
          </w:p>
        </w:tc>
      </w:tr>
      <w:tr w:rsidR="00940027" w14:paraId="73047FB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16A639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97B44F7" w14:textId="77777777" w:rsidR="00940027" w:rsidRDefault="00940027">
            <w:pPr>
              <w:pStyle w:val="OtherTableBody"/>
            </w:pPr>
            <w:r>
              <w:t>0255</w:t>
            </w:r>
          </w:p>
        </w:tc>
        <w:tc>
          <w:tcPr>
            <w:tcW w:w="2693" w:type="dxa"/>
          </w:tcPr>
          <w:p w14:paraId="7911788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E4A4AE8" w14:textId="77777777" w:rsidR="00940027" w:rsidRDefault="00940027">
            <w:pPr>
              <w:pStyle w:val="OtherTableBody"/>
            </w:pPr>
            <w:r>
              <w:t>1W</w:t>
            </w:r>
          </w:p>
        </w:tc>
        <w:tc>
          <w:tcPr>
            <w:tcW w:w="3544" w:type="dxa"/>
          </w:tcPr>
          <w:p w14:paraId="73287B06" w14:textId="77777777" w:rsidR="00940027" w:rsidRDefault="00940027">
            <w:pPr>
              <w:pStyle w:val="OtherTableBody"/>
            </w:pPr>
            <w:r>
              <w:t>1 week</w:t>
            </w:r>
          </w:p>
        </w:tc>
      </w:tr>
      <w:tr w:rsidR="00940027" w14:paraId="798FAF5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EA4E7C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75D663B" w14:textId="77777777" w:rsidR="00940027" w:rsidRDefault="00940027">
            <w:pPr>
              <w:pStyle w:val="OtherTableBody"/>
            </w:pPr>
            <w:r>
              <w:t>0255</w:t>
            </w:r>
          </w:p>
        </w:tc>
        <w:tc>
          <w:tcPr>
            <w:tcW w:w="2693" w:type="dxa"/>
          </w:tcPr>
          <w:p w14:paraId="0527DF9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5B89A5C" w14:textId="77777777" w:rsidR="00940027" w:rsidRDefault="00940027">
            <w:pPr>
              <w:pStyle w:val="OtherTableBody"/>
            </w:pPr>
            <w:r>
              <w:t>2.5H</w:t>
            </w:r>
          </w:p>
        </w:tc>
        <w:tc>
          <w:tcPr>
            <w:tcW w:w="3544" w:type="dxa"/>
          </w:tcPr>
          <w:p w14:paraId="7606AFB5" w14:textId="77777777" w:rsidR="00940027" w:rsidRDefault="00940027">
            <w:pPr>
              <w:pStyle w:val="OtherTableBody"/>
            </w:pPr>
            <w:r>
              <w:t>2½ hours</w:t>
            </w:r>
          </w:p>
        </w:tc>
      </w:tr>
      <w:tr w:rsidR="00940027" w14:paraId="193B78D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84738F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F60F56D" w14:textId="77777777" w:rsidR="00940027" w:rsidRDefault="00940027">
            <w:pPr>
              <w:pStyle w:val="OtherTableBody"/>
            </w:pPr>
            <w:r>
              <w:t>0255</w:t>
            </w:r>
          </w:p>
        </w:tc>
        <w:tc>
          <w:tcPr>
            <w:tcW w:w="2693" w:type="dxa"/>
          </w:tcPr>
          <w:p w14:paraId="45B4626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4305440" w14:textId="77777777" w:rsidR="00940027" w:rsidRDefault="00940027">
            <w:pPr>
              <w:pStyle w:val="OtherTableBody"/>
            </w:pPr>
            <w:r>
              <w:t>24H</w:t>
            </w:r>
          </w:p>
        </w:tc>
        <w:tc>
          <w:tcPr>
            <w:tcW w:w="3544" w:type="dxa"/>
          </w:tcPr>
          <w:p w14:paraId="3D1CE9A0" w14:textId="77777777" w:rsidR="00940027" w:rsidRDefault="00940027">
            <w:pPr>
              <w:pStyle w:val="OtherTableBody"/>
            </w:pPr>
            <w:r>
              <w:t>24 hours</w:t>
            </w:r>
          </w:p>
        </w:tc>
      </w:tr>
      <w:tr w:rsidR="00940027" w14:paraId="2B14080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996ADA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4910E07" w14:textId="77777777" w:rsidR="00940027" w:rsidRDefault="00940027">
            <w:pPr>
              <w:pStyle w:val="OtherTableBody"/>
            </w:pPr>
            <w:r>
              <w:t>0255</w:t>
            </w:r>
          </w:p>
        </w:tc>
        <w:tc>
          <w:tcPr>
            <w:tcW w:w="2693" w:type="dxa"/>
          </w:tcPr>
          <w:p w14:paraId="0BD3F00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CABC29C" w14:textId="77777777" w:rsidR="00940027" w:rsidRDefault="00940027">
            <w:pPr>
              <w:pStyle w:val="OtherTableBody"/>
            </w:pPr>
            <w:r>
              <w:t>2D</w:t>
            </w:r>
          </w:p>
        </w:tc>
        <w:tc>
          <w:tcPr>
            <w:tcW w:w="3544" w:type="dxa"/>
          </w:tcPr>
          <w:p w14:paraId="4455CFDC" w14:textId="77777777" w:rsidR="00940027" w:rsidRDefault="00940027">
            <w:pPr>
              <w:pStyle w:val="OtherTableBody"/>
            </w:pPr>
            <w:r>
              <w:t>2 days</w:t>
            </w:r>
          </w:p>
        </w:tc>
      </w:tr>
      <w:tr w:rsidR="00940027" w14:paraId="2988D5F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A85F8D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0A7742B" w14:textId="77777777" w:rsidR="00940027" w:rsidRDefault="00940027">
            <w:pPr>
              <w:pStyle w:val="OtherTableBody"/>
            </w:pPr>
            <w:r>
              <w:t>0255</w:t>
            </w:r>
          </w:p>
        </w:tc>
        <w:tc>
          <w:tcPr>
            <w:tcW w:w="2693" w:type="dxa"/>
          </w:tcPr>
          <w:p w14:paraId="7320745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F1BAB22" w14:textId="77777777" w:rsidR="00940027" w:rsidRDefault="00940027">
            <w:pPr>
              <w:pStyle w:val="OtherTableBody"/>
            </w:pPr>
            <w:r>
              <w:t>2H</w:t>
            </w:r>
          </w:p>
        </w:tc>
        <w:tc>
          <w:tcPr>
            <w:tcW w:w="3544" w:type="dxa"/>
          </w:tcPr>
          <w:p w14:paraId="2381117E" w14:textId="77777777" w:rsidR="00940027" w:rsidRDefault="00940027">
            <w:pPr>
              <w:pStyle w:val="OtherTableBody"/>
            </w:pPr>
            <w:r>
              <w:t>2 hours</w:t>
            </w:r>
          </w:p>
        </w:tc>
      </w:tr>
      <w:tr w:rsidR="00940027" w14:paraId="1DAB924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184E0E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1B51A5E" w14:textId="77777777" w:rsidR="00940027" w:rsidRDefault="00940027">
            <w:pPr>
              <w:pStyle w:val="OtherTableBody"/>
            </w:pPr>
            <w:r>
              <w:t>0255</w:t>
            </w:r>
          </w:p>
        </w:tc>
        <w:tc>
          <w:tcPr>
            <w:tcW w:w="2693" w:type="dxa"/>
          </w:tcPr>
          <w:p w14:paraId="7BC16C2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65FF275" w14:textId="77777777" w:rsidR="00940027" w:rsidRDefault="00940027">
            <w:pPr>
              <w:pStyle w:val="OtherTableBody"/>
            </w:pPr>
            <w:r>
              <w:t>2L</w:t>
            </w:r>
          </w:p>
        </w:tc>
        <w:tc>
          <w:tcPr>
            <w:tcW w:w="3544" w:type="dxa"/>
          </w:tcPr>
          <w:p w14:paraId="69E552EF" w14:textId="77777777" w:rsidR="00940027" w:rsidRDefault="00940027">
            <w:pPr>
              <w:pStyle w:val="OtherTableBody"/>
            </w:pPr>
            <w:r>
              <w:t>2 months</w:t>
            </w:r>
          </w:p>
        </w:tc>
      </w:tr>
      <w:tr w:rsidR="00940027" w14:paraId="5DB209D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A16DC5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A100B2A" w14:textId="77777777" w:rsidR="00940027" w:rsidRDefault="00940027">
            <w:pPr>
              <w:pStyle w:val="OtherTableBody"/>
            </w:pPr>
            <w:r>
              <w:t>0255</w:t>
            </w:r>
          </w:p>
        </w:tc>
        <w:tc>
          <w:tcPr>
            <w:tcW w:w="2693" w:type="dxa"/>
          </w:tcPr>
          <w:p w14:paraId="1489130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9AB423D" w14:textId="77777777" w:rsidR="00940027" w:rsidRDefault="00940027">
            <w:pPr>
              <w:pStyle w:val="OtherTableBody"/>
            </w:pPr>
            <w:r>
              <w:t>2W</w:t>
            </w:r>
          </w:p>
        </w:tc>
        <w:tc>
          <w:tcPr>
            <w:tcW w:w="3544" w:type="dxa"/>
          </w:tcPr>
          <w:p w14:paraId="6A190A6E" w14:textId="77777777" w:rsidR="00940027" w:rsidRDefault="00940027">
            <w:pPr>
              <w:pStyle w:val="OtherTableBody"/>
            </w:pPr>
            <w:r>
              <w:t>2 weeks</w:t>
            </w:r>
          </w:p>
        </w:tc>
      </w:tr>
      <w:tr w:rsidR="00940027" w14:paraId="51DB1A6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23105F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DBF257A" w14:textId="77777777" w:rsidR="00940027" w:rsidRDefault="00940027">
            <w:pPr>
              <w:pStyle w:val="OtherTableBody"/>
            </w:pPr>
            <w:r>
              <w:t>0255</w:t>
            </w:r>
          </w:p>
        </w:tc>
        <w:tc>
          <w:tcPr>
            <w:tcW w:w="2693" w:type="dxa"/>
          </w:tcPr>
          <w:p w14:paraId="290DBB7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EDDD811" w14:textId="77777777" w:rsidR="00940027" w:rsidRDefault="00940027">
            <w:pPr>
              <w:pStyle w:val="OtherTableBody"/>
            </w:pPr>
            <w:r>
              <w:t>30M</w:t>
            </w:r>
          </w:p>
        </w:tc>
        <w:tc>
          <w:tcPr>
            <w:tcW w:w="3544" w:type="dxa"/>
          </w:tcPr>
          <w:p w14:paraId="6FB6C61C" w14:textId="77777777" w:rsidR="00940027" w:rsidRDefault="00940027">
            <w:pPr>
              <w:pStyle w:val="OtherTableBody"/>
            </w:pPr>
            <w:r>
              <w:t>30 minutes</w:t>
            </w:r>
          </w:p>
        </w:tc>
      </w:tr>
      <w:tr w:rsidR="00940027" w14:paraId="4697D21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D8FDEF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369A0DD" w14:textId="77777777" w:rsidR="00940027" w:rsidRDefault="00940027">
            <w:pPr>
              <w:pStyle w:val="OtherTableBody"/>
            </w:pPr>
            <w:r>
              <w:t>0255</w:t>
            </w:r>
          </w:p>
        </w:tc>
        <w:tc>
          <w:tcPr>
            <w:tcW w:w="2693" w:type="dxa"/>
          </w:tcPr>
          <w:p w14:paraId="364D372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B495FD5" w14:textId="77777777" w:rsidR="00940027" w:rsidRDefault="00940027">
            <w:pPr>
              <w:pStyle w:val="OtherTableBody"/>
            </w:pPr>
            <w:r>
              <w:t>3D</w:t>
            </w:r>
          </w:p>
        </w:tc>
        <w:tc>
          <w:tcPr>
            <w:tcW w:w="3544" w:type="dxa"/>
          </w:tcPr>
          <w:p w14:paraId="58EE3C9A" w14:textId="77777777" w:rsidR="00940027" w:rsidRDefault="00940027">
            <w:pPr>
              <w:pStyle w:val="OtherTableBody"/>
            </w:pPr>
            <w:r>
              <w:t>3 days</w:t>
            </w:r>
          </w:p>
        </w:tc>
      </w:tr>
      <w:tr w:rsidR="00940027" w14:paraId="4F4A8EC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9627BC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233D543" w14:textId="77777777" w:rsidR="00940027" w:rsidRDefault="00940027">
            <w:pPr>
              <w:pStyle w:val="OtherTableBody"/>
            </w:pPr>
            <w:r>
              <w:t>0255</w:t>
            </w:r>
          </w:p>
        </w:tc>
        <w:tc>
          <w:tcPr>
            <w:tcW w:w="2693" w:type="dxa"/>
          </w:tcPr>
          <w:p w14:paraId="7989663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7236E5A" w14:textId="77777777" w:rsidR="00940027" w:rsidRDefault="00940027">
            <w:pPr>
              <w:pStyle w:val="OtherTableBody"/>
            </w:pPr>
            <w:r>
              <w:t>3H</w:t>
            </w:r>
          </w:p>
        </w:tc>
        <w:tc>
          <w:tcPr>
            <w:tcW w:w="3544" w:type="dxa"/>
          </w:tcPr>
          <w:p w14:paraId="154D3DDA" w14:textId="77777777" w:rsidR="00940027" w:rsidRDefault="00940027">
            <w:pPr>
              <w:pStyle w:val="OtherTableBody"/>
            </w:pPr>
            <w:r>
              <w:t>3 hours</w:t>
            </w:r>
          </w:p>
        </w:tc>
      </w:tr>
      <w:tr w:rsidR="00940027" w14:paraId="316556B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A54B6D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EF85A89" w14:textId="77777777" w:rsidR="00940027" w:rsidRDefault="00940027">
            <w:pPr>
              <w:pStyle w:val="OtherTableBody"/>
            </w:pPr>
            <w:r>
              <w:t>0255</w:t>
            </w:r>
          </w:p>
        </w:tc>
        <w:tc>
          <w:tcPr>
            <w:tcW w:w="2693" w:type="dxa"/>
          </w:tcPr>
          <w:p w14:paraId="38B6053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9F3322D" w14:textId="77777777" w:rsidR="00940027" w:rsidRDefault="00940027">
            <w:pPr>
              <w:pStyle w:val="OtherTableBody"/>
            </w:pPr>
            <w:r>
              <w:t>3L</w:t>
            </w:r>
          </w:p>
        </w:tc>
        <w:tc>
          <w:tcPr>
            <w:tcW w:w="3544" w:type="dxa"/>
          </w:tcPr>
          <w:p w14:paraId="41D8B35A" w14:textId="77777777" w:rsidR="00940027" w:rsidRDefault="00940027">
            <w:pPr>
              <w:pStyle w:val="OtherTableBody"/>
            </w:pPr>
            <w:r>
              <w:t>3 months</w:t>
            </w:r>
          </w:p>
        </w:tc>
      </w:tr>
      <w:tr w:rsidR="00940027" w14:paraId="5E852C9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7BC8E3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7A87E64" w14:textId="77777777" w:rsidR="00940027" w:rsidRDefault="00940027">
            <w:pPr>
              <w:pStyle w:val="OtherTableBody"/>
            </w:pPr>
            <w:r>
              <w:t>0255</w:t>
            </w:r>
          </w:p>
        </w:tc>
        <w:tc>
          <w:tcPr>
            <w:tcW w:w="2693" w:type="dxa"/>
          </w:tcPr>
          <w:p w14:paraId="560594D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F2B3BF8" w14:textId="77777777" w:rsidR="00940027" w:rsidRDefault="00940027">
            <w:pPr>
              <w:pStyle w:val="OtherTableBody"/>
            </w:pPr>
            <w:r>
              <w:t>3W</w:t>
            </w:r>
          </w:p>
        </w:tc>
        <w:tc>
          <w:tcPr>
            <w:tcW w:w="3544" w:type="dxa"/>
          </w:tcPr>
          <w:p w14:paraId="28A8605A" w14:textId="77777777" w:rsidR="00940027" w:rsidRDefault="00940027">
            <w:pPr>
              <w:pStyle w:val="OtherTableBody"/>
            </w:pPr>
            <w:r>
              <w:t>3 weeks</w:t>
            </w:r>
          </w:p>
        </w:tc>
      </w:tr>
      <w:tr w:rsidR="00940027" w14:paraId="20D040F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60BA8A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8517FFB" w14:textId="77777777" w:rsidR="00940027" w:rsidRDefault="00940027">
            <w:pPr>
              <w:pStyle w:val="OtherTableBody"/>
            </w:pPr>
            <w:r>
              <w:t>0255</w:t>
            </w:r>
          </w:p>
        </w:tc>
        <w:tc>
          <w:tcPr>
            <w:tcW w:w="2693" w:type="dxa"/>
          </w:tcPr>
          <w:p w14:paraId="69A7A94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0170F8B" w14:textId="77777777" w:rsidR="00940027" w:rsidRDefault="00940027">
            <w:pPr>
              <w:pStyle w:val="OtherTableBody"/>
            </w:pPr>
            <w:r>
              <w:t>4D</w:t>
            </w:r>
          </w:p>
        </w:tc>
        <w:tc>
          <w:tcPr>
            <w:tcW w:w="3544" w:type="dxa"/>
          </w:tcPr>
          <w:p w14:paraId="6FBC2B26" w14:textId="77777777" w:rsidR="00940027" w:rsidRDefault="00940027">
            <w:pPr>
              <w:pStyle w:val="OtherTableBody"/>
            </w:pPr>
            <w:r>
              <w:t>4 days</w:t>
            </w:r>
          </w:p>
        </w:tc>
      </w:tr>
      <w:tr w:rsidR="00940027" w14:paraId="3514334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059672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0D6FCB7" w14:textId="77777777" w:rsidR="00940027" w:rsidRDefault="00940027">
            <w:pPr>
              <w:pStyle w:val="OtherTableBody"/>
            </w:pPr>
            <w:r>
              <w:t>0255</w:t>
            </w:r>
          </w:p>
        </w:tc>
        <w:tc>
          <w:tcPr>
            <w:tcW w:w="2693" w:type="dxa"/>
          </w:tcPr>
          <w:p w14:paraId="42A9BF2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5168692" w14:textId="77777777" w:rsidR="00940027" w:rsidRDefault="00940027">
            <w:pPr>
              <w:pStyle w:val="OtherTableBody"/>
            </w:pPr>
            <w:r>
              <w:t>4H</w:t>
            </w:r>
          </w:p>
        </w:tc>
        <w:tc>
          <w:tcPr>
            <w:tcW w:w="3544" w:type="dxa"/>
          </w:tcPr>
          <w:p w14:paraId="4C35553F" w14:textId="77777777" w:rsidR="00940027" w:rsidRDefault="00940027">
            <w:pPr>
              <w:pStyle w:val="OtherTableBody"/>
            </w:pPr>
            <w:r>
              <w:t>4 hours</w:t>
            </w:r>
          </w:p>
        </w:tc>
      </w:tr>
      <w:tr w:rsidR="00940027" w14:paraId="3D243D1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300A32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A80FADF" w14:textId="77777777" w:rsidR="00940027" w:rsidRDefault="00940027">
            <w:pPr>
              <w:pStyle w:val="OtherTableBody"/>
            </w:pPr>
            <w:r>
              <w:t>0255</w:t>
            </w:r>
          </w:p>
        </w:tc>
        <w:tc>
          <w:tcPr>
            <w:tcW w:w="2693" w:type="dxa"/>
          </w:tcPr>
          <w:p w14:paraId="31250AB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518CFD1" w14:textId="77777777" w:rsidR="00940027" w:rsidRDefault="00940027">
            <w:pPr>
              <w:pStyle w:val="OtherTableBody"/>
            </w:pPr>
            <w:r>
              <w:t>4W</w:t>
            </w:r>
          </w:p>
        </w:tc>
        <w:tc>
          <w:tcPr>
            <w:tcW w:w="3544" w:type="dxa"/>
          </w:tcPr>
          <w:p w14:paraId="53E96DC0" w14:textId="77777777" w:rsidR="00940027" w:rsidRDefault="00940027">
            <w:pPr>
              <w:pStyle w:val="OtherTableBody"/>
            </w:pPr>
            <w:r>
              <w:t>4 weeks</w:t>
            </w:r>
          </w:p>
        </w:tc>
      </w:tr>
      <w:tr w:rsidR="00940027" w14:paraId="25A7484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24842C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93647E0" w14:textId="77777777" w:rsidR="00940027" w:rsidRDefault="00940027">
            <w:pPr>
              <w:pStyle w:val="OtherTableBody"/>
            </w:pPr>
            <w:r>
              <w:t>0255</w:t>
            </w:r>
          </w:p>
        </w:tc>
        <w:tc>
          <w:tcPr>
            <w:tcW w:w="2693" w:type="dxa"/>
          </w:tcPr>
          <w:p w14:paraId="52701AB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1BDBD1E" w14:textId="77777777" w:rsidR="00940027" w:rsidRDefault="00940027">
            <w:pPr>
              <w:pStyle w:val="OtherTableBody"/>
            </w:pPr>
            <w:r>
              <w:t>5D</w:t>
            </w:r>
          </w:p>
        </w:tc>
        <w:tc>
          <w:tcPr>
            <w:tcW w:w="3544" w:type="dxa"/>
          </w:tcPr>
          <w:p w14:paraId="570CEB2F" w14:textId="77777777" w:rsidR="00940027" w:rsidRDefault="00940027">
            <w:pPr>
              <w:pStyle w:val="OtherTableBody"/>
            </w:pPr>
            <w:r>
              <w:t>5 days</w:t>
            </w:r>
          </w:p>
        </w:tc>
      </w:tr>
      <w:tr w:rsidR="00940027" w14:paraId="639F32E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D8BF22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CD69F43" w14:textId="77777777" w:rsidR="00940027" w:rsidRDefault="00940027">
            <w:pPr>
              <w:pStyle w:val="OtherTableBody"/>
            </w:pPr>
            <w:r>
              <w:t>0255</w:t>
            </w:r>
          </w:p>
        </w:tc>
        <w:tc>
          <w:tcPr>
            <w:tcW w:w="2693" w:type="dxa"/>
          </w:tcPr>
          <w:p w14:paraId="70A88AE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CE6B224" w14:textId="77777777" w:rsidR="00940027" w:rsidRDefault="00940027">
            <w:pPr>
              <w:pStyle w:val="OtherTableBody"/>
            </w:pPr>
            <w:r>
              <w:t>5H</w:t>
            </w:r>
          </w:p>
        </w:tc>
        <w:tc>
          <w:tcPr>
            <w:tcW w:w="3544" w:type="dxa"/>
          </w:tcPr>
          <w:p w14:paraId="094CD54A" w14:textId="77777777" w:rsidR="00940027" w:rsidRDefault="00940027">
            <w:pPr>
              <w:pStyle w:val="OtherTableBody"/>
            </w:pPr>
            <w:r>
              <w:t>5 hours</w:t>
            </w:r>
          </w:p>
        </w:tc>
      </w:tr>
      <w:tr w:rsidR="00940027" w14:paraId="263333F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D718D0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83C4B11" w14:textId="77777777" w:rsidR="00940027" w:rsidRDefault="00940027">
            <w:pPr>
              <w:pStyle w:val="OtherTableBody"/>
            </w:pPr>
            <w:r>
              <w:t>0255</w:t>
            </w:r>
          </w:p>
        </w:tc>
        <w:tc>
          <w:tcPr>
            <w:tcW w:w="2693" w:type="dxa"/>
          </w:tcPr>
          <w:p w14:paraId="7C18990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6B370D1" w14:textId="77777777" w:rsidR="00940027" w:rsidRDefault="00940027">
            <w:pPr>
              <w:pStyle w:val="OtherTableBody"/>
            </w:pPr>
            <w:r>
              <w:t>6D</w:t>
            </w:r>
          </w:p>
        </w:tc>
        <w:tc>
          <w:tcPr>
            <w:tcW w:w="3544" w:type="dxa"/>
          </w:tcPr>
          <w:p w14:paraId="3CFBE2A9" w14:textId="77777777" w:rsidR="00940027" w:rsidRDefault="00940027">
            <w:pPr>
              <w:pStyle w:val="OtherTableBody"/>
            </w:pPr>
            <w:r>
              <w:t>6 days</w:t>
            </w:r>
          </w:p>
        </w:tc>
      </w:tr>
      <w:tr w:rsidR="00940027" w14:paraId="530CD57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55DDBB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CC27915" w14:textId="77777777" w:rsidR="00940027" w:rsidRDefault="00940027">
            <w:pPr>
              <w:pStyle w:val="OtherTableBody"/>
            </w:pPr>
            <w:r>
              <w:t>0255</w:t>
            </w:r>
          </w:p>
        </w:tc>
        <w:tc>
          <w:tcPr>
            <w:tcW w:w="2693" w:type="dxa"/>
          </w:tcPr>
          <w:p w14:paraId="5BABFBA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FE264D9" w14:textId="77777777" w:rsidR="00940027" w:rsidRDefault="00940027">
            <w:pPr>
              <w:pStyle w:val="OtherTableBody"/>
            </w:pPr>
            <w:r>
              <w:t>6H</w:t>
            </w:r>
          </w:p>
        </w:tc>
        <w:tc>
          <w:tcPr>
            <w:tcW w:w="3544" w:type="dxa"/>
          </w:tcPr>
          <w:p w14:paraId="5B43CC98" w14:textId="77777777" w:rsidR="00940027" w:rsidRDefault="00940027">
            <w:pPr>
              <w:pStyle w:val="OtherTableBody"/>
            </w:pPr>
            <w:r>
              <w:t>6 hours</w:t>
            </w:r>
          </w:p>
        </w:tc>
      </w:tr>
      <w:tr w:rsidR="00940027" w14:paraId="0AE5611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E66CFF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944E902" w14:textId="77777777" w:rsidR="00940027" w:rsidRDefault="00940027">
            <w:pPr>
              <w:pStyle w:val="OtherTableBody"/>
            </w:pPr>
            <w:r>
              <w:t>0255</w:t>
            </w:r>
          </w:p>
        </w:tc>
        <w:tc>
          <w:tcPr>
            <w:tcW w:w="2693" w:type="dxa"/>
          </w:tcPr>
          <w:p w14:paraId="23ABC6F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FFDF33D" w14:textId="77777777" w:rsidR="00940027" w:rsidRDefault="00940027">
            <w:pPr>
              <w:pStyle w:val="OtherTableBody"/>
            </w:pPr>
            <w:r>
              <w:t>7H</w:t>
            </w:r>
          </w:p>
        </w:tc>
        <w:tc>
          <w:tcPr>
            <w:tcW w:w="3544" w:type="dxa"/>
          </w:tcPr>
          <w:p w14:paraId="1C693365" w14:textId="77777777" w:rsidR="00940027" w:rsidRDefault="00940027">
            <w:pPr>
              <w:pStyle w:val="OtherTableBody"/>
            </w:pPr>
            <w:r>
              <w:t>7 hours</w:t>
            </w:r>
          </w:p>
        </w:tc>
      </w:tr>
      <w:tr w:rsidR="00940027" w14:paraId="437A197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CC9859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A15F4F2" w14:textId="77777777" w:rsidR="00940027" w:rsidRDefault="00940027">
            <w:pPr>
              <w:pStyle w:val="OtherTableBody"/>
            </w:pPr>
            <w:r>
              <w:t>0255</w:t>
            </w:r>
          </w:p>
        </w:tc>
        <w:tc>
          <w:tcPr>
            <w:tcW w:w="2693" w:type="dxa"/>
          </w:tcPr>
          <w:p w14:paraId="3762EFF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99D6AFD" w14:textId="77777777" w:rsidR="00940027" w:rsidRDefault="00940027">
            <w:pPr>
              <w:pStyle w:val="OtherTableBody"/>
            </w:pPr>
            <w:r>
              <w:t>8H</w:t>
            </w:r>
          </w:p>
        </w:tc>
        <w:tc>
          <w:tcPr>
            <w:tcW w:w="3544" w:type="dxa"/>
          </w:tcPr>
          <w:p w14:paraId="571E60F2" w14:textId="77777777" w:rsidR="00940027" w:rsidRDefault="00940027">
            <w:pPr>
              <w:pStyle w:val="OtherTableBody"/>
            </w:pPr>
            <w:r>
              <w:t>8 hours</w:t>
            </w:r>
          </w:p>
        </w:tc>
      </w:tr>
      <w:tr w:rsidR="00940027" w14:paraId="662F391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E3036E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AB851F4" w14:textId="77777777" w:rsidR="00940027" w:rsidRDefault="00940027">
            <w:pPr>
              <w:pStyle w:val="OtherTableBody"/>
            </w:pPr>
            <w:r>
              <w:t>0255</w:t>
            </w:r>
          </w:p>
        </w:tc>
        <w:tc>
          <w:tcPr>
            <w:tcW w:w="2693" w:type="dxa"/>
          </w:tcPr>
          <w:p w14:paraId="6C2CE36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11C66CC" w14:textId="77777777" w:rsidR="00940027" w:rsidRDefault="00940027">
            <w:pPr>
              <w:pStyle w:val="OtherTableBody"/>
            </w:pPr>
            <w:r>
              <w:t>PT</w:t>
            </w:r>
          </w:p>
        </w:tc>
        <w:tc>
          <w:tcPr>
            <w:tcW w:w="3544" w:type="dxa"/>
          </w:tcPr>
          <w:p w14:paraId="09A05024" w14:textId="77777777" w:rsidR="00940027" w:rsidRDefault="00940027">
            <w:pPr>
              <w:pStyle w:val="OtherTableBody"/>
            </w:pPr>
            <w:r>
              <w:t>To identify measures at a point in time.  This is a synonym for "spot" or "random" as applied to urine measurements.</w:t>
            </w:r>
          </w:p>
        </w:tc>
      </w:tr>
      <w:tr w:rsidR="00940027" w14:paraId="7211403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CAEE4AD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1C87A434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1AB33330" w14:textId="77777777" w:rsidR="00940027" w:rsidRDefault="00940027">
            <w:pPr>
              <w:pStyle w:val="OtherTableBody"/>
            </w:pPr>
            <w:r>
              <w:t>Time delay post challenge</w:t>
            </w:r>
          </w:p>
        </w:tc>
        <w:tc>
          <w:tcPr>
            <w:tcW w:w="1701" w:type="dxa"/>
          </w:tcPr>
          <w:p w14:paraId="67BF792C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37988ACA" w14:textId="77777777" w:rsidR="00940027" w:rsidRDefault="00940027">
            <w:pPr>
              <w:pStyle w:val="OtherTableBody"/>
            </w:pPr>
          </w:p>
        </w:tc>
      </w:tr>
      <w:tr w:rsidR="00940027" w14:paraId="69B0CC2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ADA9B1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F7B7720" w14:textId="77777777" w:rsidR="00940027" w:rsidRDefault="00940027">
            <w:pPr>
              <w:pStyle w:val="OtherTableBody"/>
            </w:pPr>
            <w:r>
              <w:t>0256</w:t>
            </w:r>
          </w:p>
        </w:tc>
        <w:tc>
          <w:tcPr>
            <w:tcW w:w="2693" w:type="dxa"/>
          </w:tcPr>
          <w:p w14:paraId="4E95D6F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563F753" w14:textId="77777777" w:rsidR="00940027" w:rsidRDefault="00940027">
            <w:pPr>
              <w:pStyle w:val="OtherTableBody"/>
            </w:pPr>
            <w:r>
              <w:t>10D</w:t>
            </w:r>
          </w:p>
        </w:tc>
        <w:tc>
          <w:tcPr>
            <w:tcW w:w="3544" w:type="dxa"/>
          </w:tcPr>
          <w:p w14:paraId="47141D31" w14:textId="77777777" w:rsidR="00940027" w:rsidRDefault="00940027">
            <w:pPr>
              <w:pStyle w:val="OtherTableBody"/>
            </w:pPr>
            <w:r>
              <w:t>10 days</w:t>
            </w:r>
          </w:p>
        </w:tc>
      </w:tr>
      <w:tr w:rsidR="00940027" w14:paraId="3DE631E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E9598F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C1AF60F" w14:textId="77777777" w:rsidR="00940027" w:rsidRDefault="00940027">
            <w:pPr>
              <w:pStyle w:val="OtherTableBody"/>
            </w:pPr>
            <w:r>
              <w:t>0256</w:t>
            </w:r>
          </w:p>
        </w:tc>
        <w:tc>
          <w:tcPr>
            <w:tcW w:w="2693" w:type="dxa"/>
          </w:tcPr>
          <w:p w14:paraId="015E504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A3986F0" w14:textId="77777777" w:rsidR="00940027" w:rsidRDefault="00940027">
            <w:pPr>
              <w:pStyle w:val="OtherTableBody"/>
            </w:pPr>
            <w:r>
              <w:t>10M</w:t>
            </w:r>
          </w:p>
        </w:tc>
        <w:tc>
          <w:tcPr>
            <w:tcW w:w="3544" w:type="dxa"/>
          </w:tcPr>
          <w:p w14:paraId="2BFA56F1" w14:textId="77777777" w:rsidR="00940027" w:rsidRDefault="00940027">
            <w:pPr>
              <w:pStyle w:val="OtherTableBody"/>
            </w:pPr>
            <w:r>
              <w:t>10 minutes post challenge</w:t>
            </w:r>
          </w:p>
        </w:tc>
      </w:tr>
      <w:tr w:rsidR="00940027" w14:paraId="510E2C2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315650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6D11070" w14:textId="77777777" w:rsidR="00940027" w:rsidRDefault="00940027">
            <w:pPr>
              <w:pStyle w:val="OtherTableBody"/>
            </w:pPr>
            <w:r>
              <w:t>0256</w:t>
            </w:r>
          </w:p>
        </w:tc>
        <w:tc>
          <w:tcPr>
            <w:tcW w:w="2693" w:type="dxa"/>
          </w:tcPr>
          <w:p w14:paraId="3D70653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BE6CDBD" w14:textId="77777777" w:rsidR="00940027" w:rsidRDefault="00940027">
            <w:pPr>
              <w:pStyle w:val="OtherTableBody"/>
            </w:pPr>
            <w:r>
              <w:t>12H</w:t>
            </w:r>
          </w:p>
        </w:tc>
        <w:tc>
          <w:tcPr>
            <w:tcW w:w="3544" w:type="dxa"/>
          </w:tcPr>
          <w:p w14:paraId="006F8356" w14:textId="77777777" w:rsidR="00940027" w:rsidRDefault="00940027">
            <w:pPr>
              <w:pStyle w:val="OtherTableBody"/>
            </w:pPr>
            <w:r>
              <w:t>12 hours post challenge</w:t>
            </w:r>
          </w:p>
        </w:tc>
      </w:tr>
      <w:tr w:rsidR="00940027" w14:paraId="595FF36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7C0603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A38A61B" w14:textId="77777777" w:rsidR="00940027" w:rsidRDefault="00940027">
            <w:pPr>
              <w:pStyle w:val="OtherTableBody"/>
            </w:pPr>
            <w:r>
              <w:t>0256</w:t>
            </w:r>
          </w:p>
        </w:tc>
        <w:tc>
          <w:tcPr>
            <w:tcW w:w="2693" w:type="dxa"/>
          </w:tcPr>
          <w:p w14:paraId="0A49182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1304871" w14:textId="77777777" w:rsidR="00940027" w:rsidRDefault="00940027">
            <w:pPr>
              <w:pStyle w:val="OtherTableBody"/>
            </w:pPr>
            <w:r>
              <w:t>15M</w:t>
            </w:r>
          </w:p>
        </w:tc>
        <w:tc>
          <w:tcPr>
            <w:tcW w:w="3544" w:type="dxa"/>
          </w:tcPr>
          <w:p w14:paraId="2457DA57" w14:textId="77777777" w:rsidR="00940027" w:rsidRDefault="00940027">
            <w:pPr>
              <w:pStyle w:val="OtherTableBody"/>
            </w:pPr>
            <w:r>
              <w:t>15 minutes post challenge</w:t>
            </w:r>
          </w:p>
        </w:tc>
      </w:tr>
      <w:tr w:rsidR="00940027" w14:paraId="2D0EFA4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10A82C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B48C306" w14:textId="77777777" w:rsidR="00940027" w:rsidRDefault="00940027">
            <w:pPr>
              <w:pStyle w:val="OtherTableBody"/>
            </w:pPr>
            <w:r>
              <w:t>0256</w:t>
            </w:r>
          </w:p>
        </w:tc>
        <w:tc>
          <w:tcPr>
            <w:tcW w:w="2693" w:type="dxa"/>
          </w:tcPr>
          <w:p w14:paraId="516E7AC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668BD3F" w14:textId="77777777" w:rsidR="00940027" w:rsidRDefault="00940027">
            <w:pPr>
              <w:pStyle w:val="OtherTableBody"/>
            </w:pPr>
            <w:r>
              <w:t>1H</w:t>
            </w:r>
          </w:p>
        </w:tc>
        <w:tc>
          <w:tcPr>
            <w:tcW w:w="3544" w:type="dxa"/>
          </w:tcPr>
          <w:p w14:paraId="4B30E005" w14:textId="77777777" w:rsidR="00940027" w:rsidRDefault="00940027">
            <w:pPr>
              <w:pStyle w:val="OtherTableBody"/>
            </w:pPr>
            <w:r>
              <w:t>1 hour post challenge</w:t>
            </w:r>
          </w:p>
        </w:tc>
      </w:tr>
      <w:tr w:rsidR="00940027" w14:paraId="2A0FEB0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2A372A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372E8E8" w14:textId="77777777" w:rsidR="00940027" w:rsidRDefault="00940027">
            <w:pPr>
              <w:pStyle w:val="OtherTableBody"/>
            </w:pPr>
            <w:r>
              <w:t>0256</w:t>
            </w:r>
          </w:p>
        </w:tc>
        <w:tc>
          <w:tcPr>
            <w:tcW w:w="2693" w:type="dxa"/>
          </w:tcPr>
          <w:p w14:paraId="2A5DDD8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E0773CE" w14:textId="77777777" w:rsidR="00940027" w:rsidRDefault="00940027">
            <w:pPr>
              <w:pStyle w:val="OtherTableBody"/>
            </w:pPr>
            <w:r>
              <w:t>1L</w:t>
            </w:r>
          </w:p>
        </w:tc>
        <w:tc>
          <w:tcPr>
            <w:tcW w:w="3544" w:type="dxa"/>
          </w:tcPr>
          <w:p w14:paraId="2EF28CCA" w14:textId="77777777" w:rsidR="00940027" w:rsidRDefault="00940027">
            <w:pPr>
              <w:pStyle w:val="OtherTableBody"/>
            </w:pPr>
            <w:r>
              <w:t>1 month (30 days) post challenge</w:t>
            </w:r>
          </w:p>
        </w:tc>
      </w:tr>
      <w:tr w:rsidR="00940027" w14:paraId="5A9BBF7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FB8A75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9F7893F" w14:textId="77777777" w:rsidR="00940027" w:rsidRDefault="00940027">
            <w:pPr>
              <w:pStyle w:val="OtherTableBody"/>
            </w:pPr>
            <w:r>
              <w:t>0256</w:t>
            </w:r>
          </w:p>
        </w:tc>
        <w:tc>
          <w:tcPr>
            <w:tcW w:w="2693" w:type="dxa"/>
          </w:tcPr>
          <w:p w14:paraId="1858FFE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95E9F88" w14:textId="77777777" w:rsidR="00940027" w:rsidRDefault="00940027">
            <w:pPr>
              <w:pStyle w:val="OtherTableBody"/>
            </w:pPr>
            <w:r>
              <w:t>1M</w:t>
            </w:r>
          </w:p>
        </w:tc>
        <w:tc>
          <w:tcPr>
            <w:tcW w:w="3544" w:type="dxa"/>
          </w:tcPr>
          <w:p w14:paraId="2E1AF0FC" w14:textId="77777777" w:rsidR="00940027" w:rsidRDefault="00940027">
            <w:pPr>
              <w:pStyle w:val="OtherTableBody"/>
            </w:pPr>
            <w:r>
              <w:t>1 minute post challenge</w:t>
            </w:r>
          </w:p>
        </w:tc>
      </w:tr>
      <w:tr w:rsidR="00940027" w14:paraId="4745EA2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40C78B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D7EF6F2" w14:textId="77777777" w:rsidR="00940027" w:rsidRDefault="00940027">
            <w:pPr>
              <w:pStyle w:val="OtherTableBody"/>
            </w:pPr>
            <w:r>
              <w:t>0256</w:t>
            </w:r>
          </w:p>
        </w:tc>
        <w:tc>
          <w:tcPr>
            <w:tcW w:w="2693" w:type="dxa"/>
          </w:tcPr>
          <w:p w14:paraId="5AD450D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E2D56E4" w14:textId="77777777" w:rsidR="00940027" w:rsidRDefault="00940027">
            <w:pPr>
              <w:pStyle w:val="OtherTableBody"/>
            </w:pPr>
            <w:r>
              <w:t>1W</w:t>
            </w:r>
          </w:p>
        </w:tc>
        <w:tc>
          <w:tcPr>
            <w:tcW w:w="3544" w:type="dxa"/>
          </w:tcPr>
          <w:p w14:paraId="4C6B310F" w14:textId="77777777" w:rsidR="00940027" w:rsidRDefault="00940027">
            <w:pPr>
              <w:pStyle w:val="OtherTableBody"/>
            </w:pPr>
            <w:r>
              <w:t>1 week</w:t>
            </w:r>
          </w:p>
        </w:tc>
      </w:tr>
      <w:tr w:rsidR="00940027" w14:paraId="096BAD8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035EFD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03E814B" w14:textId="77777777" w:rsidR="00940027" w:rsidRDefault="00940027">
            <w:pPr>
              <w:pStyle w:val="OtherTableBody"/>
            </w:pPr>
            <w:r>
              <w:t>0256</w:t>
            </w:r>
          </w:p>
        </w:tc>
        <w:tc>
          <w:tcPr>
            <w:tcW w:w="2693" w:type="dxa"/>
          </w:tcPr>
          <w:p w14:paraId="48F2D59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6F8D64D" w14:textId="77777777" w:rsidR="00940027" w:rsidRDefault="00940027">
            <w:pPr>
              <w:pStyle w:val="OtherTableBody"/>
            </w:pPr>
            <w:r>
              <w:t>2.5H</w:t>
            </w:r>
          </w:p>
        </w:tc>
        <w:tc>
          <w:tcPr>
            <w:tcW w:w="3544" w:type="dxa"/>
          </w:tcPr>
          <w:p w14:paraId="334216A6" w14:textId="77777777" w:rsidR="00940027" w:rsidRDefault="00940027">
            <w:pPr>
              <w:pStyle w:val="OtherTableBody"/>
            </w:pPr>
            <w:r>
              <w:t>2 1/2 hours post challenge</w:t>
            </w:r>
          </w:p>
        </w:tc>
      </w:tr>
      <w:tr w:rsidR="00940027" w14:paraId="3D1D7A5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2EC077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3E7B674" w14:textId="77777777" w:rsidR="00940027" w:rsidRDefault="00940027">
            <w:pPr>
              <w:pStyle w:val="OtherTableBody"/>
            </w:pPr>
            <w:r>
              <w:t>0256</w:t>
            </w:r>
          </w:p>
        </w:tc>
        <w:tc>
          <w:tcPr>
            <w:tcW w:w="2693" w:type="dxa"/>
          </w:tcPr>
          <w:p w14:paraId="5B4F3F8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A452884" w14:textId="77777777" w:rsidR="00940027" w:rsidRDefault="00940027">
            <w:pPr>
              <w:pStyle w:val="OtherTableBody"/>
            </w:pPr>
            <w:r>
              <w:t>20M</w:t>
            </w:r>
          </w:p>
        </w:tc>
        <w:tc>
          <w:tcPr>
            <w:tcW w:w="3544" w:type="dxa"/>
          </w:tcPr>
          <w:p w14:paraId="1A2FF6D8" w14:textId="77777777" w:rsidR="00940027" w:rsidRDefault="00940027">
            <w:pPr>
              <w:pStyle w:val="OtherTableBody"/>
            </w:pPr>
            <w:r>
              <w:t>20 minutes post challenge</w:t>
            </w:r>
          </w:p>
        </w:tc>
      </w:tr>
      <w:tr w:rsidR="00940027" w14:paraId="63ABAC1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EEBF69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D609AAF" w14:textId="77777777" w:rsidR="00940027" w:rsidRDefault="00940027">
            <w:pPr>
              <w:pStyle w:val="OtherTableBody"/>
            </w:pPr>
            <w:r>
              <w:t>0256</w:t>
            </w:r>
          </w:p>
        </w:tc>
        <w:tc>
          <w:tcPr>
            <w:tcW w:w="2693" w:type="dxa"/>
          </w:tcPr>
          <w:p w14:paraId="6E1B078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DFC0190" w14:textId="77777777" w:rsidR="00940027" w:rsidRDefault="00940027">
            <w:pPr>
              <w:pStyle w:val="OtherTableBody"/>
            </w:pPr>
            <w:r>
              <w:t>24H</w:t>
            </w:r>
          </w:p>
        </w:tc>
        <w:tc>
          <w:tcPr>
            <w:tcW w:w="3544" w:type="dxa"/>
          </w:tcPr>
          <w:p w14:paraId="67D4A430" w14:textId="77777777" w:rsidR="00940027" w:rsidRDefault="00940027">
            <w:pPr>
              <w:pStyle w:val="OtherTableBody"/>
            </w:pPr>
            <w:r>
              <w:t>24 hours post challenge</w:t>
            </w:r>
          </w:p>
        </w:tc>
      </w:tr>
      <w:tr w:rsidR="00940027" w14:paraId="63BEA09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BF5C25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E2DC1ED" w14:textId="77777777" w:rsidR="00940027" w:rsidRDefault="00940027">
            <w:pPr>
              <w:pStyle w:val="OtherTableBody"/>
            </w:pPr>
            <w:r>
              <w:t>0256</w:t>
            </w:r>
          </w:p>
        </w:tc>
        <w:tc>
          <w:tcPr>
            <w:tcW w:w="2693" w:type="dxa"/>
          </w:tcPr>
          <w:p w14:paraId="2C7562A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E56C4C3" w14:textId="77777777" w:rsidR="00940027" w:rsidRDefault="00940027">
            <w:pPr>
              <w:pStyle w:val="OtherTableBody"/>
            </w:pPr>
            <w:r>
              <w:t>25M</w:t>
            </w:r>
          </w:p>
        </w:tc>
        <w:tc>
          <w:tcPr>
            <w:tcW w:w="3544" w:type="dxa"/>
          </w:tcPr>
          <w:p w14:paraId="51C73EBC" w14:textId="77777777" w:rsidR="00940027" w:rsidRDefault="00940027">
            <w:pPr>
              <w:pStyle w:val="OtherTableBody"/>
            </w:pPr>
            <w:r>
              <w:t>25 minutes post challenge</w:t>
            </w:r>
          </w:p>
        </w:tc>
      </w:tr>
      <w:tr w:rsidR="00940027" w14:paraId="2E9B11D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323A91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A1A5782" w14:textId="77777777" w:rsidR="00940027" w:rsidRDefault="00940027">
            <w:pPr>
              <w:pStyle w:val="OtherTableBody"/>
            </w:pPr>
            <w:r>
              <w:t>0256</w:t>
            </w:r>
          </w:p>
        </w:tc>
        <w:tc>
          <w:tcPr>
            <w:tcW w:w="2693" w:type="dxa"/>
          </w:tcPr>
          <w:p w14:paraId="4F9BD7A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8AC7802" w14:textId="77777777" w:rsidR="00940027" w:rsidRDefault="00940027">
            <w:pPr>
              <w:pStyle w:val="OtherTableBody"/>
            </w:pPr>
            <w:r>
              <w:t>2D</w:t>
            </w:r>
          </w:p>
        </w:tc>
        <w:tc>
          <w:tcPr>
            <w:tcW w:w="3544" w:type="dxa"/>
          </w:tcPr>
          <w:p w14:paraId="7B84BEDD" w14:textId="77777777" w:rsidR="00940027" w:rsidRDefault="00940027">
            <w:pPr>
              <w:pStyle w:val="OtherTableBody"/>
            </w:pPr>
            <w:r>
              <w:t>2 days</w:t>
            </w:r>
          </w:p>
        </w:tc>
      </w:tr>
      <w:tr w:rsidR="00940027" w14:paraId="312DC7C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E07E17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F603CFC" w14:textId="77777777" w:rsidR="00940027" w:rsidRDefault="00940027">
            <w:pPr>
              <w:pStyle w:val="OtherTableBody"/>
            </w:pPr>
            <w:r>
              <w:t>0256</w:t>
            </w:r>
          </w:p>
        </w:tc>
        <w:tc>
          <w:tcPr>
            <w:tcW w:w="2693" w:type="dxa"/>
          </w:tcPr>
          <w:p w14:paraId="0A106B5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2F28946" w14:textId="77777777" w:rsidR="00940027" w:rsidRDefault="00940027">
            <w:pPr>
              <w:pStyle w:val="OtherTableBody"/>
            </w:pPr>
            <w:r>
              <w:t>2H</w:t>
            </w:r>
          </w:p>
        </w:tc>
        <w:tc>
          <w:tcPr>
            <w:tcW w:w="3544" w:type="dxa"/>
          </w:tcPr>
          <w:p w14:paraId="1D8923C4" w14:textId="77777777" w:rsidR="00940027" w:rsidRDefault="00940027">
            <w:pPr>
              <w:pStyle w:val="OtherTableBody"/>
            </w:pPr>
            <w:r>
              <w:t>2 hours post challenge</w:t>
            </w:r>
          </w:p>
        </w:tc>
      </w:tr>
      <w:tr w:rsidR="00940027" w14:paraId="1788566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4570D1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A9F0539" w14:textId="77777777" w:rsidR="00940027" w:rsidRDefault="00940027">
            <w:pPr>
              <w:pStyle w:val="OtherTableBody"/>
            </w:pPr>
            <w:r>
              <w:t>0256</w:t>
            </w:r>
          </w:p>
        </w:tc>
        <w:tc>
          <w:tcPr>
            <w:tcW w:w="2693" w:type="dxa"/>
          </w:tcPr>
          <w:p w14:paraId="219846E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9E5EF86" w14:textId="77777777" w:rsidR="00940027" w:rsidRDefault="00940027">
            <w:pPr>
              <w:pStyle w:val="OtherTableBody"/>
            </w:pPr>
            <w:r>
              <w:t>2L</w:t>
            </w:r>
          </w:p>
        </w:tc>
        <w:tc>
          <w:tcPr>
            <w:tcW w:w="3544" w:type="dxa"/>
          </w:tcPr>
          <w:p w14:paraId="3522EA6E" w14:textId="77777777" w:rsidR="00940027" w:rsidRDefault="00940027">
            <w:pPr>
              <w:pStyle w:val="OtherTableBody"/>
            </w:pPr>
            <w:r>
              <w:t>2 months (60 days) post challenge</w:t>
            </w:r>
          </w:p>
        </w:tc>
      </w:tr>
      <w:tr w:rsidR="00940027" w14:paraId="1670E85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466879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C6CF9E8" w14:textId="77777777" w:rsidR="00940027" w:rsidRDefault="00940027">
            <w:pPr>
              <w:pStyle w:val="OtherTableBody"/>
            </w:pPr>
            <w:r>
              <w:t>0256</w:t>
            </w:r>
          </w:p>
        </w:tc>
        <w:tc>
          <w:tcPr>
            <w:tcW w:w="2693" w:type="dxa"/>
          </w:tcPr>
          <w:p w14:paraId="0BBC26C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C277C0D" w14:textId="77777777" w:rsidR="00940027" w:rsidRDefault="00940027">
            <w:pPr>
              <w:pStyle w:val="OtherTableBody"/>
            </w:pPr>
            <w:r>
              <w:t>2M</w:t>
            </w:r>
          </w:p>
        </w:tc>
        <w:tc>
          <w:tcPr>
            <w:tcW w:w="3544" w:type="dxa"/>
          </w:tcPr>
          <w:p w14:paraId="21CED292" w14:textId="77777777" w:rsidR="00940027" w:rsidRDefault="00940027">
            <w:pPr>
              <w:pStyle w:val="OtherTableBody"/>
            </w:pPr>
            <w:r>
              <w:t>2 minutes post challenge</w:t>
            </w:r>
          </w:p>
        </w:tc>
      </w:tr>
      <w:tr w:rsidR="00940027" w14:paraId="57D6575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48DCEB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F3EE631" w14:textId="77777777" w:rsidR="00940027" w:rsidRDefault="00940027">
            <w:pPr>
              <w:pStyle w:val="OtherTableBody"/>
            </w:pPr>
            <w:r>
              <w:t>0256</w:t>
            </w:r>
          </w:p>
        </w:tc>
        <w:tc>
          <w:tcPr>
            <w:tcW w:w="2693" w:type="dxa"/>
          </w:tcPr>
          <w:p w14:paraId="3B11BEB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2CF49CE" w14:textId="77777777" w:rsidR="00940027" w:rsidRDefault="00940027">
            <w:pPr>
              <w:pStyle w:val="OtherTableBody"/>
            </w:pPr>
            <w:r>
              <w:t>2W</w:t>
            </w:r>
          </w:p>
        </w:tc>
        <w:tc>
          <w:tcPr>
            <w:tcW w:w="3544" w:type="dxa"/>
          </w:tcPr>
          <w:p w14:paraId="554F21F3" w14:textId="77777777" w:rsidR="00940027" w:rsidRDefault="00940027">
            <w:pPr>
              <w:pStyle w:val="OtherTableBody"/>
            </w:pPr>
            <w:r>
              <w:t>2 weeks</w:t>
            </w:r>
          </w:p>
        </w:tc>
      </w:tr>
      <w:tr w:rsidR="00940027" w14:paraId="5C50B20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4E2A72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633ACF5" w14:textId="77777777" w:rsidR="00940027" w:rsidRDefault="00940027">
            <w:pPr>
              <w:pStyle w:val="OtherTableBody"/>
            </w:pPr>
            <w:r>
              <w:t>0256</w:t>
            </w:r>
          </w:p>
        </w:tc>
        <w:tc>
          <w:tcPr>
            <w:tcW w:w="2693" w:type="dxa"/>
          </w:tcPr>
          <w:p w14:paraId="577EFD6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DCC66C8" w14:textId="77777777" w:rsidR="00940027" w:rsidRDefault="00940027">
            <w:pPr>
              <w:pStyle w:val="OtherTableBody"/>
            </w:pPr>
            <w:r>
              <w:t>30M</w:t>
            </w:r>
          </w:p>
        </w:tc>
        <w:tc>
          <w:tcPr>
            <w:tcW w:w="3544" w:type="dxa"/>
          </w:tcPr>
          <w:p w14:paraId="658FE4FD" w14:textId="77777777" w:rsidR="00940027" w:rsidRDefault="00940027">
            <w:pPr>
              <w:pStyle w:val="OtherTableBody"/>
            </w:pPr>
            <w:r>
              <w:t>30 minutes post challenge</w:t>
            </w:r>
          </w:p>
        </w:tc>
      </w:tr>
      <w:tr w:rsidR="00940027" w14:paraId="3177BA1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ECB650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BEFA23E" w14:textId="77777777" w:rsidR="00940027" w:rsidRDefault="00940027">
            <w:pPr>
              <w:pStyle w:val="OtherTableBody"/>
            </w:pPr>
            <w:r>
              <w:t>0256</w:t>
            </w:r>
          </w:p>
        </w:tc>
        <w:tc>
          <w:tcPr>
            <w:tcW w:w="2693" w:type="dxa"/>
          </w:tcPr>
          <w:p w14:paraId="3330298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9B5BD0A" w14:textId="77777777" w:rsidR="00940027" w:rsidRDefault="00940027">
            <w:pPr>
              <w:pStyle w:val="OtherTableBody"/>
            </w:pPr>
            <w:r>
              <w:t>3D</w:t>
            </w:r>
          </w:p>
        </w:tc>
        <w:tc>
          <w:tcPr>
            <w:tcW w:w="3544" w:type="dxa"/>
          </w:tcPr>
          <w:p w14:paraId="2C220DCA" w14:textId="77777777" w:rsidR="00940027" w:rsidRDefault="00940027">
            <w:pPr>
              <w:pStyle w:val="OtherTableBody"/>
            </w:pPr>
            <w:r>
              <w:t>3 days</w:t>
            </w:r>
          </w:p>
        </w:tc>
      </w:tr>
      <w:tr w:rsidR="00940027" w14:paraId="37C98B8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92B485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C841E94" w14:textId="77777777" w:rsidR="00940027" w:rsidRDefault="00940027">
            <w:pPr>
              <w:pStyle w:val="OtherTableBody"/>
            </w:pPr>
            <w:r>
              <w:t>0256</w:t>
            </w:r>
          </w:p>
        </w:tc>
        <w:tc>
          <w:tcPr>
            <w:tcW w:w="2693" w:type="dxa"/>
          </w:tcPr>
          <w:p w14:paraId="23960B3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E38920C" w14:textId="77777777" w:rsidR="00940027" w:rsidRDefault="00940027">
            <w:pPr>
              <w:pStyle w:val="OtherTableBody"/>
            </w:pPr>
            <w:r>
              <w:t>3H</w:t>
            </w:r>
          </w:p>
        </w:tc>
        <w:tc>
          <w:tcPr>
            <w:tcW w:w="3544" w:type="dxa"/>
          </w:tcPr>
          <w:p w14:paraId="6B47AD20" w14:textId="77777777" w:rsidR="00940027" w:rsidRDefault="00940027">
            <w:pPr>
              <w:pStyle w:val="OtherTableBody"/>
            </w:pPr>
            <w:r>
              <w:t>3 hours post challenge</w:t>
            </w:r>
          </w:p>
        </w:tc>
      </w:tr>
      <w:tr w:rsidR="00940027" w14:paraId="4D94EFB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9F9967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70E8C28" w14:textId="77777777" w:rsidR="00940027" w:rsidRDefault="00940027">
            <w:pPr>
              <w:pStyle w:val="OtherTableBody"/>
            </w:pPr>
            <w:r>
              <w:t>0256</w:t>
            </w:r>
          </w:p>
        </w:tc>
        <w:tc>
          <w:tcPr>
            <w:tcW w:w="2693" w:type="dxa"/>
          </w:tcPr>
          <w:p w14:paraId="5423991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4B52141" w14:textId="77777777" w:rsidR="00940027" w:rsidRDefault="00940027">
            <w:pPr>
              <w:pStyle w:val="OtherTableBody"/>
            </w:pPr>
            <w:r>
              <w:t>3L</w:t>
            </w:r>
          </w:p>
        </w:tc>
        <w:tc>
          <w:tcPr>
            <w:tcW w:w="3544" w:type="dxa"/>
          </w:tcPr>
          <w:p w14:paraId="63C9BE43" w14:textId="77777777" w:rsidR="00940027" w:rsidRDefault="00940027">
            <w:pPr>
              <w:pStyle w:val="OtherTableBody"/>
            </w:pPr>
            <w:r>
              <w:t>3 months (90 days) post challenge</w:t>
            </w:r>
          </w:p>
        </w:tc>
      </w:tr>
      <w:tr w:rsidR="00940027" w14:paraId="2388D22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5BD6ED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F50FCE7" w14:textId="77777777" w:rsidR="00940027" w:rsidRDefault="00940027">
            <w:pPr>
              <w:pStyle w:val="OtherTableBody"/>
            </w:pPr>
            <w:r>
              <w:t>0256</w:t>
            </w:r>
          </w:p>
        </w:tc>
        <w:tc>
          <w:tcPr>
            <w:tcW w:w="2693" w:type="dxa"/>
          </w:tcPr>
          <w:p w14:paraId="5102ED8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85E418E" w14:textId="77777777" w:rsidR="00940027" w:rsidRDefault="00940027">
            <w:pPr>
              <w:pStyle w:val="OtherTableBody"/>
            </w:pPr>
            <w:r>
              <w:t>3M</w:t>
            </w:r>
          </w:p>
        </w:tc>
        <w:tc>
          <w:tcPr>
            <w:tcW w:w="3544" w:type="dxa"/>
          </w:tcPr>
          <w:p w14:paraId="5305E0AB" w14:textId="77777777" w:rsidR="00940027" w:rsidRDefault="00940027">
            <w:pPr>
              <w:pStyle w:val="OtherTableBody"/>
            </w:pPr>
            <w:r>
              <w:t>3 minutes post challenge</w:t>
            </w:r>
          </w:p>
        </w:tc>
      </w:tr>
      <w:tr w:rsidR="00940027" w14:paraId="19A8213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2F3917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5214864" w14:textId="77777777" w:rsidR="00940027" w:rsidRDefault="00940027">
            <w:pPr>
              <w:pStyle w:val="OtherTableBody"/>
            </w:pPr>
            <w:r>
              <w:t>0256</w:t>
            </w:r>
          </w:p>
        </w:tc>
        <w:tc>
          <w:tcPr>
            <w:tcW w:w="2693" w:type="dxa"/>
          </w:tcPr>
          <w:p w14:paraId="48E3185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B28BC28" w14:textId="77777777" w:rsidR="00940027" w:rsidRDefault="00940027">
            <w:pPr>
              <w:pStyle w:val="OtherTableBody"/>
            </w:pPr>
            <w:r>
              <w:t>3W</w:t>
            </w:r>
          </w:p>
        </w:tc>
        <w:tc>
          <w:tcPr>
            <w:tcW w:w="3544" w:type="dxa"/>
          </w:tcPr>
          <w:p w14:paraId="74C73779" w14:textId="77777777" w:rsidR="00940027" w:rsidRDefault="00940027">
            <w:pPr>
              <w:pStyle w:val="OtherTableBody"/>
            </w:pPr>
            <w:r>
              <w:t>3 weeks</w:t>
            </w:r>
          </w:p>
        </w:tc>
      </w:tr>
      <w:tr w:rsidR="00940027" w14:paraId="5602FC7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20EB8A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9CEED08" w14:textId="77777777" w:rsidR="00940027" w:rsidRDefault="00940027">
            <w:pPr>
              <w:pStyle w:val="OtherTableBody"/>
            </w:pPr>
            <w:r>
              <w:t>0256</w:t>
            </w:r>
          </w:p>
        </w:tc>
        <w:tc>
          <w:tcPr>
            <w:tcW w:w="2693" w:type="dxa"/>
          </w:tcPr>
          <w:p w14:paraId="42682A3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1295A4D" w14:textId="77777777" w:rsidR="00940027" w:rsidRDefault="00940027">
            <w:pPr>
              <w:pStyle w:val="OtherTableBody"/>
            </w:pPr>
            <w:r>
              <w:t>4D</w:t>
            </w:r>
          </w:p>
        </w:tc>
        <w:tc>
          <w:tcPr>
            <w:tcW w:w="3544" w:type="dxa"/>
          </w:tcPr>
          <w:p w14:paraId="1A7A0448" w14:textId="77777777" w:rsidR="00940027" w:rsidRDefault="00940027">
            <w:pPr>
              <w:pStyle w:val="OtherTableBody"/>
            </w:pPr>
            <w:r>
              <w:t>4 days</w:t>
            </w:r>
          </w:p>
        </w:tc>
      </w:tr>
      <w:tr w:rsidR="00940027" w14:paraId="3CA4614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B9D72C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248D936" w14:textId="77777777" w:rsidR="00940027" w:rsidRDefault="00940027">
            <w:pPr>
              <w:pStyle w:val="OtherTableBody"/>
            </w:pPr>
            <w:r>
              <w:t>0256</w:t>
            </w:r>
          </w:p>
        </w:tc>
        <w:tc>
          <w:tcPr>
            <w:tcW w:w="2693" w:type="dxa"/>
          </w:tcPr>
          <w:p w14:paraId="6FC1F12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E4DBE88" w14:textId="77777777" w:rsidR="00940027" w:rsidRDefault="00940027">
            <w:pPr>
              <w:pStyle w:val="OtherTableBody"/>
            </w:pPr>
            <w:r>
              <w:t>4H</w:t>
            </w:r>
          </w:p>
        </w:tc>
        <w:tc>
          <w:tcPr>
            <w:tcW w:w="3544" w:type="dxa"/>
          </w:tcPr>
          <w:p w14:paraId="0793655D" w14:textId="77777777" w:rsidR="00940027" w:rsidRDefault="00940027">
            <w:pPr>
              <w:pStyle w:val="OtherTableBody"/>
            </w:pPr>
            <w:r>
              <w:t>4 hours post challenge</w:t>
            </w:r>
          </w:p>
        </w:tc>
      </w:tr>
      <w:tr w:rsidR="00940027" w14:paraId="6F3F4DA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935898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5E92574" w14:textId="77777777" w:rsidR="00940027" w:rsidRDefault="00940027">
            <w:pPr>
              <w:pStyle w:val="OtherTableBody"/>
            </w:pPr>
            <w:r>
              <w:t>0256</w:t>
            </w:r>
          </w:p>
        </w:tc>
        <w:tc>
          <w:tcPr>
            <w:tcW w:w="2693" w:type="dxa"/>
          </w:tcPr>
          <w:p w14:paraId="3C4EBC3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396709A" w14:textId="77777777" w:rsidR="00940027" w:rsidRDefault="00940027">
            <w:pPr>
              <w:pStyle w:val="OtherTableBody"/>
            </w:pPr>
            <w:r>
              <w:t>4M</w:t>
            </w:r>
          </w:p>
        </w:tc>
        <w:tc>
          <w:tcPr>
            <w:tcW w:w="3544" w:type="dxa"/>
          </w:tcPr>
          <w:p w14:paraId="2D6AA4C1" w14:textId="77777777" w:rsidR="00940027" w:rsidRDefault="00940027">
            <w:pPr>
              <w:pStyle w:val="OtherTableBody"/>
            </w:pPr>
            <w:r>
              <w:t>4 minutes post challenge</w:t>
            </w:r>
          </w:p>
        </w:tc>
      </w:tr>
      <w:tr w:rsidR="00940027" w14:paraId="61D6865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A934C8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FEB7B89" w14:textId="77777777" w:rsidR="00940027" w:rsidRDefault="00940027">
            <w:pPr>
              <w:pStyle w:val="OtherTableBody"/>
            </w:pPr>
            <w:r>
              <w:t>0256</w:t>
            </w:r>
          </w:p>
        </w:tc>
        <w:tc>
          <w:tcPr>
            <w:tcW w:w="2693" w:type="dxa"/>
          </w:tcPr>
          <w:p w14:paraId="77EEFBD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640C62B" w14:textId="77777777" w:rsidR="00940027" w:rsidRDefault="00940027">
            <w:pPr>
              <w:pStyle w:val="OtherTableBody"/>
            </w:pPr>
            <w:r>
              <w:t>4W</w:t>
            </w:r>
          </w:p>
        </w:tc>
        <w:tc>
          <w:tcPr>
            <w:tcW w:w="3544" w:type="dxa"/>
          </w:tcPr>
          <w:p w14:paraId="1DFF2FB9" w14:textId="77777777" w:rsidR="00940027" w:rsidRDefault="00940027">
            <w:pPr>
              <w:pStyle w:val="OtherTableBody"/>
            </w:pPr>
            <w:r>
              <w:t>4 weeks</w:t>
            </w:r>
          </w:p>
        </w:tc>
      </w:tr>
      <w:tr w:rsidR="00940027" w14:paraId="1C3E1E7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DED02B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88ED08D" w14:textId="77777777" w:rsidR="00940027" w:rsidRDefault="00940027">
            <w:pPr>
              <w:pStyle w:val="OtherTableBody"/>
            </w:pPr>
            <w:r>
              <w:t>0256</w:t>
            </w:r>
          </w:p>
        </w:tc>
        <w:tc>
          <w:tcPr>
            <w:tcW w:w="2693" w:type="dxa"/>
          </w:tcPr>
          <w:p w14:paraId="69E3543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1229526" w14:textId="77777777" w:rsidR="00940027" w:rsidRDefault="00940027">
            <w:pPr>
              <w:pStyle w:val="OtherTableBody"/>
            </w:pPr>
            <w:r>
              <w:t>5D</w:t>
            </w:r>
          </w:p>
        </w:tc>
        <w:tc>
          <w:tcPr>
            <w:tcW w:w="3544" w:type="dxa"/>
          </w:tcPr>
          <w:p w14:paraId="36C0C479" w14:textId="77777777" w:rsidR="00940027" w:rsidRDefault="00940027">
            <w:pPr>
              <w:pStyle w:val="OtherTableBody"/>
            </w:pPr>
            <w:r>
              <w:t>5 days</w:t>
            </w:r>
          </w:p>
        </w:tc>
      </w:tr>
      <w:tr w:rsidR="00940027" w14:paraId="49FE0F7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62474A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F9C234E" w14:textId="77777777" w:rsidR="00940027" w:rsidRDefault="00940027">
            <w:pPr>
              <w:pStyle w:val="OtherTableBody"/>
            </w:pPr>
            <w:r>
              <w:t>0256</w:t>
            </w:r>
          </w:p>
        </w:tc>
        <w:tc>
          <w:tcPr>
            <w:tcW w:w="2693" w:type="dxa"/>
          </w:tcPr>
          <w:p w14:paraId="74032BB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8B21202" w14:textId="77777777" w:rsidR="00940027" w:rsidRDefault="00940027">
            <w:pPr>
              <w:pStyle w:val="OtherTableBody"/>
            </w:pPr>
            <w:r>
              <w:t>5H</w:t>
            </w:r>
          </w:p>
        </w:tc>
        <w:tc>
          <w:tcPr>
            <w:tcW w:w="3544" w:type="dxa"/>
          </w:tcPr>
          <w:p w14:paraId="2269A57A" w14:textId="77777777" w:rsidR="00940027" w:rsidRDefault="00940027">
            <w:pPr>
              <w:pStyle w:val="OtherTableBody"/>
            </w:pPr>
            <w:r>
              <w:t>5  hours post challenge</w:t>
            </w:r>
          </w:p>
        </w:tc>
      </w:tr>
      <w:tr w:rsidR="00940027" w14:paraId="54CED99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2A503E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F93986B" w14:textId="77777777" w:rsidR="00940027" w:rsidRDefault="00940027">
            <w:pPr>
              <w:pStyle w:val="OtherTableBody"/>
            </w:pPr>
            <w:r>
              <w:t>0256</w:t>
            </w:r>
          </w:p>
        </w:tc>
        <w:tc>
          <w:tcPr>
            <w:tcW w:w="2693" w:type="dxa"/>
          </w:tcPr>
          <w:p w14:paraId="5C4B497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F4E392A" w14:textId="77777777" w:rsidR="00940027" w:rsidRDefault="00940027">
            <w:pPr>
              <w:pStyle w:val="OtherTableBody"/>
            </w:pPr>
            <w:r>
              <w:t>5M</w:t>
            </w:r>
          </w:p>
        </w:tc>
        <w:tc>
          <w:tcPr>
            <w:tcW w:w="3544" w:type="dxa"/>
          </w:tcPr>
          <w:p w14:paraId="06F3DF6C" w14:textId="77777777" w:rsidR="00940027" w:rsidRDefault="00940027">
            <w:pPr>
              <w:pStyle w:val="OtherTableBody"/>
            </w:pPr>
            <w:r>
              <w:t>5 minutes post challenge</w:t>
            </w:r>
          </w:p>
        </w:tc>
      </w:tr>
      <w:tr w:rsidR="00940027" w14:paraId="0B17BE0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E7D9DB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419447C" w14:textId="77777777" w:rsidR="00940027" w:rsidRDefault="00940027">
            <w:pPr>
              <w:pStyle w:val="OtherTableBody"/>
            </w:pPr>
            <w:r>
              <w:t>0256</w:t>
            </w:r>
          </w:p>
        </w:tc>
        <w:tc>
          <w:tcPr>
            <w:tcW w:w="2693" w:type="dxa"/>
          </w:tcPr>
          <w:p w14:paraId="6865274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BA1C883" w14:textId="77777777" w:rsidR="00940027" w:rsidRDefault="00940027">
            <w:pPr>
              <w:pStyle w:val="OtherTableBody"/>
            </w:pPr>
            <w:r>
              <w:t>6D</w:t>
            </w:r>
          </w:p>
        </w:tc>
        <w:tc>
          <w:tcPr>
            <w:tcW w:w="3544" w:type="dxa"/>
          </w:tcPr>
          <w:p w14:paraId="5895EFA7" w14:textId="77777777" w:rsidR="00940027" w:rsidRDefault="00940027">
            <w:pPr>
              <w:pStyle w:val="OtherTableBody"/>
            </w:pPr>
            <w:r>
              <w:t>6 days</w:t>
            </w:r>
          </w:p>
        </w:tc>
      </w:tr>
      <w:tr w:rsidR="00940027" w14:paraId="2CE3257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8E0C1C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17760A3" w14:textId="77777777" w:rsidR="00940027" w:rsidRDefault="00940027">
            <w:pPr>
              <w:pStyle w:val="OtherTableBody"/>
            </w:pPr>
            <w:r>
              <w:t>0256</w:t>
            </w:r>
          </w:p>
        </w:tc>
        <w:tc>
          <w:tcPr>
            <w:tcW w:w="2693" w:type="dxa"/>
          </w:tcPr>
          <w:p w14:paraId="6BC3298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91CF17E" w14:textId="77777777" w:rsidR="00940027" w:rsidRDefault="00940027">
            <w:pPr>
              <w:pStyle w:val="OtherTableBody"/>
            </w:pPr>
            <w:r>
              <w:t>6H</w:t>
            </w:r>
          </w:p>
        </w:tc>
        <w:tc>
          <w:tcPr>
            <w:tcW w:w="3544" w:type="dxa"/>
          </w:tcPr>
          <w:p w14:paraId="26693356" w14:textId="77777777" w:rsidR="00940027" w:rsidRDefault="00940027">
            <w:pPr>
              <w:pStyle w:val="OtherTableBody"/>
            </w:pPr>
            <w:r>
              <w:t>6 hours post challenge</w:t>
            </w:r>
          </w:p>
        </w:tc>
      </w:tr>
      <w:tr w:rsidR="00940027" w14:paraId="2C17BF2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120003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3B45514" w14:textId="77777777" w:rsidR="00940027" w:rsidRDefault="00940027">
            <w:pPr>
              <w:pStyle w:val="OtherTableBody"/>
            </w:pPr>
            <w:r>
              <w:t>0256</w:t>
            </w:r>
          </w:p>
        </w:tc>
        <w:tc>
          <w:tcPr>
            <w:tcW w:w="2693" w:type="dxa"/>
          </w:tcPr>
          <w:p w14:paraId="1830D51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46B40ED" w14:textId="77777777" w:rsidR="00940027" w:rsidRDefault="00940027">
            <w:pPr>
              <w:pStyle w:val="OtherTableBody"/>
            </w:pPr>
            <w:r>
              <w:t>6M</w:t>
            </w:r>
          </w:p>
        </w:tc>
        <w:tc>
          <w:tcPr>
            <w:tcW w:w="3544" w:type="dxa"/>
          </w:tcPr>
          <w:p w14:paraId="41A683B6" w14:textId="77777777" w:rsidR="00940027" w:rsidRDefault="00940027">
            <w:pPr>
              <w:pStyle w:val="OtherTableBody"/>
            </w:pPr>
            <w:r>
              <w:t>6 minutes post challenge</w:t>
            </w:r>
          </w:p>
        </w:tc>
      </w:tr>
      <w:tr w:rsidR="00940027" w14:paraId="6FE9C70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60BF89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44C2A52" w14:textId="77777777" w:rsidR="00940027" w:rsidRDefault="00940027">
            <w:pPr>
              <w:pStyle w:val="OtherTableBody"/>
            </w:pPr>
            <w:r>
              <w:t>0256</w:t>
            </w:r>
          </w:p>
        </w:tc>
        <w:tc>
          <w:tcPr>
            <w:tcW w:w="2693" w:type="dxa"/>
          </w:tcPr>
          <w:p w14:paraId="69005C7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DE8F2F0" w14:textId="77777777" w:rsidR="00940027" w:rsidRDefault="00940027">
            <w:pPr>
              <w:pStyle w:val="OtherTableBody"/>
            </w:pPr>
            <w:r>
              <w:t>7D</w:t>
            </w:r>
          </w:p>
        </w:tc>
        <w:tc>
          <w:tcPr>
            <w:tcW w:w="3544" w:type="dxa"/>
          </w:tcPr>
          <w:p w14:paraId="7CBCBE9F" w14:textId="77777777" w:rsidR="00940027" w:rsidRDefault="00940027">
            <w:pPr>
              <w:pStyle w:val="OtherTableBody"/>
            </w:pPr>
            <w:r>
              <w:t>7 days</w:t>
            </w:r>
          </w:p>
        </w:tc>
      </w:tr>
      <w:tr w:rsidR="00940027" w14:paraId="234CC7A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6846B4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1142449" w14:textId="77777777" w:rsidR="00940027" w:rsidRDefault="00940027">
            <w:pPr>
              <w:pStyle w:val="OtherTableBody"/>
            </w:pPr>
            <w:r>
              <w:t>0256</w:t>
            </w:r>
          </w:p>
        </w:tc>
        <w:tc>
          <w:tcPr>
            <w:tcW w:w="2693" w:type="dxa"/>
          </w:tcPr>
          <w:p w14:paraId="0CC0E5D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F3EB429" w14:textId="77777777" w:rsidR="00940027" w:rsidRDefault="00940027">
            <w:pPr>
              <w:pStyle w:val="OtherTableBody"/>
            </w:pPr>
            <w:r>
              <w:t>7H</w:t>
            </w:r>
          </w:p>
        </w:tc>
        <w:tc>
          <w:tcPr>
            <w:tcW w:w="3544" w:type="dxa"/>
          </w:tcPr>
          <w:p w14:paraId="03926C2E" w14:textId="77777777" w:rsidR="00940027" w:rsidRDefault="00940027">
            <w:pPr>
              <w:pStyle w:val="OtherTableBody"/>
            </w:pPr>
            <w:r>
              <w:t>7 hours post challenge</w:t>
            </w:r>
          </w:p>
        </w:tc>
      </w:tr>
      <w:tr w:rsidR="00940027" w14:paraId="3D21672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394FCB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5AF82D3" w14:textId="77777777" w:rsidR="00940027" w:rsidRDefault="00940027">
            <w:pPr>
              <w:pStyle w:val="OtherTableBody"/>
            </w:pPr>
            <w:r>
              <w:t>0256</w:t>
            </w:r>
          </w:p>
        </w:tc>
        <w:tc>
          <w:tcPr>
            <w:tcW w:w="2693" w:type="dxa"/>
          </w:tcPr>
          <w:p w14:paraId="093A8EA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6805B44" w14:textId="77777777" w:rsidR="00940027" w:rsidRDefault="00940027">
            <w:pPr>
              <w:pStyle w:val="OtherTableBody"/>
            </w:pPr>
            <w:r>
              <w:t>7M</w:t>
            </w:r>
          </w:p>
        </w:tc>
        <w:tc>
          <w:tcPr>
            <w:tcW w:w="3544" w:type="dxa"/>
          </w:tcPr>
          <w:p w14:paraId="253A0012" w14:textId="77777777" w:rsidR="00940027" w:rsidRDefault="00940027">
            <w:pPr>
              <w:pStyle w:val="OtherTableBody"/>
            </w:pPr>
            <w:r>
              <w:t>7 minutes post challenge</w:t>
            </w:r>
          </w:p>
        </w:tc>
      </w:tr>
      <w:tr w:rsidR="00940027" w14:paraId="2D44810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57E972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47ACE60" w14:textId="77777777" w:rsidR="00940027" w:rsidRDefault="00940027">
            <w:pPr>
              <w:pStyle w:val="OtherTableBody"/>
            </w:pPr>
            <w:r>
              <w:t>0256</w:t>
            </w:r>
          </w:p>
        </w:tc>
        <w:tc>
          <w:tcPr>
            <w:tcW w:w="2693" w:type="dxa"/>
          </w:tcPr>
          <w:p w14:paraId="164C0CB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E90D27F" w14:textId="77777777" w:rsidR="00940027" w:rsidRDefault="00940027">
            <w:pPr>
              <w:pStyle w:val="OtherTableBody"/>
            </w:pPr>
            <w:r>
              <w:t>8H</w:t>
            </w:r>
          </w:p>
        </w:tc>
        <w:tc>
          <w:tcPr>
            <w:tcW w:w="3544" w:type="dxa"/>
          </w:tcPr>
          <w:p w14:paraId="14E8424F" w14:textId="77777777" w:rsidR="00940027" w:rsidRDefault="00940027">
            <w:pPr>
              <w:pStyle w:val="OtherTableBody"/>
            </w:pPr>
            <w:r>
              <w:t>8 hours post challenge</w:t>
            </w:r>
          </w:p>
        </w:tc>
      </w:tr>
      <w:tr w:rsidR="00940027" w14:paraId="18E1FA2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816C97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D3B2DCC" w14:textId="77777777" w:rsidR="00940027" w:rsidRDefault="00940027">
            <w:pPr>
              <w:pStyle w:val="OtherTableBody"/>
            </w:pPr>
            <w:r>
              <w:t>0256</w:t>
            </w:r>
          </w:p>
        </w:tc>
        <w:tc>
          <w:tcPr>
            <w:tcW w:w="2693" w:type="dxa"/>
          </w:tcPr>
          <w:p w14:paraId="4258CFF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42EFCF0" w14:textId="77777777" w:rsidR="00940027" w:rsidRDefault="00940027">
            <w:pPr>
              <w:pStyle w:val="OtherTableBody"/>
            </w:pPr>
            <w:r>
              <w:t>8H SHIFT</w:t>
            </w:r>
          </w:p>
        </w:tc>
        <w:tc>
          <w:tcPr>
            <w:tcW w:w="3544" w:type="dxa"/>
          </w:tcPr>
          <w:p w14:paraId="79AA6497" w14:textId="77777777" w:rsidR="00940027" w:rsidRDefault="00940027">
            <w:pPr>
              <w:pStyle w:val="OtherTableBody"/>
            </w:pPr>
            <w:r>
              <w:t>8 hours aligned on nursing shifts</w:t>
            </w:r>
          </w:p>
        </w:tc>
      </w:tr>
      <w:tr w:rsidR="00940027" w14:paraId="6FB4741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046896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D120917" w14:textId="77777777" w:rsidR="00940027" w:rsidRDefault="00940027">
            <w:pPr>
              <w:pStyle w:val="OtherTableBody"/>
            </w:pPr>
            <w:r>
              <w:t>0256</w:t>
            </w:r>
          </w:p>
        </w:tc>
        <w:tc>
          <w:tcPr>
            <w:tcW w:w="2693" w:type="dxa"/>
          </w:tcPr>
          <w:p w14:paraId="57F3749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1CBEE3D" w14:textId="77777777" w:rsidR="00940027" w:rsidRDefault="00940027">
            <w:pPr>
              <w:pStyle w:val="OtherTableBody"/>
            </w:pPr>
            <w:r>
              <w:t>8M</w:t>
            </w:r>
          </w:p>
        </w:tc>
        <w:tc>
          <w:tcPr>
            <w:tcW w:w="3544" w:type="dxa"/>
          </w:tcPr>
          <w:p w14:paraId="777F74E5" w14:textId="77777777" w:rsidR="00940027" w:rsidRDefault="00940027">
            <w:pPr>
              <w:pStyle w:val="OtherTableBody"/>
            </w:pPr>
            <w:r>
              <w:t>8 minutes post challenge</w:t>
            </w:r>
          </w:p>
        </w:tc>
      </w:tr>
      <w:tr w:rsidR="00940027" w14:paraId="1F18F22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8D797B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1E401DB" w14:textId="77777777" w:rsidR="00940027" w:rsidRDefault="00940027">
            <w:pPr>
              <w:pStyle w:val="OtherTableBody"/>
            </w:pPr>
            <w:r>
              <w:t>0256</w:t>
            </w:r>
          </w:p>
        </w:tc>
        <w:tc>
          <w:tcPr>
            <w:tcW w:w="2693" w:type="dxa"/>
          </w:tcPr>
          <w:p w14:paraId="2327CED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937660D" w14:textId="77777777" w:rsidR="00940027" w:rsidRDefault="00940027">
            <w:pPr>
              <w:pStyle w:val="OtherTableBody"/>
            </w:pPr>
            <w:r>
              <w:t>9M</w:t>
            </w:r>
          </w:p>
        </w:tc>
        <w:tc>
          <w:tcPr>
            <w:tcW w:w="3544" w:type="dxa"/>
          </w:tcPr>
          <w:p w14:paraId="6D52DDEE" w14:textId="77777777" w:rsidR="00940027" w:rsidRDefault="00940027">
            <w:pPr>
              <w:pStyle w:val="OtherTableBody"/>
            </w:pPr>
            <w:r>
              <w:t>9 minutes post challenge</w:t>
            </w:r>
          </w:p>
        </w:tc>
      </w:tr>
      <w:tr w:rsidR="00940027" w14:paraId="355633A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B0F151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CA8F969" w14:textId="77777777" w:rsidR="00940027" w:rsidRDefault="00940027">
            <w:pPr>
              <w:pStyle w:val="OtherTableBody"/>
            </w:pPr>
            <w:r>
              <w:t>0256</w:t>
            </w:r>
          </w:p>
        </w:tc>
        <w:tc>
          <w:tcPr>
            <w:tcW w:w="2693" w:type="dxa"/>
          </w:tcPr>
          <w:p w14:paraId="6974F3C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6B81F4F" w14:textId="77777777" w:rsidR="00940027" w:rsidRDefault="00940027">
            <w:pPr>
              <w:pStyle w:val="OtherTableBody"/>
            </w:pPr>
            <w:r>
              <w:t>BS</w:t>
            </w:r>
          </w:p>
        </w:tc>
        <w:tc>
          <w:tcPr>
            <w:tcW w:w="3544" w:type="dxa"/>
          </w:tcPr>
          <w:p w14:paraId="2095FEA1" w14:textId="77777777" w:rsidR="00940027" w:rsidRDefault="00940027">
            <w:pPr>
              <w:pStyle w:val="OtherTableBody"/>
            </w:pPr>
            <w:r>
              <w:t>Baseline (time just before the challenge)</w:t>
            </w:r>
          </w:p>
        </w:tc>
      </w:tr>
      <w:tr w:rsidR="00940027" w14:paraId="1074B65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708DE0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A3B2B4E" w14:textId="77777777" w:rsidR="00940027" w:rsidRDefault="00940027">
            <w:pPr>
              <w:pStyle w:val="OtherTableBody"/>
            </w:pPr>
            <w:r>
              <w:t>0256</w:t>
            </w:r>
          </w:p>
        </w:tc>
        <w:tc>
          <w:tcPr>
            <w:tcW w:w="2693" w:type="dxa"/>
          </w:tcPr>
          <w:p w14:paraId="0AF92AF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3F271EB" w14:textId="77777777" w:rsidR="00940027" w:rsidRDefault="00940027">
            <w:pPr>
              <w:pStyle w:val="OtherTableBody"/>
            </w:pPr>
            <w:r>
              <w:t>PEAK</w:t>
            </w:r>
          </w:p>
        </w:tc>
        <w:tc>
          <w:tcPr>
            <w:tcW w:w="3544" w:type="dxa"/>
          </w:tcPr>
          <w:p w14:paraId="57090795" w14:textId="77777777" w:rsidR="00940027" w:rsidRDefault="00940027">
            <w:pPr>
              <w:pStyle w:val="OtherTableBody"/>
            </w:pPr>
            <w:r>
              <w:t>The time post drug dose at which the highest drug level is reached (differs by drug)</w:t>
            </w:r>
          </w:p>
        </w:tc>
      </w:tr>
      <w:tr w:rsidR="00940027" w14:paraId="0284532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884384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370656C" w14:textId="77777777" w:rsidR="00940027" w:rsidRDefault="00940027">
            <w:pPr>
              <w:pStyle w:val="OtherTableBody"/>
            </w:pPr>
            <w:r>
              <w:t>0256</w:t>
            </w:r>
          </w:p>
        </w:tc>
        <w:tc>
          <w:tcPr>
            <w:tcW w:w="2693" w:type="dxa"/>
          </w:tcPr>
          <w:p w14:paraId="79EFA15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90DA740" w14:textId="77777777" w:rsidR="00940027" w:rsidRDefault="00940027">
            <w:pPr>
              <w:pStyle w:val="OtherTableBody"/>
            </w:pPr>
            <w:r>
              <w:t>RANDOM</w:t>
            </w:r>
          </w:p>
        </w:tc>
        <w:tc>
          <w:tcPr>
            <w:tcW w:w="3544" w:type="dxa"/>
          </w:tcPr>
          <w:p w14:paraId="1BD62CE0" w14:textId="77777777" w:rsidR="00940027" w:rsidRDefault="00940027">
            <w:pPr>
              <w:pStyle w:val="OtherTableBody"/>
            </w:pPr>
            <w:r>
              <w:t>Time from the challenge, or dose not specified. (random)</w:t>
            </w:r>
          </w:p>
        </w:tc>
      </w:tr>
      <w:tr w:rsidR="00940027" w14:paraId="0CFBD17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9761D5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34F575D" w14:textId="77777777" w:rsidR="00940027" w:rsidRDefault="00940027">
            <w:pPr>
              <w:pStyle w:val="OtherTableBody"/>
            </w:pPr>
            <w:r>
              <w:t>0256</w:t>
            </w:r>
          </w:p>
        </w:tc>
        <w:tc>
          <w:tcPr>
            <w:tcW w:w="2693" w:type="dxa"/>
          </w:tcPr>
          <w:p w14:paraId="05D7585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164B502" w14:textId="77777777" w:rsidR="00940027" w:rsidRDefault="00940027">
            <w:pPr>
              <w:pStyle w:val="OtherTableBody"/>
            </w:pPr>
            <w:r>
              <w:t>TROUGH</w:t>
            </w:r>
          </w:p>
        </w:tc>
        <w:tc>
          <w:tcPr>
            <w:tcW w:w="3544" w:type="dxa"/>
          </w:tcPr>
          <w:p w14:paraId="7F80D86D" w14:textId="77777777" w:rsidR="00940027" w:rsidRDefault="00940027">
            <w:pPr>
              <w:pStyle w:val="OtherTableBody"/>
            </w:pPr>
            <w:r>
              <w:t>The time post drug dose at which the lowest drug level is reached (varies with drug)</w:t>
            </w:r>
          </w:p>
        </w:tc>
      </w:tr>
      <w:tr w:rsidR="00940027" w14:paraId="5E1A78D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39FDCCF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16E6C07A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2D72C28B" w14:textId="77777777" w:rsidR="00940027" w:rsidRDefault="00940027">
            <w:pPr>
              <w:pStyle w:val="OtherTableBody"/>
            </w:pPr>
            <w:r>
              <w:t>Nature of challenge</w:t>
            </w:r>
          </w:p>
        </w:tc>
        <w:tc>
          <w:tcPr>
            <w:tcW w:w="1701" w:type="dxa"/>
          </w:tcPr>
          <w:p w14:paraId="269E0725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1784D635" w14:textId="77777777" w:rsidR="00940027" w:rsidRDefault="00940027">
            <w:pPr>
              <w:pStyle w:val="OtherTableBody"/>
            </w:pPr>
          </w:p>
        </w:tc>
      </w:tr>
      <w:tr w:rsidR="00940027" w14:paraId="70AF0A2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89A6B7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7192672" w14:textId="77777777" w:rsidR="00940027" w:rsidRDefault="00940027">
            <w:pPr>
              <w:pStyle w:val="OtherTableBody"/>
            </w:pPr>
            <w:r>
              <w:t>0257</w:t>
            </w:r>
          </w:p>
        </w:tc>
        <w:tc>
          <w:tcPr>
            <w:tcW w:w="2693" w:type="dxa"/>
          </w:tcPr>
          <w:p w14:paraId="3AE4AD1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1D05437" w14:textId="77777777" w:rsidR="00940027" w:rsidRDefault="00940027">
            <w:pPr>
              <w:pStyle w:val="OtherTableBody"/>
            </w:pPr>
            <w:r>
              <w:t>CFST</w:t>
            </w:r>
          </w:p>
        </w:tc>
        <w:tc>
          <w:tcPr>
            <w:tcW w:w="3544" w:type="dxa"/>
          </w:tcPr>
          <w:p w14:paraId="603BC986" w14:textId="77777777" w:rsidR="00940027" w:rsidRDefault="00940027">
            <w:pPr>
              <w:pStyle w:val="OtherTableBody"/>
            </w:pPr>
            <w:r>
              <w:t>Fasting (no calorie intake) for the period specified in the time component of the term, e.g., 1H POST CFST</w:t>
            </w:r>
          </w:p>
        </w:tc>
      </w:tr>
      <w:tr w:rsidR="00940027" w14:paraId="05588EE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6251FF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946DC47" w14:textId="77777777" w:rsidR="00940027" w:rsidRDefault="00940027">
            <w:pPr>
              <w:pStyle w:val="OtherTableBody"/>
            </w:pPr>
            <w:r>
              <w:t>0257</w:t>
            </w:r>
          </w:p>
        </w:tc>
        <w:tc>
          <w:tcPr>
            <w:tcW w:w="2693" w:type="dxa"/>
          </w:tcPr>
          <w:p w14:paraId="0E7D827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001B2B9" w14:textId="77777777" w:rsidR="00940027" w:rsidRDefault="00940027">
            <w:pPr>
              <w:pStyle w:val="OtherTableBody"/>
            </w:pPr>
            <w:r>
              <w:t>EXCZ</w:t>
            </w:r>
          </w:p>
        </w:tc>
        <w:tc>
          <w:tcPr>
            <w:tcW w:w="3544" w:type="dxa"/>
          </w:tcPr>
          <w:p w14:paraId="5C3200E1" w14:textId="77777777" w:rsidR="00940027" w:rsidRDefault="00940027">
            <w:pPr>
              <w:pStyle w:val="OtherTableBody"/>
            </w:pPr>
            <w:r>
              <w:t>Exercise undertaken as challenge (can be quantified)</w:t>
            </w:r>
          </w:p>
        </w:tc>
      </w:tr>
      <w:tr w:rsidR="00940027" w14:paraId="2AE73DB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16E3EF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D720216" w14:textId="77777777" w:rsidR="00940027" w:rsidRDefault="00940027">
            <w:pPr>
              <w:pStyle w:val="OtherTableBody"/>
            </w:pPr>
            <w:r>
              <w:t>0257</w:t>
            </w:r>
          </w:p>
        </w:tc>
        <w:tc>
          <w:tcPr>
            <w:tcW w:w="2693" w:type="dxa"/>
          </w:tcPr>
          <w:p w14:paraId="49C6F1F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03D60D4" w14:textId="77777777" w:rsidR="00940027" w:rsidRDefault="00940027">
            <w:pPr>
              <w:pStyle w:val="OtherTableBody"/>
            </w:pPr>
            <w:r>
              <w:t>FFST</w:t>
            </w:r>
          </w:p>
        </w:tc>
        <w:tc>
          <w:tcPr>
            <w:tcW w:w="3544" w:type="dxa"/>
          </w:tcPr>
          <w:p w14:paraId="7DB88585" w14:textId="77777777" w:rsidR="00940027" w:rsidRDefault="00940027">
            <w:pPr>
              <w:pStyle w:val="OtherTableBody"/>
            </w:pPr>
            <w:r>
              <w:t>No fluid intake for the period specified in the time component of the term</w:t>
            </w:r>
          </w:p>
        </w:tc>
      </w:tr>
      <w:tr w:rsidR="00940027" w14:paraId="7A918B6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437A62C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65EE8FCB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0C0F463A" w14:textId="77777777" w:rsidR="00940027" w:rsidRDefault="00940027">
            <w:pPr>
              <w:pStyle w:val="OtherTableBody"/>
            </w:pPr>
            <w:r>
              <w:t>Relationship modifier</w:t>
            </w:r>
          </w:p>
        </w:tc>
        <w:tc>
          <w:tcPr>
            <w:tcW w:w="1701" w:type="dxa"/>
          </w:tcPr>
          <w:p w14:paraId="4105CCA1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168800C0" w14:textId="77777777" w:rsidR="00940027" w:rsidRDefault="00940027">
            <w:pPr>
              <w:pStyle w:val="OtherTableBody"/>
            </w:pPr>
          </w:p>
        </w:tc>
      </w:tr>
      <w:tr w:rsidR="00940027" w14:paraId="64FC3BC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C9EF85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9A910EB" w14:textId="77777777" w:rsidR="00940027" w:rsidRDefault="00940027">
            <w:pPr>
              <w:pStyle w:val="OtherTableBody"/>
            </w:pPr>
            <w:r>
              <w:t>0258</w:t>
            </w:r>
          </w:p>
        </w:tc>
        <w:tc>
          <w:tcPr>
            <w:tcW w:w="2693" w:type="dxa"/>
          </w:tcPr>
          <w:p w14:paraId="25FAEAE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611759C" w14:textId="77777777" w:rsidR="00940027" w:rsidRDefault="00940027">
            <w:pPr>
              <w:pStyle w:val="OtherTableBody"/>
            </w:pPr>
            <w:r>
              <w:t>BPU</w:t>
            </w:r>
          </w:p>
        </w:tc>
        <w:tc>
          <w:tcPr>
            <w:tcW w:w="3544" w:type="dxa"/>
          </w:tcPr>
          <w:p w14:paraId="06D99A2C" w14:textId="77777777" w:rsidR="00940027" w:rsidRDefault="00940027">
            <w:pPr>
              <w:pStyle w:val="OtherTableBody"/>
            </w:pPr>
            <w:r>
              <w:t>Blood product unit</w:t>
            </w:r>
          </w:p>
        </w:tc>
      </w:tr>
      <w:tr w:rsidR="00940027" w14:paraId="5CEA655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B8F6C6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83DD2E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0258</w:t>
            </w:r>
          </w:p>
        </w:tc>
        <w:tc>
          <w:tcPr>
            <w:tcW w:w="2693" w:type="dxa"/>
          </w:tcPr>
          <w:p w14:paraId="46D1BA7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6EA73E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CONTROL</w:t>
            </w:r>
          </w:p>
        </w:tc>
        <w:tc>
          <w:tcPr>
            <w:tcW w:w="3544" w:type="dxa"/>
          </w:tcPr>
          <w:p w14:paraId="1B6DC34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Control</w:t>
            </w:r>
          </w:p>
        </w:tc>
      </w:tr>
      <w:tr w:rsidR="00940027" w14:paraId="72961E4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73FC5C7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54933C1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0258</w:t>
            </w:r>
          </w:p>
        </w:tc>
        <w:tc>
          <w:tcPr>
            <w:tcW w:w="2693" w:type="dxa"/>
          </w:tcPr>
          <w:p w14:paraId="2F74D4D6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015DC1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DONOR</w:t>
            </w:r>
          </w:p>
        </w:tc>
        <w:tc>
          <w:tcPr>
            <w:tcW w:w="3544" w:type="dxa"/>
          </w:tcPr>
          <w:p w14:paraId="51A99A6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Donor</w:t>
            </w:r>
          </w:p>
        </w:tc>
      </w:tr>
      <w:tr w:rsidR="00940027" w14:paraId="456FC5B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414DCC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2F671E6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0258</w:t>
            </w:r>
          </w:p>
        </w:tc>
        <w:tc>
          <w:tcPr>
            <w:tcW w:w="2693" w:type="dxa"/>
          </w:tcPr>
          <w:p w14:paraId="22063A46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63F655A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PATIENT</w:t>
            </w:r>
          </w:p>
        </w:tc>
        <w:tc>
          <w:tcPr>
            <w:tcW w:w="3544" w:type="dxa"/>
          </w:tcPr>
          <w:p w14:paraId="7C402F9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Patient</w:t>
            </w:r>
          </w:p>
        </w:tc>
      </w:tr>
      <w:tr w:rsidR="00940027" w14:paraId="08BDE51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C001CE5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5B617839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454E0670" w14:textId="77777777" w:rsidR="00940027" w:rsidRDefault="00940027">
            <w:pPr>
              <w:pStyle w:val="OtherTableBody"/>
            </w:pPr>
            <w:r>
              <w:t>Modality</w:t>
            </w:r>
          </w:p>
        </w:tc>
        <w:tc>
          <w:tcPr>
            <w:tcW w:w="1701" w:type="dxa"/>
          </w:tcPr>
          <w:p w14:paraId="5D59C775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5845CC5D" w14:textId="77777777" w:rsidR="00940027" w:rsidRDefault="00940027">
            <w:pPr>
              <w:pStyle w:val="OtherTableBody"/>
            </w:pPr>
          </w:p>
        </w:tc>
      </w:tr>
      <w:tr w:rsidR="00940027" w14:paraId="4617D43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80ADDB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3E81243" w14:textId="77777777" w:rsidR="00940027" w:rsidRDefault="00940027">
            <w:pPr>
              <w:pStyle w:val="OtherTableBody"/>
            </w:pPr>
            <w:r>
              <w:t>0259</w:t>
            </w:r>
          </w:p>
        </w:tc>
        <w:tc>
          <w:tcPr>
            <w:tcW w:w="2693" w:type="dxa"/>
          </w:tcPr>
          <w:p w14:paraId="0911867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060027C" w14:textId="77777777" w:rsidR="00940027" w:rsidRDefault="00940027">
            <w:pPr>
              <w:pStyle w:val="OtherTableBody"/>
            </w:pPr>
            <w:r>
              <w:t>AS</w:t>
            </w:r>
          </w:p>
        </w:tc>
        <w:tc>
          <w:tcPr>
            <w:tcW w:w="3544" w:type="dxa"/>
          </w:tcPr>
          <w:p w14:paraId="7E4C0990" w14:textId="77777777" w:rsidR="00940027" w:rsidRDefault="00940027">
            <w:pPr>
              <w:pStyle w:val="OtherTableBody"/>
            </w:pPr>
            <w:r>
              <w:t>Angioscopy</w:t>
            </w:r>
          </w:p>
        </w:tc>
      </w:tr>
      <w:tr w:rsidR="00940027" w14:paraId="4067693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B34663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4415272" w14:textId="77777777" w:rsidR="00940027" w:rsidRDefault="00940027">
            <w:pPr>
              <w:pStyle w:val="OtherTableBody"/>
            </w:pPr>
            <w:r>
              <w:t>0259</w:t>
            </w:r>
          </w:p>
        </w:tc>
        <w:tc>
          <w:tcPr>
            <w:tcW w:w="2693" w:type="dxa"/>
          </w:tcPr>
          <w:p w14:paraId="1904C7C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7716B32" w14:textId="77777777" w:rsidR="00940027" w:rsidRDefault="00940027">
            <w:pPr>
              <w:pStyle w:val="OtherTableBody"/>
            </w:pPr>
            <w:r>
              <w:t>BS</w:t>
            </w:r>
          </w:p>
        </w:tc>
        <w:tc>
          <w:tcPr>
            <w:tcW w:w="3544" w:type="dxa"/>
          </w:tcPr>
          <w:p w14:paraId="052A3CB4" w14:textId="77777777" w:rsidR="00940027" w:rsidRDefault="00940027">
            <w:pPr>
              <w:pStyle w:val="OtherTableBody"/>
            </w:pPr>
            <w:r>
              <w:t>Biomagnetic imaging</w:t>
            </w:r>
          </w:p>
        </w:tc>
      </w:tr>
      <w:tr w:rsidR="00940027" w14:paraId="3F8755A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A3BE95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773E608" w14:textId="77777777" w:rsidR="00940027" w:rsidRDefault="00940027">
            <w:pPr>
              <w:pStyle w:val="OtherTableBody"/>
            </w:pPr>
            <w:r>
              <w:t>0259</w:t>
            </w:r>
          </w:p>
        </w:tc>
        <w:tc>
          <w:tcPr>
            <w:tcW w:w="2693" w:type="dxa"/>
          </w:tcPr>
          <w:p w14:paraId="444C8D8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7DF79D2" w14:textId="77777777" w:rsidR="00940027" w:rsidRDefault="00940027">
            <w:pPr>
              <w:pStyle w:val="OtherTableBody"/>
            </w:pPr>
            <w:r>
              <w:t>CD</w:t>
            </w:r>
          </w:p>
        </w:tc>
        <w:tc>
          <w:tcPr>
            <w:tcW w:w="3544" w:type="dxa"/>
          </w:tcPr>
          <w:p w14:paraId="63514315" w14:textId="77777777" w:rsidR="00940027" w:rsidRDefault="00940027">
            <w:pPr>
              <w:pStyle w:val="OtherTableBody"/>
            </w:pPr>
            <w:r>
              <w:t>Color flow Doppler</w:t>
            </w:r>
          </w:p>
        </w:tc>
      </w:tr>
      <w:tr w:rsidR="00940027" w14:paraId="18BFB85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5ED6CB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06F7C4C" w14:textId="77777777" w:rsidR="00940027" w:rsidRDefault="00940027">
            <w:pPr>
              <w:pStyle w:val="OtherTableBody"/>
            </w:pPr>
            <w:r>
              <w:t>0259</w:t>
            </w:r>
          </w:p>
        </w:tc>
        <w:tc>
          <w:tcPr>
            <w:tcW w:w="2693" w:type="dxa"/>
          </w:tcPr>
          <w:p w14:paraId="100039B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3B2ED9B" w14:textId="77777777" w:rsidR="00940027" w:rsidRDefault="00940027">
            <w:pPr>
              <w:pStyle w:val="OtherTableBody"/>
            </w:pPr>
            <w:r>
              <w:t>CP</w:t>
            </w:r>
          </w:p>
        </w:tc>
        <w:tc>
          <w:tcPr>
            <w:tcW w:w="3544" w:type="dxa"/>
          </w:tcPr>
          <w:p w14:paraId="32524221" w14:textId="77777777" w:rsidR="00940027" w:rsidRDefault="00940027">
            <w:pPr>
              <w:pStyle w:val="OtherTableBody"/>
            </w:pPr>
            <w:r>
              <w:t>Colposcopy</w:t>
            </w:r>
          </w:p>
        </w:tc>
      </w:tr>
      <w:tr w:rsidR="00940027" w14:paraId="13D67E2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E0FBEF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D1DF003" w14:textId="77777777" w:rsidR="00940027" w:rsidRDefault="00940027">
            <w:pPr>
              <w:pStyle w:val="OtherTableBody"/>
            </w:pPr>
            <w:r>
              <w:t>0259</w:t>
            </w:r>
          </w:p>
        </w:tc>
        <w:tc>
          <w:tcPr>
            <w:tcW w:w="2693" w:type="dxa"/>
          </w:tcPr>
          <w:p w14:paraId="508D543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8E5AE5B" w14:textId="77777777" w:rsidR="00940027" w:rsidRDefault="00940027">
            <w:pPr>
              <w:pStyle w:val="OtherTableBody"/>
            </w:pPr>
            <w:r>
              <w:t>CR</w:t>
            </w:r>
          </w:p>
        </w:tc>
        <w:tc>
          <w:tcPr>
            <w:tcW w:w="3544" w:type="dxa"/>
          </w:tcPr>
          <w:p w14:paraId="7E5EBF1C" w14:textId="77777777" w:rsidR="00940027" w:rsidRDefault="00940027">
            <w:pPr>
              <w:pStyle w:val="OtherTableBody"/>
            </w:pPr>
            <w:r>
              <w:t>Computed radiography</w:t>
            </w:r>
          </w:p>
        </w:tc>
      </w:tr>
      <w:tr w:rsidR="00940027" w14:paraId="4D50F16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6B23DB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EF65B04" w14:textId="77777777" w:rsidR="00940027" w:rsidRDefault="00940027">
            <w:pPr>
              <w:pStyle w:val="OtherTableBody"/>
            </w:pPr>
            <w:r>
              <w:t>0259</w:t>
            </w:r>
          </w:p>
        </w:tc>
        <w:tc>
          <w:tcPr>
            <w:tcW w:w="2693" w:type="dxa"/>
          </w:tcPr>
          <w:p w14:paraId="6C0E718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12565E4" w14:textId="77777777" w:rsidR="00940027" w:rsidRDefault="00940027">
            <w:pPr>
              <w:pStyle w:val="OtherTableBody"/>
            </w:pPr>
            <w:r>
              <w:t>CS</w:t>
            </w:r>
          </w:p>
        </w:tc>
        <w:tc>
          <w:tcPr>
            <w:tcW w:w="3544" w:type="dxa"/>
          </w:tcPr>
          <w:p w14:paraId="12C29168" w14:textId="77777777" w:rsidR="00940027" w:rsidRDefault="00940027">
            <w:pPr>
              <w:pStyle w:val="OtherTableBody"/>
            </w:pPr>
            <w:r>
              <w:t>Cystoscopy</w:t>
            </w:r>
          </w:p>
        </w:tc>
      </w:tr>
      <w:tr w:rsidR="00940027" w14:paraId="357D343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549478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74AF9FC" w14:textId="77777777" w:rsidR="00940027" w:rsidRDefault="00940027">
            <w:pPr>
              <w:pStyle w:val="OtherTableBody"/>
            </w:pPr>
            <w:r>
              <w:t>0259</w:t>
            </w:r>
          </w:p>
        </w:tc>
        <w:tc>
          <w:tcPr>
            <w:tcW w:w="2693" w:type="dxa"/>
          </w:tcPr>
          <w:p w14:paraId="72652BD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E5085AB" w14:textId="77777777" w:rsidR="00940027" w:rsidRDefault="00940027">
            <w:pPr>
              <w:pStyle w:val="OtherTableBody"/>
            </w:pPr>
            <w:r>
              <w:t>CT</w:t>
            </w:r>
          </w:p>
        </w:tc>
        <w:tc>
          <w:tcPr>
            <w:tcW w:w="3544" w:type="dxa"/>
          </w:tcPr>
          <w:p w14:paraId="6224B694" w14:textId="77777777" w:rsidR="00940027" w:rsidRDefault="00940027">
            <w:pPr>
              <w:pStyle w:val="OtherTableBody"/>
            </w:pPr>
            <w:r>
              <w:t>Computed tomography</w:t>
            </w:r>
          </w:p>
        </w:tc>
      </w:tr>
      <w:tr w:rsidR="00940027" w14:paraId="61F4C23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F4903C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F222B40" w14:textId="77777777" w:rsidR="00940027" w:rsidRDefault="00940027">
            <w:pPr>
              <w:pStyle w:val="OtherTableBody"/>
            </w:pPr>
            <w:r>
              <w:t>0259</w:t>
            </w:r>
          </w:p>
        </w:tc>
        <w:tc>
          <w:tcPr>
            <w:tcW w:w="2693" w:type="dxa"/>
          </w:tcPr>
          <w:p w14:paraId="6CE2272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B056C32" w14:textId="77777777" w:rsidR="00940027" w:rsidRDefault="00940027">
            <w:pPr>
              <w:pStyle w:val="OtherTableBody"/>
            </w:pPr>
            <w:r>
              <w:t>DD</w:t>
            </w:r>
          </w:p>
        </w:tc>
        <w:tc>
          <w:tcPr>
            <w:tcW w:w="3544" w:type="dxa"/>
          </w:tcPr>
          <w:p w14:paraId="5A14906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Duplex Doppler</w:t>
            </w:r>
          </w:p>
        </w:tc>
      </w:tr>
      <w:tr w:rsidR="00940027" w14:paraId="2DDC342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5CCA3E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16B8DDE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0259</w:t>
            </w:r>
          </w:p>
        </w:tc>
        <w:tc>
          <w:tcPr>
            <w:tcW w:w="2693" w:type="dxa"/>
          </w:tcPr>
          <w:p w14:paraId="4D2528C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259B2A6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DG</w:t>
            </w:r>
          </w:p>
        </w:tc>
        <w:tc>
          <w:tcPr>
            <w:tcW w:w="3544" w:type="dxa"/>
          </w:tcPr>
          <w:p w14:paraId="4CB744EE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Diapanography</w:t>
            </w:r>
          </w:p>
        </w:tc>
      </w:tr>
      <w:tr w:rsidR="00940027" w14:paraId="45376FA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3CA9AC1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3E9FDA58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0259</w:t>
            </w:r>
          </w:p>
        </w:tc>
        <w:tc>
          <w:tcPr>
            <w:tcW w:w="2693" w:type="dxa"/>
          </w:tcPr>
          <w:p w14:paraId="1588421B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275CBB02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DM</w:t>
            </w:r>
          </w:p>
        </w:tc>
        <w:tc>
          <w:tcPr>
            <w:tcW w:w="3544" w:type="dxa"/>
          </w:tcPr>
          <w:p w14:paraId="2B7F1438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Digital microscopy</w:t>
            </w:r>
          </w:p>
        </w:tc>
      </w:tr>
      <w:tr w:rsidR="00940027" w14:paraId="6403291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AC416B0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4FA74BC8" w14:textId="77777777" w:rsidR="00940027" w:rsidRDefault="00940027">
            <w:pPr>
              <w:pStyle w:val="OtherTableBody"/>
            </w:pPr>
            <w:r>
              <w:t>0259</w:t>
            </w:r>
          </w:p>
        </w:tc>
        <w:tc>
          <w:tcPr>
            <w:tcW w:w="2693" w:type="dxa"/>
          </w:tcPr>
          <w:p w14:paraId="60131C9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83C73AB" w14:textId="77777777" w:rsidR="00940027" w:rsidRDefault="00940027">
            <w:pPr>
              <w:pStyle w:val="OtherTableBody"/>
            </w:pPr>
            <w:r>
              <w:t>EC</w:t>
            </w:r>
          </w:p>
        </w:tc>
        <w:tc>
          <w:tcPr>
            <w:tcW w:w="3544" w:type="dxa"/>
          </w:tcPr>
          <w:p w14:paraId="222E4469" w14:textId="77777777" w:rsidR="00940027" w:rsidRDefault="00940027">
            <w:pPr>
              <w:pStyle w:val="OtherTableBody"/>
            </w:pPr>
            <w:r>
              <w:t>Echocardiography</w:t>
            </w:r>
          </w:p>
        </w:tc>
      </w:tr>
      <w:tr w:rsidR="00940027" w14:paraId="4B987E0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84C32F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E4D19BB" w14:textId="77777777" w:rsidR="00940027" w:rsidRDefault="00940027">
            <w:pPr>
              <w:pStyle w:val="OtherTableBody"/>
            </w:pPr>
            <w:r>
              <w:t>0259</w:t>
            </w:r>
          </w:p>
        </w:tc>
        <w:tc>
          <w:tcPr>
            <w:tcW w:w="2693" w:type="dxa"/>
          </w:tcPr>
          <w:p w14:paraId="7EE1048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976C672" w14:textId="77777777" w:rsidR="00940027" w:rsidRDefault="00940027">
            <w:pPr>
              <w:pStyle w:val="OtherTableBody"/>
            </w:pPr>
            <w:r>
              <w:t>ES</w:t>
            </w:r>
          </w:p>
        </w:tc>
        <w:tc>
          <w:tcPr>
            <w:tcW w:w="3544" w:type="dxa"/>
          </w:tcPr>
          <w:p w14:paraId="7CA7C75F" w14:textId="77777777" w:rsidR="00940027" w:rsidRDefault="00940027">
            <w:pPr>
              <w:pStyle w:val="OtherTableBody"/>
            </w:pPr>
            <w:r>
              <w:t>Endoscopy</w:t>
            </w:r>
          </w:p>
        </w:tc>
      </w:tr>
      <w:tr w:rsidR="00940027" w14:paraId="5D67AB0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42879F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FDC9A68" w14:textId="77777777" w:rsidR="00940027" w:rsidRDefault="00940027">
            <w:pPr>
              <w:pStyle w:val="OtherTableBody"/>
            </w:pPr>
            <w:r>
              <w:t>0259</w:t>
            </w:r>
          </w:p>
        </w:tc>
        <w:tc>
          <w:tcPr>
            <w:tcW w:w="2693" w:type="dxa"/>
          </w:tcPr>
          <w:p w14:paraId="1D1C43C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061D5E7" w14:textId="77777777" w:rsidR="00940027" w:rsidRDefault="00940027">
            <w:pPr>
              <w:pStyle w:val="OtherTableBody"/>
            </w:pPr>
            <w:r>
              <w:t>FA</w:t>
            </w:r>
          </w:p>
        </w:tc>
        <w:tc>
          <w:tcPr>
            <w:tcW w:w="3544" w:type="dxa"/>
          </w:tcPr>
          <w:p w14:paraId="2457F53B" w14:textId="77777777" w:rsidR="00940027" w:rsidRDefault="00940027">
            <w:pPr>
              <w:pStyle w:val="OtherTableBody"/>
            </w:pPr>
            <w:r>
              <w:t>Fluorescein angiography</w:t>
            </w:r>
          </w:p>
        </w:tc>
      </w:tr>
      <w:tr w:rsidR="00940027" w14:paraId="4F4D821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D1825A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2691471" w14:textId="77777777" w:rsidR="00940027" w:rsidRDefault="00940027">
            <w:pPr>
              <w:pStyle w:val="OtherTableBody"/>
            </w:pPr>
            <w:r>
              <w:t>0259</w:t>
            </w:r>
          </w:p>
        </w:tc>
        <w:tc>
          <w:tcPr>
            <w:tcW w:w="2693" w:type="dxa"/>
          </w:tcPr>
          <w:p w14:paraId="2442034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385690F" w14:textId="77777777" w:rsidR="00940027" w:rsidRDefault="00940027">
            <w:pPr>
              <w:pStyle w:val="OtherTableBody"/>
            </w:pPr>
            <w:r>
              <w:t>FS</w:t>
            </w:r>
          </w:p>
        </w:tc>
        <w:tc>
          <w:tcPr>
            <w:tcW w:w="3544" w:type="dxa"/>
          </w:tcPr>
          <w:p w14:paraId="001C0DE4" w14:textId="77777777" w:rsidR="00940027" w:rsidRDefault="00940027">
            <w:pPr>
              <w:pStyle w:val="OtherTableBody"/>
            </w:pPr>
            <w:r>
              <w:t>Fundoscopy</w:t>
            </w:r>
          </w:p>
        </w:tc>
      </w:tr>
      <w:tr w:rsidR="00940027" w14:paraId="2825EA6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B84E19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3CFEE71" w14:textId="77777777" w:rsidR="00940027" w:rsidRDefault="00940027">
            <w:pPr>
              <w:pStyle w:val="OtherTableBody"/>
            </w:pPr>
            <w:r>
              <w:t>0259</w:t>
            </w:r>
          </w:p>
        </w:tc>
        <w:tc>
          <w:tcPr>
            <w:tcW w:w="2693" w:type="dxa"/>
          </w:tcPr>
          <w:p w14:paraId="3AFB5E1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8544CB3" w14:textId="77777777" w:rsidR="00940027" w:rsidRDefault="00940027">
            <w:pPr>
              <w:pStyle w:val="OtherTableBody"/>
            </w:pPr>
            <w:r>
              <w:t>LP</w:t>
            </w:r>
          </w:p>
        </w:tc>
        <w:tc>
          <w:tcPr>
            <w:tcW w:w="3544" w:type="dxa"/>
          </w:tcPr>
          <w:p w14:paraId="350F5468" w14:textId="77777777" w:rsidR="00940027" w:rsidRDefault="00940027">
            <w:pPr>
              <w:pStyle w:val="OtherTableBody"/>
            </w:pPr>
            <w:r>
              <w:t>Laparoscopy</w:t>
            </w:r>
          </w:p>
        </w:tc>
      </w:tr>
      <w:tr w:rsidR="00940027" w14:paraId="101BAFC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19E5C5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349572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0259</w:t>
            </w:r>
          </w:p>
        </w:tc>
        <w:tc>
          <w:tcPr>
            <w:tcW w:w="2693" w:type="dxa"/>
          </w:tcPr>
          <w:p w14:paraId="6FA1ACC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286DB21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LS</w:t>
            </w:r>
          </w:p>
        </w:tc>
        <w:tc>
          <w:tcPr>
            <w:tcW w:w="3544" w:type="dxa"/>
          </w:tcPr>
          <w:p w14:paraId="13571DB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Laser surface scan</w:t>
            </w:r>
          </w:p>
        </w:tc>
      </w:tr>
      <w:tr w:rsidR="00940027" w14:paraId="69BD501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13324E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721BBA49" w14:textId="77777777" w:rsidR="00940027" w:rsidRDefault="00940027">
            <w:pPr>
              <w:pStyle w:val="OtherTableBody"/>
            </w:pPr>
            <w:r>
              <w:t>0259</w:t>
            </w:r>
          </w:p>
        </w:tc>
        <w:tc>
          <w:tcPr>
            <w:tcW w:w="2693" w:type="dxa"/>
          </w:tcPr>
          <w:p w14:paraId="2CC672D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430605F" w14:textId="77777777" w:rsidR="00940027" w:rsidRDefault="00940027">
            <w:pPr>
              <w:pStyle w:val="OtherTableBody"/>
            </w:pPr>
            <w:r>
              <w:t>MA</w:t>
            </w:r>
          </w:p>
        </w:tc>
        <w:tc>
          <w:tcPr>
            <w:tcW w:w="3544" w:type="dxa"/>
          </w:tcPr>
          <w:p w14:paraId="5EEDF42D" w14:textId="77777777" w:rsidR="00940027" w:rsidRDefault="00940027">
            <w:pPr>
              <w:pStyle w:val="OtherTableBody"/>
            </w:pPr>
            <w:r>
              <w:t>Magnetic resonance angiography</w:t>
            </w:r>
          </w:p>
        </w:tc>
      </w:tr>
      <w:tr w:rsidR="00940027" w14:paraId="054165C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EB76CB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DD24579" w14:textId="77777777" w:rsidR="00940027" w:rsidRDefault="00940027">
            <w:pPr>
              <w:pStyle w:val="OtherTableBody"/>
            </w:pPr>
            <w:r>
              <w:t>0259</w:t>
            </w:r>
          </w:p>
        </w:tc>
        <w:tc>
          <w:tcPr>
            <w:tcW w:w="2693" w:type="dxa"/>
          </w:tcPr>
          <w:p w14:paraId="06C03E7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8298A31" w14:textId="77777777" w:rsidR="00940027" w:rsidRDefault="00940027">
            <w:pPr>
              <w:pStyle w:val="OtherTableBody"/>
            </w:pPr>
            <w:r>
              <w:t>MS</w:t>
            </w:r>
          </w:p>
        </w:tc>
        <w:tc>
          <w:tcPr>
            <w:tcW w:w="3544" w:type="dxa"/>
          </w:tcPr>
          <w:p w14:paraId="0CA7324D" w14:textId="77777777" w:rsidR="00940027" w:rsidRDefault="00940027">
            <w:pPr>
              <w:pStyle w:val="OtherTableBody"/>
            </w:pPr>
            <w:r>
              <w:t>Magnetic resonance spectroscopy</w:t>
            </w:r>
          </w:p>
        </w:tc>
      </w:tr>
      <w:tr w:rsidR="00940027" w14:paraId="223A0F1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8EB3B4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34E9393" w14:textId="77777777" w:rsidR="00940027" w:rsidRDefault="00940027">
            <w:pPr>
              <w:pStyle w:val="OtherTableBody"/>
            </w:pPr>
            <w:r>
              <w:t>0259</w:t>
            </w:r>
          </w:p>
        </w:tc>
        <w:tc>
          <w:tcPr>
            <w:tcW w:w="2693" w:type="dxa"/>
          </w:tcPr>
          <w:p w14:paraId="6880346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9668678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3544" w:type="dxa"/>
          </w:tcPr>
          <w:p w14:paraId="0D416E88" w14:textId="77777777" w:rsidR="00940027" w:rsidRDefault="00940027">
            <w:pPr>
              <w:pStyle w:val="OtherTableBody"/>
            </w:pPr>
            <w:r>
              <w:t>Nuclear Medicine (radioisotope study)</w:t>
            </w:r>
          </w:p>
        </w:tc>
      </w:tr>
      <w:tr w:rsidR="00940027" w14:paraId="5849C0F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8614A8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7751C32" w14:textId="77777777" w:rsidR="00940027" w:rsidRDefault="00940027">
            <w:pPr>
              <w:pStyle w:val="OtherTableBody"/>
            </w:pPr>
            <w:r>
              <w:t>0259</w:t>
            </w:r>
          </w:p>
        </w:tc>
        <w:tc>
          <w:tcPr>
            <w:tcW w:w="2693" w:type="dxa"/>
          </w:tcPr>
          <w:p w14:paraId="22C78D5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C873BDE" w14:textId="77777777" w:rsidR="00940027" w:rsidRDefault="00940027">
            <w:pPr>
              <w:pStyle w:val="OtherTableBody"/>
            </w:pPr>
            <w:r>
              <w:t>OT</w:t>
            </w:r>
          </w:p>
        </w:tc>
        <w:tc>
          <w:tcPr>
            <w:tcW w:w="3544" w:type="dxa"/>
          </w:tcPr>
          <w:p w14:paraId="4B10A2FE" w14:textId="77777777" w:rsidR="00940027" w:rsidRDefault="00940027">
            <w:pPr>
              <w:pStyle w:val="OtherTableBody"/>
            </w:pPr>
            <w:r>
              <w:t>Other</w:t>
            </w:r>
          </w:p>
        </w:tc>
      </w:tr>
      <w:tr w:rsidR="00940027" w14:paraId="0808389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07CA3A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89E913C" w14:textId="77777777" w:rsidR="00940027" w:rsidRDefault="00940027">
            <w:pPr>
              <w:pStyle w:val="OtherTableBody"/>
            </w:pPr>
            <w:r>
              <w:t>0259</w:t>
            </w:r>
          </w:p>
        </w:tc>
        <w:tc>
          <w:tcPr>
            <w:tcW w:w="2693" w:type="dxa"/>
          </w:tcPr>
          <w:p w14:paraId="26368FA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631BFE1" w14:textId="77777777" w:rsidR="00940027" w:rsidRDefault="00940027">
            <w:pPr>
              <w:pStyle w:val="OtherTableBody"/>
            </w:pPr>
            <w:r>
              <w:t>PT</w:t>
            </w:r>
          </w:p>
        </w:tc>
        <w:tc>
          <w:tcPr>
            <w:tcW w:w="3544" w:type="dxa"/>
          </w:tcPr>
          <w:p w14:paraId="0D9AD5C9" w14:textId="77777777" w:rsidR="00940027" w:rsidRDefault="00940027">
            <w:pPr>
              <w:pStyle w:val="OtherTableBody"/>
            </w:pPr>
            <w:r>
              <w:t>Positron emission tomography (PET)</w:t>
            </w:r>
          </w:p>
        </w:tc>
      </w:tr>
      <w:tr w:rsidR="00940027" w14:paraId="44F54A2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E6FD80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3BEDF27" w14:textId="77777777" w:rsidR="00940027" w:rsidRDefault="00940027">
            <w:pPr>
              <w:pStyle w:val="OtherTableBody"/>
            </w:pPr>
            <w:r>
              <w:t>0259</w:t>
            </w:r>
          </w:p>
        </w:tc>
        <w:tc>
          <w:tcPr>
            <w:tcW w:w="2693" w:type="dxa"/>
          </w:tcPr>
          <w:p w14:paraId="2C83C2D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5D7A779" w14:textId="77777777" w:rsidR="00940027" w:rsidRDefault="00940027">
            <w:pPr>
              <w:pStyle w:val="OtherTableBody"/>
            </w:pPr>
            <w:r>
              <w:t>RF</w:t>
            </w:r>
          </w:p>
        </w:tc>
        <w:tc>
          <w:tcPr>
            <w:tcW w:w="3544" w:type="dxa"/>
          </w:tcPr>
          <w:p w14:paraId="4D40AB37" w14:textId="77777777" w:rsidR="00940027" w:rsidRDefault="00940027">
            <w:pPr>
              <w:pStyle w:val="OtherTableBody"/>
            </w:pPr>
            <w:r>
              <w:t>Radio fluoroscopy</w:t>
            </w:r>
          </w:p>
        </w:tc>
      </w:tr>
      <w:tr w:rsidR="00940027" w14:paraId="0253AA9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12A869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77A598D" w14:textId="77777777" w:rsidR="00940027" w:rsidRDefault="00940027">
            <w:pPr>
              <w:pStyle w:val="OtherTableBody"/>
            </w:pPr>
            <w:r>
              <w:t>0259</w:t>
            </w:r>
          </w:p>
        </w:tc>
        <w:tc>
          <w:tcPr>
            <w:tcW w:w="2693" w:type="dxa"/>
          </w:tcPr>
          <w:p w14:paraId="1BCA320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6ED9B58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3544" w:type="dxa"/>
          </w:tcPr>
          <w:p w14:paraId="546D5B48" w14:textId="77777777" w:rsidR="00940027" w:rsidRDefault="00940027">
            <w:pPr>
              <w:pStyle w:val="OtherTableBody"/>
            </w:pPr>
            <w:r>
              <w:t>Single photon emission computed tomography (SPECT)</w:t>
            </w:r>
          </w:p>
        </w:tc>
      </w:tr>
      <w:tr w:rsidR="00940027" w14:paraId="3559D01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EC4C0C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D250656" w14:textId="77777777" w:rsidR="00940027" w:rsidRDefault="00940027">
            <w:pPr>
              <w:pStyle w:val="OtherTableBody"/>
            </w:pPr>
            <w:r>
              <w:t>0259</w:t>
            </w:r>
          </w:p>
        </w:tc>
        <w:tc>
          <w:tcPr>
            <w:tcW w:w="2693" w:type="dxa"/>
          </w:tcPr>
          <w:p w14:paraId="5070F2E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82248DB" w14:textId="77777777" w:rsidR="00940027" w:rsidRDefault="00940027">
            <w:pPr>
              <w:pStyle w:val="OtherTableBody"/>
            </w:pPr>
            <w:r>
              <w:t>TG</w:t>
            </w:r>
          </w:p>
        </w:tc>
        <w:tc>
          <w:tcPr>
            <w:tcW w:w="3544" w:type="dxa"/>
          </w:tcPr>
          <w:p w14:paraId="7651A5FD" w14:textId="77777777" w:rsidR="00940027" w:rsidRDefault="00940027">
            <w:pPr>
              <w:pStyle w:val="OtherTableBody"/>
            </w:pPr>
            <w:r>
              <w:t>Thermography</w:t>
            </w:r>
          </w:p>
        </w:tc>
      </w:tr>
      <w:tr w:rsidR="00940027" w14:paraId="28C7A76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1912C3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95A31B7" w14:textId="77777777" w:rsidR="00940027" w:rsidRDefault="00940027">
            <w:pPr>
              <w:pStyle w:val="OtherTableBody"/>
            </w:pPr>
            <w:r>
              <w:t>0259</w:t>
            </w:r>
          </w:p>
        </w:tc>
        <w:tc>
          <w:tcPr>
            <w:tcW w:w="2693" w:type="dxa"/>
          </w:tcPr>
          <w:p w14:paraId="24321D5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19D3122" w14:textId="77777777" w:rsidR="00940027" w:rsidRDefault="00940027">
            <w:pPr>
              <w:pStyle w:val="OtherTableBody"/>
            </w:pPr>
            <w:r>
              <w:t>US</w:t>
            </w:r>
          </w:p>
        </w:tc>
        <w:tc>
          <w:tcPr>
            <w:tcW w:w="3544" w:type="dxa"/>
          </w:tcPr>
          <w:p w14:paraId="7672AF9A" w14:textId="77777777" w:rsidR="00940027" w:rsidRDefault="00940027">
            <w:pPr>
              <w:pStyle w:val="OtherTableBody"/>
            </w:pPr>
            <w:r>
              <w:t>Ultrasound</w:t>
            </w:r>
          </w:p>
        </w:tc>
      </w:tr>
      <w:tr w:rsidR="00940027" w14:paraId="6E306B1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E6CCE3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F30D51F" w14:textId="77777777" w:rsidR="00940027" w:rsidRDefault="00940027">
            <w:pPr>
              <w:pStyle w:val="OtherTableBody"/>
            </w:pPr>
            <w:r>
              <w:t>0259</w:t>
            </w:r>
          </w:p>
        </w:tc>
        <w:tc>
          <w:tcPr>
            <w:tcW w:w="2693" w:type="dxa"/>
          </w:tcPr>
          <w:p w14:paraId="0F6CF3B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1CF354F" w14:textId="77777777" w:rsidR="00940027" w:rsidRDefault="00940027">
            <w:pPr>
              <w:pStyle w:val="OtherTableBody"/>
            </w:pPr>
            <w:r>
              <w:t>XA</w:t>
            </w:r>
          </w:p>
        </w:tc>
        <w:tc>
          <w:tcPr>
            <w:tcW w:w="3544" w:type="dxa"/>
          </w:tcPr>
          <w:p w14:paraId="653CF283" w14:textId="77777777" w:rsidR="00940027" w:rsidRDefault="00940027">
            <w:pPr>
              <w:pStyle w:val="OtherTableBody"/>
            </w:pPr>
            <w:r>
              <w:t>X-ray Angiography</w:t>
            </w:r>
          </w:p>
        </w:tc>
      </w:tr>
      <w:tr w:rsidR="00940027" w14:paraId="32870A7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28A74C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709" w:type="dxa"/>
          </w:tcPr>
          <w:p w14:paraId="24AFD615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2693" w:type="dxa"/>
          </w:tcPr>
          <w:p w14:paraId="08B4B5E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Patient location type</w:t>
            </w:r>
          </w:p>
        </w:tc>
        <w:tc>
          <w:tcPr>
            <w:tcW w:w="1701" w:type="dxa"/>
          </w:tcPr>
          <w:p w14:paraId="17B32355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3544" w:type="dxa"/>
          </w:tcPr>
          <w:p w14:paraId="4E5F212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</w:tr>
      <w:tr w:rsidR="00940027" w14:paraId="7763B58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1A94D67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570B178C" w14:textId="77777777" w:rsidR="00940027" w:rsidRDefault="00940027">
            <w:pPr>
              <w:pStyle w:val="OtherTableBody"/>
            </w:pPr>
            <w:r>
              <w:t>0260</w:t>
            </w:r>
          </w:p>
        </w:tc>
        <w:tc>
          <w:tcPr>
            <w:tcW w:w="2693" w:type="dxa"/>
          </w:tcPr>
          <w:p w14:paraId="5F93395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E0C927B" w14:textId="77777777" w:rsidR="00940027" w:rsidRDefault="00940027">
            <w:pPr>
              <w:pStyle w:val="OtherTableBody"/>
            </w:pPr>
            <w:r>
              <w:t>B</w:t>
            </w:r>
          </w:p>
        </w:tc>
        <w:tc>
          <w:tcPr>
            <w:tcW w:w="3544" w:type="dxa"/>
          </w:tcPr>
          <w:p w14:paraId="335C4F87" w14:textId="77777777" w:rsidR="00940027" w:rsidRDefault="00940027">
            <w:pPr>
              <w:pStyle w:val="OtherTableBody"/>
            </w:pPr>
            <w:r>
              <w:t>Bed</w:t>
            </w:r>
          </w:p>
        </w:tc>
      </w:tr>
      <w:tr w:rsidR="00940027" w14:paraId="13281EF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737BA7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FF9002F" w14:textId="77777777" w:rsidR="00940027" w:rsidRDefault="00940027">
            <w:pPr>
              <w:pStyle w:val="OtherTableBody"/>
            </w:pPr>
            <w:r>
              <w:t>0260</w:t>
            </w:r>
          </w:p>
        </w:tc>
        <w:tc>
          <w:tcPr>
            <w:tcW w:w="2693" w:type="dxa"/>
          </w:tcPr>
          <w:p w14:paraId="4E88D13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1CEB8B1" w14:textId="77777777" w:rsidR="00940027" w:rsidRDefault="00940027">
            <w:pPr>
              <w:pStyle w:val="OtherTableBody"/>
            </w:pPr>
            <w:r>
              <w:t>C</w:t>
            </w:r>
          </w:p>
        </w:tc>
        <w:tc>
          <w:tcPr>
            <w:tcW w:w="3544" w:type="dxa"/>
          </w:tcPr>
          <w:p w14:paraId="2290415C" w14:textId="77777777" w:rsidR="00940027" w:rsidRDefault="00940027">
            <w:pPr>
              <w:pStyle w:val="OtherTableBody"/>
            </w:pPr>
            <w:r>
              <w:t>Clinic</w:t>
            </w:r>
          </w:p>
        </w:tc>
      </w:tr>
      <w:tr w:rsidR="00940027" w14:paraId="0DC97A3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539D57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6BDD107" w14:textId="77777777" w:rsidR="00940027" w:rsidRDefault="00940027">
            <w:pPr>
              <w:pStyle w:val="OtherTableBody"/>
            </w:pPr>
            <w:r>
              <w:t>0260</w:t>
            </w:r>
          </w:p>
        </w:tc>
        <w:tc>
          <w:tcPr>
            <w:tcW w:w="2693" w:type="dxa"/>
          </w:tcPr>
          <w:p w14:paraId="0B08BAE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8F63290" w14:textId="77777777" w:rsidR="00940027" w:rsidRDefault="00940027">
            <w:pPr>
              <w:pStyle w:val="OtherTableBody"/>
            </w:pPr>
            <w:r>
              <w:t>D</w:t>
            </w:r>
          </w:p>
        </w:tc>
        <w:tc>
          <w:tcPr>
            <w:tcW w:w="3544" w:type="dxa"/>
          </w:tcPr>
          <w:p w14:paraId="47FE9C92" w14:textId="77777777" w:rsidR="00940027" w:rsidRDefault="00940027">
            <w:pPr>
              <w:pStyle w:val="OtherTableBody"/>
            </w:pPr>
            <w:r>
              <w:t>Department</w:t>
            </w:r>
          </w:p>
        </w:tc>
      </w:tr>
      <w:tr w:rsidR="00940027" w14:paraId="71E38C1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562360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3C02854" w14:textId="77777777" w:rsidR="00940027" w:rsidRDefault="00940027">
            <w:pPr>
              <w:pStyle w:val="OtherTableBody"/>
            </w:pPr>
            <w:r>
              <w:t>0260</w:t>
            </w:r>
          </w:p>
        </w:tc>
        <w:tc>
          <w:tcPr>
            <w:tcW w:w="2693" w:type="dxa"/>
          </w:tcPr>
          <w:p w14:paraId="1DD7DA5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CDEE096" w14:textId="77777777" w:rsidR="00940027" w:rsidRDefault="00940027">
            <w:pPr>
              <w:pStyle w:val="OtherTableBody"/>
            </w:pPr>
            <w:r>
              <w:t>E</w:t>
            </w:r>
          </w:p>
        </w:tc>
        <w:tc>
          <w:tcPr>
            <w:tcW w:w="3544" w:type="dxa"/>
          </w:tcPr>
          <w:p w14:paraId="0D5ADD2C" w14:textId="77777777" w:rsidR="00940027" w:rsidRDefault="00940027">
            <w:pPr>
              <w:pStyle w:val="OtherTableBody"/>
            </w:pPr>
            <w:r>
              <w:t>Exam Room</w:t>
            </w:r>
          </w:p>
        </w:tc>
      </w:tr>
      <w:tr w:rsidR="00940027" w14:paraId="1128053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181530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95AE7EC" w14:textId="77777777" w:rsidR="00940027" w:rsidRDefault="00940027">
            <w:pPr>
              <w:pStyle w:val="OtherTableBody"/>
            </w:pPr>
            <w:r>
              <w:t>0260</w:t>
            </w:r>
          </w:p>
        </w:tc>
        <w:tc>
          <w:tcPr>
            <w:tcW w:w="2693" w:type="dxa"/>
          </w:tcPr>
          <w:p w14:paraId="4F7FFAF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BCA977C" w14:textId="77777777" w:rsidR="00940027" w:rsidRDefault="00940027">
            <w:pPr>
              <w:pStyle w:val="OtherTableBody"/>
            </w:pPr>
            <w:r>
              <w:t>L</w:t>
            </w:r>
          </w:p>
        </w:tc>
        <w:tc>
          <w:tcPr>
            <w:tcW w:w="3544" w:type="dxa"/>
          </w:tcPr>
          <w:p w14:paraId="26226922" w14:textId="77777777" w:rsidR="00940027" w:rsidRDefault="00940027">
            <w:pPr>
              <w:pStyle w:val="OtherTableBody"/>
            </w:pPr>
            <w:r>
              <w:t>Other Location</w:t>
            </w:r>
          </w:p>
        </w:tc>
      </w:tr>
      <w:tr w:rsidR="00940027" w14:paraId="2095F6F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75CA38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7F9A996" w14:textId="77777777" w:rsidR="00940027" w:rsidRDefault="00940027">
            <w:pPr>
              <w:pStyle w:val="OtherTableBody"/>
            </w:pPr>
            <w:r>
              <w:t>0260</w:t>
            </w:r>
          </w:p>
        </w:tc>
        <w:tc>
          <w:tcPr>
            <w:tcW w:w="2693" w:type="dxa"/>
          </w:tcPr>
          <w:p w14:paraId="4FEBC6E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33A0C25" w14:textId="77777777" w:rsidR="00940027" w:rsidRDefault="00940027">
            <w:pPr>
              <w:pStyle w:val="OtherTableBody"/>
            </w:pPr>
            <w:r>
              <w:t>N</w:t>
            </w:r>
          </w:p>
        </w:tc>
        <w:tc>
          <w:tcPr>
            <w:tcW w:w="3544" w:type="dxa"/>
          </w:tcPr>
          <w:p w14:paraId="04F0AFD3" w14:textId="77777777" w:rsidR="00940027" w:rsidRDefault="00940027">
            <w:pPr>
              <w:pStyle w:val="OtherTableBody"/>
            </w:pPr>
            <w:r>
              <w:t>Nursing Unit</w:t>
            </w:r>
          </w:p>
        </w:tc>
      </w:tr>
      <w:tr w:rsidR="00940027" w14:paraId="6810DD3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43015E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3C442C3" w14:textId="77777777" w:rsidR="00940027" w:rsidRDefault="00940027">
            <w:pPr>
              <w:pStyle w:val="OtherTableBody"/>
            </w:pPr>
            <w:r>
              <w:t>0260</w:t>
            </w:r>
          </w:p>
        </w:tc>
        <w:tc>
          <w:tcPr>
            <w:tcW w:w="2693" w:type="dxa"/>
          </w:tcPr>
          <w:p w14:paraId="0B420D8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00CDF77" w14:textId="77777777" w:rsidR="00940027" w:rsidRDefault="00940027">
            <w:pPr>
              <w:pStyle w:val="OtherTableBody"/>
            </w:pPr>
            <w:r>
              <w:t>O</w:t>
            </w:r>
          </w:p>
        </w:tc>
        <w:tc>
          <w:tcPr>
            <w:tcW w:w="3544" w:type="dxa"/>
          </w:tcPr>
          <w:p w14:paraId="08E5844B" w14:textId="77777777" w:rsidR="00940027" w:rsidRDefault="00940027">
            <w:pPr>
              <w:pStyle w:val="OtherTableBody"/>
            </w:pPr>
            <w:r>
              <w:t>Operating Room</w:t>
            </w:r>
          </w:p>
        </w:tc>
      </w:tr>
      <w:tr w:rsidR="00940027" w14:paraId="44768AC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A03F97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5863A79" w14:textId="77777777" w:rsidR="00940027" w:rsidRDefault="00940027">
            <w:pPr>
              <w:pStyle w:val="OtherTableBody"/>
            </w:pPr>
            <w:r>
              <w:t>0260</w:t>
            </w:r>
          </w:p>
        </w:tc>
        <w:tc>
          <w:tcPr>
            <w:tcW w:w="2693" w:type="dxa"/>
          </w:tcPr>
          <w:p w14:paraId="797E118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473D650" w14:textId="77777777" w:rsidR="00940027" w:rsidRDefault="00940027">
            <w:pPr>
              <w:pStyle w:val="OtherTableBody"/>
            </w:pPr>
            <w:r>
              <w:t>R</w:t>
            </w:r>
          </w:p>
        </w:tc>
        <w:tc>
          <w:tcPr>
            <w:tcW w:w="3544" w:type="dxa"/>
          </w:tcPr>
          <w:p w14:paraId="1AF1AC95" w14:textId="77777777" w:rsidR="00940027" w:rsidRDefault="00940027">
            <w:pPr>
              <w:pStyle w:val="OtherTableBody"/>
            </w:pPr>
            <w:r>
              <w:t>Room</w:t>
            </w:r>
          </w:p>
        </w:tc>
      </w:tr>
      <w:tr w:rsidR="00940027" w14:paraId="31A2E15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2B79691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28180614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3CADF918" w14:textId="77777777" w:rsidR="00940027" w:rsidRDefault="00940027">
            <w:pPr>
              <w:pStyle w:val="OtherTableBody"/>
            </w:pPr>
            <w:r>
              <w:t>Location Equipment</w:t>
            </w:r>
          </w:p>
        </w:tc>
        <w:tc>
          <w:tcPr>
            <w:tcW w:w="1701" w:type="dxa"/>
          </w:tcPr>
          <w:p w14:paraId="7939E0A9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3C6CB685" w14:textId="77777777" w:rsidR="00940027" w:rsidRDefault="00940027">
            <w:pPr>
              <w:pStyle w:val="OtherTableBody"/>
            </w:pPr>
          </w:p>
        </w:tc>
      </w:tr>
      <w:tr w:rsidR="00940027" w14:paraId="0F0BC47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0AC667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0E45148" w14:textId="77777777" w:rsidR="00940027" w:rsidRDefault="00940027">
            <w:pPr>
              <w:pStyle w:val="OtherTableBody"/>
            </w:pPr>
            <w:r>
              <w:t>0261</w:t>
            </w:r>
          </w:p>
        </w:tc>
        <w:tc>
          <w:tcPr>
            <w:tcW w:w="2693" w:type="dxa"/>
          </w:tcPr>
          <w:p w14:paraId="520EED6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1B675BE" w14:textId="77777777" w:rsidR="00940027" w:rsidRDefault="00940027">
            <w:pPr>
              <w:pStyle w:val="OtherTableBody"/>
            </w:pPr>
            <w:r>
              <w:t>EEG</w:t>
            </w:r>
          </w:p>
        </w:tc>
        <w:tc>
          <w:tcPr>
            <w:tcW w:w="3544" w:type="dxa"/>
          </w:tcPr>
          <w:p w14:paraId="6FCFB97C" w14:textId="77777777" w:rsidR="00940027" w:rsidRDefault="00940027">
            <w:pPr>
              <w:pStyle w:val="OtherTableBody"/>
            </w:pPr>
            <w:r>
              <w:t>Electro-Encephalogram</w:t>
            </w:r>
          </w:p>
        </w:tc>
      </w:tr>
      <w:tr w:rsidR="00940027" w14:paraId="571C826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17D750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4FF7F48" w14:textId="77777777" w:rsidR="00940027" w:rsidRDefault="00940027">
            <w:pPr>
              <w:pStyle w:val="OtherTableBody"/>
            </w:pPr>
            <w:r>
              <w:t>0261</w:t>
            </w:r>
          </w:p>
        </w:tc>
        <w:tc>
          <w:tcPr>
            <w:tcW w:w="2693" w:type="dxa"/>
          </w:tcPr>
          <w:p w14:paraId="68C2E30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78C05F2" w14:textId="77777777" w:rsidR="00940027" w:rsidRDefault="00940027">
            <w:pPr>
              <w:pStyle w:val="OtherTableBody"/>
            </w:pPr>
            <w:r>
              <w:t>EKG</w:t>
            </w:r>
          </w:p>
        </w:tc>
        <w:tc>
          <w:tcPr>
            <w:tcW w:w="3544" w:type="dxa"/>
          </w:tcPr>
          <w:p w14:paraId="71CCC132" w14:textId="77777777" w:rsidR="00940027" w:rsidRDefault="00940027">
            <w:pPr>
              <w:pStyle w:val="OtherTableBody"/>
            </w:pPr>
            <w:r>
              <w:t>Electro-Cardiogram</w:t>
            </w:r>
          </w:p>
        </w:tc>
      </w:tr>
      <w:tr w:rsidR="00940027" w14:paraId="091D86F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BC4020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98EF1D5" w14:textId="77777777" w:rsidR="00940027" w:rsidRDefault="00940027">
            <w:pPr>
              <w:pStyle w:val="OtherTableBody"/>
            </w:pPr>
            <w:r>
              <w:t>0261</w:t>
            </w:r>
          </w:p>
        </w:tc>
        <w:tc>
          <w:tcPr>
            <w:tcW w:w="2693" w:type="dxa"/>
          </w:tcPr>
          <w:p w14:paraId="6BE034D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35832B7" w14:textId="77777777" w:rsidR="00940027" w:rsidRDefault="00940027">
            <w:pPr>
              <w:pStyle w:val="OtherTableBody"/>
            </w:pPr>
            <w:r>
              <w:t>INF</w:t>
            </w:r>
          </w:p>
        </w:tc>
        <w:tc>
          <w:tcPr>
            <w:tcW w:w="3544" w:type="dxa"/>
          </w:tcPr>
          <w:p w14:paraId="399E4DD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Infusion pump</w:t>
            </w:r>
          </w:p>
        </w:tc>
      </w:tr>
      <w:tr w:rsidR="00940027" w14:paraId="636DF98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CCF018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C7B5FE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0261</w:t>
            </w:r>
          </w:p>
        </w:tc>
        <w:tc>
          <w:tcPr>
            <w:tcW w:w="2693" w:type="dxa"/>
          </w:tcPr>
          <w:p w14:paraId="641C01E7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2181EFF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IVP</w:t>
            </w:r>
          </w:p>
        </w:tc>
        <w:tc>
          <w:tcPr>
            <w:tcW w:w="3544" w:type="dxa"/>
          </w:tcPr>
          <w:p w14:paraId="10DF5935" w14:textId="77777777" w:rsidR="00940027" w:rsidRDefault="00940027">
            <w:pPr>
              <w:pStyle w:val="OtherTableBody"/>
            </w:pPr>
            <w:r>
              <w:t>IV pump</w:t>
            </w:r>
          </w:p>
        </w:tc>
      </w:tr>
      <w:tr w:rsidR="00940027" w14:paraId="0D611B0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D09ACF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73E7207" w14:textId="77777777" w:rsidR="00940027" w:rsidRDefault="00940027">
            <w:pPr>
              <w:pStyle w:val="OtherTableBody"/>
            </w:pPr>
            <w:r>
              <w:t>0261</w:t>
            </w:r>
          </w:p>
        </w:tc>
        <w:tc>
          <w:tcPr>
            <w:tcW w:w="2693" w:type="dxa"/>
          </w:tcPr>
          <w:p w14:paraId="41A943A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594E743" w14:textId="77777777" w:rsidR="00940027" w:rsidRDefault="00940027">
            <w:pPr>
              <w:pStyle w:val="OtherTableBody"/>
            </w:pPr>
            <w:r>
              <w:t>OXY</w:t>
            </w:r>
          </w:p>
        </w:tc>
        <w:tc>
          <w:tcPr>
            <w:tcW w:w="3544" w:type="dxa"/>
          </w:tcPr>
          <w:p w14:paraId="0C78B269" w14:textId="77777777" w:rsidR="00940027" w:rsidRDefault="00940027">
            <w:pPr>
              <w:pStyle w:val="OtherTableBody"/>
            </w:pPr>
            <w:r>
              <w:t>Oxygen</w:t>
            </w:r>
          </w:p>
        </w:tc>
      </w:tr>
      <w:tr w:rsidR="00940027" w14:paraId="738B659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15757F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ED6E9A2" w14:textId="77777777" w:rsidR="00940027" w:rsidRDefault="00940027">
            <w:pPr>
              <w:pStyle w:val="OtherTableBody"/>
            </w:pPr>
            <w:r>
              <w:t>0261</w:t>
            </w:r>
          </w:p>
        </w:tc>
        <w:tc>
          <w:tcPr>
            <w:tcW w:w="2693" w:type="dxa"/>
          </w:tcPr>
          <w:p w14:paraId="45CDE78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7392E99" w14:textId="77777777" w:rsidR="00940027" w:rsidRDefault="00940027">
            <w:pPr>
              <w:pStyle w:val="OtherTableBody"/>
            </w:pPr>
            <w:r>
              <w:t>SUC</w:t>
            </w:r>
          </w:p>
        </w:tc>
        <w:tc>
          <w:tcPr>
            <w:tcW w:w="3544" w:type="dxa"/>
          </w:tcPr>
          <w:p w14:paraId="37BD484C" w14:textId="77777777" w:rsidR="00940027" w:rsidRDefault="00940027">
            <w:pPr>
              <w:pStyle w:val="OtherTableBody"/>
            </w:pPr>
            <w:r>
              <w:t>Suction</w:t>
            </w:r>
          </w:p>
        </w:tc>
      </w:tr>
      <w:tr w:rsidR="00940027" w14:paraId="05C5E0C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5C57E3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486EEF3" w14:textId="77777777" w:rsidR="00940027" w:rsidRDefault="00940027">
            <w:pPr>
              <w:pStyle w:val="OtherTableBody"/>
            </w:pPr>
            <w:r>
              <w:t>0261</w:t>
            </w:r>
          </w:p>
        </w:tc>
        <w:tc>
          <w:tcPr>
            <w:tcW w:w="2693" w:type="dxa"/>
          </w:tcPr>
          <w:p w14:paraId="0789AF4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8151553" w14:textId="77777777" w:rsidR="00940027" w:rsidRDefault="00940027">
            <w:pPr>
              <w:pStyle w:val="OtherTableBody"/>
            </w:pPr>
            <w:r>
              <w:t>VEN</w:t>
            </w:r>
          </w:p>
        </w:tc>
        <w:tc>
          <w:tcPr>
            <w:tcW w:w="3544" w:type="dxa"/>
          </w:tcPr>
          <w:p w14:paraId="6BDFDA48" w14:textId="77777777" w:rsidR="00940027" w:rsidRDefault="00940027">
            <w:pPr>
              <w:pStyle w:val="OtherTableBody"/>
            </w:pPr>
            <w:r>
              <w:t>Ventilator</w:t>
            </w:r>
          </w:p>
        </w:tc>
      </w:tr>
      <w:tr w:rsidR="00940027" w14:paraId="5F91774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34D56C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9064538" w14:textId="77777777" w:rsidR="00940027" w:rsidRDefault="00940027">
            <w:pPr>
              <w:pStyle w:val="OtherTableBody"/>
            </w:pPr>
            <w:r>
              <w:t>0261</w:t>
            </w:r>
          </w:p>
        </w:tc>
        <w:tc>
          <w:tcPr>
            <w:tcW w:w="2693" w:type="dxa"/>
          </w:tcPr>
          <w:p w14:paraId="209A28A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5171238" w14:textId="77777777" w:rsidR="00940027" w:rsidRDefault="00940027">
            <w:pPr>
              <w:pStyle w:val="OtherTableBody"/>
            </w:pPr>
            <w:r>
              <w:t>VIT</w:t>
            </w:r>
          </w:p>
        </w:tc>
        <w:tc>
          <w:tcPr>
            <w:tcW w:w="3544" w:type="dxa"/>
          </w:tcPr>
          <w:p w14:paraId="7122CFF9" w14:textId="77777777" w:rsidR="00940027" w:rsidRDefault="00940027">
            <w:pPr>
              <w:pStyle w:val="OtherTableBody"/>
            </w:pPr>
            <w:r>
              <w:t>Vital signs monitor</w:t>
            </w:r>
          </w:p>
        </w:tc>
      </w:tr>
      <w:tr w:rsidR="00940027" w14:paraId="0B3BE01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A9A718D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42033159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0F88F83B" w14:textId="77777777" w:rsidR="00940027" w:rsidRDefault="00940027">
            <w:pPr>
              <w:pStyle w:val="OtherTableBody"/>
            </w:pPr>
            <w:r>
              <w:t>Privacy Level</w:t>
            </w:r>
          </w:p>
        </w:tc>
        <w:tc>
          <w:tcPr>
            <w:tcW w:w="1701" w:type="dxa"/>
          </w:tcPr>
          <w:p w14:paraId="14A79B32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7CF983A2" w14:textId="77777777" w:rsidR="00940027" w:rsidRDefault="00940027">
            <w:pPr>
              <w:pStyle w:val="OtherTableBody"/>
            </w:pPr>
          </w:p>
        </w:tc>
      </w:tr>
      <w:tr w:rsidR="00940027" w14:paraId="68A04B7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3102D6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EAB26A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0262</w:t>
            </w:r>
          </w:p>
        </w:tc>
        <w:tc>
          <w:tcPr>
            <w:tcW w:w="2693" w:type="dxa"/>
          </w:tcPr>
          <w:p w14:paraId="36F6CB2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34DB919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F</w:t>
            </w:r>
          </w:p>
        </w:tc>
        <w:tc>
          <w:tcPr>
            <w:tcW w:w="3544" w:type="dxa"/>
          </w:tcPr>
          <w:p w14:paraId="666C6D0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Isolation</w:t>
            </w:r>
          </w:p>
        </w:tc>
      </w:tr>
      <w:tr w:rsidR="00940027" w14:paraId="699CBD8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87CC3F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1577A8F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0262</w:t>
            </w:r>
          </w:p>
        </w:tc>
        <w:tc>
          <w:tcPr>
            <w:tcW w:w="2693" w:type="dxa"/>
          </w:tcPr>
          <w:p w14:paraId="2A9AB0DA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0B7F64D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J</w:t>
            </w:r>
          </w:p>
        </w:tc>
        <w:tc>
          <w:tcPr>
            <w:tcW w:w="3544" w:type="dxa"/>
          </w:tcPr>
          <w:p w14:paraId="314CC7E1" w14:textId="77777777" w:rsidR="00940027" w:rsidRDefault="00940027">
            <w:pPr>
              <w:pStyle w:val="OtherTableBody"/>
            </w:pPr>
            <w:r>
              <w:t>Private room - medically justified</w:t>
            </w:r>
          </w:p>
        </w:tc>
      </w:tr>
      <w:tr w:rsidR="00940027" w14:paraId="6CB212C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D20E0F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163C258" w14:textId="77777777" w:rsidR="00940027" w:rsidRDefault="00940027">
            <w:pPr>
              <w:pStyle w:val="OtherTableBody"/>
            </w:pPr>
            <w:r>
              <w:t>0262</w:t>
            </w:r>
          </w:p>
        </w:tc>
        <w:tc>
          <w:tcPr>
            <w:tcW w:w="2693" w:type="dxa"/>
          </w:tcPr>
          <w:p w14:paraId="5B23768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A87A4C2" w14:textId="77777777" w:rsidR="00940027" w:rsidRDefault="00940027">
            <w:pPr>
              <w:pStyle w:val="OtherTableBody"/>
            </w:pPr>
            <w:r>
              <w:t>P</w:t>
            </w:r>
          </w:p>
        </w:tc>
        <w:tc>
          <w:tcPr>
            <w:tcW w:w="3544" w:type="dxa"/>
          </w:tcPr>
          <w:p w14:paraId="40C8A6C1" w14:textId="77777777" w:rsidR="00940027" w:rsidRDefault="00940027">
            <w:pPr>
              <w:pStyle w:val="OtherTableBody"/>
            </w:pPr>
            <w:r>
              <w:t>Private room</w:t>
            </w:r>
          </w:p>
        </w:tc>
      </w:tr>
      <w:tr w:rsidR="00940027" w14:paraId="2326E75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6864B6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906BD59" w14:textId="77777777" w:rsidR="00940027" w:rsidRDefault="00940027">
            <w:pPr>
              <w:pStyle w:val="OtherTableBody"/>
            </w:pPr>
            <w:r>
              <w:t>0262</w:t>
            </w:r>
          </w:p>
        </w:tc>
        <w:tc>
          <w:tcPr>
            <w:tcW w:w="2693" w:type="dxa"/>
          </w:tcPr>
          <w:p w14:paraId="429AFBD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EBD22C7" w14:textId="77777777" w:rsidR="00940027" w:rsidRDefault="00940027">
            <w:pPr>
              <w:pStyle w:val="OtherTableBody"/>
            </w:pPr>
            <w:r>
              <w:t>Q</w:t>
            </w:r>
          </w:p>
        </w:tc>
        <w:tc>
          <w:tcPr>
            <w:tcW w:w="3544" w:type="dxa"/>
          </w:tcPr>
          <w:p w14:paraId="48EC0FCC" w14:textId="77777777" w:rsidR="00940027" w:rsidRDefault="00940027">
            <w:pPr>
              <w:pStyle w:val="OtherTableBody"/>
            </w:pPr>
            <w:r>
              <w:t>Private room - due to overflow</w:t>
            </w:r>
          </w:p>
        </w:tc>
      </w:tr>
      <w:tr w:rsidR="00940027" w14:paraId="011A2F3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685D37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70E546B" w14:textId="77777777" w:rsidR="00940027" w:rsidRDefault="00940027">
            <w:pPr>
              <w:pStyle w:val="OtherTableBody"/>
            </w:pPr>
            <w:r>
              <w:t>0262</w:t>
            </w:r>
          </w:p>
        </w:tc>
        <w:tc>
          <w:tcPr>
            <w:tcW w:w="2693" w:type="dxa"/>
          </w:tcPr>
          <w:p w14:paraId="7BC9850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D025169" w14:textId="77777777" w:rsidR="00940027" w:rsidRDefault="00940027">
            <w:pPr>
              <w:pStyle w:val="OtherTableBody"/>
            </w:pPr>
            <w:r>
              <w:t>S</w:t>
            </w:r>
          </w:p>
        </w:tc>
        <w:tc>
          <w:tcPr>
            <w:tcW w:w="3544" w:type="dxa"/>
          </w:tcPr>
          <w:p w14:paraId="5CFA1590" w14:textId="77777777" w:rsidR="00940027" w:rsidRDefault="00940027">
            <w:pPr>
              <w:pStyle w:val="OtherTableBody"/>
            </w:pPr>
            <w:r>
              <w:t>Semi-private room</w:t>
            </w:r>
          </w:p>
        </w:tc>
      </w:tr>
      <w:tr w:rsidR="00940027" w14:paraId="263E643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492657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F4C46B3" w14:textId="77777777" w:rsidR="00940027" w:rsidRDefault="00940027">
            <w:pPr>
              <w:pStyle w:val="OtherTableBody"/>
            </w:pPr>
            <w:r>
              <w:t>0262</w:t>
            </w:r>
          </w:p>
        </w:tc>
        <w:tc>
          <w:tcPr>
            <w:tcW w:w="2693" w:type="dxa"/>
          </w:tcPr>
          <w:p w14:paraId="0C41219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9B33CAF" w14:textId="77777777" w:rsidR="00940027" w:rsidRDefault="00940027">
            <w:pPr>
              <w:pStyle w:val="OtherTableBody"/>
            </w:pPr>
            <w:r>
              <w:t>W</w:t>
            </w:r>
          </w:p>
        </w:tc>
        <w:tc>
          <w:tcPr>
            <w:tcW w:w="3544" w:type="dxa"/>
          </w:tcPr>
          <w:p w14:paraId="2C2BC557" w14:textId="77777777" w:rsidR="00940027" w:rsidRDefault="00940027">
            <w:pPr>
              <w:pStyle w:val="OtherTableBody"/>
            </w:pPr>
            <w:r>
              <w:t>Ward</w:t>
            </w:r>
          </w:p>
        </w:tc>
      </w:tr>
      <w:tr w:rsidR="00940027" w14:paraId="292C25D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2964726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1A34621C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66A495D3" w14:textId="77777777" w:rsidR="00940027" w:rsidRDefault="00940027">
            <w:pPr>
              <w:pStyle w:val="OtherTableBody"/>
            </w:pPr>
            <w:r>
              <w:t>Level of Care</w:t>
            </w:r>
          </w:p>
        </w:tc>
        <w:tc>
          <w:tcPr>
            <w:tcW w:w="1701" w:type="dxa"/>
          </w:tcPr>
          <w:p w14:paraId="5314AEB2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5B7EC3D8" w14:textId="77777777" w:rsidR="00940027" w:rsidRDefault="00940027">
            <w:pPr>
              <w:pStyle w:val="OtherTableBody"/>
            </w:pPr>
          </w:p>
        </w:tc>
      </w:tr>
      <w:tr w:rsidR="00940027" w14:paraId="1D01A57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DB5547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07565FD" w14:textId="77777777" w:rsidR="00940027" w:rsidRDefault="00940027">
            <w:pPr>
              <w:pStyle w:val="OtherTableBody"/>
            </w:pPr>
            <w:r>
              <w:t>0263</w:t>
            </w:r>
          </w:p>
        </w:tc>
        <w:tc>
          <w:tcPr>
            <w:tcW w:w="2693" w:type="dxa"/>
          </w:tcPr>
          <w:p w14:paraId="42D68D2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BF2D143" w14:textId="77777777" w:rsidR="00940027" w:rsidRDefault="00940027">
            <w:pPr>
              <w:pStyle w:val="OtherTableBody"/>
            </w:pPr>
            <w:r>
              <w:t>A</w:t>
            </w:r>
          </w:p>
        </w:tc>
        <w:tc>
          <w:tcPr>
            <w:tcW w:w="3544" w:type="dxa"/>
          </w:tcPr>
          <w:p w14:paraId="6D52CFFA" w14:textId="77777777" w:rsidR="00940027" w:rsidRDefault="00940027">
            <w:pPr>
              <w:pStyle w:val="OtherTableBody"/>
            </w:pPr>
            <w:r>
              <w:t>Ambulatory</w:t>
            </w:r>
          </w:p>
        </w:tc>
      </w:tr>
      <w:tr w:rsidR="00940027" w14:paraId="351A3F3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33521E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861FE00" w14:textId="77777777" w:rsidR="00940027" w:rsidRDefault="00940027">
            <w:pPr>
              <w:pStyle w:val="OtherTableBody"/>
            </w:pPr>
            <w:r>
              <w:t>0263</w:t>
            </w:r>
          </w:p>
        </w:tc>
        <w:tc>
          <w:tcPr>
            <w:tcW w:w="2693" w:type="dxa"/>
          </w:tcPr>
          <w:p w14:paraId="3259F52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01DD67E" w14:textId="77777777" w:rsidR="00940027" w:rsidRDefault="00940027">
            <w:pPr>
              <w:pStyle w:val="OtherTableBody"/>
            </w:pPr>
            <w:r>
              <w:t>C</w:t>
            </w:r>
          </w:p>
        </w:tc>
        <w:tc>
          <w:tcPr>
            <w:tcW w:w="3544" w:type="dxa"/>
          </w:tcPr>
          <w:p w14:paraId="53BA820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Critical care</w:t>
            </w:r>
          </w:p>
        </w:tc>
      </w:tr>
      <w:tr w:rsidR="00940027" w14:paraId="0E1F41A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AF845E6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19E5A6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0263</w:t>
            </w:r>
          </w:p>
        </w:tc>
        <w:tc>
          <w:tcPr>
            <w:tcW w:w="2693" w:type="dxa"/>
          </w:tcPr>
          <w:p w14:paraId="22FDFC3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4C11CE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E</w:t>
            </w:r>
          </w:p>
        </w:tc>
        <w:tc>
          <w:tcPr>
            <w:tcW w:w="3544" w:type="dxa"/>
          </w:tcPr>
          <w:p w14:paraId="7F7D89E0" w14:textId="77777777" w:rsidR="00940027" w:rsidRDefault="00940027">
            <w:pPr>
              <w:pStyle w:val="OtherTableBody"/>
            </w:pPr>
            <w:r>
              <w:t>Emergency</w:t>
            </w:r>
          </w:p>
        </w:tc>
      </w:tr>
      <w:tr w:rsidR="00940027" w14:paraId="4A81519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027418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D096395" w14:textId="77777777" w:rsidR="00940027" w:rsidRDefault="00940027">
            <w:pPr>
              <w:pStyle w:val="OtherTableBody"/>
            </w:pPr>
            <w:r>
              <w:t>0263</w:t>
            </w:r>
          </w:p>
        </w:tc>
        <w:tc>
          <w:tcPr>
            <w:tcW w:w="2693" w:type="dxa"/>
          </w:tcPr>
          <w:p w14:paraId="4C3E23E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6F4D194" w14:textId="77777777" w:rsidR="00940027" w:rsidRDefault="00940027">
            <w:pPr>
              <w:pStyle w:val="OtherTableBody"/>
            </w:pPr>
            <w:r>
              <w:t>F</w:t>
            </w:r>
          </w:p>
        </w:tc>
        <w:tc>
          <w:tcPr>
            <w:tcW w:w="3544" w:type="dxa"/>
          </w:tcPr>
          <w:p w14:paraId="7918E11F" w14:textId="77777777" w:rsidR="00940027" w:rsidRDefault="00940027">
            <w:pPr>
              <w:pStyle w:val="OtherTableBody"/>
            </w:pPr>
            <w:r>
              <w:t>Isolation</w:t>
            </w:r>
          </w:p>
        </w:tc>
      </w:tr>
      <w:tr w:rsidR="00940027" w14:paraId="71D8F8E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E247E2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90865A6" w14:textId="77777777" w:rsidR="00940027" w:rsidRDefault="00940027">
            <w:pPr>
              <w:pStyle w:val="OtherTableBody"/>
            </w:pPr>
            <w:r>
              <w:t>0263</w:t>
            </w:r>
          </w:p>
        </w:tc>
        <w:tc>
          <w:tcPr>
            <w:tcW w:w="2693" w:type="dxa"/>
          </w:tcPr>
          <w:p w14:paraId="1230761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82EE93B" w14:textId="77777777" w:rsidR="00940027" w:rsidRDefault="00940027">
            <w:pPr>
              <w:pStyle w:val="OtherTableBody"/>
            </w:pPr>
            <w:r>
              <w:t>N</w:t>
            </w:r>
          </w:p>
        </w:tc>
        <w:tc>
          <w:tcPr>
            <w:tcW w:w="3544" w:type="dxa"/>
          </w:tcPr>
          <w:p w14:paraId="6AB661F6" w14:textId="77777777" w:rsidR="00940027" w:rsidRDefault="00940027">
            <w:pPr>
              <w:pStyle w:val="OtherTableBody"/>
            </w:pPr>
            <w:r>
              <w:t>Intensive care</w:t>
            </w:r>
          </w:p>
        </w:tc>
      </w:tr>
      <w:tr w:rsidR="00940027" w14:paraId="7CB3128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BD27EC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5567AAC" w14:textId="77777777" w:rsidR="00940027" w:rsidRDefault="00940027">
            <w:pPr>
              <w:pStyle w:val="OtherTableBody"/>
            </w:pPr>
            <w:r>
              <w:t>0263</w:t>
            </w:r>
          </w:p>
        </w:tc>
        <w:tc>
          <w:tcPr>
            <w:tcW w:w="2693" w:type="dxa"/>
          </w:tcPr>
          <w:p w14:paraId="21AD054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5B06B1C" w14:textId="77777777" w:rsidR="00940027" w:rsidRDefault="00940027">
            <w:pPr>
              <w:pStyle w:val="OtherTableBody"/>
            </w:pPr>
            <w:r>
              <w:t>R</w:t>
            </w:r>
          </w:p>
        </w:tc>
        <w:tc>
          <w:tcPr>
            <w:tcW w:w="3544" w:type="dxa"/>
          </w:tcPr>
          <w:p w14:paraId="5C09BD61" w14:textId="77777777" w:rsidR="00940027" w:rsidRDefault="00940027">
            <w:pPr>
              <w:pStyle w:val="OtherTableBody"/>
            </w:pPr>
            <w:r>
              <w:t>Routine</w:t>
            </w:r>
          </w:p>
        </w:tc>
      </w:tr>
      <w:tr w:rsidR="00940027" w14:paraId="65C853A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CDA61D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0E75F2C" w14:textId="77777777" w:rsidR="00940027" w:rsidRDefault="00940027">
            <w:pPr>
              <w:pStyle w:val="OtherTableBody"/>
            </w:pPr>
            <w:r>
              <w:t>0263</w:t>
            </w:r>
          </w:p>
        </w:tc>
        <w:tc>
          <w:tcPr>
            <w:tcW w:w="2693" w:type="dxa"/>
          </w:tcPr>
          <w:p w14:paraId="273B098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EE870A2" w14:textId="77777777" w:rsidR="00940027" w:rsidRDefault="00940027">
            <w:pPr>
              <w:pStyle w:val="OtherTableBody"/>
            </w:pPr>
            <w:r>
              <w:t>S</w:t>
            </w:r>
          </w:p>
        </w:tc>
        <w:tc>
          <w:tcPr>
            <w:tcW w:w="3544" w:type="dxa"/>
          </w:tcPr>
          <w:p w14:paraId="5635B75D" w14:textId="77777777" w:rsidR="00940027" w:rsidRDefault="00940027">
            <w:pPr>
              <w:pStyle w:val="OtherTableBody"/>
            </w:pPr>
            <w:r>
              <w:t>Surgery</w:t>
            </w:r>
          </w:p>
        </w:tc>
      </w:tr>
      <w:tr w:rsidR="00940027" w14:paraId="1E8E9AE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13F45CD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0365B287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6F7E8B7B" w14:textId="77777777" w:rsidR="00940027" w:rsidRDefault="00940027">
            <w:pPr>
              <w:pStyle w:val="OtherTableBody"/>
            </w:pPr>
            <w:r>
              <w:t>Specialty Type</w:t>
            </w:r>
          </w:p>
        </w:tc>
        <w:tc>
          <w:tcPr>
            <w:tcW w:w="1701" w:type="dxa"/>
          </w:tcPr>
          <w:p w14:paraId="64B9CE7D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47338553" w14:textId="77777777" w:rsidR="00940027" w:rsidRDefault="00940027">
            <w:pPr>
              <w:pStyle w:val="OtherTableBody"/>
            </w:pPr>
          </w:p>
        </w:tc>
      </w:tr>
      <w:tr w:rsidR="00940027" w14:paraId="78958AA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FD9F41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7755A6A" w14:textId="77777777" w:rsidR="00940027" w:rsidRDefault="00940027">
            <w:pPr>
              <w:pStyle w:val="OtherTableBody"/>
            </w:pPr>
            <w:r>
              <w:t>0265</w:t>
            </w:r>
          </w:p>
        </w:tc>
        <w:tc>
          <w:tcPr>
            <w:tcW w:w="2693" w:type="dxa"/>
          </w:tcPr>
          <w:p w14:paraId="7C1A625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B3C32B3" w14:textId="77777777" w:rsidR="00940027" w:rsidRDefault="00940027">
            <w:pPr>
              <w:pStyle w:val="OtherTableBody"/>
            </w:pPr>
            <w:r>
              <w:t>ALC</w:t>
            </w:r>
          </w:p>
        </w:tc>
        <w:tc>
          <w:tcPr>
            <w:tcW w:w="3544" w:type="dxa"/>
          </w:tcPr>
          <w:p w14:paraId="6F71B765" w14:textId="77777777" w:rsidR="00940027" w:rsidRDefault="00940027">
            <w:pPr>
              <w:pStyle w:val="OtherTableBody"/>
            </w:pPr>
            <w:r>
              <w:t>Allergy</w:t>
            </w:r>
          </w:p>
        </w:tc>
      </w:tr>
      <w:tr w:rsidR="00940027" w14:paraId="0E4B049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BF46D4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B100898" w14:textId="77777777" w:rsidR="00940027" w:rsidRDefault="00940027">
            <w:pPr>
              <w:pStyle w:val="OtherTableBody"/>
            </w:pPr>
            <w:r>
              <w:t>0265</w:t>
            </w:r>
          </w:p>
        </w:tc>
        <w:tc>
          <w:tcPr>
            <w:tcW w:w="2693" w:type="dxa"/>
          </w:tcPr>
          <w:p w14:paraId="0126689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9882E1F" w14:textId="77777777" w:rsidR="00940027" w:rsidRDefault="00940027">
            <w:pPr>
              <w:pStyle w:val="OtherTableBody"/>
            </w:pPr>
            <w:r>
              <w:t>AMB</w:t>
            </w:r>
          </w:p>
        </w:tc>
        <w:tc>
          <w:tcPr>
            <w:tcW w:w="3544" w:type="dxa"/>
          </w:tcPr>
          <w:p w14:paraId="385E21FF" w14:textId="77777777" w:rsidR="00940027" w:rsidRDefault="00940027">
            <w:pPr>
              <w:pStyle w:val="OtherTableBody"/>
            </w:pPr>
            <w:r>
              <w:t>Ambulatory</w:t>
            </w:r>
          </w:p>
        </w:tc>
      </w:tr>
      <w:tr w:rsidR="00940027" w14:paraId="146FC73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EFAC26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4FFFAAD" w14:textId="77777777" w:rsidR="00940027" w:rsidRDefault="00940027">
            <w:pPr>
              <w:pStyle w:val="OtherTableBody"/>
            </w:pPr>
            <w:r>
              <w:t>0265</w:t>
            </w:r>
          </w:p>
        </w:tc>
        <w:tc>
          <w:tcPr>
            <w:tcW w:w="2693" w:type="dxa"/>
          </w:tcPr>
          <w:p w14:paraId="0B40870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5880821" w14:textId="77777777" w:rsidR="00940027" w:rsidRDefault="00940027">
            <w:pPr>
              <w:pStyle w:val="OtherTableBody"/>
            </w:pPr>
            <w:r>
              <w:t>CAN</w:t>
            </w:r>
          </w:p>
        </w:tc>
        <w:tc>
          <w:tcPr>
            <w:tcW w:w="3544" w:type="dxa"/>
          </w:tcPr>
          <w:p w14:paraId="0EACC0DE" w14:textId="77777777" w:rsidR="00940027" w:rsidRDefault="00940027">
            <w:pPr>
              <w:pStyle w:val="OtherTableBody"/>
            </w:pPr>
            <w:r>
              <w:t>Cancer</w:t>
            </w:r>
          </w:p>
        </w:tc>
      </w:tr>
      <w:tr w:rsidR="00940027" w14:paraId="2A874C4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F393B4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1A4E205" w14:textId="77777777" w:rsidR="00940027" w:rsidRDefault="00940027">
            <w:pPr>
              <w:pStyle w:val="OtherTableBody"/>
            </w:pPr>
            <w:r>
              <w:t>0265</w:t>
            </w:r>
          </w:p>
        </w:tc>
        <w:tc>
          <w:tcPr>
            <w:tcW w:w="2693" w:type="dxa"/>
          </w:tcPr>
          <w:p w14:paraId="5D7FCCF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AE79A12" w14:textId="77777777" w:rsidR="00940027" w:rsidRDefault="00940027">
            <w:pPr>
              <w:pStyle w:val="OtherTableBody"/>
            </w:pPr>
            <w:r>
              <w:t>CAR</w:t>
            </w:r>
          </w:p>
        </w:tc>
        <w:tc>
          <w:tcPr>
            <w:tcW w:w="3544" w:type="dxa"/>
          </w:tcPr>
          <w:p w14:paraId="720E52B1" w14:textId="77777777" w:rsidR="00940027" w:rsidRDefault="00940027">
            <w:pPr>
              <w:pStyle w:val="OtherTableBody"/>
            </w:pPr>
            <w:r>
              <w:t>Coronary/cardiac care</w:t>
            </w:r>
          </w:p>
        </w:tc>
      </w:tr>
      <w:tr w:rsidR="00940027" w14:paraId="3F53EF1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3873DD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65CB528" w14:textId="77777777" w:rsidR="00940027" w:rsidRDefault="00940027">
            <w:pPr>
              <w:pStyle w:val="OtherTableBody"/>
            </w:pPr>
            <w:r>
              <w:t>0265</w:t>
            </w:r>
          </w:p>
        </w:tc>
        <w:tc>
          <w:tcPr>
            <w:tcW w:w="2693" w:type="dxa"/>
          </w:tcPr>
          <w:p w14:paraId="7D9E74A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2EE228E" w14:textId="77777777" w:rsidR="00940027" w:rsidRDefault="00940027">
            <w:pPr>
              <w:pStyle w:val="OtherTableBody"/>
            </w:pPr>
            <w:r>
              <w:t>CCR</w:t>
            </w:r>
          </w:p>
        </w:tc>
        <w:tc>
          <w:tcPr>
            <w:tcW w:w="3544" w:type="dxa"/>
          </w:tcPr>
          <w:p w14:paraId="44B06D0A" w14:textId="77777777" w:rsidR="00940027" w:rsidRDefault="00940027">
            <w:pPr>
              <w:pStyle w:val="OtherTableBody"/>
            </w:pPr>
            <w:r>
              <w:t>Critical care</w:t>
            </w:r>
          </w:p>
        </w:tc>
      </w:tr>
      <w:tr w:rsidR="00940027" w14:paraId="4085A90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208837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BA7A5C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0265</w:t>
            </w:r>
          </w:p>
        </w:tc>
        <w:tc>
          <w:tcPr>
            <w:tcW w:w="2693" w:type="dxa"/>
          </w:tcPr>
          <w:p w14:paraId="199066D7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53C616F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CHI</w:t>
            </w:r>
          </w:p>
        </w:tc>
        <w:tc>
          <w:tcPr>
            <w:tcW w:w="3544" w:type="dxa"/>
          </w:tcPr>
          <w:p w14:paraId="716B681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Chiropractic</w:t>
            </w:r>
          </w:p>
        </w:tc>
      </w:tr>
      <w:tr w:rsidR="00940027" w14:paraId="0E9596C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2B15311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47CCACD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0265</w:t>
            </w:r>
          </w:p>
        </w:tc>
        <w:tc>
          <w:tcPr>
            <w:tcW w:w="2693" w:type="dxa"/>
          </w:tcPr>
          <w:p w14:paraId="12104D2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166D048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EDI</w:t>
            </w:r>
          </w:p>
        </w:tc>
        <w:tc>
          <w:tcPr>
            <w:tcW w:w="3544" w:type="dxa"/>
          </w:tcPr>
          <w:p w14:paraId="6F5442DA" w14:textId="77777777" w:rsidR="00940027" w:rsidRDefault="00940027">
            <w:pPr>
              <w:pStyle w:val="OtherTableBody"/>
            </w:pPr>
            <w:r>
              <w:t>Education</w:t>
            </w:r>
          </w:p>
        </w:tc>
      </w:tr>
      <w:tr w:rsidR="00940027" w14:paraId="2402B11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BC684F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9E70F48" w14:textId="77777777" w:rsidR="00940027" w:rsidRDefault="00940027">
            <w:pPr>
              <w:pStyle w:val="OtherTableBody"/>
            </w:pPr>
            <w:r>
              <w:t>0265</w:t>
            </w:r>
          </w:p>
        </w:tc>
        <w:tc>
          <w:tcPr>
            <w:tcW w:w="2693" w:type="dxa"/>
          </w:tcPr>
          <w:p w14:paraId="20420F0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1485405" w14:textId="77777777" w:rsidR="00940027" w:rsidRDefault="00940027">
            <w:pPr>
              <w:pStyle w:val="OtherTableBody"/>
            </w:pPr>
            <w:r>
              <w:t>EMR</w:t>
            </w:r>
          </w:p>
        </w:tc>
        <w:tc>
          <w:tcPr>
            <w:tcW w:w="3544" w:type="dxa"/>
          </w:tcPr>
          <w:p w14:paraId="6ECC05AD" w14:textId="77777777" w:rsidR="00940027" w:rsidRDefault="00940027">
            <w:pPr>
              <w:pStyle w:val="OtherTableBody"/>
            </w:pPr>
            <w:r>
              <w:t>Emergency</w:t>
            </w:r>
          </w:p>
        </w:tc>
      </w:tr>
      <w:tr w:rsidR="00940027" w14:paraId="6709D29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65080E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96E8EBD" w14:textId="77777777" w:rsidR="00940027" w:rsidRDefault="00940027">
            <w:pPr>
              <w:pStyle w:val="OtherTableBody"/>
            </w:pPr>
            <w:r>
              <w:t>0265</w:t>
            </w:r>
          </w:p>
        </w:tc>
        <w:tc>
          <w:tcPr>
            <w:tcW w:w="2693" w:type="dxa"/>
          </w:tcPr>
          <w:p w14:paraId="1166BA8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D0FC7E2" w14:textId="77777777" w:rsidR="00940027" w:rsidRDefault="00940027">
            <w:pPr>
              <w:pStyle w:val="OtherTableBody"/>
            </w:pPr>
            <w:r>
              <w:t>FPC</w:t>
            </w:r>
          </w:p>
        </w:tc>
        <w:tc>
          <w:tcPr>
            <w:tcW w:w="3544" w:type="dxa"/>
          </w:tcPr>
          <w:p w14:paraId="5173EAF6" w14:textId="77777777" w:rsidR="00940027" w:rsidRDefault="00940027">
            <w:pPr>
              <w:pStyle w:val="OtherTableBody"/>
            </w:pPr>
            <w:r>
              <w:t>Family planning</w:t>
            </w:r>
          </w:p>
        </w:tc>
      </w:tr>
      <w:tr w:rsidR="00940027" w14:paraId="134A628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EE16C1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8FC516C" w14:textId="77777777" w:rsidR="00940027" w:rsidRDefault="00940027">
            <w:pPr>
              <w:pStyle w:val="OtherTableBody"/>
            </w:pPr>
            <w:r>
              <w:t>0265</w:t>
            </w:r>
          </w:p>
        </w:tc>
        <w:tc>
          <w:tcPr>
            <w:tcW w:w="2693" w:type="dxa"/>
          </w:tcPr>
          <w:p w14:paraId="72CC765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8E6080F" w14:textId="77777777" w:rsidR="00940027" w:rsidRDefault="00940027">
            <w:pPr>
              <w:pStyle w:val="OtherTableBody"/>
            </w:pPr>
            <w:r>
              <w:t>INT</w:t>
            </w:r>
          </w:p>
        </w:tc>
        <w:tc>
          <w:tcPr>
            <w:tcW w:w="3544" w:type="dxa"/>
          </w:tcPr>
          <w:p w14:paraId="1BCFF082" w14:textId="77777777" w:rsidR="00940027" w:rsidRDefault="00940027">
            <w:pPr>
              <w:pStyle w:val="OtherTableBody"/>
            </w:pPr>
            <w:r>
              <w:t>Intensive care</w:t>
            </w:r>
          </w:p>
        </w:tc>
      </w:tr>
      <w:tr w:rsidR="00940027" w14:paraId="23B48F7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7B28A7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776E4A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0265</w:t>
            </w:r>
          </w:p>
        </w:tc>
        <w:tc>
          <w:tcPr>
            <w:tcW w:w="2693" w:type="dxa"/>
          </w:tcPr>
          <w:p w14:paraId="772DAF7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2EB0F37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ISO</w:t>
            </w:r>
          </w:p>
        </w:tc>
        <w:tc>
          <w:tcPr>
            <w:tcW w:w="3544" w:type="dxa"/>
          </w:tcPr>
          <w:p w14:paraId="5579260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Isolation</w:t>
            </w:r>
          </w:p>
        </w:tc>
      </w:tr>
      <w:tr w:rsidR="00940027" w14:paraId="42FC39A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0EFC508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69669BB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0265</w:t>
            </w:r>
          </w:p>
        </w:tc>
        <w:tc>
          <w:tcPr>
            <w:tcW w:w="2693" w:type="dxa"/>
          </w:tcPr>
          <w:p w14:paraId="2070DD8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24F03FC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NAT</w:t>
            </w:r>
          </w:p>
        </w:tc>
        <w:tc>
          <w:tcPr>
            <w:tcW w:w="3544" w:type="dxa"/>
          </w:tcPr>
          <w:p w14:paraId="2FCC12DB" w14:textId="77777777" w:rsidR="00940027" w:rsidRDefault="00940027">
            <w:pPr>
              <w:pStyle w:val="OtherTableBody"/>
            </w:pPr>
            <w:r>
              <w:t>Naturopathic</w:t>
            </w:r>
          </w:p>
        </w:tc>
      </w:tr>
      <w:tr w:rsidR="00940027" w14:paraId="0F73E80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13D345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40E5BBB" w14:textId="77777777" w:rsidR="00940027" w:rsidRDefault="00940027">
            <w:pPr>
              <w:pStyle w:val="OtherTableBody"/>
            </w:pPr>
            <w:r>
              <w:t>0265</w:t>
            </w:r>
          </w:p>
        </w:tc>
        <w:tc>
          <w:tcPr>
            <w:tcW w:w="2693" w:type="dxa"/>
          </w:tcPr>
          <w:p w14:paraId="35E1D22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347E501" w14:textId="77777777" w:rsidR="00940027" w:rsidRDefault="00940027">
            <w:pPr>
              <w:pStyle w:val="OtherTableBody"/>
            </w:pPr>
            <w:r>
              <w:t>NBI</w:t>
            </w:r>
          </w:p>
        </w:tc>
        <w:tc>
          <w:tcPr>
            <w:tcW w:w="3544" w:type="dxa"/>
          </w:tcPr>
          <w:p w14:paraId="68293219" w14:textId="77777777" w:rsidR="00940027" w:rsidRDefault="00940027">
            <w:pPr>
              <w:pStyle w:val="OtherTableBody"/>
            </w:pPr>
            <w:r>
              <w:t>Newborn, nursery, infants</w:t>
            </w:r>
          </w:p>
        </w:tc>
      </w:tr>
      <w:tr w:rsidR="00940027" w14:paraId="0E3C5DC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C98896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2DB940D" w14:textId="77777777" w:rsidR="00940027" w:rsidRDefault="00940027">
            <w:pPr>
              <w:pStyle w:val="OtherTableBody"/>
            </w:pPr>
            <w:r>
              <w:t>0265</w:t>
            </w:r>
          </w:p>
        </w:tc>
        <w:tc>
          <w:tcPr>
            <w:tcW w:w="2693" w:type="dxa"/>
          </w:tcPr>
          <w:p w14:paraId="2CCB7E9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5C3D507" w14:textId="77777777" w:rsidR="00940027" w:rsidRDefault="00940027">
            <w:pPr>
              <w:pStyle w:val="OtherTableBody"/>
            </w:pPr>
            <w:r>
              <w:t>OBG</w:t>
            </w:r>
          </w:p>
        </w:tc>
        <w:tc>
          <w:tcPr>
            <w:tcW w:w="3544" w:type="dxa"/>
          </w:tcPr>
          <w:p w14:paraId="14D0182E" w14:textId="77777777" w:rsidR="00940027" w:rsidRDefault="00940027">
            <w:pPr>
              <w:pStyle w:val="OtherTableBody"/>
            </w:pPr>
            <w:r>
              <w:t>Obstetrics, gynecology</w:t>
            </w:r>
          </w:p>
        </w:tc>
      </w:tr>
      <w:tr w:rsidR="00940027" w14:paraId="7F79B8E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CE55BB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5FBD0C5" w14:textId="77777777" w:rsidR="00940027" w:rsidRDefault="00940027">
            <w:pPr>
              <w:pStyle w:val="OtherTableBody"/>
            </w:pPr>
            <w:r>
              <w:t>0265</w:t>
            </w:r>
          </w:p>
        </w:tc>
        <w:tc>
          <w:tcPr>
            <w:tcW w:w="2693" w:type="dxa"/>
          </w:tcPr>
          <w:p w14:paraId="6885013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18D5BAC" w14:textId="77777777" w:rsidR="00940027" w:rsidRDefault="00940027">
            <w:pPr>
              <w:pStyle w:val="OtherTableBody"/>
            </w:pPr>
            <w:r>
              <w:t>OBS</w:t>
            </w:r>
          </w:p>
        </w:tc>
        <w:tc>
          <w:tcPr>
            <w:tcW w:w="3544" w:type="dxa"/>
          </w:tcPr>
          <w:p w14:paraId="3702BF82" w14:textId="77777777" w:rsidR="00940027" w:rsidRDefault="00940027">
            <w:pPr>
              <w:pStyle w:val="OtherTableBody"/>
            </w:pPr>
            <w:r>
              <w:t>Observation</w:t>
            </w:r>
          </w:p>
        </w:tc>
      </w:tr>
      <w:tr w:rsidR="00940027" w14:paraId="04EA3B2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BB6D46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0002C18" w14:textId="77777777" w:rsidR="00940027" w:rsidRDefault="00940027">
            <w:pPr>
              <w:pStyle w:val="OtherTableBody"/>
            </w:pPr>
            <w:r>
              <w:t>0265</w:t>
            </w:r>
          </w:p>
        </w:tc>
        <w:tc>
          <w:tcPr>
            <w:tcW w:w="2693" w:type="dxa"/>
          </w:tcPr>
          <w:p w14:paraId="11A86E1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594F667" w14:textId="77777777" w:rsidR="00940027" w:rsidRDefault="00940027">
            <w:pPr>
              <w:pStyle w:val="OtherTableBody"/>
            </w:pPr>
            <w:r>
              <w:t>OTH</w:t>
            </w:r>
          </w:p>
        </w:tc>
        <w:tc>
          <w:tcPr>
            <w:tcW w:w="3544" w:type="dxa"/>
          </w:tcPr>
          <w:p w14:paraId="3EBD72CF" w14:textId="77777777" w:rsidR="00940027" w:rsidRDefault="00940027">
            <w:pPr>
              <w:pStyle w:val="OtherTableBody"/>
            </w:pPr>
            <w:r>
              <w:t>Other specialty</w:t>
            </w:r>
          </w:p>
        </w:tc>
      </w:tr>
      <w:tr w:rsidR="00940027" w14:paraId="7A3F6DA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8ED0E3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947C1F4" w14:textId="77777777" w:rsidR="00940027" w:rsidRDefault="00940027">
            <w:pPr>
              <w:pStyle w:val="OtherTableBody"/>
            </w:pPr>
            <w:r>
              <w:t>0265</w:t>
            </w:r>
          </w:p>
        </w:tc>
        <w:tc>
          <w:tcPr>
            <w:tcW w:w="2693" w:type="dxa"/>
          </w:tcPr>
          <w:p w14:paraId="40E8834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3015299" w14:textId="77777777" w:rsidR="00940027" w:rsidRDefault="00940027">
            <w:pPr>
              <w:pStyle w:val="OtherTableBody"/>
            </w:pPr>
            <w:r>
              <w:t>PED</w:t>
            </w:r>
          </w:p>
        </w:tc>
        <w:tc>
          <w:tcPr>
            <w:tcW w:w="3544" w:type="dxa"/>
          </w:tcPr>
          <w:p w14:paraId="54CA9192" w14:textId="77777777" w:rsidR="00940027" w:rsidRDefault="00940027">
            <w:pPr>
              <w:pStyle w:val="OtherTableBody"/>
            </w:pPr>
            <w:r>
              <w:t>Pediatrics</w:t>
            </w:r>
          </w:p>
        </w:tc>
      </w:tr>
      <w:tr w:rsidR="00940027" w14:paraId="7380B06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E5E4A7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25B1331" w14:textId="77777777" w:rsidR="00940027" w:rsidRDefault="00940027">
            <w:pPr>
              <w:pStyle w:val="OtherTableBody"/>
            </w:pPr>
            <w:r>
              <w:t>0265</w:t>
            </w:r>
          </w:p>
        </w:tc>
        <w:tc>
          <w:tcPr>
            <w:tcW w:w="2693" w:type="dxa"/>
          </w:tcPr>
          <w:p w14:paraId="6AFC0A8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22DB590" w14:textId="77777777" w:rsidR="00940027" w:rsidRDefault="00940027">
            <w:pPr>
              <w:pStyle w:val="OtherTableBody"/>
            </w:pPr>
            <w:r>
              <w:t>PHY</w:t>
            </w:r>
          </w:p>
        </w:tc>
        <w:tc>
          <w:tcPr>
            <w:tcW w:w="3544" w:type="dxa"/>
          </w:tcPr>
          <w:p w14:paraId="0E9B3659" w14:textId="77777777" w:rsidR="00940027" w:rsidRDefault="00940027">
            <w:pPr>
              <w:pStyle w:val="OtherTableBody"/>
            </w:pPr>
            <w:r>
              <w:t>General/family practice</w:t>
            </w:r>
          </w:p>
        </w:tc>
      </w:tr>
      <w:tr w:rsidR="00940027" w14:paraId="6F39C49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AFD130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9CEB2E7" w14:textId="77777777" w:rsidR="00940027" w:rsidRDefault="00940027">
            <w:pPr>
              <w:pStyle w:val="OtherTableBody"/>
            </w:pPr>
            <w:r>
              <w:t>0265</w:t>
            </w:r>
          </w:p>
        </w:tc>
        <w:tc>
          <w:tcPr>
            <w:tcW w:w="2693" w:type="dxa"/>
          </w:tcPr>
          <w:p w14:paraId="19B221D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1C8C104" w14:textId="77777777" w:rsidR="00940027" w:rsidRDefault="00940027">
            <w:pPr>
              <w:pStyle w:val="OtherTableBody"/>
            </w:pPr>
            <w:r>
              <w:t>PIN</w:t>
            </w:r>
          </w:p>
        </w:tc>
        <w:tc>
          <w:tcPr>
            <w:tcW w:w="3544" w:type="dxa"/>
          </w:tcPr>
          <w:p w14:paraId="6DA1B215" w14:textId="77777777" w:rsidR="00940027" w:rsidRDefault="00940027">
            <w:pPr>
              <w:pStyle w:val="OtherTableBody"/>
            </w:pPr>
            <w:r>
              <w:t>Pediatric/neonatal intensive care</w:t>
            </w:r>
          </w:p>
        </w:tc>
      </w:tr>
      <w:tr w:rsidR="00940027" w14:paraId="67DFC70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637C38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454D075" w14:textId="77777777" w:rsidR="00940027" w:rsidRDefault="00940027">
            <w:pPr>
              <w:pStyle w:val="OtherTableBody"/>
            </w:pPr>
            <w:r>
              <w:t>0265</w:t>
            </w:r>
          </w:p>
        </w:tc>
        <w:tc>
          <w:tcPr>
            <w:tcW w:w="2693" w:type="dxa"/>
          </w:tcPr>
          <w:p w14:paraId="74CDFE1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D9A3757" w14:textId="77777777" w:rsidR="00940027" w:rsidRDefault="00940027">
            <w:pPr>
              <w:pStyle w:val="OtherTableBody"/>
            </w:pPr>
            <w:r>
              <w:t>PPS</w:t>
            </w:r>
          </w:p>
        </w:tc>
        <w:tc>
          <w:tcPr>
            <w:tcW w:w="3544" w:type="dxa"/>
          </w:tcPr>
          <w:p w14:paraId="4049BCE0" w14:textId="77777777" w:rsidR="00940027" w:rsidRDefault="00940027">
            <w:pPr>
              <w:pStyle w:val="OtherTableBody"/>
            </w:pPr>
            <w:r>
              <w:t>Pediatric psychiatric</w:t>
            </w:r>
          </w:p>
        </w:tc>
      </w:tr>
      <w:tr w:rsidR="00940027" w14:paraId="0B3BBCF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EE30F5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7D148FD" w14:textId="77777777" w:rsidR="00940027" w:rsidRDefault="00940027">
            <w:pPr>
              <w:pStyle w:val="OtherTableBody"/>
            </w:pPr>
            <w:r>
              <w:t>0265</w:t>
            </w:r>
          </w:p>
        </w:tc>
        <w:tc>
          <w:tcPr>
            <w:tcW w:w="2693" w:type="dxa"/>
          </w:tcPr>
          <w:p w14:paraId="72E9E27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1A18676" w14:textId="77777777" w:rsidR="00940027" w:rsidRDefault="00940027">
            <w:pPr>
              <w:pStyle w:val="OtherTableBody"/>
            </w:pPr>
            <w:r>
              <w:t>PRE</w:t>
            </w:r>
          </w:p>
        </w:tc>
        <w:tc>
          <w:tcPr>
            <w:tcW w:w="3544" w:type="dxa"/>
          </w:tcPr>
          <w:p w14:paraId="7CB01C54" w14:textId="77777777" w:rsidR="00940027" w:rsidRDefault="00940027">
            <w:pPr>
              <w:pStyle w:val="OtherTableBody"/>
            </w:pPr>
            <w:r>
              <w:t>Pediatric rehabilitation</w:t>
            </w:r>
          </w:p>
        </w:tc>
      </w:tr>
      <w:tr w:rsidR="00940027" w14:paraId="164BB00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DCC88A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AA22D80" w14:textId="77777777" w:rsidR="00940027" w:rsidRDefault="00940027">
            <w:pPr>
              <w:pStyle w:val="OtherTableBody"/>
            </w:pPr>
            <w:r>
              <w:t>0265</w:t>
            </w:r>
          </w:p>
        </w:tc>
        <w:tc>
          <w:tcPr>
            <w:tcW w:w="2693" w:type="dxa"/>
          </w:tcPr>
          <w:p w14:paraId="3AB87D5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2AE27FC" w14:textId="77777777" w:rsidR="00940027" w:rsidRDefault="00940027">
            <w:pPr>
              <w:pStyle w:val="OtherTableBody"/>
            </w:pPr>
            <w:r>
              <w:t>PSI</w:t>
            </w:r>
          </w:p>
        </w:tc>
        <w:tc>
          <w:tcPr>
            <w:tcW w:w="3544" w:type="dxa"/>
          </w:tcPr>
          <w:p w14:paraId="7E40C828" w14:textId="77777777" w:rsidR="00940027" w:rsidRDefault="00940027">
            <w:pPr>
              <w:pStyle w:val="OtherTableBody"/>
            </w:pPr>
            <w:r>
              <w:t>Psychiatric intensive care</w:t>
            </w:r>
          </w:p>
        </w:tc>
      </w:tr>
      <w:tr w:rsidR="00940027" w14:paraId="2D67071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0ACBC0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DB56CCC" w14:textId="77777777" w:rsidR="00940027" w:rsidRDefault="00940027">
            <w:pPr>
              <w:pStyle w:val="OtherTableBody"/>
            </w:pPr>
            <w:r>
              <w:t>0265</w:t>
            </w:r>
          </w:p>
        </w:tc>
        <w:tc>
          <w:tcPr>
            <w:tcW w:w="2693" w:type="dxa"/>
          </w:tcPr>
          <w:p w14:paraId="241BA07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2E773E2" w14:textId="77777777" w:rsidR="00940027" w:rsidRDefault="00940027">
            <w:pPr>
              <w:pStyle w:val="OtherTableBody"/>
            </w:pPr>
            <w:r>
              <w:t>PSY</w:t>
            </w:r>
          </w:p>
        </w:tc>
        <w:tc>
          <w:tcPr>
            <w:tcW w:w="3544" w:type="dxa"/>
          </w:tcPr>
          <w:p w14:paraId="1455749A" w14:textId="77777777" w:rsidR="00940027" w:rsidRDefault="00940027">
            <w:pPr>
              <w:pStyle w:val="OtherTableBody"/>
            </w:pPr>
            <w:r>
              <w:t>Psychiatric</w:t>
            </w:r>
          </w:p>
        </w:tc>
      </w:tr>
      <w:tr w:rsidR="00940027" w14:paraId="022CBED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487102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C84C254" w14:textId="77777777" w:rsidR="00940027" w:rsidRDefault="00940027">
            <w:pPr>
              <w:pStyle w:val="OtherTableBody"/>
            </w:pPr>
            <w:r>
              <w:t>0265</w:t>
            </w:r>
          </w:p>
        </w:tc>
        <w:tc>
          <w:tcPr>
            <w:tcW w:w="2693" w:type="dxa"/>
          </w:tcPr>
          <w:p w14:paraId="7C1FCF8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B696507" w14:textId="77777777" w:rsidR="00940027" w:rsidRDefault="00940027">
            <w:pPr>
              <w:pStyle w:val="OtherTableBody"/>
            </w:pPr>
            <w:r>
              <w:t>REH</w:t>
            </w:r>
          </w:p>
        </w:tc>
        <w:tc>
          <w:tcPr>
            <w:tcW w:w="3544" w:type="dxa"/>
          </w:tcPr>
          <w:p w14:paraId="4555A877" w14:textId="77777777" w:rsidR="00940027" w:rsidRDefault="00940027">
            <w:pPr>
              <w:pStyle w:val="OtherTableBody"/>
            </w:pPr>
            <w:r>
              <w:t>Rehabilitation</w:t>
            </w:r>
          </w:p>
        </w:tc>
      </w:tr>
      <w:tr w:rsidR="00940027" w14:paraId="2677D59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9A2F1C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B2198A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0265</w:t>
            </w:r>
          </w:p>
        </w:tc>
        <w:tc>
          <w:tcPr>
            <w:tcW w:w="2693" w:type="dxa"/>
          </w:tcPr>
          <w:p w14:paraId="62E98B08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34879D0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SUR</w:t>
            </w:r>
          </w:p>
        </w:tc>
        <w:tc>
          <w:tcPr>
            <w:tcW w:w="3544" w:type="dxa"/>
          </w:tcPr>
          <w:p w14:paraId="51A0F22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Surgery</w:t>
            </w:r>
          </w:p>
        </w:tc>
      </w:tr>
      <w:tr w:rsidR="00940027" w14:paraId="076D2AD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E498D2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46B994D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0265</w:t>
            </w:r>
          </w:p>
        </w:tc>
        <w:tc>
          <w:tcPr>
            <w:tcW w:w="2693" w:type="dxa"/>
          </w:tcPr>
          <w:p w14:paraId="5890F837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4C8F419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WIC</w:t>
            </w:r>
          </w:p>
        </w:tc>
        <w:tc>
          <w:tcPr>
            <w:tcW w:w="3544" w:type="dxa"/>
          </w:tcPr>
          <w:p w14:paraId="2ED39E50" w14:textId="77777777" w:rsidR="00940027" w:rsidRDefault="00940027">
            <w:pPr>
              <w:pStyle w:val="OtherTableBody"/>
            </w:pPr>
            <w:r>
              <w:t>Walk-in clinic</w:t>
            </w:r>
          </w:p>
        </w:tc>
      </w:tr>
      <w:tr w:rsidR="00940027" w14:paraId="3EE4C20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2117AC3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739F3998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3E71633F" w14:textId="77777777" w:rsidR="00940027" w:rsidRDefault="00940027">
            <w:pPr>
              <w:pStyle w:val="OtherTableBody"/>
            </w:pPr>
            <w:r>
              <w:t>Days of the week</w:t>
            </w:r>
          </w:p>
        </w:tc>
        <w:tc>
          <w:tcPr>
            <w:tcW w:w="1701" w:type="dxa"/>
          </w:tcPr>
          <w:p w14:paraId="1EF94F5D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5D6676B4" w14:textId="77777777" w:rsidR="00940027" w:rsidRDefault="00940027">
            <w:pPr>
              <w:pStyle w:val="OtherTableBody"/>
            </w:pPr>
          </w:p>
        </w:tc>
      </w:tr>
      <w:tr w:rsidR="00940027" w14:paraId="69FA497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8F3D92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DDDEAB4" w14:textId="77777777" w:rsidR="00940027" w:rsidRDefault="00940027">
            <w:pPr>
              <w:pStyle w:val="OtherTableBody"/>
            </w:pPr>
            <w:r>
              <w:t>0267</w:t>
            </w:r>
          </w:p>
        </w:tc>
        <w:tc>
          <w:tcPr>
            <w:tcW w:w="2693" w:type="dxa"/>
          </w:tcPr>
          <w:p w14:paraId="7581F72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5F42F86" w14:textId="77777777" w:rsidR="00940027" w:rsidRDefault="00940027">
            <w:pPr>
              <w:pStyle w:val="OtherTableBody"/>
            </w:pPr>
            <w:r>
              <w:t>FRI</w:t>
            </w:r>
          </w:p>
        </w:tc>
        <w:tc>
          <w:tcPr>
            <w:tcW w:w="3544" w:type="dxa"/>
          </w:tcPr>
          <w:p w14:paraId="53CFE7BE" w14:textId="77777777" w:rsidR="00940027" w:rsidRDefault="00940027">
            <w:pPr>
              <w:pStyle w:val="OtherTableBody"/>
            </w:pPr>
            <w:r>
              <w:t>Friday</w:t>
            </w:r>
          </w:p>
        </w:tc>
      </w:tr>
      <w:tr w:rsidR="00940027" w14:paraId="1CE7FAC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1E1A4E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8806573" w14:textId="77777777" w:rsidR="00940027" w:rsidRDefault="00940027">
            <w:pPr>
              <w:pStyle w:val="OtherTableBody"/>
            </w:pPr>
            <w:r>
              <w:t>0267</w:t>
            </w:r>
          </w:p>
        </w:tc>
        <w:tc>
          <w:tcPr>
            <w:tcW w:w="2693" w:type="dxa"/>
          </w:tcPr>
          <w:p w14:paraId="40C0A85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A072152" w14:textId="77777777" w:rsidR="00940027" w:rsidRDefault="00940027">
            <w:pPr>
              <w:pStyle w:val="OtherTableBody"/>
            </w:pPr>
            <w:r>
              <w:t>MON</w:t>
            </w:r>
          </w:p>
        </w:tc>
        <w:tc>
          <w:tcPr>
            <w:tcW w:w="3544" w:type="dxa"/>
          </w:tcPr>
          <w:p w14:paraId="3E96091A" w14:textId="77777777" w:rsidR="00940027" w:rsidRDefault="00940027">
            <w:pPr>
              <w:pStyle w:val="OtherTableBody"/>
            </w:pPr>
            <w:r>
              <w:t>Monday</w:t>
            </w:r>
          </w:p>
        </w:tc>
      </w:tr>
      <w:tr w:rsidR="00940027" w14:paraId="58986FC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A8C269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DB24714" w14:textId="77777777" w:rsidR="00940027" w:rsidRDefault="00940027">
            <w:pPr>
              <w:pStyle w:val="OtherTableBody"/>
            </w:pPr>
            <w:r>
              <w:t>0267</w:t>
            </w:r>
          </w:p>
        </w:tc>
        <w:tc>
          <w:tcPr>
            <w:tcW w:w="2693" w:type="dxa"/>
          </w:tcPr>
          <w:p w14:paraId="7B5D8F4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F4E556F" w14:textId="77777777" w:rsidR="00940027" w:rsidRDefault="00940027">
            <w:pPr>
              <w:pStyle w:val="OtherTableBody"/>
            </w:pPr>
            <w:r>
              <w:t>SAT</w:t>
            </w:r>
          </w:p>
        </w:tc>
        <w:tc>
          <w:tcPr>
            <w:tcW w:w="3544" w:type="dxa"/>
          </w:tcPr>
          <w:p w14:paraId="0B305779" w14:textId="77777777" w:rsidR="00940027" w:rsidRDefault="00940027">
            <w:pPr>
              <w:pStyle w:val="OtherTableBody"/>
            </w:pPr>
            <w:r>
              <w:t>Saturday</w:t>
            </w:r>
          </w:p>
        </w:tc>
      </w:tr>
      <w:tr w:rsidR="00940027" w14:paraId="3806317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B04452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DDE0E03" w14:textId="77777777" w:rsidR="00940027" w:rsidRDefault="00940027">
            <w:pPr>
              <w:pStyle w:val="OtherTableBody"/>
            </w:pPr>
            <w:r>
              <w:t>0267</w:t>
            </w:r>
          </w:p>
        </w:tc>
        <w:tc>
          <w:tcPr>
            <w:tcW w:w="2693" w:type="dxa"/>
          </w:tcPr>
          <w:p w14:paraId="6ACC53F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BBD3000" w14:textId="77777777" w:rsidR="00940027" w:rsidRDefault="00940027">
            <w:pPr>
              <w:pStyle w:val="OtherTableBody"/>
            </w:pPr>
            <w:r>
              <w:t>SUN</w:t>
            </w:r>
          </w:p>
        </w:tc>
        <w:tc>
          <w:tcPr>
            <w:tcW w:w="3544" w:type="dxa"/>
          </w:tcPr>
          <w:p w14:paraId="63E735C2" w14:textId="77777777" w:rsidR="00940027" w:rsidRDefault="00940027">
            <w:pPr>
              <w:pStyle w:val="OtherTableBody"/>
            </w:pPr>
            <w:r>
              <w:t>Sunday</w:t>
            </w:r>
          </w:p>
        </w:tc>
      </w:tr>
      <w:tr w:rsidR="00940027" w14:paraId="200FF78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0A366F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7B2AE74" w14:textId="77777777" w:rsidR="00940027" w:rsidRDefault="00940027">
            <w:pPr>
              <w:pStyle w:val="OtherTableBody"/>
            </w:pPr>
            <w:r>
              <w:t>0267</w:t>
            </w:r>
          </w:p>
        </w:tc>
        <w:tc>
          <w:tcPr>
            <w:tcW w:w="2693" w:type="dxa"/>
          </w:tcPr>
          <w:p w14:paraId="1CDBA15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0C92A33" w14:textId="77777777" w:rsidR="00940027" w:rsidRDefault="00940027">
            <w:pPr>
              <w:pStyle w:val="OtherTableBody"/>
            </w:pPr>
            <w:r>
              <w:t>THU</w:t>
            </w:r>
          </w:p>
        </w:tc>
        <w:tc>
          <w:tcPr>
            <w:tcW w:w="3544" w:type="dxa"/>
          </w:tcPr>
          <w:p w14:paraId="3064A4B8" w14:textId="77777777" w:rsidR="00940027" w:rsidRDefault="00940027">
            <w:pPr>
              <w:pStyle w:val="OtherTableBody"/>
            </w:pPr>
            <w:r>
              <w:t>Thursday</w:t>
            </w:r>
          </w:p>
        </w:tc>
      </w:tr>
      <w:tr w:rsidR="00940027" w14:paraId="74F8B67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F985B0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2E8D29E" w14:textId="77777777" w:rsidR="00940027" w:rsidRDefault="00940027">
            <w:pPr>
              <w:pStyle w:val="OtherTableBody"/>
            </w:pPr>
            <w:r>
              <w:t>0267</w:t>
            </w:r>
          </w:p>
        </w:tc>
        <w:tc>
          <w:tcPr>
            <w:tcW w:w="2693" w:type="dxa"/>
          </w:tcPr>
          <w:p w14:paraId="28E4BE4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A64A38D" w14:textId="77777777" w:rsidR="00940027" w:rsidRDefault="00940027">
            <w:pPr>
              <w:pStyle w:val="OtherTableBody"/>
            </w:pPr>
            <w:r>
              <w:t>TUE</w:t>
            </w:r>
          </w:p>
        </w:tc>
        <w:tc>
          <w:tcPr>
            <w:tcW w:w="3544" w:type="dxa"/>
          </w:tcPr>
          <w:p w14:paraId="31E3386F" w14:textId="77777777" w:rsidR="00940027" w:rsidRDefault="00940027">
            <w:pPr>
              <w:pStyle w:val="OtherTableBody"/>
            </w:pPr>
            <w:r>
              <w:t>Tuesday</w:t>
            </w:r>
          </w:p>
        </w:tc>
      </w:tr>
      <w:tr w:rsidR="00940027" w14:paraId="1F7C51E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47DD42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A40574C" w14:textId="77777777" w:rsidR="00940027" w:rsidRDefault="00940027">
            <w:pPr>
              <w:pStyle w:val="OtherTableBody"/>
            </w:pPr>
            <w:r>
              <w:t>0267</w:t>
            </w:r>
          </w:p>
        </w:tc>
        <w:tc>
          <w:tcPr>
            <w:tcW w:w="2693" w:type="dxa"/>
          </w:tcPr>
          <w:p w14:paraId="4161DFD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2D618A5" w14:textId="77777777" w:rsidR="00940027" w:rsidRDefault="00940027">
            <w:pPr>
              <w:pStyle w:val="OtherTableBody"/>
            </w:pPr>
            <w:r>
              <w:t>WED</w:t>
            </w:r>
          </w:p>
        </w:tc>
        <w:tc>
          <w:tcPr>
            <w:tcW w:w="3544" w:type="dxa"/>
          </w:tcPr>
          <w:p w14:paraId="4A7C5958" w14:textId="77777777" w:rsidR="00940027" w:rsidRDefault="00940027">
            <w:pPr>
              <w:pStyle w:val="OtherTableBody"/>
            </w:pPr>
            <w:r>
              <w:t>Wednesday</w:t>
            </w:r>
          </w:p>
        </w:tc>
      </w:tr>
      <w:tr w:rsidR="00940027" w14:paraId="52E6B01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F5F931D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109BAB36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3F03EAD8" w14:textId="77777777" w:rsidR="00940027" w:rsidRDefault="00940027">
            <w:pPr>
              <w:pStyle w:val="OtherTableBody"/>
            </w:pPr>
            <w:r>
              <w:t>Override</w:t>
            </w:r>
          </w:p>
        </w:tc>
        <w:tc>
          <w:tcPr>
            <w:tcW w:w="1701" w:type="dxa"/>
          </w:tcPr>
          <w:p w14:paraId="14552B1A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226334A0" w14:textId="77777777" w:rsidR="00940027" w:rsidRDefault="00940027">
            <w:pPr>
              <w:pStyle w:val="OtherTableBody"/>
            </w:pPr>
          </w:p>
        </w:tc>
      </w:tr>
      <w:tr w:rsidR="00940027" w14:paraId="25A3DF2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6FE7DF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C33EA4A" w14:textId="77777777" w:rsidR="00940027" w:rsidRDefault="00940027">
            <w:pPr>
              <w:pStyle w:val="OtherTableBody"/>
            </w:pPr>
            <w:r>
              <w:t>0268</w:t>
            </w:r>
          </w:p>
        </w:tc>
        <w:tc>
          <w:tcPr>
            <w:tcW w:w="2693" w:type="dxa"/>
          </w:tcPr>
          <w:p w14:paraId="0EAFE62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D1C8A9C" w14:textId="77777777" w:rsidR="00940027" w:rsidRDefault="00940027">
            <w:pPr>
              <w:pStyle w:val="OtherTableBody"/>
            </w:pPr>
            <w:r>
              <w:t>A</w:t>
            </w:r>
          </w:p>
        </w:tc>
        <w:tc>
          <w:tcPr>
            <w:tcW w:w="3544" w:type="dxa"/>
          </w:tcPr>
          <w:p w14:paraId="1AFE3780" w14:textId="77777777" w:rsidR="00940027" w:rsidRDefault="00940027">
            <w:pPr>
              <w:pStyle w:val="OtherTableBody"/>
            </w:pPr>
            <w:r>
              <w:t>Override allowed</w:t>
            </w:r>
          </w:p>
        </w:tc>
      </w:tr>
      <w:tr w:rsidR="00940027" w14:paraId="739A812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AB490B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C219DFF" w14:textId="77777777" w:rsidR="00940027" w:rsidRDefault="00940027">
            <w:pPr>
              <w:pStyle w:val="OtherTableBody"/>
            </w:pPr>
            <w:r>
              <w:t>0268</w:t>
            </w:r>
          </w:p>
        </w:tc>
        <w:tc>
          <w:tcPr>
            <w:tcW w:w="2693" w:type="dxa"/>
          </w:tcPr>
          <w:p w14:paraId="50B6F25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57CB281" w14:textId="77777777" w:rsidR="00940027" w:rsidRDefault="00940027">
            <w:pPr>
              <w:pStyle w:val="OtherTableBody"/>
            </w:pPr>
            <w:r>
              <w:t>R</w:t>
            </w:r>
          </w:p>
        </w:tc>
        <w:tc>
          <w:tcPr>
            <w:tcW w:w="3544" w:type="dxa"/>
          </w:tcPr>
          <w:p w14:paraId="6BD8B4BC" w14:textId="77777777" w:rsidR="00940027" w:rsidRDefault="00940027">
            <w:pPr>
              <w:pStyle w:val="OtherTableBody"/>
            </w:pPr>
            <w:r>
              <w:t>Override required</w:t>
            </w:r>
          </w:p>
        </w:tc>
      </w:tr>
      <w:tr w:rsidR="00940027" w14:paraId="25A2A24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9590AD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801759B" w14:textId="77777777" w:rsidR="00940027" w:rsidRDefault="00940027">
            <w:pPr>
              <w:pStyle w:val="OtherTableBody"/>
            </w:pPr>
            <w:r>
              <w:t>0268</w:t>
            </w:r>
          </w:p>
        </w:tc>
        <w:tc>
          <w:tcPr>
            <w:tcW w:w="2693" w:type="dxa"/>
          </w:tcPr>
          <w:p w14:paraId="2B09883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7BA5ADA" w14:textId="77777777" w:rsidR="00940027" w:rsidRDefault="00940027">
            <w:pPr>
              <w:pStyle w:val="OtherTableBody"/>
            </w:pPr>
            <w:r>
              <w:t>X</w:t>
            </w:r>
          </w:p>
        </w:tc>
        <w:tc>
          <w:tcPr>
            <w:tcW w:w="3544" w:type="dxa"/>
          </w:tcPr>
          <w:p w14:paraId="333C26A0" w14:textId="77777777" w:rsidR="00940027" w:rsidRDefault="00940027">
            <w:pPr>
              <w:pStyle w:val="OtherTableBody"/>
            </w:pPr>
            <w:r>
              <w:t>Override not allowed</w:t>
            </w:r>
          </w:p>
        </w:tc>
      </w:tr>
      <w:tr w:rsidR="00940027" w14:paraId="653FDA2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B37D1E2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577BBA5E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40A99E50" w14:textId="77777777" w:rsidR="00940027" w:rsidRDefault="00940027">
            <w:pPr>
              <w:pStyle w:val="OtherTableBody"/>
            </w:pPr>
            <w:r>
              <w:t>Charge On Indicator</w:t>
            </w:r>
          </w:p>
        </w:tc>
        <w:tc>
          <w:tcPr>
            <w:tcW w:w="1701" w:type="dxa"/>
          </w:tcPr>
          <w:p w14:paraId="462B27B2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009EC031" w14:textId="77777777" w:rsidR="00940027" w:rsidRDefault="00940027">
            <w:pPr>
              <w:pStyle w:val="OtherTableBody"/>
            </w:pPr>
          </w:p>
        </w:tc>
      </w:tr>
      <w:tr w:rsidR="00940027" w14:paraId="375CA86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DA23AB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3B3EE54" w14:textId="77777777" w:rsidR="00940027" w:rsidRDefault="00940027">
            <w:pPr>
              <w:pStyle w:val="OtherTableBody"/>
            </w:pPr>
            <w:r>
              <w:t>0269</w:t>
            </w:r>
          </w:p>
        </w:tc>
        <w:tc>
          <w:tcPr>
            <w:tcW w:w="2693" w:type="dxa"/>
          </w:tcPr>
          <w:p w14:paraId="18CAD08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7AF885D" w14:textId="77777777" w:rsidR="00940027" w:rsidRDefault="00940027">
            <w:pPr>
              <w:pStyle w:val="OtherTableBody"/>
            </w:pPr>
            <w:r>
              <w:t>O</w:t>
            </w:r>
          </w:p>
        </w:tc>
        <w:tc>
          <w:tcPr>
            <w:tcW w:w="3544" w:type="dxa"/>
          </w:tcPr>
          <w:p w14:paraId="640F3B23" w14:textId="77777777" w:rsidR="00940027" w:rsidRDefault="00940027">
            <w:pPr>
              <w:pStyle w:val="OtherTableBody"/>
            </w:pPr>
            <w:r>
              <w:t>Charge on Order</w:t>
            </w:r>
          </w:p>
        </w:tc>
      </w:tr>
      <w:tr w:rsidR="00940027" w14:paraId="6F92B90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8B42B9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2F9FD7A" w14:textId="77777777" w:rsidR="00940027" w:rsidRDefault="00940027">
            <w:pPr>
              <w:pStyle w:val="OtherTableBody"/>
            </w:pPr>
            <w:r>
              <w:t>0269</w:t>
            </w:r>
          </w:p>
        </w:tc>
        <w:tc>
          <w:tcPr>
            <w:tcW w:w="2693" w:type="dxa"/>
          </w:tcPr>
          <w:p w14:paraId="3B7E0A4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D5C771E" w14:textId="77777777" w:rsidR="00940027" w:rsidRDefault="00940027">
            <w:pPr>
              <w:pStyle w:val="OtherTableBody"/>
            </w:pPr>
            <w:r>
              <w:t>R</w:t>
            </w:r>
          </w:p>
        </w:tc>
        <w:tc>
          <w:tcPr>
            <w:tcW w:w="3544" w:type="dxa"/>
          </w:tcPr>
          <w:p w14:paraId="0F529E61" w14:textId="77777777" w:rsidR="00940027" w:rsidRDefault="00940027">
            <w:pPr>
              <w:pStyle w:val="OtherTableBody"/>
            </w:pPr>
            <w:r>
              <w:t>Charge on Result</w:t>
            </w:r>
          </w:p>
        </w:tc>
      </w:tr>
      <w:tr w:rsidR="00940027" w14:paraId="5BE09A5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AD1B19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709" w:type="dxa"/>
          </w:tcPr>
          <w:p w14:paraId="0997ACF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2693" w:type="dxa"/>
          </w:tcPr>
          <w:p w14:paraId="1AD3BDA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Document Type</w:t>
            </w:r>
          </w:p>
        </w:tc>
        <w:tc>
          <w:tcPr>
            <w:tcW w:w="1701" w:type="dxa"/>
          </w:tcPr>
          <w:p w14:paraId="48205AEE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3544" w:type="dxa"/>
          </w:tcPr>
          <w:p w14:paraId="1C4D486F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</w:tr>
      <w:tr w:rsidR="00940027" w14:paraId="7058DC1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28E21DF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1B6442D" w14:textId="77777777" w:rsidR="00940027" w:rsidRDefault="00940027">
            <w:pPr>
              <w:pStyle w:val="OtherTableBody"/>
            </w:pPr>
            <w:r>
              <w:t>0270</w:t>
            </w:r>
          </w:p>
        </w:tc>
        <w:tc>
          <w:tcPr>
            <w:tcW w:w="2693" w:type="dxa"/>
          </w:tcPr>
          <w:p w14:paraId="386235D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AB905A6" w14:textId="77777777" w:rsidR="00940027" w:rsidRDefault="00940027">
            <w:pPr>
              <w:pStyle w:val="OtherTableBody"/>
            </w:pPr>
            <w:r>
              <w:t>AR</w:t>
            </w:r>
          </w:p>
        </w:tc>
        <w:tc>
          <w:tcPr>
            <w:tcW w:w="3544" w:type="dxa"/>
          </w:tcPr>
          <w:p w14:paraId="171A8B26" w14:textId="77777777" w:rsidR="00940027" w:rsidRDefault="00940027">
            <w:pPr>
              <w:pStyle w:val="OtherTableBody"/>
            </w:pPr>
            <w:r>
              <w:t>Autopsy report</w:t>
            </w:r>
          </w:p>
        </w:tc>
      </w:tr>
      <w:tr w:rsidR="00940027" w14:paraId="762ED9C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C011DE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1E5DB6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0270</w:t>
            </w:r>
          </w:p>
        </w:tc>
        <w:tc>
          <w:tcPr>
            <w:tcW w:w="2693" w:type="dxa"/>
          </w:tcPr>
          <w:p w14:paraId="1A1EAAC7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58A5C2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CD</w:t>
            </w:r>
          </w:p>
        </w:tc>
        <w:tc>
          <w:tcPr>
            <w:tcW w:w="3544" w:type="dxa"/>
          </w:tcPr>
          <w:p w14:paraId="47FDFF1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Cardiodiagnostics</w:t>
            </w:r>
          </w:p>
        </w:tc>
      </w:tr>
      <w:tr w:rsidR="00940027" w14:paraId="6B0D988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E66C19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471DFDE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0270</w:t>
            </w:r>
          </w:p>
        </w:tc>
        <w:tc>
          <w:tcPr>
            <w:tcW w:w="2693" w:type="dxa"/>
          </w:tcPr>
          <w:p w14:paraId="64A2290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C0C245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CN</w:t>
            </w:r>
          </w:p>
        </w:tc>
        <w:tc>
          <w:tcPr>
            <w:tcW w:w="3544" w:type="dxa"/>
          </w:tcPr>
          <w:p w14:paraId="38DC008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Consultation</w:t>
            </w:r>
          </w:p>
        </w:tc>
      </w:tr>
      <w:tr w:rsidR="00940027" w14:paraId="7687591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3A1708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63678E4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0270</w:t>
            </w:r>
          </w:p>
        </w:tc>
        <w:tc>
          <w:tcPr>
            <w:tcW w:w="2693" w:type="dxa"/>
          </w:tcPr>
          <w:p w14:paraId="16CA8826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2D5D66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DI</w:t>
            </w:r>
          </w:p>
        </w:tc>
        <w:tc>
          <w:tcPr>
            <w:tcW w:w="3544" w:type="dxa"/>
          </w:tcPr>
          <w:p w14:paraId="108FC50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Diagnostic imaging</w:t>
            </w:r>
          </w:p>
        </w:tc>
      </w:tr>
      <w:tr w:rsidR="00940027" w14:paraId="4B47B0A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170B6BF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1C1F81A6" w14:textId="77777777" w:rsidR="00940027" w:rsidRDefault="00940027">
            <w:pPr>
              <w:pStyle w:val="OtherTableBody"/>
            </w:pPr>
            <w:r>
              <w:t>0270</w:t>
            </w:r>
          </w:p>
        </w:tc>
        <w:tc>
          <w:tcPr>
            <w:tcW w:w="2693" w:type="dxa"/>
          </w:tcPr>
          <w:p w14:paraId="7FBD82F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456FAE7" w14:textId="77777777" w:rsidR="00940027" w:rsidRDefault="00940027">
            <w:pPr>
              <w:pStyle w:val="OtherTableBody"/>
            </w:pPr>
            <w:r>
              <w:t>DS</w:t>
            </w:r>
          </w:p>
        </w:tc>
        <w:tc>
          <w:tcPr>
            <w:tcW w:w="3544" w:type="dxa"/>
          </w:tcPr>
          <w:p w14:paraId="37E44569" w14:textId="77777777" w:rsidR="00940027" w:rsidRDefault="00940027">
            <w:pPr>
              <w:pStyle w:val="OtherTableBody"/>
            </w:pPr>
            <w:r>
              <w:t>Discharge summary</w:t>
            </w:r>
          </w:p>
        </w:tc>
      </w:tr>
      <w:tr w:rsidR="00940027" w14:paraId="422654A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850B28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ADE10A0" w14:textId="77777777" w:rsidR="00940027" w:rsidRDefault="00940027">
            <w:pPr>
              <w:pStyle w:val="OtherTableBody"/>
            </w:pPr>
            <w:r>
              <w:t>0270</w:t>
            </w:r>
          </w:p>
        </w:tc>
        <w:tc>
          <w:tcPr>
            <w:tcW w:w="2693" w:type="dxa"/>
          </w:tcPr>
          <w:p w14:paraId="6430C8A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E8F8D1C" w14:textId="77777777" w:rsidR="00940027" w:rsidRDefault="00940027">
            <w:pPr>
              <w:pStyle w:val="OtherTableBody"/>
            </w:pPr>
            <w:r>
              <w:t>ED</w:t>
            </w:r>
          </w:p>
        </w:tc>
        <w:tc>
          <w:tcPr>
            <w:tcW w:w="3544" w:type="dxa"/>
          </w:tcPr>
          <w:p w14:paraId="2425331B" w14:textId="77777777" w:rsidR="00940027" w:rsidRDefault="00940027">
            <w:pPr>
              <w:pStyle w:val="OtherTableBody"/>
            </w:pPr>
            <w:r>
              <w:t>Emergency department report</w:t>
            </w:r>
          </w:p>
        </w:tc>
      </w:tr>
      <w:tr w:rsidR="00940027" w14:paraId="3A28530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38B175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A0C0C33" w14:textId="77777777" w:rsidR="00940027" w:rsidRDefault="00940027">
            <w:pPr>
              <w:pStyle w:val="OtherTableBody"/>
            </w:pPr>
            <w:r>
              <w:t>0270</w:t>
            </w:r>
          </w:p>
        </w:tc>
        <w:tc>
          <w:tcPr>
            <w:tcW w:w="2693" w:type="dxa"/>
          </w:tcPr>
          <w:p w14:paraId="5B3CC9F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61C9625" w14:textId="77777777" w:rsidR="00940027" w:rsidRDefault="00940027">
            <w:pPr>
              <w:pStyle w:val="OtherTableBody"/>
            </w:pPr>
            <w:r>
              <w:t>HP</w:t>
            </w:r>
          </w:p>
        </w:tc>
        <w:tc>
          <w:tcPr>
            <w:tcW w:w="3544" w:type="dxa"/>
          </w:tcPr>
          <w:p w14:paraId="51B8D09F" w14:textId="77777777" w:rsidR="00940027" w:rsidRDefault="00940027">
            <w:pPr>
              <w:pStyle w:val="OtherTableBody"/>
            </w:pPr>
            <w:r>
              <w:t>History and physical examination</w:t>
            </w:r>
          </w:p>
        </w:tc>
      </w:tr>
      <w:tr w:rsidR="00940027" w14:paraId="45FED87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80629A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F77E984" w14:textId="77777777" w:rsidR="00940027" w:rsidRDefault="00940027">
            <w:pPr>
              <w:pStyle w:val="OtherTableBody"/>
            </w:pPr>
            <w:r>
              <w:t>0270</w:t>
            </w:r>
          </w:p>
        </w:tc>
        <w:tc>
          <w:tcPr>
            <w:tcW w:w="2693" w:type="dxa"/>
          </w:tcPr>
          <w:p w14:paraId="1646599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3E82AF6" w14:textId="77777777" w:rsidR="00940027" w:rsidRDefault="00940027">
            <w:pPr>
              <w:pStyle w:val="OtherTableBody"/>
            </w:pPr>
            <w:r>
              <w:t>OP</w:t>
            </w:r>
          </w:p>
        </w:tc>
        <w:tc>
          <w:tcPr>
            <w:tcW w:w="3544" w:type="dxa"/>
          </w:tcPr>
          <w:p w14:paraId="1CC4D3D2" w14:textId="77777777" w:rsidR="00940027" w:rsidRDefault="00940027">
            <w:pPr>
              <w:pStyle w:val="OtherTableBody"/>
            </w:pPr>
            <w:r>
              <w:t>Operative report</w:t>
            </w:r>
          </w:p>
        </w:tc>
      </w:tr>
      <w:tr w:rsidR="00940027" w14:paraId="46F1E92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CC2F10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DA62C7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0270</w:t>
            </w:r>
          </w:p>
        </w:tc>
        <w:tc>
          <w:tcPr>
            <w:tcW w:w="2693" w:type="dxa"/>
          </w:tcPr>
          <w:p w14:paraId="2B0448D7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5E6B2CC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PC</w:t>
            </w:r>
          </w:p>
        </w:tc>
        <w:tc>
          <w:tcPr>
            <w:tcW w:w="3544" w:type="dxa"/>
          </w:tcPr>
          <w:p w14:paraId="50A0E15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Psychiatric consultation</w:t>
            </w:r>
          </w:p>
        </w:tc>
      </w:tr>
      <w:tr w:rsidR="00940027" w14:paraId="7BA2693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98949A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2DAEA53" w14:textId="77777777" w:rsidR="00940027" w:rsidRDefault="00940027">
            <w:pPr>
              <w:pStyle w:val="OtherTableBody"/>
            </w:pPr>
            <w:r>
              <w:t>0270</w:t>
            </w:r>
          </w:p>
        </w:tc>
        <w:tc>
          <w:tcPr>
            <w:tcW w:w="2693" w:type="dxa"/>
          </w:tcPr>
          <w:p w14:paraId="135C528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7D635B1" w14:textId="77777777" w:rsidR="00940027" w:rsidRDefault="00940027">
            <w:pPr>
              <w:pStyle w:val="OtherTableBody"/>
            </w:pPr>
            <w:r>
              <w:t>PH</w:t>
            </w:r>
          </w:p>
        </w:tc>
        <w:tc>
          <w:tcPr>
            <w:tcW w:w="3544" w:type="dxa"/>
          </w:tcPr>
          <w:p w14:paraId="4FD6B9CA" w14:textId="77777777" w:rsidR="00940027" w:rsidRDefault="00940027">
            <w:pPr>
              <w:pStyle w:val="OtherTableBody"/>
            </w:pPr>
            <w:r>
              <w:t>Psychiatric history and physical examination</w:t>
            </w:r>
          </w:p>
        </w:tc>
      </w:tr>
      <w:tr w:rsidR="00940027" w14:paraId="7CAC6BC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0AABC2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101942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0270</w:t>
            </w:r>
          </w:p>
        </w:tc>
        <w:tc>
          <w:tcPr>
            <w:tcW w:w="2693" w:type="dxa"/>
          </w:tcPr>
          <w:p w14:paraId="449DE13B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7D6635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PN</w:t>
            </w:r>
          </w:p>
        </w:tc>
        <w:tc>
          <w:tcPr>
            <w:tcW w:w="3544" w:type="dxa"/>
          </w:tcPr>
          <w:p w14:paraId="76AD97F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Procedure note</w:t>
            </w:r>
          </w:p>
        </w:tc>
      </w:tr>
      <w:tr w:rsidR="00940027" w14:paraId="64E5F47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DB0556F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70CA8BE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0270</w:t>
            </w:r>
          </w:p>
        </w:tc>
        <w:tc>
          <w:tcPr>
            <w:tcW w:w="2693" w:type="dxa"/>
          </w:tcPr>
          <w:p w14:paraId="2566954F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6B7AB09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PR</w:t>
            </w:r>
          </w:p>
        </w:tc>
        <w:tc>
          <w:tcPr>
            <w:tcW w:w="3544" w:type="dxa"/>
          </w:tcPr>
          <w:p w14:paraId="5CD4A5B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Progress note</w:t>
            </w:r>
          </w:p>
        </w:tc>
      </w:tr>
      <w:tr w:rsidR="00940027" w14:paraId="4C8D857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4E109D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28428FC9" w14:textId="77777777" w:rsidR="00940027" w:rsidRDefault="00940027">
            <w:pPr>
              <w:pStyle w:val="OtherTableBody"/>
            </w:pPr>
            <w:r>
              <w:t>0270</w:t>
            </w:r>
          </w:p>
        </w:tc>
        <w:tc>
          <w:tcPr>
            <w:tcW w:w="2693" w:type="dxa"/>
          </w:tcPr>
          <w:p w14:paraId="1C92EB5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B5B0980" w14:textId="77777777" w:rsidR="00940027" w:rsidRDefault="00940027">
            <w:pPr>
              <w:pStyle w:val="OtherTableBody"/>
            </w:pPr>
            <w:r>
              <w:t>SP</w:t>
            </w:r>
          </w:p>
        </w:tc>
        <w:tc>
          <w:tcPr>
            <w:tcW w:w="3544" w:type="dxa"/>
          </w:tcPr>
          <w:p w14:paraId="7E88435F" w14:textId="77777777" w:rsidR="00940027" w:rsidRDefault="00940027">
            <w:pPr>
              <w:pStyle w:val="OtherTableBody"/>
            </w:pPr>
            <w:r>
              <w:t>Surgical pathology</w:t>
            </w:r>
          </w:p>
        </w:tc>
      </w:tr>
      <w:tr w:rsidR="00940027" w14:paraId="2EBDCAA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C467DC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754EB33" w14:textId="77777777" w:rsidR="00940027" w:rsidRDefault="00940027">
            <w:pPr>
              <w:pStyle w:val="OtherTableBody"/>
            </w:pPr>
            <w:r>
              <w:t>0270</w:t>
            </w:r>
          </w:p>
        </w:tc>
        <w:tc>
          <w:tcPr>
            <w:tcW w:w="2693" w:type="dxa"/>
          </w:tcPr>
          <w:p w14:paraId="3FCFF98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8A50032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3544" w:type="dxa"/>
          </w:tcPr>
          <w:p w14:paraId="5D054891" w14:textId="77777777" w:rsidR="00940027" w:rsidRDefault="00940027">
            <w:pPr>
              <w:pStyle w:val="OtherTableBody"/>
            </w:pPr>
            <w:r>
              <w:t>Transfer summary</w:t>
            </w:r>
          </w:p>
        </w:tc>
      </w:tr>
      <w:tr w:rsidR="00940027" w14:paraId="646B8E5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2152D2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HL7</w:t>
            </w:r>
          </w:p>
        </w:tc>
        <w:tc>
          <w:tcPr>
            <w:tcW w:w="709" w:type="dxa"/>
          </w:tcPr>
          <w:p w14:paraId="417331DA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2693" w:type="dxa"/>
          </w:tcPr>
          <w:p w14:paraId="7B4C407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Document completion status</w:t>
            </w:r>
          </w:p>
        </w:tc>
        <w:tc>
          <w:tcPr>
            <w:tcW w:w="1701" w:type="dxa"/>
          </w:tcPr>
          <w:p w14:paraId="3753533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3544" w:type="dxa"/>
          </w:tcPr>
          <w:p w14:paraId="12ABD087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</w:tr>
      <w:tr w:rsidR="00940027" w14:paraId="689854B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D400AB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6CE75B3A" w14:textId="77777777" w:rsidR="00940027" w:rsidRDefault="00940027">
            <w:pPr>
              <w:pStyle w:val="OtherTableBody"/>
            </w:pPr>
            <w:r>
              <w:t>0271</w:t>
            </w:r>
          </w:p>
        </w:tc>
        <w:tc>
          <w:tcPr>
            <w:tcW w:w="2693" w:type="dxa"/>
          </w:tcPr>
          <w:p w14:paraId="02A3B6F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DAF9F36" w14:textId="77777777" w:rsidR="00940027" w:rsidRDefault="00940027">
            <w:pPr>
              <w:pStyle w:val="OtherTableBody"/>
            </w:pPr>
            <w:r>
              <w:t>AU</w:t>
            </w:r>
          </w:p>
        </w:tc>
        <w:tc>
          <w:tcPr>
            <w:tcW w:w="3544" w:type="dxa"/>
          </w:tcPr>
          <w:p w14:paraId="357BC744" w14:textId="77777777" w:rsidR="00940027" w:rsidRDefault="00940027">
            <w:pPr>
              <w:pStyle w:val="OtherTableBody"/>
            </w:pPr>
            <w:r>
              <w:t>Authenticated</w:t>
            </w:r>
          </w:p>
        </w:tc>
      </w:tr>
      <w:tr w:rsidR="00940027" w14:paraId="1387112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6F6E89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945C937" w14:textId="77777777" w:rsidR="00940027" w:rsidRDefault="00940027">
            <w:pPr>
              <w:pStyle w:val="OtherTableBody"/>
            </w:pPr>
            <w:r>
              <w:t>0271</w:t>
            </w:r>
          </w:p>
        </w:tc>
        <w:tc>
          <w:tcPr>
            <w:tcW w:w="2693" w:type="dxa"/>
          </w:tcPr>
          <w:p w14:paraId="45450D1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513D120" w14:textId="77777777" w:rsidR="00940027" w:rsidRDefault="00940027">
            <w:pPr>
              <w:pStyle w:val="OtherTableBody"/>
            </w:pPr>
            <w:r>
              <w:t>DI</w:t>
            </w:r>
          </w:p>
        </w:tc>
        <w:tc>
          <w:tcPr>
            <w:tcW w:w="3544" w:type="dxa"/>
          </w:tcPr>
          <w:p w14:paraId="644A5AB7" w14:textId="77777777" w:rsidR="00940027" w:rsidRDefault="00940027">
            <w:pPr>
              <w:pStyle w:val="OtherTableBody"/>
            </w:pPr>
            <w:r>
              <w:t>Dictated</w:t>
            </w:r>
          </w:p>
        </w:tc>
      </w:tr>
      <w:tr w:rsidR="00940027" w14:paraId="3C381B1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FA8A8A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45AF911" w14:textId="77777777" w:rsidR="00940027" w:rsidRDefault="00940027">
            <w:pPr>
              <w:pStyle w:val="OtherTableBody"/>
            </w:pPr>
            <w:r>
              <w:t>0271</w:t>
            </w:r>
          </w:p>
        </w:tc>
        <w:tc>
          <w:tcPr>
            <w:tcW w:w="2693" w:type="dxa"/>
          </w:tcPr>
          <w:p w14:paraId="7111D85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4A47EC8" w14:textId="77777777" w:rsidR="00940027" w:rsidRDefault="00940027">
            <w:pPr>
              <w:pStyle w:val="OtherTableBody"/>
            </w:pPr>
            <w:r>
              <w:t>DO</w:t>
            </w:r>
          </w:p>
        </w:tc>
        <w:tc>
          <w:tcPr>
            <w:tcW w:w="3544" w:type="dxa"/>
          </w:tcPr>
          <w:p w14:paraId="45A0931A" w14:textId="77777777" w:rsidR="00940027" w:rsidRDefault="00940027">
            <w:pPr>
              <w:pStyle w:val="OtherTableBody"/>
            </w:pPr>
            <w:r>
              <w:t>Documented</w:t>
            </w:r>
          </w:p>
        </w:tc>
      </w:tr>
      <w:tr w:rsidR="00940027" w14:paraId="1948FE1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F75437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0A9DF7B" w14:textId="77777777" w:rsidR="00940027" w:rsidRDefault="00940027">
            <w:pPr>
              <w:pStyle w:val="OtherTableBody"/>
            </w:pPr>
            <w:r>
              <w:t>0271</w:t>
            </w:r>
          </w:p>
        </w:tc>
        <w:tc>
          <w:tcPr>
            <w:tcW w:w="2693" w:type="dxa"/>
          </w:tcPr>
          <w:p w14:paraId="6FEF54D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B959551" w14:textId="77777777" w:rsidR="00940027" w:rsidRDefault="00940027">
            <w:pPr>
              <w:pStyle w:val="OtherTableBody"/>
            </w:pPr>
            <w:r>
              <w:t>IN</w:t>
            </w:r>
          </w:p>
        </w:tc>
        <w:tc>
          <w:tcPr>
            <w:tcW w:w="3544" w:type="dxa"/>
          </w:tcPr>
          <w:p w14:paraId="448E11AD" w14:textId="77777777" w:rsidR="00940027" w:rsidRDefault="00940027">
            <w:pPr>
              <w:pStyle w:val="OtherTableBody"/>
            </w:pPr>
            <w:r>
              <w:t>Incomplete</w:t>
            </w:r>
          </w:p>
        </w:tc>
      </w:tr>
      <w:tr w:rsidR="00940027" w14:paraId="18A629E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04906A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C9050DD" w14:textId="77777777" w:rsidR="00940027" w:rsidRDefault="00940027">
            <w:pPr>
              <w:pStyle w:val="OtherTableBody"/>
            </w:pPr>
            <w:r>
              <w:t>0271</w:t>
            </w:r>
          </w:p>
        </w:tc>
        <w:tc>
          <w:tcPr>
            <w:tcW w:w="2693" w:type="dxa"/>
          </w:tcPr>
          <w:p w14:paraId="377B0A3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64401AE" w14:textId="77777777" w:rsidR="00940027" w:rsidRDefault="00940027">
            <w:pPr>
              <w:pStyle w:val="OtherTableBody"/>
            </w:pPr>
            <w:r>
              <w:t>IP</w:t>
            </w:r>
          </w:p>
        </w:tc>
        <w:tc>
          <w:tcPr>
            <w:tcW w:w="3544" w:type="dxa"/>
          </w:tcPr>
          <w:p w14:paraId="7A0122EF" w14:textId="77777777" w:rsidR="00940027" w:rsidRDefault="00940027">
            <w:pPr>
              <w:pStyle w:val="OtherTableBody"/>
            </w:pPr>
            <w:r>
              <w:t>In Progress</w:t>
            </w:r>
          </w:p>
        </w:tc>
      </w:tr>
      <w:tr w:rsidR="00940027" w14:paraId="4F6EA99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9A25F2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5294C03" w14:textId="77777777" w:rsidR="00940027" w:rsidRDefault="00940027">
            <w:pPr>
              <w:pStyle w:val="OtherTableBody"/>
            </w:pPr>
            <w:r>
              <w:t>0271</w:t>
            </w:r>
          </w:p>
        </w:tc>
        <w:tc>
          <w:tcPr>
            <w:tcW w:w="2693" w:type="dxa"/>
          </w:tcPr>
          <w:p w14:paraId="3C55D7B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440A1E1" w14:textId="77777777" w:rsidR="00940027" w:rsidRDefault="00940027">
            <w:pPr>
              <w:pStyle w:val="OtherTableBody"/>
            </w:pPr>
            <w:r>
              <w:t>LA</w:t>
            </w:r>
          </w:p>
        </w:tc>
        <w:tc>
          <w:tcPr>
            <w:tcW w:w="3544" w:type="dxa"/>
          </w:tcPr>
          <w:p w14:paraId="7E8F02E3" w14:textId="77777777" w:rsidR="00940027" w:rsidRDefault="00940027">
            <w:pPr>
              <w:pStyle w:val="OtherTableBody"/>
            </w:pPr>
            <w:r>
              <w:t>Legally authenticated</w:t>
            </w:r>
          </w:p>
        </w:tc>
      </w:tr>
      <w:tr w:rsidR="00940027" w14:paraId="326B316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36DBC4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3DD049B" w14:textId="77777777" w:rsidR="00940027" w:rsidRDefault="00940027">
            <w:pPr>
              <w:pStyle w:val="OtherTableBody"/>
            </w:pPr>
            <w:r>
              <w:t>0271</w:t>
            </w:r>
          </w:p>
        </w:tc>
        <w:tc>
          <w:tcPr>
            <w:tcW w:w="2693" w:type="dxa"/>
          </w:tcPr>
          <w:p w14:paraId="510657B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B60FF05" w14:textId="77777777" w:rsidR="00940027" w:rsidRDefault="00940027">
            <w:pPr>
              <w:pStyle w:val="OtherTableBody"/>
            </w:pPr>
            <w:r>
              <w:t>PA</w:t>
            </w:r>
          </w:p>
        </w:tc>
        <w:tc>
          <w:tcPr>
            <w:tcW w:w="3544" w:type="dxa"/>
          </w:tcPr>
          <w:p w14:paraId="53244B57" w14:textId="77777777" w:rsidR="00940027" w:rsidRDefault="00940027">
            <w:pPr>
              <w:pStyle w:val="OtherTableBody"/>
            </w:pPr>
            <w:r>
              <w:t>Pre-authenticated</w:t>
            </w:r>
          </w:p>
        </w:tc>
      </w:tr>
      <w:tr w:rsidR="00940027" w14:paraId="09B6244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5542738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18717C84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54C2A061" w14:textId="77777777" w:rsidR="00940027" w:rsidRDefault="00940027">
            <w:pPr>
              <w:pStyle w:val="OtherTableBody"/>
            </w:pPr>
            <w:r>
              <w:t>Document Confidentiality Status</w:t>
            </w:r>
          </w:p>
        </w:tc>
        <w:tc>
          <w:tcPr>
            <w:tcW w:w="1701" w:type="dxa"/>
          </w:tcPr>
          <w:p w14:paraId="498F8D91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2336D5D5" w14:textId="77777777" w:rsidR="00940027" w:rsidRDefault="00940027">
            <w:pPr>
              <w:pStyle w:val="OtherTableBody"/>
            </w:pPr>
          </w:p>
        </w:tc>
      </w:tr>
      <w:tr w:rsidR="00940027" w14:paraId="18A6BFB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B9A476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8B125AF" w14:textId="77777777" w:rsidR="00940027" w:rsidRDefault="00940027">
            <w:pPr>
              <w:pStyle w:val="OtherTableBody"/>
            </w:pPr>
            <w:r>
              <w:t>0272</w:t>
            </w:r>
          </w:p>
        </w:tc>
        <w:tc>
          <w:tcPr>
            <w:tcW w:w="2693" w:type="dxa"/>
          </w:tcPr>
          <w:p w14:paraId="1EFF956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E142AD2" w14:textId="77777777" w:rsidR="00940027" w:rsidRDefault="00940027">
            <w:pPr>
              <w:pStyle w:val="OtherTableBody"/>
            </w:pPr>
            <w:r>
              <w:t>R</w:t>
            </w:r>
          </w:p>
        </w:tc>
        <w:tc>
          <w:tcPr>
            <w:tcW w:w="3544" w:type="dxa"/>
          </w:tcPr>
          <w:p w14:paraId="76BBAB47" w14:textId="77777777" w:rsidR="00940027" w:rsidRDefault="00940027">
            <w:pPr>
              <w:pStyle w:val="OtherTableBody"/>
            </w:pPr>
            <w:r>
              <w:t>Restricted</w:t>
            </w:r>
          </w:p>
        </w:tc>
      </w:tr>
      <w:tr w:rsidR="00940027" w14:paraId="35DB7F5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015081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1E396C5" w14:textId="77777777" w:rsidR="00940027" w:rsidRDefault="00940027">
            <w:pPr>
              <w:pStyle w:val="OtherTableBody"/>
            </w:pPr>
            <w:r>
              <w:t>0272</w:t>
            </w:r>
          </w:p>
        </w:tc>
        <w:tc>
          <w:tcPr>
            <w:tcW w:w="2693" w:type="dxa"/>
          </w:tcPr>
          <w:p w14:paraId="231BE38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FF565D8" w14:textId="77777777" w:rsidR="00940027" w:rsidRDefault="00940027">
            <w:pPr>
              <w:pStyle w:val="OtherTableBody"/>
            </w:pPr>
            <w:r>
              <w:t>U</w:t>
            </w:r>
          </w:p>
        </w:tc>
        <w:tc>
          <w:tcPr>
            <w:tcW w:w="3544" w:type="dxa"/>
          </w:tcPr>
          <w:p w14:paraId="04511692" w14:textId="77777777" w:rsidR="00940027" w:rsidRDefault="00940027">
            <w:pPr>
              <w:pStyle w:val="OtherTableBody"/>
            </w:pPr>
            <w:r>
              <w:t>Usual control</w:t>
            </w:r>
          </w:p>
        </w:tc>
      </w:tr>
      <w:tr w:rsidR="00940027" w14:paraId="0F236F9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0B0C4B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8782681" w14:textId="77777777" w:rsidR="00940027" w:rsidRDefault="00940027">
            <w:pPr>
              <w:pStyle w:val="OtherTableBody"/>
            </w:pPr>
            <w:r>
              <w:t>0272</w:t>
            </w:r>
          </w:p>
        </w:tc>
        <w:tc>
          <w:tcPr>
            <w:tcW w:w="2693" w:type="dxa"/>
          </w:tcPr>
          <w:p w14:paraId="146A044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232AA00" w14:textId="77777777" w:rsidR="00940027" w:rsidRDefault="00940027">
            <w:pPr>
              <w:pStyle w:val="OtherTableBody"/>
            </w:pPr>
            <w:r>
              <w:t>V</w:t>
            </w:r>
          </w:p>
        </w:tc>
        <w:tc>
          <w:tcPr>
            <w:tcW w:w="3544" w:type="dxa"/>
          </w:tcPr>
          <w:p w14:paraId="2CB0A129" w14:textId="77777777" w:rsidR="00940027" w:rsidRDefault="00940027">
            <w:pPr>
              <w:pStyle w:val="OtherTableBody"/>
            </w:pPr>
            <w:r>
              <w:t>Very restricted</w:t>
            </w:r>
          </w:p>
        </w:tc>
      </w:tr>
      <w:tr w:rsidR="00940027" w14:paraId="305D449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D7D01EB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1FBF7D33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1032C56D" w14:textId="77777777" w:rsidR="00940027" w:rsidRDefault="00940027">
            <w:pPr>
              <w:pStyle w:val="OtherTableBody"/>
            </w:pPr>
            <w:r>
              <w:t>Document Availability Status</w:t>
            </w:r>
          </w:p>
        </w:tc>
        <w:tc>
          <w:tcPr>
            <w:tcW w:w="1701" w:type="dxa"/>
          </w:tcPr>
          <w:p w14:paraId="06CCAD69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75253B35" w14:textId="77777777" w:rsidR="00940027" w:rsidRDefault="00940027">
            <w:pPr>
              <w:pStyle w:val="OtherTableBody"/>
            </w:pPr>
          </w:p>
        </w:tc>
      </w:tr>
      <w:tr w:rsidR="00940027" w14:paraId="0A588D2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51CEA5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157AA48" w14:textId="77777777" w:rsidR="00940027" w:rsidRDefault="00940027">
            <w:pPr>
              <w:pStyle w:val="OtherTableBody"/>
            </w:pPr>
            <w:r>
              <w:t>0273</w:t>
            </w:r>
          </w:p>
        </w:tc>
        <w:tc>
          <w:tcPr>
            <w:tcW w:w="2693" w:type="dxa"/>
          </w:tcPr>
          <w:p w14:paraId="5B2C645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1127C27" w14:textId="77777777" w:rsidR="00940027" w:rsidRDefault="00940027">
            <w:pPr>
              <w:pStyle w:val="OtherTableBody"/>
            </w:pPr>
            <w:r>
              <w:t>AV</w:t>
            </w:r>
          </w:p>
        </w:tc>
        <w:tc>
          <w:tcPr>
            <w:tcW w:w="3544" w:type="dxa"/>
          </w:tcPr>
          <w:p w14:paraId="4D31CB7E" w14:textId="77777777" w:rsidR="00940027" w:rsidRDefault="00940027">
            <w:pPr>
              <w:pStyle w:val="OtherTableBody"/>
            </w:pPr>
            <w:r>
              <w:t>Available for patient care</w:t>
            </w:r>
          </w:p>
        </w:tc>
      </w:tr>
      <w:tr w:rsidR="00940027" w14:paraId="611DF42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22AAAC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9E5E62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0273</w:t>
            </w:r>
          </w:p>
        </w:tc>
        <w:tc>
          <w:tcPr>
            <w:tcW w:w="2693" w:type="dxa"/>
          </w:tcPr>
          <w:p w14:paraId="43BAAAC1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B35770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CA</w:t>
            </w:r>
          </w:p>
        </w:tc>
        <w:tc>
          <w:tcPr>
            <w:tcW w:w="3544" w:type="dxa"/>
          </w:tcPr>
          <w:p w14:paraId="7D23CA8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Deleted</w:t>
            </w:r>
          </w:p>
        </w:tc>
      </w:tr>
      <w:tr w:rsidR="00940027" w14:paraId="1BA2897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52CB59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2F40376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0273</w:t>
            </w:r>
          </w:p>
        </w:tc>
        <w:tc>
          <w:tcPr>
            <w:tcW w:w="2693" w:type="dxa"/>
          </w:tcPr>
          <w:p w14:paraId="4D995AE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F423C5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OB</w:t>
            </w:r>
          </w:p>
        </w:tc>
        <w:tc>
          <w:tcPr>
            <w:tcW w:w="3544" w:type="dxa"/>
          </w:tcPr>
          <w:p w14:paraId="7B12CF2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Obsolete</w:t>
            </w:r>
          </w:p>
        </w:tc>
      </w:tr>
      <w:tr w:rsidR="00940027" w14:paraId="4CBC882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580D3A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7A45833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0273</w:t>
            </w:r>
          </w:p>
        </w:tc>
        <w:tc>
          <w:tcPr>
            <w:tcW w:w="2693" w:type="dxa"/>
          </w:tcPr>
          <w:p w14:paraId="57C6C57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F9352C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UN</w:t>
            </w:r>
          </w:p>
        </w:tc>
        <w:tc>
          <w:tcPr>
            <w:tcW w:w="3544" w:type="dxa"/>
          </w:tcPr>
          <w:p w14:paraId="51DAAA1A" w14:textId="77777777" w:rsidR="00940027" w:rsidRDefault="00940027">
            <w:pPr>
              <w:pStyle w:val="OtherTableBody"/>
            </w:pPr>
            <w:r>
              <w:t>Unavailable for patient care</w:t>
            </w:r>
          </w:p>
        </w:tc>
      </w:tr>
      <w:tr w:rsidR="00940027" w14:paraId="68F556C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7C1134A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450E0222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45749CC1" w14:textId="77777777" w:rsidR="00940027" w:rsidRDefault="00940027">
            <w:pPr>
              <w:pStyle w:val="OtherTableBody"/>
            </w:pPr>
            <w:r>
              <w:t>Document Storage Status</w:t>
            </w:r>
          </w:p>
        </w:tc>
        <w:tc>
          <w:tcPr>
            <w:tcW w:w="1701" w:type="dxa"/>
          </w:tcPr>
          <w:p w14:paraId="25AE801E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3275B6DF" w14:textId="77777777" w:rsidR="00940027" w:rsidRDefault="00940027">
            <w:pPr>
              <w:pStyle w:val="OtherTableBody"/>
            </w:pPr>
          </w:p>
        </w:tc>
      </w:tr>
      <w:tr w:rsidR="00940027" w14:paraId="774FF6A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70F4BB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0D783A5" w14:textId="77777777" w:rsidR="00940027" w:rsidRDefault="00940027">
            <w:pPr>
              <w:pStyle w:val="OtherTableBody"/>
            </w:pPr>
            <w:r>
              <w:t>0275</w:t>
            </w:r>
          </w:p>
        </w:tc>
        <w:tc>
          <w:tcPr>
            <w:tcW w:w="2693" w:type="dxa"/>
          </w:tcPr>
          <w:p w14:paraId="36E2093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8884645" w14:textId="77777777" w:rsidR="00940027" w:rsidRDefault="00940027">
            <w:pPr>
              <w:pStyle w:val="OtherTableBody"/>
            </w:pPr>
            <w:r>
              <w:t>AA</w:t>
            </w:r>
          </w:p>
        </w:tc>
        <w:tc>
          <w:tcPr>
            <w:tcW w:w="3544" w:type="dxa"/>
          </w:tcPr>
          <w:p w14:paraId="3EFC7CE3" w14:textId="77777777" w:rsidR="00940027" w:rsidRDefault="00940027">
            <w:pPr>
              <w:pStyle w:val="OtherTableBody"/>
            </w:pPr>
            <w:r>
              <w:t>Active and archived</w:t>
            </w:r>
          </w:p>
        </w:tc>
      </w:tr>
      <w:tr w:rsidR="00940027" w14:paraId="5B13DCE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1B6CEA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D235A26" w14:textId="77777777" w:rsidR="00940027" w:rsidRDefault="00940027">
            <w:pPr>
              <w:pStyle w:val="OtherTableBody"/>
            </w:pPr>
            <w:r>
              <w:t>0275</w:t>
            </w:r>
          </w:p>
        </w:tc>
        <w:tc>
          <w:tcPr>
            <w:tcW w:w="2693" w:type="dxa"/>
          </w:tcPr>
          <w:p w14:paraId="0046507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489344E" w14:textId="77777777" w:rsidR="00940027" w:rsidRDefault="00940027">
            <w:pPr>
              <w:pStyle w:val="OtherTableBody"/>
            </w:pPr>
            <w:r>
              <w:t>AC</w:t>
            </w:r>
          </w:p>
        </w:tc>
        <w:tc>
          <w:tcPr>
            <w:tcW w:w="3544" w:type="dxa"/>
          </w:tcPr>
          <w:p w14:paraId="3EA856B9" w14:textId="77777777" w:rsidR="00940027" w:rsidRDefault="00940027">
            <w:pPr>
              <w:pStyle w:val="OtherTableBody"/>
            </w:pPr>
            <w:r>
              <w:t>Active</w:t>
            </w:r>
          </w:p>
        </w:tc>
      </w:tr>
      <w:tr w:rsidR="00940027" w14:paraId="4CA9AAB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40DB69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D22E605" w14:textId="77777777" w:rsidR="00940027" w:rsidRDefault="00940027">
            <w:pPr>
              <w:pStyle w:val="OtherTableBody"/>
            </w:pPr>
            <w:r>
              <w:t>0275</w:t>
            </w:r>
          </w:p>
        </w:tc>
        <w:tc>
          <w:tcPr>
            <w:tcW w:w="2693" w:type="dxa"/>
          </w:tcPr>
          <w:p w14:paraId="7EDF30D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362B9CC" w14:textId="77777777" w:rsidR="00940027" w:rsidRDefault="00940027">
            <w:pPr>
              <w:pStyle w:val="OtherTableBody"/>
            </w:pPr>
            <w:r>
              <w:t>AR</w:t>
            </w:r>
          </w:p>
        </w:tc>
        <w:tc>
          <w:tcPr>
            <w:tcW w:w="3544" w:type="dxa"/>
          </w:tcPr>
          <w:p w14:paraId="0D7E9869" w14:textId="77777777" w:rsidR="00940027" w:rsidRDefault="00940027">
            <w:pPr>
              <w:pStyle w:val="OtherTableBody"/>
            </w:pPr>
            <w:r>
              <w:t>Archived (not active)</w:t>
            </w:r>
          </w:p>
        </w:tc>
      </w:tr>
      <w:tr w:rsidR="00940027" w14:paraId="00835D1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4062B2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BB1813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0275</w:t>
            </w:r>
          </w:p>
        </w:tc>
        <w:tc>
          <w:tcPr>
            <w:tcW w:w="2693" w:type="dxa"/>
          </w:tcPr>
          <w:p w14:paraId="03B79206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34699EA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PU</w:t>
            </w:r>
          </w:p>
        </w:tc>
        <w:tc>
          <w:tcPr>
            <w:tcW w:w="3544" w:type="dxa"/>
          </w:tcPr>
          <w:p w14:paraId="52F79E5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Purged</w:t>
            </w:r>
          </w:p>
        </w:tc>
      </w:tr>
      <w:tr w:rsidR="00940027" w14:paraId="5C443BA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A97B04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709" w:type="dxa"/>
          </w:tcPr>
          <w:p w14:paraId="3853252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2693" w:type="dxa"/>
          </w:tcPr>
          <w:p w14:paraId="68C46044" w14:textId="77777777" w:rsidR="00940027" w:rsidRDefault="00940027">
            <w:pPr>
              <w:pStyle w:val="OtherTableBody"/>
            </w:pPr>
            <w:r>
              <w:t>Appointment reason codes</w:t>
            </w:r>
          </w:p>
        </w:tc>
        <w:tc>
          <w:tcPr>
            <w:tcW w:w="1701" w:type="dxa"/>
          </w:tcPr>
          <w:p w14:paraId="50AE0584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3F16799C" w14:textId="77777777" w:rsidR="00940027" w:rsidRDefault="00940027">
            <w:pPr>
              <w:pStyle w:val="OtherTableBody"/>
            </w:pPr>
          </w:p>
        </w:tc>
      </w:tr>
      <w:tr w:rsidR="00940027" w14:paraId="0B46B51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0B1315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8BD9404" w14:textId="77777777" w:rsidR="00940027" w:rsidRDefault="00940027">
            <w:pPr>
              <w:pStyle w:val="OtherTableBody"/>
            </w:pPr>
            <w:r>
              <w:t>0276</w:t>
            </w:r>
          </w:p>
        </w:tc>
        <w:tc>
          <w:tcPr>
            <w:tcW w:w="2693" w:type="dxa"/>
          </w:tcPr>
          <w:p w14:paraId="4BE4420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EC5176D" w14:textId="77777777" w:rsidR="00940027" w:rsidRDefault="00940027">
            <w:pPr>
              <w:pStyle w:val="OtherTableBody"/>
            </w:pPr>
            <w:r>
              <w:t>CHECKUP</w:t>
            </w:r>
          </w:p>
        </w:tc>
        <w:tc>
          <w:tcPr>
            <w:tcW w:w="3544" w:type="dxa"/>
          </w:tcPr>
          <w:p w14:paraId="3A207C20" w14:textId="77777777" w:rsidR="00940027" w:rsidRDefault="00940027">
            <w:pPr>
              <w:pStyle w:val="OtherTableBody"/>
            </w:pPr>
            <w:r>
              <w:t>A routine check-up, such as an annual physical</w:t>
            </w:r>
          </w:p>
        </w:tc>
      </w:tr>
      <w:tr w:rsidR="00940027" w14:paraId="50A2144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29CEDB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957990F" w14:textId="77777777" w:rsidR="00940027" w:rsidRDefault="00940027">
            <w:pPr>
              <w:pStyle w:val="OtherTableBody"/>
            </w:pPr>
            <w:r>
              <w:t>0276</w:t>
            </w:r>
          </w:p>
        </w:tc>
        <w:tc>
          <w:tcPr>
            <w:tcW w:w="2693" w:type="dxa"/>
          </w:tcPr>
          <w:p w14:paraId="4097B4A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6FA7391" w14:textId="77777777" w:rsidR="00940027" w:rsidRDefault="00940027">
            <w:pPr>
              <w:pStyle w:val="OtherTableBody"/>
            </w:pPr>
            <w:r>
              <w:t>EMERGENCY</w:t>
            </w:r>
          </w:p>
        </w:tc>
        <w:tc>
          <w:tcPr>
            <w:tcW w:w="3544" w:type="dxa"/>
          </w:tcPr>
          <w:p w14:paraId="21302FAF" w14:textId="77777777" w:rsidR="00940027" w:rsidRDefault="00940027">
            <w:pPr>
              <w:pStyle w:val="OtherTableBody"/>
            </w:pPr>
            <w:r>
              <w:t>Emergency appointment</w:t>
            </w:r>
          </w:p>
        </w:tc>
      </w:tr>
      <w:tr w:rsidR="00940027" w14:paraId="619F936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4F0E17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806DE8F" w14:textId="77777777" w:rsidR="00940027" w:rsidRDefault="00940027">
            <w:pPr>
              <w:pStyle w:val="OtherTableBody"/>
            </w:pPr>
            <w:r>
              <w:t>0276</w:t>
            </w:r>
          </w:p>
        </w:tc>
        <w:tc>
          <w:tcPr>
            <w:tcW w:w="2693" w:type="dxa"/>
          </w:tcPr>
          <w:p w14:paraId="1A94FAA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06199CF" w14:textId="77777777" w:rsidR="00940027" w:rsidRDefault="00940027">
            <w:pPr>
              <w:pStyle w:val="OtherTableBody"/>
            </w:pPr>
            <w:r>
              <w:t>FOLLOWUP</w:t>
            </w:r>
          </w:p>
        </w:tc>
        <w:tc>
          <w:tcPr>
            <w:tcW w:w="3544" w:type="dxa"/>
          </w:tcPr>
          <w:p w14:paraId="1B5687AC" w14:textId="77777777" w:rsidR="00940027" w:rsidRDefault="00940027">
            <w:pPr>
              <w:pStyle w:val="OtherTableBody"/>
            </w:pPr>
            <w:r>
              <w:t>A follow up visit from a previous appointment</w:t>
            </w:r>
          </w:p>
        </w:tc>
      </w:tr>
      <w:tr w:rsidR="00940027" w14:paraId="36E1C21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1E76A1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5DD64EB" w14:textId="77777777" w:rsidR="00940027" w:rsidRDefault="00940027">
            <w:pPr>
              <w:pStyle w:val="OtherTableBody"/>
            </w:pPr>
            <w:r>
              <w:t>0276</w:t>
            </w:r>
          </w:p>
        </w:tc>
        <w:tc>
          <w:tcPr>
            <w:tcW w:w="2693" w:type="dxa"/>
          </w:tcPr>
          <w:p w14:paraId="79757B8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B1133C0" w14:textId="77777777" w:rsidR="00940027" w:rsidRDefault="00940027">
            <w:pPr>
              <w:pStyle w:val="OtherTableBody"/>
            </w:pPr>
            <w:r>
              <w:t>ROUTINE</w:t>
            </w:r>
          </w:p>
        </w:tc>
        <w:tc>
          <w:tcPr>
            <w:tcW w:w="3544" w:type="dxa"/>
          </w:tcPr>
          <w:p w14:paraId="4DFB25B0" w14:textId="77777777" w:rsidR="00940027" w:rsidRDefault="00940027">
            <w:pPr>
              <w:pStyle w:val="OtherTableBody"/>
            </w:pPr>
            <w:r>
              <w:t>Routine appointment - default if not valued</w:t>
            </w:r>
          </w:p>
        </w:tc>
      </w:tr>
      <w:tr w:rsidR="00940027" w14:paraId="3636D5B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DDF5DB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D1C321E" w14:textId="77777777" w:rsidR="00940027" w:rsidRDefault="00940027">
            <w:pPr>
              <w:pStyle w:val="OtherTableBody"/>
            </w:pPr>
            <w:r>
              <w:t>0276</w:t>
            </w:r>
          </w:p>
        </w:tc>
        <w:tc>
          <w:tcPr>
            <w:tcW w:w="2693" w:type="dxa"/>
          </w:tcPr>
          <w:p w14:paraId="4DBB788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C0C6FEC" w14:textId="77777777" w:rsidR="00940027" w:rsidRDefault="00940027">
            <w:pPr>
              <w:pStyle w:val="OtherTableBody"/>
            </w:pPr>
            <w:r>
              <w:t>WALKIN</w:t>
            </w:r>
          </w:p>
        </w:tc>
        <w:tc>
          <w:tcPr>
            <w:tcW w:w="3544" w:type="dxa"/>
          </w:tcPr>
          <w:p w14:paraId="742E7B23" w14:textId="77777777" w:rsidR="00940027" w:rsidRDefault="00940027">
            <w:pPr>
              <w:pStyle w:val="OtherTableBody"/>
            </w:pPr>
            <w:r>
              <w:t>A previously unscheduled walk-in visit</w:t>
            </w:r>
          </w:p>
        </w:tc>
      </w:tr>
      <w:tr w:rsidR="00940027" w14:paraId="2146CC9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0B1ABD0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6B193EB3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428747D9" w14:textId="77777777" w:rsidR="00940027" w:rsidRDefault="00940027">
            <w:pPr>
              <w:pStyle w:val="OtherTableBody"/>
            </w:pPr>
            <w:r>
              <w:t>Appointment Type Codes</w:t>
            </w:r>
          </w:p>
        </w:tc>
        <w:tc>
          <w:tcPr>
            <w:tcW w:w="1701" w:type="dxa"/>
          </w:tcPr>
          <w:p w14:paraId="5ADC1C2F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4932146F" w14:textId="77777777" w:rsidR="00940027" w:rsidRDefault="00940027">
            <w:pPr>
              <w:pStyle w:val="OtherTableBody"/>
            </w:pPr>
          </w:p>
        </w:tc>
      </w:tr>
      <w:tr w:rsidR="00940027" w14:paraId="052485F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424077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53F19B3" w14:textId="77777777" w:rsidR="00940027" w:rsidRDefault="00940027">
            <w:pPr>
              <w:pStyle w:val="OtherTableBody"/>
            </w:pPr>
            <w:r>
              <w:t>0277</w:t>
            </w:r>
          </w:p>
        </w:tc>
        <w:tc>
          <w:tcPr>
            <w:tcW w:w="2693" w:type="dxa"/>
          </w:tcPr>
          <w:p w14:paraId="40C9CE1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8F3BE3E" w14:textId="77777777" w:rsidR="00940027" w:rsidRDefault="00940027">
            <w:pPr>
              <w:pStyle w:val="OtherTableBody"/>
            </w:pPr>
            <w:r>
              <w:t>Complete</w:t>
            </w:r>
          </w:p>
        </w:tc>
        <w:tc>
          <w:tcPr>
            <w:tcW w:w="3544" w:type="dxa"/>
          </w:tcPr>
          <w:p w14:paraId="59D6165B" w14:textId="77777777" w:rsidR="00940027" w:rsidRDefault="00940027">
            <w:pPr>
              <w:pStyle w:val="OtherTableBody"/>
            </w:pPr>
            <w:r>
              <w:t>A request to add a completed appointment, used to maintain records of completed appointments that did not appear in the schedule (e.g., STAT, walk-in, etc.)</w:t>
            </w:r>
          </w:p>
        </w:tc>
      </w:tr>
      <w:tr w:rsidR="00940027" w14:paraId="19BDDF7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535081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E841147" w14:textId="77777777" w:rsidR="00940027" w:rsidRDefault="00940027">
            <w:pPr>
              <w:pStyle w:val="OtherTableBody"/>
            </w:pPr>
            <w:r>
              <w:t>0277</w:t>
            </w:r>
          </w:p>
        </w:tc>
        <w:tc>
          <w:tcPr>
            <w:tcW w:w="2693" w:type="dxa"/>
          </w:tcPr>
          <w:p w14:paraId="6B97B01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54BB115" w14:textId="77777777" w:rsidR="00940027" w:rsidRDefault="00940027">
            <w:pPr>
              <w:pStyle w:val="OtherTableBody"/>
            </w:pPr>
            <w:r>
              <w:t>Normal</w:t>
            </w:r>
          </w:p>
        </w:tc>
        <w:tc>
          <w:tcPr>
            <w:tcW w:w="3544" w:type="dxa"/>
          </w:tcPr>
          <w:p w14:paraId="33D5522A" w14:textId="77777777" w:rsidR="00940027" w:rsidRDefault="00940027">
            <w:pPr>
              <w:pStyle w:val="OtherTableBody"/>
            </w:pPr>
            <w:r>
              <w:t>Routine schedule request type - default if not valued</w:t>
            </w:r>
          </w:p>
        </w:tc>
      </w:tr>
      <w:tr w:rsidR="00940027" w14:paraId="29AFD17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4319EC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EA5495B" w14:textId="77777777" w:rsidR="00940027" w:rsidRDefault="00940027">
            <w:pPr>
              <w:pStyle w:val="OtherTableBody"/>
            </w:pPr>
            <w:r>
              <w:t>0277</w:t>
            </w:r>
          </w:p>
        </w:tc>
        <w:tc>
          <w:tcPr>
            <w:tcW w:w="2693" w:type="dxa"/>
          </w:tcPr>
          <w:p w14:paraId="45FBF4B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DE7BCFC" w14:textId="77777777" w:rsidR="00940027" w:rsidRDefault="00940027">
            <w:pPr>
              <w:pStyle w:val="OtherTableBody"/>
            </w:pPr>
            <w:r>
              <w:t>Tentative</w:t>
            </w:r>
          </w:p>
        </w:tc>
        <w:tc>
          <w:tcPr>
            <w:tcW w:w="3544" w:type="dxa"/>
          </w:tcPr>
          <w:p w14:paraId="6E4A0BB3" w14:textId="77777777" w:rsidR="00940027" w:rsidRDefault="00940027">
            <w:pPr>
              <w:pStyle w:val="OtherTableBody"/>
            </w:pPr>
            <w:r>
              <w:t>A request for a tentative (e.g., "penciled in") appointment</w:t>
            </w:r>
          </w:p>
        </w:tc>
      </w:tr>
      <w:tr w:rsidR="00940027" w14:paraId="4F0C415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9043479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115DE92A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5AC6B69D" w14:textId="77777777" w:rsidR="00940027" w:rsidRDefault="00940027">
            <w:pPr>
              <w:pStyle w:val="OtherTableBody"/>
            </w:pPr>
            <w:r>
              <w:t>Filler status codes</w:t>
            </w:r>
          </w:p>
        </w:tc>
        <w:tc>
          <w:tcPr>
            <w:tcW w:w="1701" w:type="dxa"/>
          </w:tcPr>
          <w:p w14:paraId="14589462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254123EF" w14:textId="77777777" w:rsidR="00940027" w:rsidRDefault="00940027">
            <w:pPr>
              <w:pStyle w:val="OtherTableBody"/>
            </w:pPr>
          </w:p>
        </w:tc>
      </w:tr>
      <w:tr w:rsidR="00940027" w14:paraId="70C52F5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434A02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1F1767A" w14:textId="77777777" w:rsidR="00940027" w:rsidRDefault="00940027">
            <w:pPr>
              <w:pStyle w:val="OtherTableBody"/>
            </w:pPr>
            <w:r>
              <w:t>0278</w:t>
            </w:r>
          </w:p>
        </w:tc>
        <w:tc>
          <w:tcPr>
            <w:tcW w:w="2693" w:type="dxa"/>
          </w:tcPr>
          <w:p w14:paraId="775AEC8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630D872" w14:textId="77777777" w:rsidR="00940027" w:rsidRDefault="00940027">
            <w:pPr>
              <w:pStyle w:val="OtherTableBody"/>
            </w:pPr>
            <w:r>
              <w:t>Blocked</w:t>
            </w:r>
          </w:p>
        </w:tc>
        <w:tc>
          <w:tcPr>
            <w:tcW w:w="3544" w:type="dxa"/>
          </w:tcPr>
          <w:p w14:paraId="4AEC92B6" w14:textId="77777777" w:rsidR="00940027" w:rsidRDefault="00940027">
            <w:pPr>
              <w:pStyle w:val="OtherTableBody"/>
            </w:pPr>
            <w:r>
              <w:t>The indicated time slot(s) is(are) blocked</w:t>
            </w:r>
          </w:p>
        </w:tc>
      </w:tr>
      <w:tr w:rsidR="00940027" w14:paraId="148BEB0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7B6645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B352785" w14:textId="77777777" w:rsidR="00940027" w:rsidRDefault="00940027">
            <w:pPr>
              <w:pStyle w:val="OtherTableBody"/>
            </w:pPr>
            <w:r>
              <w:t>0278</w:t>
            </w:r>
          </w:p>
        </w:tc>
        <w:tc>
          <w:tcPr>
            <w:tcW w:w="2693" w:type="dxa"/>
          </w:tcPr>
          <w:p w14:paraId="1139C3B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0168910" w14:textId="77777777" w:rsidR="00940027" w:rsidRDefault="00940027">
            <w:pPr>
              <w:pStyle w:val="OtherTableBody"/>
            </w:pPr>
            <w:r>
              <w:t>Booked</w:t>
            </w:r>
          </w:p>
        </w:tc>
        <w:tc>
          <w:tcPr>
            <w:tcW w:w="3544" w:type="dxa"/>
          </w:tcPr>
          <w:p w14:paraId="2B952A7E" w14:textId="77777777" w:rsidR="00940027" w:rsidRDefault="00940027">
            <w:pPr>
              <w:pStyle w:val="OtherTableBody"/>
            </w:pPr>
            <w:r>
              <w:t>The indicated appointment is booked</w:t>
            </w:r>
          </w:p>
        </w:tc>
      </w:tr>
      <w:tr w:rsidR="00940027" w14:paraId="0E05364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6C461C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6E80142" w14:textId="77777777" w:rsidR="00940027" w:rsidRDefault="00940027">
            <w:pPr>
              <w:pStyle w:val="OtherTableBody"/>
            </w:pPr>
            <w:r>
              <w:t>0278</w:t>
            </w:r>
          </w:p>
        </w:tc>
        <w:tc>
          <w:tcPr>
            <w:tcW w:w="2693" w:type="dxa"/>
          </w:tcPr>
          <w:p w14:paraId="4D85256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7F7E35E" w14:textId="77777777" w:rsidR="00940027" w:rsidRDefault="00940027">
            <w:pPr>
              <w:pStyle w:val="OtherTableBody"/>
            </w:pPr>
            <w:r>
              <w:t>Cancelled</w:t>
            </w:r>
          </w:p>
        </w:tc>
        <w:tc>
          <w:tcPr>
            <w:tcW w:w="3544" w:type="dxa"/>
          </w:tcPr>
          <w:p w14:paraId="4BDA3A8E" w14:textId="77777777" w:rsidR="00940027" w:rsidRDefault="00940027">
            <w:pPr>
              <w:pStyle w:val="OtherTableBody"/>
            </w:pPr>
            <w:r>
              <w:t>The indicated appointment was stopped from occurring (canceled prior to starting)</w:t>
            </w:r>
          </w:p>
        </w:tc>
      </w:tr>
      <w:tr w:rsidR="00940027" w14:paraId="201F73F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8FFE95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CA81E4E" w14:textId="77777777" w:rsidR="00940027" w:rsidRDefault="00940027">
            <w:pPr>
              <w:pStyle w:val="OtherTableBody"/>
            </w:pPr>
            <w:r>
              <w:t>0278</w:t>
            </w:r>
          </w:p>
        </w:tc>
        <w:tc>
          <w:tcPr>
            <w:tcW w:w="2693" w:type="dxa"/>
          </w:tcPr>
          <w:p w14:paraId="289F4C8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246FD95" w14:textId="77777777" w:rsidR="00940027" w:rsidRDefault="00940027">
            <w:pPr>
              <w:pStyle w:val="OtherTableBody"/>
            </w:pPr>
            <w:r>
              <w:t>Complete</w:t>
            </w:r>
          </w:p>
        </w:tc>
        <w:tc>
          <w:tcPr>
            <w:tcW w:w="3544" w:type="dxa"/>
          </w:tcPr>
          <w:p w14:paraId="787AF53F" w14:textId="77777777" w:rsidR="00940027" w:rsidRDefault="00940027">
            <w:pPr>
              <w:pStyle w:val="OtherTableBody"/>
            </w:pPr>
            <w:r>
              <w:t>The indicated appointment has completed normally (was not discontinued, canceled, or deleted)</w:t>
            </w:r>
          </w:p>
        </w:tc>
      </w:tr>
      <w:tr w:rsidR="00940027" w14:paraId="1C32BFF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1B0A1D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03ECB5E" w14:textId="77777777" w:rsidR="00940027" w:rsidRDefault="00940027">
            <w:pPr>
              <w:pStyle w:val="OtherTableBody"/>
            </w:pPr>
            <w:r>
              <w:t>0278</w:t>
            </w:r>
          </w:p>
        </w:tc>
        <w:tc>
          <w:tcPr>
            <w:tcW w:w="2693" w:type="dxa"/>
          </w:tcPr>
          <w:p w14:paraId="240CA99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4D2FAE5" w14:textId="77777777" w:rsidR="00940027" w:rsidRDefault="00940027">
            <w:pPr>
              <w:pStyle w:val="OtherTableBody"/>
            </w:pPr>
            <w:r>
              <w:t>Dc</w:t>
            </w:r>
          </w:p>
        </w:tc>
        <w:tc>
          <w:tcPr>
            <w:tcW w:w="3544" w:type="dxa"/>
          </w:tcPr>
          <w:p w14:paraId="7CEFF263" w14:textId="77777777" w:rsidR="00940027" w:rsidRDefault="00940027">
            <w:pPr>
              <w:pStyle w:val="OtherTableBody"/>
            </w:pPr>
            <w:r>
              <w:t>The indicated appointment was discontinued (DC'ed while in progress, discontinued parent appointment, or discontinued child appointment)</w:t>
            </w:r>
          </w:p>
        </w:tc>
      </w:tr>
      <w:tr w:rsidR="00940027" w14:paraId="52037BF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1FA63A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DCEEFF6" w14:textId="77777777" w:rsidR="00940027" w:rsidRDefault="00940027">
            <w:pPr>
              <w:pStyle w:val="OtherTableBody"/>
            </w:pPr>
            <w:r>
              <w:t>0278</w:t>
            </w:r>
          </w:p>
        </w:tc>
        <w:tc>
          <w:tcPr>
            <w:tcW w:w="2693" w:type="dxa"/>
          </w:tcPr>
          <w:p w14:paraId="66D8A3D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011F8B3" w14:textId="77777777" w:rsidR="00940027" w:rsidRDefault="00940027">
            <w:pPr>
              <w:pStyle w:val="OtherTableBody"/>
            </w:pPr>
            <w:r>
              <w:t>Deleted</w:t>
            </w:r>
          </w:p>
        </w:tc>
        <w:tc>
          <w:tcPr>
            <w:tcW w:w="3544" w:type="dxa"/>
          </w:tcPr>
          <w:p w14:paraId="6C7EA817" w14:textId="77777777" w:rsidR="00940027" w:rsidRDefault="00940027">
            <w:pPr>
              <w:pStyle w:val="OtherTableBody"/>
            </w:pPr>
            <w:r>
              <w:t>The indicated appointment was deleted from the filler application</w:t>
            </w:r>
          </w:p>
        </w:tc>
      </w:tr>
      <w:tr w:rsidR="00940027" w14:paraId="555FF8F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AB82F5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6FBF5D1" w14:textId="77777777" w:rsidR="00940027" w:rsidRDefault="00940027">
            <w:pPr>
              <w:pStyle w:val="OtherTableBody"/>
            </w:pPr>
            <w:r>
              <w:t>0278</w:t>
            </w:r>
          </w:p>
        </w:tc>
        <w:tc>
          <w:tcPr>
            <w:tcW w:w="2693" w:type="dxa"/>
          </w:tcPr>
          <w:p w14:paraId="7B12200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16382DD" w14:textId="77777777" w:rsidR="00940027" w:rsidRDefault="00940027">
            <w:pPr>
              <w:pStyle w:val="OtherTableBody"/>
            </w:pPr>
            <w:r>
              <w:t>Noshow</w:t>
            </w:r>
          </w:p>
        </w:tc>
        <w:tc>
          <w:tcPr>
            <w:tcW w:w="3544" w:type="dxa"/>
          </w:tcPr>
          <w:p w14:paraId="61A0155A" w14:textId="77777777" w:rsidR="00940027" w:rsidRDefault="00940027">
            <w:pPr>
              <w:pStyle w:val="OtherTableBody"/>
            </w:pPr>
            <w:r>
              <w:t>The patient did not show up for the appointment</w:t>
            </w:r>
          </w:p>
        </w:tc>
      </w:tr>
      <w:tr w:rsidR="00940027" w14:paraId="2926C46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DDEBD7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516B493" w14:textId="77777777" w:rsidR="00940027" w:rsidRDefault="00940027">
            <w:pPr>
              <w:pStyle w:val="OtherTableBody"/>
            </w:pPr>
            <w:r>
              <w:t>0278</w:t>
            </w:r>
          </w:p>
        </w:tc>
        <w:tc>
          <w:tcPr>
            <w:tcW w:w="2693" w:type="dxa"/>
          </w:tcPr>
          <w:p w14:paraId="131A566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4716F94" w14:textId="77777777" w:rsidR="00940027" w:rsidRDefault="00940027">
            <w:pPr>
              <w:pStyle w:val="OtherTableBody"/>
            </w:pPr>
            <w:r>
              <w:t>Overbook</w:t>
            </w:r>
          </w:p>
        </w:tc>
        <w:tc>
          <w:tcPr>
            <w:tcW w:w="3544" w:type="dxa"/>
          </w:tcPr>
          <w:p w14:paraId="3ED26984" w14:textId="77777777" w:rsidR="00940027" w:rsidRDefault="00940027">
            <w:pPr>
              <w:pStyle w:val="OtherTableBody"/>
            </w:pPr>
            <w:r>
              <w:t>The appointment has been confirmed; however it is confirmed in an overbooked state</w:t>
            </w:r>
          </w:p>
        </w:tc>
      </w:tr>
      <w:tr w:rsidR="00940027" w14:paraId="5B005D2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F492F8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5B244C2" w14:textId="77777777" w:rsidR="00940027" w:rsidRDefault="00940027">
            <w:pPr>
              <w:pStyle w:val="OtherTableBody"/>
            </w:pPr>
            <w:r>
              <w:t>0278</w:t>
            </w:r>
          </w:p>
        </w:tc>
        <w:tc>
          <w:tcPr>
            <w:tcW w:w="2693" w:type="dxa"/>
          </w:tcPr>
          <w:p w14:paraId="6304AF1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5BD5B9F" w14:textId="77777777" w:rsidR="00940027" w:rsidRDefault="00940027">
            <w:pPr>
              <w:pStyle w:val="OtherTableBody"/>
            </w:pPr>
            <w:r>
              <w:t>Pending</w:t>
            </w:r>
          </w:p>
        </w:tc>
        <w:tc>
          <w:tcPr>
            <w:tcW w:w="3544" w:type="dxa"/>
          </w:tcPr>
          <w:p w14:paraId="0C70B5F0" w14:textId="77777777" w:rsidR="00940027" w:rsidRDefault="00940027">
            <w:pPr>
              <w:pStyle w:val="OtherTableBody"/>
            </w:pPr>
            <w:r>
              <w:t>Appointment has not yet been confirmed</w:t>
            </w:r>
          </w:p>
        </w:tc>
      </w:tr>
      <w:tr w:rsidR="00940027" w14:paraId="07F00DE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801838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D1F5890" w14:textId="77777777" w:rsidR="00940027" w:rsidRDefault="00940027">
            <w:pPr>
              <w:pStyle w:val="OtherTableBody"/>
            </w:pPr>
            <w:r>
              <w:t>0278</w:t>
            </w:r>
          </w:p>
        </w:tc>
        <w:tc>
          <w:tcPr>
            <w:tcW w:w="2693" w:type="dxa"/>
          </w:tcPr>
          <w:p w14:paraId="26955E9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B5A64E7" w14:textId="77777777" w:rsidR="00940027" w:rsidRDefault="00940027">
            <w:pPr>
              <w:pStyle w:val="OtherTableBody"/>
            </w:pPr>
            <w:r>
              <w:t>Started</w:t>
            </w:r>
          </w:p>
        </w:tc>
        <w:tc>
          <w:tcPr>
            <w:tcW w:w="3544" w:type="dxa"/>
          </w:tcPr>
          <w:p w14:paraId="65DDC589" w14:textId="77777777" w:rsidR="00940027" w:rsidRDefault="00940027">
            <w:pPr>
              <w:pStyle w:val="OtherTableBody"/>
            </w:pPr>
            <w:r>
              <w:t>The indicated appointment has begun and is currently in progress</w:t>
            </w:r>
          </w:p>
        </w:tc>
      </w:tr>
      <w:tr w:rsidR="00940027" w14:paraId="43EDB1B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F516D4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1D9C590" w14:textId="77777777" w:rsidR="00940027" w:rsidRDefault="00940027">
            <w:pPr>
              <w:pStyle w:val="OtherTableBody"/>
            </w:pPr>
            <w:r>
              <w:t>0278</w:t>
            </w:r>
          </w:p>
        </w:tc>
        <w:tc>
          <w:tcPr>
            <w:tcW w:w="2693" w:type="dxa"/>
          </w:tcPr>
          <w:p w14:paraId="6A7CE27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4085E5F" w14:textId="77777777" w:rsidR="00940027" w:rsidRDefault="00940027">
            <w:pPr>
              <w:pStyle w:val="OtherTableBody"/>
            </w:pPr>
            <w:r>
              <w:t>Waitlist</w:t>
            </w:r>
          </w:p>
        </w:tc>
        <w:tc>
          <w:tcPr>
            <w:tcW w:w="3544" w:type="dxa"/>
          </w:tcPr>
          <w:p w14:paraId="6019415F" w14:textId="77777777" w:rsidR="00940027" w:rsidRDefault="00940027">
            <w:pPr>
              <w:pStyle w:val="OtherTableBody"/>
            </w:pPr>
            <w:r>
              <w:t>Appointment has been placed on a waiting list for a particular slot, or set of slots</w:t>
            </w:r>
          </w:p>
        </w:tc>
      </w:tr>
      <w:tr w:rsidR="00940027" w14:paraId="41BC28A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0C71837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40F8B6F2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208F27E6" w14:textId="77777777" w:rsidR="00940027" w:rsidRDefault="00940027">
            <w:pPr>
              <w:pStyle w:val="OtherTableBody"/>
            </w:pPr>
            <w:r>
              <w:t>Allow Substitution Codes</w:t>
            </w:r>
          </w:p>
        </w:tc>
        <w:tc>
          <w:tcPr>
            <w:tcW w:w="1701" w:type="dxa"/>
          </w:tcPr>
          <w:p w14:paraId="2EFA6F0F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58835762" w14:textId="77777777" w:rsidR="00940027" w:rsidRDefault="00940027">
            <w:pPr>
              <w:pStyle w:val="OtherTableBody"/>
            </w:pPr>
          </w:p>
        </w:tc>
      </w:tr>
      <w:tr w:rsidR="00940027" w14:paraId="5C0D6FE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A6FCD7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E2AC079" w14:textId="77777777" w:rsidR="00940027" w:rsidRDefault="00940027">
            <w:pPr>
              <w:pStyle w:val="OtherTableBody"/>
            </w:pPr>
            <w:r>
              <w:t>0279</w:t>
            </w:r>
          </w:p>
        </w:tc>
        <w:tc>
          <w:tcPr>
            <w:tcW w:w="2693" w:type="dxa"/>
          </w:tcPr>
          <w:p w14:paraId="2926C52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F66A29D" w14:textId="77777777" w:rsidR="00940027" w:rsidRDefault="00940027">
            <w:pPr>
              <w:pStyle w:val="OtherTableBody"/>
            </w:pPr>
            <w:r>
              <w:t>Confirm</w:t>
            </w:r>
          </w:p>
        </w:tc>
        <w:tc>
          <w:tcPr>
            <w:tcW w:w="3544" w:type="dxa"/>
          </w:tcPr>
          <w:p w14:paraId="2F795061" w14:textId="77777777" w:rsidR="00940027" w:rsidRDefault="00940027">
            <w:pPr>
              <w:pStyle w:val="OtherTableBody"/>
            </w:pPr>
            <w:r>
              <w:t>Contact the Placer Contact Person prior to making any substitutions of this resource</w:t>
            </w:r>
          </w:p>
        </w:tc>
      </w:tr>
      <w:tr w:rsidR="00940027" w14:paraId="1E9FFEB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A8BDD5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2B84C2C" w14:textId="77777777" w:rsidR="00940027" w:rsidRDefault="00940027">
            <w:pPr>
              <w:pStyle w:val="OtherTableBody"/>
            </w:pPr>
            <w:r>
              <w:t>0279</w:t>
            </w:r>
          </w:p>
        </w:tc>
        <w:tc>
          <w:tcPr>
            <w:tcW w:w="2693" w:type="dxa"/>
          </w:tcPr>
          <w:p w14:paraId="634EF27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6B8F887" w14:textId="77777777" w:rsidR="00940027" w:rsidRDefault="00940027">
            <w:pPr>
              <w:pStyle w:val="OtherTableBody"/>
            </w:pPr>
            <w:r>
              <w:t>No</w:t>
            </w:r>
          </w:p>
        </w:tc>
        <w:tc>
          <w:tcPr>
            <w:tcW w:w="3544" w:type="dxa"/>
          </w:tcPr>
          <w:p w14:paraId="61233473" w14:textId="77777777" w:rsidR="00940027" w:rsidRDefault="00940027">
            <w:pPr>
              <w:pStyle w:val="OtherTableBody"/>
            </w:pPr>
            <w:r>
              <w:t>Substitution of this resource is not allowed</w:t>
            </w:r>
          </w:p>
        </w:tc>
      </w:tr>
      <w:tr w:rsidR="00940027" w14:paraId="7028236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AFB6B4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A4F507F" w14:textId="77777777" w:rsidR="00940027" w:rsidRDefault="00940027">
            <w:pPr>
              <w:pStyle w:val="OtherTableBody"/>
            </w:pPr>
            <w:r>
              <w:t>0279</w:t>
            </w:r>
          </w:p>
        </w:tc>
        <w:tc>
          <w:tcPr>
            <w:tcW w:w="2693" w:type="dxa"/>
          </w:tcPr>
          <w:p w14:paraId="6FCFD98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3D9BFA8" w14:textId="77777777" w:rsidR="00940027" w:rsidRDefault="00940027">
            <w:pPr>
              <w:pStyle w:val="OtherTableBody"/>
            </w:pPr>
            <w:r>
              <w:t>Notify</w:t>
            </w:r>
          </w:p>
        </w:tc>
        <w:tc>
          <w:tcPr>
            <w:tcW w:w="3544" w:type="dxa"/>
          </w:tcPr>
          <w:p w14:paraId="239A43CF" w14:textId="77777777" w:rsidR="00940027" w:rsidRDefault="00940027">
            <w:pPr>
              <w:pStyle w:val="OtherTableBody"/>
            </w:pPr>
            <w:r>
              <w:t>Notify the Placer Contact Person, through normal institutional procedures, that a substitution of this resource has been made</w:t>
            </w:r>
          </w:p>
        </w:tc>
      </w:tr>
      <w:tr w:rsidR="00940027" w14:paraId="264C602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EE22F8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6455E06" w14:textId="77777777" w:rsidR="00940027" w:rsidRDefault="00940027">
            <w:pPr>
              <w:pStyle w:val="OtherTableBody"/>
            </w:pPr>
            <w:r>
              <w:t>0279</w:t>
            </w:r>
          </w:p>
        </w:tc>
        <w:tc>
          <w:tcPr>
            <w:tcW w:w="2693" w:type="dxa"/>
          </w:tcPr>
          <w:p w14:paraId="3E34F72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0FB61E0" w14:textId="77777777" w:rsidR="00940027" w:rsidRDefault="00940027">
            <w:pPr>
              <w:pStyle w:val="OtherTableBody"/>
            </w:pPr>
            <w:r>
              <w:t>Yes</w:t>
            </w:r>
          </w:p>
        </w:tc>
        <w:tc>
          <w:tcPr>
            <w:tcW w:w="3544" w:type="dxa"/>
          </w:tcPr>
          <w:p w14:paraId="16E690C4" w14:textId="77777777" w:rsidR="00940027" w:rsidRDefault="00940027">
            <w:pPr>
              <w:pStyle w:val="OtherTableBody"/>
            </w:pPr>
            <w:r>
              <w:t>Substitution of this resource is allowed</w:t>
            </w:r>
          </w:p>
        </w:tc>
      </w:tr>
      <w:tr w:rsidR="00940027" w14:paraId="0D1A85F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B10C347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2D206D36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500A721B" w14:textId="77777777" w:rsidR="00940027" w:rsidRDefault="00940027">
            <w:pPr>
              <w:pStyle w:val="OtherTableBody"/>
            </w:pPr>
            <w:r>
              <w:t>Referral priority</w:t>
            </w:r>
          </w:p>
        </w:tc>
        <w:tc>
          <w:tcPr>
            <w:tcW w:w="1701" w:type="dxa"/>
          </w:tcPr>
          <w:p w14:paraId="3BC84635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0D3A3546" w14:textId="77777777" w:rsidR="00940027" w:rsidRDefault="00940027">
            <w:pPr>
              <w:pStyle w:val="OtherTableBody"/>
            </w:pPr>
          </w:p>
        </w:tc>
      </w:tr>
      <w:tr w:rsidR="00940027" w14:paraId="5738B12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D93004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B7F1EBB" w14:textId="77777777" w:rsidR="00940027" w:rsidRDefault="00940027">
            <w:pPr>
              <w:pStyle w:val="OtherTableBody"/>
            </w:pPr>
            <w:r>
              <w:t>0280</w:t>
            </w:r>
          </w:p>
        </w:tc>
        <w:tc>
          <w:tcPr>
            <w:tcW w:w="2693" w:type="dxa"/>
          </w:tcPr>
          <w:p w14:paraId="76CAAB7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8211BFE" w14:textId="77777777" w:rsidR="00940027" w:rsidRDefault="00940027">
            <w:pPr>
              <w:pStyle w:val="OtherTableBody"/>
            </w:pPr>
            <w:r>
              <w:t>A</w:t>
            </w:r>
          </w:p>
        </w:tc>
        <w:tc>
          <w:tcPr>
            <w:tcW w:w="3544" w:type="dxa"/>
          </w:tcPr>
          <w:p w14:paraId="093BD3CA" w14:textId="77777777" w:rsidR="00940027" w:rsidRDefault="00940027">
            <w:pPr>
              <w:pStyle w:val="OtherTableBody"/>
            </w:pPr>
            <w:r>
              <w:t>ASAP</w:t>
            </w:r>
          </w:p>
        </w:tc>
      </w:tr>
      <w:tr w:rsidR="00940027" w14:paraId="1F42C86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4F18EB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1FD095A" w14:textId="77777777" w:rsidR="00940027" w:rsidRDefault="00940027">
            <w:pPr>
              <w:pStyle w:val="OtherTableBody"/>
            </w:pPr>
            <w:r>
              <w:t>0280</w:t>
            </w:r>
          </w:p>
        </w:tc>
        <w:tc>
          <w:tcPr>
            <w:tcW w:w="2693" w:type="dxa"/>
          </w:tcPr>
          <w:p w14:paraId="535C99B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282AB8C" w14:textId="77777777" w:rsidR="00940027" w:rsidRDefault="00940027">
            <w:pPr>
              <w:pStyle w:val="OtherTableBody"/>
            </w:pPr>
            <w:r>
              <w:t>R</w:t>
            </w:r>
          </w:p>
        </w:tc>
        <w:tc>
          <w:tcPr>
            <w:tcW w:w="3544" w:type="dxa"/>
          </w:tcPr>
          <w:p w14:paraId="09FBE311" w14:textId="77777777" w:rsidR="00940027" w:rsidRDefault="00940027">
            <w:pPr>
              <w:pStyle w:val="OtherTableBody"/>
            </w:pPr>
            <w:r>
              <w:t>Routine</w:t>
            </w:r>
          </w:p>
        </w:tc>
      </w:tr>
      <w:tr w:rsidR="00940027" w14:paraId="58B7733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00F37B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2D84915" w14:textId="77777777" w:rsidR="00940027" w:rsidRDefault="00940027">
            <w:pPr>
              <w:pStyle w:val="OtherTableBody"/>
            </w:pPr>
            <w:r>
              <w:t>0280</w:t>
            </w:r>
          </w:p>
        </w:tc>
        <w:tc>
          <w:tcPr>
            <w:tcW w:w="2693" w:type="dxa"/>
          </w:tcPr>
          <w:p w14:paraId="7E7884E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090007D" w14:textId="77777777" w:rsidR="00940027" w:rsidRDefault="00940027">
            <w:pPr>
              <w:pStyle w:val="OtherTableBody"/>
            </w:pPr>
            <w:r>
              <w:t>S</w:t>
            </w:r>
          </w:p>
        </w:tc>
        <w:tc>
          <w:tcPr>
            <w:tcW w:w="3544" w:type="dxa"/>
          </w:tcPr>
          <w:p w14:paraId="5F6FA26F" w14:textId="77777777" w:rsidR="00940027" w:rsidRDefault="00940027">
            <w:pPr>
              <w:pStyle w:val="OtherTableBody"/>
            </w:pPr>
            <w:r>
              <w:t>STAT</w:t>
            </w:r>
          </w:p>
        </w:tc>
      </w:tr>
      <w:tr w:rsidR="00940027" w14:paraId="1301CE4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0CCA8C1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1672B36E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495A4918" w14:textId="77777777" w:rsidR="00940027" w:rsidRDefault="00940027">
            <w:pPr>
              <w:pStyle w:val="OtherTableBody"/>
            </w:pPr>
            <w:r>
              <w:t>Referral type</w:t>
            </w:r>
          </w:p>
        </w:tc>
        <w:tc>
          <w:tcPr>
            <w:tcW w:w="1701" w:type="dxa"/>
          </w:tcPr>
          <w:p w14:paraId="27B2F829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17E6F997" w14:textId="77777777" w:rsidR="00940027" w:rsidRDefault="00940027">
            <w:pPr>
              <w:pStyle w:val="OtherTableBody"/>
            </w:pPr>
          </w:p>
        </w:tc>
      </w:tr>
      <w:tr w:rsidR="00940027" w14:paraId="0B174BB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7534B0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171AE65" w14:textId="77777777" w:rsidR="00940027" w:rsidRDefault="00940027">
            <w:pPr>
              <w:pStyle w:val="OtherTableBody"/>
            </w:pPr>
            <w:r>
              <w:t>0281</w:t>
            </w:r>
          </w:p>
        </w:tc>
        <w:tc>
          <w:tcPr>
            <w:tcW w:w="2693" w:type="dxa"/>
          </w:tcPr>
          <w:p w14:paraId="613C3FA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F626672" w14:textId="77777777" w:rsidR="00940027" w:rsidRDefault="00940027">
            <w:pPr>
              <w:pStyle w:val="OtherTableBody"/>
            </w:pPr>
            <w:r>
              <w:t>Hom</w:t>
            </w:r>
          </w:p>
        </w:tc>
        <w:tc>
          <w:tcPr>
            <w:tcW w:w="3544" w:type="dxa"/>
          </w:tcPr>
          <w:p w14:paraId="5D010485" w14:textId="77777777" w:rsidR="00940027" w:rsidRDefault="00940027">
            <w:pPr>
              <w:pStyle w:val="OtherTableBody"/>
            </w:pPr>
            <w:r>
              <w:t>Home Care</w:t>
            </w:r>
          </w:p>
        </w:tc>
      </w:tr>
      <w:tr w:rsidR="00940027" w14:paraId="439C884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7C1814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58A5989" w14:textId="77777777" w:rsidR="00940027" w:rsidRDefault="00940027">
            <w:pPr>
              <w:pStyle w:val="OtherTableBody"/>
            </w:pPr>
            <w:r>
              <w:t>0281</w:t>
            </w:r>
          </w:p>
        </w:tc>
        <w:tc>
          <w:tcPr>
            <w:tcW w:w="2693" w:type="dxa"/>
          </w:tcPr>
          <w:p w14:paraId="5799D28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32F801B" w14:textId="77777777" w:rsidR="00940027" w:rsidRDefault="00940027">
            <w:pPr>
              <w:pStyle w:val="OtherTableBody"/>
            </w:pPr>
            <w:r>
              <w:t>Lab</w:t>
            </w:r>
          </w:p>
        </w:tc>
        <w:tc>
          <w:tcPr>
            <w:tcW w:w="3544" w:type="dxa"/>
          </w:tcPr>
          <w:p w14:paraId="10526294" w14:textId="77777777" w:rsidR="00940027" w:rsidRDefault="00940027">
            <w:pPr>
              <w:pStyle w:val="OtherTableBody"/>
            </w:pPr>
            <w:r>
              <w:t>Laboratory</w:t>
            </w:r>
          </w:p>
        </w:tc>
      </w:tr>
      <w:tr w:rsidR="00940027" w14:paraId="018E0C2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724F4B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FCC0F88" w14:textId="77777777" w:rsidR="00940027" w:rsidRDefault="00940027">
            <w:pPr>
              <w:pStyle w:val="OtherTableBody"/>
            </w:pPr>
            <w:r>
              <w:t>0281</w:t>
            </w:r>
          </w:p>
        </w:tc>
        <w:tc>
          <w:tcPr>
            <w:tcW w:w="2693" w:type="dxa"/>
          </w:tcPr>
          <w:p w14:paraId="227C971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0BD4086" w14:textId="77777777" w:rsidR="00940027" w:rsidRDefault="00940027">
            <w:pPr>
              <w:pStyle w:val="OtherTableBody"/>
            </w:pPr>
            <w:r>
              <w:t>Med</w:t>
            </w:r>
          </w:p>
        </w:tc>
        <w:tc>
          <w:tcPr>
            <w:tcW w:w="3544" w:type="dxa"/>
          </w:tcPr>
          <w:p w14:paraId="17610F20" w14:textId="77777777" w:rsidR="00940027" w:rsidRDefault="00940027">
            <w:pPr>
              <w:pStyle w:val="OtherTableBody"/>
            </w:pPr>
            <w:r>
              <w:t>Medical</w:t>
            </w:r>
          </w:p>
        </w:tc>
      </w:tr>
      <w:tr w:rsidR="00940027" w14:paraId="6FB8088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175F41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522C73D" w14:textId="77777777" w:rsidR="00940027" w:rsidRDefault="00940027">
            <w:pPr>
              <w:pStyle w:val="OtherTableBody"/>
            </w:pPr>
            <w:r>
              <w:t>0281</w:t>
            </w:r>
          </w:p>
        </w:tc>
        <w:tc>
          <w:tcPr>
            <w:tcW w:w="2693" w:type="dxa"/>
          </w:tcPr>
          <w:p w14:paraId="0242582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63BFC8C" w14:textId="77777777" w:rsidR="00940027" w:rsidRDefault="00940027">
            <w:pPr>
              <w:pStyle w:val="OtherTableBody"/>
            </w:pPr>
            <w:r>
              <w:t>Psy</w:t>
            </w:r>
          </w:p>
        </w:tc>
        <w:tc>
          <w:tcPr>
            <w:tcW w:w="3544" w:type="dxa"/>
          </w:tcPr>
          <w:p w14:paraId="06546BCB" w14:textId="77777777" w:rsidR="00940027" w:rsidRDefault="00940027">
            <w:pPr>
              <w:pStyle w:val="OtherTableBody"/>
            </w:pPr>
            <w:r>
              <w:t>Psychiatric</w:t>
            </w:r>
          </w:p>
        </w:tc>
      </w:tr>
      <w:tr w:rsidR="00940027" w14:paraId="2A96BD9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22D508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F77518B" w14:textId="77777777" w:rsidR="00940027" w:rsidRDefault="00940027">
            <w:pPr>
              <w:pStyle w:val="OtherTableBody"/>
            </w:pPr>
            <w:r>
              <w:t>0281</w:t>
            </w:r>
          </w:p>
        </w:tc>
        <w:tc>
          <w:tcPr>
            <w:tcW w:w="2693" w:type="dxa"/>
          </w:tcPr>
          <w:p w14:paraId="3F7FF6B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B27FA29" w14:textId="77777777" w:rsidR="00940027" w:rsidRDefault="00940027">
            <w:pPr>
              <w:pStyle w:val="OtherTableBody"/>
            </w:pPr>
            <w:r>
              <w:t>Rad</w:t>
            </w:r>
          </w:p>
        </w:tc>
        <w:tc>
          <w:tcPr>
            <w:tcW w:w="3544" w:type="dxa"/>
          </w:tcPr>
          <w:p w14:paraId="37B4B529" w14:textId="77777777" w:rsidR="00940027" w:rsidRDefault="00940027">
            <w:pPr>
              <w:pStyle w:val="OtherTableBody"/>
            </w:pPr>
            <w:r>
              <w:t>Radiology</w:t>
            </w:r>
          </w:p>
        </w:tc>
      </w:tr>
      <w:tr w:rsidR="00940027" w14:paraId="4BA6BD2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3F304B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D08E4A7" w14:textId="77777777" w:rsidR="00940027" w:rsidRDefault="00940027">
            <w:pPr>
              <w:pStyle w:val="OtherTableBody"/>
            </w:pPr>
            <w:r>
              <w:t>0281</w:t>
            </w:r>
          </w:p>
        </w:tc>
        <w:tc>
          <w:tcPr>
            <w:tcW w:w="2693" w:type="dxa"/>
          </w:tcPr>
          <w:p w14:paraId="6938C46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1D3157B" w14:textId="77777777" w:rsidR="00940027" w:rsidRDefault="00940027">
            <w:pPr>
              <w:pStyle w:val="OtherTableBody"/>
            </w:pPr>
            <w:r>
              <w:t>Skn</w:t>
            </w:r>
          </w:p>
        </w:tc>
        <w:tc>
          <w:tcPr>
            <w:tcW w:w="3544" w:type="dxa"/>
          </w:tcPr>
          <w:p w14:paraId="59EBF1C3" w14:textId="77777777" w:rsidR="00940027" w:rsidRDefault="00940027">
            <w:pPr>
              <w:pStyle w:val="OtherTableBody"/>
            </w:pPr>
            <w:r>
              <w:t>Skilled Nursing</w:t>
            </w:r>
          </w:p>
        </w:tc>
      </w:tr>
      <w:tr w:rsidR="00940027" w14:paraId="0116FCF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6B2550F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1275F186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51BF69AF" w14:textId="77777777" w:rsidR="00940027" w:rsidRDefault="00940027">
            <w:pPr>
              <w:pStyle w:val="OtherTableBody"/>
            </w:pPr>
            <w:r>
              <w:t>Referral disposition</w:t>
            </w:r>
          </w:p>
        </w:tc>
        <w:tc>
          <w:tcPr>
            <w:tcW w:w="1701" w:type="dxa"/>
          </w:tcPr>
          <w:p w14:paraId="37464DC5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1F224753" w14:textId="77777777" w:rsidR="00940027" w:rsidRDefault="00940027">
            <w:pPr>
              <w:pStyle w:val="OtherTableBody"/>
            </w:pPr>
          </w:p>
        </w:tc>
      </w:tr>
      <w:tr w:rsidR="00940027" w14:paraId="7BB2526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9F26F7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4AAC768" w14:textId="77777777" w:rsidR="00940027" w:rsidRDefault="00940027">
            <w:pPr>
              <w:pStyle w:val="OtherTableBody"/>
            </w:pPr>
            <w:r>
              <w:t>0282</w:t>
            </w:r>
          </w:p>
        </w:tc>
        <w:tc>
          <w:tcPr>
            <w:tcW w:w="2693" w:type="dxa"/>
          </w:tcPr>
          <w:p w14:paraId="76B08EE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E6862D4" w14:textId="77777777" w:rsidR="00940027" w:rsidRDefault="00940027">
            <w:pPr>
              <w:pStyle w:val="OtherTableBody"/>
            </w:pPr>
            <w:r>
              <w:t>AM</w:t>
            </w:r>
          </w:p>
        </w:tc>
        <w:tc>
          <w:tcPr>
            <w:tcW w:w="3544" w:type="dxa"/>
          </w:tcPr>
          <w:p w14:paraId="35A45088" w14:textId="77777777" w:rsidR="00940027" w:rsidRDefault="00940027">
            <w:pPr>
              <w:pStyle w:val="OtherTableBody"/>
            </w:pPr>
            <w:r>
              <w:t>Assume Management</w:t>
            </w:r>
          </w:p>
        </w:tc>
      </w:tr>
      <w:tr w:rsidR="00940027" w14:paraId="5C954B6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311752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FC7D9FE" w14:textId="77777777" w:rsidR="00940027" w:rsidRDefault="00940027">
            <w:pPr>
              <w:pStyle w:val="OtherTableBody"/>
            </w:pPr>
            <w:r>
              <w:t>0282</w:t>
            </w:r>
          </w:p>
        </w:tc>
        <w:tc>
          <w:tcPr>
            <w:tcW w:w="2693" w:type="dxa"/>
          </w:tcPr>
          <w:p w14:paraId="4102BF0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167C457" w14:textId="77777777" w:rsidR="00940027" w:rsidRDefault="00940027">
            <w:pPr>
              <w:pStyle w:val="OtherTableBody"/>
            </w:pPr>
            <w:r>
              <w:t>RP</w:t>
            </w:r>
          </w:p>
        </w:tc>
        <w:tc>
          <w:tcPr>
            <w:tcW w:w="3544" w:type="dxa"/>
          </w:tcPr>
          <w:p w14:paraId="24E4120D" w14:textId="77777777" w:rsidR="00940027" w:rsidRDefault="00940027">
            <w:pPr>
              <w:pStyle w:val="OtherTableBody"/>
            </w:pPr>
            <w:r>
              <w:t>Return Patient After Evaluation</w:t>
            </w:r>
          </w:p>
        </w:tc>
      </w:tr>
      <w:tr w:rsidR="00940027" w14:paraId="10C2EF0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67A574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E723239" w14:textId="77777777" w:rsidR="00940027" w:rsidRDefault="00940027">
            <w:pPr>
              <w:pStyle w:val="OtherTableBody"/>
            </w:pPr>
            <w:r>
              <w:t>0282</w:t>
            </w:r>
          </w:p>
        </w:tc>
        <w:tc>
          <w:tcPr>
            <w:tcW w:w="2693" w:type="dxa"/>
          </w:tcPr>
          <w:p w14:paraId="7DFDBE3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A76905C" w14:textId="77777777" w:rsidR="00940027" w:rsidRDefault="00940027">
            <w:pPr>
              <w:pStyle w:val="OtherTableBody"/>
            </w:pPr>
            <w:r>
              <w:t>SO</w:t>
            </w:r>
          </w:p>
        </w:tc>
        <w:tc>
          <w:tcPr>
            <w:tcW w:w="3544" w:type="dxa"/>
          </w:tcPr>
          <w:p w14:paraId="018CC735" w14:textId="77777777" w:rsidR="00940027" w:rsidRDefault="00940027">
            <w:pPr>
              <w:pStyle w:val="OtherTableBody"/>
            </w:pPr>
            <w:r>
              <w:t>Second Opinion</w:t>
            </w:r>
          </w:p>
        </w:tc>
      </w:tr>
      <w:tr w:rsidR="00940027" w14:paraId="6781C35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159CBC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CEB2830" w14:textId="77777777" w:rsidR="00940027" w:rsidRDefault="00940027">
            <w:pPr>
              <w:pStyle w:val="OtherTableBody"/>
            </w:pPr>
            <w:r>
              <w:t>0282</w:t>
            </w:r>
          </w:p>
        </w:tc>
        <w:tc>
          <w:tcPr>
            <w:tcW w:w="2693" w:type="dxa"/>
          </w:tcPr>
          <w:p w14:paraId="34716C9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E5F2F42" w14:textId="77777777" w:rsidR="00940027" w:rsidRDefault="00940027">
            <w:pPr>
              <w:pStyle w:val="OtherTableBody"/>
            </w:pPr>
            <w:r>
              <w:t>WR</w:t>
            </w:r>
          </w:p>
        </w:tc>
        <w:tc>
          <w:tcPr>
            <w:tcW w:w="3544" w:type="dxa"/>
          </w:tcPr>
          <w:p w14:paraId="24A4F618" w14:textId="77777777" w:rsidR="00940027" w:rsidRDefault="00940027">
            <w:pPr>
              <w:pStyle w:val="OtherTableBody"/>
            </w:pPr>
            <w:r>
              <w:t>Send Written Report</w:t>
            </w:r>
          </w:p>
        </w:tc>
      </w:tr>
      <w:tr w:rsidR="00940027" w14:paraId="7447CB3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830E661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07031366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1C0BE2C9" w14:textId="77777777" w:rsidR="00940027" w:rsidRDefault="00940027">
            <w:pPr>
              <w:pStyle w:val="OtherTableBody"/>
            </w:pPr>
            <w:r>
              <w:t>Referral status</w:t>
            </w:r>
          </w:p>
        </w:tc>
        <w:tc>
          <w:tcPr>
            <w:tcW w:w="1701" w:type="dxa"/>
          </w:tcPr>
          <w:p w14:paraId="0F07EB60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3DDD77C0" w14:textId="77777777" w:rsidR="00940027" w:rsidRDefault="00940027">
            <w:pPr>
              <w:pStyle w:val="OtherTableBody"/>
            </w:pPr>
          </w:p>
        </w:tc>
      </w:tr>
      <w:tr w:rsidR="00940027" w14:paraId="2BFD51F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14C5F0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9E6DCEB" w14:textId="77777777" w:rsidR="00940027" w:rsidRDefault="00940027">
            <w:pPr>
              <w:pStyle w:val="OtherTableBody"/>
            </w:pPr>
            <w:r>
              <w:t>0283</w:t>
            </w:r>
          </w:p>
        </w:tc>
        <w:tc>
          <w:tcPr>
            <w:tcW w:w="2693" w:type="dxa"/>
          </w:tcPr>
          <w:p w14:paraId="58B61ED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DCA83AF" w14:textId="77777777" w:rsidR="00940027" w:rsidRDefault="00940027">
            <w:pPr>
              <w:pStyle w:val="OtherTableBody"/>
            </w:pPr>
            <w:r>
              <w:t>A</w:t>
            </w:r>
          </w:p>
        </w:tc>
        <w:tc>
          <w:tcPr>
            <w:tcW w:w="3544" w:type="dxa"/>
          </w:tcPr>
          <w:p w14:paraId="3D2ABF65" w14:textId="77777777" w:rsidR="00940027" w:rsidRDefault="00940027">
            <w:pPr>
              <w:pStyle w:val="OtherTableBody"/>
            </w:pPr>
            <w:r>
              <w:t>Accepted</w:t>
            </w:r>
          </w:p>
        </w:tc>
      </w:tr>
      <w:tr w:rsidR="00940027" w14:paraId="5131C05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03E6D7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5FB1871" w14:textId="77777777" w:rsidR="00940027" w:rsidRDefault="00940027">
            <w:pPr>
              <w:pStyle w:val="OtherTableBody"/>
            </w:pPr>
            <w:r>
              <w:t>0283</w:t>
            </w:r>
          </w:p>
        </w:tc>
        <w:tc>
          <w:tcPr>
            <w:tcW w:w="2693" w:type="dxa"/>
          </w:tcPr>
          <w:p w14:paraId="6CE5A48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0E6BEF1" w14:textId="77777777" w:rsidR="00940027" w:rsidRDefault="00940027">
            <w:pPr>
              <w:pStyle w:val="OtherTableBody"/>
            </w:pPr>
            <w:r>
              <w:t>E</w:t>
            </w:r>
          </w:p>
        </w:tc>
        <w:tc>
          <w:tcPr>
            <w:tcW w:w="3544" w:type="dxa"/>
          </w:tcPr>
          <w:p w14:paraId="6F37F7FE" w14:textId="77777777" w:rsidR="00940027" w:rsidRDefault="00940027">
            <w:pPr>
              <w:pStyle w:val="OtherTableBody"/>
            </w:pPr>
            <w:r>
              <w:t>Expired</w:t>
            </w:r>
          </w:p>
        </w:tc>
      </w:tr>
      <w:tr w:rsidR="00940027" w14:paraId="71B6565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CAB8C6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C367FB2" w14:textId="77777777" w:rsidR="00940027" w:rsidRDefault="00940027">
            <w:pPr>
              <w:pStyle w:val="OtherTableBody"/>
            </w:pPr>
            <w:r>
              <w:t>0283</w:t>
            </w:r>
          </w:p>
        </w:tc>
        <w:tc>
          <w:tcPr>
            <w:tcW w:w="2693" w:type="dxa"/>
          </w:tcPr>
          <w:p w14:paraId="31CDAAB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A1A8977" w14:textId="77777777" w:rsidR="00940027" w:rsidRDefault="00940027">
            <w:pPr>
              <w:pStyle w:val="OtherTableBody"/>
            </w:pPr>
            <w:r>
              <w:t>P</w:t>
            </w:r>
          </w:p>
        </w:tc>
        <w:tc>
          <w:tcPr>
            <w:tcW w:w="3544" w:type="dxa"/>
          </w:tcPr>
          <w:p w14:paraId="27187E69" w14:textId="77777777" w:rsidR="00940027" w:rsidRDefault="00940027">
            <w:pPr>
              <w:pStyle w:val="OtherTableBody"/>
            </w:pPr>
            <w:r>
              <w:t>Pending</w:t>
            </w:r>
          </w:p>
        </w:tc>
      </w:tr>
      <w:tr w:rsidR="00940027" w14:paraId="746A09E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B1C0DE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E4ECC01" w14:textId="77777777" w:rsidR="00940027" w:rsidRDefault="00940027">
            <w:pPr>
              <w:pStyle w:val="OtherTableBody"/>
            </w:pPr>
            <w:r>
              <w:t>0283</w:t>
            </w:r>
          </w:p>
        </w:tc>
        <w:tc>
          <w:tcPr>
            <w:tcW w:w="2693" w:type="dxa"/>
          </w:tcPr>
          <w:p w14:paraId="2FF5484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FE1FC97" w14:textId="77777777" w:rsidR="00940027" w:rsidRDefault="00940027">
            <w:pPr>
              <w:pStyle w:val="OtherTableBody"/>
            </w:pPr>
            <w:r>
              <w:t>R</w:t>
            </w:r>
          </w:p>
        </w:tc>
        <w:tc>
          <w:tcPr>
            <w:tcW w:w="3544" w:type="dxa"/>
          </w:tcPr>
          <w:p w14:paraId="4BA42D48" w14:textId="77777777" w:rsidR="00940027" w:rsidRDefault="00940027">
            <w:pPr>
              <w:pStyle w:val="OtherTableBody"/>
            </w:pPr>
            <w:r>
              <w:t>Rejected</w:t>
            </w:r>
          </w:p>
        </w:tc>
      </w:tr>
      <w:tr w:rsidR="00940027" w14:paraId="0B69B67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309FE11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5164996F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1B5F0733" w14:textId="77777777" w:rsidR="00940027" w:rsidRDefault="00940027">
            <w:pPr>
              <w:pStyle w:val="OtherTableBody"/>
            </w:pPr>
            <w:r>
              <w:t>Referral category</w:t>
            </w:r>
          </w:p>
        </w:tc>
        <w:tc>
          <w:tcPr>
            <w:tcW w:w="1701" w:type="dxa"/>
          </w:tcPr>
          <w:p w14:paraId="27A3FB22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58E60564" w14:textId="77777777" w:rsidR="00940027" w:rsidRDefault="00940027">
            <w:pPr>
              <w:pStyle w:val="OtherTableBody"/>
            </w:pPr>
          </w:p>
        </w:tc>
      </w:tr>
      <w:tr w:rsidR="00940027" w14:paraId="5623BB2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18953E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C64EE55" w14:textId="77777777" w:rsidR="00940027" w:rsidRDefault="00940027">
            <w:pPr>
              <w:pStyle w:val="OtherTableBody"/>
            </w:pPr>
            <w:r>
              <w:t>0284</w:t>
            </w:r>
          </w:p>
        </w:tc>
        <w:tc>
          <w:tcPr>
            <w:tcW w:w="2693" w:type="dxa"/>
          </w:tcPr>
          <w:p w14:paraId="071800E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EE694F3" w14:textId="77777777" w:rsidR="00940027" w:rsidRDefault="00940027">
            <w:pPr>
              <w:pStyle w:val="OtherTableBody"/>
            </w:pPr>
            <w:r>
              <w:t>A</w:t>
            </w:r>
          </w:p>
        </w:tc>
        <w:tc>
          <w:tcPr>
            <w:tcW w:w="3544" w:type="dxa"/>
          </w:tcPr>
          <w:p w14:paraId="2EED069F" w14:textId="77777777" w:rsidR="00940027" w:rsidRDefault="00940027">
            <w:pPr>
              <w:pStyle w:val="OtherTableBody"/>
            </w:pPr>
            <w:r>
              <w:t>Ambulatory</w:t>
            </w:r>
          </w:p>
        </w:tc>
      </w:tr>
      <w:tr w:rsidR="00940027" w14:paraId="58A9976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3CFCC9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5E99021" w14:textId="77777777" w:rsidR="00940027" w:rsidRDefault="00940027">
            <w:pPr>
              <w:pStyle w:val="OtherTableBody"/>
            </w:pPr>
            <w:r>
              <w:t>0284</w:t>
            </w:r>
          </w:p>
        </w:tc>
        <w:tc>
          <w:tcPr>
            <w:tcW w:w="2693" w:type="dxa"/>
          </w:tcPr>
          <w:p w14:paraId="2C4B2DD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B2946A6" w14:textId="77777777" w:rsidR="00940027" w:rsidRDefault="00940027">
            <w:pPr>
              <w:pStyle w:val="OtherTableBody"/>
            </w:pPr>
            <w:r>
              <w:t>E</w:t>
            </w:r>
          </w:p>
        </w:tc>
        <w:tc>
          <w:tcPr>
            <w:tcW w:w="3544" w:type="dxa"/>
          </w:tcPr>
          <w:p w14:paraId="59883016" w14:textId="77777777" w:rsidR="00940027" w:rsidRDefault="00940027">
            <w:pPr>
              <w:pStyle w:val="OtherTableBody"/>
            </w:pPr>
            <w:r>
              <w:t>Emergency</w:t>
            </w:r>
          </w:p>
        </w:tc>
      </w:tr>
      <w:tr w:rsidR="00940027" w14:paraId="51151DB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D223B5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54B21D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0284</w:t>
            </w:r>
          </w:p>
        </w:tc>
        <w:tc>
          <w:tcPr>
            <w:tcW w:w="2693" w:type="dxa"/>
          </w:tcPr>
          <w:p w14:paraId="4E5D252B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667BF1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</w:t>
            </w:r>
          </w:p>
        </w:tc>
        <w:tc>
          <w:tcPr>
            <w:tcW w:w="3544" w:type="dxa"/>
          </w:tcPr>
          <w:p w14:paraId="351A680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Inpatient</w:t>
            </w:r>
          </w:p>
        </w:tc>
      </w:tr>
      <w:tr w:rsidR="00940027" w14:paraId="0005459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2211101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99616F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0284</w:t>
            </w:r>
          </w:p>
        </w:tc>
        <w:tc>
          <w:tcPr>
            <w:tcW w:w="2693" w:type="dxa"/>
          </w:tcPr>
          <w:p w14:paraId="4DFB3BF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A38952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</w:t>
            </w:r>
          </w:p>
        </w:tc>
        <w:tc>
          <w:tcPr>
            <w:tcW w:w="3544" w:type="dxa"/>
          </w:tcPr>
          <w:p w14:paraId="27BFB165" w14:textId="77777777" w:rsidR="00940027" w:rsidRDefault="00940027">
            <w:pPr>
              <w:pStyle w:val="OtherTableBody"/>
            </w:pPr>
            <w:r>
              <w:t>Outpatient</w:t>
            </w:r>
          </w:p>
        </w:tc>
      </w:tr>
      <w:tr w:rsidR="00940027" w14:paraId="7297E3D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54A5EEE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7128C473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44055E5F" w14:textId="77777777" w:rsidR="00940027" w:rsidRDefault="00940027">
            <w:pPr>
              <w:pStyle w:val="OtherTableBody"/>
            </w:pPr>
            <w:r>
              <w:t>Provider role</w:t>
            </w:r>
          </w:p>
        </w:tc>
        <w:tc>
          <w:tcPr>
            <w:tcW w:w="1701" w:type="dxa"/>
          </w:tcPr>
          <w:p w14:paraId="1D024040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7A6793A4" w14:textId="77777777" w:rsidR="00940027" w:rsidRDefault="00940027">
            <w:pPr>
              <w:pStyle w:val="OtherTableBody"/>
            </w:pPr>
          </w:p>
        </w:tc>
      </w:tr>
      <w:tr w:rsidR="00940027" w14:paraId="328E70C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80D03F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65E694F" w14:textId="77777777" w:rsidR="00940027" w:rsidRDefault="00940027">
            <w:pPr>
              <w:pStyle w:val="OtherTableBody"/>
            </w:pPr>
            <w:r>
              <w:t>0286</w:t>
            </w:r>
          </w:p>
        </w:tc>
        <w:tc>
          <w:tcPr>
            <w:tcW w:w="2693" w:type="dxa"/>
          </w:tcPr>
          <w:p w14:paraId="5EFACD3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69FCF29" w14:textId="77777777" w:rsidR="00940027" w:rsidRDefault="00940027">
            <w:pPr>
              <w:pStyle w:val="OtherTableBody"/>
            </w:pPr>
            <w:r>
              <w:t>CP</w:t>
            </w:r>
          </w:p>
        </w:tc>
        <w:tc>
          <w:tcPr>
            <w:tcW w:w="3544" w:type="dxa"/>
          </w:tcPr>
          <w:p w14:paraId="4BDB2E5D" w14:textId="77777777" w:rsidR="00940027" w:rsidRDefault="00940027">
            <w:pPr>
              <w:pStyle w:val="OtherTableBody"/>
            </w:pPr>
            <w:r>
              <w:t>Consulting Provider</w:t>
            </w:r>
          </w:p>
        </w:tc>
      </w:tr>
      <w:tr w:rsidR="00940027" w14:paraId="7F82E04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D89C86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9D9FB26" w14:textId="77777777" w:rsidR="00940027" w:rsidRDefault="00940027">
            <w:pPr>
              <w:pStyle w:val="OtherTableBody"/>
            </w:pPr>
            <w:r>
              <w:t>0286</w:t>
            </w:r>
          </w:p>
        </w:tc>
        <w:tc>
          <w:tcPr>
            <w:tcW w:w="2693" w:type="dxa"/>
          </w:tcPr>
          <w:p w14:paraId="4A84B19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F9D4D43" w14:textId="77777777" w:rsidR="00940027" w:rsidRDefault="00940027">
            <w:pPr>
              <w:pStyle w:val="OtherTableBody"/>
            </w:pPr>
            <w:r>
              <w:t>PP</w:t>
            </w:r>
          </w:p>
        </w:tc>
        <w:tc>
          <w:tcPr>
            <w:tcW w:w="3544" w:type="dxa"/>
          </w:tcPr>
          <w:p w14:paraId="30A9DCA8" w14:textId="77777777" w:rsidR="00940027" w:rsidRDefault="00940027">
            <w:pPr>
              <w:pStyle w:val="OtherTableBody"/>
            </w:pPr>
            <w:r>
              <w:t>Primary Care Provider</w:t>
            </w:r>
          </w:p>
        </w:tc>
      </w:tr>
      <w:tr w:rsidR="00940027" w14:paraId="37F4787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AE346C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C1E4C3A" w14:textId="77777777" w:rsidR="00940027" w:rsidRDefault="00940027">
            <w:pPr>
              <w:pStyle w:val="OtherTableBody"/>
            </w:pPr>
            <w:r>
              <w:t>0286</w:t>
            </w:r>
          </w:p>
        </w:tc>
        <w:tc>
          <w:tcPr>
            <w:tcW w:w="2693" w:type="dxa"/>
          </w:tcPr>
          <w:p w14:paraId="115F3F6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E108008" w14:textId="77777777" w:rsidR="00940027" w:rsidRDefault="00940027">
            <w:pPr>
              <w:pStyle w:val="OtherTableBody"/>
            </w:pPr>
            <w:r>
              <w:t>RP</w:t>
            </w:r>
          </w:p>
        </w:tc>
        <w:tc>
          <w:tcPr>
            <w:tcW w:w="3544" w:type="dxa"/>
          </w:tcPr>
          <w:p w14:paraId="2A0C6110" w14:textId="77777777" w:rsidR="00940027" w:rsidRDefault="00940027">
            <w:pPr>
              <w:pStyle w:val="OtherTableBody"/>
            </w:pPr>
            <w:r>
              <w:t>Referring Provider</w:t>
            </w:r>
          </w:p>
        </w:tc>
      </w:tr>
      <w:tr w:rsidR="00940027" w14:paraId="3233DBE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8BDEB9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9038D1E" w14:textId="77777777" w:rsidR="00940027" w:rsidRDefault="00940027">
            <w:pPr>
              <w:pStyle w:val="OtherTableBody"/>
            </w:pPr>
            <w:r>
              <w:t>0286</w:t>
            </w:r>
          </w:p>
        </w:tc>
        <w:tc>
          <w:tcPr>
            <w:tcW w:w="2693" w:type="dxa"/>
          </w:tcPr>
          <w:p w14:paraId="4849978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A462760" w14:textId="77777777" w:rsidR="00940027" w:rsidRDefault="00940027">
            <w:pPr>
              <w:pStyle w:val="OtherTableBody"/>
            </w:pPr>
            <w:r>
              <w:t>RT</w:t>
            </w:r>
          </w:p>
        </w:tc>
        <w:tc>
          <w:tcPr>
            <w:tcW w:w="3544" w:type="dxa"/>
          </w:tcPr>
          <w:p w14:paraId="00615CDB" w14:textId="77777777" w:rsidR="00940027" w:rsidRDefault="00940027">
            <w:pPr>
              <w:pStyle w:val="OtherTableBody"/>
            </w:pPr>
            <w:r>
              <w:t>Referred to Provider</w:t>
            </w:r>
          </w:p>
        </w:tc>
      </w:tr>
      <w:tr w:rsidR="00940027" w14:paraId="102FBD6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A881C6B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22B6DB29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5C0286C4" w14:textId="77777777" w:rsidR="00940027" w:rsidRDefault="00940027">
            <w:pPr>
              <w:pStyle w:val="OtherTableBody"/>
            </w:pPr>
            <w:r>
              <w:t>Problem/goal action code</w:t>
            </w:r>
          </w:p>
        </w:tc>
        <w:tc>
          <w:tcPr>
            <w:tcW w:w="1701" w:type="dxa"/>
          </w:tcPr>
          <w:p w14:paraId="67F8E2FE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522929A7" w14:textId="77777777" w:rsidR="00940027" w:rsidRDefault="00940027">
            <w:pPr>
              <w:pStyle w:val="OtherTableBody"/>
            </w:pPr>
          </w:p>
        </w:tc>
      </w:tr>
      <w:tr w:rsidR="00940027" w14:paraId="58C2C12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2826BD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070EDC1" w14:textId="77777777" w:rsidR="00940027" w:rsidRDefault="00940027">
            <w:pPr>
              <w:pStyle w:val="OtherTableBody"/>
            </w:pPr>
            <w:r>
              <w:t>0287</w:t>
            </w:r>
          </w:p>
        </w:tc>
        <w:tc>
          <w:tcPr>
            <w:tcW w:w="2693" w:type="dxa"/>
          </w:tcPr>
          <w:p w14:paraId="775DD13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530FFFA" w14:textId="77777777" w:rsidR="00940027" w:rsidRDefault="00940027">
            <w:pPr>
              <w:pStyle w:val="OtherTableBody"/>
            </w:pPr>
            <w:r>
              <w:t>AD</w:t>
            </w:r>
          </w:p>
        </w:tc>
        <w:tc>
          <w:tcPr>
            <w:tcW w:w="3544" w:type="dxa"/>
          </w:tcPr>
          <w:p w14:paraId="23D90C8A" w14:textId="77777777" w:rsidR="00940027" w:rsidRDefault="00940027">
            <w:pPr>
              <w:pStyle w:val="OtherTableBody"/>
            </w:pPr>
            <w:r>
              <w:t>ADD</w:t>
            </w:r>
          </w:p>
        </w:tc>
      </w:tr>
      <w:tr w:rsidR="00940027" w14:paraId="7BC193B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277F54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F090939" w14:textId="77777777" w:rsidR="00940027" w:rsidRDefault="00940027">
            <w:pPr>
              <w:pStyle w:val="OtherTableBody"/>
            </w:pPr>
            <w:r>
              <w:t>0287</w:t>
            </w:r>
          </w:p>
        </w:tc>
        <w:tc>
          <w:tcPr>
            <w:tcW w:w="2693" w:type="dxa"/>
          </w:tcPr>
          <w:p w14:paraId="68B3892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AA26966" w14:textId="77777777" w:rsidR="00940027" w:rsidRDefault="00940027">
            <w:pPr>
              <w:pStyle w:val="OtherTableBody"/>
            </w:pPr>
            <w:r>
              <w:t>CO</w:t>
            </w:r>
          </w:p>
        </w:tc>
        <w:tc>
          <w:tcPr>
            <w:tcW w:w="3544" w:type="dxa"/>
          </w:tcPr>
          <w:p w14:paraId="53B2570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CORRECT</w:t>
            </w:r>
          </w:p>
        </w:tc>
      </w:tr>
      <w:tr w:rsidR="00940027" w14:paraId="1C3F080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C4D9E97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58C9D41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0287</w:t>
            </w:r>
          </w:p>
        </w:tc>
        <w:tc>
          <w:tcPr>
            <w:tcW w:w="2693" w:type="dxa"/>
          </w:tcPr>
          <w:p w14:paraId="51DAF41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57D1E50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DE</w:t>
            </w:r>
          </w:p>
        </w:tc>
        <w:tc>
          <w:tcPr>
            <w:tcW w:w="3544" w:type="dxa"/>
          </w:tcPr>
          <w:p w14:paraId="2A4B0D0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DELETE</w:t>
            </w:r>
          </w:p>
        </w:tc>
      </w:tr>
      <w:tr w:rsidR="00940027" w14:paraId="55B700D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923C98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2CF67FA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0287</w:t>
            </w:r>
          </w:p>
        </w:tc>
        <w:tc>
          <w:tcPr>
            <w:tcW w:w="2693" w:type="dxa"/>
          </w:tcPr>
          <w:p w14:paraId="078D0EE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982765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LI</w:t>
            </w:r>
          </w:p>
        </w:tc>
        <w:tc>
          <w:tcPr>
            <w:tcW w:w="3544" w:type="dxa"/>
          </w:tcPr>
          <w:p w14:paraId="2D028BB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LINK</w:t>
            </w:r>
          </w:p>
        </w:tc>
      </w:tr>
      <w:tr w:rsidR="00940027" w14:paraId="24F4FEE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8A705C6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6A95717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0287</w:t>
            </w:r>
          </w:p>
        </w:tc>
        <w:tc>
          <w:tcPr>
            <w:tcW w:w="2693" w:type="dxa"/>
          </w:tcPr>
          <w:p w14:paraId="022DE73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60B5FA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UC</w:t>
            </w:r>
          </w:p>
        </w:tc>
        <w:tc>
          <w:tcPr>
            <w:tcW w:w="3544" w:type="dxa"/>
          </w:tcPr>
          <w:p w14:paraId="6D605DA2" w14:textId="77777777" w:rsidR="00940027" w:rsidRDefault="00940027">
            <w:pPr>
              <w:pStyle w:val="OtherTableBody"/>
            </w:pPr>
            <w:r>
              <w:t>UNCHANGED *</w:t>
            </w:r>
          </w:p>
        </w:tc>
      </w:tr>
      <w:tr w:rsidR="00940027" w14:paraId="5B4F9C0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5E3788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29384A5" w14:textId="77777777" w:rsidR="00940027" w:rsidRDefault="00940027">
            <w:pPr>
              <w:pStyle w:val="OtherTableBody"/>
            </w:pPr>
            <w:r>
              <w:t>0287</w:t>
            </w:r>
          </w:p>
        </w:tc>
        <w:tc>
          <w:tcPr>
            <w:tcW w:w="2693" w:type="dxa"/>
          </w:tcPr>
          <w:p w14:paraId="5054913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7540508" w14:textId="77777777" w:rsidR="00940027" w:rsidRDefault="00940027">
            <w:pPr>
              <w:pStyle w:val="OtherTableBody"/>
            </w:pPr>
            <w:r>
              <w:t>UN</w:t>
            </w:r>
          </w:p>
        </w:tc>
        <w:tc>
          <w:tcPr>
            <w:tcW w:w="3544" w:type="dxa"/>
          </w:tcPr>
          <w:p w14:paraId="4D51EF21" w14:textId="77777777" w:rsidR="00940027" w:rsidRDefault="00940027">
            <w:pPr>
              <w:pStyle w:val="OtherTableBody"/>
            </w:pPr>
            <w:r>
              <w:t>UNLINK</w:t>
            </w:r>
          </w:p>
        </w:tc>
      </w:tr>
      <w:tr w:rsidR="00940027" w14:paraId="71CA053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822A17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3997760" w14:textId="77777777" w:rsidR="00940027" w:rsidRDefault="00940027">
            <w:pPr>
              <w:pStyle w:val="OtherTableBody"/>
            </w:pPr>
            <w:r>
              <w:t>0287</w:t>
            </w:r>
          </w:p>
        </w:tc>
        <w:tc>
          <w:tcPr>
            <w:tcW w:w="2693" w:type="dxa"/>
          </w:tcPr>
          <w:p w14:paraId="31855E3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47D251F" w14:textId="77777777" w:rsidR="00940027" w:rsidRDefault="00940027">
            <w:pPr>
              <w:pStyle w:val="OtherTableBody"/>
            </w:pPr>
            <w:r>
              <w:t>UP</w:t>
            </w:r>
          </w:p>
        </w:tc>
        <w:tc>
          <w:tcPr>
            <w:tcW w:w="3544" w:type="dxa"/>
          </w:tcPr>
          <w:p w14:paraId="300603BC" w14:textId="77777777" w:rsidR="00940027" w:rsidRDefault="00940027">
            <w:pPr>
              <w:pStyle w:val="OtherTableBody"/>
            </w:pPr>
            <w:r>
              <w:t>UPDATE</w:t>
            </w:r>
          </w:p>
        </w:tc>
      </w:tr>
      <w:tr w:rsidR="00940027" w14:paraId="327D127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E37A2A4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6767514E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01A7148D" w14:textId="77777777" w:rsidR="00940027" w:rsidRDefault="00940027">
            <w:pPr>
              <w:pStyle w:val="OtherTableBody"/>
            </w:pPr>
            <w:r>
              <w:t>Subtype of referenced data</w:t>
            </w:r>
          </w:p>
        </w:tc>
        <w:tc>
          <w:tcPr>
            <w:tcW w:w="1701" w:type="dxa"/>
          </w:tcPr>
          <w:p w14:paraId="01CC1854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0DCDFD5A" w14:textId="77777777" w:rsidR="00940027" w:rsidRDefault="00940027">
            <w:pPr>
              <w:pStyle w:val="OtherTableBody"/>
            </w:pPr>
          </w:p>
        </w:tc>
      </w:tr>
      <w:tr w:rsidR="00940027" w14:paraId="0F449AE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33A233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8664EE8" w14:textId="77777777" w:rsidR="00940027" w:rsidRDefault="00940027">
            <w:pPr>
              <w:pStyle w:val="OtherTableBody"/>
            </w:pPr>
            <w:r>
              <w:t>0291</w:t>
            </w:r>
          </w:p>
        </w:tc>
        <w:tc>
          <w:tcPr>
            <w:tcW w:w="2693" w:type="dxa"/>
          </w:tcPr>
          <w:p w14:paraId="37EE12E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3572CD0" w14:textId="77777777" w:rsidR="00940027" w:rsidRDefault="00940027">
            <w:pPr>
              <w:pStyle w:val="OtherTableBody"/>
            </w:pPr>
            <w:r>
              <w:t>BASIC</w:t>
            </w:r>
          </w:p>
        </w:tc>
        <w:tc>
          <w:tcPr>
            <w:tcW w:w="3544" w:type="dxa"/>
          </w:tcPr>
          <w:p w14:paraId="025EF0B2" w14:textId="77777777" w:rsidR="00940027" w:rsidRDefault="00940027">
            <w:pPr>
              <w:pStyle w:val="OtherTableBody"/>
            </w:pPr>
            <w:r>
              <w:t>ISDN PCM audio data</w:t>
            </w:r>
          </w:p>
        </w:tc>
      </w:tr>
      <w:tr w:rsidR="00940027" w14:paraId="1FE4B84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5F8742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78BF466" w14:textId="77777777" w:rsidR="00940027" w:rsidRDefault="00940027">
            <w:pPr>
              <w:pStyle w:val="OtherTableBody"/>
            </w:pPr>
            <w:r>
              <w:t>0291</w:t>
            </w:r>
          </w:p>
        </w:tc>
        <w:tc>
          <w:tcPr>
            <w:tcW w:w="2693" w:type="dxa"/>
          </w:tcPr>
          <w:p w14:paraId="0F2BC1C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CB699A9" w14:textId="77777777" w:rsidR="00940027" w:rsidRDefault="00940027">
            <w:pPr>
              <w:pStyle w:val="OtherTableBody"/>
            </w:pPr>
            <w:r>
              <w:t>DICOM</w:t>
            </w:r>
          </w:p>
        </w:tc>
        <w:tc>
          <w:tcPr>
            <w:tcW w:w="3544" w:type="dxa"/>
          </w:tcPr>
          <w:p w14:paraId="2431A71D" w14:textId="77777777" w:rsidR="00940027" w:rsidRDefault="00940027">
            <w:pPr>
              <w:pStyle w:val="OtherTableBody"/>
            </w:pPr>
            <w:r>
              <w:t>Digital Imaging and Communications in Medicine</w:t>
            </w:r>
          </w:p>
        </w:tc>
      </w:tr>
      <w:tr w:rsidR="00940027" w14:paraId="42CB1A2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47E9D9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86F7D5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0291</w:t>
            </w:r>
          </w:p>
        </w:tc>
        <w:tc>
          <w:tcPr>
            <w:tcW w:w="2693" w:type="dxa"/>
          </w:tcPr>
          <w:p w14:paraId="58297A1B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A3E3A6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FAX</w:t>
            </w:r>
          </w:p>
        </w:tc>
        <w:tc>
          <w:tcPr>
            <w:tcW w:w="3544" w:type="dxa"/>
          </w:tcPr>
          <w:p w14:paraId="5054083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Facsimile data</w:t>
            </w:r>
          </w:p>
        </w:tc>
      </w:tr>
      <w:tr w:rsidR="00940027" w14:paraId="16430A6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4B7995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1282A7E1" w14:textId="77777777" w:rsidR="00940027" w:rsidRDefault="00940027">
            <w:pPr>
              <w:pStyle w:val="OtherTableBody"/>
            </w:pPr>
            <w:r>
              <w:t>0291</w:t>
            </w:r>
          </w:p>
        </w:tc>
        <w:tc>
          <w:tcPr>
            <w:tcW w:w="2693" w:type="dxa"/>
          </w:tcPr>
          <w:p w14:paraId="396F0D3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45B1D2B" w14:textId="77777777" w:rsidR="00940027" w:rsidRDefault="00940027">
            <w:pPr>
              <w:pStyle w:val="OtherTableBody"/>
            </w:pPr>
            <w:r>
              <w:t>GIF</w:t>
            </w:r>
          </w:p>
        </w:tc>
        <w:tc>
          <w:tcPr>
            <w:tcW w:w="3544" w:type="dxa"/>
          </w:tcPr>
          <w:p w14:paraId="667AF62D" w14:textId="77777777" w:rsidR="00940027" w:rsidRDefault="00940027">
            <w:pPr>
              <w:pStyle w:val="OtherTableBody"/>
            </w:pPr>
            <w:r>
              <w:t>Graphics Interchange Format</w:t>
            </w:r>
          </w:p>
        </w:tc>
      </w:tr>
      <w:tr w:rsidR="00940027" w14:paraId="3736BCA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4F37E3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C3CF70B" w14:textId="77777777" w:rsidR="00940027" w:rsidRDefault="00940027">
            <w:pPr>
              <w:pStyle w:val="OtherTableBody"/>
            </w:pPr>
            <w:r>
              <w:t>0291</w:t>
            </w:r>
          </w:p>
        </w:tc>
        <w:tc>
          <w:tcPr>
            <w:tcW w:w="2693" w:type="dxa"/>
          </w:tcPr>
          <w:p w14:paraId="39DE214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9AFC184" w14:textId="77777777" w:rsidR="00940027" w:rsidRDefault="00940027">
            <w:pPr>
              <w:pStyle w:val="OtherTableBody"/>
            </w:pPr>
            <w:r>
              <w:t>HTML</w:t>
            </w:r>
          </w:p>
        </w:tc>
        <w:tc>
          <w:tcPr>
            <w:tcW w:w="3544" w:type="dxa"/>
          </w:tcPr>
          <w:p w14:paraId="069FB02F" w14:textId="77777777" w:rsidR="00940027" w:rsidRDefault="00940027">
            <w:pPr>
              <w:pStyle w:val="OtherTableBody"/>
            </w:pPr>
            <w:r>
              <w:t>Hypertext Markup Language</w:t>
            </w:r>
          </w:p>
        </w:tc>
      </w:tr>
      <w:tr w:rsidR="00940027" w14:paraId="6C7AC10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9EF909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68A7608" w14:textId="77777777" w:rsidR="00940027" w:rsidRDefault="00940027">
            <w:pPr>
              <w:pStyle w:val="OtherTableBody"/>
            </w:pPr>
            <w:r>
              <w:t>0291</w:t>
            </w:r>
          </w:p>
        </w:tc>
        <w:tc>
          <w:tcPr>
            <w:tcW w:w="2693" w:type="dxa"/>
          </w:tcPr>
          <w:p w14:paraId="08DEB27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271B42E" w14:textId="77777777" w:rsidR="00940027" w:rsidRDefault="00940027">
            <w:pPr>
              <w:pStyle w:val="OtherTableBody"/>
            </w:pPr>
            <w:r>
              <w:t>JOT</w:t>
            </w:r>
          </w:p>
        </w:tc>
        <w:tc>
          <w:tcPr>
            <w:tcW w:w="3544" w:type="dxa"/>
          </w:tcPr>
          <w:p w14:paraId="3F1A3BF3" w14:textId="77777777" w:rsidR="00940027" w:rsidRDefault="00940027">
            <w:pPr>
              <w:pStyle w:val="OtherTableBody"/>
            </w:pPr>
            <w:r>
              <w:t>Electronic ink data (Jot 1.0 standard)</w:t>
            </w:r>
          </w:p>
        </w:tc>
      </w:tr>
      <w:tr w:rsidR="00940027" w14:paraId="358D56B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C4CFF8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0F34517" w14:textId="77777777" w:rsidR="00940027" w:rsidRDefault="00940027">
            <w:pPr>
              <w:pStyle w:val="OtherTableBody"/>
            </w:pPr>
            <w:r>
              <w:t>0291</w:t>
            </w:r>
          </w:p>
        </w:tc>
        <w:tc>
          <w:tcPr>
            <w:tcW w:w="2693" w:type="dxa"/>
          </w:tcPr>
          <w:p w14:paraId="3FAE70E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22E16FA" w14:textId="77777777" w:rsidR="00940027" w:rsidRDefault="00940027">
            <w:pPr>
              <w:pStyle w:val="OtherTableBody"/>
            </w:pPr>
            <w:r>
              <w:t>JPEG</w:t>
            </w:r>
          </w:p>
        </w:tc>
        <w:tc>
          <w:tcPr>
            <w:tcW w:w="3544" w:type="dxa"/>
          </w:tcPr>
          <w:p w14:paraId="5D342C1E" w14:textId="77777777" w:rsidR="00940027" w:rsidRDefault="00940027">
            <w:pPr>
              <w:pStyle w:val="OtherTableBody"/>
            </w:pPr>
            <w:r>
              <w:t>Joint Photographic Experts Group</w:t>
            </w:r>
          </w:p>
        </w:tc>
      </w:tr>
      <w:tr w:rsidR="00940027" w14:paraId="5DC662B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A4364F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6855F6D" w14:textId="77777777" w:rsidR="00940027" w:rsidRDefault="00940027">
            <w:pPr>
              <w:pStyle w:val="OtherTableBody"/>
            </w:pPr>
            <w:r>
              <w:t>0291</w:t>
            </w:r>
          </w:p>
        </w:tc>
        <w:tc>
          <w:tcPr>
            <w:tcW w:w="2693" w:type="dxa"/>
          </w:tcPr>
          <w:p w14:paraId="55AAB09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0446799" w14:textId="77777777" w:rsidR="00940027" w:rsidRDefault="00940027">
            <w:pPr>
              <w:pStyle w:val="OtherTableBody"/>
            </w:pPr>
            <w:r>
              <w:t>Octet-stream</w:t>
            </w:r>
          </w:p>
        </w:tc>
        <w:tc>
          <w:tcPr>
            <w:tcW w:w="3544" w:type="dxa"/>
          </w:tcPr>
          <w:p w14:paraId="2B46FF8C" w14:textId="77777777" w:rsidR="00940027" w:rsidRDefault="00940027">
            <w:pPr>
              <w:pStyle w:val="OtherTableBody"/>
            </w:pPr>
            <w:r>
              <w:t>Uninterpreted binary data</w:t>
            </w:r>
          </w:p>
        </w:tc>
      </w:tr>
      <w:tr w:rsidR="00940027" w14:paraId="4AC2FD7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EC603E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D90DE08" w14:textId="77777777" w:rsidR="00940027" w:rsidRDefault="00940027">
            <w:pPr>
              <w:pStyle w:val="OtherTableBody"/>
            </w:pPr>
            <w:r>
              <w:t>0291</w:t>
            </w:r>
          </w:p>
        </w:tc>
        <w:tc>
          <w:tcPr>
            <w:tcW w:w="2693" w:type="dxa"/>
          </w:tcPr>
          <w:p w14:paraId="29A2B15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1797D84" w14:textId="77777777" w:rsidR="00940027" w:rsidRDefault="00940027">
            <w:pPr>
              <w:pStyle w:val="OtherTableBody"/>
            </w:pPr>
            <w:r>
              <w:t>PICT</w:t>
            </w:r>
          </w:p>
        </w:tc>
        <w:tc>
          <w:tcPr>
            <w:tcW w:w="3544" w:type="dxa"/>
          </w:tcPr>
          <w:p w14:paraId="0CD10BEB" w14:textId="77777777" w:rsidR="00940027" w:rsidRDefault="00940027">
            <w:pPr>
              <w:pStyle w:val="OtherTableBody"/>
            </w:pPr>
            <w:r>
              <w:t>PICT format image data</w:t>
            </w:r>
          </w:p>
        </w:tc>
      </w:tr>
      <w:tr w:rsidR="00940027" w14:paraId="398DA31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583199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17ABC9C" w14:textId="77777777" w:rsidR="00940027" w:rsidRDefault="00940027">
            <w:pPr>
              <w:pStyle w:val="OtherTableBody"/>
            </w:pPr>
            <w:r>
              <w:t>0291</w:t>
            </w:r>
          </w:p>
        </w:tc>
        <w:tc>
          <w:tcPr>
            <w:tcW w:w="2693" w:type="dxa"/>
          </w:tcPr>
          <w:p w14:paraId="5CA269F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DC7F289" w14:textId="77777777" w:rsidR="00940027" w:rsidRDefault="00940027">
            <w:pPr>
              <w:pStyle w:val="OtherTableBody"/>
            </w:pPr>
            <w:r>
              <w:t>PostScript</w:t>
            </w:r>
          </w:p>
        </w:tc>
        <w:tc>
          <w:tcPr>
            <w:tcW w:w="3544" w:type="dxa"/>
          </w:tcPr>
          <w:p w14:paraId="5AB053D9" w14:textId="77777777" w:rsidR="00940027" w:rsidRDefault="00940027">
            <w:pPr>
              <w:pStyle w:val="OtherTableBody"/>
            </w:pPr>
            <w:r>
              <w:t>PostScript program</w:t>
            </w:r>
          </w:p>
        </w:tc>
      </w:tr>
      <w:tr w:rsidR="00940027" w14:paraId="3C77D2B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9B7965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30F0BF3" w14:textId="77777777" w:rsidR="00940027" w:rsidRDefault="00940027">
            <w:pPr>
              <w:pStyle w:val="OtherTableBody"/>
            </w:pPr>
            <w:r>
              <w:t>0291</w:t>
            </w:r>
          </w:p>
        </w:tc>
        <w:tc>
          <w:tcPr>
            <w:tcW w:w="2693" w:type="dxa"/>
          </w:tcPr>
          <w:p w14:paraId="534A57A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6114422" w14:textId="77777777" w:rsidR="00940027" w:rsidRDefault="00940027">
            <w:pPr>
              <w:pStyle w:val="OtherTableBody"/>
            </w:pPr>
            <w:r>
              <w:t>RTF</w:t>
            </w:r>
          </w:p>
        </w:tc>
        <w:tc>
          <w:tcPr>
            <w:tcW w:w="3544" w:type="dxa"/>
          </w:tcPr>
          <w:p w14:paraId="3F6FBB78" w14:textId="77777777" w:rsidR="00940027" w:rsidRDefault="00940027">
            <w:pPr>
              <w:pStyle w:val="OtherTableBody"/>
            </w:pPr>
            <w:r>
              <w:t>Rich Text Format</w:t>
            </w:r>
          </w:p>
        </w:tc>
      </w:tr>
      <w:tr w:rsidR="00940027" w14:paraId="3945C49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BDCAF4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C3DBC25" w14:textId="77777777" w:rsidR="00940027" w:rsidRDefault="00940027">
            <w:pPr>
              <w:pStyle w:val="OtherTableBody"/>
            </w:pPr>
            <w:r>
              <w:t>0291</w:t>
            </w:r>
          </w:p>
        </w:tc>
        <w:tc>
          <w:tcPr>
            <w:tcW w:w="2693" w:type="dxa"/>
          </w:tcPr>
          <w:p w14:paraId="2767A08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D8505CC" w14:textId="77777777" w:rsidR="00940027" w:rsidRDefault="00940027">
            <w:pPr>
              <w:pStyle w:val="OtherTableBody"/>
            </w:pPr>
            <w:r>
              <w:t>SGML</w:t>
            </w:r>
          </w:p>
        </w:tc>
        <w:tc>
          <w:tcPr>
            <w:tcW w:w="3544" w:type="dxa"/>
          </w:tcPr>
          <w:p w14:paraId="033C3EE7" w14:textId="77777777" w:rsidR="00940027" w:rsidRDefault="00940027">
            <w:pPr>
              <w:pStyle w:val="OtherTableBody"/>
            </w:pPr>
            <w:r>
              <w:t>Standard Generalized Markup Language (HL7 V2.3.1 and later)</w:t>
            </w:r>
          </w:p>
        </w:tc>
      </w:tr>
      <w:tr w:rsidR="00940027" w14:paraId="2BAA00A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4938FD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C01809E" w14:textId="77777777" w:rsidR="00940027" w:rsidRDefault="00940027">
            <w:pPr>
              <w:pStyle w:val="OtherTableBody"/>
            </w:pPr>
            <w:r>
              <w:t>0291</w:t>
            </w:r>
          </w:p>
        </w:tc>
        <w:tc>
          <w:tcPr>
            <w:tcW w:w="2693" w:type="dxa"/>
          </w:tcPr>
          <w:p w14:paraId="10B02DF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1E09DF8" w14:textId="77777777" w:rsidR="00940027" w:rsidRDefault="00940027">
            <w:pPr>
              <w:pStyle w:val="OtherTableBody"/>
            </w:pPr>
            <w:r>
              <w:t>TIFF</w:t>
            </w:r>
          </w:p>
        </w:tc>
        <w:tc>
          <w:tcPr>
            <w:tcW w:w="3544" w:type="dxa"/>
          </w:tcPr>
          <w:p w14:paraId="31191E3E" w14:textId="77777777" w:rsidR="00940027" w:rsidRDefault="00940027">
            <w:pPr>
              <w:pStyle w:val="OtherTableBody"/>
            </w:pPr>
            <w:r>
              <w:t>TIFF image data</w:t>
            </w:r>
          </w:p>
        </w:tc>
      </w:tr>
      <w:tr w:rsidR="00940027" w14:paraId="15A1074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3E6B44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49E931C" w14:textId="77777777" w:rsidR="00940027" w:rsidRDefault="00940027">
            <w:pPr>
              <w:pStyle w:val="OtherTableBody"/>
            </w:pPr>
            <w:r>
              <w:t>0291</w:t>
            </w:r>
          </w:p>
        </w:tc>
        <w:tc>
          <w:tcPr>
            <w:tcW w:w="2693" w:type="dxa"/>
          </w:tcPr>
          <w:p w14:paraId="427E5D0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4C4D1A8" w14:textId="77777777" w:rsidR="00940027" w:rsidRDefault="00940027">
            <w:pPr>
              <w:pStyle w:val="OtherTableBody"/>
            </w:pPr>
            <w:r>
              <w:t>x-hl7-cda-level-one</w:t>
            </w:r>
          </w:p>
        </w:tc>
        <w:tc>
          <w:tcPr>
            <w:tcW w:w="3544" w:type="dxa"/>
          </w:tcPr>
          <w:p w14:paraId="0DABDF45" w14:textId="77777777" w:rsidR="00940027" w:rsidRDefault="00940027">
            <w:pPr>
              <w:pStyle w:val="OtherTableBody"/>
            </w:pPr>
            <w:r>
              <w:t>HL7 Clinical Document Architecture Level One document</w:t>
            </w:r>
          </w:p>
        </w:tc>
      </w:tr>
      <w:tr w:rsidR="00940027" w14:paraId="0DF63DD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D9FEA0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AE20F32" w14:textId="77777777" w:rsidR="00940027" w:rsidRDefault="00940027">
            <w:pPr>
              <w:pStyle w:val="OtherTableBody"/>
            </w:pPr>
            <w:r>
              <w:t>0291</w:t>
            </w:r>
          </w:p>
        </w:tc>
        <w:tc>
          <w:tcPr>
            <w:tcW w:w="2693" w:type="dxa"/>
          </w:tcPr>
          <w:p w14:paraId="2D6DC64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75C9F2E" w14:textId="77777777" w:rsidR="00940027" w:rsidRDefault="00940027">
            <w:pPr>
              <w:pStyle w:val="OtherTableBody"/>
            </w:pPr>
            <w:r>
              <w:t>XML</w:t>
            </w:r>
          </w:p>
        </w:tc>
        <w:tc>
          <w:tcPr>
            <w:tcW w:w="3544" w:type="dxa"/>
          </w:tcPr>
          <w:p w14:paraId="67539E8C" w14:textId="77777777" w:rsidR="00940027" w:rsidRDefault="00940027">
            <w:pPr>
              <w:pStyle w:val="OtherTableBody"/>
            </w:pPr>
            <w:r>
              <w:t>Extensible Markup Language (HL7 V2.3.1 and later)</w:t>
            </w:r>
          </w:p>
        </w:tc>
      </w:tr>
      <w:tr w:rsidR="00940027" w14:paraId="49838DF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AAF7145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779929D2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49E6619D" w14:textId="77777777" w:rsidR="00940027" w:rsidRDefault="00940027">
            <w:pPr>
              <w:pStyle w:val="OtherTableBody"/>
            </w:pPr>
            <w:r>
              <w:t>Vaccines administered (code = CVX)(parenteral, unless oral is noted)</w:t>
            </w:r>
          </w:p>
        </w:tc>
        <w:tc>
          <w:tcPr>
            <w:tcW w:w="1701" w:type="dxa"/>
          </w:tcPr>
          <w:p w14:paraId="263B957C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56E27A88" w14:textId="77777777" w:rsidR="00940027" w:rsidRDefault="00940027">
            <w:pPr>
              <w:pStyle w:val="OtherTableBody"/>
            </w:pPr>
          </w:p>
        </w:tc>
      </w:tr>
      <w:tr w:rsidR="00940027" w14:paraId="20F984F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6EB3A4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927193F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0C0057D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43761D3" w14:textId="77777777" w:rsidR="00940027" w:rsidRDefault="00940027">
            <w:pPr>
              <w:pStyle w:val="OtherTableBody"/>
            </w:pPr>
            <w:r>
              <w:t>01</w:t>
            </w:r>
          </w:p>
        </w:tc>
        <w:tc>
          <w:tcPr>
            <w:tcW w:w="3544" w:type="dxa"/>
          </w:tcPr>
          <w:p w14:paraId="5BB09964" w14:textId="77777777" w:rsidR="00940027" w:rsidRDefault="00940027">
            <w:pPr>
              <w:pStyle w:val="OtherTableBody"/>
            </w:pPr>
            <w:r>
              <w:t>DTP</w:t>
            </w:r>
          </w:p>
        </w:tc>
      </w:tr>
      <w:tr w:rsidR="00940027" w14:paraId="607AA49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F6DF5C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87BBB06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1DC2B13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11480BD" w14:textId="77777777" w:rsidR="00940027" w:rsidRDefault="00940027">
            <w:pPr>
              <w:pStyle w:val="OtherTableBody"/>
            </w:pPr>
            <w:r>
              <w:t>02</w:t>
            </w:r>
          </w:p>
        </w:tc>
        <w:tc>
          <w:tcPr>
            <w:tcW w:w="3544" w:type="dxa"/>
          </w:tcPr>
          <w:p w14:paraId="1A9BA7A2" w14:textId="77777777" w:rsidR="00940027" w:rsidRDefault="00940027">
            <w:pPr>
              <w:pStyle w:val="OtherTableBody"/>
            </w:pPr>
            <w:r>
              <w:t>OPV</w:t>
            </w:r>
          </w:p>
        </w:tc>
      </w:tr>
      <w:tr w:rsidR="00940027" w14:paraId="43F5EBE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C089A7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11B3CEB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1CFCF43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F31AA96" w14:textId="77777777" w:rsidR="00940027" w:rsidRDefault="00940027">
            <w:pPr>
              <w:pStyle w:val="OtherTableBody"/>
            </w:pPr>
            <w:r>
              <w:t>03</w:t>
            </w:r>
          </w:p>
        </w:tc>
        <w:tc>
          <w:tcPr>
            <w:tcW w:w="3544" w:type="dxa"/>
          </w:tcPr>
          <w:p w14:paraId="1F6A16B5" w14:textId="77777777" w:rsidR="00940027" w:rsidRDefault="00940027">
            <w:pPr>
              <w:pStyle w:val="OtherTableBody"/>
            </w:pPr>
            <w:r>
              <w:t>MMR</w:t>
            </w:r>
          </w:p>
        </w:tc>
      </w:tr>
      <w:tr w:rsidR="00940027" w14:paraId="6956B4F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C67E81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93EA446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0330F1F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7BE5C3B" w14:textId="77777777" w:rsidR="00940027" w:rsidRDefault="00940027">
            <w:pPr>
              <w:pStyle w:val="OtherTableBody"/>
            </w:pPr>
            <w:r>
              <w:t>04</w:t>
            </w:r>
          </w:p>
        </w:tc>
        <w:tc>
          <w:tcPr>
            <w:tcW w:w="3544" w:type="dxa"/>
          </w:tcPr>
          <w:p w14:paraId="2CE50753" w14:textId="77777777" w:rsidR="00940027" w:rsidRDefault="00940027">
            <w:pPr>
              <w:pStyle w:val="OtherTableBody"/>
            </w:pPr>
            <w:r>
              <w:t>M/R</w:t>
            </w:r>
          </w:p>
        </w:tc>
      </w:tr>
      <w:tr w:rsidR="00940027" w14:paraId="1D15378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E6A213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8883DB4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6DB3E14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8D563AA" w14:textId="77777777" w:rsidR="00940027" w:rsidRDefault="00940027">
            <w:pPr>
              <w:pStyle w:val="OtherTableBody"/>
            </w:pPr>
            <w:r>
              <w:t>05</w:t>
            </w:r>
          </w:p>
        </w:tc>
        <w:tc>
          <w:tcPr>
            <w:tcW w:w="3544" w:type="dxa"/>
          </w:tcPr>
          <w:p w14:paraId="1D5D3DB6" w14:textId="77777777" w:rsidR="00940027" w:rsidRDefault="00940027">
            <w:pPr>
              <w:pStyle w:val="OtherTableBody"/>
            </w:pPr>
            <w:r>
              <w:t>measles</w:t>
            </w:r>
          </w:p>
        </w:tc>
      </w:tr>
      <w:tr w:rsidR="00940027" w14:paraId="6B94544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1FEEEC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C1C55B7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2611112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7CB6CBD" w14:textId="77777777" w:rsidR="00940027" w:rsidRDefault="00940027">
            <w:pPr>
              <w:pStyle w:val="OtherTableBody"/>
            </w:pPr>
            <w:r>
              <w:t>06</w:t>
            </w:r>
          </w:p>
        </w:tc>
        <w:tc>
          <w:tcPr>
            <w:tcW w:w="3544" w:type="dxa"/>
          </w:tcPr>
          <w:p w14:paraId="5217869F" w14:textId="77777777" w:rsidR="00940027" w:rsidRDefault="00940027">
            <w:pPr>
              <w:pStyle w:val="OtherTableBody"/>
            </w:pPr>
            <w:r>
              <w:t>rubella</w:t>
            </w:r>
          </w:p>
        </w:tc>
      </w:tr>
      <w:tr w:rsidR="00940027" w14:paraId="455A5EE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471414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7E2A180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4C5AA1B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BFB9B6A" w14:textId="77777777" w:rsidR="00940027" w:rsidRDefault="00940027">
            <w:pPr>
              <w:pStyle w:val="OtherTableBody"/>
            </w:pPr>
            <w:r>
              <w:t>07</w:t>
            </w:r>
          </w:p>
        </w:tc>
        <w:tc>
          <w:tcPr>
            <w:tcW w:w="3544" w:type="dxa"/>
          </w:tcPr>
          <w:p w14:paraId="0E85FD7D" w14:textId="77777777" w:rsidR="00940027" w:rsidRDefault="00940027">
            <w:pPr>
              <w:pStyle w:val="OtherTableBody"/>
            </w:pPr>
            <w:r>
              <w:t>mumps</w:t>
            </w:r>
          </w:p>
        </w:tc>
      </w:tr>
      <w:tr w:rsidR="00940027" w14:paraId="74286FB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6F8A4F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BDE06D3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0FB8BE1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D6178DC" w14:textId="77777777" w:rsidR="00940027" w:rsidRDefault="00940027">
            <w:pPr>
              <w:pStyle w:val="OtherTableBody"/>
            </w:pPr>
            <w:r>
              <w:t>08</w:t>
            </w:r>
          </w:p>
        </w:tc>
        <w:tc>
          <w:tcPr>
            <w:tcW w:w="3544" w:type="dxa"/>
          </w:tcPr>
          <w:p w14:paraId="5F66571A" w14:textId="77777777" w:rsidR="00940027" w:rsidRDefault="00940027">
            <w:pPr>
              <w:pStyle w:val="OtherTableBody"/>
            </w:pPr>
            <w:r>
              <w:t>Hep B, adolescent or pediatric</w:t>
            </w:r>
          </w:p>
        </w:tc>
      </w:tr>
      <w:tr w:rsidR="00940027" w14:paraId="623AD58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E528F3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04CA1EB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26ECA10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EE9FED4" w14:textId="77777777" w:rsidR="00940027" w:rsidRDefault="00940027">
            <w:pPr>
              <w:pStyle w:val="OtherTableBody"/>
            </w:pPr>
            <w:r>
              <w:t>09</w:t>
            </w:r>
          </w:p>
        </w:tc>
        <w:tc>
          <w:tcPr>
            <w:tcW w:w="3544" w:type="dxa"/>
          </w:tcPr>
          <w:p w14:paraId="51E1E5D4" w14:textId="77777777" w:rsidR="00940027" w:rsidRDefault="00940027">
            <w:pPr>
              <w:pStyle w:val="OtherTableBody"/>
            </w:pPr>
            <w:r>
              <w:t>Td (adult)</w:t>
            </w:r>
          </w:p>
        </w:tc>
      </w:tr>
      <w:tr w:rsidR="00940027" w14:paraId="1763506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61F4C6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9C2DE83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43DF324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4990D88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3544" w:type="dxa"/>
          </w:tcPr>
          <w:p w14:paraId="5EA913A4" w14:textId="77777777" w:rsidR="00940027" w:rsidRDefault="00940027">
            <w:pPr>
              <w:pStyle w:val="OtherTableBody"/>
            </w:pPr>
            <w:r>
              <w:t>IPV</w:t>
            </w:r>
          </w:p>
        </w:tc>
      </w:tr>
      <w:tr w:rsidR="00940027" w14:paraId="5253AE5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80F258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81F7DCA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4B298EB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455D921" w14:textId="77777777" w:rsidR="00940027" w:rsidRDefault="00940027">
            <w:pPr>
              <w:pStyle w:val="OtherTableBody"/>
            </w:pPr>
            <w:r>
              <w:t>100</w:t>
            </w:r>
          </w:p>
        </w:tc>
        <w:tc>
          <w:tcPr>
            <w:tcW w:w="3544" w:type="dxa"/>
          </w:tcPr>
          <w:p w14:paraId="3C77931E" w14:textId="77777777" w:rsidR="00940027" w:rsidRDefault="00940027">
            <w:pPr>
              <w:pStyle w:val="OtherTableBody"/>
            </w:pPr>
            <w:r>
              <w:t>pneumococcal conjugate</w:t>
            </w:r>
          </w:p>
        </w:tc>
      </w:tr>
      <w:tr w:rsidR="00940027" w14:paraId="73797E1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F54A55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D57AAA3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4739F35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5389544" w14:textId="77777777" w:rsidR="00940027" w:rsidRDefault="00940027">
            <w:pPr>
              <w:pStyle w:val="OtherTableBody"/>
            </w:pPr>
            <w:r>
              <w:t>101</w:t>
            </w:r>
          </w:p>
        </w:tc>
        <w:tc>
          <w:tcPr>
            <w:tcW w:w="3544" w:type="dxa"/>
          </w:tcPr>
          <w:p w14:paraId="36C30A93" w14:textId="77777777" w:rsidR="00940027" w:rsidRDefault="00940027">
            <w:pPr>
              <w:pStyle w:val="OtherTableBody"/>
            </w:pPr>
            <w:r>
              <w:t>typhoid, ViCPs</w:t>
            </w:r>
          </w:p>
        </w:tc>
      </w:tr>
      <w:tr w:rsidR="00940027" w14:paraId="1E92460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6E65C1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E68D42D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36A07DB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602C3BF" w14:textId="77777777" w:rsidR="00940027" w:rsidRDefault="00940027">
            <w:pPr>
              <w:pStyle w:val="OtherTableBody"/>
            </w:pPr>
            <w:r>
              <w:t>102</w:t>
            </w:r>
          </w:p>
        </w:tc>
        <w:tc>
          <w:tcPr>
            <w:tcW w:w="3544" w:type="dxa"/>
          </w:tcPr>
          <w:p w14:paraId="731C450F" w14:textId="77777777" w:rsidR="00940027" w:rsidRDefault="00940027">
            <w:pPr>
              <w:pStyle w:val="OtherTableBody"/>
            </w:pPr>
            <w:r>
              <w:t>DTP-Hib-Hep B</w:t>
            </w:r>
          </w:p>
        </w:tc>
      </w:tr>
      <w:tr w:rsidR="00940027" w14:paraId="074B458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C94BAC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0CE4E65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25A233F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AB031D7" w14:textId="77777777" w:rsidR="00940027" w:rsidRDefault="00940027">
            <w:pPr>
              <w:pStyle w:val="OtherTableBody"/>
            </w:pPr>
            <w:r>
              <w:t>103</w:t>
            </w:r>
          </w:p>
        </w:tc>
        <w:tc>
          <w:tcPr>
            <w:tcW w:w="3544" w:type="dxa"/>
          </w:tcPr>
          <w:p w14:paraId="3474FE44" w14:textId="77777777" w:rsidR="00940027" w:rsidRDefault="00940027">
            <w:pPr>
              <w:pStyle w:val="OtherTableBody"/>
            </w:pPr>
            <w:r>
              <w:t>meningococcal C conjugate</w:t>
            </w:r>
          </w:p>
        </w:tc>
      </w:tr>
      <w:tr w:rsidR="00940027" w14:paraId="09841F9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DB7292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6B39B16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535158A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2C311AD" w14:textId="77777777" w:rsidR="00940027" w:rsidRDefault="00940027">
            <w:pPr>
              <w:pStyle w:val="OtherTableBody"/>
            </w:pPr>
            <w:r>
              <w:t>104</w:t>
            </w:r>
          </w:p>
        </w:tc>
        <w:tc>
          <w:tcPr>
            <w:tcW w:w="3544" w:type="dxa"/>
          </w:tcPr>
          <w:p w14:paraId="408A0239" w14:textId="77777777" w:rsidR="00940027" w:rsidRDefault="00940027">
            <w:pPr>
              <w:pStyle w:val="OtherTableBody"/>
            </w:pPr>
            <w:r>
              <w:t>Hep A-Hep B</w:t>
            </w:r>
          </w:p>
        </w:tc>
      </w:tr>
      <w:tr w:rsidR="00940027" w14:paraId="1C6A461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CBCF0B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76BAF4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0292</w:t>
            </w:r>
          </w:p>
        </w:tc>
        <w:tc>
          <w:tcPr>
            <w:tcW w:w="2693" w:type="dxa"/>
          </w:tcPr>
          <w:p w14:paraId="292F972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21C75A2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105</w:t>
            </w:r>
          </w:p>
        </w:tc>
        <w:tc>
          <w:tcPr>
            <w:tcW w:w="3544" w:type="dxa"/>
          </w:tcPr>
          <w:p w14:paraId="77DAB54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smallpox, diluted</w:t>
            </w:r>
          </w:p>
        </w:tc>
      </w:tr>
      <w:tr w:rsidR="00940027" w14:paraId="508D280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40F57E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4BAB8B8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0292</w:t>
            </w:r>
          </w:p>
        </w:tc>
        <w:tc>
          <w:tcPr>
            <w:tcW w:w="2693" w:type="dxa"/>
          </w:tcPr>
          <w:p w14:paraId="0F13F796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0C0DE48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106</w:t>
            </w:r>
          </w:p>
        </w:tc>
        <w:tc>
          <w:tcPr>
            <w:tcW w:w="3544" w:type="dxa"/>
          </w:tcPr>
          <w:p w14:paraId="0C05AB6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DTaP, 5 pertussis antigens</w:t>
            </w:r>
          </w:p>
        </w:tc>
      </w:tr>
      <w:tr w:rsidR="00940027" w14:paraId="282A926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2460C7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6459A66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0292</w:t>
            </w:r>
          </w:p>
        </w:tc>
        <w:tc>
          <w:tcPr>
            <w:tcW w:w="2693" w:type="dxa"/>
          </w:tcPr>
          <w:p w14:paraId="5E51571E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7187FF5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107</w:t>
            </w:r>
          </w:p>
        </w:tc>
        <w:tc>
          <w:tcPr>
            <w:tcW w:w="3544" w:type="dxa"/>
          </w:tcPr>
          <w:p w14:paraId="095BF74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DTaP, NOS</w:t>
            </w:r>
          </w:p>
        </w:tc>
      </w:tr>
      <w:tr w:rsidR="00940027" w14:paraId="68ADE16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43F1598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032C271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0292</w:t>
            </w:r>
          </w:p>
        </w:tc>
        <w:tc>
          <w:tcPr>
            <w:tcW w:w="2693" w:type="dxa"/>
          </w:tcPr>
          <w:p w14:paraId="4FE439A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0185950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108</w:t>
            </w:r>
          </w:p>
        </w:tc>
        <w:tc>
          <w:tcPr>
            <w:tcW w:w="3544" w:type="dxa"/>
          </w:tcPr>
          <w:p w14:paraId="7CB28BE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meningococcal, NOS</w:t>
            </w:r>
          </w:p>
        </w:tc>
      </w:tr>
      <w:tr w:rsidR="00940027" w14:paraId="162074E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1AD128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17AD4E7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0292</w:t>
            </w:r>
          </w:p>
        </w:tc>
        <w:tc>
          <w:tcPr>
            <w:tcW w:w="2693" w:type="dxa"/>
          </w:tcPr>
          <w:p w14:paraId="6EA706E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18C10BE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109</w:t>
            </w:r>
          </w:p>
        </w:tc>
        <w:tc>
          <w:tcPr>
            <w:tcW w:w="3544" w:type="dxa"/>
          </w:tcPr>
          <w:p w14:paraId="40F1C50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pneumococcal, NOS</w:t>
            </w:r>
          </w:p>
        </w:tc>
      </w:tr>
      <w:tr w:rsidR="00940027" w14:paraId="6481F59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631E08A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727FFC6D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0292</w:t>
            </w:r>
          </w:p>
        </w:tc>
        <w:tc>
          <w:tcPr>
            <w:tcW w:w="2693" w:type="dxa"/>
          </w:tcPr>
          <w:p w14:paraId="3303C9D3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3362709B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11</w:t>
            </w:r>
          </w:p>
        </w:tc>
        <w:tc>
          <w:tcPr>
            <w:tcW w:w="3544" w:type="dxa"/>
          </w:tcPr>
          <w:p w14:paraId="6286B2B0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pertussis</w:t>
            </w:r>
          </w:p>
        </w:tc>
      </w:tr>
      <w:tr w:rsidR="00940027" w14:paraId="39CE6F3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8B83C2F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7EE9C118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0292</w:t>
            </w:r>
          </w:p>
        </w:tc>
        <w:tc>
          <w:tcPr>
            <w:tcW w:w="2693" w:type="dxa"/>
          </w:tcPr>
          <w:p w14:paraId="68A1B6BE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1EEC8F23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12</w:t>
            </w:r>
          </w:p>
        </w:tc>
        <w:tc>
          <w:tcPr>
            <w:tcW w:w="3544" w:type="dxa"/>
          </w:tcPr>
          <w:p w14:paraId="743BEBB5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diphtheria antitoxin</w:t>
            </w:r>
          </w:p>
        </w:tc>
      </w:tr>
      <w:tr w:rsidR="00940027" w14:paraId="1ACE20A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F8DA9E9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38BC1F12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0292</w:t>
            </w:r>
          </w:p>
        </w:tc>
        <w:tc>
          <w:tcPr>
            <w:tcW w:w="2693" w:type="dxa"/>
          </w:tcPr>
          <w:p w14:paraId="2400BDB2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4B7A2C6E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13</w:t>
            </w:r>
          </w:p>
        </w:tc>
        <w:tc>
          <w:tcPr>
            <w:tcW w:w="3544" w:type="dxa"/>
          </w:tcPr>
          <w:p w14:paraId="29075ED7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TIG</w:t>
            </w:r>
          </w:p>
        </w:tc>
      </w:tr>
      <w:tr w:rsidR="00940027" w14:paraId="40884F3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0C718CE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210F7FE3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0292</w:t>
            </w:r>
          </w:p>
        </w:tc>
        <w:tc>
          <w:tcPr>
            <w:tcW w:w="2693" w:type="dxa"/>
          </w:tcPr>
          <w:p w14:paraId="6AA9F46A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15127541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14</w:t>
            </w:r>
          </w:p>
        </w:tc>
        <w:tc>
          <w:tcPr>
            <w:tcW w:w="3544" w:type="dxa"/>
          </w:tcPr>
          <w:p w14:paraId="002903ED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IG, NOS</w:t>
            </w:r>
          </w:p>
        </w:tc>
      </w:tr>
      <w:tr w:rsidR="00940027" w14:paraId="7F27E54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8550DE9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02038CB3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5D39557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B909709" w14:textId="77777777" w:rsidR="00940027" w:rsidRDefault="00940027">
            <w:pPr>
              <w:pStyle w:val="OtherTableBody"/>
            </w:pPr>
            <w:r>
              <w:t>15</w:t>
            </w:r>
          </w:p>
        </w:tc>
        <w:tc>
          <w:tcPr>
            <w:tcW w:w="3544" w:type="dxa"/>
          </w:tcPr>
          <w:p w14:paraId="74FF3F2F" w14:textId="77777777" w:rsidR="00940027" w:rsidRDefault="00940027">
            <w:pPr>
              <w:pStyle w:val="OtherTableBody"/>
            </w:pPr>
            <w:r>
              <w:t>influenza, split (incl. purified surface antigen)</w:t>
            </w:r>
          </w:p>
        </w:tc>
      </w:tr>
      <w:tr w:rsidR="00940027" w14:paraId="048304E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893FB0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0134AB0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1F250C6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B5A2D79" w14:textId="77777777" w:rsidR="00940027" w:rsidRDefault="00940027">
            <w:pPr>
              <w:pStyle w:val="OtherTableBody"/>
            </w:pPr>
            <w:r>
              <w:t>16</w:t>
            </w:r>
          </w:p>
        </w:tc>
        <w:tc>
          <w:tcPr>
            <w:tcW w:w="3544" w:type="dxa"/>
          </w:tcPr>
          <w:p w14:paraId="7D8F7B88" w14:textId="77777777" w:rsidR="00940027" w:rsidRDefault="00940027">
            <w:pPr>
              <w:pStyle w:val="OtherTableBody"/>
            </w:pPr>
            <w:r>
              <w:t>influenza, whole</w:t>
            </w:r>
          </w:p>
        </w:tc>
      </w:tr>
      <w:tr w:rsidR="00940027" w14:paraId="52EB924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160969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17E1C49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3E0FF8E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5CCB4B3" w14:textId="77777777" w:rsidR="00940027" w:rsidRDefault="00940027">
            <w:pPr>
              <w:pStyle w:val="OtherTableBody"/>
            </w:pPr>
            <w:r>
              <w:t>17</w:t>
            </w:r>
          </w:p>
        </w:tc>
        <w:tc>
          <w:tcPr>
            <w:tcW w:w="3544" w:type="dxa"/>
          </w:tcPr>
          <w:p w14:paraId="193CF765" w14:textId="77777777" w:rsidR="00940027" w:rsidRDefault="00940027">
            <w:pPr>
              <w:pStyle w:val="OtherTableBody"/>
            </w:pPr>
            <w:r>
              <w:t>Hib, NOS</w:t>
            </w:r>
          </w:p>
        </w:tc>
      </w:tr>
      <w:tr w:rsidR="00940027" w14:paraId="7E9BD1A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2580E5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72B7AF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0292</w:t>
            </w:r>
          </w:p>
        </w:tc>
        <w:tc>
          <w:tcPr>
            <w:tcW w:w="2693" w:type="dxa"/>
          </w:tcPr>
          <w:p w14:paraId="5A1A5C7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405ABE6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18</w:t>
            </w:r>
          </w:p>
        </w:tc>
        <w:tc>
          <w:tcPr>
            <w:tcW w:w="3544" w:type="dxa"/>
          </w:tcPr>
          <w:p w14:paraId="7447B94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rabies, intramuscular injection</w:t>
            </w:r>
          </w:p>
        </w:tc>
      </w:tr>
      <w:tr w:rsidR="00940027" w14:paraId="4AEAF44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AC6CD0F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77B586B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0292</w:t>
            </w:r>
          </w:p>
        </w:tc>
        <w:tc>
          <w:tcPr>
            <w:tcW w:w="2693" w:type="dxa"/>
          </w:tcPr>
          <w:p w14:paraId="09FF467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13F57D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19</w:t>
            </w:r>
          </w:p>
        </w:tc>
        <w:tc>
          <w:tcPr>
            <w:tcW w:w="3544" w:type="dxa"/>
          </w:tcPr>
          <w:p w14:paraId="1618A7D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BCG</w:t>
            </w:r>
          </w:p>
        </w:tc>
      </w:tr>
      <w:tr w:rsidR="00940027" w14:paraId="7D04FE3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2AA7BEC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5160D9A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0292</w:t>
            </w:r>
          </w:p>
        </w:tc>
        <w:tc>
          <w:tcPr>
            <w:tcW w:w="2693" w:type="dxa"/>
          </w:tcPr>
          <w:p w14:paraId="0B8BFD5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1481F81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20</w:t>
            </w:r>
          </w:p>
        </w:tc>
        <w:tc>
          <w:tcPr>
            <w:tcW w:w="3544" w:type="dxa"/>
          </w:tcPr>
          <w:p w14:paraId="5917B19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DTaP</w:t>
            </w:r>
          </w:p>
        </w:tc>
      </w:tr>
      <w:tr w:rsidR="00940027" w14:paraId="6B4947C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39A6B3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160EE23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0292</w:t>
            </w:r>
          </w:p>
        </w:tc>
        <w:tc>
          <w:tcPr>
            <w:tcW w:w="2693" w:type="dxa"/>
          </w:tcPr>
          <w:p w14:paraId="5408056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52C53D6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21</w:t>
            </w:r>
          </w:p>
        </w:tc>
        <w:tc>
          <w:tcPr>
            <w:tcW w:w="3544" w:type="dxa"/>
          </w:tcPr>
          <w:p w14:paraId="73D2711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Varicella</w:t>
            </w:r>
          </w:p>
        </w:tc>
      </w:tr>
      <w:tr w:rsidR="00940027" w14:paraId="34F4A4C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554C2E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4FC66871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09A1A46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92BAAE1" w14:textId="77777777" w:rsidR="00940027" w:rsidRDefault="00940027">
            <w:pPr>
              <w:pStyle w:val="OtherTableBody"/>
            </w:pPr>
            <w:r>
              <w:t>22</w:t>
            </w:r>
          </w:p>
        </w:tc>
        <w:tc>
          <w:tcPr>
            <w:tcW w:w="3544" w:type="dxa"/>
          </w:tcPr>
          <w:p w14:paraId="3B472F76" w14:textId="77777777" w:rsidR="00940027" w:rsidRDefault="00940027">
            <w:pPr>
              <w:pStyle w:val="OtherTableBody"/>
            </w:pPr>
            <w:r>
              <w:t>DTP-Hib</w:t>
            </w:r>
          </w:p>
        </w:tc>
      </w:tr>
      <w:tr w:rsidR="00940027" w14:paraId="64111F9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86210C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52A7BC2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59DA96A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1D30C1E" w14:textId="77777777" w:rsidR="00940027" w:rsidRDefault="00940027">
            <w:pPr>
              <w:pStyle w:val="OtherTableBody"/>
            </w:pPr>
            <w:r>
              <w:t>23</w:t>
            </w:r>
          </w:p>
        </w:tc>
        <w:tc>
          <w:tcPr>
            <w:tcW w:w="3544" w:type="dxa"/>
          </w:tcPr>
          <w:p w14:paraId="0884A741" w14:textId="77777777" w:rsidR="00940027" w:rsidRDefault="00940027">
            <w:pPr>
              <w:pStyle w:val="OtherTableBody"/>
            </w:pPr>
            <w:r>
              <w:t>plague</w:t>
            </w:r>
          </w:p>
        </w:tc>
      </w:tr>
      <w:tr w:rsidR="00940027" w14:paraId="5D197D7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FF689F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01706CB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7E6C799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28108D2" w14:textId="77777777" w:rsidR="00940027" w:rsidRDefault="00940027">
            <w:pPr>
              <w:pStyle w:val="OtherTableBody"/>
            </w:pPr>
            <w:r>
              <w:t>24</w:t>
            </w:r>
          </w:p>
        </w:tc>
        <w:tc>
          <w:tcPr>
            <w:tcW w:w="3544" w:type="dxa"/>
          </w:tcPr>
          <w:p w14:paraId="4B3C230D" w14:textId="77777777" w:rsidR="00940027" w:rsidRDefault="00940027">
            <w:pPr>
              <w:pStyle w:val="OtherTableBody"/>
            </w:pPr>
            <w:r>
              <w:t>anthrax</w:t>
            </w:r>
          </w:p>
        </w:tc>
      </w:tr>
      <w:tr w:rsidR="00940027" w14:paraId="267514C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5F0277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926A7CB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3AFFECF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7338260" w14:textId="77777777" w:rsidR="00940027" w:rsidRDefault="00940027">
            <w:pPr>
              <w:pStyle w:val="OtherTableBody"/>
            </w:pPr>
            <w:r>
              <w:t>25</w:t>
            </w:r>
          </w:p>
        </w:tc>
        <w:tc>
          <w:tcPr>
            <w:tcW w:w="3544" w:type="dxa"/>
          </w:tcPr>
          <w:p w14:paraId="5E1D55E5" w14:textId="77777777" w:rsidR="00940027" w:rsidRDefault="00940027">
            <w:pPr>
              <w:pStyle w:val="OtherTableBody"/>
            </w:pPr>
            <w:r>
              <w:t>typhoid, oral</w:t>
            </w:r>
          </w:p>
        </w:tc>
      </w:tr>
      <w:tr w:rsidR="00940027" w14:paraId="5C8A916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4ABB17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9C34C5C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54555FA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A428737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3544" w:type="dxa"/>
          </w:tcPr>
          <w:p w14:paraId="154A401F" w14:textId="77777777" w:rsidR="00940027" w:rsidRDefault="00940027">
            <w:pPr>
              <w:pStyle w:val="OtherTableBody"/>
            </w:pPr>
            <w:r>
              <w:t>cholera</w:t>
            </w:r>
          </w:p>
        </w:tc>
      </w:tr>
      <w:tr w:rsidR="00940027" w14:paraId="29B4F39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AF8A90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07878FC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68C62B6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57C99D7" w14:textId="77777777" w:rsidR="00940027" w:rsidRDefault="00940027">
            <w:pPr>
              <w:pStyle w:val="OtherTableBody"/>
            </w:pPr>
            <w:r>
              <w:t>27</w:t>
            </w:r>
          </w:p>
        </w:tc>
        <w:tc>
          <w:tcPr>
            <w:tcW w:w="3544" w:type="dxa"/>
          </w:tcPr>
          <w:p w14:paraId="68268B25" w14:textId="77777777" w:rsidR="00940027" w:rsidRDefault="00940027">
            <w:pPr>
              <w:pStyle w:val="OtherTableBody"/>
            </w:pPr>
            <w:r>
              <w:t>botulinum antitoxin</w:t>
            </w:r>
          </w:p>
        </w:tc>
      </w:tr>
      <w:tr w:rsidR="00940027" w14:paraId="45E8F2C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DF0D57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B39531A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2135DA5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A0744C1" w14:textId="77777777" w:rsidR="00940027" w:rsidRDefault="00940027">
            <w:pPr>
              <w:pStyle w:val="OtherTableBody"/>
            </w:pPr>
            <w:r>
              <w:t>28</w:t>
            </w:r>
          </w:p>
        </w:tc>
        <w:tc>
          <w:tcPr>
            <w:tcW w:w="3544" w:type="dxa"/>
          </w:tcPr>
          <w:p w14:paraId="73E57C92" w14:textId="77777777" w:rsidR="00940027" w:rsidRDefault="00940027">
            <w:pPr>
              <w:pStyle w:val="OtherTableBody"/>
            </w:pPr>
            <w:r>
              <w:t>DT (pediatric)</w:t>
            </w:r>
          </w:p>
        </w:tc>
      </w:tr>
      <w:tr w:rsidR="00940027" w14:paraId="45F06D4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4B6EBB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87D1455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0181E6B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F7C81D2" w14:textId="77777777" w:rsidR="00940027" w:rsidRDefault="00940027">
            <w:pPr>
              <w:pStyle w:val="OtherTableBody"/>
            </w:pPr>
            <w:r>
              <w:t>29</w:t>
            </w:r>
          </w:p>
        </w:tc>
        <w:tc>
          <w:tcPr>
            <w:tcW w:w="3544" w:type="dxa"/>
          </w:tcPr>
          <w:p w14:paraId="168D4DDA" w14:textId="77777777" w:rsidR="00940027" w:rsidRDefault="00940027">
            <w:pPr>
              <w:pStyle w:val="OtherTableBody"/>
            </w:pPr>
            <w:r>
              <w:t>CMVIG</w:t>
            </w:r>
          </w:p>
        </w:tc>
      </w:tr>
      <w:tr w:rsidR="00940027" w14:paraId="5B3B8FF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39C0DE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4CE7F70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00FB8C5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D446064" w14:textId="77777777" w:rsidR="00940027" w:rsidRDefault="00940027">
            <w:pPr>
              <w:pStyle w:val="OtherTableBody"/>
            </w:pPr>
            <w:r>
              <w:t>30</w:t>
            </w:r>
          </w:p>
        </w:tc>
        <w:tc>
          <w:tcPr>
            <w:tcW w:w="3544" w:type="dxa"/>
          </w:tcPr>
          <w:p w14:paraId="5332B44B" w14:textId="77777777" w:rsidR="00940027" w:rsidRDefault="00940027">
            <w:pPr>
              <w:pStyle w:val="OtherTableBody"/>
            </w:pPr>
            <w:r>
              <w:t>HBIG</w:t>
            </w:r>
          </w:p>
        </w:tc>
      </w:tr>
      <w:tr w:rsidR="00940027" w14:paraId="06AF587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70FC89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38ED6A4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29CD3B9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1745D9C" w14:textId="77777777" w:rsidR="00940027" w:rsidRDefault="00940027">
            <w:pPr>
              <w:pStyle w:val="OtherTableBody"/>
            </w:pPr>
            <w:r>
              <w:t>31</w:t>
            </w:r>
          </w:p>
        </w:tc>
        <w:tc>
          <w:tcPr>
            <w:tcW w:w="3544" w:type="dxa"/>
          </w:tcPr>
          <w:p w14:paraId="2837FB45" w14:textId="77777777" w:rsidR="00940027" w:rsidRDefault="00940027">
            <w:pPr>
              <w:pStyle w:val="OtherTableBody"/>
            </w:pPr>
            <w:r>
              <w:t>Hep A, pediatric, NOS</w:t>
            </w:r>
          </w:p>
        </w:tc>
      </w:tr>
      <w:tr w:rsidR="00940027" w14:paraId="6D897DC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FE285C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0322EDC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203C570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5E4A993" w14:textId="77777777" w:rsidR="00940027" w:rsidRDefault="00940027">
            <w:pPr>
              <w:pStyle w:val="OtherTableBody"/>
            </w:pPr>
            <w:r>
              <w:t>32</w:t>
            </w:r>
          </w:p>
        </w:tc>
        <w:tc>
          <w:tcPr>
            <w:tcW w:w="3544" w:type="dxa"/>
          </w:tcPr>
          <w:p w14:paraId="704A4D6F" w14:textId="77777777" w:rsidR="00940027" w:rsidRDefault="00940027">
            <w:pPr>
              <w:pStyle w:val="OtherTableBody"/>
            </w:pPr>
            <w:r>
              <w:t>meningococcal</w:t>
            </w:r>
          </w:p>
        </w:tc>
      </w:tr>
      <w:tr w:rsidR="00940027" w14:paraId="4603484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EAB2F3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83EDE18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3EDB106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510A5B7" w14:textId="77777777" w:rsidR="00940027" w:rsidRDefault="00940027">
            <w:pPr>
              <w:pStyle w:val="OtherTableBody"/>
            </w:pPr>
            <w:r>
              <w:t>33</w:t>
            </w:r>
          </w:p>
        </w:tc>
        <w:tc>
          <w:tcPr>
            <w:tcW w:w="3544" w:type="dxa"/>
          </w:tcPr>
          <w:p w14:paraId="1AB25212" w14:textId="77777777" w:rsidR="00940027" w:rsidRDefault="00940027">
            <w:pPr>
              <w:pStyle w:val="OtherTableBody"/>
            </w:pPr>
            <w:r>
              <w:t>pneumococcal</w:t>
            </w:r>
          </w:p>
        </w:tc>
      </w:tr>
      <w:tr w:rsidR="00940027" w14:paraId="017D2AA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6F9313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0E23897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21A1CD6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750B184" w14:textId="77777777" w:rsidR="00940027" w:rsidRDefault="00940027">
            <w:pPr>
              <w:pStyle w:val="OtherTableBody"/>
            </w:pPr>
            <w:r>
              <w:t>34</w:t>
            </w:r>
          </w:p>
        </w:tc>
        <w:tc>
          <w:tcPr>
            <w:tcW w:w="3544" w:type="dxa"/>
          </w:tcPr>
          <w:p w14:paraId="4DB70665" w14:textId="77777777" w:rsidR="00940027" w:rsidRDefault="00940027">
            <w:pPr>
              <w:pStyle w:val="OtherTableBody"/>
            </w:pPr>
            <w:r>
              <w:t>RIG</w:t>
            </w:r>
          </w:p>
        </w:tc>
      </w:tr>
      <w:tr w:rsidR="00940027" w14:paraId="6B081ED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9DB34D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9862D70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1B89FC2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79A3AAF" w14:textId="77777777" w:rsidR="00940027" w:rsidRDefault="00940027">
            <w:pPr>
              <w:pStyle w:val="OtherTableBody"/>
            </w:pPr>
            <w:r>
              <w:t>35</w:t>
            </w:r>
          </w:p>
        </w:tc>
        <w:tc>
          <w:tcPr>
            <w:tcW w:w="3544" w:type="dxa"/>
          </w:tcPr>
          <w:p w14:paraId="12CA0400" w14:textId="77777777" w:rsidR="00940027" w:rsidRDefault="00940027">
            <w:pPr>
              <w:pStyle w:val="OtherTableBody"/>
            </w:pPr>
            <w:r>
              <w:t>tetanus toxoid</w:t>
            </w:r>
          </w:p>
        </w:tc>
      </w:tr>
      <w:tr w:rsidR="00940027" w14:paraId="366288C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194B3D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0C50C50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1276298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A2449C1" w14:textId="77777777" w:rsidR="00940027" w:rsidRDefault="00940027">
            <w:pPr>
              <w:pStyle w:val="OtherTableBody"/>
            </w:pPr>
            <w:r>
              <w:t>36</w:t>
            </w:r>
          </w:p>
        </w:tc>
        <w:tc>
          <w:tcPr>
            <w:tcW w:w="3544" w:type="dxa"/>
          </w:tcPr>
          <w:p w14:paraId="3D2E5AEA" w14:textId="77777777" w:rsidR="00940027" w:rsidRDefault="00940027">
            <w:pPr>
              <w:pStyle w:val="OtherTableBody"/>
            </w:pPr>
            <w:r>
              <w:t>VZIG</w:t>
            </w:r>
          </w:p>
        </w:tc>
      </w:tr>
      <w:tr w:rsidR="00940027" w14:paraId="2D34D03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D25A52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83E0D8F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6F9ADD9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33313D7" w14:textId="77777777" w:rsidR="00940027" w:rsidRDefault="00940027">
            <w:pPr>
              <w:pStyle w:val="OtherTableBody"/>
            </w:pPr>
            <w:r>
              <w:t>37</w:t>
            </w:r>
          </w:p>
        </w:tc>
        <w:tc>
          <w:tcPr>
            <w:tcW w:w="3544" w:type="dxa"/>
          </w:tcPr>
          <w:p w14:paraId="798CE4DC" w14:textId="77777777" w:rsidR="00940027" w:rsidRDefault="00940027">
            <w:pPr>
              <w:pStyle w:val="OtherTableBody"/>
            </w:pPr>
            <w:r>
              <w:t>yellow fever</w:t>
            </w:r>
          </w:p>
        </w:tc>
      </w:tr>
      <w:tr w:rsidR="00940027" w14:paraId="78FD2F9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E25D25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C02F1B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0292</w:t>
            </w:r>
          </w:p>
        </w:tc>
        <w:tc>
          <w:tcPr>
            <w:tcW w:w="2693" w:type="dxa"/>
          </w:tcPr>
          <w:p w14:paraId="4800472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4DB6BA9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38</w:t>
            </w:r>
          </w:p>
        </w:tc>
        <w:tc>
          <w:tcPr>
            <w:tcW w:w="3544" w:type="dxa"/>
          </w:tcPr>
          <w:p w14:paraId="76215D1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rubella/mumps</w:t>
            </w:r>
          </w:p>
        </w:tc>
      </w:tr>
      <w:tr w:rsidR="00940027" w14:paraId="044C0AC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416C36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1852949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0292</w:t>
            </w:r>
          </w:p>
        </w:tc>
        <w:tc>
          <w:tcPr>
            <w:tcW w:w="2693" w:type="dxa"/>
          </w:tcPr>
          <w:p w14:paraId="331B46B7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3874968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39</w:t>
            </w:r>
          </w:p>
        </w:tc>
        <w:tc>
          <w:tcPr>
            <w:tcW w:w="3544" w:type="dxa"/>
          </w:tcPr>
          <w:p w14:paraId="6BBE72E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Japanese encephalitis</w:t>
            </w:r>
          </w:p>
        </w:tc>
      </w:tr>
      <w:tr w:rsidR="00940027" w14:paraId="74A8FBC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446209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415C8EA7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16D9823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16496BA" w14:textId="77777777" w:rsidR="00940027" w:rsidRDefault="00940027">
            <w:pPr>
              <w:pStyle w:val="OtherTableBody"/>
            </w:pPr>
            <w:r>
              <w:t>40</w:t>
            </w:r>
          </w:p>
        </w:tc>
        <w:tc>
          <w:tcPr>
            <w:tcW w:w="3544" w:type="dxa"/>
          </w:tcPr>
          <w:p w14:paraId="7AF719E2" w14:textId="77777777" w:rsidR="00940027" w:rsidRDefault="00940027">
            <w:pPr>
              <w:pStyle w:val="OtherTableBody"/>
            </w:pPr>
            <w:r>
              <w:t>rabies, intradermal injection</w:t>
            </w:r>
          </w:p>
        </w:tc>
      </w:tr>
      <w:tr w:rsidR="00940027" w14:paraId="4051D3B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1CF9A6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462E8D5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418B32E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42CCDF8" w14:textId="77777777" w:rsidR="00940027" w:rsidRDefault="00940027">
            <w:pPr>
              <w:pStyle w:val="OtherTableBody"/>
            </w:pPr>
            <w:r>
              <w:t>41</w:t>
            </w:r>
          </w:p>
        </w:tc>
        <w:tc>
          <w:tcPr>
            <w:tcW w:w="3544" w:type="dxa"/>
          </w:tcPr>
          <w:p w14:paraId="15E654D9" w14:textId="77777777" w:rsidR="00940027" w:rsidRDefault="00940027">
            <w:pPr>
              <w:pStyle w:val="OtherTableBody"/>
            </w:pPr>
            <w:r>
              <w:t>typhoid, parenteral</w:t>
            </w:r>
          </w:p>
        </w:tc>
      </w:tr>
      <w:tr w:rsidR="00940027" w14:paraId="2723CC2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E32CC0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DC9C7CA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6102606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3394F52" w14:textId="77777777" w:rsidR="00940027" w:rsidRDefault="00940027">
            <w:pPr>
              <w:pStyle w:val="OtherTableBody"/>
            </w:pPr>
            <w:r>
              <w:t>42</w:t>
            </w:r>
          </w:p>
        </w:tc>
        <w:tc>
          <w:tcPr>
            <w:tcW w:w="3544" w:type="dxa"/>
          </w:tcPr>
          <w:p w14:paraId="38A4D8F4" w14:textId="77777777" w:rsidR="00940027" w:rsidRDefault="00940027">
            <w:pPr>
              <w:pStyle w:val="OtherTableBody"/>
            </w:pPr>
            <w:r>
              <w:t>Hep B, adolescent/high risk infant2</w:t>
            </w:r>
          </w:p>
        </w:tc>
      </w:tr>
      <w:tr w:rsidR="00940027" w14:paraId="0E17683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35BC0E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203EB09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3B5C639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264FE27" w14:textId="77777777" w:rsidR="00940027" w:rsidRDefault="00940027">
            <w:pPr>
              <w:pStyle w:val="OtherTableBody"/>
            </w:pPr>
            <w:r>
              <w:t>43</w:t>
            </w:r>
          </w:p>
        </w:tc>
        <w:tc>
          <w:tcPr>
            <w:tcW w:w="3544" w:type="dxa"/>
          </w:tcPr>
          <w:p w14:paraId="577712C1" w14:textId="77777777" w:rsidR="00940027" w:rsidRDefault="00940027">
            <w:pPr>
              <w:pStyle w:val="OtherTableBody"/>
            </w:pPr>
            <w:r>
              <w:t>Hep B, adult4</w:t>
            </w:r>
          </w:p>
        </w:tc>
      </w:tr>
      <w:tr w:rsidR="00940027" w14:paraId="3D17491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3066B6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8537C08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0292</w:t>
            </w:r>
          </w:p>
        </w:tc>
        <w:tc>
          <w:tcPr>
            <w:tcW w:w="2693" w:type="dxa"/>
          </w:tcPr>
          <w:p w14:paraId="55C9ED10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3E985475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44</w:t>
            </w:r>
          </w:p>
        </w:tc>
        <w:tc>
          <w:tcPr>
            <w:tcW w:w="3544" w:type="dxa"/>
          </w:tcPr>
          <w:p w14:paraId="74ECD794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Hep B, dialysis</w:t>
            </w:r>
          </w:p>
        </w:tc>
      </w:tr>
      <w:tr w:rsidR="00940027" w14:paraId="55D02B6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15CE395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2393A33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0292</w:t>
            </w:r>
          </w:p>
        </w:tc>
        <w:tc>
          <w:tcPr>
            <w:tcW w:w="2693" w:type="dxa"/>
          </w:tcPr>
          <w:p w14:paraId="71EA72B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4A40A81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45</w:t>
            </w:r>
          </w:p>
        </w:tc>
        <w:tc>
          <w:tcPr>
            <w:tcW w:w="3544" w:type="dxa"/>
          </w:tcPr>
          <w:p w14:paraId="2D7DFFE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Hep B, NOS</w:t>
            </w:r>
          </w:p>
        </w:tc>
      </w:tr>
      <w:tr w:rsidR="00940027" w14:paraId="658BB74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E1E9F88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67DB0151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57CE634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3C2A4DC" w14:textId="77777777" w:rsidR="00940027" w:rsidRDefault="00940027">
            <w:pPr>
              <w:pStyle w:val="OtherTableBody"/>
            </w:pPr>
            <w:r>
              <w:t>46</w:t>
            </w:r>
          </w:p>
        </w:tc>
        <w:tc>
          <w:tcPr>
            <w:tcW w:w="3544" w:type="dxa"/>
          </w:tcPr>
          <w:p w14:paraId="7D3B4324" w14:textId="77777777" w:rsidR="00940027" w:rsidRDefault="00940027">
            <w:pPr>
              <w:pStyle w:val="OtherTableBody"/>
            </w:pPr>
            <w:r>
              <w:t>Hib (PRP-D)</w:t>
            </w:r>
          </w:p>
        </w:tc>
      </w:tr>
      <w:tr w:rsidR="00940027" w14:paraId="1A6CA10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C02507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FD6D2BB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2F5F2B6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1119FC1" w14:textId="77777777" w:rsidR="00940027" w:rsidRDefault="00940027">
            <w:pPr>
              <w:pStyle w:val="OtherTableBody"/>
            </w:pPr>
            <w:r>
              <w:t>47</w:t>
            </w:r>
          </w:p>
        </w:tc>
        <w:tc>
          <w:tcPr>
            <w:tcW w:w="3544" w:type="dxa"/>
          </w:tcPr>
          <w:p w14:paraId="4C2AA0EE" w14:textId="77777777" w:rsidR="00940027" w:rsidRDefault="00940027">
            <w:pPr>
              <w:pStyle w:val="OtherTableBody"/>
            </w:pPr>
            <w:r>
              <w:t>Hib (HbOC)</w:t>
            </w:r>
          </w:p>
        </w:tc>
      </w:tr>
      <w:tr w:rsidR="00940027" w14:paraId="165D9CF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469755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CC73324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3101D02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D9C6854" w14:textId="77777777" w:rsidR="00940027" w:rsidRDefault="00940027">
            <w:pPr>
              <w:pStyle w:val="OtherTableBody"/>
            </w:pPr>
            <w:r>
              <w:t>48</w:t>
            </w:r>
          </w:p>
        </w:tc>
        <w:tc>
          <w:tcPr>
            <w:tcW w:w="3544" w:type="dxa"/>
          </w:tcPr>
          <w:p w14:paraId="645B1C68" w14:textId="77777777" w:rsidR="00940027" w:rsidRDefault="00940027">
            <w:pPr>
              <w:pStyle w:val="OtherTableBody"/>
            </w:pPr>
            <w:r>
              <w:t>Hib (PRP-T)</w:t>
            </w:r>
          </w:p>
        </w:tc>
      </w:tr>
      <w:tr w:rsidR="00940027" w14:paraId="7B05C15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05BB21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8CC91BE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5B00215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F0C794D" w14:textId="77777777" w:rsidR="00940027" w:rsidRDefault="00940027">
            <w:pPr>
              <w:pStyle w:val="OtherTableBody"/>
            </w:pPr>
            <w:r>
              <w:t>49</w:t>
            </w:r>
          </w:p>
        </w:tc>
        <w:tc>
          <w:tcPr>
            <w:tcW w:w="3544" w:type="dxa"/>
          </w:tcPr>
          <w:p w14:paraId="0C963F44" w14:textId="77777777" w:rsidR="00940027" w:rsidRDefault="00940027">
            <w:pPr>
              <w:pStyle w:val="OtherTableBody"/>
            </w:pPr>
            <w:r>
              <w:t>Hib (PRP-OMP)</w:t>
            </w:r>
          </w:p>
        </w:tc>
      </w:tr>
      <w:tr w:rsidR="00940027" w14:paraId="03CC4FB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6D6CB7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948A286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128F9FB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AEDCE79" w14:textId="77777777" w:rsidR="00940027" w:rsidRDefault="00940027">
            <w:pPr>
              <w:pStyle w:val="OtherTableBody"/>
            </w:pPr>
            <w:r>
              <w:t>50</w:t>
            </w:r>
          </w:p>
        </w:tc>
        <w:tc>
          <w:tcPr>
            <w:tcW w:w="3544" w:type="dxa"/>
          </w:tcPr>
          <w:p w14:paraId="0016BFE4" w14:textId="77777777" w:rsidR="00940027" w:rsidRDefault="00940027">
            <w:pPr>
              <w:pStyle w:val="OtherTableBody"/>
            </w:pPr>
            <w:r>
              <w:t>DTaP-Hib </w:t>
            </w:r>
          </w:p>
        </w:tc>
      </w:tr>
      <w:tr w:rsidR="00940027" w14:paraId="3C19257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01A062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16BE1C8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72C1797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35DB2D6" w14:textId="77777777" w:rsidR="00940027" w:rsidRDefault="00940027">
            <w:pPr>
              <w:pStyle w:val="OtherTableBody"/>
            </w:pPr>
            <w:r>
              <w:t>51</w:t>
            </w:r>
          </w:p>
        </w:tc>
        <w:tc>
          <w:tcPr>
            <w:tcW w:w="3544" w:type="dxa"/>
          </w:tcPr>
          <w:p w14:paraId="3CA25EBC" w14:textId="77777777" w:rsidR="00940027" w:rsidRDefault="00940027">
            <w:pPr>
              <w:pStyle w:val="OtherTableBody"/>
            </w:pPr>
            <w:r>
              <w:t>Hib-Hep B</w:t>
            </w:r>
          </w:p>
        </w:tc>
      </w:tr>
      <w:tr w:rsidR="00940027" w14:paraId="061CF9E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BBF37E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1D03B15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0C778E3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1988C6E" w14:textId="77777777" w:rsidR="00940027" w:rsidRDefault="00940027">
            <w:pPr>
              <w:pStyle w:val="OtherTableBody"/>
            </w:pPr>
            <w:r>
              <w:t>52</w:t>
            </w:r>
          </w:p>
        </w:tc>
        <w:tc>
          <w:tcPr>
            <w:tcW w:w="3544" w:type="dxa"/>
          </w:tcPr>
          <w:p w14:paraId="345042BC" w14:textId="77777777" w:rsidR="00940027" w:rsidRDefault="00940027">
            <w:pPr>
              <w:pStyle w:val="OtherTableBody"/>
            </w:pPr>
            <w:r>
              <w:t>Hep A, adult</w:t>
            </w:r>
          </w:p>
        </w:tc>
      </w:tr>
      <w:tr w:rsidR="00940027" w14:paraId="63392ED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0AC7B1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3FC2A6F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4BF4937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0C9ACA6" w14:textId="77777777" w:rsidR="00940027" w:rsidRDefault="00940027">
            <w:pPr>
              <w:pStyle w:val="OtherTableBody"/>
            </w:pPr>
            <w:r>
              <w:t>53</w:t>
            </w:r>
          </w:p>
        </w:tc>
        <w:tc>
          <w:tcPr>
            <w:tcW w:w="3544" w:type="dxa"/>
          </w:tcPr>
          <w:p w14:paraId="53F1182C" w14:textId="77777777" w:rsidR="00940027" w:rsidRDefault="00940027">
            <w:pPr>
              <w:pStyle w:val="OtherTableBody"/>
            </w:pPr>
            <w:r>
              <w:t>typhoid, parenteral, AKD (U.S. military)</w:t>
            </w:r>
          </w:p>
        </w:tc>
      </w:tr>
      <w:tr w:rsidR="00940027" w14:paraId="288ED4E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3C6F82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329AD6E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10EF2B9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267A5B5" w14:textId="77777777" w:rsidR="00940027" w:rsidRDefault="00940027">
            <w:pPr>
              <w:pStyle w:val="OtherTableBody"/>
            </w:pPr>
            <w:r>
              <w:t>54</w:t>
            </w:r>
          </w:p>
        </w:tc>
        <w:tc>
          <w:tcPr>
            <w:tcW w:w="3544" w:type="dxa"/>
          </w:tcPr>
          <w:p w14:paraId="1D4CDB89" w14:textId="77777777" w:rsidR="00940027" w:rsidRDefault="00940027">
            <w:pPr>
              <w:pStyle w:val="OtherTableBody"/>
            </w:pPr>
            <w:r>
              <w:t>adenovirus, type 4</w:t>
            </w:r>
          </w:p>
        </w:tc>
      </w:tr>
      <w:tr w:rsidR="00940027" w14:paraId="32558E5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A89D23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45197D0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2939E3A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CDE3B88" w14:textId="77777777" w:rsidR="00940027" w:rsidRDefault="00940027">
            <w:pPr>
              <w:pStyle w:val="OtherTableBody"/>
            </w:pPr>
            <w:r>
              <w:t>55</w:t>
            </w:r>
          </w:p>
        </w:tc>
        <w:tc>
          <w:tcPr>
            <w:tcW w:w="3544" w:type="dxa"/>
          </w:tcPr>
          <w:p w14:paraId="649E920B" w14:textId="77777777" w:rsidR="00940027" w:rsidRDefault="00940027">
            <w:pPr>
              <w:pStyle w:val="OtherTableBody"/>
            </w:pPr>
            <w:r>
              <w:t>adenovirus, type 7</w:t>
            </w:r>
          </w:p>
        </w:tc>
      </w:tr>
      <w:tr w:rsidR="00940027" w14:paraId="1336676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74220A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EEB9556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0ECCE8F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6116A8C" w14:textId="77777777" w:rsidR="00940027" w:rsidRDefault="00940027">
            <w:pPr>
              <w:pStyle w:val="OtherTableBody"/>
            </w:pPr>
            <w:r>
              <w:t>56</w:t>
            </w:r>
          </w:p>
        </w:tc>
        <w:tc>
          <w:tcPr>
            <w:tcW w:w="3544" w:type="dxa"/>
          </w:tcPr>
          <w:p w14:paraId="45316682" w14:textId="77777777" w:rsidR="00940027" w:rsidRDefault="00940027">
            <w:pPr>
              <w:pStyle w:val="OtherTableBody"/>
            </w:pPr>
            <w:r>
              <w:t>dengue fever</w:t>
            </w:r>
          </w:p>
        </w:tc>
      </w:tr>
      <w:tr w:rsidR="00940027" w14:paraId="23290DD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92A0D5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D4EDFE1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65EF9EB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4A7D1FB" w14:textId="77777777" w:rsidR="00940027" w:rsidRDefault="00940027">
            <w:pPr>
              <w:pStyle w:val="OtherTableBody"/>
            </w:pPr>
            <w:r>
              <w:t>57</w:t>
            </w:r>
          </w:p>
        </w:tc>
        <w:tc>
          <w:tcPr>
            <w:tcW w:w="3544" w:type="dxa"/>
          </w:tcPr>
          <w:p w14:paraId="252F5052" w14:textId="77777777" w:rsidR="00940027" w:rsidRDefault="00940027">
            <w:pPr>
              <w:pStyle w:val="OtherTableBody"/>
            </w:pPr>
            <w:r>
              <w:t>hantavirus</w:t>
            </w:r>
          </w:p>
        </w:tc>
      </w:tr>
      <w:tr w:rsidR="00940027" w14:paraId="54294F3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905BA5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BCA7A63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51C61FA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8B81A1D" w14:textId="77777777" w:rsidR="00940027" w:rsidRDefault="00940027">
            <w:pPr>
              <w:pStyle w:val="OtherTableBody"/>
            </w:pPr>
            <w:r>
              <w:t>58</w:t>
            </w:r>
          </w:p>
        </w:tc>
        <w:tc>
          <w:tcPr>
            <w:tcW w:w="3544" w:type="dxa"/>
          </w:tcPr>
          <w:p w14:paraId="09CE8DF9" w14:textId="77777777" w:rsidR="00940027" w:rsidRDefault="00940027">
            <w:pPr>
              <w:pStyle w:val="OtherTableBody"/>
            </w:pPr>
            <w:r>
              <w:t>Hep C</w:t>
            </w:r>
          </w:p>
        </w:tc>
      </w:tr>
      <w:tr w:rsidR="00940027" w14:paraId="514E514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FD0CEF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89FC4DA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444F95B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C307CDB" w14:textId="77777777" w:rsidR="00940027" w:rsidRDefault="00940027">
            <w:pPr>
              <w:pStyle w:val="OtherTableBody"/>
            </w:pPr>
            <w:r>
              <w:t>59</w:t>
            </w:r>
          </w:p>
        </w:tc>
        <w:tc>
          <w:tcPr>
            <w:tcW w:w="3544" w:type="dxa"/>
          </w:tcPr>
          <w:p w14:paraId="2B32A771" w14:textId="77777777" w:rsidR="00940027" w:rsidRDefault="00940027">
            <w:pPr>
              <w:pStyle w:val="OtherTableBody"/>
            </w:pPr>
            <w:r>
              <w:t>Hep E</w:t>
            </w:r>
          </w:p>
        </w:tc>
      </w:tr>
      <w:tr w:rsidR="00940027" w14:paraId="22BA9A3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490BF4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005C568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7872E15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A3CFB5D" w14:textId="77777777" w:rsidR="00940027" w:rsidRDefault="00940027">
            <w:pPr>
              <w:pStyle w:val="OtherTableBody"/>
            </w:pPr>
            <w:r>
              <w:t>60</w:t>
            </w:r>
          </w:p>
        </w:tc>
        <w:tc>
          <w:tcPr>
            <w:tcW w:w="3544" w:type="dxa"/>
          </w:tcPr>
          <w:p w14:paraId="4083FE2B" w14:textId="77777777" w:rsidR="00940027" w:rsidRDefault="00940027">
            <w:pPr>
              <w:pStyle w:val="OtherTableBody"/>
            </w:pPr>
            <w:r>
              <w:t>herpes simplex 2</w:t>
            </w:r>
          </w:p>
        </w:tc>
      </w:tr>
      <w:tr w:rsidR="00940027" w14:paraId="079D8F4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BBB7E6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2ED45BC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3398EAC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C73B7F3" w14:textId="77777777" w:rsidR="00940027" w:rsidRDefault="00940027">
            <w:pPr>
              <w:pStyle w:val="OtherTableBody"/>
            </w:pPr>
            <w:r>
              <w:t>61</w:t>
            </w:r>
          </w:p>
        </w:tc>
        <w:tc>
          <w:tcPr>
            <w:tcW w:w="3544" w:type="dxa"/>
          </w:tcPr>
          <w:p w14:paraId="4E64AF15" w14:textId="77777777" w:rsidR="00940027" w:rsidRDefault="00940027">
            <w:pPr>
              <w:pStyle w:val="OtherTableBody"/>
            </w:pPr>
            <w:r>
              <w:t>HIV</w:t>
            </w:r>
          </w:p>
        </w:tc>
      </w:tr>
      <w:tr w:rsidR="00940027" w14:paraId="7D138F6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28D3CD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F635BCB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61C55F3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BE2FDCC" w14:textId="77777777" w:rsidR="00940027" w:rsidRDefault="00940027">
            <w:pPr>
              <w:pStyle w:val="OtherTableBody"/>
            </w:pPr>
            <w:r>
              <w:t>62</w:t>
            </w:r>
          </w:p>
        </w:tc>
        <w:tc>
          <w:tcPr>
            <w:tcW w:w="3544" w:type="dxa"/>
          </w:tcPr>
          <w:p w14:paraId="7E2F711E" w14:textId="77777777" w:rsidR="00940027" w:rsidRDefault="00940027">
            <w:pPr>
              <w:pStyle w:val="OtherTableBody"/>
            </w:pPr>
            <w:r>
              <w:t>HPV</w:t>
            </w:r>
          </w:p>
        </w:tc>
      </w:tr>
      <w:tr w:rsidR="00940027" w14:paraId="2E3DB1F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2710D8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61FD26B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0292</w:t>
            </w:r>
          </w:p>
        </w:tc>
        <w:tc>
          <w:tcPr>
            <w:tcW w:w="2693" w:type="dxa"/>
          </w:tcPr>
          <w:p w14:paraId="3DD85ADE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3022C433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63</w:t>
            </w:r>
          </w:p>
        </w:tc>
        <w:tc>
          <w:tcPr>
            <w:tcW w:w="3544" w:type="dxa"/>
          </w:tcPr>
          <w:p w14:paraId="40CDB24B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Junin virus</w:t>
            </w:r>
          </w:p>
        </w:tc>
      </w:tr>
      <w:tr w:rsidR="00940027" w14:paraId="16CB243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FE094CB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35B8D73C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0292</w:t>
            </w:r>
          </w:p>
        </w:tc>
        <w:tc>
          <w:tcPr>
            <w:tcW w:w="2693" w:type="dxa"/>
          </w:tcPr>
          <w:p w14:paraId="0F25E813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3C44DB1F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64</w:t>
            </w:r>
          </w:p>
        </w:tc>
        <w:tc>
          <w:tcPr>
            <w:tcW w:w="3544" w:type="dxa"/>
          </w:tcPr>
          <w:p w14:paraId="38971346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leishmaniasis</w:t>
            </w:r>
          </w:p>
        </w:tc>
      </w:tr>
      <w:tr w:rsidR="00940027" w14:paraId="0DE7F73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A385BBF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2F24701A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23ED546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2CB239E" w14:textId="77777777" w:rsidR="00940027" w:rsidRDefault="00940027">
            <w:pPr>
              <w:pStyle w:val="OtherTableBody"/>
            </w:pPr>
            <w:r>
              <w:t>65</w:t>
            </w:r>
          </w:p>
        </w:tc>
        <w:tc>
          <w:tcPr>
            <w:tcW w:w="3544" w:type="dxa"/>
          </w:tcPr>
          <w:p w14:paraId="26225372" w14:textId="77777777" w:rsidR="00940027" w:rsidRDefault="00940027">
            <w:pPr>
              <w:pStyle w:val="OtherTableBody"/>
            </w:pPr>
            <w:r>
              <w:t>leprosy</w:t>
            </w:r>
          </w:p>
        </w:tc>
      </w:tr>
      <w:tr w:rsidR="00940027" w14:paraId="69CB248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70482D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31BC42D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7B41BEE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4465601" w14:textId="77777777" w:rsidR="00940027" w:rsidRDefault="00940027">
            <w:pPr>
              <w:pStyle w:val="OtherTableBody"/>
            </w:pPr>
            <w:r>
              <w:t>66</w:t>
            </w:r>
          </w:p>
        </w:tc>
        <w:tc>
          <w:tcPr>
            <w:tcW w:w="3544" w:type="dxa"/>
          </w:tcPr>
          <w:p w14:paraId="395E17FD" w14:textId="77777777" w:rsidR="00940027" w:rsidRDefault="00940027">
            <w:pPr>
              <w:pStyle w:val="OtherTableBody"/>
            </w:pPr>
            <w:r>
              <w:t>Lyme disease</w:t>
            </w:r>
          </w:p>
        </w:tc>
      </w:tr>
      <w:tr w:rsidR="00940027" w14:paraId="08A2D4F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144D37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8714B3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0292</w:t>
            </w:r>
          </w:p>
        </w:tc>
        <w:tc>
          <w:tcPr>
            <w:tcW w:w="2693" w:type="dxa"/>
          </w:tcPr>
          <w:p w14:paraId="6D5EF4F6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EE870D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67</w:t>
            </w:r>
          </w:p>
        </w:tc>
        <w:tc>
          <w:tcPr>
            <w:tcW w:w="3544" w:type="dxa"/>
          </w:tcPr>
          <w:p w14:paraId="663E8C8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malaria</w:t>
            </w:r>
          </w:p>
        </w:tc>
      </w:tr>
      <w:tr w:rsidR="00940027" w14:paraId="5782047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9D0D61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0BB2A38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0292</w:t>
            </w:r>
          </w:p>
        </w:tc>
        <w:tc>
          <w:tcPr>
            <w:tcW w:w="2693" w:type="dxa"/>
          </w:tcPr>
          <w:p w14:paraId="5F37293C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235C46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68</w:t>
            </w:r>
          </w:p>
        </w:tc>
        <w:tc>
          <w:tcPr>
            <w:tcW w:w="3544" w:type="dxa"/>
          </w:tcPr>
          <w:p w14:paraId="43BD7D7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melanoma</w:t>
            </w:r>
          </w:p>
        </w:tc>
      </w:tr>
      <w:tr w:rsidR="00940027" w14:paraId="406849E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1F2D7DF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4C50632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0292</w:t>
            </w:r>
          </w:p>
        </w:tc>
        <w:tc>
          <w:tcPr>
            <w:tcW w:w="2693" w:type="dxa"/>
          </w:tcPr>
          <w:p w14:paraId="42F87A2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5173F43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69</w:t>
            </w:r>
          </w:p>
        </w:tc>
        <w:tc>
          <w:tcPr>
            <w:tcW w:w="3544" w:type="dxa"/>
          </w:tcPr>
          <w:p w14:paraId="686D33C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parainfluenza-3</w:t>
            </w:r>
          </w:p>
        </w:tc>
      </w:tr>
      <w:tr w:rsidR="00940027" w14:paraId="742625B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BE849B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19608B55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27CE08F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63B5B81" w14:textId="77777777" w:rsidR="00940027" w:rsidRDefault="00940027">
            <w:pPr>
              <w:pStyle w:val="OtherTableBody"/>
            </w:pPr>
            <w:r>
              <w:t>70</w:t>
            </w:r>
          </w:p>
        </w:tc>
        <w:tc>
          <w:tcPr>
            <w:tcW w:w="3544" w:type="dxa"/>
          </w:tcPr>
          <w:p w14:paraId="4E3220EE" w14:textId="77777777" w:rsidR="00940027" w:rsidRDefault="00940027">
            <w:pPr>
              <w:pStyle w:val="OtherTableBody"/>
            </w:pPr>
            <w:r>
              <w:t>Q fever</w:t>
            </w:r>
          </w:p>
        </w:tc>
      </w:tr>
      <w:tr w:rsidR="00940027" w14:paraId="53C9F82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6820D2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640C253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2D6BECE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06C3269" w14:textId="77777777" w:rsidR="00940027" w:rsidRDefault="00940027">
            <w:pPr>
              <w:pStyle w:val="OtherTableBody"/>
            </w:pPr>
            <w:r>
              <w:t>71</w:t>
            </w:r>
          </w:p>
        </w:tc>
        <w:tc>
          <w:tcPr>
            <w:tcW w:w="3544" w:type="dxa"/>
          </w:tcPr>
          <w:p w14:paraId="71D6AD79" w14:textId="77777777" w:rsidR="00940027" w:rsidRDefault="00940027">
            <w:pPr>
              <w:pStyle w:val="OtherTableBody"/>
            </w:pPr>
            <w:r>
              <w:t>RSV-IGIV </w:t>
            </w:r>
          </w:p>
        </w:tc>
      </w:tr>
      <w:tr w:rsidR="00940027" w14:paraId="2C131BF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6422AD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371594F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1E7C0D2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812839E" w14:textId="77777777" w:rsidR="00940027" w:rsidRDefault="00940027">
            <w:pPr>
              <w:pStyle w:val="OtherTableBody"/>
            </w:pPr>
            <w:r>
              <w:t>72</w:t>
            </w:r>
          </w:p>
        </w:tc>
        <w:tc>
          <w:tcPr>
            <w:tcW w:w="3544" w:type="dxa"/>
          </w:tcPr>
          <w:p w14:paraId="194FF913" w14:textId="77777777" w:rsidR="00940027" w:rsidRDefault="00940027">
            <w:pPr>
              <w:pStyle w:val="OtherTableBody"/>
            </w:pPr>
            <w:r>
              <w:t>rheumatic fever</w:t>
            </w:r>
          </w:p>
        </w:tc>
      </w:tr>
      <w:tr w:rsidR="00940027" w14:paraId="1BF8718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42529F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0C91638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4D66427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7111DE1" w14:textId="77777777" w:rsidR="00940027" w:rsidRDefault="00940027">
            <w:pPr>
              <w:pStyle w:val="OtherTableBody"/>
            </w:pPr>
            <w:r>
              <w:t>73</w:t>
            </w:r>
          </w:p>
        </w:tc>
        <w:tc>
          <w:tcPr>
            <w:tcW w:w="3544" w:type="dxa"/>
          </w:tcPr>
          <w:p w14:paraId="16B43F98" w14:textId="77777777" w:rsidR="00940027" w:rsidRDefault="00940027">
            <w:pPr>
              <w:pStyle w:val="OtherTableBody"/>
            </w:pPr>
            <w:r>
              <w:t>Rift Valley fever</w:t>
            </w:r>
          </w:p>
        </w:tc>
      </w:tr>
      <w:tr w:rsidR="00940027" w14:paraId="2129B7A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529051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1B424A9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66EF25C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F8A5BCC" w14:textId="77777777" w:rsidR="00940027" w:rsidRDefault="00940027">
            <w:pPr>
              <w:pStyle w:val="OtherTableBody"/>
            </w:pPr>
            <w:r>
              <w:t>74</w:t>
            </w:r>
          </w:p>
        </w:tc>
        <w:tc>
          <w:tcPr>
            <w:tcW w:w="3544" w:type="dxa"/>
          </w:tcPr>
          <w:p w14:paraId="79F0ACFF" w14:textId="77777777" w:rsidR="00940027" w:rsidRDefault="00940027">
            <w:pPr>
              <w:pStyle w:val="OtherTableBody"/>
            </w:pPr>
            <w:r>
              <w:t>rotavirus</w:t>
            </w:r>
          </w:p>
        </w:tc>
      </w:tr>
      <w:tr w:rsidR="00940027" w14:paraId="157D7C0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876AB9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BA10B8E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4C4528A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435F90C" w14:textId="77777777" w:rsidR="00940027" w:rsidRDefault="00940027">
            <w:pPr>
              <w:pStyle w:val="OtherTableBody"/>
            </w:pPr>
            <w:r>
              <w:t>75</w:t>
            </w:r>
          </w:p>
        </w:tc>
        <w:tc>
          <w:tcPr>
            <w:tcW w:w="3544" w:type="dxa"/>
          </w:tcPr>
          <w:p w14:paraId="759FFB6D" w14:textId="77777777" w:rsidR="00940027" w:rsidRDefault="00940027">
            <w:pPr>
              <w:pStyle w:val="OtherTableBody"/>
            </w:pPr>
            <w:r>
              <w:t>smallpox</w:t>
            </w:r>
          </w:p>
        </w:tc>
      </w:tr>
      <w:tr w:rsidR="00940027" w14:paraId="6BCD440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A0C2D6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037855E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3D0427A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372674B" w14:textId="77777777" w:rsidR="00940027" w:rsidRDefault="00940027">
            <w:pPr>
              <w:pStyle w:val="OtherTableBody"/>
            </w:pPr>
            <w:r>
              <w:t>76</w:t>
            </w:r>
          </w:p>
        </w:tc>
        <w:tc>
          <w:tcPr>
            <w:tcW w:w="3544" w:type="dxa"/>
          </w:tcPr>
          <w:p w14:paraId="36F18D7A" w14:textId="77777777" w:rsidR="00940027" w:rsidRDefault="00940027">
            <w:pPr>
              <w:pStyle w:val="OtherTableBody"/>
            </w:pPr>
            <w:r>
              <w:t>Staphylococcus bacterio lysate</w:t>
            </w:r>
          </w:p>
        </w:tc>
      </w:tr>
      <w:tr w:rsidR="00940027" w14:paraId="0BD706C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CB6CD8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BF794ED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74191C9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26BAF0C" w14:textId="77777777" w:rsidR="00940027" w:rsidRDefault="00940027">
            <w:pPr>
              <w:pStyle w:val="OtherTableBody"/>
            </w:pPr>
            <w:r>
              <w:t>77</w:t>
            </w:r>
          </w:p>
        </w:tc>
        <w:tc>
          <w:tcPr>
            <w:tcW w:w="3544" w:type="dxa"/>
          </w:tcPr>
          <w:p w14:paraId="78270425" w14:textId="77777777" w:rsidR="00940027" w:rsidRDefault="00940027">
            <w:pPr>
              <w:pStyle w:val="OtherTableBody"/>
            </w:pPr>
            <w:r>
              <w:t>tick-borne encephalitis</w:t>
            </w:r>
          </w:p>
        </w:tc>
      </w:tr>
      <w:tr w:rsidR="00940027" w14:paraId="17FCDD4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32B596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111BA3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0292</w:t>
            </w:r>
          </w:p>
        </w:tc>
        <w:tc>
          <w:tcPr>
            <w:tcW w:w="2693" w:type="dxa"/>
          </w:tcPr>
          <w:p w14:paraId="60214B6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856D1E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78</w:t>
            </w:r>
          </w:p>
        </w:tc>
        <w:tc>
          <w:tcPr>
            <w:tcW w:w="3544" w:type="dxa"/>
          </w:tcPr>
          <w:p w14:paraId="35BFBE8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tularemia vaccine</w:t>
            </w:r>
          </w:p>
        </w:tc>
      </w:tr>
      <w:tr w:rsidR="00940027" w14:paraId="60B81D2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AC24C1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6AED803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0292</w:t>
            </w:r>
          </w:p>
        </w:tc>
        <w:tc>
          <w:tcPr>
            <w:tcW w:w="2693" w:type="dxa"/>
          </w:tcPr>
          <w:p w14:paraId="345BCB57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094A60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79</w:t>
            </w:r>
          </w:p>
        </w:tc>
        <w:tc>
          <w:tcPr>
            <w:tcW w:w="3544" w:type="dxa"/>
          </w:tcPr>
          <w:p w14:paraId="21B2BAE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vaccinia immune globulin</w:t>
            </w:r>
          </w:p>
        </w:tc>
      </w:tr>
      <w:tr w:rsidR="00940027" w14:paraId="4DA2346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242819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1C712D7B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3CEA9C0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F718CCC" w14:textId="77777777" w:rsidR="00940027" w:rsidRDefault="00940027">
            <w:pPr>
              <w:pStyle w:val="OtherTableBody"/>
            </w:pPr>
            <w:r>
              <w:t>80</w:t>
            </w:r>
          </w:p>
        </w:tc>
        <w:tc>
          <w:tcPr>
            <w:tcW w:w="3544" w:type="dxa"/>
          </w:tcPr>
          <w:p w14:paraId="12331B12" w14:textId="77777777" w:rsidR="00940027" w:rsidRDefault="00940027">
            <w:pPr>
              <w:pStyle w:val="OtherTableBody"/>
            </w:pPr>
            <w:r>
              <w:t>VEE, live</w:t>
            </w:r>
          </w:p>
        </w:tc>
      </w:tr>
      <w:tr w:rsidR="00940027" w14:paraId="6E2B746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2C1AD2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B1CD1E4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5BACE30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28F7804" w14:textId="77777777" w:rsidR="00940027" w:rsidRDefault="00940027">
            <w:pPr>
              <w:pStyle w:val="OtherTableBody"/>
            </w:pPr>
            <w:r>
              <w:t>81</w:t>
            </w:r>
          </w:p>
        </w:tc>
        <w:tc>
          <w:tcPr>
            <w:tcW w:w="3544" w:type="dxa"/>
          </w:tcPr>
          <w:p w14:paraId="24FBE275" w14:textId="77777777" w:rsidR="00940027" w:rsidRDefault="00940027">
            <w:pPr>
              <w:pStyle w:val="OtherTableBody"/>
            </w:pPr>
            <w:r>
              <w:t>VEE, inactivated</w:t>
            </w:r>
          </w:p>
        </w:tc>
      </w:tr>
      <w:tr w:rsidR="00940027" w14:paraId="063A1C7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41D5B5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5464D8F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351A33D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9430D6E" w14:textId="77777777" w:rsidR="00940027" w:rsidRDefault="00940027">
            <w:pPr>
              <w:pStyle w:val="OtherTableBody"/>
            </w:pPr>
            <w:r>
              <w:t>82</w:t>
            </w:r>
          </w:p>
        </w:tc>
        <w:tc>
          <w:tcPr>
            <w:tcW w:w="3544" w:type="dxa"/>
          </w:tcPr>
          <w:p w14:paraId="2C66FE64" w14:textId="77777777" w:rsidR="00940027" w:rsidRDefault="00940027">
            <w:pPr>
              <w:pStyle w:val="OtherTableBody"/>
            </w:pPr>
            <w:r>
              <w:t>adenovirus, NOS1</w:t>
            </w:r>
          </w:p>
        </w:tc>
      </w:tr>
      <w:tr w:rsidR="00940027" w14:paraId="5459094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E62EEC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46F1133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23F3A15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480D826" w14:textId="77777777" w:rsidR="00940027" w:rsidRDefault="00940027">
            <w:pPr>
              <w:pStyle w:val="OtherTableBody"/>
            </w:pPr>
            <w:r>
              <w:t>83</w:t>
            </w:r>
          </w:p>
        </w:tc>
        <w:tc>
          <w:tcPr>
            <w:tcW w:w="3544" w:type="dxa"/>
          </w:tcPr>
          <w:p w14:paraId="6DF11254" w14:textId="77777777" w:rsidR="00940027" w:rsidRDefault="00940027">
            <w:pPr>
              <w:pStyle w:val="OtherTableBody"/>
            </w:pPr>
            <w:r>
              <w:t>Hep A, ped/adol, 2 dose</w:t>
            </w:r>
          </w:p>
        </w:tc>
      </w:tr>
      <w:tr w:rsidR="00940027" w14:paraId="0DBAF02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6C54D2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A2D5D4F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096163A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8391A91" w14:textId="77777777" w:rsidR="00940027" w:rsidRDefault="00940027">
            <w:pPr>
              <w:pStyle w:val="OtherTableBody"/>
            </w:pPr>
            <w:r>
              <w:t>84</w:t>
            </w:r>
          </w:p>
        </w:tc>
        <w:tc>
          <w:tcPr>
            <w:tcW w:w="3544" w:type="dxa"/>
          </w:tcPr>
          <w:p w14:paraId="41BD1427" w14:textId="77777777" w:rsidR="00940027" w:rsidRDefault="00940027">
            <w:pPr>
              <w:pStyle w:val="OtherTableBody"/>
            </w:pPr>
            <w:r>
              <w:t>Hep A, ped/adol, 3 dose</w:t>
            </w:r>
          </w:p>
        </w:tc>
      </w:tr>
      <w:tr w:rsidR="00940027" w14:paraId="51AE226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79C467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148EAF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0292</w:t>
            </w:r>
          </w:p>
        </w:tc>
        <w:tc>
          <w:tcPr>
            <w:tcW w:w="2693" w:type="dxa"/>
          </w:tcPr>
          <w:p w14:paraId="056B29D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7B30558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85</w:t>
            </w:r>
          </w:p>
        </w:tc>
        <w:tc>
          <w:tcPr>
            <w:tcW w:w="3544" w:type="dxa"/>
          </w:tcPr>
          <w:p w14:paraId="084ECA2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Hep A, NOS</w:t>
            </w:r>
          </w:p>
        </w:tc>
      </w:tr>
      <w:tr w:rsidR="00940027" w14:paraId="62B199F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06A499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2895277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0292</w:t>
            </w:r>
          </w:p>
        </w:tc>
        <w:tc>
          <w:tcPr>
            <w:tcW w:w="2693" w:type="dxa"/>
          </w:tcPr>
          <w:p w14:paraId="7D17569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0360F92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86</w:t>
            </w:r>
          </w:p>
        </w:tc>
        <w:tc>
          <w:tcPr>
            <w:tcW w:w="3544" w:type="dxa"/>
          </w:tcPr>
          <w:p w14:paraId="3A4420F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IG</w:t>
            </w:r>
          </w:p>
        </w:tc>
      </w:tr>
      <w:tr w:rsidR="00940027" w14:paraId="51C1660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26C8AB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2911B31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0292</w:t>
            </w:r>
          </w:p>
        </w:tc>
        <w:tc>
          <w:tcPr>
            <w:tcW w:w="2693" w:type="dxa"/>
          </w:tcPr>
          <w:p w14:paraId="270F7C4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182069B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87</w:t>
            </w:r>
          </w:p>
        </w:tc>
        <w:tc>
          <w:tcPr>
            <w:tcW w:w="3544" w:type="dxa"/>
          </w:tcPr>
          <w:p w14:paraId="2E857AB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IGIV</w:t>
            </w:r>
          </w:p>
        </w:tc>
      </w:tr>
      <w:tr w:rsidR="00940027" w14:paraId="52B3E09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3748A3E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28E822A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0292</w:t>
            </w:r>
          </w:p>
        </w:tc>
        <w:tc>
          <w:tcPr>
            <w:tcW w:w="2693" w:type="dxa"/>
          </w:tcPr>
          <w:p w14:paraId="6C850D25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4756270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88</w:t>
            </w:r>
          </w:p>
        </w:tc>
        <w:tc>
          <w:tcPr>
            <w:tcW w:w="3544" w:type="dxa"/>
          </w:tcPr>
          <w:p w14:paraId="4F24D2B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influenza, NOS</w:t>
            </w:r>
          </w:p>
        </w:tc>
      </w:tr>
      <w:tr w:rsidR="00940027" w14:paraId="563D962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9BCBAB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8546DA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0292</w:t>
            </w:r>
          </w:p>
        </w:tc>
        <w:tc>
          <w:tcPr>
            <w:tcW w:w="2693" w:type="dxa"/>
          </w:tcPr>
          <w:p w14:paraId="19FF71B8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77BA4F5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89</w:t>
            </w:r>
          </w:p>
        </w:tc>
        <w:tc>
          <w:tcPr>
            <w:tcW w:w="3544" w:type="dxa"/>
          </w:tcPr>
          <w:p w14:paraId="4182E95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polio, NOS</w:t>
            </w:r>
          </w:p>
        </w:tc>
      </w:tr>
      <w:tr w:rsidR="00940027" w14:paraId="45E187D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3B5315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293225F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0292</w:t>
            </w:r>
          </w:p>
        </w:tc>
        <w:tc>
          <w:tcPr>
            <w:tcW w:w="2693" w:type="dxa"/>
          </w:tcPr>
          <w:p w14:paraId="03E7C616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6DA6DA6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90</w:t>
            </w:r>
          </w:p>
        </w:tc>
        <w:tc>
          <w:tcPr>
            <w:tcW w:w="3544" w:type="dxa"/>
          </w:tcPr>
          <w:p w14:paraId="3516C71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rabies, NOS</w:t>
            </w:r>
          </w:p>
        </w:tc>
      </w:tr>
      <w:tr w:rsidR="00940027" w14:paraId="2A3BB7E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8260B7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6691C5F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0292</w:t>
            </w:r>
          </w:p>
        </w:tc>
        <w:tc>
          <w:tcPr>
            <w:tcW w:w="2693" w:type="dxa"/>
          </w:tcPr>
          <w:p w14:paraId="01638AF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62D5F19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91</w:t>
            </w:r>
          </w:p>
        </w:tc>
        <w:tc>
          <w:tcPr>
            <w:tcW w:w="3544" w:type="dxa"/>
          </w:tcPr>
          <w:p w14:paraId="44A287A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typhoid, NOS</w:t>
            </w:r>
          </w:p>
        </w:tc>
      </w:tr>
      <w:tr w:rsidR="00940027" w14:paraId="32974D4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00B4B1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5C4CD5A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0292</w:t>
            </w:r>
          </w:p>
        </w:tc>
        <w:tc>
          <w:tcPr>
            <w:tcW w:w="2693" w:type="dxa"/>
          </w:tcPr>
          <w:p w14:paraId="0AAE0E4A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5266E87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92</w:t>
            </w:r>
          </w:p>
        </w:tc>
        <w:tc>
          <w:tcPr>
            <w:tcW w:w="3544" w:type="dxa"/>
          </w:tcPr>
          <w:p w14:paraId="50F06D2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VEE, NOS</w:t>
            </w:r>
          </w:p>
        </w:tc>
      </w:tr>
      <w:tr w:rsidR="00940027" w14:paraId="6ACB2A8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17D534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6FF159A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0292</w:t>
            </w:r>
          </w:p>
        </w:tc>
        <w:tc>
          <w:tcPr>
            <w:tcW w:w="2693" w:type="dxa"/>
          </w:tcPr>
          <w:p w14:paraId="19097426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1AB9A1D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93</w:t>
            </w:r>
          </w:p>
        </w:tc>
        <w:tc>
          <w:tcPr>
            <w:tcW w:w="3544" w:type="dxa"/>
          </w:tcPr>
          <w:p w14:paraId="5E83366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RSV-MAb</w:t>
            </w:r>
          </w:p>
        </w:tc>
      </w:tr>
      <w:tr w:rsidR="00940027" w14:paraId="719D486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F2BEC8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231D4B83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35E6A5F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C7A22F0" w14:textId="77777777" w:rsidR="00940027" w:rsidRDefault="00940027">
            <w:pPr>
              <w:pStyle w:val="OtherTableBody"/>
            </w:pPr>
            <w:r>
              <w:t>94</w:t>
            </w:r>
          </w:p>
        </w:tc>
        <w:tc>
          <w:tcPr>
            <w:tcW w:w="3544" w:type="dxa"/>
          </w:tcPr>
          <w:p w14:paraId="249B3718" w14:textId="77777777" w:rsidR="00940027" w:rsidRDefault="00940027">
            <w:pPr>
              <w:pStyle w:val="OtherTableBody"/>
            </w:pPr>
            <w:r>
              <w:t>MMRV</w:t>
            </w:r>
          </w:p>
        </w:tc>
      </w:tr>
      <w:tr w:rsidR="00940027" w14:paraId="218F4D5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9EF18C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495FB89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28DF729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F3AD635" w14:textId="77777777" w:rsidR="00940027" w:rsidRDefault="00940027">
            <w:pPr>
              <w:pStyle w:val="OtherTableBody"/>
            </w:pPr>
            <w:r>
              <w:t>95</w:t>
            </w:r>
          </w:p>
        </w:tc>
        <w:tc>
          <w:tcPr>
            <w:tcW w:w="3544" w:type="dxa"/>
          </w:tcPr>
          <w:p w14:paraId="2F386534" w14:textId="77777777" w:rsidR="00940027" w:rsidRDefault="00940027">
            <w:pPr>
              <w:pStyle w:val="OtherTableBody"/>
            </w:pPr>
            <w:r>
              <w:t>TST-OT tine test</w:t>
            </w:r>
          </w:p>
        </w:tc>
      </w:tr>
      <w:tr w:rsidR="00940027" w14:paraId="1D90261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196C71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06097F1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74B1E98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8595009" w14:textId="77777777" w:rsidR="00940027" w:rsidRDefault="00940027">
            <w:pPr>
              <w:pStyle w:val="OtherTableBody"/>
            </w:pPr>
            <w:r>
              <w:t>96</w:t>
            </w:r>
          </w:p>
        </w:tc>
        <w:tc>
          <w:tcPr>
            <w:tcW w:w="3544" w:type="dxa"/>
          </w:tcPr>
          <w:p w14:paraId="456061AE" w14:textId="77777777" w:rsidR="00940027" w:rsidRDefault="00940027">
            <w:pPr>
              <w:pStyle w:val="OtherTableBody"/>
            </w:pPr>
            <w:r>
              <w:t>TST-PPD intradermal</w:t>
            </w:r>
          </w:p>
        </w:tc>
      </w:tr>
      <w:tr w:rsidR="00940027" w14:paraId="6A86EB5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E11AD4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7303DE0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20C29B1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4C547C1" w14:textId="77777777" w:rsidR="00940027" w:rsidRDefault="00940027">
            <w:pPr>
              <w:pStyle w:val="OtherTableBody"/>
            </w:pPr>
            <w:r>
              <w:t>97</w:t>
            </w:r>
          </w:p>
        </w:tc>
        <w:tc>
          <w:tcPr>
            <w:tcW w:w="3544" w:type="dxa"/>
          </w:tcPr>
          <w:p w14:paraId="7F5E94FF" w14:textId="77777777" w:rsidR="00940027" w:rsidRDefault="00940027">
            <w:pPr>
              <w:pStyle w:val="OtherTableBody"/>
            </w:pPr>
            <w:r>
              <w:t>TST-PPD tine test</w:t>
            </w:r>
          </w:p>
        </w:tc>
      </w:tr>
      <w:tr w:rsidR="00940027" w14:paraId="5EBBD75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4FED68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F799B51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07483FD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9C573D7" w14:textId="77777777" w:rsidR="00940027" w:rsidRDefault="00940027">
            <w:pPr>
              <w:pStyle w:val="OtherTableBody"/>
            </w:pPr>
            <w:r>
              <w:t>98</w:t>
            </w:r>
          </w:p>
        </w:tc>
        <w:tc>
          <w:tcPr>
            <w:tcW w:w="3544" w:type="dxa"/>
          </w:tcPr>
          <w:p w14:paraId="26F9F86B" w14:textId="77777777" w:rsidR="00940027" w:rsidRDefault="00940027">
            <w:pPr>
              <w:pStyle w:val="OtherTableBody"/>
            </w:pPr>
            <w:r>
              <w:t>TST, NOS</w:t>
            </w:r>
          </w:p>
        </w:tc>
      </w:tr>
      <w:tr w:rsidR="00940027" w14:paraId="022E1B1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74126D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97B8761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2305717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2DE211F" w14:textId="77777777" w:rsidR="00940027" w:rsidRDefault="00940027">
            <w:pPr>
              <w:pStyle w:val="OtherTableBody"/>
            </w:pPr>
            <w:r>
              <w:t>99</w:t>
            </w:r>
          </w:p>
        </w:tc>
        <w:tc>
          <w:tcPr>
            <w:tcW w:w="3544" w:type="dxa"/>
          </w:tcPr>
          <w:p w14:paraId="3EA95BA8" w14:textId="77777777" w:rsidR="00940027" w:rsidRDefault="00940027">
            <w:pPr>
              <w:pStyle w:val="OtherTableBody"/>
            </w:pPr>
            <w:r>
              <w:t>RESERVED _ do not use</w:t>
            </w:r>
          </w:p>
        </w:tc>
      </w:tr>
      <w:tr w:rsidR="00940027" w14:paraId="0124141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DD314A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5CB504F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43D4E62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98E3EE2" w14:textId="77777777" w:rsidR="00940027" w:rsidRDefault="00940027">
            <w:pPr>
              <w:pStyle w:val="OtherTableBody"/>
            </w:pPr>
            <w:r>
              <w:t>998</w:t>
            </w:r>
          </w:p>
        </w:tc>
        <w:tc>
          <w:tcPr>
            <w:tcW w:w="3544" w:type="dxa"/>
          </w:tcPr>
          <w:p w14:paraId="410F4057" w14:textId="77777777" w:rsidR="00940027" w:rsidRDefault="00940027">
            <w:pPr>
              <w:pStyle w:val="OtherTableBody"/>
            </w:pPr>
            <w:r>
              <w:t>no vaccine administered</w:t>
            </w:r>
          </w:p>
        </w:tc>
      </w:tr>
      <w:tr w:rsidR="00940027" w14:paraId="505F44B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023589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70ABFCC" w14:textId="77777777" w:rsidR="00940027" w:rsidRDefault="00940027">
            <w:pPr>
              <w:pStyle w:val="OtherTableBody"/>
            </w:pPr>
            <w:r>
              <w:t>0292</w:t>
            </w:r>
          </w:p>
        </w:tc>
        <w:tc>
          <w:tcPr>
            <w:tcW w:w="2693" w:type="dxa"/>
          </w:tcPr>
          <w:p w14:paraId="026CCEB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3437257" w14:textId="77777777" w:rsidR="00940027" w:rsidRDefault="00940027">
            <w:pPr>
              <w:pStyle w:val="OtherTableBody"/>
            </w:pPr>
            <w:r>
              <w:t>999</w:t>
            </w:r>
          </w:p>
        </w:tc>
        <w:tc>
          <w:tcPr>
            <w:tcW w:w="3544" w:type="dxa"/>
          </w:tcPr>
          <w:p w14:paraId="6D8632FF" w14:textId="77777777" w:rsidR="00940027" w:rsidRDefault="00940027">
            <w:pPr>
              <w:pStyle w:val="OtherTableBody"/>
            </w:pPr>
            <w:r>
              <w:t>Unknown</w:t>
            </w:r>
          </w:p>
        </w:tc>
      </w:tr>
      <w:tr w:rsidR="00940027" w14:paraId="62BE137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1DCFA46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457A33AF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7C1D9BE9" w14:textId="77777777" w:rsidR="00940027" w:rsidRDefault="00940027">
            <w:pPr>
              <w:pStyle w:val="OtherTableBody"/>
            </w:pPr>
            <w:r>
              <w:t>Time selection criteria parameter class codes</w:t>
            </w:r>
          </w:p>
        </w:tc>
        <w:tc>
          <w:tcPr>
            <w:tcW w:w="1701" w:type="dxa"/>
          </w:tcPr>
          <w:p w14:paraId="16F32399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08A95211" w14:textId="77777777" w:rsidR="00940027" w:rsidRDefault="00940027">
            <w:pPr>
              <w:pStyle w:val="OtherTableBody"/>
            </w:pPr>
          </w:p>
        </w:tc>
      </w:tr>
      <w:tr w:rsidR="00940027" w14:paraId="4B9AFDC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0FDAC6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ECB9BAD" w14:textId="77777777" w:rsidR="00940027" w:rsidRDefault="00940027">
            <w:pPr>
              <w:pStyle w:val="OtherTableBody"/>
            </w:pPr>
            <w:r>
              <w:t>0294</w:t>
            </w:r>
          </w:p>
        </w:tc>
        <w:tc>
          <w:tcPr>
            <w:tcW w:w="2693" w:type="dxa"/>
          </w:tcPr>
          <w:p w14:paraId="341FEE6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80A9660" w14:textId="77777777" w:rsidR="00940027" w:rsidRDefault="00940027">
            <w:pPr>
              <w:pStyle w:val="OtherTableBody"/>
            </w:pPr>
            <w:r>
              <w:t>Fri</w:t>
            </w:r>
          </w:p>
        </w:tc>
        <w:tc>
          <w:tcPr>
            <w:tcW w:w="3544" w:type="dxa"/>
          </w:tcPr>
          <w:p w14:paraId="5937C55A" w14:textId="77777777" w:rsidR="00940027" w:rsidRDefault="00940027">
            <w:pPr>
              <w:pStyle w:val="OtherTableBody"/>
            </w:pPr>
            <w:r>
              <w:t>An indicator that Friday is or is not preferred for the day on which the appointment will occur.</w:t>
            </w:r>
          </w:p>
        </w:tc>
      </w:tr>
      <w:tr w:rsidR="00940027" w14:paraId="19994C6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406FE0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B4C55F7" w14:textId="77777777" w:rsidR="00940027" w:rsidRDefault="00940027">
            <w:pPr>
              <w:pStyle w:val="OtherTableBody"/>
            </w:pPr>
            <w:r>
              <w:t>0294</w:t>
            </w:r>
          </w:p>
        </w:tc>
        <w:tc>
          <w:tcPr>
            <w:tcW w:w="2693" w:type="dxa"/>
          </w:tcPr>
          <w:p w14:paraId="6A8AD57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B2D5136" w14:textId="77777777" w:rsidR="00940027" w:rsidRDefault="00940027">
            <w:pPr>
              <w:pStyle w:val="OtherTableBody"/>
            </w:pPr>
            <w:r>
              <w:t>Mon</w:t>
            </w:r>
          </w:p>
        </w:tc>
        <w:tc>
          <w:tcPr>
            <w:tcW w:w="3544" w:type="dxa"/>
          </w:tcPr>
          <w:p w14:paraId="449169EC" w14:textId="77777777" w:rsidR="00940027" w:rsidRDefault="00940027">
            <w:pPr>
              <w:pStyle w:val="OtherTableBody"/>
            </w:pPr>
            <w:r>
              <w:t>An indicator that Monday is or is not preferred for the day on which the appointment will occur.</w:t>
            </w:r>
          </w:p>
        </w:tc>
      </w:tr>
      <w:tr w:rsidR="00940027" w14:paraId="29E1613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914610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DDA6AE9" w14:textId="77777777" w:rsidR="00940027" w:rsidRDefault="00940027">
            <w:pPr>
              <w:pStyle w:val="OtherTableBody"/>
            </w:pPr>
            <w:r>
              <w:t>0294</w:t>
            </w:r>
          </w:p>
        </w:tc>
        <w:tc>
          <w:tcPr>
            <w:tcW w:w="2693" w:type="dxa"/>
          </w:tcPr>
          <w:p w14:paraId="0F4436A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6F25002" w14:textId="77777777" w:rsidR="00940027" w:rsidRDefault="00940027">
            <w:pPr>
              <w:pStyle w:val="OtherTableBody"/>
            </w:pPr>
            <w:r>
              <w:t>Prefend</w:t>
            </w:r>
          </w:p>
        </w:tc>
        <w:tc>
          <w:tcPr>
            <w:tcW w:w="3544" w:type="dxa"/>
          </w:tcPr>
          <w:p w14:paraId="58F4294D" w14:textId="77777777" w:rsidR="00940027" w:rsidRDefault="00940027">
            <w:pPr>
              <w:pStyle w:val="OtherTableBody"/>
            </w:pPr>
            <w:r>
              <w:t>An indicator that there is a preferred end time for the appointment request, service or resource.</w:t>
            </w:r>
          </w:p>
        </w:tc>
      </w:tr>
      <w:tr w:rsidR="00940027" w14:paraId="1E78D6E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65C3B1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B53208B" w14:textId="77777777" w:rsidR="00940027" w:rsidRDefault="00940027">
            <w:pPr>
              <w:pStyle w:val="OtherTableBody"/>
            </w:pPr>
            <w:r>
              <w:t>0294</w:t>
            </w:r>
          </w:p>
        </w:tc>
        <w:tc>
          <w:tcPr>
            <w:tcW w:w="2693" w:type="dxa"/>
          </w:tcPr>
          <w:p w14:paraId="1F1449C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85EB2CD" w14:textId="77777777" w:rsidR="00940027" w:rsidRDefault="00940027">
            <w:pPr>
              <w:pStyle w:val="OtherTableBody"/>
            </w:pPr>
            <w:r>
              <w:t>Prefstart</w:t>
            </w:r>
          </w:p>
        </w:tc>
        <w:tc>
          <w:tcPr>
            <w:tcW w:w="3544" w:type="dxa"/>
          </w:tcPr>
          <w:p w14:paraId="13FE5112" w14:textId="77777777" w:rsidR="00940027" w:rsidRDefault="00940027">
            <w:pPr>
              <w:pStyle w:val="OtherTableBody"/>
            </w:pPr>
            <w:r>
              <w:t>An indicator that there is a preferred start time for the appointment request, service or resource.</w:t>
            </w:r>
          </w:p>
        </w:tc>
      </w:tr>
      <w:tr w:rsidR="00940027" w14:paraId="225DEBA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CD98B6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0C5B154" w14:textId="77777777" w:rsidR="00940027" w:rsidRDefault="00940027">
            <w:pPr>
              <w:pStyle w:val="OtherTableBody"/>
            </w:pPr>
            <w:r>
              <w:t>0294</w:t>
            </w:r>
          </w:p>
        </w:tc>
        <w:tc>
          <w:tcPr>
            <w:tcW w:w="2693" w:type="dxa"/>
          </w:tcPr>
          <w:p w14:paraId="1B30C53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90AF027" w14:textId="77777777" w:rsidR="00940027" w:rsidRDefault="00940027">
            <w:pPr>
              <w:pStyle w:val="OtherTableBody"/>
            </w:pPr>
            <w:r>
              <w:t>Sat</w:t>
            </w:r>
          </w:p>
        </w:tc>
        <w:tc>
          <w:tcPr>
            <w:tcW w:w="3544" w:type="dxa"/>
          </w:tcPr>
          <w:p w14:paraId="73ABD6D7" w14:textId="77777777" w:rsidR="00940027" w:rsidRDefault="00940027">
            <w:pPr>
              <w:pStyle w:val="OtherTableBody"/>
            </w:pPr>
            <w:r>
              <w:t>An indicator that Saturday is or is not preferred for the day on which the appointment will occur.</w:t>
            </w:r>
          </w:p>
        </w:tc>
      </w:tr>
      <w:tr w:rsidR="00940027" w14:paraId="4D0EF2E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826D8D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558674C" w14:textId="77777777" w:rsidR="00940027" w:rsidRDefault="00940027">
            <w:pPr>
              <w:pStyle w:val="OtherTableBody"/>
            </w:pPr>
            <w:r>
              <w:t>0294</w:t>
            </w:r>
          </w:p>
        </w:tc>
        <w:tc>
          <w:tcPr>
            <w:tcW w:w="2693" w:type="dxa"/>
          </w:tcPr>
          <w:p w14:paraId="3B7FB03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C990800" w14:textId="77777777" w:rsidR="00940027" w:rsidRDefault="00940027">
            <w:pPr>
              <w:pStyle w:val="OtherTableBody"/>
            </w:pPr>
            <w:r>
              <w:t>Sun</w:t>
            </w:r>
          </w:p>
        </w:tc>
        <w:tc>
          <w:tcPr>
            <w:tcW w:w="3544" w:type="dxa"/>
          </w:tcPr>
          <w:p w14:paraId="05D4BACD" w14:textId="77777777" w:rsidR="00940027" w:rsidRDefault="00940027">
            <w:pPr>
              <w:pStyle w:val="OtherTableBody"/>
            </w:pPr>
            <w:r>
              <w:t>An indicator that Sunday is or is not preferred for the day on which the appointment will occur.</w:t>
            </w:r>
          </w:p>
        </w:tc>
      </w:tr>
      <w:tr w:rsidR="00940027" w14:paraId="46F3EE4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18A97F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CF489BD" w14:textId="77777777" w:rsidR="00940027" w:rsidRDefault="00940027">
            <w:pPr>
              <w:pStyle w:val="OtherTableBody"/>
            </w:pPr>
            <w:r>
              <w:t>0294</w:t>
            </w:r>
          </w:p>
        </w:tc>
        <w:tc>
          <w:tcPr>
            <w:tcW w:w="2693" w:type="dxa"/>
          </w:tcPr>
          <w:p w14:paraId="5C54FB8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342BBD8" w14:textId="77777777" w:rsidR="00940027" w:rsidRDefault="00940027">
            <w:pPr>
              <w:pStyle w:val="OtherTableBody"/>
            </w:pPr>
            <w:r>
              <w:t>Thu</w:t>
            </w:r>
          </w:p>
        </w:tc>
        <w:tc>
          <w:tcPr>
            <w:tcW w:w="3544" w:type="dxa"/>
          </w:tcPr>
          <w:p w14:paraId="722D17B8" w14:textId="77777777" w:rsidR="00940027" w:rsidRDefault="00940027">
            <w:pPr>
              <w:pStyle w:val="OtherTableBody"/>
            </w:pPr>
            <w:r>
              <w:t>An indicator that Thursday is or is not preferred for the day on which the appointment will occur.</w:t>
            </w:r>
          </w:p>
        </w:tc>
      </w:tr>
      <w:tr w:rsidR="00940027" w14:paraId="0955CDB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708B3C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3E64DB6" w14:textId="77777777" w:rsidR="00940027" w:rsidRDefault="00940027">
            <w:pPr>
              <w:pStyle w:val="OtherTableBody"/>
            </w:pPr>
            <w:r>
              <w:t>0294</w:t>
            </w:r>
          </w:p>
        </w:tc>
        <w:tc>
          <w:tcPr>
            <w:tcW w:w="2693" w:type="dxa"/>
          </w:tcPr>
          <w:p w14:paraId="7540063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43BA102" w14:textId="77777777" w:rsidR="00940027" w:rsidRDefault="00940027">
            <w:pPr>
              <w:pStyle w:val="OtherTableBody"/>
            </w:pPr>
            <w:r>
              <w:t>Tue</w:t>
            </w:r>
          </w:p>
        </w:tc>
        <w:tc>
          <w:tcPr>
            <w:tcW w:w="3544" w:type="dxa"/>
          </w:tcPr>
          <w:p w14:paraId="6E9C9D92" w14:textId="77777777" w:rsidR="00940027" w:rsidRDefault="00940027">
            <w:pPr>
              <w:pStyle w:val="OtherTableBody"/>
            </w:pPr>
            <w:r>
              <w:t>An indicator that Tuesday is or is not preferred for the day on which the appointment will occur.</w:t>
            </w:r>
          </w:p>
        </w:tc>
      </w:tr>
      <w:tr w:rsidR="00940027" w14:paraId="4EF03D2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BC0EF9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3B564F3" w14:textId="77777777" w:rsidR="00940027" w:rsidRDefault="00940027">
            <w:pPr>
              <w:pStyle w:val="OtherTableBody"/>
            </w:pPr>
            <w:r>
              <w:t>0294</w:t>
            </w:r>
          </w:p>
        </w:tc>
        <w:tc>
          <w:tcPr>
            <w:tcW w:w="2693" w:type="dxa"/>
          </w:tcPr>
          <w:p w14:paraId="10EEB55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0AF9636" w14:textId="77777777" w:rsidR="00940027" w:rsidRDefault="00940027">
            <w:pPr>
              <w:pStyle w:val="OtherTableBody"/>
            </w:pPr>
            <w:r>
              <w:t>Wed</w:t>
            </w:r>
          </w:p>
        </w:tc>
        <w:tc>
          <w:tcPr>
            <w:tcW w:w="3544" w:type="dxa"/>
          </w:tcPr>
          <w:p w14:paraId="5B2253A8" w14:textId="77777777" w:rsidR="00940027" w:rsidRDefault="00940027">
            <w:pPr>
              <w:pStyle w:val="OtherTableBody"/>
            </w:pPr>
            <w:r>
              <w:t>An indicator that Wednesday is or is not preferred for the day on which the appointment will occur.</w:t>
            </w:r>
          </w:p>
        </w:tc>
      </w:tr>
      <w:tr w:rsidR="00940027" w14:paraId="273D22B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166FB4C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16C395A9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68514265" w14:textId="77777777" w:rsidR="00940027" w:rsidRDefault="00940027">
            <w:pPr>
              <w:pStyle w:val="OtherTableBody"/>
            </w:pPr>
            <w:r>
              <w:t>CP range type</w:t>
            </w:r>
          </w:p>
        </w:tc>
        <w:tc>
          <w:tcPr>
            <w:tcW w:w="1701" w:type="dxa"/>
          </w:tcPr>
          <w:p w14:paraId="106CF9E8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3FBBEB42" w14:textId="77777777" w:rsidR="00940027" w:rsidRDefault="00940027">
            <w:pPr>
              <w:pStyle w:val="OtherTableBody"/>
            </w:pPr>
          </w:p>
        </w:tc>
      </w:tr>
      <w:tr w:rsidR="00940027" w14:paraId="2830F4D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F6A656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FC02755" w14:textId="77777777" w:rsidR="00940027" w:rsidRDefault="00940027">
            <w:pPr>
              <w:pStyle w:val="OtherTableBody"/>
            </w:pPr>
            <w:r>
              <w:t>0298</w:t>
            </w:r>
          </w:p>
        </w:tc>
        <w:tc>
          <w:tcPr>
            <w:tcW w:w="2693" w:type="dxa"/>
          </w:tcPr>
          <w:p w14:paraId="69B1D3B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613627A" w14:textId="77777777" w:rsidR="00940027" w:rsidRDefault="00940027">
            <w:pPr>
              <w:pStyle w:val="OtherTableBody"/>
            </w:pPr>
            <w:r>
              <w:t>F</w:t>
            </w:r>
          </w:p>
        </w:tc>
        <w:tc>
          <w:tcPr>
            <w:tcW w:w="3544" w:type="dxa"/>
          </w:tcPr>
          <w:p w14:paraId="10B5C41B" w14:textId="77777777" w:rsidR="00940027" w:rsidRDefault="00940027">
            <w:pPr>
              <w:pStyle w:val="OtherTableBody"/>
            </w:pPr>
            <w:r>
              <w:t>Flat-rate. Apply the entire price to this interval, do not pro-rate the price if the full interval has not occurred/been consumed</w:t>
            </w:r>
          </w:p>
        </w:tc>
      </w:tr>
      <w:tr w:rsidR="00940027" w14:paraId="0E7F7E0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92E667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41E25E6" w14:textId="77777777" w:rsidR="00940027" w:rsidRDefault="00940027">
            <w:pPr>
              <w:pStyle w:val="OtherTableBody"/>
            </w:pPr>
            <w:r>
              <w:t>0298</w:t>
            </w:r>
          </w:p>
        </w:tc>
        <w:tc>
          <w:tcPr>
            <w:tcW w:w="2693" w:type="dxa"/>
          </w:tcPr>
          <w:p w14:paraId="13A0987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304B6CA" w14:textId="77777777" w:rsidR="00940027" w:rsidRDefault="00940027">
            <w:pPr>
              <w:pStyle w:val="OtherTableBody"/>
            </w:pPr>
            <w:r>
              <w:t>P</w:t>
            </w:r>
          </w:p>
        </w:tc>
        <w:tc>
          <w:tcPr>
            <w:tcW w:w="3544" w:type="dxa"/>
          </w:tcPr>
          <w:p w14:paraId="36E51C67" w14:textId="77777777" w:rsidR="00940027" w:rsidRDefault="00940027">
            <w:pPr>
              <w:pStyle w:val="OtherTableBody"/>
            </w:pPr>
            <w:r>
              <w:t>Pro-rate. Apply this price to this interval, pro-rated by whatever portion of the interval has occurred/been consumed</w:t>
            </w:r>
          </w:p>
        </w:tc>
      </w:tr>
      <w:tr w:rsidR="00940027" w14:paraId="579A378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C128784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7DE5BCE6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718CBD9C" w14:textId="77777777" w:rsidR="00940027" w:rsidRDefault="00940027">
            <w:pPr>
              <w:pStyle w:val="OtherTableBody"/>
            </w:pPr>
            <w:r>
              <w:t>Encoding</w:t>
            </w:r>
          </w:p>
        </w:tc>
        <w:tc>
          <w:tcPr>
            <w:tcW w:w="1701" w:type="dxa"/>
          </w:tcPr>
          <w:p w14:paraId="3F5305D4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6F136F1A" w14:textId="77777777" w:rsidR="00940027" w:rsidRDefault="00940027">
            <w:pPr>
              <w:pStyle w:val="OtherTableBody"/>
            </w:pPr>
          </w:p>
        </w:tc>
      </w:tr>
      <w:tr w:rsidR="00940027" w14:paraId="07F02E2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250EBE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57760DB" w14:textId="77777777" w:rsidR="00940027" w:rsidRDefault="00940027">
            <w:pPr>
              <w:pStyle w:val="OtherTableBody"/>
            </w:pPr>
            <w:r>
              <w:t>0299</w:t>
            </w:r>
          </w:p>
        </w:tc>
        <w:tc>
          <w:tcPr>
            <w:tcW w:w="2693" w:type="dxa"/>
          </w:tcPr>
          <w:p w14:paraId="4FCB53C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65AB9B0" w14:textId="77777777" w:rsidR="00940027" w:rsidRDefault="00940027">
            <w:pPr>
              <w:pStyle w:val="OtherTableBody"/>
            </w:pPr>
            <w:r>
              <w:t>A</w:t>
            </w:r>
          </w:p>
        </w:tc>
        <w:tc>
          <w:tcPr>
            <w:tcW w:w="3544" w:type="dxa"/>
          </w:tcPr>
          <w:p w14:paraId="21926317" w14:textId="77777777" w:rsidR="00940027" w:rsidRDefault="00940027">
            <w:pPr>
              <w:pStyle w:val="OtherTableBody"/>
            </w:pPr>
            <w:r>
              <w:t>No encoding - data are displayable ASCII characters.</w:t>
            </w:r>
          </w:p>
        </w:tc>
      </w:tr>
      <w:tr w:rsidR="00940027" w14:paraId="50154CB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426EB2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418FDDC" w14:textId="77777777" w:rsidR="00940027" w:rsidRDefault="00940027">
            <w:pPr>
              <w:pStyle w:val="OtherTableBody"/>
            </w:pPr>
            <w:r>
              <w:t>0299</w:t>
            </w:r>
          </w:p>
        </w:tc>
        <w:tc>
          <w:tcPr>
            <w:tcW w:w="2693" w:type="dxa"/>
          </w:tcPr>
          <w:p w14:paraId="4DCF929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F37E1D5" w14:textId="77777777" w:rsidR="00940027" w:rsidRDefault="00940027">
            <w:pPr>
              <w:pStyle w:val="OtherTableBody"/>
            </w:pPr>
            <w:r>
              <w:t>Base64</w:t>
            </w:r>
          </w:p>
        </w:tc>
        <w:tc>
          <w:tcPr>
            <w:tcW w:w="3544" w:type="dxa"/>
          </w:tcPr>
          <w:p w14:paraId="0DDF7196" w14:textId="77777777" w:rsidR="00940027" w:rsidRDefault="00940027">
            <w:pPr>
              <w:pStyle w:val="OtherTableBody"/>
            </w:pPr>
            <w:r>
              <w:t>Encoding as defined by MIME (Multipurpose Internet Mail Extensions) standard RFC 1521. Four consecutive ASCII characters represent three consecutive octets of binary data. Base64 utilizes a 65-character subset of US-ASCII, consisting of both the upper and</w:t>
            </w:r>
          </w:p>
        </w:tc>
      </w:tr>
      <w:tr w:rsidR="00940027" w14:paraId="72DD2F1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C2D4F1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140F9AE" w14:textId="77777777" w:rsidR="00940027" w:rsidRDefault="00940027">
            <w:pPr>
              <w:pStyle w:val="OtherTableBody"/>
            </w:pPr>
            <w:r>
              <w:t>0299</w:t>
            </w:r>
          </w:p>
        </w:tc>
        <w:tc>
          <w:tcPr>
            <w:tcW w:w="2693" w:type="dxa"/>
          </w:tcPr>
          <w:p w14:paraId="44B7628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A4A9D9E" w14:textId="77777777" w:rsidR="00940027" w:rsidRDefault="00940027">
            <w:pPr>
              <w:pStyle w:val="OtherTableBody"/>
            </w:pPr>
            <w:r>
              <w:t>Hex</w:t>
            </w:r>
          </w:p>
        </w:tc>
        <w:tc>
          <w:tcPr>
            <w:tcW w:w="3544" w:type="dxa"/>
          </w:tcPr>
          <w:p w14:paraId="2B8D9D6D" w14:textId="77777777" w:rsidR="00940027" w:rsidRDefault="00940027">
            <w:pPr>
              <w:pStyle w:val="OtherTableBody"/>
            </w:pPr>
            <w:r>
              <w:t>Hexadecimal encoding - consecutive pairs of hexadecimal digits represent consecutive single octets.</w:t>
            </w:r>
          </w:p>
        </w:tc>
      </w:tr>
      <w:tr w:rsidR="00940027" w14:paraId="20F78F3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A63A287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4B5ED88E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10A68C51" w14:textId="77777777" w:rsidR="00940027" w:rsidRDefault="00940027">
            <w:pPr>
              <w:pStyle w:val="OtherTableBody"/>
            </w:pPr>
            <w:r>
              <w:t>Universal ID type</w:t>
            </w:r>
          </w:p>
        </w:tc>
        <w:tc>
          <w:tcPr>
            <w:tcW w:w="1701" w:type="dxa"/>
          </w:tcPr>
          <w:p w14:paraId="6061B2E6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1F191998" w14:textId="77777777" w:rsidR="00940027" w:rsidRDefault="00940027">
            <w:pPr>
              <w:pStyle w:val="OtherTableBody"/>
            </w:pPr>
          </w:p>
        </w:tc>
      </w:tr>
      <w:tr w:rsidR="00940027" w14:paraId="25BE2FB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43F321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7724E4A" w14:textId="77777777" w:rsidR="00940027" w:rsidRDefault="00940027">
            <w:pPr>
              <w:pStyle w:val="OtherTableBody"/>
            </w:pPr>
            <w:r>
              <w:t>0301</w:t>
            </w:r>
          </w:p>
        </w:tc>
        <w:tc>
          <w:tcPr>
            <w:tcW w:w="2693" w:type="dxa"/>
          </w:tcPr>
          <w:p w14:paraId="173238D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CBC30CD" w14:textId="77777777" w:rsidR="00940027" w:rsidRDefault="00940027">
            <w:pPr>
              <w:pStyle w:val="OtherTableBody"/>
            </w:pPr>
            <w:r>
              <w:t>DNS</w:t>
            </w:r>
          </w:p>
        </w:tc>
        <w:tc>
          <w:tcPr>
            <w:tcW w:w="3544" w:type="dxa"/>
          </w:tcPr>
          <w:p w14:paraId="5AA9235B" w14:textId="77777777" w:rsidR="00940027" w:rsidRDefault="00940027">
            <w:pPr>
              <w:pStyle w:val="OtherTableBody"/>
            </w:pPr>
            <w:r>
              <w:t>An Internet dotted name. Either in ASCII or as integers</w:t>
            </w:r>
          </w:p>
        </w:tc>
      </w:tr>
      <w:tr w:rsidR="00940027" w14:paraId="3784FC8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C38D77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BAEF094" w14:textId="77777777" w:rsidR="00940027" w:rsidRDefault="00940027">
            <w:pPr>
              <w:pStyle w:val="OtherTableBody"/>
            </w:pPr>
            <w:r>
              <w:t>0301</w:t>
            </w:r>
          </w:p>
        </w:tc>
        <w:tc>
          <w:tcPr>
            <w:tcW w:w="2693" w:type="dxa"/>
          </w:tcPr>
          <w:p w14:paraId="015063B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40F1AD0" w14:textId="77777777" w:rsidR="00940027" w:rsidRDefault="00940027">
            <w:pPr>
              <w:pStyle w:val="OtherTableBody"/>
            </w:pPr>
            <w:r>
              <w:t>GUID</w:t>
            </w:r>
          </w:p>
        </w:tc>
        <w:tc>
          <w:tcPr>
            <w:tcW w:w="3544" w:type="dxa"/>
          </w:tcPr>
          <w:p w14:paraId="5284462D" w14:textId="77777777" w:rsidR="00940027" w:rsidRDefault="00940027">
            <w:pPr>
              <w:pStyle w:val="OtherTableBody"/>
            </w:pPr>
            <w:r>
              <w:t>Same as UUID.</w:t>
            </w:r>
          </w:p>
        </w:tc>
      </w:tr>
      <w:tr w:rsidR="00940027" w14:paraId="5ACBD7F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3D9A3C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F6C30F4" w14:textId="77777777" w:rsidR="00940027" w:rsidRDefault="00940027">
            <w:pPr>
              <w:pStyle w:val="OtherTableBody"/>
            </w:pPr>
            <w:r>
              <w:t>0301</w:t>
            </w:r>
          </w:p>
        </w:tc>
        <w:tc>
          <w:tcPr>
            <w:tcW w:w="2693" w:type="dxa"/>
          </w:tcPr>
          <w:p w14:paraId="049ED49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C4D5C92" w14:textId="77777777" w:rsidR="00940027" w:rsidRDefault="00940027">
            <w:pPr>
              <w:pStyle w:val="OtherTableBody"/>
            </w:pPr>
            <w:r>
              <w:t>HCD</w:t>
            </w:r>
          </w:p>
        </w:tc>
        <w:tc>
          <w:tcPr>
            <w:tcW w:w="3544" w:type="dxa"/>
          </w:tcPr>
          <w:p w14:paraId="1EE53917" w14:textId="77777777" w:rsidR="00940027" w:rsidRDefault="00940027">
            <w:pPr>
              <w:pStyle w:val="OtherTableBody"/>
            </w:pPr>
            <w:r>
              <w:t>The CEN Healthcare Coding Scheme Designator. (Identifiers used in DICOM follow this assignment scheme.)</w:t>
            </w:r>
          </w:p>
        </w:tc>
      </w:tr>
      <w:tr w:rsidR="00940027" w14:paraId="531CF12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929B3F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FE9E745" w14:textId="77777777" w:rsidR="00940027" w:rsidRDefault="00940027">
            <w:pPr>
              <w:pStyle w:val="OtherTableBody"/>
            </w:pPr>
            <w:r>
              <w:t>0301</w:t>
            </w:r>
          </w:p>
        </w:tc>
        <w:tc>
          <w:tcPr>
            <w:tcW w:w="2693" w:type="dxa"/>
          </w:tcPr>
          <w:p w14:paraId="3B5A020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70DB193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3544" w:type="dxa"/>
          </w:tcPr>
          <w:p w14:paraId="336209C1" w14:textId="77777777" w:rsidR="00940027" w:rsidRDefault="00940027">
            <w:pPr>
              <w:pStyle w:val="OtherTableBody"/>
            </w:pPr>
            <w:r>
              <w:t>Reserved for future HL7 registration schemes</w:t>
            </w:r>
          </w:p>
        </w:tc>
      </w:tr>
      <w:tr w:rsidR="00940027" w14:paraId="1F71251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85D30C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A260010" w14:textId="77777777" w:rsidR="00940027" w:rsidRDefault="00940027">
            <w:pPr>
              <w:pStyle w:val="OtherTableBody"/>
            </w:pPr>
            <w:r>
              <w:t>0301</w:t>
            </w:r>
          </w:p>
        </w:tc>
        <w:tc>
          <w:tcPr>
            <w:tcW w:w="2693" w:type="dxa"/>
          </w:tcPr>
          <w:p w14:paraId="2EDD4C9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AD104F7" w14:textId="77777777" w:rsidR="00940027" w:rsidRDefault="00940027">
            <w:pPr>
              <w:pStyle w:val="OtherTableBody"/>
            </w:pPr>
            <w:r>
              <w:t>ISO</w:t>
            </w:r>
          </w:p>
        </w:tc>
        <w:tc>
          <w:tcPr>
            <w:tcW w:w="3544" w:type="dxa"/>
          </w:tcPr>
          <w:p w14:paraId="3FB86114" w14:textId="77777777" w:rsidR="00940027" w:rsidRDefault="00940027">
            <w:pPr>
              <w:pStyle w:val="OtherTableBody"/>
            </w:pPr>
            <w:r>
              <w:t>An International Standards Organization Object Identifier</w:t>
            </w:r>
          </w:p>
        </w:tc>
      </w:tr>
      <w:tr w:rsidR="00940027" w14:paraId="48113FC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2A8C19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F189135" w14:textId="77777777" w:rsidR="00940027" w:rsidRDefault="00940027">
            <w:pPr>
              <w:pStyle w:val="OtherTableBody"/>
            </w:pPr>
            <w:r>
              <w:t>0301</w:t>
            </w:r>
          </w:p>
        </w:tc>
        <w:tc>
          <w:tcPr>
            <w:tcW w:w="2693" w:type="dxa"/>
          </w:tcPr>
          <w:p w14:paraId="5C876AA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214798A" w14:textId="77777777" w:rsidR="00940027" w:rsidRDefault="00940027">
            <w:pPr>
              <w:pStyle w:val="OtherTableBody"/>
            </w:pPr>
            <w:r>
              <w:t>L,M,N</w:t>
            </w:r>
          </w:p>
        </w:tc>
        <w:tc>
          <w:tcPr>
            <w:tcW w:w="3544" w:type="dxa"/>
          </w:tcPr>
          <w:p w14:paraId="76878549" w14:textId="77777777" w:rsidR="00940027" w:rsidRDefault="00940027">
            <w:pPr>
              <w:pStyle w:val="OtherTableBody"/>
            </w:pPr>
            <w:r>
              <w:t>These are reserved for locally defined coding schemes.</w:t>
            </w:r>
          </w:p>
        </w:tc>
      </w:tr>
      <w:tr w:rsidR="00940027" w14:paraId="1450823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8C86B5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BC9DAD8" w14:textId="77777777" w:rsidR="00940027" w:rsidRDefault="00940027">
            <w:pPr>
              <w:pStyle w:val="OtherTableBody"/>
            </w:pPr>
            <w:r>
              <w:t>0301</w:t>
            </w:r>
          </w:p>
        </w:tc>
        <w:tc>
          <w:tcPr>
            <w:tcW w:w="2693" w:type="dxa"/>
          </w:tcPr>
          <w:p w14:paraId="29DD50D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A72D658" w14:textId="77777777" w:rsidR="00940027" w:rsidRDefault="00940027">
            <w:pPr>
              <w:pStyle w:val="OtherTableBody"/>
            </w:pPr>
            <w:r>
              <w:t>Random</w:t>
            </w:r>
          </w:p>
        </w:tc>
        <w:tc>
          <w:tcPr>
            <w:tcW w:w="3544" w:type="dxa"/>
          </w:tcPr>
          <w:p w14:paraId="1295B514" w14:textId="77777777" w:rsidR="00940027" w:rsidRDefault="00940027">
            <w:pPr>
              <w:pStyle w:val="OtherTableBody"/>
            </w:pPr>
            <w:r>
              <w:t>Usually a base64 encoded string of random bits.</w:t>
            </w:r>
          </w:p>
        </w:tc>
      </w:tr>
      <w:tr w:rsidR="00940027" w14:paraId="60AC340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F9FD8B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24A87F3" w14:textId="77777777" w:rsidR="00940027" w:rsidRDefault="00940027">
            <w:pPr>
              <w:pStyle w:val="OtherTableBody"/>
            </w:pPr>
            <w:r>
              <w:t>0301</w:t>
            </w:r>
          </w:p>
        </w:tc>
        <w:tc>
          <w:tcPr>
            <w:tcW w:w="2693" w:type="dxa"/>
          </w:tcPr>
          <w:p w14:paraId="604E659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A9C5CC6" w14:textId="77777777" w:rsidR="00940027" w:rsidRDefault="00940027">
            <w:pPr>
              <w:pStyle w:val="OtherTableBody"/>
            </w:pPr>
            <w:r>
              <w:t>URI</w:t>
            </w:r>
          </w:p>
        </w:tc>
        <w:tc>
          <w:tcPr>
            <w:tcW w:w="3544" w:type="dxa"/>
          </w:tcPr>
          <w:p w14:paraId="1B9FE8A1" w14:textId="77777777" w:rsidR="00940027" w:rsidRDefault="00940027">
            <w:pPr>
              <w:pStyle w:val="OtherTableBody"/>
            </w:pPr>
            <w:r>
              <w:t>Uniform Resource Identifier</w:t>
            </w:r>
          </w:p>
        </w:tc>
      </w:tr>
      <w:tr w:rsidR="00940027" w14:paraId="23B264F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9545AE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42FA3B6" w14:textId="77777777" w:rsidR="00940027" w:rsidRDefault="00940027">
            <w:pPr>
              <w:pStyle w:val="OtherTableBody"/>
            </w:pPr>
            <w:r>
              <w:t>0301</w:t>
            </w:r>
          </w:p>
        </w:tc>
        <w:tc>
          <w:tcPr>
            <w:tcW w:w="2693" w:type="dxa"/>
          </w:tcPr>
          <w:p w14:paraId="72A8508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E2591CC" w14:textId="77777777" w:rsidR="00940027" w:rsidRDefault="00940027">
            <w:pPr>
              <w:pStyle w:val="OtherTableBody"/>
            </w:pPr>
            <w:r>
              <w:t>UUID</w:t>
            </w:r>
          </w:p>
        </w:tc>
        <w:tc>
          <w:tcPr>
            <w:tcW w:w="3544" w:type="dxa"/>
          </w:tcPr>
          <w:p w14:paraId="425721A4" w14:textId="77777777" w:rsidR="00940027" w:rsidRDefault="00940027">
            <w:pPr>
              <w:pStyle w:val="OtherTableBody"/>
            </w:pPr>
            <w:r>
              <w:t>The DCE Universal Unique Identifier</w:t>
            </w:r>
          </w:p>
        </w:tc>
      </w:tr>
      <w:tr w:rsidR="00940027" w14:paraId="1362916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DD785F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03BE7DF" w14:textId="77777777" w:rsidR="00940027" w:rsidRDefault="00940027">
            <w:pPr>
              <w:pStyle w:val="OtherTableBody"/>
            </w:pPr>
            <w:r>
              <w:t>0301</w:t>
            </w:r>
          </w:p>
        </w:tc>
        <w:tc>
          <w:tcPr>
            <w:tcW w:w="2693" w:type="dxa"/>
          </w:tcPr>
          <w:p w14:paraId="353B08E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4D0D31E" w14:textId="77777777" w:rsidR="00940027" w:rsidRDefault="00940027">
            <w:pPr>
              <w:pStyle w:val="OtherTableBody"/>
            </w:pPr>
            <w:r>
              <w:t>x400</w:t>
            </w:r>
          </w:p>
        </w:tc>
        <w:tc>
          <w:tcPr>
            <w:tcW w:w="3544" w:type="dxa"/>
          </w:tcPr>
          <w:p w14:paraId="4A3FF9E5" w14:textId="77777777" w:rsidR="00940027" w:rsidRDefault="00940027">
            <w:pPr>
              <w:pStyle w:val="OtherTableBody"/>
            </w:pPr>
            <w:r>
              <w:t>An X.400 MHS format identifier</w:t>
            </w:r>
          </w:p>
        </w:tc>
      </w:tr>
      <w:tr w:rsidR="00940027" w14:paraId="641B34C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7719DC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CBF7279" w14:textId="77777777" w:rsidR="00940027" w:rsidRDefault="00940027">
            <w:pPr>
              <w:pStyle w:val="OtherTableBody"/>
            </w:pPr>
            <w:r>
              <w:t>0301</w:t>
            </w:r>
          </w:p>
        </w:tc>
        <w:tc>
          <w:tcPr>
            <w:tcW w:w="2693" w:type="dxa"/>
          </w:tcPr>
          <w:p w14:paraId="0797843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AB82059" w14:textId="77777777" w:rsidR="00940027" w:rsidRDefault="00940027">
            <w:pPr>
              <w:pStyle w:val="OtherTableBody"/>
            </w:pPr>
            <w:r>
              <w:t>x500</w:t>
            </w:r>
          </w:p>
        </w:tc>
        <w:tc>
          <w:tcPr>
            <w:tcW w:w="3544" w:type="dxa"/>
          </w:tcPr>
          <w:p w14:paraId="64BDE586" w14:textId="77777777" w:rsidR="00940027" w:rsidRDefault="00940027">
            <w:pPr>
              <w:pStyle w:val="OtherTableBody"/>
            </w:pPr>
            <w:r>
              <w:t>An X.500 directory name</w:t>
            </w:r>
          </w:p>
        </w:tc>
      </w:tr>
      <w:tr w:rsidR="00940027" w14:paraId="21A4548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2C55E4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709" w:type="dxa"/>
          </w:tcPr>
          <w:p w14:paraId="68BDF63F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2693" w:type="dxa"/>
          </w:tcPr>
          <w:p w14:paraId="5A9CBAC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Person location type</w:t>
            </w:r>
          </w:p>
        </w:tc>
        <w:tc>
          <w:tcPr>
            <w:tcW w:w="1701" w:type="dxa"/>
          </w:tcPr>
          <w:p w14:paraId="49B6911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3544" w:type="dxa"/>
          </w:tcPr>
          <w:p w14:paraId="7BE880D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</w:tr>
      <w:tr w:rsidR="00940027" w14:paraId="1F9C3A0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84BD2BA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4FE003E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0305</w:t>
            </w:r>
          </w:p>
        </w:tc>
        <w:tc>
          <w:tcPr>
            <w:tcW w:w="2693" w:type="dxa"/>
          </w:tcPr>
          <w:p w14:paraId="6003C3E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0B7FA48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</w:t>
            </w:r>
          </w:p>
        </w:tc>
        <w:tc>
          <w:tcPr>
            <w:tcW w:w="3544" w:type="dxa"/>
          </w:tcPr>
          <w:p w14:paraId="3AD8861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Clinic</w:t>
            </w:r>
          </w:p>
        </w:tc>
      </w:tr>
      <w:tr w:rsidR="00940027" w14:paraId="6A80CAF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76A0D8E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4A96EE9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0305</w:t>
            </w:r>
          </w:p>
        </w:tc>
        <w:tc>
          <w:tcPr>
            <w:tcW w:w="2693" w:type="dxa"/>
          </w:tcPr>
          <w:p w14:paraId="1B4B967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3DD8CA0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</w:t>
            </w:r>
          </w:p>
        </w:tc>
        <w:tc>
          <w:tcPr>
            <w:tcW w:w="3544" w:type="dxa"/>
          </w:tcPr>
          <w:p w14:paraId="40CBEE46" w14:textId="77777777" w:rsidR="00940027" w:rsidRDefault="00940027">
            <w:pPr>
              <w:pStyle w:val="OtherTableBody"/>
            </w:pPr>
            <w:r>
              <w:t>Department</w:t>
            </w:r>
          </w:p>
        </w:tc>
      </w:tr>
      <w:tr w:rsidR="00940027" w14:paraId="7284DF3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9F685B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175D671" w14:textId="77777777" w:rsidR="00940027" w:rsidRDefault="00940027">
            <w:pPr>
              <w:pStyle w:val="OtherTableBody"/>
            </w:pPr>
            <w:r>
              <w:t>0305</w:t>
            </w:r>
          </w:p>
        </w:tc>
        <w:tc>
          <w:tcPr>
            <w:tcW w:w="2693" w:type="dxa"/>
          </w:tcPr>
          <w:p w14:paraId="10B06FA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BB89297" w14:textId="77777777" w:rsidR="00940027" w:rsidRDefault="00940027">
            <w:pPr>
              <w:pStyle w:val="OtherTableBody"/>
            </w:pPr>
            <w:r>
              <w:t>H</w:t>
            </w:r>
          </w:p>
        </w:tc>
        <w:tc>
          <w:tcPr>
            <w:tcW w:w="3544" w:type="dxa"/>
          </w:tcPr>
          <w:p w14:paraId="52DC8FC8" w14:textId="77777777" w:rsidR="00940027" w:rsidRDefault="00940027">
            <w:pPr>
              <w:pStyle w:val="OtherTableBody"/>
            </w:pPr>
            <w:r>
              <w:t>Home</w:t>
            </w:r>
          </w:p>
        </w:tc>
      </w:tr>
      <w:tr w:rsidR="00940027" w14:paraId="7CF71E3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E735E7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AFB4129" w14:textId="77777777" w:rsidR="00940027" w:rsidRDefault="00940027">
            <w:pPr>
              <w:pStyle w:val="OtherTableBody"/>
            </w:pPr>
            <w:r>
              <w:t>0305</w:t>
            </w:r>
          </w:p>
        </w:tc>
        <w:tc>
          <w:tcPr>
            <w:tcW w:w="2693" w:type="dxa"/>
          </w:tcPr>
          <w:p w14:paraId="73FFA49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1597DB6" w14:textId="77777777" w:rsidR="00940027" w:rsidRDefault="00940027">
            <w:pPr>
              <w:pStyle w:val="OtherTableBody"/>
            </w:pPr>
            <w:r>
              <w:t>N</w:t>
            </w:r>
          </w:p>
        </w:tc>
        <w:tc>
          <w:tcPr>
            <w:tcW w:w="3544" w:type="dxa"/>
          </w:tcPr>
          <w:p w14:paraId="51386E95" w14:textId="77777777" w:rsidR="00940027" w:rsidRDefault="00940027">
            <w:pPr>
              <w:pStyle w:val="OtherTableBody"/>
            </w:pPr>
            <w:r>
              <w:t>Nursing Unit</w:t>
            </w:r>
          </w:p>
        </w:tc>
      </w:tr>
      <w:tr w:rsidR="00940027" w14:paraId="7E6A16F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F4E5CB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C480916" w14:textId="77777777" w:rsidR="00940027" w:rsidRDefault="00940027">
            <w:pPr>
              <w:pStyle w:val="OtherTableBody"/>
            </w:pPr>
            <w:r>
              <w:t>0305</w:t>
            </w:r>
          </w:p>
        </w:tc>
        <w:tc>
          <w:tcPr>
            <w:tcW w:w="2693" w:type="dxa"/>
          </w:tcPr>
          <w:p w14:paraId="22916FB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07716A5" w14:textId="77777777" w:rsidR="00940027" w:rsidRDefault="00940027">
            <w:pPr>
              <w:pStyle w:val="OtherTableBody"/>
            </w:pPr>
            <w:r>
              <w:t>O</w:t>
            </w:r>
          </w:p>
        </w:tc>
        <w:tc>
          <w:tcPr>
            <w:tcW w:w="3544" w:type="dxa"/>
          </w:tcPr>
          <w:p w14:paraId="33AC9202" w14:textId="77777777" w:rsidR="00940027" w:rsidRDefault="00940027">
            <w:pPr>
              <w:pStyle w:val="OtherTableBody"/>
            </w:pPr>
            <w:r>
              <w:t>Provider_s Office</w:t>
            </w:r>
          </w:p>
        </w:tc>
      </w:tr>
      <w:tr w:rsidR="00940027" w14:paraId="2543E19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6FEE89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C2D451E" w14:textId="77777777" w:rsidR="00940027" w:rsidRDefault="00940027">
            <w:pPr>
              <w:pStyle w:val="OtherTableBody"/>
            </w:pPr>
            <w:r>
              <w:t>0305</w:t>
            </w:r>
          </w:p>
        </w:tc>
        <w:tc>
          <w:tcPr>
            <w:tcW w:w="2693" w:type="dxa"/>
          </w:tcPr>
          <w:p w14:paraId="2FC1511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65093E2" w14:textId="77777777" w:rsidR="00940027" w:rsidRDefault="00940027">
            <w:pPr>
              <w:pStyle w:val="OtherTableBody"/>
            </w:pPr>
            <w:r>
              <w:t>P</w:t>
            </w:r>
          </w:p>
        </w:tc>
        <w:tc>
          <w:tcPr>
            <w:tcW w:w="3544" w:type="dxa"/>
          </w:tcPr>
          <w:p w14:paraId="7C46053D" w14:textId="77777777" w:rsidR="00940027" w:rsidRDefault="00940027">
            <w:pPr>
              <w:pStyle w:val="OtherTableBody"/>
            </w:pPr>
            <w:r>
              <w:t>Phone</w:t>
            </w:r>
          </w:p>
        </w:tc>
      </w:tr>
      <w:tr w:rsidR="00940027" w14:paraId="6569125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831E4A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D1E88A0" w14:textId="77777777" w:rsidR="00940027" w:rsidRDefault="00940027">
            <w:pPr>
              <w:pStyle w:val="OtherTableBody"/>
            </w:pPr>
            <w:r>
              <w:t>0305</w:t>
            </w:r>
          </w:p>
        </w:tc>
        <w:tc>
          <w:tcPr>
            <w:tcW w:w="2693" w:type="dxa"/>
          </w:tcPr>
          <w:p w14:paraId="476C62C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416417D" w14:textId="77777777" w:rsidR="00940027" w:rsidRDefault="00940027">
            <w:pPr>
              <w:pStyle w:val="OtherTableBody"/>
            </w:pPr>
            <w:r>
              <w:t>S</w:t>
            </w:r>
          </w:p>
        </w:tc>
        <w:tc>
          <w:tcPr>
            <w:tcW w:w="3544" w:type="dxa"/>
          </w:tcPr>
          <w:p w14:paraId="04DB200C" w14:textId="77777777" w:rsidR="00940027" w:rsidRDefault="00940027">
            <w:pPr>
              <w:pStyle w:val="OtherTableBody"/>
            </w:pPr>
            <w:r>
              <w:t>SNF</w:t>
            </w:r>
          </w:p>
        </w:tc>
      </w:tr>
      <w:tr w:rsidR="00940027" w14:paraId="048BE85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AF1BDB2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77071593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65D3A648" w14:textId="77777777" w:rsidR="00940027" w:rsidRDefault="00940027">
            <w:pPr>
              <w:pStyle w:val="OtherTableBody"/>
            </w:pPr>
            <w:r>
              <w:t>Coverage Type</w:t>
            </w:r>
          </w:p>
        </w:tc>
        <w:tc>
          <w:tcPr>
            <w:tcW w:w="1701" w:type="dxa"/>
          </w:tcPr>
          <w:p w14:paraId="039EF7FE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049C8AF7" w14:textId="77777777" w:rsidR="00940027" w:rsidRDefault="00940027">
            <w:pPr>
              <w:pStyle w:val="OtherTableBody"/>
            </w:pPr>
          </w:p>
        </w:tc>
      </w:tr>
      <w:tr w:rsidR="00940027" w14:paraId="70DEED9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65D3DC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218C667" w14:textId="77777777" w:rsidR="00940027" w:rsidRDefault="00940027">
            <w:pPr>
              <w:pStyle w:val="OtherTableBody"/>
            </w:pPr>
            <w:r>
              <w:t>0309</w:t>
            </w:r>
          </w:p>
        </w:tc>
        <w:tc>
          <w:tcPr>
            <w:tcW w:w="2693" w:type="dxa"/>
          </w:tcPr>
          <w:p w14:paraId="4B802A9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EEEE682" w14:textId="77777777" w:rsidR="00940027" w:rsidRDefault="00940027">
            <w:pPr>
              <w:pStyle w:val="OtherTableBody"/>
            </w:pPr>
            <w:r>
              <w:t>B</w:t>
            </w:r>
          </w:p>
        </w:tc>
        <w:tc>
          <w:tcPr>
            <w:tcW w:w="3544" w:type="dxa"/>
          </w:tcPr>
          <w:p w14:paraId="7E0DC22B" w14:textId="77777777" w:rsidR="00940027" w:rsidRDefault="00940027">
            <w:pPr>
              <w:pStyle w:val="OtherTableBody"/>
            </w:pPr>
            <w:r>
              <w:t>Both hospital and physician</w:t>
            </w:r>
          </w:p>
        </w:tc>
      </w:tr>
      <w:tr w:rsidR="00940027" w14:paraId="2F58719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34ECC4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10049DC" w14:textId="77777777" w:rsidR="00940027" w:rsidRDefault="00940027">
            <w:pPr>
              <w:pStyle w:val="OtherTableBody"/>
            </w:pPr>
            <w:r>
              <w:t>0309</w:t>
            </w:r>
          </w:p>
        </w:tc>
        <w:tc>
          <w:tcPr>
            <w:tcW w:w="2693" w:type="dxa"/>
          </w:tcPr>
          <w:p w14:paraId="331E7D5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3BBA60F" w14:textId="77777777" w:rsidR="00940027" w:rsidRDefault="00940027">
            <w:pPr>
              <w:pStyle w:val="OtherTableBody"/>
            </w:pPr>
            <w:r>
              <w:t>H</w:t>
            </w:r>
          </w:p>
        </w:tc>
        <w:tc>
          <w:tcPr>
            <w:tcW w:w="3544" w:type="dxa"/>
          </w:tcPr>
          <w:p w14:paraId="40DE686A" w14:textId="77777777" w:rsidR="00940027" w:rsidRDefault="00940027">
            <w:pPr>
              <w:pStyle w:val="OtherTableBody"/>
            </w:pPr>
            <w:r>
              <w:t>Hospital/institutional</w:t>
            </w:r>
          </w:p>
        </w:tc>
      </w:tr>
      <w:tr w:rsidR="00940027" w14:paraId="364BAE5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F0B7C5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6ADC317" w14:textId="77777777" w:rsidR="00940027" w:rsidRDefault="00940027">
            <w:pPr>
              <w:pStyle w:val="OtherTableBody"/>
            </w:pPr>
            <w:r>
              <w:t>0309</w:t>
            </w:r>
          </w:p>
        </w:tc>
        <w:tc>
          <w:tcPr>
            <w:tcW w:w="2693" w:type="dxa"/>
          </w:tcPr>
          <w:p w14:paraId="732206B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B68B7FA" w14:textId="77777777" w:rsidR="00940027" w:rsidRDefault="00940027">
            <w:pPr>
              <w:pStyle w:val="OtherTableBody"/>
            </w:pPr>
            <w:r>
              <w:t>P</w:t>
            </w:r>
          </w:p>
        </w:tc>
        <w:tc>
          <w:tcPr>
            <w:tcW w:w="3544" w:type="dxa"/>
          </w:tcPr>
          <w:p w14:paraId="7B66EAD4" w14:textId="77777777" w:rsidR="00940027" w:rsidRDefault="00940027">
            <w:pPr>
              <w:pStyle w:val="OtherTableBody"/>
            </w:pPr>
            <w:r>
              <w:t>Physician/professional</w:t>
            </w:r>
          </w:p>
        </w:tc>
      </w:tr>
      <w:tr w:rsidR="00940027" w14:paraId="54AC0C5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06C2C08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20E1DC04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13C24645" w14:textId="77777777" w:rsidR="00940027" w:rsidRDefault="00940027">
            <w:pPr>
              <w:pStyle w:val="OtherTableBody"/>
            </w:pPr>
            <w:r>
              <w:t>Job Status</w:t>
            </w:r>
          </w:p>
        </w:tc>
        <w:tc>
          <w:tcPr>
            <w:tcW w:w="1701" w:type="dxa"/>
          </w:tcPr>
          <w:p w14:paraId="1F0E7D1D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09E29648" w14:textId="77777777" w:rsidR="00940027" w:rsidRDefault="00940027">
            <w:pPr>
              <w:pStyle w:val="OtherTableBody"/>
            </w:pPr>
          </w:p>
        </w:tc>
      </w:tr>
      <w:tr w:rsidR="00940027" w14:paraId="374F9D8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7624AA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0D7F6B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0311</w:t>
            </w:r>
          </w:p>
        </w:tc>
        <w:tc>
          <w:tcPr>
            <w:tcW w:w="2693" w:type="dxa"/>
          </w:tcPr>
          <w:p w14:paraId="381F92FB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E56873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</w:t>
            </w:r>
          </w:p>
        </w:tc>
        <w:tc>
          <w:tcPr>
            <w:tcW w:w="3544" w:type="dxa"/>
          </w:tcPr>
          <w:p w14:paraId="488F2A1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Other</w:t>
            </w:r>
          </w:p>
        </w:tc>
      </w:tr>
      <w:tr w:rsidR="00940027" w14:paraId="0A837A6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45A718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1CC2E23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0311</w:t>
            </w:r>
          </w:p>
        </w:tc>
        <w:tc>
          <w:tcPr>
            <w:tcW w:w="2693" w:type="dxa"/>
          </w:tcPr>
          <w:p w14:paraId="7B6D80C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2F2CEA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</w:t>
            </w:r>
          </w:p>
        </w:tc>
        <w:tc>
          <w:tcPr>
            <w:tcW w:w="3544" w:type="dxa"/>
          </w:tcPr>
          <w:p w14:paraId="27EEAD8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Permanent</w:t>
            </w:r>
          </w:p>
        </w:tc>
      </w:tr>
      <w:tr w:rsidR="00940027" w14:paraId="2E83F50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0FC301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15CCC3CF" w14:textId="77777777" w:rsidR="00940027" w:rsidRDefault="00940027">
            <w:pPr>
              <w:pStyle w:val="OtherTableBody"/>
            </w:pPr>
            <w:r>
              <w:t>0311</w:t>
            </w:r>
          </w:p>
        </w:tc>
        <w:tc>
          <w:tcPr>
            <w:tcW w:w="2693" w:type="dxa"/>
          </w:tcPr>
          <w:p w14:paraId="6B80A88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1CF0695" w14:textId="77777777" w:rsidR="00940027" w:rsidRDefault="00940027">
            <w:pPr>
              <w:pStyle w:val="OtherTableBody"/>
            </w:pPr>
            <w:r>
              <w:t>T</w:t>
            </w:r>
          </w:p>
        </w:tc>
        <w:tc>
          <w:tcPr>
            <w:tcW w:w="3544" w:type="dxa"/>
          </w:tcPr>
          <w:p w14:paraId="3E3C688E" w14:textId="77777777" w:rsidR="00940027" w:rsidRDefault="00940027">
            <w:pPr>
              <w:pStyle w:val="OtherTableBody"/>
            </w:pPr>
            <w:r>
              <w:t>Temporary</w:t>
            </w:r>
          </w:p>
        </w:tc>
      </w:tr>
      <w:tr w:rsidR="00940027" w14:paraId="0B8EBBD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75C583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CB16982" w14:textId="77777777" w:rsidR="00940027" w:rsidRDefault="00940027">
            <w:pPr>
              <w:pStyle w:val="OtherTableBody"/>
            </w:pPr>
            <w:r>
              <w:t>0311</w:t>
            </w:r>
          </w:p>
        </w:tc>
        <w:tc>
          <w:tcPr>
            <w:tcW w:w="2693" w:type="dxa"/>
          </w:tcPr>
          <w:p w14:paraId="4D29822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C7321E1" w14:textId="77777777" w:rsidR="00940027" w:rsidRDefault="00940027">
            <w:pPr>
              <w:pStyle w:val="OtherTableBody"/>
            </w:pPr>
            <w:r>
              <w:t>U</w:t>
            </w:r>
          </w:p>
        </w:tc>
        <w:tc>
          <w:tcPr>
            <w:tcW w:w="3544" w:type="dxa"/>
          </w:tcPr>
          <w:p w14:paraId="77E79D69" w14:textId="77777777" w:rsidR="00940027" w:rsidRDefault="00940027">
            <w:pPr>
              <w:pStyle w:val="OtherTableBody"/>
            </w:pPr>
            <w:r>
              <w:t>Unknown</w:t>
            </w:r>
          </w:p>
        </w:tc>
      </w:tr>
      <w:tr w:rsidR="00940027" w14:paraId="37A6EAB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DC8A96D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1618ACA4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4BA3D4BD" w14:textId="77777777" w:rsidR="00940027" w:rsidRDefault="00940027">
            <w:pPr>
              <w:pStyle w:val="OtherTableBody"/>
            </w:pPr>
            <w:r>
              <w:t>Living Will Code</w:t>
            </w:r>
          </w:p>
        </w:tc>
        <w:tc>
          <w:tcPr>
            <w:tcW w:w="1701" w:type="dxa"/>
          </w:tcPr>
          <w:p w14:paraId="6725233C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16C5A711" w14:textId="77777777" w:rsidR="00940027" w:rsidRDefault="00940027">
            <w:pPr>
              <w:pStyle w:val="OtherTableBody"/>
            </w:pPr>
          </w:p>
        </w:tc>
      </w:tr>
      <w:tr w:rsidR="00940027" w14:paraId="319F62B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987BA3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6FF7EE4" w14:textId="77777777" w:rsidR="00940027" w:rsidRDefault="00940027">
            <w:pPr>
              <w:pStyle w:val="OtherTableBody"/>
            </w:pPr>
            <w:r>
              <w:t>0315</w:t>
            </w:r>
          </w:p>
        </w:tc>
        <w:tc>
          <w:tcPr>
            <w:tcW w:w="2693" w:type="dxa"/>
          </w:tcPr>
          <w:p w14:paraId="12B3991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F03E969" w14:textId="77777777" w:rsidR="00940027" w:rsidRDefault="00940027">
            <w:pPr>
              <w:pStyle w:val="OtherTableBody"/>
            </w:pPr>
            <w:r>
              <w:t>F</w:t>
            </w:r>
          </w:p>
        </w:tc>
        <w:tc>
          <w:tcPr>
            <w:tcW w:w="3544" w:type="dxa"/>
          </w:tcPr>
          <w:p w14:paraId="241E1885" w14:textId="77777777" w:rsidR="00940027" w:rsidRDefault="00940027">
            <w:pPr>
              <w:pStyle w:val="OtherTableBody"/>
            </w:pPr>
            <w:r>
              <w:t>Yes, patient has a living will but it is not on file</w:t>
            </w:r>
          </w:p>
        </w:tc>
      </w:tr>
      <w:tr w:rsidR="00940027" w14:paraId="1E740F8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A9AA30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96D2540" w14:textId="77777777" w:rsidR="00940027" w:rsidRDefault="00940027">
            <w:pPr>
              <w:pStyle w:val="OtherTableBody"/>
            </w:pPr>
            <w:r>
              <w:t>0315</w:t>
            </w:r>
          </w:p>
        </w:tc>
        <w:tc>
          <w:tcPr>
            <w:tcW w:w="2693" w:type="dxa"/>
          </w:tcPr>
          <w:p w14:paraId="5B3ADCB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C316756" w14:textId="77777777" w:rsidR="00940027" w:rsidRDefault="00940027">
            <w:pPr>
              <w:pStyle w:val="OtherTableBody"/>
            </w:pPr>
            <w:r>
              <w:t>I</w:t>
            </w:r>
          </w:p>
        </w:tc>
        <w:tc>
          <w:tcPr>
            <w:tcW w:w="3544" w:type="dxa"/>
          </w:tcPr>
          <w:p w14:paraId="0E5643CF" w14:textId="77777777" w:rsidR="00940027" w:rsidRDefault="00940027">
            <w:pPr>
              <w:pStyle w:val="OtherTableBody"/>
            </w:pPr>
            <w:r>
              <w:t>No, patient does not have a living will but information was provided</w:t>
            </w:r>
          </w:p>
        </w:tc>
      </w:tr>
      <w:tr w:rsidR="00940027" w14:paraId="7C9C9FD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58471C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50DC0ED" w14:textId="77777777" w:rsidR="00940027" w:rsidRDefault="00940027">
            <w:pPr>
              <w:pStyle w:val="OtherTableBody"/>
            </w:pPr>
            <w:r>
              <w:t>0315</w:t>
            </w:r>
          </w:p>
        </w:tc>
        <w:tc>
          <w:tcPr>
            <w:tcW w:w="2693" w:type="dxa"/>
          </w:tcPr>
          <w:p w14:paraId="1BAF119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6420733" w14:textId="77777777" w:rsidR="00940027" w:rsidRDefault="00940027">
            <w:pPr>
              <w:pStyle w:val="OtherTableBody"/>
            </w:pPr>
            <w:r>
              <w:t>N</w:t>
            </w:r>
          </w:p>
        </w:tc>
        <w:tc>
          <w:tcPr>
            <w:tcW w:w="3544" w:type="dxa"/>
          </w:tcPr>
          <w:p w14:paraId="4E1AFE5A" w14:textId="77777777" w:rsidR="00940027" w:rsidRDefault="00940027">
            <w:pPr>
              <w:pStyle w:val="OtherTableBody"/>
            </w:pPr>
            <w:r>
              <w:t>No, patient does not have a living will and no information was provided</w:t>
            </w:r>
          </w:p>
        </w:tc>
      </w:tr>
      <w:tr w:rsidR="00940027" w14:paraId="4A4D572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FAC7FC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7ADCCC8" w14:textId="77777777" w:rsidR="00940027" w:rsidRDefault="00940027">
            <w:pPr>
              <w:pStyle w:val="OtherTableBody"/>
            </w:pPr>
            <w:r>
              <w:t>0315</w:t>
            </w:r>
          </w:p>
        </w:tc>
        <w:tc>
          <w:tcPr>
            <w:tcW w:w="2693" w:type="dxa"/>
          </w:tcPr>
          <w:p w14:paraId="2195DAF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CFD1191" w14:textId="77777777" w:rsidR="00940027" w:rsidRDefault="00940027">
            <w:pPr>
              <w:pStyle w:val="OtherTableBody"/>
            </w:pPr>
            <w:r>
              <w:t>U</w:t>
            </w:r>
          </w:p>
        </w:tc>
        <w:tc>
          <w:tcPr>
            <w:tcW w:w="3544" w:type="dxa"/>
          </w:tcPr>
          <w:p w14:paraId="63979C20" w14:textId="77777777" w:rsidR="00940027" w:rsidRDefault="00940027">
            <w:pPr>
              <w:pStyle w:val="OtherTableBody"/>
            </w:pPr>
            <w:r>
              <w:t>Unknown</w:t>
            </w:r>
          </w:p>
        </w:tc>
      </w:tr>
      <w:tr w:rsidR="00940027" w14:paraId="708CB8C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4158A1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95ECE00" w14:textId="77777777" w:rsidR="00940027" w:rsidRDefault="00940027">
            <w:pPr>
              <w:pStyle w:val="OtherTableBody"/>
            </w:pPr>
            <w:r>
              <w:t>0315</w:t>
            </w:r>
          </w:p>
        </w:tc>
        <w:tc>
          <w:tcPr>
            <w:tcW w:w="2693" w:type="dxa"/>
          </w:tcPr>
          <w:p w14:paraId="65119A5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F5AA1E4" w14:textId="77777777" w:rsidR="00940027" w:rsidRDefault="00940027">
            <w:pPr>
              <w:pStyle w:val="OtherTableBody"/>
            </w:pPr>
            <w:r>
              <w:t>Y</w:t>
            </w:r>
          </w:p>
        </w:tc>
        <w:tc>
          <w:tcPr>
            <w:tcW w:w="3544" w:type="dxa"/>
          </w:tcPr>
          <w:p w14:paraId="0301A111" w14:textId="77777777" w:rsidR="00940027" w:rsidRDefault="00940027">
            <w:pPr>
              <w:pStyle w:val="OtherTableBody"/>
            </w:pPr>
            <w:r>
              <w:t>Yes, patient has a living will</w:t>
            </w:r>
          </w:p>
        </w:tc>
      </w:tr>
      <w:tr w:rsidR="00940027" w14:paraId="12E83A2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198AB11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38E78BC2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25E9707D" w14:textId="77777777" w:rsidR="00940027" w:rsidRDefault="00940027">
            <w:pPr>
              <w:pStyle w:val="OtherTableBody"/>
            </w:pPr>
            <w:r>
              <w:t>Organ Donor Code</w:t>
            </w:r>
          </w:p>
        </w:tc>
        <w:tc>
          <w:tcPr>
            <w:tcW w:w="1701" w:type="dxa"/>
          </w:tcPr>
          <w:p w14:paraId="078D2B2E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4DBE26ED" w14:textId="77777777" w:rsidR="00940027" w:rsidRDefault="00940027">
            <w:pPr>
              <w:pStyle w:val="OtherTableBody"/>
            </w:pPr>
          </w:p>
        </w:tc>
      </w:tr>
      <w:tr w:rsidR="00940027" w14:paraId="18954BB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20C8F4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6E1D389" w14:textId="77777777" w:rsidR="00940027" w:rsidRDefault="00940027">
            <w:pPr>
              <w:pStyle w:val="OtherTableBody"/>
            </w:pPr>
            <w:r>
              <w:t>0316</w:t>
            </w:r>
          </w:p>
        </w:tc>
        <w:tc>
          <w:tcPr>
            <w:tcW w:w="2693" w:type="dxa"/>
          </w:tcPr>
          <w:p w14:paraId="007D1DE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AF0759D" w14:textId="77777777" w:rsidR="00940027" w:rsidRDefault="00940027">
            <w:pPr>
              <w:pStyle w:val="OtherTableBody"/>
            </w:pPr>
            <w:r>
              <w:t>F</w:t>
            </w:r>
          </w:p>
        </w:tc>
        <w:tc>
          <w:tcPr>
            <w:tcW w:w="3544" w:type="dxa"/>
          </w:tcPr>
          <w:p w14:paraId="55DCF44F" w14:textId="77777777" w:rsidR="00940027" w:rsidRDefault="00940027">
            <w:pPr>
              <w:pStyle w:val="OtherTableBody"/>
            </w:pPr>
            <w:r>
              <w:t>Yes, patient is a documented donor, but documentation is not on file</w:t>
            </w:r>
          </w:p>
        </w:tc>
      </w:tr>
      <w:tr w:rsidR="00940027" w14:paraId="0F39D78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285D31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2FF0020" w14:textId="77777777" w:rsidR="00940027" w:rsidRDefault="00940027">
            <w:pPr>
              <w:pStyle w:val="OtherTableBody"/>
            </w:pPr>
            <w:r>
              <w:t>0316</w:t>
            </w:r>
          </w:p>
        </w:tc>
        <w:tc>
          <w:tcPr>
            <w:tcW w:w="2693" w:type="dxa"/>
          </w:tcPr>
          <w:p w14:paraId="1BB4BA5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F5E93D1" w14:textId="77777777" w:rsidR="00940027" w:rsidRDefault="00940027">
            <w:pPr>
              <w:pStyle w:val="OtherTableBody"/>
            </w:pPr>
            <w:r>
              <w:t>I</w:t>
            </w:r>
          </w:p>
        </w:tc>
        <w:tc>
          <w:tcPr>
            <w:tcW w:w="3544" w:type="dxa"/>
          </w:tcPr>
          <w:p w14:paraId="6A59B9CD" w14:textId="77777777" w:rsidR="00940027" w:rsidRDefault="00940027">
            <w:pPr>
              <w:pStyle w:val="OtherTableBody"/>
            </w:pPr>
            <w:r>
              <w:t>No, patient is not a documented donor, but information was provided</w:t>
            </w:r>
          </w:p>
        </w:tc>
      </w:tr>
      <w:tr w:rsidR="00940027" w14:paraId="407AA09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90CFDC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2717312" w14:textId="77777777" w:rsidR="00940027" w:rsidRDefault="00940027">
            <w:pPr>
              <w:pStyle w:val="OtherTableBody"/>
            </w:pPr>
            <w:r>
              <w:t>0316</w:t>
            </w:r>
          </w:p>
        </w:tc>
        <w:tc>
          <w:tcPr>
            <w:tcW w:w="2693" w:type="dxa"/>
          </w:tcPr>
          <w:p w14:paraId="15584BF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766EEB6" w14:textId="77777777" w:rsidR="00940027" w:rsidRDefault="00940027">
            <w:pPr>
              <w:pStyle w:val="OtherTableBody"/>
            </w:pPr>
            <w:r>
              <w:t>N</w:t>
            </w:r>
          </w:p>
        </w:tc>
        <w:tc>
          <w:tcPr>
            <w:tcW w:w="3544" w:type="dxa"/>
          </w:tcPr>
          <w:p w14:paraId="42E0ADDC" w14:textId="77777777" w:rsidR="00940027" w:rsidRDefault="00940027">
            <w:pPr>
              <w:pStyle w:val="OtherTableBody"/>
            </w:pPr>
            <w:r>
              <w:t>No, patient has not agreed to be a donor</w:t>
            </w:r>
          </w:p>
        </w:tc>
      </w:tr>
      <w:tr w:rsidR="00940027" w14:paraId="5AD5104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B6EDE1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74B55DA" w14:textId="77777777" w:rsidR="00940027" w:rsidRDefault="00940027">
            <w:pPr>
              <w:pStyle w:val="OtherTableBody"/>
            </w:pPr>
            <w:r>
              <w:t>0316</w:t>
            </w:r>
          </w:p>
        </w:tc>
        <w:tc>
          <w:tcPr>
            <w:tcW w:w="2693" w:type="dxa"/>
          </w:tcPr>
          <w:p w14:paraId="10294DD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B9BC2B7" w14:textId="77777777" w:rsidR="00940027" w:rsidRDefault="00940027">
            <w:pPr>
              <w:pStyle w:val="OtherTableBody"/>
            </w:pPr>
            <w:r>
              <w:t>P</w:t>
            </w:r>
          </w:p>
        </w:tc>
        <w:tc>
          <w:tcPr>
            <w:tcW w:w="3544" w:type="dxa"/>
          </w:tcPr>
          <w:p w14:paraId="4189B442" w14:textId="77777777" w:rsidR="00940027" w:rsidRDefault="00940027">
            <w:pPr>
              <w:pStyle w:val="OtherTableBody"/>
            </w:pPr>
            <w:r>
              <w:t>Patient leaves organ donation decision to a specific person</w:t>
            </w:r>
          </w:p>
        </w:tc>
      </w:tr>
      <w:tr w:rsidR="00940027" w14:paraId="52BA818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ADE7ED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4B59C8F" w14:textId="77777777" w:rsidR="00940027" w:rsidRDefault="00940027">
            <w:pPr>
              <w:pStyle w:val="OtherTableBody"/>
            </w:pPr>
            <w:r>
              <w:t>0316</w:t>
            </w:r>
          </w:p>
        </w:tc>
        <w:tc>
          <w:tcPr>
            <w:tcW w:w="2693" w:type="dxa"/>
          </w:tcPr>
          <w:p w14:paraId="4643DD3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48B24FC" w14:textId="77777777" w:rsidR="00940027" w:rsidRDefault="00940027">
            <w:pPr>
              <w:pStyle w:val="OtherTableBody"/>
            </w:pPr>
            <w:r>
              <w:t>R</w:t>
            </w:r>
          </w:p>
        </w:tc>
        <w:tc>
          <w:tcPr>
            <w:tcW w:w="3544" w:type="dxa"/>
          </w:tcPr>
          <w:p w14:paraId="59169762" w14:textId="77777777" w:rsidR="00940027" w:rsidRDefault="00940027">
            <w:pPr>
              <w:pStyle w:val="OtherTableBody"/>
            </w:pPr>
            <w:r>
              <w:t>Patient leaves organ donation decision to relatives</w:t>
            </w:r>
          </w:p>
        </w:tc>
      </w:tr>
      <w:tr w:rsidR="00940027" w14:paraId="77CAE33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807628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E5C542D" w14:textId="77777777" w:rsidR="00940027" w:rsidRDefault="00940027">
            <w:pPr>
              <w:pStyle w:val="OtherTableBody"/>
            </w:pPr>
            <w:r>
              <w:t>0316</w:t>
            </w:r>
          </w:p>
        </w:tc>
        <w:tc>
          <w:tcPr>
            <w:tcW w:w="2693" w:type="dxa"/>
          </w:tcPr>
          <w:p w14:paraId="2716087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3503120" w14:textId="77777777" w:rsidR="00940027" w:rsidRDefault="00940027">
            <w:pPr>
              <w:pStyle w:val="OtherTableBody"/>
            </w:pPr>
            <w:r>
              <w:t>U</w:t>
            </w:r>
          </w:p>
        </w:tc>
        <w:tc>
          <w:tcPr>
            <w:tcW w:w="3544" w:type="dxa"/>
          </w:tcPr>
          <w:p w14:paraId="06795552" w14:textId="77777777" w:rsidR="00940027" w:rsidRDefault="00940027">
            <w:pPr>
              <w:pStyle w:val="OtherTableBody"/>
            </w:pPr>
            <w:r>
              <w:t>Unknown</w:t>
            </w:r>
          </w:p>
        </w:tc>
      </w:tr>
      <w:tr w:rsidR="00940027" w14:paraId="17E7871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D7B5FD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118910C" w14:textId="77777777" w:rsidR="00940027" w:rsidRDefault="00940027">
            <w:pPr>
              <w:pStyle w:val="OtherTableBody"/>
            </w:pPr>
            <w:r>
              <w:t>0316</w:t>
            </w:r>
          </w:p>
        </w:tc>
        <w:tc>
          <w:tcPr>
            <w:tcW w:w="2693" w:type="dxa"/>
          </w:tcPr>
          <w:p w14:paraId="6681604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C58A692" w14:textId="77777777" w:rsidR="00940027" w:rsidRDefault="00940027">
            <w:pPr>
              <w:pStyle w:val="OtherTableBody"/>
            </w:pPr>
            <w:r>
              <w:t>Y</w:t>
            </w:r>
          </w:p>
        </w:tc>
        <w:tc>
          <w:tcPr>
            <w:tcW w:w="3544" w:type="dxa"/>
          </w:tcPr>
          <w:p w14:paraId="3FFAE9C8" w14:textId="77777777" w:rsidR="00940027" w:rsidRDefault="00940027">
            <w:pPr>
              <w:pStyle w:val="OtherTableBody"/>
            </w:pPr>
            <w:r>
              <w:t>Yes, patient is a documented donor and documentation is on file</w:t>
            </w:r>
          </w:p>
        </w:tc>
      </w:tr>
      <w:tr w:rsidR="00940027" w14:paraId="5C5C03C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835F9E9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39C12BD9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42BBF342" w14:textId="77777777" w:rsidR="00940027" w:rsidRDefault="00940027">
            <w:pPr>
              <w:pStyle w:val="OtherTableBody"/>
            </w:pPr>
            <w:r>
              <w:t>Annotations</w:t>
            </w:r>
          </w:p>
        </w:tc>
        <w:tc>
          <w:tcPr>
            <w:tcW w:w="1701" w:type="dxa"/>
          </w:tcPr>
          <w:p w14:paraId="3F6FF322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44CF361E" w14:textId="77777777" w:rsidR="00940027" w:rsidRDefault="00940027">
            <w:pPr>
              <w:pStyle w:val="OtherTableBody"/>
            </w:pPr>
          </w:p>
        </w:tc>
      </w:tr>
      <w:tr w:rsidR="00940027" w14:paraId="3A22FF4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109ABD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B11C93E" w14:textId="77777777" w:rsidR="00940027" w:rsidRDefault="00940027">
            <w:pPr>
              <w:pStyle w:val="OtherTableBody"/>
            </w:pPr>
            <w:r>
              <w:t>0317</w:t>
            </w:r>
          </w:p>
        </w:tc>
        <w:tc>
          <w:tcPr>
            <w:tcW w:w="2693" w:type="dxa"/>
          </w:tcPr>
          <w:p w14:paraId="7462389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7212C5A" w14:textId="77777777" w:rsidR="00940027" w:rsidRDefault="00940027">
            <w:pPr>
              <w:pStyle w:val="OtherTableBody"/>
            </w:pPr>
            <w:r>
              <w:t>9900</w:t>
            </w:r>
          </w:p>
        </w:tc>
        <w:tc>
          <w:tcPr>
            <w:tcW w:w="3544" w:type="dxa"/>
          </w:tcPr>
          <w:p w14:paraId="4EAF6784" w14:textId="77777777" w:rsidR="00940027" w:rsidRDefault="00940027">
            <w:pPr>
              <w:pStyle w:val="OtherTableBody"/>
            </w:pPr>
            <w:r>
              <w:t>Pace spike</w:t>
            </w:r>
          </w:p>
        </w:tc>
      </w:tr>
      <w:tr w:rsidR="00940027" w14:paraId="35D06C7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BA930B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4BE02F1" w14:textId="77777777" w:rsidR="00940027" w:rsidRDefault="00940027">
            <w:pPr>
              <w:pStyle w:val="OtherTableBody"/>
            </w:pPr>
            <w:r>
              <w:t>0317</w:t>
            </w:r>
          </w:p>
        </w:tc>
        <w:tc>
          <w:tcPr>
            <w:tcW w:w="2693" w:type="dxa"/>
          </w:tcPr>
          <w:p w14:paraId="1883AF2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EE2DEE2" w14:textId="77777777" w:rsidR="00940027" w:rsidRDefault="00940027">
            <w:pPr>
              <w:pStyle w:val="OtherTableBody"/>
            </w:pPr>
            <w:r>
              <w:t>9901</w:t>
            </w:r>
          </w:p>
        </w:tc>
        <w:tc>
          <w:tcPr>
            <w:tcW w:w="3544" w:type="dxa"/>
          </w:tcPr>
          <w:p w14:paraId="308D3FAC" w14:textId="77777777" w:rsidR="00940027" w:rsidRDefault="00940027">
            <w:pPr>
              <w:pStyle w:val="OtherTableBody"/>
            </w:pPr>
            <w:r>
              <w:t>SAS marker</w:t>
            </w:r>
          </w:p>
        </w:tc>
      </w:tr>
      <w:tr w:rsidR="00940027" w14:paraId="124F1BF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7DE204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F88C764" w14:textId="77777777" w:rsidR="00940027" w:rsidRDefault="00940027">
            <w:pPr>
              <w:pStyle w:val="OtherTableBody"/>
            </w:pPr>
            <w:r>
              <w:t>0317</w:t>
            </w:r>
          </w:p>
        </w:tc>
        <w:tc>
          <w:tcPr>
            <w:tcW w:w="2693" w:type="dxa"/>
          </w:tcPr>
          <w:p w14:paraId="7D56166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AA552EA" w14:textId="77777777" w:rsidR="00940027" w:rsidRDefault="00940027">
            <w:pPr>
              <w:pStyle w:val="OtherTableBody"/>
            </w:pPr>
            <w:r>
              <w:t>9902</w:t>
            </w:r>
          </w:p>
        </w:tc>
        <w:tc>
          <w:tcPr>
            <w:tcW w:w="3544" w:type="dxa"/>
          </w:tcPr>
          <w:p w14:paraId="636AC687" w14:textId="77777777" w:rsidR="00940027" w:rsidRDefault="00940027">
            <w:pPr>
              <w:pStyle w:val="OtherTableBody"/>
            </w:pPr>
            <w:r>
              <w:t>Sense marker</w:t>
            </w:r>
          </w:p>
        </w:tc>
      </w:tr>
      <w:tr w:rsidR="00940027" w14:paraId="4F73640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FF15E7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9C13BB0" w14:textId="77777777" w:rsidR="00940027" w:rsidRDefault="00940027">
            <w:pPr>
              <w:pStyle w:val="OtherTableBody"/>
            </w:pPr>
            <w:r>
              <w:t>0317</w:t>
            </w:r>
          </w:p>
        </w:tc>
        <w:tc>
          <w:tcPr>
            <w:tcW w:w="2693" w:type="dxa"/>
          </w:tcPr>
          <w:p w14:paraId="351BCDF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6B86BD3" w14:textId="77777777" w:rsidR="00940027" w:rsidRDefault="00940027">
            <w:pPr>
              <w:pStyle w:val="OtherTableBody"/>
            </w:pPr>
            <w:r>
              <w:t>9903</w:t>
            </w:r>
          </w:p>
        </w:tc>
        <w:tc>
          <w:tcPr>
            <w:tcW w:w="3544" w:type="dxa"/>
          </w:tcPr>
          <w:p w14:paraId="6C0D25E3" w14:textId="77777777" w:rsidR="00940027" w:rsidRDefault="00940027">
            <w:pPr>
              <w:pStyle w:val="OtherTableBody"/>
            </w:pPr>
            <w:r>
              <w:t>Beat marker</w:t>
            </w:r>
          </w:p>
        </w:tc>
      </w:tr>
      <w:tr w:rsidR="00940027" w14:paraId="277F11B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8D2713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C4CFAD4" w14:textId="77777777" w:rsidR="00940027" w:rsidRDefault="00940027">
            <w:pPr>
              <w:pStyle w:val="OtherTableBody"/>
            </w:pPr>
            <w:r>
              <w:t>0317</w:t>
            </w:r>
          </w:p>
        </w:tc>
        <w:tc>
          <w:tcPr>
            <w:tcW w:w="2693" w:type="dxa"/>
          </w:tcPr>
          <w:p w14:paraId="103F804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F297896" w14:textId="77777777" w:rsidR="00940027" w:rsidRDefault="00940027">
            <w:pPr>
              <w:pStyle w:val="OtherTableBody"/>
            </w:pPr>
            <w:r>
              <w:t>9904</w:t>
            </w:r>
          </w:p>
        </w:tc>
        <w:tc>
          <w:tcPr>
            <w:tcW w:w="3544" w:type="dxa"/>
          </w:tcPr>
          <w:p w14:paraId="25040D4D" w14:textId="77777777" w:rsidR="00940027" w:rsidRDefault="00940027">
            <w:pPr>
              <w:pStyle w:val="OtherTableBody"/>
            </w:pPr>
            <w:r>
              <w:t>etc.</w:t>
            </w:r>
          </w:p>
        </w:tc>
      </w:tr>
      <w:tr w:rsidR="00940027" w14:paraId="5EB6CD3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0D7BC60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7F62845D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017CEDA8" w14:textId="77777777" w:rsidR="00940027" w:rsidRDefault="00940027">
            <w:pPr>
              <w:pStyle w:val="OtherTableBody"/>
            </w:pPr>
            <w:r>
              <w:t>Dispense Method</w:t>
            </w:r>
          </w:p>
        </w:tc>
        <w:tc>
          <w:tcPr>
            <w:tcW w:w="1701" w:type="dxa"/>
          </w:tcPr>
          <w:p w14:paraId="30B601E6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5173B36A" w14:textId="77777777" w:rsidR="00940027" w:rsidRDefault="00940027">
            <w:pPr>
              <w:pStyle w:val="OtherTableBody"/>
            </w:pPr>
          </w:p>
        </w:tc>
      </w:tr>
      <w:tr w:rsidR="00940027" w14:paraId="30FD41B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5EAFE0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320774F" w14:textId="77777777" w:rsidR="00940027" w:rsidRDefault="00940027">
            <w:pPr>
              <w:pStyle w:val="OtherTableBody"/>
            </w:pPr>
            <w:r>
              <w:t>0321</w:t>
            </w:r>
          </w:p>
        </w:tc>
        <w:tc>
          <w:tcPr>
            <w:tcW w:w="2693" w:type="dxa"/>
          </w:tcPr>
          <w:p w14:paraId="4F8DFBF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507627C" w14:textId="77777777" w:rsidR="00940027" w:rsidRDefault="00940027">
            <w:pPr>
              <w:pStyle w:val="OtherTableBody"/>
            </w:pPr>
            <w:r>
              <w:t>AD</w:t>
            </w:r>
          </w:p>
        </w:tc>
        <w:tc>
          <w:tcPr>
            <w:tcW w:w="3544" w:type="dxa"/>
          </w:tcPr>
          <w:p w14:paraId="5759F448" w14:textId="77777777" w:rsidR="00940027" w:rsidRDefault="00940027">
            <w:pPr>
              <w:pStyle w:val="OtherTableBody"/>
            </w:pPr>
            <w:r>
              <w:t>Automatic Dispensing</w:t>
            </w:r>
          </w:p>
        </w:tc>
      </w:tr>
      <w:tr w:rsidR="00940027" w14:paraId="7B06835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ECE5E2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DFF9846" w14:textId="77777777" w:rsidR="00940027" w:rsidRDefault="00940027">
            <w:pPr>
              <w:pStyle w:val="OtherTableBody"/>
            </w:pPr>
            <w:r>
              <w:t>0321</w:t>
            </w:r>
          </w:p>
        </w:tc>
        <w:tc>
          <w:tcPr>
            <w:tcW w:w="2693" w:type="dxa"/>
          </w:tcPr>
          <w:p w14:paraId="61818A9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1AFE3C2" w14:textId="77777777" w:rsidR="00940027" w:rsidRDefault="00940027">
            <w:pPr>
              <w:pStyle w:val="OtherTableBody"/>
            </w:pPr>
            <w:r>
              <w:t>F</w:t>
            </w:r>
          </w:p>
        </w:tc>
        <w:tc>
          <w:tcPr>
            <w:tcW w:w="3544" w:type="dxa"/>
          </w:tcPr>
          <w:p w14:paraId="13C155D5" w14:textId="77777777" w:rsidR="00940027" w:rsidRDefault="00940027">
            <w:pPr>
              <w:pStyle w:val="OtherTableBody"/>
            </w:pPr>
            <w:r>
              <w:t>Floor Stock</w:t>
            </w:r>
          </w:p>
        </w:tc>
      </w:tr>
      <w:tr w:rsidR="00940027" w14:paraId="078E934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3EAE02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4A60FC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0321</w:t>
            </w:r>
          </w:p>
        </w:tc>
        <w:tc>
          <w:tcPr>
            <w:tcW w:w="2693" w:type="dxa"/>
          </w:tcPr>
          <w:p w14:paraId="11B76C48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44C1C1B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TR</w:t>
            </w:r>
          </w:p>
        </w:tc>
        <w:tc>
          <w:tcPr>
            <w:tcW w:w="3544" w:type="dxa"/>
          </w:tcPr>
          <w:p w14:paraId="5831BF8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Traditional</w:t>
            </w:r>
          </w:p>
        </w:tc>
      </w:tr>
      <w:tr w:rsidR="00940027" w14:paraId="0F04257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3B441A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547E5C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0321</w:t>
            </w:r>
          </w:p>
        </w:tc>
        <w:tc>
          <w:tcPr>
            <w:tcW w:w="2693" w:type="dxa"/>
          </w:tcPr>
          <w:p w14:paraId="224801E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3F7CD9B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UD</w:t>
            </w:r>
          </w:p>
        </w:tc>
        <w:tc>
          <w:tcPr>
            <w:tcW w:w="3544" w:type="dxa"/>
          </w:tcPr>
          <w:p w14:paraId="33BA596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Unit Dose</w:t>
            </w:r>
          </w:p>
        </w:tc>
      </w:tr>
      <w:tr w:rsidR="00940027" w14:paraId="30EE627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D1E6C20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0326C0F3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00C4DC09" w14:textId="77777777" w:rsidR="00940027" w:rsidRDefault="00940027">
            <w:pPr>
              <w:pStyle w:val="OtherTableBody"/>
            </w:pPr>
            <w:r>
              <w:t>Completion Status for valid values.</w:t>
            </w:r>
          </w:p>
        </w:tc>
        <w:tc>
          <w:tcPr>
            <w:tcW w:w="1701" w:type="dxa"/>
          </w:tcPr>
          <w:p w14:paraId="1B39E9C4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17C9B9EC" w14:textId="77777777" w:rsidR="00940027" w:rsidRDefault="00940027">
            <w:pPr>
              <w:pStyle w:val="OtherTableBody"/>
            </w:pPr>
          </w:p>
        </w:tc>
      </w:tr>
      <w:tr w:rsidR="00940027" w14:paraId="4EF425C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445767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7DEB100" w14:textId="77777777" w:rsidR="00940027" w:rsidRDefault="00940027">
            <w:pPr>
              <w:pStyle w:val="OtherTableBody"/>
            </w:pPr>
            <w:r>
              <w:t>0322</w:t>
            </w:r>
          </w:p>
        </w:tc>
        <w:tc>
          <w:tcPr>
            <w:tcW w:w="2693" w:type="dxa"/>
          </w:tcPr>
          <w:p w14:paraId="75390F3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90A6084" w14:textId="77777777" w:rsidR="00940027" w:rsidRDefault="00940027">
            <w:pPr>
              <w:pStyle w:val="OtherTableBody"/>
            </w:pPr>
            <w:r>
              <w:t>CP</w:t>
            </w:r>
          </w:p>
        </w:tc>
        <w:tc>
          <w:tcPr>
            <w:tcW w:w="3544" w:type="dxa"/>
          </w:tcPr>
          <w:p w14:paraId="0E257B34" w14:textId="77777777" w:rsidR="00940027" w:rsidRDefault="00940027">
            <w:pPr>
              <w:pStyle w:val="OtherTableBody"/>
            </w:pPr>
            <w:r>
              <w:t>Complete</w:t>
            </w:r>
          </w:p>
        </w:tc>
      </w:tr>
      <w:tr w:rsidR="00940027" w14:paraId="312E06D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75AEDE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664CAB9" w14:textId="77777777" w:rsidR="00940027" w:rsidRDefault="00940027">
            <w:pPr>
              <w:pStyle w:val="OtherTableBody"/>
            </w:pPr>
            <w:r>
              <w:t>0322</w:t>
            </w:r>
          </w:p>
        </w:tc>
        <w:tc>
          <w:tcPr>
            <w:tcW w:w="2693" w:type="dxa"/>
          </w:tcPr>
          <w:p w14:paraId="23C1E9F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139322B" w14:textId="77777777" w:rsidR="00940027" w:rsidRDefault="00940027">
            <w:pPr>
              <w:pStyle w:val="OtherTableBody"/>
            </w:pPr>
            <w:r>
              <w:t>NA</w:t>
            </w:r>
          </w:p>
        </w:tc>
        <w:tc>
          <w:tcPr>
            <w:tcW w:w="3544" w:type="dxa"/>
          </w:tcPr>
          <w:p w14:paraId="6A46977A" w14:textId="77777777" w:rsidR="00940027" w:rsidRDefault="00940027">
            <w:pPr>
              <w:pStyle w:val="OtherTableBody"/>
            </w:pPr>
            <w:r>
              <w:t>Not Administered</w:t>
            </w:r>
          </w:p>
        </w:tc>
      </w:tr>
      <w:tr w:rsidR="00940027" w14:paraId="0EC3E52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DC8AEE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6E9F2F6" w14:textId="77777777" w:rsidR="00940027" w:rsidRDefault="00940027">
            <w:pPr>
              <w:pStyle w:val="OtherTableBody"/>
            </w:pPr>
            <w:r>
              <w:t>0322</w:t>
            </w:r>
          </w:p>
        </w:tc>
        <w:tc>
          <w:tcPr>
            <w:tcW w:w="2693" w:type="dxa"/>
          </w:tcPr>
          <w:p w14:paraId="781A9F8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06802C6" w14:textId="77777777" w:rsidR="00940027" w:rsidRDefault="00940027">
            <w:pPr>
              <w:pStyle w:val="OtherTableBody"/>
            </w:pPr>
            <w:r>
              <w:t>PA</w:t>
            </w:r>
          </w:p>
        </w:tc>
        <w:tc>
          <w:tcPr>
            <w:tcW w:w="3544" w:type="dxa"/>
          </w:tcPr>
          <w:p w14:paraId="213F26E5" w14:textId="77777777" w:rsidR="00940027" w:rsidRDefault="00940027">
            <w:pPr>
              <w:pStyle w:val="OtherTableBody"/>
            </w:pPr>
            <w:r>
              <w:t>Partially Administered</w:t>
            </w:r>
          </w:p>
        </w:tc>
      </w:tr>
      <w:tr w:rsidR="00940027" w14:paraId="2FFFB0D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C3BBBD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AA25F21" w14:textId="77777777" w:rsidR="00940027" w:rsidRDefault="00940027">
            <w:pPr>
              <w:pStyle w:val="OtherTableBody"/>
            </w:pPr>
            <w:r>
              <w:t>0322</w:t>
            </w:r>
          </w:p>
        </w:tc>
        <w:tc>
          <w:tcPr>
            <w:tcW w:w="2693" w:type="dxa"/>
          </w:tcPr>
          <w:p w14:paraId="7228530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005E573" w14:textId="77777777" w:rsidR="00940027" w:rsidRDefault="00940027">
            <w:pPr>
              <w:pStyle w:val="OtherTableBody"/>
            </w:pPr>
            <w:r>
              <w:t>RE</w:t>
            </w:r>
          </w:p>
        </w:tc>
        <w:tc>
          <w:tcPr>
            <w:tcW w:w="3544" w:type="dxa"/>
          </w:tcPr>
          <w:p w14:paraId="4D401F5A" w14:textId="77777777" w:rsidR="00940027" w:rsidRDefault="00940027">
            <w:pPr>
              <w:pStyle w:val="OtherTableBody"/>
            </w:pPr>
            <w:r>
              <w:t>Refused</w:t>
            </w:r>
          </w:p>
        </w:tc>
      </w:tr>
      <w:tr w:rsidR="00940027" w14:paraId="6D34106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F2FE638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6B9FE26F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6FBEB25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Action Code</w:t>
            </w:r>
          </w:p>
        </w:tc>
        <w:tc>
          <w:tcPr>
            <w:tcW w:w="1701" w:type="dxa"/>
          </w:tcPr>
          <w:p w14:paraId="01CC6A6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3544" w:type="dxa"/>
          </w:tcPr>
          <w:p w14:paraId="1A19DCB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</w:tr>
      <w:tr w:rsidR="00940027" w14:paraId="1D9D023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166F0D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6531B69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0323</w:t>
            </w:r>
          </w:p>
        </w:tc>
        <w:tc>
          <w:tcPr>
            <w:tcW w:w="2693" w:type="dxa"/>
          </w:tcPr>
          <w:p w14:paraId="3F36232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1AEEACB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</w:t>
            </w:r>
          </w:p>
        </w:tc>
        <w:tc>
          <w:tcPr>
            <w:tcW w:w="3544" w:type="dxa"/>
          </w:tcPr>
          <w:p w14:paraId="5164A865" w14:textId="77777777" w:rsidR="00940027" w:rsidRDefault="00940027">
            <w:pPr>
              <w:pStyle w:val="OtherTableBody"/>
            </w:pPr>
            <w:r>
              <w:t>Add/Insert</w:t>
            </w:r>
          </w:p>
        </w:tc>
      </w:tr>
      <w:tr w:rsidR="00940027" w14:paraId="76FBB4B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B6A8B1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166B10C" w14:textId="77777777" w:rsidR="00940027" w:rsidRDefault="00940027">
            <w:pPr>
              <w:pStyle w:val="OtherTableBody"/>
            </w:pPr>
            <w:r>
              <w:t>0323</w:t>
            </w:r>
          </w:p>
        </w:tc>
        <w:tc>
          <w:tcPr>
            <w:tcW w:w="2693" w:type="dxa"/>
          </w:tcPr>
          <w:p w14:paraId="4BA2DBF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1DDA54A" w14:textId="77777777" w:rsidR="00940027" w:rsidRDefault="00940027">
            <w:pPr>
              <w:pStyle w:val="OtherTableBody"/>
            </w:pPr>
            <w:r>
              <w:t>D</w:t>
            </w:r>
          </w:p>
        </w:tc>
        <w:tc>
          <w:tcPr>
            <w:tcW w:w="3544" w:type="dxa"/>
          </w:tcPr>
          <w:p w14:paraId="6F1AECCF" w14:textId="77777777" w:rsidR="00940027" w:rsidRDefault="00940027">
            <w:pPr>
              <w:pStyle w:val="OtherTableBody"/>
            </w:pPr>
            <w:r>
              <w:t>Delete</w:t>
            </w:r>
          </w:p>
        </w:tc>
      </w:tr>
      <w:tr w:rsidR="00940027" w14:paraId="3CCA1E6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151941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1AB4A0B" w14:textId="77777777" w:rsidR="00940027" w:rsidRDefault="00940027">
            <w:pPr>
              <w:pStyle w:val="OtherTableBody"/>
            </w:pPr>
            <w:r>
              <w:t>0323</w:t>
            </w:r>
          </w:p>
        </w:tc>
        <w:tc>
          <w:tcPr>
            <w:tcW w:w="2693" w:type="dxa"/>
          </w:tcPr>
          <w:p w14:paraId="43443BF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BBE81BA" w14:textId="77777777" w:rsidR="00940027" w:rsidRDefault="00940027">
            <w:pPr>
              <w:pStyle w:val="OtherTableBody"/>
            </w:pPr>
            <w:r>
              <w:t>U</w:t>
            </w:r>
          </w:p>
        </w:tc>
        <w:tc>
          <w:tcPr>
            <w:tcW w:w="3544" w:type="dxa"/>
          </w:tcPr>
          <w:p w14:paraId="4683791D" w14:textId="77777777" w:rsidR="00940027" w:rsidRDefault="00940027">
            <w:pPr>
              <w:pStyle w:val="OtherTableBody"/>
            </w:pPr>
            <w:r>
              <w:t>Update</w:t>
            </w:r>
          </w:p>
        </w:tc>
      </w:tr>
      <w:tr w:rsidR="00940027" w14:paraId="1EB4CE1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0FC6F1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F3DB45E" w14:textId="77777777" w:rsidR="00940027" w:rsidRDefault="00940027">
            <w:pPr>
              <w:pStyle w:val="OtherTableBody"/>
            </w:pPr>
            <w:r>
              <w:t>0323</w:t>
            </w:r>
          </w:p>
        </w:tc>
        <w:tc>
          <w:tcPr>
            <w:tcW w:w="2693" w:type="dxa"/>
          </w:tcPr>
          <w:p w14:paraId="5D3D682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7D11FCC" w14:textId="77777777" w:rsidR="00940027" w:rsidRDefault="00940027">
            <w:pPr>
              <w:pStyle w:val="OtherTableBody"/>
            </w:pPr>
            <w:r>
              <w:t>X</w:t>
            </w:r>
          </w:p>
        </w:tc>
        <w:tc>
          <w:tcPr>
            <w:tcW w:w="3544" w:type="dxa"/>
          </w:tcPr>
          <w:p w14:paraId="4CBD8C1B" w14:textId="77777777" w:rsidR="00940027" w:rsidRDefault="00940027">
            <w:pPr>
              <w:pStyle w:val="OtherTableBody"/>
            </w:pPr>
            <w:r>
              <w:t>No change</w:t>
            </w:r>
          </w:p>
        </w:tc>
      </w:tr>
      <w:tr w:rsidR="00940027" w14:paraId="3B836B1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952F983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1F3AD010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2E4CB581" w14:textId="77777777" w:rsidR="00940027" w:rsidRDefault="00940027">
            <w:pPr>
              <w:pStyle w:val="OtherTableBody"/>
            </w:pPr>
            <w:r>
              <w:t>Location characteristic ID</w:t>
            </w:r>
          </w:p>
        </w:tc>
        <w:tc>
          <w:tcPr>
            <w:tcW w:w="1701" w:type="dxa"/>
          </w:tcPr>
          <w:p w14:paraId="4FDBD879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400C8627" w14:textId="77777777" w:rsidR="00940027" w:rsidRDefault="00940027">
            <w:pPr>
              <w:pStyle w:val="OtherTableBody"/>
            </w:pPr>
          </w:p>
        </w:tc>
      </w:tr>
      <w:tr w:rsidR="00940027" w14:paraId="5AB21F4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BB06B4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A0FA042" w14:textId="77777777" w:rsidR="00940027" w:rsidRDefault="00940027">
            <w:pPr>
              <w:pStyle w:val="OtherTableBody"/>
            </w:pPr>
            <w:r>
              <w:t>0324</w:t>
            </w:r>
          </w:p>
        </w:tc>
        <w:tc>
          <w:tcPr>
            <w:tcW w:w="2693" w:type="dxa"/>
          </w:tcPr>
          <w:p w14:paraId="448409A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87300F2" w14:textId="77777777" w:rsidR="00940027" w:rsidRDefault="00940027">
            <w:pPr>
              <w:pStyle w:val="OtherTableBody"/>
            </w:pPr>
            <w:r>
              <w:t>GEN</w:t>
            </w:r>
          </w:p>
        </w:tc>
        <w:tc>
          <w:tcPr>
            <w:tcW w:w="3544" w:type="dxa"/>
          </w:tcPr>
          <w:p w14:paraId="0EF7FD03" w14:textId="77777777" w:rsidR="00940027" w:rsidRDefault="00940027">
            <w:pPr>
              <w:pStyle w:val="OtherTableBody"/>
            </w:pPr>
            <w:r>
              <w:t>Gender of patient(s)</w:t>
            </w:r>
          </w:p>
        </w:tc>
      </w:tr>
      <w:tr w:rsidR="00940027" w14:paraId="50834E0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E67A43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912AFC2" w14:textId="77777777" w:rsidR="00940027" w:rsidRDefault="00940027">
            <w:pPr>
              <w:pStyle w:val="OtherTableBody"/>
            </w:pPr>
            <w:r>
              <w:t>0324</w:t>
            </w:r>
          </w:p>
        </w:tc>
        <w:tc>
          <w:tcPr>
            <w:tcW w:w="2693" w:type="dxa"/>
          </w:tcPr>
          <w:p w14:paraId="0CED9C1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289E671" w14:textId="77777777" w:rsidR="00940027" w:rsidRDefault="00940027">
            <w:pPr>
              <w:pStyle w:val="OtherTableBody"/>
            </w:pPr>
            <w:r>
              <w:t>IMP</w:t>
            </w:r>
          </w:p>
        </w:tc>
        <w:tc>
          <w:tcPr>
            <w:tcW w:w="3544" w:type="dxa"/>
          </w:tcPr>
          <w:p w14:paraId="4F5A267C" w14:textId="77777777" w:rsidR="00940027" w:rsidRDefault="00940027">
            <w:pPr>
              <w:pStyle w:val="OtherTableBody"/>
            </w:pPr>
            <w:r>
              <w:t>Implant: can be used for radiation implant patients</w:t>
            </w:r>
          </w:p>
        </w:tc>
      </w:tr>
      <w:tr w:rsidR="00940027" w14:paraId="37E1B7A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855E48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22CAB10" w14:textId="77777777" w:rsidR="00940027" w:rsidRDefault="00940027">
            <w:pPr>
              <w:pStyle w:val="OtherTableBody"/>
            </w:pPr>
            <w:r>
              <w:t>0324</w:t>
            </w:r>
          </w:p>
        </w:tc>
        <w:tc>
          <w:tcPr>
            <w:tcW w:w="2693" w:type="dxa"/>
          </w:tcPr>
          <w:p w14:paraId="36AB827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CB90098" w14:textId="77777777" w:rsidR="00940027" w:rsidRDefault="00940027">
            <w:pPr>
              <w:pStyle w:val="OtherTableBody"/>
            </w:pPr>
            <w:r>
              <w:t>INF</w:t>
            </w:r>
          </w:p>
        </w:tc>
        <w:tc>
          <w:tcPr>
            <w:tcW w:w="3544" w:type="dxa"/>
          </w:tcPr>
          <w:p w14:paraId="1058C09B" w14:textId="77777777" w:rsidR="00940027" w:rsidRDefault="00940027">
            <w:pPr>
              <w:pStyle w:val="OtherTableBody"/>
            </w:pPr>
            <w:r>
              <w:t>Infectious disease: this location can be used for isolation</w:t>
            </w:r>
          </w:p>
        </w:tc>
      </w:tr>
      <w:tr w:rsidR="00940027" w14:paraId="6A30656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950389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598FE42" w14:textId="77777777" w:rsidR="00940027" w:rsidRDefault="00940027">
            <w:pPr>
              <w:pStyle w:val="OtherTableBody"/>
            </w:pPr>
            <w:r>
              <w:t>0324</w:t>
            </w:r>
          </w:p>
        </w:tc>
        <w:tc>
          <w:tcPr>
            <w:tcW w:w="2693" w:type="dxa"/>
          </w:tcPr>
          <w:p w14:paraId="195F034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D0E1B80" w14:textId="77777777" w:rsidR="00940027" w:rsidRDefault="00940027">
            <w:pPr>
              <w:pStyle w:val="OtherTableBody"/>
            </w:pPr>
            <w:r>
              <w:t>LCR</w:t>
            </w:r>
          </w:p>
        </w:tc>
        <w:tc>
          <w:tcPr>
            <w:tcW w:w="3544" w:type="dxa"/>
          </w:tcPr>
          <w:p w14:paraId="5141F3BC" w14:textId="77777777" w:rsidR="00940027" w:rsidRDefault="00940027">
            <w:pPr>
              <w:pStyle w:val="OtherTableBody"/>
            </w:pPr>
            <w:r>
              <w:t>Level of care</w:t>
            </w:r>
          </w:p>
        </w:tc>
      </w:tr>
      <w:tr w:rsidR="00940027" w14:paraId="06A932B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DAF5F7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BEEF8EE" w14:textId="77777777" w:rsidR="00940027" w:rsidRDefault="00940027">
            <w:pPr>
              <w:pStyle w:val="OtherTableBody"/>
            </w:pPr>
            <w:r>
              <w:t>0324</w:t>
            </w:r>
          </w:p>
        </w:tc>
        <w:tc>
          <w:tcPr>
            <w:tcW w:w="2693" w:type="dxa"/>
          </w:tcPr>
          <w:p w14:paraId="09D096F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23CF0D4" w14:textId="77777777" w:rsidR="00940027" w:rsidRDefault="00940027">
            <w:pPr>
              <w:pStyle w:val="OtherTableBody"/>
            </w:pPr>
            <w:r>
              <w:t>LIC</w:t>
            </w:r>
          </w:p>
        </w:tc>
        <w:tc>
          <w:tcPr>
            <w:tcW w:w="3544" w:type="dxa"/>
          </w:tcPr>
          <w:p w14:paraId="16EFC019" w14:textId="77777777" w:rsidR="00940027" w:rsidRDefault="00940027">
            <w:pPr>
              <w:pStyle w:val="OtherTableBody"/>
            </w:pPr>
            <w:r>
              <w:t>Licensed</w:t>
            </w:r>
          </w:p>
        </w:tc>
      </w:tr>
      <w:tr w:rsidR="00940027" w14:paraId="79E1A88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40B295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B3EA5EE" w14:textId="77777777" w:rsidR="00940027" w:rsidRDefault="00940027">
            <w:pPr>
              <w:pStyle w:val="OtherTableBody"/>
            </w:pPr>
            <w:r>
              <w:t>0324</w:t>
            </w:r>
          </w:p>
        </w:tc>
        <w:tc>
          <w:tcPr>
            <w:tcW w:w="2693" w:type="dxa"/>
          </w:tcPr>
          <w:p w14:paraId="0D7090C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26FCD2F" w14:textId="77777777" w:rsidR="00940027" w:rsidRDefault="00940027">
            <w:pPr>
              <w:pStyle w:val="OtherTableBody"/>
            </w:pPr>
            <w:r>
              <w:t>OVR</w:t>
            </w:r>
          </w:p>
        </w:tc>
        <w:tc>
          <w:tcPr>
            <w:tcW w:w="3544" w:type="dxa"/>
          </w:tcPr>
          <w:p w14:paraId="061F4D35" w14:textId="77777777" w:rsidR="00940027" w:rsidRDefault="00940027">
            <w:pPr>
              <w:pStyle w:val="OtherTableBody"/>
            </w:pPr>
            <w:r>
              <w:t>Overflow</w:t>
            </w:r>
          </w:p>
        </w:tc>
      </w:tr>
      <w:tr w:rsidR="00940027" w14:paraId="7EA4F84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10ACDF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68D041A" w14:textId="77777777" w:rsidR="00940027" w:rsidRDefault="00940027">
            <w:pPr>
              <w:pStyle w:val="OtherTableBody"/>
            </w:pPr>
            <w:r>
              <w:t>0324</w:t>
            </w:r>
          </w:p>
        </w:tc>
        <w:tc>
          <w:tcPr>
            <w:tcW w:w="2693" w:type="dxa"/>
          </w:tcPr>
          <w:p w14:paraId="1AE3453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BE24A6F" w14:textId="77777777" w:rsidR="00940027" w:rsidRDefault="00940027">
            <w:pPr>
              <w:pStyle w:val="OtherTableBody"/>
            </w:pPr>
            <w:r>
              <w:t>PRL</w:t>
            </w:r>
          </w:p>
        </w:tc>
        <w:tc>
          <w:tcPr>
            <w:tcW w:w="3544" w:type="dxa"/>
          </w:tcPr>
          <w:p w14:paraId="534E51CD" w14:textId="77777777" w:rsidR="00940027" w:rsidRDefault="00940027">
            <w:pPr>
              <w:pStyle w:val="OtherTableBody"/>
            </w:pPr>
            <w:r>
              <w:t>Privacy level: indicating the level of private versus non-private room</w:t>
            </w:r>
          </w:p>
        </w:tc>
      </w:tr>
      <w:tr w:rsidR="00940027" w14:paraId="4C52688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9D53DE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4B430F7" w14:textId="77777777" w:rsidR="00940027" w:rsidRDefault="00940027">
            <w:pPr>
              <w:pStyle w:val="OtherTableBody"/>
            </w:pPr>
            <w:r>
              <w:t>0324</w:t>
            </w:r>
          </w:p>
        </w:tc>
        <w:tc>
          <w:tcPr>
            <w:tcW w:w="2693" w:type="dxa"/>
          </w:tcPr>
          <w:p w14:paraId="2FC7451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AB2DA54" w14:textId="77777777" w:rsidR="00940027" w:rsidRDefault="00940027">
            <w:pPr>
              <w:pStyle w:val="OtherTableBody"/>
            </w:pPr>
            <w:r>
              <w:t>SET</w:t>
            </w:r>
          </w:p>
        </w:tc>
        <w:tc>
          <w:tcPr>
            <w:tcW w:w="3544" w:type="dxa"/>
          </w:tcPr>
          <w:p w14:paraId="0A6E80DE" w14:textId="77777777" w:rsidR="00940027" w:rsidRDefault="00940027">
            <w:pPr>
              <w:pStyle w:val="OtherTableBody"/>
            </w:pPr>
            <w:r>
              <w:t>Bed is set up</w:t>
            </w:r>
          </w:p>
        </w:tc>
      </w:tr>
      <w:tr w:rsidR="00940027" w14:paraId="093EA33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081503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BEE74BE" w14:textId="77777777" w:rsidR="00940027" w:rsidRDefault="00940027">
            <w:pPr>
              <w:pStyle w:val="OtherTableBody"/>
            </w:pPr>
            <w:r>
              <w:t>0324</w:t>
            </w:r>
          </w:p>
        </w:tc>
        <w:tc>
          <w:tcPr>
            <w:tcW w:w="2693" w:type="dxa"/>
          </w:tcPr>
          <w:p w14:paraId="16016A0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F4E4412" w14:textId="77777777" w:rsidR="00940027" w:rsidRDefault="00940027">
            <w:pPr>
              <w:pStyle w:val="OtherTableBody"/>
            </w:pPr>
            <w:r>
              <w:t>SHA</w:t>
            </w:r>
          </w:p>
        </w:tc>
        <w:tc>
          <w:tcPr>
            <w:tcW w:w="3544" w:type="dxa"/>
          </w:tcPr>
          <w:p w14:paraId="08964E18" w14:textId="77777777" w:rsidR="00940027" w:rsidRDefault="00940027">
            <w:pPr>
              <w:pStyle w:val="OtherTableBody"/>
            </w:pPr>
            <w:r>
              <w:t>Shadow: a temporary holding location that does not physically exist</w:t>
            </w:r>
          </w:p>
        </w:tc>
      </w:tr>
      <w:tr w:rsidR="00940027" w14:paraId="4DD6014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309680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AE89A99" w14:textId="77777777" w:rsidR="00940027" w:rsidRDefault="00940027">
            <w:pPr>
              <w:pStyle w:val="OtherTableBody"/>
            </w:pPr>
            <w:r>
              <w:t>0324</w:t>
            </w:r>
          </w:p>
        </w:tc>
        <w:tc>
          <w:tcPr>
            <w:tcW w:w="2693" w:type="dxa"/>
          </w:tcPr>
          <w:p w14:paraId="287FD96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BC49EAF" w14:textId="77777777" w:rsidR="00940027" w:rsidRDefault="00940027">
            <w:pPr>
              <w:pStyle w:val="OtherTableBody"/>
            </w:pPr>
            <w:r>
              <w:t>SMK</w:t>
            </w:r>
          </w:p>
        </w:tc>
        <w:tc>
          <w:tcPr>
            <w:tcW w:w="3544" w:type="dxa"/>
          </w:tcPr>
          <w:p w14:paraId="51087DFC" w14:textId="77777777" w:rsidR="00940027" w:rsidRDefault="00940027">
            <w:pPr>
              <w:pStyle w:val="OtherTableBody"/>
            </w:pPr>
            <w:r>
              <w:t>Smoking</w:t>
            </w:r>
          </w:p>
        </w:tc>
      </w:tr>
      <w:tr w:rsidR="00940027" w14:paraId="2ED60D6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5FC5E6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DBF870A" w14:textId="77777777" w:rsidR="00940027" w:rsidRDefault="00940027">
            <w:pPr>
              <w:pStyle w:val="OtherTableBody"/>
            </w:pPr>
            <w:r>
              <w:t>0324</w:t>
            </w:r>
          </w:p>
        </w:tc>
        <w:tc>
          <w:tcPr>
            <w:tcW w:w="2693" w:type="dxa"/>
          </w:tcPr>
          <w:p w14:paraId="17AC65C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BC8256E" w14:textId="77777777" w:rsidR="00940027" w:rsidRDefault="00940027">
            <w:pPr>
              <w:pStyle w:val="OtherTableBody"/>
            </w:pPr>
            <w:r>
              <w:t>STF</w:t>
            </w:r>
          </w:p>
        </w:tc>
        <w:tc>
          <w:tcPr>
            <w:tcW w:w="3544" w:type="dxa"/>
          </w:tcPr>
          <w:p w14:paraId="5850CD05" w14:textId="77777777" w:rsidR="00940027" w:rsidRDefault="00940027">
            <w:pPr>
              <w:pStyle w:val="OtherTableBody"/>
            </w:pPr>
            <w:r>
              <w:t>Bed is staffed</w:t>
            </w:r>
          </w:p>
        </w:tc>
      </w:tr>
      <w:tr w:rsidR="00940027" w14:paraId="177ECFD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4CD51C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3C6466F" w14:textId="77777777" w:rsidR="00940027" w:rsidRDefault="00940027">
            <w:pPr>
              <w:pStyle w:val="OtherTableBody"/>
            </w:pPr>
            <w:r>
              <w:t>0324</w:t>
            </w:r>
          </w:p>
        </w:tc>
        <w:tc>
          <w:tcPr>
            <w:tcW w:w="2693" w:type="dxa"/>
          </w:tcPr>
          <w:p w14:paraId="5888EAB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7A03E07" w14:textId="77777777" w:rsidR="00940027" w:rsidRDefault="00940027">
            <w:pPr>
              <w:pStyle w:val="OtherTableBody"/>
            </w:pPr>
            <w:r>
              <w:t>TEA</w:t>
            </w:r>
          </w:p>
        </w:tc>
        <w:tc>
          <w:tcPr>
            <w:tcW w:w="3544" w:type="dxa"/>
          </w:tcPr>
          <w:p w14:paraId="79784F15" w14:textId="77777777" w:rsidR="00940027" w:rsidRDefault="00940027">
            <w:pPr>
              <w:pStyle w:val="OtherTableBody"/>
            </w:pPr>
            <w:r>
              <w:t>Teaching location</w:t>
            </w:r>
          </w:p>
        </w:tc>
      </w:tr>
      <w:tr w:rsidR="00940027" w14:paraId="0756D59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6F844A4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2D6E4A1B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7B1DB177" w14:textId="77777777" w:rsidR="00940027" w:rsidRDefault="00940027">
            <w:pPr>
              <w:pStyle w:val="OtherTableBody"/>
            </w:pPr>
            <w:r>
              <w:t>Location Relationship ID</w:t>
            </w:r>
          </w:p>
        </w:tc>
        <w:tc>
          <w:tcPr>
            <w:tcW w:w="1701" w:type="dxa"/>
          </w:tcPr>
          <w:p w14:paraId="3D2E2342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2E0B6CBA" w14:textId="77777777" w:rsidR="00940027" w:rsidRDefault="00940027">
            <w:pPr>
              <w:pStyle w:val="OtherTableBody"/>
            </w:pPr>
          </w:p>
        </w:tc>
      </w:tr>
      <w:tr w:rsidR="00940027" w14:paraId="60D04DD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94BE5C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FBAF5C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0325</w:t>
            </w:r>
          </w:p>
        </w:tc>
        <w:tc>
          <w:tcPr>
            <w:tcW w:w="2693" w:type="dxa"/>
          </w:tcPr>
          <w:p w14:paraId="2273E87A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53AA5C9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ALI</w:t>
            </w:r>
          </w:p>
        </w:tc>
        <w:tc>
          <w:tcPr>
            <w:tcW w:w="3544" w:type="dxa"/>
          </w:tcPr>
          <w:p w14:paraId="49AF2FF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Location Alias(es)</w:t>
            </w:r>
          </w:p>
        </w:tc>
      </w:tr>
      <w:tr w:rsidR="00940027" w14:paraId="7D14730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247A1B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01133363" w14:textId="77777777" w:rsidR="00940027" w:rsidRDefault="00940027">
            <w:pPr>
              <w:pStyle w:val="OtherTableBody"/>
            </w:pPr>
            <w:r>
              <w:t>0325</w:t>
            </w:r>
          </w:p>
        </w:tc>
        <w:tc>
          <w:tcPr>
            <w:tcW w:w="2693" w:type="dxa"/>
          </w:tcPr>
          <w:p w14:paraId="58A70AE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B59DA4C" w14:textId="77777777" w:rsidR="00940027" w:rsidRDefault="00940027">
            <w:pPr>
              <w:pStyle w:val="OtherTableBody"/>
            </w:pPr>
            <w:r>
              <w:t>DTY</w:t>
            </w:r>
          </w:p>
        </w:tc>
        <w:tc>
          <w:tcPr>
            <w:tcW w:w="3544" w:type="dxa"/>
          </w:tcPr>
          <w:p w14:paraId="61185226" w14:textId="77777777" w:rsidR="00940027" w:rsidRDefault="00940027">
            <w:pPr>
              <w:pStyle w:val="OtherTableBody"/>
            </w:pPr>
            <w:r>
              <w:t>Nearest  dietary location</w:t>
            </w:r>
          </w:p>
        </w:tc>
      </w:tr>
      <w:tr w:rsidR="00940027" w14:paraId="682660A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48D39E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8F3C1B8" w14:textId="77777777" w:rsidR="00940027" w:rsidRDefault="00940027">
            <w:pPr>
              <w:pStyle w:val="OtherTableBody"/>
            </w:pPr>
            <w:r>
              <w:t>0325</w:t>
            </w:r>
          </w:p>
        </w:tc>
        <w:tc>
          <w:tcPr>
            <w:tcW w:w="2693" w:type="dxa"/>
          </w:tcPr>
          <w:p w14:paraId="0A5B5F0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E5A39D4" w14:textId="77777777" w:rsidR="00940027" w:rsidRDefault="00940027">
            <w:pPr>
              <w:pStyle w:val="OtherTableBody"/>
            </w:pPr>
            <w:r>
              <w:t>LAB</w:t>
            </w:r>
          </w:p>
        </w:tc>
        <w:tc>
          <w:tcPr>
            <w:tcW w:w="3544" w:type="dxa"/>
          </w:tcPr>
          <w:p w14:paraId="16697E7E" w14:textId="77777777" w:rsidR="00940027" w:rsidRDefault="00940027">
            <w:pPr>
              <w:pStyle w:val="OtherTableBody"/>
            </w:pPr>
            <w:r>
              <w:t>Nearest  lab</w:t>
            </w:r>
          </w:p>
        </w:tc>
      </w:tr>
      <w:tr w:rsidR="00940027" w14:paraId="07CEDC9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3566E9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5DE3A40" w14:textId="77777777" w:rsidR="00940027" w:rsidRDefault="00940027">
            <w:pPr>
              <w:pStyle w:val="OtherTableBody"/>
            </w:pPr>
            <w:r>
              <w:t>0325</w:t>
            </w:r>
          </w:p>
        </w:tc>
        <w:tc>
          <w:tcPr>
            <w:tcW w:w="2693" w:type="dxa"/>
          </w:tcPr>
          <w:p w14:paraId="796D927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B982083" w14:textId="77777777" w:rsidR="00940027" w:rsidRDefault="00940027">
            <w:pPr>
              <w:pStyle w:val="OtherTableBody"/>
            </w:pPr>
            <w:r>
              <w:t>LB2</w:t>
            </w:r>
          </w:p>
        </w:tc>
        <w:tc>
          <w:tcPr>
            <w:tcW w:w="3544" w:type="dxa"/>
          </w:tcPr>
          <w:p w14:paraId="16244099" w14:textId="77777777" w:rsidR="00940027" w:rsidRDefault="00940027">
            <w:pPr>
              <w:pStyle w:val="OtherTableBody"/>
            </w:pPr>
            <w:r>
              <w:t>Second nearest lab</w:t>
            </w:r>
          </w:p>
        </w:tc>
      </w:tr>
      <w:tr w:rsidR="00940027" w14:paraId="0DD1297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5F055E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01B833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0325</w:t>
            </w:r>
          </w:p>
        </w:tc>
        <w:tc>
          <w:tcPr>
            <w:tcW w:w="2693" w:type="dxa"/>
          </w:tcPr>
          <w:p w14:paraId="0A858CB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40749AC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PAR</w:t>
            </w:r>
          </w:p>
        </w:tc>
        <w:tc>
          <w:tcPr>
            <w:tcW w:w="3544" w:type="dxa"/>
          </w:tcPr>
          <w:p w14:paraId="5463A58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Parent location</w:t>
            </w:r>
          </w:p>
        </w:tc>
      </w:tr>
      <w:tr w:rsidR="00940027" w14:paraId="580EF4E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C2FBD4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E7C1AFD" w14:textId="77777777" w:rsidR="00940027" w:rsidRDefault="00940027">
            <w:pPr>
              <w:pStyle w:val="OtherTableBody"/>
            </w:pPr>
            <w:r>
              <w:t>0325</w:t>
            </w:r>
          </w:p>
        </w:tc>
        <w:tc>
          <w:tcPr>
            <w:tcW w:w="2693" w:type="dxa"/>
          </w:tcPr>
          <w:p w14:paraId="3A24347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9FDFA9F" w14:textId="77777777" w:rsidR="00940027" w:rsidRDefault="00940027">
            <w:pPr>
              <w:pStyle w:val="OtherTableBody"/>
            </w:pPr>
            <w:r>
              <w:t>RX</w:t>
            </w:r>
          </w:p>
        </w:tc>
        <w:tc>
          <w:tcPr>
            <w:tcW w:w="3544" w:type="dxa"/>
          </w:tcPr>
          <w:p w14:paraId="3F84787C" w14:textId="77777777" w:rsidR="00940027" w:rsidRDefault="00940027">
            <w:pPr>
              <w:pStyle w:val="OtherTableBody"/>
            </w:pPr>
            <w:r>
              <w:t>Nearest  pharmacy</w:t>
            </w:r>
          </w:p>
        </w:tc>
      </w:tr>
      <w:tr w:rsidR="00940027" w14:paraId="0F5DFF7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0D6232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2104658" w14:textId="77777777" w:rsidR="00940027" w:rsidRDefault="00940027">
            <w:pPr>
              <w:pStyle w:val="OtherTableBody"/>
            </w:pPr>
            <w:r>
              <w:t>0325</w:t>
            </w:r>
          </w:p>
        </w:tc>
        <w:tc>
          <w:tcPr>
            <w:tcW w:w="2693" w:type="dxa"/>
          </w:tcPr>
          <w:p w14:paraId="0567856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F745A76" w14:textId="77777777" w:rsidR="00940027" w:rsidRDefault="00940027">
            <w:pPr>
              <w:pStyle w:val="OtherTableBody"/>
            </w:pPr>
            <w:r>
              <w:t>RX2</w:t>
            </w:r>
          </w:p>
        </w:tc>
        <w:tc>
          <w:tcPr>
            <w:tcW w:w="3544" w:type="dxa"/>
          </w:tcPr>
          <w:p w14:paraId="5DBF4F9C" w14:textId="77777777" w:rsidR="00940027" w:rsidRDefault="00940027">
            <w:pPr>
              <w:pStyle w:val="OtherTableBody"/>
            </w:pPr>
            <w:r>
              <w:t>Second nearest pharmacy</w:t>
            </w:r>
          </w:p>
        </w:tc>
      </w:tr>
      <w:tr w:rsidR="00940027" w14:paraId="297CE61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41F6D3A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64AE057D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031567D4" w14:textId="77777777" w:rsidR="00940027" w:rsidRDefault="00940027">
            <w:pPr>
              <w:pStyle w:val="OtherTableBody"/>
            </w:pPr>
            <w:r>
              <w:t>Visit Indicator</w:t>
            </w:r>
          </w:p>
        </w:tc>
        <w:tc>
          <w:tcPr>
            <w:tcW w:w="1701" w:type="dxa"/>
          </w:tcPr>
          <w:p w14:paraId="673CD434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23A5C4D5" w14:textId="77777777" w:rsidR="00940027" w:rsidRDefault="00940027">
            <w:pPr>
              <w:pStyle w:val="OtherTableBody"/>
            </w:pPr>
          </w:p>
        </w:tc>
      </w:tr>
      <w:tr w:rsidR="00940027" w14:paraId="43F1775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794ABF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D9717B9" w14:textId="77777777" w:rsidR="00940027" w:rsidRDefault="00940027">
            <w:pPr>
              <w:pStyle w:val="OtherTableBody"/>
            </w:pPr>
            <w:r>
              <w:t>0326</w:t>
            </w:r>
          </w:p>
        </w:tc>
        <w:tc>
          <w:tcPr>
            <w:tcW w:w="2693" w:type="dxa"/>
          </w:tcPr>
          <w:p w14:paraId="0875F5F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06AC653" w14:textId="77777777" w:rsidR="00940027" w:rsidRDefault="00940027">
            <w:pPr>
              <w:pStyle w:val="OtherTableBody"/>
            </w:pPr>
            <w:r>
              <w:t>A</w:t>
            </w:r>
          </w:p>
        </w:tc>
        <w:tc>
          <w:tcPr>
            <w:tcW w:w="3544" w:type="dxa"/>
          </w:tcPr>
          <w:p w14:paraId="0B4728B6" w14:textId="77777777" w:rsidR="00940027" w:rsidRDefault="00940027">
            <w:pPr>
              <w:pStyle w:val="OtherTableBody"/>
            </w:pPr>
            <w:r>
              <w:t>Account level (default)</w:t>
            </w:r>
          </w:p>
        </w:tc>
      </w:tr>
      <w:tr w:rsidR="00940027" w14:paraId="1D915B0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17BA79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FD9DA33" w14:textId="77777777" w:rsidR="00940027" w:rsidRDefault="00940027">
            <w:pPr>
              <w:pStyle w:val="OtherTableBody"/>
            </w:pPr>
            <w:r>
              <w:t>0326</w:t>
            </w:r>
          </w:p>
        </w:tc>
        <w:tc>
          <w:tcPr>
            <w:tcW w:w="2693" w:type="dxa"/>
          </w:tcPr>
          <w:p w14:paraId="039497C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690023C" w14:textId="77777777" w:rsidR="00940027" w:rsidRDefault="00940027">
            <w:pPr>
              <w:pStyle w:val="OtherTableBody"/>
            </w:pPr>
            <w:r>
              <w:t>V</w:t>
            </w:r>
          </w:p>
        </w:tc>
        <w:tc>
          <w:tcPr>
            <w:tcW w:w="3544" w:type="dxa"/>
          </w:tcPr>
          <w:p w14:paraId="0DB2C08B" w14:textId="77777777" w:rsidR="00940027" w:rsidRDefault="00940027">
            <w:pPr>
              <w:pStyle w:val="OtherTableBody"/>
            </w:pPr>
            <w:r>
              <w:t>Visit level</w:t>
            </w:r>
          </w:p>
        </w:tc>
      </w:tr>
      <w:tr w:rsidR="00940027" w14:paraId="0BBD570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C5D0C47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48ACF49B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2E30BF0B" w14:textId="77777777" w:rsidR="00940027" w:rsidRDefault="00940027">
            <w:pPr>
              <w:pStyle w:val="OtherTableBody"/>
            </w:pPr>
            <w:r>
              <w:t>Quantity method</w:t>
            </w:r>
          </w:p>
        </w:tc>
        <w:tc>
          <w:tcPr>
            <w:tcW w:w="1701" w:type="dxa"/>
          </w:tcPr>
          <w:p w14:paraId="1F1DCF95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55B13EA6" w14:textId="77777777" w:rsidR="00940027" w:rsidRDefault="00940027">
            <w:pPr>
              <w:pStyle w:val="OtherTableBody"/>
            </w:pPr>
          </w:p>
        </w:tc>
      </w:tr>
      <w:tr w:rsidR="00940027" w14:paraId="0EFCAB1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9BF55A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C466394" w14:textId="77777777" w:rsidR="00940027" w:rsidRDefault="00940027">
            <w:pPr>
              <w:pStyle w:val="OtherTableBody"/>
            </w:pPr>
            <w:r>
              <w:t>0329</w:t>
            </w:r>
          </w:p>
        </w:tc>
        <w:tc>
          <w:tcPr>
            <w:tcW w:w="2693" w:type="dxa"/>
          </w:tcPr>
          <w:p w14:paraId="7366F25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F6AE730" w14:textId="77777777" w:rsidR="00940027" w:rsidRDefault="00940027">
            <w:pPr>
              <w:pStyle w:val="OtherTableBody"/>
            </w:pPr>
            <w:r>
              <w:t>A</w:t>
            </w:r>
          </w:p>
        </w:tc>
        <w:tc>
          <w:tcPr>
            <w:tcW w:w="3544" w:type="dxa"/>
          </w:tcPr>
          <w:p w14:paraId="53340DA7" w14:textId="77777777" w:rsidR="00940027" w:rsidRDefault="00940027">
            <w:pPr>
              <w:pStyle w:val="OtherTableBody"/>
            </w:pPr>
            <w:r>
              <w:t>Actual count</w:t>
            </w:r>
          </w:p>
        </w:tc>
      </w:tr>
      <w:tr w:rsidR="00940027" w14:paraId="33CE0A3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E3D638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41F4240" w14:textId="77777777" w:rsidR="00940027" w:rsidRDefault="00940027">
            <w:pPr>
              <w:pStyle w:val="OtherTableBody"/>
            </w:pPr>
            <w:r>
              <w:t>0329</w:t>
            </w:r>
          </w:p>
        </w:tc>
        <w:tc>
          <w:tcPr>
            <w:tcW w:w="2693" w:type="dxa"/>
          </w:tcPr>
          <w:p w14:paraId="1E3D6AC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536A38C" w14:textId="77777777" w:rsidR="00940027" w:rsidRDefault="00940027">
            <w:pPr>
              <w:pStyle w:val="OtherTableBody"/>
            </w:pPr>
            <w:r>
              <w:t>E</w:t>
            </w:r>
          </w:p>
        </w:tc>
        <w:tc>
          <w:tcPr>
            <w:tcW w:w="3544" w:type="dxa"/>
          </w:tcPr>
          <w:p w14:paraId="0C2CF560" w14:textId="77777777" w:rsidR="00940027" w:rsidRDefault="00940027">
            <w:pPr>
              <w:pStyle w:val="OtherTableBody"/>
            </w:pPr>
            <w:r>
              <w:t>Estimated (see comment)</w:t>
            </w:r>
          </w:p>
        </w:tc>
      </w:tr>
      <w:tr w:rsidR="00940027" w14:paraId="22F0117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26BA001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75E5F1AB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11752CE1" w14:textId="77777777" w:rsidR="00940027" w:rsidRDefault="00940027">
            <w:pPr>
              <w:pStyle w:val="OtherTableBody"/>
            </w:pPr>
            <w:r>
              <w:t>Marketing basis</w:t>
            </w:r>
          </w:p>
        </w:tc>
        <w:tc>
          <w:tcPr>
            <w:tcW w:w="1701" w:type="dxa"/>
          </w:tcPr>
          <w:p w14:paraId="5747729A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6B0466FE" w14:textId="77777777" w:rsidR="00940027" w:rsidRDefault="00940027">
            <w:pPr>
              <w:pStyle w:val="OtherTableBody"/>
            </w:pPr>
          </w:p>
        </w:tc>
      </w:tr>
      <w:tr w:rsidR="00940027" w14:paraId="5BB6CA3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ED9D69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609738F" w14:textId="77777777" w:rsidR="00940027" w:rsidRDefault="00940027">
            <w:pPr>
              <w:pStyle w:val="OtherTableBody"/>
            </w:pPr>
            <w:r>
              <w:t>0330</w:t>
            </w:r>
          </w:p>
        </w:tc>
        <w:tc>
          <w:tcPr>
            <w:tcW w:w="2693" w:type="dxa"/>
          </w:tcPr>
          <w:p w14:paraId="23A30A9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0DA344C" w14:textId="77777777" w:rsidR="00940027" w:rsidRDefault="00940027">
            <w:pPr>
              <w:pStyle w:val="OtherTableBody"/>
            </w:pPr>
            <w:r>
              <w:t>510E</w:t>
            </w:r>
          </w:p>
        </w:tc>
        <w:tc>
          <w:tcPr>
            <w:tcW w:w="3544" w:type="dxa"/>
          </w:tcPr>
          <w:p w14:paraId="0E15219A" w14:textId="77777777" w:rsidR="00940027" w:rsidRDefault="00940027">
            <w:pPr>
              <w:pStyle w:val="OtherTableBody"/>
            </w:pPr>
            <w:r>
              <w:t>510 (K) exempt</w:t>
            </w:r>
          </w:p>
        </w:tc>
      </w:tr>
      <w:tr w:rsidR="00940027" w14:paraId="419DC2C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E778AF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B1A5B41" w14:textId="77777777" w:rsidR="00940027" w:rsidRDefault="00940027">
            <w:pPr>
              <w:pStyle w:val="OtherTableBody"/>
            </w:pPr>
            <w:r>
              <w:t>0330</w:t>
            </w:r>
          </w:p>
        </w:tc>
        <w:tc>
          <w:tcPr>
            <w:tcW w:w="2693" w:type="dxa"/>
          </w:tcPr>
          <w:p w14:paraId="5D2B915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B72E648" w14:textId="77777777" w:rsidR="00940027" w:rsidRDefault="00940027">
            <w:pPr>
              <w:pStyle w:val="OtherTableBody"/>
            </w:pPr>
            <w:r>
              <w:t>510K</w:t>
            </w:r>
          </w:p>
        </w:tc>
        <w:tc>
          <w:tcPr>
            <w:tcW w:w="3544" w:type="dxa"/>
          </w:tcPr>
          <w:p w14:paraId="31F93CC9" w14:textId="77777777" w:rsidR="00940027" w:rsidRDefault="00940027">
            <w:pPr>
              <w:pStyle w:val="OtherTableBody"/>
            </w:pPr>
            <w:r>
              <w:t>510 (K)</w:t>
            </w:r>
          </w:p>
        </w:tc>
      </w:tr>
      <w:tr w:rsidR="00940027" w14:paraId="6434FD6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C45813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17AF4AB" w14:textId="77777777" w:rsidR="00940027" w:rsidRDefault="00940027">
            <w:pPr>
              <w:pStyle w:val="OtherTableBody"/>
            </w:pPr>
            <w:r>
              <w:t>0330</w:t>
            </w:r>
          </w:p>
        </w:tc>
        <w:tc>
          <w:tcPr>
            <w:tcW w:w="2693" w:type="dxa"/>
          </w:tcPr>
          <w:p w14:paraId="15092E3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C3EFBFA" w14:textId="77777777" w:rsidR="00940027" w:rsidRDefault="00940027">
            <w:pPr>
              <w:pStyle w:val="OtherTableBody"/>
            </w:pPr>
            <w:r>
              <w:t>522S</w:t>
            </w:r>
          </w:p>
        </w:tc>
        <w:tc>
          <w:tcPr>
            <w:tcW w:w="3544" w:type="dxa"/>
          </w:tcPr>
          <w:p w14:paraId="3755734C" w14:textId="77777777" w:rsidR="00940027" w:rsidRDefault="00940027">
            <w:pPr>
              <w:pStyle w:val="OtherTableBody"/>
            </w:pPr>
            <w:r>
              <w:t>Post marketing study (522)</w:t>
            </w:r>
          </w:p>
        </w:tc>
      </w:tr>
      <w:tr w:rsidR="00940027" w14:paraId="4ABE58F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FEA4D9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AB01072" w14:textId="77777777" w:rsidR="00940027" w:rsidRDefault="00940027">
            <w:pPr>
              <w:pStyle w:val="OtherTableBody"/>
            </w:pPr>
            <w:r>
              <w:t>0330</w:t>
            </w:r>
          </w:p>
        </w:tc>
        <w:tc>
          <w:tcPr>
            <w:tcW w:w="2693" w:type="dxa"/>
          </w:tcPr>
          <w:p w14:paraId="0F73B6C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53820E6" w14:textId="77777777" w:rsidR="00940027" w:rsidRDefault="00940027">
            <w:pPr>
              <w:pStyle w:val="OtherTableBody"/>
            </w:pPr>
            <w:r>
              <w:t>PMA</w:t>
            </w:r>
          </w:p>
        </w:tc>
        <w:tc>
          <w:tcPr>
            <w:tcW w:w="3544" w:type="dxa"/>
          </w:tcPr>
          <w:p w14:paraId="3552F644" w14:textId="77777777" w:rsidR="00940027" w:rsidRDefault="00940027">
            <w:pPr>
              <w:pStyle w:val="OtherTableBody"/>
            </w:pPr>
            <w:r>
              <w:t>Premarketing authorization</w:t>
            </w:r>
          </w:p>
        </w:tc>
      </w:tr>
      <w:tr w:rsidR="00940027" w14:paraId="40B70DB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367891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60237C1" w14:textId="77777777" w:rsidR="00940027" w:rsidRDefault="00940027">
            <w:pPr>
              <w:pStyle w:val="OtherTableBody"/>
            </w:pPr>
            <w:r>
              <w:t>0330</w:t>
            </w:r>
          </w:p>
        </w:tc>
        <w:tc>
          <w:tcPr>
            <w:tcW w:w="2693" w:type="dxa"/>
          </w:tcPr>
          <w:p w14:paraId="0E21B42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E08986D" w14:textId="77777777" w:rsidR="00940027" w:rsidRDefault="00940027">
            <w:pPr>
              <w:pStyle w:val="OtherTableBody"/>
            </w:pPr>
            <w:r>
              <w:t>PRE</w:t>
            </w:r>
          </w:p>
        </w:tc>
        <w:tc>
          <w:tcPr>
            <w:tcW w:w="3544" w:type="dxa"/>
          </w:tcPr>
          <w:p w14:paraId="6ACC7525" w14:textId="77777777" w:rsidR="00940027" w:rsidRDefault="00940027">
            <w:pPr>
              <w:pStyle w:val="OtherTableBody"/>
            </w:pPr>
            <w:r>
              <w:t>Preamendment</w:t>
            </w:r>
          </w:p>
        </w:tc>
      </w:tr>
      <w:tr w:rsidR="00940027" w14:paraId="3781835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99525E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9DAF5C3" w14:textId="77777777" w:rsidR="00940027" w:rsidRDefault="00940027">
            <w:pPr>
              <w:pStyle w:val="OtherTableBody"/>
            </w:pPr>
            <w:r>
              <w:t>0330</w:t>
            </w:r>
          </w:p>
        </w:tc>
        <w:tc>
          <w:tcPr>
            <w:tcW w:w="2693" w:type="dxa"/>
          </w:tcPr>
          <w:p w14:paraId="60132F8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B141BD9" w14:textId="77777777" w:rsidR="00940027" w:rsidRDefault="00940027">
            <w:pPr>
              <w:pStyle w:val="OtherTableBody"/>
            </w:pPr>
            <w:r>
              <w:t>TXN</w:t>
            </w:r>
          </w:p>
        </w:tc>
        <w:tc>
          <w:tcPr>
            <w:tcW w:w="3544" w:type="dxa"/>
          </w:tcPr>
          <w:p w14:paraId="2D7D35B1" w14:textId="77777777" w:rsidR="00940027" w:rsidRDefault="00940027">
            <w:pPr>
              <w:pStyle w:val="OtherTableBody"/>
            </w:pPr>
            <w:r>
              <w:t>Transitional</w:t>
            </w:r>
          </w:p>
        </w:tc>
      </w:tr>
      <w:tr w:rsidR="00940027" w14:paraId="7B26977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E97A738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1AF705A8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11A0D0AE" w14:textId="77777777" w:rsidR="00940027" w:rsidRDefault="00940027">
            <w:pPr>
              <w:pStyle w:val="OtherTableBody"/>
            </w:pPr>
            <w:r>
              <w:t>Facility type</w:t>
            </w:r>
          </w:p>
        </w:tc>
        <w:tc>
          <w:tcPr>
            <w:tcW w:w="1701" w:type="dxa"/>
          </w:tcPr>
          <w:p w14:paraId="61726419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7C76F875" w14:textId="77777777" w:rsidR="00940027" w:rsidRDefault="00940027">
            <w:pPr>
              <w:pStyle w:val="OtherTableBody"/>
            </w:pPr>
          </w:p>
        </w:tc>
      </w:tr>
      <w:tr w:rsidR="00940027" w14:paraId="34F1165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28E815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0047B84" w14:textId="77777777" w:rsidR="00940027" w:rsidRDefault="00940027">
            <w:pPr>
              <w:pStyle w:val="OtherTableBody"/>
            </w:pPr>
            <w:r>
              <w:t>0331</w:t>
            </w:r>
          </w:p>
        </w:tc>
        <w:tc>
          <w:tcPr>
            <w:tcW w:w="2693" w:type="dxa"/>
          </w:tcPr>
          <w:p w14:paraId="47031E1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DA544F9" w14:textId="77777777" w:rsidR="00940027" w:rsidRDefault="00940027">
            <w:pPr>
              <w:pStyle w:val="OtherTableBody"/>
            </w:pPr>
            <w:r>
              <w:t>A</w:t>
            </w:r>
          </w:p>
        </w:tc>
        <w:tc>
          <w:tcPr>
            <w:tcW w:w="3544" w:type="dxa"/>
          </w:tcPr>
          <w:p w14:paraId="2853E125" w14:textId="77777777" w:rsidR="00940027" w:rsidRDefault="00940027">
            <w:pPr>
              <w:pStyle w:val="OtherTableBody"/>
            </w:pPr>
            <w:r>
              <w:t>Agent for a foreign manufacturer</w:t>
            </w:r>
          </w:p>
        </w:tc>
      </w:tr>
      <w:tr w:rsidR="00940027" w14:paraId="6F04F29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FF3EA6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B73DACA" w14:textId="77777777" w:rsidR="00940027" w:rsidRDefault="00940027">
            <w:pPr>
              <w:pStyle w:val="OtherTableBody"/>
            </w:pPr>
            <w:r>
              <w:t>0331</w:t>
            </w:r>
          </w:p>
        </w:tc>
        <w:tc>
          <w:tcPr>
            <w:tcW w:w="2693" w:type="dxa"/>
          </w:tcPr>
          <w:p w14:paraId="569D56C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D167FE2" w14:textId="77777777" w:rsidR="00940027" w:rsidRDefault="00940027">
            <w:pPr>
              <w:pStyle w:val="OtherTableBody"/>
            </w:pPr>
            <w:r>
              <w:t>D</w:t>
            </w:r>
          </w:p>
        </w:tc>
        <w:tc>
          <w:tcPr>
            <w:tcW w:w="3544" w:type="dxa"/>
          </w:tcPr>
          <w:p w14:paraId="1334E369" w14:textId="77777777" w:rsidR="00940027" w:rsidRDefault="00940027">
            <w:pPr>
              <w:pStyle w:val="OtherTableBody"/>
            </w:pPr>
            <w:r>
              <w:t>Distributor</w:t>
            </w:r>
          </w:p>
        </w:tc>
      </w:tr>
      <w:tr w:rsidR="00940027" w14:paraId="7D86651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BDC1EB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694315F" w14:textId="77777777" w:rsidR="00940027" w:rsidRDefault="00940027">
            <w:pPr>
              <w:pStyle w:val="OtherTableBody"/>
            </w:pPr>
            <w:r>
              <w:t>0331</w:t>
            </w:r>
          </w:p>
        </w:tc>
        <w:tc>
          <w:tcPr>
            <w:tcW w:w="2693" w:type="dxa"/>
          </w:tcPr>
          <w:p w14:paraId="6E36D4E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891FE54" w14:textId="77777777" w:rsidR="00940027" w:rsidRDefault="00940027">
            <w:pPr>
              <w:pStyle w:val="OtherTableBody"/>
            </w:pPr>
            <w:r>
              <w:t>M</w:t>
            </w:r>
          </w:p>
        </w:tc>
        <w:tc>
          <w:tcPr>
            <w:tcW w:w="3544" w:type="dxa"/>
          </w:tcPr>
          <w:p w14:paraId="23D6ABB8" w14:textId="77777777" w:rsidR="00940027" w:rsidRDefault="00940027">
            <w:pPr>
              <w:pStyle w:val="OtherTableBody"/>
            </w:pPr>
            <w:r>
              <w:t>Manufacturer</w:t>
            </w:r>
          </w:p>
        </w:tc>
      </w:tr>
      <w:tr w:rsidR="00940027" w14:paraId="3142242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7E12CD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48266AA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0331</w:t>
            </w:r>
          </w:p>
        </w:tc>
        <w:tc>
          <w:tcPr>
            <w:tcW w:w="2693" w:type="dxa"/>
          </w:tcPr>
          <w:p w14:paraId="19A93577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0B74E86E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U</w:t>
            </w:r>
          </w:p>
        </w:tc>
        <w:tc>
          <w:tcPr>
            <w:tcW w:w="3544" w:type="dxa"/>
          </w:tcPr>
          <w:p w14:paraId="1F058168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User</w:t>
            </w:r>
          </w:p>
        </w:tc>
      </w:tr>
      <w:tr w:rsidR="00940027" w14:paraId="3C63605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1720745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HL7</w:t>
            </w:r>
          </w:p>
        </w:tc>
        <w:tc>
          <w:tcPr>
            <w:tcW w:w="709" w:type="dxa"/>
          </w:tcPr>
          <w:p w14:paraId="1E8DBBC2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2693" w:type="dxa"/>
          </w:tcPr>
          <w:p w14:paraId="3E68C536" w14:textId="77777777" w:rsidR="00940027" w:rsidRDefault="00940027">
            <w:pPr>
              <w:pStyle w:val="OtherTableBody"/>
            </w:pPr>
            <w:r>
              <w:t>Source type</w:t>
            </w:r>
          </w:p>
        </w:tc>
        <w:tc>
          <w:tcPr>
            <w:tcW w:w="1701" w:type="dxa"/>
          </w:tcPr>
          <w:p w14:paraId="54628A3F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635E86B9" w14:textId="77777777" w:rsidR="00940027" w:rsidRDefault="00940027">
            <w:pPr>
              <w:pStyle w:val="OtherTableBody"/>
            </w:pPr>
          </w:p>
        </w:tc>
      </w:tr>
      <w:tr w:rsidR="00940027" w14:paraId="097BE2F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B74C4F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9B56197" w14:textId="77777777" w:rsidR="00940027" w:rsidRDefault="00940027">
            <w:pPr>
              <w:pStyle w:val="OtherTableBody"/>
            </w:pPr>
            <w:r>
              <w:t>0332</w:t>
            </w:r>
          </w:p>
        </w:tc>
        <w:tc>
          <w:tcPr>
            <w:tcW w:w="2693" w:type="dxa"/>
          </w:tcPr>
          <w:p w14:paraId="1E6DD59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6A7E5BB" w14:textId="77777777" w:rsidR="00940027" w:rsidRDefault="00940027">
            <w:pPr>
              <w:pStyle w:val="OtherTableBody"/>
            </w:pPr>
            <w:r>
              <w:t>A</w:t>
            </w:r>
          </w:p>
        </w:tc>
        <w:tc>
          <w:tcPr>
            <w:tcW w:w="3544" w:type="dxa"/>
          </w:tcPr>
          <w:p w14:paraId="22253C02" w14:textId="77777777" w:rsidR="00940027" w:rsidRDefault="00940027">
            <w:pPr>
              <w:pStyle w:val="OtherTableBody"/>
            </w:pPr>
            <w:r>
              <w:t>Accept</w:t>
            </w:r>
          </w:p>
        </w:tc>
      </w:tr>
      <w:tr w:rsidR="00940027" w14:paraId="63F09FA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0BF913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0340478" w14:textId="77777777" w:rsidR="00940027" w:rsidRDefault="00940027">
            <w:pPr>
              <w:pStyle w:val="OtherTableBody"/>
            </w:pPr>
            <w:r>
              <w:t>0332</w:t>
            </w:r>
          </w:p>
        </w:tc>
        <w:tc>
          <w:tcPr>
            <w:tcW w:w="2693" w:type="dxa"/>
          </w:tcPr>
          <w:p w14:paraId="669C165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D119134" w14:textId="77777777" w:rsidR="00940027" w:rsidRDefault="00940027">
            <w:pPr>
              <w:pStyle w:val="OtherTableBody"/>
            </w:pPr>
            <w:r>
              <w:t>I</w:t>
            </w:r>
          </w:p>
        </w:tc>
        <w:tc>
          <w:tcPr>
            <w:tcW w:w="3544" w:type="dxa"/>
          </w:tcPr>
          <w:p w14:paraId="75FC1CFA" w14:textId="77777777" w:rsidR="00940027" w:rsidRDefault="00940027">
            <w:pPr>
              <w:pStyle w:val="OtherTableBody"/>
            </w:pPr>
            <w:r>
              <w:t>Initiate</w:t>
            </w:r>
          </w:p>
        </w:tc>
      </w:tr>
      <w:tr w:rsidR="00940027" w14:paraId="5B0C92B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12994D3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533F1D3F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3751D560" w14:textId="77777777" w:rsidR="00940027" w:rsidRDefault="00940027">
            <w:pPr>
              <w:pStyle w:val="OtherTableBody"/>
            </w:pPr>
            <w:r>
              <w:t>Disabled Person Code</w:t>
            </w:r>
          </w:p>
        </w:tc>
        <w:tc>
          <w:tcPr>
            <w:tcW w:w="1701" w:type="dxa"/>
          </w:tcPr>
          <w:p w14:paraId="59739565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42373582" w14:textId="77777777" w:rsidR="00940027" w:rsidRDefault="00940027">
            <w:pPr>
              <w:pStyle w:val="OtherTableBody"/>
            </w:pPr>
          </w:p>
        </w:tc>
      </w:tr>
      <w:tr w:rsidR="00940027" w14:paraId="2A2AB8F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C6481A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6CF5025" w14:textId="77777777" w:rsidR="00940027" w:rsidRDefault="00940027">
            <w:pPr>
              <w:pStyle w:val="OtherTableBody"/>
            </w:pPr>
            <w:r>
              <w:t>0334</w:t>
            </w:r>
          </w:p>
        </w:tc>
        <w:tc>
          <w:tcPr>
            <w:tcW w:w="2693" w:type="dxa"/>
          </w:tcPr>
          <w:p w14:paraId="5A4258C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E55CDF9" w14:textId="77777777" w:rsidR="00940027" w:rsidRDefault="00940027">
            <w:pPr>
              <w:pStyle w:val="OtherTableBody"/>
            </w:pPr>
            <w:r>
              <w:t>AP</w:t>
            </w:r>
          </w:p>
        </w:tc>
        <w:tc>
          <w:tcPr>
            <w:tcW w:w="3544" w:type="dxa"/>
          </w:tcPr>
          <w:p w14:paraId="7CCB9BF3" w14:textId="77777777" w:rsidR="00940027" w:rsidRDefault="00940027">
            <w:pPr>
              <w:pStyle w:val="OtherTableBody"/>
            </w:pPr>
            <w:r>
              <w:t>Associated party</w:t>
            </w:r>
          </w:p>
        </w:tc>
      </w:tr>
      <w:tr w:rsidR="00940027" w14:paraId="0408D42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406564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228183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0334</w:t>
            </w:r>
          </w:p>
        </w:tc>
        <w:tc>
          <w:tcPr>
            <w:tcW w:w="2693" w:type="dxa"/>
          </w:tcPr>
          <w:p w14:paraId="1735C196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450558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GT</w:t>
            </w:r>
          </w:p>
        </w:tc>
        <w:tc>
          <w:tcPr>
            <w:tcW w:w="3544" w:type="dxa"/>
          </w:tcPr>
          <w:p w14:paraId="18EE2B8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Guarantor</w:t>
            </w:r>
          </w:p>
        </w:tc>
      </w:tr>
      <w:tr w:rsidR="00940027" w14:paraId="672DBBE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1C09F08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5A1EA3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0334</w:t>
            </w:r>
          </w:p>
        </w:tc>
        <w:tc>
          <w:tcPr>
            <w:tcW w:w="2693" w:type="dxa"/>
          </w:tcPr>
          <w:p w14:paraId="1FA2566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1D9B03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IN</w:t>
            </w:r>
          </w:p>
        </w:tc>
        <w:tc>
          <w:tcPr>
            <w:tcW w:w="3544" w:type="dxa"/>
          </w:tcPr>
          <w:p w14:paraId="074B19E9" w14:textId="77777777" w:rsidR="00940027" w:rsidRDefault="00940027">
            <w:pPr>
              <w:pStyle w:val="OtherTableBody"/>
            </w:pPr>
            <w:r>
              <w:t>Insured</w:t>
            </w:r>
          </w:p>
        </w:tc>
      </w:tr>
      <w:tr w:rsidR="00940027" w14:paraId="6469885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08DCEC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B43786C" w14:textId="77777777" w:rsidR="00940027" w:rsidRDefault="00940027">
            <w:pPr>
              <w:pStyle w:val="OtherTableBody"/>
            </w:pPr>
            <w:r>
              <w:t>0334</w:t>
            </w:r>
          </w:p>
        </w:tc>
        <w:tc>
          <w:tcPr>
            <w:tcW w:w="2693" w:type="dxa"/>
          </w:tcPr>
          <w:p w14:paraId="266F9AE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297722E" w14:textId="77777777" w:rsidR="00940027" w:rsidRDefault="00940027">
            <w:pPr>
              <w:pStyle w:val="OtherTableBody"/>
            </w:pPr>
            <w:r>
              <w:t>PT</w:t>
            </w:r>
          </w:p>
        </w:tc>
        <w:tc>
          <w:tcPr>
            <w:tcW w:w="3544" w:type="dxa"/>
          </w:tcPr>
          <w:p w14:paraId="270420C2" w14:textId="77777777" w:rsidR="00940027" w:rsidRDefault="00940027">
            <w:pPr>
              <w:pStyle w:val="OtherTableBody"/>
            </w:pPr>
            <w:r>
              <w:t>Patient</w:t>
            </w:r>
          </w:p>
        </w:tc>
      </w:tr>
      <w:tr w:rsidR="00940027" w14:paraId="32ECC40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FA077F4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0A269945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05D2A670" w14:textId="77777777" w:rsidR="00940027" w:rsidRDefault="00940027">
            <w:pPr>
              <w:pStyle w:val="OtherTableBody"/>
            </w:pPr>
            <w:r>
              <w:t>Repeat pattern</w:t>
            </w:r>
          </w:p>
        </w:tc>
        <w:tc>
          <w:tcPr>
            <w:tcW w:w="1701" w:type="dxa"/>
          </w:tcPr>
          <w:p w14:paraId="7D47DD44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49007DF4" w14:textId="77777777" w:rsidR="00940027" w:rsidRDefault="00940027">
            <w:pPr>
              <w:pStyle w:val="OtherTableBody"/>
            </w:pPr>
          </w:p>
        </w:tc>
      </w:tr>
      <w:tr w:rsidR="00940027" w14:paraId="68FBFF7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029C1F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D0431F9" w14:textId="77777777" w:rsidR="00940027" w:rsidRDefault="00940027">
            <w:pPr>
              <w:pStyle w:val="OtherTableBody"/>
            </w:pPr>
            <w:r>
              <w:t>0335</w:t>
            </w:r>
          </w:p>
        </w:tc>
        <w:tc>
          <w:tcPr>
            <w:tcW w:w="2693" w:type="dxa"/>
          </w:tcPr>
          <w:p w14:paraId="44FDEB3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C36251A" w14:textId="77777777" w:rsidR="00940027" w:rsidRDefault="00940027">
            <w:pPr>
              <w:pStyle w:val="OtherTableBody"/>
            </w:pPr>
            <w:r>
              <w:t>A</w:t>
            </w:r>
          </w:p>
        </w:tc>
        <w:tc>
          <w:tcPr>
            <w:tcW w:w="3544" w:type="dxa"/>
          </w:tcPr>
          <w:p w14:paraId="243A3B27" w14:textId="77777777" w:rsidR="00940027" w:rsidRDefault="00940027">
            <w:pPr>
              <w:pStyle w:val="OtherTableBody"/>
            </w:pPr>
            <w:r>
              <w:t>Ante (before)</w:t>
            </w:r>
          </w:p>
        </w:tc>
      </w:tr>
      <w:tr w:rsidR="00940027" w14:paraId="20FD9C6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683555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76DA26E" w14:textId="77777777" w:rsidR="00940027" w:rsidRDefault="00940027">
            <w:pPr>
              <w:pStyle w:val="OtherTableBody"/>
            </w:pPr>
            <w:r>
              <w:t>0335</w:t>
            </w:r>
          </w:p>
        </w:tc>
        <w:tc>
          <w:tcPr>
            <w:tcW w:w="2693" w:type="dxa"/>
          </w:tcPr>
          <w:p w14:paraId="63FD15C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F3A2A04" w14:textId="77777777" w:rsidR="00940027" w:rsidRDefault="00940027">
            <w:pPr>
              <w:pStyle w:val="OtherTableBody"/>
            </w:pPr>
            <w:r>
              <w:t>BID</w:t>
            </w:r>
          </w:p>
        </w:tc>
        <w:tc>
          <w:tcPr>
            <w:tcW w:w="3544" w:type="dxa"/>
          </w:tcPr>
          <w:p w14:paraId="756AE5C5" w14:textId="77777777" w:rsidR="00940027" w:rsidRDefault="00940027">
            <w:pPr>
              <w:pStyle w:val="OtherTableBody"/>
            </w:pPr>
            <w:r>
              <w:t>twice a day at institution-specified times</w:t>
            </w:r>
          </w:p>
        </w:tc>
      </w:tr>
      <w:tr w:rsidR="00940027" w14:paraId="0550FE0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C65A2D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224C4E9" w14:textId="77777777" w:rsidR="00940027" w:rsidRDefault="00940027">
            <w:pPr>
              <w:pStyle w:val="OtherTableBody"/>
            </w:pPr>
            <w:r>
              <w:t>0335</w:t>
            </w:r>
          </w:p>
        </w:tc>
        <w:tc>
          <w:tcPr>
            <w:tcW w:w="2693" w:type="dxa"/>
          </w:tcPr>
          <w:p w14:paraId="77A2D7F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D43F6D9" w14:textId="77777777" w:rsidR="00940027" w:rsidRDefault="00940027">
            <w:pPr>
              <w:pStyle w:val="OtherTableBody"/>
            </w:pPr>
            <w:r>
              <w:t>C</w:t>
            </w:r>
          </w:p>
        </w:tc>
        <w:tc>
          <w:tcPr>
            <w:tcW w:w="3544" w:type="dxa"/>
          </w:tcPr>
          <w:p w14:paraId="7361ADAF" w14:textId="77777777" w:rsidR="00940027" w:rsidRDefault="00940027">
            <w:pPr>
              <w:pStyle w:val="OtherTableBody"/>
            </w:pPr>
            <w:r>
              <w:t>service is provided continuously between start time and stop time</w:t>
            </w:r>
          </w:p>
        </w:tc>
      </w:tr>
      <w:tr w:rsidR="00940027" w14:paraId="3701929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F2DF1F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0A76225" w14:textId="77777777" w:rsidR="00940027" w:rsidRDefault="00940027">
            <w:pPr>
              <w:pStyle w:val="OtherTableBody"/>
            </w:pPr>
            <w:r>
              <w:t>0335</w:t>
            </w:r>
          </w:p>
        </w:tc>
        <w:tc>
          <w:tcPr>
            <w:tcW w:w="2693" w:type="dxa"/>
          </w:tcPr>
          <w:p w14:paraId="606D1D1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5024B6E" w14:textId="77777777" w:rsidR="00940027" w:rsidRDefault="00940027">
            <w:pPr>
              <w:pStyle w:val="OtherTableBody"/>
            </w:pPr>
            <w:r>
              <w:t>D</w:t>
            </w:r>
          </w:p>
        </w:tc>
        <w:tc>
          <w:tcPr>
            <w:tcW w:w="3544" w:type="dxa"/>
          </w:tcPr>
          <w:p w14:paraId="5414A4C2" w14:textId="77777777" w:rsidR="00940027" w:rsidRDefault="00940027">
            <w:pPr>
              <w:pStyle w:val="OtherTableBody"/>
            </w:pPr>
            <w:r>
              <w:t>Cibus Diurnus (lunch)</w:t>
            </w:r>
          </w:p>
        </w:tc>
      </w:tr>
      <w:tr w:rsidR="00940027" w14:paraId="491685D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261D58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E4A06CC" w14:textId="77777777" w:rsidR="00940027" w:rsidRDefault="00940027">
            <w:pPr>
              <w:pStyle w:val="OtherTableBody"/>
            </w:pPr>
            <w:r>
              <w:t>0335</w:t>
            </w:r>
          </w:p>
        </w:tc>
        <w:tc>
          <w:tcPr>
            <w:tcW w:w="2693" w:type="dxa"/>
          </w:tcPr>
          <w:p w14:paraId="48F376A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F1BEDDD" w14:textId="77777777" w:rsidR="00940027" w:rsidRDefault="00940027">
            <w:pPr>
              <w:pStyle w:val="OtherTableBody"/>
            </w:pPr>
            <w:r>
              <w:t>I</w:t>
            </w:r>
          </w:p>
        </w:tc>
        <w:tc>
          <w:tcPr>
            <w:tcW w:w="3544" w:type="dxa"/>
          </w:tcPr>
          <w:p w14:paraId="2D81012A" w14:textId="77777777" w:rsidR="00940027" w:rsidRDefault="00940027">
            <w:pPr>
              <w:pStyle w:val="OtherTableBody"/>
            </w:pPr>
            <w:r>
              <w:t>Inter</w:t>
            </w:r>
          </w:p>
        </w:tc>
      </w:tr>
      <w:tr w:rsidR="00940027" w14:paraId="6860B04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019844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DF4D609" w14:textId="77777777" w:rsidR="00940027" w:rsidRDefault="00940027">
            <w:pPr>
              <w:pStyle w:val="OtherTableBody"/>
            </w:pPr>
            <w:r>
              <w:t>0335</w:t>
            </w:r>
          </w:p>
        </w:tc>
        <w:tc>
          <w:tcPr>
            <w:tcW w:w="2693" w:type="dxa"/>
          </w:tcPr>
          <w:p w14:paraId="64C3F83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D16B258" w14:textId="77777777" w:rsidR="00940027" w:rsidRDefault="00940027">
            <w:pPr>
              <w:pStyle w:val="OtherTableBody"/>
            </w:pPr>
            <w:r>
              <w:t>M</w:t>
            </w:r>
          </w:p>
        </w:tc>
        <w:tc>
          <w:tcPr>
            <w:tcW w:w="3544" w:type="dxa"/>
          </w:tcPr>
          <w:p w14:paraId="7AC4BBAC" w14:textId="77777777" w:rsidR="00940027" w:rsidRDefault="00940027">
            <w:pPr>
              <w:pStyle w:val="OtherTableBody"/>
            </w:pPr>
            <w:r>
              <w:t>Cibus Matutinus (breakfast)</w:t>
            </w:r>
          </w:p>
        </w:tc>
      </w:tr>
      <w:tr w:rsidR="00940027" w14:paraId="3FE3FE4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057FBF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A6B3BCE" w14:textId="77777777" w:rsidR="00940027" w:rsidRDefault="00940027">
            <w:pPr>
              <w:pStyle w:val="OtherTableBody"/>
            </w:pPr>
            <w:r>
              <w:t>0335</w:t>
            </w:r>
          </w:p>
        </w:tc>
        <w:tc>
          <w:tcPr>
            <w:tcW w:w="2693" w:type="dxa"/>
          </w:tcPr>
          <w:p w14:paraId="6EE2235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4723104" w14:textId="77777777" w:rsidR="00940027" w:rsidRDefault="00940027">
            <w:pPr>
              <w:pStyle w:val="OtherTableBody"/>
            </w:pPr>
            <w:r>
              <w:t>Meal Related Timings</w:t>
            </w:r>
          </w:p>
        </w:tc>
        <w:tc>
          <w:tcPr>
            <w:tcW w:w="3544" w:type="dxa"/>
          </w:tcPr>
          <w:p w14:paraId="5BCF6F0C" w14:textId="77777777" w:rsidR="00940027" w:rsidRDefault="00940027">
            <w:pPr>
              <w:pStyle w:val="OtherTableBody"/>
            </w:pPr>
            <w:r>
              <w:t>&lt;timing&gt;C (_cum_)&lt;meal&gt;</w:t>
            </w:r>
          </w:p>
        </w:tc>
      </w:tr>
      <w:tr w:rsidR="00940027" w14:paraId="7091D8B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89F626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58EFD7C" w14:textId="77777777" w:rsidR="00940027" w:rsidRDefault="00940027">
            <w:pPr>
              <w:pStyle w:val="OtherTableBody"/>
            </w:pPr>
            <w:r>
              <w:t>0335</w:t>
            </w:r>
          </w:p>
        </w:tc>
        <w:tc>
          <w:tcPr>
            <w:tcW w:w="2693" w:type="dxa"/>
          </w:tcPr>
          <w:p w14:paraId="599F3F6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D4F7B6D" w14:textId="77777777" w:rsidR="00940027" w:rsidRDefault="00940027">
            <w:pPr>
              <w:pStyle w:val="OtherTableBody"/>
            </w:pPr>
            <w:r>
              <w:t>Once</w:t>
            </w:r>
          </w:p>
        </w:tc>
        <w:tc>
          <w:tcPr>
            <w:tcW w:w="3544" w:type="dxa"/>
          </w:tcPr>
          <w:p w14:paraId="7D3EE2DB" w14:textId="77777777" w:rsidR="00940027" w:rsidRDefault="00940027">
            <w:pPr>
              <w:pStyle w:val="OtherTableBody"/>
            </w:pPr>
            <w:r>
              <w:t>one time only.</w:t>
            </w:r>
          </w:p>
        </w:tc>
      </w:tr>
      <w:tr w:rsidR="00940027" w14:paraId="4A60F15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6344A7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F186FB2" w14:textId="77777777" w:rsidR="00940027" w:rsidRDefault="00940027">
            <w:pPr>
              <w:pStyle w:val="OtherTableBody"/>
            </w:pPr>
            <w:r>
              <w:t>0335</w:t>
            </w:r>
          </w:p>
        </w:tc>
        <w:tc>
          <w:tcPr>
            <w:tcW w:w="2693" w:type="dxa"/>
          </w:tcPr>
          <w:p w14:paraId="2781E4A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D2E4844" w14:textId="77777777" w:rsidR="00940027" w:rsidRDefault="00940027">
            <w:pPr>
              <w:pStyle w:val="OtherTableBody"/>
            </w:pPr>
            <w:r>
              <w:t>P</w:t>
            </w:r>
          </w:p>
        </w:tc>
        <w:tc>
          <w:tcPr>
            <w:tcW w:w="3544" w:type="dxa"/>
          </w:tcPr>
          <w:p w14:paraId="339731DE" w14:textId="77777777" w:rsidR="00940027" w:rsidRDefault="00940027">
            <w:pPr>
              <w:pStyle w:val="OtherTableBody"/>
            </w:pPr>
            <w:r>
              <w:t>Post (after)</w:t>
            </w:r>
          </w:p>
        </w:tc>
      </w:tr>
      <w:tr w:rsidR="00940027" w14:paraId="22E6035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417220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67FFE7E" w14:textId="77777777" w:rsidR="00940027" w:rsidRDefault="00940027">
            <w:pPr>
              <w:pStyle w:val="OtherTableBody"/>
            </w:pPr>
            <w:r>
              <w:t>0335</w:t>
            </w:r>
          </w:p>
        </w:tc>
        <w:tc>
          <w:tcPr>
            <w:tcW w:w="2693" w:type="dxa"/>
          </w:tcPr>
          <w:p w14:paraId="7752ECD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3557988" w14:textId="77777777" w:rsidR="00940027" w:rsidRDefault="00940027">
            <w:pPr>
              <w:pStyle w:val="OtherTableBody"/>
            </w:pPr>
            <w:r>
              <w:t>PRN</w:t>
            </w:r>
          </w:p>
        </w:tc>
        <w:tc>
          <w:tcPr>
            <w:tcW w:w="3544" w:type="dxa"/>
          </w:tcPr>
          <w:p w14:paraId="41242681" w14:textId="77777777" w:rsidR="00940027" w:rsidRDefault="00940027">
            <w:pPr>
              <w:pStyle w:val="OtherTableBody"/>
            </w:pPr>
            <w:r>
              <w:t>given as needed</w:t>
            </w:r>
          </w:p>
        </w:tc>
      </w:tr>
      <w:tr w:rsidR="00940027" w14:paraId="6A34CDD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D1C2B8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CBFAA78" w14:textId="77777777" w:rsidR="00940027" w:rsidRDefault="00940027">
            <w:pPr>
              <w:pStyle w:val="OtherTableBody"/>
            </w:pPr>
            <w:r>
              <w:t>0335</w:t>
            </w:r>
          </w:p>
        </w:tc>
        <w:tc>
          <w:tcPr>
            <w:tcW w:w="2693" w:type="dxa"/>
          </w:tcPr>
          <w:p w14:paraId="0FFBAD5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534A94F" w14:textId="77777777" w:rsidR="00940027" w:rsidRDefault="00940027">
            <w:pPr>
              <w:pStyle w:val="OtherTableBody"/>
            </w:pPr>
            <w:r>
              <w:t>PRNxxx</w:t>
            </w:r>
          </w:p>
        </w:tc>
        <w:tc>
          <w:tcPr>
            <w:tcW w:w="3544" w:type="dxa"/>
          </w:tcPr>
          <w:p w14:paraId="10500DF9" w14:textId="77777777" w:rsidR="00940027" w:rsidRDefault="00940027">
            <w:pPr>
              <w:pStyle w:val="OtherTableBody"/>
            </w:pPr>
            <w:r>
              <w:t>where xxx is some frequency code</w:t>
            </w:r>
          </w:p>
        </w:tc>
      </w:tr>
      <w:tr w:rsidR="00940027" w14:paraId="28FB2E5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6CA914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433D2D1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0335</w:t>
            </w:r>
          </w:p>
        </w:tc>
        <w:tc>
          <w:tcPr>
            <w:tcW w:w="2693" w:type="dxa"/>
          </w:tcPr>
          <w:p w14:paraId="732B7217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64C4D836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Q&lt;integer&gt;D</w:t>
            </w:r>
          </w:p>
        </w:tc>
        <w:tc>
          <w:tcPr>
            <w:tcW w:w="3544" w:type="dxa"/>
          </w:tcPr>
          <w:p w14:paraId="6EA77332" w14:textId="77777777" w:rsidR="00940027" w:rsidRDefault="00940027">
            <w:pPr>
              <w:pStyle w:val="OtherTableBody"/>
            </w:pPr>
            <w:r>
              <w:t>every &lt;integer&gt; days</w:t>
            </w:r>
          </w:p>
        </w:tc>
      </w:tr>
      <w:tr w:rsidR="00940027" w14:paraId="2CACBF0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72E808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E056D3E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0335</w:t>
            </w:r>
          </w:p>
        </w:tc>
        <w:tc>
          <w:tcPr>
            <w:tcW w:w="2693" w:type="dxa"/>
          </w:tcPr>
          <w:p w14:paraId="113CD831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663E7C28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Q&lt;integer&gt;H</w:t>
            </w:r>
          </w:p>
        </w:tc>
        <w:tc>
          <w:tcPr>
            <w:tcW w:w="3544" w:type="dxa"/>
          </w:tcPr>
          <w:p w14:paraId="062DF8C1" w14:textId="77777777" w:rsidR="00940027" w:rsidRDefault="00940027">
            <w:pPr>
              <w:pStyle w:val="OtherTableBody"/>
            </w:pPr>
            <w:r>
              <w:t>every &lt;integer&gt; hours</w:t>
            </w:r>
          </w:p>
        </w:tc>
      </w:tr>
      <w:tr w:rsidR="00940027" w14:paraId="1A9B5F2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A2880B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EDF209B" w14:textId="77777777" w:rsidR="00940027" w:rsidRDefault="00940027">
            <w:pPr>
              <w:pStyle w:val="OtherTableBody"/>
            </w:pPr>
            <w:r>
              <w:t>0335</w:t>
            </w:r>
          </w:p>
        </w:tc>
        <w:tc>
          <w:tcPr>
            <w:tcW w:w="2693" w:type="dxa"/>
          </w:tcPr>
          <w:p w14:paraId="50F2CD9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DC73B96" w14:textId="77777777" w:rsidR="00940027" w:rsidRDefault="00940027">
            <w:pPr>
              <w:pStyle w:val="OtherTableBody"/>
            </w:pPr>
            <w:r>
              <w:t>Q&lt;integer&gt;J&lt;day#&gt;</w:t>
            </w:r>
          </w:p>
        </w:tc>
        <w:tc>
          <w:tcPr>
            <w:tcW w:w="3544" w:type="dxa"/>
          </w:tcPr>
          <w:p w14:paraId="2F458F68" w14:textId="77777777" w:rsidR="00940027" w:rsidRDefault="00940027">
            <w:pPr>
              <w:pStyle w:val="OtherTableBody"/>
            </w:pPr>
            <w:r>
              <w:t>repeats on a particular day of the week,</w:t>
            </w:r>
          </w:p>
        </w:tc>
      </w:tr>
      <w:tr w:rsidR="00940027" w14:paraId="580152A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59F056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09E57BE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0335</w:t>
            </w:r>
          </w:p>
        </w:tc>
        <w:tc>
          <w:tcPr>
            <w:tcW w:w="2693" w:type="dxa"/>
          </w:tcPr>
          <w:p w14:paraId="6598F760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38571889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Q&lt;integer&gt;L</w:t>
            </w:r>
          </w:p>
        </w:tc>
        <w:tc>
          <w:tcPr>
            <w:tcW w:w="3544" w:type="dxa"/>
          </w:tcPr>
          <w:p w14:paraId="00550083" w14:textId="77777777" w:rsidR="00940027" w:rsidRDefault="00940027">
            <w:pPr>
              <w:pStyle w:val="OtherTableBody"/>
            </w:pPr>
            <w:r>
              <w:t>every &lt;integer&gt; months (Lunar cycle)</w:t>
            </w:r>
          </w:p>
        </w:tc>
      </w:tr>
      <w:tr w:rsidR="00940027" w14:paraId="2CF0A8D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5CD42F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E8FB61B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0335</w:t>
            </w:r>
          </w:p>
        </w:tc>
        <w:tc>
          <w:tcPr>
            <w:tcW w:w="2693" w:type="dxa"/>
          </w:tcPr>
          <w:p w14:paraId="1A4A0D9E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25F917C7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Q&lt;integer&gt;M</w:t>
            </w:r>
          </w:p>
        </w:tc>
        <w:tc>
          <w:tcPr>
            <w:tcW w:w="3544" w:type="dxa"/>
          </w:tcPr>
          <w:p w14:paraId="6011FBAB" w14:textId="77777777" w:rsidR="00940027" w:rsidRDefault="00940027">
            <w:pPr>
              <w:pStyle w:val="OtherTableBody"/>
            </w:pPr>
            <w:r>
              <w:t>every &lt;integer&gt; minutes</w:t>
            </w:r>
          </w:p>
        </w:tc>
      </w:tr>
      <w:tr w:rsidR="00940027" w14:paraId="7242C7D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788F74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C84003E" w14:textId="77777777" w:rsidR="00940027" w:rsidRDefault="00940027">
            <w:pPr>
              <w:pStyle w:val="OtherTableBody"/>
            </w:pPr>
            <w:r>
              <w:t>0335</w:t>
            </w:r>
          </w:p>
        </w:tc>
        <w:tc>
          <w:tcPr>
            <w:tcW w:w="2693" w:type="dxa"/>
          </w:tcPr>
          <w:p w14:paraId="7F0A17F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1478ACC" w14:textId="77777777" w:rsidR="00940027" w:rsidRDefault="00940027">
            <w:pPr>
              <w:pStyle w:val="OtherTableBody"/>
            </w:pPr>
            <w:r>
              <w:t>Q&lt;integer&gt;S</w:t>
            </w:r>
          </w:p>
        </w:tc>
        <w:tc>
          <w:tcPr>
            <w:tcW w:w="3544" w:type="dxa"/>
          </w:tcPr>
          <w:p w14:paraId="70A48302" w14:textId="77777777" w:rsidR="00940027" w:rsidRDefault="00940027">
            <w:pPr>
              <w:pStyle w:val="OtherTableBody"/>
            </w:pPr>
            <w:r>
              <w:t>every &lt;integer&gt; seconds</w:t>
            </w:r>
          </w:p>
        </w:tc>
      </w:tr>
      <w:tr w:rsidR="00940027" w14:paraId="7B6E07E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6F903A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A0D1BD2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0335</w:t>
            </w:r>
          </w:p>
        </w:tc>
        <w:tc>
          <w:tcPr>
            <w:tcW w:w="2693" w:type="dxa"/>
          </w:tcPr>
          <w:p w14:paraId="03F10316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50101485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Q&lt;integer&gt;W</w:t>
            </w:r>
          </w:p>
        </w:tc>
        <w:tc>
          <w:tcPr>
            <w:tcW w:w="3544" w:type="dxa"/>
          </w:tcPr>
          <w:p w14:paraId="13F00EA2" w14:textId="77777777" w:rsidR="00940027" w:rsidRDefault="00940027">
            <w:pPr>
              <w:pStyle w:val="OtherTableBody"/>
            </w:pPr>
            <w:r>
              <w:t>every &lt;integer&gt; weeks</w:t>
            </w:r>
          </w:p>
        </w:tc>
      </w:tr>
      <w:tr w:rsidR="00940027" w14:paraId="46A87DE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73346A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52B0F3A" w14:textId="77777777" w:rsidR="00940027" w:rsidRDefault="00940027">
            <w:pPr>
              <w:pStyle w:val="OtherTableBody"/>
            </w:pPr>
            <w:r>
              <w:t>0335</w:t>
            </w:r>
          </w:p>
        </w:tc>
        <w:tc>
          <w:tcPr>
            <w:tcW w:w="2693" w:type="dxa"/>
          </w:tcPr>
          <w:p w14:paraId="2FF3D64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87009BB" w14:textId="77777777" w:rsidR="00940027" w:rsidRDefault="00940027">
            <w:pPr>
              <w:pStyle w:val="OtherTableBody"/>
            </w:pPr>
            <w:r>
              <w:t>QAM</w:t>
            </w:r>
          </w:p>
        </w:tc>
        <w:tc>
          <w:tcPr>
            <w:tcW w:w="3544" w:type="dxa"/>
          </w:tcPr>
          <w:p w14:paraId="3D321DA8" w14:textId="77777777" w:rsidR="00940027" w:rsidRDefault="00940027">
            <w:pPr>
              <w:pStyle w:val="OtherTableBody"/>
            </w:pPr>
            <w:r>
              <w:t>in the morning at institution-specified time</w:t>
            </w:r>
          </w:p>
        </w:tc>
      </w:tr>
      <w:tr w:rsidR="00940027" w14:paraId="16951FF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8F24EB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2C2E035" w14:textId="77777777" w:rsidR="00940027" w:rsidRDefault="00940027">
            <w:pPr>
              <w:pStyle w:val="OtherTableBody"/>
            </w:pPr>
            <w:r>
              <w:t>0335</w:t>
            </w:r>
          </w:p>
        </w:tc>
        <w:tc>
          <w:tcPr>
            <w:tcW w:w="2693" w:type="dxa"/>
          </w:tcPr>
          <w:p w14:paraId="5920124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E6A9433" w14:textId="77777777" w:rsidR="00940027" w:rsidRDefault="00940027">
            <w:pPr>
              <w:pStyle w:val="OtherTableBody"/>
            </w:pPr>
            <w:r>
              <w:t>QHS</w:t>
            </w:r>
          </w:p>
        </w:tc>
        <w:tc>
          <w:tcPr>
            <w:tcW w:w="3544" w:type="dxa"/>
          </w:tcPr>
          <w:p w14:paraId="19C430E9" w14:textId="77777777" w:rsidR="00940027" w:rsidRDefault="00940027">
            <w:pPr>
              <w:pStyle w:val="OtherTableBody"/>
            </w:pPr>
            <w:r>
              <w:t>every day before the hour of sleep</w:t>
            </w:r>
          </w:p>
        </w:tc>
      </w:tr>
      <w:tr w:rsidR="00940027" w14:paraId="768C8E4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1F7AE2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5E0F831" w14:textId="77777777" w:rsidR="00940027" w:rsidRDefault="00940027">
            <w:pPr>
              <w:pStyle w:val="OtherTableBody"/>
            </w:pPr>
            <w:r>
              <w:t>0335</w:t>
            </w:r>
          </w:p>
        </w:tc>
        <w:tc>
          <w:tcPr>
            <w:tcW w:w="2693" w:type="dxa"/>
          </w:tcPr>
          <w:p w14:paraId="629E4A8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D9E68B2" w14:textId="77777777" w:rsidR="00940027" w:rsidRDefault="00940027">
            <w:pPr>
              <w:pStyle w:val="OtherTableBody"/>
            </w:pPr>
            <w:r>
              <w:t>QID</w:t>
            </w:r>
          </w:p>
        </w:tc>
        <w:tc>
          <w:tcPr>
            <w:tcW w:w="3544" w:type="dxa"/>
          </w:tcPr>
          <w:p w14:paraId="71236953" w14:textId="77777777" w:rsidR="00940027" w:rsidRDefault="00940027">
            <w:pPr>
              <w:pStyle w:val="OtherTableBody"/>
            </w:pPr>
            <w:r>
              <w:t>four times a day at institution-specified times</w:t>
            </w:r>
          </w:p>
        </w:tc>
      </w:tr>
      <w:tr w:rsidR="00940027" w14:paraId="329719E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93C61F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C86FE8B" w14:textId="77777777" w:rsidR="00940027" w:rsidRDefault="00940027">
            <w:pPr>
              <w:pStyle w:val="OtherTableBody"/>
            </w:pPr>
            <w:r>
              <w:t>0335</w:t>
            </w:r>
          </w:p>
        </w:tc>
        <w:tc>
          <w:tcPr>
            <w:tcW w:w="2693" w:type="dxa"/>
          </w:tcPr>
          <w:p w14:paraId="11E0151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C958066" w14:textId="77777777" w:rsidR="00940027" w:rsidRDefault="00940027">
            <w:pPr>
              <w:pStyle w:val="OtherTableBody"/>
            </w:pPr>
            <w:r>
              <w:t>QOD</w:t>
            </w:r>
          </w:p>
        </w:tc>
        <w:tc>
          <w:tcPr>
            <w:tcW w:w="3544" w:type="dxa"/>
          </w:tcPr>
          <w:p w14:paraId="6E6BA49D" w14:textId="77777777" w:rsidR="00940027" w:rsidRDefault="00940027">
            <w:pPr>
              <w:pStyle w:val="OtherTableBody"/>
            </w:pPr>
            <w:r>
              <w:t>every other day</w:t>
            </w:r>
          </w:p>
        </w:tc>
      </w:tr>
      <w:tr w:rsidR="00940027" w14:paraId="4658015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9C9073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027669B" w14:textId="77777777" w:rsidR="00940027" w:rsidRDefault="00940027">
            <w:pPr>
              <w:pStyle w:val="OtherTableBody"/>
            </w:pPr>
            <w:r>
              <w:t>0335</w:t>
            </w:r>
          </w:p>
        </w:tc>
        <w:tc>
          <w:tcPr>
            <w:tcW w:w="2693" w:type="dxa"/>
          </w:tcPr>
          <w:p w14:paraId="6298320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3C44210" w14:textId="77777777" w:rsidR="00940027" w:rsidRDefault="00940027">
            <w:pPr>
              <w:pStyle w:val="OtherTableBody"/>
            </w:pPr>
            <w:r>
              <w:t>QPM</w:t>
            </w:r>
          </w:p>
        </w:tc>
        <w:tc>
          <w:tcPr>
            <w:tcW w:w="3544" w:type="dxa"/>
          </w:tcPr>
          <w:p w14:paraId="1B271B88" w14:textId="77777777" w:rsidR="00940027" w:rsidRDefault="00940027">
            <w:pPr>
              <w:pStyle w:val="OtherTableBody"/>
            </w:pPr>
            <w:r>
              <w:t>in the evening at institution-specified time</w:t>
            </w:r>
          </w:p>
        </w:tc>
      </w:tr>
      <w:tr w:rsidR="00940027" w14:paraId="62D4E60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937D3F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DCAE25A" w14:textId="77777777" w:rsidR="00940027" w:rsidRDefault="00940027">
            <w:pPr>
              <w:pStyle w:val="OtherTableBody"/>
            </w:pPr>
            <w:r>
              <w:t>0335</w:t>
            </w:r>
          </w:p>
        </w:tc>
        <w:tc>
          <w:tcPr>
            <w:tcW w:w="2693" w:type="dxa"/>
          </w:tcPr>
          <w:p w14:paraId="5B5A5EB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4EFE839" w14:textId="77777777" w:rsidR="00940027" w:rsidRDefault="00940027">
            <w:pPr>
              <w:pStyle w:val="OtherTableBody"/>
            </w:pPr>
            <w:r>
              <w:t>QSHIFT</w:t>
            </w:r>
          </w:p>
        </w:tc>
        <w:tc>
          <w:tcPr>
            <w:tcW w:w="3544" w:type="dxa"/>
          </w:tcPr>
          <w:p w14:paraId="72AC9B76" w14:textId="77777777" w:rsidR="00940027" w:rsidRDefault="00940027">
            <w:pPr>
              <w:pStyle w:val="OtherTableBody"/>
            </w:pPr>
            <w:r>
              <w:t>during each of three eight-hour shifts at institution-specified times</w:t>
            </w:r>
          </w:p>
        </w:tc>
      </w:tr>
      <w:tr w:rsidR="00940027" w14:paraId="74300C3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C8913E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1CC4BD8" w14:textId="77777777" w:rsidR="00940027" w:rsidRDefault="00940027">
            <w:pPr>
              <w:pStyle w:val="OtherTableBody"/>
            </w:pPr>
            <w:r>
              <w:t>0335</w:t>
            </w:r>
          </w:p>
        </w:tc>
        <w:tc>
          <w:tcPr>
            <w:tcW w:w="2693" w:type="dxa"/>
          </w:tcPr>
          <w:p w14:paraId="258684A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49B8C5A" w14:textId="77777777" w:rsidR="00940027" w:rsidRDefault="00940027">
            <w:pPr>
              <w:pStyle w:val="OtherTableBody"/>
            </w:pPr>
            <w:r>
              <w:t>TID</w:t>
            </w:r>
          </w:p>
        </w:tc>
        <w:tc>
          <w:tcPr>
            <w:tcW w:w="3544" w:type="dxa"/>
          </w:tcPr>
          <w:p w14:paraId="4E642D70" w14:textId="77777777" w:rsidR="00940027" w:rsidRDefault="00940027">
            <w:pPr>
              <w:pStyle w:val="OtherTableBody"/>
            </w:pPr>
            <w:r>
              <w:t>three times a day at institution-specified times</w:t>
            </w:r>
          </w:p>
        </w:tc>
      </w:tr>
      <w:tr w:rsidR="00940027" w14:paraId="0303D27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2523ED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842F290" w14:textId="77777777" w:rsidR="00940027" w:rsidRDefault="00940027">
            <w:pPr>
              <w:pStyle w:val="OtherTableBody"/>
            </w:pPr>
            <w:r>
              <w:t>0335</w:t>
            </w:r>
          </w:p>
        </w:tc>
        <w:tc>
          <w:tcPr>
            <w:tcW w:w="2693" w:type="dxa"/>
          </w:tcPr>
          <w:p w14:paraId="1B605A6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A78DDF5" w14:textId="77777777" w:rsidR="00940027" w:rsidRDefault="00940027">
            <w:pPr>
              <w:pStyle w:val="OtherTableBody"/>
            </w:pPr>
            <w:r>
              <w:t>U &lt;spec&gt;</w:t>
            </w:r>
          </w:p>
        </w:tc>
        <w:tc>
          <w:tcPr>
            <w:tcW w:w="3544" w:type="dxa"/>
          </w:tcPr>
          <w:p w14:paraId="69E7F736" w14:textId="77777777" w:rsidR="00940027" w:rsidRDefault="00940027">
            <w:pPr>
              <w:pStyle w:val="OtherTableBody"/>
            </w:pPr>
            <w:r>
              <w:t>for future use, where &lt;spec&gt; is an interval specification as defined by the UNIX cron specification.</w:t>
            </w:r>
          </w:p>
        </w:tc>
      </w:tr>
      <w:tr w:rsidR="00940027" w14:paraId="7EB68C2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4AD349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3C80C4E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0335</w:t>
            </w:r>
          </w:p>
        </w:tc>
        <w:tc>
          <w:tcPr>
            <w:tcW w:w="2693" w:type="dxa"/>
          </w:tcPr>
          <w:p w14:paraId="6C8CEFB0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75D42D98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V</w:t>
            </w:r>
          </w:p>
        </w:tc>
        <w:tc>
          <w:tcPr>
            <w:tcW w:w="3544" w:type="dxa"/>
          </w:tcPr>
          <w:p w14:paraId="67E60765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Cibus Vespertinus (dinner)</w:t>
            </w:r>
          </w:p>
        </w:tc>
      </w:tr>
      <w:tr w:rsidR="00940027" w14:paraId="72734E1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C2C760F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10BA03E1" w14:textId="77777777" w:rsidR="00940027" w:rsidRDefault="00940027">
            <w:pPr>
              <w:pStyle w:val="OtherTableBody"/>
            </w:pPr>
            <w:r>
              <w:t>0335</w:t>
            </w:r>
          </w:p>
        </w:tc>
        <w:tc>
          <w:tcPr>
            <w:tcW w:w="2693" w:type="dxa"/>
          </w:tcPr>
          <w:p w14:paraId="4B338DD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3D4D59C" w14:textId="77777777" w:rsidR="00940027" w:rsidRDefault="00940027">
            <w:pPr>
              <w:pStyle w:val="OtherTableBody"/>
            </w:pPr>
            <w:r>
              <w:t>xID</w:t>
            </w:r>
          </w:p>
        </w:tc>
        <w:tc>
          <w:tcPr>
            <w:tcW w:w="3544" w:type="dxa"/>
          </w:tcPr>
          <w:p w14:paraId="6713821C" w14:textId="77777777" w:rsidR="00940027" w:rsidRDefault="00940027">
            <w:pPr>
              <w:pStyle w:val="OtherTableBody"/>
            </w:pPr>
            <w:r>
              <w:t>_X_ times per day at institution-specified times, where X is a numeral 5 or greater.</w:t>
            </w:r>
          </w:p>
        </w:tc>
      </w:tr>
      <w:tr w:rsidR="00940027" w14:paraId="3F890DF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C8824CB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1DF86893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5DD0874C" w14:textId="77777777" w:rsidR="00940027" w:rsidRDefault="00940027">
            <w:pPr>
              <w:pStyle w:val="OtherTableBody"/>
            </w:pPr>
            <w:r>
              <w:t>Referral reason</w:t>
            </w:r>
          </w:p>
        </w:tc>
        <w:tc>
          <w:tcPr>
            <w:tcW w:w="1701" w:type="dxa"/>
          </w:tcPr>
          <w:p w14:paraId="23E35BC8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6444D415" w14:textId="77777777" w:rsidR="00940027" w:rsidRDefault="00940027">
            <w:pPr>
              <w:pStyle w:val="OtherTableBody"/>
            </w:pPr>
          </w:p>
        </w:tc>
      </w:tr>
      <w:tr w:rsidR="00940027" w14:paraId="6FB6F49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7E9522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D01C6CA" w14:textId="77777777" w:rsidR="00940027" w:rsidRDefault="00940027">
            <w:pPr>
              <w:pStyle w:val="OtherTableBody"/>
            </w:pPr>
            <w:r>
              <w:t>0336</w:t>
            </w:r>
          </w:p>
        </w:tc>
        <w:tc>
          <w:tcPr>
            <w:tcW w:w="2693" w:type="dxa"/>
          </w:tcPr>
          <w:p w14:paraId="6833E95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A8B3354" w14:textId="77777777" w:rsidR="00940027" w:rsidRDefault="00940027">
            <w:pPr>
              <w:pStyle w:val="OtherTableBody"/>
            </w:pPr>
            <w:r>
              <w:t>O</w:t>
            </w:r>
          </w:p>
        </w:tc>
        <w:tc>
          <w:tcPr>
            <w:tcW w:w="3544" w:type="dxa"/>
          </w:tcPr>
          <w:p w14:paraId="393CE200" w14:textId="77777777" w:rsidR="00940027" w:rsidRDefault="00940027">
            <w:pPr>
              <w:pStyle w:val="OtherTableBody"/>
            </w:pPr>
            <w:r>
              <w:t>Provider Ordered</w:t>
            </w:r>
          </w:p>
        </w:tc>
      </w:tr>
      <w:tr w:rsidR="00940027" w14:paraId="0C5209C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8D20F7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DA8DE98" w14:textId="77777777" w:rsidR="00940027" w:rsidRDefault="00940027">
            <w:pPr>
              <w:pStyle w:val="OtherTableBody"/>
            </w:pPr>
            <w:r>
              <w:t>0336</w:t>
            </w:r>
          </w:p>
        </w:tc>
        <w:tc>
          <w:tcPr>
            <w:tcW w:w="2693" w:type="dxa"/>
          </w:tcPr>
          <w:p w14:paraId="227018D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1754BEA" w14:textId="77777777" w:rsidR="00940027" w:rsidRDefault="00940027">
            <w:pPr>
              <w:pStyle w:val="OtherTableBody"/>
            </w:pPr>
            <w:r>
              <w:t>P</w:t>
            </w:r>
          </w:p>
        </w:tc>
        <w:tc>
          <w:tcPr>
            <w:tcW w:w="3544" w:type="dxa"/>
          </w:tcPr>
          <w:p w14:paraId="4BEE341D" w14:textId="77777777" w:rsidR="00940027" w:rsidRDefault="00940027">
            <w:pPr>
              <w:pStyle w:val="OtherTableBody"/>
            </w:pPr>
            <w:r>
              <w:t>Patient Preference</w:t>
            </w:r>
          </w:p>
        </w:tc>
      </w:tr>
      <w:tr w:rsidR="00940027" w14:paraId="6C49FD8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24E484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037809E" w14:textId="77777777" w:rsidR="00940027" w:rsidRDefault="00940027">
            <w:pPr>
              <w:pStyle w:val="OtherTableBody"/>
            </w:pPr>
            <w:r>
              <w:t>0336</w:t>
            </w:r>
          </w:p>
        </w:tc>
        <w:tc>
          <w:tcPr>
            <w:tcW w:w="2693" w:type="dxa"/>
          </w:tcPr>
          <w:p w14:paraId="7C4E096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8CBDD15" w14:textId="77777777" w:rsidR="00940027" w:rsidRDefault="00940027">
            <w:pPr>
              <w:pStyle w:val="OtherTableBody"/>
            </w:pPr>
            <w:r>
              <w:t>S</w:t>
            </w:r>
          </w:p>
        </w:tc>
        <w:tc>
          <w:tcPr>
            <w:tcW w:w="3544" w:type="dxa"/>
          </w:tcPr>
          <w:p w14:paraId="1FED43AD" w14:textId="77777777" w:rsidR="00940027" w:rsidRDefault="00940027">
            <w:pPr>
              <w:pStyle w:val="OtherTableBody"/>
            </w:pPr>
            <w:r>
              <w:t>Second Opinion</w:t>
            </w:r>
          </w:p>
        </w:tc>
      </w:tr>
      <w:tr w:rsidR="00940027" w14:paraId="6BC613B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D90921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E41590A" w14:textId="77777777" w:rsidR="00940027" w:rsidRDefault="00940027">
            <w:pPr>
              <w:pStyle w:val="OtherTableBody"/>
            </w:pPr>
            <w:r>
              <w:t>0336</w:t>
            </w:r>
          </w:p>
        </w:tc>
        <w:tc>
          <w:tcPr>
            <w:tcW w:w="2693" w:type="dxa"/>
          </w:tcPr>
          <w:p w14:paraId="0C01C90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B88BBD9" w14:textId="77777777" w:rsidR="00940027" w:rsidRDefault="00940027">
            <w:pPr>
              <w:pStyle w:val="OtherTableBody"/>
            </w:pPr>
            <w:r>
              <w:t>W</w:t>
            </w:r>
          </w:p>
        </w:tc>
        <w:tc>
          <w:tcPr>
            <w:tcW w:w="3544" w:type="dxa"/>
          </w:tcPr>
          <w:p w14:paraId="079B4C2D" w14:textId="77777777" w:rsidR="00940027" w:rsidRDefault="00940027">
            <w:pPr>
              <w:pStyle w:val="OtherTableBody"/>
            </w:pPr>
            <w:r>
              <w:t>Work Load</w:t>
            </w:r>
          </w:p>
        </w:tc>
      </w:tr>
      <w:tr w:rsidR="00940027" w14:paraId="720FD54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8F03F1C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23B1DBFB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7950F89B" w14:textId="77777777" w:rsidR="00940027" w:rsidRDefault="00940027">
            <w:pPr>
              <w:pStyle w:val="OtherTableBody"/>
            </w:pPr>
            <w:r>
              <w:t>Certification status</w:t>
            </w:r>
          </w:p>
        </w:tc>
        <w:tc>
          <w:tcPr>
            <w:tcW w:w="1701" w:type="dxa"/>
          </w:tcPr>
          <w:p w14:paraId="325E5D01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6922AB3B" w14:textId="77777777" w:rsidR="00940027" w:rsidRDefault="00940027">
            <w:pPr>
              <w:pStyle w:val="OtherTableBody"/>
            </w:pPr>
          </w:p>
        </w:tc>
      </w:tr>
      <w:tr w:rsidR="00940027" w14:paraId="620460C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476766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FAA7896" w14:textId="77777777" w:rsidR="00940027" w:rsidRDefault="00940027">
            <w:pPr>
              <w:pStyle w:val="OtherTableBody"/>
            </w:pPr>
            <w:r>
              <w:t>0337</w:t>
            </w:r>
          </w:p>
        </w:tc>
        <w:tc>
          <w:tcPr>
            <w:tcW w:w="2693" w:type="dxa"/>
          </w:tcPr>
          <w:p w14:paraId="39E0DA6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2284977" w14:textId="77777777" w:rsidR="00940027" w:rsidRDefault="00940027">
            <w:pPr>
              <w:pStyle w:val="OtherTableBody"/>
            </w:pPr>
            <w:r>
              <w:t>C</w:t>
            </w:r>
          </w:p>
        </w:tc>
        <w:tc>
          <w:tcPr>
            <w:tcW w:w="3544" w:type="dxa"/>
          </w:tcPr>
          <w:p w14:paraId="5E9700BE" w14:textId="77777777" w:rsidR="00940027" w:rsidRDefault="00940027">
            <w:pPr>
              <w:pStyle w:val="OtherTableBody"/>
            </w:pPr>
            <w:r>
              <w:t>Certified</w:t>
            </w:r>
          </w:p>
        </w:tc>
      </w:tr>
      <w:tr w:rsidR="00940027" w14:paraId="2A1988D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D0278E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2E52D5B" w14:textId="77777777" w:rsidR="00940027" w:rsidRDefault="00940027">
            <w:pPr>
              <w:pStyle w:val="OtherTableBody"/>
            </w:pPr>
            <w:r>
              <w:t>0337</w:t>
            </w:r>
          </w:p>
        </w:tc>
        <w:tc>
          <w:tcPr>
            <w:tcW w:w="2693" w:type="dxa"/>
          </w:tcPr>
          <w:p w14:paraId="6D09C41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AB38902" w14:textId="77777777" w:rsidR="00940027" w:rsidRDefault="00940027">
            <w:pPr>
              <w:pStyle w:val="OtherTableBody"/>
            </w:pPr>
            <w:r>
              <w:t>E</w:t>
            </w:r>
          </w:p>
        </w:tc>
        <w:tc>
          <w:tcPr>
            <w:tcW w:w="3544" w:type="dxa"/>
          </w:tcPr>
          <w:p w14:paraId="449BDA7B" w14:textId="77777777" w:rsidR="00940027" w:rsidRDefault="00940027">
            <w:pPr>
              <w:pStyle w:val="OtherTableBody"/>
            </w:pPr>
            <w:r>
              <w:t>Eligible</w:t>
            </w:r>
          </w:p>
        </w:tc>
      </w:tr>
      <w:tr w:rsidR="00940027" w14:paraId="4368B52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0A33FA7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01CDAF35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4AC726F2" w14:textId="77777777" w:rsidR="00940027" w:rsidRDefault="00940027">
            <w:pPr>
              <w:pStyle w:val="OtherTableBody"/>
            </w:pPr>
            <w:r>
              <w:t>Practitioner ID number type</w:t>
            </w:r>
          </w:p>
        </w:tc>
        <w:tc>
          <w:tcPr>
            <w:tcW w:w="1701" w:type="dxa"/>
          </w:tcPr>
          <w:p w14:paraId="552DEF93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5E4CCD31" w14:textId="77777777" w:rsidR="00940027" w:rsidRDefault="00940027">
            <w:pPr>
              <w:pStyle w:val="OtherTableBody"/>
            </w:pPr>
          </w:p>
        </w:tc>
      </w:tr>
      <w:tr w:rsidR="00940027" w14:paraId="723E080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2F9952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BDB8455" w14:textId="77777777" w:rsidR="00940027" w:rsidRDefault="00940027">
            <w:pPr>
              <w:pStyle w:val="OtherTableBody"/>
            </w:pPr>
            <w:r>
              <w:t>0338</w:t>
            </w:r>
          </w:p>
        </w:tc>
        <w:tc>
          <w:tcPr>
            <w:tcW w:w="2693" w:type="dxa"/>
          </w:tcPr>
          <w:p w14:paraId="0F708D3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BE5623F" w14:textId="77777777" w:rsidR="00940027" w:rsidRDefault="00940027">
            <w:pPr>
              <w:pStyle w:val="OtherTableBody"/>
            </w:pPr>
            <w:r>
              <w:t>CY</w:t>
            </w:r>
          </w:p>
        </w:tc>
        <w:tc>
          <w:tcPr>
            <w:tcW w:w="3544" w:type="dxa"/>
          </w:tcPr>
          <w:p w14:paraId="59F6F5BC" w14:textId="77777777" w:rsidR="00940027" w:rsidRDefault="00940027">
            <w:pPr>
              <w:pStyle w:val="OtherTableBody"/>
            </w:pPr>
            <w:r>
              <w:t>County number</w:t>
            </w:r>
          </w:p>
        </w:tc>
      </w:tr>
      <w:tr w:rsidR="00940027" w14:paraId="26D1175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0C719D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136F532" w14:textId="77777777" w:rsidR="00940027" w:rsidRDefault="00940027">
            <w:pPr>
              <w:pStyle w:val="OtherTableBody"/>
            </w:pPr>
            <w:r>
              <w:t>0338</w:t>
            </w:r>
          </w:p>
        </w:tc>
        <w:tc>
          <w:tcPr>
            <w:tcW w:w="2693" w:type="dxa"/>
          </w:tcPr>
          <w:p w14:paraId="3469397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3CE237C" w14:textId="77777777" w:rsidR="00940027" w:rsidRDefault="00940027">
            <w:pPr>
              <w:pStyle w:val="OtherTableBody"/>
            </w:pPr>
            <w:r>
              <w:t>DEA</w:t>
            </w:r>
          </w:p>
        </w:tc>
        <w:tc>
          <w:tcPr>
            <w:tcW w:w="3544" w:type="dxa"/>
          </w:tcPr>
          <w:p w14:paraId="56341331" w14:textId="77777777" w:rsidR="00940027" w:rsidRDefault="00940027">
            <w:pPr>
              <w:pStyle w:val="OtherTableBody"/>
            </w:pPr>
            <w:r>
              <w:t>Drug Enforcement Agency no.</w:t>
            </w:r>
          </w:p>
        </w:tc>
      </w:tr>
      <w:tr w:rsidR="00940027" w14:paraId="195D578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E7A3F7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2E0F17F" w14:textId="77777777" w:rsidR="00940027" w:rsidRDefault="00940027">
            <w:pPr>
              <w:pStyle w:val="OtherTableBody"/>
            </w:pPr>
            <w:r>
              <w:t>0338</w:t>
            </w:r>
          </w:p>
        </w:tc>
        <w:tc>
          <w:tcPr>
            <w:tcW w:w="2693" w:type="dxa"/>
          </w:tcPr>
          <w:p w14:paraId="3A9D835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7C51B64" w14:textId="77777777" w:rsidR="00940027" w:rsidRDefault="00940027">
            <w:pPr>
              <w:pStyle w:val="OtherTableBody"/>
            </w:pPr>
            <w:r>
              <w:t>GL</w:t>
            </w:r>
          </w:p>
        </w:tc>
        <w:tc>
          <w:tcPr>
            <w:tcW w:w="3544" w:type="dxa"/>
          </w:tcPr>
          <w:p w14:paraId="6FB8A34B" w14:textId="77777777" w:rsidR="00940027" w:rsidRDefault="00940027">
            <w:pPr>
              <w:pStyle w:val="OtherTableBody"/>
            </w:pPr>
            <w:r>
              <w:t>General ledger number</w:t>
            </w:r>
          </w:p>
        </w:tc>
      </w:tr>
      <w:tr w:rsidR="00940027" w14:paraId="6B6C5EC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CF3A37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9D2183F" w14:textId="77777777" w:rsidR="00940027" w:rsidRDefault="00940027">
            <w:pPr>
              <w:pStyle w:val="OtherTableBody"/>
            </w:pPr>
            <w:r>
              <w:t>0338</w:t>
            </w:r>
          </w:p>
        </w:tc>
        <w:tc>
          <w:tcPr>
            <w:tcW w:w="2693" w:type="dxa"/>
          </w:tcPr>
          <w:p w14:paraId="2BF8D57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422395C" w14:textId="77777777" w:rsidR="00940027" w:rsidRDefault="00940027">
            <w:pPr>
              <w:pStyle w:val="OtherTableBody"/>
            </w:pPr>
            <w:r>
              <w:t>L&amp;I</w:t>
            </w:r>
          </w:p>
        </w:tc>
        <w:tc>
          <w:tcPr>
            <w:tcW w:w="3544" w:type="dxa"/>
          </w:tcPr>
          <w:p w14:paraId="2FFF2CF4" w14:textId="77777777" w:rsidR="00940027" w:rsidRDefault="00940027">
            <w:pPr>
              <w:pStyle w:val="OtherTableBody"/>
            </w:pPr>
            <w:r>
              <w:t>Labor and industries number</w:t>
            </w:r>
          </w:p>
        </w:tc>
      </w:tr>
      <w:tr w:rsidR="00940027" w14:paraId="7FDB81B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77C3BA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40A37C9" w14:textId="77777777" w:rsidR="00940027" w:rsidRDefault="00940027">
            <w:pPr>
              <w:pStyle w:val="OtherTableBody"/>
            </w:pPr>
            <w:r>
              <w:t>0338</w:t>
            </w:r>
          </w:p>
        </w:tc>
        <w:tc>
          <w:tcPr>
            <w:tcW w:w="2693" w:type="dxa"/>
          </w:tcPr>
          <w:p w14:paraId="070AEEF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97F3900" w14:textId="77777777" w:rsidR="00940027" w:rsidRDefault="00940027">
            <w:pPr>
              <w:pStyle w:val="OtherTableBody"/>
            </w:pPr>
            <w:r>
              <w:t>LI</w:t>
            </w:r>
          </w:p>
        </w:tc>
        <w:tc>
          <w:tcPr>
            <w:tcW w:w="3544" w:type="dxa"/>
          </w:tcPr>
          <w:p w14:paraId="30BA8DB7" w14:textId="77777777" w:rsidR="00940027" w:rsidRDefault="00940027">
            <w:pPr>
              <w:pStyle w:val="OtherTableBody"/>
            </w:pPr>
            <w:r>
              <w:t>Labor and industries number</w:t>
            </w:r>
          </w:p>
        </w:tc>
      </w:tr>
      <w:tr w:rsidR="00940027" w14:paraId="6D28E1E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30C3A5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7264AE9" w14:textId="77777777" w:rsidR="00940027" w:rsidRDefault="00940027">
            <w:pPr>
              <w:pStyle w:val="OtherTableBody"/>
            </w:pPr>
            <w:r>
              <w:t>0338</w:t>
            </w:r>
          </w:p>
        </w:tc>
        <w:tc>
          <w:tcPr>
            <w:tcW w:w="2693" w:type="dxa"/>
          </w:tcPr>
          <w:p w14:paraId="03148E7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6A8FE3B" w14:textId="77777777" w:rsidR="00940027" w:rsidRDefault="00940027">
            <w:pPr>
              <w:pStyle w:val="OtherTableBody"/>
            </w:pPr>
            <w:r>
              <w:t>MCD</w:t>
            </w:r>
          </w:p>
        </w:tc>
        <w:tc>
          <w:tcPr>
            <w:tcW w:w="3544" w:type="dxa"/>
          </w:tcPr>
          <w:p w14:paraId="5C2E0955" w14:textId="77777777" w:rsidR="00940027" w:rsidRDefault="00940027">
            <w:pPr>
              <w:pStyle w:val="OtherTableBody"/>
            </w:pPr>
            <w:r>
              <w:t>Medicaid number</w:t>
            </w:r>
          </w:p>
        </w:tc>
      </w:tr>
      <w:tr w:rsidR="00940027" w14:paraId="3C49216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47088C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C3C3D57" w14:textId="77777777" w:rsidR="00940027" w:rsidRDefault="00940027">
            <w:pPr>
              <w:pStyle w:val="OtherTableBody"/>
            </w:pPr>
            <w:r>
              <w:t>0338</w:t>
            </w:r>
          </w:p>
        </w:tc>
        <w:tc>
          <w:tcPr>
            <w:tcW w:w="2693" w:type="dxa"/>
          </w:tcPr>
          <w:p w14:paraId="2E0A26E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682F56F" w14:textId="77777777" w:rsidR="00940027" w:rsidRDefault="00940027">
            <w:pPr>
              <w:pStyle w:val="OtherTableBody"/>
            </w:pPr>
            <w:r>
              <w:t>MCR</w:t>
            </w:r>
          </w:p>
        </w:tc>
        <w:tc>
          <w:tcPr>
            <w:tcW w:w="3544" w:type="dxa"/>
          </w:tcPr>
          <w:p w14:paraId="790E7FC8" w14:textId="77777777" w:rsidR="00940027" w:rsidRDefault="00940027">
            <w:pPr>
              <w:pStyle w:val="OtherTableBody"/>
            </w:pPr>
            <w:r>
              <w:t>Medicare number</w:t>
            </w:r>
          </w:p>
        </w:tc>
      </w:tr>
      <w:tr w:rsidR="00940027" w14:paraId="1B4B4F1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C934F1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A4E5464" w14:textId="77777777" w:rsidR="00940027" w:rsidRDefault="00940027">
            <w:pPr>
              <w:pStyle w:val="OtherTableBody"/>
            </w:pPr>
            <w:r>
              <w:t>0338</w:t>
            </w:r>
          </w:p>
        </w:tc>
        <w:tc>
          <w:tcPr>
            <w:tcW w:w="2693" w:type="dxa"/>
          </w:tcPr>
          <w:p w14:paraId="4A083FC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98422D1" w14:textId="77777777" w:rsidR="00940027" w:rsidRDefault="00940027">
            <w:pPr>
              <w:pStyle w:val="OtherTableBody"/>
            </w:pPr>
            <w:r>
              <w:t>QA</w:t>
            </w:r>
          </w:p>
        </w:tc>
        <w:tc>
          <w:tcPr>
            <w:tcW w:w="3544" w:type="dxa"/>
          </w:tcPr>
          <w:p w14:paraId="1D387E20" w14:textId="77777777" w:rsidR="00940027" w:rsidRDefault="00940027">
            <w:pPr>
              <w:pStyle w:val="OtherTableBody"/>
            </w:pPr>
            <w:r>
              <w:t>QA number</w:t>
            </w:r>
          </w:p>
        </w:tc>
      </w:tr>
      <w:tr w:rsidR="00940027" w14:paraId="0E9BBC5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32516E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0ED03BF" w14:textId="77777777" w:rsidR="00940027" w:rsidRDefault="00940027">
            <w:pPr>
              <w:pStyle w:val="OtherTableBody"/>
            </w:pPr>
            <w:r>
              <w:t>0338</w:t>
            </w:r>
          </w:p>
        </w:tc>
        <w:tc>
          <w:tcPr>
            <w:tcW w:w="2693" w:type="dxa"/>
          </w:tcPr>
          <w:p w14:paraId="0FB5901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3651300" w14:textId="77777777" w:rsidR="00940027" w:rsidRDefault="00940027">
            <w:pPr>
              <w:pStyle w:val="OtherTableBody"/>
            </w:pPr>
            <w:r>
              <w:t>SL</w:t>
            </w:r>
          </w:p>
        </w:tc>
        <w:tc>
          <w:tcPr>
            <w:tcW w:w="3544" w:type="dxa"/>
          </w:tcPr>
          <w:p w14:paraId="1796C8A2" w14:textId="77777777" w:rsidR="00940027" w:rsidRDefault="00940027">
            <w:pPr>
              <w:pStyle w:val="OtherTableBody"/>
            </w:pPr>
            <w:r>
              <w:t>State license number</w:t>
            </w:r>
          </w:p>
        </w:tc>
      </w:tr>
      <w:tr w:rsidR="00940027" w14:paraId="15F5021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794B55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EFC8CE2" w14:textId="77777777" w:rsidR="00940027" w:rsidRDefault="00940027">
            <w:pPr>
              <w:pStyle w:val="OtherTableBody"/>
            </w:pPr>
            <w:r>
              <w:t>0338</w:t>
            </w:r>
          </w:p>
        </w:tc>
        <w:tc>
          <w:tcPr>
            <w:tcW w:w="2693" w:type="dxa"/>
          </w:tcPr>
          <w:p w14:paraId="69B5BD9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C378E64" w14:textId="77777777" w:rsidR="00940027" w:rsidRDefault="00940027">
            <w:pPr>
              <w:pStyle w:val="OtherTableBody"/>
            </w:pPr>
            <w:r>
              <w:t>TAX</w:t>
            </w:r>
          </w:p>
        </w:tc>
        <w:tc>
          <w:tcPr>
            <w:tcW w:w="3544" w:type="dxa"/>
          </w:tcPr>
          <w:p w14:paraId="7A5E7D2C" w14:textId="77777777" w:rsidR="00940027" w:rsidRDefault="00940027">
            <w:pPr>
              <w:pStyle w:val="OtherTableBody"/>
            </w:pPr>
            <w:r>
              <w:t>Tax ID number</w:t>
            </w:r>
          </w:p>
        </w:tc>
      </w:tr>
      <w:tr w:rsidR="00940027" w14:paraId="41E854D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35DDEA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332C21E" w14:textId="77777777" w:rsidR="00940027" w:rsidRDefault="00940027">
            <w:pPr>
              <w:pStyle w:val="OtherTableBody"/>
            </w:pPr>
            <w:r>
              <w:t>0338</w:t>
            </w:r>
          </w:p>
        </w:tc>
        <w:tc>
          <w:tcPr>
            <w:tcW w:w="2693" w:type="dxa"/>
          </w:tcPr>
          <w:p w14:paraId="7D4DEE0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1B0BF55" w14:textId="77777777" w:rsidR="00940027" w:rsidRDefault="00940027">
            <w:pPr>
              <w:pStyle w:val="OtherTableBody"/>
            </w:pPr>
            <w:r>
              <w:t>TRL</w:t>
            </w:r>
          </w:p>
        </w:tc>
        <w:tc>
          <w:tcPr>
            <w:tcW w:w="3544" w:type="dxa"/>
          </w:tcPr>
          <w:p w14:paraId="64A8FC6A" w14:textId="77777777" w:rsidR="00940027" w:rsidRDefault="00940027">
            <w:pPr>
              <w:pStyle w:val="OtherTableBody"/>
            </w:pPr>
            <w:r>
              <w:t>Training license number</w:t>
            </w:r>
          </w:p>
        </w:tc>
      </w:tr>
      <w:tr w:rsidR="00940027" w14:paraId="2310C2B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90C5A6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9F5237F" w14:textId="77777777" w:rsidR="00940027" w:rsidRDefault="00940027">
            <w:pPr>
              <w:pStyle w:val="OtherTableBody"/>
            </w:pPr>
            <w:r>
              <w:t>0338</w:t>
            </w:r>
          </w:p>
        </w:tc>
        <w:tc>
          <w:tcPr>
            <w:tcW w:w="2693" w:type="dxa"/>
          </w:tcPr>
          <w:p w14:paraId="0C5F7F3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69FACFB" w14:textId="77777777" w:rsidR="00940027" w:rsidRDefault="00940027">
            <w:pPr>
              <w:pStyle w:val="OtherTableBody"/>
            </w:pPr>
            <w:r>
              <w:t>UPIN</w:t>
            </w:r>
          </w:p>
        </w:tc>
        <w:tc>
          <w:tcPr>
            <w:tcW w:w="3544" w:type="dxa"/>
          </w:tcPr>
          <w:p w14:paraId="76BBF0C6" w14:textId="77777777" w:rsidR="00940027" w:rsidRDefault="00940027">
            <w:pPr>
              <w:pStyle w:val="OtherTableBody"/>
            </w:pPr>
            <w:r>
              <w:t>Unique physician ID no.</w:t>
            </w:r>
          </w:p>
        </w:tc>
      </w:tr>
      <w:tr w:rsidR="00940027" w14:paraId="4483B33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50B61DD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30B644A3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5B73E386" w14:textId="77777777" w:rsidR="00940027" w:rsidRDefault="00940027">
            <w:pPr>
              <w:pStyle w:val="OtherTableBody"/>
            </w:pPr>
            <w:r>
              <w:t>Advanced Beneficiary Notice Code</w:t>
            </w:r>
          </w:p>
        </w:tc>
        <w:tc>
          <w:tcPr>
            <w:tcW w:w="1701" w:type="dxa"/>
          </w:tcPr>
          <w:p w14:paraId="07EC825F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17521F33" w14:textId="77777777" w:rsidR="00940027" w:rsidRDefault="00940027">
            <w:pPr>
              <w:pStyle w:val="OtherTableBody"/>
            </w:pPr>
          </w:p>
        </w:tc>
      </w:tr>
      <w:tr w:rsidR="00940027" w14:paraId="69572CF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B7EBD4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82F9859" w14:textId="77777777" w:rsidR="00940027" w:rsidRDefault="00940027">
            <w:pPr>
              <w:pStyle w:val="OtherTableBody"/>
            </w:pPr>
            <w:r>
              <w:t>0339</w:t>
            </w:r>
          </w:p>
        </w:tc>
        <w:tc>
          <w:tcPr>
            <w:tcW w:w="2693" w:type="dxa"/>
          </w:tcPr>
          <w:p w14:paraId="74F43C1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8B2FDB3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3544" w:type="dxa"/>
          </w:tcPr>
          <w:p w14:paraId="65BB9BDC" w14:textId="77777777" w:rsidR="00940027" w:rsidRDefault="00940027">
            <w:pPr>
              <w:pStyle w:val="OtherTableBody"/>
            </w:pPr>
            <w:r>
              <w:t>Service is subject to medical necessity procedures</w:t>
            </w:r>
          </w:p>
        </w:tc>
      </w:tr>
      <w:tr w:rsidR="00940027" w14:paraId="0779047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065356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5BFA928" w14:textId="77777777" w:rsidR="00940027" w:rsidRDefault="00940027">
            <w:pPr>
              <w:pStyle w:val="OtherTableBody"/>
            </w:pPr>
            <w:r>
              <w:t>0339</w:t>
            </w:r>
          </w:p>
        </w:tc>
        <w:tc>
          <w:tcPr>
            <w:tcW w:w="2693" w:type="dxa"/>
          </w:tcPr>
          <w:p w14:paraId="34C9487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8EDA40C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3544" w:type="dxa"/>
          </w:tcPr>
          <w:p w14:paraId="3FBB1748" w14:textId="77777777" w:rsidR="00940027" w:rsidRDefault="00940027">
            <w:pPr>
              <w:pStyle w:val="OtherTableBody"/>
            </w:pPr>
            <w:r>
              <w:t>Patient has been informed of responsibility, and agrees to pay for service</w:t>
            </w:r>
          </w:p>
        </w:tc>
      </w:tr>
      <w:tr w:rsidR="00940027" w14:paraId="7D38EA6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8AD24D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56C381C" w14:textId="77777777" w:rsidR="00940027" w:rsidRDefault="00940027">
            <w:pPr>
              <w:pStyle w:val="OtherTableBody"/>
            </w:pPr>
            <w:r>
              <w:t>0339</w:t>
            </w:r>
          </w:p>
        </w:tc>
        <w:tc>
          <w:tcPr>
            <w:tcW w:w="2693" w:type="dxa"/>
          </w:tcPr>
          <w:p w14:paraId="13B14D6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3F27FD2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3544" w:type="dxa"/>
          </w:tcPr>
          <w:p w14:paraId="591E5F3F" w14:textId="77777777" w:rsidR="00940027" w:rsidRDefault="00940027">
            <w:pPr>
              <w:pStyle w:val="OtherTableBody"/>
            </w:pPr>
            <w:r>
              <w:t>Patient has been informed of responsibility, and asks that the payer be billed</w:t>
            </w:r>
          </w:p>
        </w:tc>
      </w:tr>
      <w:tr w:rsidR="00940027" w14:paraId="51D491E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B8618B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26ED21D" w14:textId="77777777" w:rsidR="00940027" w:rsidRDefault="00940027">
            <w:pPr>
              <w:pStyle w:val="OtherTableBody"/>
            </w:pPr>
            <w:r>
              <w:t>0339</w:t>
            </w:r>
          </w:p>
        </w:tc>
        <w:tc>
          <w:tcPr>
            <w:tcW w:w="2693" w:type="dxa"/>
          </w:tcPr>
          <w:p w14:paraId="607F6DC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3A2B9C5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3544" w:type="dxa"/>
          </w:tcPr>
          <w:p w14:paraId="64BD6B91" w14:textId="77777777" w:rsidR="00940027" w:rsidRDefault="00940027">
            <w:pPr>
              <w:pStyle w:val="OtherTableBody"/>
            </w:pPr>
            <w:r>
              <w:t>Advanced Beneficiary Notice has not been signed</w:t>
            </w:r>
          </w:p>
        </w:tc>
      </w:tr>
      <w:tr w:rsidR="00940027" w14:paraId="2DEA4ED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2EF6C1E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1613A320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0A65CF81" w14:textId="77777777" w:rsidR="00940027" w:rsidRDefault="00940027">
            <w:pPr>
              <w:pStyle w:val="OtherTableBody"/>
            </w:pPr>
            <w:r>
              <w:t>Patient_s Relationship to Insured</w:t>
            </w:r>
          </w:p>
        </w:tc>
        <w:tc>
          <w:tcPr>
            <w:tcW w:w="1701" w:type="dxa"/>
          </w:tcPr>
          <w:p w14:paraId="7ED64946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7DC5F238" w14:textId="77777777" w:rsidR="00940027" w:rsidRDefault="00940027">
            <w:pPr>
              <w:pStyle w:val="OtherTableBody"/>
            </w:pPr>
          </w:p>
        </w:tc>
      </w:tr>
      <w:tr w:rsidR="00940027" w14:paraId="0942215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0DFA21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E5A1C3A" w14:textId="77777777" w:rsidR="00940027" w:rsidRDefault="00940027">
            <w:pPr>
              <w:pStyle w:val="OtherTableBody"/>
            </w:pPr>
            <w:r>
              <w:t>0344</w:t>
            </w:r>
          </w:p>
        </w:tc>
        <w:tc>
          <w:tcPr>
            <w:tcW w:w="2693" w:type="dxa"/>
          </w:tcPr>
          <w:p w14:paraId="11F9CF0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78870C0" w14:textId="77777777" w:rsidR="00940027" w:rsidRDefault="00940027">
            <w:pPr>
              <w:pStyle w:val="OtherTableBody"/>
            </w:pPr>
            <w:r>
              <w:t>01</w:t>
            </w:r>
          </w:p>
        </w:tc>
        <w:tc>
          <w:tcPr>
            <w:tcW w:w="3544" w:type="dxa"/>
          </w:tcPr>
          <w:p w14:paraId="085A3F7C" w14:textId="77777777" w:rsidR="00940027" w:rsidRDefault="00940027">
            <w:pPr>
              <w:pStyle w:val="OtherTableBody"/>
            </w:pPr>
            <w:r>
              <w:t>Patient is insured</w:t>
            </w:r>
          </w:p>
        </w:tc>
      </w:tr>
      <w:tr w:rsidR="00940027" w14:paraId="583E135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90596F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67C65F4" w14:textId="77777777" w:rsidR="00940027" w:rsidRDefault="00940027">
            <w:pPr>
              <w:pStyle w:val="OtherTableBody"/>
            </w:pPr>
            <w:r>
              <w:t>0344</w:t>
            </w:r>
          </w:p>
        </w:tc>
        <w:tc>
          <w:tcPr>
            <w:tcW w:w="2693" w:type="dxa"/>
          </w:tcPr>
          <w:p w14:paraId="1D6029A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D2A56EB" w14:textId="77777777" w:rsidR="00940027" w:rsidRDefault="00940027">
            <w:pPr>
              <w:pStyle w:val="OtherTableBody"/>
            </w:pPr>
            <w:r>
              <w:t>02</w:t>
            </w:r>
          </w:p>
        </w:tc>
        <w:tc>
          <w:tcPr>
            <w:tcW w:w="3544" w:type="dxa"/>
          </w:tcPr>
          <w:p w14:paraId="2C551CC9" w14:textId="77777777" w:rsidR="00940027" w:rsidRDefault="00940027">
            <w:pPr>
              <w:pStyle w:val="OtherTableBody"/>
            </w:pPr>
            <w:r>
              <w:t>Spouse</w:t>
            </w:r>
          </w:p>
        </w:tc>
      </w:tr>
      <w:tr w:rsidR="00940027" w14:paraId="19B8915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0783BD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F9D1F31" w14:textId="77777777" w:rsidR="00940027" w:rsidRDefault="00940027">
            <w:pPr>
              <w:pStyle w:val="OtherTableBody"/>
            </w:pPr>
            <w:r>
              <w:t>0344</w:t>
            </w:r>
          </w:p>
        </w:tc>
        <w:tc>
          <w:tcPr>
            <w:tcW w:w="2693" w:type="dxa"/>
          </w:tcPr>
          <w:p w14:paraId="49C2847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6600E1D" w14:textId="77777777" w:rsidR="00940027" w:rsidRDefault="00940027">
            <w:pPr>
              <w:pStyle w:val="OtherTableBody"/>
            </w:pPr>
            <w:r>
              <w:t>03</w:t>
            </w:r>
          </w:p>
        </w:tc>
        <w:tc>
          <w:tcPr>
            <w:tcW w:w="3544" w:type="dxa"/>
          </w:tcPr>
          <w:p w14:paraId="6E0A3C4F" w14:textId="77777777" w:rsidR="00940027" w:rsidRDefault="00940027">
            <w:pPr>
              <w:pStyle w:val="OtherTableBody"/>
            </w:pPr>
            <w:r>
              <w:t>Natural child/insured financial responsibility</w:t>
            </w:r>
          </w:p>
        </w:tc>
      </w:tr>
      <w:tr w:rsidR="00940027" w14:paraId="30A83F9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8ADA7E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91014B4" w14:textId="77777777" w:rsidR="00940027" w:rsidRDefault="00940027">
            <w:pPr>
              <w:pStyle w:val="OtherTableBody"/>
            </w:pPr>
            <w:r>
              <w:t>0344</w:t>
            </w:r>
          </w:p>
        </w:tc>
        <w:tc>
          <w:tcPr>
            <w:tcW w:w="2693" w:type="dxa"/>
          </w:tcPr>
          <w:p w14:paraId="18F6FC8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643B225" w14:textId="77777777" w:rsidR="00940027" w:rsidRDefault="00940027">
            <w:pPr>
              <w:pStyle w:val="OtherTableBody"/>
            </w:pPr>
            <w:r>
              <w:t>04</w:t>
            </w:r>
          </w:p>
        </w:tc>
        <w:tc>
          <w:tcPr>
            <w:tcW w:w="3544" w:type="dxa"/>
          </w:tcPr>
          <w:p w14:paraId="7E16181E" w14:textId="77777777" w:rsidR="00940027" w:rsidRDefault="00940027">
            <w:pPr>
              <w:pStyle w:val="OtherTableBody"/>
            </w:pPr>
            <w:r>
              <w:t>Natural child/Insured does not have financial responsibility</w:t>
            </w:r>
          </w:p>
        </w:tc>
      </w:tr>
      <w:tr w:rsidR="00940027" w14:paraId="45B05B3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19B838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610BFF0" w14:textId="77777777" w:rsidR="00940027" w:rsidRDefault="00940027">
            <w:pPr>
              <w:pStyle w:val="OtherTableBody"/>
            </w:pPr>
            <w:r>
              <w:t>0344</w:t>
            </w:r>
          </w:p>
        </w:tc>
        <w:tc>
          <w:tcPr>
            <w:tcW w:w="2693" w:type="dxa"/>
          </w:tcPr>
          <w:p w14:paraId="4BA0060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513D19F" w14:textId="77777777" w:rsidR="00940027" w:rsidRDefault="00940027">
            <w:pPr>
              <w:pStyle w:val="OtherTableBody"/>
            </w:pPr>
            <w:r>
              <w:t>05</w:t>
            </w:r>
          </w:p>
        </w:tc>
        <w:tc>
          <w:tcPr>
            <w:tcW w:w="3544" w:type="dxa"/>
          </w:tcPr>
          <w:p w14:paraId="745D9880" w14:textId="77777777" w:rsidR="00940027" w:rsidRDefault="00940027">
            <w:pPr>
              <w:pStyle w:val="OtherTableBody"/>
            </w:pPr>
            <w:r>
              <w:t>Step child</w:t>
            </w:r>
          </w:p>
        </w:tc>
      </w:tr>
      <w:tr w:rsidR="00940027" w14:paraId="1A68FE0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9A90D0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5648AAD" w14:textId="77777777" w:rsidR="00940027" w:rsidRDefault="00940027">
            <w:pPr>
              <w:pStyle w:val="OtherTableBody"/>
            </w:pPr>
            <w:r>
              <w:t>0344</w:t>
            </w:r>
          </w:p>
        </w:tc>
        <w:tc>
          <w:tcPr>
            <w:tcW w:w="2693" w:type="dxa"/>
          </w:tcPr>
          <w:p w14:paraId="7D28C1D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FA27C9A" w14:textId="77777777" w:rsidR="00940027" w:rsidRDefault="00940027">
            <w:pPr>
              <w:pStyle w:val="OtherTableBody"/>
            </w:pPr>
            <w:r>
              <w:t>06</w:t>
            </w:r>
          </w:p>
        </w:tc>
        <w:tc>
          <w:tcPr>
            <w:tcW w:w="3544" w:type="dxa"/>
          </w:tcPr>
          <w:p w14:paraId="3792EBB3" w14:textId="77777777" w:rsidR="00940027" w:rsidRDefault="00940027">
            <w:pPr>
              <w:pStyle w:val="OtherTableBody"/>
            </w:pPr>
            <w:r>
              <w:t>Foster child</w:t>
            </w:r>
          </w:p>
        </w:tc>
      </w:tr>
      <w:tr w:rsidR="00940027" w14:paraId="3A10B45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8E54D3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FD13E68" w14:textId="77777777" w:rsidR="00940027" w:rsidRDefault="00940027">
            <w:pPr>
              <w:pStyle w:val="OtherTableBody"/>
            </w:pPr>
            <w:r>
              <w:t>0344</w:t>
            </w:r>
          </w:p>
        </w:tc>
        <w:tc>
          <w:tcPr>
            <w:tcW w:w="2693" w:type="dxa"/>
          </w:tcPr>
          <w:p w14:paraId="3953F16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461ADAD" w14:textId="77777777" w:rsidR="00940027" w:rsidRDefault="00940027">
            <w:pPr>
              <w:pStyle w:val="OtherTableBody"/>
            </w:pPr>
            <w:r>
              <w:t>07</w:t>
            </w:r>
          </w:p>
        </w:tc>
        <w:tc>
          <w:tcPr>
            <w:tcW w:w="3544" w:type="dxa"/>
          </w:tcPr>
          <w:p w14:paraId="12509FD7" w14:textId="77777777" w:rsidR="00940027" w:rsidRDefault="00940027">
            <w:pPr>
              <w:pStyle w:val="OtherTableBody"/>
            </w:pPr>
            <w:r>
              <w:t>Ward of the court</w:t>
            </w:r>
          </w:p>
        </w:tc>
      </w:tr>
      <w:tr w:rsidR="00940027" w14:paraId="59F3F0B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DE3B1D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32A7A72" w14:textId="77777777" w:rsidR="00940027" w:rsidRDefault="00940027">
            <w:pPr>
              <w:pStyle w:val="OtherTableBody"/>
            </w:pPr>
            <w:r>
              <w:t>0344</w:t>
            </w:r>
          </w:p>
        </w:tc>
        <w:tc>
          <w:tcPr>
            <w:tcW w:w="2693" w:type="dxa"/>
          </w:tcPr>
          <w:p w14:paraId="5FA82C1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1B190C1" w14:textId="77777777" w:rsidR="00940027" w:rsidRDefault="00940027">
            <w:pPr>
              <w:pStyle w:val="OtherTableBody"/>
            </w:pPr>
            <w:r>
              <w:t>08</w:t>
            </w:r>
          </w:p>
        </w:tc>
        <w:tc>
          <w:tcPr>
            <w:tcW w:w="3544" w:type="dxa"/>
          </w:tcPr>
          <w:p w14:paraId="240B20BE" w14:textId="77777777" w:rsidR="00940027" w:rsidRDefault="00940027">
            <w:pPr>
              <w:pStyle w:val="OtherTableBody"/>
            </w:pPr>
            <w:r>
              <w:t>Employee</w:t>
            </w:r>
          </w:p>
        </w:tc>
      </w:tr>
      <w:tr w:rsidR="00940027" w14:paraId="01708B6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E657DB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6946691" w14:textId="77777777" w:rsidR="00940027" w:rsidRDefault="00940027">
            <w:pPr>
              <w:pStyle w:val="OtherTableBody"/>
            </w:pPr>
            <w:r>
              <w:t>0344</w:t>
            </w:r>
          </w:p>
        </w:tc>
        <w:tc>
          <w:tcPr>
            <w:tcW w:w="2693" w:type="dxa"/>
          </w:tcPr>
          <w:p w14:paraId="562F8C0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91C1A6B" w14:textId="77777777" w:rsidR="00940027" w:rsidRDefault="00940027">
            <w:pPr>
              <w:pStyle w:val="OtherTableBody"/>
            </w:pPr>
            <w:r>
              <w:t>09</w:t>
            </w:r>
          </w:p>
        </w:tc>
        <w:tc>
          <w:tcPr>
            <w:tcW w:w="3544" w:type="dxa"/>
          </w:tcPr>
          <w:p w14:paraId="462E8351" w14:textId="77777777" w:rsidR="00940027" w:rsidRDefault="00940027">
            <w:pPr>
              <w:pStyle w:val="OtherTableBody"/>
            </w:pPr>
            <w:r>
              <w:t>Unknown</w:t>
            </w:r>
          </w:p>
        </w:tc>
      </w:tr>
      <w:tr w:rsidR="00940027" w14:paraId="3CA81FA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5A195A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2F65B2B" w14:textId="77777777" w:rsidR="00940027" w:rsidRDefault="00940027">
            <w:pPr>
              <w:pStyle w:val="OtherTableBody"/>
            </w:pPr>
            <w:r>
              <w:t>0344</w:t>
            </w:r>
          </w:p>
        </w:tc>
        <w:tc>
          <w:tcPr>
            <w:tcW w:w="2693" w:type="dxa"/>
          </w:tcPr>
          <w:p w14:paraId="3014547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6F93CE3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3544" w:type="dxa"/>
          </w:tcPr>
          <w:p w14:paraId="72A19A44" w14:textId="77777777" w:rsidR="00940027" w:rsidRDefault="00940027">
            <w:pPr>
              <w:pStyle w:val="OtherTableBody"/>
            </w:pPr>
            <w:r>
              <w:t>Handicapped dependent</w:t>
            </w:r>
          </w:p>
        </w:tc>
      </w:tr>
      <w:tr w:rsidR="00940027" w14:paraId="0AA6AA4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8D4558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4E173BC" w14:textId="77777777" w:rsidR="00940027" w:rsidRDefault="00940027">
            <w:pPr>
              <w:pStyle w:val="OtherTableBody"/>
            </w:pPr>
            <w:r>
              <w:t>0344</w:t>
            </w:r>
          </w:p>
        </w:tc>
        <w:tc>
          <w:tcPr>
            <w:tcW w:w="2693" w:type="dxa"/>
          </w:tcPr>
          <w:p w14:paraId="7821B16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F9FF93D" w14:textId="77777777" w:rsidR="00940027" w:rsidRDefault="00940027">
            <w:pPr>
              <w:pStyle w:val="OtherTableBody"/>
            </w:pPr>
            <w:r>
              <w:t>11</w:t>
            </w:r>
          </w:p>
        </w:tc>
        <w:tc>
          <w:tcPr>
            <w:tcW w:w="3544" w:type="dxa"/>
          </w:tcPr>
          <w:p w14:paraId="772968CE" w14:textId="77777777" w:rsidR="00940027" w:rsidRDefault="00940027">
            <w:pPr>
              <w:pStyle w:val="OtherTableBody"/>
            </w:pPr>
            <w:r>
              <w:t>Organ donor</w:t>
            </w:r>
          </w:p>
        </w:tc>
      </w:tr>
      <w:tr w:rsidR="00940027" w14:paraId="1B4C44A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6DE96E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44F9EC5" w14:textId="77777777" w:rsidR="00940027" w:rsidRDefault="00940027">
            <w:pPr>
              <w:pStyle w:val="OtherTableBody"/>
            </w:pPr>
            <w:r>
              <w:t>0344</w:t>
            </w:r>
          </w:p>
        </w:tc>
        <w:tc>
          <w:tcPr>
            <w:tcW w:w="2693" w:type="dxa"/>
          </w:tcPr>
          <w:p w14:paraId="4D8A9B4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9748122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3544" w:type="dxa"/>
          </w:tcPr>
          <w:p w14:paraId="658ADCFA" w14:textId="77777777" w:rsidR="00940027" w:rsidRDefault="00940027">
            <w:pPr>
              <w:pStyle w:val="OtherTableBody"/>
            </w:pPr>
            <w:r>
              <w:t>Cadaver donor</w:t>
            </w:r>
          </w:p>
        </w:tc>
      </w:tr>
      <w:tr w:rsidR="00940027" w14:paraId="6907954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7F3833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3FE34DE" w14:textId="77777777" w:rsidR="00940027" w:rsidRDefault="00940027">
            <w:pPr>
              <w:pStyle w:val="OtherTableBody"/>
            </w:pPr>
            <w:r>
              <w:t>0344</w:t>
            </w:r>
          </w:p>
        </w:tc>
        <w:tc>
          <w:tcPr>
            <w:tcW w:w="2693" w:type="dxa"/>
          </w:tcPr>
          <w:p w14:paraId="3A3EF89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CD3D828" w14:textId="77777777" w:rsidR="00940027" w:rsidRDefault="00940027">
            <w:pPr>
              <w:pStyle w:val="OtherTableBody"/>
            </w:pPr>
            <w:r>
              <w:t>13</w:t>
            </w:r>
          </w:p>
        </w:tc>
        <w:tc>
          <w:tcPr>
            <w:tcW w:w="3544" w:type="dxa"/>
          </w:tcPr>
          <w:p w14:paraId="06183074" w14:textId="77777777" w:rsidR="00940027" w:rsidRDefault="00940027">
            <w:pPr>
              <w:pStyle w:val="OtherTableBody"/>
            </w:pPr>
            <w:r>
              <w:t>Grandchild</w:t>
            </w:r>
          </w:p>
        </w:tc>
      </w:tr>
      <w:tr w:rsidR="00940027" w14:paraId="592654F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2F6950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8C08F14" w14:textId="77777777" w:rsidR="00940027" w:rsidRDefault="00940027">
            <w:pPr>
              <w:pStyle w:val="OtherTableBody"/>
            </w:pPr>
            <w:r>
              <w:t>0344</w:t>
            </w:r>
          </w:p>
        </w:tc>
        <w:tc>
          <w:tcPr>
            <w:tcW w:w="2693" w:type="dxa"/>
          </w:tcPr>
          <w:p w14:paraId="7E3DC21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24ACAD0" w14:textId="77777777" w:rsidR="00940027" w:rsidRDefault="00940027">
            <w:pPr>
              <w:pStyle w:val="OtherTableBody"/>
            </w:pPr>
            <w:r>
              <w:t>14</w:t>
            </w:r>
          </w:p>
        </w:tc>
        <w:tc>
          <w:tcPr>
            <w:tcW w:w="3544" w:type="dxa"/>
          </w:tcPr>
          <w:p w14:paraId="2A534FBA" w14:textId="77777777" w:rsidR="00940027" w:rsidRDefault="00940027">
            <w:pPr>
              <w:pStyle w:val="OtherTableBody"/>
            </w:pPr>
            <w:r>
              <w:t>Niece/nephew</w:t>
            </w:r>
          </w:p>
        </w:tc>
      </w:tr>
      <w:tr w:rsidR="00940027" w14:paraId="1AD6FE2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E96124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E48B88A" w14:textId="77777777" w:rsidR="00940027" w:rsidRDefault="00940027">
            <w:pPr>
              <w:pStyle w:val="OtherTableBody"/>
            </w:pPr>
            <w:r>
              <w:t>0344</w:t>
            </w:r>
          </w:p>
        </w:tc>
        <w:tc>
          <w:tcPr>
            <w:tcW w:w="2693" w:type="dxa"/>
          </w:tcPr>
          <w:p w14:paraId="56DC522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D49BCEC" w14:textId="77777777" w:rsidR="00940027" w:rsidRDefault="00940027">
            <w:pPr>
              <w:pStyle w:val="OtherTableBody"/>
            </w:pPr>
            <w:r>
              <w:t>15</w:t>
            </w:r>
          </w:p>
        </w:tc>
        <w:tc>
          <w:tcPr>
            <w:tcW w:w="3544" w:type="dxa"/>
          </w:tcPr>
          <w:p w14:paraId="70E1A07E" w14:textId="77777777" w:rsidR="00940027" w:rsidRDefault="00940027">
            <w:pPr>
              <w:pStyle w:val="OtherTableBody"/>
            </w:pPr>
            <w:r>
              <w:t>Injured plaintiff</w:t>
            </w:r>
          </w:p>
        </w:tc>
      </w:tr>
      <w:tr w:rsidR="00940027" w14:paraId="362D11C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4E10C1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89993BE" w14:textId="77777777" w:rsidR="00940027" w:rsidRDefault="00940027">
            <w:pPr>
              <w:pStyle w:val="OtherTableBody"/>
            </w:pPr>
            <w:r>
              <w:t>0344</w:t>
            </w:r>
          </w:p>
        </w:tc>
        <w:tc>
          <w:tcPr>
            <w:tcW w:w="2693" w:type="dxa"/>
          </w:tcPr>
          <w:p w14:paraId="06C59B2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5DD99FB" w14:textId="77777777" w:rsidR="00940027" w:rsidRDefault="00940027">
            <w:pPr>
              <w:pStyle w:val="OtherTableBody"/>
            </w:pPr>
            <w:r>
              <w:t>16</w:t>
            </w:r>
          </w:p>
        </w:tc>
        <w:tc>
          <w:tcPr>
            <w:tcW w:w="3544" w:type="dxa"/>
          </w:tcPr>
          <w:p w14:paraId="01690D3A" w14:textId="77777777" w:rsidR="00940027" w:rsidRDefault="00940027">
            <w:pPr>
              <w:pStyle w:val="OtherTableBody"/>
            </w:pPr>
            <w:r>
              <w:t>Sponsored dependent</w:t>
            </w:r>
          </w:p>
        </w:tc>
      </w:tr>
      <w:tr w:rsidR="00940027" w14:paraId="05ABDA6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A1009D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456366D" w14:textId="77777777" w:rsidR="00940027" w:rsidRDefault="00940027">
            <w:pPr>
              <w:pStyle w:val="OtherTableBody"/>
            </w:pPr>
            <w:r>
              <w:t>0344</w:t>
            </w:r>
          </w:p>
        </w:tc>
        <w:tc>
          <w:tcPr>
            <w:tcW w:w="2693" w:type="dxa"/>
          </w:tcPr>
          <w:p w14:paraId="0A72CBC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100D634" w14:textId="77777777" w:rsidR="00940027" w:rsidRDefault="00940027">
            <w:pPr>
              <w:pStyle w:val="OtherTableBody"/>
            </w:pPr>
            <w:r>
              <w:t>17</w:t>
            </w:r>
          </w:p>
        </w:tc>
        <w:tc>
          <w:tcPr>
            <w:tcW w:w="3544" w:type="dxa"/>
          </w:tcPr>
          <w:p w14:paraId="48267037" w14:textId="77777777" w:rsidR="00940027" w:rsidRDefault="00940027">
            <w:pPr>
              <w:pStyle w:val="OtherTableBody"/>
            </w:pPr>
            <w:r>
              <w:t>Minor dependent of a minor dependent</w:t>
            </w:r>
          </w:p>
        </w:tc>
      </w:tr>
      <w:tr w:rsidR="00940027" w14:paraId="3028520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CE674E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01F0FA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0344</w:t>
            </w:r>
          </w:p>
        </w:tc>
        <w:tc>
          <w:tcPr>
            <w:tcW w:w="2693" w:type="dxa"/>
          </w:tcPr>
          <w:p w14:paraId="62A7E4F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5E0892A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18</w:t>
            </w:r>
          </w:p>
        </w:tc>
        <w:tc>
          <w:tcPr>
            <w:tcW w:w="3544" w:type="dxa"/>
          </w:tcPr>
          <w:p w14:paraId="09EEFB3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Parent</w:t>
            </w:r>
          </w:p>
        </w:tc>
      </w:tr>
      <w:tr w:rsidR="00940027" w14:paraId="371BFDD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5E0E49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6FAD3D5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0344</w:t>
            </w:r>
          </w:p>
        </w:tc>
        <w:tc>
          <w:tcPr>
            <w:tcW w:w="2693" w:type="dxa"/>
          </w:tcPr>
          <w:p w14:paraId="6417AC1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7B32CFA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19</w:t>
            </w:r>
          </w:p>
        </w:tc>
        <w:tc>
          <w:tcPr>
            <w:tcW w:w="3544" w:type="dxa"/>
          </w:tcPr>
          <w:p w14:paraId="6754B12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Grandparent</w:t>
            </w:r>
          </w:p>
        </w:tc>
      </w:tr>
      <w:tr w:rsidR="00940027" w14:paraId="22B37D7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7E67D3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709" w:type="dxa"/>
          </w:tcPr>
          <w:p w14:paraId="705FA6B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2693" w:type="dxa"/>
          </w:tcPr>
          <w:p w14:paraId="208A8EBF" w14:textId="77777777" w:rsidR="00940027" w:rsidRDefault="00940027">
            <w:pPr>
              <w:pStyle w:val="OtherTableBody"/>
            </w:pPr>
            <w:r>
              <w:t>State/province</w:t>
            </w:r>
          </w:p>
        </w:tc>
        <w:tc>
          <w:tcPr>
            <w:tcW w:w="1701" w:type="dxa"/>
          </w:tcPr>
          <w:p w14:paraId="7E9302EF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68E48AF3" w14:textId="77777777" w:rsidR="00940027" w:rsidRDefault="00940027">
            <w:pPr>
              <w:pStyle w:val="OtherTableBody"/>
            </w:pPr>
          </w:p>
        </w:tc>
      </w:tr>
      <w:tr w:rsidR="00940027" w14:paraId="4930915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AE2363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346EE51" w14:textId="77777777" w:rsidR="00940027" w:rsidRDefault="00940027">
            <w:pPr>
              <w:pStyle w:val="OtherTableBody"/>
            </w:pPr>
            <w:r>
              <w:t>0347</w:t>
            </w:r>
          </w:p>
        </w:tc>
        <w:tc>
          <w:tcPr>
            <w:tcW w:w="2693" w:type="dxa"/>
          </w:tcPr>
          <w:p w14:paraId="4331697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9A73A51" w14:textId="77777777" w:rsidR="00940027" w:rsidRDefault="00940027">
            <w:pPr>
              <w:pStyle w:val="OtherTableBody"/>
            </w:pPr>
            <w:r>
              <w:t>AB</w:t>
            </w:r>
          </w:p>
        </w:tc>
        <w:tc>
          <w:tcPr>
            <w:tcW w:w="3544" w:type="dxa"/>
          </w:tcPr>
          <w:p w14:paraId="7F751196" w14:textId="77777777" w:rsidR="00940027" w:rsidRDefault="00940027">
            <w:pPr>
              <w:pStyle w:val="OtherTableBody"/>
            </w:pPr>
            <w:r>
              <w:t>Alberta  (US and Canada)</w:t>
            </w:r>
          </w:p>
        </w:tc>
      </w:tr>
      <w:tr w:rsidR="00940027" w14:paraId="41D5E74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7458FF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2B03E1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0347</w:t>
            </w:r>
          </w:p>
        </w:tc>
        <w:tc>
          <w:tcPr>
            <w:tcW w:w="2693" w:type="dxa"/>
          </w:tcPr>
          <w:p w14:paraId="6E4A9F8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FD7715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MI</w:t>
            </w:r>
          </w:p>
        </w:tc>
        <w:tc>
          <w:tcPr>
            <w:tcW w:w="3544" w:type="dxa"/>
          </w:tcPr>
          <w:p w14:paraId="4723C1F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Michigan  (US)</w:t>
            </w:r>
          </w:p>
        </w:tc>
      </w:tr>
      <w:tr w:rsidR="00940027" w14:paraId="781F486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6160C2C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56DDC01C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141FE0FE" w14:textId="77777777" w:rsidR="00940027" w:rsidRDefault="00940027">
            <w:pPr>
              <w:pStyle w:val="OtherTableBody"/>
            </w:pPr>
            <w:r>
              <w:t>CWE statuses</w:t>
            </w:r>
          </w:p>
        </w:tc>
        <w:tc>
          <w:tcPr>
            <w:tcW w:w="1701" w:type="dxa"/>
          </w:tcPr>
          <w:p w14:paraId="26073C8D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7EAAC39D" w14:textId="77777777" w:rsidR="00940027" w:rsidRDefault="00940027">
            <w:pPr>
              <w:pStyle w:val="OtherTableBody"/>
            </w:pPr>
          </w:p>
        </w:tc>
      </w:tr>
      <w:tr w:rsidR="00940027" w14:paraId="6FBFEA4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32AA17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58135A8" w14:textId="77777777" w:rsidR="00940027" w:rsidRDefault="00940027">
            <w:pPr>
              <w:pStyle w:val="OtherTableBody"/>
            </w:pPr>
            <w:r>
              <w:t>0353</w:t>
            </w:r>
          </w:p>
        </w:tc>
        <w:tc>
          <w:tcPr>
            <w:tcW w:w="2693" w:type="dxa"/>
          </w:tcPr>
          <w:p w14:paraId="78F46FA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46C6329" w14:textId="77777777" w:rsidR="00940027" w:rsidRDefault="00940027">
            <w:pPr>
              <w:pStyle w:val="OtherTableBody"/>
            </w:pPr>
            <w:r>
              <w:t>NA</w:t>
            </w:r>
          </w:p>
        </w:tc>
        <w:tc>
          <w:tcPr>
            <w:tcW w:w="3544" w:type="dxa"/>
          </w:tcPr>
          <w:p w14:paraId="5D2501B8" w14:textId="77777777" w:rsidR="00940027" w:rsidRDefault="00940027">
            <w:pPr>
              <w:pStyle w:val="OtherTableBody"/>
            </w:pPr>
            <w:r>
              <w:t>Not applicable</w:t>
            </w:r>
          </w:p>
        </w:tc>
      </w:tr>
      <w:tr w:rsidR="00940027" w14:paraId="503A44E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08B77F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18708C9" w14:textId="77777777" w:rsidR="00940027" w:rsidRDefault="00940027">
            <w:pPr>
              <w:pStyle w:val="OtherTableBody"/>
            </w:pPr>
            <w:r>
              <w:t>0353</w:t>
            </w:r>
          </w:p>
        </w:tc>
        <w:tc>
          <w:tcPr>
            <w:tcW w:w="2693" w:type="dxa"/>
          </w:tcPr>
          <w:p w14:paraId="64690C1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D01BEF9" w14:textId="77777777" w:rsidR="00940027" w:rsidRDefault="00940027">
            <w:pPr>
              <w:pStyle w:val="OtherTableBody"/>
            </w:pPr>
            <w:r>
              <w:t>NASK</w:t>
            </w:r>
          </w:p>
        </w:tc>
        <w:tc>
          <w:tcPr>
            <w:tcW w:w="3544" w:type="dxa"/>
          </w:tcPr>
          <w:p w14:paraId="37083086" w14:textId="77777777" w:rsidR="00940027" w:rsidRDefault="00940027">
            <w:pPr>
              <w:pStyle w:val="OtherTableBody"/>
            </w:pPr>
            <w:r>
              <w:t>Not asked</w:t>
            </w:r>
          </w:p>
        </w:tc>
      </w:tr>
      <w:tr w:rsidR="00940027" w14:paraId="17B29E6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671D23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79A7DB2" w14:textId="77777777" w:rsidR="00940027" w:rsidRDefault="00940027">
            <w:pPr>
              <w:pStyle w:val="OtherTableBody"/>
            </w:pPr>
            <w:r>
              <w:t>0353</w:t>
            </w:r>
          </w:p>
        </w:tc>
        <w:tc>
          <w:tcPr>
            <w:tcW w:w="2693" w:type="dxa"/>
          </w:tcPr>
          <w:p w14:paraId="3CD4D6D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C434415" w14:textId="77777777" w:rsidR="00940027" w:rsidRDefault="00940027">
            <w:pPr>
              <w:pStyle w:val="OtherTableBody"/>
            </w:pPr>
            <w:r>
              <w:t>NAV</w:t>
            </w:r>
          </w:p>
        </w:tc>
        <w:tc>
          <w:tcPr>
            <w:tcW w:w="3544" w:type="dxa"/>
          </w:tcPr>
          <w:p w14:paraId="4B97C021" w14:textId="77777777" w:rsidR="00940027" w:rsidRDefault="00940027">
            <w:pPr>
              <w:pStyle w:val="OtherTableBody"/>
            </w:pPr>
            <w:r>
              <w:t>Not available</w:t>
            </w:r>
          </w:p>
        </w:tc>
      </w:tr>
      <w:tr w:rsidR="00940027" w14:paraId="5F1D166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A73F59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DA26F37" w14:textId="77777777" w:rsidR="00940027" w:rsidRDefault="00940027">
            <w:pPr>
              <w:pStyle w:val="OtherTableBody"/>
            </w:pPr>
            <w:r>
              <w:t>0353</w:t>
            </w:r>
          </w:p>
        </w:tc>
        <w:tc>
          <w:tcPr>
            <w:tcW w:w="2693" w:type="dxa"/>
          </w:tcPr>
          <w:p w14:paraId="2B91490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FAB6649" w14:textId="77777777" w:rsidR="00940027" w:rsidRDefault="00940027">
            <w:pPr>
              <w:pStyle w:val="OtherTableBody"/>
            </w:pPr>
            <w:r>
              <w:t>U</w:t>
            </w:r>
          </w:p>
        </w:tc>
        <w:tc>
          <w:tcPr>
            <w:tcW w:w="3544" w:type="dxa"/>
          </w:tcPr>
          <w:p w14:paraId="6D7FE911" w14:textId="77777777" w:rsidR="00940027" w:rsidRDefault="00940027">
            <w:pPr>
              <w:pStyle w:val="OtherTableBody"/>
            </w:pPr>
            <w:r>
              <w:t>Unknown</w:t>
            </w:r>
          </w:p>
        </w:tc>
      </w:tr>
      <w:tr w:rsidR="00940027" w14:paraId="5B01566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9F1568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A91E644" w14:textId="77777777" w:rsidR="00940027" w:rsidRDefault="00940027">
            <w:pPr>
              <w:pStyle w:val="OtherTableBody"/>
            </w:pPr>
            <w:r>
              <w:t>0353</w:t>
            </w:r>
          </w:p>
        </w:tc>
        <w:tc>
          <w:tcPr>
            <w:tcW w:w="2693" w:type="dxa"/>
          </w:tcPr>
          <w:p w14:paraId="0A3B9B8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BCAD8FF" w14:textId="77777777" w:rsidR="00940027" w:rsidRDefault="00940027">
            <w:pPr>
              <w:pStyle w:val="OtherTableBody"/>
            </w:pPr>
            <w:r>
              <w:t>UASK</w:t>
            </w:r>
          </w:p>
        </w:tc>
        <w:tc>
          <w:tcPr>
            <w:tcW w:w="3544" w:type="dxa"/>
          </w:tcPr>
          <w:p w14:paraId="1FF37CA4" w14:textId="77777777" w:rsidR="00940027" w:rsidRDefault="00940027">
            <w:pPr>
              <w:pStyle w:val="OtherTableBody"/>
            </w:pPr>
            <w:r>
              <w:t>Asked but Unknown</w:t>
            </w:r>
          </w:p>
        </w:tc>
      </w:tr>
      <w:tr w:rsidR="00940027" w14:paraId="135B4B9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D5D6BF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HL7</w:t>
            </w:r>
          </w:p>
        </w:tc>
        <w:tc>
          <w:tcPr>
            <w:tcW w:w="709" w:type="dxa"/>
          </w:tcPr>
          <w:p w14:paraId="6402B5F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2693" w:type="dxa"/>
          </w:tcPr>
          <w:p w14:paraId="570AE3F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Message structure</w:t>
            </w:r>
          </w:p>
        </w:tc>
        <w:tc>
          <w:tcPr>
            <w:tcW w:w="1701" w:type="dxa"/>
          </w:tcPr>
          <w:p w14:paraId="57D99AB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3544" w:type="dxa"/>
          </w:tcPr>
          <w:p w14:paraId="5211E3C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</w:tr>
      <w:tr w:rsidR="00940027" w14:paraId="0CD49A3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06EB518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22263522" w14:textId="77777777" w:rsidR="00940027" w:rsidRDefault="00940027">
            <w:pPr>
              <w:pStyle w:val="OtherTableBody"/>
            </w:pPr>
            <w:r>
              <w:t>0354</w:t>
            </w:r>
          </w:p>
        </w:tc>
        <w:tc>
          <w:tcPr>
            <w:tcW w:w="2693" w:type="dxa"/>
          </w:tcPr>
          <w:p w14:paraId="2ED123E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85B4ADB" w14:textId="77777777" w:rsidR="00940027" w:rsidRDefault="00940027">
            <w:pPr>
              <w:pStyle w:val="OtherTableBody"/>
            </w:pPr>
            <w:r>
              <w:t>ACK</w:t>
            </w:r>
          </w:p>
        </w:tc>
        <w:tc>
          <w:tcPr>
            <w:tcW w:w="3544" w:type="dxa"/>
          </w:tcPr>
          <w:p w14:paraId="515389A7" w14:textId="77777777" w:rsidR="00940027" w:rsidRDefault="00940027">
            <w:pPr>
              <w:pStyle w:val="OtherTableBody"/>
            </w:pPr>
            <w:r>
              <w:t>Varies</w:t>
            </w:r>
          </w:p>
        </w:tc>
      </w:tr>
      <w:tr w:rsidR="00940027" w14:paraId="2E5D7A9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32C316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1710474" w14:textId="77777777" w:rsidR="00940027" w:rsidRDefault="00940027">
            <w:pPr>
              <w:pStyle w:val="OtherTableBody"/>
            </w:pPr>
            <w:r>
              <w:t>0354</w:t>
            </w:r>
          </w:p>
        </w:tc>
        <w:tc>
          <w:tcPr>
            <w:tcW w:w="2693" w:type="dxa"/>
          </w:tcPr>
          <w:p w14:paraId="47C4B88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0E7B31C" w14:textId="77777777" w:rsidR="00940027" w:rsidRDefault="00940027">
            <w:pPr>
              <w:pStyle w:val="OtherTableBody"/>
            </w:pPr>
            <w:r>
              <w:t>ADR_A19</w:t>
            </w:r>
          </w:p>
        </w:tc>
        <w:tc>
          <w:tcPr>
            <w:tcW w:w="3544" w:type="dxa"/>
          </w:tcPr>
          <w:p w14:paraId="33CF2F7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A19</w:t>
            </w:r>
          </w:p>
        </w:tc>
      </w:tr>
      <w:tr w:rsidR="00940027" w14:paraId="688F586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335DFA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54D2FFB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3DA8B95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CDC133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ADT_A01</w:t>
            </w:r>
          </w:p>
        </w:tc>
        <w:tc>
          <w:tcPr>
            <w:tcW w:w="3544" w:type="dxa"/>
          </w:tcPr>
          <w:p w14:paraId="71DA8E3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A01, A04, A08, A13</w:t>
            </w:r>
          </w:p>
        </w:tc>
      </w:tr>
      <w:tr w:rsidR="00940027" w14:paraId="34A7C17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E405C7C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6628E9C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4A9E0E67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C9B505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ADT_A02</w:t>
            </w:r>
          </w:p>
        </w:tc>
        <w:tc>
          <w:tcPr>
            <w:tcW w:w="3544" w:type="dxa"/>
          </w:tcPr>
          <w:p w14:paraId="5D66326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A02</w:t>
            </w:r>
          </w:p>
        </w:tc>
      </w:tr>
      <w:tr w:rsidR="00940027" w14:paraId="3FE27AE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2B54F8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20B9372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7C859AB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C8D96F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ADT_A03</w:t>
            </w:r>
          </w:p>
        </w:tc>
        <w:tc>
          <w:tcPr>
            <w:tcW w:w="3544" w:type="dxa"/>
          </w:tcPr>
          <w:p w14:paraId="4EE4F04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A03</w:t>
            </w:r>
          </w:p>
        </w:tc>
      </w:tr>
      <w:tr w:rsidR="00940027" w14:paraId="5399DE6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E91E913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6EA7731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28F7167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A26B13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ADT_A05</w:t>
            </w:r>
          </w:p>
        </w:tc>
        <w:tc>
          <w:tcPr>
            <w:tcW w:w="3544" w:type="dxa"/>
          </w:tcPr>
          <w:p w14:paraId="29699C3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A05, A14, A28, A31</w:t>
            </w:r>
          </w:p>
        </w:tc>
      </w:tr>
      <w:tr w:rsidR="00940027" w14:paraId="5B7F42B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0F56CF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7261C98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2C7DD1D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1E7A76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ADT_A06</w:t>
            </w:r>
          </w:p>
        </w:tc>
        <w:tc>
          <w:tcPr>
            <w:tcW w:w="3544" w:type="dxa"/>
          </w:tcPr>
          <w:p w14:paraId="5F0EF2A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A06, A07</w:t>
            </w:r>
          </w:p>
        </w:tc>
      </w:tr>
      <w:tr w:rsidR="00940027" w14:paraId="0E81571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C30193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1C45051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1EE010BB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14EE883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ADT_A09</w:t>
            </w:r>
          </w:p>
        </w:tc>
        <w:tc>
          <w:tcPr>
            <w:tcW w:w="3544" w:type="dxa"/>
          </w:tcPr>
          <w:p w14:paraId="1DEC54E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A09, A10, A11, A12</w:t>
            </w:r>
          </w:p>
        </w:tc>
      </w:tr>
      <w:tr w:rsidR="00940027" w14:paraId="2F421E5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2F5EF6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7FEE468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731418B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504C12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ADT_A15</w:t>
            </w:r>
          </w:p>
        </w:tc>
        <w:tc>
          <w:tcPr>
            <w:tcW w:w="3544" w:type="dxa"/>
          </w:tcPr>
          <w:p w14:paraId="0273CB1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A15</w:t>
            </w:r>
          </w:p>
        </w:tc>
      </w:tr>
      <w:tr w:rsidR="00940027" w14:paraId="1B1E3E0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69307A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2198D7C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7F99AAE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53F3F8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ADT_A16</w:t>
            </w:r>
          </w:p>
        </w:tc>
        <w:tc>
          <w:tcPr>
            <w:tcW w:w="3544" w:type="dxa"/>
          </w:tcPr>
          <w:p w14:paraId="2676155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A16</w:t>
            </w:r>
          </w:p>
        </w:tc>
      </w:tr>
      <w:tr w:rsidR="00940027" w14:paraId="5131E04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23EFAB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7526478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5893E83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D40EA9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ADT_A17</w:t>
            </w:r>
          </w:p>
        </w:tc>
        <w:tc>
          <w:tcPr>
            <w:tcW w:w="3544" w:type="dxa"/>
          </w:tcPr>
          <w:p w14:paraId="7E745D7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A17</w:t>
            </w:r>
          </w:p>
        </w:tc>
      </w:tr>
      <w:tr w:rsidR="00940027" w14:paraId="2A10DA2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175624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0F48F66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7D21530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27B7D8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ADT_A18</w:t>
            </w:r>
          </w:p>
        </w:tc>
        <w:tc>
          <w:tcPr>
            <w:tcW w:w="3544" w:type="dxa"/>
          </w:tcPr>
          <w:p w14:paraId="568AE8C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A18</w:t>
            </w:r>
          </w:p>
        </w:tc>
      </w:tr>
      <w:tr w:rsidR="00940027" w14:paraId="7905261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38D31E7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AC045C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7D42D656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8258DA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ADT_A20</w:t>
            </w:r>
          </w:p>
        </w:tc>
        <w:tc>
          <w:tcPr>
            <w:tcW w:w="3544" w:type="dxa"/>
          </w:tcPr>
          <w:p w14:paraId="23B8864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A20</w:t>
            </w:r>
          </w:p>
        </w:tc>
      </w:tr>
      <w:tr w:rsidR="00940027" w14:paraId="6E7306C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594273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2FB031A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156CDB7C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C2CF06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ADT_A21</w:t>
            </w:r>
          </w:p>
        </w:tc>
        <w:tc>
          <w:tcPr>
            <w:tcW w:w="3544" w:type="dxa"/>
          </w:tcPr>
          <w:p w14:paraId="330F566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A21, A22, A23, A25, A26, A27, A29, A32, A33</w:t>
            </w:r>
          </w:p>
        </w:tc>
      </w:tr>
      <w:tr w:rsidR="00940027" w14:paraId="08B7183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DD8248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77FE7B9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78D8A8FF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AD827C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ADT_A24</w:t>
            </w:r>
          </w:p>
        </w:tc>
        <w:tc>
          <w:tcPr>
            <w:tcW w:w="3544" w:type="dxa"/>
          </w:tcPr>
          <w:p w14:paraId="417A37A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A24</w:t>
            </w:r>
          </w:p>
        </w:tc>
      </w:tr>
      <w:tr w:rsidR="00940027" w14:paraId="3219E4D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329593C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14514FC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0E6E5E3C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B21EE9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ADT_A30</w:t>
            </w:r>
          </w:p>
        </w:tc>
        <w:tc>
          <w:tcPr>
            <w:tcW w:w="3544" w:type="dxa"/>
          </w:tcPr>
          <w:p w14:paraId="1FCA61E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A30, A34, A35, A36, A46, A47, A48, A49</w:t>
            </w:r>
          </w:p>
        </w:tc>
      </w:tr>
      <w:tr w:rsidR="00940027" w14:paraId="16276E1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66C8F08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2DB7DC9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0196F0B7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169D5E1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ADT_A37</w:t>
            </w:r>
          </w:p>
        </w:tc>
        <w:tc>
          <w:tcPr>
            <w:tcW w:w="3544" w:type="dxa"/>
          </w:tcPr>
          <w:p w14:paraId="2E30833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A37</w:t>
            </w:r>
          </w:p>
        </w:tc>
      </w:tr>
      <w:tr w:rsidR="00940027" w14:paraId="2A726C7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1B6A5DC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5705A7A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0EFE634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5032FE7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ADT_A38</w:t>
            </w:r>
          </w:p>
        </w:tc>
        <w:tc>
          <w:tcPr>
            <w:tcW w:w="3544" w:type="dxa"/>
          </w:tcPr>
          <w:p w14:paraId="4F59287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A38</w:t>
            </w:r>
          </w:p>
        </w:tc>
      </w:tr>
      <w:tr w:rsidR="00940027" w14:paraId="1D4F339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2B90301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0EB5000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50CFBF87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CF36F7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ADT_A39</w:t>
            </w:r>
          </w:p>
        </w:tc>
        <w:tc>
          <w:tcPr>
            <w:tcW w:w="3544" w:type="dxa"/>
          </w:tcPr>
          <w:p w14:paraId="3208F94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A39, A40, A41, A42</w:t>
            </w:r>
          </w:p>
        </w:tc>
      </w:tr>
      <w:tr w:rsidR="00940027" w14:paraId="61AE4CA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27A0C4F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1F36E2E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17AAA3B7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857630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ADT_A43</w:t>
            </w:r>
          </w:p>
        </w:tc>
        <w:tc>
          <w:tcPr>
            <w:tcW w:w="3544" w:type="dxa"/>
          </w:tcPr>
          <w:p w14:paraId="1B7E91D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A43, A44</w:t>
            </w:r>
          </w:p>
        </w:tc>
      </w:tr>
      <w:tr w:rsidR="00940027" w14:paraId="16F0B1F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6BEC707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0FE6522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11E975C3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4576F0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ADT_A45</w:t>
            </w:r>
          </w:p>
        </w:tc>
        <w:tc>
          <w:tcPr>
            <w:tcW w:w="3544" w:type="dxa"/>
          </w:tcPr>
          <w:p w14:paraId="694BAB1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A45</w:t>
            </w:r>
          </w:p>
        </w:tc>
      </w:tr>
      <w:tr w:rsidR="00940027" w14:paraId="2DC481B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AE7DAD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1BC37E5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35D1A7D8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720C8B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ADT_A50</w:t>
            </w:r>
          </w:p>
        </w:tc>
        <w:tc>
          <w:tcPr>
            <w:tcW w:w="3544" w:type="dxa"/>
          </w:tcPr>
          <w:p w14:paraId="4FC0AD4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A50, A51</w:t>
            </w:r>
          </w:p>
        </w:tc>
      </w:tr>
      <w:tr w:rsidR="00940027" w14:paraId="3828B6E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6B12C2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5F8033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069FA15C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4FDF42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ADT_A52</w:t>
            </w:r>
          </w:p>
        </w:tc>
        <w:tc>
          <w:tcPr>
            <w:tcW w:w="3544" w:type="dxa"/>
          </w:tcPr>
          <w:p w14:paraId="0D8B683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A52, A53, A55</w:t>
            </w:r>
          </w:p>
        </w:tc>
      </w:tr>
      <w:tr w:rsidR="00940027" w14:paraId="73A3DFA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CFCAD7C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5498160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69931723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AEB83D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ADT_A54</w:t>
            </w:r>
          </w:p>
        </w:tc>
        <w:tc>
          <w:tcPr>
            <w:tcW w:w="3544" w:type="dxa"/>
          </w:tcPr>
          <w:p w14:paraId="482CA43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A54</w:t>
            </w:r>
          </w:p>
        </w:tc>
      </w:tr>
      <w:tr w:rsidR="00940027" w14:paraId="44A8326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0C7695F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2D2256C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1967CE1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E5ADC6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ADT_A60</w:t>
            </w:r>
          </w:p>
        </w:tc>
        <w:tc>
          <w:tcPr>
            <w:tcW w:w="3544" w:type="dxa"/>
          </w:tcPr>
          <w:p w14:paraId="3EC5C87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A60</w:t>
            </w:r>
          </w:p>
        </w:tc>
      </w:tr>
      <w:tr w:rsidR="00940027" w14:paraId="20B928F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3A37E7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236EF7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008DCBC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5AD03EF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ADT_A61</w:t>
            </w:r>
          </w:p>
        </w:tc>
        <w:tc>
          <w:tcPr>
            <w:tcW w:w="3544" w:type="dxa"/>
          </w:tcPr>
          <w:p w14:paraId="020BFB6D" w14:textId="77777777" w:rsidR="00940027" w:rsidRDefault="00940027">
            <w:pPr>
              <w:pStyle w:val="OtherTableBody"/>
            </w:pPr>
            <w:r>
              <w:t>A61, A62</w:t>
            </w:r>
          </w:p>
        </w:tc>
      </w:tr>
      <w:tr w:rsidR="00940027" w14:paraId="6AB9A37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A645CB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74523E1" w14:textId="77777777" w:rsidR="00940027" w:rsidRDefault="00940027">
            <w:pPr>
              <w:pStyle w:val="OtherTableBody"/>
            </w:pPr>
            <w:r>
              <w:t>0354</w:t>
            </w:r>
          </w:p>
        </w:tc>
        <w:tc>
          <w:tcPr>
            <w:tcW w:w="2693" w:type="dxa"/>
          </w:tcPr>
          <w:p w14:paraId="327E5B7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48786EC" w14:textId="77777777" w:rsidR="00940027" w:rsidRDefault="00940027">
            <w:pPr>
              <w:pStyle w:val="OtherTableBody"/>
            </w:pPr>
            <w:r>
              <w:t>BAR_P01</w:t>
            </w:r>
          </w:p>
        </w:tc>
        <w:tc>
          <w:tcPr>
            <w:tcW w:w="3544" w:type="dxa"/>
          </w:tcPr>
          <w:p w14:paraId="4E4FE965" w14:textId="77777777" w:rsidR="00940027" w:rsidRDefault="00940027">
            <w:pPr>
              <w:pStyle w:val="OtherTableBody"/>
            </w:pPr>
            <w:r>
              <w:t>P01</w:t>
            </w:r>
          </w:p>
        </w:tc>
      </w:tr>
      <w:tr w:rsidR="00940027" w14:paraId="3A4222B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EC16CB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D7489D1" w14:textId="77777777" w:rsidR="00940027" w:rsidRDefault="00940027">
            <w:pPr>
              <w:pStyle w:val="OtherTableBody"/>
            </w:pPr>
            <w:r>
              <w:t>0354</w:t>
            </w:r>
          </w:p>
        </w:tc>
        <w:tc>
          <w:tcPr>
            <w:tcW w:w="2693" w:type="dxa"/>
          </w:tcPr>
          <w:p w14:paraId="4AD7C89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337A631" w14:textId="77777777" w:rsidR="00940027" w:rsidRDefault="00940027">
            <w:pPr>
              <w:pStyle w:val="OtherTableBody"/>
            </w:pPr>
            <w:r>
              <w:t>BAR_P02</w:t>
            </w:r>
          </w:p>
        </w:tc>
        <w:tc>
          <w:tcPr>
            <w:tcW w:w="3544" w:type="dxa"/>
          </w:tcPr>
          <w:p w14:paraId="18EF955F" w14:textId="77777777" w:rsidR="00940027" w:rsidRDefault="00940027">
            <w:pPr>
              <w:pStyle w:val="OtherTableBody"/>
            </w:pPr>
            <w:r>
              <w:t>P02</w:t>
            </w:r>
          </w:p>
        </w:tc>
      </w:tr>
      <w:tr w:rsidR="00940027" w14:paraId="6BBB310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63BCCE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F31B49C" w14:textId="77777777" w:rsidR="00940027" w:rsidRDefault="00940027">
            <w:pPr>
              <w:pStyle w:val="OtherTableBody"/>
            </w:pPr>
            <w:r>
              <w:t>0354</w:t>
            </w:r>
          </w:p>
        </w:tc>
        <w:tc>
          <w:tcPr>
            <w:tcW w:w="2693" w:type="dxa"/>
          </w:tcPr>
          <w:p w14:paraId="00EA789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E215AB3" w14:textId="77777777" w:rsidR="00940027" w:rsidRDefault="00940027">
            <w:pPr>
              <w:pStyle w:val="OtherTableBody"/>
            </w:pPr>
            <w:r>
              <w:t>BAR_P05</w:t>
            </w:r>
          </w:p>
        </w:tc>
        <w:tc>
          <w:tcPr>
            <w:tcW w:w="3544" w:type="dxa"/>
          </w:tcPr>
          <w:p w14:paraId="20A16C0F" w14:textId="77777777" w:rsidR="00940027" w:rsidRDefault="00940027">
            <w:pPr>
              <w:pStyle w:val="OtherTableBody"/>
            </w:pPr>
            <w:r>
              <w:t>P05</w:t>
            </w:r>
          </w:p>
        </w:tc>
      </w:tr>
      <w:tr w:rsidR="00940027" w14:paraId="07E2E07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754882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0F7F30B" w14:textId="77777777" w:rsidR="00940027" w:rsidRDefault="00940027">
            <w:pPr>
              <w:pStyle w:val="OtherTableBody"/>
            </w:pPr>
            <w:r>
              <w:t>0354</w:t>
            </w:r>
          </w:p>
        </w:tc>
        <w:tc>
          <w:tcPr>
            <w:tcW w:w="2693" w:type="dxa"/>
          </w:tcPr>
          <w:p w14:paraId="5333D3A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64B5B4E" w14:textId="77777777" w:rsidR="00940027" w:rsidRDefault="00940027">
            <w:pPr>
              <w:pStyle w:val="OtherTableBody"/>
            </w:pPr>
            <w:r>
              <w:t>BAR_P06</w:t>
            </w:r>
          </w:p>
        </w:tc>
        <w:tc>
          <w:tcPr>
            <w:tcW w:w="3544" w:type="dxa"/>
          </w:tcPr>
          <w:p w14:paraId="13FA6434" w14:textId="77777777" w:rsidR="00940027" w:rsidRDefault="00940027">
            <w:pPr>
              <w:pStyle w:val="OtherTableBody"/>
            </w:pPr>
            <w:r>
              <w:t>P06</w:t>
            </w:r>
          </w:p>
        </w:tc>
      </w:tr>
      <w:tr w:rsidR="00940027" w14:paraId="51F9109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5C9998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212E220" w14:textId="77777777" w:rsidR="00940027" w:rsidRDefault="00940027">
            <w:pPr>
              <w:pStyle w:val="OtherTableBody"/>
            </w:pPr>
            <w:r>
              <w:t>0354</w:t>
            </w:r>
          </w:p>
        </w:tc>
        <w:tc>
          <w:tcPr>
            <w:tcW w:w="2693" w:type="dxa"/>
          </w:tcPr>
          <w:p w14:paraId="6979AD8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C0408CF" w14:textId="77777777" w:rsidR="00940027" w:rsidRDefault="00940027">
            <w:pPr>
              <w:pStyle w:val="OtherTableBody"/>
            </w:pPr>
            <w:r>
              <w:t>BAR_P10</w:t>
            </w:r>
          </w:p>
        </w:tc>
        <w:tc>
          <w:tcPr>
            <w:tcW w:w="3544" w:type="dxa"/>
          </w:tcPr>
          <w:p w14:paraId="41D2E070" w14:textId="77777777" w:rsidR="00940027" w:rsidRDefault="00940027">
            <w:pPr>
              <w:pStyle w:val="OtherTableBody"/>
            </w:pPr>
            <w:r>
              <w:t>P10</w:t>
            </w:r>
          </w:p>
        </w:tc>
      </w:tr>
      <w:tr w:rsidR="00940027" w14:paraId="4692147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AFF2E6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AA3F751" w14:textId="77777777" w:rsidR="00940027" w:rsidRDefault="00940027">
            <w:pPr>
              <w:pStyle w:val="OtherTableBody"/>
            </w:pPr>
            <w:r>
              <w:t>0354</w:t>
            </w:r>
          </w:p>
        </w:tc>
        <w:tc>
          <w:tcPr>
            <w:tcW w:w="2693" w:type="dxa"/>
          </w:tcPr>
          <w:p w14:paraId="4F53A65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721D948" w14:textId="77777777" w:rsidR="00940027" w:rsidRDefault="00940027">
            <w:pPr>
              <w:pStyle w:val="OtherTableBody"/>
            </w:pPr>
            <w:r>
              <w:t>BAR_P12</w:t>
            </w:r>
          </w:p>
        </w:tc>
        <w:tc>
          <w:tcPr>
            <w:tcW w:w="3544" w:type="dxa"/>
          </w:tcPr>
          <w:p w14:paraId="4899926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P12</w:t>
            </w:r>
          </w:p>
        </w:tc>
      </w:tr>
      <w:tr w:rsidR="00940027" w14:paraId="6A71D83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D28090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3EF055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73ABE20B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40BB63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BPS_O29</w:t>
            </w:r>
          </w:p>
        </w:tc>
        <w:tc>
          <w:tcPr>
            <w:tcW w:w="3544" w:type="dxa"/>
          </w:tcPr>
          <w:p w14:paraId="705AE78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O29</w:t>
            </w:r>
          </w:p>
        </w:tc>
      </w:tr>
      <w:tr w:rsidR="00940027" w14:paraId="00FD290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C7FFD9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452F396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3FBA182F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13E8EE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BRP_030</w:t>
            </w:r>
          </w:p>
        </w:tc>
        <w:tc>
          <w:tcPr>
            <w:tcW w:w="3544" w:type="dxa"/>
          </w:tcPr>
          <w:p w14:paraId="37FD06D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O30</w:t>
            </w:r>
          </w:p>
        </w:tc>
      </w:tr>
      <w:tr w:rsidR="00940027" w14:paraId="73B4537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B1C864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60573DB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0DE83DA3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1915A6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BRT_O32</w:t>
            </w:r>
          </w:p>
        </w:tc>
        <w:tc>
          <w:tcPr>
            <w:tcW w:w="3544" w:type="dxa"/>
          </w:tcPr>
          <w:p w14:paraId="6045E02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O32</w:t>
            </w:r>
          </w:p>
        </w:tc>
      </w:tr>
      <w:tr w:rsidR="00940027" w14:paraId="6DAD790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7F2D146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69534A8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3B6051E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931D6D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BTS_O31</w:t>
            </w:r>
          </w:p>
        </w:tc>
        <w:tc>
          <w:tcPr>
            <w:tcW w:w="3544" w:type="dxa"/>
          </w:tcPr>
          <w:p w14:paraId="080CC9F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O31</w:t>
            </w:r>
          </w:p>
        </w:tc>
      </w:tr>
      <w:tr w:rsidR="00940027" w14:paraId="3C378CA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308C907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7314D01B" w14:textId="77777777" w:rsidR="00940027" w:rsidRDefault="00940027">
            <w:pPr>
              <w:pStyle w:val="OtherTableBody"/>
            </w:pPr>
            <w:r>
              <w:t>0354</w:t>
            </w:r>
          </w:p>
        </w:tc>
        <w:tc>
          <w:tcPr>
            <w:tcW w:w="2693" w:type="dxa"/>
          </w:tcPr>
          <w:p w14:paraId="00808F5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F0826C4" w14:textId="77777777" w:rsidR="00940027" w:rsidRDefault="00940027">
            <w:pPr>
              <w:pStyle w:val="OtherTableBody"/>
            </w:pPr>
            <w:r>
              <w:t>CRM_C01</w:t>
            </w:r>
          </w:p>
        </w:tc>
        <w:tc>
          <w:tcPr>
            <w:tcW w:w="3544" w:type="dxa"/>
          </w:tcPr>
          <w:p w14:paraId="56C41A73" w14:textId="77777777" w:rsidR="00940027" w:rsidRDefault="00940027">
            <w:pPr>
              <w:pStyle w:val="OtherTableBody"/>
            </w:pPr>
            <w:r>
              <w:t>C01, C02, C03, C04, C05, C06, C07, C08</w:t>
            </w:r>
          </w:p>
        </w:tc>
      </w:tr>
      <w:tr w:rsidR="00940027" w14:paraId="3EF9B0D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A1B216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DDD649A" w14:textId="77777777" w:rsidR="00940027" w:rsidRDefault="00940027">
            <w:pPr>
              <w:pStyle w:val="OtherTableBody"/>
            </w:pPr>
            <w:r>
              <w:t>0354</w:t>
            </w:r>
          </w:p>
        </w:tc>
        <w:tc>
          <w:tcPr>
            <w:tcW w:w="2693" w:type="dxa"/>
          </w:tcPr>
          <w:p w14:paraId="71694F4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012F669" w14:textId="77777777" w:rsidR="00940027" w:rsidRDefault="00940027">
            <w:pPr>
              <w:pStyle w:val="OtherTableBody"/>
            </w:pPr>
            <w:r>
              <w:t>CSU_C09</w:t>
            </w:r>
          </w:p>
        </w:tc>
        <w:tc>
          <w:tcPr>
            <w:tcW w:w="3544" w:type="dxa"/>
          </w:tcPr>
          <w:p w14:paraId="22840D29" w14:textId="77777777" w:rsidR="00940027" w:rsidRDefault="00940027">
            <w:pPr>
              <w:pStyle w:val="OtherTableBody"/>
            </w:pPr>
            <w:r>
              <w:t>C09, C10, C11, C12</w:t>
            </w:r>
          </w:p>
        </w:tc>
      </w:tr>
      <w:tr w:rsidR="00940027" w14:paraId="40B5AB6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C0204D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4818D8B" w14:textId="77777777" w:rsidR="00940027" w:rsidRDefault="00940027">
            <w:pPr>
              <w:pStyle w:val="OtherTableBody"/>
            </w:pPr>
            <w:r>
              <w:t>0354</w:t>
            </w:r>
          </w:p>
        </w:tc>
        <w:tc>
          <w:tcPr>
            <w:tcW w:w="2693" w:type="dxa"/>
          </w:tcPr>
          <w:p w14:paraId="391FDF9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6D28D3D" w14:textId="77777777" w:rsidR="00940027" w:rsidRDefault="00940027">
            <w:pPr>
              <w:pStyle w:val="OtherTableBody"/>
            </w:pPr>
            <w:r>
              <w:t>DFT_P03</w:t>
            </w:r>
          </w:p>
        </w:tc>
        <w:tc>
          <w:tcPr>
            <w:tcW w:w="3544" w:type="dxa"/>
          </w:tcPr>
          <w:p w14:paraId="268112A9" w14:textId="77777777" w:rsidR="00940027" w:rsidRDefault="00940027">
            <w:pPr>
              <w:pStyle w:val="OtherTableBody"/>
            </w:pPr>
            <w:r>
              <w:t>P03</w:t>
            </w:r>
          </w:p>
        </w:tc>
      </w:tr>
      <w:tr w:rsidR="00940027" w14:paraId="2DD014B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47D1EE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F175C43" w14:textId="77777777" w:rsidR="00940027" w:rsidRDefault="00940027">
            <w:pPr>
              <w:pStyle w:val="OtherTableBody"/>
            </w:pPr>
            <w:r>
              <w:t>0354</w:t>
            </w:r>
          </w:p>
        </w:tc>
        <w:tc>
          <w:tcPr>
            <w:tcW w:w="2693" w:type="dxa"/>
          </w:tcPr>
          <w:p w14:paraId="5E3B2FB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FA31E62" w14:textId="77777777" w:rsidR="00940027" w:rsidRDefault="00940027">
            <w:pPr>
              <w:pStyle w:val="OtherTableBody"/>
            </w:pPr>
            <w:r>
              <w:t>DFT_P11</w:t>
            </w:r>
          </w:p>
        </w:tc>
        <w:tc>
          <w:tcPr>
            <w:tcW w:w="3544" w:type="dxa"/>
          </w:tcPr>
          <w:p w14:paraId="4FD15C5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P11</w:t>
            </w:r>
          </w:p>
        </w:tc>
      </w:tr>
      <w:tr w:rsidR="00940027" w14:paraId="1464F14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2B6FF7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6173CD1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0354</w:t>
            </w:r>
          </w:p>
        </w:tc>
        <w:tc>
          <w:tcPr>
            <w:tcW w:w="2693" w:type="dxa"/>
          </w:tcPr>
          <w:p w14:paraId="329039D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6208777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DOC_T12</w:t>
            </w:r>
          </w:p>
        </w:tc>
        <w:tc>
          <w:tcPr>
            <w:tcW w:w="3544" w:type="dxa"/>
          </w:tcPr>
          <w:p w14:paraId="79DC52E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T12</w:t>
            </w:r>
          </w:p>
        </w:tc>
      </w:tr>
      <w:tr w:rsidR="00940027" w14:paraId="1C46313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F894C1E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513A097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0354</w:t>
            </w:r>
          </w:p>
        </w:tc>
        <w:tc>
          <w:tcPr>
            <w:tcW w:w="2693" w:type="dxa"/>
          </w:tcPr>
          <w:p w14:paraId="3A8B048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0238D1F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DSR_P04</w:t>
            </w:r>
          </w:p>
        </w:tc>
        <w:tc>
          <w:tcPr>
            <w:tcW w:w="3544" w:type="dxa"/>
          </w:tcPr>
          <w:p w14:paraId="58DC737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P04</w:t>
            </w:r>
          </w:p>
        </w:tc>
      </w:tr>
      <w:tr w:rsidR="00940027" w14:paraId="5921ACB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BDAD01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246CE1C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0354</w:t>
            </w:r>
          </w:p>
        </w:tc>
        <w:tc>
          <w:tcPr>
            <w:tcW w:w="2693" w:type="dxa"/>
          </w:tcPr>
          <w:p w14:paraId="001EAC0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33BAFB8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DSR_Q01</w:t>
            </w:r>
          </w:p>
        </w:tc>
        <w:tc>
          <w:tcPr>
            <w:tcW w:w="3544" w:type="dxa"/>
          </w:tcPr>
          <w:p w14:paraId="275092E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Q01</w:t>
            </w:r>
          </w:p>
        </w:tc>
      </w:tr>
      <w:tr w:rsidR="00940027" w14:paraId="23F44C6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BEBFD2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275B0FF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0354</w:t>
            </w:r>
          </w:p>
        </w:tc>
        <w:tc>
          <w:tcPr>
            <w:tcW w:w="2693" w:type="dxa"/>
          </w:tcPr>
          <w:p w14:paraId="6B7F5D8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1032E63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DSR_Q03</w:t>
            </w:r>
          </w:p>
        </w:tc>
        <w:tc>
          <w:tcPr>
            <w:tcW w:w="3544" w:type="dxa"/>
          </w:tcPr>
          <w:p w14:paraId="0BB7C45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Q03</w:t>
            </w:r>
          </w:p>
        </w:tc>
      </w:tr>
      <w:tr w:rsidR="00940027" w14:paraId="723EB69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E2486A6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0A4E901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0354</w:t>
            </w:r>
          </w:p>
        </w:tc>
        <w:tc>
          <w:tcPr>
            <w:tcW w:w="2693" w:type="dxa"/>
          </w:tcPr>
          <w:p w14:paraId="02FA403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557D1AA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EAC_U07</w:t>
            </w:r>
          </w:p>
        </w:tc>
        <w:tc>
          <w:tcPr>
            <w:tcW w:w="3544" w:type="dxa"/>
          </w:tcPr>
          <w:p w14:paraId="3B74286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U07</w:t>
            </w:r>
          </w:p>
        </w:tc>
      </w:tr>
      <w:tr w:rsidR="00940027" w14:paraId="033E498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AEF50B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79F752C4" w14:textId="77777777" w:rsidR="00940027" w:rsidRDefault="00940027">
            <w:pPr>
              <w:pStyle w:val="OtherTableBody"/>
            </w:pPr>
            <w:r>
              <w:t>0354</w:t>
            </w:r>
          </w:p>
        </w:tc>
        <w:tc>
          <w:tcPr>
            <w:tcW w:w="2693" w:type="dxa"/>
          </w:tcPr>
          <w:p w14:paraId="202F198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9F2E7F2" w14:textId="77777777" w:rsidR="00940027" w:rsidRDefault="00940027">
            <w:pPr>
              <w:pStyle w:val="OtherTableBody"/>
            </w:pPr>
            <w:r>
              <w:t>EAN_U09</w:t>
            </w:r>
          </w:p>
        </w:tc>
        <w:tc>
          <w:tcPr>
            <w:tcW w:w="3544" w:type="dxa"/>
          </w:tcPr>
          <w:p w14:paraId="06B90696" w14:textId="77777777" w:rsidR="00940027" w:rsidRDefault="00940027">
            <w:pPr>
              <w:pStyle w:val="OtherTableBody"/>
            </w:pPr>
            <w:r>
              <w:t>U09</w:t>
            </w:r>
          </w:p>
        </w:tc>
      </w:tr>
      <w:tr w:rsidR="00940027" w14:paraId="444B19F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797EA9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A0F197D" w14:textId="77777777" w:rsidR="00940027" w:rsidRDefault="00940027">
            <w:pPr>
              <w:pStyle w:val="OtherTableBody"/>
            </w:pPr>
            <w:r>
              <w:t>0354</w:t>
            </w:r>
          </w:p>
        </w:tc>
        <w:tc>
          <w:tcPr>
            <w:tcW w:w="2693" w:type="dxa"/>
          </w:tcPr>
          <w:p w14:paraId="6051CC8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D2153AE" w14:textId="77777777" w:rsidR="00940027" w:rsidRDefault="00940027">
            <w:pPr>
              <w:pStyle w:val="OtherTableBody"/>
            </w:pPr>
            <w:r>
              <w:t>EAR_U08</w:t>
            </w:r>
          </w:p>
        </w:tc>
        <w:tc>
          <w:tcPr>
            <w:tcW w:w="3544" w:type="dxa"/>
          </w:tcPr>
          <w:p w14:paraId="429409DC" w14:textId="77777777" w:rsidR="00940027" w:rsidRDefault="00940027">
            <w:pPr>
              <w:pStyle w:val="OtherTableBody"/>
            </w:pPr>
            <w:r>
              <w:t>U08</w:t>
            </w:r>
          </w:p>
        </w:tc>
      </w:tr>
      <w:tr w:rsidR="00940027" w14:paraId="3D71F7E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030A2F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4E82C47" w14:textId="77777777" w:rsidR="00940027" w:rsidRDefault="00940027">
            <w:pPr>
              <w:pStyle w:val="OtherTableBody"/>
            </w:pPr>
            <w:r>
              <w:t>0354</w:t>
            </w:r>
          </w:p>
        </w:tc>
        <w:tc>
          <w:tcPr>
            <w:tcW w:w="2693" w:type="dxa"/>
          </w:tcPr>
          <w:p w14:paraId="49F77E2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6AE85C4" w14:textId="77777777" w:rsidR="00940027" w:rsidRDefault="00940027">
            <w:pPr>
              <w:pStyle w:val="OtherTableBody"/>
            </w:pPr>
            <w:r>
              <w:t>EDR_R07</w:t>
            </w:r>
          </w:p>
        </w:tc>
        <w:tc>
          <w:tcPr>
            <w:tcW w:w="3544" w:type="dxa"/>
          </w:tcPr>
          <w:p w14:paraId="604E7882" w14:textId="77777777" w:rsidR="00940027" w:rsidRDefault="00940027">
            <w:pPr>
              <w:pStyle w:val="OtherTableBody"/>
            </w:pPr>
            <w:r>
              <w:t>R07</w:t>
            </w:r>
          </w:p>
        </w:tc>
      </w:tr>
      <w:tr w:rsidR="00940027" w14:paraId="2926D54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841441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ADE365E" w14:textId="77777777" w:rsidR="00940027" w:rsidRDefault="00940027">
            <w:pPr>
              <w:pStyle w:val="OtherTableBody"/>
            </w:pPr>
            <w:r>
              <w:t>0354</w:t>
            </w:r>
          </w:p>
        </w:tc>
        <w:tc>
          <w:tcPr>
            <w:tcW w:w="2693" w:type="dxa"/>
          </w:tcPr>
          <w:p w14:paraId="19D8925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472AD15" w14:textId="77777777" w:rsidR="00940027" w:rsidRDefault="00940027">
            <w:pPr>
              <w:pStyle w:val="OtherTableBody"/>
            </w:pPr>
            <w:r>
              <w:t>EQQ_Q04</w:t>
            </w:r>
          </w:p>
        </w:tc>
        <w:tc>
          <w:tcPr>
            <w:tcW w:w="3544" w:type="dxa"/>
          </w:tcPr>
          <w:p w14:paraId="5E66CF2D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Q04</w:t>
            </w:r>
          </w:p>
        </w:tc>
      </w:tr>
      <w:tr w:rsidR="00940027" w14:paraId="5BDB9EA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1D1D0A6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793E5CCC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0354</w:t>
            </w:r>
          </w:p>
        </w:tc>
        <w:tc>
          <w:tcPr>
            <w:tcW w:w="2693" w:type="dxa"/>
          </w:tcPr>
          <w:p w14:paraId="687AFEE9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519213C6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ERP_R09</w:t>
            </w:r>
          </w:p>
        </w:tc>
        <w:tc>
          <w:tcPr>
            <w:tcW w:w="3544" w:type="dxa"/>
          </w:tcPr>
          <w:p w14:paraId="6C0D78AE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R09</w:t>
            </w:r>
          </w:p>
        </w:tc>
      </w:tr>
      <w:tr w:rsidR="00940027" w14:paraId="323D8E3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363293E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5E31F38F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0354</w:t>
            </w:r>
          </w:p>
        </w:tc>
        <w:tc>
          <w:tcPr>
            <w:tcW w:w="2693" w:type="dxa"/>
          </w:tcPr>
          <w:p w14:paraId="3D598C17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2F6031B6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ESR_U02</w:t>
            </w:r>
          </w:p>
        </w:tc>
        <w:tc>
          <w:tcPr>
            <w:tcW w:w="3544" w:type="dxa"/>
          </w:tcPr>
          <w:p w14:paraId="185FE76A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U02</w:t>
            </w:r>
          </w:p>
        </w:tc>
      </w:tr>
      <w:tr w:rsidR="00940027" w14:paraId="7F7EDC9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E86DE53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170C1562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0354</w:t>
            </w:r>
          </w:p>
        </w:tc>
        <w:tc>
          <w:tcPr>
            <w:tcW w:w="2693" w:type="dxa"/>
          </w:tcPr>
          <w:p w14:paraId="459D1490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362AA87D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ESU_U01</w:t>
            </w:r>
          </w:p>
        </w:tc>
        <w:tc>
          <w:tcPr>
            <w:tcW w:w="3544" w:type="dxa"/>
          </w:tcPr>
          <w:p w14:paraId="1D8E8486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U01</w:t>
            </w:r>
          </w:p>
        </w:tc>
      </w:tr>
      <w:tr w:rsidR="00940027" w14:paraId="6D95C26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0E1C435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3030EB03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0354</w:t>
            </w:r>
          </w:p>
        </w:tc>
        <w:tc>
          <w:tcPr>
            <w:tcW w:w="2693" w:type="dxa"/>
          </w:tcPr>
          <w:p w14:paraId="5FB4B00C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31D2B405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INR_U06</w:t>
            </w:r>
          </w:p>
        </w:tc>
        <w:tc>
          <w:tcPr>
            <w:tcW w:w="3544" w:type="dxa"/>
          </w:tcPr>
          <w:p w14:paraId="7B5100B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U06</w:t>
            </w:r>
          </w:p>
        </w:tc>
      </w:tr>
      <w:tr w:rsidR="00940027" w14:paraId="62F2741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54FB36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7DA1282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0354</w:t>
            </w:r>
          </w:p>
        </w:tc>
        <w:tc>
          <w:tcPr>
            <w:tcW w:w="2693" w:type="dxa"/>
          </w:tcPr>
          <w:p w14:paraId="2A8DC4BF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1BC19AF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INU_U05</w:t>
            </w:r>
          </w:p>
        </w:tc>
        <w:tc>
          <w:tcPr>
            <w:tcW w:w="3544" w:type="dxa"/>
          </w:tcPr>
          <w:p w14:paraId="6D61FB4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U05</w:t>
            </w:r>
          </w:p>
        </w:tc>
      </w:tr>
      <w:tr w:rsidR="00940027" w14:paraId="1C06E22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A5C7C56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191AAAE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2F1A906C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9233D6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LSU_U12</w:t>
            </w:r>
          </w:p>
        </w:tc>
        <w:tc>
          <w:tcPr>
            <w:tcW w:w="3544" w:type="dxa"/>
          </w:tcPr>
          <w:p w14:paraId="47F84F4C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U12, U13</w:t>
            </w:r>
          </w:p>
        </w:tc>
      </w:tr>
      <w:tr w:rsidR="00940027" w14:paraId="472195F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F1E3626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55103D0D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0354</w:t>
            </w:r>
          </w:p>
        </w:tc>
        <w:tc>
          <w:tcPr>
            <w:tcW w:w="2693" w:type="dxa"/>
          </w:tcPr>
          <w:p w14:paraId="6B02EF1E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6A9C321B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MDM_T01</w:t>
            </w:r>
          </w:p>
        </w:tc>
        <w:tc>
          <w:tcPr>
            <w:tcW w:w="3544" w:type="dxa"/>
          </w:tcPr>
          <w:p w14:paraId="053B1858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T01, T03, T05, T07, T09, T11</w:t>
            </w:r>
          </w:p>
        </w:tc>
      </w:tr>
      <w:tr w:rsidR="00940027" w14:paraId="6DB7169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E835F86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40F4915D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0354</w:t>
            </w:r>
          </w:p>
        </w:tc>
        <w:tc>
          <w:tcPr>
            <w:tcW w:w="2693" w:type="dxa"/>
          </w:tcPr>
          <w:p w14:paraId="01797607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2BB1AAD5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MDM_T02</w:t>
            </w:r>
          </w:p>
        </w:tc>
        <w:tc>
          <w:tcPr>
            <w:tcW w:w="3544" w:type="dxa"/>
          </w:tcPr>
          <w:p w14:paraId="59F38160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T02, T04, T06, T08, T10</w:t>
            </w:r>
          </w:p>
        </w:tc>
      </w:tr>
      <w:tr w:rsidR="00940027" w14:paraId="4CDDA1F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3EB087C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0AB13E50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0354</w:t>
            </w:r>
          </w:p>
        </w:tc>
        <w:tc>
          <w:tcPr>
            <w:tcW w:w="2693" w:type="dxa"/>
          </w:tcPr>
          <w:p w14:paraId="4CB03E8E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205CAFF8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MFD_MFA</w:t>
            </w:r>
          </w:p>
        </w:tc>
        <w:tc>
          <w:tcPr>
            <w:tcW w:w="3544" w:type="dxa"/>
          </w:tcPr>
          <w:p w14:paraId="1ED78387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MFA</w:t>
            </w:r>
          </w:p>
        </w:tc>
      </w:tr>
      <w:tr w:rsidR="00940027" w14:paraId="3A23AD2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D9C5FD8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2315C1C1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0354</w:t>
            </w:r>
          </w:p>
        </w:tc>
        <w:tc>
          <w:tcPr>
            <w:tcW w:w="2693" w:type="dxa"/>
          </w:tcPr>
          <w:p w14:paraId="14B6CC54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43C9635E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MFK_M01</w:t>
            </w:r>
          </w:p>
        </w:tc>
        <w:tc>
          <w:tcPr>
            <w:tcW w:w="3544" w:type="dxa"/>
          </w:tcPr>
          <w:p w14:paraId="1FF5F779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M01, M02, M03, M04, M05, M06, M07, M08, M09, M10, M11</w:t>
            </w:r>
          </w:p>
        </w:tc>
      </w:tr>
      <w:tr w:rsidR="00940027" w14:paraId="60628E0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5B5B278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268C5327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0354</w:t>
            </w:r>
          </w:p>
        </w:tc>
        <w:tc>
          <w:tcPr>
            <w:tcW w:w="2693" w:type="dxa"/>
          </w:tcPr>
          <w:p w14:paraId="705EC36D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7E7C18A4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MFN_M01</w:t>
            </w:r>
          </w:p>
        </w:tc>
        <w:tc>
          <w:tcPr>
            <w:tcW w:w="3544" w:type="dxa"/>
          </w:tcPr>
          <w:p w14:paraId="79CA4914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M01</w:t>
            </w:r>
          </w:p>
        </w:tc>
      </w:tr>
      <w:tr w:rsidR="00940027" w14:paraId="6631CEA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FF0B0CA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0FBAF8F9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0354</w:t>
            </w:r>
          </w:p>
        </w:tc>
        <w:tc>
          <w:tcPr>
            <w:tcW w:w="2693" w:type="dxa"/>
          </w:tcPr>
          <w:p w14:paraId="12EE15CB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52C6BC1A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MFN_M02</w:t>
            </w:r>
          </w:p>
        </w:tc>
        <w:tc>
          <w:tcPr>
            <w:tcW w:w="3544" w:type="dxa"/>
          </w:tcPr>
          <w:p w14:paraId="2D2B037E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M02</w:t>
            </w:r>
          </w:p>
        </w:tc>
      </w:tr>
      <w:tr w:rsidR="00940027" w14:paraId="2E15616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FD14990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3AFFE6F0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0354</w:t>
            </w:r>
          </w:p>
        </w:tc>
        <w:tc>
          <w:tcPr>
            <w:tcW w:w="2693" w:type="dxa"/>
          </w:tcPr>
          <w:p w14:paraId="064B65EC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1591D552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MFN_M03</w:t>
            </w:r>
          </w:p>
        </w:tc>
        <w:tc>
          <w:tcPr>
            <w:tcW w:w="3544" w:type="dxa"/>
          </w:tcPr>
          <w:p w14:paraId="16B16250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M03</w:t>
            </w:r>
          </w:p>
        </w:tc>
      </w:tr>
      <w:tr w:rsidR="00940027" w14:paraId="3C28C8B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5461A5D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6D6E1DE0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0354</w:t>
            </w:r>
          </w:p>
        </w:tc>
        <w:tc>
          <w:tcPr>
            <w:tcW w:w="2693" w:type="dxa"/>
          </w:tcPr>
          <w:p w14:paraId="347D0E24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3C9446FB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MFN_M04</w:t>
            </w:r>
          </w:p>
        </w:tc>
        <w:tc>
          <w:tcPr>
            <w:tcW w:w="3544" w:type="dxa"/>
          </w:tcPr>
          <w:p w14:paraId="1F73E51A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M04</w:t>
            </w:r>
          </w:p>
        </w:tc>
      </w:tr>
      <w:tr w:rsidR="00940027" w14:paraId="762E7DD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3A9367B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0D9BB4EC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0354</w:t>
            </w:r>
          </w:p>
        </w:tc>
        <w:tc>
          <w:tcPr>
            <w:tcW w:w="2693" w:type="dxa"/>
          </w:tcPr>
          <w:p w14:paraId="297889F8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1051A678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MFN_M05</w:t>
            </w:r>
          </w:p>
        </w:tc>
        <w:tc>
          <w:tcPr>
            <w:tcW w:w="3544" w:type="dxa"/>
          </w:tcPr>
          <w:p w14:paraId="276C05FD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M05</w:t>
            </w:r>
          </w:p>
        </w:tc>
      </w:tr>
      <w:tr w:rsidR="00940027" w14:paraId="29C099D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09DC2FE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6F4E8514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0354</w:t>
            </w:r>
          </w:p>
        </w:tc>
        <w:tc>
          <w:tcPr>
            <w:tcW w:w="2693" w:type="dxa"/>
          </w:tcPr>
          <w:p w14:paraId="32544561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65F6707B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MFN_M06</w:t>
            </w:r>
          </w:p>
        </w:tc>
        <w:tc>
          <w:tcPr>
            <w:tcW w:w="3544" w:type="dxa"/>
          </w:tcPr>
          <w:p w14:paraId="3A45FB25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M06</w:t>
            </w:r>
          </w:p>
        </w:tc>
      </w:tr>
      <w:tr w:rsidR="00940027" w14:paraId="35838EB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CDA1642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3594BD51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0354</w:t>
            </w:r>
          </w:p>
        </w:tc>
        <w:tc>
          <w:tcPr>
            <w:tcW w:w="2693" w:type="dxa"/>
          </w:tcPr>
          <w:p w14:paraId="262F9003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09B496CA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MFN_M07</w:t>
            </w:r>
          </w:p>
        </w:tc>
        <w:tc>
          <w:tcPr>
            <w:tcW w:w="3544" w:type="dxa"/>
          </w:tcPr>
          <w:p w14:paraId="700972BC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M07</w:t>
            </w:r>
          </w:p>
        </w:tc>
      </w:tr>
      <w:tr w:rsidR="00940027" w14:paraId="36B3577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3068BB3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7D2A129D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0354</w:t>
            </w:r>
          </w:p>
        </w:tc>
        <w:tc>
          <w:tcPr>
            <w:tcW w:w="2693" w:type="dxa"/>
          </w:tcPr>
          <w:p w14:paraId="521900E7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24447F1A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MFN_M08</w:t>
            </w:r>
          </w:p>
        </w:tc>
        <w:tc>
          <w:tcPr>
            <w:tcW w:w="3544" w:type="dxa"/>
          </w:tcPr>
          <w:p w14:paraId="72CCD279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M08</w:t>
            </w:r>
          </w:p>
        </w:tc>
      </w:tr>
      <w:tr w:rsidR="00940027" w14:paraId="3E8E008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92FD657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5B3E741D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0354</w:t>
            </w:r>
          </w:p>
        </w:tc>
        <w:tc>
          <w:tcPr>
            <w:tcW w:w="2693" w:type="dxa"/>
          </w:tcPr>
          <w:p w14:paraId="05F95255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48D83988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MFN_M09</w:t>
            </w:r>
          </w:p>
        </w:tc>
        <w:tc>
          <w:tcPr>
            <w:tcW w:w="3544" w:type="dxa"/>
          </w:tcPr>
          <w:p w14:paraId="2A23E828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M09</w:t>
            </w:r>
          </w:p>
        </w:tc>
      </w:tr>
      <w:tr w:rsidR="00940027" w14:paraId="71E95FE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8B70525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504D4EEE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0354</w:t>
            </w:r>
          </w:p>
        </w:tc>
        <w:tc>
          <w:tcPr>
            <w:tcW w:w="2693" w:type="dxa"/>
          </w:tcPr>
          <w:p w14:paraId="40D9EF48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03BD6970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MFN_M10</w:t>
            </w:r>
          </w:p>
        </w:tc>
        <w:tc>
          <w:tcPr>
            <w:tcW w:w="3544" w:type="dxa"/>
          </w:tcPr>
          <w:p w14:paraId="14829DB8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M10</w:t>
            </w:r>
          </w:p>
        </w:tc>
      </w:tr>
      <w:tr w:rsidR="00940027" w14:paraId="32EAECF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11011E2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008AC82C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0354</w:t>
            </w:r>
          </w:p>
        </w:tc>
        <w:tc>
          <w:tcPr>
            <w:tcW w:w="2693" w:type="dxa"/>
          </w:tcPr>
          <w:p w14:paraId="672DF4E2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69186515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MFN_M11</w:t>
            </w:r>
          </w:p>
        </w:tc>
        <w:tc>
          <w:tcPr>
            <w:tcW w:w="3544" w:type="dxa"/>
          </w:tcPr>
          <w:p w14:paraId="67EAB9E8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M11</w:t>
            </w:r>
          </w:p>
        </w:tc>
      </w:tr>
      <w:tr w:rsidR="00940027" w14:paraId="38F56C0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991D150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6A17E77D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0354</w:t>
            </w:r>
          </w:p>
        </w:tc>
        <w:tc>
          <w:tcPr>
            <w:tcW w:w="2693" w:type="dxa"/>
          </w:tcPr>
          <w:p w14:paraId="3218A950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7724220C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MFN_M12</w:t>
            </w:r>
          </w:p>
        </w:tc>
        <w:tc>
          <w:tcPr>
            <w:tcW w:w="3544" w:type="dxa"/>
          </w:tcPr>
          <w:p w14:paraId="403B2B35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M12</w:t>
            </w:r>
          </w:p>
        </w:tc>
      </w:tr>
      <w:tr w:rsidR="00940027" w14:paraId="6091689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A3EA907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10E752E1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0354</w:t>
            </w:r>
          </w:p>
        </w:tc>
        <w:tc>
          <w:tcPr>
            <w:tcW w:w="2693" w:type="dxa"/>
          </w:tcPr>
          <w:p w14:paraId="15633358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19B573E3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MFN_M13</w:t>
            </w:r>
          </w:p>
        </w:tc>
        <w:tc>
          <w:tcPr>
            <w:tcW w:w="3544" w:type="dxa"/>
          </w:tcPr>
          <w:p w14:paraId="612B98CA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M13</w:t>
            </w:r>
          </w:p>
        </w:tc>
      </w:tr>
      <w:tr w:rsidR="00940027" w14:paraId="784E00A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566D960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15AE1444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0354</w:t>
            </w:r>
          </w:p>
        </w:tc>
        <w:tc>
          <w:tcPr>
            <w:tcW w:w="2693" w:type="dxa"/>
          </w:tcPr>
          <w:p w14:paraId="524C26C1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4E77A0D7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MFN_M15</w:t>
            </w:r>
          </w:p>
        </w:tc>
        <w:tc>
          <w:tcPr>
            <w:tcW w:w="3544" w:type="dxa"/>
          </w:tcPr>
          <w:p w14:paraId="5E623311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M15</w:t>
            </w:r>
          </w:p>
        </w:tc>
      </w:tr>
      <w:tr w:rsidR="00940027" w14:paraId="0655F60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37BA23D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190BF85F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0354</w:t>
            </w:r>
          </w:p>
        </w:tc>
        <w:tc>
          <w:tcPr>
            <w:tcW w:w="2693" w:type="dxa"/>
          </w:tcPr>
          <w:p w14:paraId="7B4411CD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7D6BD5A3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MFQ_M01</w:t>
            </w:r>
          </w:p>
        </w:tc>
        <w:tc>
          <w:tcPr>
            <w:tcW w:w="3544" w:type="dxa"/>
          </w:tcPr>
          <w:p w14:paraId="2CEFCB46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M01, M02, M03, M04, M05, M06</w:t>
            </w:r>
          </w:p>
        </w:tc>
      </w:tr>
      <w:tr w:rsidR="00940027" w14:paraId="0D51829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ACD1E5A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1A121D11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0354</w:t>
            </w:r>
          </w:p>
        </w:tc>
        <w:tc>
          <w:tcPr>
            <w:tcW w:w="2693" w:type="dxa"/>
          </w:tcPr>
          <w:p w14:paraId="43F1DBC2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30887F5D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MFR_M01</w:t>
            </w:r>
          </w:p>
        </w:tc>
        <w:tc>
          <w:tcPr>
            <w:tcW w:w="3544" w:type="dxa"/>
          </w:tcPr>
          <w:p w14:paraId="7F8ADD1C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M01, M02, M03, M04, M05, M06</w:t>
            </w:r>
          </w:p>
        </w:tc>
      </w:tr>
      <w:tr w:rsidR="00940027" w14:paraId="3614665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B0AD736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39EEE0A0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0354</w:t>
            </w:r>
          </w:p>
        </w:tc>
        <w:tc>
          <w:tcPr>
            <w:tcW w:w="2693" w:type="dxa"/>
          </w:tcPr>
          <w:p w14:paraId="1C2C21D5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641ABBB3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NMD_N02</w:t>
            </w:r>
          </w:p>
        </w:tc>
        <w:tc>
          <w:tcPr>
            <w:tcW w:w="3544" w:type="dxa"/>
          </w:tcPr>
          <w:p w14:paraId="709F9B44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N02</w:t>
            </w:r>
          </w:p>
        </w:tc>
      </w:tr>
      <w:tr w:rsidR="00940027" w14:paraId="0F29D33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7A78534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00ADF50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2C9EF9C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9E0D2A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NMQ_N01</w:t>
            </w:r>
          </w:p>
        </w:tc>
        <w:tc>
          <w:tcPr>
            <w:tcW w:w="3544" w:type="dxa"/>
          </w:tcPr>
          <w:p w14:paraId="70FF59E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N01</w:t>
            </w:r>
          </w:p>
        </w:tc>
      </w:tr>
      <w:tr w:rsidR="00940027" w14:paraId="07B48A1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2995B4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604F41E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5BA11576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DC12D1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NMR_N01</w:t>
            </w:r>
          </w:p>
        </w:tc>
        <w:tc>
          <w:tcPr>
            <w:tcW w:w="3544" w:type="dxa"/>
          </w:tcPr>
          <w:p w14:paraId="06EB309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N01</w:t>
            </w:r>
          </w:p>
        </w:tc>
      </w:tr>
      <w:tr w:rsidR="00940027" w14:paraId="02F81C2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4218D43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06350A1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3BD0405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F41F1D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OMB_O27</w:t>
            </w:r>
          </w:p>
        </w:tc>
        <w:tc>
          <w:tcPr>
            <w:tcW w:w="3544" w:type="dxa"/>
          </w:tcPr>
          <w:p w14:paraId="5FE8D9C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O27</w:t>
            </w:r>
          </w:p>
        </w:tc>
      </w:tr>
      <w:tr w:rsidR="00940027" w14:paraId="2E2E258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35D1B7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25F2DA5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70AF9BC7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1BF8243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OMD_O03</w:t>
            </w:r>
          </w:p>
        </w:tc>
        <w:tc>
          <w:tcPr>
            <w:tcW w:w="3544" w:type="dxa"/>
          </w:tcPr>
          <w:p w14:paraId="1992C22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O03</w:t>
            </w:r>
          </w:p>
        </w:tc>
      </w:tr>
      <w:tr w:rsidR="00940027" w14:paraId="4648976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B62BF6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56569D7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53E3315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DE904B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OMG_O19</w:t>
            </w:r>
          </w:p>
        </w:tc>
        <w:tc>
          <w:tcPr>
            <w:tcW w:w="3544" w:type="dxa"/>
          </w:tcPr>
          <w:p w14:paraId="7F67A59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O19</w:t>
            </w:r>
          </w:p>
        </w:tc>
      </w:tr>
      <w:tr w:rsidR="00940027" w14:paraId="7734B66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9E43216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72626BA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44C7E01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2EBF1A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OMI_O23</w:t>
            </w:r>
          </w:p>
        </w:tc>
        <w:tc>
          <w:tcPr>
            <w:tcW w:w="3544" w:type="dxa"/>
          </w:tcPr>
          <w:p w14:paraId="70A14DD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O23</w:t>
            </w:r>
          </w:p>
        </w:tc>
      </w:tr>
      <w:tr w:rsidR="00940027" w14:paraId="7903358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C458FC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53A914A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188A9C0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189032A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OML_O21</w:t>
            </w:r>
          </w:p>
        </w:tc>
        <w:tc>
          <w:tcPr>
            <w:tcW w:w="3544" w:type="dxa"/>
          </w:tcPr>
          <w:p w14:paraId="6EF2F08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O21</w:t>
            </w:r>
          </w:p>
        </w:tc>
      </w:tr>
      <w:tr w:rsidR="00940027" w14:paraId="2A5C407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B2A447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6F90F51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2716B91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DC668A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OML_O33</w:t>
            </w:r>
          </w:p>
        </w:tc>
        <w:tc>
          <w:tcPr>
            <w:tcW w:w="3544" w:type="dxa"/>
          </w:tcPr>
          <w:p w14:paraId="2FAA110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O33</w:t>
            </w:r>
          </w:p>
        </w:tc>
      </w:tr>
      <w:tr w:rsidR="00940027" w14:paraId="374949A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022DA6C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4422210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6C58C69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4C703D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OML_O35</w:t>
            </w:r>
          </w:p>
        </w:tc>
        <w:tc>
          <w:tcPr>
            <w:tcW w:w="3544" w:type="dxa"/>
          </w:tcPr>
          <w:p w14:paraId="01EB347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O35</w:t>
            </w:r>
          </w:p>
        </w:tc>
      </w:tr>
      <w:tr w:rsidR="00940027" w14:paraId="692D83B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19C100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2B206E8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163E216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893D11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OMN_O07</w:t>
            </w:r>
          </w:p>
        </w:tc>
        <w:tc>
          <w:tcPr>
            <w:tcW w:w="3544" w:type="dxa"/>
          </w:tcPr>
          <w:p w14:paraId="09C86DE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007</w:t>
            </w:r>
          </w:p>
        </w:tc>
      </w:tr>
      <w:tr w:rsidR="00940027" w14:paraId="61F8B82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2222DC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4442737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4454B66F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0E7932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OMP_O09</w:t>
            </w:r>
          </w:p>
        </w:tc>
        <w:tc>
          <w:tcPr>
            <w:tcW w:w="3544" w:type="dxa"/>
          </w:tcPr>
          <w:p w14:paraId="4F03DB1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O09</w:t>
            </w:r>
          </w:p>
        </w:tc>
      </w:tr>
      <w:tr w:rsidR="00940027" w14:paraId="6B61C48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DBCA6D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6958C88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0E113DF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68296D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OMS_O05</w:t>
            </w:r>
          </w:p>
        </w:tc>
        <w:tc>
          <w:tcPr>
            <w:tcW w:w="3544" w:type="dxa"/>
          </w:tcPr>
          <w:p w14:paraId="1AE2018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O05</w:t>
            </w:r>
          </w:p>
        </w:tc>
      </w:tr>
      <w:tr w:rsidR="00940027" w14:paraId="6C51890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0BD4E21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196B0EC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3B23748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5A3A901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ORB_O28</w:t>
            </w:r>
          </w:p>
        </w:tc>
        <w:tc>
          <w:tcPr>
            <w:tcW w:w="3544" w:type="dxa"/>
          </w:tcPr>
          <w:p w14:paraId="13B6F13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O28</w:t>
            </w:r>
          </w:p>
        </w:tc>
      </w:tr>
      <w:tr w:rsidR="00940027" w14:paraId="379E173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F03940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1752EEB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639CCD5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117DEA1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ORD_O04</w:t>
            </w:r>
          </w:p>
        </w:tc>
        <w:tc>
          <w:tcPr>
            <w:tcW w:w="3544" w:type="dxa"/>
          </w:tcPr>
          <w:p w14:paraId="268AD87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O04</w:t>
            </w:r>
          </w:p>
        </w:tc>
      </w:tr>
      <w:tr w:rsidR="00940027" w14:paraId="446348A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6EE0468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42BD8AF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0354</w:t>
            </w:r>
          </w:p>
        </w:tc>
        <w:tc>
          <w:tcPr>
            <w:tcW w:w="2693" w:type="dxa"/>
          </w:tcPr>
          <w:p w14:paraId="11246F51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3DCF43AD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ORF_R04</w:t>
            </w:r>
          </w:p>
        </w:tc>
        <w:tc>
          <w:tcPr>
            <w:tcW w:w="3544" w:type="dxa"/>
          </w:tcPr>
          <w:p w14:paraId="5364281A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R04</w:t>
            </w:r>
          </w:p>
        </w:tc>
      </w:tr>
      <w:tr w:rsidR="00940027" w14:paraId="5FD2D12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FE64ADD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30D2DC3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24574BA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3FF04F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ORG_O20</w:t>
            </w:r>
          </w:p>
        </w:tc>
        <w:tc>
          <w:tcPr>
            <w:tcW w:w="3544" w:type="dxa"/>
          </w:tcPr>
          <w:p w14:paraId="296D43E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O20</w:t>
            </w:r>
          </w:p>
        </w:tc>
      </w:tr>
      <w:tr w:rsidR="00940027" w14:paraId="34C8DE2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5AEB603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0A8959B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5242DBE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9FA14E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ORI_O24</w:t>
            </w:r>
          </w:p>
        </w:tc>
        <w:tc>
          <w:tcPr>
            <w:tcW w:w="3544" w:type="dxa"/>
          </w:tcPr>
          <w:p w14:paraId="3A00339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O24</w:t>
            </w:r>
          </w:p>
        </w:tc>
      </w:tr>
      <w:tr w:rsidR="00940027" w14:paraId="633AECD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8FE9ED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7B2135F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4420089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1BF75EC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ORL_O22</w:t>
            </w:r>
          </w:p>
        </w:tc>
        <w:tc>
          <w:tcPr>
            <w:tcW w:w="3544" w:type="dxa"/>
          </w:tcPr>
          <w:p w14:paraId="7BFAE54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022</w:t>
            </w:r>
          </w:p>
        </w:tc>
      </w:tr>
      <w:tr w:rsidR="00940027" w14:paraId="3248F92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69C2341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0F01753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45F9A6F3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1586A36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ORL_O34</w:t>
            </w:r>
          </w:p>
        </w:tc>
        <w:tc>
          <w:tcPr>
            <w:tcW w:w="3544" w:type="dxa"/>
          </w:tcPr>
          <w:p w14:paraId="69385CB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O34</w:t>
            </w:r>
          </w:p>
        </w:tc>
      </w:tr>
      <w:tr w:rsidR="00940027" w14:paraId="5B7DBE7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48BE507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75DE016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60E9A22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DFF10E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ORL_O36</w:t>
            </w:r>
          </w:p>
        </w:tc>
        <w:tc>
          <w:tcPr>
            <w:tcW w:w="3544" w:type="dxa"/>
          </w:tcPr>
          <w:p w14:paraId="3D3954F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O36</w:t>
            </w:r>
          </w:p>
        </w:tc>
      </w:tr>
      <w:tr w:rsidR="00940027" w14:paraId="605C0A4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2014F5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074DDAE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50D4AEE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A45FD7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ORM_O01</w:t>
            </w:r>
          </w:p>
        </w:tc>
        <w:tc>
          <w:tcPr>
            <w:tcW w:w="3544" w:type="dxa"/>
          </w:tcPr>
          <w:p w14:paraId="3A18B17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O01</w:t>
            </w:r>
          </w:p>
        </w:tc>
      </w:tr>
      <w:tr w:rsidR="00940027" w14:paraId="5EC47D7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603118C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7EC4F3D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64CB399F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36E83B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ORN_O08</w:t>
            </w:r>
          </w:p>
        </w:tc>
        <w:tc>
          <w:tcPr>
            <w:tcW w:w="3544" w:type="dxa"/>
          </w:tcPr>
          <w:p w14:paraId="21C0067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O08</w:t>
            </w:r>
          </w:p>
        </w:tc>
      </w:tr>
      <w:tr w:rsidR="00940027" w14:paraId="179779E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30DF23B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9129D8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1A31DA3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58D8D8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ORP_O10</w:t>
            </w:r>
          </w:p>
        </w:tc>
        <w:tc>
          <w:tcPr>
            <w:tcW w:w="3544" w:type="dxa"/>
          </w:tcPr>
          <w:p w14:paraId="227C5A0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O10</w:t>
            </w:r>
          </w:p>
        </w:tc>
      </w:tr>
      <w:tr w:rsidR="00940027" w14:paraId="423FBA9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92CF401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C9996B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6B37C7D7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55FA696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ORR_O02</w:t>
            </w:r>
          </w:p>
        </w:tc>
        <w:tc>
          <w:tcPr>
            <w:tcW w:w="3544" w:type="dxa"/>
          </w:tcPr>
          <w:p w14:paraId="02A9AC3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O02</w:t>
            </w:r>
          </w:p>
        </w:tc>
      </w:tr>
      <w:tr w:rsidR="00940027" w14:paraId="673F3E3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1E687E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23F79CB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6D446B2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4D094D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ORS_O06</w:t>
            </w:r>
          </w:p>
        </w:tc>
        <w:tc>
          <w:tcPr>
            <w:tcW w:w="3544" w:type="dxa"/>
          </w:tcPr>
          <w:p w14:paraId="00EB8AF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O06</w:t>
            </w:r>
          </w:p>
        </w:tc>
      </w:tr>
      <w:tr w:rsidR="00940027" w14:paraId="0E9D5E9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042699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0ED9D89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5655FF2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C2B5B0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ORU_R01</w:t>
            </w:r>
          </w:p>
        </w:tc>
        <w:tc>
          <w:tcPr>
            <w:tcW w:w="3544" w:type="dxa"/>
          </w:tcPr>
          <w:p w14:paraId="664F6332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R01</w:t>
            </w:r>
          </w:p>
        </w:tc>
      </w:tr>
      <w:tr w:rsidR="00940027" w14:paraId="453427C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6429023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02A05AEC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0354</w:t>
            </w:r>
          </w:p>
        </w:tc>
        <w:tc>
          <w:tcPr>
            <w:tcW w:w="2693" w:type="dxa"/>
          </w:tcPr>
          <w:p w14:paraId="5CCCB8CB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34DA3245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ORU_R30</w:t>
            </w:r>
          </w:p>
        </w:tc>
        <w:tc>
          <w:tcPr>
            <w:tcW w:w="3544" w:type="dxa"/>
          </w:tcPr>
          <w:p w14:paraId="31C74879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R30</w:t>
            </w:r>
          </w:p>
        </w:tc>
      </w:tr>
      <w:tr w:rsidR="00940027" w14:paraId="75E0AFD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CE673EC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2FFA3041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0354</w:t>
            </w:r>
          </w:p>
        </w:tc>
        <w:tc>
          <w:tcPr>
            <w:tcW w:w="2693" w:type="dxa"/>
          </w:tcPr>
          <w:p w14:paraId="2C19E97C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791EF28A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ORU_R31</w:t>
            </w:r>
          </w:p>
        </w:tc>
        <w:tc>
          <w:tcPr>
            <w:tcW w:w="3544" w:type="dxa"/>
          </w:tcPr>
          <w:p w14:paraId="334B96B0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R31</w:t>
            </w:r>
          </w:p>
        </w:tc>
      </w:tr>
      <w:tr w:rsidR="00940027" w14:paraId="5BE21A4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7C66CAC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2243EAB6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0354</w:t>
            </w:r>
          </w:p>
        </w:tc>
        <w:tc>
          <w:tcPr>
            <w:tcW w:w="2693" w:type="dxa"/>
          </w:tcPr>
          <w:p w14:paraId="229014FF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0C823C0D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ORU_R32</w:t>
            </w:r>
          </w:p>
        </w:tc>
        <w:tc>
          <w:tcPr>
            <w:tcW w:w="3544" w:type="dxa"/>
          </w:tcPr>
          <w:p w14:paraId="7B468826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R32</w:t>
            </w:r>
          </w:p>
        </w:tc>
      </w:tr>
      <w:tr w:rsidR="00940027" w14:paraId="29CC75F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C180FF6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1228F9E1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0354</w:t>
            </w:r>
          </w:p>
        </w:tc>
        <w:tc>
          <w:tcPr>
            <w:tcW w:w="2693" w:type="dxa"/>
          </w:tcPr>
          <w:p w14:paraId="4906F857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2B720603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ORU_W01</w:t>
            </w:r>
          </w:p>
        </w:tc>
        <w:tc>
          <w:tcPr>
            <w:tcW w:w="3544" w:type="dxa"/>
          </w:tcPr>
          <w:p w14:paraId="505D63D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W01</w:t>
            </w:r>
          </w:p>
        </w:tc>
      </w:tr>
      <w:tr w:rsidR="00940027" w14:paraId="7EF5128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3D6616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726413C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0354</w:t>
            </w:r>
          </w:p>
        </w:tc>
        <w:tc>
          <w:tcPr>
            <w:tcW w:w="2693" w:type="dxa"/>
          </w:tcPr>
          <w:p w14:paraId="04584F5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4AE90C3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OSQ_Q06</w:t>
            </w:r>
          </w:p>
        </w:tc>
        <w:tc>
          <w:tcPr>
            <w:tcW w:w="3544" w:type="dxa"/>
          </w:tcPr>
          <w:p w14:paraId="698719C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Q06</w:t>
            </w:r>
          </w:p>
        </w:tc>
      </w:tr>
      <w:tr w:rsidR="00940027" w14:paraId="7F56AC4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AD3BA9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47A97FD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0354</w:t>
            </w:r>
          </w:p>
        </w:tc>
        <w:tc>
          <w:tcPr>
            <w:tcW w:w="2693" w:type="dxa"/>
          </w:tcPr>
          <w:p w14:paraId="4C99CD78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436C4C2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OSR_Q06</w:t>
            </w:r>
          </w:p>
        </w:tc>
        <w:tc>
          <w:tcPr>
            <w:tcW w:w="3544" w:type="dxa"/>
          </w:tcPr>
          <w:p w14:paraId="2CB38DE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Q06</w:t>
            </w:r>
          </w:p>
        </w:tc>
      </w:tr>
      <w:tr w:rsidR="00940027" w14:paraId="1F4B810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B1D15B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65D5C36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0354</w:t>
            </w:r>
          </w:p>
        </w:tc>
        <w:tc>
          <w:tcPr>
            <w:tcW w:w="2693" w:type="dxa"/>
          </w:tcPr>
          <w:p w14:paraId="54B5FE5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64EA303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OUL_R21</w:t>
            </w:r>
          </w:p>
        </w:tc>
        <w:tc>
          <w:tcPr>
            <w:tcW w:w="3544" w:type="dxa"/>
          </w:tcPr>
          <w:p w14:paraId="07493A3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R21</w:t>
            </w:r>
          </w:p>
        </w:tc>
      </w:tr>
      <w:tr w:rsidR="00940027" w14:paraId="009B516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EA2186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1B8FE57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0354</w:t>
            </w:r>
          </w:p>
        </w:tc>
        <w:tc>
          <w:tcPr>
            <w:tcW w:w="2693" w:type="dxa"/>
          </w:tcPr>
          <w:p w14:paraId="7A63C8B8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611832A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OUL_R22</w:t>
            </w:r>
          </w:p>
        </w:tc>
        <w:tc>
          <w:tcPr>
            <w:tcW w:w="3544" w:type="dxa"/>
          </w:tcPr>
          <w:p w14:paraId="785C1B9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R22</w:t>
            </w:r>
          </w:p>
        </w:tc>
      </w:tr>
      <w:tr w:rsidR="00940027" w14:paraId="171C7F3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18F162A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49522E1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0354</w:t>
            </w:r>
          </w:p>
        </w:tc>
        <w:tc>
          <w:tcPr>
            <w:tcW w:w="2693" w:type="dxa"/>
          </w:tcPr>
          <w:p w14:paraId="70BFE03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0C092AA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OUL_R23</w:t>
            </w:r>
          </w:p>
        </w:tc>
        <w:tc>
          <w:tcPr>
            <w:tcW w:w="3544" w:type="dxa"/>
          </w:tcPr>
          <w:p w14:paraId="56B5CA3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R23</w:t>
            </w:r>
          </w:p>
        </w:tc>
      </w:tr>
      <w:tr w:rsidR="00940027" w14:paraId="586568A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B4A5BBE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2EAE694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0354</w:t>
            </w:r>
          </w:p>
        </w:tc>
        <w:tc>
          <w:tcPr>
            <w:tcW w:w="2693" w:type="dxa"/>
          </w:tcPr>
          <w:p w14:paraId="7409C027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351D7F9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OUL_R24</w:t>
            </w:r>
          </w:p>
        </w:tc>
        <w:tc>
          <w:tcPr>
            <w:tcW w:w="3544" w:type="dxa"/>
          </w:tcPr>
          <w:p w14:paraId="47B3D0F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R24</w:t>
            </w:r>
          </w:p>
        </w:tc>
      </w:tr>
      <w:tr w:rsidR="00940027" w14:paraId="36680AF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56CBA57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7735761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0354</w:t>
            </w:r>
          </w:p>
        </w:tc>
        <w:tc>
          <w:tcPr>
            <w:tcW w:w="2693" w:type="dxa"/>
          </w:tcPr>
          <w:p w14:paraId="590146E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210AA67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PEX_P07</w:t>
            </w:r>
          </w:p>
        </w:tc>
        <w:tc>
          <w:tcPr>
            <w:tcW w:w="3544" w:type="dxa"/>
          </w:tcPr>
          <w:p w14:paraId="30A1488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P07, P08</w:t>
            </w:r>
          </w:p>
        </w:tc>
      </w:tr>
      <w:tr w:rsidR="00940027" w14:paraId="0F73876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07A11E7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760DB92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0354</w:t>
            </w:r>
          </w:p>
        </w:tc>
        <w:tc>
          <w:tcPr>
            <w:tcW w:w="2693" w:type="dxa"/>
          </w:tcPr>
          <w:p w14:paraId="078454FA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7ABCA59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PGL_PC6</w:t>
            </w:r>
          </w:p>
        </w:tc>
        <w:tc>
          <w:tcPr>
            <w:tcW w:w="3544" w:type="dxa"/>
          </w:tcPr>
          <w:p w14:paraId="3229FA4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PC6, PC7, PC8</w:t>
            </w:r>
          </w:p>
        </w:tc>
      </w:tr>
      <w:tr w:rsidR="00940027" w14:paraId="0A41E1F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E1D6B4E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29AA6BB9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0354</w:t>
            </w:r>
          </w:p>
        </w:tc>
        <w:tc>
          <w:tcPr>
            <w:tcW w:w="2693" w:type="dxa"/>
          </w:tcPr>
          <w:p w14:paraId="09F370A0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5B346A7D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PMU_B01</w:t>
            </w:r>
          </w:p>
        </w:tc>
        <w:tc>
          <w:tcPr>
            <w:tcW w:w="3544" w:type="dxa"/>
          </w:tcPr>
          <w:p w14:paraId="04E61861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B01, B02</w:t>
            </w:r>
          </w:p>
        </w:tc>
      </w:tr>
      <w:tr w:rsidR="00940027" w14:paraId="07E7F78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C87427C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0C0E62E5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0354</w:t>
            </w:r>
          </w:p>
        </w:tc>
        <w:tc>
          <w:tcPr>
            <w:tcW w:w="2693" w:type="dxa"/>
          </w:tcPr>
          <w:p w14:paraId="1EF4A87C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2AF066DA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PMU_B03</w:t>
            </w:r>
          </w:p>
        </w:tc>
        <w:tc>
          <w:tcPr>
            <w:tcW w:w="3544" w:type="dxa"/>
          </w:tcPr>
          <w:p w14:paraId="63A68FD0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B03</w:t>
            </w:r>
          </w:p>
        </w:tc>
      </w:tr>
      <w:tr w:rsidR="00940027" w14:paraId="47D7F87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90EDAA4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79E6AA0E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0354</w:t>
            </w:r>
          </w:p>
        </w:tc>
        <w:tc>
          <w:tcPr>
            <w:tcW w:w="2693" w:type="dxa"/>
          </w:tcPr>
          <w:p w14:paraId="2116CB2E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027D735D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PMU_B04</w:t>
            </w:r>
          </w:p>
        </w:tc>
        <w:tc>
          <w:tcPr>
            <w:tcW w:w="3544" w:type="dxa"/>
          </w:tcPr>
          <w:p w14:paraId="21BF6D7C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B04, B05, B06</w:t>
            </w:r>
          </w:p>
        </w:tc>
      </w:tr>
      <w:tr w:rsidR="00940027" w14:paraId="7B32D9D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36352C8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546B97EC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0354</w:t>
            </w:r>
          </w:p>
        </w:tc>
        <w:tc>
          <w:tcPr>
            <w:tcW w:w="2693" w:type="dxa"/>
          </w:tcPr>
          <w:p w14:paraId="3EB02DB3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07D5F443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PMU_B07</w:t>
            </w:r>
          </w:p>
        </w:tc>
        <w:tc>
          <w:tcPr>
            <w:tcW w:w="3544" w:type="dxa"/>
          </w:tcPr>
          <w:p w14:paraId="360865B6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B07</w:t>
            </w:r>
          </w:p>
        </w:tc>
      </w:tr>
      <w:tr w:rsidR="00940027" w14:paraId="061FA9E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8DD2949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0785B74E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0354</w:t>
            </w:r>
          </w:p>
        </w:tc>
        <w:tc>
          <w:tcPr>
            <w:tcW w:w="2693" w:type="dxa"/>
          </w:tcPr>
          <w:p w14:paraId="2FD5E063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3B0E0085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PMU_B08</w:t>
            </w:r>
          </w:p>
        </w:tc>
        <w:tc>
          <w:tcPr>
            <w:tcW w:w="3544" w:type="dxa"/>
          </w:tcPr>
          <w:p w14:paraId="2336BDE4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B08</w:t>
            </w:r>
          </w:p>
        </w:tc>
      </w:tr>
      <w:tr w:rsidR="00940027" w14:paraId="75CF663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7C69143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67BF789A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0354</w:t>
            </w:r>
          </w:p>
        </w:tc>
        <w:tc>
          <w:tcPr>
            <w:tcW w:w="2693" w:type="dxa"/>
          </w:tcPr>
          <w:p w14:paraId="37828DCD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2686D3DB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PPG_PCG</w:t>
            </w:r>
          </w:p>
        </w:tc>
        <w:tc>
          <w:tcPr>
            <w:tcW w:w="3544" w:type="dxa"/>
          </w:tcPr>
          <w:p w14:paraId="1D7A3EFE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PCC, PCG, PCH, PCJ</w:t>
            </w:r>
          </w:p>
        </w:tc>
      </w:tr>
      <w:tr w:rsidR="00940027" w14:paraId="29CC256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0916B47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55CD633A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0354</w:t>
            </w:r>
          </w:p>
        </w:tc>
        <w:tc>
          <w:tcPr>
            <w:tcW w:w="2693" w:type="dxa"/>
          </w:tcPr>
          <w:p w14:paraId="43647925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00884874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PPP_PCB</w:t>
            </w:r>
          </w:p>
        </w:tc>
        <w:tc>
          <w:tcPr>
            <w:tcW w:w="3544" w:type="dxa"/>
          </w:tcPr>
          <w:p w14:paraId="07502C9D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PCB, PCD</w:t>
            </w:r>
          </w:p>
        </w:tc>
      </w:tr>
      <w:tr w:rsidR="00940027" w14:paraId="6519DAC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7C4BA41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7129FDCE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0354</w:t>
            </w:r>
          </w:p>
        </w:tc>
        <w:tc>
          <w:tcPr>
            <w:tcW w:w="2693" w:type="dxa"/>
          </w:tcPr>
          <w:p w14:paraId="72FAB424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16DDCBAE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PPR_PC1</w:t>
            </w:r>
          </w:p>
        </w:tc>
        <w:tc>
          <w:tcPr>
            <w:tcW w:w="3544" w:type="dxa"/>
          </w:tcPr>
          <w:p w14:paraId="55DB9CC3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PC1, PC2, PC3</w:t>
            </w:r>
          </w:p>
        </w:tc>
      </w:tr>
      <w:tr w:rsidR="00940027" w14:paraId="6855EB0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BEADA63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6BC8D67D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0354</w:t>
            </w:r>
          </w:p>
        </w:tc>
        <w:tc>
          <w:tcPr>
            <w:tcW w:w="2693" w:type="dxa"/>
          </w:tcPr>
          <w:p w14:paraId="12D9610A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386C7834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PPT_PCL</w:t>
            </w:r>
          </w:p>
        </w:tc>
        <w:tc>
          <w:tcPr>
            <w:tcW w:w="3544" w:type="dxa"/>
          </w:tcPr>
          <w:p w14:paraId="344C25E1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PCL</w:t>
            </w:r>
          </w:p>
        </w:tc>
      </w:tr>
      <w:tr w:rsidR="00940027" w14:paraId="0DC1D83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327220C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4F51F56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164088D3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4CDCBA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PPV_PCA</w:t>
            </w:r>
          </w:p>
        </w:tc>
        <w:tc>
          <w:tcPr>
            <w:tcW w:w="3544" w:type="dxa"/>
          </w:tcPr>
          <w:p w14:paraId="260AF76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PCA</w:t>
            </w:r>
          </w:p>
        </w:tc>
      </w:tr>
      <w:tr w:rsidR="00940027" w14:paraId="41DBB7D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08FF5B1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0DD166F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3568A9A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B41A99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PRR_PC5</w:t>
            </w:r>
          </w:p>
        </w:tc>
        <w:tc>
          <w:tcPr>
            <w:tcW w:w="3544" w:type="dxa"/>
          </w:tcPr>
          <w:p w14:paraId="7114B11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PC5</w:t>
            </w:r>
          </w:p>
        </w:tc>
      </w:tr>
      <w:tr w:rsidR="00940027" w14:paraId="6A24AFF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529B61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4C3C30A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3C245B41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59CD907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PTR_PCF</w:t>
            </w:r>
          </w:p>
        </w:tc>
        <w:tc>
          <w:tcPr>
            <w:tcW w:w="3544" w:type="dxa"/>
          </w:tcPr>
          <w:p w14:paraId="3E2D47B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PCF</w:t>
            </w:r>
          </w:p>
        </w:tc>
      </w:tr>
      <w:tr w:rsidR="00940027" w14:paraId="768B1CD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C80507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019B604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40C9AACF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13AA9C5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QBP_Q11</w:t>
            </w:r>
          </w:p>
        </w:tc>
        <w:tc>
          <w:tcPr>
            <w:tcW w:w="3544" w:type="dxa"/>
          </w:tcPr>
          <w:p w14:paraId="133BC1E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Q11</w:t>
            </w:r>
          </w:p>
        </w:tc>
      </w:tr>
      <w:tr w:rsidR="00940027" w14:paraId="6177F66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1DDBD4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42B3BCC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0354</w:t>
            </w:r>
          </w:p>
        </w:tc>
        <w:tc>
          <w:tcPr>
            <w:tcW w:w="2693" w:type="dxa"/>
          </w:tcPr>
          <w:p w14:paraId="045E635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341668F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QBP_Q13</w:t>
            </w:r>
          </w:p>
        </w:tc>
        <w:tc>
          <w:tcPr>
            <w:tcW w:w="3544" w:type="dxa"/>
          </w:tcPr>
          <w:p w14:paraId="5AC5631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Q13</w:t>
            </w:r>
          </w:p>
        </w:tc>
      </w:tr>
      <w:tr w:rsidR="00940027" w14:paraId="61F1897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235717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674FA39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0354</w:t>
            </w:r>
          </w:p>
        </w:tc>
        <w:tc>
          <w:tcPr>
            <w:tcW w:w="2693" w:type="dxa"/>
          </w:tcPr>
          <w:p w14:paraId="75440097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4CD7A32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QBP_Q15</w:t>
            </w:r>
          </w:p>
        </w:tc>
        <w:tc>
          <w:tcPr>
            <w:tcW w:w="3544" w:type="dxa"/>
          </w:tcPr>
          <w:p w14:paraId="079B0A9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Q15</w:t>
            </w:r>
          </w:p>
        </w:tc>
      </w:tr>
      <w:tr w:rsidR="00940027" w14:paraId="6441F00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A334877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6C6FB37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0354</w:t>
            </w:r>
          </w:p>
        </w:tc>
        <w:tc>
          <w:tcPr>
            <w:tcW w:w="2693" w:type="dxa"/>
          </w:tcPr>
          <w:p w14:paraId="14453CA5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3F343A0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QBP_Q21</w:t>
            </w:r>
          </w:p>
        </w:tc>
        <w:tc>
          <w:tcPr>
            <w:tcW w:w="3544" w:type="dxa"/>
          </w:tcPr>
          <w:p w14:paraId="51A28E8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Q21, Q22, Q23,Q24, Q25</w:t>
            </w:r>
          </w:p>
        </w:tc>
      </w:tr>
      <w:tr w:rsidR="00940027" w14:paraId="6C6F571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0A1745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5CF7F70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0354</w:t>
            </w:r>
          </w:p>
        </w:tc>
        <w:tc>
          <w:tcPr>
            <w:tcW w:w="2693" w:type="dxa"/>
          </w:tcPr>
          <w:p w14:paraId="2FCBC85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37D094E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QCK_Q02</w:t>
            </w:r>
          </w:p>
        </w:tc>
        <w:tc>
          <w:tcPr>
            <w:tcW w:w="3544" w:type="dxa"/>
          </w:tcPr>
          <w:p w14:paraId="57EE4F9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Q02</w:t>
            </w:r>
          </w:p>
        </w:tc>
      </w:tr>
      <w:tr w:rsidR="00940027" w14:paraId="127E130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66D49B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29B230E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0354</w:t>
            </w:r>
          </w:p>
        </w:tc>
        <w:tc>
          <w:tcPr>
            <w:tcW w:w="2693" w:type="dxa"/>
          </w:tcPr>
          <w:p w14:paraId="340BAB1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3EAF9DF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QCN_J01</w:t>
            </w:r>
          </w:p>
        </w:tc>
        <w:tc>
          <w:tcPr>
            <w:tcW w:w="3544" w:type="dxa"/>
          </w:tcPr>
          <w:p w14:paraId="724D172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J01, J02</w:t>
            </w:r>
          </w:p>
        </w:tc>
      </w:tr>
      <w:tr w:rsidR="00940027" w14:paraId="7DA03CB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9ABCD2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1EE93492" w14:textId="77777777" w:rsidR="00940027" w:rsidRDefault="00940027">
            <w:pPr>
              <w:pStyle w:val="OtherTableBody"/>
            </w:pPr>
            <w:r>
              <w:t>0354</w:t>
            </w:r>
          </w:p>
        </w:tc>
        <w:tc>
          <w:tcPr>
            <w:tcW w:w="2693" w:type="dxa"/>
          </w:tcPr>
          <w:p w14:paraId="739286C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748590D" w14:textId="77777777" w:rsidR="00940027" w:rsidRDefault="00940027">
            <w:pPr>
              <w:pStyle w:val="OtherTableBody"/>
            </w:pPr>
            <w:r>
              <w:t>QRF_W02</w:t>
            </w:r>
          </w:p>
        </w:tc>
        <w:tc>
          <w:tcPr>
            <w:tcW w:w="3544" w:type="dxa"/>
          </w:tcPr>
          <w:p w14:paraId="0D8D37BE" w14:textId="77777777" w:rsidR="00940027" w:rsidRDefault="00940027">
            <w:pPr>
              <w:pStyle w:val="OtherTableBody"/>
            </w:pPr>
            <w:r>
              <w:t>W02</w:t>
            </w:r>
          </w:p>
        </w:tc>
      </w:tr>
      <w:tr w:rsidR="00940027" w14:paraId="2CA026D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745A69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6141F82" w14:textId="77777777" w:rsidR="00940027" w:rsidRDefault="00940027">
            <w:pPr>
              <w:pStyle w:val="OtherTableBody"/>
            </w:pPr>
            <w:r>
              <w:t>0354</w:t>
            </w:r>
          </w:p>
        </w:tc>
        <w:tc>
          <w:tcPr>
            <w:tcW w:w="2693" w:type="dxa"/>
          </w:tcPr>
          <w:p w14:paraId="1D098A5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20D8D84" w14:textId="77777777" w:rsidR="00940027" w:rsidRDefault="00940027">
            <w:pPr>
              <w:pStyle w:val="OtherTableBody"/>
            </w:pPr>
            <w:r>
              <w:t>QRY_A19</w:t>
            </w:r>
          </w:p>
        </w:tc>
        <w:tc>
          <w:tcPr>
            <w:tcW w:w="3544" w:type="dxa"/>
          </w:tcPr>
          <w:p w14:paraId="2CFACD3B" w14:textId="77777777" w:rsidR="00940027" w:rsidRDefault="00940027">
            <w:pPr>
              <w:pStyle w:val="OtherTableBody"/>
            </w:pPr>
            <w:r>
              <w:t>A19</w:t>
            </w:r>
          </w:p>
        </w:tc>
      </w:tr>
      <w:tr w:rsidR="00940027" w14:paraId="4A7381F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6FE570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65E64DD" w14:textId="77777777" w:rsidR="00940027" w:rsidRDefault="00940027">
            <w:pPr>
              <w:pStyle w:val="OtherTableBody"/>
            </w:pPr>
            <w:r>
              <w:t>0354</w:t>
            </w:r>
          </w:p>
        </w:tc>
        <w:tc>
          <w:tcPr>
            <w:tcW w:w="2693" w:type="dxa"/>
          </w:tcPr>
          <w:p w14:paraId="5E5055A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AF248DF" w14:textId="77777777" w:rsidR="00940027" w:rsidRDefault="00940027">
            <w:pPr>
              <w:pStyle w:val="OtherTableBody"/>
            </w:pPr>
            <w:r>
              <w:t>QRY_P04</w:t>
            </w:r>
          </w:p>
        </w:tc>
        <w:tc>
          <w:tcPr>
            <w:tcW w:w="3544" w:type="dxa"/>
          </w:tcPr>
          <w:p w14:paraId="4BE27A1D" w14:textId="77777777" w:rsidR="00940027" w:rsidRDefault="00940027">
            <w:pPr>
              <w:pStyle w:val="OtherTableBody"/>
            </w:pPr>
            <w:r>
              <w:t>P04</w:t>
            </w:r>
          </w:p>
        </w:tc>
      </w:tr>
      <w:tr w:rsidR="00940027" w14:paraId="2FF0F0A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C4E2CA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E151FBF" w14:textId="77777777" w:rsidR="00940027" w:rsidRDefault="00940027">
            <w:pPr>
              <w:pStyle w:val="OtherTableBody"/>
            </w:pPr>
            <w:r>
              <w:t>0354</w:t>
            </w:r>
          </w:p>
        </w:tc>
        <w:tc>
          <w:tcPr>
            <w:tcW w:w="2693" w:type="dxa"/>
          </w:tcPr>
          <w:p w14:paraId="3B6FCAF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ACB1544" w14:textId="77777777" w:rsidR="00940027" w:rsidRDefault="00940027">
            <w:pPr>
              <w:pStyle w:val="OtherTableBody"/>
            </w:pPr>
            <w:r>
              <w:t>QRY_PC4</w:t>
            </w:r>
          </w:p>
        </w:tc>
        <w:tc>
          <w:tcPr>
            <w:tcW w:w="3544" w:type="dxa"/>
          </w:tcPr>
          <w:p w14:paraId="6BFBA4DF" w14:textId="77777777" w:rsidR="00940027" w:rsidRDefault="00940027">
            <w:pPr>
              <w:pStyle w:val="OtherTableBody"/>
            </w:pPr>
            <w:r>
              <w:t>PC4, PC9, PCE, PCK</w:t>
            </w:r>
          </w:p>
        </w:tc>
      </w:tr>
      <w:tr w:rsidR="00940027" w14:paraId="17F8499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94E0BD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2282B2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0354</w:t>
            </w:r>
          </w:p>
        </w:tc>
        <w:tc>
          <w:tcPr>
            <w:tcW w:w="2693" w:type="dxa"/>
          </w:tcPr>
          <w:p w14:paraId="6A0BD23A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628CE63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QRY_Q01</w:t>
            </w:r>
          </w:p>
        </w:tc>
        <w:tc>
          <w:tcPr>
            <w:tcW w:w="3544" w:type="dxa"/>
          </w:tcPr>
          <w:p w14:paraId="5268C27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Q01, Q26, Q27, Q28, Q29, Q30</w:t>
            </w:r>
          </w:p>
        </w:tc>
      </w:tr>
      <w:tr w:rsidR="00940027" w14:paraId="74159E4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B2ACAFE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23BA362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0354</w:t>
            </w:r>
          </w:p>
        </w:tc>
        <w:tc>
          <w:tcPr>
            <w:tcW w:w="2693" w:type="dxa"/>
          </w:tcPr>
          <w:p w14:paraId="39BC8C1A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115786A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QRY_Q02</w:t>
            </w:r>
          </w:p>
        </w:tc>
        <w:tc>
          <w:tcPr>
            <w:tcW w:w="3544" w:type="dxa"/>
          </w:tcPr>
          <w:p w14:paraId="65D694C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Q02</w:t>
            </w:r>
          </w:p>
        </w:tc>
      </w:tr>
      <w:tr w:rsidR="00940027" w14:paraId="72AC528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C65244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4F2D19E5" w14:textId="77777777" w:rsidR="00940027" w:rsidRDefault="00940027">
            <w:pPr>
              <w:pStyle w:val="OtherTableBody"/>
            </w:pPr>
            <w:r>
              <w:t>0354</w:t>
            </w:r>
          </w:p>
        </w:tc>
        <w:tc>
          <w:tcPr>
            <w:tcW w:w="2693" w:type="dxa"/>
          </w:tcPr>
          <w:p w14:paraId="1047544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B7861AA" w14:textId="77777777" w:rsidR="00940027" w:rsidRDefault="00940027">
            <w:pPr>
              <w:pStyle w:val="OtherTableBody"/>
            </w:pPr>
            <w:r>
              <w:t>QRY_R02</w:t>
            </w:r>
          </w:p>
        </w:tc>
        <w:tc>
          <w:tcPr>
            <w:tcW w:w="3544" w:type="dxa"/>
          </w:tcPr>
          <w:p w14:paraId="744769A2" w14:textId="77777777" w:rsidR="00940027" w:rsidRDefault="00940027">
            <w:pPr>
              <w:pStyle w:val="OtherTableBody"/>
            </w:pPr>
            <w:r>
              <w:t>R02</w:t>
            </w:r>
          </w:p>
        </w:tc>
      </w:tr>
      <w:tr w:rsidR="00940027" w14:paraId="66873DF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7E5F30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BA86CF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0354</w:t>
            </w:r>
          </w:p>
        </w:tc>
        <w:tc>
          <w:tcPr>
            <w:tcW w:w="2693" w:type="dxa"/>
          </w:tcPr>
          <w:p w14:paraId="7769266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17F2519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QRY_T12</w:t>
            </w:r>
          </w:p>
        </w:tc>
        <w:tc>
          <w:tcPr>
            <w:tcW w:w="3544" w:type="dxa"/>
          </w:tcPr>
          <w:p w14:paraId="463125E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T12</w:t>
            </w:r>
          </w:p>
        </w:tc>
      </w:tr>
      <w:tr w:rsidR="00940027" w14:paraId="6024CD7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D6232E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6B46DA5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0354</w:t>
            </w:r>
          </w:p>
        </w:tc>
        <w:tc>
          <w:tcPr>
            <w:tcW w:w="2693" w:type="dxa"/>
          </w:tcPr>
          <w:p w14:paraId="1834597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2B57D8F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QSB_Q16</w:t>
            </w:r>
          </w:p>
        </w:tc>
        <w:tc>
          <w:tcPr>
            <w:tcW w:w="3544" w:type="dxa"/>
          </w:tcPr>
          <w:p w14:paraId="642AFC7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Q16</w:t>
            </w:r>
          </w:p>
        </w:tc>
      </w:tr>
      <w:tr w:rsidR="00940027" w14:paraId="7F646B0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EEBB68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3C5765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0354</w:t>
            </w:r>
          </w:p>
        </w:tc>
        <w:tc>
          <w:tcPr>
            <w:tcW w:w="2693" w:type="dxa"/>
          </w:tcPr>
          <w:p w14:paraId="395A9F3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649B854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QVR_Q17</w:t>
            </w:r>
          </w:p>
        </w:tc>
        <w:tc>
          <w:tcPr>
            <w:tcW w:w="3544" w:type="dxa"/>
          </w:tcPr>
          <w:p w14:paraId="3D54F5B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Q17</w:t>
            </w:r>
          </w:p>
        </w:tc>
      </w:tr>
      <w:tr w:rsidR="00940027" w14:paraId="41CD63B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A6A4EFF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6B655EA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2AEE357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F85103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RAR_RAR</w:t>
            </w:r>
          </w:p>
        </w:tc>
        <w:tc>
          <w:tcPr>
            <w:tcW w:w="3544" w:type="dxa"/>
          </w:tcPr>
          <w:p w14:paraId="7ECAB6A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RAR</w:t>
            </w:r>
          </w:p>
        </w:tc>
      </w:tr>
      <w:tr w:rsidR="00940027" w14:paraId="443406B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F76DE28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0E35A8B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3B95EB1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1699CB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RAS_O17</w:t>
            </w:r>
          </w:p>
        </w:tc>
        <w:tc>
          <w:tcPr>
            <w:tcW w:w="3544" w:type="dxa"/>
          </w:tcPr>
          <w:p w14:paraId="4BACEE0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O17</w:t>
            </w:r>
          </w:p>
        </w:tc>
      </w:tr>
      <w:tr w:rsidR="00940027" w14:paraId="326499D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AF36C8F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0798730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7E80CB0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DF980F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RCI_I05</w:t>
            </w:r>
          </w:p>
        </w:tc>
        <w:tc>
          <w:tcPr>
            <w:tcW w:w="3544" w:type="dxa"/>
          </w:tcPr>
          <w:p w14:paraId="57D5713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I05</w:t>
            </w:r>
          </w:p>
        </w:tc>
      </w:tr>
      <w:tr w:rsidR="00940027" w14:paraId="635BE23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86E2DDC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15E2349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2207DB9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27F46A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RCL_I06</w:t>
            </w:r>
          </w:p>
        </w:tc>
        <w:tc>
          <w:tcPr>
            <w:tcW w:w="3544" w:type="dxa"/>
          </w:tcPr>
          <w:p w14:paraId="07C673F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I06</w:t>
            </w:r>
          </w:p>
        </w:tc>
      </w:tr>
      <w:tr w:rsidR="00940027" w14:paraId="5D12397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702FC46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2894F98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76355953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7B0C89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RDE_O01</w:t>
            </w:r>
          </w:p>
        </w:tc>
        <w:tc>
          <w:tcPr>
            <w:tcW w:w="3544" w:type="dxa"/>
          </w:tcPr>
          <w:p w14:paraId="540BA05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O01</w:t>
            </w:r>
          </w:p>
        </w:tc>
      </w:tr>
      <w:tr w:rsidR="00940027" w14:paraId="25303DD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F325AC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69D0422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7586BA2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CA0E1F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RDE_O11</w:t>
            </w:r>
          </w:p>
        </w:tc>
        <w:tc>
          <w:tcPr>
            <w:tcW w:w="3544" w:type="dxa"/>
          </w:tcPr>
          <w:p w14:paraId="530941D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O11, O25</w:t>
            </w:r>
          </w:p>
        </w:tc>
      </w:tr>
      <w:tr w:rsidR="00940027" w14:paraId="11366E3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6C0F4F6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7382606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6BB8290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1309D50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RDR_RDR</w:t>
            </w:r>
          </w:p>
        </w:tc>
        <w:tc>
          <w:tcPr>
            <w:tcW w:w="3544" w:type="dxa"/>
          </w:tcPr>
          <w:p w14:paraId="7B3DE99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RDR</w:t>
            </w:r>
          </w:p>
        </w:tc>
      </w:tr>
      <w:tr w:rsidR="00940027" w14:paraId="0FCEB8F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02E13DB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2BCB26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0C148DA8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B8B2C0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RDS_O13</w:t>
            </w:r>
          </w:p>
        </w:tc>
        <w:tc>
          <w:tcPr>
            <w:tcW w:w="3544" w:type="dxa"/>
          </w:tcPr>
          <w:p w14:paraId="752461F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O13</w:t>
            </w:r>
          </w:p>
        </w:tc>
      </w:tr>
      <w:tr w:rsidR="00940027" w14:paraId="2BDF373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899AD3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0A973BF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66E4983F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AB18C1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RDY_K15</w:t>
            </w:r>
          </w:p>
        </w:tc>
        <w:tc>
          <w:tcPr>
            <w:tcW w:w="3544" w:type="dxa"/>
          </w:tcPr>
          <w:p w14:paraId="38583B14" w14:textId="77777777" w:rsidR="00940027" w:rsidRDefault="00940027">
            <w:pPr>
              <w:pStyle w:val="OtherTableBody"/>
            </w:pPr>
            <w:r>
              <w:t>K15</w:t>
            </w:r>
          </w:p>
        </w:tc>
      </w:tr>
      <w:tr w:rsidR="00940027" w14:paraId="2C06DFD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D57429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7A207AD" w14:textId="77777777" w:rsidR="00940027" w:rsidRDefault="00940027">
            <w:pPr>
              <w:pStyle w:val="OtherTableBody"/>
            </w:pPr>
            <w:r>
              <w:t>0354</w:t>
            </w:r>
          </w:p>
        </w:tc>
        <w:tc>
          <w:tcPr>
            <w:tcW w:w="2693" w:type="dxa"/>
          </w:tcPr>
          <w:p w14:paraId="6E0D3E8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D23BFB8" w14:textId="77777777" w:rsidR="00940027" w:rsidRDefault="00940027">
            <w:pPr>
              <w:pStyle w:val="OtherTableBody"/>
            </w:pPr>
            <w:r>
              <w:t>REF_I12</w:t>
            </w:r>
          </w:p>
        </w:tc>
        <w:tc>
          <w:tcPr>
            <w:tcW w:w="3544" w:type="dxa"/>
          </w:tcPr>
          <w:p w14:paraId="2F7EBC3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I12, I13, I14, I15</w:t>
            </w:r>
          </w:p>
        </w:tc>
      </w:tr>
      <w:tr w:rsidR="00940027" w14:paraId="040297C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EC744B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5DA38D4C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0354</w:t>
            </w:r>
          </w:p>
        </w:tc>
        <w:tc>
          <w:tcPr>
            <w:tcW w:w="2693" w:type="dxa"/>
          </w:tcPr>
          <w:p w14:paraId="667089A1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065CCA58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RER_RER</w:t>
            </w:r>
          </w:p>
        </w:tc>
        <w:tc>
          <w:tcPr>
            <w:tcW w:w="3544" w:type="dxa"/>
          </w:tcPr>
          <w:p w14:paraId="30CB582E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RER</w:t>
            </w:r>
          </w:p>
        </w:tc>
      </w:tr>
      <w:tr w:rsidR="00940027" w14:paraId="63F28CF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284A60B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65E2F98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4F8B312B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9EA0DE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RGR_RGR</w:t>
            </w:r>
          </w:p>
        </w:tc>
        <w:tc>
          <w:tcPr>
            <w:tcW w:w="3544" w:type="dxa"/>
          </w:tcPr>
          <w:p w14:paraId="1323EAC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RGR</w:t>
            </w:r>
          </w:p>
        </w:tc>
      </w:tr>
      <w:tr w:rsidR="00940027" w14:paraId="355BC58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B15B95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B73220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4AEC6897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A7535B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RGV_O15</w:t>
            </w:r>
          </w:p>
        </w:tc>
        <w:tc>
          <w:tcPr>
            <w:tcW w:w="3544" w:type="dxa"/>
          </w:tcPr>
          <w:p w14:paraId="2D9B2EB6" w14:textId="77777777" w:rsidR="00940027" w:rsidRDefault="00940027">
            <w:pPr>
              <w:pStyle w:val="OtherTableBody"/>
            </w:pPr>
            <w:r>
              <w:t>O15</w:t>
            </w:r>
          </w:p>
        </w:tc>
      </w:tr>
      <w:tr w:rsidR="00940027" w14:paraId="192A9B5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CB6660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C73D52F" w14:textId="77777777" w:rsidR="00940027" w:rsidRDefault="00940027">
            <w:pPr>
              <w:pStyle w:val="OtherTableBody"/>
            </w:pPr>
            <w:r>
              <w:t>0354</w:t>
            </w:r>
          </w:p>
        </w:tc>
        <w:tc>
          <w:tcPr>
            <w:tcW w:w="2693" w:type="dxa"/>
          </w:tcPr>
          <w:p w14:paraId="22C634F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8EB50E9" w14:textId="77777777" w:rsidR="00940027" w:rsidRDefault="00940027">
            <w:pPr>
              <w:pStyle w:val="OtherTableBody"/>
            </w:pPr>
            <w:r>
              <w:t>ROR_ROR</w:t>
            </w:r>
          </w:p>
        </w:tc>
        <w:tc>
          <w:tcPr>
            <w:tcW w:w="3544" w:type="dxa"/>
          </w:tcPr>
          <w:p w14:paraId="668BB84F" w14:textId="77777777" w:rsidR="00940027" w:rsidRDefault="00940027">
            <w:pPr>
              <w:pStyle w:val="OtherTableBody"/>
            </w:pPr>
            <w:r>
              <w:t>ROR</w:t>
            </w:r>
          </w:p>
        </w:tc>
      </w:tr>
      <w:tr w:rsidR="00940027" w14:paraId="44F4E47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296675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F0775C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4C3E593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EF076F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RPA_I08</w:t>
            </w:r>
          </w:p>
        </w:tc>
        <w:tc>
          <w:tcPr>
            <w:tcW w:w="3544" w:type="dxa"/>
          </w:tcPr>
          <w:p w14:paraId="3A114E4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I08, I09. I10, I11</w:t>
            </w:r>
          </w:p>
        </w:tc>
      </w:tr>
      <w:tr w:rsidR="00940027" w14:paraId="4A87324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1EE826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60E627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60E46B63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5F8A4F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RPI_I01</w:t>
            </w:r>
          </w:p>
        </w:tc>
        <w:tc>
          <w:tcPr>
            <w:tcW w:w="3544" w:type="dxa"/>
          </w:tcPr>
          <w:p w14:paraId="1EDE203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I01, I04</w:t>
            </w:r>
          </w:p>
        </w:tc>
      </w:tr>
      <w:tr w:rsidR="00940027" w14:paraId="3771CBC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F9FB1A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6C6ECC1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7198CE0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E24883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RPL_I02</w:t>
            </w:r>
          </w:p>
        </w:tc>
        <w:tc>
          <w:tcPr>
            <w:tcW w:w="3544" w:type="dxa"/>
          </w:tcPr>
          <w:p w14:paraId="2A8B275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I02</w:t>
            </w:r>
          </w:p>
        </w:tc>
      </w:tr>
      <w:tr w:rsidR="00940027" w14:paraId="3CA8D7B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3A3D648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5F60501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0CED443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55EE53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RPR_I03</w:t>
            </w:r>
          </w:p>
        </w:tc>
        <w:tc>
          <w:tcPr>
            <w:tcW w:w="3544" w:type="dxa"/>
          </w:tcPr>
          <w:p w14:paraId="248C7D1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I03</w:t>
            </w:r>
          </w:p>
        </w:tc>
      </w:tr>
      <w:tr w:rsidR="00940027" w14:paraId="5961AD3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4677B71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00F7653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2DF377B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044041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RQA_I08</w:t>
            </w:r>
          </w:p>
        </w:tc>
        <w:tc>
          <w:tcPr>
            <w:tcW w:w="3544" w:type="dxa"/>
          </w:tcPr>
          <w:p w14:paraId="7C5EBC1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I08, I09, I10, I11</w:t>
            </w:r>
          </w:p>
        </w:tc>
      </w:tr>
      <w:tr w:rsidR="00940027" w14:paraId="64942D6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33F1D7B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775AACE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6CA73297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54CB8A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RQC_I05</w:t>
            </w:r>
          </w:p>
        </w:tc>
        <w:tc>
          <w:tcPr>
            <w:tcW w:w="3544" w:type="dxa"/>
          </w:tcPr>
          <w:p w14:paraId="4B53B00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I05, I06</w:t>
            </w:r>
          </w:p>
        </w:tc>
      </w:tr>
      <w:tr w:rsidR="00940027" w14:paraId="39ACFB8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39F42E8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2FD67A6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52218246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A8FA99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RQI_I01</w:t>
            </w:r>
          </w:p>
        </w:tc>
        <w:tc>
          <w:tcPr>
            <w:tcW w:w="3544" w:type="dxa"/>
          </w:tcPr>
          <w:p w14:paraId="246B0BB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I01, I02, I03, I07</w:t>
            </w:r>
          </w:p>
        </w:tc>
      </w:tr>
      <w:tr w:rsidR="00940027" w14:paraId="5ED4153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C39CBD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104E15F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1EAD0E7B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0113A2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RQP_I04</w:t>
            </w:r>
          </w:p>
        </w:tc>
        <w:tc>
          <w:tcPr>
            <w:tcW w:w="3544" w:type="dxa"/>
          </w:tcPr>
          <w:p w14:paraId="5FF1EB1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I04</w:t>
            </w:r>
          </w:p>
        </w:tc>
      </w:tr>
      <w:tr w:rsidR="00940027" w14:paraId="7A668AD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93DB1C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1ED8C80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0354</w:t>
            </w:r>
          </w:p>
        </w:tc>
        <w:tc>
          <w:tcPr>
            <w:tcW w:w="2693" w:type="dxa"/>
          </w:tcPr>
          <w:p w14:paraId="7D7E6DA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7640EFC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RQQ_Q09</w:t>
            </w:r>
          </w:p>
        </w:tc>
        <w:tc>
          <w:tcPr>
            <w:tcW w:w="3544" w:type="dxa"/>
          </w:tcPr>
          <w:p w14:paraId="343BEFA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Q09</w:t>
            </w:r>
          </w:p>
        </w:tc>
      </w:tr>
      <w:tr w:rsidR="00940027" w14:paraId="3FA73FA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AE9A037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7FB441B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4149B3E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387047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RRA_O02</w:t>
            </w:r>
          </w:p>
        </w:tc>
        <w:tc>
          <w:tcPr>
            <w:tcW w:w="3544" w:type="dxa"/>
          </w:tcPr>
          <w:p w14:paraId="2DC37D3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O02</w:t>
            </w:r>
          </w:p>
        </w:tc>
      </w:tr>
      <w:tr w:rsidR="00940027" w14:paraId="54FB0A2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E40FA7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6DD5DEE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40D43F4C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98D0D4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RRA_O18</w:t>
            </w:r>
          </w:p>
        </w:tc>
        <w:tc>
          <w:tcPr>
            <w:tcW w:w="3544" w:type="dxa"/>
          </w:tcPr>
          <w:p w14:paraId="2342CE8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O18</w:t>
            </w:r>
          </w:p>
        </w:tc>
      </w:tr>
      <w:tr w:rsidR="00940027" w14:paraId="7B42688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DC181F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43A2B31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53BE8B6B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FF77BE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RRD_O14</w:t>
            </w:r>
          </w:p>
        </w:tc>
        <w:tc>
          <w:tcPr>
            <w:tcW w:w="3544" w:type="dxa"/>
          </w:tcPr>
          <w:p w14:paraId="645A678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O14</w:t>
            </w:r>
          </w:p>
        </w:tc>
      </w:tr>
      <w:tr w:rsidR="00940027" w14:paraId="519AA3D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DAFFB2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2341C19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2CAC4B7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8D8FCD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RRE_O12</w:t>
            </w:r>
          </w:p>
        </w:tc>
        <w:tc>
          <w:tcPr>
            <w:tcW w:w="3544" w:type="dxa"/>
          </w:tcPr>
          <w:p w14:paraId="676966D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O12, O26</w:t>
            </w:r>
          </w:p>
        </w:tc>
      </w:tr>
      <w:tr w:rsidR="00940027" w14:paraId="706FA70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48D2EC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274750F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75F91B8B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0A2963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RRG_O16</w:t>
            </w:r>
          </w:p>
        </w:tc>
        <w:tc>
          <w:tcPr>
            <w:tcW w:w="3544" w:type="dxa"/>
          </w:tcPr>
          <w:p w14:paraId="2869730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O16</w:t>
            </w:r>
          </w:p>
        </w:tc>
      </w:tr>
      <w:tr w:rsidR="00940027" w14:paraId="46C5281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6682B5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655444A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6CDAD1DF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1B246F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RRI_I12</w:t>
            </w:r>
          </w:p>
        </w:tc>
        <w:tc>
          <w:tcPr>
            <w:tcW w:w="3544" w:type="dxa"/>
          </w:tcPr>
          <w:p w14:paraId="4F59E57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I12, I13, I14, I15</w:t>
            </w:r>
          </w:p>
        </w:tc>
      </w:tr>
      <w:tr w:rsidR="00940027" w14:paraId="555ADE7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49F47EF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D9745EF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0354</w:t>
            </w:r>
          </w:p>
        </w:tc>
        <w:tc>
          <w:tcPr>
            <w:tcW w:w="2693" w:type="dxa"/>
          </w:tcPr>
          <w:p w14:paraId="6F62BECF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3A3EF500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RSP_K11</w:t>
            </w:r>
          </w:p>
        </w:tc>
        <w:tc>
          <w:tcPr>
            <w:tcW w:w="3544" w:type="dxa"/>
          </w:tcPr>
          <w:p w14:paraId="1C49C6C3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K11</w:t>
            </w:r>
          </w:p>
        </w:tc>
      </w:tr>
      <w:tr w:rsidR="00940027" w14:paraId="3CA4326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A143FFD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15E78376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0354</w:t>
            </w:r>
          </w:p>
        </w:tc>
        <w:tc>
          <w:tcPr>
            <w:tcW w:w="2693" w:type="dxa"/>
          </w:tcPr>
          <w:p w14:paraId="6DAB0255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5485671F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RSP_K21</w:t>
            </w:r>
          </w:p>
        </w:tc>
        <w:tc>
          <w:tcPr>
            <w:tcW w:w="3544" w:type="dxa"/>
          </w:tcPr>
          <w:p w14:paraId="1CD1EE00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K21</w:t>
            </w:r>
          </w:p>
        </w:tc>
      </w:tr>
      <w:tr w:rsidR="00940027" w14:paraId="330683F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22E0F9B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3C1968A7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0354</w:t>
            </w:r>
          </w:p>
        </w:tc>
        <w:tc>
          <w:tcPr>
            <w:tcW w:w="2693" w:type="dxa"/>
          </w:tcPr>
          <w:p w14:paraId="35D0A31E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200E7537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RSP_K22</w:t>
            </w:r>
          </w:p>
        </w:tc>
        <w:tc>
          <w:tcPr>
            <w:tcW w:w="3544" w:type="dxa"/>
          </w:tcPr>
          <w:p w14:paraId="65B3851D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K22</w:t>
            </w:r>
          </w:p>
        </w:tc>
      </w:tr>
      <w:tr w:rsidR="00940027" w14:paraId="0BB9DDD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C01CA84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0BC2E261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0354</w:t>
            </w:r>
          </w:p>
        </w:tc>
        <w:tc>
          <w:tcPr>
            <w:tcW w:w="2693" w:type="dxa"/>
          </w:tcPr>
          <w:p w14:paraId="4E734E19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3887EB07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RSP_K23</w:t>
            </w:r>
          </w:p>
        </w:tc>
        <w:tc>
          <w:tcPr>
            <w:tcW w:w="3544" w:type="dxa"/>
          </w:tcPr>
          <w:p w14:paraId="51502C21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K23, K24</w:t>
            </w:r>
          </w:p>
        </w:tc>
      </w:tr>
      <w:tr w:rsidR="00940027" w14:paraId="6198C98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480FBAA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1343922F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0354</w:t>
            </w:r>
          </w:p>
        </w:tc>
        <w:tc>
          <w:tcPr>
            <w:tcW w:w="2693" w:type="dxa"/>
          </w:tcPr>
          <w:p w14:paraId="224BDE6E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53A0F521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RTB_K13</w:t>
            </w:r>
          </w:p>
        </w:tc>
        <w:tc>
          <w:tcPr>
            <w:tcW w:w="3544" w:type="dxa"/>
          </w:tcPr>
          <w:p w14:paraId="60E8E4A7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K13</w:t>
            </w:r>
          </w:p>
        </w:tc>
      </w:tr>
      <w:tr w:rsidR="00940027" w14:paraId="2DFD9E3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D796C8F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76467C38" w14:textId="77777777" w:rsidR="00940027" w:rsidRDefault="00940027">
            <w:pPr>
              <w:pStyle w:val="OtherTableBody"/>
            </w:pPr>
            <w:r>
              <w:t>0354</w:t>
            </w:r>
          </w:p>
        </w:tc>
        <w:tc>
          <w:tcPr>
            <w:tcW w:w="2693" w:type="dxa"/>
          </w:tcPr>
          <w:p w14:paraId="09185B1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66C6199" w14:textId="77777777" w:rsidR="00940027" w:rsidRDefault="00940027">
            <w:pPr>
              <w:pStyle w:val="OtherTableBody"/>
            </w:pPr>
            <w:r>
              <w:t>SIU_S12</w:t>
            </w:r>
          </w:p>
        </w:tc>
        <w:tc>
          <w:tcPr>
            <w:tcW w:w="3544" w:type="dxa"/>
          </w:tcPr>
          <w:p w14:paraId="06E8D9F1" w14:textId="77777777" w:rsidR="00940027" w:rsidRDefault="00940027">
            <w:pPr>
              <w:pStyle w:val="OtherTableBody"/>
            </w:pPr>
            <w:r>
              <w:t>S12, S13, S14, S15, S16, S17, S18, S19, S20, S21, S22, S23, S24, S26</w:t>
            </w:r>
          </w:p>
        </w:tc>
      </w:tr>
      <w:tr w:rsidR="00940027" w14:paraId="074598F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5AC39A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B2D0EB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0354</w:t>
            </w:r>
          </w:p>
        </w:tc>
        <w:tc>
          <w:tcPr>
            <w:tcW w:w="2693" w:type="dxa"/>
          </w:tcPr>
          <w:p w14:paraId="3A9B5CBA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75410CF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SPQ_Q08</w:t>
            </w:r>
          </w:p>
        </w:tc>
        <w:tc>
          <w:tcPr>
            <w:tcW w:w="3544" w:type="dxa"/>
          </w:tcPr>
          <w:p w14:paraId="5B9BE8F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Q08</w:t>
            </w:r>
          </w:p>
        </w:tc>
      </w:tr>
      <w:tr w:rsidR="00940027" w14:paraId="55C8418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409DC8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595ED620" w14:textId="77777777" w:rsidR="00940027" w:rsidRDefault="00940027">
            <w:pPr>
              <w:pStyle w:val="OtherTableBody"/>
            </w:pPr>
            <w:r>
              <w:t>0354</w:t>
            </w:r>
          </w:p>
        </w:tc>
        <w:tc>
          <w:tcPr>
            <w:tcW w:w="2693" w:type="dxa"/>
          </w:tcPr>
          <w:p w14:paraId="26497FB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CB54D25" w14:textId="77777777" w:rsidR="00940027" w:rsidRDefault="00940027">
            <w:pPr>
              <w:pStyle w:val="OtherTableBody"/>
            </w:pPr>
            <w:r>
              <w:t>SQM_S25</w:t>
            </w:r>
          </w:p>
        </w:tc>
        <w:tc>
          <w:tcPr>
            <w:tcW w:w="3544" w:type="dxa"/>
          </w:tcPr>
          <w:p w14:paraId="025D7117" w14:textId="77777777" w:rsidR="00940027" w:rsidRDefault="00940027">
            <w:pPr>
              <w:pStyle w:val="OtherTableBody"/>
            </w:pPr>
            <w:r>
              <w:t>S25</w:t>
            </w:r>
          </w:p>
        </w:tc>
      </w:tr>
      <w:tr w:rsidR="00940027" w14:paraId="0AD33FD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E864DB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15FE0B0" w14:textId="77777777" w:rsidR="00940027" w:rsidRDefault="00940027">
            <w:pPr>
              <w:pStyle w:val="OtherTableBody"/>
            </w:pPr>
            <w:r>
              <w:t>0354</w:t>
            </w:r>
          </w:p>
        </w:tc>
        <w:tc>
          <w:tcPr>
            <w:tcW w:w="2693" w:type="dxa"/>
          </w:tcPr>
          <w:p w14:paraId="563B81C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3EF625A" w14:textId="77777777" w:rsidR="00940027" w:rsidRDefault="00940027">
            <w:pPr>
              <w:pStyle w:val="OtherTableBody"/>
            </w:pPr>
            <w:r>
              <w:t>SQR_S25</w:t>
            </w:r>
          </w:p>
        </w:tc>
        <w:tc>
          <w:tcPr>
            <w:tcW w:w="3544" w:type="dxa"/>
          </w:tcPr>
          <w:p w14:paraId="519CE392" w14:textId="77777777" w:rsidR="00940027" w:rsidRDefault="00940027">
            <w:pPr>
              <w:pStyle w:val="OtherTableBody"/>
            </w:pPr>
            <w:r>
              <w:t>S25</w:t>
            </w:r>
          </w:p>
        </w:tc>
      </w:tr>
      <w:tr w:rsidR="00940027" w14:paraId="527F27B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543FE5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C81C332" w14:textId="77777777" w:rsidR="00940027" w:rsidRDefault="00940027">
            <w:pPr>
              <w:pStyle w:val="OtherTableBody"/>
            </w:pPr>
            <w:r>
              <w:t>0354</w:t>
            </w:r>
          </w:p>
        </w:tc>
        <w:tc>
          <w:tcPr>
            <w:tcW w:w="2693" w:type="dxa"/>
          </w:tcPr>
          <w:p w14:paraId="192A42B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54E092D" w14:textId="77777777" w:rsidR="00940027" w:rsidRDefault="00940027">
            <w:pPr>
              <w:pStyle w:val="OtherTableBody"/>
            </w:pPr>
            <w:r>
              <w:t>SRM_S01</w:t>
            </w:r>
          </w:p>
        </w:tc>
        <w:tc>
          <w:tcPr>
            <w:tcW w:w="3544" w:type="dxa"/>
          </w:tcPr>
          <w:p w14:paraId="1DC2BAA6" w14:textId="77777777" w:rsidR="00940027" w:rsidRDefault="00940027">
            <w:pPr>
              <w:pStyle w:val="OtherTableBody"/>
            </w:pPr>
            <w:r>
              <w:t>S01, S02, S03, S04, S05, S06, S07, S08, S09, S10, S11</w:t>
            </w:r>
          </w:p>
        </w:tc>
      </w:tr>
      <w:tr w:rsidR="00940027" w14:paraId="0D400D0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323F7F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5ECA010" w14:textId="77777777" w:rsidR="00940027" w:rsidRDefault="00940027">
            <w:pPr>
              <w:pStyle w:val="OtherTableBody"/>
            </w:pPr>
            <w:r>
              <w:t>0354</w:t>
            </w:r>
          </w:p>
        </w:tc>
        <w:tc>
          <w:tcPr>
            <w:tcW w:w="2693" w:type="dxa"/>
          </w:tcPr>
          <w:p w14:paraId="21C55DD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BAE5E72" w14:textId="77777777" w:rsidR="00940027" w:rsidRDefault="00940027">
            <w:pPr>
              <w:pStyle w:val="OtherTableBody"/>
            </w:pPr>
            <w:r>
              <w:t>SRR_S01</w:t>
            </w:r>
          </w:p>
        </w:tc>
        <w:tc>
          <w:tcPr>
            <w:tcW w:w="3544" w:type="dxa"/>
          </w:tcPr>
          <w:p w14:paraId="5B6A049E" w14:textId="77777777" w:rsidR="00940027" w:rsidRDefault="00940027">
            <w:pPr>
              <w:pStyle w:val="OtherTableBody"/>
            </w:pPr>
            <w:r>
              <w:t>S01, S02, S03, S04, S05, S06, S07, S08, S09, S10, S11</w:t>
            </w:r>
          </w:p>
        </w:tc>
      </w:tr>
      <w:tr w:rsidR="00940027" w14:paraId="0EB3A63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D3F662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43FE0DB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0354</w:t>
            </w:r>
          </w:p>
        </w:tc>
        <w:tc>
          <w:tcPr>
            <w:tcW w:w="2693" w:type="dxa"/>
          </w:tcPr>
          <w:p w14:paraId="11A20C00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10B318B2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SSR_U04</w:t>
            </w:r>
          </w:p>
        </w:tc>
        <w:tc>
          <w:tcPr>
            <w:tcW w:w="3544" w:type="dxa"/>
          </w:tcPr>
          <w:p w14:paraId="41C71D16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U04</w:t>
            </w:r>
          </w:p>
        </w:tc>
      </w:tr>
      <w:tr w:rsidR="00940027" w14:paraId="5FC2D94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CFC61ED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194581B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0354</w:t>
            </w:r>
          </w:p>
        </w:tc>
        <w:tc>
          <w:tcPr>
            <w:tcW w:w="2693" w:type="dxa"/>
          </w:tcPr>
          <w:p w14:paraId="1A8D067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F3CFE2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SSU_U03</w:t>
            </w:r>
          </w:p>
        </w:tc>
        <w:tc>
          <w:tcPr>
            <w:tcW w:w="3544" w:type="dxa"/>
          </w:tcPr>
          <w:p w14:paraId="51EF2DF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U03</w:t>
            </w:r>
          </w:p>
        </w:tc>
      </w:tr>
      <w:tr w:rsidR="00940027" w14:paraId="402F3BF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11691B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69E135A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0354</w:t>
            </w:r>
          </w:p>
        </w:tc>
        <w:tc>
          <w:tcPr>
            <w:tcW w:w="2693" w:type="dxa"/>
          </w:tcPr>
          <w:p w14:paraId="7FD3500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68B1337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SUR_P09</w:t>
            </w:r>
          </w:p>
        </w:tc>
        <w:tc>
          <w:tcPr>
            <w:tcW w:w="3544" w:type="dxa"/>
          </w:tcPr>
          <w:p w14:paraId="71114FC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P09</w:t>
            </w:r>
          </w:p>
        </w:tc>
      </w:tr>
      <w:tr w:rsidR="00940027" w14:paraId="19951FF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F1B900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0F721419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0354</w:t>
            </w:r>
          </w:p>
        </w:tc>
        <w:tc>
          <w:tcPr>
            <w:tcW w:w="2693" w:type="dxa"/>
          </w:tcPr>
          <w:p w14:paraId="2679C0C0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27E44C09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TBR_R08</w:t>
            </w:r>
          </w:p>
        </w:tc>
        <w:tc>
          <w:tcPr>
            <w:tcW w:w="3544" w:type="dxa"/>
          </w:tcPr>
          <w:p w14:paraId="7C45B747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R08</w:t>
            </w:r>
          </w:p>
        </w:tc>
      </w:tr>
      <w:tr w:rsidR="00940027" w14:paraId="631B0CA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8F84CA2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38A086AB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0354</w:t>
            </w:r>
          </w:p>
        </w:tc>
        <w:tc>
          <w:tcPr>
            <w:tcW w:w="2693" w:type="dxa"/>
          </w:tcPr>
          <w:p w14:paraId="015B2139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201625AE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TBR_R09</w:t>
            </w:r>
          </w:p>
        </w:tc>
        <w:tc>
          <w:tcPr>
            <w:tcW w:w="3544" w:type="dxa"/>
          </w:tcPr>
          <w:p w14:paraId="0CB050DE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R09</w:t>
            </w:r>
          </w:p>
        </w:tc>
      </w:tr>
      <w:tr w:rsidR="00940027" w14:paraId="2268A86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FC16D7A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5A91946C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0354</w:t>
            </w:r>
          </w:p>
        </w:tc>
        <w:tc>
          <w:tcPr>
            <w:tcW w:w="2693" w:type="dxa"/>
          </w:tcPr>
          <w:p w14:paraId="1DF7C86E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45D0EB98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TCU_U10</w:t>
            </w:r>
          </w:p>
        </w:tc>
        <w:tc>
          <w:tcPr>
            <w:tcW w:w="3544" w:type="dxa"/>
          </w:tcPr>
          <w:p w14:paraId="7AEAF291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U10, U11</w:t>
            </w:r>
          </w:p>
        </w:tc>
      </w:tr>
      <w:tr w:rsidR="00940027" w14:paraId="2C82BF4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411377C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438A4F23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0354</w:t>
            </w:r>
          </w:p>
        </w:tc>
        <w:tc>
          <w:tcPr>
            <w:tcW w:w="2693" w:type="dxa"/>
          </w:tcPr>
          <w:p w14:paraId="2C0AC94F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34D99C23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UDM_Q05</w:t>
            </w:r>
          </w:p>
        </w:tc>
        <w:tc>
          <w:tcPr>
            <w:tcW w:w="3544" w:type="dxa"/>
          </w:tcPr>
          <w:p w14:paraId="1B47CCA6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Q05</w:t>
            </w:r>
          </w:p>
        </w:tc>
      </w:tr>
      <w:tr w:rsidR="00940027" w14:paraId="5A5E7CA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EF1628F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7D5ED84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0354</w:t>
            </w:r>
          </w:p>
        </w:tc>
        <w:tc>
          <w:tcPr>
            <w:tcW w:w="2693" w:type="dxa"/>
          </w:tcPr>
          <w:p w14:paraId="3A9BC47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04CD6E7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VQQ_Q07</w:t>
            </w:r>
          </w:p>
        </w:tc>
        <w:tc>
          <w:tcPr>
            <w:tcW w:w="3544" w:type="dxa"/>
          </w:tcPr>
          <w:p w14:paraId="58128AA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Q07</w:t>
            </w:r>
          </w:p>
        </w:tc>
      </w:tr>
      <w:tr w:rsidR="00940027" w14:paraId="7800B2E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5E07418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ED2B8B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0354</w:t>
            </w:r>
          </w:p>
        </w:tc>
        <w:tc>
          <w:tcPr>
            <w:tcW w:w="2693" w:type="dxa"/>
          </w:tcPr>
          <w:p w14:paraId="350582B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2F74D42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VXQ_V01</w:t>
            </w:r>
          </w:p>
        </w:tc>
        <w:tc>
          <w:tcPr>
            <w:tcW w:w="3544" w:type="dxa"/>
          </w:tcPr>
          <w:p w14:paraId="2FFC2AB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V01</w:t>
            </w:r>
          </w:p>
        </w:tc>
      </w:tr>
      <w:tr w:rsidR="00940027" w14:paraId="21C7F72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DDC601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1A5F75A0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0354</w:t>
            </w:r>
          </w:p>
        </w:tc>
        <w:tc>
          <w:tcPr>
            <w:tcW w:w="2693" w:type="dxa"/>
          </w:tcPr>
          <w:p w14:paraId="5B304D18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670A86FB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VXR_V03</w:t>
            </w:r>
          </w:p>
        </w:tc>
        <w:tc>
          <w:tcPr>
            <w:tcW w:w="3544" w:type="dxa"/>
          </w:tcPr>
          <w:p w14:paraId="19E92F4A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V03</w:t>
            </w:r>
          </w:p>
        </w:tc>
      </w:tr>
      <w:tr w:rsidR="00940027" w14:paraId="10E09B5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F60B79C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0C709080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0354</w:t>
            </w:r>
          </w:p>
        </w:tc>
        <w:tc>
          <w:tcPr>
            <w:tcW w:w="2693" w:type="dxa"/>
          </w:tcPr>
          <w:p w14:paraId="55643426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003171BF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VXU_V04</w:t>
            </w:r>
          </w:p>
        </w:tc>
        <w:tc>
          <w:tcPr>
            <w:tcW w:w="3544" w:type="dxa"/>
          </w:tcPr>
          <w:p w14:paraId="03E55AFF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V04</w:t>
            </w:r>
          </w:p>
        </w:tc>
      </w:tr>
      <w:tr w:rsidR="00940027" w14:paraId="5790499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3B525E0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277AC2ED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0354</w:t>
            </w:r>
          </w:p>
        </w:tc>
        <w:tc>
          <w:tcPr>
            <w:tcW w:w="2693" w:type="dxa"/>
          </w:tcPr>
          <w:p w14:paraId="2B94D74D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081474F6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VXX_V02</w:t>
            </w:r>
          </w:p>
        </w:tc>
        <w:tc>
          <w:tcPr>
            <w:tcW w:w="3544" w:type="dxa"/>
          </w:tcPr>
          <w:p w14:paraId="13D7C43E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V02</w:t>
            </w:r>
          </w:p>
        </w:tc>
      </w:tr>
      <w:tr w:rsidR="00940027" w14:paraId="13D6668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56302FF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HL7</w:t>
            </w:r>
          </w:p>
        </w:tc>
        <w:tc>
          <w:tcPr>
            <w:tcW w:w="709" w:type="dxa"/>
          </w:tcPr>
          <w:p w14:paraId="5276E586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2693" w:type="dxa"/>
          </w:tcPr>
          <w:p w14:paraId="36502D4E" w14:textId="77777777" w:rsidR="00940027" w:rsidRDefault="00940027">
            <w:pPr>
              <w:pStyle w:val="OtherTableBody"/>
            </w:pPr>
            <w:r>
              <w:t>Primary key value type</w:t>
            </w:r>
          </w:p>
        </w:tc>
        <w:tc>
          <w:tcPr>
            <w:tcW w:w="1701" w:type="dxa"/>
          </w:tcPr>
          <w:p w14:paraId="3CE6EB31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01D99930" w14:textId="77777777" w:rsidR="00940027" w:rsidRDefault="00940027">
            <w:pPr>
              <w:pStyle w:val="OtherTableBody"/>
            </w:pPr>
          </w:p>
        </w:tc>
      </w:tr>
      <w:tr w:rsidR="00940027" w14:paraId="1A48EE6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327592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794FCE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0355</w:t>
            </w:r>
          </w:p>
        </w:tc>
        <w:tc>
          <w:tcPr>
            <w:tcW w:w="2693" w:type="dxa"/>
          </w:tcPr>
          <w:p w14:paraId="69B7C0F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4972149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3544" w:type="dxa"/>
          </w:tcPr>
          <w:p w14:paraId="388D281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Coded element</w:t>
            </w:r>
          </w:p>
        </w:tc>
      </w:tr>
      <w:tr w:rsidR="00940027" w14:paraId="55C8770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AEDACC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0B0AD25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0355</w:t>
            </w:r>
          </w:p>
        </w:tc>
        <w:tc>
          <w:tcPr>
            <w:tcW w:w="2693" w:type="dxa"/>
          </w:tcPr>
          <w:p w14:paraId="39354C45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4CBBD10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PL</w:t>
            </w:r>
          </w:p>
        </w:tc>
        <w:tc>
          <w:tcPr>
            <w:tcW w:w="3544" w:type="dxa"/>
          </w:tcPr>
          <w:p w14:paraId="5C4ECAD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Person location</w:t>
            </w:r>
          </w:p>
        </w:tc>
      </w:tr>
      <w:tr w:rsidR="00940027" w14:paraId="35A7C13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68AB74A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12A63567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0D5B67A5" w14:textId="77777777" w:rsidR="00940027" w:rsidRDefault="00940027">
            <w:pPr>
              <w:pStyle w:val="OtherTableBody"/>
            </w:pPr>
            <w:r>
              <w:t>Alternate character set handling scheme</w:t>
            </w:r>
          </w:p>
        </w:tc>
        <w:tc>
          <w:tcPr>
            <w:tcW w:w="1701" w:type="dxa"/>
          </w:tcPr>
          <w:p w14:paraId="06A3D367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55F1BB35" w14:textId="77777777" w:rsidR="00940027" w:rsidRDefault="00940027">
            <w:pPr>
              <w:pStyle w:val="OtherTableBody"/>
            </w:pPr>
          </w:p>
        </w:tc>
      </w:tr>
      <w:tr w:rsidR="00940027" w14:paraId="2B93035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FAC101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6F2AD56" w14:textId="77777777" w:rsidR="00940027" w:rsidRDefault="00940027">
            <w:pPr>
              <w:pStyle w:val="OtherTableBody"/>
            </w:pPr>
            <w:r>
              <w:t>0356</w:t>
            </w:r>
          </w:p>
        </w:tc>
        <w:tc>
          <w:tcPr>
            <w:tcW w:w="2693" w:type="dxa"/>
          </w:tcPr>
          <w:p w14:paraId="26F0615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ED2D058" w14:textId="77777777" w:rsidR="00940027" w:rsidRDefault="00940027">
            <w:pPr>
              <w:pStyle w:val="OtherTableBody"/>
            </w:pPr>
            <w:r>
              <w:t>&lt;null&gt;</w:t>
            </w:r>
          </w:p>
        </w:tc>
        <w:tc>
          <w:tcPr>
            <w:tcW w:w="3544" w:type="dxa"/>
          </w:tcPr>
          <w:p w14:paraId="288FB156" w14:textId="77777777" w:rsidR="00940027" w:rsidRDefault="00940027">
            <w:pPr>
              <w:pStyle w:val="OtherTableBody"/>
            </w:pPr>
            <w:r>
              <w:t>This is the default, indicating that there is no character set switching occurring in this message.</w:t>
            </w:r>
          </w:p>
        </w:tc>
      </w:tr>
      <w:tr w:rsidR="00940027" w14:paraId="18FD866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1F3E4F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4A2BE34" w14:textId="77777777" w:rsidR="00940027" w:rsidRDefault="00940027">
            <w:pPr>
              <w:pStyle w:val="OtherTableBody"/>
            </w:pPr>
            <w:r>
              <w:t>0356</w:t>
            </w:r>
          </w:p>
        </w:tc>
        <w:tc>
          <w:tcPr>
            <w:tcW w:w="2693" w:type="dxa"/>
          </w:tcPr>
          <w:p w14:paraId="3267A3C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D0245A2" w14:textId="77777777" w:rsidR="00940027" w:rsidRDefault="00940027">
            <w:pPr>
              <w:pStyle w:val="OtherTableBody"/>
            </w:pPr>
            <w:r>
              <w:t>2.3</w:t>
            </w:r>
          </w:p>
        </w:tc>
        <w:tc>
          <w:tcPr>
            <w:tcW w:w="3544" w:type="dxa"/>
          </w:tcPr>
          <w:p w14:paraId="6B3630DD" w14:textId="77777777" w:rsidR="00940027" w:rsidRDefault="00940027">
            <w:pPr>
              <w:pStyle w:val="OtherTableBody"/>
            </w:pPr>
            <w:r>
              <w:t>The character set switching mode specified in HL7 2.5, section 2.7.2, _Escape sequences supporting multiple character sets_ and section 2.A.46, "XPN _ extended person name".</w:t>
            </w:r>
          </w:p>
        </w:tc>
      </w:tr>
      <w:tr w:rsidR="00940027" w14:paraId="1EF1B4A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119B12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1ACE9B2" w14:textId="77777777" w:rsidR="00940027" w:rsidRDefault="00940027">
            <w:pPr>
              <w:pStyle w:val="OtherTableBody"/>
            </w:pPr>
            <w:r>
              <w:t>0356</w:t>
            </w:r>
          </w:p>
        </w:tc>
        <w:tc>
          <w:tcPr>
            <w:tcW w:w="2693" w:type="dxa"/>
          </w:tcPr>
          <w:p w14:paraId="418E400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93B621A" w14:textId="77777777" w:rsidR="00940027" w:rsidRDefault="00940027">
            <w:pPr>
              <w:pStyle w:val="OtherTableBody"/>
            </w:pPr>
            <w:r>
              <w:t>ISO 2022-1994</w:t>
            </w:r>
          </w:p>
        </w:tc>
        <w:tc>
          <w:tcPr>
            <w:tcW w:w="3544" w:type="dxa"/>
          </w:tcPr>
          <w:p w14:paraId="462F4833" w14:textId="77777777" w:rsidR="00940027" w:rsidRDefault="00940027">
            <w:pPr>
              <w:pStyle w:val="OtherTableBody"/>
            </w:pPr>
            <w:r>
              <w:t>This standard is titled "Information Technology - Character Code Structure and Extension Technique". .</w:t>
            </w:r>
          </w:p>
        </w:tc>
      </w:tr>
      <w:tr w:rsidR="00940027" w14:paraId="33EA04E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9AD3D1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HL7</w:t>
            </w:r>
          </w:p>
        </w:tc>
        <w:tc>
          <w:tcPr>
            <w:tcW w:w="709" w:type="dxa"/>
          </w:tcPr>
          <w:p w14:paraId="460E93C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2693" w:type="dxa"/>
          </w:tcPr>
          <w:p w14:paraId="3848C22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Message error condition codes</w:t>
            </w:r>
          </w:p>
        </w:tc>
        <w:tc>
          <w:tcPr>
            <w:tcW w:w="1701" w:type="dxa"/>
          </w:tcPr>
          <w:p w14:paraId="5A4DA2E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3544" w:type="dxa"/>
          </w:tcPr>
          <w:p w14:paraId="6F6FED28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</w:tr>
      <w:tr w:rsidR="00940027" w14:paraId="684BB2D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3CBD96E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2E6128EE" w14:textId="77777777" w:rsidR="00940027" w:rsidRDefault="00940027">
            <w:pPr>
              <w:pStyle w:val="OtherTableBody"/>
            </w:pPr>
            <w:r>
              <w:t>0357</w:t>
            </w:r>
          </w:p>
        </w:tc>
        <w:tc>
          <w:tcPr>
            <w:tcW w:w="2693" w:type="dxa"/>
          </w:tcPr>
          <w:p w14:paraId="606BEF6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7CB2991" w14:textId="77777777" w:rsidR="00940027" w:rsidRDefault="00940027">
            <w:pPr>
              <w:pStyle w:val="OtherTableBody"/>
            </w:pPr>
            <w:r>
              <w:t>0</w:t>
            </w:r>
          </w:p>
        </w:tc>
        <w:tc>
          <w:tcPr>
            <w:tcW w:w="3544" w:type="dxa"/>
          </w:tcPr>
          <w:p w14:paraId="38066489" w14:textId="77777777" w:rsidR="00940027" w:rsidRDefault="00940027">
            <w:pPr>
              <w:pStyle w:val="OtherTableBody"/>
            </w:pPr>
            <w:r>
              <w:t>Message accepted</w:t>
            </w:r>
          </w:p>
        </w:tc>
      </w:tr>
      <w:tr w:rsidR="00940027" w14:paraId="3ED2BEC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B18982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9910268" w14:textId="77777777" w:rsidR="00940027" w:rsidRDefault="00940027">
            <w:pPr>
              <w:pStyle w:val="OtherTableBody"/>
            </w:pPr>
            <w:r>
              <w:t>0357</w:t>
            </w:r>
          </w:p>
        </w:tc>
        <w:tc>
          <w:tcPr>
            <w:tcW w:w="2693" w:type="dxa"/>
          </w:tcPr>
          <w:p w14:paraId="0B16102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8763667" w14:textId="77777777" w:rsidR="00940027" w:rsidRDefault="00940027">
            <w:pPr>
              <w:pStyle w:val="OtherTableBody"/>
            </w:pPr>
            <w:r>
              <w:t>100</w:t>
            </w:r>
          </w:p>
        </w:tc>
        <w:tc>
          <w:tcPr>
            <w:tcW w:w="3544" w:type="dxa"/>
          </w:tcPr>
          <w:p w14:paraId="1A11FAE4" w14:textId="77777777" w:rsidR="00940027" w:rsidRDefault="00940027">
            <w:pPr>
              <w:pStyle w:val="OtherTableBody"/>
            </w:pPr>
            <w:r>
              <w:t>Segment sequence error</w:t>
            </w:r>
          </w:p>
        </w:tc>
      </w:tr>
      <w:tr w:rsidR="00940027" w14:paraId="08D07DA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5ED390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8B26503" w14:textId="77777777" w:rsidR="00940027" w:rsidRDefault="00940027">
            <w:pPr>
              <w:pStyle w:val="OtherTableBody"/>
            </w:pPr>
            <w:r>
              <w:t>0357</w:t>
            </w:r>
          </w:p>
        </w:tc>
        <w:tc>
          <w:tcPr>
            <w:tcW w:w="2693" w:type="dxa"/>
          </w:tcPr>
          <w:p w14:paraId="1EDA144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F47FE98" w14:textId="77777777" w:rsidR="00940027" w:rsidRDefault="00940027">
            <w:pPr>
              <w:pStyle w:val="OtherTableBody"/>
            </w:pPr>
            <w:r>
              <w:t>101</w:t>
            </w:r>
          </w:p>
        </w:tc>
        <w:tc>
          <w:tcPr>
            <w:tcW w:w="3544" w:type="dxa"/>
          </w:tcPr>
          <w:p w14:paraId="77FEE628" w14:textId="77777777" w:rsidR="00940027" w:rsidRDefault="00940027">
            <w:pPr>
              <w:pStyle w:val="OtherTableBody"/>
            </w:pPr>
            <w:r>
              <w:t>Required field missing</w:t>
            </w:r>
          </w:p>
        </w:tc>
      </w:tr>
      <w:tr w:rsidR="00940027" w14:paraId="55B72D5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172141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07A7433" w14:textId="77777777" w:rsidR="00940027" w:rsidRDefault="00940027">
            <w:pPr>
              <w:pStyle w:val="OtherTableBody"/>
            </w:pPr>
            <w:r>
              <w:t>0357</w:t>
            </w:r>
          </w:p>
        </w:tc>
        <w:tc>
          <w:tcPr>
            <w:tcW w:w="2693" w:type="dxa"/>
          </w:tcPr>
          <w:p w14:paraId="04C8B64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3065F6C" w14:textId="77777777" w:rsidR="00940027" w:rsidRDefault="00940027">
            <w:pPr>
              <w:pStyle w:val="OtherTableBody"/>
            </w:pPr>
            <w:r>
              <w:t>102</w:t>
            </w:r>
          </w:p>
        </w:tc>
        <w:tc>
          <w:tcPr>
            <w:tcW w:w="3544" w:type="dxa"/>
          </w:tcPr>
          <w:p w14:paraId="46877598" w14:textId="77777777" w:rsidR="00940027" w:rsidRDefault="00940027">
            <w:pPr>
              <w:pStyle w:val="OtherTableBody"/>
            </w:pPr>
            <w:r>
              <w:t>Data type error</w:t>
            </w:r>
          </w:p>
        </w:tc>
      </w:tr>
      <w:tr w:rsidR="00940027" w14:paraId="1569E30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F54779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67CD325" w14:textId="77777777" w:rsidR="00940027" w:rsidRDefault="00940027">
            <w:pPr>
              <w:pStyle w:val="OtherTableBody"/>
            </w:pPr>
            <w:r>
              <w:t>0357</w:t>
            </w:r>
          </w:p>
        </w:tc>
        <w:tc>
          <w:tcPr>
            <w:tcW w:w="2693" w:type="dxa"/>
          </w:tcPr>
          <w:p w14:paraId="4DBCEC8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3CA2EA9" w14:textId="77777777" w:rsidR="00940027" w:rsidRDefault="00940027">
            <w:pPr>
              <w:pStyle w:val="OtherTableBody"/>
            </w:pPr>
            <w:r>
              <w:t>103</w:t>
            </w:r>
          </w:p>
        </w:tc>
        <w:tc>
          <w:tcPr>
            <w:tcW w:w="3544" w:type="dxa"/>
          </w:tcPr>
          <w:p w14:paraId="5E6CF7C3" w14:textId="77777777" w:rsidR="00940027" w:rsidRDefault="00940027">
            <w:pPr>
              <w:pStyle w:val="OtherTableBody"/>
            </w:pPr>
            <w:r>
              <w:t>Table value not found</w:t>
            </w:r>
          </w:p>
        </w:tc>
      </w:tr>
      <w:tr w:rsidR="00940027" w14:paraId="43C56A5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A37990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1F66354" w14:textId="77777777" w:rsidR="00940027" w:rsidRDefault="00940027">
            <w:pPr>
              <w:pStyle w:val="OtherTableBody"/>
            </w:pPr>
            <w:r>
              <w:t>0357</w:t>
            </w:r>
          </w:p>
        </w:tc>
        <w:tc>
          <w:tcPr>
            <w:tcW w:w="2693" w:type="dxa"/>
          </w:tcPr>
          <w:p w14:paraId="444D79C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B45FFEA" w14:textId="77777777" w:rsidR="00940027" w:rsidRDefault="00940027">
            <w:pPr>
              <w:pStyle w:val="OtherTableBody"/>
            </w:pPr>
            <w:r>
              <w:t>200</w:t>
            </w:r>
          </w:p>
        </w:tc>
        <w:tc>
          <w:tcPr>
            <w:tcW w:w="3544" w:type="dxa"/>
          </w:tcPr>
          <w:p w14:paraId="7777A36C" w14:textId="77777777" w:rsidR="00940027" w:rsidRDefault="00940027">
            <w:pPr>
              <w:pStyle w:val="OtherTableBody"/>
            </w:pPr>
            <w:r>
              <w:t>Unsupported message type</w:t>
            </w:r>
          </w:p>
        </w:tc>
      </w:tr>
      <w:tr w:rsidR="00940027" w14:paraId="6E22541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78D21B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C530CFF" w14:textId="77777777" w:rsidR="00940027" w:rsidRDefault="00940027">
            <w:pPr>
              <w:pStyle w:val="OtherTableBody"/>
            </w:pPr>
            <w:r>
              <w:t>0357</w:t>
            </w:r>
          </w:p>
        </w:tc>
        <w:tc>
          <w:tcPr>
            <w:tcW w:w="2693" w:type="dxa"/>
          </w:tcPr>
          <w:p w14:paraId="2926703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2AC0F87" w14:textId="77777777" w:rsidR="00940027" w:rsidRDefault="00940027">
            <w:pPr>
              <w:pStyle w:val="OtherTableBody"/>
            </w:pPr>
            <w:r>
              <w:t>201</w:t>
            </w:r>
          </w:p>
        </w:tc>
        <w:tc>
          <w:tcPr>
            <w:tcW w:w="3544" w:type="dxa"/>
          </w:tcPr>
          <w:p w14:paraId="5DDC7932" w14:textId="77777777" w:rsidR="00940027" w:rsidRDefault="00940027">
            <w:pPr>
              <w:pStyle w:val="OtherTableBody"/>
            </w:pPr>
            <w:r>
              <w:t>Unsupported event code</w:t>
            </w:r>
          </w:p>
        </w:tc>
      </w:tr>
      <w:tr w:rsidR="00940027" w14:paraId="4C96838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60204C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67D0B5A" w14:textId="77777777" w:rsidR="00940027" w:rsidRDefault="00940027">
            <w:pPr>
              <w:pStyle w:val="OtherTableBody"/>
            </w:pPr>
            <w:r>
              <w:t>0357</w:t>
            </w:r>
          </w:p>
        </w:tc>
        <w:tc>
          <w:tcPr>
            <w:tcW w:w="2693" w:type="dxa"/>
          </w:tcPr>
          <w:p w14:paraId="062927C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3E6E975" w14:textId="77777777" w:rsidR="00940027" w:rsidRDefault="00940027">
            <w:pPr>
              <w:pStyle w:val="OtherTableBody"/>
            </w:pPr>
            <w:r>
              <w:t>202</w:t>
            </w:r>
          </w:p>
        </w:tc>
        <w:tc>
          <w:tcPr>
            <w:tcW w:w="3544" w:type="dxa"/>
          </w:tcPr>
          <w:p w14:paraId="7C971F3E" w14:textId="77777777" w:rsidR="00940027" w:rsidRDefault="00940027">
            <w:pPr>
              <w:pStyle w:val="OtherTableBody"/>
            </w:pPr>
            <w:r>
              <w:t>Unsupported processing id</w:t>
            </w:r>
          </w:p>
        </w:tc>
      </w:tr>
      <w:tr w:rsidR="00940027" w14:paraId="38B02D5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540FBE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90CC4A7" w14:textId="77777777" w:rsidR="00940027" w:rsidRDefault="00940027">
            <w:pPr>
              <w:pStyle w:val="OtherTableBody"/>
            </w:pPr>
            <w:r>
              <w:t>0357</w:t>
            </w:r>
          </w:p>
        </w:tc>
        <w:tc>
          <w:tcPr>
            <w:tcW w:w="2693" w:type="dxa"/>
          </w:tcPr>
          <w:p w14:paraId="29E11E8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C5DBF92" w14:textId="77777777" w:rsidR="00940027" w:rsidRDefault="00940027">
            <w:pPr>
              <w:pStyle w:val="OtherTableBody"/>
            </w:pPr>
            <w:r>
              <w:t>203</w:t>
            </w:r>
          </w:p>
        </w:tc>
        <w:tc>
          <w:tcPr>
            <w:tcW w:w="3544" w:type="dxa"/>
          </w:tcPr>
          <w:p w14:paraId="738B0E4A" w14:textId="77777777" w:rsidR="00940027" w:rsidRDefault="00940027">
            <w:pPr>
              <w:pStyle w:val="OtherTableBody"/>
            </w:pPr>
            <w:r>
              <w:t>Unsupported version id</w:t>
            </w:r>
          </w:p>
        </w:tc>
      </w:tr>
      <w:tr w:rsidR="00940027" w14:paraId="502215A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9C7166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5B42E90" w14:textId="77777777" w:rsidR="00940027" w:rsidRDefault="00940027">
            <w:pPr>
              <w:pStyle w:val="OtherTableBody"/>
            </w:pPr>
            <w:r>
              <w:t>0357</w:t>
            </w:r>
          </w:p>
        </w:tc>
        <w:tc>
          <w:tcPr>
            <w:tcW w:w="2693" w:type="dxa"/>
          </w:tcPr>
          <w:p w14:paraId="2C6B116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2881E2C" w14:textId="77777777" w:rsidR="00940027" w:rsidRDefault="00940027">
            <w:pPr>
              <w:pStyle w:val="OtherTableBody"/>
            </w:pPr>
            <w:r>
              <w:t>204</w:t>
            </w:r>
          </w:p>
        </w:tc>
        <w:tc>
          <w:tcPr>
            <w:tcW w:w="3544" w:type="dxa"/>
          </w:tcPr>
          <w:p w14:paraId="5AFA51D4" w14:textId="77777777" w:rsidR="00940027" w:rsidRDefault="00940027">
            <w:pPr>
              <w:pStyle w:val="OtherTableBody"/>
            </w:pPr>
            <w:r>
              <w:t>Unknown key identifier</w:t>
            </w:r>
          </w:p>
        </w:tc>
      </w:tr>
      <w:tr w:rsidR="00940027" w14:paraId="3F73DEC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6A6314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0BDBA7F" w14:textId="77777777" w:rsidR="00940027" w:rsidRDefault="00940027">
            <w:pPr>
              <w:pStyle w:val="OtherTableBody"/>
            </w:pPr>
            <w:r>
              <w:t>0357</w:t>
            </w:r>
          </w:p>
        </w:tc>
        <w:tc>
          <w:tcPr>
            <w:tcW w:w="2693" w:type="dxa"/>
          </w:tcPr>
          <w:p w14:paraId="39A8997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4134EE8" w14:textId="77777777" w:rsidR="00940027" w:rsidRDefault="00940027">
            <w:pPr>
              <w:pStyle w:val="OtherTableBody"/>
            </w:pPr>
            <w:r>
              <w:t>205</w:t>
            </w:r>
          </w:p>
        </w:tc>
        <w:tc>
          <w:tcPr>
            <w:tcW w:w="3544" w:type="dxa"/>
          </w:tcPr>
          <w:p w14:paraId="43C6DF5D" w14:textId="77777777" w:rsidR="00940027" w:rsidRDefault="00940027">
            <w:pPr>
              <w:pStyle w:val="OtherTableBody"/>
            </w:pPr>
            <w:r>
              <w:t>Duplicate key identifier</w:t>
            </w:r>
          </w:p>
        </w:tc>
      </w:tr>
      <w:tr w:rsidR="00940027" w14:paraId="1D21A94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B35888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FC2700A" w14:textId="77777777" w:rsidR="00940027" w:rsidRDefault="00940027">
            <w:pPr>
              <w:pStyle w:val="OtherTableBody"/>
            </w:pPr>
            <w:r>
              <w:t>0357</w:t>
            </w:r>
          </w:p>
        </w:tc>
        <w:tc>
          <w:tcPr>
            <w:tcW w:w="2693" w:type="dxa"/>
          </w:tcPr>
          <w:p w14:paraId="51510BC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D3E549F" w14:textId="77777777" w:rsidR="00940027" w:rsidRDefault="00940027">
            <w:pPr>
              <w:pStyle w:val="OtherTableBody"/>
            </w:pPr>
            <w:r>
              <w:t>206</w:t>
            </w:r>
          </w:p>
        </w:tc>
        <w:tc>
          <w:tcPr>
            <w:tcW w:w="3544" w:type="dxa"/>
          </w:tcPr>
          <w:p w14:paraId="4B41247D" w14:textId="77777777" w:rsidR="00940027" w:rsidRDefault="00940027">
            <w:pPr>
              <w:pStyle w:val="OtherTableBody"/>
            </w:pPr>
            <w:r>
              <w:t>Application record locked</w:t>
            </w:r>
          </w:p>
        </w:tc>
      </w:tr>
      <w:tr w:rsidR="00940027" w14:paraId="4BE08F7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F66CDE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5F6B020" w14:textId="77777777" w:rsidR="00940027" w:rsidRDefault="00940027">
            <w:pPr>
              <w:pStyle w:val="OtherTableBody"/>
            </w:pPr>
            <w:r>
              <w:t>0357</w:t>
            </w:r>
          </w:p>
        </w:tc>
        <w:tc>
          <w:tcPr>
            <w:tcW w:w="2693" w:type="dxa"/>
          </w:tcPr>
          <w:p w14:paraId="33CF89D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BE83BF3" w14:textId="77777777" w:rsidR="00940027" w:rsidRDefault="00940027">
            <w:pPr>
              <w:pStyle w:val="OtherTableBody"/>
            </w:pPr>
            <w:r>
              <w:t>207</w:t>
            </w:r>
          </w:p>
        </w:tc>
        <w:tc>
          <w:tcPr>
            <w:tcW w:w="3544" w:type="dxa"/>
          </w:tcPr>
          <w:p w14:paraId="5750A541" w14:textId="77777777" w:rsidR="00940027" w:rsidRDefault="00940027">
            <w:pPr>
              <w:pStyle w:val="OtherTableBody"/>
            </w:pPr>
            <w:r>
              <w:t>Application internal error</w:t>
            </w:r>
          </w:p>
        </w:tc>
      </w:tr>
      <w:tr w:rsidR="00940027" w14:paraId="7196735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0EDCFA9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3E4435AD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59CBF8ED" w14:textId="77777777" w:rsidR="00940027" w:rsidRDefault="00940027">
            <w:pPr>
              <w:pStyle w:val="OtherTableBody"/>
            </w:pPr>
            <w:r>
              <w:t>Diagnosis Priority</w:t>
            </w:r>
          </w:p>
        </w:tc>
        <w:tc>
          <w:tcPr>
            <w:tcW w:w="1701" w:type="dxa"/>
          </w:tcPr>
          <w:p w14:paraId="0119818E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4A8BD5D0" w14:textId="77777777" w:rsidR="00940027" w:rsidRDefault="00940027">
            <w:pPr>
              <w:pStyle w:val="OtherTableBody"/>
            </w:pPr>
          </w:p>
        </w:tc>
      </w:tr>
      <w:tr w:rsidR="00940027" w14:paraId="0CED437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3D4A42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FAB5A0A" w14:textId="77777777" w:rsidR="00940027" w:rsidRDefault="00940027">
            <w:pPr>
              <w:pStyle w:val="OtherTableBody"/>
            </w:pPr>
            <w:r>
              <w:t>0359</w:t>
            </w:r>
          </w:p>
        </w:tc>
        <w:tc>
          <w:tcPr>
            <w:tcW w:w="2693" w:type="dxa"/>
          </w:tcPr>
          <w:p w14:paraId="6BAA2FF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AFED3CB" w14:textId="77777777" w:rsidR="00940027" w:rsidRDefault="00940027">
            <w:pPr>
              <w:pStyle w:val="OtherTableBody"/>
            </w:pPr>
            <w:r>
              <w:t>0</w:t>
            </w:r>
          </w:p>
        </w:tc>
        <w:tc>
          <w:tcPr>
            <w:tcW w:w="3544" w:type="dxa"/>
          </w:tcPr>
          <w:p w14:paraId="1D101473" w14:textId="77777777" w:rsidR="00940027" w:rsidRDefault="00940027">
            <w:pPr>
              <w:pStyle w:val="OtherTableBody"/>
            </w:pPr>
            <w:r>
              <w:t>Not included in diagnosis ranking</w:t>
            </w:r>
          </w:p>
        </w:tc>
      </w:tr>
      <w:tr w:rsidR="00940027" w14:paraId="6EEBDAD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540FA5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8D1204B" w14:textId="77777777" w:rsidR="00940027" w:rsidRDefault="00940027">
            <w:pPr>
              <w:pStyle w:val="OtherTableBody"/>
            </w:pPr>
            <w:r>
              <w:t>0359</w:t>
            </w:r>
          </w:p>
        </w:tc>
        <w:tc>
          <w:tcPr>
            <w:tcW w:w="2693" w:type="dxa"/>
          </w:tcPr>
          <w:p w14:paraId="79D0AFA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5F00577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3544" w:type="dxa"/>
          </w:tcPr>
          <w:p w14:paraId="740E980B" w14:textId="77777777" w:rsidR="00940027" w:rsidRDefault="00940027">
            <w:pPr>
              <w:pStyle w:val="OtherTableBody"/>
            </w:pPr>
            <w:r>
              <w:t>The primary diagnosis</w:t>
            </w:r>
          </w:p>
        </w:tc>
      </w:tr>
      <w:tr w:rsidR="00940027" w14:paraId="0B38953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936C22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4C3CCA6" w14:textId="77777777" w:rsidR="00940027" w:rsidRDefault="00940027">
            <w:pPr>
              <w:pStyle w:val="OtherTableBody"/>
            </w:pPr>
            <w:r>
              <w:t>0359</w:t>
            </w:r>
          </w:p>
        </w:tc>
        <w:tc>
          <w:tcPr>
            <w:tcW w:w="2693" w:type="dxa"/>
          </w:tcPr>
          <w:p w14:paraId="168F052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7C46A2E" w14:textId="77777777" w:rsidR="00940027" w:rsidRDefault="00940027">
            <w:pPr>
              <w:pStyle w:val="OtherTableBody"/>
            </w:pPr>
            <w:r>
              <w:t>2 _</w:t>
            </w:r>
          </w:p>
        </w:tc>
        <w:tc>
          <w:tcPr>
            <w:tcW w:w="3544" w:type="dxa"/>
          </w:tcPr>
          <w:p w14:paraId="152A1A1D" w14:textId="77777777" w:rsidR="00940027" w:rsidRDefault="00940027">
            <w:pPr>
              <w:pStyle w:val="OtherTableBody"/>
            </w:pPr>
            <w:r>
              <w:t>For ranked secondary diagnoses</w:t>
            </w:r>
          </w:p>
        </w:tc>
      </w:tr>
      <w:tr w:rsidR="00940027" w14:paraId="6DF64A3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4C222AC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76B8EE55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2F9C2885" w14:textId="77777777" w:rsidR="00940027" w:rsidRDefault="00940027">
            <w:pPr>
              <w:pStyle w:val="OtherTableBody"/>
            </w:pPr>
            <w:r>
              <w:t>Degree/license/certificate</w:t>
            </w:r>
          </w:p>
        </w:tc>
        <w:tc>
          <w:tcPr>
            <w:tcW w:w="1701" w:type="dxa"/>
          </w:tcPr>
          <w:p w14:paraId="14CB30B0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52179685" w14:textId="77777777" w:rsidR="00940027" w:rsidRDefault="00940027">
            <w:pPr>
              <w:pStyle w:val="OtherTableBody"/>
            </w:pPr>
          </w:p>
        </w:tc>
      </w:tr>
      <w:tr w:rsidR="00940027" w14:paraId="4B08EA7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C89773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0AF8060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47DCC55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B8B1B47" w14:textId="77777777" w:rsidR="00940027" w:rsidRDefault="00940027">
            <w:pPr>
              <w:pStyle w:val="OtherTableBody"/>
            </w:pPr>
            <w:r>
              <w:t>AA</w:t>
            </w:r>
          </w:p>
        </w:tc>
        <w:tc>
          <w:tcPr>
            <w:tcW w:w="3544" w:type="dxa"/>
          </w:tcPr>
          <w:p w14:paraId="22A264FC" w14:textId="77777777" w:rsidR="00940027" w:rsidRDefault="00940027">
            <w:pPr>
              <w:pStyle w:val="OtherTableBody"/>
            </w:pPr>
            <w:r>
              <w:t>Associate of Arts</w:t>
            </w:r>
          </w:p>
        </w:tc>
      </w:tr>
      <w:tr w:rsidR="00940027" w14:paraId="54CCFCB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018C08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09F1CAA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331B77E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FD2CF93" w14:textId="77777777" w:rsidR="00940027" w:rsidRDefault="00940027">
            <w:pPr>
              <w:pStyle w:val="OtherTableBody"/>
            </w:pPr>
            <w:r>
              <w:t>AAS</w:t>
            </w:r>
          </w:p>
        </w:tc>
        <w:tc>
          <w:tcPr>
            <w:tcW w:w="3544" w:type="dxa"/>
          </w:tcPr>
          <w:p w14:paraId="15721644" w14:textId="77777777" w:rsidR="00940027" w:rsidRDefault="00940027">
            <w:pPr>
              <w:pStyle w:val="OtherTableBody"/>
            </w:pPr>
            <w:r>
              <w:t>Associate of Applied Science</w:t>
            </w:r>
          </w:p>
        </w:tc>
      </w:tr>
      <w:tr w:rsidR="00940027" w14:paraId="4832356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707629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15E8649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32527E4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1C348E1" w14:textId="77777777" w:rsidR="00940027" w:rsidRDefault="00940027">
            <w:pPr>
              <w:pStyle w:val="OtherTableBody"/>
            </w:pPr>
            <w:r>
              <w:t>ABA</w:t>
            </w:r>
          </w:p>
        </w:tc>
        <w:tc>
          <w:tcPr>
            <w:tcW w:w="3544" w:type="dxa"/>
          </w:tcPr>
          <w:p w14:paraId="5BCFA678" w14:textId="77777777" w:rsidR="00940027" w:rsidRDefault="00940027">
            <w:pPr>
              <w:pStyle w:val="OtherTableBody"/>
            </w:pPr>
            <w:r>
              <w:t>Associate of Business Administration</w:t>
            </w:r>
          </w:p>
        </w:tc>
      </w:tr>
      <w:tr w:rsidR="00940027" w14:paraId="35A4B30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9380BF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62F97CA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6ADED56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1AECDE2" w14:textId="77777777" w:rsidR="00940027" w:rsidRDefault="00940027">
            <w:pPr>
              <w:pStyle w:val="OtherTableBody"/>
            </w:pPr>
            <w:r>
              <w:t>AE</w:t>
            </w:r>
          </w:p>
        </w:tc>
        <w:tc>
          <w:tcPr>
            <w:tcW w:w="3544" w:type="dxa"/>
          </w:tcPr>
          <w:p w14:paraId="2A1D0064" w14:textId="77777777" w:rsidR="00940027" w:rsidRDefault="00940027">
            <w:pPr>
              <w:pStyle w:val="OtherTableBody"/>
            </w:pPr>
            <w:r>
              <w:t>Associate of Engineering</w:t>
            </w:r>
          </w:p>
        </w:tc>
      </w:tr>
      <w:tr w:rsidR="00940027" w14:paraId="34E4164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A74F4F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3E5ED36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66CA0FC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0CC12FE" w14:textId="77777777" w:rsidR="00940027" w:rsidRDefault="00940027">
            <w:pPr>
              <w:pStyle w:val="OtherTableBody"/>
            </w:pPr>
            <w:r>
              <w:t>AS</w:t>
            </w:r>
          </w:p>
        </w:tc>
        <w:tc>
          <w:tcPr>
            <w:tcW w:w="3544" w:type="dxa"/>
          </w:tcPr>
          <w:p w14:paraId="600181F9" w14:textId="77777777" w:rsidR="00940027" w:rsidRDefault="00940027">
            <w:pPr>
              <w:pStyle w:val="OtherTableBody"/>
            </w:pPr>
            <w:r>
              <w:t>Associate of Science</w:t>
            </w:r>
          </w:p>
        </w:tc>
      </w:tr>
      <w:tr w:rsidR="00940027" w14:paraId="1EB79D9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D37A66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AF81DAE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2B9768A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A96198B" w14:textId="77777777" w:rsidR="00940027" w:rsidRDefault="00940027">
            <w:pPr>
              <w:pStyle w:val="OtherTableBody"/>
            </w:pPr>
            <w:r>
              <w:t>BA</w:t>
            </w:r>
          </w:p>
        </w:tc>
        <w:tc>
          <w:tcPr>
            <w:tcW w:w="3544" w:type="dxa"/>
          </w:tcPr>
          <w:p w14:paraId="1B5ECBA8" w14:textId="77777777" w:rsidR="00940027" w:rsidRDefault="00940027">
            <w:pPr>
              <w:pStyle w:val="OtherTableBody"/>
            </w:pPr>
            <w:r>
              <w:t>Bachelor of Arts</w:t>
            </w:r>
          </w:p>
        </w:tc>
      </w:tr>
      <w:tr w:rsidR="00940027" w14:paraId="53C9B7E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524534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D9B02C9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1EC6C3D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A54F63D" w14:textId="77777777" w:rsidR="00940027" w:rsidRDefault="00940027">
            <w:pPr>
              <w:pStyle w:val="OtherTableBody"/>
            </w:pPr>
            <w:r>
              <w:t>BBA</w:t>
            </w:r>
          </w:p>
        </w:tc>
        <w:tc>
          <w:tcPr>
            <w:tcW w:w="3544" w:type="dxa"/>
          </w:tcPr>
          <w:p w14:paraId="38774CCA" w14:textId="77777777" w:rsidR="00940027" w:rsidRDefault="00940027">
            <w:pPr>
              <w:pStyle w:val="OtherTableBody"/>
            </w:pPr>
            <w:r>
              <w:t>Bachelor of Business Administration</w:t>
            </w:r>
          </w:p>
        </w:tc>
      </w:tr>
      <w:tr w:rsidR="00940027" w14:paraId="4EFCEA3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CA1D11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6DE6E70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7E3FA2D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A57F2DE" w14:textId="77777777" w:rsidR="00940027" w:rsidRDefault="00940027">
            <w:pPr>
              <w:pStyle w:val="OtherTableBody"/>
            </w:pPr>
            <w:r>
              <w:t>BE</w:t>
            </w:r>
          </w:p>
        </w:tc>
        <w:tc>
          <w:tcPr>
            <w:tcW w:w="3544" w:type="dxa"/>
          </w:tcPr>
          <w:p w14:paraId="4B0D0EC8" w14:textId="77777777" w:rsidR="00940027" w:rsidRDefault="00940027">
            <w:pPr>
              <w:pStyle w:val="OtherTableBody"/>
            </w:pPr>
            <w:r>
              <w:t>Bachelor or Engineering</w:t>
            </w:r>
          </w:p>
        </w:tc>
      </w:tr>
      <w:tr w:rsidR="00940027" w14:paraId="5A8B9A1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7B23ED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C215F12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574932B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E2C90F2" w14:textId="77777777" w:rsidR="00940027" w:rsidRDefault="00940027">
            <w:pPr>
              <w:pStyle w:val="OtherTableBody"/>
            </w:pPr>
            <w:r>
              <w:t>BFA</w:t>
            </w:r>
          </w:p>
        </w:tc>
        <w:tc>
          <w:tcPr>
            <w:tcW w:w="3544" w:type="dxa"/>
          </w:tcPr>
          <w:p w14:paraId="7EC1594B" w14:textId="77777777" w:rsidR="00940027" w:rsidRDefault="00940027">
            <w:pPr>
              <w:pStyle w:val="OtherTableBody"/>
            </w:pPr>
            <w:r>
              <w:t>Bachelor of Fine Arts</w:t>
            </w:r>
          </w:p>
        </w:tc>
      </w:tr>
      <w:tr w:rsidR="00940027" w14:paraId="6524E1E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8A34A5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B6780E2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7CC84E6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B754380" w14:textId="77777777" w:rsidR="00940027" w:rsidRDefault="00940027">
            <w:pPr>
              <w:pStyle w:val="OtherTableBody"/>
            </w:pPr>
            <w:r>
              <w:t>BN</w:t>
            </w:r>
          </w:p>
        </w:tc>
        <w:tc>
          <w:tcPr>
            <w:tcW w:w="3544" w:type="dxa"/>
          </w:tcPr>
          <w:p w14:paraId="4CAB5D3E" w14:textId="77777777" w:rsidR="00940027" w:rsidRDefault="00940027">
            <w:pPr>
              <w:pStyle w:val="OtherTableBody"/>
            </w:pPr>
            <w:r>
              <w:t>Bachelor of Nursing</w:t>
            </w:r>
          </w:p>
        </w:tc>
      </w:tr>
      <w:tr w:rsidR="00940027" w14:paraId="6B33EEB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2FB0E3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45E4AA0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3061976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AF9CB2B" w14:textId="77777777" w:rsidR="00940027" w:rsidRDefault="00940027">
            <w:pPr>
              <w:pStyle w:val="OtherTableBody"/>
            </w:pPr>
            <w:r>
              <w:t>BS</w:t>
            </w:r>
          </w:p>
        </w:tc>
        <w:tc>
          <w:tcPr>
            <w:tcW w:w="3544" w:type="dxa"/>
          </w:tcPr>
          <w:p w14:paraId="4BF4036B" w14:textId="77777777" w:rsidR="00940027" w:rsidRDefault="00940027">
            <w:pPr>
              <w:pStyle w:val="OtherTableBody"/>
            </w:pPr>
            <w:r>
              <w:t>Bachelor of Science</w:t>
            </w:r>
          </w:p>
        </w:tc>
      </w:tr>
      <w:tr w:rsidR="00940027" w14:paraId="589E7F5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258FFC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B5A2CEB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7D7A1E3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0E62515" w14:textId="77777777" w:rsidR="00940027" w:rsidRDefault="00940027">
            <w:pPr>
              <w:pStyle w:val="OtherTableBody"/>
            </w:pPr>
            <w:r>
              <w:t>BSL</w:t>
            </w:r>
          </w:p>
        </w:tc>
        <w:tc>
          <w:tcPr>
            <w:tcW w:w="3544" w:type="dxa"/>
          </w:tcPr>
          <w:p w14:paraId="28296F45" w14:textId="77777777" w:rsidR="00940027" w:rsidRDefault="00940027">
            <w:pPr>
              <w:pStyle w:val="OtherTableBody"/>
            </w:pPr>
            <w:r>
              <w:t>Bachelor of Science _ Law</w:t>
            </w:r>
          </w:p>
        </w:tc>
      </w:tr>
      <w:tr w:rsidR="00940027" w14:paraId="3210A07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387D4D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CFD2AB4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375BF2C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D7D0598" w14:textId="77777777" w:rsidR="00940027" w:rsidRDefault="00940027">
            <w:pPr>
              <w:pStyle w:val="OtherTableBody"/>
            </w:pPr>
            <w:r>
              <w:t>BSN</w:t>
            </w:r>
          </w:p>
        </w:tc>
        <w:tc>
          <w:tcPr>
            <w:tcW w:w="3544" w:type="dxa"/>
          </w:tcPr>
          <w:p w14:paraId="204C817F" w14:textId="77777777" w:rsidR="00940027" w:rsidRDefault="00940027">
            <w:pPr>
              <w:pStyle w:val="OtherTableBody"/>
            </w:pPr>
            <w:r>
              <w:t>Bachelor on Science - Nursing</w:t>
            </w:r>
          </w:p>
        </w:tc>
      </w:tr>
      <w:tr w:rsidR="00940027" w14:paraId="6C854FD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2E9632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E8CB7AB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476EC3F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F60679D" w14:textId="77777777" w:rsidR="00940027" w:rsidRDefault="00940027">
            <w:pPr>
              <w:pStyle w:val="OtherTableBody"/>
            </w:pPr>
            <w:r>
              <w:t>BT</w:t>
            </w:r>
          </w:p>
        </w:tc>
        <w:tc>
          <w:tcPr>
            <w:tcW w:w="3544" w:type="dxa"/>
          </w:tcPr>
          <w:p w14:paraId="3073FB88" w14:textId="77777777" w:rsidR="00940027" w:rsidRDefault="00940027">
            <w:pPr>
              <w:pStyle w:val="OtherTableBody"/>
            </w:pPr>
            <w:r>
              <w:t>Bachelor of Theology</w:t>
            </w:r>
          </w:p>
        </w:tc>
      </w:tr>
      <w:tr w:rsidR="00940027" w14:paraId="62A210C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155F21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934E1F9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2CCDFF3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5C41706" w14:textId="77777777" w:rsidR="00940027" w:rsidRDefault="00940027">
            <w:pPr>
              <w:pStyle w:val="OtherTableBody"/>
            </w:pPr>
            <w:r>
              <w:t>CANP</w:t>
            </w:r>
          </w:p>
        </w:tc>
        <w:tc>
          <w:tcPr>
            <w:tcW w:w="3544" w:type="dxa"/>
          </w:tcPr>
          <w:p w14:paraId="7EB436AA" w14:textId="77777777" w:rsidR="00940027" w:rsidRDefault="00940027">
            <w:pPr>
              <w:pStyle w:val="OtherTableBody"/>
            </w:pPr>
            <w:r>
              <w:t>Certified Adult Nurse Practitioner</w:t>
            </w:r>
          </w:p>
        </w:tc>
      </w:tr>
      <w:tr w:rsidR="00940027" w14:paraId="232413D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E6A168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6EF2564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5F7A39F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F0F250D" w14:textId="77777777" w:rsidR="00940027" w:rsidRDefault="00940027">
            <w:pPr>
              <w:pStyle w:val="OtherTableBody"/>
            </w:pPr>
            <w:r>
              <w:t>CER</w:t>
            </w:r>
          </w:p>
        </w:tc>
        <w:tc>
          <w:tcPr>
            <w:tcW w:w="3544" w:type="dxa"/>
          </w:tcPr>
          <w:p w14:paraId="330D5FE1" w14:textId="77777777" w:rsidR="00940027" w:rsidRDefault="00940027">
            <w:pPr>
              <w:pStyle w:val="OtherTableBody"/>
            </w:pPr>
            <w:r>
              <w:t>Certificate</w:t>
            </w:r>
          </w:p>
        </w:tc>
      </w:tr>
      <w:tr w:rsidR="00940027" w14:paraId="3F39913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A1984B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005D62D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7AF6207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F483DD6" w14:textId="77777777" w:rsidR="00940027" w:rsidRDefault="00940027">
            <w:pPr>
              <w:pStyle w:val="OtherTableBody"/>
            </w:pPr>
            <w:r>
              <w:t>CMA</w:t>
            </w:r>
          </w:p>
        </w:tc>
        <w:tc>
          <w:tcPr>
            <w:tcW w:w="3544" w:type="dxa"/>
          </w:tcPr>
          <w:p w14:paraId="217922D2" w14:textId="77777777" w:rsidR="00940027" w:rsidRDefault="00940027">
            <w:pPr>
              <w:pStyle w:val="OtherTableBody"/>
            </w:pPr>
            <w:r>
              <w:t>Certified Medical Assistant</w:t>
            </w:r>
          </w:p>
        </w:tc>
      </w:tr>
      <w:tr w:rsidR="00940027" w14:paraId="41A479C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E854E1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B119108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6BF5E77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3BD173E" w14:textId="77777777" w:rsidR="00940027" w:rsidRDefault="00940027">
            <w:pPr>
              <w:pStyle w:val="OtherTableBody"/>
            </w:pPr>
            <w:r>
              <w:t>CNM</w:t>
            </w:r>
          </w:p>
        </w:tc>
        <w:tc>
          <w:tcPr>
            <w:tcW w:w="3544" w:type="dxa"/>
          </w:tcPr>
          <w:p w14:paraId="18319817" w14:textId="77777777" w:rsidR="00940027" w:rsidRDefault="00940027">
            <w:pPr>
              <w:pStyle w:val="OtherTableBody"/>
            </w:pPr>
            <w:r>
              <w:t>Certified Nurse Midwife</w:t>
            </w:r>
          </w:p>
        </w:tc>
      </w:tr>
      <w:tr w:rsidR="00940027" w14:paraId="72023BA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DE0B5D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0ABC355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2871546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EBF693B" w14:textId="77777777" w:rsidR="00940027" w:rsidRDefault="00940027">
            <w:pPr>
              <w:pStyle w:val="OtherTableBody"/>
            </w:pPr>
            <w:r>
              <w:t>CNP</w:t>
            </w:r>
          </w:p>
        </w:tc>
        <w:tc>
          <w:tcPr>
            <w:tcW w:w="3544" w:type="dxa"/>
          </w:tcPr>
          <w:p w14:paraId="3034BB4D" w14:textId="77777777" w:rsidR="00940027" w:rsidRDefault="00940027">
            <w:pPr>
              <w:pStyle w:val="OtherTableBody"/>
            </w:pPr>
            <w:r>
              <w:t>Certified Nurse Practitioner</w:t>
            </w:r>
          </w:p>
        </w:tc>
      </w:tr>
      <w:tr w:rsidR="00940027" w14:paraId="6DFB063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AB78F3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EFD520C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67416AE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3AE0F61" w14:textId="77777777" w:rsidR="00940027" w:rsidRDefault="00940027">
            <w:pPr>
              <w:pStyle w:val="OtherTableBody"/>
            </w:pPr>
            <w:r>
              <w:t>CNS</w:t>
            </w:r>
          </w:p>
        </w:tc>
        <w:tc>
          <w:tcPr>
            <w:tcW w:w="3544" w:type="dxa"/>
          </w:tcPr>
          <w:p w14:paraId="5790EDAE" w14:textId="77777777" w:rsidR="00940027" w:rsidRDefault="00940027">
            <w:pPr>
              <w:pStyle w:val="OtherTableBody"/>
            </w:pPr>
            <w:r>
              <w:t>Certified Nurse Specialist</w:t>
            </w:r>
          </w:p>
        </w:tc>
      </w:tr>
      <w:tr w:rsidR="00940027" w14:paraId="552BAFD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229B22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4A3B9DD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381E224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715290C" w14:textId="77777777" w:rsidR="00940027" w:rsidRDefault="00940027">
            <w:pPr>
              <w:pStyle w:val="OtherTableBody"/>
            </w:pPr>
            <w:r>
              <w:t>CPNP</w:t>
            </w:r>
          </w:p>
        </w:tc>
        <w:tc>
          <w:tcPr>
            <w:tcW w:w="3544" w:type="dxa"/>
          </w:tcPr>
          <w:p w14:paraId="01D4A0DB" w14:textId="77777777" w:rsidR="00940027" w:rsidRDefault="00940027">
            <w:pPr>
              <w:pStyle w:val="OtherTableBody"/>
            </w:pPr>
            <w:r>
              <w:t>Certified Pediatric Nurse Practitioner</w:t>
            </w:r>
          </w:p>
        </w:tc>
      </w:tr>
      <w:tr w:rsidR="00940027" w14:paraId="0B68D2A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805095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4436D33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69C1124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EE6CB9E" w14:textId="77777777" w:rsidR="00940027" w:rsidRDefault="00940027">
            <w:pPr>
              <w:pStyle w:val="OtherTableBody"/>
            </w:pPr>
            <w:r>
              <w:t>CRN</w:t>
            </w:r>
          </w:p>
        </w:tc>
        <w:tc>
          <w:tcPr>
            <w:tcW w:w="3544" w:type="dxa"/>
          </w:tcPr>
          <w:p w14:paraId="671E2B1D" w14:textId="77777777" w:rsidR="00940027" w:rsidRDefault="00940027">
            <w:pPr>
              <w:pStyle w:val="OtherTableBody"/>
            </w:pPr>
            <w:r>
              <w:t>Certified Registered Nurse</w:t>
            </w:r>
          </w:p>
        </w:tc>
      </w:tr>
      <w:tr w:rsidR="00940027" w14:paraId="666E3D3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F65FF5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701D965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3CFDA5E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9D32B58" w14:textId="77777777" w:rsidR="00940027" w:rsidRDefault="00940027">
            <w:pPr>
              <w:pStyle w:val="OtherTableBody"/>
            </w:pPr>
            <w:r>
              <w:t>DBA</w:t>
            </w:r>
          </w:p>
        </w:tc>
        <w:tc>
          <w:tcPr>
            <w:tcW w:w="3544" w:type="dxa"/>
          </w:tcPr>
          <w:p w14:paraId="6532BC4A" w14:textId="77777777" w:rsidR="00940027" w:rsidRDefault="00940027">
            <w:pPr>
              <w:pStyle w:val="OtherTableBody"/>
            </w:pPr>
            <w:r>
              <w:t>Doctor of Business Administration</w:t>
            </w:r>
          </w:p>
        </w:tc>
      </w:tr>
      <w:tr w:rsidR="00940027" w14:paraId="139B876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E3075F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42AB45E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455624A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4C83452" w14:textId="77777777" w:rsidR="00940027" w:rsidRDefault="00940027">
            <w:pPr>
              <w:pStyle w:val="OtherTableBody"/>
            </w:pPr>
            <w:r>
              <w:t>DED</w:t>
            </w:r>
          </w:p>
        </w:tc>
        <w:tc>
          <w:tcPr>
            <w:tcW w:w="3544" w:type="dxa"/>
          </w:tcPr>
          <w:p w14:paraId="5F8BDC9E" w14:textId="77777777" w:rsidR="00940027" w:rsidRDefault="00940027">
            <w:pPr>
              <w:pStyle w:val="OtherTableBody"/>
            </w:pPr>
            <w:r>
              <w:t>Doctor of Education</w:t>
            </w:r>
          </w:p>
        </w:tc>
      </w:tr>
      <w:tr w:rsidR="00940027" w14:paraId="3321C2C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0A5FA0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A76555C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78B56A5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2BD3CC2" w14:textId="77777777" w:rsidR="00940027" w:rsidRDefault="00940027">
            <w:pPr>
              <w:pStyle w:val="OtherTableBody"/>
            </w:pPr>
            <w:r>
              <w:t>DIP</w:t>
            </w:r>
          </w:p>
        </w:tc>
        <w:tc>
          <w:tcPr>
            <w:tcW w:w="3544" w:type="dxa"/>
          </w:tcPr>
          <w:p w14:paraId="10D0BE50" w14:textId="77777777" w:rsidR="00940027" w:rsidRDefault="00940027">
            <w:pPr>
              <w:pStyle w:val="OtherTableBody"/>
            </w:pPr>
            <w:r>
              <w:t>Diploma</w:t>
            </w:r>
          </w:p>
        </w:tc>
      </w:tr>
      <w:tr w:rsidR="00940027" w14:paraId="289CBEC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13928B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8DC2D66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31C6AD5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DF4FC96" w14:textId="77777777" w:rsidR="00940027" w:rsidRDefault="00940027">
            <w:pPr>
              <w:pStyle w:val="OtherTableBody"/>
            </w:pPr>
            <w:r>
              <w:t>DO</w:t>
            </w:r>
          </w:p>
        </w:tc>
        <w:tc>
          <w:tcPr>
            <w:tcW w:w="3544" w:type="dxa"/>
          </w:tcPr>
          <w:p w14:paraId="2A8AC462" w14:textId="77777777" w:rsidR="00940027" w:rsidRDefault="00940027">
            <w:pPr>
              <w:pStyle w:val="OtherTableBody"/>
            </w:pPr>
            <w:r>
              <w:t>Doctor of Osteopathy</w:t>
            </w:r>
          </w:p>
        </w:tc>
      </w:tr>
      <w:tr w:rsidR="00940027" w14:paraId="1C37DB1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050276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E0429A1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40BDDA7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E729398" w14:textId="77777777" w:rsidR="00940027" w:rsidRDefault="00940027">
            <w:pPr>
              <w:pStyle w:val="OtherTableBody"/>
            </w:pPr>
            <w:r>
              <w:t>EMT</w:t>
            </w:r>
          </w:p>
        </w:tc>
        <w:tc>
          <w:tcPr>
            <w:tcW w:w="3544" w:type="dxa"/>
          </w:tcPr>
          <w:p w14:paraId="1C9506F0" w14:textId="77777777" w:rsidR="00940027" w:rsidRDefault="00940027">
            <w:pPr>
              <w:pStyle w:val="OtherTableBody"/>
            </w:pPr>
            <w:r>
              <w:t>Emergency Medical Technician</w:t>
            </w:r>
          </w:p>
        </w:tc>
      </w:tr>
      <w:tr w:rsidR="00940027" w14:paraId="383E35A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5DBBF4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A4668D9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7A314D6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073834B" w14:textId="77777777" w:rsidR="00940027" w:rsidRDefault="00940027">
            <w:pPr>
              <w:pStyle w:val="OtherTableBody"/>
            </w:pPr>
            <w:r>
              <w:t>EMTP</w:t>
            </w:r>
          </w:p>
        </w:tc>
        <w:tc>
          <w:tcPr>
            <w:tcW w:w="3544" w:type="dxa"/>
          </w:tcPr>
          <w:p w14:paraId="7A80BF77" w14:textId="77777777" w:rsidR="00940027" w:rsidRDefault="00940027">
            <w:pPr>
              <w:pStyle w:val="OtherTableBody"/>
            </w:pPr>
            <w:r>
              <w:t>Emergency Medical Technician - Paramedic</w:t>
            </w:r>
          </w:p>
        </w:tc>
      </w:tr>
      <w:tr w:rsidR="00940027" w14:paraId="44387B2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59D70E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40240D0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257D4A0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28E8A12" w14:textId="77777777" w:rsidR="00940027" w:rsidRDefault="00940027">
            <w:pPr>
              <w:pStyle w:val="OtherTableBody"/>
            </w:pPr>
            <w:r>
              <w:t>FPNP</w:t>
            </w:r>
          </w:p>
        </w:tc>
        <w:tc>
          <w:tcPr>
            <w:tcW w:w="3544" w:type="dxa"/>
          </w:tcPr>
          <w:p w14:paraId="4153BAF7" w14:textId="77777777" w:rsidR="00940027" w:rsidRDefault="00940027">
            <w:pPr>
              <w:pStyle w:val="OtherTableBody"/>
            </w:pPr>
            <w:r>
              <w:t>Family Practice Nurse Practitioner</w:t>
            </w:r>
          </w:p>
        </w:tc>
      </w:tr>
      <w:tr w:rsidR="00940027" w14:paraId="72AD4F7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5DA91A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D130D8F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0EFC08E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5ED8929" w14:textId="77777777" w:rsidR="00940027" w:rsidRDefault="00940027">
            <w:pPr>
              <w:pStyle w:val="OtherTableBody"/>
            </w:pPr>
            <w:r>
              <w:t>HS</w:t>
            </w:r>
          </w:p>
        </w:tc>
        <w:tc>
          <w:tcPr>
            <w:tcW w:w="3544" w:type="dxa"/>
          </w:tcPr>
          <w:p w14:paraId="34B3D98A" w14:textId="77777777" w:rsidR="00940027" w:rsidRDefault="00940027">
            <w:pPr>
              <w:pStyle w:val="OtherTableBody"/>
            </w:pPr>
            <w:r>
              <w:t>High School Graduate</w:t>
            </w:r>
          </w:p>
        </w:tc>
      </w:tr>
      <w:tr w:rsidR="00940027" w14:paraId="79A50F7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DCF256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EDAED36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7FCAEFC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75DAA38" w14:textId="77777777" w:rsidR="00940027" w:rsidRDefault="00940027">
            <w:pPr>
              <w:pStyle w:val="OtherTableBody"/>
            </w:pPr>
            <w:r>
              <w:t>JD</w:t>
            </w:r>
          </w:p>
        </w:tc>
        <w:tc>
          <w:tcPr>
            <w:tcW w:w="3544" w:type="dxa"/>
          </w:tcPr>
          <w:p w14:paraId="4F57E2CF" w14:textId="77777777" w:rsidR="00940027" w:rsidRDefault="00940027">
            <w:pPr>
              <w:pStyle w:val="OtherTableBody"/>
            </w:pPr>
            <w:r>
              <w:t>Juris Doctor</w:t>
            </w:r>
          </w:p>
        </w:tc>
      </w:tr>
      <w:tr w:rsidR="00940027" w14:paraId="3956BFC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C4E3FA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0EC251B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2E58754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2989B16" w14:textId="77777777" w:rsidR="00940027" w:rsidRDefault="00940027">
            <w:pPr>
              <w:pStyle w:val="OtherTableBody"/>
            </w:pPr>
            <w:r>
              <w:t>MA</w:t>
            </w:r>
          </w:p>
        </w:tc>
        <w:tc>
          <w:tcPr>
            <w:tcW w:w="3544" w:type="dxa"/>
          </w:tcPr>
          <w:p w14:paraId="0382507F" w14:textId="77777777" w:rsidR="00940027" w:rsidRDefault="00940027">
            <w:pPr>
              <w:pStyle w:val="OtherTableBody"/>
            </w:pPr>
            <w:r>
              <w:t>Master of Arts</w:t>
            </w:r>
          </w:p>
        </w:tc>
      </w:tr>
      <w:tr w:rsidR="00940027" w14:paraId="387EE22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007EC2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AFAF96B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693F5DA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EF7C893" w14:textId="77777777" w:rsidR="00940027" w:rsidRDefault="00940027">
            <w:pPr>
              <w:pStyle w:val="OtherTableBody"/>
            </w:pPr>
            <w:r>
              <w:t>MBA</w:t>
            </w:r>
          </w:p>
        </w:tc>
        <w:tc>
          <w:tcPr>
            <w:tcW w:w="3544" w:type="dxa"/>
          </w:tcPr>
          <w:p w14:paraId="42D67623" w14:textId="77777777" w:rsidR="00940027" w:rsidRDefault="00940027">
            <w:pPr>
              <w:pStyle w:val="OtherTableBody"/>
            </w:pPr>
            <w:r>
              <w:t>Master of Business Administration</w:t>
            </w:r>
          </w:p>
        </w:tc>
      </w:tr>
      <w:tr w:rsidR="00940027" w14:paraId="43DBEC1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6B79A6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CAC761A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7F3BC54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30CC635" w14:textId="77777777" w:rsidR="00940027" w:rsidRDefault="00940027">
            <w:pPr>
              <w:pStyle w:val="OtherTableBody"/>
            </w:pPr>
            <w:r>
              <w:t>MCE</w:t>
            </w:r>
          </w:p>
        </w:tc>
        <w:tc>
          <w:tcPr>
            <w:tcW w:w="3544" w:type="dxa"/>
          </w:tcPr>
          <w:p w14:paraId="0C1CB1C1" w14:textId="77777777" w:rsidR="00940027" w:rsidRDefault="00940027">
            <w:pPr>
              <w:pStyle w:val="OtherTableBody"/>
            </w:pPr>
            <w:r>
              <w:t>Master of Civil Engineering</w:t>
            </w:r>
          </w:p>
        </w:tc>
      </w:tr>
      <w:tr w:rsidR="00940027" w14:paraId="4BB2DBA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6FC0F6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EE8E532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77ADA12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B0B5377" w14:textId="77777777" w:rsidR="00940027" w:rsidRDefault="00940027">
            <w:pPr>
              <w:pStyle w:val="OtherTableBody"/>
            </w:pPr>
            <w:r>
              <w:t>MD</w:t>
            </w:r>
          </w:p>
        </w:tc>
        <w:tc>
          <w:tcPr>
            <w:tcW w:w="3544" w:type="dxa"/>
          </w:tcPr>
          <w:p w14:paraId="5C8DEC66" w14:textId="77777777" w:rsidR="00940027" w:rsidRDefault="00940027">
            <w:pPr>
              <w:pStyle w:val="OtherTableBody"/>
            </w:pPr>
            <w:r>
              <w:t>Doctor of Medicine</w:t>
            </w:r>
          </w:p>
        </w:tc>
      </w:tr>
      <w:tr w:rsidR="00940027" w14:paraId="01E195F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7A22E6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3DBD661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73BC055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F263DCB" w14:textId="77777777" w:rsidR="00940027" w:rsidRDefault="00940027">
            <w:pPr>
              <w:pStyle w:val="OtherTableBody"/>
            </w:pPr>
            <w:r>
              <w:t>MDA</w:t>
            </w:r>
          </w:p>
        </w:tc>
        <w:tc>
          <w:tcPr>
            <w:tcW w:w="3544" w:type="dxa"/>
          </w:tcPr>
          <w:p w14:paraId="491D3E08" w14:textId="77777777" w:rsidR="00940027" w:rsidRDefault="00940027">
            <w:pPr>
              <w:pStyle w:val="OtherTableBody"/>
            </w:pPr>
            <w:r>
              <w:t>Medical Assistant</w:t>
            </w:r>
          </w:p>
        </w:tc>
      </w:tr>
      <w:tr w:rsidR="00940027" w14:paraId="345101C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643157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69C9124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0F78E10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B5E9ACC" w14:textId="77777777" w:rsidR="00940027" w:rsidRDefault="00940027">
            <w:pPr>
              <w:pStyle w:val="OtherTableBody"/>
            </w:pPr>
            <w:r>
              <w:t>MDI</w:t>
            </w:r>
          </w:p>
        </w:tc>
        <w:tc>
          <w:tcPr>
            <w:tcW w:w="3544" w:type="dxa"/>
          </w:tcPr>
          <w:p w14:paraId="67654D3D" w14:textId="77777777" w:rsidR="00940027" w:rsidRDefault="00940027">
            <w:pPr>
              <w:pStyle w:val="OtherTableBody"/>
            </w:pPr>
            <w:r>
              <w:t>Master of Divinity</w:t>
            </w:r>
          </w:p>
        </w:tc>
      </w:tr>
      <w:tr w:rsidR="00940027" w14:paraId="213EC8A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2BE7A0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05D0C22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0CA72BC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4481AD7" w14:textId="77777777" w:rsidR="00940027" w:rsidRDefault="00940027">
            <w:pPr>
              <w:pStyle w:val="OtherTableBody"/>
            </w:pPr>
            <w:r>
              <w:t>ME</w:t>
            </w:r>
          </w:p>
        </w:tc>
        <w:tc>
          <w:tcPr>
            <w:tcW w:w="3544" w:type="dxa"/>
          </w:tcPr>
          <w:p w14:paraId="5D3A50E8" w14:textId="77777777" w:rsidR="00940027" w:rsidRDefault="00940027">
            <w:pPr>
              <w:pStyle w:val="OtherTableBody"/>
            </w:pPr>
            <w:r>
              <w:t>Master of Engineering</w:t>
            </w:r>
          </w:p>
        </w:tc>
      </w:tr>
      <w:tr w:rsidR="00940027" w14:paraId="3484A98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0A5531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1725733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7A882D4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53EA5E2" w14:textId="77777777" w:rsidR="00940027" w:rsidRDefault="00940027">
            <w:pPr>
              <w:pStyle w:val="OtherTableBody"/>
            </w:pPr>
            <w:r>
              <w:t>MED</w:t>
            </w:r>
          </w:p>
        </w:tc>
        <w:tc>
          <w:tcPr>
            <w:tcW w:w="3544" w:type="dxa"/>
          </w:tcPr>
          <w:p w14:paraId="5F6EB0E2" w14:textId="77777777" w:rsidR="00940027" w:rsidRDefault="00940027">
            <w:pPr>
              <w:pStyle w:val="OtherTableBody"/>
            </w:pPr>
            <w:r>
              <w:t>Master of Education</w:t>
            </w:r>
          </w:p>
        </w:tc>
      </w:tr>
      <w:tr w:rsidR="00940027" w14:paraId="7A24021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067F78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F8F05CE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7CDE5F9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A050C33" w14:textId="77777777" w:rsidR="00940027" w:rsidRDefault="00940027">
            <w:pPr>
              <w:pStyle w:val="OtherTableBody"/>
            </w:pPr>
            <w:r>
              <w:t>MEE</w:t>
            </w:r>
          </w:p>
        </w:tc>
        <w:tc>
          <w:tcPr>
            <w:tcW w:w="3544" w:type="dxa"/>
          </w:tcPr>
          <w:p w14:paraId="2EB1E828" w14:textId="77777777" w:rsidR="00940027" w:rsidRDefault="00940027">
            <w:pPr>
              <w:pStyle w:val="OtherTableBody"/>
            </w:pPr>
            <w:r>
              <w:t>Master of Electrical Engineering</w:t>
            </w:r>
          </w:p>
        </w:tc>
      </w:tr>
      <w:tr w:rsidR="00940027" w14:paraId="4984D1D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271626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2D9FEC9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6010434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AF1E7F6" w14:textId="77777777" w:rsidR="00940027" w:rsidRDefault="00940027">
            <w:pPr>
              <w:pStyle w:val="OtherTableBody"/>
            </w:pPr>
            <w:r>
              <w:t>MFA</w:t>
            </w:r>
          </w:p>
        </w:tc>
        <w:tc>
          <w:tcPr>
            <w:tcW w:w="3544" w:type="dxa"/>
          </w:tcPr>
          <w:p w14:paraId="5D5CBB28" w14:textId="77777777" w:rsidR="00940027" w:rsidRDefault="00940027">
            <w:pPr>
              <w:pStyle w:val="OtherTableBody"/>
            </w:pPr>
            <w:r>
              <w:t>Master of Fine Arts</w:t>
            </w:r>
          </w:p>
        </w:tc>
      </w:tr>
      <w:tr w:rsidR="00940027" w14:paraId="537BC62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773C71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FA92227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169034D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54813EB" w14:textId="77777777" w:rsidR="00940027" w:rsidRDefault="00940027">
            <w:pPr>
              <w:pStyle w:val="OtherTableBody"/>
            </w:pPr>
            <w:r>
              <w:t>MME</w:t>
            </w:r>
          </w:p>
        </w:tc>
        <w:tc>
          <w:tcPr>
            <w:tcW w:w="3544" w:type="dxa"/>
          </w:tcPr>
          <w:p w14:paraId="2930E2DB" w14:textId="77777777" w:rsidR="00940027" w:rsidRDefault="00940027">
            <w:pPr>
              <w:pStyle w:val="OtherTableBody"/>
            </w:pPr>
            <w:r>
              <w:t>Master of Mechanical Engineering</w:t>
            </w:r>
          </w:p>
        </w:tc>
      </w:tr>
      <w:tr w:rsidR="00940027" w14:paraId="0819B0C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E6D6A6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698FADE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45DCE89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6D4EAA9" w14:textId="77777777" w:rsidR="00940027" w:rsidRDefault="00940027">
            <w:pPr>
              <w:pStyle w:val="OtherTableBody"/>
            </w:pPr>
            <w:r>
              <w:t>MS</w:t>
            </w:r>
          </w:p>
        </w:tc>
        <w:tc>
          <w:tcPr>
            <w:tcW w:w="3544" w:type="dxa"/>
          </w:tcPr>
          <w:p w14:paraId="713B397F" w14:textId="77777777" w:rsidR="00940027" w:rsidRDefault="00940027">
            <w:pPr>
              <w:pStyle w:val="OtherTableBody"/>
            </w:pPr>
            <w:r>
              <w:t>Master of Science</w:t>
            </w:r>
          </w:p>
        </w:tc>
      </w:tr>
      <w:tr w:rsidR="00940027" w14:paraId="15286A2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C9E9A1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B89D36C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0180AE2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0A4DDF0" w14:textId="77777777" w:rsidR="00940027" w:rsidRDefault="00940027">
            <w:pPr>
              <w:pStyle w:val="OtherTableBody"/>
            </w:pPr>
            <w:r>
              <w:t>MSL</w:t>
            </w:r>
          </w:p>
        </w:tc>
        <w:tc>
          <w:tcPr>
            <w:tcW w:w="3544" w:type="dxa"/>
          </w:tcPr>
          <w:p w14:paraId="0FE311A4" w14:textId="77777777" w:rsidR="00940027" w:rsidRDefault="00940027">
            <w:pPr>
              <w:pStyle w:val="OtherTableBody"/>
            </w:pPr>
            <w:r>
              <w:t>Master of Science _ Law</w:t>
            </w:r>
          </w:p>
        </w:tc>
      </w:tr>
      <w:tr w:rsidR="00940027" w14:paraId="17A7891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A7D9FD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069684C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76D3151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ADDA36C" w14:textId="77777777" w:rsidR="00940027" w:rsidRDefault="00940027">
            <w:pPr>
              <w:pStyle w:val="OtherTableBody"/>
            </w:pPr>
            <w:r>
              <w:t>MSN</w:t>
            </w:r>
          </w:p>
        </w:tc>
        <w:tc>
          <w:tcPr>
            <w:tcW w:w="3544" w:type="dxa"/>
          </w:tcPr>
          <w:p w14:paraId="43D32E64" w14:textId="77777777" w:rsidR="00940027" w:rsidRDefault="00940027">
            <w:pPr>
              <w:pStyle w:val="OtherTableBody"/>
            </w:pPr>
            <w:r>
              <w:t>Master of Science _ Nursing</w:t>
            </w:r>
          </w:p>
        </w:tc>
      </w:tr>
      <w:tr w:rsidR="00940027" w14:paraId="7D16E22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143449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CAB641E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362CB82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CA08CAC" w14:textId="77777777" w:rsidR="00940027" w:rsidRDefault="00940027">
            <w:pPr>
              <w:pStyle w:val="OtherTableBody"/>
            </w:pPr>
            <w:r>
              <w:t>MT</w:t>
            </w:r>
          </w:p>
        </w:tc>
        <w:tc>
          <w:tcPr>
            <w:tcW w:w="3544" w:type="dxa"/>
          </w:tcPr>
          <w:p w14:paraId="664195A6" w14:textId="77777777" w:rsidR="00940027" w:rsidRDefault="00940027">
            <w:pPr>
              <w:pStyle w:val="OtherTableBody"/>
            </w:pPr>
            <w:r>
              <w:t>Master of Theology</w:t>
            </w:r>
          </w:p>
        </w:tc>
      </w:tr>
      <w:tr w:rsidR="00940027" w14:paraId="00405D9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1F01FF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406CFA6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3458DE7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05B0F76" w14:textId="77777777" w:rsidR="00940027" w:rsidRDefault="00940027">
            <w:pPr>
              <w:pStyle w:val="OtherTableBody"/>
            </w:pPr>
            <w:r>
              <w:t>NG</w:t>
            </w:r>
          </w:p>
        </w:tc>
        <w:tc>
          <w:tcPr>
            <w:tcW w:w="3544" w:type="dxa"/>
          </w:tcPr>
          <w:p w14:paraId="506CFD5B" w14:textId="77777777" w:rsidR="00940027" w:rsidRDefault="00940027">
            <w:pPr>
              <w:pStyle w:val="OtherTableBody"/>
            </w:pPr>
            <w:r>
              <w:t>Non-Graduate</w:t>
            </w:r>
          </w:p>
        </w:tc>
      </w:tr>
      <w:tr w:rsidR="00940027" w14:paraId="58A2B17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052E89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7B17299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7D8630F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0118EAF" w14:textId="77777777" w:rsidR="00940027" w:rsidRDefault="00940027">
            <w:pPr>
              <w:pStyle w:val="OtherTableBody"/>
            </w:pPr>
            <w:r>
              <w:t>NP</w:t>
            </w:r>
          </w:p>
        </w:tc>
        <w:tc>
          <w:tcPr>
            <w:tcW w:w="3544" w:type="dxa"/>
          </w:tcPr>
          <w:p w14:paraId="5C9B9B53" w14:textId="77777777" w:rsidR="00940027" w:rsidRDefault="00940027">
            <w:pPr>
              <w:pStyle w:val="OtherTableBody"/>
            </w:pPr>
            <w:r>
              <w:t>Nurse Practitioner</w:t>
            </w:r>
          </w:p>
        </w:tc>
      </w:tr>
      <w:tr w:rsidR="00940027" w14:paraId="79C0357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4800FA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FE5748C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50B51AD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ED481CD" w14:textId="77777777" w:rsidR="00940027" w:rsidRDefault="00940027">
            <w:pPr>
              <w:pStyle w:val="OtherTableBody"/>
            </w:pPr>
            <w:r>
              <w:t>PA</w:t>
            </w:r>
          </w:p>
        </w:tc>
        <w:tc>
          <w:tcPr>
            <w:tcW w:w="3544" w:type="dxa"/>
          </w:tcPr>
          <w:p w14:paraId="4984766E" w14:textId="77777777" w:rsidR="00940027" w:rsidRDefault="00940027">
            <w:pPr>
              <w:pStyle w:val="OtherTableBody"/>
            </w:pPr>
            <w:r>
              <w:t>Physician Assistant</w:t>
            </w:r>
          </w:p>
        </w:tc>
      </w:tr>
      <w:tr w:rsidR="00940027" w14:paraId="6F87DE5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DCF4E4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4FBAB6C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75EC4B1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5089655" w14:textId="77777777" w:rsidR="00940027" w:rsidRDefault="00940027">
            <w:pPr>
              <w:pStyle w:val="OtherTableBody"/>
            </w:pPr>
            <w:r>
              <w:t>PharmD</w:t>
            </w:r>
          </w:p>
        </w:tc>
        <w:tc>
          <w:tcPr>
            <w:tcW w:w="3544" w:type="dxa"/>
          </w:tcPr>
          <w:p w14:paraId="357BF58C" w14:textId="77777777" w:rsidR="00940027" w:rsidRDefault="00940027">
            <w:pPr>
              <w:pStyle w:val="OtherTableBody"/>
            </w:pPr>
            <w:r>
              <w:t>Doctor of Pharmacy</w:t>
            </w:r>
          </w:p>
        </w:tc>
      </w:tr>
      <w:tr w:rsidR="00940027" w14:paraId="68AA7FD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A6896D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96F0EEB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249C274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59BF42A" w14:textId="77777777" w:rsidR="00940027" w:rsidRDefault="00940027">
            <w:pPr>
              <w:pStyle w:val="OtherTableBody"/>
            </w:pPr>
            <w:r>
              <w:t>PHD</w:t>
            </w:r>
          </w:p>
        </w:tc>
        <w:tc>
          <w:tcPr>
            <w:tcW w:w="3544" w:type="dxa"/>
          </w:tcPr>
          <w:p w14:paraId="1AF29E2A" w14:textId="77777777" w:rsidR="00940027" w:rsidRDefault="00940027">
            <w:pPr>
              <w:pStyle w:val="OtherTableBody"/>
            </w:pPr>
            <w:r>
              <w:t>Doctor of Philosophy</w:t>
            </w:r>
          </w:p>
        </w:tc>
      </w:tr>
      <w:tr w:rsidR="00940027" w14:paraId="0A9FB23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FF7E32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3D22CE8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01117CC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6EB9BA2" w14:textId="77777777" w:rsidR="00940027" w:rsidRDefault="00940027">
            <w:pPr>
              <w:pStyle w:val="OtherTableBody"/>
            </w:pPr>
            <w:r>
              <w:t>PHE</w:t>
            </w:r>
          </w:p>
        </w:tc>
        <w:tc>
          <w:tcPr>
            <w:tcW w:w="3544" w:type="dxa"/>
          </w:tcPr>
          <w:p w14:paraId="67BE4D13" w14:textId="77777777" w:rsidR="00940027" w:rsidRDefault="00940027">
            <w:pPr>
              <w:pStyle w:val="OtherTableBody"/>
            </w:pPr>
            <w:r>
              <w:t>Doctor of Engineering</w:t>
            </w:r>
          </w:p>
        </w:tc>
      </w:tr>
      <w:tr w:rsidR="00940027" w14:paraId="04FAF9B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B850E7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A8902AA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6537EAE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D3B9422" w14:textId="77777777" w:rsidR="00940027" w:rsidRDefault="00940027">
            <w:pPr>
              <w:pStyle w:val="OtherTableBody"/>
            </w:pPr>
            <w:r>
              <w:t>PHS</w:t>
            </w:r>
          </w:p>
        </w:tc>
        <w:tc>
          <w:tcPr>
            <w:tcW w:w="3544" w:type="dxa"/>
          </w:tcPr>
          <w:p w14:paraId="61AEABA0" w14:textId="77777777" w:rsidR="00940027" w:rsidRDefault="00940027">
            <w:pPr>
              <w:pStyle w:val="OtherTableBody"/>
            </w:pPr>
            <w:r>
              <w:t>Doctor of Science</w:t>
            </w:r>
          </w:p>
        </w:tc>
      </w:tr>
      <w:tr w:rsidR="00940027" w14:paraId="615EE03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B4A73C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247E5F7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7B4E24A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FE1C28E" w14:textId="77777777" w:rsidR="00940027" w:rsidRDefault="00940027">
            <w:pPr>
              <w:pStyle w:val="OtherTableBody"/>
            </w:pPr>
            <w:r>
              <w:t>PN</w:t>
            </w:r>
          </w:p>
        </w:tc>
        <w:tc>
          <w:tcPr>
            <w:tcW w:w="3544" w:type="dxa"/>
          </w:tcPr>
          <w:p w14:paraId="12F1CD55" w14:textId="77777777" w:rsidR="00940027" w:rsidRDefault="00940027">
            <w:pPr>
              <w:pStyle w:val="OtherTableBody"/>
            </w:pPr>
            <w:r>
              <w:t>Advanced Practice Nurse</w:t>
            </w:r>
          </w:p>
        </w:tc>
      </w:tr>
      <w:tr w:rsidR="00940027" w14:paraId="64180F2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FCC698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FF87DAA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6AF9A9A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6EDCBFA" w14:textId="77777777" w:rsidR="00940027" w:rsidRDefault="00940027">
            <w:pPr>
              <w:pStyle w:val="OtherTableBody"/>
            </w:pPr>
            <w:r>
              <w:t>RMA</w:t>
            </w:r>
          </w:p>
        </w:tc>
        <w:tc>
          <w:tcPr>
            <w:tcW w:w="3544" w:type="dxa"/>
          </w:tcPr>
          <w:p w14:paraId="6BB6EFBD" w14:textId="77777777" w:rsidR="00940027" w:rsidRDefault="00940027">
            <w:pPr>
              <w:pStyle w:val="OtherTableBody"/>
            </w:pPr>
            <w:r>
              <w:t>Registered Medical Assistant</w:t>
            </w:r>
          </w:p>
        </w:tc>
      </w:tr>
      <w:tr w:rsidR="00940027" w14:paraId="2B33DC0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A0A682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C4A1B86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520EB37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9083A52" w14:textId="77777777" w:rsidR="00940027" w:rsidRDefault="00940027">
            <w:pPr>
              <w:pStyle w:val="OtherTableBody"/>
            </w:pPr>
            <w:r>
              <w:t>RPH</w:t>
            </w:r>
          </w:p>
        </w:tc>
        <w:tc>
          <w:tcPr>
            <w:tcW w:w="3544" w:type="dxa"/>
          </w:tcPr>
          <w:p w14:paraId="6BB21DF3" w14:textId="77777777" w:rsidR="00940027" w:rsidRDefault="00940027">
            <w:pPr>
              <w:pStyle w:val="OtherTableBody"/>
            </w:pPr>
            <w:r>
              <w:t>Registered Pharmacist</w:t>
            </w:r>
          </w:p>
        </w:tc>
      </w:tr>
      <w:tr w:rsidR="00940027" w14:paraId="37A6F53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F8CCFF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813CF69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0B08D97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D8BA0C4" w14:textId="77777777" w:rsidR="00940027" w:rsidRDefault="00940027">
            <w:pPr>
              <w:pStyle w:val="OtherTableBody"/>
            </w:pPr>
            <w:r>
              <w:t>SEC</w:t>
            </w:r>
          </w:p>
        </w:tc>
        <w:tc>
          <w:tcPr>
            <w:tcW w:w="3544" w:type="dxa"/>
          </w:tcPr>
          <w:p w14:paraId="20A366AE" w14:textId="77777777" w:rsidR="00940027" w:rsidRDefault="00940027">
            <w:pPr>
              <w:pStyle w:val="OtherTableBody"/>
            </w:pPr>
            <w:r>
              <w:t>Secretarial Certificate</w:t>
            </w:r>
          </w:p>
        </w:tc>
      </w:tr>
      <w:tr w:rsidR="00940027" w14:paraId="108A907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B19BD7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586FF9C" w14:textId="77777777" w:rsidR="00940027" w:rsidRDefault="00940027">
            <w:pPr>
              <w:pStyle w:val="OtherTableBody"/>
            </w:pPr>
            <w:r>
              <w:t>0360</w:t>
            </w:r>
          </w:p>
        </w:tc>
        <w:tc>
          <w:tcPr>
            <w:tcW w:w="2693" w:type="dxa"/>
          </w:tcPr>
          <w:p w14:paraId="6708DB0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9C7E087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3544" w:type="dxa"/>
          </w:tcPr>
          <w:p w14:paraId="63FD8956" w14:textId="77777777" w:rsidR="00940027" w:rsidRDefault="00940027">
            <w:pPr>
              <w:pStyle w:val="OtherTableBody"/>
            </w:pPr>
            <w:r>
              <w:t>Trade School Graduate</w:t>
            </w:r>
          </w:p>
        </w:tc>
      </w:tr>
      <w:tr w:rsidR="00940027" w14:paraId="7383E9F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ED5187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709" w:type="dxa"/>
          </w:tcPr>
          <w:p w14:paraId="40189B5F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2693" w:type="dxa"/>
          </w:tcPr>
          <w:p w14:paraId="0B0D54F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Comment type</w:t>
            </w:r>
          </w:p>
        </w:tc>
        <w:tc>
          <w:tcPr>
            <w:tcW w:w="1701" w:type="dxa"/>
          </w:tcPr>
          <w:p w14:paraId="19807BB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3544" w:type="dxa"/>
          </w:tcPr>
          <w:p w14:paraId="7115FC7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</w:tr>
      <w:tr w:rsidR="00940027" w14:paraId="12336FC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6B3057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CE484C3" w14:textId="77777777" w:rsidR="00940027" w:rsidRDefault="00940027">
            <w:pPr>
              <w:pStyle w:val="OtherTableBody"/>
            </w:pPr>
            <w:r>
              <w:t>0364</w:t>
            </w:r>
          </w:p>
        </w:tc>
        <w:tc>
          <w:tcPr>
            <w:tcW w:w="2693" w:type="dxa"/>
          </w:tcPr>
          <w:p w14:paraId="25C5F5F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67A0FB9" w14:textId="77777777" w:rsidR="00940027" w:rsidRDefault="00940027">
            <w:pPr>
              <w:pStyle w:val="OtherTableBody"/>
            </w:pPr>
            <w:r>
              <w:t>1R</w:t>
            </w:r>
          </w:p>
        </w:tc>
        <w:tc>
          <w:tcPr>
            <w:tcW w:w="3544" w:type="dxa"/>
          </w:tcPr>
          <w:p w14:paraId="03BA03E1" w14:textId="77777777" w:rsidR="00940027" w:rsidRDefault="00940027">
            <w:pPr>
              <w:pStyle w:val="OtherTableBody"/>
            </w:pPr>
            <w:r>
              <w:t>Primary Reason</w:t>
            </w:r>
          </w:p>
        </w:tc>
      </w:tr>
      <w:tr w:rsidR="00940027" w14:paraId="0149C9A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A54297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9C7A3F4" w14:textId="77777777" w:rsidR="00940027" w:rsidRDefault="00940027">
            <w:pPr>
              <w:pStyle w:val="OtherTableBody"/>
            </w:pPr>
            <w:r>
              <w:t>0364</w:t>
            </w:r>
          </w:p>
        </w:tc>
        <w:tc>
          <w:tcPr>
            <w:tcW w:w="2693" w:type="dxa"/>
          </w:tcPr>
          <w:p w14:paraId="2AE9ACC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196C9D3" w14:textId="77777777" w:rsidR="00940027" w:rsidRDefault="00940027">
            <w:pPr>
              <w:pStyle w:val="OtherTableBody"/>
            </w:pPr>
            <w:r>
              <w:t>2R</w:t>
            </w:r>
          </w:p>
        </w:tc>
        <w:tc>
          <w:tcPr>
            <w:tcW w:w="3544" w:type="dxa"/>
          </w:tcPr>
          <w:p w14:paraId="70C99AEF" w14:textId="77777777" w:rsidR="00940027" w:rsidRDefault="00940027">
            <w:pPr>
              <w:pStyle w:val="OtherTableBody"/>
            </w:pPr>
            <w:r>
              <w:t>Secondary Reason</w:t>
            </w:r>
          </w:p>
        </w:tc>
      </w:tr>
      <w:tr w:rsidR="00940027" w14:paraId="2A0D608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6C8A9E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B2B1E9E" w14:textId="77777777" w:rsidR="00940027" w:rsidRDefault="00940027">
            <w:pPr>
              <w:pStyle w:val="OtherTableBody"/>
            </w:pPr>
            <w:r>
              <w:t>0364</w:t>
            </w:r>
          </w:p>
        </w:tc>
        <w:tc>
          <w:tcPr>
            <w:tcW w:w="2693" w:type="dxa"/>
          </w:tcPr>
          <w:p w14:paraId="204289F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3B3ED46" w14:textId="77777777" w:rsidR="00940027" w:rsidRDefault="00940027">
            <w:pPr>
              <w:pStyle w:val="OtherTableBody"/>
            </w:pPr>
            <w:r>
              <w:t>AI</w:t>
            </w:r>
          </w:p>
        </w:tc>
        <w:tc>
          <w:tcPr>
            <w:tcW w:w="3544" w:type="dxa"/>
          </w:tcPr>
          <w:p w14:paraId="18A26BC7" w14:textId="77777777" w:rsidR="00940027" w:rsidRDefault="00940027">
            <w:pPr>
              <w:pStyle w:val="OtherTableBody"/>
            </w:pPr>
            <w:r>
              <w:t>Ancillary Instructions</w:t>
            </w:r>
          </w:p>
        </w:tc>
      </w:tr>
      <w:tr w:rsidR="00940027" w14:paraId="17BC26A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E3BD29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80B88C8" w14:textId="77777777" w:rsidR="00940027" w:rsidRDefault="00940027">
            <w:pPr>
              <w:pStyle w:val="OtherTableBody"/>
            </w:pPr>
            <w:r>
              <w:t>0364</w:t>
            </w:r>
          </w:p>
        </w:tc>
        <w:tc>
          <w:tcPr>
            <w:tcW w:w="2693" w:type="dxa"/>
          </w:tcPr>
          <w:p w14:paraId="2D8B3FE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21EE27F" w14:textId="77777777" w:rsidR="00940027" w:rsidRDefault="00940027">
            <w:pPr>
              <w:pStyle w:val="OtherTableBody"/>
            </w:pPr>
            <w:r>
              <w:t>DR</w:t>
            </w:r>
          </w:p>
        </w:tc>
        <w:tc>
          <w:tcPr>
            <w:tcW w:w="3544" w:type="dxa"/>
          </w:tcPr>
          <w:p w14:paraId="05E405B8" w14:textId="77777777" w:rsidR="00940027" w:rsidRDefault="00940027">
            <w:pPr>
              <w:pStyle w:val="OtherTableBody"/>
            </w:pPr>
            <w:r>
              <w:t>Duplicate/Interaction Reason</w:t>
            </w:r>
          </w:p>
        </w:tc>
      </w:tr>
      <w:tr w:rsidR="00940027" w14:paraId="555BCEE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824BBF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44B31D8" w14:textId="77777777" w:rsidR="00940027" w:rsidRDefault="00940027">
            <w:pPr>
              <w:pStyle w:val="OtherTableBody"/>
            </w:pPr>
            <w:r>
              <w:t>0364</w:t>
            </w:r>
          </w:p>
        </w:tc>
        <w:tc>
          <w:tcPr>
            <w:tcW w:w="2693" w:type="dxa"/>
          </w:tcPr>
          <w:p w14:paraId="73C3F9C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051CD4A" w14:textId="77777777" w:rsidR="00940027" w:rsidRDefault="00940027">
            <w:pPr>
              <w:pStyle w:val="OtherTableBody"/>
            </w:pPr>
            <w:r>
              <w:t>GI</w:t>
            </w:r>
          </w:p>
        </w:tc>
        <w:tc>
          <w:tcPr>
            <w:tcW w:w="3544" w:type="dxa"/>
          </w:tcPr>
          <w:p w14:paraId="1D3D57BE" w14:textId="77777777" w:rsidR="00940027" w:rsidRDefault="00940027">
            <w:pPr>
              <w:pStyle w:val="OtherTableBody"/>
            </w:pPr>
            <w:r>
              <w:t>General Instructions</w:t>
            </w:r>
          </w:p>
        </w:tc>
      </w:tr>
      <w:tr w:rsidR="00940027" w14:paraId="5267D31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E1DDE5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AE8A38D" w14:textId="77777777" w:rsidR="00940027" w:rsidRDefault="00940027">
            <w:pPr>
              <w:pStyle w:val="OtherTableBody"/>
            </w:pPr>
            <w:r>
              <w:t>0364</w:t>
            </w:r>
          </w:p>
        </w:tc>
        <w:tc>
          <w:tcPr>
            <w:tcW w:w="2693" w:type="dxa"/>
          </w:tcPr>
          <w:p w14:paraId="69D7252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DB9F7BA" w14:textId="77777777" w:rsidR="00940027" w:rsidRDefault="00940027">
            <w:pPr>
              <w:pStyle w:val="OtherTableBody"/>
            </w:pPr>
            <w:r>
              <w:t>GR</w:t>
            </w:r>
          </w:p>
        </w:tc>
        <w:tc>
          <w:tcPr>
            <w:tcW w:w="3544" w:type="dxa"/>
          </w:tcPr>
          <w:p w14:paraId="6261863E" w14:textId="77777777" w:rsidR="00940027" w:rsidRDefault="00940027">
            <w:pPr>
              <w:pStyle w:val="OtherTableBody"/>
            </w:pPr>
            <w:r>
              <w:t>General Reason</w:t>
            </w:r>
          </w:p>
        </w:tc>
      </w:tr>
      <w:tr w:rsidR="00940027" w14:paraId="4B54B4D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41ACA2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2CA83C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0364</w:t>
            </w:r>
          </w:p>
        </w:tc>
        <w:tc>
          <w:tcPr>
            <w:tcW w:w="2693" w:type="dxa"/>
          </w:tcPr>
          <w:p w14:paraId="6E2F218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2125C13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PI</w:t>
            </w:r>
          </w:p>
        </w:tc>
        <w:tc>
          <w:tcPr>
            <w:tcW w:w="3544" w:type="dxa"/>
          </w:tcPr>
          <w:p w14:paraId="4071083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Patient Instructions</w:t>
            </w:r>
          </w:p>
        </w:tc>
      </w:tr>
      <w:tr w:rsidR="00940027" w14:paraId="1663659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BA98E6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02C96635" w14:textId="77777777" w:rsidR="00940027" w:rsidRDefault="00940027">
            <w:pPr>
              <w:pStyle w:val="OtherTableBody"/>
            </w:pPr>
            <w:r>
              <w:t>0364</w:t>
            </w:r>
          </w:p>
        </w:tc>
        <w:tc>
          <w:tcPr>
            <w:tcW w:w="2693" w:type="dxa"/>
          </w:tcPr>
          <w:p w14:paraId="0362AFB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BFC86C7" w14:textId="77777777" w:rsidR="00940027" w:rsidRDefault="00940027">
            <w:pPr>
              <w:pStyle w:val="OtherTableBody"/>
            </w:pPr>
            <w:r>
              <w:t>RE</w:t>
            </w:r>
          </w:p>
        </w:tc>
        <w:tc>
          <w:tcPr>
            <w:tcW w:w="3544" w:type="dxa"/>
          </w:tcPr>
          <w:p w14:paraId="21CB7C11" w14:textId="77777777" w:rsidR="00940027" w:rsidRDefault="00940027">
            <w:pPr>
              <w:pStyle w:val="OtherTableBody"/>
            </w:pPr>
            <w:r>
              <w:t>Remark</w:t>
            </w:r>
          </w:p>
        </w:tc>
      </w:tr>
      <w:tr w:rsidR="00940027" w14:paraId="36616AF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E3CAA97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78695C29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7D019417" w14:textId="77777777" w:rsidR="00940027" w:rsidRDefault="00940027">
            <w:pPr>
              <w:pStyle w:val="OtherTableBody"/>
            </w:pPr>
            <w:r>
              <w:t>Equipment state</w:t>
            </w:r>
          </w:p>
        </w:tc>
        <w:tc>
          <w:tcPr>
            <w:tcW w:w="1701" w:type="dxa"/>
          </w:tcPr>
          <w:p w14:paraId="409B38A8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1DD95A14" w14:textId="77777777" w:rsidR="00940027" w:rsidRDefault="00940027">
            <w:pPr>
              <w:pStyle w:val="OtherTableBody"/>
            </w:pPr>
          </w:p>
        </w:tc>
      </w:tr>
      <w:tr w:rsidR="00940027" w14:paraId="43A64B5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25133F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04340FB" w14:textId="77777777" w:rsidR="00940027" w:rsidRDefault="00940027">
            <w:pPr>
              <w:pStyle w:val="OtherTableBody"/>
            </w:pPr>
            <w:r>
              <w:t>0365</w:t>
            </w:r>
          </w:p>
        </w:tc>
        <w:tc>
          <w:tcPr>
            <w:tcW w:w="2693" w:type="dxa"/>
          </w:tcPr>
          <w:p w14:paraId="7F20A42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245D372" w14:textId="77777777" w:rsidR="00940027" w:rsidRDefault="00940027">
            <w:pPr>
              <w:pStyle w:val="OtherTableBody"/>
            </w:pPr>
            <w:r>
              <w:t>CL</w:t>
            </w:r>
          </w:p>
        </w:tc>
        <w:tc>
          <w:tcPr>
            <w:tcW w:w="3544" w:type="dxa"/>
          </w:tcPr>
          <w:p w14:paraId="6BCD7249" w14:textId="77777777" w:rsidR="00940027" w:rsidRDefault="00940027">
            <w:pPr>
              <w:pStyle w:val="OtherTableBody"/>
            </w:pPr>
            <w:r>
              <w:t>Clearing</w:t>
            </w:r>
          </w:p>
        </w:tc>
      </w:tr>
      <w:tr w:rsidR="00940027" w14:paraId="0013DA7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DA5F78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3165149" w14:textId="77777777" w:rsidR="00940027" w:rsidRDefault="00940027">
            <w:pPr>
              <w:pStyle w:val="OtherTableBody"/>
            </w:pPr>
            <w:r>
              <w:t>0365</w:t>
            </w:r>
          </w:p>
        </w:tc>
        <w:tc>
          <w:tcPr>
            <w:tcW w:w="2693" w:type="dxa"/>
          </w:tcPr>
          <w:p w14:paraId="4A39236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D10F87F" w14:textId="77777777" w:rsidR="00940027" w:rsidRDefault="00940027">
            <w:pPr>
              <w:pStyle w:val="OtherTableBody"/>
            </w:pPr>
            <w:r>
              <w:t>CO</w:t>
            </w:r>
          </w:p>
        </w:tc>
        <w:tc>
          <w:tcPr>
            <w:tcW w:w="3544" w:type="dxa"/>
          </w:tcPr>
          <w:p w14:paraId="5F19E931" w14:textId="77777777" w:rsidR="00940027" w:rsidRDefault="00940027">
            <w:pPr>
              <w:pStyle w:val="OtherTableBody"/>
            </w:pPr>
            <w:r>
              <w:t>Configuring</w:t>
            </w:r>
          </w:p>
        </w:tc>
      </w:tr>
      <w:tr w:rsidR="00940027" w14:paraId="6201049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4B0BCA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B424010" w14:textId="77777777" w:rsidR="00940027" w:rsidRDefault="00940027">
            <w:pPr>
              <w:pStyle w:val="OtherTableBody"/>
            </w:pPr>
            <w:r>
              <w:t>0365</w:t>
            </w:r>
          </w:p>
        </w:tc>
        <w:tc>
          <w:tcPr>
            <w:tcW w:w="2693" w:type="dxa"/>
          </w:tcPr>
          <w:p w14:paraId="17A094C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6794ED3" w14:textId="77777777" w:rsidR="00940027" w:rsidRDefault="00940027">
            <w:pPr>
              <w:pStyle w:val="OtherTableBody"/>
            </w:pPr>
            <w:r>
              <w:t>ES</w:t>
            </w:r>
          </w:p>
        </w:tc>
        <w:tc>
          <w:tcPr>
            <w:tcW w:w="3544" w:type="dxa"/>
          </w:tcPr>
          <w:p w14:paraId="76D199AA" w14:textId="77777777" w:rsidR="00940027" w:rsidRDefault="00940027">
            <w:pPr>
              <w:pStyle w:val="OtherTableBody"/>
            </w:pPr>
            <w:r>
              <w:t>E-stopped</w:t>
            </w:r>
          </w:p>
        </w:tc>
      </w:tr>
      <w:tr w:rsidR="00940027" w14:paraId="571A0BD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C1B16F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64CB4FC" w14:textId="77777777" w:rsidR="00940027" w:rsidRDefault="00940027">
            <w:pPr>
              <w:pStyle w:val="OtherTableBody"/>
            </w:pPr>
            <w:r>
              <w:t>0365</w:t>
            </w:r>
          </w:p>
        </w:tc>
        <w:tc>
          <w:tcPr>
            <w:tcW w:w="2693" w:type="dxa"/>
          </w:tcPr>
          <w:p w14:paraId="17C7E45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A8EB6D0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3544" w:type="dxa"/>
          </w:tcPr>
          <w:p w14:paraId="00083D08" w14:textId="77777777" w:rsidR="00940027" w:rsidRDefault="00940027">
            <w:pPr>
              <w:pStyle w:val="OtherTableBody"/>
            </w:pPr>
            <w:r>
              <w:t>Idle</w:t>
            </w:r>
          </w:p>
        </w:tc>
      </w:tr>
      <w:tr w:rsidR="00940027" w14:paraId="0D51FEB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D45DA5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BD69799" w14:textId="77777777" w:rsidR="00940027" w:rsidRDefault="00940027">
            <w:pPr>
              <w:pStyle w:val="OtherTableBody"/>
            </w:pPr>
            <w:r>
              <w:t>0365</w:t>
            </w:r>
          </w:p>
        </w:tc>
        <w:tc>
          <w:tcPr>
            <w:tcW w:w="2693" w:type="dxa"/>
          </w:tcPr>
          <w:p w14:paraId="1282877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4930977" w14:textId="77777777" w:rsidR="00940027" w:rsidRDefault="00940027">
            <w:pPr>
              <w:pStyle w:val="OtherTableBody"/>
            </w:pPr>
            <w:r>
              <w:t>IN</w:t>
            </w:r>
          </w:p>
        </w:tc>
        <w:tc>
          <w:tcPr>
            <w:tcW w:w="3544" w:type="dxa"/>
          </w:tcPr>
          <w:p w14:paraId="07DEE709" w14:textId="77777777" w:rsidR="00940027" w:rsidRDefault="00940027">
            <w:pPr>
              <w:pStyle w:val="OtherTableBody"/>
            </w:pPr>
            <w:r>
              <w:t>Initializing</w:t>
            </w:r>
          </w:p>
        </w:tc>
      </w:tr>
      <w:tr w:rsidR="00940027" w14:paraId="212D820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DA5800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12D8CAB" w14:textId="77777777" w:rsidR="00940027" w:rsidRDefault="00940027">
            <w:pPr>
              <w:pStyle w:val="OtherTableBody"/>
            </w:pPr>
            <w:r>
              <w:t>0365</w:t>
            </w:r>
          </w:p>
        </w:tc>
        <w:tc>
          <w:tcPr>
            <w:tcW w:w="2693" w:type="dxa"/>
          </w:tcPr>
          <w:p w14:paraId="7B7A6D2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2BBA806" w14:textId="77777777" w:rsidR="00940027" w:rsidRDefault="00940027">
            <w:pPr>
              <w:pStyle w:val="OtherTableBody"/>
            </w:pPr>
            <w:r>
              <w:t>OP</w:t>
            </w:r>
          </w:p>
        </w:tc>
        <w:tc>
          <w:tcPr>
            <w:tcW w:w="3544" w:type="dxa"/>
          </w:tcPr>
          <w:p w14:paraId="1429C314" w14:textId="77777777" w:rsidR="00940027" w:rsidRDefault="00940027">
            <w:pPr>
              <w:pStyle w:val="OtherTableBody"/>
            </w:pPr>
            <w:r>
              <w:t>Normal Operation</w:t>
            </w:r>
          </w:p>
        </w:tc>
      </w:tr>
      <w:tr w:rsidR="00940027" w14:paraId="5B8C8BE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9E1FD0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DB45E51" w14:textId="77777777" w:rsidR="00940027" w:rsidRDefault="00940027">
            <w:pPr>
              <w:pStyle w:val="OtherTableBody"/>
            </w:pPr>
            <w:r>
              <w:t>0365</w:t>
            </w:r>
          </w:p>
        </w:tc>
        <w:tc>
          <w:tcPr>
            <w:tcW w:w="2693" w:type="dxa"/>
          </w:tcPr>
          <w:p w14:paraId="2B93176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4F68DCF" w14:textId="77777777" w:rsidR="00940027" w:rsidRDefault="00940027">
            <w:pPr>
              <w:pStyle w:val="OtherTableBody"/>
            </w:pPr>
            <w:r>
              <w:t>PA</w:t>
            </w:r>
          </w:p>
        </w:tc>
        <w:tc>
          <w:tcPr>
            <w:tcW w:w="3544" w:type="dxa"/>
          </w:tcPr>
          <w:p w14:paraId="41AB168A" w14:textId="77777777" w:rsidR="00940027" w:rsidRDefault="00940027">
            <w:pPr>
              <w:pStyle w:val="OtherTableBody"/>
            </w:pPr>
            <w:r>
              <w:t>Pausing</w:t>
            </w:r>
          </w:p>
        </w:tc>
      </w:tr>
      <w:tr w:rsidR="00940027" w14:paraId="4B2AB9C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9DF88E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F943FBD" w14:textId="77777777" w:rsidR="00940027" w:rsidRDefault="00940027">
            <w:pPr>
              <w:pStyle w:val="OtherTableBody"/>
            </w:pPr>
            <w:r>
              <w:t>0365</w:t>
            </w:r>
          </w:p>
        </w:tc>
        <w:tc>
          <w:tcPr>
            <w:tcW w:w="2693" w:type="dxa"/>
          </w:tcPr>
          <w:p w14:paraId="055E217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7375423" w14:textId="77777777" w:rsidR="00940027" w:rsidRDefault="00940027">
            <w:pPr>
              <w:pStyle w:val="OtherTableBody"/>
            </w:pPr>
            <w:r>
              <w:t>PD</w:t>
            </w:r>
          </w:p>
        </w:tc>
        <w:tc>
          <w:tcPr>
            <w:tcW w:w="3544" w:type="dxa"/>
          </w:tcPr>
          <w:p w14:paraId="70A37E21" w14:textId="77777777" w:rsidR="00940027" w:rsidRDefault="00940027">
            <w:pPr>
              <w:pStyle w:val="OtherTableBody"/>
            </w:pPr>
            <w:r>
              <w:t>Paused</w:t>
            </w:r>
          </w:p>
        </w:tc>
      </w:tr>
      <w:tr w:rsidR="00940027" w14:paraId="0ECF985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1255EC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1B1080D" w14:textId="77777777" w:rsidR="00940027" w:rsidRDefault="00940027">
            <w:pPr>
              <w:pStyle w:val="OtherTableBody"/>
            </w:pPr>
            <w:r>
              <w:t>0365</w:t>
            </w:r>
          </w:p>
        </w:tc>
        <w:tc>
          <w:tcPr>
            <w:tcW w:w="2693" w:type="dxa"/>
          </w:tcPr>
          <w:p w14:paraId="0F8EB0D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0221073" w14:textId="77777777" w:rsidR="00940027" w:rsidRDefault="00940027">
            <w:pPr>
              <w:pStyle w:val="OtherTableBody"/>
            </w:pPr>
            <w:r>
              <w:t>PU</w:t>
            </w:r>
          </w:p>
        </w:tc>
        <w:tc>
          <w:tcPr>
            <w:tcW w:w="3544" w:type="dxa"/>
          </w:tcPr>
          <w:p w14:paraId="65DDF367" w14:textId="77777777" w:rsidR="00940027" w:rsidRDefault="00940027">
            <w:pPr>
              <w:pStyle w:val="OtherTableBody"/>
            </w:pPr>
            <w:r>
              <w:t>Powered Up</w:t>
            </w:r>
          </w:p>
        </w:tc>
      </w:tr>
      <w:tr w:rsidR="00940027" w14:paraId="3A58CF5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D1477AE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254036E3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2B8672CA" w14:textId="77777777" w:rsidR="00940027" w:rsidRDefault="00940027">
            <w:pPr>
              <w:pStyle w:val="OtherTableBody"/>
            </w:pPr>
            <w:r>
              <w:t>Local/remote control state</w:t>
            </w:r>
          </w:p>
        </w:tc>
        <w:tc>
          <w:tcPr>
            <w:tcW w:w="1701" w:type="dxa"/>
          </w:tcPr>
          <w:p w14:paraId="5FEE7E6E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5B753400" w14:textId="77777777" w:rsidR="00940027" w:rsidRDefault="00940027">
            <w:pPr>
              <w:pStyle w:val="OtherTableBody"/>
            </w:pPr>
          </w:p>
        </w:tc>
      </w:tr>
      <w:tr w:rsidR="00940027" w14:paraId="71B3369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C18548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C6F2019" w14:textId="77777777" w:rsidR="00940027" w:rsidRDefault="00940027">
            <w:pPr>
              <w:pStyle w:val="OtherTableBody"/>
            </w:pPr>
            <w:r>
              <w:t>0366</w:t>
            </w:r>
          </w:p>
        </w:tc>
        <w:tc>
          <w:tcPr>
            <w:tcW w:w="2693" w:type="dxa"/>
          </w:tcPr>
          <w:p w14:paraId="5E2F385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4908871" w14:textId="77777777" w:rsidR="00940027" w:rsidRDefault="00940027">
            <w:pPr>
              <w:pStyle w:val="OtherTableBody"/>
            </w:pPr>
            <w:r>
              <w:t>L</w:t>
            </w:r>
          </w:p>
        </w:tc>
        <w:tc>
          <w:tcPr>
            <w:tcW w:w="3544" w:type="dxa"/>
          </w:tcPr>
          <w:p w14:paraId="47CF2B0C" w14:textId="77777777" w:rsidR="00940027" w:rsidRDefault="00940027">
            <w:pPr>
              <w:pStyle w:val="OtherTableBody"/>
            </w:pPr>
            <w:r>
              <w:t>Local</w:t>
            </w:r>
          </w:p>
        </w:tc>
      </w:tr>
      <w:tr w:rsidR="00940027" w14:paraId="0A50AFF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342006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616E051" w14:textId="77777777" w:rsidR="00940027" w:rsidRDefault="00940027">
            <w:pPr>
              <w:pStyle w:val="OtherTableBody"/>
            </w:pPr>
            <w:r>
              <w:t>0366</w:t>
            </w:r>
          </w:p>
        </w:tc>
        <w:tc>
          <w:tcPr>
            <w:tcW w:w="2693" w:type="dxa"/>
          </w:tcPr>
          <w:p w14:paraId="06A835E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E29C645" w14:textId="77777777" w:rsidR="00940027" w:rsidRDefault="00940027">
            <w:pPr>
              <w:pStyle w:val="OtherTableBody"/>
            </w:pPr>
            <w:r>
              <w:t>R</w:t>
            </w:r>
          </w:p>
        </w:tc>
        <w:tc>
          <w:tcPr>
            <w:tcW w:w="3544" w:type="dxa"/>
          </w:tcPr>
          <w:p w14:paraId="23A84AF7" w14:textId="77777777" w:rsidR="00940027" w:rsidRDefault="00940027">
            <w:pPr>
              <w:pStyle w:val="OtherTableBody"/>
            </w:pPr>
            <w:r>
              <w:t>Remote</w:t>
            </w:r>
          </w:p>
        </w:tc>
      </w:tr>
      <w:tr w:rsidR="00940027" w14:paraId="275A3D6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47C309C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3B61B740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2EBFDF47" w14:textId="77777777" w:rsidR="00940027" w:rsidRDefault="00940027">
            <w:pPr>
              <w:pStyle w:val="OtherTableBody"/>
            </w:pPr>
            <w:r>
              <w:t>Alert level</w:t>
            </w:r>
          </w:p>
        </w:tc>
        <w:tc>
          <w:tcPr>
            <w:tcW w:w="1701" w:type="dxa"/>
          </w:tcPr>
          <w:p w14:paraId="11E57625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2AF22AA1" w14:textId="77777777" w:rsidR="00940027" w:rsidRDefault="00940027">
            <w:pPr>
              <w:pStyle w:val="OtherTableBody"/>
            </w:pPr>
          </w:p>
        </w:tc>
      </w:tr>
      <w:tr w:rsidR="00940027" w14:paraId="57708E7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BF1726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8BDB94D" w14:textId="77777777" w:rsidR="00940027" w:rsidRDefault="00940027">
            <w:pPr>
              <w:pStyle w:val="OtherTableBody"/>
            </w:pPr>
            <w:r>
              <w:t>0367</w:t>
            </w:r>
          </w:p>
        </w:tc>
        <w:tc>
          <w:tcPr>
            <w:tcW w:w="2693" w:type="dxa"/>
          </w:tcPr>
          <w:p w14:paraId="717A6C1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0912272" w14:textId="77777777" w:rsidR="00940027" w:rsidRDefault="00940027">
            <w:pPr>
              <w:pStyle w:val="OtherTableBody"/>
            </w:pPr>
            <w:r>
              <w:t>C</w:t>
            </w:r>
          </w:p>
        </w:tc>
        <w:tc>
          <w:tcPr>
            <w:tcW w:w="3544" w:type="dxa"/>
          </w:tcPr>
          <w:p w14:paraId="5AE32789" w14:textId="77777777" w:rsidR="00940027" w:rsidRDefault="00940027">
            <w:pPr>
              <w:pStyle w:val="OtherTableBody"/>
            </w:pPr>
            <w:r>
              <w:t>Critical</w:t>
            </w:r>
          </w:p>
        </w:tc>
      </w:tr>
      <w:tr w:rsidR="00940027" w14:paraId="4F40440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416F69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FFE42D6" w14:textId="77777777" w:rsidR="00940027" w:rsidRDefault="00940027">
            <w:pPr>
              <w:pStyle w:val="OtherTableBody"/>
            </w:pPr>
            <w:r>
              <w:t>0367</w:t>
            </w:r>
          </w:p>
        </w:tc>
        <w:tc>
          <w:tcPr>
            <w:tcW w:w="2693" w:type="dxa"/>
          </w:tcPr>
          <w:p w14:paraId="6856F8F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B9AD54E" w14:textId="77777777" w:rsidR="00940027" w:rsidRDefault="00940027">
            <w:pPr>
              <w:pStyle w:val="OtherTableBody"/>
            </w:pPr>
            <w:r>
              <w:t>N</w:t>
            </w:r>
          </w:p>
        </w:tc>
        <w:tc>
          <w:tcPr>
            <w:tcW w:w="3544" w:type="dxa"/>
          </w:tcPr>
          <w:p w14:paraId="2DF5F18C" w14:textId="77777777" w:rsidR="00940027" w:rsidRDefault="00940027">
            <w:pPr>
              <w:pStyle w:val="OtherTableBody"/>
            </w:pPr>
            <w:r>
              <w:t>Normal</w:t>
            </w:r>
          </w:p>
        </w:tc>
      </w:tr>
      <w:tr w:rsidR="00940027" w14:paraId="3DB015C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F7E94E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6239CB6" w14:textId="77777777" w:rsidR="00940027" w:rsidRDefault="00940027">
            <w:pPr>
              <w:pStyle w:val="OtherTableBody"/>
            </w:pPr>
            <w:r>
              <w:t>0367</w:t>
            </w:r>
          </w:p>
        </w:tc>
        <w:tc>
          <w:tcPr>
            <w:tcW w:w="2693" w:type="dxa"/>
          </w:tcPr>
          <w:p w14:paraId="7F3FEBD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248D095" w14:textId="77777777" w:rsidR="00940027" w:rsidRDefault="00940027">
            <w:pPr>
              <w:pStyle w:val="OtherTableBody"/>
            </w:pPr>
            <w:r>
              <w:t>S</w:t>
            </w:r>
          </w:p>
        </w:tc>
        <w:tc>
          <w:tcPr>
            <w:tcW w:w="3544" w:type="dxa"/>
          </w:tcPr>
          <w:p w14:paraId="4E76C6A9" w14:textId="77777777" w:rsidR="00940027" w:rsidRDefault="00940027">
            <w:pPr>
              <w:pStyle w:val="OtherTableBody"/>
            </w:pPr>
            <w:r>
              <w:t>Serious</w:t>
            </w:r>
          </w:p>
        </w:tc>
      </w:tr>
      <w:tr w:rsidR="00940027" w14:paraId="256D659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73FC7E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4E508F7" w14:textId="77777777" w:rsidR="00940027" w:rsidRDefault="00940027">
            <w:pPr>
              <w:pStyle w:val="OtherTableBody"/>
            </w:pPr>
            <w:r>
              <w:t>0367</w:t>
            </w:r>
          </w:p>
        </w:tc>
        <w:tc>
          <w:tcPr>
            <w:tcW w:w="2693" w:type="dxa"/>
          </w:tcPr>
          <w:p w14:paraId="7195C4F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9B244C0" w14:textId="77777777" w:rsidR="00940027" w:rsidRDefault="00940027">
            <w:pPr>
              <w:pStyle w:val="OtherTableBody"/>
            </w:pPr>
            <w:r>
              <w:t>W</w:t>
            </w:r>
          </w:p>
        </w:tc>
        <w:tc>
          <w:tcPr>
            <w:tcW w:w="3544" w:type="dxa"/>
          </w:tcPr>
          <w:p w14:paraId="67042787" w14:textId="77777777" w:rsidR="00940027" w:rsidRDefault="00940027">
            <w:pPr>
              <w:pStyle w:val="OtherTableBody"/>
            </w:pPr>
            <w:r>
              <w:t>Warning</w:t>
            </w:r>
          </w:p>
        </w:tc>
      </w:tr>
      <w:tr w:rsidR="00940027" w14:paraId="3595730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0DE71B8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20BD9E53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256FA102" w14:textId="77777777" w:rsidR="00940027" w:rsidRDefault="00940027">
            <w:pPr>
              <w:pStyle w:val="OtherTableBody"/>
            </w:pPr>
            <w:r>
              <w:t>Remote control command</w:t>
            </w:r>
          </w:p>
        </w:tc>
        <w:tc>
          <w:tcPr>
            <w:tcW w:w="1701" w:type="dxa"/>
          </w:tcPr>
          <w:p w14:paraId="46808ECF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4CF3872C" w14:textId="77777777" w:rsidR="00940027" w:rsidRDefault="00940027">
            <w:pPr>
              <w:pStyle w:val="OtherTableBody"/>
            </w:pPr>
          </w:p>
        </w:tc>
      </w:tr>
      <w:tr w:rsidR="00940027" w14:paraId="5ED854B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169ED4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7C025DE" w14:textId="77777777" w:rsidR="00940027" w:rsidRDefault="00940027">
            <w:pPr>
              <w:pStyle w:val="OtherTableBody"/>
            </w:pPr>
            <w:r>
              <w:t>0368</w:t>
            </w:r>
          </w:p>
        </w:tc>
        <w:tc>
          <w:tcPr>
            <w:tcW w:w="2693" w:type="dxa"/>
          </w:tcPr>
          <w:p w14:paraId="4179792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C29E69E" w14:textId="77777777" w:rsidR="00940027" w:rsidRDefault="00940027">
            <w:pPr>
              <w:pStyle w:val="OtherTableBody"/>
            </w:pPr>
            <w:r>
              <w:t>AB</w:t>
            </w:r>
          </w:p>
        </w:tc>
        <w:tc>
          <w:tcPr>
            <w:tcW w:w="3544" w:type="dxa"/>
          </w:tcPr>
          <w:p w14:paraId="1E813B9A" w14:textId="77777777" w:rsidR="00940027" w:rsidRDefault="00940027">
            <w:pPr>
              <w:pStyle w:val="OtherTableBody"/>
            </w:pPr>
            <w:r>
              <w:t>Abort</w:t>
            </w:r>
          </w:p>
        </w:tc>
      </w:tr>
      <w:tr w:rsidR="00940027" w14:paraId="2E03573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C35EAA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B781F80" w14:textId="77777777" w:rsidR="00940027" w:rsidRDefault="00940027">
            <w:pPr>
              <w:pStyle w:val="OtherTableBody"/>
            </w:pPr>
            <w:r>
              <w:t>0368</w:t>
            </w:r>
          </w:p>
        </w:tc>
        <w:tc>
          <w:tcPr>
            <w:tcW w:w="2693" w:type="dxa"/>
          </w:tcPr>
          <w:p w14:paraId="3A5D3DA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61211F2" w14:textId="77777777" w:rsidR="00940027" w:rsidRDefault="00940027">
            <w:pPr>
              <w:pStyle w:val="OtherTableBody"/>
            </w:pPr>
            <w:r>
              <w:t>CL</w:t>
            </w:r>
          </w:p>
        </w:tc>
        <w:tc>
          <w:tcPr>
            <w:tcW w:w="3544" w:type="dxa"/>
          </w:tcPr>
          <w:p w14:paraId="1E473D32" w14:textId="77777777" w:rsidR="00940027" w:rsidRDefault="00940027">
            <w:pPr>
              <w:pStyle w:val="OtherTableBody"/>
            </w:pPr>
            <w:r>
              <w:t>Clear</w:t>
            </w:r>
          </w:p>
        </w:tc>
      </w:tr>
      <w:tr w:rsidR="00940027" w14:paraId="69D26EE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134DD3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416C4AB" w14:textId="77777777" w:rsidR="00940027" w:rsidRDefault="00940027">
            <w:pPr>
              <w:pStyle w:val="OtherTableBody"/>
            </w:pPr>
            <w:r>
              <w:t>0368</w:t>
            </w:r>
          </w:p>
        </w:tc>
        <w:tc>
          <w:tcPr>
            <w:tcW w:w="2693" w:type="dxa"/>
          </w:tcPr>
          <w:p w14:paraId="2883B77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02297C3" w14:textId="77777777" w:rsidR="00940027" w:rsidRDefault="00940027">
            <w:pPr>
              <w:pStyle w:val="OtherTableBody"/>
            </w:pPr>
            <w:r>
              <w:t>CN</w:t>
            </w:r>
          </w:p>
        </w:tc>
        <w:tc>
          <w:tcPr>
            <w:tcW w:w="3544" w:type="dxa"/>
          </w:tcPr>
          <w:p w14:paraId="2A2508E1" w14:textId="77777777" w:rsidR="00940027" w:rsidRDefault="00940027">
            <w:pPr>
              <w:pStyle w:val="OtherTableBody"/>
            </w:pPr>
            <w:r>
              <w:t>Clear Notification</w:t>
            </w:r>
          </w:p>
        </w:tc>
      </w:tr>
      <w:tr w:rsidR="00940027" w14:paraId="588A91C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8F6C6C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E35899A" w14:textId="77777777" w:rsidR="00940027" w:rsidRDefault="00940027">
            <w:pPr>
              <w:pStyle w:val="OtherTableBody"/>
            </w:pPr>
            <w:r>
              <w:t>0368</w:t>
            </w:r>
          </w:p>
        </w:tc>
        <w:tc>
          <w:tcPr>
            <w:tcW w:w="2693" w:type="dxa"/>
          </w:tcPr>
          <w:p w14:paraId="26ECBEB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35CA620" w14:textId="77777777" w:rsidR="00940027" w:rsidRDefault="00940027">
            <w:pPr>
              <w:pStyle w:val="OtherTableBody"/>
            </w:pPr>
            <w:r>
              <w:t>DI</w:t>
            </w:r>
          </w:p>
        </w:tc>
        <w:tc>
          <w:tcPr>
            <w:tcW w:w="3544" w:type="dxa"/>
          </w:tcPr>
          <w:p w14:paraId="745E164E" w14:textId="77777777" w:rsidR="00940027" w:rsidRDefault="00940027">
            <w:pPr>
              <w:pStyle w:val="OtherTableBody"/>
            </w:pPr>
            <w:r>
              <w:t>Disable Sending Events</w:t>
            </w:r>
          </w:p>
        </w:tc>
      </w:tr>
      <w:tr w:rsidR="00940027" w14:paraId="4E263B5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706E78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EED8315" w14:textId="77777777" w:rsidR="00940027" w:rsidRDefault="00940027">
            <w:pPr>
              <w:pStyle w:val="OtherTableBody"/>
            </w:pPr>
            <w:r>
              <w:t>0368</w:t>
            </w:r>
          </w:p>
        </w:tc>
        <w:tc>
          <w:tcPr>
            <w:tcW w:w="2693" w:type="dxa"/>
          </w:tcPr>
          <w:p w14:paraId="38CA905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E0F95DF" w14:textId="77777777" w:rsidR="00940027" w:rsidRDefault="00940027">
            <w:pPr>
              <w:pStyle w:val="OtherTableBody"/>
            </w:pPr>
            <w:r>
              <w:t>EN</w:t>
            </w:r>
          </w:p>
        </w:tc>
        <w:tc>
          <w:tcPr>
            <w:tcW w:w="3544" w:type="dxa"/>
          </w:tcPr>
          <w:p w14:paraId="46F55E0F" w14:textId="77777777" w:rsidR="00940027" w:rsidRDefault="00940027">
            <w:pPr>
              <w:pStyle w:val="OtherTableBody"/>
            </w:pPr>
            <w:r>
              <w:t>Enable Sending Events</w:t>
            </w:r>
          </w:p>
        </w:tc>
      </w:tr>
      <w:tr w:rsidR="00940027" w14:paraId="3F218E5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BBE726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437F3C5" w14:textId="77777777" w:rsidR="00940027" w:rsidRDefault="00940027">
            <w:pPr>
              <w:pStyle w:val="OtherTableBody"/>
            </w:pPr>
            <w:r>
              <w:t>0368</w:t>
            </w:r>
          </w:p>
        </w:tc>
        <w:tc>
          <w:tcPr>
            <w:tcW w:w="2693" w:type="dxa"/>
          </w:tcPr>
          <w:p w14:paraId="318FAD4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FF8298D" w14:textId="77777777" w:rsidR="00940027" w:rsidRDefault="00940027">
            <w:pPr>
              <w:pStyle w:val="OtherTableBody"/>
            </w:pPr>
            <w:r>
              <w:t>ES</w:t>
            </w:r>
          </w:p>
        </w:tc>
        <w:tc>
          <w:tcPr>
            <w:tcW w:w="3544" w:type="dxa"/>
          </w:tcPr>
          <w:p w14:paraId="1E5F0A79" w14:textId="77777777" w:rsidR="00940027" w:rsidRDefault="00940027">
            <w:pPr>
              <w:pStyle w:val="OtherTableBody"/>
            </w:pPr>
            <w:r>
              <w:t>Emergency _stop</w:t>
            </w:r>
          </w:p>
        </w:tc>
      </w:tr>
      <w:tr w:rsidR="00940027" w14:paraId="269A915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55F476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343D892" w14:textId="77777777" w:rsidR="00940027" w:rsidRDefault="00940027">
            <w:pPr>
              <w:pStyle w:val="OtherTableBody"/>
            </w:pPr>
            <w:r>
              <w:t>0368</w:t>
            </w:r>
          </w:p>
        </w:tc>
        <w:tc>
          <w:tcPr>
            <w:tcW w:w="2693" w:type="dxa"/>
          </w:tcPr>
          <w:p w14:paraId="4CD826D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B55E83C" w14:textId="77777777" w:rsidR="00940027" w:rsidRDefault="00940027">
            <w:pPr>
              <w:pStyle w:val="OtherTableBody"/>
            </w:pPr>
            <w:r>
              <w:t>EX</w:t>
            </w:r>
          </w:p>
        </w:tc>
        <w:tc>
          <w:tcPr>
            <w:tcW w:w="3544" w:type="dxa"/>
          </w:tcPr>
          <w:p w14:paraId="49BB0423" w14:textId="77777777" w:rsidR="00940027" w:rsidRDefault="00940027">
            <w:pPr>
              <w:pStyle w:val="OtherTableBody"/>
            </w:pPr>
            <w:r>
              <w:t>Execute (command specified in field Parameters (ST) 01394)</w:t>
            </w:r>
          </w:p>
        </w:tc>
      </w:tr>
      <w:tr w:rsidR="00940027" w14:paraId="76142BF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2C6ECF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47E375E" w14:textId="77777777" w:rsidR="00940027" w:rsidRDefault="00940027">
            <w:pPr>
              <w:pStyle w:val="OtherTableBody"/>
            </w:pPr>
            <w:r>
              <w:t>0368</w:t>
            </w:r>
          </w:p>
        </w:tc>
        <w:tc>
          <w:tcPr>
            <w:tcW w:w="2693" w:type="dxa"/>
          </w:tcPr>
          <w:p w14:paraId="291EF75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404083F" w14:textId="77777777" w:rsidR="00940027" w:rsidRDefault="00940027">
            <w:pPr>
              <w:pStyle w:val="OtherTableBody"/>
            </w:pPr>
            <w:r>
              <w:t>IN</w:t>
            </w:r>
          </w:p>
        </w:tc>
        <w:tc>
          <w:tcPr>
            <w:tcW w:w="3544" w:type="dxa"/>
          </w:tcPr>
          <w:p w14:paraId="49BD167A" w14:textId="77777777" w:rsidR="00940027" w:rsidRDefault="00940027">
            <w:pPr>
              <w:pStyle w:val="OtherTableBody"/>
            </w:pPr>
            <w:r>
              <w:t>Initialize/Initiate</w:t>
            </w:r>
          </w:p>
        </w:tc>
      </w:tr>
      <w:tr w:rsidR="00940027" w14:paraId="695364D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EE8C22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26C6CCA" w14:textId="77777777" w:rsidR="00940027" w:rsidRDefault="00940027">
            <w:pPr>
              <w:pStyle w:val="OtherTableBody"/>
            </w:pPr>
            <w:r>
              <w:t>0368</w:t>
            </w:r>
          </w:p>
        </w:tc>
        <w:tc>
          <w:tcPr>
            <w:tcW w:w="2693" w:type="dxa"/>
          </w:tcPr>
          <w:p w14:paraId="5496648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89ADB58" w14:textId="77777777" w:rsidR="00940027" w:rsidRDefault="00940027">
            <w:pPr>
              <w:pStyle w:val="OtherTableBody"/>
            </w:pPr>
            <w:r>
              <w:t>LC</w:t>
            </w:r>
          </w:p>
        </w:tc>
        <w:tc>
          <w:tcPr>
            <w:tcW w:w="3544" w:type="dxa"/>
          </w:tcPr>
          <w:p w14:paraId="57DD8C12" w14:textId="77777777" w:rsidR="00940027" w:rsidRDefault="00940027">
            <w:pPr>
              <w:pStyle w:val="OtherTableBody"/>
            </w:pPr>
            <w:r>
              <w:t>Local Control Request</w:t>
            </w:r>
          </w:p>
        </w:tc>
      </w:tr>
      <w:tr w:rsidR="00940027" w14:paraId="275CC27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F5108F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2D2AD2D" w14:textId="77777777" w:rsidR="00940027" w:rsidRDefault="00940027">
            <w:pPr>
              <w:pStyle w:val="OtherTableBody"/>
            </w:pPr>
            <w:r>
              <w:t>0368</w:t>
            </w:r>
          </w:p>
        </w:tc>
        <w:tc>
          <w:tcPr>
            <w:tcW w:w="2693" w:type="dxa"/>
          </w:tcPr>
          <w:p w14:paraId="074A53F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984028C" w14:textId="77777777" w:rsidR="00940027" w:rsidRDefault="00940027">
            <w:pPr>
              <w:pStyle w:val="OtherTableBody"/>
            </w:pPr>
            <w:r>
              <w:t>LK</w:t>
            </w:r>
          </w:p>
        </w:tc>
        <w:tc>
          <w:tcPr>
            <w:tcW w:w="3544" w:type="dxa"/>
          </w:tcPr>
          <w:p w14:paraId="68628A33" w14:textId="77777777" w:rsidR="00940027" w:rsidRDefault="00940027">
            <w:pPr>
              <w:pStyle w:val="OtherTableBody"/>
            </w:pPr>
            <w:r>
              <w:t>Lock</w:t>
            </w:r>
          </w:p>
        </w:tc>
      </w:tr>
      <w:tr w:rsidR="00940027" w14:paraId="40E297B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C9CECF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B3C10EF" w14:textId="77777777" w:rsidR="00940027" w:rsidRDefault="00940027">
            <w:pPr>
              <w:pStyle w:val="OtherTableBody"/>
            </w:pPr>
            <w:r>
              <w:t>0368</w:t>
            </w:r>
          </w:p>
        </w:tc>
        <w:tc>
          <w:tcPr>
            <w:tcW w:w="2693" w:type="dxa"/>
          </w:tcPr>
          <w:p w14:paraId="6A6259B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A17D655" w14:textId="77777777" w:rsidR="00940027" w:rsidRDefault="00940027">
            <w:pPr>
              <w:pStyle w:val="OtherTableBody"/>
            </w:pPr>
            <w:r>
              <w:t>LO</w:t>
            </w:r>
          </w:p>
        </w:tc>
        <w:tc>
          <w:tcPr>
            <w:tcW w:w="3544" w:type="dxa"/>
          </w:tcPr>
          <w:p w14:paraId="5F865E75" w14:textId="77777777" w:rsidR="00940027" w:rsidRDefault="00940027">
            <w:pPr>
              <w:pStyle w:val="OtherTableBody"/>
            </w:pPr>
            <w:r>
              <w:t>Load</w:t>
            </w:r>
          </w:p>
        </w:tc>
      </w:tr>
      <w:tr w:rsidR="00940027" w14:paraId="160FB88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FE2AF2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6655D8E" w14:textId="77777777" w:rsidR="00940027" w:rsidRDefault="00940027">
            <w:pPr>
              <w:pStyle w:val="OtherTableBody"/>
            </w:pPr>
            <w:r>
              <w:t>0368</w:t>
            </w:r>
          </w:p>
        </w:tc>
        <w:tc>
          <w:tcPr>
            <w:tcW w:w="2693" w:type="dxa"/>
          </w:tcPr>
          <w:p w14:paraId="39C2DEE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3ED7D31" w14:textId="77777777" w:rsidR="00940027" w:rsidRDefault="00940027">
            <w:pPr>
              <w:pStyle w:val="OtherTableBody"/>
            </w:pPr>
            <w:r>
              <w:t>PA</w:t>
            </w:r>
          </w:p>
        </w:tc>
        <w:tc>
          <w:tcPr>
            <w:tcW w:w="3544" w:type="dxa"/>
          </w:tcPr>
          <w:p w14:paraId="48E8624B" w14:textId="77777777" w:rsidR="00940027" w:rsidRDefault="00940027">
            <w:pPr>
              <w:pStyle w:val="OtherTableBody"/>
            </w:pPr>
            <w:r>
              <w:t>Pause</w:t>
            </w:r>
          </w:p>
        </w:tc>
      </w:tr>
      <w:tr w:rsidR="00940027" w14:paraId="22F7EC9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425FDD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088C852" w14:textId="77777777" w:rsidR="00940027" w:rsidRDefault="00940027">
            <w:pPr>
              <w:pStyle w:val="OtherTableBody"/>
            </w:pPr>
            <w:r>
              <w:t>0368</w:t>
            </w:r>
          </w:p>
        </w:tc>
        <w:tc>
          <w:tcPr>
            <w:tcW w:w="2693" w:type="dxa"/>
          </w:tcPr>
          <w:p w14:paraId="4A79E51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1570544" w14:textId="77777777" w:rsidR="00940027" w:rsidRDefault="00940027">
            <w:pPr>
              <w:pStyle w:val="OtherTableBody"/>
            </w:pPr>
            <w:r>
              <w:t>RC</w:t>
            </w:r>
          </w:p>
        </w:tc>
        <w:tc>
          <w:tcPr>
            <w:tcW w:w="3544" w:type="dxa"/>
          </w:tcPr>
          <w:p w14:paraId="4271CDFB" w14:textId="77777777" w:rsidR="00940027" w:rsidRDefault="00940027">
            <w:pPr>
              <w:pStyle w:val="OtherTableBody"/>
            </w:pPr>
            <w:r>
              <w:t>Remote Control Request</w:t>
            </w:r>
          </w:p>
        </w:tc>
      </w:tr>
      <w:tr w:rsidR="00940027" w14:paraId="6671D1B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C3BADC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887689D" w14:textId="77777777" w:rsidR="00940027" w:rsidRDefault="00940027">
            <w:pPr>
              <w:pStyle w:val="OtherTableBody"/>
            </w:pPr>
            <w:r>
              <w:t>0368</w:t>
            </w:r>
          </w:p>
        </w:tc>
        <w:tc>
          <w:tcPr>
            <w:tcW w:w="2693" w:type="dxa"/>
          </w:tcPr>
          <w:p w14:paraId="3DC5326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12AFA9F" w14:textId="77777777" w:rsidR="00940027" w:rsidRDefault="00940027">
            <w:pPr>
              <w:pStyle w:val="OtherTableBody"/>
            </w:pPr>
            <w:r>
              <w:t>RE</w:t>
            </w:r>
          </w:p>
        </w:tc>
        <w:tc>
          <w:tcPr>
            <w:tcW w:w="3544" w:type="dxa"/>
          </w:tcPr>
          <w:p w14:paraId="78DD8CDC" w14:textId="77777777" w:rsidR="00940027" w:rsidRDefault="00940027">
            <w:pPr>
              <w:pStyle w:val="OtherTableBody"/>
            </w:pPr>
            <w:r>
              <w:t>Resume</w:t>
            </w:r>
          </w:p>
        </w:tc>
      </w:tr>
      <w:tr w:rsidR="00940027" w14:paraId="43B8FD5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787A58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9E55D5E" w14:textId="77777777" w:rsidR="00940027" w:rsidRDefault="00940027">
            <w:pPr>
              <w:pStyle w:val="OtherTableBody"/>
            </w:pPr>
            <w:r>
              <w:t>0368</w:t>
            </w:r>
          </w:p>
        </w:tc>
        <w:tc>
          <w:tcPr>
            <w:tcW w:w="2693" w:type="dxa"/>
          </w:tcPr>
          <w:p w14:paraId="1F3BC3A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2CCC138" w14:textId="77777777" w:rsidR="00940027" w:rsidRDefault="00940027">
            <w:pPr>
              <w:pStyle w:val="OtherTableBody"/>
            </w:pPr>
            <w:r>
              <w:t>SA</w:t>
            </w:r>
          </w:p>
        </w:tc>
        <w:tc>
          <w:tcPr>
            <w:tcW w:w="3544" w:type="dxa"/>
          </w:tcPr>
          <w:p w14:paraId="141D50FF" w14:textId="77777777" w:rsidR="00940027" w:rsidRDefault="00940027">
            <w:pPr>
              <w:pStyle w:val="OtherTableBody"/>
            </w:pPr>
            <w:r>
              <w:t>Sampling</w:t>
            </w:r>
          </w:p>
        </w:tc>
      </w:tr>
      <w:tr w:rsidR="00940027" w14:paraId="4DA84BC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ADB96A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52F1FF1" w14:textId="77777777" w:rsidR="00940027" w:rsidRDefault="00940027">
            <w:pPr>
              <w:pStyle w:val="OtherTableBody"/>
            </w:pPr>
            <w:r>
              <w:t>0368</w:t>
            </w:r>
          </w:p>
        </w:tc>
        <w:tc>
          <w:tcPr>
            <w:tcW w:w="2693" w:type="dxa"/>
          </w:tcPr>
          <w:p w14:paraId="3BE93EE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E1E583D" w14:textId="77777777" w:rsidR="00940027" w:rsidRDefault="00940027">
            <w:pPr>
              <w:pStyle w:val="OtherTableBody"/>
            </w:pPr>
            <w:r>
              <w:t>SU</w:t>
            </w:r>
          </w:p>
        </w:tc>
        <w:tc>
          <w:tcPr>
            <w:tcW w:w="3544" w:type="dxa"/>
          </w:tcPr>
          <w:p w14:paraId="6D2C0AD4" w14:textId="77777777" w:rsidR="00940027" w:rsidRDefault="00940027">
            <w:pPr>
              <w:pStyle w:val="OtherTableBody"/>
            </w:pPr>
            <w:r>
              <w:t>Setup</w:t>
            </w:r>
          </w:p>
        </w:tc>
      </w:tr>
      <w:tr w:rsidR="00940027" w14:paraId="25F6271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C70906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5616BBC" w14:textId="77777777" w:rsidR="00940027" w:rsidRDefault="00940027">
            <w:pPr>
              <w:pStyle w:val="OtherTableBody"/>
            </w:pPr>
            <w:r>
              <w:t>0368</w:t>
            </w:r>
          </w:p>
        </w:tc>
        <w:tc>
          <w:tcPr>
            <w:tcW w:w="2693" w:type="dxa"/>
          </w:tcPr>
          <w:p w14:paraId="556EBF5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4B08292" w14:textId="77777777" w:rsidR="00940027" w:rsidRDefault="00940027">
            <w:pPr>
              <w:pStyle w:val="OtherTableBody"/>
            </w:pPr>
            <w:r>
              <w:t>TT</w:t>
            </w:r>
          </w:p>
        </w:tc>
        <w:tc>
          <w:tcPr>
            <w:tcW w:w="3544" w:type="dxa"/>
          </w:tcPr>
          <w:p w14:paraId="528DD376" w14:textId="77777777" w:rsidR="00940027" w:rsidRDefault="00940027">
            <w:pPr>
              <w:pStyle w:val="OtherTableBody"/>
            </w:pPr>
            <w:r>
              <w:t>Transport To</w:t>
            </w:r>
          </w:p>
        </w:tc>
      </w:tr>
      <w:tr w:rsidR="00940027" w14:paraId="1736799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F46734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CC2118F" w14:textId="77777777" w:rsidR="00940027" w:rsidRDefault="00940027">
            <w:pPr>
              <w:pStyle w:val="OtherTableBody"/>
            </w:pPr>
            <w:r>
              <w:t>0368</w:t>
            </w:r>
          </w:p>
        </w:tc>
        <w:tc>
          <w:tcPr>
            <w:tcW w:w="2693" w:type="dxa"/>
          </w:tcPr>
          <w:p w14:paraId="3C288AF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A6814D9" w14:textId="77777777" w:rsidR="00940027" w:rsidRDefault="00940027">
            <w:pPr>
              <w:pStyle w:val="OtherTableBody"/>
            </w:pPr>
            <w:r>
              <w:t>UC</w:t>
            </w:r>
          </w:p>
        </w:tc>
        <w:tc>
          <w:tcPr>
            <w:tcW w:w="3544" w:type="dxa"/>
          </w:tcPr>
          <w:p w14:paraId="05F4B0FC" w14:textId="77777777" w:rsidR="00940027" w:rsidRDefault="00940027">
            <w:pPr>
              <w:pStyle w:val="OtherTableBody"/>
            </w:pPr>
            <w:r>
              <w:t>Unlock</w:t>
            </w:r>
          </w:p>
        </w:tc>
      </w:tr>
      <w:tr w:rsidR="00940027" w14:paraId="2E101E2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FE402C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94B7379" w14:textId="77777777" w:rsidR="00940027" w:rsidRDefault="00940027">
            <w:pPr>
              <w:pStyle w:val="OtherTableBody"/>
            </w:pPr>
            <w:r>
              <w:t>0368</w:t>
            </w:r>
          </w:p>
        </w:tc>
        <w:tc>
          <w:tcPr>
            <w:tcW w:w="2693" w:type="dxa"/>
          </w:tcPr>
          <w:p w14:paraId="2E99A10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6C2781B" w14:textId="77777777" w:rsidR="00940027" w:rsidRDefault="00940027">
            <w:pPr>
              <w:pStyle w:val="OtherTableBody"/>
            </w:pPr>
            <w:r>
              <w:t>UN</w:t>
            </w:r>
          </w:p>
        </w:tc>
        <w:tc>
          <w:tcPr>
            <w:tcW w:w="3544" w:type="dxa"/>
          </w:tcPr>
          <w:p w14:paraId="7D868E5A" w14:textId="77777777" w:rsidR="00940027" w:rsidRDefault="00940027">
            <w:pPr>
              <w:pStyle w:val="OtherTableBody"/>
            </w:pPr>
            <w:r>
              <w:t>Unload</w:t>
            </w:r>
          </w:p>
        </w:tc>
      </w:tr>
      <w:tr w:rsidR="00940027" w14:paraId="3ACC9AD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B60FFE7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13461CEF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03D0B267" w14:textId="77777777" w:rsidR="00940027" w:rsidRDefault="00940027">
            <w:pPr>
              <w:pStyle w:val="OtherTableBody"/>
            </w:pPr>
            <w:r>
              <w:t>Specimen Role</w:t>
            </w:r>
          </w:p>
        </w:tc>
        <w:tc>
          <w:tcPr>
            <w:tcW w:w="1701" w:type="dxa"/>
          </w:tcPr>
          <w:p w14:paraId="7858C805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00FE6746" w14:textId="77777777" w:rsidR="00940027" w:rsidRDefault="00940027">
            <w:pPr>
              <w:pStyle w:val="OtherTableBody"/>
            </w:pPr>
          </w:p>
        </w:tc>
      </w:tr>
      <w:tr w:rsidR="00940027" w14:paraId="4300F73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65DA6C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1D37F06" w14:textId="77777777" w:rsidR="00940027" w:rsidRDefault="00940027">
            <w:pPr>
              <w:pStyle w:val="OtherTableBody"/>
            </w:pPr>
            <w:r>
              <w:t>0369</w:t>
            </w:r>
          </w:p>
        </w:tc>
        <w:tc>
          <w:tcPr>
            <w:tcW w:w="2693" w:type="dxa"/>
          </w:tcPr>
          <w:p w14:paraId="09BCF08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0637136" w14:textId="77777777" w:rsidR="00940027" w:rsidRDefault="00940027">
            <w:pPr>
              <w:pStyle w:val="OtherTableBody"/>
            </w:pPr>
            <w:r>
              <w:t>B</w:t>
            </w:r>
          </w:p>
        </w:tc>
        <w:tc>
          <w:tcPr>
            <w:tcW w:w="3544" w:type="dxa"/>
          </w:tcPr>
          <w:p w14:paraId="71FAF11E" w14:textId="77777777" w:rsidR="00940027" w:rsidRDefault="00940027">
            <w:pPr>
              <w:pStyle w:val="OtherTableBody"/>
            </w:pPr>
            <w:r>
              <w:t>Blind Sample</w:t>
            </w:r>
          </w:p>
        </w:tc>
      </w:tr>
      <w:tr w:rsidR="00940027" w14:paraId="6EA6EBB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718173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23ED7C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0369</w:t>
            </w:r>
          </w:p>
        </w:tc>
        <w:tc>
          <w:tcPr>
            <w:tcW w:w="2693" w:type="dxa"/>
          </w:tcPr>
          <w:p w14:paraId="0FE95F8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702EDF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</w:t>
            </w:r>
          </w:p>
        </w:tc>
        <w:tc>
          <w:tcPr>
            <w:tcW w:w="3544" w:type="dxa"/>
          </w:tcPr>
          <w:p w14:paraId="1670562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Calibrator</w:t>
            </w:r>
          </w:p>
        </w:tc>
      </w:tr>
      <w:tr w:rsidR="00940027" w14:paraId="11F936A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4ACBBFF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41B4DF4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0369</w:t>
            </w:r>
          </w:p>
        </w:tc>
        <w:tc>
          <w:tcPr>
            <w:tcW w:w="2693" w:type="dxa"/>
          </w:tcPr>
          <w:p w14:paraId="52E5B49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514E58A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E</w:t>
            </w:r>
          </w:p>
        </w:tc>
        <w:tc>
          <w:tcPr>
            <w:tcW w:w="3544" w:type="dxa"/>
          </w:tcPr>
          <w:p w14:paraId="45ACD1CB" w14:textId="77777777" w:rsidR="00940027" w:rsidRDefault="00940027">
            <w:pPr>
              <w:pStyle w:val="OtherTableBody"/>
            </w:pPr>
            <w:r>
              <w:t>Electronic QC, used with manufactured reference providing signals that simulate QC results</w:t>
            </w:r>
          </w:p>
        </w:tc>
      </w:tr>
      <w:tr w:rsidR="00940027" w14:paraId="2C91613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0B1AF2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B9A58BE" w14:textId="77777777" w:rsidR="00940027" w:rsidRDefault="00940027">
            <w:pPr>
              <w:pStyle w:val="OtherTableBody"/>
            </w:pPr>
            <w:r>
              <w:t>0369</w:t>
            </w:r>
          </w:p>
        </w:tc>
        <w:tc>
          <w:tcPr>
            <w:tcW w:w="2693" w:type="dxa"/>
          </w:tcPr>
          <w:p w14:paraId="4B4B537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3CE6316" w14:textId="77777777" w:rsidR="00940027" w:rsidRDefault="00940027">
            <w:pPr>
              <w:pStyle w:val="OtherTableBody"/>
            </w:pPr>
            <w:r>
              <w:t>F</w:t>
            </w:r>
          </w:p>
        </w:tc>
        <w:tc>
          <w:tcPr>
            <w:tcW w:w="3544" w:type="dxa"/>
          </w:tcPr>
          <w:p w14:paraId="3FBC0ED2" w14:textId="77777777" w:rsidR="00940027" w:rsidRDefault="00940027">
            <w:pPr>
              <w:pStyle w:val="OtherTableBody"/>
            </w:pPr>
            <w:r>
              <w:t>Specimen used for testing proficiency of the organization performing the testing (Filler)</w:t>
            </w:r>
          </w:p>
        </w:tc>
      </w:tr>
      <w:tr w:rsidR="00940027" w14:paraId="5453D52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04C178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2309DD7" w14:textId="77777777" w:rsidR="00940027" w:rsidRDefault="00940027">
            <w:pPr>
              <w:pStyle w:val="OtherTableBody"/>
            </w:pPr>
            <w:r>
              <w:t>0369</w:t>
            </w:r>
          </w:p>
        </w:tc>
        <w:tc>
          <w:tcPr>
            <w:tcW w:w="2693" w:type="dxa"/>
          </w:tcPr>
          <w:p w14:paraId="7E24399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EC232B1" w14:textId="77777777" w:rsidR="00940027" w:rsidRDefault="00940027">
            <w:pPr>
              <w:pStyle w:val="OtherTableBody"/>
            </w:pPr>
            <w:r>
              <w:t>G</w:t>
            </w:r>
          </w:p>
        </w:tc>
        <w:tc>
          <w:tcPr>
            <w:tcW w:w="3544" w:type="dxa"/>
          </w:tcPr>
          <w:p w14:paraId="0B1F8C3E" w14:textId="77777777" w:rsidR="00940027" w:rsidRDefault="00940027">
            <w:pPr>
              <w:pStyle w:val="OtherTableBody"/>
            </w:pPr>
            <w:r>
              <w:t>Group (where a specimen consists of multiple individual elements that are not individually identified)</w:t>
            </w:r>
          </w:p>
        </w:tc>
      </w:tr>
      <w:tr w:rsidR="00940027" w14:paraId="0ADE883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F242C1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9BBD3FC" w14:textId="77777777" w:rsidR="00940027" w:rsidRDefault="00940027">
            <w:pPr>
              <w:pStyle w:val="OtherTableBody"/>
            </w:pPr>
            <w:r>
              <w:t>0369</w:t>
            </w:r>
          </w:p>
        </w:tc>
        <w:tc>
          <w:tcPr>
            <w:tcW w:w="2693" w:type="dxa"/>
          </w:tcPr>
          <w:p w14:paraId="55C0206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6A899B7" w14:textId="77777777" w:rsidR="00940027" w:rsidRDefault="00940027">
            <w:pPr>
              <w:pStyle w:val="OtherTableBody"/>
            </w:pPr>
            <w:r>
              <w:t>L</w:t>
            </w:r>
          </w:p>
        </w:tc>
        <w:tc>
          <w:tcPr>
            <w:tcW w:w="3544" w:type="dxa"/>
          </w:tcPr>
          <w:p w14:paraId="4D1DCA16" w14:textId="77777777" w:rsidR="00940027" w:rsidRDefault="00940027">
            <w:pPr>
              <w:pStyle w:val="OtherTableBody"/>
            </w:pPr>
            <w:r>
              <w:t>Pool (aliquots of individual specimens combined to form a single specimen representing all of the components.)</w:t>
            </w:r>
          </w:p>
        </w:tc>
      </w:tr>
      <w:tr w:rsidR="00940027" w14:paraId="3EFC1CD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61C276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1208591" w14:textId="77777777" w:rsidR="00940027" w:rsidRDefault="00940027">
            <w:pPr>
              <w:pStyle w:val="OtherTableBody"/>
            </w:pPr>
            <w:r>
              <w:t>0369</w:t>
            </w:r>
          </w:p>
        </w:tc>
        <w:tc>
          <w:tcPr>
            <w:tcW w:w="2693" w:type="dxa"/>
          </w:tcPr>
          <w:p w14:paraId="67B0DBC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6EC1B71" w14:textId="77777777" w:rsidR="00940027" w:rsidRDefault="00940027">
            <w:pPr>
              <w:pStyle w:val="OtherTableBody"/>
            </w:pPr>
            <w:r>
              <w:t>O</w:t>
            </w:r>
          </w:p>
        </w:tc>
        <w:tc>
          <w:tcPr>
            <w:tcW w:w="3544" w:type="dxa"/>
          </w:tcPr>
          <w:p w14:paraId="2AE56FBB" w14:textId="77777777" w:rsidR="00940027" w:rsidRDefault="00940027">
            <w:pPr>
              <w:pStyle w:val="OtherTableBody"/>
            </w:pPr>
            <w:r>
              <w:t>Specimen used for testing Operator Proficiency</w:t>
            </w:r>
          </w:p>
        </w:tc>
      </w:tr>
      <w:tr w:rsidR="00940027" w14:paraId="05D8B01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8EA6D7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4776660" w14:textId="77777777" w:rsidR="00940027" w:rsidRDefault="00940027">
            <w:pPr>
              <w:pStyle w:val="OtherTableBody"/>
            </w:pPr>
            <w:r>
              <w:t>0369</w:t>
            </w:r>
          </w:p>
        </w:tc>
        <w:tc>
          <w:tcPr>
            <w:tcW w:w="2693" w:type="dxa"/>
          </w:tcPr>
          <w:p w14:paraId="739F1E0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A50ED3B" w14:textId="77777777" w:rsidR="00940027" w:rsidRDefault="00940027">
            <w:pPr>
              <w:pStyle w:val="OtherTableBody"/>
            </w:pPr>
            <w:r>
              <w:t>P</w:t>
            </w:r>
          </w:p>
        </w:tc>
        <w:tc>
          <w:tcPr>
            <w:tcW w:w="3544" w:type="dxa"/>
          </w:tcPr>
          <w:p w14:paraId="4DA9CADF" w14:textId="77777777" w:rsidR="00940027" w:rsidRDefault="00940027">
            <w:pPr>
              <w:pStyle w:val="OtherTableBody"/>
            </w:pPr>
            <w:r>
              <w:t>Patient (default if blank component value)</w:t>
            </w:r>
          </w:p>
        </w:tc>
      </w:tr>
      <w:tr w:rsidR="00940027" w14:paraId="4FC6C69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4E75AF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A996098" w14:textId="77777777" w:rsidR="00940027" w:rsidRDefault="00940027">
            <w:pPr>
              <w:pStyle w:val="OtherTableBody"/>
            </w:pPr>
            <w:r>
              <w:t>0369</w:t>
            </w:r>
          </w:p>
        </w:tc>
        <w:tc>
          <w:tcPr>
            <w:tcW w:w="2693" w:type="dxa"/>
          </w:tcPr>
          <w:p w14:paraId="091B56C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8DDB70F" w14:textId="77777777" w:rsidR="00940027" w:rsidRDefault="00940027">
            <w:pPr>
              <w:pStyle w:val="OtherTableBody"/>
            </w:pPr>
            <w:r>
              <w:t>Q</w:t>
            </w:r>
          </w:p>
        </w:tc>
        <w:tc>
          <w:tcPr>
            <w:tcW w:w="3544" w:type="dxa"/>
          </w:tcPr>
          <w:p w14:paraId="6CC4AA51" w14:textId="77777777" w:rsidR="00940027" w:rsidRDefault="00940027">
            <w:pPr>
              <w:pStyle w:val="OtherTableBody"/>
            </w:pPr>
            <w:r>
              <w:t>Control specimen</w:t>
            </w:r>
          </w:p>
        </w:tc>
      </w:tr>
      <w:tr w:rsidR="00940027" w14:paraId="549531D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7BE18C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2C9566B" w14:textId="77777777" w:rsidR="00940027" w:rsidRDefault="00940027">
            <w:pPr>
              <w:pStyle w:val="OtherTableBody"/>
            </w:pPr>
            <w:r>
              <w:t>0369</w:t>
            </w:r>
          </w:p>
        </w:tc>
        <w:tc>
          <w:tcPr>
            <w:tcW w:w="2693" w:type="dxa"/>
          </w:tcPr>
          <w:p w14:paraId="310535B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FE993A7" w14:textId="77777777" w:rsidR="00940027" w:rsidRDefault="00940027">
            <w:pPr>
              <w:pStyle w:val="OtherTableBody"/>
            </w:pPr>
            <w:r>
              <w:t>R</w:t>
            </w:r>
          </w:p>
        </w:tc>
        <w:tc>
          <w:tcPr>
            <w:tcW w:w="3544" w:type="dxa"/>
          </w:tcPr>
          <w:p w14:paraId="2ED24B08" w14:textId="77777777" w:rsidR="00940027" w:rsidRDefault="00940027">
            <w:pPr>
              <w:pStyle w:val="OtherTableBody"/>
            </w:pPr>
            <w:r>
              <w:t>Replicate (of patient sample as a control)</w:t>
            </w:r>
          </w:p>
        </w:tc>
      </w:tr>
      <w:tr w:rsidR="00940027" w14:paraId="736E38A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AA51CC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B4EEAAC" w14:textId="77777777" w:rsidR="00940027" w:rsidRDefault="00940027">
            <w:pPr>
              <w:pStyle w:val="OtherTableBody"/>
            </w:pPr>
            <w:r>
              <w:t>0369</w:t>
            </w:r>
          </w:p>
        </w:tc>
        <w:tc>
          <w:tcPr>
            <w:tcW w:w="2693" w:type="dxa"/>
          </w:tcPr>
          <w:p w14:paraId="0D8D884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9B0C8D5" w14:textId="77777777" w:rsidR="00940027" w:rsidRDefault="00940027">
            <w:pPr>
              <w:pStyle w:val="OtherTableBody"/>
            </w:pPr>
            <w:r>
              <w:t>V</w:t>
            </w:r>
          </w:p>
        </w:tc>
        <w:tc>
          <w:tcPr>
            <w:tcW w:w="3544" w:type="dxa"/>
          </w:tcPr>
          <w:p w14:paraId="5E155517" w14:textId="77777777" w:rsidR="00940027" w:rsidRDefault="00940027">
            <w:pPr>
              <w:pStyle w:val="OtherTableBody"/>
            </w:pPr>
            <w:r>
              <w:t>Verifying Calibrator, used for periodic calibration checks</w:t>
            </w:r>
          </w:p>
        </w:tc>
      </w:tr>
      <w:tr w:rsidR="00940027" w14:paraId="5F4FC12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680750C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69173C7A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3B77FC79" w14:textId="77777777" w:rsidR="00940027" w:rsidRDefault="00940027">
            <w:pPr>
              <w:pStyle w:val="OtherTableBody"/>
            </w:pPr>
            <w:r>
              <w:t>Container status</w:t>
            </w:r>
          </w:p>
        </w:tc>
        <w:tc>
          <w:tcPr>
            <w:tcW w:w="1701" w:type="dxa"/>
          </w:tcPr>
          <w:p w14:paraId="051D73DE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55F2D12E" w14:textId="77777777" w:rsidR="00940027" w:rsidRDefault="00940027">
            <w:pPr>
              <w:pStyle w:val="OtherTableBody"/>
            </w:pPr>
          </w:p>
        </w:tc>
      </w:tr>
      <w:tr w:rsidR="00940027" w14:paraId="2996858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1B0ECA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B737817" w14:textId="77777777" w:rsidR="00940027" w:rsidRDefault="00940027">
            <w:pPr>
              <w:pStyle w:val="OtherTableBody"/>
            </w:pPr>
            <w:r>
              <w:t>0370</w:t>
            </w:r>
          </w:p>
        </w:tc>
        <w:tc>
          <w:tcPr>
            <w:tcW w:w="2693" w:type="dxa"/>
          </w:tcPr>
          <w:p w14:paraId="27D2F7C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3776214" w14:textId="77777777" w:rsidR="00940027" w:rsidRDefault="00940027">
            <w:pPr>
              <w:pStyle w:val="OtherTableBody"/>
            </w:pPr>
            <w:r>
              <w:t>I</w:t>
            </w:r>
          </w:p>
        </w:tc>
        <w:tc>
          <w:tcPr>
            <w:tcW w:w="3544" w:type="dxa"/>
          </w:tcPr>
          <w:p w14:paraId="75FA9797" w14:textId="77777777" w:rsidR="00940027" w:rsidRDefault="00940027">
            <w:pPr>
              <w:pStyle w:val="OtherTableBody"/>
            </w:pPr>
            <w:r>
              <w:t>Identified</w:t>
            </w:r>
          </w:p>
        </w:tc>
      </w:tr>
      <w:tr w:rsidR="00940027" w14:paraId="44B92C1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E8C4CE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76F05BF" w14:textId="77777777" w:rsidR="00940027" w:rsidRDefault="00940027">
            <w:pPr>
              <w:pStyle w:val="OtherTableBody"/>
            </w:pPr>
            <w:r>
              <w:t>0370</w:t>
            </w:r>
          </w:p>
        </w:tc>
        <w:tc>
          <w:tcPr>
            <w:tcW w:w="2693" w:type="dxa"/>
          </w:tcPr>
          <w:p w14:paraId="393C435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7EFF0A4" w14:textId="77777777" w:rsidR="00940027" w:rsidRDefault="00940027">
            <w:pPr>
              <w:pStyle w:val="OtherTableBody"/>
            </w:pPr>
            <w:r>
              <w:t>L</w:t>
            </w:r>
          </w:p>
        </w:tc>
        <w:tc>
          <w:tcPr>
            <w:tcW w:w="3544" w:type="dxa"/>
          </w:tcPr>
          <w:p w14:paraId="2AEF9879" w14:textId="77777777" w:rsidR="00940027" w:rsidRDefault="00940027">
            <w:pPr>
              <w:pStyle w:val="OtherTableBody"/>
            </w:pPr>
            <w:r>
              <w:t>Left Equipment</w:t>
            </w:r>
          </w:p>
        </w:tc>
      </w:tr>
      <w:tr w:rsidR="00940027" w14:paraId="4FA1874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EDCD81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95B394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0370</w:t>
            </w:r>
          </w:p>
        </w:tc>
        <w:tc>
          <w:tcPr>
            <w:tcW w:w="2693" w:type="dxa"/>
          </w:tcPr>
          <w:p w14:paraId="4BB259B3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1428053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M</w:t>
            </w:r>
          </w:p>
        </w:tc>
        <w:tc>
          <w:tcPr>
            <w:tcW w:w="3544" w:type="dxa"/>
          </w:tcPr>
          <w:p w14:paraId="5E5DCD8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Missing</w:t>
            </w:r>
          </w:p>
        </w:tc>
      </w:tr>
      <w:tr w:rsidR="00940027" w14:paraId="6BBAA26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2CECE11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52C4028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0370</w:t>
            </w:r>
          </w:p>
        </w:tc>
        <w:tc>
          <w:tcPr>
            <w:tcW w:w="2693" w:type="dxa"/>
          </w:tcPr>
          <w:p w14:paraId="44A27A5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83B74E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</w:t>
            </w:r>
          </w:p>
        </w:tc>
        <w:tc>
          <w:tcPr>
            <w:tcW w:w="3544" w:type="dxa"/>
          </w:tcPr>
          <w:p w14:paraId="0BFFB475" w14:textId="77777777" w:rsidR="00940027" w:rsidRDefault="00940027">
            <w:pPr>
              <w:pStyle w:val="OtherTableBody"/>
            </w:pPr>
            <w:r>
              <w:t>In Process</w:t>
            </w:r>
          </w:p>
        </w:tc>
      </w:tr>
      <w:tr w:rsidR="00940027" w14:paraId="67959BA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1F42DB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F8AB499" w14:textId="77777777" w:rsidR="00940027" w:rsidRDefault="00940027">
            <w:pPr>
              <w:pStyle w:val="OtherTableBody"/>
            </w:pPr>
            <w:r>
              <w:t>0370</w:t>
            </w:r>
          </w:p>
        </w:tc>
        <w:tc>
          <w:tcPr>
            <w:tcW w:w="2693" w:type="dxa"/>
          </w:tcPr>
          <w:p w14:paraId="473F39C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F998713" w14:textId="77777777" w:rsidR="00940027" w:rsidRDefault="00940027">
            <w:pPr>
              <w:pStyle w:val="OtherTableBody"/>
            </w:pPr>
            <w:r>
              <w:t>P</w:t>
            </w:r>
          </w:p>
        </w:tc>
        <w:tc>
          <w:tcPr>
            <w:tcW w:w="3544" w:type="dxa"/>
          </w:tcPr>
          <w:p w14:paraId="1FDFCBAE" w14:textId="77777777" w:rsidR="00940027" w:rsidRDefault="00940027">
            <w:pPr>
              <w:pStyle w:val="OtherTableBody"/>
            </w:pPr>
            <w:r>
              <w:t>In Position</w:t>
            </w:r>
          </w:p>
        </w:tc>
      </w:tr>
      <w:tr w:rsidR="00940027" w14:paraId="4E1B0E2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180BCB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2D4A606" w14:textId="77777777" w:rsidR="00940027" w:rsidRDefault="00940027">
            <w:pPr>
              <w:pStyle w:val="OtherTableBody"/>
            </w:pPr>
            <w:r>
              <w:t>0370</w:t>
            </w:r>
          </w:p>
        </w:tc>
        <w:tc>
          <w:tcPr>
            <w:tcW w:w="2693" w:type="dxa"/>
          </w:tcPr>
          <w:p w14:paraId="62F2239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E4C8250" w14:textId="77777777" w:rsidR="00940027" w:rsidRDefault="00940027">
            <w:pPr>
              <w:pStyle w:val="OtherTableBody"/>
            </w:pPr>
            <w:r>
              <w:t>R</w:t>
            </w:r>
          </w:p>
        </w:tc>
        <w:tc>
          <w:tcPr>
            <w:tcW w:w="3544" w:type="dxa"/>
          </w:tcPr>
          <w:p w14:paraId="5830402E" w14:textId="77777777" w:rsidR="00940027" w:rsidRDefault="00940027">
            <w:pPr>
              <w:pStyle w:val="OtherTableBody"/>
            </w:pPr>
            <w:r>
              <w:t>Process Completed</w:t>
            </w:r>
          </w:p>
        </w:tc>
      </w:tr>
      <w:tr w:rsidR="00940027" w14:paraId="5AB1E46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EFA1DF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C5D8BD6" w14:textId="77777777" w:rsidR="00940027" w:rsidRDefault="00940027">
            <w:pPr>
              <w:pStyle w:val="OtherTableBody"/>
            </w:pPr>
            <w:r>
              <w:t>0370</w:t>
            </w:r>
          </w:p>
        </w:tc>
        <w:tc>
          <w:tcPr>
            <w:tcW w:w="2693" w:type="dxa"/>
          </w:tcPr>
          <w:p w14:paraId="0BCA869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39AB76E" w14:textId="77777777" w:rsidR="00940027" w:rsidRDefault="00940027">
            <w:pPr>
              <w:pStyle w:val="OtherTableBody"/>
            </w:pPr>
            <w:r>
              <w:t>U</w:t>
            </w:r>
          </w:p>
        </w:tc>
        <w:tc>
          <w:tcPr>
            <w:tcW w:w="3544" w:type="dxa"/>
          </w:tcPr>
          <w:p w14:paraId="117BEFF9" w14:textId="77777777" w:rsidR="00940027" w:rsidRDefault="00940027">
            <w:pPr>
              <w:pStyle w:val="OtherTableBody"/>
            </w:pPr>
            <w:r>
              <w:t>Unknown</w:t>
            </w:r>
          </w:p>
        </w:tc>
      </w:tr>
      <w:tr w:rsidR="00940027" w14:paraId="31E1A19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594C93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7F835D8" w14:textId="77777777" w:rsidR="00940027" w:rsidRDefault="00940027">
            <w:pPr>
              <w:pStyle w:val="OtherTableBody"/>
            </w:pPr>
            <w:r>
              <w:t>0370</w:t>
            </w:r>
          </w:p>
        </w:tc>
        <w:tc>
          <w:tcPr>
            <w:tcW w:w="2693" w:type="dxa"/>
          </w:tcPr>
          <w:p w14:paraId="38368AD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F793F1C" w14:textId="77777777" w:rsidR="00940027" w:rsidRDefault="00940027">
            <w:pPr>
              <w:pStyle w:val="OtherTableBody"/>
            </w:pPr>
            <w:r>
              <w:t>X</w:t>
            </w:r>
          </w:p>
        </w:tc>
        <w:tc>
          <w:tcPr>
            <w:tcW w:w="3544" w:type="dxa"/>
          </w:tcPr>
          <w:p w14:paraId="0976E95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Container Unavailable</w:t>
            </w:r>
          </w:p>
        </w:tc>
      </w:tr>
      <w:tr w:rsidR="00940027" w14:paraId="084C5F8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800FD8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HL7</w:t>
            </w:r>
          </w:p>
        </w:tc>
        <w:tc>
          <w:tcPr>
            <w:tcW w:w="709" w:type="dxa"/>
          </w:tcPr>
          <w:p w14:paraId="190B6F4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2693" w:type="dxa"/>
          </w:tcPr>
          <w:p w14:paraId="66B7B51A" w14:textId="77777777" w:rsidR="00940027" w:rsidRDefault="00940027">
            <w:pPr>
              <w:pStyle w:val="OtherTableBody"/>
            </w:pPr>
            <w:r>
              <w:t>Additive/Preservative</w:t>
            </w:r>
          </w:p>
        </w:tc>
        <w:tc>
          <w:tcPr>
            <w:tcW w:w="1701" w:type="dxa"/>
          </w:tcPr>
          <w:p w14:paraId="30AB91E5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4108C3CD" w14:textId="77777777" w:rsidR="00940027" w:rsidRDefault="00940027">
            <w:pPr>
              <w:pStyle w:val="OtherTableBody"/>
            </w:pPr>
          </w:p>
        </w:tc>
      </w:tr>
      <w:tr w:rsidR="00940027" w14:paraId="00AB072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4F864A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83B1D02" w14:textId="77777777" w:rsidR="00940027" w:rsidRDefault="00940027">
            <w:pPr>
              <w:pStyle w:val="OtherTableBody"/>
            </w:pPr>
            <w:r>
              <w:t>0371</w:t>
            </w:r>
          </w:p>
        </w:tc>
        <w:tc>
          <w:tcPr>
            <w:tcW w:w="2693" w:type="dxa"/>
          </w:tcPr>
          <w:p w14:paraId="0ED4BFC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2CD037E" w14:textId="77777777" w:rsidR="00940027" w:rsidRDefault="00940027">
            <w:pPr>
              <w:pStyle w:val="OtherTableBody"/>
            </w:pPr>
            <w:r>
              <w:t>ACDA</w:t>
            </w:r>
          </w:p>
        </w:tc>
        <w:tc>
          <w:tcPr>
            <w:tcW w:w="3544" w:type="dxa"/>
          </w:tcPr>
          <w:p w14:paraId="5E0BAAF9" w14:textId="77777777" w:rsidR="00940027" w:rsidRDefault="00940027">
            <w:pPr>
              <w:pStyle w:val="OtherTableBody"/>
            </w:pPr>
            <w:r>
              <w:t>ACD Solution A</w:t>
            </w:r>
          </w:p>
        </w:tc>
      </w:tr>
      <w:tr w:rsidR="00940027" w14:paraId="079E81F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C3D02F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BA84568" w14:textId="77777777" w:rsidR="00940027" w:rsidRDefault="00940027">
            <w:pPr>
              <w:pStyle w:val="OtherTableBody"/>
            </w:pPr>
            <w:r>
              <w:t>0371</w:t>
            </w:r>
          </w:p>
        </w:tc>
        <w:tc>
          <w:tcPr>
            <w:tcW w:w="2693" w:type="dxa"/>
          </w:tcPr>
          <w:p w14:paraId="517B6D2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716C710" w14:textId="77777777" w:rsidR="00940027" w:rsidRDefault="00940027">
            <w:pPr>
              <w:pStyle w:val="OtherTableBody"/>
            </w:pPr>
            <w:r>
              <w:t>ACDB</w:t>
            </w:r>
          </w:p>
        </w:tc>
        <w:tc>
          <w:tcPr>
            <w:tcW w:w="3544" w:type="dxa"/>
          </w:tcPr>
          <w:p w14:paraId="0FDF6125" w14:textId="77777777" w:rsidR="00940027" w:rsidRDefault="00940027">
            <w:pPr>
              <w:pStyle w:val="OtherTableBody"/>
            </w:pPr>
            <w:r>
              <w:t>ACD Solution B</w:t>
            </w:r>
          </w:p>
        </w:tc>
      </w:tr>
      <w:tr w:rsidR="00940027" w14:paraId="45A3DEB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6ED8D9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25CD888" w14:textId="77777777" w:rsidR="00940027" w:rsidRDefault="00940027">
            <w:pPr>
              <w:pStyle w:val="OtherTableBody"/>
            </w:pPr>
            <w:r>
              <w:t>0371</w:t>
            </w:r>
          </w:p>
        </w:tc>
        <w:tc>
          <w:tcPr>
            <w:tcW w:w="2693" w:type="dxa"/>
          </w:tcPr>
          <w:p w14:paraId="7EEB9F9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0572B71" w14:textId="77777777" w:rsidR="00940027" w:rsidRDefault="00940027">
            <w:pPr>
              <w:pStyle w:val="OtherTableBody"/>
            </w:pPr>
            <w:r>
              <w:t>ACET</w:t>
            </w:r>
          </w:p>
        </w:tc>
        <w:tc>
          <w:tcPr>
            <w:tcW w:w="3544" w:type="dxa"/>
          </w:tcPr>
          <w:p w14:paraId="1B2A6CFD" w14:textId="77777777" w:rsidR="00940027" w:rsidRDefault="00940027">
            <w:pPr>
              <w:pStyle w:val="OtherTableBody"/>
            </w:pPr>
            <w:r>
              <w:t>Acetic Acid</w:t>
            </w:r>
          </w:p>
        </w:tc>
      </w:tr>
      <w:tr w:rsidR="00940027" w14:paraId="10A9BDA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AA3937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05CB0D8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0371</w:t>
            </w:r>
          </w:p>
        </w:tc>
        <w:tc>
          <w:tcPr>
            <w:tcW w:w="2693" w:type="dxa"/>
          </w:tcPr>
          <w:p w14:paraId="6EF910ED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640B58B8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AMIES</w:t>
            </w:r>
          </w:p>
        </w:tc>
        <w:tc>
          <w:tcPr>
            <w:tcW w:w="3544" w:type="dxa"/>
          </w:tcPr>
          <w:p w14:paraId="2257782B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Amies transport medium</w:t>
            </w:r>
          </w:p>
        </w:tc>
      </w:tr>
      <w:tr w:rsidR="00940027" w14:paraId="3D9910C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ADC58D9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52495FBD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0371</w:t>
            </w:r>
          </w:p>
        </w:tc>
        <w:tc>
          <w:tcPr>
            <w:tcW w:w="2693" w:type="dxa"/>
          </w:tcPr>
          <w:p w14:paraId="63EAA682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3C02A2B1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BACTM</w:t>
            </w:r>
          </w:p>
        </w:tc>
        <w:tc>
          <w:tcPr>
            <w:tcW w:w="3544" w:type="dxa"/>
          </w:tcPr>
          <w:p w14:paraId="4C28357E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Bacterial Transport medium</w:t>
            </w:r>
          </w:p>
        </w:tc>
      </w:tr>
      <w:tr w:rsidR="00940027" w14:paraId="2B622D2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42521EB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0F9311BC" w14:textId="77777777" w:rsidR="00940027" w:rsidRDefault="00940027">
            <w:pPr>
              <w:pStyle w:val="OtherTableBody"/>
            </w:pPr>
            <w:r>
              <w:t>0371</w:t>
            </w:r>
          </w:p>
        </w:tc>
        <w:tc>
          <w:tcPr>
            <w:tcW w:w="2693" w:type="dxa"/>
          </w:tcPr>
          <w:p w14:paraId="181C193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9000423" w14:textId="77777777" w:rsidR="00940027" w:rsidRDefault="00940027">
            <w:pPr>
              <w:pStyle w:val="OtherTableBody"/>
            </w:pPr>
            <w:r>
              <w:t>BF10</w:t>
            </w:r>
          </w:p>
        </w:tc>
        <w:tc>
          <w:tcPr>
            <w:tcW w:w="3544" w:type="dxa"/>
          </w:tcPr>
          <w:p w14:paraId="60AB6C2F" w14:textId="77777777" w:rsidR="00940027" w:rsidRDefault="00940027">
            <w:pPr>
              <w:pStyle w:val="OtherTableBody"/>
            </w:pPr>
            <w:r>
              <w:t>Buffered 10% formalin</w:t>
            </w:r>
          </w:p>
        </w:tc>
      </w:tr>
      <w:tr w:rsidR="00940027" w14:paraId="12EEB84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06A0D9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F9892C8" w14:textId="77777777" w:rsidR="00940027" w:rsidRDefault="00940027">
            <w:pPr>
              <w:pStyle w:val="OtherTableBody"/>
            </w:pPr>
            <w:r>
              <w:t>0371</w:t>
            </w:r>
          </w:p>
        </w:tc>
        <w:tc>
          <w:tcPr>
            <w:tcW w:w="2693" w:type="dxa"/>
          </w:tcPr>
          <w:p w14:paraId="0B43C13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15874E2" w14:textId="77777777" w:rsidR="00940027" w:rsidRDefault="00940027">
            <w:pPr>
              <w:pStyle w:val="OtherTableBody"/>
            </w:pPr>
            <w:r>
              <w:t>BOR</w:t>
            </w:r>
          </w:p>
        </w:tc>
        <w:tc>
          <w:tcPr>
            <w:tcW w:w="3544" w:type="dxa"/>
          </w:tcPr>
          <w:p w14:paraId="7988DF62" w14:textId="77777777" w:rsidR="00940027" w:rsidRDefault="00940027">
            <w:pPr>
              <w:pStyle w:val="OtherTableBody"/>
            </w:pPr>
            <w:r>
              <w:t>Borate Boric Acid</w:t>
            </w:r>
          </w:p>
        </w:tc>
      </w:tr>
      <w:tr w:rsidR="00940027" w14:paraId="22F34A0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B20311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D0738A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0371</w:t>
            </w:r>
          </w:p>
        </w:tc>
        <w:tc>
          <w:tcPr>
            <w:tcW w:w="2693" w:type="dxa"/>
          </w:tcPr>
          <w:p w14:paraId="2914889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13C8548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BOUIN</w:t>
            </w:r>
          </w:p>
        </w:tc>
        <w:tc>
          <w:tcPr>
            <w:tcW w:w="3544" w:type="dxa"/>
          </w:tcPr>
          <w:p w14:paraId="0760ADA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Bouin's solution</w:t>
            </w:r>
          </w:p>
        </w:tc>
      </w:tr>
      <w:tr w:rsidR="00940027" w14:paraId="3426AFE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A6C686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5BEF1508" w14:textId="77777777" w:rsidR="00940027" w:rsidRDefault="00940027">
            <w:pPr>
              <w:pStyle w:val="OtherTableBody"/>
            </w:pPr>
            <w:r>
              <w:t>0371</w:t>
            </w:r>
          </w:p>
        </w:tc>
        <w:tc>
          <w:tcPr>
            <w:tcW w:w="2693" w:type="dxa"/>
          </w:tcPr>
          <w:p w14:paraId="7E06C24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457E69F" w14:textId="77777777" w:rsidR="00940027" w:rsidRDefault="00940027">
            <w:pPr>
              <w:pStyle w:val="OtherTableBody"/>
            </w:pPr>
            <w:r>
              <w:t>BSKM</w:t>
            </w:r>
          </w:p>
        </w:tc>
        <w:tc>
          <w:tcPr>
            <w:tcW w:w="3544" w:type="dxa"/>
          </w:tcPr>
          <w:p w14:paraId="1B3750E2" w14:textId="77777777" w:rsidR="00940027" w:rsidRDefault="00940027">
            <w:pPr>
              <w:pStyle w:val="OtherTableBody"/>
            </w:pPr>
            <w:r>
              <w:t>Buffered skim milk</w:t>
            </w:r>
          </w:p>
        </w:tc>
      </w:tr>
      <w:tr w:rsidR="00940027" w14:paraId="5D406D3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B3683B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568AF3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0371</w:t>
            </w:r>
          </w:p>
        </w:tc>
        <w:tc>
          <w:tcPr>
            <w:tcW w:w="2693" w:type="dxa"/>
          </w:tcPr>
          <w:p w14:paraId="1C15DA3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D61740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C32</w:t>
            </w:r>
          </w:p>
        </w:tc>
        <w:tc>
          <w:tcPr>
            <w:tcW w:w="3544" w:type="dxa"/>
          </w:tcPr>
          <w:p w14:paraId="6EAC262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3.2%  Citrate</w:t>
            </w:r>
          </w:p>
        </w:tc>
      </w:tr>
      <w:tr w:rsidR="00940027" w14:paraId="1AD2C1A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BAA1ED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186EB5E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0371</w:t>
            </w:r>
          </w:p>
        </w:tc>
        <w:tc>
          <w:tcPr>
            <w:tcW w:w="2693" w:type="dxa"/>
          </w:tcPr>
          <w:p w14:paraId="6A44A8B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70A74B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C38</w:t>
            </w:r>
          </w:p>
        </w:tc>
        <w:tc>
          <w:tcPr>
            <w:tcW w:w="3544" w:type="dxa"/>
          </w:tcPr>
          <w:p w14:paraId="172C5558" w14:textId="77777777" w:rsidR="00940027" w:rsidRDefault="00940027">
            <w:pPr>
              <w:pStyle w:val="OtherTableBody"/>
            </w:pPr>
            <w:r>
              <w:t>3.8% Citrate</w:t>
            </w:r>
          </w:p>
        </w:tc>
      </w:tr>
      <w:tr w:rsidR="00940027" w14:paraId="273F11A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25CBFE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B39A66D" w14:textId="77777777" w:rsidR="00940027" w:rsidRDefault="00940027">
            <w:pPr>
              <w:pStyle w:val="OtherTableBody"/>
            </w:pPr>
            <w:r>
              <w:t>0371</w:t>
            </w:r>
          </w:p>
        </w:tc>
        <w:tc>
          <w:tcPr>
            <w:tcW w:w="2693" w:type="dxa"/>
          </w:tcPr>
          <w:p w14:paraId="4DB28A5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5716D1D" w14:textId="77777777" w:rsidR="00940027" w:rsidRDefault="00940027">
            <w:pPr>
              <w:pStyle w:val="OtherTableBody"/>
            </w:pPr>
            <w:r>
              <w:t>CARS</w:t>
            </w:r>
          </w:p>
        </w:tc>
        <w:tc>
          <w:tcPr>
            <w:tcW w:w="3544" w:type="dxa"/>
          </w:tcPr>
          <w:p w14:paraId="7B73DF01" w14:textId="77777777" w:rsidR="00940027" w:rsidRDefault="00940027">
            <w:pPr>
              <w:pStyle w:val="OtherTableBody"/>
            </w:pPr>
            <w:r>
              <w:t>Carson's Modified 10% formalin</w:t>
            </w:r>
          </w:p>
        </w:tc>
      </w:tr>
      <w:tr w:rsidR="00940027" w14:paraId="183D762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9957A9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68D499A" w14:textId="77777777" w:rsidR="00940027" w:rsidRDefault="00940027">
            <w:pPr>
              <w:pStyle w:val="OtherTableBody"/>
            </w:pPr>
            <w:r>
              <w:t>0371</w:t>
            </w:r>
          </w:p>
        </w:tc>
        <w:tc>
          <w:tcPr>
            <w:tcW w:w="2693" w:type="dxa"/>
          </w:tcPr>
          <w:p w14:paraId="654D62B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4D2365D" w14:textId="77777777" w:rsidR="00940027" w:rsidRDefault="00940027">
            <w:pPr>
              <w:pStyle w:val="OtherTableBody"/>
            </w:pPr>
            <w:r>
              <w:t>CARY</w:t>
            </w:r>
          </w:p>
        </w:tc>
        <w:tc>
          <w:tcPr>
            <w:tcW w:w="3544" w:type="dxa"/>
          </w:tcPr>
          <w:p w14:paraId="6F7C8D16" w14:textId="77777777" w:rsidR="00940027" w:rsidRDefault="00940027">
            <w:pPr>
              <w:pStyle w:val="OtherTableBody"/>
            </w:pPr>
            <w:r>
              <w:t>Cary Blair Medium</w:t>
            </w:r>
          </w:p>
        </w:tc>
      </w:tr>
      <w:tr w:rsidR="00940027" w14:paraId="7E8950F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8E9DAF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E82A6DA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0371</w:t>
            </w:r>
          </w:p>
        </w:tc>
        <w:tc>
          <w:tcPr>
            <w:tcW w:w="2693" w:type="dxa"/>
          </w:tcPr>
          <w:p w14:paraId="4547C09A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6CB4B1C1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CHLTM</w:t>
            </w:r>
          </w:p>
        </w:tc>
        <w:tc>
          <w:tcPr>
            <w:tcW w:w="3544" w:type="dxa"/>
          </w:tcPr>
          <w:p w14:paraId="6B1422D6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Chlamydia transport medium</w:t>
            </w:r>
          </w:p>
        </w:tc>
      </w:tr>
      <w:tr w:rsidR="00940027" w14:paraId="58D265D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4F42337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54F7EF30" w14:textId="77777777" w:rsidR="00940027" w:rsidRDefault="00940027">
            <w:pPr>
              <w:pStyle w:val="OtherTableBody"/>
            </w:pPr>
            <w:r>
              <w:t>0371</w:t>
            </w:r>
          </w:p>
        </w:tc>
        <w:tc>
          <w:tcPr>
            <w:tcW w:w="2693" w:type="dxa"/>
          </w:tcPr>
          <w:p w14:paraId="469FE82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F9A8A64" w14:textId="77777777" w:rsidR="00940027" w:rsidRDefault="00940027">
            <w:pPr>
              <w:pStyle w:val="OtherTableBody"/>
            </w:pPr>
            <w:r>
              <w:t>CTAD</w:t>
            </w:r>
          </w:p>
        </w:tc>
        <w:tc>
          <w:tcPr>
            <w:tcW w:w="3544" w:type="dxa"/>
          </w:tcPr>
          <w:p w14:paraId="66BC172F" w14:textId="77777777" w:rsidR="00940027" w:rsidRDefault="00940027">
            <w:pPr>
              <w:pStyle w:val="OtherTableBody"/>
            </w:pPr>
            <w:r>
              <w:t>CTAD (this should be spelled out if not universally understood)</w:t>
            </w:r>
          </w:p>
        </w:tc>
      </w:tr>
      <w:tr w:rsidR="00940027" w14:paraId="1FE2142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A99443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4DBCA48" w14:textId="77777777" w:rsidR="00940027" w:rsidRDefault="00940027">
            <w:pPr>
              <w:pStyle w:val="OtherTableBody"/>
            </w:pPr>
            <w:r>
              <w:t>0371</w:t>
            </w:r>
          </w:p>
        </w:tc>
        <w:tc>
          <w:tcPr>
            <w:tcW w:w="2693" w:type="dxa"/>
          </w:tcPr>
          <w:p w14:paraId="7EEBD1C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7DB5373" w14:textId="77777777" w:rsidR="00940027" w:rsidRDefault="00940027">
            <w:pPr>
              <w:pStyle w:val="OtherTableBody"/>
            </w:pPr>
            <w:r>
              <w:t>EDTK</w:t>
            </w:r>
          </w:p>
        </w:tc>
        <w:tc>
          <w:tcPr>
            <w:tcW w:w="3544" w:type="dxa"/>
          </w:tcPr>
          <w:p w14:paraId="741D375E" w14:textId="77777777" w:rsidR="00940027" w:rsidRDefault="00940027">
            <w:pPr>
              <w:pStyle w:val="OtherTableBody"/>
            </w:pPr>
            <w:r>
              <w:t>Potassium/K EDTA</w:t>
            </w:r>
          </w:p>
        </w:tc>
      </w:tr>
      <w:tr w:rsidR="00940027" w14:paraId="7CC19FB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F2AD69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976EC7D" w14:textId="77777777" w:rsidR="00940027" w:rsidRDefault="00940027">
            <w:pPr>
              <w:pStyle w:val="OtherTableBody"/>
            </w:pPr>
            <w:r>
              <w:t>0371</w:t>
            </w:r>
          </w:p>
        </w:tc>
        <w:tc>
          <w:tcPr>
            <w:tcW w:w="2693" w:type="dxa"/>
          </w:tcPr>
          <w:p w14:paraId="125B79D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A5ECFD3" w14:textId="77777777" w:rsidR="00940027" w:rsidRDefault="00940027">
            <w:pPr>
              <w:pStyle w:val="OtherTableBody"/>
            </w:pPr>
            <w:r>
              <w:t>EDTK15</w:t>
            </w:r>
          </w:p>
        </w:tc>
        <w:tc>
          <w:tcPr>
            <w:tcW w:w="3544" w:type="dxa"/>
          </w:tcPr>
          <w:p w14:paraId="0257C8DE" w14:textId="77777777" w:rsidR="00940027" w:rsidRDefault="00940027">
            <w:pPr>
              <w:pStyle w:val="OtherTableBody"/>
            </w:pPr>
            <w:r>
              <w:t>Potassium/K EDTA 15%</w:t>
            </w:r>
          </w:p>
        </w:tc>
      </w:tr>
      <w:tr w:rsidR="00940027" w14:paraId="68F310C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B1A5DF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D92EB8D" w14:textId="77777777" w:rsidR="00940027" w:rsidRDefault="00940027">
            <w:pPr>
              <w:pStyle w:val="OtherTableBody"/>
            </w:pPr>
            <w:r>
              <w:t>0371</w:t>
            </w:r>
          </w:p>
        </w:tc>
        <w:tc>
          <w:tcPr>
            <w:tcW w:w="2693" w:type="dxa"/>
          </w:tcPr>
          <w:p w14:paraId="7863438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321B06A" w14:textId="77777777" w:rsidR="00940027" w:rsidRDefault="00940027">
            <w:pPr>
              <w:pStyle w:val="OtherTableBody"/>
            </w:pPr>
            <w:r>
              <w:t>EDTK75</w:t>
            </w:r>
          </w:p>
        </w:tc>
        <w:tc>
          <w:tcPr>
            <w:tcW w:w="3544" w:type="dxa"/>
          </w:tcPr>
          <w:p w14:paraId="0E79926D" w14:textId="77777777" w:rsidR="00940027" w:rsidRDefault="00940027">
            <w:pPr>
              <w:pStyle w:val="OtherTableBody"/>
            </w:pPr>
            <w:r>
              <w:t>Potassium/K EDTA 7.5%</w:t>
            </w:r>
          </w:p>
        </w:tc>
      </w:tr>
      <w:tr w:rsidR="00940027" w14:paraId="7EB1889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FD6759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169BB2E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0371</w:t>
            </w:r>
          </w:p>
        </w:tc>
        <w:tc>
          <w:tcPr>
            <w:tcW w:w="2693" w:type="dxa"/>
          </w:tcPr>
          <w:p w14:paraId="003EBCB1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01D971DA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EDTN</w:t>
            </w:r>
          </w:p>
        </w:tc>
        <w:tc>
          <w:tcPr>
            <w:tcW w:w="3544" w:type="dxa"/>
          </w:tcPr>
          <w:p w14:paraId="0DF1575F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Sodium/Na EDTA</w:t>
            </w:r>
          </w:p>
        </w:tc>
      </w:tr>
      <w:tr w:rsidR="00940027" w14:paraId="4894D60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BD16EBD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2C925082" w14:textId="77777777" w:rsidR="00940027" w:rsidRDefault="00940027">
            <w:pPr>
              <w:pStyle w:val="OtherTableBody"/>
            </w:pPr>
            <w:r>
              <w:t>0371</w:t>
            </w:r>
          </w:p>
        </w:tc>
        <w:tc>
          <w:tcPr>
            <w:tcW w:w="2693" w:type="dxa"/>
          </w:tcPr>
          <w:p w14:paraId="04274AD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26EFC1C" w14:textId="77777777" w:rsidR="00940027" w:rsidRDefault="00940027">
            <w:pPr>
              <w:pStyle w:val="OtherTableBody"/>
            </w:pPr>
            <w:r>
              <w:t>ENT</w:t>
            </w:r>
          </w:p>
        </w:tc>
        <w:tc>
          <w:tcPr>
            <w:tcW w:w="3544" w:type="dxa"/>
          </w:tcPr>
          <w:p w14:paraId="26CAAE7E" w14:textId="77777777" w:rsidR="00940027" w:rsidRDefault="00940027">
            <w:pPr>
              <w:pStyle w:val="OtherTableBody"/>
            </w:pPr>
            <w:r>
              <w:t>Enteric bacteria transport medium</w:t>
            </w:r>
          </w:p>
        </w:tc>
      </w:tr>
      <w:tr w:rsidR="00940027" w14:paraId="7B6AF7B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0E4154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911F262" w14:textId="77777777" w:rsidR="00940027" w:rsidRDefault="00940027">
            <w:pPr>
              <w:pStyle w:val="OtherTableBody"/>
            </w:pPr>
            <w:r>
              <w:t>0371</w:t>
            </w:r>
          </w:p>
        </w:tc>
        <w:tc>
          <w:tcPr>
            <w:tcW w:w="2693" w:type="dxa"/>
          </w:tcPr>
          <w:p w14:paraId="608C510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20E2316" w14:textId="77777777" w:rsidR="00940027" w:rsidRDefault="00940027">
            <w:pPr>
              <w:pStyle w:val="OtherTableBody"/>
            </w:pPr>
            <w:r>
              <w:t>ENT+</w:t>
            </w:r>
          </w:p>
        </w:tc>
        <w:tc>
          <w:tcPr>
            <w:tcW w:w="3544" w:type="dxa"/>
          </w:tcPr>
          <w:p w14:paraId="7364C1C7" w14:textId="77777777" w:rsidR="00940027" w:rsidRDefault="00940027">
            <w:pPr>
              <w:pStyle w:val="OtherTableBody"/>
            </w:pPr>
            <w:r>
              <w:t>Enteric plus</w:t>
            </w:r>
          </w:p>
        </w:tc>
      </w:tr>
      <w:tr w:rsidR="00940027" w14:paraId="7904404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1AEF59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01052EF" w14:textId="77777777" w:rsidR="00940027" w:rsidRDefault="00940027">
            <w:pPr>
              <w:pStyle w:val="OtherTableBody"/>
            </w:pPr>
            <w:r>
              <w:t>0371</w:t>
            </w:r>
          </w:p>
        </w:tc>
        <w:tc>
          <w:tcPr>
            <w:tcW w:w="2693" w:type="dxa"/>
          </w:tcPr>
          <w:p w14:paraId="4D4A73B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C45111D" w14:textId="77777777" w:rsidR="00940027" w:rsidRDefault="00940027">
            <w:pPr>
              <w:pStyle w:val="OtherTableBody"/>
            </w:pPr>
            <w:r>
              <w:t>F10</w:t>
            </w:r>
          </w:p>
        </w:tc>
        <w:tc>
          <w:tcPr>
            <w:tcW w:w="3544" w:type="dxa"/>
          </w:tcPr>
          <w:p w14:paraId="40AE47C6" w14:textId="77777777" w:rsidR="00940027" w:rsidRDefault="00940027">
            <w:pPr>
              <w:pStyle w:val="OtherTableBody"/>
            </w:pPr>
            <w:r>
              <w:t>10% Formalin</w:t>
            </w:r>
          </w:p>
        </w:tc>
      </w:tr>
      <w:tr w:rsidR="00940027" w14:paraId="38A4883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32303B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15168C0" w14:textId="77777777" w:rsidR="00940027" w:rsidRDefault="00940027">
            <w:pPr>
              <w:pStyle w:val="OtherTableBody"/>
            </w:pPr>
            <w:r>
              <w:t>0371</w:t>
            </w:r>
          </w:p>
        </w:tc>
        <w:tc>
          <w:tcPr>
            <w:tcW w:w="2693" w:type="dxa"/>
          </w:tcPr>
          <w:p w14:paraId="0B2C8A9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6CD4122" w14:textId="77777777" w:rsidR="00940027" w:rsidRDefault="00940027">
            <w:pPr>
              <w:pStyle w:val="OtherTableBody"/>
            </w:pPr>
            <w:r>
              <w:t>FDP</w:t>
            </w:r>
          </w:p>
        </w:tc>
        <w:tc>
          <w:tcPr>
            <w:tcW w:w="3544" w:type="dxa"/>
          </w:tcPr>
          <w:p w14:paraId="4B48885F" w14:textId="77777777" w:rsidR="00940027" w:rsidRDefault="00940027">
            <w:pPr>
              <w:pStyle w:val="OtherTableBody"/>
            </w:pPr>
            <w:r>
              <w:t>Thrombin NIH; soybean trypsin inhibitor (Fibrin Degradation Products)</w:t>
            </w:r>
          </w:p>
        </w:tc>
      </w:tr>
      <w:tr w:rsidR="00940027" w14:paraId="2E01936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B0B834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3B8CD1C" w14:textId="77777777" w:rsidR="00940027" w:rsidRDefault="00940027">
            <w:pPr>
              <w:pStyle w:val="OtherTableBody"/>
            </w:pPr>
            <w:r>
              <w:t>0371</w:t>
            </w:r>
          </w:p>
        </w:tc>
        <w:tc>
          <w:tcPr>
            <w:tcW w:w="2693" w:type="dxa"/>
          </w:tcPr>
          <w:p w14:paraId="03A15E2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0A4B8E1" w14:textId="77777777" w:rsidR="00940027" w:rsidRDefault="00940027">
            <w:pPr>
              <w:pStyle w:val="OtherTableBody"/>
            </w:pPr>
            <w:r>
              <w:t>FL10</w:t>
            </w:r>
          </w:p>
        </w:tc>
        <w:tc>
          <w:tcPr>
            <w:tcW w:w="3544" w:type="dxa"/>
          </w:tcPr>
          <w:p w14:paraId="2A5585FA" w14:textId="77777777" w:rsidR="00940027" w:rsidRDefault="00940027">
            <w:pPr>
              <w:pStyle w:val="OtherTableBody"/>
            </w:pPr>
            <w:r>
              <w:t>Sodium Fluoride, 10mg</w:t>
            </w:r>
          </w:p>
        </w:tc>
      </w:tr>
      <w:tr w:rsidR="00940027" w14:paraId="4CBB846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D817AA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B4AA857" w14:textId="77777777" w:rsidR="00940027" w:rsidRDefault="00940027">
            <w:pPr>
              <w:pStyle w:val="OtherTableBody"/>
            </w:pPr>
            <w:r>
              <w:t>0371</w:t>
            </w:r>
          </w:p>
        </w:tc>
        <w:tc>
          <w:tcPr>
            <w:tcW w:w="2693" w:type="dxa"/>
          </w:tcPr>
          <w:p w14:paraId="3A28E56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DF47090" w14:textId="77777777" w:rsidR="00940027" w:rsidRDefault="00940027">
            <w:pPr>
              <w:pStyle w:val="OtherTableBody"/>
            </w:pPr>
            <w:r>
              <w:t>FL100</w:t>
            </w:r>
          </w:p>
        </w:tc>
        <w:tc>
          <w:tcPr>
            <w:tcW w:w="3544" w:type="dxa"/>
          </w:tcPr>
          <w:p w14:paraId="358F123D" w14:textId="77777777" w:rsidR="00940027" w:rsidRDefault="00940027">
            <w:pPr>
              <w:pStyle w:val="OtherTableBody"/>
            </w:pPr>
            <w:r>
              <w:t>Sodium Fluoride, 100mg</w:t>
            </w:r>
          </w:p>
        </w:tc>
      </w:tr>
      <w:tr w:rsidR="00940027" w14:paraId="1CBF48F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0D33FE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3467A1F" w14:textId="77777777" w:rsidR="00940027" w:rsidRDefault="00940027">
            <w:pPr>
              <w:pStyle w:val="OtherTableBody"/>
            </w:pPr>
            <w:r>
              <w:t>0371</w:t>
            </w:r>
          </w:p>
        </w:tc>
        <w:tc>
          <w:tcPr>
            <w:tcW w:w="2693" w:type="dxa"/>
          </w:tcPr>
          <w:p w14:paraId="51C7D9D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AFDF4FC" w14:textId="77777777" w:rsidR="00940027" w:rsidRDefault="00940027">
            <w:pPr>
              <w:pStyle w:val="OtherTableBody"/>
            </w:pPr>
            <w:r>
              <w:t>HCL6</w:t>
            </w:r>
          </w:p>
        </w:tc>
        <w:tc>
          <w:tcPr>
            <w:tcW w:w="3544" w:type="dxa"/>
          </w:tcPr>
          <w:p w14:paraId="7BAC517E" w14:textId="77777777" w:rsidR="00940027" w:rsidRDefault="00940027">
            <w:pPr>
              <w:pStyle w:val="OtherTableBody"/>
            </w:pPr>
            <w:r>
              <w:t>6N HCL</w:t>
            </w:r>
          </w:p>
        </w:tc>
      </w:tr>
      <w:tr w:rsidR="00940027" w14:paraId="71581F8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15FA8E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DDFE9C7" w14:textId="77777777" w:rsidR="00940027" w:rsidRDefault="00940027">
            <w:pPr>
              <w:pStyle w:val="OtherTableBody"/>
            </w:pPr>
            <w:r>
              <w:t>0371</w:t>
            </w:r>
          </w:p>
        </w:tc>
        <w:tc>
          <w:tcPr>
            <w:tcW w:w="2693" w:type="dxa"/>
          </w:tcPr>
          <w:p w14:paraId="1218704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E99214C" w14:textId="77777777" w:rsidR="00940027" w:rsidRDefault="00940027">
            <w:pPr>
              <w:pStyle w:val="OtherTableBody"/>
            </w:pPr>
            <w:r>
              <w:t>HEPA</w:t>
            </w:r>
          </w:p>
        </w:tc>
        <w:tc>
          <w:tcPr>
            <w:tcW w:w="3544" w:type="dxa"/>
          </w:tcPr>
          <w:p w14:paraId="639F4CF4" w14:textId="77777777" w:rsidR="00940027" w:rsidRDefault="00940027">
            <w:pPr>
              <w:pStyle w:val="OtherTableBody"/>
            </w:pPr>
            <w:r>
              <w:t>Ammonium heparin</w:t>
            </w:r>
          </w:p>
        </w:tc>
      </w:tr>
      <w:tr w:rsidR="00940027" w14:paraId="163621A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CBD832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D5D99E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0371</w:t>
            </w:r>
          </w:p>
        </w:tc>
        <w:tc>
          <w:tcPr>
            <w:tcW w:w="2693" w:type="dxa"/>
          </w:tcPr>
          <w:p w14:paraId="3AE717B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E86138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HEPL</w:t>
            </w:r>
          </w:p>
        </w:tc>
        <w:tc>
          <w:tcPr>
            <w:tcW w:w="3544" w:type="dxa"/>
          </w:tcPr>
          <w:p w14:paraId="08A7535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Lithium/Li  Heparin</w:t>
            </w:r>
          </w:p>
        </w:tc>
      </w:tr>
      <w:tr w:rsidR="00940027" w14:paraId="794940A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5B4E738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78171EFD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0371</w:t>
            </w:r>
          </w:p>
        </w:tc>
        <w:tc>
          <w:tcPr>
            <w:tcW w:w="2693" w:type="dxa"/>
          </w:tcPr>
          <w:p w14:paraId="2A0CD356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491454CC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HEPN</w:t>
            </w:r>
          </w:p>
        </w:tc>
        <w:tc>
          <w:tcPr>
            <w:tcW w:w="3544" w:type="dxa"/>
          </w:tcPr>
          <w:p w14:paraId="2C05E5AF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Sodium/Na  Heparin</w:t>
            </w:r>
          </w:p>
        </w:tc>
      </w:tr>
      <w:tr w:rsidR="00940027" w14:paraId="04954EE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A42AEA6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3B32D791" w14:textId="77777777" w:rsidR="00940027" w:rsidRDefault="00940027">
            <w:pPr>
              <w:pStyle w:val="OtherTableBody"/>
            </w:pPr>
            <w:r>
              <w:t>0371</w:t>
            </w:r>
          </w:p>
        </w:tc>
        <w:tc>
          <w:tcPr>
            <w:tcW w:w="2693" w:type="dxa"/>
          </w:tcPr>
          <w:p w14:paraId="2884B78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681BECA" w14:textId="77777777" w:rsidR="00940027" w:rsidRDefault="00940027">
            <w:pPr>
              <w:pStyle w:val="OtherTableBody"/>
            </w:pPr>
            <w:r>
              <w:t>HNO3</w:t>
            </w:r>
          </w:p>
        </w:tc>
        <w:tc>
          <w:tcPr>
            <w:tcW w:w="3544" w:type="dxa"/>
          </w:tcPr>
          <w:p w14:paraId="3A8111D1" w14:textId="77777777" w:rsidR="00940027" w:rsidRDefault="00940027">
            <w:pPr>
              <w:pStyle w:val="OtherTableBody"/>
            </w:pPr>
            <w:r>
              <w:t>Nitric Acid</w:t>
            </w:r>
          </w:p>
        </w:tc>
      </w:tr>
      <w:tr w:rsidR="00940027" w14:paraId="50F52F3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EFFB9F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38D5932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0371</w:t>
            </w:r>
          </w:p>
        </w:tc>
        <w:tc>
          <w:tcPr>
            <w:tcW w:w="2693" w:type="dxa"/>
          </w:tcPr>
          <w:p w14:paraId="40A3BCBD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648C75E0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JKM</w:t>
            </w:r>
          </w:p>
        </w:tc>
        <w:tc>
          <w:tcPr>
            <w:tcW w:w="3544" w:type="dxa"/>
          </w:tcPr>
          <w:p w14:paraId="7B92FCB2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Jones Kendrick Medium</w:t>
            </w:r>
          </w:p>
        </w:tc>
      </w:tr>
      <w:tr w:rsidR="00940027" w14:paraId="50A7A7E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9209F27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23867D07" w14:textId="77777777" w:rsidR="00940027" w:rsidRDefault="00940027">
            <w:pPr>
              <w:pStyle w:val="OtherTableBody"/>
            </w:pPr>
            <w:r>
              <w:t>0371</w:t>
            </w:r>
          </w:p>
        </w:tc>
        <w:tc>
          <w:tcPr>
            <w:tcW w:w="2693" w:type="dxa"/>
          </w:tcPr>
          <w:p w14:paraId="7977318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CB527BE" w14:textId="77777777" w:rsidR="00940027" w:rsidRDefault="00940027">
            <w:pPr>
              <w:pStyle w:val="OtherTableBody"/>
            </w:pPr>
            <w:r>
              <w:t>KARN</w:t>
            </w:r>
          </w:p>
        </w:tc>
        <w:tc>
          <w:tcPr>
            <w:tcW w:w="3544" w:type="dxa"/>
          </w:tcPr>
          <w:p w14:paraId="7CC29A55" w14:textId="77777777" w:rsidR="00940027" w:rsidRDefault="00940027">
            <w:pPr>
              <w:pStyle w:val="OtherTableBody"/>
            </w:pPr>
            <w:r>
              <w:t>Karnovsky's fixative</w:t>
            </w:r>
          </w:p>
        </w:tc>
      </w:tr>
      <w:tr w:rsidR="00940027" w14:paraId="1CFB656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AE096C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505AFBB" w14:textId="77777777" w:rsidR="00940027" w:rsidRDefault="00940027">
            <w:pPr>
              <w:pStyle w:val="OtherTableBody"/>
            </w:pPr>
            <w:r>
              <w:t>0371</w:t>
            </w:r>
          </w:p>
        </w:tc>
        <w:tc>
          <w:tcPr>
            <w:tcW w:w="2693" w:type="dxa"/>
          </w:tcPr>
          <w:p w14:paraId="6633656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CC73E9F" w14:textId="77777777" w:rsidR="00940027" w:rsidRDefault="00940027">
            <w:pPr>
              <w:pStyle w:val="OtherTableBody"/>
            </w:pPr>
            <w:r>
              <w:t>KOX</w:t>
            </w:r>
          </w:p>
        </w:tc>
        <w:tc>
          <w:tcPr>
            <w:tcW w:w="3544" w:type="dxa"/>
          </w:tcPr>
          <w:p w14:paraId="62BA37CC" w14:textId="77777777" w:rsidR="00940027" w:rsidRDefault="00940027">
            <w:pPr>
              <w:pStyle w:val="OtherTableBody"/>
            </w:pPr>
            <w:r>
              <w:t>Potassium Oxalate</w:t>
            </w:r>
          </w:p>
        </w:tc>
      </w:tr>
      <w:tr w:rsidR="00940027" w14:paraId="4B90C2B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36CECA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4C018F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0371</w:t>
            </w:r>
          </w:p>
        </w:tc>
        <w:tc>
          <w:tcPr>
            <w:tcW w:w="2693" w:type="dxa"/>
          </w:tcPr>
          <w:p w14:paraId="488A8217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4AD755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LIA</w:t>
            </w:r>
          </w:p>
        </w:tc>
        <w:tc>
          <w:tcPr>
            <w:tcW w:w="3544" w:type="dxa"/>
          </w:tcPr>
          <w:p w14:paraId="0D7B3AF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Lithium iodoacetate</w:t>
            </w:r>
          </w:p>
        </w:tc>
      </w:tr>
      <w:tr w:rsidR="00940027" w14:paraId="0268CB4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B8B6CF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7EDFB17E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0371</w:t>
            </w:r>
          </w:p>
        </w:tc>
        <w:tc>
          <w:tcPr>
            <w:tcW w:w="2693" w:type="dxa"/>
          </w:tcPr>
          <w:p w14:paraId="66A91B58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008AE074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M4</w:t>
            </w:r>
          </w:p>
        </w:tc>
        <w:tc>
          <w:tcPr>
            <w:tcW w:w="3544" w:type="dxa"/>
          </w:tcPr>
          <w:p w14:paraId="6AD181AD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M4</w:t>
            </w:r>
          </w:p>
        </w:tc>
      </w:tr>
      <w:tr w:rsidR="00940027" w14:paraId="3F7DE8C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94A2FF1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7E1DF449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0371</w:t>
            </w:r>
          </w:p>
        </w:tc>
        <w:tc>
          <w:tcPr>
            <w:tcW w:w="2693" w:type="dxa"/>
          </w:tcPr>
          <w:p w14:paraId="5E318D25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2E00A015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M4RT</w:t>
            </w:r>
          </w:p>
        </w:tc>
        <w:tc>
          <w:tcPr>
            <w:tcW w:w="3544" w:type="dxa"/>
          </w:tcPr>
          <w:p w14:paraId="6909FEB9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M4-RT</w:t>
            </w:r>
          </w:p>
        </w:tc>
      </w:tr>
      <w:tr w:rsidR="00940027" w14:paraId="69B89AD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C5817DF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3A98B056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0371</w:t>
            </w:r>
          </w:p>
        </w:tc>
        <w:tc>
          <w:tcPr>
            <w:tcW w:w="2693" w:type="dxa"/>
          </w:tcPr>
          <w:p w14:paraId="0EB1A36B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4FD700FC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M5</w:t>
            </w:r>
          </w:p>
        </w:tc>
        <w:tc>
          <w:tcPr>
            <w:tcW w:w="3544" w:type="dxa"/>
          </w:tcPr>
          <w:p w14:paraId="064D9778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M5</w:t>
            </w:r>
          </w:p>
        </w:tc>
      </w:tr>
      <w:tr w:rsidR="00940027" w14:paraId="348946C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A19893D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70B2E683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0371</w:t>
            </w:r>
          </w:p>
        </w:tc>
        <w:tc>
          <w:tcPr>
            <w:tcW w:w="2693" w:type="dxa"/>
          </w:tcPr>
          <w:p w14:paraId="1A422B60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7786B80C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MICHTM</w:t>
            </w:r>
          </w:p>
        </w:tc>
        <w:tc>
          <w:tcPr>
            <w:tcW w:w="3544" w:type="dxa"/>
          </w:tcPr>
          <w:p w14:paraId="064F8AB7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Michel's transport medium</w:t>
            </w:r>
          </w:p>
        </w:tc>
      </w:tr>
      <w:tr w:rsidR="00940027" w14:paraId="184A930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16C1D67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7BB0B03C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0371</w:t>
            </w:r>
          </w:p>
        </w:tc>
        <w:tc>
          <w:tcPr>
            <w:tcW w:w="2693" w:type="dxa"/>
          </w:tcPr>
          <w:p w14:paraId="4465FA5D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17429256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MMDTM</w:t>
            </w:r>
          </w:p>
        </w:tc>
        <w:tc>
          <w:tcPr>
            <w:tcW w:w="3544" w:type="dxa"/>
          </w:tcPr>
          <w:p w14:paraId="6FF4AAD5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MMD transport medium</w:t>
            </w:r>
          </w:p>
        </w:tc>
      </w:tr>
      <w:tr w:rsidR="00940027" w14:paraId="268B01E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FF86CA7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786D4A6F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0371</w:t>
            </w:r>
          </w:p>
        </w:tc>
        <w:tc>
          <w:tcPr>
            <w:tcW w:w="2693" w:type="dxa"/>
          </w:tcPr>
          <w:p w14:paraId="13CD89A0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4F2577FF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NAF</w:t>
            </w:r>
          </w:p>
        </w:tc>
        <w:tc>
          <w:tcPr>
            <w:tcW w:w="3544" w:type="dxa"/>
          </w:tcPr>
          <w:p w14:paraId="6B79464E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Sodium Fluoride</w:t>
            </w:r>
          </w:p>
        </w:tc>
      </w:tr>
      <w:tr w:rsidR="00940027" w14:paraId="6D606B5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DD55748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3C8246DD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0371</w:t>
            </w:r>
          </w:p>
        </w:tc>
        <w:tc>
          <w:tcPr>
            <w:tcW w:w="2693" w:type="dxa"/>
          </w:tcPr>
          <w:p w14:paraId="6CE560BA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36BCB49C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NAPS</w:t>
            </w:r>
          </w:p>
        </w:tc>
        <w:tc>
          <w:tcPr>
            <w:tcW w:w="3544" w:type="dxa"/>
          </w:tcPr>
          <w:p w14:paraId="00699406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Sodium polyanethol sulfonate 0.35% in 0.85% sodium chloride</w:t>
            </w:r>
          </w:p>
        </w:tc>
      </w:tr>
      <w:tr w:rsidR="00940027" w14:paraId="29B4682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703D00A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5850DE3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0371</w:t>
            </w:r>
          </w:p>
        </w:tc>
        <w:tc>
          <w:tcPr>
            <w:tcW w:w="2693" w:type="dxa"/>
          </w:tcPr>
          <w:p w14:paraId="316A6C07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5ABF264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NONE</w:t>
            </w:r>
          </w:p>
        </w:tc>
        <w:tc>
          <w:tcPr>
            <w:tcW w:w="3544" w:type="dxa"/>
          </w:tcPr>
          <w:p w14:paraId="722C548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None</w:t>
            </w:r>
          </w:p>
        </w:tc>
      </w:tr>
      <w:tr w:rsidR="00940027" w14:paraId="5299047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90BC223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23236DC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0371</w:t>
            </w:r>
          </w:p>
        </w:tc>
        <w:tc>
          <w:tcPr>
            <w:tcW w:w="2693" w:type="dxa"/>
          </w:tcPr>
          <w:p w14:paraId="2136C2C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CDA5C0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PAGE</w:t>
            </w:r>
          </w:p>
        </w:tc>
        <w:tc>
          <w:tcPr>
            <w:tcW w:w="3544" w:type="dxa"/>
          </w:tcPr>
          <w:p w14:paraId="700A34D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Pages's Saline</w:t>
            </w:r>
          </w:p>
        </w:tc>
      </w:tr>
      <w:tr w:rsidR="00940027" w14:paraId="612B7B2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34C9767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C592C4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0371</w:t>
            </w:r>
          </w:p>
        </w:tc>
        <w:tc>
          <w:tcPr>
            <w:tcW w:w="2693" w:type="dxa"/>
          </w:tcPr>
          <w:p w14:paraId="44045BD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764300F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PHENOL</w:t>
            </w:r>
          </w:p>
        </w:tc>
        <w:tc>
          <w:tcPr>
            <w:tcW w:w="3544" w:type="dxa"/>
          </w:tcPr>
          <w:p w14:paraId="038A069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Phenol</w:t>
            </w:r>
          </w:p>
        </w:tc>
      </w:tr>
      <w:tr w:rsidR="00940027" w14:paraId="4D58C3B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C1FD4F7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4C39ED1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0371</w:t>
            </w:r>
          </w:p>
        </w:tc>
        <w:tc>
          <w:tcPr>
            <w:tcW w:w="2693" w:type="dxa"/>
          </w:tcPr>
          <w:p w14:paraId="654A1BC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671925A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PVA</w:t>
            </w:r>
          </w:p>
        </w:tc>
        <w:tc>
          <w:tcPr>
            <w:tcW w:w="3544" w:type="dxa"/>
          </w:tcPr>
          <w:p w14:paraId="4AC6F2A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PVA (polyvinylalcohol)</w:t>
            </w:r>
          </w:p>
        </w:tc>
      </w:tr>
      <w:tr w:rsidR="00940027" w14:paraId="7311F0A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15940C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816474A" w14:textId="77777777" w:rsidR="00940027" w:rsidRDefault="00940027">
            <w:pPr>
              <w:pStyle w:val="OtherTableBody"/>
            </w:pPr>
            <w:r>
              <w:t>0371</w:t>
            </w:r>
          </w:p>
        </w:tc>
        <w:tc>
          <w:tcPr>
            <w:tcW w:w="2693" w:type="dxa"/>
          </w:tcPr>
          <w:p w14:paraId="49B9C28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6690E1B" w14:textId="77777777" w:rsidR="00940027" w:rsidRDefault="00940027">
            <w:pPr>
              <w:pStyle w:val="OtherTableBody"/>
            </w:pPr>
            <w:r>
              <w:t>RLM</w:t>
            </w:r>
          </w:p>
        </w:tc>
        <w:tc>
          <w:tcPr>
            <w:tcW w:w="3544" w:type="dxa"/>
          </w:tcPr>
          <w:p w14:paraId="374F2A2E" w14:textId="77777777" w:rsidR="00940027" w:rsidRDefault="00940027">
            <w:pPr>
              <w:pStyle w:val="OtherTableBody"/>
            </w:pPr>
            <w:r>
              <w:t>Reagan Lowe Medium</w:t>
            </w:r>
          </w:p>
        </w:tc>
      </w:tr>
      <w:tr w:rsidR="00940027" w14:paraId="4E5E13E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24A8E5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14263E9" w14:textId="77777777" w:rsidR="00940027" w:rsidRDefault="00940027">
            <w:pPr>
              <w:pStyle w:val="OtherTableBody"/>
            </w:pPr>
            <w:r>
              <w:t>0371</w:t>
            </w:r>
          </w:p>
        </w:tc>
        <w:tc>
          <w:tcPr>
            <w:tcW w:w="2693" w:type="dxa"/>
          </w:tcPr>
          <w:p w14:paraId="7AFFBB1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FB9F65E" w14:textId="77777777" w:rsidR="00940027" w:rsidRDefault="00940027">
            <w:pPr>
              <w:pStyle w:val="OtherTableBody"/>
            </w:pPr>
            <w:r>
              <w:t>SILICA</w:t>
            </w:r>
          </w:p>
        </w:tc>
        <w:tc>
          <w:tcPr>
            <w:tcW w:w="3544" w:type="dxa"/>
          </w:tcPr>
          <w:p w14:paraId="5C2D3BDA" w14:textId="77777777" w:rsidR="00940027" w:rsidRDefault="00940027">
            <w:pPr>
              <w:pStyle w:val="OtherTableBody"/>
            </w:pPr>
            <w:r>
              <w:t>Siliceous earth, 12 mg</w:t>
            </w:r>
          </w:p>
        </w:tc>
      </w:tr>
      <w:tr w:rsidR="00940027" w14:paraId="73672EC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A2D77F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D60987A" w14:textId="77777777" w:rsidR="00940027" w:rsidRDefault="00940027">
            <w:pPr>
              <w:pStyle w:val="OtherTableBody"/>
            </w:pPr>
            <w:r>
              <w:t>0371</w:t>
            </w:r>
          </w:p>
        </w:tc>
        <w:tc>
          <w:tcPr>
            <w:tcW w:w="2693" w:type="dxa"/>
          </w:tcPr>
          <w:p w14:paraId="4DC62DF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6DDB4DE" w14:textId="77777777" w:rsidR="00940027" w:rsidRDefault="00940027">
            <w:pPr>
              <w:pStyle w:val="OtherTableBody"/>
            </w:pPr>
            <w:r>
              <w:t>SPS</w:t>
            </w:r>
          </w:p>
        </w:tc>
        <w:tc>
          <w:tcPr>
            <w:tcW w:w="3544" w:type="dxa"/>
          </w:tcPr>
          <w:p w14:paraId="42709093" w14:textId="77777777" w:rsidR="00940027" w:rsidRDefault="00940027">
            <w:pPr>
              <w:pStyle w:val="OtherTableBody"/>
            </w:pPr>
            <w:r>
              <w:t>SPS(this should be spelled out if not universally understood)</w:t>
            </w:r>
          </w:p>
        </w:tc>
      </w:tr>
      <w:tr w:rsidR="00940027" w14:paraId="6F13499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87A0D7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D63563C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0371</w:t>
            </w:r>
          </w:p>
        </w:tc>
        <w:tc>
          <w:tcPr>
            <w:tcW w:w="2693" w:type="dxa"/>
          </w:tcPr>
          <w:p w14:paraId="46F02AFE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06AE1B08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SST</w:t>
            </w:r>
          </w:p>
        </w:tc>
        <w:tc>
          <w:tcPr>
            <w:tcW w:w="3544" w:type="dxa"/>
          </w:tcPr>
          <w:p w14:paraId="604FC3B1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Serum Separator Tube (Polymer Gel)</w:t>
            </w:r>
          </w:p>
        </w:tc>
      </w:tr>
      <w:tr w:rsidR="00940027" w14:paraId="3D2550C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1FA51EF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0B262D3F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0371</w:t>
            </w:r>
          </w:p>
        </w:tc>
        <w:tc>
          <w:tcPr>
            <w:tcW w:w="2693" w:type="dxa"/>
          </w:tcPr>
          <w:p w14:paraId="52A2812F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3F42C3DD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STUTM</w:t>
            </w:r>
          </w:p>
        </w:tc>
        <w:tc>
          <w:tcPr>
            <w:tcW w:w="3544" w:type="dxa"/>
          </w:tcPr>
          <w:p w14:paraId="7F60BC50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Stuart transport medium</w:t>
            </w:r>
          </w:p>
        </w:tc>
      </w:tr>
      <w:tr w:rsidR="00940027" w14:paraId="7B1D0BF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B97FA84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70728433" w14:textId="77777777" w:rsidR="00940027" w:rsidRDefault="00940027">
            <w:pPr>
              <w:pStyle w:val="OtherTableBody"/>
            </w:pPr>
            <w:r>
              <w:t>0371</w:t>
            </w:r>
          </w:p>
        </w:tc>
        <w:tc>
          <w:tcPr>
            <w:tcW w:w="2693" w:type="dxa"/>
          </w:tcPr>
          <w:p w14:paraId="7446881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0DFEC64" w14:textId="77777777" w:rsidR="00940027" w:rsidRDefault="00940027">
            <w:pPr>
              <w:pStyle w:val="OtherTableBody"/>
            </w:pPr>
            <w:r>
              <w:t>THROM</w:t>
            </w:r>
          </w:p>
        </w:tc>
        <w:tc>
          <w:tcPr>
            <w:tcW w:w="3544" w:type="dxa"/>
          </w:tcPr>
          <w:p w14:paraId="397C92EB" w14:textId="77777777" w:rsidR="00940027" w:rsidRDefault="00940027">
            <w:pPr>
              <w:pStyle w:val="OtherTableBody"/>
            </w:pPr>
            <w:r>
              <w:t>Thrombin</w:t>
            </w:r>
          </w:p>
        </w:tc>
      </w:tr>
      <w:tr w:rsidR="00940027" w14:paraId="7001088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462328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639D08A" w14:textId="77777777" w:rsidR="00940027" w:rsidRDefault="00940027">
            <w:pPr>
              <w:pStyle w:val="OtherTableBody"/>
            </w:pPr>
            <w:r>
              <w:t>0371</w:t>
            </w:r>
          </w:p>
        </w:tc>
        <w:tc>
          <w:tcPr>
            <w:tcW w:w="2693" w:type="dxa"/>
          </w:tcPr>
          <w:p w14:paraId="53023A5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785E1C5" w14:textId="77777777" w:rsidR="00940027" w:rsidRDefault="00940027">
            <w:pPr>
              <w:pStyle w:val="OtherTableBody"/>
            </w:pPr>
            <w:r>
              <w:t>THYMOL</w:t>
            </w:r>
          </w:p>
        </w:tc>
        <w:tc>
          <w:tcPr>
            <w:tcW w:w="3544" w:type="dxa"/>
          </w:tcPr>
          <w:p w14:paraId="06331032" w14:textId="77777777" w:rsidR="00940027" w:rsidRDefault="00940027">
            <w:pPr>
              <w:pStyle w:val="OtherTableBody"/>
            </w:pPr>
            <w:r>
              <w:t>Thymol</w:t>
            </w:r>
          </w:p>
        </w:tc>
      </w:tr>
      <w:tr w:rsidR="00940027" w14:paraId="43787E6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2B1365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37EF8BC" w14:textId="77777777" w:rsidR="00940027" w:rsidRDefault="00940027">
            <w:pPr>
              <w:pStyle w:val="OtherTableBody"/>
            </w:pPr>
            <w:r>
              <w:t>0371</w:t>
            </w:r>
          </w:p>
        </w:tc>
        <w:tc>
          <w:tcPr>
            <w:tcW w:w="2693" w:type="dxa"/>
          </w:tcPr>
          <w:p w14:paraId="0918F64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DACBB31" w14:textId="77777777" w:rsidR="00940027" w:rsidRDefault="00940027">
            <w:pPr>
              <w:pStyle w:val="OtherTableBody"/>
            </w:pPr>
            <w:r>
              <w:t>THYO</w:t>
            </w:r>
          </w:p>
        </w:tc>
        <w:tc>
          <w:tcPr>
            <w:tcW w:w="3544" w:type="dxa"/>
          </w:tcPr>
          <w:p w14:paraId="0695FF86" w14:textId="77777777" w:rsidR="00940027" w:rsidRDefault="00940027">
            <w:pPr>
              <w:pStyle w:val="OtherTableBody"/>
            </w:pPr>
            <w:r>
              <w:t>Thyoglycollate broth</w:t>
            </w:r>
          </w:p>
        </w:tc>
      </w:tr>
      <w:tr w:rsidR="00940027" w14:paraId="5479F52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0966DF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605852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0371</w:t>
            </w:r>
          </w:p>
        </w:tc>
        <w:tc>
          <w:tcPr>
            <w:tcW w:w="2693" w:type="dxa"/>
          </w:tcPr>
          <w:p w14:paraId="3CD3177E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093923B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TOLU</w:t>
            </w:r>
          </w:p>
        </w:tc>
        <w:tc>
          <w:tcPr>
            <w:tcW w:w="3544" w:type="dxa"/>
          </w:tcPr>
          <w:p w14:paraId="701AF01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Toluene</w:t>
            </w:r>
          </w:p>
        </w:tc>
      </w:tr>
      <w:tr w:rsidR="00940027" w14:paraId="43CC855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5BDCB2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D28758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0371</w:t>
            </w:r>
          </w:p>
        </w:tc>
        <w:tc>
          <w:tcPr>
            <w:tcW w:w="2693" w:type="dxa"/>
          </w:tcPr>
          <w:p w14:paraId="5431C9B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1514F74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URETM</w:t>
            </w:r>
          </w:p>
        </w:tc>
        <w:tc>
          <w:tcPr>
            <w:tcW w:w="3544" w:type="dxa"/>
          </w:tcPr>
          <w:p w14:paraId="605F51A8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Ureaplasma transport medium</w:t>
            </w:r>
          </w:p>
        </w:tc>
      </w:tr>
      <w:tr w:rsidR="00940027" w14:paraId="55AD6D0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823C58E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2F5E8A7D" w14:textId="77777777" w:rsidR="00940027" w:rsidRDefault="00940027">
            <w:pPr>
              <w:pStyle w:val="OtherTableBody"/>
            </w:pPr>
            <w:r>
              <w:t>0371</w:t>
            </w:r>
          </w:p>
        </w:tc>
        <w:tc>
          <w:tcPr>
            <w:tcW w:w="2693" w:type="dxa"/>
          </w:tcPr>
          <w:p w14:paraId="58F3B63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8A1A5BC" w14:textId="77777777" w:rsidR="00940027" w:rsidRDefault="00940027">
            <w:pPr>
              <w:pStyle w:val="OtherTableBody"/>
            </w:pPr>
            <w:r>
              <w:t>VIRTM</w:t>
            </w:r>
          </w:p>
        </w:tc>
        <w:tc>
          <w:tcPr>
            <w:tcW w:w="3544" w:type="dxa"/>
          </w:tcPr>
          <w:p w14:paraId="0C5FE3A8" w14:textId="77777777" w:rsidR="00940027" w:rsidRDefault="00940027">
            <w:pPr>
              <w:pStyle w:val="OtherTableBody"/>
            </w:pPr>
            <w:r>
              <w:t>Viral Transport medium</w:t>
            </w:r>
          </w:p>
        </w:tc>
      </w:tr>
      <w:tr w:rsidR="00940027" w14:paraId="6BA7A04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93BE2C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977F291" w14:textId="77777777" w:rsidR="00940027" w:rsidRDefault="00940027">
            <w:pPr>
              <w:pStyle w:val="OtherTableBody"/>
            </w:pPr>
            <w:r>
              <w:t>0371</w:t>
            </w:r>
          </w:p>
        </w:tc>
        <w:tc>
          <w:tcPr>
            <w:tcW w:w="2693" w:type="dxa"/>
          </w:tcPr>
          <w:p w14:paraId="59A16B5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09F80BC" w14:textId="77777777" w:rsidR="00940027" w:rsidRDefault="00940027">
            <w:pPr>
              <w:pStyle w:val="OtherTableBody"/>
            </w:pPr>
            <w:r>
              <w:t>WEST</w:t>
            </w:r>
          </w:p>
        </w:tc>
        <w:tc>
          <w:tcPr>
            <w:tcW w:w="3544" w:type="dxa"/>
          </w:tcPr>
          <w:p w14:paraId="221A7282" w14:textId="77777777" w:rsidR="00940027" w:rsidRDefault="00940027">
            <w:pPr>
              <w:pStyle w:val="OtherTableBody"/>
            </w:pPr>
            <w:r>
              <w:t>Buffered Citrate (Westergren Sedimentation Rate)</w:t>
            </w:r>
          </w:p>
        </w:tc>
      </w:tr>
      <w:tr w:rsidR="00940027" w14:paraId="369AB8A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8BC5601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0C3C1D3D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793A5B76" w14:textId="77777777" w:rsidR="00940027" w:rsidRDefault="00940027">
            <w:pPr>
              <w:pStyle w:val="OtherTableBody"/>
            </w:pPr>
            <w:r>
              <w:t>Specimen component</w:t>
            </w:r>
          </w:p>
        </w:tc>
        <w:tc>
          <w:tcPr>
            <w:tcW w:w="1701" w:type="dxa"/>
          </w:tcPr>
          <w:p w14:paraId="4ED3C7CF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2DA5397A" w14:textId="77777777" w:rsidR="00940027" w:rsidRDefault="00940027">
            <w:pPr>
              <w:pStyle w:val="OtherTableBody"/>
            </w:pPr>
          </w:p>
        </w:tc>
      </w:tr>
      <w:tr w:rsidR="00940027" w14:paraId="1612DC6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8AB263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8E56792" w14:textId="77777777" w:rsidR="00940027" w:rsidRDefault="00940027">
            <w:pPr>
              <w:pStyle w:val="OtherTableBody"/>
            </w:pPr>
            <w:r>
              <w:t>0372</w:t>
            </w:r>
          </w:p>
        </w:tc>
        <w:tc>
          <w:tcPr>
            <w:tcW w:w="2693" w:type="dxa"/>
          </w:tcPr>
          <w:p w14:paraId="63C2F4E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9390EFD" w14:textId="77777777" w:rsidR="00940027" w:rsidRDefault="00940027">
            <w:pPr>
              <w:pStyle w:val="OtherTableBody"/>
            </w:pPr>
            <w:r>
              <w:t>BLD</w:t>
            </w:r>
          </w:p>
        </w:tc>
        <w:tc>
          <w:tcPr>
            <w:tcW w:w="3544" w:type="dxa"/>
          </w:tcPr>
          <w:p w14:paraId="2D00E30B" w14:textId="77777777" w:rsidR="00940027" w:rsidRDefault="00940027">
            <w:pPr>
              <w:pStyle w:val="OtherTableBody"/>
            </w:pPr>
            <w:r>
              <w:t>Whole blood, homogeneous</w:t>
            </w:r>
          </w:p>
        </w:tc>
      </w:tr>
      <w:tr w:rsidR="00940027" w14:paraId="381276A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C9D8F1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386557E" w14:textId="77777777" w:rsidR="00940027" w:rsidRDefault="00940027">
            <w:pPr>
              <w:pStyle w:val="OtherTableBody"/>
            </w:pPr>
            <w:r>
              <w:t>0372</w:t>
            </w:r>
          </w:p>
        </w:tc>
        <w:tc>
          <w:tcPr>
            <w:tcW w:w="2693" w:type="dxa"/>
          </w:tcPr>
          <w:p w14:paraId="038AA63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916F43A" w14:textId="77777777" w:rsidR="00940027" w:rsidRDefault="00940027">
            <w:pPr>
              <w:pStyle w:val="OtherTableBody"/>
            </w:pPr>
            <w:r>
              <w:t>BSEP</w:t>
            </w:r>
          </w:p>
        </w:tc>
        <w:tc>
          <w:tcPr>
            <w:tcW w:w="3544" w:type="dxa"/>
          </w:tcPr>
          <w:p w14:paraId="00A43F06" w14:textId="77777777" w:rsidR="00940027" w:rsidRDefault="00940027">
            <w:pPr>
              <w:pStyle w:val="OtherTableBody"/>
            </w:pPr>
            <w:r>
              <w:t>Whole blood, separated</w:t>
            </w:r>
          </w:p>
        </w:tc>
      </w:tr>
      <w:tr w:rsidR="00940027" w14:paraId="4DD65FC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75F150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5B768FD" w14:textId="77777777" w:rsidR="00940027" w:rsidRDefault="00940027">
            <w:pPr>
              <w:pStyle w:val="OtherTableBody"/>
            </w:pPr>
            <w:r>
              <w:t>0372</w:t>
            </w:r>
          </w:p>
        </w:tc>
        <w:tc>
          <w:tcPr>
            <w:tcW w:w="2693" w:type="dxa"/>
          </w:tcPr>
          <w:p w14:paraId="7843A6D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665A79B" w14:textId="77777777" w:rsidR="00940027" w:rsidRDefault="00940027">
            <w:pPr>
              <w:pStyle w:val="OtherTableBody"/>
            </w:pPr>
            <w:r>
              <w:t>PLAS</w:t>
            </w:r>
          </w:p>
        </w:tc>
        <w:tc>
          <w:tcPr>
            <w:tcW w:w="3544" w:type="dxa"/>
          </w:tcPr>
          <w:p w14:paraId="14DBC30C" w14:textId="77777777" w:rsidR="00940027" w:rsidRDefault="00940027">
            <w:pPr>
              <w:pStyle w:val="OtherTableBody"/>
            </w:pPr>
            <w:r>
              <w:t>Plasma, NOS (not otherwise specified)</w:t>
            </w:r>
          </w:p>
        </w:tc>
      </w:tr>
      <w:tr w:rsidR="00940027" w14:paraId="366BFF4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424320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B9FF1E2" w14:textId="77777777" w:rsidR="00940027" w:rsidRDefault="00940027">
            <w:pPr>
              <w:pStyle w:val="OtherTableBody"/>
            </w:pPr>
            <w:r>
              <w:t>0372</w:t>
            </w:r>
          </w:p>
        </w:tc>
        <w:tc>
          <w:tcPr>
            <w:tcW w:w="2693" w:type="dxa"/>
          </w:tcPr>
          <w:p w14:paraId="720F65E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3C56A65" w14:textId="77777777" w:rsidR="00940027" w:rsidRDefault="00940027">
            <w:pPr>
              <w:pStyle w:val="OtherTableBody"/>
            </w:pPr>
            <w:r>
              <w:t>PPP</w:t>
            </w:r>
          </w:p>
        </w:tc>
        <w:tc>
          <w:tcPr>
            <w:tcW w:w="3544" w:type="dxa"/>
          </w:tcPr>
          <w:p w14:paraId="578F7AEF" w14:textId="77777777" w:rsidR="00940027" w:rsidRDefault="00940027">
            <w:pPr>
              <w:pStyle w:val="OtherTableBody"/>
            </w:pPr>
            <w:r>
              <w:t>Platelet poor plasma</w:t>
            </w:r>
          </w:p>
        </w:tc>
      </w:tr>
      <w:tr w:rsidR="00940027" w14:paraId="49D6D9F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82D72E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29DEA86" w14:textId="77777777" w:rsidR="00940027" w:rsidRDefault="00940027">
            <w:pPr>
              <w:pStyle w:val="OtherTableBody"/>
            </w:pPr>
            <w:r>
              <w:t>0372</w:t>
            </w:r>
          </w:p>
        </w:tc>
        <w:tc>
          <w:tcPr>
            <w:tcW w:w="2693" w:type="dxa"/>
          </w:tcPr>
          <w:p w14:paraId="6F3AF20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3636D67" w14:textId="77777777" w:rsidR="00940027" w:rsidRDefault="00940027">
            <w:pPr>
              <w:pStyle w:val="OtherTableBody"/>
            </w:pPr>
            <w:r>
              <w:t>PRP</w:t>
            </w:r>
          </w:p>
        </w:tc>
        <w:tc>
          <w:tcPr>
            <w:tcW w:w="3544" w:type="dxa"/>
          </w:tcPr>
          <w:p w14:paraId="5868DC43" w14:textId="77777777" w:rsidR="00940027" w:rsidRDefault="00940027">
            <w:pPr>
              <w:pStyle w:val="OtherTableBody"/>
            </w:pPr>
            <w:r>
              <w:t>Platelet rich plasma</w:t>
            </w:r>
          </w:p>
        </w:tc>
      </w:tr>
      <w:tr w:rsidR="00940027" w14:paraId="367710F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275D57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D8A26AC" w14:textId="77777777" w:rsidR="00940027" w:rsidRDefault="00940027">
            <w:pPr>
              <w:pStyle w:val="OtherTableBody"/>
            </w:pPr>
            <w:r>
              <w:t>0372</w:t>
            </w:r>
          </w:p>
        </w:tc>
        <w:tc>
          <w:tcPr>
            <w:tcW w:w="2693" w:type="dxa"/>
          </w:tcPr>
          <w:p w14:paraId="07FA471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784FB98" w14:textId="77777777" w:rsidR="00940027" w:rsidRDefault="00940027">
            <w:pPr>
              <w:pStyle w:val="OtherTableBody"/>
            </w:pPr>
            <w:r>
              <w:t>SED</w:t>
            </w:r>
          </w:p>
        </w:tc>
        <w:tc>
          <w:tcPr>
            <w:tcW w:w="3544" w:type="dxa"/>
          </w:tcPr>
          <w:p w14:paraId="33B4B456" w14:textId="77777777" w:rsidR="00940027" w:rsidRDefault="00940027">
            <w:pPr>
              <w:pStyle w:val="OtherTableBody"/>
            </w:pPr>
            <w:r>
              <w:t>Sediment</w:t>
            </w:r>
          </w:p>
        </w:tc>
      </w:tr>
      <w:tr w:rsidR="00940027" w14:paraId="55D1F21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0D2F01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75218E0" w14:textId="77777777" w:rsidR="00940027" w:rsidRDefault="00940027">
            <w:pPr>
              <w:pStyle w:val="OtherTableBody"/>
            </w:pPr>
            <w:r>
              <w:t>0372</w:t>
            </w:r>
          </w:p>
        </w:tc>
        <w:tc>
          <w:tcPr>
            <w:tcW w:w="2693" w:type="dxa"/>
          </w:tcPr>
          <w:p w14:paraId="7390ED6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9F0E383" w14:textId="77777777" w:rsidR="00940027" w:rsidRDefault="00940027">
            <w:pPr>
              <w:pStyle w:val="OtherTableBody"/>
            </w:pPr>
            <w:r>
              <w:t>SER</w:t>
            </w:r>
          </w:p>
        </w:tc>
        <w:tc>
          <w:tcPr>
            <w:tcW w:w="3544" w:type="dxa"/>
          </w:tcPr>
          <w:p w14:paraId="4954D090" w14:textId="77777777" w:rsidR="00940027" w:rsidRDefault="00940027">
            <w:pPr>
              <w:pStyle w:val="OtherTableBody"/>
            </w:pPr>
            <w:r>
              <w:t>Serum, NOS (not otherwise specified)</w:t>
            </w:r>
          </w:p>
        </w:tc>
      </w:tr>
      <w:tr w:rsidR="00940027" w14:paraId="620AB13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24124A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8284C1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0372</w:t>
            </w:r>
          </w:p>
        </w:tc>
        <w:tc>
          <w:tcPr>
            <w:tcW w:w="2693" w:type="dxa"/>
          </w:tcPr>
          <w:p w14:paraId="4CFC39B7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033F0B2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SUP</w:t>
            </w:r>
          </w:p>
        </w:tc>
        <w:tc>
          <w:tcPr>
            <w:tcW w:w="3544" w:type="dxa"/>
          </w:tcPr>
          <w:p w14:paraId="249ACF2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Supernatant</w:t>
            </w:r>
          </w:p>
        </w:tc>
      </w:tr>
      <w:tr w:rsidR="00940027" w14:paraId="5169A6C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F3C65F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HL7</w:t>
            </w:r>
          </w:p>
        </w:tc>
        <w:tc>
          <w:tcPr>
            <w:tcW w:w="709" w:type="dxa"/>
          </w:tcPr>
          <w:p w14:paraId="5B2175C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2693" w:type="dxa"/>
          </w:tcPr>
          <w:p w14:paraId="2DB0F99D" w14:textId="77777777" w:rsidR="00940027" w:rsidRDefault="00940027">
            <w:pPr>
              <w:pStyle w:val="OtherTableBody"/>
            </w:pPr>
            <w:r>
              <w:t>Treatment</w:t>
            </w:r>
          </w:p>
        </w:tc>
        <w:tc>
          <w:tcPr>
            <w:tcW w:w="1701" w:type="dxa"/>
          </w:tcPr>
          <w:p w14:paraId="7964C217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2976E631" w14:textId="77777777" w:rsidR="00940027" w:rsidRDefault="00940027">
            <w:pPr>
              <w:pStyle w:val="OtherTableBody"/>
            </w:pPr>
          </w:p>
        </w:tc>
      </w:tr>
      <w:tr w:rsidR="00940027" w14:paraId="2E4EB32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D2F732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062C4F2" w14:textId="77777777" w:rsidR="00940027" w:rsidRDefault="00940027">
            <w:pPr>
              <w:pStyle w:val="OtherTableBody"/>
            </w:pPr>
            <w:r>
              <w:t>0373</w:t>
            </w:r>
          </w:p>
        </w:tc>
        <w:tc>
          <w:tcPr>
            <w:tcW w:w="2693" w:type="dxa"/>
          </w:tcPr>
          <w:p w14:paraId="682A167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1AD7116" w14:textId="77777777" w:rsidR="00940027" w:rsidRDefault="00940027">
            <w:pPr>
              <w:pStyle w:val="OtherTableBody"/>
            </w:pPr>
            <w:r>
              <w:t>ACID</w:t>
            </w:r>
          </w:p>
        </w:tc>
        <w:tc>
          <w:tcPr>
            <w:tcW w:w="3544" w:type="dxa"/>
          </w:tcPr>
          <w:p w14:paraId="65D81947" w14:textId="77777777" w:rsidR="00940027" w:rsidRDefault="00940027">
            <w:pPr>
              <w:pStyle w:val="OtherTableBody"/>
            </w:pPr>
            <w:r>
              <w:t>Acidification</w:t>
            </w:r>
          </w:p>
        </w:tc>
      </w:tr>
      <w:tr w:rsidR="00940027" w14:paraId="77FABD1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C3BAA6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804CC9E" w14:textId="77777777" w:rsidR="00940027" w:rsidRDefault="00940027">
            <w:pPr>
              <w:pStyle w:val="OtherTableBody"/>
            </w:pPr>
            <w:r>
              <w:t>0373</w:t>
            </w:r>
          </w:p>
        </w:tc>
        <w:tc>
          <w:tcPr>
            <w:tcW w:w="2693" w:type="dxa"/>
          </w:tcPr>
          <w:p w14:paraId="2B2AA0C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D66511A" w14:textId="77777777" w:rsidR="00940027" w:rsidRDefault="00940027">
            <w:pPr>
              <w:pStyle w:val="OtherTableBody"/>
            </w:pPr>
            <w:r>
              <w:t>ALK</w:t>
            </w:r>
          </w:p>
        </w:tc>
        <w:tc>
          <w:tcPr>
            <w:tcW w:w="3544" w:type="dxa"/>
          </w:tcPr>
          <w:p w14:paraId="79421A60" w14:textId="77777777" w:rsidR="00940027" w:rsidRDefault="00940027">
            <w:pPr>
              <w:pStyle w:val="OtherTableBody"/>
            </w:pPr>
            <w:r>
              <w:t>Alkalization</w:t>
            </w:r>
          </w:p>
        </w:tc>
      </w:tr>
      <w:tr w:rsidR="00940027" w14:paraId="48ED170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9355B6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F002083" w14:textId="77777777" w:rsidR="00940027" w:rsidRDefault="00940027">
            <w:pPr>
              <w:pStyle w:val="OtherTableBody"/>
            </w:pPr>
            <w:r>
              <w:t>0373</w:t>
            </w:r>
          </w:p>
        </w:tc>
        <w:tc>
          <w:tcPr>
            <w:tcW w:w="2693" w:type="dxa"/>
          </w:tcPr>
          <w:p w14:paraId="02EC0DD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4DCD40B" w14:textId="77777777" w:rsidR="00940027" w:rsidRDefault="00940027">
            <w:pPr>
              <w:pStyle w:val="OtherTableBody"/>
            </w:pPr>
            <w:r>
              <w:t>DEFB</w:t>
            </w:r>
          </w:p>
        </w:tc>
        <w:tc>
          <w:tcPr>
            <w:tcW w:w="3544" w:type="dxa"/>
          </w:tcPr>
          <w:p w14:paraId="16BF6E09" w14:textId="77777777" w:rsidR="00940027" w:rsidRDefault="00940027">
            <w:pPr>
              <w:pStyle w:val="OtherTableBody"/>
            </w:pPr>
            <w:r>
              <w:t>Defibrination</w:t>
            </w:r>
          </w:p>
        </w:tc>
      </w:tr>
      <w:tr w:rsidR="00940027" w14:paraId="4965E6C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A9A280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6FDD036" w14:textId="77777777" w:rsidR="00940027" w:rsidRDefault="00940027">
            <w:pPr>
              <w:pStyle w:val="OtherTableBody"/>
            </w:pPr>
            <w:r>
              <w:t>0373</w:t>
            </w:r>
          </w:p>
        </w:tc>
        <w:tc>
          <w:tcPr>
            <w:tcW w:w="2693" w:type="dxa"/>
          </w:tcPr>
          <w:p w14:paraId="2229684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99262A2" w14:textId="77777777" w:rsidR="00940027" w:rsidRDefault="00940027">
            <w:pPr>
              <w:pStyle w:val="OtherTableBody"/>
            </w:pPr>
            <w:r>
              <w:t>FILT</w:t>
            </w:r>
          </w:p>
        </w:tc>
        <w:tc>
          <w:tcPr>
            <w:tcW w:w="3544" w:type="dxa"/>
          </w:tcPr>
          <w:p w14:paraId="6FDE9779" w14:textId="77777777" w:rsidR="00940027" w:rsidRDefault="00940027">
            <w:pPr>
              <w:pStyle w:val="OtherTableBody"/>
            </w:pPr>
            <w:r>
              <w:t>Filtration</w:t>
            </w:r>
          </w:p>
        </w:tc>
      </w:tr>
      <w:tr w:rsidR="00940027" w14:paraId="258AA31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552663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528E9C2" w14:textId="77777777" w:rsidR="00940027" w:rsidRDefault="00940027">
            <w:pPr>
              <w:pStyle w:val="OtherTableBody"/>
            </w:pPr>
            <w:r>
              <w:t>0373</w:t>
            </w:r>
          </w:p>
        </w:tc>
        <w:tc>
          <w:tcPr>
            <w:tcW w:w="2693" w:type="dxa"/>
          </w:tcPr>
          <w:p w14:paraId="2D9C88C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937F0D7" w14:textId="77777777" w:rsidR="00940027" w:rsidRDefault="00940027">
            <w:pPr>
              <w:pStyle w:val="OtherTableBody"/>
            </w:pPr>
            <w:r>
              <w:t>LDLP</w:t>
            </w:r>
          </w:p>
        </w:tc>
        <w:tc>
          <w:tcPr>
            <w:tcW w:w="3544" w:type="dxa"/>
          </w:tcPr>
          <w:p w14:paraId="221F4AF0" w14:textId="77777777" w:rsidR="00940027" w:rsidRDefault="00940027">
            <w:pPr>
              <w:pStyle w:val="OtherTableBody"/>
            </w:pPr>
            <w:r>
              <w:t>LDL Precipitation</w:t>
            </w:r>
          </w:p>
        </w:tc>
      </w:tr>
      <w:tr w:rsidR="00940027" w14:paraId="3633530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29EA0C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A8A2DA9" w14:textId="77777777" w:rsidR="00940027" w:rsidRDefault="00940027">
            <w:pPr>
              <w:pStyle w:val="OtherTableBody"/>
            </w:pPr>
            <w:r>
              <w:t>0373</w:t>
            </w:r>
          </w:p>
        </w:tc>
        <w:tc>
          <w:tcPr>
            <w:tcW w:w="2693" w:type="dxa"/>
          </w:tcPr>
          <w:p w14:paraId="1206778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D2516D2" w14:textId="77777777" w:rsidR="00940027" w:rsidRDefault="00940027">
            <w:pPr>
              <w:pStyle w:val="OtherTableBody"/>
            </w:pPr>
            <w:r>
              <w:t>NEUT</w:t>
            </w:r>
          </w:p>
        </w:tc>
        <w:tc>
          <w:tcPr>
            <w:tcW w:w="3544" w:type="dxa"/>
          </w:tcPr>
          <w:p w14:paraId="32E92B6A" w14:textId="77777777" w:rsidR="00940027" w:rsidRDefault="00940027">
            <w:pPr>
              <w:pStyle w:val="OtherTableBody"/>
            </w:pPr>
            <w:r>
              <w:t>Neutralization</w:t>
            </w:r>
          </w:p>
        </w:tc>
      </w:tr>
      <w:tr w:rsidR="00940027" w14:paraId="344CF2C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A05255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27710E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0373</w:t>
            </w:r>
          </w:p>
        </w:tc>
        <w:tc>
          <w:tcPr>
            <w:tcW w:w="2693" w:type="dxa"/>
          </w:tcPr>
          <w:p w14:paraId="0CCFC5D6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19E54F6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RECA</w:t>
            </w:r>
          </w:p>
        </w:tc>
        <w:tc>
          <w:tcPr>
            <w:tcW w:w="3544" w:type="dxa"/>
          </w:tcPr>
          <w:p w14:paraId="0D23DFC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Recalification</w:t>
            </w:r>
          </w:p>
        </w:tc>
      </w:tr>
      <w:tr w:rsidR="00940027" w14:paraId="50778E0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70B283F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5213ABD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0373</w:t>
            </w:r>
          </w:p>
        </w:tc>
        <w:tc>
          <w:tcPr>
            <w:tcW w:w="2693" w:type="dxa"/>
          </w:tcPr>
          <w:p w14:paraId="57B41E5C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3FDA5A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UFIL</w:t>
            </w:r>
          </w:p>
        </w:tc>
        <w:tc>
          <w:tcPr>
            <w:tcW w:w="3544" w:type="dxa"/>
          </w:tcPr>
          <w:p w14:paraId="24C91000" w14:textId="77777777" w:rsidR="00940027" w:rsidRDefault="00940027">
            <w:pPr>
              <w:pStyle w:val="OtherTableBody"/>
            </w:pPr>
            <w:r>
              <w:t>Ultrafiltration</w:t>
            </w:r>
          </w:p>
        </w:tc>
      </w:tr>
      <w:tr w:rsidR="00940027" w14:paraId="61683ED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590FEC3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768A2C3E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2DD04993" w14:textId="77777777" w:rsidR="00940027" w:rsidRDefault="00940027">
            <w:pPr>
              <w:pStyle w:val="OtherTableBody"/>
            </w:pPr>
            <w:r>
              <w:t>System induced contaminants</w:t>
            </w:r>
          </w:p>
        </w:tc>
        <w:tc>
          <w:tcPr>
            <w:tcW w:w="1701" w:type="dxa"/>
          </w:tcPr>
          <w:p w14:paraId="2AA35A68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57CFFEA1" w14:textId="77777777" w:rsidR="00940027" w:rsidRDefault="00940027">
            <w:pPr>
              <w:pStyle w:val="OtherTableBody"/>
            </w:pPr>
          </w:p>
        </w:tc>
      </w:tr>
      <w:tr w:rsidR="00940027" w14:paraId="2496DD9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73F2AC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D58CD03" w14:textId="77777777" w:rsidR="00940027" w:rsidRDefault="00940027">
            <w:pPr>
              <w:pStyle w:val="OtherTableBody"/>
            </w:pPr>
            <w:r>
              <w:t>0374</w:t>
            </w:r>
          </w:p>
        </w:tc>
        <w:tc>
          <w:tcPr>
            <w:tcW w:w="2693" w:type="dxa"/>
          </w:tcPr>
          <w:p w14:paraId="62BDD94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844ABC5" w14:textId="77777777" w:rsidR="00940027" w:rsidRDefault="00940027">
            <w:pPr>
              <w:pStyle w:val="OtherTableBody"/>
            </w:pPr>
            <w:r>
              <w:t>CNTM</w:t>
            </w:r>
          </w:p>
        </w:tc>
        <w:tc>
          <w:tcPr>
            <w:tcW w:w="3544" w:type="dxa"/>
          </w:tcPr>
          <w:p w14:paraId="6D7E6288" w14:textId="77777777" w:rsidR="00940027" w:rsidRDefault="00940027">
            <w:pPr>
              <w:pStyle w:val="OtherTableBody"/>
            </w:pPr>
            <w:r>
              <w:t>Present, type of contamination unspecified</w:t>
            </w:r>
          </w:p>
        </w:tc>
      </w:tr>
      <w:tr w:rsidR="00940027" w14:paraId="3857E25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ABEB55A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114027F2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6549381E" w14:textId="77777777" w:rsidR="00940027" w:rsidRDefault="00940027">
            <w:pPr>
              <w:pStyle w:val="OtherTableBody"/>
            </w:pPr>
            <w:r>
              <w:t>Artificial blood</w:t>
            </w:r>
          </w:p>
        </w:tc>
        <w:tc>
          <w:tcPr>
            <w:tcW w:w="1701" w:type="dxa"/>
          </w:tcPr>
          <w:p w14:paraId="44FAC27F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630455AE" w14:textId="77777777" w:rsidR="00940027" w:rsidRDefault="00940027">
            <w:pPr>
              <w:pStyle w:val="OtherTableBody"/>
            </w:pPr>
          </w:p>
        </w:tc>
      </w:tr>
      <w:tr w:rsidR="00940027" w14:paraId="378EE13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E93975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F22067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0375</w:t>
            </w:r>
          </w:p>
        </w:tc>
        <w:tc>
          <w:tcPr>
            <w:tcW w:w="2693" w:type="dxa"/>
          </w:tcPr>
          <w:p w14:paraId="775E50C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784EBF4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FLUR</w:t>
            </w:r>
          </w:p>
        </w:tc>
        <w:tc>
          <w:tcPr>
            <w:tcW w:w="3544" w:type="dxa"/>
          </w:tcPr>
          <w:p w14:paraId="000E16D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Fluorocarbons</w:t>
            </w:r>
          </w:p>
        </w:tc>
      </w:tr>
      <w:tr w:rsidR="00940027" w14:paraId="2D8B43E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F61D948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67D9ADB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0375</w:t>
            </w:r>
          </w:p>
        </w:tc>
        <w:tc>
          <w:tcPr>
            <w:tcW w:w="2693" w:type="dxa"/>
          </w:tcPr>
          <w:p w14:paraId="24EB4557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70CFE2F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SFHB</w:t>
            </w:r>
          </w:p>
        </w:tc>
        <w:tc>
          <w:tcPr>
            <w:tcW w:w="3544" w:type="dxa"/>
          </w:tcPr>
          <w:p w14:paraId="7243C937" w14:textId="77777777" w:rsidR="00940027" w:rsidRDefault="00940027">
            <w:pPr>
              <w:pStyle w:val="OtherTableBody"/>
            </w:pPr>
            <w:r>
              <w:t>Stromal free hemoglobin preparations</w:t>
            </w:r>
          </w:p>
        </w:tc>
      </w:tr>
      <w:tr w:rsidR="00940027" w14:paraId="37A38C4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2B9F287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429A028E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2960CF70" w14:textId="77777777" w:rsidR="00940027" w:rsidRDefault="00940027">
            <w:pPr>
              <w:pStyle w:val="OtherTableBody"/>
            </w:pPr>
            <w:r>
              <w:t>Special Handling Code</w:t>
            </w:r>
          </w:p>
        </w:tc>
        <w:tc>
          <w:tcPr>
            <w:tcW w:w="1701" w:type="dxa"/>
          </w:tcPr>
          <w:p w14:paraId="0202CAF7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40311FF3" w14:textId="77777777" w:rsidR="00940027" w:rsidRDefault="00940027">
            <w:pPr>
              <w:pStyle w:val="OtherTableBody"/>
            </w:pPr>
          </w:p>
        </w:tc>
      </w:tr>
      <w:tr w:rsidR="00940027" w14:paraId="1263A11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849C9A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1C9CC2E" w14:textId="77777777" w:rsidR="00940027" w:rsidRDefault="00940027">
            <w:pPr>
              <w:pStyle w:val="OtherTableBody"/>
            </w:pPr>
            <w:r>
              <w:t>0376</w:t>
            </w:r>
          </w:p>
        </w:tc>
        <w:tc>
          <w:tcPr>
            <w:tcW w:w="2693" w:type="dxa"/>
          </w:tcPr>
          <w:p w14:paraId="15AAE99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8D0EAE6" w14:textId="77777777" w:rsidR="00940027" w:rsidRDefault="00940027">
            <w:pPr>
              <w:pStyle w:val="OtherTableBody"/>
            </w:pPr>
            <w:r>
              <w:t>AMB</w:t>
            </w:r>
          </w:p>
        </w:tc>
        <w:tc>
          <w:tcPr>
            <w:tcW w:w="3544" w:type="dxa"/>
          </w:tcPr>
          <w:p w14:paraId="61D0629A" w14:textId="77777777" w:rsidR="00940027" w:rsidRDefault="00940027">
            <w:pPr>
              <w:pStyle w:val="OtherTableBody"/>
            </w:pPr>
            <w:r>
              <w:t>Ambient temperature</w:t>
            </w:r>
          </w:p>
        </w:tc>
      </w:tr>
      <w:tr w:rsidR="00940027" w14:paraId="0EB14F1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3288FF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6285DBD" w14:textId="77777777" w:rsidR="00940027" w:rsidRDefault="00940027">
            <w:pPr>
              <w:pStyle w:val="OtherTableBody"/>
            </w:pPr>
            <w:r>
              <w:t>0376</w:t>
            </w:r>
          </w:p>
        </w:tc>
        <w:tc>
          <w:tcPr>
            <w:tcW w:w="2693" w:type="dxa"/>
          </w:tcPr>
          <w:p w14:paraId="25A0CF1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5346385" w14:textId="77777777" w:rsidR="00940027" w:rsidRDefault="00940027">
            <w:pPr>
              <w:pStyle w:val="OtherTableBody"/>
            </w:pPr>
            <w:r>
              <w:t>C37</w:t>
            </w:r>
          </w:p>
        </w:tc>
        <w:tc>
          <w:tcPr>
            <w:tcW w:w="3544" w:type="dxa"/>
          </w:tcPr>
          <w:p w14:paraId="65DA9C76" w14:textId="77777777" w:rsidR="00940027" w:rsidRDefault="00940027">
            <w:pPr>
              <w:pStyle w:val="OtherTableBody"/>
            </w:pPr>
            <w:r>
              <w:t>Body temperature</w:t>
            </w:r>
          </w:p>
        </w:tc>
      </w:tr>
      <w:tr w:rsidR="00940027" w14:paraId="7085747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333A7E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FBD2980" w14:textId="77777777" w:rsidR="00940027" w:rsidRDefault="00940027">
            <w:pPr>
              <w:pStyle w:val="OtherTableBody"/>
            </w:pPr>
            <w:r>
              <w:t>0376</w:t>
            </w:r>
          </w:p>
        </w:tc>
        <w:tc>
          <w:tcPr>
            <w:tcW w:w="2693" w:type="dxa"/>
          </w:tcPr>
          <w:p w14:paraId="06EDF28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17D4B5A" w14:textId="77777777" w:rsidR="00940027" w:rsidRDefault="00940027">
            <w:pPr>
              <w:pStyle w:val="OtherTableBody"/>
            </w:pPr>
            <w:r>
              <w:t>CAMB</w:t>
            </w:r>
          </w:p>
        </w:tc>
        <w:tc>
          <w:tcPr>
            <w:tcW w:w="3544" w:type="dxa"/>
          </w:tcPr>
          <w:p w14:paraId="6EC0ABA3" w14:textId="77777777" w:rsidR="00940027" w:rsidRDefault="00940027">
            <w:pPr>
              <w:pStyle w:val="OtherTableBody"/>
            </w:pPr>
            <w:r>
              <w:t>Critical ambient temperature</w:t>
            </w:r>
          </w:p>
        </w:tc>
      </w:tr>
      <w:tr w:rsidR="00940027" w14:paraId="57A5776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AD0E00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A2E4ED2" w14:textId="77777777" w:rsidR="00940027" w:rsidRDefault="00940027">
            <w:pPr>
              <w:pStyle w:val="OtherTableBody"/>
            </w:pPr>
            <w:r>
              <w:t>0376</w:t>
            </w:r>
          </w:p>
        </w:tc>
        <w:tc>
          <w:tcPr>
            <w:tcW w:w="2693" w:type="dxa"/>
          </w:tcPr>
          <w:p w14:paraId="6D929A9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C408312" w14:textId="77777777" w:rsidR="00940027" w:rsidRDefault="00940027">
            <w:pPr>
              <w:pStyle w:val="OtherTableBody"/>
            </w:pPr>
            <w:r>
              <w:t>CATM</w:t>
            </w:r>
          </w:p>
        </w:tc>
        <w:tc>
          <w:tcPr>
            <w:tcW w:w="3544" w:type="dxa"/>
          </w:tcPr>
          <w:p w14:paraId="41F10DA6" w14:textId="77777777" w:rsidR="00940027" w:rsidRDefault="00940027">
            <w:pPr>
              <w:pStyle w:val="OtherTableBody"/>
            </w:pPr>
            <w:r>
              <w:t>Protect from air</w:t>
            </w:r>
          </w:p>
        </w:tc>
      </w:tr>
      <w:tr w:rsidR="00940027" w14:paraId="1CD21C1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1E2FCB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C06D9B0" w14:textId="77777777" w:rsidR="00940027" w:rsidRDefault="00940027">
            <w:pPr>
              <w:pStyle w:val="OtherTableBody"/>
            </w:pPr>
            <w:r>
              <w:t>0376</w:t>
            </w:r>
          </w:p>
        </w:tc>
        <w:tc>
          <w:tcPr>
            <w:tcW w:w="2693" w:type="dxa"/>
          </w:tcPr>
          <w:p w14:paraId="2DDA3EE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8AB3DF1" w14:textId="77777777" w:rsidR="00940027" w:rsidRDefault="00940027">
            <w:pPr>
              <w:pStyle w:val="OtherTableBody"/>
            </w:pPr>
            <w:r>
              <w:t>CFRZ</w:t>
            </w:r>
          </w:p>
        </w:tc>
        <w:tc>
          <w:tcPr>
            <w:tcW w:w="3544" w:type="dxa"/>
          </w:tcPr>
          <w:p w14:paraId="4C741839" w14:textId="77777777" w:rsidR="00940027" w:rsidRDefault="00940027">
            <w:pPr>
              <w:pStyle w:val="OtherTableBody"/>
            </w:pPr>
            <w:r>
              <w:t>Critical frozen temperature</w:t>
            </w:r>
          </w:p>
        </w:tc>
      </w:tr>
      <w:tr w:rsidR="00940027" w14:paraId="35C910F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38CB94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8ADD775" w14:textId="77777777" w:rsidR="00940027" w:rsidRDefault="00940027">
            <w:pPr>
              <w:pStyle w:val="OtherTableBody"/>
            </w:pPr>
            <w:r>
              <w:t>0376</w:t>
            </w:r>
          </w:p>
        </w:tc>
        <w:tc>
          <w:tcPr>
            <w:tcW w:w="2693" w:type="dxa"/>
          </w:tcPr>
          <w:p w14:paraId="102F491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114E4C9" w14:textId="77777777" w:rsidR="00940027" w:rsidRDefault="00940027">
            <w:pPr>
              <w:pStyle w:val="OtherTableBody"/>
            </w:pPr>
            <w:r>
              <w:t>CREF</w:t>
            </w:r>
          </w:p>
        </w:tc>
        <w:tc>
          <w:tcPr>
            <w:tcW w:w="3544" w:type="dxa"/>
          </w:tcPr>
          <w:p w14:paraId="1999A12E" w14:textId="77777777" w:rsidR="00940027" w:rsidRDefault="00940027">
            <w:pPr>
              <w:pStyle w:val="OtherTableBody"/>
            </w:pPr>
            <w:r>
              <w:t>Critical refrigerated temperature</w:t>
            </w:r>
          </w:p>
        </w:tc>
      </w:tr>
      <w:tr w:rsidR="00940027" w14:paraId="0913C3B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D9DB6D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67CB1CC" w14:textId="77777777" w:rsidR="00940027" w:rsidRDefault="00940027">
            <w:pPr>
              <w:pStyle w:val="OtherTableBody"/>
            </w:pPr>
            <w:r>
              <w:t>0376</w:t>
            </w:r>
          </w:p>
        </w:tc>
        <w:tc>
          <w:tcPr>
            <w:tcW w:w="2693" w:type="dxa"/>
          </w:tcPr>
          <w:p w14:paraId="18BDA87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EF4B067" w14:textId="77777777" w:rsidR="00940027" w:rsidRDefault="00940027">
            <w:pPr>
              <w:pStyle w:val="OtherTableBody"/>
            </w:pPr>
            <w:r>
              <w:t>DFRZ</w:t>
            </w:r>
          </w:p>
        </w:tc>
        <w:tc>
          <w:tcPr>
            <w:tcW w:w="3544" w:type="dxa"/>
          </w:tcPr>
          <w:p w14:paraId="4C202AB8" w14:textId="77777777" w:rsidR="00940027" w:rsidRDefault="00940027">
            <w:pPr>
              <w:pStyle w:val="OtherTableBody"/>
            </w:pPr>
            <w:r>
              <w:t>Deep frozen</w:t>
            </w:r>
          </w:p>
        </w:tc>
      </w:tr>
      <w:tr w:rsidR="00940027" w14:paraId="5B5F32B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648FCE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91B228D" w14:textId="77777777" w:rsidR="00940027" w:rsidRDefault="00940027">
            <w:pPr>
              <w:pStyle w:val="OtherTableBody"/>
            </w:pPr>
            <w:r>
              <w:t>0376</w:t>
            </w:r>
          </w:p>
        </w:tc>
        <w:tc>
          <w:tcPr>
            <w:tcW w:w="2693" w:type="dxa"/>
          </w:tcPr>
          <w:p w14:paraId="310965F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09ABB42" w14:textId="77777777" w:rsidR="00940027" w:rsidRDefault="00940027">
            <w:pPr>
              <w:pStyle w:val="OtherTableBody"/>
            </w:pPr>
            <w:r>
              <w:t>DRY</w:t>
            </w:r>
          </w:p>
        </w:tc>
        <w:tc>
          <w:tcPr>
            <w:tcW w:w="3544" w:type="dxa"/>
          </w:tcPr>
          <w:p w14:paraId="5B0EA1BA" w14:textId="77777777" w:rsidR="00940027" w:rsidRDefault="00940027">
            <w:pPr>
              <w:pStyle w:val="OtherTableBody"/>
            </w:pPr>
            <w:r>
              <w:t>Dry</w:t>
            </w:r>
          </w:p>
        </w:tc>
      </w:tr>
      <w:tr w:rsidR="00940027" w14:paraId="55E8E0E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E2A522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89E85AC" w14:textId="77777777" w:rsidR="00940027" w:rsidRDefault="00940027">
            <w:pPr>
              <w:pStyle w:val="OtherTableBody"/>
            </w:pPr>
            <w:r>
              <w:t>0376</w:t>
            </w:r>
          </w:p>
        </w:tc>
        <w:tc>
          <w:tcPr>
            <w:tcW w:w="2693" w:type="dxa"/>
          </w:tcPr>
          <w:p w14:paraId="247AF9B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CCAC058" w14:textId="77777777" w:rsidR="00940027" w:rsidRDefault="00940027">
            <w:pPr>
              <w:pStyle w:val="OtherTableBody"/>
            </w:pPr>
            <w:r>
              <w:t>FRZ</w:t>
            </w:r>
          </w:p>
        </w:tc>
        <w:tc>
          <w:tcPr>
            <w:tcW w:w="3544" w:type="dxa"/>
          </w:tcPr>
          <w:p w14:paraId="2941A1CC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Frozen temperature</w:t>
            </w:r>
          </w:p>
        </w:tc>
      </w:tr>
      <w:tr w:rsidR="00940027" w14:paraId="0569E77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209F1C9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328D985E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0376</w:t>
            </w:r>
          </w:p>
        </w:tc>
        <w:tc>
          <w:tcPr>
            <w:tcW w:w="2693" w:type="dxa"/>
          </w:tcPr>
          <w:p w14:paraId="7D1B1AA6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13DA3D9B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MTLF</w:t>
            </w:r>
          </w:p>
        </w:tc>
        <w:tc>
          <w:tcPr>
            <w:tcW w:w="3544" w:type="dxa"/>
          </w:tcPr>
          <w:p w14:paraId="367A1AFB" w14:textId="77777777" w:rsidR="00940027" w:rsidRDefault="00940027">
            <w:pPr>
              <w:pStyle w:val="OtherTableBody"/>
            </w:pPr>
            <w:r>
              <w:t>Metal Free</w:t>
            </w:r>
          </w:p>
        </w:tc>
      </w:tr>
      <w:tr w:rsidR="00940027" w14:paraId="7FE9E69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AE0FF9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4B940E2" w14:textId="77777777" w:rsidR="00940027" w:rsidRDefault="00940027">
            <w:pPr>
              <w:pStyle w:val="OtherTableBody"/>
            </w:pPr>
            <w:r>
              <w:t>0376</w:t>
            </w:r>
          </w:p>
        </w:tc>
        <w:tc>
          <w:tcPr>
            <w:tcW w:w="2693" w:type="dxa"/>
          </w:tcPr>
          <w:p w14:paraId="41FAE47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11B4BD9" w14:textId="77777777" w:rsidR="00940027" w:rsidRDefault="00940027">
            <w:pPr>
              <w:pStyle w:val="OtherTableBody"/>
            </w:pPr>
            <w:r>
              <w:t>NTR</w:t>
            </w:r>
          </w:p>
        </w:tc>
        <w:tc>
          <w:tcPr>
            <w:tcW w:w="3544" w:type="dxa"/>
          </w:tcPr>
          <w:p w14:paraId="1F399A87" w14:textId="77777777" w:rsidR="00940027" w:rsidRDefault="00940027">
            <w:pPr>
              <w:pStyle w:val="OtherTableBody"/>
            </w:pPr>
            <w:r>
              <w:t>Liquid nitrogen</w:t>
            </w:r>
          </w:p>
        </w:tc>
      </w:tr>
      <w:tr w:rsidR="00940027" w14:paraId="25ED7D0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B3FF58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FBA8784" w14:textId="77777777" w:rsidR="00940027" w:rsidRDefault="00940027">
            <w:pPr>
              <w:pStyle w:val="OtherTableBody"/>
            </w:pPr>
            <w:r>
              <w:t>0376</w:t>
            </w:r>
          </w:p>
        </w:tc>
        <w:tc>
          <w:tcPr>
            <w:tcW w:w="2693" w:type="dxa"/>
          </w:tcPr>
          <w:p w14:paraId="61EDC67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9E4AD35" w14:textId="77777777" w:rsidR="00940027" w:rsidRDefault="00940027">
            <w:pPr>
              <w:pStyle w:val="OtherTableBody"/>
            </w:pPr>
            <w:r>
              <w:t>PRTL</w:t>
            </w:r>
          </w:p>
        </w:tc>
        <w:tc>
          <w:tcPr>
            <w:tcW w:w="3544" w:type="dxa"/>
          </w:tcPr>
          <w:p w14:paraId="54D5B780" w14:textId="77777777" w:rsidR="00940027" w:rsidRDefault="00940027">
            <w:pPr>
              <w:pStyle w:val="OtherTableBody"/>
            </w:pPr>
            <w:r>
              <w:t>Protect from light</w:t>
            </w:r>
          </w:p>
        </w:tc>
      </w:tr>
      <w:tr w:rsidR="00940027" w14:paraId="081F7EC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2E2FD2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916285D" w14:textId="77777777" w:rsidR="00940027" w:rsidRDefault="00940027">
            <w:pPr>
              <w:pStyle w:val="OtherTableBody"/>
            </w:pPr>
            <w:r>
              <w:t>0376</w:t>
            </w:r>
          </w:p>
        </w:tc>
        <w:tc>
          <w:tcPr>
            <w:tcW w:w="2693" w:type="dxa"/>
          </w:tcPr>
          <w:p w14:paraId="6217734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8ADDEBB" w14:textId="77777777" w:rsidR="00940027" w:rsidRDefault="00940027">
            <w:pPr>
              <w:pStyle w:val="OtherTableBody"/>
            </w:pPr>
            <w:r>
              <w:t>PSA</w:t>
            </w:r>
          </w:p>
        </w:tc>
        <w:tc>
          <w:tcPr>
            <w:tcW w:w="3544" w:type="dxa"/>
          </w:tcPr>
          <w:p w14:paraId="01467C69" w14:textId="77777777" w:rsidR="00940027" w:rsidRDefault="00940027">
            <w:pPr>
              <w:pStyle w:val="OtherTableBody"/>
            </w:pPr>
            <w:r>
              <w:t>Do not shake</w:t>
            </w:r>
          </w:p>
        </w:tc>
      </w:tr>
      <w:tr w:rsidR="00940027" w14:paraId="6573FC5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B4F0F0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2FF6A9F" w14:textId="77777777" w:rsidR="00940027" w:rsidRDefault="00940027">
            <w:pPr>
              <w:pStyle w:val="OtherTableBody"/>
            </w:pPr>
            <w:r>
              <w:t>0376</w:t>
            </w:r>
          </w:p>
        </w:tc>
        <w:tc>
          <w:tcPr>
            <w:tcW w:w="2693" w:type="dxa"/>
          </w:tcPr>
          <w:p w14:paraId="7BAA426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DC27828" w14:textId="77777777" w:rsidR="00940027" w:rsidRDefault="00940027">
            <w:pPr>
              <w:pStyle w:val="OtherTableBody"/>
            </w:pPr>
            <w:r>
              <w:t>PSO</w:t>
            </w:r>
          </w:p>
        </w:tc>
        <w:tc>
          <w:tcPr>
            <w:tcW w:w="3544" w:type="dxa"/>
          </w:tcPr>
          <w:p w14:paraId="3888716C" w14:textId="77777777" w:rsidR="00940027" w:rsidRDefault="00940027">
            <w:pPr>
              <w:pStyle w:val="OtherTableBody"/>
            </w:pPr>
            <w:r>
              <w:t>No shock</w:t>
            </w:r>
          </w:p>
        </w:tc>
      </w:tr>
      <w:tr w:rsidR="00940027" w14:paraId="192A2B2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DA5B4E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91B084B" w14:textId="77777777" w:rsidR="00940027" w:rsidRDefault="00940027">
            <w:pPr>
              <w:pStyle w:val="OtherTableBody"/>
            </w:pPr>
            <w:r>
              <w:t>0376</w:t>
            </w:r>
          </w:p>
        </w:tc>
        <w:tc>
          <w:tcPr>
            <w:tcW w:w="2693" w:type="dxa"/>
          </w:tcPr>
          <w:p w14:paraId="2D1A0C6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B5B69A5" w14:textId="77777777" w:rsidR="00940027" w:rsidRDefault="00940027">
            <w:pPr>
              <w:pStyle w:val="OtherTableBody"/>
            </w:pPr>
            <w:r>
              <w:t>REF</w:t>
            </w:r>
          </w:p>
        </w:tc>
        <w:tc>
          <w:tcPr>
            <w:tcW w:w="3544" w:type="dxa"/>
          </w:tcPr>
          <w:p w14:paraId="5CF0B3AF" w14:textId="77777777" w:rsidR="00940027" w:rsidRDefault="00940027">
            <w:pPr>
              <w:pStyle w:val="OtherTableBody"/>
            </w:pPr>
            <w:r>
              <w:t>Refrigerated temperature</w:t>
            </w:r>
          </w:p>
        </w:tc>
      </w:tr>
      <w:tr w:rsidR="00940027" w14:paraId="6F323A4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1C5295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3CFC9B9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0376</w:t>
            </w:r>
          </w:p>
        </w:tc>
        <w:tc>
          <w:tcPr>
            <w:tcW w:w="2693" w:type="dxa"/>
          </w:tcPr>
          <w:p w14:paraId="557A6CE4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54B03784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UFRZ</w:t>
            </w:r>
          </w:p>
        </w:tc>
        <w:tc>
          <w:tcPr>
            <w:tcW w:w="3544" w:type="dxa"/>
          </w:tcPr>
          <w:p w14:paraId="074EA590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Ultra frozen</w:t>
            </w:r>
          </w:p>
        </w:tc>
      </w:tr>
      <w:tr w:rsidR="00940027" w14:paraId="7CFDB61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4F2EC77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26668B71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0376</w:t>
            </w:r>
          </w:p>
        </w:tc>
        <w:tc>
          <w:tcPr>
            <w:tcW w:w="2693" w:type="dxa"/>
          </w:tcPr>
          <w:p w14:paraId="47002B6B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6C8E78A4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UPR</w:t>
            </w:r>
          </w:p>
        </w:tc>
        <w:tc>
          <w:tcPr>
            <w:tcW w:w="3544" w:type="dxa"/>
          </w:tcPr>
          <w:p w14:paraId="30B72470" w14:textId="77777777" w:rsidR="00940027" w:rsidRDefault="00940027">
            <w:pPr>
              <w:pStyle w:val="OtherTableBody"/>
            </w:pPr>
            <w:r>
              <w:t>Upright</w:t>
            </w:r>
          </w:p>
        </w:tc>
      </w:tr>
      <w:tr w:rsidR="00940027" w14:paraId="0A8E0A8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C3EEB7E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04DD0C88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2F366306" w14:textId="77777777" w:rsidR="00940027" w:rsidRDefault="00940027">
            <w:pPr>
              <w:pStyle w:val="OtherTableBody"/>
            </w:pPr>
            <w:r>
              <w:t>Other environmental factors</w:t>
            </w:r>
          </w:p>
        </w:tc>
        <w:tc>
          <w:tcPr>
            <w:tcW w:w="1701" w:type="dxa"/>
          </w:tcPr>
          <w:p w14:paraId="548197B3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0AA5828D" w14:textId="77777777" w:rsidR="00940027" w:rsidRDefault="00940027">
            <w:pPr>
              <w:pStyle w:val="OtherTableBody"/>
            </w:pPr>
          </w:p>
        </w:tc>
      </w:tr>
      <w:tr w:rsidR="00940027" w14:paraId="7A18DF3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635C1F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75E148A" w14:textId="77777777" w:rsidR="00940027" w:rsidRDefault="00940027">
            <w:pPr>
              <w:pStyle w:val="OtherTableBody"/>
            </w:pPr>
            <w:r>
              <w:t>0377</w:t>
            </w:r>
          </w:p>
        </w:tc>
        <w:tc>
          <w:tcPr>
            <w:tcW w:w="2693" w:type="dxa"/>
          </w:tcPr>
          <w:p w14:paraId="4F46D1B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AE9372B" w14:textId="77777777" w:rsidR="00940027" w:rsidRDefault="00940027">
            <w:pPr>
              <w:pStyle w:val="OtherTableBody"/>
            </w:pPr>
            <w:r>
              <w:t>A60</w:t>
            </w:r>
          </w:p>
        </w:tc>
        <w:tc>
          <w:tcPr>
            <w:tcW w:w="3544" w:type="dxa"/>
          </w:tcPr>
          <w:p w14:paraId="0FF661F6" w14:textId="77777777" w:rsidR="00940027" w:rsidRDefault="00940027">
            <w:pPr>
              <w:pStyle w:val="OtherTableBody"/>
            </w:pPr>
            <w:r>
              <w:t>Opened container, indoor atmosphere, 60 minutes duration</w:t>
            </w:r>
          </w:p>
        </w:tc>
      </w:tr>
      <w:tr w:rsidR="00940027" w14:paraId="68C674E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7388B2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F3E9A40" w14:textId="77777777" w:rsidR="00940027" w:rsidRDefault="00940027">
            <w:pPr>
              <w:pStyle w:val="OtherTableBody"/>
            </w:pPr>
            <w:r>
              <w:t>0377</w:t>
            </w:r>
          </w:p>
        </w:tc>
        <w:tc>
          <w:tcPr>
            <w:tcW w:w="2693" w:type="dxa"/>
          </w:tcPr>
          <w:p w14:paraId="5FB06F9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EB6456F" w14:textId="77777777" w:rsidR="00940027" w:rsidRDefault="00940027">
            <w:pPr>
              <w:pStyle w:val="OtherTableBody"/>
            </w:pPr>
            <w:r>
              <w:t>ATM</w:t>
            </w:r>
          </w:p>
        </w:tc>
        <w:tc>
          <w:tcPr>
            <w:tcW w:w="3544" w:type="dxa"/>
          </w:tcPr>
          <w:p w14:paraId="019268AD" w14:textId="77777777" w:rsidR="00940027" w:rsidRDefault="00940027">
            <w:pPr>
              <w:pStyle w:val="OtherTableBody"/>
            </w:pPr>
            <w:r>
              <w:t>Opened container, atmosphere and duration unspecified</w:t>
            </w:r>
          </w:p>
        </w:tc>
      </w:tr>
      <w:tr w:rsidR="00940027" w14:paraId="2ED479C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07FF41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HL7</w:t>
            </w:r>
          </w:p>
        </w:tc>
        <w:tc>
          <w:tcPr>
            <w:tcW w:w="709" w:type="dxa"/>
          </w:tcPr>
          <w:p w14:paraId="67C4462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2693" w:type="dxa"/>
          </w:tcPr>
          <w:p w14:paraId="6FC38B7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Substance status</w:t>
            </w:r>
          </w:p>
        </w:tc>
        <w:tc>
          <w:tcPr>
            <w:tcW w:w="1701" w:type="dxa"/>
          </w:tcPr>
          <w:p w14:paraId="3BCB7EB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3544" w:type="dxa"/>
          </w:tcPr>
          <w:p w14:paraId="08C95527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</w:tr>
      <w:tr w:rsidR="00940027" w14:paraId="67C00F6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84FD0F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19110E4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0383</w:t>
            </w:r>
          </w:p>
        </w:tc>
        <w:tc>
          <w:tcPr>
            <w:tcW w:w="2693" w:type="dxa"/>
          </w:tcPr>
          <w:p w14:paraId="3E5E164F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3A8A9DF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3544" w:type="dxa"/>
          </w:tcPr>
          <w:p w14:paraId="72DB7262" w14:textId="77777777" w:rsidR="00940027" w:rsidRDefault="00940027">
            <w:pPr>
              <w:pStyle w:val="OtherTableBody"/>
            </w:pPr>
            <w:r>
              <w:t>Calibration Error</w:t>
            </w:r>
          </w:p>
        </w:tc>
      </w:tr>
      <w:tr w:rsidR="00940027" w14:paraId="1E4E97F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E1B377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52C66D1" w14:textId="77777777" w:rsidR="00940027" w:rsidRDefault="00940027">
            <w:pPr>
              <w:pStyle w:val="OtherTableBody"/>
            </w:pPr>
            <w:r>
              <w:t>0383</w:t>
            </w:r>
          </w:p>
        </w:tc>
        <w:tc>
          <w:tcPr>
            <w:tcW w:w="2693" w:type="dxa"/>
          </w:tcPr>
          <w:p w14:paraId="1371207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5F65196" w14:textId="77777777" w:rsidR="00940027" w:rsidRDefault="00940027">
            <w:pPr>
              <w:pStyle w:val="OtherTableBody"/>
            </w:pPr>
            <w:r>
              <w:t>CW</w:t>
            </w:r>
          </w:p>
        </w:tc>
        <w:tc>
          <w:tcPr>
            <w:tcW w:w="3544" w:type="dxa"/>
          </w:tcPr>
          <w:p w14:paraId="05A4CCB9" w14:textId="77777777" w:rsidR="00940027" w:rsidRDefault="00940027">
            <w:pPr>
              <w:pStyle w:val="OtherTableBody"/>
            </w:pPr>
            <w:r>
              <w:t>Calibration Warning</w:t>
            </w:r>
          </w:p>
        </w:tc>
      </w:tr>
      <w:tr w:rsidR="00940027" w14:paraId="7C00B0D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828D8D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21472F8" w14:textId="77777777" w:rsidR="00940027" w:rsidRDefault="00940027">
            <w:pPr>
              <w:pStyle w:val="OtherTableBody"/>
            </w:pPr>
            <w:r>
              <w:t>0383</w:t>
            </w:r>
          </w:p>
        </w:tc>
        <w:tc>
          <w:tcPr>
            <w:tcW w:w="2693" w:type="dxa"/>
          </w:tcPr>
          <w:p w14:paraId="458B886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4FBEDD9" w14:textId="77777777" w:rsidR="00940027" w:rsidRDefault="00940027">
            <w:pPr>
              <w:pStyle w:val="OtherTableBody"/>
            </w:pPr>
            <w:r>
              <w:t>EE</w:t>
            </w:r>
          </w:p>
        </w:tc>
        <w:tc>
          <w:tcPr>
            <w:tcW w:w="3544" w:type="dxa"/>
          </w:tcPr>
          <w:p w14:paraId="1FE053EF" w14:textId="77777777" w:rsidR="00940027" w:rsidRDefault="00940027">
            <w:pPr>
              <w:pStyle w:val="OtherTableBody"/>
            </w:pPr>
            <w:r>
              <w:t>Expired Error</w:t>
            </w:r>
          </w:p>
        </w:tc>
      </w:tr>
      <w:tr w:rsidR="00940027" w14:paraId="4212DE3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18D311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0A0813D" w14:textId="77777777" w:rsidR="00940027" w:rsidRDefault="00940027">
            <w:pPr>
              <w:pStyle w:val="OtherTableBody"/>
            </w:pPr>
            <w:r>
              <w:t>0383</w:t>
            </w:r>
          </w:p>
        </w:tc>
        <w:tc>
          <w:tcPr>
            <w:tcW w:w="2693" w:type="dxa"/>
          </w:tcPr>
          <w:p w14:paraId="088AEB1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46A64DE" w14:textId="77777777" w:rsidR="00940027" w:rsidRDefault="00940027">
            <w:pPr>
              <w:pStyle w:val="OtherTableBody"/>
            </w:pPr>
            <w:r>
              <w:t>EW</w:t>
            </w:r>
          </w:p>
        </w:tc>
        <w:tc>
          <w:tcPr>
            <w:tcW w:w="3544" w:type="dxa"/>
          </w:tcPr>
          <w:p w14:paraId="10AC6E5F" w14:textId="77777777" w:rsidR="00940027" w:rsidRDefault="00940027">
            <w:pPr>
              <w:pStyle w:val="OtherTableBody"/>
            </w:pPr>
            <w:r>
              <w:t>Expired Warning</w:t>
            </w:r>
          </w:p>
        </w:tc>
      </w:tr>
      <w:tr w:rsidR="00940027" w14:paraId="128EDDD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8E2FA0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69EE4E3" w14:textId="77777777" w:rsidR="00940027" w:rsidRDefault="00940027">
            <w:pPr>
              <w:pStyle w:val="OtherTableBody"/>
            </w:pPr>
            <w:r>
              <w:t>0383</w:t>
            </w:r>
          </w:p>
        </w:tc>
        <w:tc>
          <w:tcPr>
            <w:tcW w:w="2693" w:type="dxa"/>
          </w:tcPr>
          <w:p w14:paraId="78BFCC7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1135EDF" w14:textId="77777777" w:rsidR="00940027" w:rsidRDefault="00940027">
            <w:pPr>
              <w:pStyle w:val="OtherTableBody"/>
            </w:pPr>
            <w:r>
              <w:t>NE</w:t>
            </w:r>
          </w:p>
        </w:tc>
        <w:tc>
          <w:tcPr>
            <w:tcW w:w="3544" w:type="dxa"/>
          </w:tcPr>
          <w:p w14:paraId="0F2B7E09" w14:textId="77777777" w:rsidR="00940027" w:rsidRDefault="00940027">
            <w:pPr>
              <w:pStyle w:val="OtherTableBody"/>
            </w:pPr>
            <w:r>
              <w:t>Not Available Error</w:t>
            </w:r>
          </w:p>
        </w:tc>
      </w:tr>
      <w:tr w:rsidR="00940027" w14:paraId="603AE3C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DE127E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1C53FA9" w14:textId="77777777" w:rsidR="00940027" w:rsidRDefault="00940027">
            <w:pPr>
              <w:pStyle w:val="OtherTableBody"/>
            </w:pPr>
            <w:r>
              <w:t>0383</w:t>
            </w:r>
          </w:p>
        </w:tc>
        <w:tc>
          <w:tcPr>
            <w:tcW w:w="2693" w:type="dxa"/>
          </w:tcPr>
          <w:p w14:paraId="5727EF5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215B83E" w14:textId="77777777" w:rsidR="00940027" w:rsidRDefault="00940027">
            <w:pPr>
              <w:pStyle w:val="OtherTableBody"/>
            </w:pPr>
            <w:r>
              <w:t>NW</w:t>
            </w:r>
          </w:p>
        </w:tc>
        <w:tc>
          <w:tcPr>
            <w:tcW w:w="3544" w:type="dxa"/>
          </w:tcPr>
          <w:p w14:paraId="064A01FC" w14:textId="77777777" w:rsidR="00940027" w:rsidRDefault="00940027">
            <w:pPr>
              <w:pStyle w:val="OtherTableBody"/>
            </w:pPr>
            <w:r>
              <w:t>Not Available Warning</w:t>
            </w:r>
          </w:p>
        </w:tc>
      </w:tr>
      <w:tr w:rsidR="00940027" w14:paraId="43FA3D4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E4060B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6CA50A0" w14:textId="77777777" w:rsidR="00940027" w:rsidRDefault="00940027">
            <w:pPr>
              <w:pStyle w:val="OtherTableBody"/>
            </w:pPr>
            <w:r>
              <w:t>0383</w:t>
            </w:r>
          </w:p>
        </w:tc>
        <w:tc>
          <w:tcPr>
            <w:tcW w:w="2693" w:type="dxa"/>
          </w:tcPr>
          <w:p w14:paraId="6A83DA4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F5A7D15" w14:textId="77777777" w:rsidR="00940027" w:rsidRDefault="00940027">
            <w:pPr>
              <w:pStyle w:val="OtherTableBody"/>
            </w:pPr>
            <w:r>
              <w:t>OE</w:t>
            </w:r>
          </w:p>
        </w:tc>
        <w:tc>
          <w:tcPr>
            <w:tcW w:w="3544" w:type="dxa"/>
          </w:tcPr>
          <w:p w14:paraId="2D7D88EA" w14:textId="77777777" w:rsidR="00940027" w:rsidRDefault="00940027">
            <w:pPr>
              <w:pStyle w:val="OtherTableBody"/>
            </w:pPr>
            <w:r>
              <w:t>Other Error</w:t>
            </w:r>
          </w:p>
        </w:tc>
      </w:tr>
      <w:tr w:rsidR="00940027" w14:paraId="38BBEB5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20D45B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239ADBF" w14:textId="77777777" w:rsidR="00940027" w:rsidRDefault="00940027">
            <w:pPr>
              <w:pStyle w:val="OtherTableBody"/>
            </w:pPr>
            <w:r>
              <w:t>0383</w:t>
            </w:r>
          </w:p>
        </w:tc>
        <w:tc>
          <w:tcPr>
            <w:tcW w:w="2693" w:type="dxa"/>
          </w:tcPr>
          <w:p w14:paraId="79CB278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1B7D677" w14:textId="77777777" w:rsidR="00940027" w:rsidRDefault="00940027">
            <w:pPr>
              <w:pStyle w:val="OtherTableBody"/>
            </w:pPr>
            <w:r>
              <w:t>OK</w:t>
            </w:r>
          </w:p>
        </w:tc>
        <w:tc>
          <w:tcPr>
            <w:tcW w:w="3544" w:type="dxa"/>
          </w:tcPr>
          <w:p w14:paraId="04AB3FD1" w14:textId="77777777" w:rsidR="00940027" w:rsidRDefault="00940027">
            <w:pPr>
              <w:pStyle w:val="OtherTableBody"/>
            </w:pPr>
            <w:r>
              <w:t>OK Status</w:t>
            </w:r>
          </w:p>
        </w:tc>
      </w:tr>
      <w:tr w:rsidR="00940027" w14:paraId="7BC5D37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C3FBB0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3F74EC4" w14:textId="77777777" w:rsidR="00940027" w:rsidRDefault="00940027">
            <w:pPr>
              <w:pStyle w:val="OtherTableBody"/>
            </w:pPr>
            <w:r>
              <w:t>0383</w:t>
            </w:r>
          </w:p>
        </w:tc>
        <w:tc>
          <w:tcPr>
            <w:tcW w:w="2693" w:type="dxa"/>
          </w:tcPr>
          <w:p w14:paraId="519590C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1DF87B1" w14:textId="77777777" w:rsidR="00940027" w:rsidRDefault="00940027">
            <w:pPr>
              <w:pStyle w:val="OtherTableBody"/>
            </w:pPr>
            <w:r>
              <w:t>OW</w:t>
            </w:r>
          </w:p>
        </w:tc>
        <w:tc>
          <w:tcPr>
            <w:tcW w:w="3544" w:type="dxa"/>
          </w:tcPr>
          <w:p w14:paraId="27657EFF" w14:textId="77777777" w:rsidR="00940027" w:rsidRDefault="00940027">
            <w:pPr>
              <w:pStyle w:val="OtherTableBody"/>
            </w:pPr>
            <w:r>
              <w:t>Other Warning</w:t>
            </w:r>
          </w:p>
        </w:tc>
      </w:tr>
      <w:tr w:rsidR="00940027" w14:paraId="7B1A12E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F4EDD2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F877930" w14:textId="77777777" w:rsidR="00940027" w:rsidRDefault="00940027">
            <w:pPr>
              <w:pStyle w:val="OtherTableBody"/>
            </w:pPr>
            <w:r>
              <w:t>0383</w:t>
            </w:r>
          </w:p>
        </w:tc>
        <w:tc>
          <w:tcPr>
            <w:tcW w:w="2693" w:type="dxa"/>
          </w:tcPr>
          <w:p w14:paraId="4B40F3B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5D18B32" w14:textId="77777777" w:rsidR="00940027" w:rsidRDefault="00940027">
            <w:pPr>
              <w:pStyle w:val="OtherTableBody"/>
            </w:pPr>
            <w:r>
              <w:t>QE</w:t>
            </w:r>
          </w:p>
        </w:tc>
        <w:tc>
          <w:tcPr>
            <w:tcW w:w="3544" w:type="dxa"/>
          </w:tcPr>
          <w:p w14:paraId="22D5B1FE" w14:textId="77777777" w:rsidR="00940027" w:rsidRDefault="00940027">
            <w:pPr>
              <w:pStyle w:val="OtherTableBody"/>
            </w:pPr>
            <w:r>
              <w:t>QC Error</w:t>
            </w:r>
          </w:p>
        </w:tc>
      </w:tr>
      <w:tr w:rsidR="00940027" w14:paraId="67421AA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254C3A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8E37286" w14:textId="77777777" w:rsidR="00940027" w:rsidRDefault="00940027">
            <w:pPr>
              <w:pStyle w:val="OtherTableBody"/>
            </w:pPr>
            <w:r>
              <w:t>0383</w:t>
            </w:r>
          </w:p>
        </w:tc>
        <w:tc>
          <w:tcPr>
            <w:tcW w:w="2693" w:type="dxa"/>
          </w:tcPr>
          <w:p w14:paraId="48AD851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3D80B30" w14:textId="77777777" w:rsidR="00940027" w:rsidRDefault="00940027">
            <w:pPr>
              <w:pStyle w:val="OtherTableBody"/>
            </w:pPr>
            <w:r>
              <w:t>QW</w:t>
            </w:r>
          </w:p>
        </w:tc>
        <w:tc>
          <w:tcPr>
            <w:tcW w:w="3544" w:type="dxa"/>
          </w:tcPr>
          <w:p w14:paraId="52321AFC" w14:textId="77777777" w:rsidR="00940027" w:rsidRDefault="00940027">
            <w:pPr>
              <w:pStyle w:val="OtherTableBody"/>
            </w:pPr>
            <w:r>
              <w:t>QC Warning</w:t>
            </w:r>
          </w:p>
        </w:tc>
      </w:tr>
      <w:tr w:rsidR="00940027" w14:paraId="71AAE04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E04473C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352DC434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37CCDF06" w14:textId="77777777" w:rsidR="00940027" w:rsidRDefault="00940027">
            <w:pPr>
              <w:pStyle w:val="OtherTableBody"/>
            </w:pPr>
            <w:r>
              <w:t>Substance type</w:t>
            </w:r>
          </w:p>
        </w:tc>
        <w:tc>
          <w:tcPr>
            <w:tcW w:w="1701" w:type="dxa"/>
          </w:tcPr>
          <w:p w14:paraId="4994C4BE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6B4C8583" w14:textId="77777777" w:rsidR="00940027" w:rsidRDefault="00940027">
            <w:pPr>
              <w:pStyle w:val="OtherTableBody"/>
            </w:pPr>
          </w:p>
        </w:tc>
      </w:tr>
      <w:tr w:rsidR="00940027" w14:paraId="59955B6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36B275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0D1E259" w14:textId="77777777" w:rsidR="00940027" w:rsidRDefault="00940027">
            <w:pPr>
              <w:pStyle w:val="OtherTableBody"/>
            </w:pPr>
            <w:r>
              <w:t>0384</w:t>
            </w:r>
          </w:p>
        </w:tc>
        <w:tc>
          <w:tcPr>
            <w:tcW w:w="2693" w:type="dxa"/>
          </w:tcPr>
          <w:p w14:paraId="0EE50F5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48AD12F" w14:textId="77777777" w:rsidR="00940027" w:rsidRDefault="00940027">
            <w:pPr>
              <w:pStyle w:val="OtherTableBody"/>
            </w:pPr>
            <w:r>
              <w:t>CO</w:t>
            </w:r>
          </w:p>
        </w:tc>
        <w:tc>
          <w:tcPr>
            <w:tcW w:w="3544" w:type="dxa"/>
          </w:tcPr>
          <w:p w14:paraId="5C879CC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Control</w:t>
            </w:r>
          </w:p>
        </w:tc>
      </w:tr>
      <w:tr w:rsidR="00940027" w14:paraId="261CFC1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1E1A636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58B24D3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0384</w:t>
            </w:r>
          </w:p>
        </w:tc>
        <w:tc>
          <w:tcPr>
            <w:tcW w:w="2693" w:type="dxa"/>
          </w:tcPr>
          <w:p w14:paraId="4B4A2561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688DC9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DI</w:t>
            </w:r>
          </w:p>
        </w:tc>
        <w:tc>
          <w:tcPr>
            <w:tcW w:w="3544" w:type="dxa"/>
          </w:tcPr>
          <w:p w14:paraId="7B84863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Diluent</w:t>
            </w:r>
          </w:p>
        </w:tc>
      </w:tr>
      <w:tr w:rsidR="00940027" w14:paraId="35C19CD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100B72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538046F6" w14:textId="77777777" w:rsidR="00940027" w:rsidRDefault="00940027">
            <w:pPr>
              <w:pStyle w:val="OtherTableBody"/>
            </w:pPr>
            <w:r>
              <w:t>0384</w:t>
            </w:r>
          </w:p>
        </w:tc>
        <w:tc>
          <w:tcPr>
            <w:tcW w:w="2693" w:type="dxa"/>
          </w:tcPr>
          <w:p w14:paraId="7B2F30B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C6DE002" w14:textId="77777777" w:rsidR="00940027" w:rsidRDefault="00940027">
            <w:pPr>
              <w:pStyle w:val="OtherTableBody"/>
            </w:pPr>
            <w:r>
              <w:t>LI</w:t>
            </w:r>
          </w:p>
        </w:tc>
        <w:tc>
          <w:tcPr>
            <w:tcW w:w="3544" w:type="dxa"/>
          </w:tcPr>
          <w:p w14:paraId="7E3797A5" w14:textId="77777777" w:rsidR="00940027" w:rsidRDefault="00940027">
            <w:pPr>
              <w:pStyle w:val="OtherTableBody"/>
            </w:pPr>
            <w:r>
              <w:t>Measurable Liquid Item</w:t>
            </w:r>
          </w:p>
        </w:tc>
      </w:tr>
      <w:tr w:rsidR="00940027" w14:paraId="43477E9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FAB90F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3E45267" w14:textId="77777777" w:rsidR="00940027" w:rsidRDefault="00940027">
            <w:pPr>
              <w:pStyle w:val="OtherTableBody"/>
            </w:pPr>
            <w:r>
              <w:t>0384</w:t>
            </w:r>
          </w:p>
        </w:tc>
        <w:tc>
          <w:tcPr>
            <w:tcW w:w="2693" w:type="dxa"/>
          </w:tcPr>
          <w:p w14:paraId="793A25F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6D03C51" w14:textId="77777777" w:rsidR="00940027" w:rsidRDefault="00940027">
            <w:pPr>
              <w:pStyle w:val="OtherTableBody"/>
            </w:pPr>
            <w:r>
              <w:t>LW</w:t>
            </w:r>
          </w:p>
        </w:tc>
        <w:tc>
          <w:tcPr>
            <w:tcW w:w="3544" w:type="dxa"/>
          </w:tcPr>
          <w:p w14:paraId="3DA6CE5C" w14:textId="77777777" w:rsidR="00940027" w:rsidRDefault="00940027">
            <w:pPr>
              <w:pStyle w:val="OtherTableBody"/>
            </w:pPr>
            <w:r>
              <w:t>Liquid Waste</w:t>
            </w:r>
          </w:p>
        </w:tc>
      </w:tr>
      <w:tr w:rsidR="00940027" w14:paraId="56EA5A7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8CFE7D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AFD97B7" w14:textId="77777777" w:rsidR="00940027" w:rsidRDefault="00940027">
            <w:pPr>
              <w:pStyle w:val="OtherTableBody"/>
            </w:pPr>
            <w:r>
              <w:t>0384</w:t>
            </w:r>
          </w:p>
        </w:tc>
        <w:tc>
          <w:tcPr>
            <w:tcW w:w="2693" w:type="dxa"/>
          </w:tcPr>
          <w:p w14:paraId="7DB2304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7F3FE99" w14:textId="77777777" w:rsidR="00940027" w:rsidRDefault="00940027">
            <w:pPr>
              <w:pStyle w:val="OtherTableBody"/>
            </w:pPr>
            <w:r>
              <w:t>MR</w:t>
            </w:r>
          </w:p>
        </w:tc>
        <w:tc>
          <w:tcPr>
            <w:tcW w:w="3544" w:type="dxa"/>
          </w:tcPr>
          <w:p w14:paraId="267AFA8A" w14:textId="77777777" w:rsidR="00940027" w:rsidRDefault="00940027">
            <w:pPr>
              <w:pStyle w:val="OtherTableBody"/>
            </w:pPr>
            <w:r>
              <w:t>Multiple Test Reagent</w:t>
            </w:r>
          </w:p>
        </w:tc>
      </w:tr>
      <w:tr w:rsidR="00940027" w14:paraId="19BE62A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79E963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9F5EB9D" w14:textId="77777777" w:rsidR="00940027" w:rsidRDefault="00940027">
            <w:pPr>
              <w:pStyle w:val="OtherTableBody"/>
            </w:pPr>
            <w:r>
              <w:t>0384</w:t>
            </w:r>
          </w:p>
        </w:tc>
        <w:tc>
          <w:tcPr>
            <w:tcW w:w="2693" w:type="dxa"/>
          </w:tcPr>
          <w:p w14:paraId="0A5CB6E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1E0D591" w14:textId="77777777" w:rsidR="00940027" w:rsidRDefault="00940027">
            <w:pPr>
              <w:pStyle w:val="OtherTableBody"/>
            </w:pPr>
            <w:r>
              <w:t>OT</w:t>
            </w:r>
          </w:p>
        </w:tc>
        <w:tc>
          <w:tcPr>
            <w:tcW w:w="3544" w:type="dxa"/>
          </w:tcPr>
          <w:p w14:paraId="496DF0DE" w14:textId="77777777" w:rsidR="00940027" w:rsidRDefault="00940027">
            <w:pPr>
              <w:pStyle w:val="OtherTableBody"/>
            </w:pPr>
            <w:r>
              <w:t>Other</w:t>
            </w:r>
          </w:p>
        </w:tc>
      </w:tr>
      <w:tr w:rsidR="00940027" w14:paraId="753395E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7DB204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C72BA9B" w14:textId="77777777" w:rsidR="00940027" w:rsidRDefault="00940027">
            <w:pPr>
              <w:pStyle w:val="OtherTableBody"/>
            </w:pPr>
            <w:r>
              <w:t>0384</w:t>
            </w:r>
          </w:p>
        </w:tc>
        <w:tc>
          <w:tcPr>
            <w:tcW w:w="2693" w:type="dxa"/>
          </w:tcPr>
          <w:p w14:paraId="086DB29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368FC15" w14:textId="77777777" w:rsidR="00940027" w:rsidRDefault="00940027">
            <w:pPr>
              <w:pStyle w:val="OtherTableBody"/>
            </w:pPr>
            <w:r>
              <w:t>PT</w:t>
            </w:r>
          </w:p>
        </w:tc>
        <w:tc>
          <w:tcPr>
            <w:tcW w:w="3544" w:type="dxa"/>
          </w:tcPr>
          <w:p w14:paraId="1D9B986F" w14:textId="77777777" w:rsidR="00940027" w:rsidRDefault="00940027">
            <w:pPr>
              <w:pStyle w:val="OtherTableBody"/>
            </w:pPr>
            <w:r>
              <w:t>Pretreatment</w:t>
            </w:r>
          </w:p>
        </w:tc>
      </w:tr>
      <w:tr w:rsidR="00940027" w14:paraId="029630B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70A352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DA6E82C" w14:textId="77777777" w:rsidR="00940027" w:rsidRDefault="00940027">
            <w:pPr>
              <w:pStyle w:val="OtherTableBody"/>
            </w:pPr>
            <w:r>
              <w:t>0384</w:t>
            </w:r>
          </w:p>
        </w:tc>
        <w:tc>
          <w:tcPr>
            <w:tcW w:w="2693" w:type="dxa"/>
          </w:tcPr>
          <w:p w14:paraId="4725BE3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E003DB3" w14:textId="77777777" w:rsidR="00940027" w:rsidRDefault="00940027">
            <w:pPr>
              <w:pStyle w:val="OtherTableBody"/>
            </w:pPr>
            <w:r>
              <w:t>PW</w:t>
            </w:r>
          </w:p>
        </w:tc>
        <w:tc>
          <w:tcPr>
            <w:tcW w:w="3544" w:type="dxa"/>
          </w:tcPr>
          <w:p w14:paraId="3A4BA217" w14:textId="77777777" w:rsidR="00940027" w:rsidRDefault="00940027">
            <w:pPr>
              <w:pStyle w:val="OtherTableBody"/>
            </w:pPr>
            <w:r>
              <w:t>Purified Water</w:t>
            </w:r>
          </w:p>
        </w:tc>
      </w:tr>
      <w:tr w:rsidR="00940027" w14:paraId="4DA310E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6D68BB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FBB5CD3" w14:textId="77777777" w:rsidR="00940027" w:rsidRDefault="00940027">
            <w:pPr>
              <w:pStyle w:val="OtherTableBody"/>
            </w:pPr>
            <w:r>
              <w:t>0384</w:t>
            </w:r>
          </w:p>
        </w:tc>
        <w:tc>
          <w:tcPr>
            <w:tcW w:w="2693" w:type="dxa"/>
          </w:tcPr>
          <w:p w14:paraId="51E4FDF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8EFDB8C" w14:textId="77777777" w:rsidR="00940027" w:rsidRDefault="00940027">
            <w:pPr>
              <w:pStyle w:val="OtherTableBody"/>
            </w:pPr>
            <w:r>
              <w:t>RC</w:t>
            </w:r>
          </w:p>
        </w:tc>
        <w:tc>
          <w:tcPr>
            <w:tcW w:w="3544" w:type="dxa"/>
          </w:tcPr>
          <w:p w14:paraId="04C67C81" w14:textId="77777777" w:rsidR="00940027" w:rsidRDefault="00940027">
            <w:pPr>
              <w:pStyle w:val="OtherTableBody"/>
            </w:pPr>
            <w:r>
              <w:t>Reagent Calibrator</w:t>
            </w:r>
          </w:p>
        </w:tc>
      </w:tr>
      <w:tr w:rsidR="00940027" w14:paraId="08BF44A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3CBE53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025B936" w14:textId="77777777" w:rsidR="00940027" w:rsidRDefault="00940027">
            <w:pPr>
              <w:pStyle w:val="OtherTableBody"/>
            </w:pPr>
            <w:r>
              <w:t>0384</w:t>
            </w:r>
          </w:p>
        </w:tc>
        <w:tc>
          <w:tcPr>
            <w:tcW w:w="2693" w:type="dxa"/>
          </w:tcPr>
          <w:p w14:paraId="023F2FF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D2037C0" w14:textId="77777777" w:rsidR="00940027" w:rsidRDefault="00940027">
            <w:pPr>
              <w:pStyle w:val="OtherTableBody"/>
            </w:pPr>
            <w:r>
              <w:t>SC</w:t>
            </w:r>
          </w:p>
        </w:tc>
        <w:tc>
          <w:tcPr>
            <w:tcW w:w="3544" w:type="dxa"/>
          </w:tcPr>
          <w:p w14:paraId="6807A7DA" w14:textId="77777777" w:rsidR="00940027" w:rsidRDefault="00940027">
            <w:pPr>
              <w:pStyle w:val="OtherTableBody"/>
            </w:pPr>
            <w:r>
              <w:t>Countable Solid Item</w:t>
            </w:r>
          </w:p>
        </w:tc>
      </w:tr>
      <w:tr w:rsidR="00940027" w14:paraId="3583335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CB9176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3C2A8DF" w14:textId="77777777" w:rsidR="00940027" w:rsidRDefault="00940027">
            <w:pPr>
              <w:pStyle w:val="OtherTableBody"/>
            </w:pPr>
            <w:r>
              <w:t>0384</w:t>
            </w:r>
          </w:p>
        </w:tc>
        <w:tc>
          <w:tcPr>
            <w:tcW w:w="2693" w:type="dxa"/>
          </w:tcPr>
          <w:p w14:paraId="6DD55B8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D257F85" w14:textId="77777777" w:rsidR="00940027" w:rsidRDefault="00940027">
            <w:pPr>
              <w:pStyle w:val="OtherTableBody"/>
            </w:pPr>
            <w:r>
              <w:t>SR</w:t>
            </w:r>
          </w:p>
        </w:tc>
        <w:tc>
          <w:tcPr>
            <w:tcW w:w="3544" w:type="dxa"/>
          </w:tcPr>
          <w:p w14:paraId="1299E8C3" w14:textId="77777777" w:rsidR="00940027" w:rsidRDefault="00940027">
            <w:pPr>
              <w:pStyle w:val="OtherTableBody"/>
            </w:pPr>
            <w:r>
              <w:t>Single Test Reagent</w:t>
            </w:r>
          </w:p>
        </w:tc>
      </w:tr>
      <w:tr w:rsidR="00940027" w14:paraId="7A2C322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5557AC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B540CE5" w14:textId="77777777" w:rsidR="00940027" w:rsidRDefault="00940027">
            <w:pPr>
              <w:pStyle w:val="OtherTableBody"/>
            </w:pPr>
            <w:r>
              <w:t>0384</w:t>
            </w:r>
          </w:p>
        </w:tc>
        <w:tc>
          <w:tcPr>
            <w:tcW w:w="2693" w:type="dxa"/>
          </w:tcPr>
          <w:p w14:paraId="227F768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EF3AC08" w14:textId="77777777" w:rsidR="00940027" w:rsidRDefault="00940027">
            <w:pPr>
              <w:pStyle w:val="OtherTableBody"/>
            </w:pPr>
            <w:r>
              <w:t>SW</w:t>
            </w:r>
          </w:p>
        </w:tc>
        <w:tc>
          <w:tcPr>
            <w:tcW w:w="3544" w:type="dxa"/>
          </w:tcPr>
          <w:p w14:paraId="351B7A36" w14:textId="77777777" w:rsidR="00940027" w:rsidRDefault="00940027">
            <w:pPr>
              <w:pStyle w:val="OtherTableBody"/>
            </w:pPr>
            <w:r>
              <w:t>Solid Waste</w:t>
            </w:r>
          </w:p>
        </w:tc>
      </w:tr>
      <w:tr w:rsidR="00940027" w14:paraId="4FA5225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C8CAF0E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0C245813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695375EA" w14:textId="77777777" w:rsidR="00940027" w:rsidRDefault="00940027">
            <w:pPr>
              <w:pStyle w:val="OtherTableBody"/>
            </w:pPr>
            <w:r>
              <w:t>Command response</w:t>
            </w:r>
          </w:p>
        </w:tc>
        <w:tc>
          <w:tcPr>
            <w:tcW w:w="1701" w:type="dxa"/>
          </w:tcPr>
          <w:p w14:paraId="41DF87DF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376C4523" w14:textId="77777777" w:rsidR="00940027" w:rsidRDefault="00940027">
            <w:pPr>
              <w:pStyle w:val="OtherTableBody"/>
            </w:pPr>
          </w:p>
        </w:tc>
      </w:tr>
      <w:tr w:rsidR="00940027" w14:paraId="3BB5684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D240AA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ABA4DDD" w14:textId="77777777" w:rsidR="00940027" w:rsidRDefault="00940027">
            <w:pPr>
              <w:pStyle w:val="OtherTableBody"/>
            </w:pPr>
            <w:r>
              <w:t>0387</w:t>
            </w:r>
          </w:p>
        </w:tc>
        <w:tc>
          <w:tcPr>
            <w:tcW w:w="2693" w:type="dxa"/>
          </w:tcPr>
          <w:p w14:paraId="1849E7E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6529A34" w14:textId="77777777" w:rsidR="00940027" w:rsidRDefault="00940027">
            <w:pPr>
              <w:pStyle w:val="OtherTableBody"/>
            </w:pPr>
            <w:r>
              <w:t>ER</w:t>
            </w:r>
          </w:p>
        </w:tc>
        <w:tc>
          <w:tcPr>
            <w:tcW w:w="3544" w:type="dxa"/>
          </w:tcPr>
          <w:p w14:paraId="09F29E73" w14:textId="77777777" w:rsidR="00940027" w:rsidRDefault="00940027">
            <w:pPr>
              <w:pStyle w:val="OtherTableBody"/>
            </w:pPr>
            <w:r>
              <w:t>Command cannot be completed because of error condition</w:t>
            </w:r>
          </w:p>
        </w:tc>
      </w:tr>
      <w:tr w:rsidR="00940027" w14:paraId="0B28D2D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96E8F7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1818A23" w14:textId="77777777" w:rsidR="00940027" w:rsidRDefault="00940027">
            <w:pPr>
              <w:pStyle w:val="OtherTableBody"/>
            </w:pPr>
            <w:r>
              <w:t>0387</w:t>
            </w:r>
          </w:p>
        </w:tc>
        <w:tc>
          <w:tcPr>
            <w:tcW w:w="2693" w:type="dxa"/>
          </w:tcPr>
          <w:p w14:paraId="419D415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8E1BF7D" w14:textId="77777777" w:rsidR="00940027" w:rsidRDefault="00940027">
            <w:pPr>
              <w:pStyle w:val="OtherTableBody"/>
            </w:pPr>
            <w:r>
              <w:t>OK</w:t>
            </w:r>
          </w:p>
        </w:tc>
        <w:tc>
          <w:tcPr>
            <w:tcW w:w="3544" w:type="dxa"/>
          </w:tcPr>
          <w:p w14:paraId="177C006B" w14:textId="77777777" w:rsidR="00940027" w:rsidRDefault="00940027">
            <w:pPr>
              <w:pStyle w:val="OtherTableBody"/>
            </w:pPr>
            <w:r>
              <w:t>Command completed successfully</w:t>
            </w:r>
          </w:p>
        </w:tc>
      </w:tr>
      <w:tr w:rsidR="00940027" w14:paraId="5E63EB6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82CCD3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9C93AF4" w14:textId="77777777" w:rsidR="00940027" w:rsidRDefault="00940027">
            <w:pPr>
              <w:pStyle w:val="OtherTableBody"/>
            </w:pPr>
            <w:r>
              <w:t>0387</w:t>
            </w:r>
          </w:p>
        </w:tc>
        <w:tc>
          <w:tcPr>
            <w:tcW w:w="2693" w:type="dxa"/>
          </w:tcPr>
          <w:p w14:paraId="27E76E2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47A450E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3544" w:type="dxa"/>
          </w:tcPr>
          <w:p w14:paraId="11B81756" w14:textId="77777777" w:rsidR="00940027" w:rsidRDefault="00940027">
            <w:pPr>
              <w:pStyle w:val="OtherTableBody"/>
            </w:pPr>
            <w:r>
              <w:t>Command cannot be completed because of the status of the requested equipment</w:t>
            </w:r>
          </w:p>
        </w:tc>
      </w:tr>
      <w:tr w:rsidR="00940027" w14:paraId="69C4163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A4B7C6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CEF6F86" w14:textId="77777777" w:rsidR="00940027" w:rsidRDefault="00940027">
            <w:pPr>
              <w:pStyle w:val="OtherTableBody"/>
            </w:pPr>
            <w:r>
              <w:t>0387</w:t>
            </w:r>
          </w:p>
        </w:tc>
        <w:tc>
          <w:tcPr>
            <w:tcW w:w="2693" w:type="dxa"/>
          </w:tcPr>
          <w:p w14:paraId="0896632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C6702ED" w14:textId="77777777" w:rsidR="00940027" w:rsidRDefault="00940027">
            <w:pPr>
              <w:pStyle w:val="OtherTableBody"/>
            </w:pPr>
            <w:r>
              <w:t>TI</w:t>
            </w:r>
          </w:p>
        </w:tc>
        <w:tc>
          <w:tcPr>
            <w:tcW w:w="3544" w:type="dxa"/>
          </w:tcPr>
          <w:p w14:paraId="66E7E835" w14:textId="77777777" w:rsidR="00940027" w:rsidRDefault="00940027">
            <w:pPr>
              <w:pStyle w:val="OtherTableBody"/>
            </w:pPr>
            <w:r>
              <w:t>Command cannot be completed within requested completion time</w:t>
            </w:r>
          </w:p>
        </w:tc>
      </w:tr>
      <w:tr w:rsidR="00940027" w14:paraId="68EB9FB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2960BF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155A21F" w14:textId="77777777" w:rsidR="00940027" w:rsidRDefault="00940027">
            <w:pPr>
              <w:pStyle w:val="OtherTableBody"/>
            </w:pPr>
            <w:r>
              <w:t>0387</w:t>
            </w:r>
          </w:p>
        </w:tc>
        <w:tc>
          <w:tcPr>
            <w:tcW w:w="2693" w:type="dxa"/>
          </w:tcPr>
          <w:p w14:paraId="7D39839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279E2F1" w14:textId="77777777" w:rsidR="00940027" w:rsidRDefault="00940027">
            <w:pPr>
              <w:pStyle w:val="OtherTableBody"/>
            </w:pPr>
            <w:r>
              <w:t>UN</w:t>
            </w:r>
          </w:p>
        </w:tc>
        <w:tc>
          <w:tcPr>
            <w:tcW w:w="3544" w:type="dxa"/>
          </w:tcPr>
          <w:p w14:paraId="3903FC1C" w14:textId="77777777" w:rsidR="00940027" w:rsidRDefault="00940027">
            <w:pPr>
              <w:pStyle w:val="OtherTableBody"/>
            </w:pPr>
            <w:r>
              <w:t>Command cannot be completed for unknown reasons</w:t>
            </w:r>
          </w:p>
        </w:tc>
      </w:tr>
      <w:tr w:rsidR="00940027" w14:paraId="27860A5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25B8F71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7D9AB8F7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33B6D08B" w14:textId="77777777" w:rsidR="00940027" w:rsidRDefault="00940027">
            <w:pPr>
              <w:pStyle w:val="OtherTableBody"/>
            </w:pPr>
            <w:r>
              <w:t>Processing type</w:t>
            </w:r>
          </w:p>
        </w:tc>
        <w:tc>
          <w:tcPr>
            <w:tcW w:w="1701" w:type="dxa"/>
          </w:tcPr>
          <w:p w14:paraId="076B453B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394BAF04" w14:textId="77777777" w:rsidR="00940027" w:rsidRDefault="00940027">
            <w:pPr>
              <w:pStyle w:val="OtherTableBody"/>
            </w:pPr>
          </w:p>
        </w:tc>
      </w:tr>
      <w:tr w:rsidR="00940027" w14:paraId="6C5E1DE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C4775E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C8432DB" w14:textId="77777777" w:rsidR="00940027" w:rsidRDefault="00940027">
            <w:pPr>
              <w:pStyle w:val="OtherTableBody"/>
            </w:pPr>
            <w:r>
              <w:t>0388</w:t>
            </w:r>
          </w:p>
        </w:tc>
        <w:tc>
          <w:tcPr>
            <w:tcW w:w="2693" w:type="dxa"/>
          </w:tcPr>
          <w:p w14:paraId="369FDE0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E150CDB" w14:textId="77777777" w:rsidR="00940027" w:rsidRDefault="00940027">
            <w:pPr>
              <w:pStyle w:val="OtherTableBody"/>
            </w:pPr>
            <w:r>
              <w:t>E</w:t>
            </w:r>
          </w:p>
        </w:tc>
        <w:tc>
          <w:tcPr>
            <w:tcW w:w="3544" w:type="dxa"/>
          </w:tcPr>
          <w:p w14:paraId="789AF962" w14:textId="77777777" w:rsidR="00940027" w:rsidRDefault="00940027">
            <w:pPr>
              <w:pStyle w:val="OtherTableBody"/>
            </w:pPr>
            <w:r>
              <w:t>Evaluation</w:t>
            </w:r>
          </w:p>
        </w:tc>
      </w:tr>
      <w:tr w:rsidR="00940027" w14:paraId="1CD05CA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1AE507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7525A9F" w14:textId="77777777" w:rsidR="00940027" w:rsidRDefault="00940027">
            <w:pPr>
              <w:pStyle w:val="OtherTableBody"/>
            </w:pPr>
            <w:r>
              <w:t>0388</w:t>
            </w:r>
          </w:p>
        </w:tc>
        <w:tc>
          <w:tcPr>
            <w:tcW w:w="2693" w:type="dxa"/>
          </w:tcPr>
          <w:p w14:paraId="3D6B5AC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A8770E5" w14:textId="77777777" w:rsidR="00940027" w:rsidRDefault="00940027">
            <w:pPr>
              <w:pStyle w:val="OtherTableBody"/>
            </w:pPr>
            <w:r>
              <w:t>P</w:t>
            </w:r>
          </w:p>
        </w:tc>
        <w:tc>
          <w:tcPr>
            <w:tcW w:w="3544" w:type="dxa"/>
          </w:tcPr>
          <w:p w14:paraId="1902D5CA" w14:textId="77777777" w:rsidR="00940027" w:rsidRDefault="00940027">
            <w:pPr>
              <w:pStyle w:val="OtherTableBody"/>
            </w:pPr>
            <w:r>
              <w:t>Regular Production</w:t>
            </w:r>
          </w:p>
        </w:tc>
      </w:tr>
      <w:tr w:rsidR="00940027" w14:paraId="2DB2D2B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07E79D0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0F13D491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06CE7468" w14:textId="77777777" w:rsidR="00940027" w:rsidRDefault="00940027">
            <w:pPr>
              <w:pStyle w:val="OtherTableBody"/>
            </w:pPr>
            <w:r>
              <w:t>Analyte repeat status</w:t>
            </w:r>
          </w:p>
        </w:tc>
        <w:tc>
          <w:tcPr>
            <w:tcW w:w="1701" w:type="dxa"/>
          </w:tcPr>
          <w:p w14:paraId="39545B76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74459D5C" w14:textId="77777777" w:rsidR="00940027" w:rsidRDefault="00940027">
            <w:pPr>
              <w:pStyle w:val="OtherTableBody"/>
            </w:pPr>
          </w:p>
        </w:tc>
      </w:tr>
      <w:tr w:rsidR="00940027" w14:paraId="43E6C3E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049F5A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0627663" w14:textId="77777777" w:rsidR="00940027" w:rsidRDefault="00940027">
            <w:pPr>
              <w:pStyle w:val="OtherTableBody"/>
            </w:pPr>
            <w:r>
              <w:t>0389</w:t>
            </w:r>
          </w:p>
        </w:tc>
        <w:tc>
          <w:tcPr>
            <w:tcW w:w="2693" w:type="dxa"/>
          </w:tcPr>
          <w:p w14:paraId="0C64A8E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CB17AC5" w14:textId="77777777" w:rsidR="00940027" w:rsidRDefault="00940027">
            <w:pPr>
              <w:pStyle w:val="OtherTableBody"/>
            </w:pPr>
            <w:r>
              <w:t>D</w:t>
            </w:r>
          </w:p>
        </w:tc>
        <w:tc>
          <w:tcPr>
            <w:tcW w:w="3544" w:type="dxa"/>
          </w:tcPr>
          <w:p w14:paraId="0FBF95E9" w14:textId="77777777" w:rsidR="00940027" w:rsidRDefault="00940027">
            <w:pPr>
              <w:pStyle w:val="OtherTableBody"/>
            </w:pPr>
            <w:r>
              <w:t>Repeated with dilution</w:t>
            </w:r>
          </w:p>
        </w:tc>
      </w:tr>
      <w:tr w:rsidR="00940027" w14:paraId="0CEFEC2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6F6D1A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5D5F837" w14:textId="77777777" w:rsidR="00940027" w:rsidRDefault="00940027">
            <w:pPr>
              <w:pStyle w:val="OtherTableBody"/>
            </w:pPr>
            <w:r>
              <w:t>0389</w:t>
            </w:r>
          </w:p>
        </w:tc>
        <w:tc>
          <w:tcPr>
            <w:tcW w:w="2693" w:type="dxa"/>
          </w:tcPr>
          <w:p w14:paraId="3CA03C2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A31A79F" w14:textId="77777777" w:rsidR="00940027" w:rsidRDefault="00940027">
            <w:pPr>
              <w:pStyle w:val="OtherTableBody"/>
            </w:pPr>
            <w:r>
              <w:t>F</w:t>
            </w:r>
          </w:p>
        </w:tc>
        <w:tc>
          <w:tcPr>
            <w:tcW w:w="3544" w:type="dxa"/>
          </w:tcPr>
          <w:p w14:paraId="0DF862B8" w14:textId="77777777" w:rsidR="00940027" w:rsidRDefault="00940027">
            <w:pPr>
              <w:pStyle w:val="OtherTableBody"/>
            </w:pPr>
            <w:r>
              <w:t>Reflex test</w:t>
            </w:r>
          </w:p>
        </w:tc>
      </w:tr>
      <w:tr w:rsidR="00940027" w14:paraId="323778D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B43A70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D6B91FC" w14:textId="77777777" w:rsidR="00940027" w:rsidRDefault="00940027">
            <w:pPr>
              <w:pStyle w:val="OtherTableBody"/>
            </w:pPr>
            <w:r>
              <w:t>0389</w:t>
            </w:r>
          </w:p>
        </w:tc>
        <w:tc>
          <w:tcPr>
            <w:tcW w:w="2693" w:type="dxa"/>
          </w:tcPr>
          <w:p w14:paraId="42CC2D5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DF33BD1" w14:textId="77777777" w:rsidR="00940027" w:rsidRDefault="00940027">
            <w:pPr>
              <w:pStyle w:val="OtherTableBody"/>
            </w:pPr>
            <w:r>
              <w:t>O</w:t>
            </w:r>
          </w:p>
        </w:tc>
        <w:tc>
          <w:tcPr>
            <w:tcW w:w="3544" w:type="dxa"/>
          </w:tcPr>
          <w:p w14:paraId="674A8E06" w14:textId="77777777" w:rsidR="00940027" w:rsidRDefault="00940027">
            <w:pPr>
              <w:pStyle w:val="OtherTableBody"/>
            </w:pPr>
            <w:r>
              <w:t>Original, first run</w:t>
            </w:r>
          </w:p>
        </w:tc>
      </w:tr>
      <w:tr w:rsidR="00940027" w14:paraId="4668868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524735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26A1EF6" w14:textId="77777777" w:rsidR="00940027" w:rsidRDefault="00940027">
            <w:pPr>
              <w:pStyle w:val="OtherTableBody"/>
            </w:pPr>
            <w:r>
              <w:t>0389</w:t>
            </w:r>
          </w:p>
        </w:tc>
        <w:tc>
          <w:tcPr>
            <w:tcW w:w="2693" w:type="dxa"/>
          </w:tcPr>
          <w:p w14:paraId="2C327FF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864BE5D" w14:textId="77777777" w:rsidR="00940027" w:rsidRDefault="00940027">
            <w:pPr>
              <w:pStyle w:val="OtherTableBody"/>
            </w:pPr>
            <w:r>
              <w:t>R</w:t>
            </w:r>
          </w:p>
        </w:tc>
        <w:tc>
          <w:tcPr>
            <w:tcW w:w="3544" w:type="dxa"/>
          </w:tcPr>
          <w:p w14:paraId="3BE7CB21" w14:textId="77777777" w:rsidR="00940027" w:rsidRDefault="00940027">
            <w:pPr>
              <w:pStyle w:val="OtherTableBody"/>
            </w:pPr>
            <w:r>
              <w:t>Repeated without dilution</w:t>
            </w:r>
          </w:p>
        </w:tc>
      </w:tr>
      <w:tr w:rsidR="00940027" w14:paraId="13A0780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2FEE00F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76E67D8E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036BB630" w14:textId="77777777" w:rsidR="00940027" w:rsidRDefault="00940027">
            <w:pPr>
              <w:pStyle w:val="OtherTableBody"/>
            </w:pPr>
            <w:r>
              <w:t>Segment group</w:t>
            </w:r>
          </w:p>
        </w:tc>
        <w:tc>
          <w:tcPr>
            <w:tcW w:w="1701" w:type="dxa"/>
          </w:tcPr>
          <w:p w14:paraId="5638FDD1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636E2579" w14:textId="77777777" w:rsidR="00940027" w:rsidRDefault="00940027">
            <w:pPr>
              <w:pStyle w:val="OtherTableBody"/>
            </w:pPr>
          </w:p>
        </w:tc>
      </w:tr>
      <w:tr w:rsidR="00940027" w14:paraId="7F94D31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E29CC6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492A0A4" w14:textId="77777777" w:rsidR="00940027" w:rsidRDefault="00940027">
            <w:pPr>
              <w:pStyle w:val="OtherTableBody"/>
            </w:pPr>
            <w:r>
              <w:t>0391</w:t>
            </w:r>
          </w:p>
        </w:tc>
        <w:tc>
          <w:tcPr>
            <w:tcW w:w="2693" w:type="dxa"/>
          </w:tcPr>
          <w:p w14:paraId="3829BA0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3D166BF" w14:textId="77777777" w:rsidR="00940027" w:rsidRDefault="00940027">
            <w:pPr>
              <w:pStyle w:val="OtherTableBody"/>
            </w:pPr>
            <w:r>
              <w:t>OBRG</w:t>
            </w:r>
          </w:p>
        </w:tc>
        <w:tc>
          <w:tcPr>
            <w:tcW w:w="3544" w:type="dxa"/>
          </w:tcPr>
          <w:p w14:paraId="035F7193" w14:textId="77777777" w:rsidR="00940027" w:rsidRDefault="00940027">
            <w:pPr>
              <w:pStyle w:val="OtherTableBody"/>
            </w:pPr>
            <w:r>
              <w:t>OBR group</w:t>
            </w:r>
          </w:p>
        </w:tc>
      </w:tr>
      <w:tr w:rsidR="00940027" w14:paraId="225BC82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B74010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C57A521" w14:textId="77777777" w:rsidR="00940027" w:rsidRDefault="00940027">
            <w:pPr>
              <w:pStyle w:val="OtherTableBody"/>
            </w:pPr>
            <w:r>
              <w:t>0391</w:t>
            </w:r>
          </w:p>
        </w:tc>
        <w:tc>
          <w:tcPr>
            <w:tcW w:w="2693" w:type="dxa"/>
          </w:tcPr>
          <w:p w14:paraId="4966E96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C1535E4" w14:textId="77777777" w:rsidR="00940027" w:rsidRDefault="00940027">
            <w:pPr>
              <w:pStyle w:val="OtherTableBody"/>
            </w:pPr>
            <w:r>
              <w:t>ORCG</w:t>
            </w:r>
          </w:p>
        </w:tc>
        <w:tc>
          <w:tcPr>
            <w:tcW w:w="3544" w:type="dxa"/>
          </w:tcPr>
          <w:p w14:paraId="24C13004" w14:textId="77777777" w:rsidR="00940027" w:rsidRDefault="00940027">
            <w:pPr>
              <w:pStyle w:val="OtherTableBody"/>
            </w:pPr>
            <w:r>
              <w:t>ORC group</w:t>
            </w:r>
          </w:p>
        </w:tc>
      </w:tr>
      <w:tr w:rsidR="00940027" w14:paraId="7E1B528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61AF4B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32BA557" w14:textId="77777777" w:rsidR="00940027" w:rsidRDefault="00940027">
            <w:pPr>
              <w:pStyle w:val="OtherTableBody"/>
            </w:pPr>
            <w:r>
              <w:t>0391</w:t>
            </w:r>
          </w:p>
        </w:tc>
        <w:tc>
          <w:tcPr>
            <w:tcW w:w="2693" w:type="dxa"/>
          </w:tcPr>
          <w:p w14:paraId="7C72DAA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D3B805A" w14:textId="77777777" w:rsidR="00940027" w:rsidRDefault="00940027">
            <w:pPr>
              <w:pStyle w:val="OtherTableBody"/>
            </w:pPr>
            <w:r>
              <w:t>PIDG</w:t>
            </w:r>
          </w:p>
        </w:tc>
        <w:tc>
          <w:tcPr>
            <w:tcW w:w="3544" w:type="dxa"/>
          </w:tcPr>
          <w:p w14:paraId="4EB7D962" w14:textId="77777777" w:rsidR="00940027" w:rsidRDefault="00940027">
            <w:pPr>
              <w:pStyle w:val="OtherTableBody"/>
            </w:pPr>
            <w:r>
              <w:t>PID group</w:t>
            </w:r>
          </w:p>
        </w:tc>
      </w:tr>
      <w:tr w:rsidR="00940027" w14:paraId="6DF9E04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939DB4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B9E5C0E" w14:textId="77777777" w:rsidR="00940027" w:rsidRDefault="00940027">
            <w:pPr>
              <w:pStyle w:val="OtherTableBody"/>
            </w:pPr>
            <w:r>
              <w:t>0391</w:t>
            </w:r>
          </w:p>
        </w:tc>
        <w:tc>
          <w:tcPr>
            <w:tcW w:w="2693" w:type="dxa"/>
          </w:tcPr>
          <w:p w14:paraId="453E6B8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6AF660C" w14:textId="77777777" w:rsidR="00940027" w:rsidRDefault="00940027">
            <w:pPr>
              <w:pStyle w:val="OtherTableBody"/>
            </w:pPr>
            <w:r>
              <w:t>RXAG</w:t>
            </w:r>
          </w:p>
        </w:tc>
        <w:tc>
          <w:tcPr>
            <w:tcW w:w="3544" w:type="dxa"/>
          </w:tcPr>
          <w:p w14:paraId="11EA8B97" w14:textId="77777777" w:rsidR="00940027" w:rsidRDefault="00940027">
            <w:pPr>
              <w:pStyle w:val="OtherTableBody"/>
            </w:pPr>
            <w:r>
              <w:t>RXA group</w:t>
            </w:r>
          </w:p>
        </w:tc>
      </w:tr>
      <w:tr w:rsidR="00940027" w14:paraId="7C4A416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61E7F2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B01CAC5" w14:textId="77777777" w:rsidR="00940027" w:rsidRDefault="00940027">
            <w:pPr>
              <w:pStyle w:val="OtherTableBody"/>
            </w:pPr>
            <w:r>
              <w:t>0391</w:t>
            </w:r>
          </w:p>
        </w:tc>
        <w:tc>
          <w:tcPr>
            <w:tcW w:w="2693" w:type="dxa"/>
          </w:tcPr>
          <w:p w14:paraId="0ECCD73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368FEF8" w14:textId="77777777" w:rsidR="00940027" w:rsidRDefault="00940027">
            <w:pPr>
              <w:pStyle w:val="OtherTableBody"/>
            </w:pPr>
            <w:r>
              <w:t>RXDG</w:t>
            </w:r>
          </w:p>
        </w:tc>
        <w:tc>
          <w:tcPr>
            <w:tcW w:w="3544" w:type="dxa"/>
          </w:tcPr>
          <w:p w14:paraId="4E0A4D74" w14:textId="77777777" w:rsidR="00940027" w:rsidRDefault="00940027">
            <w:pPr>
              <w:pStyle w:val="OtherTableBody"/>
            </w:pPr>
            <w:r>
              <w:t>RXD group</w:t>
            </w:r>
          </w:p>
        </w:tc>
      </w:tr>
      <w:tr w:rsidR="00940027" w14:paraId="73F9BE6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7BC7D6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5231ECD" w14:textId="77777777" w:rsidR="00940027" w:rsidRDefault="00940027">
            <w:pPr>
              <w:pStyle w:val="OtherTableBody"/>
            </w:pPr>
            <w:r>
              <w:t>0391</w:t>
            </w:r>
          </w:p>
        </w:tc>
        <w:tc>
          <w:tcPr>
            <w:tcW w:w="2693" w:type="dxa"/>
          </w:tcPr>
          <w:p w14:paraId="4F615E2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56633DE" w14:textId="77777777" w:rsidR="00940027" w:rsidRDefault="00940027">
            <w:pPr>
              <w:pStyle w:val="OtherTableBody"/>
            </w:pPr>
            <w:r>
              <w:t>RXEG</w:t>
            </w:r>
          </w:p>
        </w:tc>
        <w:tc>
          <w:tcPr>
            <w:tcW w:w="3544" w:type="dxa"/>
          </w:tcPr>
          <w:p w14:paraId="1CE0B7D9" w14:textId="77777777" w:rsidR="00940027" w:rsidRDefault="00940027">
            <w:pPr>
              <w:pStyle w:val="OtherTableBody"/>
            </w:pPr>
            <w:r>
              <w:t>RXE group</w:t>
            </w:r>
          </w:p>
        </w:tc>
      </w:tr>
      <w:tr w:rsidR="00940027" w14:paraId="3231808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F0A1C3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1E9E0DE" w14:textId="77777777" w:rsidR="00940027" w:rsidRDefault="00940027">
            <w:pPr>
              <w:pStyle w:val="OtherTableBody"/>
            </w:pPr>
            <w:r>
              <w:t>0391</w:t>
            </w:r>
          </w:p>
        </w:tc>
        <w:tc>
          <w:tcPr>
            <w:tcW w:w="2693" w:type="dxa"/>
          </w:tcPr>
          <w:p w14:paraId="146491E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13DD195" w14:textId="77777777" w:rsidR="00940027" w:rsidRDefault="00940027">
            <w:pPr>
              <w:pStyle w:val="OtherTableBody"/>
            </w:pPr>
            <w:r>
              <w:t>RXOG</w:t>
            </w:r>
          </w:p>
        </w:tc>
        <w:tc>
          <w:tcPr>
            <w:tcW w:w="3544" w:type="dxa"/>
          </w:tcPr>
          <w:p w14:paraId="6B9E47B3" w14:textId="77777777" w:rsidR="00940027" w:rsidRDefault="00940027">
            <w:pPr>
              <w:pStyle w:val="OtherTableBody"/>
            </w:pPr>
            <w:r>
              <w:t>RXO group</w:t>
            </w:r>
          </w:p>
        </w:tc>
      </w:tr>
      <w:tr w:rsidR="00940027" w14:paraId="01E8ADF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01DC265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00B76B5F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179EC45A" w14:textId="77777777" w:rsidR="00940027" w:rsidRDefault="00940027">
            <w:pPr>
              <w:pStyle w:val="OtherTableBody"/>
            </w:pPr>
            <w:r>
              <w:t>Match reason</w:t>
            </w:r>
          </w:p>
        </w:tc>
        <w:tc>
          <w:tcPr>
            <w:tcW w:w="1701" w:type="dxa"/>
          </w:tcPr>
          <w:p w14:paraId="40DF63F3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550A298B" w14:textId="77777777" w:rsidR="00940027" w:rsidRDefault="00940027">
            <w:pPr>
              <w:pStyle w:val="OtherTableBody"/>
            </w:pPr>
          </w:p>
        </w:tc>
      </w:tr>
      <w:tr w:rsidR="00940027" w14:paraId="0937F0B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6658E0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1059097" w14:textId="77777777" w:rsidR="00940027" w:rsidRDefault="00940027">
            <w:pPr>
              <w:pStyle w:val="OtherTableBody"/>
            </w:pPr>
            <w:r>
              <w:t>0392</w:t>
            </w:r>
          </w:p>
        </w:tc>
        <w:tc>
          <w:tcPr>
            <w:tcW w:w="2693" w:type="dxa"/>
          </w:tcPr>
          <w:p w14:paraId="1D889B4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CB95234" w14:textId="77777777" w:rsidR="00940027" w:rsidRDefault="00940027">
            <w:pPr>
              <w:pStyle w:val="OtherTableBody"/>
            </w:pPr>
            <w:r>
              <w:t>DB</w:t>
            </w:r>
          </w:p>
        </w:tc>
        <w:tc>
          <w:tcPr>
            <w:tcW w:w="3544" w:type="dxa"/>
          </w:tcPr>
          <w:p w14:paraId="0C9347D8" w14:textId="77777777" w:rsidR="00940027" w:rsidRDefault="00940027">
            <w:pPr>
              <w:pStyle w:val="OtherTableBody"/>
            </w:pPr>
            <w:r>
              <w:t>Match on Date of Birth</w:t>
            </w:r>
          </w:p>
        </w:tc>
      </w:tr>
      <w:tr w:rsidR="00940027" w14:paraId="04EC7BA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21ADF7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BFAE405" w14:textId="77777777" w:rsidR="00940027" w:rsidRDefault="00940027">
            <w:pPr>
              <w:pStyle w:val="OtherTableBody"/>
            </w:pPr>
            <w:r>
              <w:t>0392</w:t>
            </w:r>
          </w:p>
        </w:tc>
        <w:tc>
          <w:tcPr>
            <w:tcW w:w="2693" w:type="dxa"/>
          </w:tcPr>
          <w:p w14:paraId="030A51D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DF327AF" w14:textId="77777777" w:rsidR="00940027" w:rsidRDefault="00940027">
            <w:pPr>
              <w:pStyle w:val="OtherTableBody"/>
            </w:pPr>
            <w:r>
              <w:t>NA</w:t>
            </w:r>
          </w:p>
        </w:tc>
        <w:tc>
          <w:tcPr>
            <w:tcW w:w="3544" w:type="dxa"/>
          </w:tcPr>
          <w:p w14:paraId="34463859" w14:textId="77777777" w:rsidR="00940027" w:rsidRDefault="00940027">
            <w:pPr>
              <w:pStyle w:val="OtherTableBody"/>
            </w:pPr>
            <w:r>
              <w:t>Match on Name (Alpha Match)</w:t>
            </w:r>
          </w:p>
        </w:tc>
      </w:tr>
      <w:tr w:rsidR="00940027" w14:paraId="607B5B2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F50C74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8F8DFAE" w14:textId="77777777" w:rsidR="00940027" w:rsidRDefault="00940027">
            <w:pPr>
              <w:pStyle w:val="OtherTableBody"/>
            </w:pPr>
            <w:r>
              <w:t>0392</w:t>
            </w:r>
          </w:p>
        </w:tc>
        <w:tc>
          <w:tcPr>
            <w:tcW w:w="2693" w:type="dxa"/>
          </w:tcPr>
          <w:p w14:paraId="5EA9F2B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8D26FBD" w14:textId="77777777" w:rsidR="00940027" w:rsidRDefault="00940027">
            <w:pPr>
              <w:pStyle w:val="OtherTableBody"/>
            </w:pPr>
            <w:r>
              <w:t>NP</w:t>
            </w:r>
          </w:p>
        </w:tc>
        <w:tc>
          <w:tcPr>
            <w:tcW w:w="3544" w:type="dxa"/>
          </w:tcPr>
          <w:p w14:paraId="7C158424" w14:textId="77777777" w:rsidR="00940027" w:rsidRDefault="00940027">
            <w:pPr>
              <w:pStyle w:val="OtherTableBody"/>
            </w:pPr>
            <w:r>
              <w:t>Match on Name (Phonetic Match)</w:t>
            </w:r>
          </w:p>
        </w:tc>
      </w:tr>
      <w:tr w:rsidR="00940027" w14:paraId="0CB70E7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764CD9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13025AB" w14:textId="77777777" w:rsidR="00940027" w:rsidRDefault="00940027">
            <w:pPr>
              <w:pStyle w:val="OtherTableBody"/>
            </w:pPr>
            <w:r>
              <w:t>0392</w:t>
            </w:r>
          </w:p>
        </w:tc>
        <w:tc>
          <w:tcPr>
            <w:tcW w:w="2693" w:type="dxa"/>
          </w:tcPr>
          <w:p w14:paraId="5F220F3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8AEF285" w14:textId="77777777" w:rsidR="00940027" w:rsidRDefault="00940027">
            <w:pPr>
              <w:pStyle w:val="OtherTableBody"/>
            </w:pPr>
            <w:r>
              <w:t>SS</w:t>
            </w:r>
          </w:p>
        </w:tc>
        <w:tc>
          <w:tcPr>
            <w:tcW w:w="3544" w:type="dxa"/>
          </w:tcPr>
          <w:p w14:paraId="2A9AB8FA" w14:textId="77777777" w:rsidR="00940027" w:rsidRDefault="00940027">
            <w:pPr>
              <w:pStyle w:val="OtherTableBody"/>
            </w:pPr>
            <w:r>
              <w:t>Match on Social Security Number</w:t>
            </w:r>
          </w:p>
        </w:tc>
      </w:tr>
      <w:tr w:rsidR="00940027" w14:paraId="402D9AB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5B19A54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697A78D5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1A7A67EF" w14:textId="77777777" w:rsidR="00940027" w:rsidRDefault="00940027">
            <w:pPr>
              <w:pStyle w:val="OtherTableBody"/>
            </w:pPr>
            <w:r>
              <w:t>Match algorithms</w:t>
            </w:r>
          </w:p>
        </w:tc>
        <w:tc>
          <w:tcPr>
            <w:tcW w:w="1701" w:type="dxa"/>
          </w:tcPr>
          <w:p w14:paraId="64F20C85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34D73C35" w14:textId="77777777" w:rsidR="00940027" w:rsidRDefault="00940027">
            <w:pPr>
              <w:pStyle w:val="OtherTableBody"/>
            </w:pPr>
          </w:p>
        </w:tc>
      </w:tr>
      <w:tr w:rsidR="00940027" w14:paraId="2E6930E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0943F2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248C178" w14:textId="77777777" w:rsidR="00940027" w:rsidRDefault="00940027">
            <w:pPr>
              <w:pStyle w:val="OtherTableBody"/>
            </w:pPr>
            <w:r>
              <w:t>0393</w:t>
            </w:r>
          </w:p>
        </w:tc>
        <w:tc>
          <w:tcPr>
            <w:tcW w:w="2693" w:type="dxa"/>
          </w:tcPr>
          <w:p w14:paraId="7C32F8C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A7FB301" w14:textId="77777777" w:rsidR="00940027" w:rsidRDefault="00940027">
            <w:pPr>
              <w:pStyle w:val="OtherTableBody"/>
            </w:pPr>
            <w:r>
              <w:t>LINKSOFT_2.01</w:t>
            </w:r>
          </w:p>
        </w:tc>
        <w:tc>
          <w:tcPr>
            <w:tcW w:w="3544" w:type="dxa"/>
          </w:tcPr>
          <w:p w14:paraId="200301CF" w14:textId="77777777" w:rsidR="00940027" w:rsidRDefault="00940027">
            <w:pPr>
              <w:pStyle w:val="OtherTableBody"/>
            </w:pPr>
            <w:r>
              <w:t>Proprietary algorithm for LinkSoft v2.01</w:t>
            </w:r>
          </w:p>
        </w:tc>
      </w:tr>
      <w:tr w:rsidR="00940027" w14:paraId="3B05EE0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484D09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6427104" w14:textId="77777777" w:rsidR="00940027" w:rsidRDefault="00940027">
            <w:pPr>
              <w:pStyle w:val="OtherTableBody"/>
            </w:pPr>
            <w:r>
              <w:t>0393</w:t>
            </w:r>
          </w:p>
        </w:tc>
        <w:tc>
          <w:tcPr>
            <w:tcW w:w="2693" w:type="dxa"/>
          </w:tcPr>
          <w:p w14:paraId="7DF6899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608FEE1" w14:textId="77777777" w:rsidR="00940027" w:rsidRDefault="00940027">
            <w:pPr>
              <w:pStyle w:val="OtherTableBody"/>
            </w:pPr>
            <w:r>
              <w:t>MATCHWARE_1.2</w:t>
            </w:r>
          </w:p>
        </w:tc>
        <w:tc>
          <w:tcPr>
            <w:tcW w:w="3544" w:type="dxa"/>
          </w:tcPr>
          <w:p w14:paraId="5226F15A" w14:textId="77777777" w:rsidR="00940027" w:rsidRDefault="00940027">
            <w:pPr>
              <w:pStyle w:val="OtherTableBody"/>
            </w:pPr>
            <w:r>
              <w:t>Proprietary algorithm for MatchWare v1.2</w:t>
            </w:r>
          </w:p>
        </w:tc>
      </w:tr>
      <w:tr w:rsidR="00940027" w14:paraId="6D17F67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D893E5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HL7</w:t>
            </w:r>
          </w:p>
        </w:tc>
        <w:tc>
          <w:tcPr>
            <w:tcW w:w="709" w:type="dxa"/>
          </w:tcPr>
          <w:p w14:paraId="4529412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2693" w:type="dxa"/>
          </w:tcPr>
          <w:p w14:paraId="5AB491B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Response modality</w:t>
            </w:r>
          </w:p>
        </w:tc>
        <w:tc>
          <w:tcPr>
            <w:tcW w:w="1701" w:type="dxa"/>
          </w:tcPr>
          <w:p w14:paraId="5C47D813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3544" w:type="dxa"/>
          </w:tcPr>
          <w:p w14:paraId="4B3937A1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</w:tr>
      <w:tr w:rsidR="00940027" w14:paraId="6BFA572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B56873F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518F6443" w14:textId="77777777" w:rsidR="00940027" w:rsidRDefault="00940027">
            <w:pPr>
              <w:pStyle w:val="OtherTableBody"/>
            </w:pPr>
            <w:r>
              <w:t>0394</w:t>
            </w:r>
          </w:p>
        </w:tc>
        <w:tc>
          <w:tcPr>
            <w:tcW w:w="2693" w:type="dxa"/>
          </w:tcPr>
          <w:p w14:paraId="0506392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ACB6CB3" w14:textId="77777777" w:rsidR="00940027" w:rsidRDefault="00940027">
            <w:pPr>
              <w:pStyle w:val="OtherTableBody"/>
            </w:pPr>
            <w:r>
              <w:t>B</w:t>
            </w:r>
          </w:p>
        </w:tc>
        <w:tc>
          <w:tcPr>
            <w:tcW w:w="3544" w:type="dxa"/>
          </w:tcPr>
          <w:p w14:paraId="4915FF92" w14:textId="77777777" w:rsidR="00940027" w:rsidRDefault="00940027">
            <w:pPr>
              <w:pStyle w:val="OtherTableBody"/>
            </w:pPr>
            <w:r>
              <w:t>Batch</w:t>
            </w:r>
          </w:p>
        </w:tc>
      </w:tr>
      <w:tr w:rsidR="00940027" w14:paraId="7372C59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DED9E0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FD52560" w14:textId="77777777" w:rsidR="00940027" w:rsidRDefault="00940027">
            <w:pPr>
              <w:pStyle w:val="OtherTableBody"/>
            </w:pPr>
            <w:r>
              <w:t>0394</w:t>
            </w:r>
          </w:p>
        </w:tc>
        <w:tc>
          <w:tcPr>
            <w:tcW w:w="2693" w:type="dxa"/>
          </w:tcPr>
          <w:p w14:paraId="4F07A6D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397A30C" w14:textId="77777777" w:rsidR="00940027" w:rsidRDefault="00940027">
            <w:pPr>
              <w:pStyle w:val="OtherTableBody"/>
            </w:pPr>
            <w:r>
              <w:t>R</w:t>
            </w:r>
          </w:p>
        </w:tc>
        <w:tc>
          <w:tcPr>
            <w:tcW w:w="3544" w:type="dxa"/>
          </w:tcPr>
          <w:p w14:paraId="1B56FE9E" w14:textId="77777777" w:rsidR="00940027" w:rsidRDefault="00940027">
            <w:pPr>
              <w:pStyle w:val="OtherTableBody"/>
            </w:pPr>
            <w:r>
              <w:t>Real Time</w:t>
            </w:r>
          </w:p>
        </w:tc>
      </w:tr>
      <w:tr w:rsidR="00940027" w14:paraId="6B39F36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5133C0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DF289EC" w14:textId="77777777" w:rsidR="00940027" w:rsidRDefault="00940027">
            <w:pPr>
              <w:pStyle w:val="OtherTableBody"/>
            </w:pPr>
            <w:r>
              <w:t>0394</w:t>
            </w:r>
          </w:p>
        </w:tc>
        <w:tc>
          <w:tcPr>
            <w:tcW w:w="2693" w:type="dxa"/>
          </w:tcPr>
          <w:p w14:paraId="7CA1F11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BAB98DC" w14:textId="77777777" w:rsidR="00940027" w:rsidRDefault="00940027">
            <w:pPr>
              <w:pStyle w:val="OtherTableBody"/>
            </w:pPr>
            <w:r>
              <w:t>T</w:t>
            </w:r>
          </w:p>
        </w:tc>
        <w:tc>
          <w:tcPr>
            <w:tcW w:w="3544" w:type="dxa"/>
          </w:tcPr>
          <w:p w14:paraId="31141A19" w14:textId="77777777" w:rsidR="00940027" w:rsidRDefault="00940027">
            <w:pPr>
              <w:pStyle w:val="OtherTableBody"/>
            </w:pPr>
            <w:r>
              <w:t>Bolus (a series of responses sent at the same time without use of batch formatting)</w:t>
            </w:r>
          </w:p>
        </w:tc>
      </w:tr>
      <w:tr w:rsidR="00940027" w14:paraId="128628C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93B3A04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602D7A80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4BC1728A" w14:textId="77777777" w:rsidR="00940027" w:rsidRDefault="00940027">
            <w:pPr>
              <w:pStyle w:val="OtherTableBody"/>
            </w:pPr>
            <w:r>
              <w:t>Modify indicator</w:t>
            </w:r>
          </w:p>
        </w:tc>
        <w:tc>
          <w:tcPr>
            <w:tcW w:w="1701" w:type="dxa"/>
          </w:tcPr>
          <w:p w14:paraId="57540381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4D1750DE" w14:textId="77777777" w:rsidR="00940027" w:rsidRDefault="00940027">
            <w:pPr>
              <w:pStyle w:val="OtherTableBody"/>
            </w:pPr>
          </w:p>
        </w:tc>
      </w:tr>
      <w:tr w:rsidR="00940027" w14:paraId="397B16B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FD7CCE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4DCE654" w14:textId="77777777" w:rsidR="00940027" w:rsidRDefault="00940027">
            <w:pPr>
              <w:pStyle w:val="OtherTableBody"/>
            </w:pPr>
            <w:r>
              <w:t>0395</w:t>
            </w:r>
          </w:p>
        </w:tc>
        <w:tc>
          <w:tcPr>
            <w:tcW w:w="2693" w:type="dxa"/>
          </w:tcPr>
          <w:p w14:paraId="397CFCA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AF49DB5" w14:textId="77777777" w:rsidR="00940027" w:rsidRDefault="00940027">
            <w:pPr>
              <w:pStyle w:val="OtherTableBody"/>
            </w:pPr>
            <w:r>
              <w:t>M</w:t>
            </w:r>
          </w:p>
        </w:tc>
        <w:tc>
          <w:tcPr>
            <w:tcW w:w="3544" w:type="dxa"/>
          </w:tcPr>
          <w:p w14:paraId="6552EDD6" w14:textId="77777777" w:rsidR="00940027" w:rsidRDefault="00940027">
            <w:pPr>
              <w:pStyle w:val="OtherTableBody"/>
            </w:pPr>
            <w:r>
              <w:t>Modified Subscription</w:t>
            </w:r>
          </w:p>
        </w:tc>
      </w:tr>
      <w:tr w:rsidR="00940027" w14:paraId="3399100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2233A8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C884067" w14:textId="77777777" w:rsidR="00940027" w:rsidRDefault="00940027">
            <w:pPr>
              <w:pStyle w:val="OtherTableBody"/>
            </w:pPr>
            <w:r>
              <w:t>0395</w:t>
            </w:r>
          </w:p>
        </w:tc>
        <w:tc>
          <w:tcPr>
            <w:tcW w:w="2693" w:type="dxa"/>
          </w:tcPr>
          <w:p w14:paraId="721B8B9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5C696A4" w14:textId="77777777" w:rsidR="00940027" w:rsidRDefault="00940027">
            <w:pPr>
              <w:pStyle w:val="OtherTableBody"/>
            </w:pPr>
            <w:r>
              <w:t>N</w:t>
            </w:r>
          </w:p>
        </w:tc>
        <w:tc>
          <w:tcPr>
            <w:tcW w:w="3544" w:type="dxa"/>
          </w:tcPr>
          <w:p w14:paraId="4E8DDE61" w14:textId="77777777" w:rsidR="00940027" w:rsidRDefault="00940027">
            <w:pPr>
              <w:pStyle w:val="OtherTableBody"/>
            </w:pPr>
            <w:r>
              <w:t>New Subscription</w:t>
            </w:r>
          </w:p>
        </w:tc>
      </w:tr>
      <w:tr w:rsidR="00940027" w14:paraId="6B12F99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20969EA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0E30E969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05772BDA" w14:textId="77777777" w:rsidR="00940027" w:rsidRDefault="00940027">
            <w:pPr>
              <w:pStyle w:val="OtherTableBody"/>
            </w:pPr>
            <w:r>
              <w:t>Coding system</w:t>
            </w:r>
          </w:p>
        </w:tc>
        <w:tc>
          <w:tcPr>
            <w:tcW w:w="1701" w:type="dxa"/>
          </w:tcPr>
          <w:p w14:paraId="47DA0158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11725AD3" w14:textId="77777777" w:rsidR="00940027" w:rsidRDefault="00940027">
            <w:pPr>
              <w:pStyle w:val="OtherTableBody"/>
            </w:pPr>
          </w:p>
        </w:tc>
      </w:tr>
      <w:tr w:rsidR="00940027" w14:paraId="416420E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1FCE9E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EA5D546" w14:textId="77777777" w:rsidR="00940027" w:rsidRDefault="00940027">
            <w:pPr>
              <w:pStyle w:val="OtherTableBody"/>
            </w:pPr>
            <w:r>
              <w:t>0396</w:t>
            </w:r>
          </w:p>
        </w:tc>
        <w:tc>
          <w:tcPr>
            <w:tcW w:w="2693" w:type="dxa"/>
          </w:tcPr>
          <w:p w14:paraId="6AF3CB8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5D3BF81" w14:textId="77777777" w:rsidR="00940027" w:rsidRDefault="00940027">
            <w:pPr>
              <w:pStyle w:val="OtherTableBody"/>
            </w:pPr>
            <w:r>
              <w:t>99zzz or L</w:t>
            </w:r>
          </w:p>
        </w:tc>
        <w:tc>
          <w:tcPr>
            <w:tcW w:w="3544" w:type="dxa"/>
          </w:tcPr>
          <w:p w14:paraId="47667A06" w14:textId="77777777" w:rsidR="00940027" w:rsidRDefault="00940027">
            <w:pPr>
              <w:pStyle w:val="OtherTableBody"/>
            </w:pPr>
            <w:r>
              <w:t>Local general code (where z is an alphanumeric character)</w:t>
            </w:r>
          </w:p>
        </w:tc>
      </w:tr>
      <w:tr w:rsidR="00940027" w14:paraId="62FCF93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95021C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22BB40A" w14:textId="77777777" w:rsidR="00940027" w:rsidRDefault="00940027">
            <w:pPr>
              <w:pStyle w:val="OtherTableBody"/>
            </w:pPr>
            <w:r>
              <w:t>0396</w:t>
            </w:r>
          </w:p>
        </w:tc>
        <w:tc>
          <w:tcPr>
            <w:tcW w:w="2693" w:type="dxa"/>
          </w:tcPr>
          <w:p w14:paraId="71A6D60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86E7236" w14:textId="77777777" w:rsidR="00940027" w:rsidRDefault="00940027">
            <w:pPr>
              <w:pStyle w:val="OtherTableBody"/>
            </w:pPr>
            <w:r>
              <w:t>ACR</w:t>
            </w:r>
          </w:p>
        </w:tc>
        <w:tc>
          <w:tcPr>
            <w:tcW w:w="3544" w:type="dxa"/>
          </w:tcPr>
          <w:p w14:paraId="3020522B" w14:textId="77777777" w:rsidR="00940027" w:rsidRDefault="00940027">
            <w:pPr>
              <w:pStyle w:val="OtherTableBody"/>
            </w:pPr>
            <w:r>
              <w:t>American College of Radiology finding codes</w:t>
            </w:r>
          </w:p>
        </w:tc>
      </w:tr>
      <w:tr w:rsidR="00940027" w14:paraId="64B9069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DF1724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2BA93BE" w14:textId="77777777" w:rsidR="00940027" w:rsidRDefault="00940027">
            <w:pPr>
              <w:pStyle w:val="OtherTableBody"/>
            </w:pPr>
            <w:r>
              <w:t>0396</w:t>
            </w:r>
          </w:p>
        </w:tc>
        <w:tc>
          <w:tcPr>
            <w:tcW w:w="2693" w:type="dxa"/>
          </w:tcPr>
          <w:p w14:paraId="5AC2BA7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B7823EB" w14:textId="77777777" w:rsidR="00940027" w:rsidRDefault="00940027">
            <w:pPr>
              <w:pStyle w:val="OtherTableBody"/>
            </w:pPr>
            <w:r>
              <w:t>ANS+</w:t>
            </w:r>
          </w:p>
        </w:tc>
        <w:tc>
          <w:tcPr>
            <w:tcW w:w="3544" w:type="dxa"/>
          </w:tcPr>
          <w:p w14:paraId="4B06F385" w14:textId="77777777" w:rsidR="00940027" w:rsidRDefault="00940027">
            <w:pPr>
              <w:pStyle w:val="OtherTableBody"/>
            </w:pPr>
            <w:r>
              <w:t>HL7 set of units of measure</w:t>
            </w:r>
          </w:p>
        </w:tc>
      </w:tr>
      <w:tr w:rsidR="00940027" w14:paraId="4EC0718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93F91F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6CED3C0" w14:textId="77777777" w:rsidR="00940027" w:rsidRDefault="00940027">
            <w:pPr>
              <w:pStyle w:val="OtherTableBody"/>
            </w:pPr>
            <w:r>
              <w:t>0396</w:t>
            </w:r>
          </w:p>
        </w:tc>
        <w:tc>
          <w:tcPr>
            <w:tcW w:w="2693" w:type="dxa"/>
          </w:tcPr>
          <w:p w14:paraId="479E104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5E2DE4B" w14:textId="77777777" w:rsidR="00940027" w:rsidRDefault="00940027">
            <w:pPr>
              <w:pStyle w:val="OtherTableBody"/>
            </w:pPr>
            <w:r>
              <w:t>ART</w:t>
            </w:r>
          </w:p>
        </w:tc>
        <w:tc>
          <w:tcPr>
            <w:tcW w:w="3544" w:type="dxa"/>
          </w:tcPr>
          <w:p w14:paraId="3B7691B4" w14:textId="77777777" w:rsidR="00940027" w:rsidRDefault="00940027">
            <w:pPr>
              <w:pStyle w:val="OtherTableBody"/>
            </w:pPr>
            <w:r>
              <w:t>WHO Adverse Reaction Terms</w:t>
            </w:r>
          </w:p>
        </w:tc>
      </w:tr>
      <w:tr w:rsidR="00940027" w14:paraId="2B935FE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7D0C27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EC0B7A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0396</w:t>
            </w:r>
          </w:p>
        </w:tc>
        <w:tc>
          <w:tcPr>
            <w:tcW w:w="2693" w:type="dxa"/>
          </w:tcPr>
          <w:p w14:paraId="32516D03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8CFD78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AS4</w:t>
            </w:r>
          </w:p>
        </w:tc>
        <w:tc>
          <w:tcPr>
            <w:tcW w:w="3544" w:type="dxa"/>
          </w:tcPr>
          <w:p w14:paraId="588CC5F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ASTM E1238/ E1467 Universal</w:t>
            </w:r>
          </w:p>
        </w:tc>
      </w:tr>
      <w:tr w:rsidR="00940027" w14:paraId="4506563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FD2420F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503D14F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0396</w:t>
            </w:r>
          </w:p>
        </w:tc>
        <w:tc>
          <w:tcPr>
            <w:tcW w:w="2693" w:type="dxa"/>
          </w:tcPr>
          <w:p w14:paraId="52590CB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D496D9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AS4E</w:t>
            </w:r>
          </w:p>
        </w:tc>
        <w:tc>
          <w:tcPr>
            <w:tcW w:w="3544" w:type="dxa"/>
          </w:tcPr>
          <w:p w14:paraId="44FD508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AS4 Neurophysiology Codes</w:t>
            </w:r>
          </w:p>
        </w:tc>
      </w:tr>
      <w:tr w:rsidR="00940027" w14:paraId="7759185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F26E87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2B08DD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0396</w:t>
            </w:r>
          </w:p>
        </w:tc>
        <w:tc>
          <w:tcPr>
            <w:tcW w:w="2693" w:type="dxa"/>
          </w:tcPr>
          <w:p w14:paraId="3A3F74C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F70158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ATC</w:t>
            </w:r>
          </w:p>
        </w:tc>
        <w:tc>
          <w:tcPr>
            <w:tcW w:w="3544" w:type="dxa"/>
          </w:tcPr>
          <w:p w14:paraId="79F6424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American Type Culture Collection</w:t>
            </w:r>
          </w:p>
        </w:tc>
      </w:tr>
      <w:tr w:rsidR="00940027" w14:paraId="03D9ACE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006F81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1668D01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0396</w:t>
            </w:r>
          </w:p>
        </w:tc>
        <w:tc>
          <w:tcPr>
            <w:tcW w:w="2693" w:type="dxa"/>
          </w:tcPr>
          <w:p w14:paraId="4E03E99B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725C4B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C4</w:t>
            </w:r>
          </w:p>
        </w:tc>
        <w:tc>
          <w:tcPr>
            <w:tcW w:w="3544" w:type="dxa"/>
          </w:tcPr>
          <w:p w14:paraId="4EF7648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CPT-4</w:t>
            </w:r>
          </w:p>
        </w:tc>
      </w:tr>
      <w:tr w:rsidR="00940027" w14:paraId="6114823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0C9C891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68204F8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0396</w:t>
            </w:r>
          </w:p>
        </w:tc>
        <w:tc>
          <w:tcPr>
            <w:tcW w:w="2693" w:type="dxa"/>
          </w:tcPr>
          <w:p w14:paraId="3A9884C7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82A94B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C5</w:t>
            </w:r>
          </w:p>
        </w:tc>
        <w:tc>
          <w:tcPr>
            <w:tcW w:w="3544" w:type="dxa"/>
          </w:tcPr>
          <w:p w14:paraId="64991DA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CPT-5</w:t>
            </w:r>
          </w:p>
        </w:tc>
      </w:tr>
      <w:tr w:rsidR="00940027" w14:paraId="5DEC08B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AD34D71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474ED85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0396</w:t>
            </w:r>
          </w:p>
        </w:tc>
        <w:tc>
          <w:tcPr>
            <w:tcW w:w="2693" w:type="dxa"/>
          </w:tcPr>
          <w:p w14:paraId="36CF72C7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F7313F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CAS</w:t>
            </w:r>
          </w:p>
        </w:tc>
        <w:tc>
          <w:tcPr>
            <w:tcW w:w="3544" w:type="dxa"/>
          </w:tcPr>
          <w:p w14:paraId="0CD18BC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Chemical abstract codes</w:t>
            </w:r>
          </w:p>
        </w:tc>
      </w:tr>
      <w:tr w:rsidR="00940027" w14:paraId="0D6457A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318246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1038A8C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0396</w:t>
            </w:r>
          </w:p>
        </w:tc>
        <w:tc>
          <w:tcPr>
            <w:tcW w:w="2693" w:type="dxa"/>
          </w:tcPr>
          <w:p w14:paraId="68AED631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165C0D1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CD2</w:t>
            </w:r>
          </w:p>
        </w:tc>
        <w:tc>
          <w:tcPr>
            <w:tcW w:w="3544" w:type="dxa"/>
          </w:tcPr>
          <w:p w14:paraId="646EE56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CDT-2 Codes</w:t>
            </w:r>
          </w:p>
        </w:tc>
      </w:tr>
      <w:tr w:rsidR="00940027" w14:paraId="22AFA11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D84297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2388F9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0396</w:t>
            </w:r>
          </w:p>
        </w:tc>
        <w:tc>
          <w:tcPr>
            <w:tcW w:w="2693" w:type="dxa"/>
          </w:tcPr>
          <w:p w14:paraId="3EE9F61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3091ABF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CDCA</w:t>
            </w:r>
          </w:p>
        </w:tc>
        <w:tc>
          <w:tcPr>
            <w:tcW w:w="3544" w:type="dxa"/>
          </w:tcPr>
          <w:p w14:paraId="5F7EE8A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CDC Analyte Codes</w:t>
            </w:r>
          </w:p>
        </w:tc>
      </w:tr>
      <w:tr w:rsidR="00940027" w14:paraId="0E160DE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6C49E97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0004E48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0396</w:t>
            </w:r>
          </w:p>
        </w:tc>
        <w:tc>
          <w:tcPr>
            <w:tcW w:w="2693" w:type="dxa"/>
          </w:tcPr>
          <w:p w14:paraId="56BF77B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0A617B0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CDCM</w:t>
            </w:r>
          </w:p>
        </w:tc>
        <w:tc>
          <w:tcPr>
            <w:tcW w:w="3544" w:type="dxa"/>
          </w:tcPr>
          <w:p w14:paraId="58BAB74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CDC Methods/Instruments Codes</w:t>
            </w:r>
          </w:p>
        </w:tc>
      </w:tr>
      <w:tr w:rsidR="00940027" w14:paraId="38776C2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F208BC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1E9FD70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0396</w:t>
            </w:r>
          </w:p>
        </w:tc>
        <w:tc>
          <w:tcPr>
            <w:tcW w:w="2693" w:type="dxa"/>
          </w:tcPr>
          <w:p w14:paraId="7508A06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66FF459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CDS</w:t>
            </w:r>
          </w:p>
        </w:tc>
        <w:tc>
          <w:tcPr>
            <w:tcW w:w="3544" w:type="dxa"/>
          </w:tcPr>
          <w:p w14:paraId="6A1EBE4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CDC Surveillance</w:t>
            </w:r>
          </w:p>
        </w:tc>
      </w:tr>
      <w:tr w:rsidR="00940027" w14:paraId="5608A25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87C3E3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16C03C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0396</w:t>
            </w:r>
          </w:p>
        </w:tc>
        <w:tc>
          <w:tcPr>
            <w:tcW w:w="2693" w:type="dxa"/>
          </w:tcPr>
          <w:p w14:paraId="17DA82F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34DE75F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3544" w:type="dxa"/>
          </w:tcPr>
          <w:p w14:paraId="555FC4A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CEN ECG diagnostic codes</w:t>
            </w:r>
          </w:p>
        </w:tc>
      </w:tr>
      <w:tr w:rsidR="00940027" w14:paraId="03418D5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448FC16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1EFBA3F9" w14:textId="77777777" w:rsidR="00940027" w:rsidRDefault="00940027">
            <w:pPr>
              <w:pStyle w:val="OtherTableBody"/>
            </w:pPr>
            <w:r>
              <w:t>0396</w:t>
            </w:r>
          </w:p>
        </w:tc>
        <w:tc>
          <w:tcPr>
            <w:tcW w:w="2693" w:type="dxa"/>
          </w:tcPr>
          <w:p w14:paraId="36CE41F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1C5E857" w14:textId="77777777" w:rsidR="00940027" w:rsidRDefault="00940027">
            <w:pPr>
              <w:pStyle w:val="OtherTableBody"/>
            </w:pPr>
            <w:r>
              <w:t>CLP</w:t>
            </w:r>
          </w:p>
        </w:tc>
        <w:tc>
          <w:tcPr>
            <w:tcW w:w="3544" w:type="dxa"/>
          </w:tcPr>
          <w:p w14:paraId="406F2740" w14:textId="77777777" w:rsidR="00940027" w:rsidRDefault="00940027">
            <w:pPr>
              <w:pStyle w:val="OtherTableBody"/>
            </w:pPr>
            <w:r>
              <w:t>CLIP</w:t>
            </w:r>
          </w:p>
        </w:tc>
      </w:tr>
      <w:tr w:rsidR="00940027" w14:paraId="7BC9549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4D7A98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08E9979" w14:textId="77777777" w:rsidR="00940027" w:rsidRDefault="00940027">
            <w:pPr>
              <w:pStyle w:val="OtherTableBody"/>
            </w:pPr>
            <w:r>
              <w:t>0396</w:t>
            </w:r>
          </w:p>
        </w:tc>
        <w:tc>
          <w:tcPr>
            <w:tcW w:w="2693" w:type="dxa"/>
          </w:tcPr>
          <w:p w14:paraId="59A29F1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EBE5F11" w14:textId="77777777" w:rsidR="00940027" w:rsidRDefault="00940027">
            <w:pPr>
              <w:pStyle w:val="OtherTableBody"/>
            </w:pPr>
            <w:r>
              <w:t>CPTM</w:t>
            </w:r>
          </w:p>
        </w:tc>
        <w:tc>
          <w:tcPr>
            <w:tcW w:w="3544" w:type="dxa"/>
          </w:tcPr>
          <w:p w14:paraId="7851F8F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CPT Modifier Code</w:t>
            </w:r>
          </w:p>
        </w:tc>
      </w:tr>
      <w:tr w:rsidR="00940027" w14:paraId="6BEED1E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5BE8FC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2A9F83D1" w14:textId="77777777" w:rsidR="00940027" w:rsidRDefault="00940027">
            <w:pPr>
              <w:pStyle w:val="OtherTableBody"/>
            </w:pPr>
            <w:r>
              <w:t>0396</w:t>
            </w:r>
          </w:p>
        </w:tc>
        <w:tc>
          <w:tcPr>
            <w:tcW w:w="2693" w:type="dxa"/>
          </w:tcPr>
          <w:p w14:paraId="4490A26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BB2E2BE" w14:textId="77777777" w:rsidR="00940027" w:rsidRDefault="00940027">
            <w:pPr>
              <w:pStyle w:val="OtherTableBody"/>
            </w:pPr>
            <w:r>
              <w:t>CST</w:t>
            </w:r>
          </w:p>
        </w:tc>
        <w:tc>
          <w:tcPr>
            <w:tcW w:w="3544" w:type="dxa"/>
          </w:tcPr>
          <w:p w14:paraId="18B17C00" w14:textId="77777777" w:rsidR="00940027" w:rsidRDefault="00940027">
            <w:pPr>
              <w:pStyle w:val="OtherTableBody"/>
            </w:pPr>
            <w:r>
              <w:t>COSTART</w:t>
            </w:r>
          </w:p>
        </w:tc>
      </w:tr>
      <w:tr w:rsidR="00940027" w14:paraId="2A09812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3F79D2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D55B6C5" w14:textId="77777777" w:rsidR="00940027" w:rsidRDefault="00940027">
            <w:pPr>
              <w:pStyle w:val="OtherTableBody"/>
            </w:pPr>
            <w:r>
              <w:t>0396</w:t>
            </w:r>
          </w:p>
        </w:tc>
        <w:tc>
          <w:tcPr>
            <w:tcW w:w="2693" w:type="dxa"/>
          </w:tcPr>
          <w:p w14:paraId="2C515AD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817AC12" w14:textId="77777777" w:rsidR="00940027" w:rsidRDefault="00940027">
            <w:pPr>
              <w:pStyle w:val="OtherTableBody"/>
            </w:pPr>
            <w:r>
              <w:t>CVX</w:t>
            </w:r>
          </w:p>
        </w:tc>
        <w:tc>
          <w:tcPr>
            <w:tcW w:w="3544" w:type="dxa"/>
          </w:tcPr>
          <w:p w14:paraId="4F311BE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CDC Vaccine Codes</w:t>
            </w:r>
          </w:p>
        </w:tc>
      </w:tr>
      <w:tr w:rsidR="00940027" w14:paraId="3CC0556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9ACB37F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016EF26C" w14:textId="77777777" w:rsidR="00940027" w:rsidRDefault="00940027">
            <w:pPr>
              <w:pStyle w:val="OtherTableBody"/>
            </w:pPr>
            <w:r>
              <w:t>0396</w:t>
            </w:r>
          </w:p>
        </w:tc>
        <w:tc>
          <w:tcPr>
            <w:tcW w:w="2693" w:type="dxa"/>
          </w:tcPr>
          <w:p w14:paraId="1856C03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3182963" w14:textId="77777777" w:rsidR="00940027" w:rsidRDefault="00940027">
            <w:pPr>
              <w:pStyle w:val="OtherTableBody"/>
            </w:pPr>
            <w:r>
              <w:t>DCM</w:t>
            </w:r>
          </w:p>
        </w:tc>
        <w:tc>
          <w:tcPr>
            <w:tcW w:w="3544" w:type="dxa"/>
          </w:tcPr>
          <w:p w14:paraId="60F89D88" w14:textId="77777777" w:rsidR="00940027" w:rsidRDefault="00940027">
            <w:pPr>
              <w:pStyle w:val="OtherTableBody"/>
            </w:pPr>
            <w:r>
              <w:t>DICOM Controlled Terminology</w:t>
            </w:r>
          </w:p>
        </w:tc>
      </w:tr>
      <w:tr w:rsidR="00940027" w14:paraId="1457C5C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99938F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62A5E4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0396</w:t>
            </w:r>
          </w:p>
        </w:tc>
        <w:tc>
          <w:tcPr>
            <w:tcW w:w="2693" w:type="dxa"/>
          </w:tcPr>
          <w:p w14:paraId="62708743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120206A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E</w:t>
            </w:r>
          </w:p>
        </w:tc>
        <w:tc>
          <w:tcPr>
            <w:tcW w:w="3544" w:type="dxa"/>
          </w:tcPr>
          <w:p w14:paraId="72C540E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EUCLIDES</w:t>
            </w:r>
          </w:p>
        </w:tc>
      </w:tr>
      <w:tr w:rsidR="00940027" w14:paraId="79E2F55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64AE71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0291277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0396</w:t>
            </w:r>
          </w:p>
        </w:tc>
        <w:tc>
          <w:tcPr>
            <w:tcW w:w="2693" w:type="dxa"/>
          </w:tcPr>
          <w:p w14:paraId="15A4CC17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E36547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E5</w:t>
            </w:r>
          </w:p>
        </w:tc>
        <w:tc>
          <w:tcPr>
            <w:tcW w:w="3544" w:type="dxa"/>
          </w:tcPr>
          <w:p w14:paraId="355430D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Euclides  quantity codes</w:t>
            </w:r>
          </w:p>
        </w:tc>
      </w:tr>
      <w:tr w:rsidR="00940027" w14:paraId="6D58D55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2EAAB6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4FBF3DA7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0396</w:t>
            </w:r>
          </w:p>
        </w:tc>
        <w:tc>
          <w:tcPr>
            <w:tcW w:w="2693" w:type="dxa"/>
          </w:tcPr>
          <w:p w14:paraId="76AD0D53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67E52B4D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E6</w:t>
            </w:r>
          </w:p>
        </w:tc>
        <w:tc>
          <w:tcPr>
            <w:tcW w:w="3544" w:type="dxa"/>
          </w:tcPr>
          <w:p w14:paraId="5DBB1671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Euclides Lab method codes</w:t>
            </w:r>
          </w:p>
        </w:tc>
      </w:tr>
      <w:tr w:rsidR="00940027" w14:paraId="50D4498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3FDB18B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3690DEDD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0396</w:t>
            </w:r>
          </w:p>
        </w:tc>
        <w:tc>
          <w:tcPr>
            <w:tcW w:w="2693" w:type="dxa"/>
          </w:tcPr>
          <w:p w14:paraId="6EC2950E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39DD32F2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E7</w:t>
            </w:r>
          </w:p>
        </w:tc>
        <w:tc>
          <w:tcPr>
            <w:tcW w:w="3544" w:type="dxa"/>
          </w:tcPr>
          <w:p w14:paraId="75F8474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Euclides Lab equipment codes</w:t>
            </w:r>
          </w:p>
        </w:tc>
      </w:tr>
      <w:tr w:rsidR="00940027" w14:paraId="332D322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B16E51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85E892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0396</w:t>
            </w:r>
          </w:p>
        </w:tc>
        <w:tc>
          <w:tcPr>
            <w:tcW w:w="2693" w:type="dxa"/>
          </w:tcPr>
          <w:p w14:paraId="1DC07E3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7CB64CF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ENZC</w:t>
            </w:r>
          </w:p>
        </w:tc>
        <w:tc>
          <w:tcPr>
            <w:tcW w:w="3544" w:type="dxa"/>
          </w:tcPr>
          <w:p w14:paraId="78B42CF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Enzyme Codes</w:t>
            </w:r>
          </w:p>
        </w:tc>
      </w:tr>
      <w:tr w:rsidR="00940027" w14:paraId="0245111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7EAE8B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9EDFAA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0396</w:t>
            </w:r>
          </w:p>
        </w:tc>
        <w:tc>
          <w:tcPr>
            <w:tcW w:w="2693" w:type="dxa"/>
          </w:tcPr>
          <w:p w14:paraId="79B5105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32418EC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FDDC</w:t>
            </w:r>
          </w:p>
        </w:tc>
        <w:tc>
          <w:tcPr>
            <w:tcW w:w="3544" w:type="dxa"/>
          </w:tcPr>
          <w:p w14:paraId="180E93B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First DataBank Drug Codes</w:t>
            </w:r>
          </w:p>
        </w:tc>
      </w:tr>
      <w:tr w:rsidR="00940027" w14:paraId="6990C17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EADA21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5630BE3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0396</w:t>
            </w:r>
          </w:p>
        </w:tc>
        <w:tc>
          <w:tcPr>
            <w:tcW w:w="2693" w:type="dxa"/>
          </w:tcPr>
          <w:p w14:paraId="26FE8E7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0EAB309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FDDX</w:t>
            </w:r>
          </w:p>
        </w:tc>
        <w:tc>
          <w:tcPr>
            <w:tcW w:w="3544" w:type="dxa"/>
          </w:tcPr>
          <w:p w14:paraId="5873B26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First DataBank Diagnostic Codes</w:t>
            </w:r>
          </w:p>
        </w:tc>
      </w:tr>
      <w:tr w:rsidR="00940027" w14:paraId="0C2F62F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15A98BE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BA298C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0396</w:t>
            </w:r>
          </w:p>
        </w:tc>
        <w:tc>
          <w:tcPr>
            <w:tcW w:w="2693" w:type="dxa"/>
          </w:tcPr>
          <w:p w14:paraId="67CCB9FA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34078CE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FDK</w:t>
            </w:r>
          </w:p>
        </w:tc>
        <w:tc>
          <w:tcPr>
            <w:tcW w:w="3544" w:type="dxa"/>
          </w:tcPr>
          <w:p w14:paraId="20B6498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FDA K10</w:t>
            </w:r>
          </w:p>
        </w:tc>
      </w:tr>
      <w:tr w:rsidR="00940027" w14:paraId="29807E1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0F4439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05D1077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0396</w:t>
            </w:r>
          </w:p>
        </w:tc>
        <w:tc>
          <w:tcPr>
            <w:tcW w:w="2693" w:type="dxa"/>
          </w:tcPr>
          <w:p w14:paraId="3F18286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1CD234B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HB</w:t>
            </w:r>
          </w:p>
        </w:tc>
        <w:tc>
          <w:tcPr>
            <w:tcW w:w="3544" w:type="dxa"/>
          </w:tcPr>
          <w:p w14:paraId="473DD0C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HIBCC</w:t>
            </w:r>
          </w:p>
        </w:tc>
      </w:tr>
      <w:tr w:rsidR="00940027" w14:paraId="5F12DF4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1726A4F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5D6541B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0396</w:t>
            </w:r>
          </w:p>
        </w:tc>
        <w:tc>
          <w:tcPr>
            <w:tcW w:w="2693" w:type="dxa"/>
          </w:tcPr>
          <w:p w14:paraId="10982F8E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3965150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HCPCS</w:t>
            </w:r>
          </w:p>
        </w:tc>
        <w:tc>
          <w:tcPr>
            <w:tcW w:w="3544" w:type="dxa"/>
          </w:tcPr>
          <w:p w14:paraId="75E4A174" w14:textId="77777777" w:rsidR="00940027" w:rsidRDefault="00940027">
            <w:pPr>
              <w:pStyle w:val="OtherTableBody"/>
            </w:pPr>
            <w:r>
              <w:t>CMS (formerly HCFA)  Common Procedure Coding System</w:t>
            </w:r>
          </w:p>
        </w:tc>
      </w:tr>
      <w:tr w:rsidR="00940027" w14:paraId="0F307DA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20C24E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6F136D1" w14:textId="77777777" w:rsidR="00940027" w:rsidRDefault="00940027">
            <w:pPr>
              <w:pStyle w:val="OtherTableBody"/>
            </w:pPr>
            <w:r>
              <w:t>0396</w:t>
            </w:r>
          </w:p>
        </w:tc>
        <w:tc>
          <w:tcPr>
            <w:tcW w:w="2693" w:type="dxa"/>
          </w:tcPr>
          <w:p w14:paraId="7ED0DC0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D969652" w14:textId="77777777" w:rsidR="00940027" w:rsidRDefault="00940027">
            <w:pPr>
              <w:pStyle w:val="OtherTableBody"/>
            </w:pPr>
            <w:r>
              <w:t>HCPT</w:t>
            </w:r>
          </w:p>
        </w:tc>
        <w:tc>
          <w:tcPr>
            <w:tcW w:w="3544" w:type="dxa"/>
          </w:tcPr>
          <w:p w14:paraId="0511993D" w14:textId="77777777" w:rsidR="00940027" w:rsidRDefault="00940027">
            <w:pPr>
              <w:pStyle w:val="OtherTableBody"/>
            </w:pPr>
            <w:r>
              <w:t>Health Care Provider Taxonomy</w:t>
            </w:r>
          </w:p>
        </w:tc>
      </w:tr>
      <w:tr w:rsidR="00940027" w14:paraId="77E7773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250FD8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81B150A" w14:textId="77777777" w:rsidR="00940027" w:rsidRDefault="00940027">
            <w:pPr>
              <w:pStyle w:val="OtherTableBody"/>
            </w:pPr>
            <w:r>
              <w:t>0396</w:t>
            </w:r>
          </w:p>
        </w:tc>
        <w:tc>
          <w:tcPr>
            <w:tcW w:w="2693" w:type="dxa"/>
          </w:tcPr>
          <w:p w14:paraId="1202D0D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1118D8A" w14:textId="77777777" w:rsidR="00940027" w:rsidRDefault="00940027">
            <w:pPr>
              <w:pStyle w:val="OtherTableBody"/>
            </w:pPr>
            <w:r>
              <w:t>HHC</w:t>
            </w:r>
          </w:p>
        </w:tc>
        <w:tc>
          <w:tcPr>
            <w:tcW w:w="3544" w:type="dxa"/>
          </w:tcPr>
          <w:p w14:paraId="696F8FAB" w14:textId="77777777" w:rsidR="00940027" w:rsidRDefault="00940027">
            <w:pPr>
              <w:pStyle w:val="OtherTableBody"/>
            </w:pPr>
            <w:r>
              <w:t>Home Health Care</w:t>
            </w:r>
          </w:p>
        </w:tc>
      </w:tr>
      <w:tr w:rsidR="00940027" w14:paraId="4F0B0C9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5D5B95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333631E" w14:textId="77777777" w:rsidR="00940027" w:rsidRDefault="00940027">
            <w:pPr>
              <w:pStyle w:val="OtherTableBody"/>
            </w:pPr>
            <w:r>
              <w:t>0396</w:t>
            </w:r>
          </w:p>
        </w:tc>
        <w:tc>
          <w:tcPr>
            <w:tcW w:w="2693" w:type="dxa"/>
          </w:tcPr>
          <w:p w14:paraId="156E580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534E920" w14:textId="77777777" w:rsidR="00940027" w:rsidRDefault="00940027">
            <w:pPr>
              <w:pStyle w:val="OtherTableBody"/>
            </w:pPr>
            <w:r>
              <w:t>HI</w:t>
            </w:r>
          </w:p>
        </w:tc>
        <w:tc>
          <w:tcPr>
            <w:tcW w:w="3544" w:type="dxa"/>
          </w:tcPr>
          <w:p w14:paraId="19E05AE0" w14:textId="77777777" w:rsidR="00940027" w:rsidRDefault="00940027">
            <w:pPr>
              <w:pStyle w:val="OtherTableBody"/>
            </w:pPr>
            <w:r>
              <w:t>Health Outcomes</w:t>
            </w:r>
          </w:p>
        </w:tc>
      </w:tr>
      <w:tr w:rsidR="00940027" w14:paraId="3486408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5EE755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8194454" w14:textId="77777777" w:rsidR="00940027" w:rsidRDefault="00940027">
            <w:pPr>
              <w:pStyle w:val="OtherTableBody"/>
            </w:pPr>
            <w:r>
              <w:t>0396</w:t>
            </w:r>
          </w:p>
        </w:tc>
        <w:tc>
          <w:tcPr>
            <w:tcW w:w="2693" w:type="dxa"/>
          </w:tcPr>
          <w:p w14:paraId="5C5F38B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C10658E" w14:textId="77777777" w:rsidR="00940027" w:rsidRDefault="00940027">
            <w:pPr>
              <w:pStyle w:val="OtherTableBody"/>
            </w:pPr>
            <w:r>
              <w:t>HL7nnnn</w:t>
            </w:r>
          </w:p>
        </w:tc>
        <w:tc>
          <w:tcPr>
            <w:tcW w:w="3544" w:type="dxa"/>
          </w:tcPr>
          <w:p w14:paraId="2C14C996" w14:textId="77777777" w:rsidR="00940027" w:rsidRDefault="00940027">
            <w:pPr>
              <w:pStyle w:val="OtherTableBody"/>
            </w:pPr>
            <w:r>
              <w:t>HL7 Defined Codes where nnnn is the HL7 table number</w:t>
            </w:r>
          </w:p>
        </w:tc>
      </w:tr>
      <w:tr w:rsidR="00940027" w14:paraId="6521C84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D666E5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DA487CD" w14:textId="77777777" w:rsidR="00940027" w:rsidRDefault="00940027">
            <w:pPr>
              <w:pStyle w:val="OtherTableBody"/>
            </w:pPr>
            <w:r>
              <w:t>0396</w:t>
            </w:r>
          </w:p>
        </w:tc>
        <w:tc>
          <w:tcPr>
            <w:tcW w:w="2693" w:type="dxa"/>
          </w:tcPr>
          <w:p w14:paraId="2BFAAF2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B1DF908" w14:textId="77777777" w:rsidR="00940027" w:rsidRDefault="00940027">
            <w:pPr>
              <w:pStyle w:val="OtherTableBody"/>
            </w:pPr>
            <w:r>
              <w:t>HOT</w:t>
            </w:r>
          </w:p>
        </w:tc>
        <w:tc>
          <w:tcPr>
            <w:tcW w:w="3544" w:type="dxa"/>
          </w:tcPr>
          <w:p w14:paraId="57E77289" w14:textId="77777777" w:rsidR="00940027" w:rsidRDefault="00940027">
            <w:pPr>
              <w:pStyle w:val="OtherTableBody"/>
            </w:pPr>
            <w:r>
              <w:t>Japanese Nationwide Medicine Code</w:t>
            </w:r>
          </w:p>
        </w:tc>
      </w:tr>
      <w:tr w:rsidR="00940027" w14:paraId="7209A3A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C0E770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1F9632C" w14:textId="77777777" w:rsidR="00940027" w:rsidRDefault="00940027">
            <w:pPr>
              <w:pStyle w:val="OtherTableBody"/>
            </w:pPr>
            <w:r>
              <w:t>0396</w:t>
            </w:r>
          </w:p>
        </w:tc>
        <w:tc>
          <w:tcPr>
            <w:tcW w:w="2693" w:type="dxa"/>
          </w:tcPr>
          <w:p w14:paraId="475E4CB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7B248D3" w14:textId="77777777" w:rsidR="00940027" w:rsidRDefault="00940027">
            <w:pPr>
              <w:pStyle w:val="OtherTableBody"/>
            </w:pPr>
            <w:r>
              <w:t>HPC</w:t>
            </w:r>
          </w:p>
        </w:tc>
        <w:tc>
          <w:tcPr>
            <w:tcW w:w="3544" w:type="dxa"/>
          </w:tcPr>
          <w:p w14:paraId="5DA0848B" w14:textId="77777777" w:rsidR="00940027" w:rsidRDefault="00940027">
            <w:pPr>
              <w:pStyle w:val="OtherTableBody"/>
            </w:pPr>
            <w:r>
              <w:t>CMS (formerly HCFA )Procedure Codes (HCPCS)</w:t>
            </w:r>
          </w:p>
        </w:tc>
      </w:tr>
      <w:tr w:rsidR="00940027" w14:paraId="2C1995A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6D94C9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95BF26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0396</w:t>
            </w:r>
          </w:p>
        </w:tc>
        <w:tc>
          <w:tcPr>
            <w:tcW w:w="2693" w:type="dxa"/>
          </w:tcPr>
          <w:p w14:paraId="27703B0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1794756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I10</w:t>
            </w:r>
          </w:p>
        </w:tc>
        <w:tc>
          <w:tcPr>
            <w:tcW w:w="3544" w:type="dxa"/>
          </w:tcPr>
          <w:p w14:paraId="356984D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ICD-10</w:t>
            </w:r>
          </w:p>
        </w:tc>
      </w:tr>
      <w:tr w:rsidR="00940027" w14:paraId="6209757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C8E0871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1FE6D7C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0396</w:t>
            </w:r>
          </w:p>
        </w:tc>
        <w:tc>
          <w:tcPr>
            <w:tcW w:w="2693" w:type="dxa"/>
          </w:tcPr>
          <w:p w14:paraId="75F0C987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17030E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I10P</w:t>
            </w:r>
          </w:p>
        </w:tc>
        <w:tc>
          <w:tcPr>
            <w:tcW w:w="3544" w:type="dxa"/>
          </w:tcPr>
          <w:p w14:paraId="38103D3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ICD-10  Procedure Codes</w:t>
            </w:r>
          </w:p>
        </w:tc>
      </w:tr>
      <w:tr w:rsidR="00940027" w14:paraId="34C1133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FED4F0C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6DFE44E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0396</w:t>
            </w:r>
          </w:p>
        </w:tc>
        <w:tc>
          <w:tcPr>
            <w:tcW w:w="2693" w:type="dxa"/>
          </w:tcPr>
          <w:p w14:paraId="4EA5CE3F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9E6249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I9</w:t>
            </w:r>
          </w:p>
        </w:tc>
        <w:tc>
          <w:tcPr>
            <w:tcW w:w="3544" w:type="dxa"/>
          </w:tcPr>
          <w:p w14:paraId="1D17CA8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ICD9</w:t>
            </w:r>
          </w:p>
        </w:tc>
      </w:tr>
      <w:tr w:rsidR="00940027" w14:paraId="703D06D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E0B79C6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494B9BB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0396</w:t>
            </w:r>
          </w:p>
        </w:tc>
        <w:tc>
          <w:tcPr>
            <w:tcW w:w="2693" w:type="dxa"/>
          </w:tcPr>
          <w:p w14:paraId="74A27068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16BF425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I9C</w:t>
            </w:r>
          </w:p>
        </w:tc>
        <w:tc>
          <w:tcPr>
            <w:tcW w:w="3544" w:type="dxa"/>
          </w:tcPr>
          <w:p w14:paraId="425FCCB5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ICD-9CM</w:t>
            </w:r>
          </w:p>
        </w:tc>
      </w:tr>
      <w:tr w:rsidR="00940027" w14:paraId="6E42ED3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03BF35D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46F43CD5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0396</w:t>
            </w:r>
          </w:p>
        </w:tc>
        <w:tc>
          <w:tcPr>
            <w:tcW w:w="2693" w:type="dxa"/>
          </w:tcPr>
          <w:p w14:paraId="22CE8F92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6966A5DC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IBT</w:t>
            </w:r>
          </w:p>
        </w:tc>
        <w:tc>
          <w:tcPr>
            <w:tcW w:w="3544" w:type="dxa"/>
          </w:tcPr>
          <w:p w14:paraId="21F5D040" w14:textId="77777777" w:rsidR="00940027" w:rsidRDefault="00940027">
            <w:pPr>
              <w:pStyle w:val="OtherTableBody"/>
            </w:pPr>
            <w:r>
              <w:t>ISBT</w:t>
            </w:r>
          </w:p>
        </w:tc>
      </w:tr>
      <w:tr w:rsidR="00940027" w14:paraId="6459C1E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893E34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C83C5FA" w14:textId="77777777" w:rsidR="00940027" w:rsidRDefault="00940027">
            <w:pPr>
              <w:pStyle w:val="OtherTableBody"/>
            </w:pPr>
            <w:r>
              <w:t>0396</w:t>
            </w:r>
          </w:p>
        </w:tc>
        <w:tc>
          <w:tcPr>
            <w:tcW w:w="2693" w:type="dxa"/>
          </w:tcPr>
          <w:p w14:paraId="664F132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29FEC96" w14:textId="77777777" w:rsidR="00940027" w:rsidRDefault="00940027">
            <w:pPr>
              <w:pStyle w:val="OtherTableBody"/>
            </w:pPr>
            <w:r>
              <w:t>IBTnnnn</w:t>
            </w:r>
          </w:p>
        </w:tc>
        <w:tc>
          <w:tcPr>
            <w:tcW w:w="3544" w:type="dxa"/>
          </w:tcPr>
          <w:p w14:paraId="4C43E94B" w14:textId="77777777" w:rsidR="00940027" w:rsidRDefault="00940027">
            <w:pPr>
              <w:pStyle w:val="OtherTableBody"/>
            </w:pPr>
            <w:r>
              <w:t>ISBT 128 codes where nnnn  specifies a specific table within ISBT 128.</w:t>
            </w:r>
          </w:p>
        </w:tc>
      </w:tr>
      <w:tr w:rsidR="00940027" w14:paraId="73CB0EB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271B69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F7633EB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0396</w:t>
            </w:r>
          </w:p>
        </w:tc>
        <w:tc>
          <w:tcPr>
            <w:tcW w:w="2693" w:type="dxa"/>
          </w:tcPr>
          <w:p w14:paraId="34B28448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3F8983B1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IC2</w:t>
            </w:r>
          </w:p>
        </w:tc>
        <w:tc>
          <w:tcPr>
            <w:tcW w:w="3544" w:type="dxa"/>
          </w:tcPr>
          <w:p w14:paraId="198DE65C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ICHPPC-2</w:t>
            </w:r>
          </w:p>
        </w:tc>
      </w:tr>
      <w:tr w:rsidR="00940027" w14:paraId="70C3181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00084A1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3EED01F5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0396</w:t>
            </w:r>
          </w:p>
        </w:tc>
        <w:tc>
          <w:tcPr>
            <w:tcW w:w="2693" w:type="dxa"/>
          </w:tcPr>
          <w:p w14:paraId="2570FC4E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7A8C102D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ICD10AM</w:t>
            </w:r>
          </w:p>
        </w:tc>
        <w:tc>
          <w:tcPr>
            <w:tcW w:w="3544" w:type="dxa"/>
          </w:tcPr>
          <w:p w14:paraId="6A55985D" w14:textId="77777777" w:rsidR="00940027" w:rsidRDefault="00940027">
            <w:pPr>
              <w:pStyle w:val="OtherTableBody"/>
            </w:pPr>
            <w:r>
              <w:t>ICD-10 Australian modification</w:t>
            </w:r>
          </w:p>
        </w:tc>
      </w:tr>
      <w:tr w:rsidR="00940027" w14:paraId="41E30DF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780820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8080AD8" w14:textId="77777777" w:rsidR="00940027" w:rsidRDefault="00940027">
            <w:pPr>
              <w:pStyle w:val="OtherTableBody"/>
            </w:pPr>
            <w:r>
              <w:t>0396</w:t>
            </w:r>
          </w:p>
        </w:tc>
        <w:tc>
          <w:tcPr>
            <w:tcW w:w="2693" w:type="dxa"/>
          </w:tcPr>
          <w:p w14:paraId="1795004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A3938CD" w14:textId="77777777" w:rsidR="00940027" w:rsidRDefault="00940027">
            <w:pPr>
              <w:pStyle w:val="OtherTableBody"/>
            </w:pPr>
            <w:r>
              <w:t>ICD10CA</w:t>
            </w:r>
          </w:p>
        </w:tc>
        <w:tc>
          <w:tcPr>
            <w:tcW w:w="3544" w:type="dxa"/>
          </w:tcPr>
          <w:p w14:paraId="1044FE78" w14:textId="77777777" w:rsidR="00940027" w:rsidRDefault="00940027">
            <w:pPr>
              <w:pStyle w:val="OtherTableBody"/>
            </w:pPr>
            <w:r>
              <w:t>ICD-10 Canada</w:t>
            </w:r>
          </w:p>
        </w:tc>
      </w:tr>
      <w:tr w:rsidR="00940027" w14:paraId="4B5ECA4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E9ADA4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5B495B5" w14:textId="77777777" w:rsidR="00940027" w:rsidRDefault="00940027">
            <w:pPr>
              <w:pStyle w:val="OtherTableBody"/>
            </w:pPr>
            <w:r>
              <w:t>0396</w:t>
            </w:r>
          </w:p>
        </w:tc>
        <w:tc>
          <w:tcPr>
            <w:tcW w:w="2693" w:type="dxa"/>
          </w:tcPr>
          <w:p w14:paraId="0BE0184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F0FEEE7" w14:textId="77777777" w:rsidR="00940027" w:rsidRDefault="00940027">
            <w:pPr>
              <w:pStyle w:val="OtherTableBody"/>
            </w:pPr>
            <w:r>
              <w:t>ICDO</w:t>
            </w:r>
          </w:p>
        </w:tc>
        <w:tc>
          <w:tcPr>
            <w:tcW w:w="3544" w:type="dxa"/>
          </w:tcPr>
          <w:p w14:paraId="114CD39C" w14:textId="77777777" w:rsidR="00940027" w:rsidRDefault="00940027">
            <w:pPr>
              <w:pStyle w:val="OtherTableBody"/>
            </w:pPr>
            <w:r>
              <w:t>International Classification of Diseases for Oncology</w:t>
            </w:r>
          </w:p>
        </w:tc>
      </w:tr>
      <w:tr w:rsidR="00940027" w14:paraId="2142AE0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E83185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64A199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0396</w:t>
            </w:r>
          </w:p>
        </w:tc>
        <w:tc>
          <w:tcPr>
            <w:tcW w:w="2693" w:type="dxa"/>
          </w:tcPr>
          <w:p w14:paraId="73C5DC4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08A1534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ICS</w:t>
            </w:r>
          </w:p>
        </w:tc>
        <w:tc>
          <w:tcPr>
            <w:tcW w:w="3544" w:type="dxa"/>
          </w:tcPr>
          <w:p w14:paraId="3003EA5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ICCS</w:t>
            </w:r>
          </w:p>
        </w:tc>
      </w:tr>
      <w:tr w:rsidR="00940027" w14:paraId="11E66DD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61B1DE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29562AB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0396</w:t>
            </w:r>
          </w:p>
        </w:tc>
        <w:tc>
          <w:tcPr>
            <w:tcW w:w="2693" w:type="dxa"/>
          </w:tcPr>
          <w:p w14:paraId="69B075A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319D9D9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ICSD</w:t>
            </w:r>
          </w:p>
        </w:tc>
        <w:tc>
          <w:tcPr>
            <w:tcW w:w="3544" w:type="dxa"/>
          </w:tcPr>
          <w:p w14:paraId="06B2BC17" w14:textId="77777777" w:rsidR="00940027" w:rsidRDefault="00940027">
            <w:pPr>
              <w:pStyle w:val="OtherTableBody"/>
            </w:pPr>
            <w:r>
              <w:t>International Classification of Sleep Disorders</w:t>
            </w:r>
          </w:p>
        </w:tc>
      </w:tr>
      <w:tr w:rsidR="00940027" w14:paraId="0C2E6DD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01170E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82541E8" w14:textId="77777777" w:rsidR="00940027" w:rsidRDefault="00940027">
            <w:pPr>
              <w:pStyle w:val="OtherTableBody"/>
            </w:pPr>
            <w:r>
              <w:t>0396</w:t>
            </w:r>
          </w:p>
        </w:tc>
        <w:tc>
          <w:tcPr>
            <w:tcW w:w="2693" w:type="dxa"/>
          </w:tcPr>
          <w:p w14:paraId="585E420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3175A09" w14:textId="77777777" w:rsidR="00940027" w:rsidRDefault="00940027">
            <w:pPr>
              <w:pStyle w:val="OtherTableBody"/>
            </w:pPr>
            <w:r>
              <w:t>ISO+</w:t>
            </w:r>
          </w:p>
        </w:tc>
        <w:tc>
          <w:tcPr>
            <w:tcW w:w="3544" w:type="dxa"/>
          </w:tcPr>
          <w:p w14:paraId="21E5E928" w14:textId="77777777" w:rsidR="00940027" w:rsidRDefault="00940027">
            <w:pPr>
              <w:pStyle w:val="OtherTableBody"/>
            </w:pPr>
            <w:r>
              <w:t>ISO 2955.83 (units of measure) with HL7 extensions</w:t>
            </w:r>
          </w:p>
        </w:tc>
      </w:tr>
      <w:tr w:rsidR="00940027" w14:paraId="67AD20D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C3971F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2D58018" w14:textId="77777777" w:rsidR="00940027" w:rsidRDefault="00940027">
            <w:pPr>
              <w:pStyle w:val="OtherTableBody"/>
            </w:pPr>
            <w:r>
              <w:t>0396</w:t>
            </w:r>
          </w:p>
        </w:tc>
        <w:tc>
          <w:tcPr>
            <w:tcW w:w="2693" w:type="dxa"/>
          </w:tcPr>
          <w:p w14:paraId="03A00CA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E117CB1" w14:textId="77777777" w:rsidR="00940027" w:rsidRDefault="00940027">
            <w:pPr>
              <w:pStyle w:val="OtherTableBody"/>
            </w:pPr>
            <w:r>
              <w:t>ISOnnnn</w:t>
            </w:r>
          </w:p>
        </w:tc>
        <w:tc>
          <w:tcPr>
            <w:tcW w:w="3544" w:type="dxa"/>
          </w:tcPr>
          <w:p w14:paraId="6FE963F8" w14:textId="77777777" w:rsidR="00940027" w:rsidRDefault="00940027">
            <w:pPr>
              <w:pStyle w:val="OtherTableBody"/>
            </w:pPr>
            <w:r>
              <w:t>ISO Defined Codes where nnnn is the ISO table number</w:t>
            </w:r>
          </w:p>
        </w:tc>
      </w:tr>
      <w:tr w:rsidR="00940027" w14:paraId="39348A6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7D1F32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C69321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0396</w:t>
            </w:r>
          </w:p>
        </w:tc>
        <w:tc>
          <w:tcPr>
            <w:tcW w:w="2693" w:type="dxa"/>
          </w:tcPr>
          <w:p w14:paraId="7AB2CAC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381955B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IUPC</w:t>
            </w:r>
          </w:p>
        </w:tc>
        <w:tc>
          <w:tcPr>
            <w:tcW w:w="3544" w:type="dxa"/>
          </w:tcPr>
          <w:p w14:paraId="3EFADE7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IUPAC/IFCC Component Codes</w:t>
            </w:r>
          </w:p>
        </w:tc>
      </w:tr>
      <w:tr w:rsidR="00940027" w14:paraId="1B3E953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FADE30A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CEBBFC3" w14:textId="77777777" w:rsidR="00940027" w:rsidRDefault="00940027">
            <w:pPr>
              <w:pStyle w:val="OtherTableBody"/>
            </w:pPr>
            <w:r>
              <w:t>0396</w:t>
            </w:r>
          </w:p>
        </w:tc>
        <w:tc>
          <w:tcPr>
            <w:tcW w:w="2693" w:type="dxa"/>
          </w:tcPr>
          <w:p w14:paraId="3B28807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BD55343" w14:textId="77777777" w:rsidR="00940027" w:rsidRDefault="00940027">
            <w:pPr>
              <w:pStyle w:val="OtherTableBody"/>
            </w:pPr>
            <w:r>
              <w:t>IUPP</w:t>
            </w:r>
          </w:p>
        </w:tc>
        <w:tc>
          <w:tcPr>
            <w:tcW w:w="3544" w:type="dxa"/>
          </w:tcPr>
          <w:p w14:paraId="61E7F8BF" w14:textId="77777777" w:rsidR="00940027" w:rsidRDefault="00940027">
            <w:pPr>
              <w:pStyle w:val="OtherTableBody"/>
            </w:pPr>
            <w:r>
              <w:t>IUPAC/IFCC Property Codes</w:t>
            </w:r>
          </w:p>
        </w:tc>
      </w:tr>
      <w:tr w:rsidR="00940027" w14:paraId="515C1F1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AEE88E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C06519E" w14:textId="77777777" w:rsidR="00940027" w:rsidRDefault="00940027">
            <w:pPr>
              <w:pStyle w:val="OtherTableBody"/>
            </w:pPr>
            <w:r>
              <w:t>0396</w:t>
            </w:r>
          </w:p>
        </w:tc>
        <w:tc>
          <w:tcPr>
            <w:tcW w:w="2693" w:type="dxa"/>
          </w:tcPr>
          <w:p w14:paraId="5975FC7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E63CB9C" w14:textId="77777777" w:rsidR="00940027" w:rsidRDefault="00940027">
            <w:pPr>
              <w:pStyle w:val="OtherTableBody"/>
            </w:pPr>
            <w:r>
              <w:t>JC10</w:t>
            </w:r>
          </w:p>
        </w:tc>
        <w:tc>
          <w:tcPr>
            <w:tcW w:w="3544" w:type="dxa"/>
          </w:tcPr>
          <w:p w14:paraId="7586D9BD" w14:textId="77777777" w:rsidR="00940027" w:rsidRDefault="00940027">
            <w:pPr>
              <w:pStyle w:val="OtherTableBody"/>
            </w:pPr>
            <w:r>
              <w:t>JLAC/JSLM, nationwide laboratory code</w:t>
            </w:r>
          </w:p>
        </w:tc>
      </w:tr>
      <w:tr w:rsidR="00940027" w14:paraId="2058309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621CA3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9585CED" w14:textId="77777777" w:rsidR="00940027" w:rsidRDefault="00940027">
            <w:pPr>
              <w:pStyle w:val="OtherTableBody"/>
            </w:pPr>
            <w:r>
              <w:t>0396</w:t>
            </w:r>
          </w:p>
        </w:tc>
        <w:tc>
          <w:tcPr>
            <w:tcW w:w="2693" w:type="dxa"/>
          </w:tcPr>
          <w:p w14:paraId="7DF1D6F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1D0F75B" w14:textId="77777777" w:rsidR="00940027" w:rsidRDefault="00940027">
            <w:pPr>
              <w:pStyle w:val="OtherTableBody"/>
            </w:pPr>
            <w:r>
              <w:t>JC8</w:t>
            </w:r>
          </w:p>
        </w:tc>
        <w:tc>
          <w:tcPr>
            <w:tcW w:w="3544" w:type="dxa"/>
          </w:tcPr>
          <w:p w14:paraId="08AE434A" w14:textId="77777777" w:rsidR="00940027" w:rsidRDefault="00940027">
            <w:pPr>
              <w:pStyle w:val="OtherTableBody"/>
            </w:pPr>
            <w:r>
              <w:t>Japanese Chemistry</w:t>
            </w:r>
          </w:p>
        </w:tc>
      </w:tr>
      <w:tr w:rsidR="00940027" w14:paraId="1C0FD37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24C1DD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D21A1E9" w14:textId="77777777" w:rsidR="00940027" w:rsidRDefault="00940027">
            <w:pPr>
              <w:pStyle w:val="OtherTableBody"/>
            </w:pPr>
            <w:r>
              <w:t>0396</w:t>
            </w:r>
          </w:p>
        </w:tc>
        <w:tc>
          <w:tcPr>
            <w:tcW w:w="2693" w:type="dxa"/>
          </w:tcPr>
          <w:p w14:paraId="3E4D5B8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8BE56CA" w14:textId="77777777" w:rsidR="00940027" w:rsidRDefault="00940027">
            <w:pPr>
              <w:pStyle w:val="OtherTableBody"/>
            </w:pPr>
            <w:r>
              <w:t>JJ1017</w:t>
            </w:r>
          </w:p>
        </w:tc>
        <w:tc>
          <w:tcPr>
            <w:tcW w:w="3544" w:type="dxa"/>
          </w:tcPr>
          <w:p w14:paraId="7914550D" w14:textId="77777777" w:rsidR="00940027" w:rsidRDefault="00940027">
            <w:pPr>
              <w:pStyle w:val="OtherTableBody"/>
            </w:pPr>
            <w:r>
              <w:t>Japanese Image Examination Cache</w:t>
            </w:r>
          </w:p>
        </w:tc>
      </w:tr>
      <w:tr w:rsidR="00940027" w14:paraId="219A0C7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630BD9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6E74F7C" w14:textId="77777777" w:rsidR="00940027" w:rsidRDefault="00940027">
            <w:pPr>
              <w:pStyle w:val="OtherTableBody"/>
            </w:pPr>
            <w:r>
              <w:t>0396</w:t>
            </w:r>
          </w:p>
        </w:tc>
        <w:tc>
          <w:tcPr>
            <w:tcW w:w="2693" w:type="dxa"/>
          </w:tcPr>
          <w:p w14:paraId="62E10FE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F2BF22C" w14:textId="77777777" w:rsidR="00940027" w:rsidRDefault="00940027">
            <w:pPr>
              <w:pStyle w:val="OtherTableBody"/>
            </w:pPr>
            <w:r>
              <w:t>LB</w:t>
            </w:r>
          </w:p>
        </w:tc>
        <w:tc>
          <w:tcPr>
            <w:tcW w:w="3544" w:type="dxa"/>
          </w:tcPr>
          <w:p w14:paraId="03F67959" w14:textId="77777777" w:rsidR="00940027" w:rsidRDefault="00940027">
            <w:pPr>
              <w:pStyle w:val="OtherTableBody"/>
            </w:pPr>
            <w:r>
              <w:t>Local billing code</w:t>
            </w:r>
          </w:p>
        </w:tc>
      </w:tr>
      <w:tr w:rsidR="00940027" w14:paraId="45BD8A5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DDC455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65CB880" w14:textId="77777777" w:rsidR="00940027" w:rsidRDefault="00940027">
            <w:pPr>
              <w:pStyle w:val="OtherTableBody"/>
            </w:pPr>
            <w:r>
              <w:t>0396</w:t>
            </w:r>
          </w:p>
        </w:tc>
        <w:tc>
          <w:tcPr>
            <w:tcW w:w="2693" w:type="dxa"/>
          </w:tcPr>
          <w:p w14:paraId="5E1EF28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44BBC00" w14:textId="77777777" w:rsidR="00940027" w:rsidRDefault="00940027">
            <w:pPr>
              <w:pStyle w:val="OtherTableBody"/>
            </w:pPr>
            <w:r>
              <w:t>LN</w:t>
            </w:r>
          </w:p>
        </w:tc>
        <w:tc>
          <w:tcPr>
            <w:tcW w:w="3544" w:type="dxa"/>
          </w:tcPr>
          <w:p w14:paraId="48782F5B" w14:textId="77777777" w:rsidR="00940027" w:rsidRDefault="00940027">
            <w:pPr>
              <w:pStyle w:val="OtherTableBody"/>
            </w:pPr>
            <w:r>
              <w:t>Logical Observation Identifier Names and Codes (LOINC®)</w:t>
            </w:r>
          </w:p>
        </w:tc>
      </w:tr>
      <w:tr w:rsidR="00940027" w14:paraId="76BF6A4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37185C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526BA8E" w14:textId="77777777" w:rsidR="00940027" w:rsidRDefault="00940027">
            <w:pPr>
              <w:pStyle w:val="OtherTableBody"/>
            </w:pPr>
            <w:r>
              <w:t>0396</w:t>
            </w:r>
          </w:p>
        </w:tc>
        <w:tc>
          <w:tcPr>
            <w:tcW w:w="2693" w:type="dxa"/>
          </w:tcPr>
          <w:p w14:paraId="39CF8C1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A3E122A" w14:textId="77777777" w:rsidR="00940027" w:rsidRDefault="00940027">
            <w:pPr>
              <w:pStyle w:val="OtherTableBody"/>
            </w:pPr>
            <w:r>
              <w:t>MCD</w:t>
            </w:r>
          </w:p>
        </w:tc>
        <w:tc>
          <w:tcPr>
            <w:tcW w:w="3544" w:type="dxa"/>
          </w:tcPr>
          <w:p w14:paraId="6A4BBDDB" w14:textId="77777777" w:rsidR="00940027" w:rsidRDefault="00940027">
            <w:pPr>
              <w:pStyle w:val="OtherTableBody"/>
            </w:pPr>
            <w:r>
              <w:t>Medicaid</w:t>
            </w:r>
          </w:p>
        </w:tc>
      </w:tr>
      <w:tr w:rsidR="00940027" w14:paraId="4B00020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85CF8F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1C7E730" w14:textId="77777777" w:rsidR="00940027" w:rsidRDefault="00940027">
            <w:pPr>
              <w:pStyle w:val="OtherTableBody"/>
            </w:pPr>
            <w:r>
              <w:t>0396</w:t>
            </w:r>
          </w:p>
        </w:tc>
        <w:tc>
          <w:tcPr>
            <w:tcW w:w="2693" w:type="dxa"/>
          </w:tcPr>
          <w:p w14:paraId="3CFCCC8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93FBB80" w14:textId="77777777" w:rsidR="00940027" w:rsidRDefault="00940027">
            <w:pPr>
              <w:pStyle w:val="OtherTableBody"/>
            </w:pPr>
            <w:r>
              <w:t>MCR</w:t>
            </w:r>
          </w:p>
        </w:tc>
        <w:tc>
          <w:tcPr>
            <w:tcW w:w="3544" w:type="dxa"/>
          </w:tcPr>
          <w:p w14:paraId="2D08F08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Medicare</w:t>
            </w:r>
          </w:p>
        </w:tc>
      </w:tr>
      <w:tr w:rsidR="00940027" w14:paraId="3BEDD88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A5B5721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7D2A85D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0396</w:t>
            </w:r>
          </w:p>
        </w:tc>
        <w:tc>
          <w:tcPr>
            <w:tcW w:w="2693" w:type="dxa"/>
          </w:tcPr>
          <w:p w14:paraId="635DAF2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1C150C1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MDDX</w:t>
            </w:r>
          </w:p>
        </w:tc>
        <w:tc>
          <w:tcPr>
            <w:tcW w:w="3544" w:type="dxa"/>
          </w:tcPr>
          <w:p w14:paraId="6E7C91A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Medispan Diagnostic Codes</w:t>
            </w:r>
          </w:p>
        </w:tc>
      </w:tr>
      <w:tr w:rsidR="00940027" w14:paraId="39F2E73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E990A9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4038F2C4" w14:textId="77777777" w:rsidR="00940027" w:rsidRDefault="00940027">
            <w:pPr>
              <w:pStyle w:val="OtherTableBody"/>
            </w:pPr>
            <w:r>
              <w:t>0396</w:t>
            </w:r>
          </w:p>
        </w:tc>
        <w:tc>
          <w:tcPr>
            <w:tcW w:w="2693" w:type="dxa"/>
          </w:tcPr>
          <w:p w14:paraId="63C618D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1B44042" w14:textId="77777777" w:rsidR="00940027" w:rsidRDefault="00940027">
            <w:pPr>
              <w:pStyle w:val="OtherTableBody"/>
            </w:pPr>
            <w:r>
              <w:t>MEDC</w:t>
            </w:r>
          </w:p>
        </w:tc>
        <w:tc>
          <w:tcPr>
            <w:tcW w:w="3544" w:type="dxa"/>
          </w:tcPr>
          <w:p w14:paraId="3B11EE62" w14:textId="77777777" w:rsidR="00940027" w:rsidRDefault="00940027">
            <w:pPr>
              <w:pStyle w:val="OtherTableBody"/>
            </w:pPr>
            <w:r>
              <w:t>Medical Economics Drug Codes</w:t>
            </w:r>
          </w:p>
        </w:tc>
      </w:tr>
      <w:tr w:rsidR="00940027" w14:paraId="3AA0586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69DED7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3ACEEE9" w14:textId="77777777" w:rsidR="00940027" w:rsidRDefault="00940027">
            <w:pPr>
              <w:pStyle w:val="OtherTableBody"/>
            </w:pPr>
            <w:r>
              <w:t>0396</w:t>
            </w:r>
          </w:p>
        </w:tc>
        <w:tc>
          <w:tcPr>
            <w:tcW w:w="2693" w:type="dxa"/>
          </w:tcPr>
          <w:p w14:paraId="7C564F4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62D94C5" w14:textId="77777777" w:rsidR="00940027" w:rsidRDefault="00940027">
            <w:pPr>
              <w:pStyle w:val="OtherTableBody"/>
            </w:pPr>
            <w:r>
              <w:t>MEDR</w:t>
            </w:r>
          </w:p>
        </w:tc>
        <w:tc>
          <w:tcPr>
            <w:tcW w:w="3544" w:type="dxa"/>
          </w:tcPr>
          <w:p w14:paraId="6DB101D6" w14:textId="77777777" w:rsidR="00940027" w:rsidRDefault="00940027">
            <w:pPr>
              <w:pStyle w:val="OtherTableBody"/>
            </w:pPr>
            <w:r>
              <w:t>Medical Dictionary for Drug Regulatory Affairs (MEDDRA)</w:t>
            </w:r>
          </w:p>
        </w:tc>
      </w:tr>
      <w:tr w:rsidR="00940027" w14:paraId="14C3153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46BD2A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77D9189" w14:textId="77777777" w:rsidR="00940027" w:rsidRDefault="00940027">
            <w:pPr>
              <w:pStyle w:val="OtherTableBody"/>
            </w:pPr>
            <w:r>
              <w:t>0396</w:t>
            </w:r>
          </w:p>
        </w:tc>
        <w:tc>
          <w:tcPr>
            <w:tcW w:w="2693" w:type="dxa"/>
          </w:tcPr>
          <w:p w14:paraId="1744FD1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CADA69B" w14:textId="77777777" w:rsidR="00940027" w:rsidRDefault="00940027">
            <w:pPr>
              <w:pStyle w:val="OtherTableBody"/>
            </w:pPr>
            <w:r>
              <w:t>MEDX</w:t>
            </w:r>
          </w:p>
        </w:tc>
        <w:tc>
          <w:tcPr>
            <w:tcW w:w="3544" w:type="dxa"/>
          </w:tcPr>
          <w:p w14:paraId="3CDD66F2" w14:textId="77777777" w:rsidR="00940027" w:rsidRDefault="00940027">
            <w:pPr>
              <w:pStyle w:val="OtherTableBody"/>
            </w:pPr>
            <w:r>
              <w:t>Medical Economics Diagnostic Codes</w:t>
            </w:r>
          </w:p>
        </w:tc>
      </w:tr>
      <w:tr w:rsidR="00940027" w14:paraId="0497795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B1123B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B93E351" w14:textId="77777777" w:rsidR="00940027" w:rsidRDefault="00940027">
            <w:pPr>
              <w:pStyle w:val="OtherTableBody"/>
            </w:pPr>
            <w:r>
              <w:t>0396</w:t>
            </w:r>
          </w:p>
        </w:tc>
        <w:tc>
          <w:tcPr>
            <w:tcW w:w="2693" w:type="dxa"/>
          </w:tcPr>
          <w:p w14:paraId="7384915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FC87446" w14:textId="77777777" w:rsidR="00940027" w:rsidRDefault="00940027">
            <w:pPr>
              <w:pStyle w:val="OtherTableBody"/>
            </w:pPr>
            <w:r>
              <w:t>MGPI</w:t>
            </w:r>
          </w:p>
        </w:tc>
        <w:tc>
          <w:tcPr>
            <w:tcW w:w="3544" w:type="dxa"/>
          </w:tcPr>
          <w:p w14:paraId="082167C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Medispan GPI</w:t>
            </w:r>
          </w:p>
        </w:tc>
      </w:tr>
      <w:tr w:rsidR="00940027" w14:paraId="4D4DF50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217BB7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2380173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0396</w:t>
            </w:r>
          </w:p>
        </w:tc>
        <w:tc>
          <w:tcPr>
            <w:tcW w:w="2693" w:type="dxa"/>
          </w:tcPr>
          <w:p w14:paraId="0407F918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0EBCC3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MVX</w:t>
            </w:r>
          </w:p>
        </w:tc>
        <w:tc>
          <w:tcPr>
            <w:tcW w:w="3544" w:type="dxa"/>
          </w:tcPr>
          <w:p w14:paraId="3105F9D4" w14:textId="77777777" w:rsidR="00940027" w:rsidRDefault="00940027">
            <w:pPr>
              <w:pStyle w:val="OtherTableBody"/>
            </w:pPr>
            <w:r>
              <w:t>CDC Vaccine Manufacturer Codes</w:t>
            </w:r>
          </w:p>
        </w:tc>
      </w:tr>
      <w:tr w:rsidR="00940027" w14:paraId="630B693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2BF1F6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923D1C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0396</w:t>
            </w:r>
          </w:p>
        </w:tc>
        <w:tc>
          <w:tcPr>
            <w:tcW w:w="2693" w:type="dxa"/>
          </w:tcPr>
          <w:p w14:paraId="2E32F38B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3B5DCD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NDA</w:t>
            </w:r>
          </w:p>
        </w:tc>
        <w:tc>
          <w:tcPr>
            <w:tcW w:w="3544" w:type="dxa"/>
          </w:tcPr>
          <w:p w14:paraId="22E5C03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NANDA</w:t>
            </w:r>
          </w:p>
        </w:tc>
      </w:tr>
      <w:tr w:rsidR="00940027" w14:paraId="4BCBD7C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7D0A3D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2A2A842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0396</w:t>
            </w:r>
          </w:p>
        </w:tc>
        <w:tc>
          <w:tcPr>
            <w:tcW w:w="2693" w:type="dxa"/>
          </w:tcPr>
          <w:p w14:paraId="3C1C176B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1CBB428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NDC</w:t>
            </w:r>
          </w:p>
        </w:tc>
        <w:tc>
          <w:tcPr>
            <w:tcW w:w="3544" w:type="dxa"/>
          </w:tcPr>
          <w:p w14:paraId="56F33883" w14:textId="77777777" w:rsidR="00940027" w:rsidRDefault="00940027">
            <w:pPr>
              <w:pStyle w:val="OtherTableBody"/>
            </w:pPr>
            <w:r>
              <w:t>National drug codes</w:t>
            </w:r>
          </w:p>
        </w:tc>
      </w:tr>
      <w:tr w:rsidR="00940027" w14:paraId="115D96F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621AD2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4FBC1E7" w14:textId="77777777" w:rsidR="00940027" w:rsidRDefault="00940027">
            <w:pPr>
              <w:pStyle w:val="OtherTableBody"/>
            </w:pPr>
            <w:r>
              <w:t>0396</w:t>
            </w:r>
          </w:p>
        </w:tc>
        <w:tc>
          <w:tcPr>
            <w:tcW w:w="2693" w:type="dxa"/>
          </w:tcPr>
          <w:p w14:paraId="394A788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8FDF8E7" w14:textId="77777777" w:rsidR="00940027" w:rsidRDefault="00940027">
            <w:pPr>
              <w:pStyle w:val="OtherTableBody"/>
            </w:pPr>
            <w:r>
              <w:t>NIC</w:t>
            </w:r>
          </w:p>
        </w:tc>
        <w:tc>
          <w:tcPr>
            <w:tcW w:w="3544" w:type="dxa"/>
          </w:tcPr>
          <w:p w14:paraId="4242A26A" w14:textId="77777777" w:rsidR="00940027" w:rsidRDefault="00940027">
            <w:pPr>
              <w:pStyle w:val="OtherTableBody"/>
            </w:pPr>
            <w:r>
              <w:t>Nursing Interventions Classification</w:t>
            </w:r>
          </w:p>
        </w:tc>
      </w:tr>
      <w:tr w:rsidR="00940027" w14:paraId="4904E81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E74A4F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BE99CE0" w14:textId="77777777" w:rsidR="00940027" w:rsidRDefault="00940027">
            <w:pPr>
              <w:pStyle w:val="OtherTableBody"/>
            </w:pPr>
            <w:r>
              <w:t>0396</w:t>
            </w:r>
          </w:p>
        </w:tc>
        <w:tc>
          <w:tcPr>
            <w:tcW w:w="2693" w:type="dxa"/>
          </w:tcPr>
          <w:p w14:paraId="7C3434F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9E0974F" w14:textId="77777777" w:rsidR="00940027" w:rsidRDefault="00940027">
            <w:pPr>
              <w:pStyle w:val="OtherTableBody"/>
            </w:pPr>
            <w:r>
              <w:t>NPI</w:t>
            </w:r>
          </w:p>
        </w:tc>
        <w:tc>
          <w:tcPr>
            <w:tcW w:w="3544" w:type="dxa"/>
          </w:tcPr>
          <w:p w14:paraId="381998BA" w14:textId="77777777" w:rsidR="00940027" w:rsidRDefault="00940027">
            <w:pPr>
              <w:pStyle w:val="OtherTableBody"/>
            </w:pPr>
            <w:r>
              <w:t>National Provider Identifier</w:t>
            </w:r>
          </w:p>
        </w:tc>
      </w:tr>
      <w:tr w:rsidR="00940027" w14:paraId="4AF6B83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C49AAD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12C52E0" w14:textId="77777777" w:rsidR="00940027" w:rsidRDefault="00940027">
            <w:pPr>
              <w:pStyle w:val="OtherTableBody"/>
            </w:pPr>
            <w:r>
              <w:t>0396</w:t>
            </w:r>
          </w:p>
        </w:tc>
        <w:tc>
          <w:tcPr>
            <w:tcW w:w="2693" w:type="dxa"/>
          </w:tcPr>
          <w:p w14:paraId="6C74218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E3652AA" w14:textId="77777777" w:rsidR="00940027" w:rsidRDefault="00940027">
            <w:pPr>
              <w:pStyle w:val="OtherTableBody"/>
            </w:pPr>
            <w:r>
              <w:t>NUBC</w:t>
            </w:r>
          </w:p>
        </w:tc>
        <w:tc>
          <w:tcPr>
            <w:tcW w:w="3544" w:type="dxa"/>
          </w:tcPr>
          <w:p w14:paraId="450E26E3" w14:textId="77777777" w:rsidR="00940027" w:rsidRDefault="00940027">
            <w:pPr>
              <w:pStyle w:val="OtherTableBody"/>
            </w:pPr>
            <w:r>
              <w:t>National Uniform Billing Committee Code</w:t>
            </w:r>
          </w:p>
        </w:tc>
      </w:tr>
      <w:tr w:rsidR="00940027" w14:paraId="0852946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606097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0A530BB" w14:textId="77777777" w:rsidR="00940027" w:rsidRDefault="00940027">
            <w:pPr>
              <w:pStyle w:val="OtherTableBody"/>
            </w:pPr>
            <w:r>
              <w:t>0396</w:t>
            </w:r>
          </w:p>
        </w:tc>
        <w:tc>
          <w:tcPr>
            <w:tcW w:w="2693" w:type="dxa"/>
          </w:tcPr>
          <w:p w14:paraId="3C4B595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1B0200D" w14:textId="77777777" w:rsidR="00940027" w:rsidRDefault="00940027">
            <w:pPr>
              <w:pStyle w:val="OtherTableBody"/>
            </w:pPr>
            <w:r>
              <w:t>OHA</w:t>
            </w:r>
          </w:p>
        </w:tc>
        <w:tc>
          <w:tcPr>
            <w:tcW w:w="3544" w:type="dxa"/>
          </w:tcPr>
          <w:p w14:paraId="4CCA4F57" w14:textId="77777777" w:rsidR="00940027" w:rsidRDefault="00940027">
            <w:pPr>
              <w:pStyle w:val="OtherTableBody"/>
            </w:pPr>
            <w:r>
              <w:t>Omaha System</w:t>
            </w:r>
          </w:p>
        </w:tc>
      </w:tr>
      <w:tr w:rsidR="00940027" w14:paraId="1C2A153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314C89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F5FAB5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0396</w:t>
            </w:r>
          </w:p>
        </w:tc>
        <w:tc>
          <w:tcPr>
            <w:tcW w:w="2693" w:type="dxa"/>
          </w:tcPr>
          <w:p w14:paraId="043CC65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2A9248C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POS</w:t>
            </w:r>
          </w:p>
        </w:tc>
        <w:tc>
          <w:tcPr>
            <w:tcW w:w="3544" w:type="dxa"/>
          </w:tcPr>
          <w:p w14:paraId="48FFE61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POS Codes</w:t>
            </w:r>
          </w:p>
        </w:tc>
      </w:tr>
      <w:tr w:rsidR="00940027" w14:paraId="752BA10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57C75D6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62C15594" w14:textId="77777777" w:rsidR="00940027" w:rsidRDefault="00940027">
            <w:pPr>
              <w:pStyle w:val="OtherTableBody"/>
            </w:pPr>
            <w:r>
              <w:t>0396</w:t>
            </w:r>
          </w:p>
        </w:tc>
        <w:tc>
          <w:tcPr>
            <w:tcW w:w="2693" w:type="dxa"/>
          </w:tcPr>
          <w:p w14:paraId="2DFCE98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A96D26D" w14:textId="77777777" w:rsidR="00940027" w:rsidRDefault="00940027">
            <w:pPr>
              <w:pStyle w:val="OtherTableBody"/>
            </w:pPr>
            <w:r>
              <w:t>RC</w:t>
            </w:r>
          </w:p>
        </w:tc>
        <w:tc>
          <w:tcPr>
            <w:tcW w:w="3544" w:type="dxa"/>
          </w:tcPr>
          <w:p w14:paraId="67139442" w14:textId="77777777" w:rsidR="00940027" w:rsidRDefault="00940027">
            <w:pPr>
              <w:pStyle w:val="OtherTableBody"/>
            </w:pPr>
            <w:r>
              <w:t>Read Classification</w:t>
            </w:r>
          </w:p>
        </w:tc>
      </w:tr>
      <w:tr w:rsidR="00940027" w14:paraId="778F5D6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5CEAAA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4764375" w14:textId="77777777" w:rsidR="00940027" w:rsidRDefault="00940027">
            <w:pPr>
              <w:pStyle w:val="OtherTableBody"/>
            </w:pPr>
            <w:r>
              <w:t>0396</w:t>
            </w:r>
          </w:p>
        </w:tc>
        <w:tc>
          <w:tcPr>
            <w:tcW w:w="2693" w:type="dxa"/>
          </w:tcPr>
          <w:p w14:paraId="4806911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EF99C17" w14:textId="77777777" w:rsidR="00940027" w:rsidRDefault="00940027">
            <w:pPr>
              <w:pStyle w:val="OtherTableBody"/>
            </w:pPr>
            <w:r>
              <w:t>SDM</w:t>
            </w:r>
          </w:p>
        </w:tc>
        <w:tc>
          <w:tcPr>
            <w:tcW w:w="3544" w:type="dxa"/>
          </w:tcPr>
          <w:p w14:paraId="08E5EBAF" w14:textId="77777777" w:rsidR="00940027" w:rsidRDefault="00940027">
            <w:pPr>
              <w:pStyle w:val="OtherTableBody"/>
            </w:pPr>
            <w:r>
              <w:t>SNOMED- DICOM Microglossary</w:t>
            </w:r>
          </w:p>
        </w:tc>
      </w:tr>
      <w:tr w:rsidR="00940027" w14:paraId="19F9ABE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200426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EFFD2DD" w14:textId="77777777" w:rsidR="00940027" w:rsidRDefault="00940027">
            <w:pPr>
              <w:pStyle w:val="OtherTableBody"/>
            </w:pPr>
            <w:r>
              <w:t>0396</w:t>
            </w:r>
          </w:p>
        </w:tc>
        <w:tc>
          <w:tcPr>
            <w:tcW w:w="2693" w:type="dxa"/>
          </w:tcPr>
          <w:p w14:paraId="67494EA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25AA1DA" w14:textId="77777777" w:rsidR="00940027" w:rsidRDefault="00940027">
            <w:pPr>
              <w:pStyle w:val="OtherTableBody"/>
            </w:pPr>
            <w:r>
              <w:t>SNM</w:t>
            </w:r>
          </w:p>
        </w:tc>
        <w:tc>
          <w:tcPr>
            <w:tcW w:w="3544" w:type="dxa"/>
          </w:tcPr>
          <w:p w14:paraId="69FFEB7B" w14:textId="77777777" w:rsidR="00940027" w:rsidRDefault="00940027">
            <w:pPr>
              <w:pStyle w:val="OtherTableBody"/>
            </w:pPr>
            <w:r>
              <w:t>Systemized Nomenclature of Medicine (SNOMED)</w:t>
            </w:r>
          </w:p>
        </w:tc>
      </w:tr>
      <w:tr w:rsidR="00940027" w14:paraId="1345099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A4360D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5E7790B" w14:textId="77777777" w:rsidR="00940027" w:rsidRDefault="00940027">
            <w:pPr>
              <w:pStyle w:val="OtherTableBody"/>
            </w:pPr>
            <w:r>
              <w:t>0396</w:t>
            </w:r>
          </w:p>
        </w:tc>
        <w:tc>
          <w:tcPr>
            <w:tcW w:w="2693" w:type="dxa"/>
          </w:tcPr>
          <w:p w14:paraId="3C1B596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041F6C0" w14:textId="77777777" w:rsidR="00940027" w:rsidRDefault="00940027">
            <w:pPr>
              <w:pStyle w:val="OtherTableBody"/>
            </w:pPr>
            <w:r>
              <w:t>SNM3</w:t>
            </w:r>
          </w:p>
        </w:tc>
        <w:tc>
          <w:tcPr>
            <w:tcW w:w="3544" w:type="dxa"/>
          </w:tcPr>
          <w:p w14:paraId="7DA3E2E9" w14:textId="77777777" w:rsidR="00940027" w:rsidRDefault="00940027">
            <w:pPr>
              <w:pStyle w:val="OtherTableBody"/>
            </w:pPr>
            <w:r>
              <w:t>SNOMED International</w:t>
            </w:r>
          </w:p>
        </w:tc>
      </w:tr>
      <w:tr w:rsidR="00940027" w14:paraId="1751B31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A8CF0B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BFC8688" w14:textId="77777777" w:rsidR="00940027" w:rsidRDefault="00940027">
            <w:pPr>
              <w:pStyle w:val="OtherTableBody"/>
            </w:pPr>
            <w:r>
              <w:t>0396</w:t>
            </w:r>
          </w:p>
        </w:tc>
        <w:tc>
          <w:tcPr>
            <w:tcW w:w="2693" w:type="dxa"/>
          </w:tcPr>
          <w:p w14:paraId="51C2039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B11BA1D" w14:textId="77777777" w:rsidR="00940027" w:rsidRDefault="00940027">
            <w:pPr>
              <w:pStyle w:val="OtherTableBody"/>
            </w:pPr>
            <w:r>
              <w:t>SNT</w:t>
            </w:r>
          </w:p>
        </w:tc>
        <w:tc>
          <w:tcPr>
            <w:tcW w:w="3544" w:type="dxa"/>
          </w:tcPr>
          <w:p w14:paraId="121DABBA" w14:textId="77777777" w:rsidR="00940027" w:rsidRDefault="00940027">
            <w:pPr>
              <w:pStyle w:val="OtherTableBody"/>
            </w:pPr>
            <w:r>
              <w:t>SNOMED topology codes (anatomic sites)</w:t>
            </w:r>
          </w:p>
        </w:tc>
      </w:tr>
      <w:tr w:rsidR="00940027" w14:paraId="1ED5AD9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450863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039FEC5" w14:textId="77777777" w:rsidR="00940027" w:rsidRDefault="00940027">
            <w:pPr>
              <w:pStyle w:val="OtherTableBody"/>
            </w:pPr>
            <w:r>
              <w:t>0396</w:t>
            </w:r>
          </w:p>
        </w:tc>
        <w:tc>
          <w:tcPr>
            <w:tcW w:w="2693" w:type="dxa"/>
          </w:tcPr>
          <w:p w14:paraId="1BEF78A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CF545A9" w14:textId="77777777" w:rsidR="00940027" w:rsidRDefault="00940027">
            <w:pPr>
              <w:pStyle w:val="OtherTableBody"/>
            </w:pPr>
            <w:r>
              <w:t>UC</w:t>
            </w:r>
          </w:p>
        </w:tc>
        <w:tc>
          <w:tcPr>
            <w:tcW w:w="3544" w:type="dxa"/>
          </w:tcPr>
          <w:p w14:paraId="787E42CD" w14:textId="77777777" w:rsidR="00940027" w:rsidRDefault="00940027">
            <w:pPr>
              <w:pStyle w:val="OtherTableBody"/>
            </w:pPr>
            <w:r>
              <w:t>UCDS</w:t>
            </w:r>
          </w:p>
        </w:tc>
      </w:tr>
      <w:tr w:rsidR="00940027" w14:paraId="16A2439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670F16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5E94F03" w14:textId="77777777" w:rsidR="00940027" w:rsidRDefault="00940027">
            <w:pPr>
              <w:pStyle w:val="OtherTableBody"/>
            </w:pPr>
            <w:r>
              <w:t>0396</w:t>
            </w:r>
          </w:p>
        </w:tc>
        <w:tc>
          <w:tcPr>
            <w:tcW w:w="2693" w:type="dxa"/>
          </w:tcPr>
          <w:p w14:paraId="5288FD1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C61E40B" w14:textId="77777777" w:rsidR="00940027" w:rsidRDefault="00940027">
            <w:pPr>
              <w:pStyle w:val="OtherTableBody"/>
            </w:pPr>
            <w:r>
              <w:t>UMD</w:t>
            </w:r>
          </w:p>
        </w:tc>
        <w:tc>
          <w:tcPr>
            <w:tcW w:w="3544" w:type="dxa"/>
          </w:tcPr>
          <w:p w14:paraId="02767CE6" w14:textId="77777777" w:rsidR="00940027" w:rsidRDefault="00940027">
            <w:pPr>
              <w:pStyle w:val="OtherTableBody"/>
            </w:pPr>
            <w:r>
              <w:t>MDNS</w:t>
            </w:r>
          </w:p>
        </w:tc>
      </w:tr>
      <w:tr w:rsidR="00940027" w14:paraId="4C52920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A08E9D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3003EC9" w14:textId="77777777" w:rsidR="00940027" w:rsidRDefault="00940027">
            <w:pPr>
              <w:pStyle w:val="OtherTableBody"/>
            </w:pPr>
            <w:r>
              <w:t>0396</w:t>
            </w:r>
          </w:p>
        </w:tc>
        <w:tc>
          <w:tcPr>
            <w:tcW w:w="2693" w:type="dxa"/>
          </w:tcPr>
          <w:p w14:paraId="6B75A91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BE5C6BB" w14:textId="77777777" w:rsidR="00940027" w:rsidRDefault="00940027">
            <w:pPr>
              <w:pStyle w:val="OtherTableBody"/>
            </w:pPr>
            <w:r>
              <w:t>UML</w:t>
            </w:r>
          </w:p>
        </w:tc>
        <w:tc>
          <w:tcPr>
            <w:tcW w:w="3544" w:type="dxa"/>
          </w:tcPr>
          <w:p w14:paraId="5905BDE3" w14:textId="77777777" w:rsidR="00940027" w:rsidRDefault="00940027">
            <w:pPr>
              <w:pStyle w:val="OtherTableBody"/>
            </w:pPr>
            <w:r>
              <w:t>Unified Medical Language</w:t>
            </w:r>
          </w:p>
        </w:tc>
      </w:tr>
      <w:tr w:rsidR="00940027" w14:paraId="61EEF4F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6B89A8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30C857B" w14:textId="77777777" w:rsidR="00940027" w:rsidRDefault="00940027">
            <w:pPr>
              <w:pStyle w:val="OtherTableBody"/>
            </w:pPr>
            <w:r>
              <w:t>0396</w:t>
            </w:r>
          </w:p>
        </w:tc>
        <w:tc>
          <w:tcPr>
            <w:tcW w:w="2693" w:type="dxa"/>
          </w:tcPr>
          <w:p w14:paraId="52699D1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8BD7525" w14:textId="77777777" w:rsidR="00940027" w:rsidRDefault="00940027">
            <w:pPr>
              <w:pStyle w:val="OtherTableBody"/>
            </w:pPr>
            <w:r>
              <w:t>UPC</w:t>
            </w:r>
          </w:p>
        </w:tc>
        <w:tc>
          <w:tcPr>
            <w:tcW w:w="3544" w:type="dxa"/>
          </w:tcPr>
          <w:p w14:paraId="5743DFD6" w14:textId="77777777" w:rsidR="00940027" w:rsidRDefault="00940027">
            <w:pPr>
              <w:pStyle w:val="OtherTableBody"/>
            </w:pPr>
            <w:r>
              <w:t>Universal Product Code</w:t>
            </w:r>
          </w:p>
        </w:tc>
      </w:tr>
      <w:tr w:rsidR="00940027" w14:paraId="6B4E31F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737F0C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81E0992" w14:textId="77777777" w:rsidR="00940027" w:rsidRDefault="00940027">
            <w:pPr>
              <w:pStyle w:val="OtherTableBody"/>
            </w:pPr>
            <w:r>
              <w:t>0396</w:t>
            </w:r>
          </w:p>
        </w:tc>
        <w:tc>
          <w:tcPr>
            <w:tcW w:w="2693" w:type="dxa"/>
          </w:tcPr>
          <w:p w14:paraId="2361EDB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EEA8BB4" w14:textId="77777777" w:rsidR="00940027" w:rsidRDefault="00940027">
            <w:pPr>
              <w:pStyle w:val="OtherTableBody"/>
            </w:pPr>
            <w:r>
              <w:t>UPIN</w:t>
            </w:r>
          </w:p>
        </w:tc>
        <w:tc>
          <w:tcPr>
            <w:tcW w:w="3544" w:type="dxa"/>
          </w:tcPr>
          <w:p w14:paraId="06FE77FF" w14:textId="77777777" w:rsidR="00940027" w:rsidRDefault="00940027">
            <w:pPr>
              <w:pStyle w:val="OtherTableBody"/>
            </w:pPr>
            <w:r>
              <w:t>UPIN</w:t>
            </w:r>
          </w:p>
        </w:tc>
      </w:tr>
      <w:tr w:rsidR="00940027" w14:paraId="47E0016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1E104F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0883EFD" w14:textId="77777777" w:rsidR="00940027" w:rsidRDefault="00940027">
            <w:pPr>
              <w:pStyle w:val="OtherTableBody"/>
            </w:pPr>
            <w:r>
              <w:t>0396</w:t>
            </w:r>
          </w:p>
        </w:tc>
        <w:tc>
          <w:tcPr>
            <w:tcW w:w="2693" w:type="dxa"/>
          </w:tcPr>
          <w:p w14:paraId="25E53FC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6CCCD9F" w14:textId="77777777" w:rsidR="00940027" w:rsidRDefault="00940027">
            <w:pPr>
              <w:pStyle w:val="OtherTableBody"/>
            </w:pPr>
            <w:r>
              <w:t>USPS</w:t>
            </w:r>
          </w:p>
        </w:tc>
        <w:tc>
          <w:tcPr>
            <w:tcW w:w="3544" w:type="dxa"/>
          </w:tcPr>
          <w:p w14:paraId="59F9312A" w14:textId="77777777" w:rsidR="00940027" w:rsidRDefault="00940027">
            <w:pPr>
              <w:pStyle w:val="OtherTableBody"/>
            </w:pPr>
            <w:r>
              <w:t>United States Postal Service</w:t>
            </w:r>
          </w:p>
        </w:tc>
      </w:tr>
      <w:tr w:rsidR="00940027" w14:paraId="70386C6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7A1E05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8297933" w14:textId="77777777" w:rsidR="00940027" w:rsidRDefault="00940027">
            <w:pPr>
              <w:pStyle w:val="OtherTableBody"/>
            </w:pPr>
            <w:r>
              <w:t>0396</w:t>
            </w:r>
          </w:p>
        </w:tc>
        <w:tc>
          <w:tcPr>
            <w:tcW w:w="2693" w:type="dxa"/>
          </w:tcPr>
          <w:p w14:paraId="0A1B678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85F8341" w14:textId="77777777" w:rsidR="00940027" w:rsidRDefault="00940027">
            <w:pPr>
              <w:pStyle w:val="OtherTableBody"/>
            </w:pPr>
            <w:r>
              <w:t>W1</w:t>
            </w:r>
          </w:p>
        </w:tc>
        <w:tc>
          <w:tcPr>
            <w:tcW w:w="3544" w:type="dxa"/>
          </w:tcPr>
          <w:p w14:paraId="633B2CF4" w14:textId="77777777" w:rsidR="00940027" w:rsidRDefault="00940027">
            <w:pPr>
              <w:pStyle w:val="OtherTableBody"/>
            </w:pPr>
            <w:r>
              <w:t>WHO record # drug codes (6 digit)</w:t>
            </w:r>
          </w:p>
        </w:tc>
      </w:tr>
      <w:tr w:rsidR="00940027" w14:paraId="38881DF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FA3642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A457FE2" w14:textId="77777777" w:rsidR="00940027" w:rsidRDefault="00940027">
            <w:pPr>
              <w:pStyle w:val="OtherTableBody"/>
            </w:pPr>
            <w:r>
              <w:t>0396</w:t>
            </w:r>
          </w:p>
        </w:tc>
        <w:tc>
          <w:tcPr>
            <w:tcW w:w="2693" w:type="dxa"/>
          </w:tcPr>
          <w:p w14:paraId="5747F3E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E645627" w14:textId="77777777" w:rsidR="00940027" w:rsidRDefault="00940027">
            <w:pPr>
              <w:pStyle w:val="OtherTableBody"/>
            </w:pPr>
            <w:r>
              <w:t>W2</w:t>
            </w:r>
          </w:p>
        </w:tc>
        <w:tc>
          <w:tcPr>
            <w:tcW w:w="3544" w:type="dxa"/>
          </w:tcPr>
          <w:p w14:paraId="6A4A1EAF" w14:textId="77777777" w:rsidR="00940027" w:rsidRDefault="00940027">
            <w:pPr>
              <w:pStyle w:val="OtherTableBody"/>
            </w:pPr>
            <w:r>
              <w:t>WHO record # drug codes (8 digit)</w:t>
            </w:r>
          </w:p>
        </w:tc>
      </w:tr>
      <w:tr w:rsidR="00940027" w14:paraId="5763AEE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8F2EA1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A0A7DBE" w14:textId="77777777" w:rsidR="00940027" w:rsidRDefault="00940027">
            <w:pPr>
              <w:pStyle w:val="OtherTableBody"/>
            </w:pPr>
            <w:r>
              <w:t>0396</w:t>
            </w:r>
          </w:p>
        </w:tc>
        <w:tc>
          <w:tcPr>
            <w:tcW w:w="2693" w:type="dxa"/>
          </w:tcPr>
          <w:p w14:paraId="7F86CD9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18B204E" w14:textId="77777777" w:rsidR="00940027" w:rsidRDefault="00940027">
            <w:pPr>
              <w:pStyle w:val="OtherTableBody"/>
            </w:pPr>
            <w:r>
              <w:t>W4</w:t>
            </w:r>
          </w:p>
        </w:tc>
        <w:tc>
          <w:tcPr>
            <w:tcW w:w="3544" w:type="dxa"/>
          </w:tcPr>
          <w:p w14:paraId="01633E8F" w14:textId="77777777" w:rsidR="00940027" w:rsidRDefault="00940027">
            <w:pPr>
              <w:pStyle w:val="OtherTableBody"/>
            </w:pPr>
            <w:r>
              <w:t>WHO record # code with ASTM extension</w:t>
            </w:r>
          </w:p>
        </w:tc>
      </w:tr>
      <w:tr w:rsidR="00940027" w14:paraId="0E73B8D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63A455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482E2FD" w14:textId="77777777" w:rsidR="00940027" w:rsidRDefault="00940027">
            <w:pPr>
              <w:pStyle w:val="OtherTableBody"/>
            </w:pPr>
            <w:r>
              <w:t>0396</w:t>
            </w:r>
          </w:p>
        </w:tc>
        <w:tc>
          <w:tcPr>
            <w:tcW w:w="2693" w:type="dxa"/>
          </w:tcPr>
          <w:p w14:paraId="4C4AC93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C1643DB" w14:textId="77777777" w:rsidR="00940027" w:rsidRDefault="00940027">
            <w:pPr>
              <w:pStyle w:val="OtherTableBody"/>
            </w:pPr>
            <w:r>
              <w:t>WC</w:t>
            </w:r>
          </w:p>
        </w:tc>
        <w:tc>
          <w:tcPr>
            <w:tcW w:w="3544" w:type="dxa"/>
          </w:tcPr>
          <w:p w14:paraId="2D361295" w14:textId="77777777" w:rsidR="00940027" w:rsidRDefault="00940027">
            <w:pPr>
              <w:pStyle w:val="OtherTableBody"/>
            </w:pPr>
            <w:r>
              <w:t>WHO ATC</w:t>
            </w:r>
          </w:p>
        </w:tc>
      </w:tr>
      <w:tr w:rsidR="00940027" w14:paraId="136D613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887F538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62D70D47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6F2555E0" w14:textId="77777777" w:rsidR="00940027" w:rsidRDefault="00940027">
            <w:pPr>
              <w:pStyle w:val="OtherTableBody"/>
            </w:pPr>
            <w:r>
              <w:t>Sequencing</w:t>
            </w:r>
          </w:p>
        </w:tc>
        <w:tc>
          <w:tcPr>
            <w:tcW w:w="1701" w:type="dxa"/>
          </w:tcPr>
          <w:p w14:paraId="065C6099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20F2888E" w14:textId="77777777" w:rsidR="00940027" w:rsidRDefault="00940027">
            <w:pPr>
              <w:pStyle w:val="OtherTableBody"/>
            </w:pPr>
          </w:p>
        </w:tc>
      </w:tr>
      <w:tr w:rsidR="00940027" w14:paraId="2447F0F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63651B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CE9CD2B" w14:textId="77777777" w:rsidR="00940027" w:rsidRDefault="00940027">
            <w:pPr>
              <w:pStyle w:val="OtherTableBody"/>
            </w:pPr>
            <w:r>
              <w:t>0397</w:t>
            </w:r>
          </w:p>
        </w:tc>
        <w:tc>
          <w:tcPr>
            <w:tcW w:w="2693" w:type="dxa"/>
          </w:tcPr>
          <w:p w14:paraId="4070D5D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3C89689" w14:textId="77777777" w:rsidR="00940027" w:rsidRDefault="00940027">
            <w:pPr>
              <w:pStyle w:val="OtherTableBody"/>
            </w:pPr>
            <w:r>
              <w:t>A</w:t>
            </w:r>
          </w:p>
        </w:tc>
        <w:tc>
          <w:tcPr>
            <w:tcW w:w="3544" w:type="dxa"/>
          </w:tcPr>
          <w:p w14:paraId="0143E229" w14:textId="77777777" w:rsidR="00940027" w:rsidRDefault="00940027">
            <w:pPr>
              <w:pStyle w:val="OtherTableBody"/>
            </w:pPr>
            <w:r>
              <w:t>Ascending</w:t>
            </w:r>
          </w:p>
        </w:tc>
      </w:tr>
      <w:tr w:rsidR="00940027" w14:paraId="51F555B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6F35AA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0E92C0A" w14:textId="77777777" w:rsidR="00940027" w:rsidRDefault="00940027">
            <w:pPr>
              <w:pStyle w:val="OtherTableBody"/>
            </w:pPr>
            <w:r>
              <w:t>0397</w:t>
            </w:r>
          </w:p>
        </w:tc>
        <w:tc>
          <w:tcPr>
            <w:tcW w:w="2693" w:type="dxa"/>
          </w:tcPr>
          <w:p w14:paraId="3C4B77C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63F5979" w14:textId="77777777" w:rsidR="00940027" w:rsidRDefault="00940027">
            <w:pPr>
              <w:pStyle w:val="OtherTableBody"/>
            </w:pPr>
            <w:r>
              <w:t>AN</w:t>
            </w:r>
          </w:p>
        </w:tc>
        <w:tc>
          <w:tcPr>
            <w:tcW w:w="3544" w:type="dxa"/>
          </w:tcPr>
          <w:p w14:paraId="37584FAC" w14:textId="77777777" w:rsidR="00940027" w:rsidRDefault="00940027">
            <w:pPr>
              <w:pStyle w:val="OtherTableBody"/>
            </w:pPr>
            <w:r>
              <w:t>Ascending, case insensitive</w:t>
            </w:r>
          </w:p>
        </w:tc>
      </w:tr>
      <w:tr w:rsidR="00940027" w14:paraId="5132A07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BE664A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0B17C8B" w14:textId="77777777" w:rsidR="00940027" w:rsidRDefault="00940027">
            <w:pPr>
              <w:pStyle w:val="OtherTableBody"/>
            </w:pPr>
            <w:r>
              <w:t>0397</w:t>
            </w:r>
          </w:p>
        </w:tc>
        <w:tc>
          <w:tcPr>
            <w:tcW w:w="2693" w:type="dxa"/>
          </w:tcPr>
          <w:p w14:paraId="1403BAB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E1EA644" w14:textId="77777777" w:rsidR="00940027" w:rsidRDefault="00940027">
            <w:pPr>
              <w:pStyle w:val="OtherTableBody"/>
            </w:pPr>
            <w:r>
              <w:t>D</w:t>
            </w:r>
          </w:p>
        </w:tc>
        <w:tc>
          <w:tcPr>
            <w:tcW w:w="3544" w:type="dxa"/>
          </w:tcPr>
          <w:p w14:paraId="28DD69DA" w14:textId="77777777" w:rsidR="00940027" w:rsidRDefault="00940027">
            <w:pPr>
              <w:pStyle w:val="OtherTableBody"/>
            </w:pPr>
            <w:r>
              <w:t>Descending</w:t>
            </w:r>
          </w:p>
        </w:tc>
      </w:tr>
      <w:tr w:rsidR="00940027" w14:paraId="3C3CBF3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E41FD7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4A6C0EF" w14:textId="77777777" w:rsidR="00940027" w:rsidRDefault="00940027">
            <w:pPr>
              <w:pStyle w:val="OtherTableBody"/>
            </w:pPr>
            <w:r>
              <w:t>0397</w:t>
            </w:r>
          </w:p>
        </w:tc>
        <w:tc>
          <w:tcPr>
            <w:tcW w:w="2693" w:type="dxa"/>
          </w:tcPr>
          <w:p w14:paraId="6C447BD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A4F0FD1" w14:textId="77777777" w:rsidR="00940027" w:rsidRDefault="00940027">
            <w:pPr>
              <w:pStyle w:val="OtherTableBody"/>
            </w:pPr>
            <w:r>
              <w:t>DN</w:t>
            </w:r>
          </w:p>
        </w:tc>
        <w:tc>
          <w:tcPr>
            <w:tcW w:w="3544" w:type="dxa"/>
          </w:tcPr>
          <w:p w14:paraId="661E8763" w14:textId="77777777" w:rsidR="00940027" w:rsidRDefault="00940027">
            <w:pPr>
              <w:pStyle w:val="OtherTableBody"/>
            </w:pPr>
            <w:r>
              <w:t>Descending, case insensitive</w:t>
            </w:r>
          </w:p>
        </w:tc>
      </w:tr>
      <w:tr w:rsidR="00940027" w14:paraId="606C38B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180DAE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759B62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0397</w:t>
            </w:r>
          </w:p>
        </w:tc>
        <w:tc>
          <w:tcPr>
            <w:tcW w:w="2693" w:type="dxa"/>
          </w:tcPr>
          <w:p w14:paraId="57AE4D96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54E3611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N</w:t>
            </w:r>
          </w:p>
        </w:tc>
        <w:tc>
          <w:tcPr>
            <w:tcW w:w="3544" w:type="dxa"/>
          </w:tcPr>
          <w:p w14:paraId="3211656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None</w:t>
            </w:r>
          </w:p>
        </w:tc>
      </w:tr>
      <w:tr w:rsidR="00940027" w14:paraId="6798198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2C9DBC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HL7</w:t>
            </w:r>
          </w:p>
        </w:tc>
        <w:tc>
          <w:tcPr>
            <w:tcW w:w="709" w:type="dxa"/>
          </w:tcPr>
          <w:p w14:paraId="0501BD83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2693" w:type="dxa"/>
          </w:tcPr>
          <w:p w14:paraId="2ECFF7F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Continuation style code</w:t>
            </w:r>
          </w:p>
        </w:tc>
        <w:tc>
          <w:tcPr>
            <w:tcW w:w="1701" w:type="dxa"/>
          </w:tcPr>
          <w:p w14:paraId="7B69CE5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3544" w:type="dxa"/>
          </w:tcPr>
          <w:p w14:paraId="251D141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</w:tr>
      <w:tr w:rsidR="00940027" w14:paraId="7076C87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1176CB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0AB17B5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0398</w:t>
            </w:r>
          </w:p>
        </w:tc>
        <w:tc>
          <w:tcPr>
            <w:tcW w:w="2693" w:type="dxa"/>
          </w:tcPr>
          <w:p w14:paraId="55D4DB65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61F18D0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F</w:t>
            </w:r>
          </w:p>
        </w:tc>
        <w:tc>
          <w:tcPr>
            <w:tcW w:w="3544" w:type="dxa"/>
          </w:tcPr>
          <w:p w14:paraId="0ABC2F7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Fragmentation</w:t>
            </w:r>
          </w:p>
        </w:tc>
      </w:tr>
      <w:tr w:rsidR="00940027" w14:paraId="363B18D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7F5795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F3BC41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0398</w:t>
            </w:r>
          </w:p>
        </w:tc>
        <w:tc>
          <w:tcPr>
            <w:tcW w:w="2693" w:type="dxa"/>
          </w:tcPr>
          <w:p w14:paraId="72DF3C0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790F2B9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</w:t>
            </w:r>
          </w:p>
        </w:tc>
        <w:tc>
          <w:tcPr>
            <w:tcW w:w="3544" w:type="dxa"/>
          </w:tcPr>
          <w:p w14:paraId="56091A1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Interactive Continuation</w:t>
            </w:r>
          </w:p>
        </w:tc>
      </w:tr>
      <w:tr w:rsidR="00940027" w14:paraId="1A2955F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435795B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627D4BD5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7BD317EC" w14:textId="77777777" w:rsidR="00940027" w:rsidRDefault="00940027">
            <w:pPr>
              <w:pStyle w:val="OtherTableBody"/>
            </w:pPr>
            <w:r>
              <w:t>Government reimbursement program</w:t>
            </w:r>
          </w:p>
        </w:tc>
        <w:tc>
          <w:tcPr>
            <w:tcW w:w="1701" w:type="dxa"/>
          </w:tcPr>
          <w:p w14:paraId="6C49A800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60BEFE29" w14:textId="77777777" w:rsidR="00940027" w:rsidRDefault="00940027">
            <w:pPr>
              <w:pStyle w:val="OtherTableBody"/>
            </w:pPr>
          </w:p>
        </w:tc>
      </w:tr>
      <w:tr w:rsidR="00940027" w14:paraId="5C04222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ED3D43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F81735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0401</w:t>
            </w:r>
          </w:p>
        </w:tc>
        <w:tc>
          <w:tcPr>
            <w:tcW w:w="2693" w:type="dxa"/>
          </w:tcPr>
          <w:p w14:paraId="043281E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0AE8F0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</w:t>
            </w:r>
          </w:p>
        </w:tc>
        <w:tc>
          <w:tcPr>
            <w:tcW w:w="3544" w:type="dxa"/>
          </w:tcPr>
          <w:p w14:paraId="63B2C38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Medi-Cal</w:t>
            </w:r>
          </w:p>
        </w:tc>
      </w:tr>
      <w:tr w:rsidR="00940027" w14:paraId="12F6212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59E312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40D0142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0401</w:t>
            </w:r>
          </w:p>
        </w:tc>
        <w:tc>
          <w:tcPr>
            <w:tcW w:w="2693" w:type="dxa"/>
          </w:tcPr>
          <w:p w14:paraId="09A239D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F90E75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MM</w:t>
            </w:r>
          </w:p>
        </w:tc>
        <w:tc>
          <w:tcPr>
            <w:tcW w:w="3544" w:type="dxa"/>
          </w:tcPr>
          <w:p w14:paraId="6508857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Medicare</w:t>
            </w:r>
          </w:p>
        </w:tc>
      </w:tr>
      <w:tr w:rsidR="00940027" w14:paraId="55E07DE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762514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User</w:t>
            </w:r>
          </w:p>
        </w:tc>
        <w:tc>
          <w:tcPr>
            <w:tcW w:w="709" w:type="dxa"/>
          </w:tcPr>
          <w:p w14:paraId="61D4B32F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2693" w:type="dxa"/>
          </w:tcPr>
          <w:p w14:paraId="37EAFA3A" w14:textId="77777777" w:rsidR="00940027" w:rsidRDefault="00940027">
            <w:pPr>
              <w:pStyle w:val="OtherTableBody"/>
            </w:pPr>
            <w:r>
              <w:t>School type</w:t>
            </w:r>
          </w:p>
        </w:tc>
        <w:tc>
          <w:tcPr>
            <w:tcW w:w="1701" w:type="dxa"/>
          </w:tcPr>
          <w:p w14:paraId="4C8E48FA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09928AB8" w14:textId="77777777" w:rsidR="00940027" w:rsidRDefault="00940027">
            <w:pPr>
              <w:pStyle w:val="OtherTableBody"/>
            </w:pPr>
          </w:p>
        </w:tc>
      </w:tr>
      <w:tr w:rsidR="00940027" w14:paraId="657204B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04ABE3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E701FC4" w14:textId="77777777" w:rsidR="00940027" w:rsidRDefault="00940027">
            <w:pPr>
              <w:pStyle w:val="OtherTableBody"/>
            </w:pPr>
            <w:r>
              <w:t>0402</w:t>
            </w:r>
          </w:p>
        </w:tc>
        <w:tc>
          <w:tcPr>
            <w:tcW w:w="2693" w:type="dxa"/>
          </w:tcPr>
          <w:p w14:paraId="5E7F8F9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EB4C1EA" w14:textId="77777777" w:rsidR="00940027" w:rsidRDefault="00940027">
            <w:pPr>
              <w:pStyle w:val="OtherTableBody"/>
            </w:pPr>
            <w:r>
              <w:t>D</w:t>
            </w:r>
          </w:p>
        </w:tc>
        <w:tc>
          <w:tcPr>
            <w:tcW w:w="3544" w:type="dxa"/>
          </w:tcPr>
          <w:p w14:paraId="578005F9" w14:textId="77777777" w:rsidR="00940027" w:rsidRDefault="00940027">
            <w:pPr>
              <w:pStyle w:val="OtherTableBody"/>
            </w:pPr>
            <w:r>
              <w:t>Dental</w:t>
            </w:r>
          </w:p>
        </w:tc>
      </w:tr>
      <w:tr w:rsidR="00940027" w14:paraId="62D4E62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22C93F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33615C4" w14:textId="77777777" w:rsidR="00940027" w:rsidRDefault="00940027">
            <w:pPr>
              <w:pStyle w:val="OtherTableBody"/>
            </w:pPr>
            <w:r>
              <w:t>0402</w:t>
            </w:r>
          </w:p>
        </w:tc>
        <w:tc>
          <w:tcPr>
            <w:tcW w:w="2693" w:type="dxa"/>
          </w:tcPr>
          <w:p w14:paraId="2CEDFDA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1280C3D" w14:textId="77777777" w:rsidR="00940027" w:rsidRDefault="00940027">
            <w:pPr>
              <w:pStyle w:val="OtherTableBody"/>
            </w:pPr>
            <w:r>
              <w:t>G</w:t>
            </w:r>
          </w:p>
        </w:tc>
        <w:tc>
          <w:tcPr>
            <w:tcW w:w="3544" w:type="dxa"/>
          </w:tcPr>
          <w:p w14:paraId="386A5894" w14:textId="77777777" w:rsidR="00940027" w:rsidRDefault="00940027">
            <w:pPr>
              <w:pStyle w:val="OtherTableBody"/>
            </w:pPr>
            <w:r>
              <w:t>Graduate</w:t>
            </w:r>
          </w:p>
        </w:tc>
      </w:tr>
      <w:tr w:rsidR="00940027" w14:paraId="3A45BA0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C8D5AF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5E709BF" w14:textId="77777777" w:rsidR="00940027" w:rsidRDefault="00940027">
            <w:pPr>
              <w:pStyle w:val="OtherTableBody"/>
            </w:pPr>
            <w:r>
              <w:t>0402</w:t>
            </w:r>
          </w:p>
        </w:tc>
        <w:tc>
          <w:tcPr>
            <w:tcW w:w="2693" w:type="dxa"/>
          </w:tcPr>
          <w:p w14:paraId="3B6DCCB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E524FC7" w14:textId="77777777" w:rsidR="00940027" w:rsidRDefault="00940027">
            <w:pPr>
              <w:pStyle w:val="OtherTableBody"/>
            </w:pPr>
            <w:r>
              <w:t>M</w:t>
            </w:r>
          </w:p>
        </w:tc>
        <w:tc>
          <w:tcPr>
            <w:tcW w:w="3544" w:type="dxa"/>
          </w:tcPr>
          <w:p w14:paraId="36CB8F50" w14:textId="77777777" w:rsidR="00940027" w:rsidRDefault="00940027">
            <w:pPr>
              <w:pStyle w:val="OtherTableBody"/>
            </w:pPr>
            <w:r>
              <w:t>Medical</w:t>
            </w:r>
          </w:p>
        </w:tc>
      </w:tr>
      <w:tr w:rsidR="00940027" w14:paraId="1C835A9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FFE100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0B8ED6C" w14:textId="77777777" w:rsidR="00940027" w:rsidRDefault="00940027">
            <w:pPr>
              <w:pStyle w:val="OtherTableBody"/>
            </w:pPr>
            <w:r>
              <w:t>0402</w:t>
            </w:r>
          </w:p>
        </w:tc>
        <w:tc>
          <w:tcPr>
            <w:tcW w:w="2693" w:type="dxa"/>
          </w:tcPr>
          <w:p w14:paraId="01793A2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2B7BB10" w14:textId="77777777" w:rsidR="00940027" w:rsidRDefault="00940027">
            <w:pPr>
              <w:pStyle w:val="OtherTableBody"/>
            </w:pPr>
            <w:r>
              <w:t>U</w:t>
            </w:r>
          </w:p>
        </w:tc>
        <w:tc>
          <w:tcPr>
            <w:tcW w:w="3544" w:type="dxa"/>
          </w:tcPr>
          <w:p w14:paraId="7D901BB1" w14:textId="77777777" w:rsidR="00940027" w:rsidRDefault="00940027">
            <w:pPr>
              <w:pStyle w:val="OtherTableBody"/>
            </w:pPr>
            <w:r>
              <w:t>Undergraduate</w:t>
            </w:r>
          </w:p>
        </w:tc>
      </w:tr>
      <w:tr w:rsidR="00940027" w14:paraId="42B640A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6360EEA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12E72796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48E673A4" w14:textId="77777777" w:rsidR="00940027" w:rsidRDefault="00940027">
            <w:pPr>
              <w:pStyle w:val="OtherTableBody"/>
            </w:pPr>
            <w:r>
              <w:t>Language Ability</w:t>
            </w:r>
          </w:p>
        </w:tc>
        <w:tc>
          <w:tcPr>
            <w:tcW w:w="1701" w:type="dxa"/>
          </w:tcPr>
          <w:p w14:paraId="4BEF45BA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3552C0AB" w14:textId="77777777" w:rsidR="00940027" w:rsidRDefault="00940027">
            <w:pPr>
              <w:pStyle w:val="OtherTableBody"/>
            </w:pPr>
          </w:p>
        </w:tc>
      </w:tr>
      <w:tr w:rsidR="00940027" w14:paraId="2DBB5F0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4DA388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2B77D4B" w14:textId="77777777" w:rsidR="00940027" w:rsidRDefault="00940027">
            <w:pPr>
              <w:pStyle w:val="OtherTableBody"/>
            </w:pPr>
            <w:r>
              <w:t>0403</w:t>
            </w:r>
          </w:p>
        </w:tc>
        <w:tc>
          <w:tcPr>
            <w:tcW w:w="2693" w:type="dxa"/>
          </w:tcPr>
          <w:p w14:paraId="744E6F7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0167A61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3544" w:type="dxa"/>
          </w:tcPr>
          <w:p w14:paraId="7961886B" w14:textId="77777777" w:rsidR="00940027" w:rsidRDefault="00940027">
            <w:pPr>
              <w:pStyle w:val="OtherTableBody"/>
            </w:pPr>
            <w:r>
              <w:t>Read</w:t>
            </w:r>
          </w:p>
        </w:tc>
      </w:tr>
      <w:tr w:rsidR="00940027" w14:paraId="7CD6B4B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839048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E6F9459" w14:textId="77777777" w:rsidR="00940027" w:rsidRDefault="00940027">
            <w:pPr>
              <w:pStyle w:val="OtherTableBody"/>
            </w:pPr>
            <w:r>
              <w:t>0403</w:t>
            </w:r>
          </w:p>
        </w:tc>
        <w:tc>
          <w:tcPr>
            <w:tcW w:w="2693" w:type="dxa"/>
          </w:tcPr>
          <w:p w14:paraId="699AE3F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6292996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3544" w:type="dxa"/>
          </w:tcPr>
          <w:p w14:paraId="242D670A" w14:textId="77777777" w:rsidR="00940027" w:rsidRDefault="00940027">
            <w:pPr>
              <w:pStyle w:val="OtherTableBody"/>
            </w:pPr>
            <w:r>
              <w:t>Write</w:t>
            </w:r>
          </w:p>
        </w:tc>
      </w:tr>
      <w:tr w:rsidR="00940027" w14:paraId="6448C77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3E082C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70647D6" w14:textId="77777777" w:rsidR="00940027" w:rsidRDefault="00940027">
            <w:pPr>
              <w:pStyle w:val="OtherTableBody"/>
            </w:pPr>
            <w:r>
              <w:t>0403</w:t>
            </w:r>
          </w:p>
        </w:tc>
        <w:tc>
          <w:tcPr>
            <w:tcW w:w="2693" w:type="dxa"/>
          </w:tcPr>
          <w:p w14:paraId="76FECF6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866B8FF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3544" w:type="dxa"/>
          </w:tcPr>
          <w:p w14:paraId="07D3D2C0" w14:textId="77777777" w:rsidR="00940027" w:rsidRDefault="00940027">
            <w:pPr>
              <w:pStyle w:val="OtherTableBody"/>
            </w:pPr>
            <w:r>
              <w:t>Speak</w:t>
            </w:r>
          </w:p>
        </w:tc>
      </w:tr>
      <w:tr w:rsidR="00940027" w14:paraId="224E0D3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71A325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30B3B2F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0403</w:t>
            </w:r>
          </w:p>
        </w:tc>
        <w:tc>
          <w:tcPr>
            <w:tcW w:w="2693" w:type="dxa"/>
          </w:tcPr>
          <w:p w14:paraId="00EA374B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3457FB15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4</w:t>
            </w:r>
          </w:p>
        </w:tc>
        <w:tc>
          <w:tcPr>
            <w:tcW w:w="3544" w:type="dxa"/>
          </w:tcPr>
          <w:p w14:paraId="2E482F5F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Understand</w:t>
            </w:r>
          </w:p>
        </w:tc>
      </w:tr>
      <w:tr w:rsidR="00940027" w14:paraId="69038CF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75DD3EE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55982498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0403</w:t>
            </w:r>
          </w:p>
        </w:tc>
        <w:tc>
          <w:tcPr>
            <w:tcW w:w="2693" w:type="dxa"/>
          </w:tcPr>
          <w:p w14:paraId="48C0B638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241B6028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5</w:t>
            </w:r>
          </w:p>
        </w:tc>
        <w:tc>
          <w:tcPr>
            <w:tcW w:w="3544" w:type="dxa"/>
          </w:tcPr>
          <w:p w14:paraId="4944A1E4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Sign</w:t>
            </w:r>
          </w:p>
        </w:tc>
      </w:tr>
      <w:tr w:rsidR="00940027" w14:paraId="0354A55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8445B44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HL7</w:t>
            </w:r>
          </w:p>
        </w:tc>
        <w:tc>
          <w:tcPr>
            <w:tcW w:w="709" w:type="dxa"/>
          </w:tcPr>
          <w:p w14:paraId="016E10A1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2693" w:type="dxa"/>
          </w:tcPr>
          <w:p w14:paraId="7680AA8E" w14:textId="77777777" w:rsidR="00940027" w:rsidRDefault="00940027">
            <w:pPr>
              <w:pStyle w:val="OtherTableBody"/>
            </w:pPr>
            <w:r>
              <w:t>Language Proficiency</w:t>
            </w:r>
          </w:p>
        </w:tc>
        <w:tc>
          <w:tcPr>
            <w:tcW w:w="1701" w:type="dxa"/>
          </w:tcPr>
          <w:p w14:paraId="411C0106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6A6016B9" w14:textId="77777777" w:rsidR="00940027" w:rsidRDefault="00940027">
            <w:pPr>
              <w:pStyle w:val="OtherTableBody"/>
            </w:pPr>
          </w:p>
        </w:tc>
      </w:tr>
      <w:tr w:rsidR="00940027" w14:paraId="5FA68A8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15847F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2CE63AC" w14:textId="77777777" w:rsidR="00940027" w:rsidRDefault="00940027">
            <w:pPr>
              <w:pStyle w:val="OtherTableBody"/>
            </w:pPr>
            <w:r>
              <w:t>0404</w:t>
            </w:r>
          </w:p>
        </w:tc>
        <w:tc>
          <w:tcPr>
            <w:tcW w:w="2693" w:type="dxa"/>
          </w:tcPr>
          <w:p w14:paraId="12D26EC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DF102CA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3544" w:type="dxa"/>
          </w:tcPr>
          <w:p w14:paraId="1204DD32" w14:textId="77777777" w:rsidR="00940027" w:rsidRDefault="00940027">
            <w:pPr>
              <w:pStyle w:val="OtherTableBody"/>
            </w:pPr>
            <w:r>
              <w:t>Excellent</w:t>
            </w:r>
          </w:p>
        </w:tc>
      </w:tr>
      <w:tr w:rsidR="00940027" w14:paraId="1B1D630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31D1BD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EC19C75" w14:textId="77777777" w:rsidR="00940027" w:rsidRDefault="00940027">
            <w:pPr>
              <w:pStyle w:val="OtherTableBody"/>
            </w:pPr>
            <w:r>
              <w:t>0404</w:t>
            </w:r>
          </w:p>
        </w:tc>
        <w:tc>
          <w:tcPr>
            <w:tcW w:w="2693" w:type="dxa"/>
          </w:tcPr>
          <w:p w14:paraId="449C2BC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648C4D1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3544" w:type="dxa"/>
          </w:tcPr>
          <w:p w14:paraId="20B35700" w14:textId="77777777" w:rsidR="00940027" w:rsidRDefault="00940027">
            <w:pPr>
              <w:pStyle w:val="OtherTableBody"/>
            </w:pPr>
            <w:r>
              <w:t>Good</w:t>
            </w:r>
          </w:p>
        </w:tc>
      </w:tr>
      <w:tr w:rsidR="00940027" w14:paraId="5B0A7C7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16C0C8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92A92B5" w14:textId="77777777" w:rsidR="00940027" w:rsidRDefault="00940027">
            <w:pPr>
              <w:pStyle w:val="OtherTableBody"/>
            </w:pPr>
            <w:r>
              <w:t>0404</w:t>
            </w:r>
          </w:p>
        </w:tc>
        <w:tc>
          <w:tcPr>
            <w:tcW w:w="2693" w:type="dxa"/>
          </w:tcPr>
          <w:p w14:paraId="314AEB8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23AF968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3544" w:type="dxa"/>
          </w:tcPr>
          <w:p w14:paraId="4B7ED050" w14:textId="77777777" w:rsidR="00940027" w:rsidRDefault="00940027">
            <w:pPr>
              <w:pStyle w:val="OtherTableBody"/>
            </w:pPr>
            <w:r>
              <w:t>Fair</w:t>
            </w:r>
          </w:p>
        </w:tc>
      </w:tr>
      <w:tr w:rsidR="00940027" w14:paraId="04CDF14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C56585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78803C1" w14:textId="77777777" w:rsidR="00940027" w:rsidRDefault="00940027">
            <w:pPr>
              <w:pStyle w:val="OtherTableBody"/>
            </w:pPr>
            <w:r>
              <w:t>0404</w:t>
            </w:r>
          </w:p>
        </w:tc>
        <w:tc>
          <w:tcPr>
            <w:tcW w:w="2693" w:type="dxa"/>
          </w:tcPr>
          <w:p w14:paraId="1804F08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08B8C90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3544" w:type="dxa"/>
          </w:tcPr>
          <w:p w14:paraId="549C21EA" w14:textId="77777777" w:rsidR="00940027" w:rsidRDefault="00940027">
            <w:pPr>
              <w:pStyle w:val="OtherTableBody"/>
            </w:pPr>
            <w:r>
              <w:t>Poor</w:t>
            </w:r>
          </w:p>
        </w:tc>
      </w:tr>
      <w:tr w:rsidR="00940027" w14:paraId="678EE01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BAE713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E39E97B" w14:textId="77777777" w:rsidR="00940027" w:rsidRDefault="00940027">
            <w:pPr>
              <w:pStyle w:val="OtherTableBody"/>
            </w:pPr>
            <w:r>
              <w:t>0404</w:t>
            </w:r>
          </w:p>
        </w:tc>
        <w:tc>
          <w:tcPr>
            <w:tcW w:w="2693" w:type="dxa"/>
          </w:tcPr>
          <w:p w14:paraId="2EBEC47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783C638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3544" w:type="dxa"/>
          </w:tcPr>
          <w:p w14:paraId="45584D00" w14:textId="77777777" w:rsidR="00940027" w:rsidRDefault="00940027">
            <w:pPr>
              <w:pStyle w:val="OtherTableBody"/>
            </w:pPr>
            <w:r>
              <w:t>Some (level unknown)</w:t>
            </w:r>
          </w:p>
        </w:tc>
      </w:tr>
      <w:tr w:rsidR="00940027" w14:paraId="51B8CAF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F381CE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6B90954" w14:textId="77777777" w:rsidR="00940027" w:rsidRDefault="00940027">
            <w:pPr>
              <w:pStyle w:val="OtherTableBody"/>
            </w:pPr>
            <w:r>
              <w:t>0404</w:t>
            </w:r>
          </w:p>
        </w:tc>
        <w:tc>
          <w:tcPr>
            <w:tcW w:w="2693" w:type="dxa"/>
          </w:tcPr>
          <w:p w14:paraId="13A7C5D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65D9948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3544" w:type="dxa"/>
          </w:tcPr>
          <w:p w14:paraId="6FCE2044" w14:textId="77777777" w:rsidR="00940027" w:rsidRDefault="00940027">
            <w:pPr>
              <w:pStyle w:val="OtherTableBody"/>
            </w:pPr>
            <w:r>
              <w:t>None</w:t>
            </w:r>
          </w:p>
        </w:tc>
      </w:tr>
      <w:tr w:rsidR="00940027" w14:paraId="3DBCA2C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950102C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4F892DAB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5CA9D01D" w14:textId="77777777" w:rsidR="00940027" w:rsidRDefault="00940027">
            <w:pPr>
              <w:pStyle w:val="OtherTableBody"/>
            </w:pPr>
            <w:r>
              <w:t>Organization unit type</w:t>
            </w:r>
          </w:p>
        </w:tc>
        <w:tc>
          <w:tcPr>
            <w:tcW w:w="1701" w:type="dxa"/>
          </w:tcPr>
          <w:p w14:paraId="79A1BDF3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4D01162D" w14:textId="77777777" w:rsidR="00940027" w:rsidRDefault="00940027">
            <w:pPr>
              <w:pStyle w:val="OtherTableBody"/>
            </w:pPr>
          </w:p>
        </w:tc>
      </w:tr>
      <w:tr w:rsidR="00940027" w14:paraId="79D2CCE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8BD6B6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5CD6631" w14:textId="77777777" w:rsidR="00940027" w:rsidRDefault="00940027">
            <w:pPr>
              <w:pStyle w:val="OtherTableBody"/>
            </w:pPr>
            <w:r>
              <w:t>0406</w:t>
            </w:r>
          </w:p>
        </w:tc>
        <w:tc>
          <w:tcPr>
            <w:tcW w:w="2693" w:type="dxa"/>
          </w:tcPr>
          <w:p w14:paraId="13D64C9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F4591E1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3544" w:type="dxa"/>
          </w:tcPr>
          <w:p w14:paraId="4AFA27B9" w14:textId="77777777" w:rsidR="00940027" w:rsidRDefault="00940027">
            <w:pPr>
              <w:pStyle w:val="OtherTableBody"/>
            </w:pPr>
            <w:r>
              <w:t>Hospital</w:t>
            </w:r>
          </w:p>
        </w:tc>
      </w:tr>
      <w:tr w:rsidR="00940027" w14:paraId="4A19F60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70ACA6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40486A5" w14:textId="77777777" w:rsidR="00940027" w:rsidRDefault="00940027">
            <w:pPr>
              <w:pStyle w:val="OtherTableBody"/>
            </w:pPr>
            <w:r>
              <w:t>0406</w:t>
            </w:r>
          </w:p>
        </w:tc>
        <w:tc>
          <w:tcPr>
            <w:tcW w:w="2693" w:type="dxa"/>
          </w:tcPr>
          <w:p w14:paraId="1CAE59F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7BEDD8E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3544" w:type="dxa"/>
          </w:tcPr>
          <w:p w14:paraId="20467597" w14:textId="77777777" w:rsidR="00940027" w:rsidRDefault="00940027">
            <w:pPr>
              <w:pStyle w:val="OtherTableBody"/>
            </w:pPr>
            <w:r>
              <w:t>Physician Clinic</w:t>
            </w:r>
          </w:p>
        </w:tc>
      </w:tr>
      <w:tr w:rsidR="00940027" w14:paraId="162E30E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0FF372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9F425F1" w14:textId="77777777" w:rsidR="00940027" w:rsidRDefault="00940027">
            <w:pPr>
              <w:pStyle w:val="OtherTableBody"/>
            </w:pPr>
            <w:r>
              <w:t>0406</w:t>
            </w:r>
          </w:p>
        </w:tc>
        <w:tc>
          <w:tcPr>
            <w:tcW w:w="2693" w:type="dxa"/>
          </w:tcPr>
          <w:p w14:paraId="666066A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B4F78FA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3544" w:type="dxa"/>
          </w:tcPr>
          <w:p w14:paraId="52E0D3E7" w14:textId="77777777" w:rsidR="00940027" w:rsidRDefault="00940027">
            <w:pPr>
              <w:pStyle w:val="OtherTableBody"/>
            </w:pPr>
            <w:r>
              <w:t>Long Term Care</w:t>
            </w:r>
          </w:p>
        </w:tc>
      </w:tr>
      <w:tr w:rsidR="00940027" w14:paraId="3BB94E9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5166AD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80E06BC" w14:textId="77777777" w:rsidR="00940027" w:rsidRDefault="00940027">
            <w:pPr>
              <w:pStyle w:val="OtherTableBody"/>
            </w:pPr>
            <w:r>
              <w:t>0406</w:t>
            </w:r>
          </w:p>
        </w:tc>
        <w:tc>
          <w:tcPr>
            <w:tcW w:w="2693" w:type="dxa"/>
          </w:tcPr>
          <w:p w14:paraId="5D25367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7A71060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3544" w:type="dxa"/>
          </w:tcPr>
          <w:p w14:paraId="5F2C25F7" w14:textId="77777777" w:rsidR="00940027" w:rsidRDefault="00940027">
            <w:pPr>
              <w:pStyle w:val="OtherTableBody"/>
            </w:pPr>
            <w:r>
              <w:t>Acute Care</w:t>
            </w:r>
          </w:p>
        </w:tc>
      </w:tr>
      <w:tr w:rsidR="00940027" w14:paraId="3E0ECCC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F0808B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2430783" w14:textId="77777777" w:rsidR="00940027" w:rsidRDefault="00940027">
            <w:pPr>
              <w:pStyle w:val="OtherTableBody"/>
            </w:pPr>
            <w:r>
              <w:t>0406</w:t>
            </w:r>
          </w:p>
        </w:tc>
        <w:tc>
          <w:tcPr>
            <w:tcW w:w="2693" w:type="dxa"/>
          </w:tcPr>
          <w:p w14:paraId="6083D47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C7A31E5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3544" w:type="dxa"/>
          </w:tcPr>
          <w:p w14:paraId="36D9012C" w14:textId="77777777" w:rsidR="00940027" w:rsidRDefault="00940027">
            <w:pPr>
              <w:pStyle w:val="OtherTableBody"/>
            </w:pPr>
            <w:r>
              <w:t>Other</w:t>
            </w:r>
          </w:p>
        </w:tc>
      </w:tr>
      <w:tr w:rsidR="00940027" w14:paraId="5FBF66A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8D3A9D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B268C7E" w14:textId="77777777" w:rsidR="00940027" w:rsidRDefault="00940027">
            <w:pPr>
              <w:pStyle w:val="OtherTableBody"/>
            </w:pPr>
            <w:r>
              <w:t>0406</w:t>
            </w:r>
          </w:p>
        </w:tc>
        <w:tc>
          <w:tcPr>
            <w:tcW w:w="2693" w:type="dxa"/>
          </w:tcPr>
          <w:p w14:paraId="20E8A84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88B5700" w14:textId="77777777" w:rsidR="00940027" w:rsidRDefault="00940027">
            <w:pPr>
              <w:pStyle w:val="OtherTableBody"/>
            </w:pPr>
            <w:r>
              <w:t>H</w:t>
            </w:r>
          </w:p>
        </w:tc>
        <w:tc>
          <w:tcPr>
            <w:tcW w:w="3544" w:type="dxa"/>
          </w:tcPr>
          <w:p w14:paraId="349553DF" w14:textId="77777777" w:rsidR="00940027" w:rsidRDefault="00940027">
            <w:pPr>
              <w:pStyle w:val="OtherTableBody"/>
            </w:pPr>
            <w:r>
              <w:t>Home</w:t>
            </w:r>
          </w:p>
        </w:tc>
      </w:tr>
      <w:tr w:rsidR="00940027" w14:paraId="20D5A59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CD304C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66BA295" w14:textId="77777777" w:rsidR="00940027" w:rsidRDefault="00940027">
            <w:pPr>
              <w:pStyle w:val="OtherTableBody"/>
            </w:pPr>
            <w:r>
              <w:t>0406</w:t>
            </w:r>
          </w:p>
        </w:tc>
        <w:tc>
          <w:tcPr>
            <w:tcW w:w="2693" w:type="dxa"/>
          </w:tcPr>
          <w:p w14:paraId="7A4908D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EE60536" w14:textId="77777777" w:rsidR="00940027" w:rsidRDefault="00940027">
            <w:pPr>
              <w:pStyle w:val="OtherTableBody"/>
            </w:pPr>
            <w:r>
              <w:t>O</w:t>
            </w:r>
          </w:p>
        </w:tc>
        <w:tc>
          <w:tcPr>
            <w:tcW w:w="3544" w:type="dxa"/>
          </w:tcPr>
          <w:p w14:paraId="3962DD6E" w14:textId="77777777" w:rsidR="00940027" w:rsidRDefault="00940027">
            <w:pPr>
              <w:pStyle w:val="OtherTableBody"/>
            </w:pPr>
            <w:r>
              <w:t>Office</w:t>
            </w:r>
          </w:p>
        </w:tc>
      </w:tr>
      <w:tr w:rsidR="00940027" w14:paraId="120984A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F3F8460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02C638E3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0981000F" w14:textId="77777777" w:rsidR="00940027" w:rsidRDefault="00940027">
            <w:pPr>
              <w:pStyle w:val="OtherTableBody"/>
            </w:pPr>
            <w:r>
              <w:t>Application change type</w:t>
            </w:r>
          </w:p>
        </w:tc>
        <w:tc>
          <w:tcPr>
            <w:tcW w:w="1701" w:type="dxa"/>
          </w:tcPr>
          <w:p w14:paraId="34EBFDA5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5C6E6445" w14:textId="77777777" w:rsidR="00940027" w:rsidRDefault="00940027">
            <w:pPr>
              <w:pStyle w:val="OtherTableBody"/>
            </w:pPr>
          </w:p>
        </w:tc>
      </w:tr>
      <w:tr w:rsidR="00940027" w14:paraId="4449C0E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2327A5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58D4C7A" w14:textId="77777777" w:rsidR="00940027" w:rsidRDefault="00940027">
            <w:pPr>
              <w:pStyle w:val="OtherTableBody"/>
            </w:pPr>
            <w:r>
              <w:t>0409</w:t>
            </w:r>
          </w:p>
        </w:tc>
        <w:tc>
          <w:tcPr>
            <w:tcW w:w="2693" w:type="dxa"/>
          </w:tcPr>
          <w:p w14:paraId="08BBC67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6BA0E37" w14:textId="77777777" w:rsidR="00940027" w:rsidRDefault="00940027">
            <w:pPr>
              <w:pStyle w:val="OtherTableBody"/>
            </w:pPr>
            <w:r>
              <w:t>M</w:t>
            </w:r>
          </w:p>
        </w:tc>
        <w:tc>
          <w:tcPr>
            <w:tcW w:w="3544" w:type="dxa"/>
          </w:tcPr>
          <w:p w14:paraId="4AC009EE" w14:textId="77777777" w:rsidR="00940027" w:rsidRDefault="00940027">
            <w:pPr>
              <w:pStyle w:val="OtherTableBody"/>
            </w:pPr>
            <w:r>
              <w:t>Migrates to different CPU</w:t>
            </w:r>
          </w:p>
        </w:tc>
      </w:tr>
      <w:tr w:rsidR="00940027" w14:paraId="62832F7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C7A6F2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0061F93" w14:textId="77777777" w:rsidR="00940027" w:rsidRDefault="00940027">
            <w:pPr>
              <w:pStyle w:val="OtherTableBody"/>
            </w:pPr>
            <w:r>
              <w:t>0409</w:t>
            </w:r>
          </w:p>
        </w:tc>
        <w:tc>
          <w:tcPr>
            <w:tcW w:w="2693" w:type="dxa"/>
          </w:tcPr>
          <w:p w14:paraId="65F63B6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251683C" w14:textId="77777777" w:rsidR="00940027" w:rsidRDefault="00940027">
            <w:pPr>
              <w:pStyle w:val="OtherTableBody"/>
            </w:pPr>
            <w:r>
              <w:t>SD</w:t>
            </w:r>
          </w:p>
        </w:tc>
        <w:tc>
          <w:tcPr>
            <w:tcW w:w="3544" w:type="dxa"/>
          </w:tcPr>
          <w:p w14:paraId="781897C4" w14:textId="77777777" w:rsidR="00940027" w:rsidRDefault="00940027">
            <w:pPr>
              <w:pStyle w:val="OtherTableBody"/>
            </w:pPr>
            <w:r>
              <w:t>Shut down</w:t>
            </w:r>
          </w:p>
        </w:tc>
      </w:tr>
      <w:tr w:rsidR="00940027" w14:paraId="38B0E8C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DC0CC6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86EAC5D" w14:textId="77777777" w:rsidR="00940027" w:rsidRDefault="00940027">
            <w:pPr>
              <w:pStyle w:val="OtherTableBody"/>
            </w:pPr>
            <w:r>
              <w:t>0409</w:t>
            </w:r>
          </w:p>
        </w:tc>
        <w:tc>
          <w:tcPr>
            <w:tcW w:w="2693" w:type="dxa"/>
          </w:tcPr>
          <w:p w14:paraId="58D74BE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68851EF" w14:textId="77777777" w:rsidR="00940027" w:rsidRDefault="00940027">
            <w:pPr>
              <w:pStyle w:val="OtherTableBody"/>
            </w:pPr>
            <w:r>
              <w:t>SU</w:t>
            </w:r>
          </w:p>
        </w:tc>
        <w:tc>
          <w:tcPr>
            <w:tcW w:w="3544" w:type="dxa"/>
          </w:tcPr>
          <w:p w14:paraId="46BC1650" w14:textId="77777777" w:rsidR="00940027" w:rsidRDefault="00940027">
            <w:pPr>
              <w:pStyle w:val="OtherTableBody"/>
            </w:pPr>
            <w:r>
              <w:t>Start up</w:t>
            </w:r>
          </w:p>
        </w:tc>
      </w:tr>
      <w:tr w:rsidR="00940027" w14:paraId="012A0C2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5DE3151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User</w:t>
            </w:r>
          </w:p>
        </w:tc>
        <w:tc>
          <w:tcPr>
            <w:tcW w:w="709" w:type="dxa"/>
          </w:tcPr>
          <w:p w14:paraId="6816DE45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2693" w:type="dxa"/>
          </w:tcPr>
          <w:p w14:paraId="5059E1FF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DRG Transfer Type</w:t>
            </w:r>
          </w:p>
        </w:tc>
        <w:tc>
          <w:tcPr>
            <w:tcW w:w="1701" w:type="dxa"/>
          </w:tcPr>
          <w:p w14:paraId="233FC0D1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3544" w:type="dxa"/>
          </w:tcPr>
          <w:p w14:paraId="5FD4C8D9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</w:tr>
      <w:tr w:rsidR="00940027" w14:paraId="073C295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5209CB7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0F28F7F2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0415</w:t>
            </w:r>
          </w:p>
        </w:tc>
        <w:tc>
          <w:tcPr>
            <w:tcW w:w="2693" w:type="dxa"/>
          </w:tcPr>
          <w:p w14:paraId="31BCA73A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2D682B45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E</w:t>
            </w:r>
          </w:p>
        </w:tc>
        <w:tc>
          <w:tcPr>
            <w:tcW w:w="3544" w:type="dxa"/>
          </w:tcPr>
          <w:p w14:paraId="1050CFA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DRG Exempt</w:t>
            </w:r>
          </w:p>
        </w:tc>
      </w:tr>
      <w:tr w:rsidR="00940027" w14:paraId="5B8ACCA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A0AD45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7C819A8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0415</w:t>
            </w:r>
          </w:p>
        </w:tc>
        <w:tc>
          <w:tcPr>
            <w:tcW w:w="2693" w:type="dxa"/>
          </w:tcPr>
          <w:p w14:paraId="1311DD0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2F58061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</w:t>
            </w:r>
          </w:p>
        </w:tc>
        <w:tc>
          <w:tcPr>
            <w:tcW w:w="3544" w:type="dxa"/>
          </w:tcPr>
          <w:p w14:paraId="5EED957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DRG Non Exempt</w:t>
            </w:r>
          </w:p>
        </w:tc>
      </w:tr>
      <w:tr w:rsidR="00940027" w14:paraId="2F90B37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6DA93EF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3A6A3388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1747BE0D" w14:textId="77777777" w:rsidR="00940027" w:rsidRDefault="00940027">
            <w:pPr>
              <w:pStyle w:val="OtherTableBody"/>
            </w:pPr>
            <w:r>
              <w:t>Procedure DRG Type</w:t>
            </w:r>
          </w:p>
        </w:tc>
        <w:tc>
          <w:tcPr>
            <w:tcW w:w="1701" w:type="dxa"/>
          </w:tcPr>
          <w:p w14:paraId="3652C3CD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202E6977" w14:textId="77777777" w:rsidR="00940027" w:rsidRDefault="00940027">
            <w:pPr>
              <w:pStyle w:val="OtherTableBody"/>
            </w:pPr>
          </w:p>
        </w:tc>
      </w:tr>
      <w:tr w:rsidR="00940027" w14:paraId="5E5DDAD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D42207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CE46A91" w14:textId="77777777" w:rsidR="00940027" w:rsidRDefault="00940027">
            <w:pPr>
              <w:pStyle w:val="OtherTableBody"/>
            </w:pPr>
            <w:r>
              <w:t>0416</w:t>
            </w:r>
          </w:p>
        </w:tc>
        <w:tc>
          <w:tcPr>
            <w:tcW w:w="2693" w:type="dxa"/>
          </w:tcPr>
          <w:p w14:paraId="71D927B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2D6B9E2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3544" w:type="dxa"/>
          </w:tcPr>
          <w:p w14:paraId="72A5D15D" w14:textId="77777777" w:rsidR="00940027" w:rsidRDefault="00940027">
            <w:pPr>
              <w:pStyle w:val="OtherTableBody"/>
            </w:pPr>
            <w:r>
              <w:t>1st non-Operative</w:t>
            </w:r>
          </w:p>
        </w:tc>
      </w:tr>
      <w:tr w:rsidR="00940027" w14:paraId="316EFBF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1A04B7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D7C996F" w14:textId="77777777" w:rsidR="00940027" w:rsidRDefault="00940027">
            <w:pPr>
              <w:pStyle w:val="OtherTableBody"/>
            </w:pPr>
            <w:r>
              <w:t>0416</w:t>
            </w:r>
          </w:p>
        </w:tc>
        <w:tc>
          <w:tcPr>
            <w:tcW w:w="2693" w:type="dxa"/>
          </w:tcPr>
          <w:p w14:paraId="0016F27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B5FBEF5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3544" w:type="dxa"/>
          </w:tcPr>
          <w:p w14:paraId="732D71AD" w14:textId="77777777" w:rsidR="00940027" w:rsidRDefault="00940027">
            <w:pPr>
              <w:pStyle w:val="OtherTableBody"/>
            </w:pPr>
            <w:r>
              <w:t>2nd non-Operative</w:t>
            </w:r>
          </w:p>
        </w:tc>
      </w:tr>
      <w:tr w:rsidR="00940027" w14:paraId="09ADA9A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9C42B3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5B993B9" w14:textId="77777777" w:rsidR="00940027" w:rsidRDefault="00940027">
            <w:pPr>
              <w:pStyle w:val="OtherTableBody"/>
            </w:pPr>
            <w:r>
              <w:t>0416</w:t>
            </w:r>
          </w:p>
        </w:tc>
        <w:tc>
          <w:tcPr>
            <w:tcW w:w="2693" w:type="dxa"/>
          </w:tcPr>
          <w:p w14:paraId="7B64FE6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C802887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3544" w:type="dxa"/>
          </w:tcPr>
          <w:p w14:paraId="0B9FB9F5" w14:textId="77777777" w:rsidR="00940027" w:rsidRDefault="00940027">
            <w:pPr>
              <w:pStyle w:val="OtherTableBody"/>
            </w:pPr>
            <w:r>
              <w:t>Major Operative</w:t>
            </w:r>
          </w:p>
        </w:tc>
      </w:tr>
      <w:tr w:rsidR="00940027" w14:paraId="7148A04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652F1C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711D495" w14:textId="77777777" w:rsidR="00940027" w:rsidRDefault="00940027">
            <w:pPr>
              <w:pStyle w:val="OtherTableBody"/>
            </w:pPr>
            <w:r>
              <w:t>0416</w:t>
            </w:r>
          </w:p>
        </w:tc>
        <w:tc>
          <w:tcPr>
            <w:tcW w:w="2693" w:type="dxa"/>
          </w:tcPr>
          <w:p w14:paraId="22150C9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C90694D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3544" w:type="dxa"/>
          </w:tcPr>
          <w:p w14:paraId="6B247926" w14:textId="77777777" w:rsidR="00940027" w:rsidRDefault="00940027">
            <w:pPr>
              <w:pStyle w:val="OtherTableBody"/>
            </w:pPr>
            <w:r>
              <w:t>2nd Operative</w:t>
            </w:r>
          </w:p>
        </w:tc>
      </w:tr>
      <w:tr w:rsidR="00940027" w14:paraId="296283D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A39151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AEBCD3B" w14:textId="77777777" w:rsidR="00940027" w:rsidRDefault="00940027">
            <w:pPr>
              <w:pStyle w:val="OtherTableBody"/>
            </w:pPr>
            <w:r>
              <w:t>0416</w:t>
            </w:r>
          </w:p>
        </w:tc>
        <w:tc>
          <w:tcPr>
            <w:tcW w:w="2693" w:type="dxa"/>
          </w:tcPr>
          <w:p w14:paraId="532D262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61D7838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3544" w:type="dxa"/>
          </w:tcPr>
          <w:p w14:paraId="3399ABD9" w14:textId="77777777" w:rsidR="00940027" w:rsidRDefault="00940027">
            <w:pPr>
              <w:pStyle w:val="OtherTableBody"/>
            </w:pPr>
            <w:r>
              <w:t>3rd Operative</w:t>
            </w:r>
          </w:p>
        </w:tc>
      </w:tr>
      <w:tr w:rsidR="00940027" w14:paraId="601B6E7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367B68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709" w:type="dxa"/>
          </w:tcPr>
          <w:p w14:paraId="7CD31FF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2693" w:type="dxa"/>
          </w:tcPr>
          <w:p w14:paraId="4A7DC09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Tissue Type Code</w:t>
            </w:r>
          </w:p>
        </w:tc>
        <w:tc>
          <w:tcPr>
            <w:tcW w:w="1701" w:type="dxa"/>
          </w:tcPr>
          <w:p w14:paraId="55521887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3544" w:type="dxa"/>
          </w:tcPr>
          <w:p w14:paraId="4983CB4F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</w:tr>
      <w:tr w:rsidR="00940027" w14:paraId="653D5E5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76A949E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6ED437C1" w14:textId="77777777" w:rsidR="00940027" w:rsidRDefault="00940027">
            <w:pPr>
              <w:pStyle w:val="OtherTableBody"/>
            </w:pPr>
            <w:r>
              <w:t>0417</w:t>
            </w:r>
          </w:p>
        </w:tc>
        <w:tc>
          <w:tcPr>
            <w:tcW w:w="2693" w:type="dxa"/>
          </w:tcPr>
          <w:p w14:paraId="5E6BD67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A0F1D58" w14:textId="77777777" w:rsidR="00940027" w:rsidRDefault="00940027">
            <w:pPr>
              <w:pStyle w:val="OtherTableBody"/>
            </w:pPr>
            <w:r>
              <w:t>0</w:t>
            </w:r>
          </w:p>
        </w:tc>
        <w:tc>
          <w:tcPr>
            <w:tcW w:w="3544" w:type="dxa"/>
          </w:tcPr>
          <w:p w14:paraId="60E5A6D0" w14:textId="77777777" w:rsidR="00940027" w:rsidRDefault="00940027">
            <w:pPr>
              <w:pStyle w:val="OtherTableBody"/>
            </w:pPr>
            <w:r>
              <w:t>No tissue expected</w:t>
            </w:r>
          </w:p>
        </w:tc>
      </w:tr>
      <w:tr w:rsidR="00940027" w14:paraId="0038C41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E59153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A8F77C8" w14:textId="77777777" w:rsidR="00940027" w:rsidRDefault="00940027">
            <w:pPr>
              <w:pStyle w:val="OtherTableBody"/>
            </w:pPr>
            <w:r>
              <w:t>0417</w:t>
            </w:r>
          </w:p>
        </w:tc>
        <w:tc>
          <w:tcPr>
            <w:tcW w:w="2693" w:type="dxa"/>
          </w:tcPr>
          <w:p w14:paraId="2CF3124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4118A89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3544" w:type="dxa"/>
          </w:tcPr>
          <w:p w14:paraId="2FFC6198" w14:textId="77777777" w:rsidR="00940027" w:rsidRDefault="00940027">
            <w:pPr>
              <w:pStyle w:val="OtherTableBody"/>
            </w:pPr>
            <w:r>
              <w:t>Insufficient Tissue</w:t>
            </w:r>
          </w:p>
        </w:tc>
      </w:tr>
      <w:tr w:rsidR="00940027" w14:paraId="49FA02E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CC6440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D2B7197" w14:textId="77777777" w:rsidR="00940027" w:rsidRDefault="00940027">
            <w:pPr>
              <w:pStyle w:val="OtherTableBody"/>
            </w:pPr>
            <w:r>
              <w:t>0417</w:t>
            </w:r>
          </w:p>
        </w:tc>
        <w:tc>
          <w:tcPr>
            <w:tcW w:w="2693" w:type="dxa"/>
          </w:tcPr>
          <w:p w14:paraId="06B1A1E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79D9C25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3544" w:type="dxa"/>
          </w:tcPr>
          <w:p w14:paraId="247C273D" w14:textId="77777777" w:rsidR="00940027" w:rsidRDefault="00940027">
            <w:pPr>
              <w:pStyle w:val="OtherTableBody"/>
            </w:pPr>
            <w:r>
              <w:t>Not abnormal</w:t>
            </w:r>
          </w:p>
        </w:tc>
      </w:tr>
      <w:tr w:rsidR="00940027" w14:paraId="36669AA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74F785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EC99D6A" w14:textId="77777777" w:rsidR="00940027" w:rsidRDefault="00940027">
            <w:pPr>
              <w:pStyle w:val="OtherTableBody"/>
            </w:pPr>
            <w:r>
              <w:t>0417</w:t>
            </w:r>
          </w:p>
        </w:tc>
        <w:tc>
          <w:tcPr>
            <w:tcW w:w="2693" w:type="dxa"/>
          </w:tcPr>
          <w:p w14:paraId="77A8E19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4E36840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3544" w:type="dxa"/>
          </w:tcPr>
          <w:p w14:paraId="4323259C" w14:textId="77777777" w:rsidR="00940027" w:rsidRDefault="00940027">
            <w:pPr>
              <w:pStyle w:val="OtherTableBody"/>
            </w:pPr>
            <w:r>
              <w:t>Abnormal-not categorized</w:t>
            </w:r>
          </w:p>
        </w:tc>
      </w:tr>
      <w:tr w:rsidR="00940027" w14:paraId="274CBF5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947CF5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2EADC54" w14:textId="77777777" w:rsidR="00940027" w:rsidRDefault="00940027">
            <w:pPr>
              <w:pStyle w:val="OtherTableBody"/>
            </w:pPr>
            <w:r>
              <w:t>0417</w:t>
            </w:r>
          </w:p>
        </w:tc>
        <w:tc>
          <w:tcPr>
            <w:tcW w:w="2693" w:type="dxa"/>
          </w:tcPr>
          <w:p w14:paraId="37136F8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FAABFB2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3544" w:type="dxa"/>
          </w:tcPr>
          <w:p w14:paraId="54890334" w14:textId="77777777" w:rsidR="00940027" w:rsidRDefault="00940027">
            <w:pPr>
              <w:pStyle w:val="OtherTableBody"/>
            </w:pPr>
            <w:r>
              <w:t>Mechanical abnormal</w:t>
            </w:r>
          </w:p>
        </w:tc>
      </w:tr>
      <w:tr w:rsidR="00940027" w14:paraId="7AE454E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654C06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C65DC73" w14:textId="77777777" w:rsidR="00940027" w:rsidRDefault="00940027">
            <w:pPr>
              <w:pStyle w:val="OtherTableBody"/>
            </w:pPr>
            <w:r>
              <w:t>0417</w:t>
            </w:r>
          </w:p>
        </w:tc>
        <w:tc>
          <w:tcPr>
            <w:tcW w:w="2693" w:type="dxa"/>
          </w:tcPr>
          <w:p w14:paraId="2AC707F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08A3114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3544" w:type="dxa"/>
          </w:tcPr>
          <w:p w14:paraId="4089A0A3" w14:textId="77777777" w:rsidR="00940027" w:rsidRDefault="00940027">
            <w:pPr>
              <w:pStyle w:val="OtherTableBody"/>
            </w:pPr>
            <w:r>
              <w:t>Growth alteration</w:t>
            </w:r>
          </w:p>
        </w:tc>
      </w:tr>
      <w:tr w:rsidR="00940027" w14:paraId="1884D33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49AB50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E20B35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0417</w:t>
            </w:r>
          </w:p>
        </w:tc>
        <w:tc>
          <w:tcPr>
            <w:tcW w:w="2693" w:type="dxa"/>
          </w:tcPr>
          <w:p w14:paraId="278C5DCE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4EF77BD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3544" w:type="dxa"/>
          </w:tcPr>
          <w:p w14:paraId="0756659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Degeneration &amp; necrosis</w:t>
            </w:r>
          </w:p>
        </w:tc>
      </w:tr>
      <w:tr w:rsidR="00940027" w14:paraId="08F4460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AA87C2A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6CB0292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0417</w:t>
            </w:r>
          </w:p>
        </w:tc>
        <w:tc>
          <w:tcPr>
            <w:tcW w:w="2693" w:type="dxa"/>
          </w:tcPr>
          <w:p w14:paraId="3D27AB77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35E9B61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</w:t>
            </w:r>
          </w:p>
        </w:tc>
        <w:tc>
          <w:tcPr>
            <w:tcW w:w="3544" w:type="dxa"/>
          </w:tcPr>
          <w:p w14:paraId="61FB839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Non-acute inflammation</w:t>
            </w:r>
          </w:p>
        </w:tc>
      </w:tr>
      <w:tr w:rsidR="00940027" w14:paraId="7A174E7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E2E111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6851935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0417</w:t>
            </w:r>
          </w:p>
        </w:tc>
        <w:tc>
          <w:tcPr>
            <w:tcW w:w="2693" w:type="dxa"/>
          </w:tcPr>
          <w:p w14:paraId="1C8D519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7480969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</w:t>
            </w:r>
          </w:p>
        </w:tc>
        <w:tc>
          <w:tcPr>
            <w:tcW w:w="3544" w:type="dxa"/>
          </w:tcPr>
          <w:p w14:paraId="041D7B7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Non-malignant neoplasm</w:t>
            </w:r>
          </w:p>
        </w:tc>
      </w:tr>
      <w:tr w:rsidR="00940027" w14:paraId="6860C67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B290B55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20A4A46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0417</w:t>
            </w:r>
          </w:p>
        </w:tc>
        <w:tc>
          <w:tcPr>
            <w:tcW w:w="2693" w:type="dxa"/>
          </w:tcPr>
          <w:p w14:paraId="6743EC3E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33CAE4C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9</w:t>
            </w:r>
          </w:p>
        </w:tc>
        <w:tc>
          <w:tcPr>
            <w:tcW w:w="3544" w:type="dxa"/>
          </w:tcPr>
          <w:p w14:paraId="09B7B9D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Malignant neoplasm</w:t>
            </w:r>
          </w:p>
        </w:tc>
      </w:tr>
      <w:tr w:rsidR="00940027" w14:paraId="1220C54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3A9C16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026C886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0417</w:t>
            </w:r>
          </w:p>
        </w:tc>
        <w:tc>
          <w:tcPr>
            <w:tcW w:w="2693" w:type="dxa"/>
          </w:tcPr>
          <w:p w14:paraId="18B96296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1B07CA7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B</w:t>
            </w:r>
          </w:p>
        </w:tc>
        <w:tc>
          <w:tcPr>
            <w:tcW w:w="3544" w:type="dxa"/>
          </w:tcPr>
          <w:p w14:paraId="14EE398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Basal cell carcinoma</w:t>
            </w:r>
          </w:p>
        </w:tc>
      </w:tr>
      <w:tr w:rsidR="00940027" w14:paraId="33A6C61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E3D369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5D634997" w14:textId="77777777" w:rsidR="00940027" w:rsidRDefault="00940027">
            <w:pPr>
              <w:pStyle w:val="OtherTableBody"/>
            </w:pPr>
            <w:r>
              <w:t>0417</w:t>
            </w:r>
          </w:p>
        </w:tc>
        <w:tc>
          <w:tcPr>
            <w:tcW w:w="2693" w:type="dxa"/>
          </w:tcPr>
          <w:p w14:paraId="450B1BC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63610D6" w14:textId="77777777" w:rsidR="00940027" w:rsidRDefault="00940027">
            <w:pPr>
              <w:pStyle w:val="OtherTableBody"/>
            </w:pPr>
            <w:r>
              <w:t>C</w:t>
            </w:r>
          </w:p>
        </w:tc>
        <w:tc>
          <w:tcPr>
            <w:tcW w:w="3544" w:type="dxa"/>
          </w:tcPr>
          <w:p w14:paraId="7330D6A1" w14:textId="77777777" w:rsidR="00940027" w:rsidRDefault="00940027">
            <w:pPr>
              <w:pStyle w:val="OtherTableBody"/>
            </w:pPr>
            <w:r>
              <w:t>Carcinoma-unspecified type</w:t>
            </w:r>
          </w:p>
        </w:tc>
      </w:tr>
      <w:tr w:rsidR="00940027" w14:paraId="1FD3A7C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00B287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71C4694" w14:textId="77777777" w:rsidR="00940027" w:rsidRDefault="00940027">
            <w:pPr>
              <w:pStyle w:val="OtherTableBody"/>
            </w:pPr>
            <w:r>
              <w:t>0417</w:t>
            </w:r>
          </w:p>
        </w:tc>
        <w:tc>
          <w:tcPr>
            <w:tcW w:w="2693" w:type="dxa"/>
          </w:tcPr>
          <w:p w14:paraId="42CC847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B01B360" w14:textId="77777777" w:rsidR="00940027" w:rsidRDefault="00940027">
            <w:pPr>
              <w:pStyle w:val="OtherTableBody"/>
            </w:pPr>
            <w:r>
              <w:t>G</w:t>
            </w:r>
          </w:p>
        </w:tc>
        <w:tc>
          <w:tcPr>
            <w:tcW w:w="3544" w:type="dxa"/>
          </w:tcPr>
          <w:p w14:paraId="4B4B38ED" w14:textId="77777777" w:rsidR="00940027" w:rsidRDefault="00940027">
            <w:pPr>
              <w:pStyle w:val="OtherTableBody"/>
            </w:pPr>
            <w:r>
              <w:t>Additional tissue required</w:t>
            </w:r>
          </w:p>
        </w:tc>
      </w:tr>
      <w:tr w:rsidR="00940027" w14:paraId="32B0EF7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5D8424E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247468FA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20EC12F8" w14:textId="77777777" w:rsidR="00940027" w:rsidRDefault="00940027">
            <w:pPr>
              <w:pStyle w:val="OtherTableBody"/>
            </w:pPr>
            <w:r>
              <w:t>Procedure Priority</w:t>
            </w:r>
          </w:p>
        </w:tc>
        <w:tc>
          <w:tcPr>
            <w:tcW w:w="1701" w:type="dxa"/>
          </w:tcPr>
          <w:p w14:paraId="1BA066E6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73983EDF" w14:textId="77777777" w:rsidR="00940027" w:rsidRDefault="00940027">
            <w:pPr>
              <w:pStyle w:val="OtherTableBody"/>
            </w:pPr>
          </w:p>
        </w:tc>
      </w:tr>
      <w:tr w:rsidR="00940027" w14:paraId="79CD031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8E07FA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78D0892" w14:textId="77777777" w:rsidR="00940027" w:rsidRDefault="00940027">
            <w:pPr>
              <w:pStyle w:val="OtherTableBody"/>
            </w:pPr>
            <w:r>
              <w:t>0418</w:t>
            </w:r>
          </w:p>
        </w:tc>
        <w:tc>
          <w:tcPr>
            <w:tcW w:w="2693" w:type="dxa"/>
          </w:tcPr>
          <w:p w14:paraId="288EB50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5C3041E" w14:textId="77777777" w:rsidR="00940027" w:rsidRDefault="00940027">
            <w:pPr>
              <w:pStyle w:val="OtherTableBody"/>
            </w:pPr>
            <w:r>
              <w:t>0</w:t>
            </w:r>
          </w:p>
        </w:tc>
        <w:tc>
          <w:tcPr>
            <w:tcW w:w="3544" w:type="dxa"/>
          </w:tcPr>
          <w:p w14:paraId="2581A614" w14:textId="77777777" w:rsidR="00940027" w:rsidRDefault="00940027">
            <w:pPr>
              <w:pStyle w:val="OtherTableBody"/>
            </w:pPr>
            <w:r>
              <w:t>the admitting procedure</w:t>
            </w:r>
          </w:p>
        </w:tc>
      </w:tr>
      <w:tr w:rsidR="00940027" w14:paraId="5A4C96F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8FB66B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F9F3ABD" w14:textId="77777777" w:rsidR="00940027" w:rsidRDefault="00940027">
            <w:pPr>
              <w:pStyle w:val="OtherTableBody"/>
            </w:pPr>
            <w:r>
              <w:t>0418</w:t>
            </w:r>
          </w:p>
        </w:tc>
        <w:tc>
          <w:tcPr>
            <w:tcW w:w="2693" w:type="dxa"/>
          </w:tcPr>
          <w:p w14:paraId="4A9D457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E7EDA26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3544" w:type="dxa"/>
          </w:tcPr>
          <w:p w14:paraId="33839735" w14:textId="77777777" w:rsidR="00940027" w:rsidRDefault="00940027">
            <w:pPr>
              <w:pStyle w:val="OtherTableBody"/>
            </w:pPr>
            <w:r>
              <w:t>the primary procedure</w:t>
            </w:r>
          </w:p>
        </w:tc>
      </w:tr>
      <w:tr w:rsidR="00940027" w14:paraId="105B216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748128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2FB1FCE" w14:textId="77777777" w:rsidR="00940027" w:rsidRDefault="00940027">
            <w:pPr>
              <w:pStyle w:val="OtherTableBody"/>
            </w:pPr>
            <w:r>
              <w:t>0418</w:t>
            </w:r>
          </w:p>
        </w:tc>
        <w:tc>
          <w:tcPr>
            <w:tcW w:w="2693" w:type="dxa"/>
          </w:tcPr>
          <w:p w14:paraId="66FFF11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3D19FC2" w14:textId="77777777" w:rsidR="00940027" w:rsidRDefault="00940027">
            <w:pPr>
              <w:pStyle w:val="OtherTableBody"/>
            </w:pPr>
            <w:r>
              <w:t>2 _</w:t>
            </w:r>
          </w:p>
        </w:tc>
        <w:tc>
          <w:tcPr>
            <w:tcW w:w="3544" w:type="dxa"/>
          </w:tcPr>
          <w:p w14:paraId="1BEA8E20" w14:textId="77777777" w:rsidR="00940027" w:rsidRDefault="00940027">
            <w:pPr>
              <w:pStyle w:val="OtherTableBody"/>
            </w:pPr>
            <w:r>
              <w:t>for ranked secondary procedures</w:t>
            </w:r>
          </w:p>
        </w:tc>
      </w:tr>
      <w:tr w:rsidR="00940027" w14:paraId="4DAA514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31CC2E9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516E265B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09C2565E" w14:textId="77777777" w:rsidR="00940027" w:rsidRDefault="00940027">
            <w:pPr>
              <w:pStyle w:val="OtherTableBody"/>
            </w:pPr>
            <w:r>
              <w:t>Severity of Illness Code</w:t>
            </w:r>
          </w:p>
        </w:tc>
        <w:tc>
          <w:tcPr>
            <w:tcW w:w="1701" w:type="dxa"/>
          </w:tcPr>
          <w:p w14:paraId="7F77F770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385C72BB" w14:textId="77777777" w:rsidR="00940027" w:rsidRDefault="00940027">
            <w:pPr>
              <w:pStyle w:val="OtherTableBody"/>
            </w:pPr>
          </w:p>
        </w:tc>
      </w:tr>
      <w:tr w:rsidR="00940027" w14:paraId="4D5E2C0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9FC75A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53B046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0421</w:t>
            </w:r>
          </w:p>
        </w:tc>
        <w:tc>
          <w:tcPr>
            <w:tcW w:w="2693" w:type="dxa"/>
          </w:tcPr>
          <w:p w14:paraId="4424B0B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E9D543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MI</w:t>
            </w:r>
          </w:p>
        </w:tc>
        <w:tc>
          <w:tcPr>
            <w:tcW w:w="3544" w:type="dxa"/>
          </w:tcPr>
          <w:p w14:paraId="04B5CBF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Mild</w:t>
            </w:r>
          </w:p>
        </w:tc>
      </w:tr>
      <w:tr w:rsidR="00940027" w14:paraId="25618A8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0CBE0F6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1881FDB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0421</w:t>
            </w:r>
          </w:p>
        </w:tc>
        <w:tc>
          <w:tcPr>
            <w:tcW w:w="2693" w:type="dxa"/>
          </w:tcPr>
          <w:p w14:paraId="4DEFC9E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32143A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MO</w:t>
            </w:r>
          </w:p>
        </w:tc>
        <w:tc>
          <w:tcPr>
            <w:tcW w:w="3544" w:type="dxa"/>
          </w:tcPr>
          <w:p w14:paraId="2E2D92B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Moderate</w:t>
            </w:r>
          </w:p>
        </w:tc>
      </w:tr>
      <w:tr w:rsidR="00940027" w14:paraId="52EE24C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A0B97E3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19CEA03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0421</w:t>
            </w:r>
          </w:p>
        </w:tc>
        <w:tc>
          <w:tcPr>
            <w:tcW w:w="2693" w:type="dxa"/>
          </w:tcPr>
          <w:p w14:paraId="26E4C25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1000FB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SE</w:t>
            </w:r>
          </w:p>
        </w:tc>
        <w:tc>
          <w:tcPr>
            <w:tcW w:w="3544" w:type="dxa"/>
          </w:tcPr>
          <w:p w14:paraId="6A68D63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Severe</w:t>
            </w:r>
          </w:p>
        </w:tc>
      </w:tr>
      <w:tr w:rsidR="00940027" w14:paraId="2870DCC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5053C9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709" w:type="dxa"/>
          </w:tcPr>
          <w:p w14:paraId="04F10D2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2693" w:type="dxa"/>
          </w:tcPr>
          <w:p w14:paraId="2E91299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Triage Code</w:t>
            </w:r>
          </w:p>
        </w:tc>
        <w:tc>
          <w:tcPr>
            <w:tcW w:w="1701" w:type="dxa"/>
          </w:tcPr>
          <w:p w14:paraId="11F46836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3544" w:type="dxa"/>
          </w:tcPr>
          <w:p w14:paraId="684E8C7F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</w:tr>
      <w:tr w:rsidR="00940027" w14:paraId="2CA99F0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CD25C58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7D2D493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0422</w:t>
            </w:r>
          </w:p>
        </w:tc>
        <w:tc>
          <w:tcPr>
            <w:tcW w:w="2693" w:type="dxa"/>
          </w:tcPr>
          <w:p w14:paraId="4D5F04D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5148C28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1</w:t>
            </w:r>
          </w:p>
        </w:tc>
        <w:tc>
          <w:tcPr>
            <w:tcW w:w="3544" w:type="dxa"/>
          </w:tcPr>
          <w:p w14:paraId="6F5BB7D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Non-acute</w:t>
            </w:r>
          </w:p>
        </w:tc>
      </w:tr>
      <w:tr w:rsidR="00940027" w14:paraId="49E3401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246D897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72EFD4C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0422</w:t>
            </w:r>
          </w:p>
        </w:tc>
        <w:tc>
          <w:tcPr>
            <w:tcW w:w="2693" w:type="dxa"/>
          </w:tcPr>
          <w:p w14:paraId="75C37BF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776914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2</w:t>
            </w:r>
          </w:p>
        </w:tc>
        <w:tc>
          <w:tcPr>
            <w:tcW w:w="3544" w:type="dxa"/>
          </w:tcPr>
          <w:p w14:paraId="4AAF808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Acute</w:t>
            </w:r>
          </w:p>
        </w:tc>
      </w:tr>
      <w:tr w:rsidR="00940027" w14:paraId="058C534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E1EAC4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69C3747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0422</w:t>
            </w:r>
          </w:p>
        </w:tc>
        <w:tc>
          <w:tcPr>
            <w:tcW w:w="2693" w:type="dxa"/>
          </w:tcPr>
          <w:p w14:paraId="0A589357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3191F5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3</w:t>
            </w:r>
          </w:p>
        </w:tc>
        <w:tc>
          <w:tcPr>
            <w:tcW w:w="3544" w:type="dxa"/>
          </w:tcPr>
          <w:p w14:paraId="75D4F37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Urgent</w:t>
            </w:r>
          </w:p>
        </w:tc>
      </w:tr>
      <w:tr w:rsidR="00940027" w14:paraId="49C51F8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362B25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2C5F8EC4" w14:textId="77777777" w:rsidR="00940027" w:rsidRDefault="00940027">
            <w:pPr>
              <w:pStyle w:val="OtherTableBody"/>
            </w:pPr>
            <w:r>
              <w:t>0422</w:t>
            </w:r>
          </w:p>
        </w:tc>
        <w:tc>
          <w:tcPr>
            <w:tcW w:w="2693" w:type="dxa"/>
          </w:tcPr>
          <w:p w14:paraId="68F4B7A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F36D305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3544" w:type="dxa"/>
          </w:tcPr>
          <w:p w14:paraId="454A2DA0" w14:textId="77777777" w:rsidR="00940027" w:rsidRDefault="00940027">
            <w:pPr>
              <w:pStyle w:val="OtherTableBody"/>
            </w:pPr>
            <w:r>
              <w:t>Severe</w:t>
            </w:r>
          </w:p>
        </w:tc>
      </w:tr>
      <w:tr w:rsidR="00940027" w14:paraId="356DC0B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A58488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7E42B62" w14:textId="77777777" w:rsidR="00940027" w:rsidRDefault="00940027">
            <w:pPr>
              <w:pStyle w:val="OtherTableBody"/>
            </w:pPr>
            <w:r>
              <w:t>0422</w:t>
            </w:r>
          </w:p>
        </w:tc>
        <w:tc>
          <w:tcPr>
            <w:tcW w:w="2693" w:type="dxa"/>
          </w:tcPr>
          <w:p w14:paraId="2761002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F4ECE4D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3544" w:type="dxa"/>
          </w:tcPr>
          <w:p w14:paraId="1D4D316C" w14:textId="77777777" w:rsidR="00940027" w:rsidRDefault="00940027">
            <w:pPr>
              <w:pStyle w:val="OtherTableBody"/>
            </w:pPr>
            <w:r>
              <w:t>Dead on Arrival (DOA)</w:t>
            </w:r>
          </w:p>
        </w:tc>
      </w:tr>
      <w:tr w:rsidR="00940027" w14:paraId="7741741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E872D6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2E6C5F4" w14:textId="77777777" w:rsidR="00940027" w:rsidRDefault="00940027">
            <w:pPr>
              <w:pStyle w:val="OtherTableBody"/>
            </w:pPr>
            <w:r>
              <w:t>0422</w:t>
            </w:r>
          </w:p>
        </w:tc>
        <w:tc>
          <w:tcPr>
            <w:tcW w:w="2693" w:type="dxa"/>
          </w:tcPr>
          <w:p w14:paraId="5A44F82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2F1F50C" w14:textId="77777777" w:rsidR="00940027" w:rsidRDefault="00940027">
            <w:pPr>
              <w:pStyle w:val="OtherTableBody"/>
            </w:pPr>
            <w:r>
              <w:t>99</w:t>
            </w:r>
          </w:p>
        </w:tc>
        <w:tc>
          <w:tcPr>
            <w:tcW w:w="3544" w:type="dxa"/>
          </w:tcPr>
          <w:p w14:paraId="37529C42" w14:textId="77777777" w:rsidR="00940027" w:rsidRDefault="00940027">
            <w:pPr>
              <w:pStyle w:val="OtherTableBody"/>
            </w:pPr>
            <w:r>
              <w:t>Other</w:t>
            </w:r>
          </w:p>
        </w:tc>
      </w:tr>
      <w:tr w:rsidR="00940027" w14:paraId="6180DA3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50F16E2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4EED9A11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0C3C6056" w14:textId="77777777" w:rsidR="00940027" w:rsidRDefault="00940027">
            <w:pPr>
              <w:pStyle w:val="OtherTableBody"/>
            </w:pPr>
            <w:r>
              <w:t>Case Category Code</w:t>
            </w:r>
          </w:p>
        </w:tc>
        <w:tc>
          <w:tcPr>
            <w:tcW w:w="1701" w:type="dxa"/>
          </w:tcPr>
          <w:p w14:paraId="034874C6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0DB485E2" w14:textId="77777777" w:rsidR="00940027" w:rsidRDefault="00940027">
            <w:pPr>
              <w:pStyle w:val="OtherTableBody"/>
            </w:pPr>
          </w:p>
        </w:tc>
      </w:tr>
      <w:tr w:rsidR="00940027" w14:paraId="09F9536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73F3EE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05DDB9F" w14:textId="77777777" w:rsidR="00940027" w:rsidRDefault="00940027">
            <w:pPr>
              <w:pStyle w:val="OtherTableBody"/>
            </w:pPr>
            <w:r>
              <w:t>0423</w:t>
            </w:r>
          </w:p>
        </w:tc>
        <w:tc>
          <w:tcPr>
            <w:tcW w:w="2693" w:type="dxa"/>
          </w:tcPr>
          <w:p w14:paraId="6BBF2E3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05CCA73" w14:textId="77777777" w:rsidR="00940027" w:rsidRDefault="00940027">
            <w:pPr>
              <w:pStyle w:val="OtherTableBody"/>
            </w:pPr>
            <w:r>
              <w:t>D</w:t>
            </w:r>
          </w:p>
        </w:tc>
        <w:tc>
          <w:tcPr>
            <w:tcW w:w="3544" w:type="dxa"/>
          </w:tcPr>
          <w:p w14:paraId="22CF68EF" w14:textId="77777777" w:rsidR="00940027" w:rsidRDefault="00940027">
            <w:pPr>
              <w:pStyle w:val="OtherTableBody"/>
            </w:pPr>
            <w:r>
              <w:t>Doctor_s Office Closed</w:t>
            </w:r>
          </w:p>
        </w:tc>
      </w:tr>
      <w:tr w:rsidR="00940027" w14:paraId="5FDE5A8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D020B5C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127A99F2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0470A45F" w14:textId="77777777" w:rsidR="00940027" w:rsidRDefault="00940027">
            <w:pPr>
              <w:pStyle w:val="OtherTableBody"/>
            </w:pPr>
            <w:r>
              <w:t>Gestation Category Code</w:t>
            </w:r>
          </w:p>
        </w:tc>
        <w:tc>
          <w:tcPr>
            <w:tcW w:w="1701" w:type="dxa"/>
          </w:tcPr>
          <w:p w14:paraId="705E809D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7478F866" w14:textId="77777777" w:rsidR="00940027" w:rsidRDefault="00940027">
            <w:pPr>
              <w:pStyle w:val="OtherTableBody"/>
            </w:pPr>
          </w:p>
        </w:tc>
      </w:tr>
      <w:tr w:rsidR="00940027" w14:paraId="59FA9C7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0433E5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EBC4967" w14:textId="77777777" w:rsidR="00940027" w:rsidRDefault="00940027">
            <w:pPr>
              <w:pStyle w:val="OtherTableBody"/>
            </w:pPr>
            <w:r>
              <w:t>0424</w:t>
            </w:r>
          </w:p>
        </w:tc>
        <w:tc>
          <w:tcPr>
            <w:tcW w:w="2693" w:type="dxa"/>
          </w:tcPr>
          <w:p w14:paraId="7858E98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603DC94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3544" w:type="dxa"/>
          </w:tcPr>
          <w:p w14:paraId="5D31C90B" w14:textId="77777777" w:rsidR="00940027" w:rsidRDefault="00940027">
            <w:pPr>
              <w:pStyle w:val="OtherTableBody"/>
            </w:pPr>
            <w:r>
              <w:t>Premature / Pre-term</w:t>
            </w:r>
          </w:p>
        </w:tc>
      </w:tr>
      <w:tr w:rsidR="00940027" w14:paraId="7EEE51C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E504EA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9E72274" w14:textId="77777777" w:rsidR="00940027" w:rsidRDefault="00940027">
            <w:pPr>
              <w:pStyle w:val="OtherTableBody"/>
            </w:pPr>
            <w:r>
              <w:t>0424</w:t>
            </w:r>
          </w:p>
        </w:tc>
        <w:tc>
          <w:tcPr>
            <w:tcW w:w="2693" w:type="dxa"/>
          </w:tcPr>
          <w:p w14:paraId="6321B3A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EF5DCA5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3544" w:type="dxa"/>
          </w:tcPr>
          <w:p w14:paraId="591E6AA6" w14:textId="77777777" w:rsidR="00940027" w:rsidRDefault="00940027">
            <w:pPr>
              <w:pStyle w:val="OtherTableBody"/>
            </w:pPr>
            <w:r>
              <w:t>Full Term</w:t>
            </w:r>
          </w:p>
        </w:tc>
      </w:tr>
      <w:tr w:rsidR="00940027" w14:paraId="32CB6F8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7C4E3B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761A166" w14:textId="77777777" w:rsidR="00940027" w:rsidRDefault="00940027">
            <w:pPr>
              <w:pStyle w:val="OtherTableBody"/>
            </w:pPr>
            <w:r>
              <w:t>0424</w:t>
            </w:r>
          </w:p>
        </w:tc>
        <w:tc>
          <w:tcPr>
            <w:tcW w:w="2693" w:type="dxa"/>
          </w:tcPr>
          <w:p w14:paraId="7779BAC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3FFD797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3544" w:type="dxa"/>
          </w:tcPr>
          <w:p w14:paraId="58FE673D" w14:textId="77777777" w:rsidR="00940027" w:rsidRDefault="00940027">
            <w:pPr>
              <w:pStyle w:val="OtherTableBody"/>
            </w:pPr>
            <w:r>
              <w:t>Overdue / Post-term</w:t>
            </w:r>
          </w:p>
        </w:tc>
      </w:tr>
      <w:tr w:rsidR="00940027" w14:paraId="480D96A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1820B6C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34FCFA5D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681D8A3D" w14:textId="77777777" w:rsidR="00940027" w:rsidRDefault="00940027">
            <w:pPr>
              <w:pStyle w:val="OtherTableBody"/>
            </w:pPr>
            <w:r>
              <w:t>Newborn Code</w:t>
            </w:r>
          </w:p>
        </w:tc>
        <w:tc>
          <w:tcPr>
            <w:tcW w:w="1701" w:type="dxa"/>
          </w:tcPr>
          <w:p w14:paraId="504D38CD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3D88E6DE" w14:textId="77777777" w:rsidR="00940027" w:rsidRDefault="00940027">
            <w:pPr>
              <w:pStyle w:val="OtherTableBody"/>
            </w:pPr>
          </w:p>
        </w:tc>
      </w:tr>
      <w:tr w:rsidR="00940027" w14:paraId="21A9039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C5A8EB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921E5D6" w14:textId="77777777" w:rsidR="00940027" w:rsidRDefault="00940027">
            <w:pPr>
              <w:pStyle w:val="OtherTableBody"/>
            </w:pPr>
            <w:r>
              <w:t>0425</w:t>
            </w:r>
          </w:p>
        </w:tc>
        <w:tc>
          <w:tcPr>
            <w:tcW w:w="2693" w:type="dxa"/>
          </w:tcPr>
          <w:p w14:paraId="347B170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12F9B5E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3544" w:type="dxa"/>
          </w:tcPr>
          <w:p w14:paraId="4A6862F4" w14:textId="77777777" w:rsidR="00940027" w:rsidRDefault="00940027">
            <w:pPr>
              <w:pStyle w:val="OtherTableBody"/>
            </w:pPr>
            <w:r>
              <w:t>Born in facility</w:t>
            </w:r>
          </w:p>
        </w:tc>
      </w:tr>
      <w:tr w:rsidR="00940027" w14:paraId="5F32B69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BFB35E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F4FE9C3" w14:textId="77777777" w:rsidR="00940027" w:rsidRDefault="00940027">
            <w:pPr>
              <w:pStyle w:val="OtherTableBody"/>
            </w:pPr>
            <w:r>
              <w:t>0425</w:t>
            </w:r>
          </w:p>
        </w:tc>
        <w:tc>
          <w:tcPr>
            <w:tcW w:w="2693" w:type="dxa"/>
          </w:tcPr>
          <w:p w14:paraId="57C7A7A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1773B90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3544" w:type="dxa"/>
          </w:tcPr>
          <w:p w14:paraId="7634B5E3" w14:textId="77777777" w:rsidR="00940027" w:rsidRDefault="00940027">
            <w:pPr>
              <w:pStyle w:val="OtherTableBody"/>
            </w:pPr>
            <w:r>
              <w:t>Transfer in</w:t>
            </w:r>
          </w:p>
        </w:tc>
      </w:tr>
      <w:tr w:rsidR="00940027" w14:paraId="1BBBECB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7943CF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CF29ADA" w14:textId="77777777" w:rsidR="00940027" w:rsidRDefault="00940027">
            <w:pPr>
              <w:pStyle w:val="OtherTableBody"/>
            </w:pPr>
            <w:r>
              <w:t>0425</w:t>
            </w:r>
          </w:p>
        </w:tc>
        <w:tc>
          <w:tcPr>
            <w:tcW w:w="2693" w:type="dxa"/>
          </w:tcPr>
          <w:p w14:paraId="122B8AF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B7F038B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3544" w:type="dxa"/>
          </w:tcPr>
          <w:p w14:paraId="42B7AEDB" w14:textId="77777777" w:rsidR="00940027" w:rsidRDefault="00940027">
            <w:pPr>
              <w:pStyle w:val="OtherTableBody"/>
            </w:pPr>
            <w:r>
              <w:t>Born en route</w:t>
            </w:r>
          </w:p>
        </w:tc>
      </w:tr>
      <w:tr w:rsidR="00940027" w14:paraId="038A428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374E43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6634974" w14:textId="77777777" w:rsidR="00940027" w:rsidRDefault="00940027">
            <w:pPr>
              <w:pStyle w:val="OtherTableBody"/>
            </w:pPr>
            <w:r>
              <w:t>0425</w:t>
            </w:r>
          </w:p>
        </w:tc>
        <w:tc>
          <w:tcPr>
            <w:tcW w:w="2693" w:type="dxa"/>
          </w:tcPr>
          <w:p w14:paraId="2A05A13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50665B1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3544" w:type="dxa"/>
          </w:tcPr>
          <w:p w14:paraId="5177FF4E" w14:textId="77777777" w:rsidR="00940027" w:rsidRDefault="00940027">
            <w:pPr>
              <w:pStyle w:val="OtherTableBody"/>
            </w:pPr>
            <w:r>
              <w:t>Other</w:t>
            </w:r>
          </w:p>
        </w:tc>
      </w:tr>
      <w:tr w:rsidR="00940027" w14:paraId="11C7578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A27242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AA3210B" w14:textId="77777777" w:rsidR="00940027" w:rsidRDefault="00940027">
            <w:pPr>
              <w:pStyle w:val="OtherTableBody"/>
            </w:pPr>
            <w:r>
              <w:t>0425</w:t>
            </w:r>
          </w:p>
        </w:tc>
        <w:tc>
          <w:tcPr>
            <w:tcW w:w="2693" w:type="dxa"/>
          </w:tcPr>
          <w:p w14:paraId="5F378F4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1800FAC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3544" w:type="dxa"/>
          </w:tcPr>
          <w:p w14:paraId="58E62FDF" w14:textId="77777777" w:rsidR="00940027" w:rsidRDefault="00940027">
            <w:pPr>
              <w:pStyle w:val="OtherTableBody"/>
            </w:pPr>
            <w:r>
              <w:t>Born at home</w:t>
            </w:r>
          </w:p>
        </w:tc>
      </w:tr>
      <w:tr w:rsidR="00940027" w14:paraId="4F9D9BC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7769863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0BC0D17B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7F31020B" w14:textId="77777777" w:rsidR="00940027" w:rsidRDefault="00940027">
            <w:pPr>
              <w:pStyle w:val="OtherTableBody"/>
            </w:pPr>
            <w:r>
              <w:t>Blood Product Code</w:t>
            </w:r>
          </w:p>
        </w:tc>
        <w:tc>
          <w:tcPr>
            <w:tcW w:w="1701" w:type="dxa"/>
          </w:tcPr>
          <w:p w14:paraId="16286034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25FF5647" w14:textId="77777777" w:rsidR="00940027" w:rsidRDefault="00940027">
            <w:pPr>
              <w:pStyle w:val="OtherTableBody"/>
            </w:pPr>
          </w:p>
        </w:tc>
      </w:tr>
      <w:tr w:rsidR="00940027" w14:paraId="5864F96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C6E5E7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12BAD89" w14:textId="77777777" w:rsidR="00940027" w:rsidRDefault="00940027">
            <w:pPr>
              <w:pStyle w:val="OtherTableBody"/>
            </w:pPr>
            <w:r>
              <w:t>0426</w:t>
            </w:r>
          </w:p>
        </w:tc>
        <w:tc>
          <w:tcPr>
            <w:tcW w:w="2693" w:type="dxa"/>
          </w:tcPr>
          <w:p w14:paraId="63AD4F9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AD32023" w14:textId="77777777" w:rsidR="00940027" w:rsidRDefault="00940027">
            <w:pPr>
              <w:pStyle w:val="OtherTableBody"/>
            </w:pPr>
            <w:r>
              <w:t>CRYO</w:t>
            </w:r>
          </w:p>
        </w:tc>
        <w:tc>
          <w:tcPr>
            <w:tcW w:w="3544" w:type="dxa"/>
          </w:tcPr>
          <w:p w14:paraId="60848EBE" w14:textId="77777777" w:rsidR="00940027" w:rsidRDefault="00940027">
            <w:pPr>
              <w:pStyle w:val="OtherTableBody"/>
            </w:pPr>
            <w:r>
              <w:t>Cryoprecipitated AHF</w:t>
            </w:r>
          </w:p>
        </w:tc>
      </w:tr>
      <w:tr w:rsidR="00940027" w14:paraId="10E2A1D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4C17B6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DA6F53A" w14:textId="77777777" w:rsidR="00940027" w:rsidRDefault="00940027">
            <w:pPr>
              <w:pStyle w:val="OtherTableBody"/>
            </w:pPr>
            <w:r>
              <w:t>0426</w:t>
            </w:r>
          </w:p>
        </w:tc>
        <w:tc>
          <w:tcPr>
            <w:tcW w:w="2693" w:type="dxa"/>
          </w:tcPr>
          <w:p w14:paraId="091AACB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F6142BF" w14:textId="77777777" w:rsidR="00940027" w:rsidRDefault="00940027">
            <w:pPr>
              <w:pStyle w:val="OtherTableBody"/>
            </w:pPr>
            <w:r>
              <w:t>CRYOP</w:t>
            </w:r>
          </w:p>
        </w:tc>
        <w:tc>
          <w:tcPr>
            <w:tcW w:w="3544" w:type="dxa"/>
          </w:tcPr>
          <w:p w14:paraId="314A77CC" w14:textId="77777777" w:rsidR="00940027" w:rsidRDefault="00940027">
            <w:pPr>
              <w:pStyle w:val="OtherTableBody"/>
            </w:pPr>
            <w:r>
              <w:t>Pooled Cryoprecipitate</w:t>
            </w:r>
          </w:p>
        </w:tc>
      </w:tr>
      <w:tr w:rsidR="00940027" w14:paraId="2856BBA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16812B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0A3E819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0426</w:t>
            </w:r>
          </w:p>
        </w:tc>
        <w:tc>
          <w:tcPr>
            <w:tcW w:w="2693" w:type="dxa"/>
          </w:tcPr>
          <w:p w14:paraId="5B0C088F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77B12AFD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FFP</w:t>
            </w:r>
          </w:p>
        </w:tc>
        <w:tc>
          <w:tcPr>
            <w:tcW w:w="3544" w:type="dxa"/>
          </w:tcPr>
          <w:p w14:paraId="62CB3254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Fresh Frozen Plasma</w:t>
            </w:r>
          </w:p>
        </w:tc>
      </w:tr>
      <w:tr w:rsidR="00940027" w14:paraId="26F92F9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268AD50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24CD94C8" w14:textId="77777777" w:rsidR="00940027" w:rsidRDefault="00940027">
            <w:pPr>
              <w:pStyle w:val="OtherTableBody"/>
            </w:pPr>
            <w:r>
              <w:t>0426</w:t>
            </w:r>
          </w:p>
        </w:tc>
        <w:tc>
          <w:tcPr>
            <w:tcW w:w="2693" w:type="dxa"/>
          </w:tcPr>
          <w:p w14:paraId="7DD1716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6F877D3" w14:textId="77777777" w:rsidR="00940027" w:rsidRDefault="00940027">
            <w:pPr>
              <w:pStyle w:val="OtherTableBody"/>
            </w:pPr>
            <w:r>
              <w:t>FFPTH</w:t>
            </w:r>
          </w:p>
        </w:tc>
        <w:tc>
          <w:tcPr>
            <w:tcW w:w="3544" w:type="dxa"/>
          </w:tcPr>
          <w:p w14:paraId="6519B9C9" w14:textId="77777777" w:rsidR="00940027" w:rsidRDefault="00940027">
            <w:pPr>
              <w:pStyle w:val="OtherTableBody"/>
            </w:pPr>
            <w:r>
              <w:t>Fresh Frozen Plasma - Thawed</w:t>
            </w:r>
          </w:p>
        </w:tc>
      </w:tr>
      <w:tr w:rsidR="00940027" w14:paraId="2194864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0A33F9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1CC7E18" w14:textId="77777777" w:rsidR="00940027" w:rsidRDefault="00940027">
            <w:pPr>
              <w:pStyle w:val="OtherTableBody"/>
            </w:pPr>
            <w:r>
              <w:t>0426</w:t>
            </w:r>
          </w:p>
        </w:tc>
        <w:tc>
          <w:tcPr>
            <w:tcW w:w="2693" w:type="dxa"/>
          </w:tcPr>
          <w:p w14:paraId="2D0E359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5299CCC" w14:textId="77777777" w:rsidR="00940027" w:rsidRDefault="00940027">
            <w:pPr>
              <w:pStyle w:val="OtherTableBody"/>
            </w:pPr>
            <w:r>
              <w:t>PC</w:t>
            </w:r>
          </w:p>
        </w:tc>
        <w:tc>
          <w:tcPr>
            <w:tcW w:w="3544" w:type="dxa"/>
          </w:tcPr>
          <w:p w14:paraId="7870FC86" w14:textId="77777777" w:rsidR="00940027" w:rsidRDefault="00940027">
            <w:pPr>
              <w:pStyle w:val="OtherTableBody"/>
            </w:pPr>
            <w:r>
              <w:t>Packed Cells</w:t>
            </w:r>
          </w:p>
        </w:tc>
      </w:tr>
      <w:tr w:rsidR="00940027" w14:paraId="23F8516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9F05DA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546E121" w14:textId="77777777" w:rsidR="00940027" w:rsidRDefault="00940027">
            <w:pPr>
              <w:pStyle w:val="OtherTableBody"/>
            </w:pPr>
            <w:r>
              <w:t>0426</w:t>
            </w:r>
          </w:p>
        </w:tc>
        <w:tc>
          <w:tcPr>
            <w:tcW w:w="2693" w:type="dxa"/>
          </w:tcPr>
          <w:p w14:paraId="3B37B80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39BED49" w14:textId="77777777" w:rsidR="00940027" w:rsidRDefault="00940027">
            <w:pPr>
              <w:pStyle w:val="OtherTableBody"/>
            </w:pPr>
            <w:r>
              <w:t>PCA</w:t>
            </w:r>
          </w:p>
        </w:tc>
        <w:tc>
          <w:tcPr>
            <w:tcW w:w="3544" w:type="dxa"/>
          </w:tcPr>
          <w:p w14:paraId="6FEAF650" w14:textId="77777777" w:rsidR="00940027" w:rsidRDefault="00940027">
            <w:pPr>
              <w:pStyle w:val="OtherTableBody"/>
            </w:pPr>
            <w:r>
              <w:t>Autologous Packed Cells</w:t>
            </w:r>
          </w:p>
        </w:tc>
      </w:tr>
      <w:tr w:rsidR="00940027" w14:paraId="5388CA4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856A28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EA5AF90" w14:textId="77777777" w:rsidR="00940027" w:rsidRDefault="00940027">
            <w:pPr>
              <w:pStyle w:val="OtherTableBody"/>
            </w:pPr>
            <w:r>
              <w:t>0426</w:t>
            </w:r>
          </w:p>
        </w:tc>
        <w:tc>
          <w:tcPr>
            <w:tcW w:w="2693" w:type="dxa"/>
          </w:tcPr>
          <w:p w14:paraId="354D330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DAC70C8" w14:textId="77777777" w:rsidR="00940027" w:rsidRDefault="00940027">
            <w:pPr>
              <w:pStyle w:val="OtherTableBody"/>
            </w:pPr>
            <w:r>
              <w:t>PCNEO</w:t>
            </w:r>
          </w:p>
        </w:tc>
        <w:tc>
          <w:tcPr>
            <w:tcW w:w="3544" w:type="dxa"/>
          </w:tcPr>
          <w:p w14:paraId="0B6F9A8D" w14:textId="77777777" w:rsidR="00940027" w:rsidRDefault="00940027">
            <w:pPr>
              <w:pStyle w:val="OtherTableBody"/>
            </w:pPr>
            <w:r>
              <w:t>Packed Cells - Neonatal</w:t>
            </w:r>
          </w:p>
        </w:tc>
      </w:tr>
      <w:tr w:rsidR="00940027" w14:paraId="6882E72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1C58C7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2AB912B" w14:textId="77777777" w:rsidR="00940027" w:rsidRDefault="00940027">
            <w:pPr>
              <w:pStyle w:val="OtherTableBody"/>
            </w:pPr>
            <w:r>
              <w:t>0426</w:t>
            </w:r>
          </w:p>
        </w:tc>
        <w:tc>
          <w:tcPr>
            <w:tcW w:w="2693" w:type="dxa"/>
          </w:tcPr>
          <w:p w14:paraId="1AECFED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0F8ED8D" w14:textId="77777777" w:rsidR="00940027" w:rsidRDefault="00940027">
            <w:pPr>
              <w:pStyle w:val="OtherTableBody"/>
            </w:pPr>
            <w:r>
              <w:t>PCW</w:t>
            </w:r>
          </w:p>
        </w:tc>
        <w:tc>
          <w:tcPr>
            <w:tcW w:w="3544" w:type="dxa"/>
          </w:tcPr>
          <w:p w14:paraId="38BDE83B" w14:textId="77777777" w:rsidR="00940027" w:rsidRDefault="00940027">
            <w:pPr>
              <w:pStyle w:val="OtherTableBody"/>
            </w:pPr>
            <w:r>
              <w:t>Washed Packed Cells</w:t>
            </w:r>
          </w:p>
        </w:tc>
      </w:tr>
      <w:tr w:rsidR="00940027" w14:paraId="5A2088D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0EA236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15CD94C" w14:textId="77777777" w:rsidR="00940027" w:rsidRDefault="00940027">
            <w:pPr>
              <w:pStyle w:val="OtherTableBody"/>
            </w:pPr>
            <w:r>
              <w:t>0426</w:t>
            </w:r>
          </w:p>
        </w:tc>
        <w:tc>
          <w:tcPr>
            <w:tcW w:w="2693" w:type="dxa"/>
          </w:tcPr>
          <w:p w14:paraId="5208F8E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D416F0D" w14:textId="77777777" w:rsidR="00940027" w:rsidRDefault="00940027">
            <w:pPr>
              <w:pStyle w:val="OtherTableBody"/>
            </w:pPr>
            <w:r>
              <w:t>PLT</w:t>
            </w:r>
          </w:p>
        </w:tc>
        <w:tc>
          <w:tcPr>
            <w:tcW w:w="3544" w:type="dxa"/>
          </w:tcPr>
          <w:p w14:paraId="124E1FA4" w14:textId="77777777" w:rsidR="00940027" w:rsidRDefault="00940027">
            <w:pPr>
              <w:pStyle w:val="OtherTableBody"/>
            </w:pPr>
            <w:r>
              <w:t>Platelet Concentrate</w:t>
            </w:r>
          </w:p>
        </w:tc>
      </w:tr>
      <w:tr w:rsidR="00940027" w14:paraId="1ADDAD6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D2F0ED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158A99F" w14:textId="77777777" w:rsidR="00940027" w:rsidRDefault="00940027">
            <w:pPr>
              <w:pStyle w:val="OtherTableBody"/>
            </w:pPr>
            <w:r>
              <w:t>0426</w:t>
            </w:r>
          </w:p>
        </w:tc>
        <w:tc>
          <w:tcPr>
            <w:tcW w:w="2693" w:type="dxa"/>
          </w:tcPr>
          <w:p w14:paraId="416FDAA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B233039" w14:textId="77777777" w:rsidR="00940027" w:rsidRDefault="00940027">
            <w:pPr>
              <w:pStyle w:val="OtherTableBody"/>
            </w:pPr>
            <w:r>
              <w:t>PLTNEO</w:t>
            </w:r>
          </w:p>
        </w:tc>
        <w:tc>
          <w:tcPr>
            <w:tcW w:w="3544" w:type="dxa"/>
          </w:tcPr>
          <w:p w14:paraId="0FFDE8EE" w14:textId="77777777" w:rsidR="00940027" w:rsidRDefault="00940027">
            <w:pPr>
              <w:pStyle w:val="OtherTableBody"/>
            </w:pPr>
            <w:r>
              <w:t>Reduced Volume Platelets</w:t>
            </w:r>
          </w:p>
        </w:tc>
      </w:tr>
      <w:tr w:rsidR="00940027" w14:paraId="6C164C2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5532CE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2EF6361" w14:textId="77777777" w:rsidR="00940027" w:rsidRDefault="00940027">
            <w:pPr>
              <w:pStyle w:val="OtherTableBody"/>
            </w:pPr>
            <w:r>
              <w:t>0426</w:t>
            </w:r>
          </w:p>
        </w:tc>
        <w:tc>
          <w:tcPr>
            <w:tcW w:w="2693" w:type="dxa"/>
          </w:tcPr>
          <w:p w14:paraId="54C44D9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9E0788A" w14:textId="77777777" w:rsidR="00940027" w:rsidRDefault="00940027">
            <w:pPr>
              <w:pStyle w:val="OtherTableBody"/>
            </w:pPr>
            <w:r>
              <w:t>PLTP</w:t>
            </w:r>
          </w:p>
        </w:tc>
        <w:tc>
          <w:tcPr>
            <w:tcW w:w="3544" w:type="dxa"/>
          </w:tcPr>
          <w:p w14:paraId="037CF6D7" w14:textId="77777777" w:rsidR="00940027" w:rsidRDefault="00940027">
            <w:pPr>
              <w:pStyle w:val="OtherTableBody"/>
            </w:pPr>
            <w:r>
              <w:t>Pooled Platelets</w:t>
            </w:r>
          </w:p>
        </w:tc>
      </w:tr>
      <w:tr w:rsidR="00940027" w14:paraId="24F6ACE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E73666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C2C6426" w14:textId="77777777" w:rsidR="00940027" w:rsidRDefault="00940027">
            <w:pPr>
              <w:pStyle w:val="OtherTableBody"/>
            </w:pPr>
            <w:r>
              <w:t>0426</w:t>
            </w:r>
          </w:p>
        </w:tc>
        <w:tc>
          <w:tcPr>
            <w:tcW w:w="2693" w:type="dxa"/>
          </w:tcPr>
          <w:p w14:paraId="6E0ABA6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C9DEEE4" w14:textId="77777777" w:rsidR="00940027" w:rsidRDefault="00940027">
            <w:pPr>
              <w:pStyle w:val="OtherTableBody"/>
            </w:pPr>
            <w:r>
              <w:t>PLTPH</w:t>
            </w:r>
          </w:p>
        </w:tc>
        <w:tc>
          <w:tcPr>
            <w:tcW w:w="3544" w:type="dxa"/>
          </w:tcPr>
          <w:p w14:paraId="41E262D7" w14:textId="77777777" w:rsidR="00940027" w:rsidRDefault="00940027">
            <w:pPr>
              <w:pStyle w:val="OtherTableBody"/>
            </w:pPr>
            <w:r>
              <w:t>Platelet Pheresis</w:t>
            </w:r>
          </w:p>
        </w:tc>
      </w:tr>
      <w:tr w:rsidR="00940027" w14:paraId="2066406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65492E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5949877" w14:textId="77777777" w:rsidR="00940027" w:rsidRDefault="00940027">
            <w:pPr>
              <w:pStyle w:val="OtherTableBody"/>
            </w:pPr>
            <w:r>
              <w:t>0426</w:t>
            </w:r>
          </w:p>
        </w:tc>
        <w:tc>
          <w:tcPr>
            <w:tcW w:w="2693" w:type="dxa"/>
          </w:tcPr>
          <w:p w14:paraId="00A9B9F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A4FFD12" w14:textId="77777777" w:rsidR="00940027" w:rsidRDefault="00940027">
            <w:pPr>
              <w:pStyle w:val="OtherTableBody"/>
            </w:pPr>
            <w:r>
              <w:t>PLTPHLR</w:t>
            </w:r>
          </w:p>
        </w:tc>
        <w:tc>
          <w:tcPr>
            <w:tcW w:w="3544" w:type="dxa"/>
          </w:tcPr>
          <w:p w14:paraId="39AC41D4" w14:textId="77777777" w:rsidR="00940027" w:rsidRDefault="00940027">
            <w:pPr>
              <w:pStyle w:val="OtherTableBody"/>
            </w:pPr>
            <w:r>
              <w:t>Leukoreduced Platelet Pheresis</w:t>
            </w:r>
          </w:p>
        </w:tc>
      </w:tr>
      <w:tr w:rsidR="00940027" w14:paraId="756C188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DC0FA5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F51D146" w14:textId="77777777" w:rsidR="00940027" w:rsidRDefault="00940027">
            <w:pPr>
              <w:pStyle w:val="OtherTableBody"/>
            </w:pPr>
            <w:r>
              <w:t>0426</w:t>
            </w:r>
          </w:p>
        </w:tc>
        <w:tc>
          <w:tcPr>
            <w:tcW w:w="2693" w:type="dxa"/>
          </w:tcPr>
          <w:p w14:paraId="40D63E3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61D0736" w14:textId="77777777" w:rsidR="00940027" w:rsidRDefault="00940027">
            <w:pPr>
              <w:pStyle w:val="OtherTableBody"/>
            </w:pPr>
            <w:r>
              <w:t>RWB</w:t>
            </w:r>
          </w:p>
        </w:tc>
        <w:tc>
          <w:tcPr>
            <w:tcW w:w="3544" w:type="dxa"/>
          </w:tcPr>
          <w:p w14:paraId="52AA96E8" w14:textId="77777777" w:rsidR="00940027" w:rsidRDefault="00940027">
            <w:pPr>
              <w:pStyle w:val="OtherTableBody"/>
            </w:pPr>
            <w:r>
              <w:t>Reconstituted Whole Blood</w:t>
            </w:r>
          </w:p>
        </w:tc>
      </w:tr>
      <w:tr w:rsidR="00940027" w14:paraId="43B39E9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EF5A92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166A99D" w14:textId="77777777" w:rsidR="00940027" w:rsidRDefault="00940027">
            <w:pPr>
              <w:pStyle w:val="OtherTableBody"/>
            </w:pPr>
            <w:r>
              <w:t>0426</w:t>
            </w:r>
          </w:p>
        </w:tc>
        <w:tc>
          <w:tcPr>
            <w:tcW w:w="2693" w:type="dxa"/>
          </w:tcPr>
          <w:p w14:paraId="1A85B63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6AC2F14" w14:textId="77777777" w:rsidR="00940027" w:rsidRDefault="00940027">
            <w:pPr>
              <w:pStyle w:val="OtherTableBody"/>
            </w:pPr>
            <w:r>
              <w:t>WBA</w:t>
            </w:r>
          </w:p>
        </w:tc>
        <w:tc>
          <w:tcPr>
            <w:tcW w:w="3544" w:type="dxa"/>
          </w:tcPr>
          <w:p w14:paraId="6696D699" w14:textId="77777777" w:rsidR="00940027" w:rsidRDefault="00940027">
            <w:pPr>
              <w:pStyle w:val="OtherTableBody"/>
            </w:pPr>
            <w:r>
              <w:t>Autologous Whole Blood</w:t>
            </w:r>
          </w:p>
        </w:tc>
      </w:tr>
      <w:tr w:rsidR="00940027" w14:paraId="111B03B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CD82674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6B4805EE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45187AD7" w14:textId="77777777" w:rsidR="00940027" w:rsidRDefault="00940027">
            <w:pPr>
              <w:pStyle w:val="OtherTableBody"/>
            </w:pPr>
            <w:r>
              <w:t>Risk Management Incident Code</w:t>
            </w:r>
          </w:p>
        </w:tc>
        <w:tc>
          <w:tcPr>
            <w:tcW w:w="1701" w:type="dxa"/>
          </w:tcPr>
          <w:p w14:paraId="572D5BDA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02299A8F" w14:textId="77777777" w:rsidR="00940027" w:rsidRDefault="00940027">
            <w:pPr>
              <w:pStyle w:val="OtherTableBody"/>
            </w:pPr>
          </w:p>
        </w:tc>
      </w:tr>
      <w:tr w:rsidR="00940027" w14:paraId="35048DA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469696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AFE806B" w14:textId="77777777" w:rsidR="00940027" w:rsidRDefault="00940027">
            <w:pPr>
              <w:pStyle w:val="OtherTableBody"/>
            </w:pPr>
            <w:r>
              <w:t>0427</w:t>
            </w:r>
          </w:p>
        </w:tc>
        <w:tc>
          <w:tcPr>
            <w:tcW w:w="2693" w:type="dxa"/>
          </w:tcPr>
          <w:p w14:paraId="4091727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6E056B5" w14:textId="77777777" w:rsidR="00940027" w:rsidRDefault="00940027">
            <w:pPr>
              <w:pStyle w:val="OtherTableBody"/>
            </w:pPr>
            <w:r>
              <w:t>B</w:t>
            </w:r>
          </w:p>
        </w:tc>
        <w:tc>
          <w:tcPr>
            <w:tcW w:w="3544" w:type="dxa"/>
          </w:tcPr>
          <w:p w14:paraId="076B28B0" w14:textId="77777777" w:rsidR="00940027" w:rsidRDefault="00940027">
            <w:pPr>
              <w:pStyle w:val="OtherTableBody"/>
            </w:pPr>
            <w:r>
              <w:t>Body fluid exposure</w:t>
            </w:r>
          </w:p>
        </w:tc>
      </w:tr>
      <w:tr w:rsidR="00940027" w14:paraId="56B4392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ABA1AF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0A9B938" w14:textId="77777777" w:rsidR="00940027" w:rsidRDefault="00940027">
            <w:pPr>
              <w:pStyle w:val="OtherTableBody"/>
            </w:pPr>
            <w:r>
              <w:t>0427</w:t>
            </w:r>
          </w:p>
        </w:tc>
        <w:tc>
          <w:tcPr>
            <w:tcW w:w="2693" w:type="dxa"/>
          </w:tcPr>
          <w:p w14:paraId="2A336F5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2440A58" w14:textId="77777777" w:rsidR="00940027" w:rsidRDefault="00940027">
            <w:pPr>
              <w:pStyle w:val="OtherTableBody"/>
            </w:pPr>
            <w:r>
              <w:t>C</w:t>
            </w:r>
          </w:p>
        </w:tc>
        <w:tc>
          <w:tcPr>
            <w:tcW w:w="3544" w:type="dxa"/>
          </w:tcPr>
          <w:p w14:paraId="574D975A" w14:textId="77777777" w:rsidR="00940027" w:rsidRDefault="00940027">
            <w:pPr>
              <w:pStyle w:val="OtherTableBody"/>
            </w:pPr>
            <w:r>
              <w:t>Contaminated Substance</w:t>
            </w:r>
          </w:p>
        </w:tc>
      </w:tr>
      <w:tr w:rsidR="00940027" w14:paraId="7E1CBE6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B02594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426C74B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0427</w:t>
            </w:r>
          </w:p>
        </w:tc>
        <w:tc>
          <w:tcPr>
            <w:tcW w:w="2693" w:type="dxa"/>
          </w:tcPr>
          <w:p w14:paraId="5EB82FF5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5B14AE2F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D</w:t>
            </w:r>
          </w:p>
        </w:tc>
        <w:tc>
          <w:tcPr>
            <w:tcW w:w="3544" w:type="dxa"/>
          </w:tcPr>
          <w:p w14:paraId="436B154B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Diet Errors</w:t>
            </w:r>
          </w:p>
        </w:tc>
      </w:tr>
      <w:tr w:rsidR="00940027" w14:paraId="6DB19E1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FC06ACD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03CE131E" w14:textId="77777777" w:rsidR="00940027" w:rsidRDefault="00940027">
            <w:pPr>
              <w:pStyle w:val="OtherTableBody"/>
            </w:pPr>
            <w:r>
              <w:t>0427</w:t>
            </w:r>
          </w:p>
        </w:tc>
        <w:tc>
          <w:tcPr>
            <w:tcW w:w="2693" w:type="dxa"/>
          </w:tcPr>
          <w:p w14:paraId="13C014C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AEAF16F" w14:textId="77777777" w:rsidR="00940027" w:rsidRDefault="00940027">
            <w:pPr>
              <w:pStyle w:val="OtherTableBody"/>
            </w:pPr>
            <w:r>
              <w:t>E</w:t>
            </w:r>
          </w:p>
        </w:tc>
        <w:tc>
          <w:tcPr>
            <w:tcW w:w="3544" w:type="dxa"/>
          </w:tcPr>
          <w:p w14:paraId="323D1DEB" w14:textId="77777777" w:rsidR="00940027" w:rsidRDefault="00940027">
            <w:pPr>
              <w:pStyle w:val="OtherTableBody"/>
            </w:pPr>
            <w:r>
              <w:t>Equipment problem</w:t>
            </w:r>
          </w:p>
        </w:tc>
      </w:tr>
      <w:tr w:rsidR="00940027" w14:paraId="62FDAE4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20B549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7B801BD" w14:textId="77777777" w:rsidR="00940027" w:rsidRDefault="00940027">
            <w:pPr>
              <w:pStyle w:val="OtherTableBody"/>
            </w:pPr>
            <w:r>
              <w:t>0427</w:t>
            </w:r>
          </w:p>
        </w:tc>
        <w:tc>
          <w:tcPr>
            <w:tcW w:w="2693" w:type="dxa"/>
          </w:tcPr>
          <w:p w14:paraId="092778F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A5781C1" w14:textId="77777777" w:rsidR="00940027" w:rsidRDefault="00940027">
            <w:pPr>
              <w:pStyle w:val="OtherTableBody"/>
            </w:pPr>
            <w:r>
              <w:t>F</w:t>
            </w:r>
          </w:p>
        </w:tc>
        <w:tc>
          <w:tcPr>
            <w:tcW w:w="3544" w:type="dxa"/>
          </w:tcPr>
          <w:p w14:paraId="1A19988A" w14:textId="77777777" w:rsidR="00940027" w:rsidRDefault="00940027">
            <w:pPr>
              <w:pStyle w:val="OtherTableBody"/>
            </w:pPr>
            <w:r>
              <w:t>Patient fell (not from bed)</w:t>
            </w:r>
          </w:p>
        </w:tc>
      </w:tr>
      <w:tr w:rsidR="00940027" w14:paraId="33D0F31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91423A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4A87E2E" w14:textId="77777777" w:rsidR="00940027" w:rsidRDefault="00940027">
            <w:pPr>
              <w:pStyle w:val="OtherTableBody"/>
            </w:pPr>
            <w:r>
              <w:t>0427</w:t>
            </w:r>
          </w:p>
        </w:tc>
        <w:tc>
          <w:tcPr>
            <w:tcW w:w="2693" w:type="dxa"/>
          </w:tcPr>
          <w:p w14:paraId="5EFD939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114ACE6" w14:textId="77777777" w:rsidR="00940027" w:rsidRDefault="00940027">
            <w:pPr>
              <w:pStyle w:val="OtherTableBody"/>
            </w:pPr>
            <w:r>
              <w:t>H</w:t>
            </w:r>
          </w:p>
        </w:tc>
        <w:tc>
          <w:tcPr>
            <w:tcW w:w="3544" w:type="dxa"/>
          </w:tcPr>
          <w:p w14:paraId="5139DC9A" w14:textId="77777777" w:rsidR="00940027" w:rsidRDefault="00940027">
            <w:pPr>
              <w:pStyle w:val="OtherTableBody"/>
            </w:pPr>
            <w:r>
              <w:t>Patient fell from bed</w:t>
            </w:r>
          </w:p>
        </w:tc>
      </w:tr>
      <w:tr w:rsidR="00940027" w14:paraId="424AA14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20B59F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887BFB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0427</w:t>
            </w:r>
          </w:p>
        </w:tc>
        <w:tc>
          <w:tcPr>
            <w:tcW w:w="2693" w:type="dxa"/>
          </w:tcPr>
          <w:p w14:paraId="4AD36923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B75356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</w:t>
            </w:r>
          </w:p>
        </w:tc>
        <w:tc>
          <w:tcPr>
            <w:tcW w:w="3544" w:type="dxa"/>
          </w:tcPr>
          <w:p w14:paraId="4A8DF05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Infusion error</w:t>
            </w:r>
          </w:p>
        </w:tc>
      </w:tr>
      <w:tr w:rsidR="00940027" w14:paraId="678672C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41A3946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D13FE68" w14:textId="77777777" w:rsidR="00940027" w:rsidRDefault="00940027">
            <w:pPr>
              <w:pStyle w:val="OtherTableBody"/>
            </w:pPr>
            <w:r>
              <w:t>0427</w:t>
            </w:r>
          </w:p>
        </w:tc>
        <w:tc>
          <w:tcPr>
            <w:tcW w:w="2693" w:type="dxa"/>
          </w:tcPr>
          <w:p w14:paraId="4313BCA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7399A46" w14:textId="77777777" w:rsidR="00940027" w:rsidRDefault="00940027">
            <w:pPr>
              <w:pStyle w:val="OtherTableBody"/>
            </w:pPr>
            <w:r>
              <w:t>J</w:t>
            </w:r>
          </w:p>
        </w:tc>
        <w:tc>
          <w:tcPr>
            <w:tcW w:w="3544" w:type="dxa"/>
          </w:tcPr>
          <w:p w14:paraId="27E06B70" w14:textId="77777777" w:rsidR="00940027" w:rsidRDefault="00940027">
            <w:pPr>
              <w:pStyle w:val="OtherTableBody"/>
            </w:pPr>
            <w:r>
              <w:t>Foreign object left during surgery</w:t>
            </w:r>
          </w:p>
        </w:tc>
      </w:tr>
      <w:tr w:rsidR="00940027" w14:paraId="39643FB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BEDA33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69A6E69" w14:textId="77777777" w:rsidR="00940027" w:rsidRDefault="00940027">
            <w:pPr>
              <w:pStyle w:val="OtherTableBody"/>
            </w:pPr>
            <w:r>
              <w:t>0427</w:t>
            </w:r>
          </w:p>
        </w:tc>
        <w:tc>
          <w:tcPr>
            <w:tcW w:w="2693" w:type="dxa"/>
          </w:tcPr>
          <w:p w14:paraId="7D8A834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5DBA338" w14:textId="77777777" w:rsidR="00940027" w:rsidRDefault="00940027">
            <w:pPr>
              <w:pStyle w:val="OtherTableBody"/>
            </w:pPr>
            <w:r>
              <w:t>K</w:t>
            </w:r>
          </w:p>
        </w:tc>
        <w:tc>
          <w:tcPr>
            <w:tcW w:w="3544" w:type="dxa"/>
          </w:tcPr>
          <w:p w14:paraId="16118692" w14:textId="77777777" w:rsidR="00940027" w:rsidRDefault="00940027">
            <w:pPr>
              <w:pStyle w:val="OtherTableBody"/>
            </w:pPr>
            <w:r>
              <w:t>Sterile precaution violated</w:t>
            </w:r>
          </w:p>
        </w:tc>
      </w:tr>
      <w:tr w:rsidR="00940027" w14:paraId="313D016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5EE386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EF6EC90" w14:textId="77777777" w:rsidR="00940027" w:rsidRDefault="00940027">
            <w:pPr>
              <w:pStyle w:val="OtherTableBody"/>
            </w:pPr>
            <w:r>
              <w:t>0427</w:t>
            </w:r>
          </w:p>
        </w:tc>
        <w:tc>
          <w:tcPr>
            <w:tcW w:w="2693" w:type="dxa"/>
          </w:tcPr>
          <w:p w14:paraId="51DE10A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F3297CF" w14:textId="77777777" w:rsidR="00940027" w:rsidRDefault="00940027">
            <w:pPr>
              <w:pStyle w:val="OtherTableBody"/>
            </w:pPr>
            <w:r>
              <w:t>O</w:t>
            </w:r>
          </w:p>
        </w:tc>
        <w:tc>
          <w:tcPr>
            <w:tcW w:w="3544" w:type="dxa"/>
          </w:tcPr>
          <w:p w14:paraId="62F6CDAB" w14:textId="77777777" w:rsidR="00940027" w:rsidRDefault="00940027">
            <w:pPr>
              <w:pStyle w:val="OtherTableBody"/>
            </w:pPr>
            <w:r>
              <w:t>Other</w:t>
            </w:r>
          </w:p>
        </w:tc>
      </w:tr>
      <w:tr w:rsidR="00940027" w14:paraId="0CA1801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C6C601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4AEC2EC" w14:textId="77777777" w:rsidR="00940027" w:rsidRDefault="00940027">
            <w:pPr>
              <w:pStyle w:val="OtherTableBody"/>
            </w:pPr>
            <w:r>
              <w:t>0427</w:t>
            </w:r>
          </w:p>
        </w:tc>
        <w:tc>
          <w:tcPr>
            <w:tcW w:w="2693" w:type="dxa"/>
          </w:tcPr>
          <w:p w14:paraId="2F78A18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1DA01C0" w14:textId="77777777" w:rsidR="00940027" w:rsidRDefault="00940027">
            <w:pPr>
              <w:pStyle w:val="OtherTableBody"/>
            </w:pPr>
            <w:r>
              <w:t>P</w:t>
            </w:r>
          </w:p>
        </w:tc>
        <w:tc>
          <w:tcPr>
            <w:tcW w:w="3544" w:type="dxa"/>
          </w:tcPr>
          <w:p w14:paraId="6381FBB0" w14:textId="77777777" w:rsidR="00940027" w:rsidRDefault="00940027">
            <w:pPr>
              <w:pStyle w:val="OtherTableBody"/>
            </w:pPr>
            <w:r>
              <w:t>Procedure error</w:t>
            </w:r>
          </w:p>
        </w:tc>
      </w:tr>
      <w:tr w:rsidR="00940027" w14:paraId="0496CD9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ABB63B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1EE601D" w14:textId="77777777" w:rsidR="00940027" w:rsidRDefault="00940027">
            <w:pPr>
              <w:pStyle w:val="OtherTableBody"/>
            </w:pPr>
            <w:r>
              <w:t>0427</w:t>
            </w:r>
          </w:p>
        </w:tc>
        <w:tc>
          <w:tcPr>
            <w:tcW w:w="2693" w:type="dxa"/>
          </w:tcPr>
          <w:p w14:paraId="60EA2E8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3088E00" w14:textId="77777777" w:rsidR="00940027" w:rsidRDefault="00940027">
            <w:pPr>
              <w:pStyle w:val="OtherTableBody"/>
            </w:pPr>
            <w:r>
              <w:t>R</w:t>
            </w:r>
          </w:p>
        </w:tc>
        <w:tc>
          <w:tcPr>
            <w:tcW w:w="3544" w:type="dxa"/>
          </w:tcPr>
          <w:p w14:paraId="4A3C4102" w14:textId="77777777" w:rsidR="00940027" w:rsidRDefault="00940027">
            <w:pPr>
              <w:pStyle w:val="OtherTableBody"/>
            </w:pPr>
            <w:r>
              <w:t>Pharmaceutical error</w:t>
            </w:r>
          </w:p>
        </w:tc>
      </w:tr>
      <w:tr w:rsidR="00940027" w14:paraId="30A665F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85A920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5A09412" w14:textId="77777777" w:rsidR="00940027" w:rsidRDefault="00940027">
            <w:pPr>
              <w:pStyle w:val="OtherTableBody"/>
            </w:pPr>
            <w:r>
              <w:t>0427</w:t>
            </w:r>
          </w:p>
        </w:tc>
        <w:tc>
          <w:tcPr>
            <w:tcW w:w="2693" w:type="dxa"/>
          </w:tcPr>
          <w:p w14:paraId="6C5D509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2EA0A85" w14:textId="77777777" w:rsidR="00940027" w:rsidRDefault="00940027">
            <w:pPr>
              <w:pStyle w:val="OtherTableBody"/>
            </w:pPr>
            <w:r>
              <w:t>S</w:t>
            </w:r>
          </w:p>
        </w:tc>
        <w:tc>
          <w:tcPr>
            <w:tcW w:w="3544" w:type="dxa"/>
          </w:tcPr>
          <w:p w14:paraId="77A283C7" w14:textId="77777777" w:rsidR="00940027" w:rsidRDefault="00940027">
            <w:pPr>
              <w:pStyle w:val="OtherTableBody"/>
            </w:pPr>
            <w:r>
              <w:t>Suicide Attempt</w:t>
            </w:r>
          </w:p>
        </w:tc>
      </w:tr>
      <w:tr w:rsidR="00940027" w14:paraId="128EDED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AA2E4E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633B3BA" w14:textId="77777777" w:rsidR="00940027" w:rsidRDefault="00940027">
            <w:pPr>
              <w:pStyle w:val="OtherTableBody"/>
            </w:pPr>
            <w:r>
              <w:t>0427</w:t>
            </w:r>
          </w:p>
        </w:tc>
        <w:tc>
          <w:tcPr>
            <w:tcW w:w="2693" w:type="dxa"/>
          </w:tcPr>
          <w:p w14:paraId="1882C9B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C80BDC7" w14:textId="77777777" w:rsidR="00940027" w:rsidRDefault="00940027">
            <w:pPr>
              <w:pStyle w:val="OtherTableBody"/>
            </w:pPr>
            <w:r>
              <w:t>T</w:t>
            </w:r>
          </w:p>
        </w:tc>
        <w:tc>
          <w:tcPr>
            <w:tcW w:w="3544" w:type="dxa"/>
          </w:tcPr>
          <w:p w14:paraId="21FD6EC2" w14:textId="77777777" w:rsidR="00940027" w:rsidRDefault="00940027">
            <w:pPr>
              <w:pStyle w:val="OtherTableBody"/>
            </w:pPr>
            <w:r>
              <w:t>Transfusion error</w:t>
            </w:r>
          </w:p>
        </w:tc>
      </w:tr>
      <w:tr w:rsidR="00940027" w14:paraId="16036B0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E08D50D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03E20481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10D385DC" w14:textId="77777777" w:rsidR="00940027" w:rsidRDefault="00940027">
            <w:pPr>
              <w:pStyle w:val="OtherTableBody"/>
            </w:pPr>
            <w:r>
              <w:t>Incident Type Code</w:t>
            </w:r>
          </w:p>
        </w:tc>
        <w:tc>
          <w:tcPr>
            <w:tcW w:w="1701" w:type="dxa"/>
          </w:tcPr>
          <w:p w14:paraId="1DC2F6DB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5B84F04C" w14:textId="77777777" w:rsidR="00940027" w:rsidRDefault="00940027">
            <w:pPr>
              <w:pStyle w:val="OtherTableBody"/>
            </w:pPr>
          </w:p>
        </w:tc>
      </w:tr>
      <w:tr w:rsidR="00940027" w14:paraId="393D238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C2EAA9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55326AA" w14:textId="77777777" w:rsidR="00940027" w:rsidRDefault="00940027">
            <w:pPr>
              <w:pStyle w:val="OtherTableBody"/>
            </w:pPr>
            <w:r>
              <w:t>0428</w:t>
            </w:r>
          </w:p>
        </w:tc>
        <w:tc>
          <w:tcPr>
            <w:tcW w:w="2693" w:type="dxa"/>
          </w:tcPr>
          <w:p w14:paraId="21FF305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5EF02C7" w14:textId="77777777" w:rsidR="00940027" w:rsidRDefault="00940027">
            <w:pPr>
              <w:pStyle w:val="OtherTableBody"/>
            </w:pPr>
            <w:r>
              <w:t>O</w:t>
            </w:r>
          </w:p>
        </w:tc>
        <w:tc>
          <w:tcPr>
            <w:tcW w:w="3544" w:type="dxa"/>
          </w:tcPr>
          <w:p w14:paraId="4D4A5F76" w14:textId="77777777" w:rsidR="00940027" w:rsidRDefault="00940027">
            <w:pPr>
              <w:pStyle w:val="OtherTableBody"/>
            </w:pPr>
            <w:r>
              <w:t>Other</w:t>
            </w:r>
          </w:p>
        </w:tc>
      </w:tr>
      <w:tr w:rsidR="00940027" w14:paraId="14683E5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989074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8E9E839" w14:textId="77777777" w:rsidR="00940027" w:rsidRDefault="00940027">
            <w:pPr>
              <w:pStyle w:val="OtherTableBody"/>
            </w:pPr>
            <w:r>
              <w:t>0428</w:t>
            </w:r>
          </w:p>
        </w:tc>
        <w:tc>
          <w:tcPr>
            <w:tcW w:w="2693" w:type="dxa"/>
          </w:tcPr>
          <w:p w14:paraId="607E7EB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FCF17AD" w14:textId="77777777" w:rsidR="00940027" w:rsidRDefault="00940027">
            <w:pPr>
              <w:pStyle w:val="OtherTableBody"/>
            </w:pPr>
            <w:r>
              <w:t>P</w:t>
            </w:r>
          </w:p>
        </w:tc>
        <w:tc>
          <w:tcPr>
            <w:tcW w:w="3544" w:type="dxa"/>
          </w:tcPr>
          <w:p w14:paraId="76CC3DB5" w14:textId="77777777" w:rsidR="00940027" w:rsidRDefault="00940027">
            <w:pPr>
              <w:pStyle w:val="OtherTableBody"/>
            </w:pPr>
            <w:r>
              <w:t>Preventable</w:t>
            </w:r>
          </w:p>
        </w:tc>
      </w:tr>
      <w:tr w:rsidR="00940027" w14:paraId="0B7BA4E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E2B831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651D9A2" w14:textId="77777777" w:rsidR="00940027" w:rsidRDefault="00940027">
            <w:pPr>
              <w:pStyle w:val="OtherTableBody"/>
            </w:pPr>
            <w:r>
              <w:t>0428</w:t>
            </w:r>
          </w:p>
        </w:tc>
        <w:tc>
          <w:tcPr>
            <w:tcW w:w="2693" w:type="dxa"/>
          </w:tcPr>
          <w:p w14:paraId="6D16FD7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6074B86" w14:textId="77777777" w:rsidR="00940027" w:rsidRDefault="00940027">
            <w:pPr>
              <w:pStyle w:val="OtherTableBody"/>
            </w:pPr>
            <w:r>
              <w:t>U</w:t>
            </w:r>
          </w:p>
        </w:tc>
        <w:tc>
          <w:tcPr>
            <w:tcW w:w="3544" w:type="dxa"/>
          </w:tcPr>
          <w:p w14:paraId="00E926A1" w14:textId="77777777" w:rsidR="00940027" w:rsidRDefault="00940027">
            <w:pPr>
              <w:pStyle w:val="OtherTableBody"/>
            </w:pPr>
            <w:r>
              <w:t>User Error</w:t>
            </w:r>
          </w:p>
        </w:tc>
      </w:tr>
      <w:tr w:rsidR="00940027" w14:paraId="716A829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1716D5D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177D400C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3B0ED17B" w14:textId="77777777" w:rsidR="00940027" w:rsidRDefault="00940027">
            <w:pPr>
              <w:pStyle w:val="OtherTableBody"/>
            </w:pPr>
            <w:r>
              <w:t>Production Class Code</w:t>
            </w:r>
          </w:p>
        </w:tc>
        <w:tc>
          <w:tcPr>
            <w:tcW w:w="1701" w:type="dxa"/>
          </w:tcPr>
          <w:p w14:paraId="428737F5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587A931C" w14:textId="77777777" w:rsidR="00940027" w:rsidRDefault="00940027">
            <w:pPr>
              <w:pStyle w:val="OtherTableBody"/>
            </w:pPr>
          </w:p>
        </w:tc>
      </w:tr>
      <w:tr w:rsidR="00940027" w14:paraId="4BE4565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E20F0D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0C51AA2" w14:textId="77777777" w:rsidR="00940027" w:rsidRDefault="00940027">
            <w:pPr>
              <w:pStyle w:val="OtherTableBody"/>
            </w:pPr>
            <w:r>
              <w:t>0429</w:t>
            </w:r>
          </w:p>
        </w:tc>
        <w:tc>
          <w:tcPr>
            <w:tcW w:w="2693" w:type="dxa"/>
          </w:tcPr>
          <w:p w14:paraId="549BBC9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59E39D4" w14:textId="77777777" w:rsidR="00940027" w:rsidRDefault="00940027">
            <w:pPr>
              <w:pStyle w:val="OtherTableBody"/>
            </w:pPr>
            <w:r>
              <w:t>BR</w:t>
            </w:r>
          </w:p>
        </w:tc>
        <w:tc>
          <w:tcPr>
            <w:tcW w:w="3544" w:type="dxa"/>
          </w:tcPr>
          <w:p w14:paraId="521D5F78" w14:textId="77777777" w:rsidR="00940027" w:rsidRDefault="00940027">
            <w:pPr>
              <w:pStyle w:val="OtherTableBody"/>
            </w:pPr>
            <w:r>
              <w:t>Breeding/genetic stock</w:t>
            </w:r>
          </w:p>
        </w:tc>
      </w:tr>
      <w:tr w:rsidR="00940027" w14:paraId="0C62B6A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1D0EF9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7855A17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0429</w:t>
            </w:r>
          </w:p>
        </w:tc>
        <w:tc>
          <w:tcPr>
            <w:tcW w:w="2693" w:type="dxa"/>
          </w:tcPr>
          <w:p w14:paraId="71DDE817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691D9BFC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DA</w:t>
            </w:r>
          </w:p>
        </w:tc>
        <w:tc>
          <w:tcPr>
            <w:tcW w:w="3544" w:type="dxa"/>
          </w:tcPr>
          <w:p w14:paraId="2FF60676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Dairy</w:t>
            </w:r>
          </w:p>
        </w:tc>
      </w:tr>
      <w:tr w:rsidR="00940027" w14:paraId="42DE2FC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2052F8E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5BFE3818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0429</w:t>
            </w:r>
          </w:p>
        </w:tc>
        <w:tc>
          <w:tcPr>
            <w:tcW w:w="2693" w:type="dxa"/>
          </w:tcPr>
          <w:p w14:paraId="42BAE4EF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16ED741A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DR</w:t>
            </w:r>
          </w:p>
        </w:tc>
        <w:tc>
          <w:tcPr>
            <w:tcW w:w="3544" w:type="dxa"/>
          </w:tcPr>
          <w:p w14:paraId="2E8BC3AA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Draft</w:t>
            </w:r>
          </w:p>
        </w:tc>
      </w:tr>
      <w:tr w:rsidR="00940027" w14:paraId="70364BD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0DB5854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59D87E7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0429</w:t>
            </w:r>
          </w:p>
        </w:tc>
        <w:tc>
          <w:tcPr>
            <w:tcW w:w="2693" w:type="dxa"/>
          </w:tcPr>
          <w:p w14:paraId="6178369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5BD2B11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DU</w:t>
            </w:r>
          </w:p>
        </w:tc>
        <w:tc>
          <w:tcPr>
            <w:tcW w:w="3544" w:type="dxa"/>
          </w:tcPr>
          <w:p w14:paraId="3CDFC93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Dual Purpose</w:t>
            </w:r>
          </w:p>
        </w:tc>
      </w:tr>
      <w:tr w:rsidR="00940027" w14:paraId="5A95318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E087EA6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56EF96C5" w14:textId="77777777" w:rsidR="00940027" w:rsidRDefault="00940027">
            <w:pPr>
              <w:pStyle w:val="OtherTableBody"/>
            </w:pPr>
            <w:r>
              <w:t>0429</w:t>
            </w:r>
          </w:p>
        </w:tc>
        <w:tc>
          <w:tcPr>
            <w:tcW w:w="2693" w:type="dxa"/>
          </w:tcPr>
          <w:p w14:paraId="4077F62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52A45C6" w14:textId="77777777" w:rsidR="00940027" w:rsidRDefault="00940027">
            <w:pPr>
              <w:pStyle w:val="OtherTableBody"/>
            </w:pPr>
            <w:r>
              <w:t>LY</w:t>
            </w:r>
          </w:p>
        </w:tc>
        <w:tc>
          <w:tcPr>
            <w:tcW w:w="3544" w:type="dxa"/>
          </w:tcPr>
          <w:p w14:paraId="51C3AB73" w14:textId="77777777" w:rsidR="00940027" w:rsidRDefault="00940027">
            <w:pPr>
              <w:pStyle w:val="OtherTableBody"/>
            </w:pPr>
            <w:r>
              <w:t>Layer, Includes Multiplier flocks</w:t>
            </w:r>
          </w:p>
        </w:tc>
      </w:tr>
      <w:tr w:rsidR="00940027" w14:paraId="46EE851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89A886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B6E8D69" w14:textId="77777777" w:rsidR="00940027" w:rsidRDefault="00940027">
            <w:pPr>
              <w:pStyle w:val="OtherTableBody"/>
            </w:pPr>
            <w:r>
              <w:t>0429</w:t>
            </w:r>
          </w:p>
        </w:tc>
        <w:tc>
          <w:tcPr>
            <w:tcW w:w="2693" w:type="dxa"/>
          </w:tcPr>
          <w:p w14:paraId="6B33DA5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F4D5790" w14:textId="77777777" w:rsidR="00940027" w:rsidRDefault="00940027">
            <w:pPr>
              <w:pStyle w:val="OtherTableBody"/>
            </w:pPr>
            <w:r>
              <w:t>MT</w:t>
            </w:r>
          </w:p>
        </w:tc>
        <w:tc>
          <w:tcPr>
            <w:tcW w:w="3544" w:type="dxa"/>
          </w:tcPr>
          <w:p w14:paraId="1524FC44" w14:textId="77777777" w:rsidR="00940027" w:rsidRDefault="00940027">
            <w:pPr>
              <w:pStyle w:val="OtherTableBody"/>
            </w:pPr>
            <w:r>
              <w:t>Meat</w:t>
            </w:r>
          </w:p>
        </w:tc>
      </w:tr>
      <w:tr w:rsidR="00940027" w14:paraId="67C4C7D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774624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6EBFE7C" w14:textId="77777777" w:rsidR="00940027" w:rsidRDefault="00940027">
            <w:pPr>
              <w:pStyle w:val="OtherTableBody"/>
            </w:pPr>
            <w:r>
              <w:t>0429</w:t>
            </w:r>
          </w:p>
        </w:tc>
        <w:tc>
          <w:tcPr>
            <w:tcW w:w="2693" w:type="dxa"/>
          </w:tcPr>
          <w:p w14:paraId="368EC51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E2B1E34" w14:textId="77777777" w:rsidR="00940027" w:rsidRDefault="00940027">
            <w:pPr>
              <w:pStyle w:val="OtherTableBody"/>
            </w:pPr>
            <w:r>
              <w:t>NA</w:t>
            </w:r>
          </w:p>
        </w:tc>
        <w:tc>
          <w:tcPr>
            <w:tcW w:w="3544" w:type="dxa"/>
          </w:tcPr>
          <w:p w14:paraId="7732827C" w14:textId="77777777" w:rsidR="00940027" w:rsidRDefault="00940027">
            <w:pPr>
              <w:pStyle w:val="OtherTableBody"/>
            </w:pPr>
            <w:r>
              <w:t>Not Applicable</w:t>
            </w:r>
          </w:p>
        </w:tc>
      </w:tr>
      <w:tr w:rsidR="00940027" w14:paraId="0819F2C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33308B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7E292F2" w14:textId="77777777" w:rsidR="00940027" w:rsidRDefault="00940027">
            <w:pPr>
              <w:pStyle w:val="OtherTableBody"/>
            </w:pPr>
            <w:r>
              <w:t>0429</w:t>
            </w:r>
          </w:p>
        </w:tc>
        <w:tc>
          <w:tcPr>
            <w:tcW w:w="2693" w:type="dxa"/>
          </w:tcPr>
          <w:p w14:paraId="2A2C43C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F310F6B" w14:textId="77777777" w:rsidR="00940027" w:rsidRDefault="00940027">
            <w:pPr>
              <w:pStyle w:val="OtherTableBody"/>
            </w:pPr>
            <w:r>
              <w:t>OT</w:t>
            </w:r>
          </w:p>
        </w:tc>
        <w:tc>
          <w:tcPr>
            <w:tcW w:w="3544" w:type="dxa"/>
          </w:tcPr>
          <w:p w14:paraId="18296BD1" w14:textId="77777777" w:rsidR="00940027" w:rsidRDefault="00940027">
            <w:pPr>
              <w:pStyle w:val="OtherTableBody"/>
            </w:pPr>
            <w:r>
              <w:t>Other</w:t>
            </w:r>
          </w:p>
        </w:tc>
      </w:tr>
      <w:tr w:rsidR="00940027" w14:paraId="0D0123F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683FC4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07157C0" w14:textId="77777777" w:rsidR="00940027" w:rsidRDefault="00940027">
            <w:pPr>
              <w:pStyle w:val="OtherTableBody"/>
            </w:pPr>
            <w:r>
              <w:t>0429</w:t>
            </w:r>
          </w:p>
        </w:tc>
        <w:tc>
          <w:tcPr>
            <w:tcW w:w="2693" w:type="dxa"/>
          </w:tcPr>
          <w:p w14:paraId="4740508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95EBEA3" w14:textId="77777777" w:rsidR="00940027" w:rsidRDefault="00940027">
            <w:pPr>
              <w:pStyle w:val="OtherTableBody"/>
            </w:pPr>
            <w:r>
              <w:t>PL</w:t>
            </w:r>
          </w:p>
        </w:tc>
        <w:tc>
          <w:tcPr>
            <w:tcW w:w="3544" w:type="dxa"/>
          </w:tcPr>
          <w:p w14:paraId="12C43A66" w14:textId="77777777" w:rsidR="00940027" w:rsidRDefault="00940027">
            <w:pPr>
              <w:pStyle w:val="OtherTableBody"/>
            </w:pPr>
            <w:r>
              <w:t>Pleasure</w:t>
            </w:r>
          </w:p>
        </w:tc>
      </w:tr>
      <w:tr w:rsidR="00940027" w14:paraId="3DE4AFA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FCD641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585AA63" w14:textId="77777777" w:rsidR="00940027" w:rsidRDefault="00940027">
            <w:pPr>
              <w:pStyle w:val="OtherTableBody"/>
            </w:pPr>
            <w:r>
              <w:t>0429</w:t>
            </w:r>
          </w:p>
        </w:tc>
        <w:tc>
          <w:tcPr>
            <w:tcW w:w="2693" w:type="dxa"/>
          </w:tcPr>
          <w:p w14:paraId="73E65E5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7BD5F21" w14:textId="77777777" w:rsidR="00940027" w:rsidRDefault="00940027">
            <w:pPr>
              <w:pStyle w:val="OtherTableBody"/>
            </w:pPr>
            <w:r>
              <w:t>RA</w:t>
            </w:r>
          </w:p>
        </w:tc>
        <w:tc>
          <w:tcPr>
            <w:tcW w:w="3544" w:type="dxa"/>
          </w:tcPr>
          <w:p w14:paraId="66F77231" w14:textId="77777777" w:rsidR="00940027" w:rsidRDefault="00940027">
            <w:pPr>
              <w:pStyle w:val="OtherTableBody"/>
            </w:pPr>
            <w:r>
              <w:t>Racing</w:t>
            </w:r>
          </w:p>
        </w:tc>
      </w:tr>
      <w:tr w:rsidR="00940027" w14:paraId="6073E48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93331B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C074573" w14:textId="77777777" w:rsidR="00940027" w:rsidRDefault="00940027">
            <w:pPr>
              <w:pStyle w:val="OtherTableBody"/>
            </w:pPr>
            <w:r>
              <w:t>0429</w:t>
            </w:r>
          </w:p>
        </w:tc>
        <w:tc>
          <w:tcPr>
            <w:tcW w:w="2693" w:type="dxa"/>
          </w:tcPr>
          <w:p w14:paraId="0E000BF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2D6FB1D" w14:textId="77777777" w:rsidR="00940027" w:rsidRDefault="00940027">
            <w:pPr>
              <w:pStyle w:val="OtherTableBody"/>
            </w:pPr>
            <w:r>
              <w:t>SH</w:t>
            </w:r>
          </w:p>
        </w:tc>
        <w:tc>
          <w:tcPr>
            <w:tcW w:w="3544" w:type="dxa"/>
          </w:tcPr>
          <w:p w14:paraId="7C6C43D9" w14:textId="77777777" w:rsidR="00940027" w:rsidRDefault="00940027">
            <w:pPr>
              <w:pStyle w:val="OtherTableBody"/>
            </w:pPr>
            <w:r>
              <w:t>Show</w:t>
            </w:r>
          </w:p>
        </w:tc>
      </w:tr>
      <w:tr w:rsidR="00940027" w14:paraId="0AC0A69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911E85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F0AB296" w14:textId="77777777" w:rsidR="00940027" w:rsidRDefault="00940027">
            <w:pPr>
              <w:pStyle w:val="OtherTableBody"/>
            </w:pPr>
            <w:r>
              <w:t>0429</w:t>
            </w:r>
          </w:p>
        </w:tc>
        <w:tc>
          <w:tcPr>
            <w:tcW w:w="2693" w:type="dxa"/>
          </w:tcPr>
          <w:p w14:paraId="7871F6A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711A1BE" w14:textId="77777777" w:rsidR="00940027" w:rsidRDefault="00940027">
            <w:pPr>
              <w:pStyle w:val="OtherTableBody"/>
            </w:pPr>
            <w:r>
              <w:t>U</w:t>
            </w:r>
          </w:p>
        </w:tc>
        <w:tc>
          <w:tcPr>
            <w:tcW w:w="3544" w:type="dxa"/>
          </w:tcPr>
          <w:p w14:paraId="0A76CDC5" w14:textId="77777777" w:rsidR="00940027" w:rsidRDefault="00940027">
            <w:pPr>
              <w:pStyle w:val="OtherTableBody"/>
            </w:pPr>
            <w:r>
              <w:t>Unknown</w:t>
            </w:r>
          </w:p>
        </w:tc>
      </w:tr>
      <w:tr w:rsidR="00940027" w14:paraId="7D9D83A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BC3557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709" w:type="dxa"/>
          </w:tcPr>
          <w:p w14:paraId="2FB22D3E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2693" w:type="dxa"/>
          </w:tcPr>
          <w:p w14:paraId="617E5EC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Mode of Arrival Code</w:t>
            </w:r>
          </w:p>
        </w:tc>
        <w:tc>
          <w:tcPr>
            <w:tcW w:w="1701" w:type="dxa"/>
          </w:tcPr>
          <w:p w14:paraId="48075F3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3544" w:type="dxa"/>
          </w:tcPr>
          <w:p w14:paraId="5DDCE08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</w:tr>
      <w:tr w:rsidR="00940027" w14:paraId="3DEF8C4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ED1D41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72C1AE5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0430</w:t>
            </w:r>
          </w:p>
        </w:tc>
        <w:tc>
          <w:tcPr>
            <w:tcW w:w="2693" w:type="dxa"/>
          </w:tcPr>
          <w:p w14:paraId="0B4A772F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42CAFA7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</w:t>
            </w:r>
          </w:p>
        </w:tc>
        <w:tc>
          <w:tcPr>
            <w:tcW w:w="3544" w:type="dxa"/>
          </w:tcPr>
          <w:p w14:paraId="7FF6E65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Ambulance</w:t>
            </w:r>
          </w:p>
        </w:tc>
      </w:tr>
      <w:tr w:rsidR="00940027" w14:paraId="7406C20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9E505D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521EBE1C" w14:textId="77777777" w:rsidR="00940027" w:rsidRDefault="00940027">
            <w:pPr>
              <w:pStyle w:val="OtherTableBody"/>
            </w:pPr>
            <w:r>
              <w:t>0430</w:t>
            </w:r>
          </w:p>
        </w:tc>
        <w:tc>
          <w:tcPr>
            <w:tcW w:w="2693" w:type="dxa"/>
          </w:tcPr>
          <w:p w14:paraId="0070155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6EE4912" w14:textId="77777777" w:rsidR="00940027" w:rsidRDefault="00940027">
            <w:pPr>
              <w:pStyle w:val="OtherTableBody"/>
            </w:pPr>
            <w:r>
              <w:t>C</w:t>
            </w:r>
          </w:p>
        </w:tc>
        <w:tc>
          <w:tcPr>
            <w:tcW w:w="3544" w:type="dxa"/>
          </w:tcPr>
          <w:p w14:paraId="5E761B6B" w14:textId="77777777" w:rsidR="00940027" w:rsidRDefault="00940027">
            <w:pPr>
              <w:pStyle w:val="OtherTableBody"/>
            </w:pPr>
            <w:r>
              <w:t>Car</w:t>
            </w:r>
          </w:p>
        </w:tc>
      </w:tr>
      <w:tr w:rsidR="00940027" w14:paraId="78A4B87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24F089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D099EEF" w14:textId="77777777" w:rsidR="00940027" w:rsidRDefault="00940027">
            <w:pPr>
              <w:pStyle w:val="OtherTableBody"/>
            </w:pPr>
            <w:r>
              <w:t>0430</w:t>
            </w:r>
          </w:p>
        </w:tc>
        <w:tc>
          <w:tcPr>
            <w:tcW w:w="2693" w:type="dxa"/>
          </w:tcPr>
          <w:p w14:paraId="2523305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20304E0" w14:textId="77777777" w:rsidR="00940027" w:rsidRDefault="00940027">
            <w:pPr>
              <w:pStyle w:val="OtherTableBody"/>
            </w:pPr>
            <w:r>
              <w:t>F</w:t>
            </w:r>
          </w:p>
        </w:tc>
        <w:tc>
          <w:tcPr>
            <w:tcW w:w="3544" w:type="dxa"/>
          </w:tcPr>
          <w:p w14:paraId="58DEDBD7" w14:textId="77777777" w:rsidR="00940027" w:rsidRDefault="00940027">
            <w:pPr>
              <w:pStyle w:val="OtherTableBody"/>
            </w:pPr>
            <w:r>
              <w:t>On foot</w:t>
            </w:r>
          </w:p>
        </w:tc>
      </w:tr>
      <w:tr w:rsidR="00940027" w14:paraId="23D9106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245CCF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AD5768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0430</w:t>
            </w:r>
          </w:p>
        </w:tc>
        <w:tc>
          <w:tcPr>
            <w:tcW w:w="2693" w:type="dxa"/>
          </w:tcPr>
          <w:p w14:paraId="5A31CFF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4053C2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H</w:t>
            </w:r>
          </w:p>
        </w:tc>
        <w:tc>
          <w:tcPr>
            <w:tcW w:w="3544" w:type="dxa"/>
          </w:tcPr>
          <w:p w14:paraId="17E0BDA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Helicopter</w:t>
            </w:r>
          </w:p>
        </w:tc>
      </w:tr>
      <w:tr w:rsidR="00940027" w14:paraId="0E232BF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956291C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5974092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0430</w:t>
            </w:r>
          </w:p>
        </w:tc>
        <w:tc>
          <w:tcPr>
            <w:tcW w:w="2693" w:type="dxa"/>
          </w:tcPr>
          <w:p w14:paraId="538F681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F9A300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</w:t>
            </w:r>
          </w:p>
        </w:tc>
        <w:tc>
          <w:tcPr>
            <w:tcW w:w="3544" w:type="dxa"/>
          </w:tcPr>
          <w:p w14:paraId="193129F4" w14:textId="77777777" w:rsidR="00940027" w:rsidRDefault="00940027">
            <w:pPr>
              <w:pStyle w:val="OtherTableBody"/>
            </w:pPr>
            <w:r>
              <w:t>Other</w:t>
            </w:r>
          </w:p>
        </w:tc>
      </w:tr>
      <w:tr w:rsidR="00940027" w14:paraId="2BA1424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65A70A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6A0B347" w14:textId="77777777" w:rsidR="00940027" w:rsidRDefault="00940027">
            <w:pPr>
              <w:pStyle w:val="OtherTableBody"/>
            </w:pPr>
            <w:r>
              <w:t>0430</w:t>
            </w:r>
          </w:p>
        </w:tc>
        <w:tc>
          <w:tcPr>
            <w:tcW w:w="2693" w:type="dxa"/>
          </w:tcPr>
          <w:p w14:paraId="5E0A60F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F36CA15" w14:textId="77777777" w:rsidR="00940027" w:rsidRDefault="00940027">
            <w:pPr>
              <w:pStyle w:val="OtherTableBody"/>
            </w:pPr>
            <w:r>
              <w:t>P</w:t>
            </w:r>
          </w:p>
        </w:tc>
        <w:tc>
          <w:tcPr>
            <w:tcW w:w="3544" w:type="dxa"/>
          </w:tcPr>
          <w:p w14:paraId="03F3661E" w14:textId="77777777" w:rsidR="00940027" w:rsidRDefault="00940027">
            <w:pPr>
              <w:pStyle w:val="OtherTableBody"/>
            </w:pPr>
            <w:r>
              <w:t>Public Transport</w:t>
            </w:r>
          </w:p>
        </w:tc>
      </w:tr>
      <w:tr w:rsidR="00940027" w14:paraId="69C7157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477515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0774F84" w14:textId="77777777" w:rsidR="00940027" w:rsidRDefault="00940027">
            <w:pPr>
              <w:pStyle w:val="OtherTableBody"/>
            </w:pPr>
            <w:r>
              <w:t>0430</w:t>
            </w:r>
          </w:p>
        </w:tc>
        <w:tc>
          <w:tcPr>
            <w:tcW w:w="2693" w:type="dxa"/>
          </w:tcPr>
          <w:p w14:paraId="0C32528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195854D" w14:textId="77777777" w:rsidR="00940027" w:rsidRDefault="00940027">
            <w:pPr>
              <w:pStyle w:val="OtherTableBody"/>
            </w:pPr>
            <w:r>
              <w:t>U</w:t>
            </w:r>
          </w:p>
        </w:tc>
        <w:tc>
          <w:tcPr>
            <w:tcW w:w="3544" w:type="dxa"/>
          </w:tcPr>
          <w:p w14:paraId="6027968A" w14:textId="77777777" w:rsidR="00940027" w:rsidRDefault="00940027">
            <w:pPr>
              <w:pStyle w:val="OtherTableBody"/>
            </w:pPr>
            <w:r>
              <w:t>Unknown</w:t>
            </w:r>
          </w:p>
        </w:tc>
      </w:tr>
      <w:tr w:rsidR="00940027" w14:paraId="065F4A6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59003D3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50EF7DF5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0EC004B6" w14:textId="77777777" w:rsidR="00940027" w:rsidRDefault="00940027">
            <w:pPr>
              <w:pStyle w:val="OtherTableBody"/>
            </w:pPr>
            <w:r>
              <w:t>Recreational Drug Use Code</w:t>
            </w:r>
          </w:p>
        </w:tc>
        <w:tc>
          <w:tcPr>
            <w:tcW w:w="1701" w:type="dxa"/>
          </w:tcPr>
          <w:p w14:paraId="77817263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3C0E299D" w14:textId="77777777" w:rsidR="00940027" w:rsidRDefault="00940027">
            <w:pPr>
              <w:pStyle w:val="OtherTableBody"/>
            </w:pPr>
          </w:p>
        </w:tc>
      </w:tr>
      <w:tr w:rsidR="00940027" w14:paraId="5A23E46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0B4EC4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7D99B3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0431</w:t>
            </w:r>
          </w:p>
        </w:tc>
        <w:tc>
          <w:tcPr>
            <w:tcW w:w="2693" w:type="dxa"/>
          </w:tcPr>
          <w:p w14:paraId="4223652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2EBF4B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</w:t>
            </w:r>
          </w:p>
        </w:tc>
        <w:tc>
          <w:tcPr>
            <w:tcW w:w="3544" w:type="dxa"/>
          </w:tcPr>
          <w:p w14:paraId="1117D3C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Alcohol</w:t>
            </w:r>
          </w:p>
        </w:tc>
      </w:tr>
      <w:tr w:rsidR="00940027" w14:paraId="0854361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DFD902B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7390922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0431</w:t>
            </w:r>
          </w:p>
        </w:tc>
        <w:tc>
          <w:tcPr>
            <w:tcW w:w="2693" w:type="dxa"/>
          </w:tcPr>
          <w:p w14:paraId="0C445F9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613703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</w:t>
            </w:r>
          </w:p>
        </w:tc>
        <w:tc>
          <w:tcPr>
            <w:tcW w:w="3544" w:type="dxa"/>
          </w:tcPr>
          <w:p w14:paraId="22C55B8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Tobacco - chewed</w:t>
            </w:r>
          </w:p>
        </w:tc>
      </w:tr>
      <w:tr w:rsidR="00940027" w14:paraId="626EBF1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1AAC14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2EC4B25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0431</w:t>
            </w:r>
          </w:p>
        </w:tc>
        <w:tc>
          <w:tcPr>
            <w:tcW w:w="2693" w:type="dxa"/>
          </w:tcPr>
          <w:p w14:paraId="4AFB1B6F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1E584B0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K</w:t>
            </w:r>
          </w:p>
        </w:tc>
        <w:tc>
          <w:tcPr>
            <w:tcW w:w="3544" w:type="dxa"/>
          </w:tcPr>
          <w:p w14:paraId="3C429C3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Kava</w:t>
            </w:r>
          </w:p>
        </w:tc>
      </w:tr>
      <w:tr w:rsidR="00940027" w14:paraId="09E08E3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DA4E30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49A5E34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0431</w:t>
            </w:r>
          </w:p>
        </w:tc>
        <w:tc>
          <w:tcPr>
            <w:tcW w:w="2693" w:type="dxa"/>
          </w:tcPr>
          <w:p w14:paraId="7C0BDD1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E2CFF0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M</w:t>
            </w:r>
          </w:p>
        </w:tc>
        <w:tc>
          <w:tcPr>
            <w:tcW w:w="3544" w:type="dxa"/>
          </w:tcPr>
          <w:p w14:paraId="4F40F41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Marijuana</w:t>
            </w:r>
          </w:p>
        </w:tc>
      </w:tr>
      <w:tr w:rsidR="00940027" w14:paraId="29E7531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6BBA8FF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684F0524" w14:textId="77777777" w:rsidR="00940027" w:rsidRDefault="00940027">
            <w:pPr>
              <w:pStyle w:val="OtherTableBody"/>
            </w:pPr>
            <w:r>
              <w:t>0431</w:t>
            </w:r>
          </w:p>
        </w:tc>
        <w:tc>
          <w:tcPr>
            <w:tcW w:w="2693" w:type="dxa"/>
          </w:tcPr>
          <w:p w14:paraId="3A85335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3101EE0" w14:textId="77777777" w:rsidR="00940027" w:rsidRDefault="00940027">
            <w:pPr>
              <w:pStyle w:val="OtherTableBody"/>
            </w:pPr>
            <w:r>
              <w:t>O</w:t>
            </w:r>
          </w:p>
        </w:tc>
        <w:tc>
          <w:tcPr>
            <w:tcW w:w="3544" w:type="dxa"/>
          </w:tcPr>
          <w:p w14:paraId="3C7D31AB" w14:textId="77777777" w:rsidR="00940027" w:rsidRDefault="00940027">
            <w:pPr>
              <w:pStyle w:val="OtherTableBody"/>
            </w:pPr>
            <w:r>
              <w:t>Other</w:t>
            </w:r>
          </w:p>
        </w:tc>
      </w:tr>
      <w:tr w:rsidR="00940027" w14:paraId="76034F3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A6BC81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3E7E450" w14:textId="77777777" w:rsidR="00940027" w:rsidRDefault="00940027">
            <w:pPr>
              <w:pStyle w:val="OtherTableBody"/>
            </w:pPr>
            <w:r>
              <w:t>0431</w:t>
            </w:r>
          </w:p>
        </w:tc>
        <w:tc>
          <w:tcPr>
            <w:tcW w:w="2693" w:type="dxa"/>
          </w:tcPr>
          <w:p w14:paraId="722E8F4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F3A814F" w14:textId="77777777" w:rsidR="00940027" w:rsidRDefault="00940027">
            <w:pPr>
              <w:pStyle w:val="OtherTableBody"/>
            </w:pPr>
            <w:r>
              <w:t>T</w:t>
            </w:r>
          </w:p>
        </w:tc>
        <w:tc>
          <w:tcPr>
            <w:tcW w:w="3544" w:type="dxa"/>
          </w:tcPr>
          <w:p w14:paraId="027FA5AB" w14:textId="77777777" w:rsidR="00940027" w:rsidRDefault="00940027">
            <w:pPr>
              <w:pStyle w:val="OtherTableBody"/>
            </w:pPr>
            <w:r>
              <w:t>Tobacco - smoked</w:t>
            </w:r>
          </w:p>
        </w:tc>
      </w:tr>
      <w:tr w:rsidR="00940027" w14:paraId="2BB00EF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803A0E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E40318E" w14:textId="77777777" w:rsidR="00940027" w:rsidRDefault="00940027">
            <w:pPr>
              <w:pStyle w:val="OtherTableBody"/>
            </w:pPr>
            <w:r>
              <w:t>0431</w:t>
            </w:r>
          </w:p>
        </w:tc>
        <w:tc>
          <w:tcPr>
            <w:tcW w:w="2693" w:type="dxa"/>
          </w:tcPr>
          <w:p w14:paraId="3FB9EFA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B2A9B33" w14:textId="77777777" w:rsidR="00940027" w:rsidRDefault="00940027">
            <w:pPr>
              <w:pStyle w:val="OtherTableBody"/>
            </w:pPr>
            <w:r>
              <w:t>U</w:t>
            </w:r>
          </w:p>
        </w:tc>
        <w:tc>
          <w:tcPr>
            <w:tcW w:w="3544" w:type="dxa"/>
          </w:tcPr>
          <w:p w14:paraId="0C90D7B6" w14:textId="77777777" w:rsidR="00940027" w:rsidRDefault="00940027">
            <w:pPr>
              <w:pStyle w:val="OtherTableBody"/>
            </w:pPr>
            <w:r>
              <w:t>Unknown</w:t>
            </w:r>
          </w:p>
        </w:tc>
      </w:tr>
      <w:tr w:rsidR="00940027" w14:paraId="44A43F8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C3B4698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290FEA6B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62A0E35C" w14:textId="77777777" w:rsidR="00940027" w:rsidRDefault="00940027">
            <w:pPr>
              <w:pStyle w:val="OtherTableBody"/>
            </w:pPr>
            <w:r>
              <w:t>Admission Level of Care Code</w:t>
            </w:r>
          </w:p>
        </w:tc>
        <w:tc>
          <w:tcPr>
            <w:tcW w:w="1701" w:type="dxa"/>
          </w:tcPr>
          <w:p w14:paraId="513F2E1E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7FD90BBD" w14:textId="77777777" w:rsidR="00940027" w:rsidRDefault="00940027">
            <w:pPr>
              <w:pStyle w:val="OtherTableBody"/>
            </w:pPr>
          </w:p>
        </w:tc>
      </w:tr>
      <w:tr w:rsidR="00940027" w14:paraId="52BCD73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C251CC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6CE64EC" w14:textId="77777777" w:rsidR="00940027" w:rsidRDefault="00940027">
            <w:pPr>
              <w:pStyle w:val="OtherTableBody"/>
            </w:pPr>
            <w:r>
              <w:t>0432</w:t>
            </w:r>
          </w:p>
        </w:tc>
        <w:tc>
          <w:tcPr>
            <w:tcW w:w="2693" w:type="dxa"/>
          </w:tcPr>
          <w:p w14:paraId="17028F2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83B51DE" w14:textId="77777777" w:rsidR="00940027" w:rsidRDefault="00940027">
            <w:pPr>
              <w:pStyle w:val="OtherTableBody"/>
            </w:pPr>
            <w:r>
              <w:t>AC</w:t>
            </w:r>
          </w:p>
        </w:tc>
        <w:tc>
          <w:tcPr>
            <w:tcW w:w="3544" w:type="dxa"/>
          </w:tcPr>
          <w:p w14:paraId="76C0850A" w14:textId="77777777" w:rsidR="00940027" w:rsidRDefault="00940027">
            <w:pPr>
              <w:pStyle w:val="OtherTableBody"/>
            </w:pPr>
            <w:r>
              <w:t>Acute</w:t>
            </w:r>
          </w:p>
        </w:tc>
      </w:tr>
      <w:tr w:rsidR="00940027" w14:paraId="0F031A5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198C86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D4DAB9A" w14:textId="77777777" w:rsidR="00940027" w:rsidRDefault="00940027">
            <w:pPr>
              <w:pStyle w:val="OtherTableBody"/>
            </w:pPr>
            <w:r>
              <w:t>0432</w:t>
            </w:r>
          </w:p>
        </w:tc>
        <w:tc>
          <w:tcPr>
            <w:tcW w:w="2693" w:type="dxa"/>
          </w:tcPr>
          <w:p w14:paraId="37BD210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DA869C5" w14:textId="77777777" w:rsidR="00940027" w:rsidRDefault="00940027">
            <w:pPr>
              <w:pStyle w:val="OtherTableBody"/>
            </w:pPr>
            <w:r>
              <w:t>CH</w:t>
            </w:r>
          </w:p>
        </w:tc>
        <w:tc>
          <w:tcPr>
            <w:tcW w:w="3544" w:type="dxa"/>
          </w:tcPr>
          <w:p w14:paraId="70EEAA2B" w14:textId="77777777" w:rsidR="00940027" w:rsidRDefault="00940027">
            <w:pPr>
              <w:pStyle w:val="OtherTableBody"/>
            </w:pPr>
            <w:r>
              <w:t>Chronic</w:t>
            </w:r>
          </w:p>
        </w:tc>
      </w:tr>
      <w:tr w:rsidR="00940027" w14:paraId="1EB4963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516A36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086419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0432</w:t>
            </w:r>
          </w:p>
        </w:tc>
        <w:tc>
          <w:tcPr>
            <w:tcW w:w="2693" w:type="dxa"/>
          </w:tcPr>
          <w:p w14:paraId="498EFBAC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D59C9B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CO</w:t>
            </w:r>
          </w:p>
        </w:tc>
        <w:tc>
          <w:tcPr>
            <w:tcW w:w="3544" w:type="dxa"/>
          </w:tcPr>
          <w:p w14:paraId="489BDE8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Comatose</w:t>
            </w:r>
          </w:p>
        </w:tc>
      </w:tr>
      <w:tr w:rsidR="00940027" w14:paraId="181D9C8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0F4A10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13D1DDC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0432</w:t>
            </w:r>
          </w:p>
        </w:tc>
        <w:tc>
          <w:tcPr>
            <w:tcW w:w="2693" w:type="dxa"/>
          </w:tcPr>
          <w:p w14:paraId="75363EDC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D166BC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CR</w:t>
            </w:r>
          </w:p>
        </w:tc>
        <w:tc>
          <w:tcPr>
            <w:tcW w:w="3544" w:type="dxa"/>
          </w:tcPr>
          <w:p w14:paraId="20312322" w14:textId="77777777" w:rsidR="00940027" w:rsidRDefault="00940027">
            <w:pPr>
              <w:pStyle w:val="OtherTableBody"/>
            </w:pPr>
            <w:r>
              <w:t>Critical</w:t>
            </w:r>
          </w:p>
        </w:tc>
      </w:tr>
      <w:tr w:rsidR="00940027" w14:paraId="51F283E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30AC45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F1AA9D4" w14:textId="77777777" w:rsidR="00940027" w:rsidRDefault="00940027">
            <w:pPr>
              <w:pStyle w:val="OtherTableBody"/>
            </w:pPr>
            <w:r>
              <w:t>0432</w:t>
            </w:r>
          </w:p>
        </w:tc>
        <w:tc>
          <w:tcPr>
            <w:tcW w:w="2693" w:type="dxa"/>
          </w:tcPr>
          <w:p w14:paraId="0CF1DF4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60FF958" w14:textId="77777777" w:rsidR="00940027" w:rsidRDefault="00940027">
            <w:pPr>
              <w:pStyle w:val="OtherTableBody"/>
            </w:pPr>
            <w:r>
              <w:t>IM</w:t>
            </w:r>
          </w:p>
        </w:tc>
        <w:tc>
          <w:tcPr>
            <w:tcW w:w="3544" w:type="dxa"/>
          </w:tcPr>
          <w:p w14:paraId="1DDD682F" w14:textId="77777777" w:rsidR="00940027" w:rsidRDefault="00940027">
            <w:pPr>
              <w:pStyle w:val="OtherTableBody"/>
            </w:pPr>
            <w:r>
              <w:t>Improved</w:t>
            </w:r>
          </w:p>
        </w:tc>
      </w:tr>
      <w:tr w:rsidR="00940027" w14:paraId="293F769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FBC056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B28D068" w14:textId="77777777" w:rsidR="00940027" w:rsidRDefault="00940027">
            <w:pPr>
              <w:pStyle w:val="OtherTableBody"/>
            </w:pPr>
            <w:r>
              <w:t>0432</w:t>
            </w:r>
          </w:p>
        </w:tc>
        <w:tc>
          <w:tcPr>
            <w:tcW w:w="2693" w:type="dxa"/>
          </w:tcPr>
          <w:p w14:paraId="77D00D4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39970E6" w14:textId="77777777" w:rsidR="00940027" w:rsidRDefault="00940027">
            <w:pPr>
              <w:pStyle w:val="OtherTableBody"/>
            </w:pPr>
            <w:r>
              <w:t>MO</w:t>
            </w:r>
          </w:p>
        </w:tc>
        <w:tc>
          <w:tcPr>
            <w:tcW w:w="3544" w:type="dxa"/>
          </w:tcPr>
          <w:p w14:paraId="308CEBD1" w14:textId="77777777" w:rsidR="00940027" w:rsidRDefault="00940027">
            <w:pPr>
              <w:pStyle w:val="OtherTableBody"/>
            </w:pPr>
            <w:r>
              <w:t>Moribund</w:t>
            </w:r>
          </w:p>
        </w:tc>
      </w:tr>
      <w:tr w:rsidR="00940027" w14:paraId="053DE84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2B615AB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1E69F02E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612FCAE2" w14:textId="77777777" w:rsidR="00940027" w:rsidRDefault="00940027">
            <w:pPr>
              <w:pStyle w:val="OtherTableBody"/>
            </w:pPr>
            <w:r>
              <w:t>Precaution Code</w:t>
            </w:r>
          </w:p>
        </w:tc>
        <w:tc>
          <w:tcPr>
            <w:tcW w:w="1701" w:type="dxa"/>
          </w:tcPr>
          <w:p w14:paraId="01873D76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3C4D86EC" w14:textId="77777777" w:rsidR="00940027" w:rsidRDefault="00940027">
            <w:pPr>
              <w:pStyle w:val="OtherTableBody"/>
            </w:pPr>
          </w:p>
        </w:tc>
      </w:tr>
      <w:tr w:rsidR="00940027" w14:paraId="76CDE5E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30490E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1370491" w14:textId="77777777" w:rsidR="00940027" w:rsidRDefault="00940027">
            <w:pPr>
              <w:pStyle w:val="OtherTableBody"/>
            </w:pPr>
            <w:r>
              <w:t>0433</w:t>
            </w:r>
          </w:p>
        </w:tc>
        <w:tc>
          <w:tcPr>
            <w:tcW w:w="2693" w:type="dxa"/>
          </w:tcPr>
          <w:p w14:paraId="46B7200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A551903" w14:textId="77777777" w:rsidR="00940027" w:rsidRDefault="00940027">
            <w:pPr>
              <w:pStyle w:val="OtherTableBody"/>
            </w:pPr>
            <w:r>
              <w:t>A</w:t>
            </w:r>
          </w:p>
        </w:tc>
        <w:tc>
          <w:tcPr>
            <w:tcW w:w="3544" w:type="dxa"/>
          </w:tcPr>
          <w:p w14:paraId="2DAD922F" w14:textId="77777777" w:rsidR="00940027" w:rsidRDefault="00940027">
            <w:pPr>
              <w:pStyle w:val="OtherTableBody"/>
            </w:pPr>
            <w:r>
              <w:t>Aggressive</w:t>
            </w:r>
          </w:p>
        </w:tc>
      </w:tr>
      <w:tr w:rsidR="00940027" w14:paraId="0B27194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3FA683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87C41DF" w14:textId="77777777" w:rsidR="00940027" w:rsidRDefault="00940027">
            <w:pPr>
              <w:pStyle w:val="OtherTableBody"/>
            </w:pPr>
            <w:r>
              <w:t>0433</w:t>
            </w:r>
          </w:p>
        </w:tc>
        <w:tc>
          <w:tcPr>
            <w:tcW w:w="2693" w:type="dxa"/>
          </w:tcPr>
          <w:p w14:paraId="61F7DD9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CFC613C" w14:textId="77777777" w:rsidR="00940027" w:rsidRDefault="00940027">
            <w:pPr>
              <w:pStyle w:val="OtherTableBody"/>
            </w:pPr>
            <w:r>
              <w:t>B</w:t>
            </w:r>
          </w:p>
        </w:tc>
        <w:tc>
          <w:tcPr>
            <w:tcW w:w="3544" w:type="dxa"/>
          </w:tcPr>
          <w:p w14:paraId="792B3F44" w14:textId="77777777" w:rsidR="00940027" w:rsidRDefault="00940027">
            <w:pPr>
              <w:pStyle w:val="OtherTableBody"/>
            </w:pPr>
            <w:r>
              <w:t>Blind</w:t>
            </w:r>
          </w:p>
        </w:tc>
      </w:tr>
      <w:tr w:rsidR="00940027" w14:paraId="272D685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60273B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71E1E07" w14:textId="77777777" w:rsidR="00940027" w:rsidRDefault="00940027">
            <w:pPr>
              <w:pStyle w:val="OtherTableBody"/>
            </w:pPr>
            <w:r>
              <w:t>0433</w:t>
            </w:r>
          </w:p>
        </w:tc>
        <w:tc>
          <w:tcPr>
            <w:tcW w:w="2693" w:type="dxa"/>
          </w:tcPr>
          <w:p w14:paraId="3972D7C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5CC899F" w14:textId="77777777" w:rsidR="00940027" w:rsidRDefault="00940027">
            <w:pPr>
              <w:pStyle w:val="OtherTableBody"/>
            </w:pPr>
            <w:r>
              <w:t>C</w:t>
            </w:r>
          </w:p>
        </w:tc>
        <w:tc>
          <w:tcPr>
            <w:tcW w:w="3544" w:type="dxa"/>
          </w:tcPr>
          <w:p w14:paraId="12C83F34" w14:textId="77777777" w:rsidR="00940027" w:rsidRDefault="00940027">
            <w:pPr>
              <w:pStyle w:val="OtherTableBody"/>
            </w:pPr>
            <w:r>
              <w:t>Confused</w:t>
            </w:r>
          </w:p>
        </w:tc>
      </w:tr>
      <w:tr w:rsidR="00940027" w14:paraId="12BDB8D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40878C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40EDD83" w14:textId="77777777" w:rsidR="00940027" w:rsidRDefault="00940027">
            <w:pPr>
              <w:pStyle w:val="OtherTableBody"/>
            </w:pPr>
            <w:r>
              <w:t>0433</w:t>
            </w:r>
          </w:p>
        </w:tc>
        <w:tc>
          <w:tcPr>
            <w:tcW w:w="2693" w:type="dxa"/>
          </w:tcPr>
          <w:p w14:paraId="6954B54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1BBDBC1" w14:textId="77777777" w:rsidR="00940027" w:rsidRDefault="00940027">
            <w:pPr>
              <w:pStyle w:val="OtherTableBody"/>
            </w:pPr>
            <w:r>
              <w:t>D</w:t>
            </w:r>
          </w:p>
        </w:tc>
        <w:tc>
          <w:tcPr>
            <w:tcW w:w="3544" w:type="dxa"/>
          </w:tcPr>
          <w:p w14:paraId="4EEA6F54" w14:textId="77777777" w:rsidR="00940027" w:rsidRDefault="00940027">
            <w:pPr>
              <w:pStyle w:val="OtherTableBody"/>
            </w:pPr>
            <w:r>
              <w:t>Deaf</w:t>
            </w:r>
          </w:p>
        </w:tc>
      </w:tr>
      <w:tr w:rsidR="00940027" w14:paraId="6205D66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369DDD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F7035A1" w14:textId="77777777" w:rsidR="00940027" w:rsidRDefault="00940027">
            <w:pPr>
              <w:pStyle w:val="OtherTableBody"/>
            </w:pPr>
            <w:r>
              <w:t>0433</w:t>
            </w:r>
          </w:p>
        </w:tc>
        <w:tc>
          <w:tcPr>
            <w:tcW w:w="2693" w:type="dxa"/>
          </w:tcPr>
          <w:p w14:paraId="6EC647F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7C4A155" w14:textId="77777777" w:rsidR="00940027" w:rsidRDefault="00940027">
            <w:pPr>
              <w:pStyle w:val="OtherTableBody"/>
            </w:pPr>
            <w:r>
              <w:t>I</w:t>
            </w:r>
          </w:p>
        </w:tc>
        <w:tc>
          <w:tcPr>
            <w:tcW w:w="3544" w:type="dxa"/>
          </w:tcPr>
          <w:p w14:paraId="5D6E0D6C" w14:textId="77777777" w:rsidR="00940027" w:rsidRDefault="00940027">
            <w:pPr>
              <w:pStyle w:val="OtherTableBody"/>
            </w:pPr>
            <w:r>
              <w:t>On IV</w:t>
            </w:r>
          </w:p>
        </w:tc>
      </w:tr>
      <w:tr w:rsidR="00940027" w14:paraId="1D2F3FD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4FE218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4590D29" w14:textId="77777777" w:rsidR="00940027" w:rsidRDefault="00940027">
            <w:pPr>
              <w:pStyle w:val="OtherTableBody"/>
            </w:pPr>
            <w:r>
              <w:t>0433</w:t>
            </w:r>
          </w:p>
        </w:tc>
        <w:tc>
          <w:tcPr>
            <w:tcW w:w="2693" w:type="dxa"/>
          </w:tcPr>
          <w:p w14:paraId="175AC4E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0416249" w14:textId="77777777" w:rsidR="00940027" w:rsidRDefault="00940027">
            <w:pPr>
              <w:pStyle w:val="OtherTableBody"/>
            </w:pPr>
            <w:r>
              <w:t>N</w:t>
            </w:r>
          </w:p>
        </w:tc>
        <w:tc>
          <w:tcPr>
            <w:tcW w:w="3544" w:type="dxa"/>
          </w:tcPr>
          <w:p w14:paraId="3764481D" w14:textId="77777777" w:rsidR="00940027" w:rsidRDefault="00940027">
            <w:pPr>
              <w:pStyle w:val="OtherTableBody"/>
            </w:pPr>
            <w:r>
              <w:t>_No-code_ (i.e. Do not resuscitate)</w:t>
            </w:r>
          </w:p>
        </w:tc>
      </w:tr>
      <w:tr w:rsidR="00940027" w14:paraId="400F24F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8B1545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5FCF4F5" w14:textId="77777777" w:rsidR="00940027" w:rsidRDefault="00940027">
            <w:pPr>
              <w:pStyle w:val="OtherTableBody"/>
            </w:pPr>
            <w:r>
              <w:t>0433</w:t>
            </w:r>
          </w:p>
        </w:tc>
        <w:tc>
          <w:tcPr>
            <w:tcW w:w="2693" w:type="dxa"/>
          </w:tcPr>
          <w:p w14:paraId="544E17B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2EFE673" w14:textId="77777777" w:rsidR="00940027" w:rsidRDefault="00940027">
            <w:pPr>
              <w:pStyle w:val="OtherTableBody"/>
            </w:pPr>
            <w:r>
              <w:t>O</w:t>
            </w:r>
          </w:p>
        </w:tc>
        <w:tc>
          <w:tcPr>
            <w:tcW w:w="3544" w:type="dxa"/>
          </w:tcPr>
          <w:p w14:paraId="58689B00" w14:textId="77777777" w:rsidR="00940027" w:rsidRDefault="00940027">
            <w:pPr>
              <w:pStyle w:val="OtherTableBody"/>
            </w:pPr>
            <w:r>
              <w:t>Other</w:t>
            </w:r>
          </w:p>
        </w:tc>
      </w:tr>
      <w:tr w:rsidR="00940027" w14:paraId="49F8BAD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009188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7FDD65F" w14:textId="77777777" w:rsidR="00940027" w:rsidRDefault="00940027">
            <w:pPr>
              <w:pStyle w:val="OtherTableBody"/>
            </w:pPr>
            <w:r>
              <w:t>0433</w:t>
            </w:r>
          </w:p>
        </w:tc>
        <w:tc>
          <w:tcPr>
            <w:tcW w:w="2693" w:type="dxa"/>
          </w:tcPr>
          <w:p w14:paraId="0015B54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BD76809" w14:textId="77777777" w:rsidR="00940027" w:rsidRDefault="00940027">
            <w:pPr>
              <w:pStyle w:val="OtherTableBody"/>
            </w:pPr>
            <w:r>
              <w:t>P</w:t>
            </w:r>
          </w:p>
        </w:tc>
        <w:tc>
          <w:tcPr>
            <w:tcW w:w="3544" w:type="dxa"/>
          </w:tcPr>
          <w:p w14:paraId="71BF10E9" w14:textId="77777777" w:rsidR="00940027" w:rsidRDefault="00940027">
            <w:pPr>
              <w:pStyle w:val="OtherTableBody"/>
            </w:pPr>
            <w:r>
              <w:t>Paraplegic</w:t>
            </w:r>
          </w:p>
        </w:tc>
      </w:tr>
      <w:tr w:rsidR="00940027" w14:paraId="4410DA5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624E89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0FB5620" w14:textId="77777777" w:rsidR="00940027" w:rsidRDefault="00940027">
            <w:pPr>
              <w:pStyle w:val="OtherTableBody"/>
            </w:pPr>
            <w:r>
              <w:t>0433</w:t>
            </w:r>
          </w:p>
        </w:tc>
        <w:tc>
          <w:tcPr>
            <w:tcW w:w="2693" w:type="dxa"/>
          </w:tcPr>
          <w:p w14:paraId="3523D3B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A7E7910" w14:textId="77777777" w:rsidR="00940027" w:rsidRDefault="00940027">
            <w:pPr>
              <w:pStyle w:val="OtherTableBody"/>
            </w:pPr>
            <w:r>
              <w:t>U</w:t>
            </w:r>
          </w:p>
        </w:tc>
        <w:tc>
          <w:tcPr>
            <w:tcW w:w="3544" w:type="dxa"/>
          </w:tcPr>
          <w:p w14:paraId="20F72345" w14:textId="77777777" w:rsidR="00940027" w:rsidRDefault="00940027">
            <w:pPr>
              <w:pStyle w:val="OtherTableBody"/>
            </w:pPr>
            <w:r>
              <w:t>Unknown</w:t>
            </w:r>
          </w:p>
        </w:tc>
      </w:tr>
      <w:tr w:rsidR="00940027" w14:paraId="63C251F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595385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709" w:type="dxa"/>
          </w:tcPr>
          <w:p w14:paraId="58A00BD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2693" w:type="dxa"/>
          </w:tcPr>
          <w:p w14:paraId="0EF24E6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Patient Condition Code</w:t>
            </w:r>
          </w:p>
        </w:tc>
        <w:tc>
          <w:tcPr>
            <w:tcW w:w="1701" w:type="dxa"/>
          </w:tcPr>
          <w:p w14:paraId="00B7B55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3544" w:type="dxa"/>
          </w:tcPr>
          <w:p w14:paraId="22B3B8B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</w:tr>
      <w:tr w:rsidR="00940027" w14:paraId="6C8A7AF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0CE93D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000B201D" w14:textId="77777777" w:rsidR="00940027" w:rsidRDefault="00940027">
            <w:pPr>
              <w:pStyle w:val="OtherTableBody"/>
            </w:pPr>
            <w:r>
              <w:t>0434</w:t>
            </w:r>
          </w:p>
        </w:tc>
        <w:tc>
          <w:tcPr>
            <w:tcW w:w="2693" w:type="dxa"/>
          </w:tcPr>
          <w:p w14:paraId="45DBAD0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78AFEF5" w14:textId="77777777" w:rsidR="00940027" w:rsidRDefault="00940027">
            <w:pPr>
              <w:pStyle w:val="OtherTableBody"/>
            </w:pPr>
            <w:r>
              <w:t>A</w:t>
            </w:r>
          </w:p>
        </w:tc>
        <w:tc>
          <w:tcPr>
            <w:tcW w:w="3544" w:type="dxa"/>
          </w:tcPr>
          <w:p w14:paraId="4A63AA56" w14:textId="77777777" w:rsidR="00940027" w:rsidRDefault="00940027">
            <w:pPr>
              <w:pStyle w:val="OtherTableBody"/>
            </w:pPr>
            <w:r>
              <w:t>Satisfactory</w:t>
            </w:r>
          </w:p>
        </w:tc>
      </w:tr>
      <w:tr w:rsidR="00940027" w14:paraId="23AF102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79C016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6EF1573" w14:textId="77777777" w:rsidR="00940027" w:rsidRDefault="00940027">
            <w:pPr>
              <w:pStyle w:val="OtherTableBody"/>
            </w:pPr>
            <w:r>
              <w:t>0434</w:t>
            </w:r>
          </w:p>
        </w:tc>
        <w:tc>
          <w:tcPr>
            <w:tcW w:w="2693" w:type="dxa"/>
          </w:tcPr>
          <w:p w14:paraId="2D16C3B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D5FA670" w14:textId="77777777" w:rsidR="00940027" w:rsidRDefault="00940027">
            <w:pPr>
              <w:pStyle w:val="OtherTableBody"/>
            </w:pPr>
            <w:r>
              <w:t>C</w:t>
            </w:r>
          </w:p>
        </w:tc>
        <w:tc>
          <w:tcPr>
            <w:tcW w:w="3544" w:type="dxa"/>
          </w:tcPr>
          <w:p w14:paraId="3980F7CC" w14:textId="77777777" w:rsidR="00940027" w:rsidRDefault="00940027">
            <w:pPr>
              <w:pStyle w:val="OtherTableBody"/>
            </w:pPr>
            <w:r>
              <w:t>Critical</w:t>
            </w:r>
          </w:p>
        </w:tc>
      </w:tr>
      <w:tr w:rsidR="00940027" w14:paraId="2F30F6F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E0C314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4CAC9E9" w14:textId="77777777" w:rsidR="00940027" w:rsidRDefault="00940027">
            <w:pPr>
              <w:pStyle w:val="OtherTableBody"/>
            </w:pPr>
            <w:r>
              <w:t>0434</w:t>
            </w:r>
          </w:p>
        </w:tc>
        <w:tc>
          <w:tcPr>
            <w:tcW w:w="2693" w:type="dxa"/>
          </w:tcPr>
          <w:p w14:paraId="72B098B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BDF1FE8" w14:textId="77777777" w:rsidR="00940027" w:rsidRDefault="00940027">
            <w:pPr>
              <w:pStyle w:val="OtherTableBody"/>
            </w:pPr>
            <w:r>
              <w:t>O</w:t>
            </w:r>
          </w:p>
        </w:tc>
        <w:tc>
          <w:tcPr>
            <w:tcW w:w="3544" w:type="dxa"/>
          </w:tcPr>
          <w:p w14:paraId="39D8047D" w14:textId="77777777" w:rsidR="00940027" w:rsidRDefault="00940027">
            <w:pPr>
              <w:pStyle w:val="OtherTableBody"/>
            </w:pPr>
            <w:r>
              <w:t>Other</w:t>
            </w:r>
          </w:p>
        </w:tc>
      </w:tr>
      <w:tr w:rsidR="00940027" w14:paraId="1D99C9C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47F4D7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2CC22CE" w14:textId="77777777" w:rsidR="00940027" w:rsidRDefault="00940027">
            <w:pPr>
              <w:pStyle w:val="OtherTableBody"/>
            </w:pPr>
            <w:r>
              <w:t>0434</w:t>
            </w:r>
          </w:p>
        </w:tc>
        <w:tc>
          <w:tcPr>
            <w:tcW w:w="2693" w:type="dxa"/>
          </w:tcPr>
          <w:p w14:paraId="0C5FF86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8C855E9" w14:textId="77777777" w:rsidR="00940027" w:rsidRDefault="00940027">
            <w:pPr>
              <w:pStyle w:val="OtherTableBody"/>
            </w:pPr>
            <w:r>
              <w:t>P</w:t>
            </w:r>
          </w:p>
        </w:tc>
        <w:tc>
          <w:tcPr>
            <w:tcW w:w="3544" w:type="dxa"/>
          </w:tcPr>
          <w:p w14:paraId="1894C016" w14:textId="77777777" w:rsidR="00940027" w:rsidRDefault="00940027">
            <w:pPr>
              <w:pStyle w:val="OtherTableBody"/>
            </w:pPr>
            <w:r>
              <w:t>Poor</w:t>
            </w:r>
          </w:p>
        </w:tc>
      </w:tr>
      <w:tr w:rsidR="00940027" w14:paraId="6DEFD04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FDFDE6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A648F01" w14:textId="77777777" w:rsidR="00940027" w:rsidRDefault="00940027">
            <w:pPr>
              <w:pStyle w:val="OtherTableBody"/>
            </w:pPr>
            <w:r>
              <w:t>0434</w:t>
            </w:r>
          </w:p>
        </w:tc>
        <w:tc>
          <w:tcPr>
            <w:tcW w:w="2693" w:type="dxa"/>
          </w:tcPr>
          <w:p w14:paraId="3ECEF4E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4970097" w14:textId="77777777" w:rsidR="00940027" w:rsidRDefault="00940027">
            <w:pPr>
              <w:pStyle w:val="OtherTableBody"/>
            </w:pPr>
            <w:r>
              <w:t>S</w:t>
            </w:r>
          </w:p>
        </w:tc>
        <w:tc>
          <w:tcPr>
            <w:tcW w:w="3544" w:type="dxa"/>
          </w:tcPr>
          <w:p w14:paraId="4FFE6830" w14:textId="77777777" w:rsidR="00940027" w:rsidRDefault="00940027">
            <w:pPr>
              <w:pStyle w:val="OtherTableBody"/>
            </w:pPr>
            <w:r>
              <w:t>Stable</w:t>
            </w:r>
          </w:p>
        </w:tc>
      </w:tr>
      <w:tr w:rsidR="00940027" w14:paraId="6FDA2B3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41621A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0154F26" w14:textId="77777777" w:rsidR="00940027" w:rsidRDefault="00940027">
            <w:pPr>
              <w:pStyle w:val="OtherTableBody"/>
            </w:pPr>
            <w:r>
              <w:t>0434</w:t>
            </w:r>
          </w:p>
        </w:tc>
        <w:tc>
          <w:tcPr>
            <w:tcW w:w="2693" w:type="dxa"/>
          </w:tcPr>
          <w:p w14:paraId="4C8A0B9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6EC89AF" w14:textId="77777777" w:rsidR="00940027" w:rsidRDefault="00940027">
            <w:pPr>
              <w:pStyle w:val="OtherTableBody"/>
            </w:pPr>
            <w:r>
              <w:t>U</w:t>
            </w:r>
          </w:p>
        </w:tc>
        <w:tc>
          <w:tcPr>
            <w:tcW w:w="3544" w:type="dxa"/>
          </w:tcPr>
          <w:p w14:paraId="1B6AEB86" w14:textId="77777777" w:rsidR="00940027" w:rsidRDefault="00940027">
            <w:pPr>
              <w:pStyle w:val="OtherTableBody"/>
            </w:pPr>
            <w:r>
              <w:t>Unknown</w:t>
            </w:r>
          </w:p>
        </w:tc>
      </w:tr>
      <w:tr w:rsidR="00940027" w14:paraId="62A6B74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FB83439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78B8295F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4C182A55" w14:textId="77777777" w:rsidR="00940027" w:rsidRDefault="00940027">
            <w:pPr>
              <w:pStyle w:val="OtherTableBody"/>
            </w:pPr>
            <w:r>
              <w:t>Advance Directive Code</w:t>
            </w:r>
          </w:p>
        </w:tc>
        <w:tc>
          <w:tcPr>
            <w:tcW w:w="1701" w:type="dxa"/>
          </w:tcPr>
          <w:p w14:paraId="561CCC6E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29DB71BA" w14:textId="77777777" w:rsidR="00940027" w:rsidRDefault="00940027">
            <w:pPr>
              <w:pStyle w:val="OtherTableBody"/>
            </w:pPr>
          </w:p>
        </w:tc>
      </w:tr>
      <w:tr w:rsidR="00940027" w14:paraId="4E0BED1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0D1D5F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D094C66" w14:textId="77777777" w:rsidR="00940027" w:rsidRDefault="00940027">
            <w:pPr>
              <w:pStyle w:val="OtherTableBody"/>
            </w:pPr>
            <w:r>
              <w:t>0435</w:t>
            </w:r>
          </w:p>
        </w:tc>
        <w:tc>
          <w:tcPr>
            <w:tcW w:w="2693" w:type="dxa"/>
          </w:tcPr>
          <w:p w14:paraId="68C4DAB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3069908" w14:textId="77777777" w:rsidR="00940027" w:rsidRDefault="00940027">
            <w:pPr>
              <w:pStyle w:val="OtherTableBody"/>
            </w:pPr>
            <w:r>
              <w:t>DNR</w:t>
            </w:r>
          </w:p>
        </w:tc>
        <w:tc>
          <w:tcPr>
            <w:tcW w:w="3544" w:type="dxa"/>
          </w:tcPr>
          <w:p w14:paraId="0F29B4DB" w14:textId="77777777" w:rsidR="00940027" w:rsidRDefault="00940027">
            <w:pPr>
              <w:pStyle w:val="OtherTableBody"/>
            </w:pPr>
            <w:r>
              <w:t>Do not resuscitate</w:t>
            </w:r>
          </w:p>
        </w:tc>
      </w:tr>
      <w:tr w:rsidR="00940027" w14:paraId="2C61A27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A9308F5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35CB8009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5AFBBBB9" w14:textId="77777777" w:rsidR="00940027" w:rsidRDefault="00940027">
            <w:pPr>
              <w:pStyle w:val="OtherTableBody"/>
            </w:pPr>
            <w:r>
              <w:t>Sensitivity to Causative Agent Code</w:t>
            </w:r>
          </w:p>
        </w:tc>
        <w:tc>
          <w:tcPr>
            <w:tcW w:w="1701" w:type="dxa"/>
          </w:tcPr>
          <w:p w14:paraId="065D9BFA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50356B49" w14:textId="77777777" w:rsidR="00940027" w:rsidRDefault="00940027">
            <w:pPr>
              <w:pStyle w:val="OtherTableBody"/>
            </w:pPr>
          </w:p>
        </w:tc>
      </w:tr>
      <w:tr w:rsidR="00940027" w14:paraId="6C4E440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8A28BF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EE1642B" w14:textId="77777777" w:rsidR="00940027" w:rsidRDefault="00940027">
            <w:pPr>
              <w:pStyle w:val="OtherTableBody"/>
            </w:pPr>
            <w:r>
              <w:t>0436</w:t>
            </w:r>
          </w:p>
        </w:tc>
        <w:tc>
          <w:tcPr>
            <w:tcW w:w="2693" w:type="dxa"/>
          </w:tcPr>
          <w:p w14:paraId="37CC97B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EE630DC" w14:textId="77777777" w:rsidR="00940027" w:rsidRDefault="00940027">
            <w:pPr>
              <w:pStyle w:val="OtherTableBody"/>
            </w:pPr>
            <w:r>
              <w:t>AD</w:t>
            </w:r>
          </w:p>
        </w:tc>
        <w:tc>
          <w:tcPr>
            <w:tcW w:w="3544" w:type="dxa"/>
          </w:tcPr>
          <w:p w14:paraId="1FED43C9" w14:textId="77777777" w:rsidR="00940027" w:rsidRDefault="00940027">
            <w:pPr>
              <w:pStyle w:val="OtherTableBody"/>
            </w:pPr>
            <w:r>
              <w:t>Adverse Reaction (Not otherwise classified)</w:t>
            </w:r>
          </w:p>
        </w:tc>
      </w:tr>
      <w:tr w:rsidR="00940027" w14:paraId="3A4B74A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194510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1F551E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0436</w:t>
            </w:r>
          </w:p>
        </w:tc>
        <w:tc>
          <w:tcPr>
            <w:tcW w:w="2693" w:type="dxa"/>
          </w:tcPr>
          <w:p w14:paraId="3B532ADC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0A0190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AL</w:t>
            </w:r>
          </w:p>
        </w:tc>
        <w:tc>
          <w:tcPr>
            <w:tcW w:w="3544" w:type="dxa"/>
          </w:tcPr>
          <w:p w14:paraId="18EC3F7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Allergy</w:t>
            </w:r>
          </w:p>
        </w:tc>
      </w:tr>
      <w:tr w:rsidR="00940027" w14:paraId="6749E30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BC5EC8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7310342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0436</w:t>
            </w:r>
          </w:p>
        </w:tc>
        <w:tc>
          <w:tcPr>
            <w:tcW w:w="2693" w:type="dxa"/>
          </w:tcPr>
          <w:p w14:paraId="4FADF46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5F86798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CT</w:t>
            </w:r>
          </w:p>
        </w:tc>
        <w:tc>
          <w:tcPr>
            <w:tcW w:w="3544" w:type="dxa"/>
          </w:tcPr>
          <w:p w14:paraId="44F0DC8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Contraindication</w:t>
            </w:r>
          </w:p>
        </w:tc>
      </w:tr>
      <w:tr w:rsidR="00940027" w14:paraId="7F43E43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896E978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7087725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0436</w:t>
            </w:r>
          </w:p>
        </w:tc>
        <w:tc>
          <w:tcPr>
            <w:tcW w:w="2693" w:type="dxa"/>
          </w:tcPr>
          <w:p w14:paraId="173A53F7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33B3F4F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IN</w:t>
            </w:r>
          </w:p>
        </w:tc>
        <w:tc>
          <w:tcPr>
            <w:tcW w:w="3544" w:type="dxa"/>
          </w:tcPr>
          <w:p w14:paraId="19CA419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Intolerance</w:t>
            </w:r>
          </w:p>
        </w:tc>
      </w:tr>
      <w:tr w:rsidR="00940027" w14:paraId="2BF0F21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A98384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709" w:type="dxa"/>
          </w:tcPr>
          <w:p w14:paraId="6CB3CB2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2693" w:type="dxa"/>
          </w:tcPr>
          <w:p w14:paraId="48850BA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Alert Device Code</w:t>
            </w:r>
          </w:p>
        </w:tc>
        <w:tc>
          <w:tcPr>
            <w:tcW w:w="1701" w:type="dxa"/>
          </w:tcPr>
          <w:p w14:paraId="331BFA87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3544" w:type="dxa"/>
          </w:tcPr>
          <w:p w14:paraId="5366DB1E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</w:tr>
      <w:tr w:rsidR="00940027" w14:paraId="0D03CF0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583BD7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A091E2E" w14:textId="77777777" w:rsidR="00940027" w:rsidRDefault="00940027">
            <w:pPr>
              <w:pStyle w:val="OtherTableBody"/>
            </w:pPr>
            <w:r>
              <w:t>0437</w:t>
            </w:r>
          </w:p>
        </w:tc>
        <w:tc>
          <w:tcPr>
            <w:tcW w:w="2693" w:type="dxa"/>
          </w:tcPr>
          <w:p w14:paraId="0AD7A64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E12A3EC" w14:textId="77777777" w:rsidR="00940027" w:rsidRDefault="00940027">
            <w:pPr>
              <w:pStyle w:val="OtherTableBody"/>
            </w:pPr>
            <w:r>
              <w:t>B</w:t>
            </w:r>
          </w:p>
        </w:tc>
        <w:tc>
          <w:tcPr>
            <w:tcW w:w="3544" w:type="dxa"/>
          </w:tcPr>
          <w:p w14:paraId="7C275C10" w14:textId="77777777" w:rsidR="00940027" w:rsidRDefault="00940027">
            <w:pPr>
              <w:pStyle w:val="OtherTableBody"/>
            </w:pPr>
            <w:r>
              <w:t>Bracelet</w:t>
            </w:r>
          </w:p>
        </w:tc>
      </w:tr>
      <w:tr w:rsidR="00940027" w14:paraId="6512075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629BA5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9DFBA42" w14:textId="77777777" w:rsidR="00940027" w:rsidRDefault="00940027">
            <w:pPr>
              <w:pStyle w:val="OtherTableBody"/>
            </w:pPr>
            <w:r>
              <w:t>0437</w:t>
            </w:r>
          </w:p>
        </w:tc>
        <w:tc>
          <w:tcPr>
            <w:tcW w:w="2693" w:type="dxa"/>
          </w:tcPr>
          <w:p w14:paraId="46F9577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69D0968" w14:textId="77777777" w:rsidR="00940027" w:rsidRDefault="00940027">
            <w:pPr>
              <w:pStyle w:val="OtherTableBody"/>
            </w:pPr>
            <w:r>
              <w:t>N</w:t>
            </w:r>
          </w:p>
        </w:tc>
        <w:tc>
          <w:tcPr>
            <w:tcW w:w="3544" w:type="dxa"/>
          </w:tcPr>
          <w:p w14:paraId="317EB5D2" w14:textId="77777777" w:rsidR="00940027" w:rsidRDefault="00940027">
            <w:pPr>
              <w:pStyle w:val="OtherTableBody"/>
            </w:pPr>
            <w:r>
              <w:t>Necklace</w:t>
            </w:r>
          </w:p>
        </w:tc>
      </w:tr>
      <w:tr w:rsidR="00940027" w14:paraId="7A8CDE3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FB15EF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294FDF3" w14:textId="77777777" w:rsidR="00940027" w:rsidRDefault="00940027">
            <w:pPr>
              <w:pStyle w:val="OtherTableBody"/>
            </w:pPr>
            <w:r>
              <w:t>0437</w:t>
            </w:r>
          </w:p>
        </w:tc>
        <w:tc>
          <w:tcPr>
            <w:tcW w:w="2693" w:type="dxa"/>
          </w:tcPr>
          <w:p w14:paraId="38DF336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5C41EB4" w14:textId="77777777" w:rsidR="00940027" w:rsidRDefault="00940027">
            <w:pPr>
              <w:pStyle w:val="OtherTableBody"/>
            </w:pPr>
            <w:r>
              <w:t>W</w:t>
            </w:r>
          </w:p>
        </w:tc>
        <w:tc>
          <w:tcPr>
            <w:tcW w:w="3544" w:type="dxa"/>
          </w:tcPr>
          <w:p w14:paraId="2FDADE3F" w14:textId="77777777" w:rsidR="00940027" w:rsidRDefault="00940027">
            <w:pPr>
              <w:pStyle w:val="OtherTableBody"/>
            </w:pPr>
            <w:r>
              <w:t>Wallet Card</w:t>
            </w:r>
          </w:p>
        </w:tc>
      </w:tr>
      <w:tr w:rsidR="00940027" w14:paraId="11F7EF6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935E130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730CB5FE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49AEBD05" w14:textId="77777777" w:rsidR="00940027" w:rsidRDefault="00940027">
            <w:pPr>
              <w:pStyle w:val="OtherTableBody"/>
            </w:pPr>
            <w:r>
              <w:t>Allergy Clinical Status</w:t>
            </w:r>
          </w:p>
        </w:tc>
        <w:tc>
          <w:tcPr>
            <w:tcW w:w="1701" w:type="dxa"/>
          </w:tcPr>
          <w:p w14:paraId="4F964A73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53B2EB41" w14:textId="77777777" w:rsidR="00940027" w:rsidRDefault="00940027">
            <w:pPr>
              <w:pStyle w:val="OtherTableBody"/>
            </w:pPr>
          </w:p>
        </w:tc>
      </w:tr>
      <w:tr w:rsidR="00940027" w14:paraId="313A1B4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FA85DF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929D03B" w14:textId="77777777" w:rsidR="00940027" w:rsidRDefault="00940027">
            <w:pPr>
              <w:pStyle w:val="OtherTableBody"/>
            </w:pPr>
            <w:r>
              <w:t>0438</w:t>
            </w:r>
          </w:p>
        </w:tc>
        <w:tc>
          <w:tcPr>
            <w:tcW w:w="2693" w:type="dxa"/>
          </w:tcPr>
          <w:p w14:paraId="442638E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960FA97" w14:textId="77777777" w:rsidR="00940027" w:rsidRDefault="00940027">
            <w:pPr>
              <w:pStyle w:val="OtherTableBody"/>
            </w:pPr>
            <w:r>
              <w:t>C</w:t>
            </w:r>
          </w:p>
        </w:tc>
        <w:tc>
          <w:tcPr>
            <w:tcW w:w="3544" w:type="dxa"/>
          </w:tcPr>
          <w:p w14:paraId="687A2714" w14:textId="77777777" w:rsidR="00940027" w:rsidRDefault="00940027">
            <w:pPr>
              <w:pStyle w:val="OtherTableBody"/>
            </w:pPr>
            <w:r>
              <w:t>Confirmed or verified</w:t>
            </w:r>
          </w:p>
        </w:tc>
      </w:tr>
      <w:tr w:rsidR="00940027" w14:paraId="53E64E9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D34898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38C854B" w14:textId="77777777" w:rsidR="00940027" w:rsidRDefault="00940027">
            <w:pPr>
              <w:pStyle w:val="OtherTableBody"/>
            </w:pPr>
            <w:r>
              <w:t>0438</w:t>
            </w:r>
          </w:p>
        </w:tc>
        <w:tc>
          <w:tcPr>
            <w:tcW w:w="2693" w:type="dxa"/>
          </w:tcPr>
          <w:p w14:paraId="40E236C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15C7AC3" w14:textId="77777777" w:rsidR="00940027" w:rsidRDefault="00940027">
            <w:pPr>
              <w:pStyle w:val="OtherTableBody"/>
            </w:pPr>
            <w:r>
              <w:t>D</w:t>
            </w:r>
          </w:p>
        </w:tc>
        <w:tc>
          <w:tcPr>
            <w:tcW w:w="3544" w:type="dxa"/>
          </w:tcPr>
          <w:p w14:paraId="13DE5818" w14:textId="77777777" w:rsidR="00940027" w:rsidRDefault="00940027">
            <w:pPr>
              <w:pStyle w:val="OtherTableBody"/>
            </w:pPr>
            <w:r>
              <w:t>Doubt raised</w:t>
            </w:r>
          </w:p>
        </w:tc>
      </w:tr>
      <w:tr w:rsidR="00940027" w14:paraId="7D3D107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56291D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18280E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0438</w:t>
            </w:r>
          </w:p>
        </w:tc>
        <w:tc>
          <w:tcPr>
            <w:tcW w:w="2693" w:type="dxa"/>
          </w:tcPr>
          <w:p w14:paraId="36992CC3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D5709E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E</w:t>
            </w:r>
          </w:p>
        </w:tc>
        <w:tc>
          <w:tcPr>
            <w:tcW w:w="3544" w:type="dxa"/>
          </w:tcPr>
          <w:p w14:paraId="7F23032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Erroneous</w:t>
            </w:r>
          </w:p>
        </w:tc>
      </w:tr>
      <w:tr w:rsidR="00940027" w14:paraId="4A79771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AAE681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7FDC551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0438</w:t>
            </w:r>
          </w:p>
        </w:tc>
        <w:tc>
          <w:tcPr>
            <w:tcW w:w="2693" w:type="dxa"/>
          </w:tcPr>
          <w:p w14:paraId="42B8E3D7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A09877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</w:t>
            </w:r>
          </w:p>
        </w:tc>
        <w:tc>
          <w:tcPr>
            <w:tcW w:w="3544" w:type="dxa"/>
          </w:tcPr>
          <w:p w14:paraId="6A9E002C" w14:textId="77777777" w:rsidR="00940027" w:rsidRDefault="00940027">
            <w:pPr>
              <w:pStyle w:val="OtherTableBody"/>
            </w:pPr>
            <w:r>
              <w:t>Confirmed but inactive</w:t>
            </w:r>
          </w:p>
        </w:tc>
      </w:tr>
      <w:tr w:rsidR="00940027" w14:paraId="0C7620A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0D9B44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AE5A6E4" w14:textId="77777777" w:rsidR="00940027" w:rsidRDefault="00940027">
            <w:pPr>
              <w:pStyle w:val="OtherTableBody"/>
            </w:pPr>
            <w:r>
              <w:t>0438</w:t>
            </w:r>
          </w:p>
        </w:tc>
        <w:tc>
          <w:tcPr>
            <w:tcW w:w="2693" w:type="dxa"/>
          </w:tcPr>
          <w:p w14:paraId="47403AE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62104CB" w14:textId="77777777" w:rsidR="00940027" w:rsidRDefault="00940027">
            <w:pPr>
              <w:pStyle w:val="OtherTableBody"/>
            </w:pPr>
            <w:r>
              <w:t>P</w:t>
            </w:r>
          </w:p>
        </w:tc>
        <w:tc>
          <w:tcPr>
            <w:tcW w:w="3544" w:type="dxa"/>
          </w:tcPr>
          <w:p w14:paraId="3BC194CC" w14:textId="77777777" w:rsidR="00940027" w:rsidRDefault="00940027">
            <w:pPr>
              <w:pStyle w:val="OtherTableBody"/>
            </w:pPr>
            <w:r>
              <w:t>Pending</w:t>
            </w:r>
          </w:p>
        </w:tc>
      </w:tr>
      <w:tr w:rsidR="00940027" w14:paraId="6309077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ACFE95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53737FA" w14:textId="77777777" w:rsidR="00940027" w:rsidRDefault="00940027">
            <w:pPr>
              <w:pStyle w:val="OtherTableBody"/>
            </w:pPr>
            <w:r>
              <w:t>0438</w:t>
            </w:r>
          </w:p>
        </w:tc>
        <w:tc>
          <w:tcPr>
            <w:tcW w:w="2693" w:type="dxa"/>
          </w:tcPr>
          <w:p w14:paraId="326B19F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1D099CF" w14:textId="77777777" w:rsidR="00940027" w:rsidRDefault="00940027">
            <w:pPr>
              <w:pStyle w:val="OtherTableBody"/>
            </w:pPr>
            <w:r>
              <w:t>S</w:t>
            </w:r>
          </w:p>
        </w:tc>
        <w:tc>
          <w:tcPr>
            <w:tcW w:w="3544" w:type="dxa"/>
          </w:tcPr>
          <w:p w14:paraId="4AA97C0E" w14:textId="77777777" w:rsidR="00940027" w:rsidRDefault="00940027">
            <w:pPr>
              <w:pStyle w:val="OtherTableBody"/>
            </w:pPr>
            <w:r>
              <w:t>Suspect</w:t>
            </w:r>
          </w:p>
        </w:tc>
      </w:tr>
      <w:tr w:rsidR="00940027" w14:paraId="46851EF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C704D0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B47D57E" w14:textId="77777777" w:rsidR="00940027" w:rsidRDefault="00940027">
            <w:pPr>
              <w:pStyle w:val="OtherTableBody"/>
            </w:pPr>
            <w:r>
              <w:t>0438</w:t>
            </w:r>
          </w:p>
        </w:tc>
        <w:tc>
          <w:tcPr>
            <w:tcW w:w="2693" w:type="dxa"/>
          </w:tcPr>
          <w:p w14:paraId="7DD6156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9009120" w14:textId="77777777" w:rsidR="00940027" w:rsidRDefault="00940027">
            <w:pPr>
              <w:pStyle w:val="OtherTableBody"/>
            </w:pPr>
            <w:r>
              <w:t>U</w:t>
            </w:r>
          </w:p>
        </w:tc>
        <w:tc>
          <w:tcPr>
            <w:tcW w:w="3544" w:type="dxa"/>
          </w:tcPr>
          <w:p w14:paraId="45CC37CA" w14:textId="77777777" w:rsidR="00940027" w:rsidRDefault="00940027">
            <w:pPr>
              <w:pStyle w:val="OtherTableBody"/>
            </w:pPr>
            <w:r>
              <w:t>Unconfirmed</w:t>
            </w:r>
          </w:p>
        </w:tc>
      </w:tr>
      <w:tr w:rsidR="00940027" w14:paraId="09D9318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C00E63A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498D47BD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4C06037D" w14:textId="77777777" w:rsidR="00940027" w:rsidRDefault="00940027">
            <w:pPr>
              <w:pStyle w:val="OtherTableBody"/>
            </w:pPr>
            <w:r>
              <w:t>Data types</w:t>
            </w:r>
          </w:p>
        </w:tc>
        <w:tc>
          <w:tcPr>
            <w:tcW w:w="1701" w:type="dxa"/>
          </w:tcPr>
          <w:p w14:paraId="1DC0A67B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02BF8EE2" w14:textId="77777777" w:rsidR="00940027" w:rsidRDefault="00940027">
            <w:pPr>
              <w:pStyle w:val="OtherTableBody"/>
            </w:pPr>
          </w:p>
        </w:tc>
      </w:tr>
      <w:tr w:rsidR="00940027" w14:paraId="27F9D7B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C4E793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98DFE88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776A68D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84409B8" w14:textId="77777777" w:rsidR="00940027" w:rsidRDefault="00940027">
            <w:pPr>
              <w:pStyle w:val="OtherTableBody"/>
            </w:pPr>
            <w:r>
              <w:t>AD</w:t>
            </w:r>
          </w:p>
        </w:tc>
        <w:tc>
          <w:tcPr>
            <w:tcW w:w="3544" w:type="dxa"/>
          </w:tcPr>
          <w:p w14:paraId="7535B1FB" w14:textId="77777777" w:rsidR="00940027" w:rsidRDefault="00940027">
            <w:pPr>
              <w:pStyle w:val="OtherTableBody"/>
            </w:pPr>
            <w:r>
              <w:t>Address</w:t>
            </w:r>
          </w:p>
        </w:tc>
      </w:tr>
      <w:tr w:rsidR="00940027" w14:paraId="24B7FB4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6D5E9F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77E6C92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5817F8D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AB1A40D" w14:textId="77777777" w:rsidR="00940027" w:rsidRDefault="00940027">
            <w:pPr>
              <w:pStyle w:val="OtherTableBody"/>
            </w:pPr>
            <w:r>
              <w:t>AUI</w:t>
            </w:r>
          </w:p>
        </w:tc>
        <w:tc>
          <w:tcPr>
            <w:tcW w:w="3544" w:type="dxa"/>
          </w:tcPr>
          <w:p w14:paraId="7BEF41B0" w14:textId="77777777" w:rsidR="00940027" w:rsidRDefault="00940027">
            <w:pPr>
              <w:pStyle w:val="OtherTableBody"/>
            </w:pPr>
            <w:r>
              <w:t>Authorization information</w:t>
            </w:r>
          </w:p>
        </w:tc>
      </w:tr>
      <w:tr w:rsidR="00940027" w14:paraId="7EF1C2B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12F432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D2F4A9D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2A4E4C0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8C70D46" w14:textId="77777777" w:rsidR="00940027" w:rsidRDefault="00940027">
            <w:pPr>
              <w:pStyle w:val="OtherTableBody"/>
            </w:pPr>
            <w:r>
              <w:t>CCD</w:t>
            </w:r>
          </w:p>
        </w:tc>
        <w:tc>
          <w:tcPr>
            <w:tcW w:w="3544" w:type="dxa"/>
          </w:tcPr>
          <w:p w14:paraId="2754E569" w14:textId="77777777" w:rsidR="00940027" w:rsidRDefault="00940027">
            <w:pPr>
              <w:pStyle w:val="OtherTableBody"/>
            </w:pPr>
            <w:r>
              <w:t>Charge code and date</w:t>
            </w:r>
          </w:p>
        </w:tc>
      </w:tr>
      <w:tr w:rsidR="00940027" w14:paraId="530A459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BC7AA9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5E8410A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4A1402D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CBD9C49" w14:textId="77777777" w:rsidR="00940027" w:rsidRDefault="00940027">
            <w:pPr>
              <w:pStyle w:val="OtherTableBody"/>
            </w:pPr>
            <w:r>
              <w:t>CCP</w:t>
            </w:r>
          </w:p>
        </w:tc>
        <w:tc>
          <w:tcPr>
            <w:tcW w:w="3544" w:type="dxa"/>
          </w:tcPr>
          <w:p w14:paraId="1121A6D7" w14:textId="77777777" w:rsidR="00940027" w:rsidRDefault="00940027">
            <w:pPr>
              <w:pStyle w:val="OtherTableBody"/>
            </w:pPr>
            <w:r>
              <w:t>Channel calibration parameters</w:t>
            </w:r>
          </w:p>
        </w:tc>
      </w:tr>
      <w:tr w:rsidR="00940027" w14:paraId="29FFB06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C1BC61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08BF25E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73DDE3F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27EDF62" w14:textId="77777777" w:rsidR="00940027" w:rsidRDefault="00940027">
            <w:pPr>
              <w:pStyle w:val="OtherTableBody"/>
            </w:pPr>
            <w:r>
              <w:t>CD</w:t>
            </w:r>
          </w:p>
        </w:tc>
        <w:tc>
          <w:tcPr>
            <w:tcW w:w="3544" w:type="dxa"/>
          </w:tcPr>
          <w:p w14:paraId="784C810C" w14:textId="77777777" w:rsidR="00940027" w:rsidRDefault="00940027">
            <w:pPr>
              <w:pStyle w:val="OtherTableBody"/>
            </w:pPr>
            <w:r>
              <w:t>Channel definition</w:t>
            </w:r>
          </w:p>
        </w:tc>
      </w:tr>
      <w:tr w:rsidR="00940027" w14:paraId="288C6B2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11E5F5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53D62BB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6F0161A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30BDC3F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3544" w:type="dxa"/>
          </w:tcPr>
          <w:p w14:paraId="190D268B" w14:textId="77777777" w:rsidR="00940027" w:rsidRDefault="00940027">
            <w:pPr>
              <w:pStyle w:val="OtherTableBody"/>
            </w:pPr>
            <w:r>
              <w:t>Coded element</w:t>
            </w:r>
          </w:p>
        </w:tc>
      </w:tr>
      <w:tr w:rsidR="00940027" w14:paraId="4DB4E90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DF87E8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11AF170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71AD1AD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8EBC369" w14:textId="77777777" w:rsidR="00940027" w:rsidRDefault="00940027">
            <w:pPr>
              <w:pStyle w:val="OtherTableBody"/>
            </w:pPr>
            <w:r>
              <w:t>CF</w:t>
            </w:r>
          </w:p>
        </w:tc>
        <w:tc>
          <w:tcPr>
            <w:tcW w:w="3544" w:type="dxa"/>
          </w:tcPr>
          <w:p w14:paraId="27B45F33" w14:textId="77777777" w:rsidR="00940027" w:rsidRDefault="00940027">
            <w:pPr>
              <w:pStyle w:val="OtherTableBody"/>
            </w:pPr>
            <w:r>
              <w:t>Coded element with formatted values</w:t>
            </w:r>
          </w:p>
        </w:tc>
      </w:tr>
      <w:tr w:rsidR="00940027" w14:paraId="301A983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05C0ED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6B29736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1C5FE08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535D385" w14:textId="77777777" w:rsidR="00940027" w:rsidRDefault="00940027">
            <w:pPr>
              <w:pStyle w:val="OtherTableBody"/>
            </w:pPr>
            <w:r>
              <w:t>CK</w:t>
            </w:r>
          </w:p>
        </w:tc>
        <w:tc>
          <w:tcPr>
            <w:tcW w:w="3544" w:type="dxa"/>
          </w:tcPr>
          <w:p w14:paraId="1D005070" w14:textId="77777777" w:rsidR="00940027" w:rsidRDefault="00940027">
            <w:pPr>
              <w:pStyle w:val="OtherTableBody"/>
            </w:pPr>
            <w:r>
              <w:t>Composite ID with check digit</w:t>
            </w:r>
          </w:p>
        </w:tc>
      </w:tr>
      <w:tr w:rsidR="00940027" w14:paraId="10721B1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74EC41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3C6343F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15CF391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9CD1578" w14:textId="77777777" w:rsidR="00940027" w:rsidRDefault="00940027">
            <w:pPr>
              <w:pStyle w:val="OtherTableBody"/>
            </w:pPr>
            <w:r>
              <w:t>CM</w:t>
            </w:r>
          </w:p>
        </w:tc>
        <w:tc>
          <w:tcPr>
            <w:tcW w:w="3544" w:type="dxa"/>
          </w:tcPr>
          <w:p w14:paraId="5BBD83B2" w14:textId="77777777" w:rsidR="00940027" w:rsidRDefault="00940027">
            <w:pPr>
              <w:pStyle w:val="OtherTableBody"/>
            </w:pPr>
            <w:r>
              <w:t>Composite</w:t>
            </w:r>
          </w:p>
        </w:tc>
      </w:tr>
      <w:tr w:rsidR="00940027" w14:paraId="3C5DB4E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486B3A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EA7B7A8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433D90A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BE26035" w14:textId="77777777" w:rsidR="00940027" w:rsidRDefault="00940027">
            <w:pPr>
              <w:pStyle w:val="OtherTableBody"/>
            </w:pPr>
            <w:r>
              <w:t>CN</w:t>
            </w:r>
          </w:p>
        </w:tc>
        <w:tc>
          <w:tcPr>
            <w:tcW w:w="3544" w:type="dxa"/>
          </w:tcPr>
          <w:p w14:paraId="2691A46D" w14:textId="77777777" w:rsidR="00940027" w:rsidRDefault="00940027">
            <w:pPr>
              <w:pStyle w:val="OtherTableBody"/>
            </w:pPr>
            <w:r>
              <w:t>Composite ID number and name</w:t>
            </w:r>
          </w:p>
        </w:tc>
      </w:tr>
      <w:tr w:rsidR="00940027" w14:paraId="4688D06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1F1CA7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3F07105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1A2CC58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2A2976C" w14:textId="77777777" w:rsidR="00940027" w:rsidRDefault="00940027">
            <w:pPr>
              <w:pStyle w:val="OtherTableBody"/>
            </w:pPr>
            <w:r>
              <w:t>CNE</w:t>
            </w:r>
          </w:p>
        </w:tc>
        <w:tc>
          <w:tcPr>
            <w:tcW w:w="3544" w:type="dxa"/>
          </w:tcPr>
          <w:p w14:paraId="7297D9BB" w14:textId="77777777" w:rsidR="00940027" w:rsidRDefault="00940027">
            <w:pPr>
              <w:pStyle w:val="OtherTableBody"/>
            </w:pPr>
            <w:r>
              <w:t>Coded with no exceptions</w:t>
            </w:r>
          </w:p>
        </w:tc>
      </w:tr>
      <w:tr w:rsidR="00940027" w14:paraId="3DD4889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9B091E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5D94BFD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0C450E4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041FD81" w14:textId="77777777" w:rsidR="00940027" w:rsidRDefault="00940027">
            <w:pPr>
              <w:pStyle w:val="OtherTableBody"/>
            </w:pPr>
            <w:r>
              <w:t>CNS</w:t>
            </w:r>
          </w:p>
        </w:tc>
        <w:tc>
          <w:tcPr>
            <w:tcW w:w="3544" w:type="dxa"/>
          </w:tcPr>
          <w:p w14:paraId="0EA728CA" w14:textId="77777777" w:rsidR="00940027" w:rsidRDefault="00940027">
            <w:pPr>
              <w:pStyle w:val="OtherTableBody"/>
            </w:pPr>
            <w:r>
              <w:t>Composite ID number and name simplified</w:t>
            </w:r>
          </w:p>
        </w:tc>
      </w:tr>
      <w:tr w:rsidR="00940027" w14:paraId="25EBADB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D885C4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348C059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6907E4C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EE0AD50" w14:textId="77777777" w:rsidR="00940027" w:rsidRDefault="00940027">
            <w:pPr>
              <w:pStyle w:val="OtherTableBody"/>
            </w:pPr>
            <w:r>
              <w:t>CP</w:t>
            </w:r>
          </w:p>
        </w:tc>
        <w:tc>
          <w:tcPr>
            <w:tcW w:w="3544" w:type="dxa"/>
          </w:tcPr>
          <w:p w14:paraId="3C65BC0A" w14:textId="77777777" w:rsidR="00940027" w:rsidRDefault="00940027">
            <w:pPr>
              <w:pStyle w:val="OtherTableBody"/>
            </w:pPr>
            <w:r>
              <w:t>Composite price</w:t>
            </w:r>
          </w:p>
        </w:tc>
      </w:tr>
      <w:tr w:rsidR="00940027" w14:paraId="1D10120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D74166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98C4DDA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2693754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206A014" w14:textId="77777777" w:rsidR="00940027" w:rsidRDefault="00940027">
            <w:pPr>
              <w:pStyle w:val="OtherTableBody"/>
            </w:pPr>
            <w:r>
              <w:t>CQ</w:t>
            </w:r>
          </w:p>
        </w:tc>
        <w:tc>
          <w:tcPr>
            <w:tcW w:w="3544" w:type="dxa"/>
          </w:tcPr>
          <w:p w14:paraId="5337C1BB" w14:textId="77777777" w:rsidR="00940027" w:rsidRDefault="00940027">
            <w:pPr>
              <w:pStyle w:val="OtherTableBody"/>
            </w:pPr>
            <w:r>
              <w:t>Composite quantity with units</w:t>
            </w:r>
          </w:p>
        </w:tc>
      </w:tr>
      <w:tr w:rsidR="00940027" w14:paraId="784EBF7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C917BE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44A2395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6B43D17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3C87164" w14:textId="77777777" w:rsidR="00940027" w:rsidRDefault="00940027">
            <w:pPr>
              <w:pStyle w:val="OtherTableBody"/>
            </w:pPr>
            <w:r>
              <w:t>CSU</w:t>
            </w:r>
          </w:p>
        </w:tc>
        <w:tc>
          <w:tcPr>
            <w:tcW w:w="3544" w:type="dxa"/>
          </w:tcPr>
          <w:p w14:paraId="5BB2E02B" w14:textId="77777777" w:rsidR="00940027" w:rsidRDefault="00940027">
            <w:pPr>
              <w:pStyle w:val="OtherTableBody"/>
            </w:pPr>
            <w:r>
              <w:t>Channel sensitivity</w:t>
            </w:r>
          </w:p>
        </w:tc>
      </w:tr>
      <w:tr w:rsidR="00940027" w14:paraId="3E770F5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0141D0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EA9BB68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70874AE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151DB16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3544" w:type="dxa"/>
          </w:tcPr>
          <w:p w14:paraId="0C4E9A03" w14:textId="77777777" w:rsidR="00940027" w:rsidRDefault="00940027">
            <w:pPr>
              <w:pStyle w:val="OtherTableBody"/>
            </w:pPr>
            <w:r>
              <w:t>Coded with exceptions</w:t>
            </w:r>
          </w:p>
        </w:tc>
      </w:tr>
      <w:tr w:rsidR="00940027" w14:paraId="2AA5F5B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894B44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BD4032B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0F8A75A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DCFF982" w14:textId="77777777" w:rsidR="00940027" w:rsidRDefault="00940027">
            <w:pPr>
              <w:pStyle w:val="OtherTableBody"/>
            </w:pPr>
            <w:r>
              <w:t>CX</w:t>
            </w:r>
          </w:p>
        </w:tc>
        <w:tc>
          <w:tcPr>
            <w:tcW w:w="3544" w:type="dxa"/>
          </w:tcPr>
          <w:p w14:paraId="3EA3BD67" w14:textId="77777777" w:rsidR="00940027" w:rsidRDefault="00940027">
            <w:pPr>
              <w:pStyle w:val="OtherTableBody"/>
            </w:pPr>
            <w:r>
              <w:t>Extended composite ID with check digit</w:t>
            </w:r>
          </w:p>
        </w:tc>
      </w:tr>
      <w:tr w:rsidR="00940027" w14:paraId="3CE1D7C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BCFD9B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FDF83AA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2CCAF03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06E578F" w14:textId="77777777" w:rsidR="00940027" w:rsidRDefault="00940027">
            <w:pPr>
              <w:pStyle w:val="OtherTableBody"/>
            </w:pPr>
            <w:r>
              <w:t>DDI</w:t>
            </w:r>
          </w:p>
        </w:tc>
        <w:tc>
          <w:tcPr>
            <w:tcW w:w="3544" w:type="dxa"/>
          </w:tcPr>
          <w:p w14:paraId="2421B9CE" w14:textId="77777777" w:rsidR="00940027" w:rsidRDefault="00940027">
            <w:pPr>
              <w:pStyle w:val="OtherTableBody"/>
            </w:pPr>
            <w:r>
              <w:t>Daily deductible information</w:t>
            </w:r>
          </w:p>
        </w:tc>
      </w:tr>
      <w:tr w:rsidR="00940027" w14:paraId="0836539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F2088C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E2C56BE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66089B0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3312E5E" w14:textId="77777777" w:rsidR="00940027" w:rsidRDefault="00940027">
            <w:pPr>
              <w:pStyle w:val="OtherTableBody"/>
            </w:pPr>
            <w:r>
              <w:t>DIN</w:t>
            </w:r>
          </w:p>
        </w:tc>
        <w:tc>
          <w:tcPr>
            <w:tcW w:w="3544" w:type="dxa"/>
          </w:tcPr>
          <w:p w14:paraId="40CCB486" w14:textId="77777777" w:rsidR="00940027" w:rsidRDefault="00940027">
            <w:pPr>
              <w:pStyle w:val="OtherTableBody"/>
            </w:pPr>
            <w:r>
              <w:t>Date and institution name</w:t>
            </w:r>
          </w:p>
        </w:tc>
      </w:tr>
      <w:tr w:rsidR="00940027" w14:paraId="3268A96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730C82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57C52C6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5D80230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7CCF773" w14:textId="77777777" w:rsidR="00940027" w:rsidRDefault="00940027">
            <w:pPr>
              <w:pStyle w:val="OtherTableBody"/>
            </w:pPr>
            <w:r>
              <w:t>DLD</w:t>
            </w:r>
          </w:p>
        </w:tc>
        <w:tc>
          <w:tcPr>
            <w:tcW w:w="3544" w:type="dxa"/>
          </w:tcPr>
          <w:p w14:paraId="2D3DAED3" w14:textId="77777777" w:rsidR="00940027" w:rsidRDefault="00940027">
            <w:pPr>
              <w:pStyle w:val="OtherTableBody"/>
            </w:pPr>
            <w:r>
              <w:t>Discharge to location and date</w:t>
            </w:r>
          </w:p>
        </w:tc>
      </w:tr>
      <w:tr w:rsidR="00940027" w14:paraId="0711B84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437723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E26733E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741FC65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2092059" w14:textId="77777777" w:rsidR="00940027" w:rsidRDefault="00940027">
            <w:pPr>
              <w:pStyle w:val="OtherTableBody"/>
            </w:pPr>
            <w:r>
              <w:t>DLN</w:t>
            </w:r>
          </w:p>
        </w:tc>
        <w:tc>
          <w:tcPr>
            <w:tcW w:w="3544" w:type="dxa"/>
          </w:tcPr>
          <w:p w14:paraId="332AABE8" w14:textId="77777777" w:rsidR="00940027" w:rsidRDefault="00940027">
            <w:pPr>
              <w:pStyle w:val="OtherTableBody"/>
            </w:pPr>
            <w:r>
              <w:t>Driver_s license number</w:t>
            </w:r>
          </w:p>
        </w:tc>
      </w:tr>
      <w:tr w:rsidR="00940027" w14:paraId="4DB0228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DD65F5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414829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0440</w:t>
            </w:r>
          </w:p>
        </w:tc>
        <w:tc>
          <w:tcPr>
            <w:tcW w:w="2693" w:type="dxa"/>
          </w:tcPr>
          <w:p w14:paraId="11E3C476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9F4AD4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DLT</w:t>
            </w:r>
          </w:p>
        </w:tc>
        <w:tc>
          <w:tcPr>
            <w:tcW w:w="3544" w:type="dxa"/>
          </w:tcPr>
          <w:p w14:paraId="6AA8181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Delta</w:t>
            </w:r>
          </w:p>
        </w:tc>
      </w:tr>
      <w:tr w:rsidR="00940027" w14:paraId="7EA6901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928C95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2CC1E37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0440</w:t>
            </w:r>
          </w:p>
        </w:tc>
        <w:tc>
          <w:tcPr>
            <w:tcW w:w="2693" w:type="dxa"/>
          </w:tcPr>
          <w:p w14:paraId="253FBDEC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1965C5F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DR</w:t>
            </w:r>
          </w:p>
        </w:tc>
        <w:tc>
          <w:tcPr>
            <w:tcW w:w="3544" w:type="dxa"/>
          </w:tcPr>
          <w:p w14:paraId="7068C6FB" w14:textId="77777777" w:rsidR="00940027" w:rsidRDefault="00940027">
            <w:pPr>
              <w:pStyle w:val="OtherTableBody"/>
            </w:pPr>
            <w:r>
              <w:t>Date/time range</w:t>
            </w:r>
          </w:p>
        </w:tc>
      </w:tr>
      <w:tr w:rsidR="00940027" w14:paraId="0B4EBBD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6F33EA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CB6E388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1F43BCF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4B4FA12" w14:textId="77777777" w:rsidR="00940027" w:rsidRDefault="00940027">
            <w:pPr>
              <w:pStyle w:val="OtherTableBody"/>
            </w:pPr>
            <w:r>
              <w:t>DT</w:t>
            </w:r>
          </w:p>
        </w:tc>
        <w:tc>
          <w:tcPr>
            <w:tcW w:w="3544" w:type="dxa"/>
          </w:tcPr>
          <w:p w14:paraId="2DEA29B4" w14:textId="77777777" w:rsidR="00940027" w:rsidRDefault="00940027">
            <w:pPr>
              <w:pStyle w:val="OtherTableBody"/>
            </w:pPr>
            <w:r>
              <w:t>Date</w:t>
            </w:r>
          </w:p>
        </w:tc>
      </w:tr>
      <w:tr w:rsidR="00940027" w14:paraId="0ABDFD9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6887AE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CDF9CF4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4994F67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2C0D593" w14:textId="77777777" w:rsidR="00940027" w:rsidRDefault="00940027">
            <w:pPr>
              <w:pStyle w:val="OtherTableBody"/>
            </w:pPr>
            <w:r>
              <w:t>DTM</w:t>
            </w:r>
          </w:p>
        </w:tc>
        <w:tc>
          <w:tcPr>
            <w:tcW w:w="3544" w:type="dxa"/>
          </w:tcPr>
          <w:p w14:paraId="6ACE6322" w14:textId="77777777" w:rsidR="00940027" w:rsidRDefault="00940027">
            <w:pPr>
              <w:pStyle w:val="OtherTableBody"/>
            </w:pPr>
            <w:r>
              <w:t>Date/time</w:t>
            </w:r>
          </w:p>
        </w:tc>
      </w:tr>
      <w:tr w:rsidR="00940027" w14:paraId="46BE0AF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5B5AB5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57C337B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58CFB29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3038B46" w14:textId="77777777" w:rsidR="00940027" w:rsidRDefault="00940027">
            <w:pPr>
              <w:pStyle w:val="OtherTableBody"/>
            </w:pPr>
            <w:r>
              <w:t>DTN</w:t>
            </w:r>
          </w:p>
        </w:tc>
        <w:tc>
          <w:tcPr>
            <w:tcW w:w="3544" w:type="dxa"/>
          </w:tcPr>
          <w:p w14:paraId="2A02C14A" w14:textId="77777777" w:rsidR="00940027" w:rsidRDefault="00940027">
            <w:pPr>
              <w:pStyle w:val="OtherTableBody"/>
            </w:pPr>
            <w:r>
              <w:t>Day type and number</w:t>
            </w:r>
          </w:p>
        </w:tc>
      </w:tr>
      <w:tr w:rsidR="00940027" w14:paraId="42A5E99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3B6E8A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B089A2D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340F70B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F63D114" w14:textId="77777777" w:rsidR="00940027" w:rsidRDefault="00940027">
            <w:pPr>
              <w:pStyle w:val="OtherTableBody"/>
            </w:pPr>
            <w:r>
              <w:t>ED</w:t>
            </w:r>
          </w:p>
        </w:tc>
        <w:tc>
          <w:tcPr>
            <w:tcW w:w="3544" w:type="dxa"/>
          </w:tcPr>
          <w:p w14:paraId="4358D9BC" w14:textId="77777777" w:rsidR="00940027" w:rsidRDefault="00940027">
            <w:pPr>
              <w:pStyle w:val="OtherTableBody"/>
            </w:pPr>
            <w:r>
              <w:t>Encapsulated data</w:t>
            </w:r>
          </w:p>
        </w:tc>
      </w:tr>
      <w:tr w:rsidR="00940027" w14:paraId="6CC7A6A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1FF666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E09474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0440</w:t>
            </w:r>
          </w:p>
        </w:tc>
        <w:tc>
          <w:tcPr>
            <w:tcW w:w="2693" w:type="dxa"/>
          </w:tcPr>
          <w:p w14:paraId="74FF529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020F694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EI</w:t>
            </w:r>
          </w:p>
        </w:tc>
        <w:tc>
          <w:tcPr>
            <w:tcW w:w="3544" w:type="dxa"/>
          </w:tcPr>
          <w:p w14:paraId="2447AD1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Entity identifier</w:t>
            </w:r>
          </w:p>
        </w:tc>
      </w:tr>
      <w:tr w:rsidR="00940027" w14:paraId="5B4BC18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250D245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19F821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0440</w:t>
            </w:r>
          </w:p>
        </w:tc>
        <w:tc>
          <w:tcPr>
            <w:tcW w:w="2693" w:type="dxa"/>
          </w:tcPr>
          <w:p w14:paraId="4F4EDB8A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1F490A8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EIP</w:t>
            </w:r>
          </w:p>
        </w:tc>
        <w:tc>
          <w:tcPr>
            <w:tcW w:w="3544" w:type="dxa"/>
          </w:tcPr>
          <w:p w14:paraId="5025F59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Entity identifier pair</w:t>
            </w:r>
          </w:p>
        </w:tc>
      </w:tr>
      <w:tr w:rsidR="00940027" w14:paraId="1DB84C9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44C34CF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7A9297BA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64D3B30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888FCED" w14:textId="77777777" w:rsidR="00940027" w:rsidRDefault="00940027">
            <w:pPr>
              <w:pStyle w:val="OtherTableBody"/>
            </w:pPr>
            <w:r>
              <w:t>ELD</w:t>
            </w:r>
          </w:p>
        </w:tc>
        <w:tc>
          <w:tcPr>
            <w:tcW w:w="3544" w:type="dxa"/>
          </w:tcPr>
          <w:p w14:paraId="2A5BC599" w14:textId="77777777" w:rsidR="00940027" w:rsidRDefault="00940027">
            <w:pPr>
              <w:pStyle w:val="OtherTableBody"/>
            </w:pPr>
            <w:r>
              <w:t>Error location and description</w:t>
            </w:r>
          </w:p>
        </w:tc>
      </w:tr>
      <w:tr w:rsidR="00940027" w14:paraId="63F8D26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25ECD5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9F85AF2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57C5D5A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BA30691" w14:textId="77777777" w:rsidR="00940027" w:rsidRDefault="00940027">
            <w:pPr>
              <w:pStyle w:val="OtherTableBody"/>
            </w:pPr>
            <w:r>
              <w:t>ERL</w:t>
            </w:r>
          </w:p>
        </w:tc>
        <w:tc>
          <w:tcPr>
            <w:tcW w:w="3544" w:type="dxa"/>
          </w:tcPr>
          <w:p w14:paraId="183FD5C6" w14:textId="77777777" w:rsidR="00940027" w:rsidRDefault="00940027">
            <w:pPr>
              <w:pStyle w:val="OtherTableBody"/>
            </w:pPr>
            <w:r>
              <w:t>Error location</w:t>
            </w:r>
          </w:p>
        </w:tc>
      </w:tr>
      <w:tr w:rsidR="00940027" w14:paraId="44EE777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BAC086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1CBAC49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2D9D6E4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B9D242B" w14:textId="77777777" w:rsidR="00940027" w:rsidRDefault="00940027">
            <w:pPr>
              <w:pStyle w:val="OtherTableBody"/>
            </w:pPr>
            <w:r>
              <w:t>FC</w:t>
            </w:r>
          </w:p>
        </w:tc>
        <w:tc>
          <w:tcPr>
            <w:tcW w:w="3544" w:type="dxa"/>
          </w:tcPr>
          <w:p w14:paraId="26812ED5" w14:textId="77777777" w:rsidR="00940027" w:rsidRDefault="00940027">
            <w:pPr>
              <w:pStyle w:val="OtherTableBody"/>
            </w:pPr>
            <w:r>
              <w:t>Financial class</w:t>
            </w:r>
          </w:p>
        </w:tc>
      </w:tr>
      <w:tr w:rsidR="00940027" w14:paraId="48B7254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B6A2B7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312F550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0959B98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2305EF8" w14:textId="77777777" w:rsidR="00940027" w:rsidRDefault="00940027">
            <w:pPr>
              <w:pStyle w:val="OtherTableBody"/>
            </w:pPr>
            <w:r>
              <w:t>FN</w:t>
            </w:r>
          </w:p>
        </w:tc>
        <w:tc>
          <w:tcPr>
            <w:tcW w:w="3544" w:type="dxa"/>
          </w:tcPr>
          <w:p w14:paraId="24B82D86" w14:textId="77777777" w:rsidR="00940027" w:rsidRDefault="00940027">
            <w:pPr>
              <w:pStyle w:val="OtherTableBody"/>
            </w:pPr>
            <w:r>
              <w:t>Family name</w:t>
            </w:r>
          </w:p>
        </w:tc>
      </w:tr>
      <w:tr w:rsidR="00940027" w14:paraId="1BE30DA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51DE61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710DD44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3D055C8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1BBBDA7" w14:textId="77777777" w:rsidR="00940027" w:rsidRDefault="00940027">
            <w:pPr>
              <w:pStyle w:val="OtherTableBody"/>
            </w:pPr>
            <w:r>
              <w:t>FT</w:t>
            </w:r>
          </w:p>
        </w:tc>
        <w:tc>
          <w:tcPr>
            <w:tcW w:w="3544" w:type="dxa"/>
          </w:tcPr>
          <w:p w14:paraId="6A6766E3" w14:textId="77777777" w:rsidR="00940027" w:rsidRDefault="00940027">
            <w:pPr>
              <w:pStyle w:val="OtherTableBody"/>
            </w:pPr>
            <w:r>
              <w:t>Formatted text</w:t>
            </w:r>
          </w:p>
        </w:tc>
      </w:tr>
      <w:tr w:rsidR="00940027" w14:paraId="2B2C210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08F647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80DBD76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522A338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806BB53" w14:textId="77777777" w:rsidR="00940027" w:rsidRDefault="00940027">
            <w:pPr>
              <w:pStyle w:val="OtherTableBody"/>
            </w:pPr>
            <w:r>
              <w:t>GTS</w:t>
            </w:r>
          </w:p>
        </w:tc>
        <w:tc>
          <w:tcPr>
            <w:tcW w:w="3544" w:type="dxa"/>
          </w:tcPr>
          <w:p w14:paraId="754D225C" w14:textId="77777777" w:rsidR="00940027" w:rsidRDefault="00940027">
            <w:pPr>
              <w:pStyle w:val="OtherTableBody"/>
            </w:pPr>
            <w:r>
              <w:t>General timing specification</w:t>
            </w:r>
          </w:p>
        </w:tc>
      </w:tr>
      <w:tr w:rsidR="00940027" w14:paraId="5CA4A75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6FAE75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2892B53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134FF6A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DB5527B" w14:textId="77777777" w:rsidR="00940027" w:rsidRDefault="00940027">
            <w:pPr>
              <w:pStyle w:val="OtherTableBody"/>
            </w:pPr>
            <w:r>
              <w:t>HD</w:t>
            </w:r>
          </w:p>
        </w:tc>
        <w:tc>
          <w:tcPr>
            <w:tcW w:w="3544" w:type="dxa"/>
          </w:tcPr>
          <w:p w14:paraId="302A2A47" w14:textId="77777777" w:rsidR="00940027" w:rsidRDefault="00940027">
            <w:pPr>
              <w:pStyle w:val="OtherTableBody"/>
            </w:pPr>
            <w:r>
              <w:t>Hierarchic designator</w:t>
            </w:r>
          </w:p>
        </w:tc>
      </w:tr>
      <w:tr w:rsidR="00940027" w14:paraId="74842D0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3B5256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769987F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390C081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D9E5C67" w14:textId="77777777" w:rsidR="00940027" w:rsidRDefault="00940027">
            <w:pPr>
              <w:pStyle w:val="OtherTableBody"/>
            </w:pPr>
            <w:r>
              <w:t>ICD</w:t>
            </w:r>
          </w:p>
        </w:tc>
        <w:tc>
          <w:tcPr>
            <w:tcW w:w="3544" w:type="dxa"/>
          </w:tcPr>
          <w:p w14:paraId="5F4BA84B" w14:textId="77777777" w:rsidR="00940027" w:rsidRDefault="00940027">
            <w:pPr>
              <w:pStyle w:val="OtherTableBody"/>
            </w:pPr>
            <w:r>
              <w:t>Insurance certification definition</w:t>
            </w:r>
          </w:p>
        </w:tc>
      </w:tr>
      <w:tr w:rsidR="00940027" w14:paraId="017D8E2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DC0089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B1722D0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619F4CB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750044B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3544" w:type="dxa"/>
          </w:tcPr>
          <w:p w14:paraId="13C180F9" w14:textId="77777777" w:rsidR="00940027" w:rsidRDefault="00940027">
            <w:pPr>
              <w:pStyle w:val="OtherTableBody"/>
            </w:pPr>
            <w:r>
              <w:t>Coded values for HL7 tables</w:t>
            </w:r>
          </w:p>
        </w:tc>
      </w:tr>
      <w:tr w:rsidR="00940027" w14:paraId="27141E9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8C227E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B81D7A8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1F3B2E5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C6C6437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3544" w:type="dxa"/>
          </w:tcPr>
          <w:p w14:paraId="254D71D1" w14:textId="77777777" w:rsidR="00940027" w:rsidRDefault="00940027">
            <w:pPr>
              <w:pStyle w:val="OtherTableBody"/>
            </w:pPr>
            <w:r>
              <w:t>Coded value for user-defined tables</w:t>
            </w:r>
          </w:p>
        </w:tc>
      </w:tr>
      <w:tr w:rsidR="00940027" w14:paraId="4D75DD8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9E7560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ADB76EC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606E20A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BE7E6EE" w14:textId="77777777" w:rsidR="00940027" w:rsidRDefault="00940027">
            <w:pPr>
              <w:pStyle w:val="OtherTableBody"/>
            </w:pPr>
            <w:r>
              <w:t>JCC</w:t>
            </w:r>
          </w:p>
        </w:tc>
        <w:tc>
          <w:tcPr>
            <w:tcW w:w="3544" w:type="dxa"/>
          </w:tcPr>
          <w:p w14:paraId="0A933C1D" w14:textId="77777777" w:rsidR="00940027" w:rsidRDefault="00940027">
            <w:pPr>
              <w:pStyle w:val="OtherTableBody"/>
            </w:pPr>
            <w:r>
              <w:t>Job code/class</w:t>
            </w:r>
          </w:p>
        </w:tc>
      </w:tr>
      <w:tr w:rsidR="00940027" w14:paraId="2D661BF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DC1733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16CFA23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0CC4FAA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BD11F73" w14:textId="77777777" w:rsidR="00940027" w:rsidRDefault="00940027">
            <w:pPr>
              <w:pStyle w:val="OtherTableBody"/>
            </w:pPr>
            <w:r>
              <w:t>LA1</w:t>
            </w:r>
          </w:p>
        </w:tc>
        <w:tc>
          <w:tcPr>
            <w:tcW w:w="3544" w:type="dxa"/>
          </w:tcPr>
          <w:p w14:paraId="20B07ADC" w14:textId="77777777" w:rsidR="00940027" w:rsidRDefault="00940027">
            <w:pPr>
              <w:pStyle w:val="OtherTableBody"/>
            </w:pPr>
            <w:r>
              <w:t>Location with address variation 1</w:t>
            </w:r>
          </w:p>
        </w:tc>
      </w:tr>
      <w:tr w:rsidR="00940027" w14:paraId="0FBBE63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14BCEF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44F935A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4BD4B15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9A37786" w14:textId="77777777" w:rsidR="00940027" w:rsidRDefault="00940027">
            <w:pPr>
              <w:pStyle w:val="OtherTableBody"/>
            </w:pPr>
            <w:r>
              <w:t>LA2</w:t>
            </w:r>
          </w:p>
        </w:tc>
        <w:tc>
          <w:tcPr>
            <w:tcW w:w="3544" w:type="dxa"/>
          </w:tcPr>
          <w:p w14:paraId="4F2D1643" w14:textId="77777777" w:rsidR="00940027" w:rsidRDefault="00940027">
            <w:pPr>
              <w:pStyle w:val="OtherTableBody"/>
            </w:pPr>
            <w:r>
              <w:t>Location with address variation 2</w:t>
            </w:r>
          </w:p>
        </w:tc>
      </w:tr>
      <w:tr w:rsidR="00940027" w14:paraId="7D38071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67C096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F816F16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338F817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365E62E" w14:textId="77777777" w:rsidR="00940027" w:rsidRDefault="00940027">
            <w:pPr>
              <w:pStyle w:val="OtherTableBody"/>
            </w:pPr>
            <w:r>
              <w:t>MA</w:t>
            </w:r>
          </w:p>
        </w:tc>
        <w:tc>
          <w:tcPr>
            <w:tcW w:w="3544" w:type="dxa"/>
          </w:tcPr>
          <w:p w14:paraId="173C3E8B" w14:textId="77777777" w:rsidR="00940027" w:rsidRDefault="00940027">
            <w:pPr>
              <w:pStyle w:val="OtherTableBody"/>
            </w:pPr>
            <w:r>
              <w:t>Multiplexed array</w:t>
            </w:r>
          </w:p>
        </w:tc>
      </w:tr>
      <w:tr w:rsidR="00940027" w14:paraId="71D0561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974670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1A14C96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1403F68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71653D0" w14:textId="77777777" w:rsidR="00940027" w:rsidRDefault="00940027">
            <w:pPr>
              <w:pStyle w:val="OtherTableBody"/>
            </w:pPr>
            <w:r>
              <w:t>MO</w:t>
            </w:r>
          </w:p>
        </w:tc>
        <w:tc>
          <w:tcPr>
            <w:tcW w:w="3544" w:type="dxa"/>
          </w:tcPr>
          <w:p w14:paraId="2E9A558A" w14:textId="77777777" w:rsidR="00940027" w:rsidRDefault="00940027">
            <w:pPr>
              <w:pStyle w:val="OtherTableBody"/>
            </w:pPr>
            <w:r>
              <w:t>Money</w:t>
            </w:r>
          </w:p>
        </w:tc>
      </w:tr>
      <w:tr w:rsidR="00940027" w14:paraId="78A9206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0838AB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16D9115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53639D1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F8F03C7" w14:textId="77777777" w:rsidR="00940027" w:rsidRDefault="00940027">
            <w:pPr>
              <w:pStyle w:val="OtherTableBody"/>
            </w:pPr>
            <w:r>
              <w:t>MOC</w:t>
            </w:r>
          </w:p>
        </w:tc>
        <w:tc>
          <w:tcPr>
            <w:tcW w:w="3544" w:type="dxa"/>
          </w:tcPr>
          <w:p w14:paraId="1C90C382" w14:textId="77777777" w:rsidR="00940027" w:rsidRDefault="00940027">
            <w:pPr>
              <w:pStyle w:val="OtherTableBody"/>
            </w:pPr>
            <w:r>
              <w:t>Money and charge code</w:t>
            </w:r>
          </w:p>
        </w:tc>
      </w:tr>
      <w:tr w:rsidR="00940027" w14:paraId="4227703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B4BEE0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AF72C6D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7770400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855B5F2" w14:textId="77777777" w:rsidR="00940027" w:rsidRDefault="00940027">
            <w:pPr>
              <w:pStyle w:val="OtherTableBody"/>
            </w:pPr>
            <w:r>
              <w:t>MOP</w:t>
            </w:r>
          </w:p>
        </w:tc>
        <w:tc>
          <w:tcPr>
            <w:tcW w:w="3544" w:type="dxa"/>
          </w:tcPr>
          <w:p w14:paraId="7B31D78F" w14:textId="77777777" w:rsidR="00940027" w:rsidRDefault="00940027">
            <w:pPr>
              <w:pStyle w:val="OtherTableBody"/>
            </w:pPr>
            <w:r>
              <w:t>Money or percentage</w:t>
            </w:r>
          </w:p>
        </w:tc>
      </w:tr>
      <w:tr w:rsidR="00940027" w14:paraId="13CF0F9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E083A0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CA809A6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7586E1C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29032CF" w14:textId="77777777" w:rsidR="00940027" w:rsidRDefault="00940027">
            <w:pPr>
              <w:pStyle w:val="OtherTableBody"/>
            </w:pPr>
            <w:r>
              <w:t>MSG</w:t>
            </w:r>
          </w:p>
        </w:tc>
        <w:tc>
          <w:tcPr>
            <w:tcW w:w="3544" w:type="dxa"/>
          </w:tcPr>
          <w:p w14:paraId="00FA0CF0" w14:textId="77777777" w:rsidR="00940027" w:rsidRDefault="00940027">
            <w:pPr>
              <w:pStyle w:val="OtherTableBody"/>
            </w:pPr>
            <w:r>
              <w:t>Message type</w:t>
            </w:r>
          </w:p>
        </w:tc>
      </w:tr>
      <w:tr w:rsidR="00940027" w14:paraId="2600795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9958A0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8DD8ED7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76BDB13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643C0A6" w14:textId="77777777" w:rsidR="00940027" w:rsidRDefault="00940027">
            <w:pPr>
              <w:pStyle w:val="OtherTableBody"/>
            </w:pPr>
            <w:r>
              <w:t>NA</w:t>
            </w:r>
          </w:p>
        </w:tc>
        <w:tc>
          <w:tcPr>
            <w:tcW w:w="3544" w:type="dxa"/>
          </w:tcPr>
          <w:p w14:paraId="50429950" w14:textId="77777777" w:rsidR="00940027" w:rsidRDefault="00940027">
            <w:pPr>
              <w:pStyle w:val="OtherTableBody"/>
            </w:pPr>
            <w:r>
              <w:t>Numeric array</w:t>
            </w:r>
          </w:p>
        </w:tc>
      </w:tr>
      <w:tr w:rsidR="00940027" w14:paraId="6C145D3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B3AD77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B67DAAD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7A3CE36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CECEE57" w14:textId="77777777" w:rsidR="00940027" w:rsidRDefault="00940027">
            <w:pPr>
              <w:pStyle w:val="OtherTableBody"/>
            </w:pPr>
            <w:r>
              <w:t>NDL</w:t>
            </w:r>
          </w:p>
        </w:tc>
        <w:tc>
          <w:tcPr>
            <w:tcW w:w="3544" w:type="dxa"/>
          </w:tcPr>
          <w:p w14:paraId="78804642" w14:textId="77777777" w:rsidR="00940027" w:rsidRDefault="00940027">
            <w:pPr>
              <w:pStyle w:val="OtherTableBody"/>
            </w:pPr>
            <w:r>
              <w:t>Name with location and date</w:t>
            </w:r>
          </w:p>
        </w:tc>
      </w:tr>
      <w:tr w:rsidR="00940027" w14:paraId="5AD5029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4480D8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B3B96BC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781287F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9F69DCA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3544" w:type="dxa"/>
          </w:tcPr>
          <w:p w14:paraId="05103BDB" w14:textId="77777777" w:rsidR="00940027" w:rsidRDefault="00940027">
            <w:pPr>
              <w:pStyle w:val="OtherTableBody"/>
            </w:pPr>
            <w:r>
              <w:t>Numeric</w:t>
            </w:r>
          </w:p>
        </w:tc>
      </w:tr>
      <w:tr w:rsidR="00940027" w14:paraId="4B4CCB1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8D075D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0460BBB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0A3CCF1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9E25EA1" w14:textId="77777777" w:rsidR="00940027" w:rsidRDefault="00940027">
            <w:pPr>
              <w:pStyle w:val="OtherTableBody"/>
            </w:pPr>
            <w:r>
              <w:t>NR</w:t>
            </w:r>
          </w:p>
        </w:tc>
        <w:tc>
          <w:tcPr>
            <w:tcW w:w="3544" w:type="dxa"/>
          </w:tcPr>
          <w:p w14:paraId="5C55312F" w14:textId="77777777" w:rsidR="00940027" w:rsidRDefault="00940027">
            <w:pPr>
              <w:pStyle w:val="OtherTableBody"/>
            </w:pPr>
            <w:r>
              <w:t>Numeric range</w:t>
            </w:r>
          </w:p>
        </w:tc>
      </w:tr>
      <w:tr w:rsidR="00940027" w14:paraId="48ACBBF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C18043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066FADE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29B2C94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AE160B8" w14:textId="77777777" w:rsidR="00940027" w:rsidRDefault="00940027">
            <w:pPr>
              <w:pStyle w:val="OtherTableBody"/>
            </w:pPr>
            <w:r>
              <w:t>OCD</w:t>
            </w:r>
          </w:p>
        </w:tc>
        <w:tc>
          <w:tcPr>
            <w:tcW w:w="3544" w:type="dxa"/>
          </w:tcPr>
          <w:p w14:paraId="43485334" w14:textId="77777777" w:rsidR="00940027" w:rsidRDefault="00940027">
            <w:pPr>
              <w:pStyle w:val="OtherTableBody"/>
            </w:pPr>
            <w:r>
              <w:t>Occurrence code and date</w:t>
            </w:r>
          </w:p>
        </w:tc>
      </w:tr>
      <w:tr w:rsidR="00940027" w14:paraId="0F5C3D1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5B4F1C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9ABB4A9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3B3E83A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84E33E0" w14:textId="77777777" w:rsidR="00940027" w:rsidRDefault="00940027">
            <w:pPr>
              <w:pStyle w:val="OtherTableBody"/>
            </w:pPr>
            <w:r>
              <w:t>OSD</w:t>
            </w:r>
          </w:p>
        </w:tc>
        <w:tc>
          <w:tcPr>
            <w:tcW w:w="3544" w:type="dxa"/>
          </w:tcPr>
          <w:p w14:paraId="1B2902C7" w14:textId="77777777" w:rsidR="00940027" w:rsidRDefault="00940027">
            <w:pPr>
              <w:pStyle w:val="OtherTableBody"/>
            </w:pPr>
            <w:r>
              <w:t>Order sequence definition</w:t>
            </w:r>
          </w:p>
        </w:tc>
      </w:tr>
      <w:tr w:rsidR="00940027" w14:paraId="6E134CE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09FBEE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B6B2B7C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09701B2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CCE583F" w14:textId="77777777" w:rsidR="00940027" w:rsidRDefault="00940027">
            <w:pPr>
              <w:pStyle w:val="OtherTableBody"/>
            </w:pPr>
            <w:r>
              <w:t>OSP</w:t>
            </w:r>
          </w:p>
        </w:tc>
        <w:tc>
          <w:tcPr>
            <w:tcW w:w="3544" w:type="dxa"/>
          </w:tcPr>
          <w:p w14:paraId="031C41C1" w14:textId="77777777" w:rsidR="00940027" w:rsidRDefault="00940027">
            <w:pPr>
              <w:pStyle w:val="OtherTableBody"/>
            </w:pPr>
            <w:r>
              <w:t>Occurrence span code and date</w:t>
            </w:r>
          </w:p>
        </w:tc>
      </w:tr>
      <w:tr w:rsidR="00940027" w14:paraId="27DCB28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57AE25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649DDAE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5ACA06F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37B339D" w14:textId="77777777" w:rsidR="00940027" w:rsidRDefault="00940027">
            <w:pPr>
              <w:pStyle w:val="OtherTableBody"/>
            </w:pPr>
            <w:r>
              <w:t>PIP</w:t>
            </w:r>
          </w:p>
        </w:tc>
        <w:tc>
          <w:tcPr>
            <w:tcW w:w="3544" w:type="dxa"/>
          </w:tcPr>
          <w:p w14:paraId="7877D2BE" w14:textId="77777777" w:rsidR="00940027" w:rsidRDefault="00940027">
            <w:pPr>
              <w:pStyle w:val="OtherTableBody"/>
            </w:pPr>
            <w:r>
              <w:t>Practitioner institutional privileges</w:t>
            </w:r>
          </w:p>
        </w:tc>
      </w:tr>
      <w:tr w:rsidR="00940027" w14:paraId="5D0FD67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8B9569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93B69CB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57567E8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C406BC4" w14:textId="77777777" w:rsidR="00940027" w:rsidRDefault="00940027">
            <w:pPr>
              <w:pStyle w:val="OtherTableBody"/>
            </w:pPr>
            <w:r>
              <w:t>PL</w:t>
            </w:r>
          </w:p>
        </w:tc>
        <w:tc>
          <w:tcPr>
            <w:tcW w:w="3544" w:type="dxa"/>
          </w:tcPr>
          <w:p w14:paraId="3E730190" w14:textId="77777777" w:rsidR="00940027" w:rsidRDefault="00940027">
            <w:pPr>
              <w:pStyle w:val="OtherTableBody"/>
            </w:pPr>
            <w:r>
              <w:t>Person location</w:t>
            </w:r>
          </w:p>
        </w:tc>
      </w:tr>
      <w:tr w:rsidR="00940027" w14:paraId="3E34506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3A3755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0D84EFB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355AF9F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E34E354" w14:textId="77777777" w:rsidR="00940027" w:rsidRDefault="00940027">
            <w:pPr>
              <w:pStyle w:val="OtherTableBody"/>
            </w:pPr>
            <w:r>
              <w:t>PLN</w:t>
            </w:r>
          </w:p>
        </w:tc>
        <w:tc>
          <w:tcPr>
            <w:tcW w:w="3544" w:type="dxa"/>
          </w:tcPr>
          <w:p w14:paraId="4E0202DA" w14:textId="77777777" w:rsidR="00940027" w:rsidRDefault="00940027">
            <w:pPr>
              <w:pStyle w:val="OtherTableBody"/>
            </w:pPr>
            <w:r>
              <w:t>Practitioner license or other ID number</w:t>
            </w:r>
          </w:p>
        </w:tc>
      </w:tr>
      <w:tr w:rsidR="00940027" w14:paraId="2BEBF42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7FDEFE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3EAA692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3C052DE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DBE7186" w14:textId="77777777" w:rsidR="00940027" w:rsidRDefault="00940027">
            <w:pPr>
              <w:pStyle w:val="OtherTableBody"/>
            </w:pPr>
            <w:r>
              <w:t>PN</w:t>
            </w:r>
          </w:p>
        </w:tc>
        <w:tc>
          <w:tcPr>
            <w:tcW w:w="3544" w:type="dxa"/>
          </w:tcPr>
          <w:p w14:paraId="7E15F885" w14:textId="77777777" w:rsidR="00940027" w:rsidRDefault="00940027">
            <w:pPr>
              <w:pStyle w:val="OtherTableBody"/>
            </w:pPr>
            <w:r>
              <w:t>Person name</w:t>
            </w:r>
          </w:p>
        </w:tc>
      </w:tr>
      <w:tr w:rsidR="00940027" w14:paraId="4E7BC51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602ADD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FD344D3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6704564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C6FA75C" w14:textId="77777777" w:rsidR="00940027" w:rsidRDefault="00940027">
            <w:pPr>
              <w:pStyle w:val="OtherTableBody"/>
            </w:pPr>
            <w:r>
              <w:t>PPN</w:t>
            </w:r>
          </w:p>
        </w:tc>
        <w:tc>
          <w:tcPr>
            <w:tcW w:w="3544" w:type="dxa"/>
          </w:tcPr>
          <w:p w14:paraId="527430AA" w14:textId="77777777" w:rsidR="00940027" w:rsidRDefault="00940027">
            <w:pPr>
              <w:pStyle w:val="OtherTableBody"/>
            </w:pPr>
            <w:r>
              <w:t>Performing person time stamp</w:t>
            </w:r>
          </w:p>
        </w:tc>
      </w:tr>
      <w:tr w:rsidR="00940027" w14:paraId="103DC57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D4513A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E105AD1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3478D9B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B4540DC" w14:textId="77777777" w:rsidR="00940027" w:rsidRDefault="00940027">
            <w:pPr>
              <w:pStyle w:val="OtherTableBody"/>
            </w:pPr>
            <w:r>
              <w:t>PRL</w:t>
            </w:r>
          </w:p>
        </w:tc>
        <w:tc>
          <w:tcPr>
            <w:tcW w:w="3544" w:type="dxa"/>
          </w:tcPr>
          <w:p w14:paraId="4AD609AB" w14:textId="77777777" w:rsidR="00940027" w:rsidRDefault="00940027">
            <w:pPr>
              <w:pStyle w:val="OtherTableBody"/>
            </w:pPr>
            <w:r>
              <w:t>Parent result link</w:t>
            </w:r>
          </w:p>
        </w:tc>
      </w:tr>
      <w:tr w:rsidR="00940027" w14:paraId="6D27257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CCDC9C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DC31682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7043680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4FB60B6" w14:textId="77777777" w:rsidR="00940027" w:rsidRDefault="00940027">
            <w:pPr>
              <w:pStyle w:val="OtherTableBody"/>
            </w:pPr>
            <w:r>
              <w:t>PT</w:t>
            </w:r>
          </w:p>
        </w:tc>
        <w:tc>
          <w:tcPr>
            <w:tcW w:w="3544" w:type="dxa"/>
          </w:tcPr>
          <w:p w14:paraId="1ABA038E" w14:textId="77777777" w:rsidR="00940027" w:rsidRDefault="00940027">
            <w:pPr>
              <w:pStyle w:val="OtherTableBody"/>
            </w:pPr>
            <w:r>
              <w:t>Processing type</w:t>
            </w:r>
          </w:p>
        </w:tc>
      </w:tr>
      <w:tr w:rsidR="00940027" w14:paraId="4242EB0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1D53FF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D04AD32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77751A4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27ECC38" w14:textId="77777777" w:rsidR="00940027" w:rsidRDefault="00940027">
            <w:pPr>
              <w:pStyle w:val="OtherTableBody"/>
            </w:pPr>
            <w:r>
              <w:t>PTA</w:t>
            </w:r>
          </w:p>
        </w:tc>
        <w:tc>
          <w:tcPr>
            <w:tcW w:w="3544" w:type="dxa"/>
          </w:tcPr>
          <w:p w14:paraId="356D6EDD" w14:textId="77777777" w:rsidR="00940027" w:rsidRDefault="00940027">
            <w:pPr>
              <w:pStyle w:val="OtherTableBody"/>
            </w:pPr>
            <w:r>
              <w:t>Policy type and amount</w:t>
            </w:r>
          </w:p>
        </w:tc>
      </w:tr>
      <w:tr w:rsidR="00940027" w14:paraId="0623831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C40389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6C82E7B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28AC09E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B0518B1" w14:textId="77777777" w:rsidR="00940027" w:rsidRDefault="00940027">
            <w:pPr>
              <w:pStyle w:val="OtherTableBody"/>
            </w:pPr>
            <w:r>
              <w:t>QIP</w:t>
            </w:r>
          </w:p>
        </w:tc>
        <w:tc>
          <w:tcPr>
            <w:tcW w:w="3544" w:type="dxa"/>
          </w:tcPr>
          <w:p w14:paraId="3D913177" w14:textId="77777777" w:rsidR="00940027" w:rsidRDefault="00940027">
            <w:pPr>
              <w:pStyle w:val="OtherTableBody"/>
            </w:pPr>
            <w:r>
              <w:t>Query input parameter list</w:t>
            </w:r>
          </w:p>
        </w:tc>
      </w:tr>
      <w:tr w:rsidR="00940027" w14:paraId="1914346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B69C40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39322BB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7EA82B0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486EC15" w14:textId="77777777" w:rsidR="00940027" w:rsidRDefault="00940027">
            <w:pPr>
              <w:pStyle w:val="OtherTableBody"/>
            </w:pPr>
            <w:r>
              <w:t>QSC</w:t>
            </w:r>
          </w:p>
        </w:tc>
        <w:tc>
          <w:tcPr>
            <w:tcW w:w="3544" w:type="dxa"/>
          </w:tcPr>
          <w:p w14:paraId="171B9AF4" w14:textId="77777777" w:rsidR="00940027" w:rsidRDefault="00940027">
            <w:pPr>
              <w:pStyle w:val="OtherTableBody"/>
            </w:pPr>
            <w:r>
              <w:t>Query selection criteria</w:t>
            </w:r>
          </w:p>
        </w:tc>
      </w:tr>
      <w:tr w:rsidR="00940027" w14:paraId="033539D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72AD18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0B5ACF3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54B8858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5E735B4" w14:textId="77777777" w:rsidR="00940027" w:rsidRDefault="00940027">
            <w:pPr>
              <w:pStyle w:val="OtherTableBody"/>
            </w:pPr>
            <w:r>
              <w:t>RCD</w:t>
            </w:r>
          </w:p>
        </w:tc>
        <w:tc>
          <w:tcPr>
            <w:tcW w:w="3544" w:type="dxa"/>
          </w:tcPr>
          <w:p w14:paraId="52041F65" w14:textId="77777777" w:rsidR="00940027" w:rsidRDefault="00940027">
            <w:pPr>
              <w:pStyle w:val="OtherTableBody"/>
            </w:pPr>
            <w:r>
              <w:t>Row column definition</w:t>
            </w:r>
          </w:p>
        </w:tc>
      </w:tr>
      <w:tr w:rsidR="00940027" w14:paraId="79EE48E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BF89FE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C1B66F7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424A00D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C0F6D0F" w14:textId="77777777" w:rsidR="00940027" w:rsidRDefault="00940027">
            <w:pPr>
              <w:pStyle w:val="OtherTableBody"/>
            </w:pPr>
            <w:r>
              <w:t>RFR</w:t>
            </w:r>
          </w:p>
        </w:tc>
        <w:tc>
          <w:tcPr>
            <w:tcW w:w="3544" w:type="dxa"/>
          </w:tcPr>
          <w:p w14:paraId="66D7A553" w14:textId="77777777" w:rsidR="00940027" w:rsidRDefault="00940027">
            <w:pPr>
              <w:pStyle w:val="OtherTableBody"/>
            </w:pPr>
            <w:r>
              <w:t>Reference range</w:t>
            </w:r>
          </w:p>
        </w:tc>
      </w:tr>
      <w:tr w:rsidR="00940027" w14:paraId="1F0EC7C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5709BE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C1953F8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42B7184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52B24B4" w14:textId="77777777" w:rsidR="00940027" w:rsidRDefault="00940027">
            <w:pPr>
              <w:pStyle w:val="OtherTableBody"/>
            </w:pPr>
            <w:r>
              <w:t>RI</w:t>
            </w:r>
          </w:p>
        </w:tc>
        <w:tc>
          <w:tcPr>
            <w:tcW w:w="3544" w:type="dxa"/>
          </w:tcPr>
          <w:p w14:paraId="632BB6C0" w14:textId="77777777" w:rsidR="00940027" w:rsidRDefault="00940027">
            <w:pPr>
              <w:pStyle w:val="OtherTableBody"/>
            </w:pPr>
            <w:r>
              <w:t>Repeat interval</w:t>
            </w:r>
          </w:p>
        </w:tc>
      </w:tr>
      <w:tr w:rsidR="00940027" w14:paraId="64C750F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51309F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6712491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0D94832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5774229" w14:textId="77777777" w:rsidR="00940027" w:rsidRDefault="00940027">
            <w:pPr>
              <w:pStyle w:val="OtherTableBody"/>
            </w:pPr>
            <w:r>
              <w:t>RMC</w:t>
            </w:r>
          </w:p>
        </w:tc>
        <w:tc>
          <w:tcPr>
            <w:tcW w:w="3544" w:type="dxa"/>
          </w:tcPr>
          <w:p w14:paraId="1B31E913" w14:textId="77777777" w:rsidR="00940027" w:rsidRDefault="00940027">
            <w:pPr>
              <w:pStyle w:val="OtherTableBody"/>
            </w:pPr>
            <w:r>
              <w:t>Room coverage</w:t>
            </w:r>
          </w:p>
        </w:tc>
      </w:tr>
      <w:tr w:rsidR="00940027" w14:paraId="32FF6BE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D7B315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A207CE6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1B64301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D94AB9A" w14:textId="77777777" w:rsidR="00940027" w:rsidRDefault="00940027">
            <w:pPr>
              <w:pStyle w:val="OtherTableBody"/>
            </w:pPr>
            <w:r>
              <w:t>RP</w:t>
            </w:r>
          </w:p>
        </w:tc>
        <w:tc>
          <w:tcPr>
            <w:tcW w:w="3544" w:type="dxa"/>
          </w:tcPr>
          <w:p w14:paraId="7B883252" w14:textId="77777777" w:rsidR="00940027" w:rsidRDefault="00940027">
            <w:pPr>
              <w:pStyle w:val="OtherTableBody"/>
            </w:pPr>
            <w:r>
              <w:t>Reference pointer</w:t>
            </w:r>
          </w:p>
        </w:tc>
      </w:tr>
      <w:tr w:rsidR="00940027" w14:paraId="29E8380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BDB36F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3D958FB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7437838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0BEA77F" w14:textId="77777777" w:rsidR="00940027" w:rsidRDefault="00940027">
            <w:pPr>
              <w:pStyle w:val="OtherTableBody"/>
            </w:pPr>
            <w:r>
              <w:t>RPT</w:t>
            </w:r>
          </w:p>
        </w:tc>
        <w:tc>
          <w:tcPr>
            <w:tcW w:w="3544" w:type="dxa"/>
          </w:tcPr>
          <w:p w14:paraId="7D2C5C92" w14:textId="77777777" w:rsidR="00940027" w:rsidRDefault="00940027">
            <w:pPr>
              <w:pStyle w:val="OtherTableBody"/>
            </w:pPr>
            <w:r>
              <w:t>Repeat pattern</w:t>
            </w:r>
          </w:p>
        </w:tc>
      </w:tr>
      <w:tr w:rsidR="00940027" w14:paraId="7B8A879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CBA99C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DAAE97F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10CC846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1013AE4" w14:textId="77777777" w:rsidR="00940027" w:rsidRDefault="00940027">
            <w:pPr>
              <w:pStyle w:val="OtherTableBody"/>
            </w:pPr>
            <w:r>
              <w:t>SAD</w:t>
            </w:r>
          </w:p>
        </w:tc>
        <w:tc>
          <w:tcPr>
            <w:tcW w:w="3544" w:type="dxa"/>
          </w:tcPr>
          <w:p w14:paraId="773D08E1" w14:textId="77777777" w:rsidR="00940027" w:rsidRDefault="00940027">
            <w:pPr>
              <w:pStyle w:val="OtherTableBody"/>
            </w:pPr>
            <w:r>
              <w:t>Street Address</w:t>
            </w:r>
          </w:p>
        </w:tc>
      </w:tr>
      <w:tr w:rsidR="00940027" w14:paraId="589AE1C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C807C6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8315F73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5927850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C2878D3" w14:textId="77777777" w:rsidR="00940027" w:rsidRDefault="00940027">
            <w:pPr>
              <w:pStyle w:val="OtherTableBody"/>
            </w:pPr>
            <w:r>
              <w:t>SCV</w:t>
            </w:r>
          </w:p>
        </w:tc>
        <w:tc>
          <w:tcPr>
            <w:tcW w:w="3544" w:type="dxa"/>
          </w:tcPr>
          <w:p w14:paraId="17B01178" w14:textId="77777777" w:rsidR="00940027" w:rsidRDefault="00940027">
            <w:pPr>
              <w:pStyle w:val="OtherTableBody"/>
            </w:pPr>
            <w:r>
              <w:t>Scheduling class value pair</w:t>
            </w:r>
          </w:p>
        </w:tc>
      </w:tr>
      <w:tr w:rsidR="00940027" w14:paraId="5D4431E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8D3E66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43A10B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0440</w:t>
            </w:r>
          </w:p>
        </w:tc>
        <w:tc>
          <w:tcPr>
            <w:tcW w:w="2693" w:type="dxa"/>
          </w:tcPr>
          <w:p w14:paraId="429F675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84D276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SI</w:t>
            </w:r>
          </w:p>
        </w:tc>
        <w:tc>
          <w:tcPr>
            <w:tcW w:w="3544" w:type="dxa"/>
          </w:tcPr>
          <w:p w14:paraId="42EEC68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Sequence ID</w:t>
            </w:r>
          </w:p>
        </w:tc>
      </w:tr>
      <w:tr w:rsidR="00940027" w14:paraId="1CEB611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C3ADEC8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1981682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0440</w:t>
            </w:r>
          </w:p>
        </w:tc>
        <w:tc>
          <w:tcPr>
            <w:tcW w:w="2693" w:type="dxa"/>
          </w:tcPr>
          <w:p w14:paraId="1485CE01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C3CBF6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SN</w:t>
            </w:r>
          </w:p>
        </w:tc>
        <w:tc>
          <w:tcPr>
            <w:tcW w:w="3544" w:type="dxa"/>
          </w:tcPr>
          <w:p w14:paraId="718881E0" w14:textId="77777777" w:rsidR="00940027" w:rsidRDefault="00940027">
            <w:pPr>
              <w:pStyle w:val="OtherTableBody"/>
            </w:pPr>
            <w:r>
              <w:t>Structured numeric</w:t>
            </w:r>
          </w:p>
        </w:tc>
      </w:tr>
      <w:tr w:rsidR="00940027" w14:paraId="695C3BC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CF88CC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63E0EA1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05C409E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CBC034F" w14:textId="77777777" w:rsidR="00940027" w:rsidRDefault="00940027">
            <w:pPr>
              <w:pStyle w:val="OtherTableBody"/>
            </w:pPr>
            <w:r>
              <w:t>SPD</w:t>
            </w:r>
          </w:p>
        </w:tc>
        <w:tc>
          <w:tcPr>
            <w:tcW w:w="3544" w:type="dxa"/>
          </w:tcPr>
          <w:p w14:paraId="63D7D03A" w14:textId="77777777" w:rsidR="00940027" w:rsidRDefault="00940027">
            <w:pPr>
              <w:pStyle w:val="OtherTableBody"/>
            </w:pPr>
            <w:r>
              <w:t>Specialty description</w:t>
            </w:r>
          </w:p>
        </w:tc>
      </w:tr>
      <w:tr w:rsidR="00940027" w14:paraId="03517CC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26F158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A9A48D1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1BE8532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ACB58E9" w14:textId="77777777" w:rsidR="00940027" w:rsidRDefault="00940027">
            <w:pPr>
              <w:pStyle w:val="OtherTableBody"/>
            </w:pPr>
            <w:r>
              <w:t>SPS</w:t>
            </w:r>
          </w:p>
        </w:tc>
        <w:tc>
          <w:tcPr>
            <w:tcW w:w="3544" w:type="dxa"/>
          </w:tcPr>
          <w:p w14:paraId="261EB6A4" w14:textId="77777777" w:rsidR="00940027" w:rsidRDefault="00940027">
            <w:pPr>
              <w:pStyle w:val="OtherTableBody"/>
            </w:pPr>
            <w:r>
              <w:t>Specimen source</w:t>
            </w:r>
          </w:p>
        </w:tc>
      </w:tr>
      <w:tr w:rsidR="00940027" w14:paraId="265D65D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82DD2C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0FB5A35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05C08C2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6CD9965" w14:textId="77777777" w:rsidR="00940027" w:rsidRDefault="00940027">
            <w:pPr>
              <w:pStyle w:val="OtherTableBody"/>
            </w:pPr>
            <w:r>
              <w:t>SRT</w:t>
            </w:r>
          </w:p>
        </w:tc>
        <w:tc>
          <w:tcPr>
            <w:tcW w:w="3544" w:type="dxa"/>
          </w:tcPr>
          <w:p w14:paraId="5882A0BD" w14:textId="77777777" w:rsidR="00940027" w:rsidRDefault="00940027">
            <w:pPr>
              <w:pStyle w:val="OtherTableBody"/>
            </w:pPr>
            <w:r>
              <w:t>Sort order</w:t>
            </w:r>
          </w:p>
        </w:tc>
      </w:tr>
      <w:tr w:rsidR="00940027" w14:paraId="7C6FAD3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818307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307EC6C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62059EA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CA39DED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3544" w:type="dxa"/>
          </w:tcPr>
          <w:p w14:paraId="7BEE34E2" w14:textId="77777777" w:rsidR="00940027" w:rsidRDefault="00940027">
            <w:pPr>
              <w:pStyle w:val="OtherTableBody"/>
            </w:pPr>
            <w:r>
              <w:t>String</w:t>
            </w:r>
          </w:p>
        </w:tc>
      </w:tr>
      <w:tr w:rsidR="00940027" w14:paraId="1555A76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356407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EF536A7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203EA1C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DD1F623" w14:textId="77777777" w:rsidR="00940027" w:rsidRDefault="00940027">
            <w:pPr>
              <w:pStyle w:val="OtherTableBody"/>
            </w:pPr>
            <w:r>
              <w:t>TM</w:t>
            </w:r>
          </w:p>
        </w:tc>
        <w:tc>
          <w:tcPr>
            <w:tcW w:w="3544" w:type="dxa"/>
          </w:tcPr>
          <w:p w14:paraId="1ADC6D31" w14:textId="77777777" w:rsidR="00940027" w:rsidRDefault="00940027">
            <w:pPr>
              <w:pStyle w:val="OtherTableBody"/>
            </w:pPr>
            <w:r>
              <w:t>Time</w:t>
            </w:r>
          </w:p>
        </w:tc>
      </w:tr>
      <w:tr w:rsidR="00940027" w14:paraId="74F7299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204C40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BE15307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6E3B118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B1B5328" w14:textId="77777777" w:rsidR="00940027" w:rsidRDefault="00940027">
            <w:pPr>
              <w:pStyle w:val="OtherTableBody"/>
            </w:pPr>
            <w:r>
              <w:t>TN</w:t>
            </w:r>
          </w:p>
        </w:tc>
        <w:tc>
          <w:tcPr>
            <w:tcW w:w="3544" w:type="dxa"/>
          </w:tcPr>
          <w:p w14:paraId="125228E2" w14:textId="77777777" w:rsidR="00940027" w:rsidRDefault="00940027">
            <w:pPr>
              <w:pStyle w:val="OtherTableBody"/>
            </w:pPr>
            <w:r>
              <w:t>Telephone number</w:t>
            </w:r>
          </w:p>
        </w:tc>
      </w:tr>
      <w:tr w:rsidR="00940027" w14:paraId="79FC48B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90438C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2026AA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0440</w:t>
            </w:r>
          </w:p>
        </w:tc>
        <w:tc>
          <w:tcPr>
            <w:tcW w:w="2693" w:type="dxa"/>
          </w:tcPr>
          <w:p w14:paraId="71C366E1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04EC57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TQ</w:t>
            </w:r>
          </w:p>
        </w:tc>
        <w:tc>
          <w:tcPr>
            <w:tcW w:w="3544" w:type="dxa"/>
          </w:tcPr>
          <w:p w14:paraId="18FB411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Timing/quantity</w:t>
            </w:r>
          </w:p>
        </w:tc>
      </w:tr>
      <w:tr w:rsidR="00940027" w14:paraId="3A58A34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E7DC9D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1AB58D55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41FBC74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317C620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3544" w:type="dxa"/>
          </w:tcPr>
          <w:p w14:paraId="7218BEB2" w14:textId="77777777" w:rsidR="00940027" w:rsidRDefault="00940027">
            <w:pPr>
              <w:pStyle w:val="OtherTableBody"/>
            </w:pPr>
            <w:r>
              <w:t>Time stamp</w:t>
            </w:r>
          </w:p>
        </w:tc>
      </w:tr>
      <w:tr w:rsidR="00940027" w14:paraId="1349A31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57CDB4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1F5B9CA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5AE569C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E18BB22" w14:textId="77777777" w:rsidR="00940027" w:rsidRDefault="00940027">
            <w:pPr>
              <w:pStyle w:val="OtherTableBody"/>
            </w:pPr>
            <w:r>
              <w:t>TX</w:t>
            </w:r>
          </w:p>
        </w:tc>
        <w:tc>
          <w:tcPr>
            <w:tcW w:w="3544" w:type="dxa"/>
          </w:tcPr>
          <w:p w14:paraId="05CFE325" w14:textId="77777777" w:rsidR="00940027" w:rsidRDefault="00940027">
            <w:pPr>
              <w:pStyle w:val="OtherTableBody"/>
            </w:pPr>
            <w:r>
              <w:t>Text data</w:t>
            </w:r>
          </w:p>
        </w:tc>
      </w:tr>
      <w:tr w:rsidR="00940027" w14:paraId="0B93556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B034A8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84E0ED5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059BBE4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2E036EF" w14:textId="77777777" w:rsidR="00940027" w:rsidRDefault="00940027">
            <w:pPr>
              <w:pStyle w:val="OtherTableBody"/>
            </w:pPr>
            <w:r>
              <w:t>UVC</w:t>
            </w:r>
          </w:p>
        </w:tc>
        <w:tc>
          <w:tcPr>
            <w:tcW w:w="3544" w:type="dxa"/>
          </w:tcPr>
          <w:p w14:paraId="2EA85A0C" w14:textId="77777777" w:rsidR="00940027" w:rsidRDefault="00940027">
            <w:pPr>
              <w:pStyle w:val="OtherTableBody"/>
            </w:pPr>
            <w:r>
              <w:t>UB value code and amount</w:t>
            </w:r>
          </w:p>
        </w:tc>
      </w:tr>
      <w:tr w:rsidR="00940027" w14:paraId="315F4F8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E4112F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18225F7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48F7351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EBCB4AE" w14:textId="77777777" w:rsidR="00940027" w:rsidRDefault="00940027">
            <w:pPr>
              <w:pStyle w:val="OtherTableBody"/>
            </w:pPr>
            <w:r>
              <w:t>VH</w:t>
            </w:r>
          </w:p>
        </w:tc>
        <w:tc>
          <w:tcPr>
            <w:tcW w:w="3544" w:type="dxa"/>
          </w:tcPr>
          <w:p w14:paraId="386C64AF" w14:textId="77777777" w:rsidR="00940027" w:rsidRDefault="00940027">
            <w:pPr>
              <w:pStyle w:val="OtherTableBody"/>
            </w:pPr>
            <w:r>
              <w:t>Visiting hours</w:t>
            </w:r>
          </w:p>
        </w:tc>
      </w:tr>
      <w:tr w:rsidR="00940027" w14:paraId="5560D05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07A287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96E0DF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0440</w:t>
            </w:r>
          </w:p>
        </w:tc>
        <w:tc>
          <w:tcPr>
            <w:tcW w:w="2693" w:type="dxa"/>
          </w:tcPr>
          <w:p w14:paraId="6E1B1FF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21A7038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VID</w:t>
            </w:r>
          </w:p>
        </w:tc>
        <w:tc>
          <w:tcPr>
            <w:tcW w:w="3544" w:type="dxa"/>
          </w:tcPr>
          <w:p w14:paraId="1F3F2AF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Version identifier</w:t>
            </w:r>
          </w:p>
        </w:tc>
      </w:tr>
      <w:tr w:rsidR="00940027" w14:paraId="06ED69F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E24E4A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6863E494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5B44F7C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FE26A5A" w14:textId="77777777" w:rsidR="00940027" w:rsidRDefault="00940027">
            <w:pPr>
              <w:pStyle w:val="OtherTableBody"/>
            </w:pPr>
            <w:r>
              <w:t>VR</w:t>
            </w:r>
          </w:p>
        </w:tc>
        <w:tc>
          <w:tcPr>
            <w:tcW w:w="3544" w:type="dxa"/>
          </w:tcPr>
          <w:p w14:paraId="2C16EF77" w14:textId="77777777" w:rsidR="00940027" w:rsidRDefault="00940027">
            <w:pPr>
              <w:pStyle w:val="OtherTableBody"/>
            </w:pPr>
            <w:r>
              <w:t>Value range</w:t>
            </w:r>
          </w:p>
        </w:tc>
      </w:tr>
      <w:tr w:rsidR="00940027" w14:paraId="6DF68A3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D0627D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033C636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6D47F4A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C81D893" w14:textId="77777777" w:rsidR="00940027" w:rsidRDefault="00940027">
            <w:pPr>
              <w:pStyle w:val="OtherTableBody"/>
            </w:pPr>
            <w:r>
              <w:t>WVI</w:t>
            </w:r>
          </w:p>
        </w:tc>
        <w:tc>
          <w:tcPr>
            <w:tcW w:w="3544" w:type="dxa"/>
          </w:tcPr>
          <w:p w14:paraId="1C5E6FDF" w14:textId="77777777" w:rsidR="00940027" w:rsidRDefault="00940027">
            <w:pPr>
              <w:pStyle w:val="OtherTableBody"/>
            </w:pPr>
            <w:r>
              <w:t>Channel Identifier</w:t>
            </w:r>
          </w:p>
        </w:tc>
      </w:tr>
      <w:tr w:rsidR="00940027" w14:paraId="5FCA606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6212F6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22470EF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2B0D7DF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FA5E084" w14:textId="77777777" w:rsidR="00940027" w:rsidRDefault="00940027">
            <w:pPr>
              <w:pStyle w:val="OtherTableBody"/>
            </w:pPr>
            <w:r>
              <w:t>WVS</w:t>
            </w:r>
          </w:p>
        </w:tc>
        <w:tc>
          <w:tcPr>
            <w:tcW w:w="3544" w:type="dxa"/>
          </w:tcPr>
          <w:p w14:paraId="59A310DA" w14:textId="77777777" w:rsidR="00940027" w:rsidRDefault="00940027">
            <w:pPr>
              <w:pStyle w:val="OtherTableBody"/>
            </w:pPr>
            <w:r>
              <w:t>Waveform source</w:t>
            </w:r>
          </w:p>
        </w:tc>
      </w:tr>
      <w:tr w:rsidR="00940027" w14:paraId="5CF80DC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1E1F84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4FED553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3F4A8BA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9DD1A01" w14:textId="77777777" w:rsidR="00940027" w:rsidRDefault="00940027">
            <w:pPr>
              <w:pStyle w:val="OtherTableBody"/>
            </w:pPr>
            <w:r>
              <w:t>XAD</w:t>
            </w:r>
          </w:p>
        </w:tc>
        <w:tc>
          <w:tcPr>
            <w:tcW w:w="3544" w:type="dxa"/>
          </w:tcPr>
          <w:p w14:paraId="223B6E02" w14:textId="77777777" w:rsidR="00940027" w:rsidRDefault="00940027">
            <w:pPr>
              <w:pStyle w:val="OtherTableBody"/>
            </w:pPr>
            <w:r>
              <w:t>Extended address</w:t>
            </w:r>
          </w:p>
        </w:tc>
      </w:tr>
      <w:tr w:rsidR="00940027" w14:paraId="03A0C3F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33671D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AB98B43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4B205A7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33C3C63" w14:textId="77777777" w:rsidR="00940027" w:rsidRDefault="00940027">
            <w:pPr>
              <w:pStyle w:val="OtherTableBody"/>
            </w:pPr>
            <w:r>
              <w:t>XCN</w:t>
            </w:r>
          </w:p>
        </w:tc>
        <w:tc>
          <w:tcPr>
            <w:tcW w:w="3544" w:type="dxa"/>
          </w:tcPr>
          <w:p w14:paraId="28E566AD" w14:textId="77777777" w:rsidR="00940027" w:rsidRDefault="00940027">
            <w:pPr>
              <w:pStyle w:val="OtherTableBody"/>
            </w:pPr>
            <w:r>
              <w:t>Extended composite ID number and name</w:t>
            </w:r>
          </w:p>
        </w:tc>
      </w:tr>
      <w:tr w:rsidR="00940027" w14:paraId="29F9D4E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98B327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C1B3D71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3C1105D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419272C" w14:textId="77777777" w:rsidR="00940027" w:rsidRDefault="00940027">
            <w:pPr>
              <w:pStyle w:val="OtherTableBody"/>
            </w:pPr>
            <w:r>
              <w:t>XON</w:t>
            </w:r>
          </w:p>
        </w:tc>
        <w:tc>
          <w:tcPr>
            <w:tcW w:w="3544" w:type="dxa"/>
          </w:tcPr>
          <w:p w14:paraId="0400B3AE" w14:textId="77777777" w:rsidR="00940027" w:rsidRDefault="00940027">
            <w:pPr>
              <w:pStyle w:val="OtherTableBody"/>
            </w:pPr>
            <w:r>
              <w:t>Extended composite name and ID number for organizations</w:t>
            </w:r>
          </w:p>
        </w:tc>
      </w:tr>
      <w:tr w:rsidR="00940027" w14:paraId="7221E75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0689E3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889B190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556DD39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15AAEC0" w14:textId="77777777" w:rsidR="00940027" w:rsidRDefault="00940027">
            <w:pPr>
              <w:pStyle w:val="OtherTableBody"/>
            </w:pPr>
            <w:r>
              <w:t>XPN</w:t>
            </w:r>
          </w:p>
        </w:tc>
        <w:tc>
          <w:tcPr>
            <w:tcW w:w="3544" w:type="dxa"/>
          </w:tcPr>
          <w:p w14:paraId="3EEF01B9" w14:textId="77777777" w:rsidR="00940027" w:rsidRDefault="00940027">
            <w:pPr>
              <w:pStyle w:val="OtherTableBody"/>
            </w:pPr>
            <w:r>
              <w:t>Extended person name</w:t>
            </w:r>
          </w:p>
        </w:tc>
      </w:tr>
      <w:tr w:rsidR="00940027" w14:paraId="7246B62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9B55D0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DBEE721" w14:textId="77777777" w:rsidR="00940027" w:rsidRDefault="00940027">
            <w:pPr>
              <w:pStyle w:val="OtherTableBody"/>
            </w:pPr>
            <w:r>
              <w:t>0440</w:t>
            </w:r>
          </w:p>
        </w:tc>
        <w:tc>
          <w:tcPr>
            <w:tcW w:w="2693" w:type="dxa"/>
          </w:tcPr>
          <w:p w14:paraId="7FB5B40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8C95978" w14:textId="77777777" w:rsidR="00940027" w:rsidRDefault="00940027">
            <w:pPr>
              <w:pStyle w:val="OtherTableBody"/>
            </w:pPr>
            <w:r>
              <w:t>XTN</w:t>
            </w:r>
          </w:p>
        </w:tc>
        <w:tc>
          <w:tcPr>
            <w:tcW w:w="3544" w:type="dxa"/>
          </w:tcPr>
          <w:p w14:paraId="5F7A4F72" w14:textId="77777777" w:rsidR="00940027" w:rsidRDefault="00940027">
            <w:pPr>
              <w:pStyle w:val="OtherTableBody"/>
            </w:pPr>
            <w:r>
              <w:t>Extended telecommunications number</w:t>
            </w:r>
          </w:p>
        </w:tc>
      </w:tr>
      <w:tr w:rsidR="00940027" w14:paraId="33E5398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DC806E3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1DBCF5D4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752F84CD" w14:textId="77777777" w:rsidR="00940027" w:rsidRDefault="00940027">
            <w:pPr>
              <w:pStyle w:val="OtherTableBody"/>
            </w:pPr>
            <w:r>
              <w:t>Immunization Registry Status</w:t>
            </w:r>
          </w:p>
        </w:tc>
        <w:tc>
          <w:tcPr>
            <w:tcW w:w="1701" w:type="dxa"/>
          </w:tcPr>
          <w:p w14:paraId="3B06B4EB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0B576C5F" w14:textId="77777777" w:rsidR="00940027" w:rsidRDefault="00940027">
            <w:pPr>
              <w:pStyle w:val="OtherTableBody"/>
            </w:pPr>
          </w:p>
        </w:tc>
      </w:tr>
      <w:tr w:rsidR="00940027" w14:paraId="755F2C8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BDDA32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0C9BDBC" w14:textId="77777777" w:rsidR="00940027" w:rsidRDefault="00940027">
            <w:pPr>
              <w:pStyle w:val="OtherTableBody"/>
            </w:pPr>
            <w:r>
              <w:t>0441</w:t>
            </w:r>
          </w:p>
        </w:tc>
        <w:tc>
          <w:tcPr>
            <w:tcW w:w="2693" w:type="dxa"/>
          </w:tcPr>
          <w:p w14:paraId="5680746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8FE08C8" w14:textId="77777777" w:rsidR="00940027" w:rsidRDefault="00940027">
            <w:pPr>
              <w:pStyle w:val="OtherTableBody"/>
            </w:pPr>
            <w:r>
              <w:t>A</w:t>
            </w:r>
          </w:p>
        </w:tc>
        <w:tc>
          <w:tcPr>
            <w:tcW w:w="3544" w:type="dxa"/>
          </w:tcPr>
          <w:p w14:paraId="64A3A789" w14:textId="77777777" w:rsidR="00940027" w:rsidRDefault="00940027">
            <w:pPr>
              <w:pStyle w:val="OtherTableBody"/>
            </w:pPr>
            <w:r>
              <w:t>Active</w:t>
            </w:r>
          </w:p>
        </w:tc>
      </w:tr>
      <w:tr w:rsidR="00940027" w14:paraId="09EDC54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F3C174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F54D4C8" w14:textId="77777777" w:rsidR="00940027" w:rsidRDefault="00940027">
            <w:pPr>
              <w:pStyle w:val="OtherTableBody"/>
            </w:pPr>
            <w:r>
              <w:t>0441</w:t>
            </w:r>
          </w:p>
        </w:tc>
        <w:tc>
          <w:tcPr>
            <w:tcW w:w="2693" w:type="dxa"/>
          </w:tcPr>
          <w:p w14:paraId="1473D10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A26C140" w14:textId="77777777" w:rsidR="00940027" w:rsidRDefault="00940027">
            <w:pPr>
              <w:pStyle w:val="OtherTableBody"/>
            </w:pPr>
            <w:r>
              <w:t>I</w:t>
            </w:r>
          </w:p>
        </w:tc>
        <w:tc>
          <w:tcPr>
            <w:tcW w:w="3544" w:type="dxa"/>
          </w:tcPr>
          <w:p w14:paraId="7BD08791" w14:textId="77777777" w:rsidR="00940027" w:rsidRDefault="00940027">
            <w:pPr>
              <w:pStyle w:val="OtherTableBody"/>
            </w:pPr>
            <w:r>
              <w:t>Inactive</w:t>
            </w:r>
          </w:p>
        </w:tc>
      </w:tr>
      <w:tr w:rsidR="00940027" w14:paraId="1CE8697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1B61B8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24A9848" w14:textId="77777777" w:rsidR="00940027" w:rsidRDefault="00940027">
            <w:pPr>
              <w:pStyle w:val="OtherTableBody"/>
            </w:pPr>
            <w:r>
              <w:t>0441</w:t>
            </w:r>
          </w:p>
        </w:tc>
        <w:tc>
          <w:tcPr>
            <w:tcW w:w="2693" w:type="dxa"/>
          </w:tcPr>
          <w:p w14:paraId="42C0C94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8F60EA4" w14:textId="77777777" w:rsidR="00940027" w:rsidRDefault="00940027">
            <w:pPr>
              <w:pStyle w:val="OtherTableBody"/>
            </w:pPr>
            <w:r>
              <w:t>L</w:t>
            </w:r>
          </w:p>
        </w:tc>
        <w:tc>
          <w:tcPr>
            <w:tcW w:w="3544" w:type="dxa"/>
          </w:tcPr>
          <w:p w14:paraId="129C9AB9" w14:textId="77777777" w:rsidR="00940027" w:rsidRDefault="00940027">
            <w:pPr>
              <w:pStyle w:val="OtherTableBody"/>
            </w:pPr>
            <w:r>
              <w:t>Inactive - Lost to follow-up (cancel contract)</w:t>
            </w:r>
          </w:p>
        </w:tc>
      </w:tr>
      <w:tr w:rsidR="00940027" w14:paraId="2C098D9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B231EA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D5AA788" w14:textId="77777777" w:rsidR="00940027" w:rsidRDefault="00940027">
            <w:pPr>
              <w:pStyle w:val="OtherTableBody"/>
            </w:pPr>
            <w:r>
              <w:t>0441</w:t>
            </w:r>
          </w:p>
        </w:tc>
        <w:tc>
          <w:tcPr>
            <w:tcW w:w="2693" w:type="dxa"/>
          </w:tcPr>
          <w:p w14:paraId="09D9EA3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7FB29B5" w14:textId="77777777" w:rsidR="00940027" w:rsidRDefault="00940027">
            <w:pPr>
              <w:pStyle w:val="OtherTableBody"/>
            </w:pPr>
            <w:r>
              <w:t>M</w:t>
            </w:r>
          </w:p>
        </w:tc>
        <w:tc>
          <w:tcPr>
            <w:tcW w:w="3544" w:type="dxa"/>
          </w:tcPr>
          <w:p w14:paraId="497BC38B" w14:textId="77777777" w:rsidR="00940027" w:rsidRDefault="00940027">
            <w:pPr>
              <w:pStyle w:val="OtherTableBody"/>
            </w:pPr>
            <w:r>
              <w:t>Inactive - Moved or gone elsewhere (cancel contract)</w:t>
            </w:r>
          </w:p>
        </w:tc>
      </w:tr>
      <w:tr w:rsidR="00940027" w14:paraId="423F324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58937B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C2A3B5E" w14:textId="77777777" w:rsidR="00940027" w:rsidRDefault="00940027">
            <w:pPr>
              <w:pStyle w:val="OtherTableBody"/>
            </w:pPr>
            <w:r>
              <w:t>0441</w:t>
            </w:r>
          </w:p>
        </w:tc>
        <w:tc>
          <w:tcPr>
            <w:tcW w:w="2693" w:type="dxa"/>
          </w:tcPr>
          <w:p w14:paraId="7B347C9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79C4EA6" w14:textId="77777777" w:rsidR="00940027" w:rsidRDefault="00940027">
            <w:pPr>
              <w:pStyle w:val="OtherTableBody"/>
            </w:pPr>
            <w:r>
              <w:t>O</w:t>
            </w:r>
          </w:p>
        </w:tc>
        <w:tc>
          <w:tcPr>
            <w:tcW w:w="3544" w:type="dxa"/>
          </w:tcPr>
          <w:p w14:paraId="32820D26" w14:textId="77777777" w:rsidR="00940027" w:rsidRDefault="00940027">
            <w:pPr>
              <w:pStyle w:val="OtherTableBody"/>
            </w:pPr>
            <w:r>
              <w:t>Other</w:t>
            </w:r>
          </w:p>
        </w:tc>
      </w:tr>
      <w:tr w:rsidR="00940027" w14:paraId="54EA506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D78FF4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5E6EC36" w14:textId="77777777" w:rsidR="00940027" w:rsidRDefault="00940027">
            <w:pPr>
              <w:pStyle w:val="OtherTableBody"/>
            </w:pPr>
            <w:r>
              <w:t>0441</w:t>
            </w:r>
          </w:p>
        </w:tc>
        <w:tc>
          <w:tcPr>
            <w:tcW w:w="2693" w:type="dxa"/>
          </w:tcPr>
          <w:p w14:paraId="3700B92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1CB9F14" w14:textId="77777777" w:rsidR="00940027" w:rsidRDefault="00940027">
            <w:pPr>
              <w:pStyle w:val="OtherTableBody"/>
            </w:pPr>
            <w:r>
              <w:t>P</w:t>
            </w:r>
          </w:p>
        </w:tc>
        <w:tc>
          <w:tcPr>
            <w:tcW w:w="3544" w:type="dxa"/>
          </w:tcPr>
          <w:p w14:paraId="6BA2858D" w14:textId="77777777" w:rsidR="00940027" w:rsidRDefault="00940027">
            <w:pPr>
              <w:pStyle w:val="OtherTableBody"/>
            </w:pPr>
            <w:r>
              <w:t>Inactive - Permanently inactive (Do not reactivate or add new entries to the record)</w:t>
            </w:r>
          </w:p>
        </w:tc>
      </w:tr>
      <w:tr w:rsidR="00940027" w14:paraId="43EB41A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C1B8C0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7D8F2F8" w14:textId="77777777" w:rsidR="00940027" w:rsidRDefault="00940027">
            <w:pPr>
              <w:pStyle w:val="OtherTableBody"/>
            </w:pPr>
            <w:r>
              <w:t>0441</w:t>
            </w:r>
          </w:p>
        </w:tc>
        <w:tc>
          <w:tcPr>
            <w:tcW w:w="2693" w:type="dxa"/>
          </w:tcPr>
          <w:p w14:paraId="28EDCD9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5F3F35D" w14:textId="77777777" w:rsidR="00940027" w:rsidRDefault="00940027">
            <w:pPr>
              <w:pStyle w:val="OtherTableBody"/>
            </w:pPr>
            <w:r>
              <w:t>U</w:t>
            </w:r>
          </w:p>
        </w:tc>
        <w:tc>
          <w:tcPr>
            <w:tcW w:w="3544" w:type="dxa"/>
          </w:tcPr>
          <w:p w14:paraId="3ACC1FC3" w14:textId="77777777" w:rsidR="00940027" w:rsidRDefault="00940027">
            <w:pPr>
              <w:pStyle w:val="OtherTableBody"/>
            </w:pPr>
            <w:r>
              <w:t>Unknown</w:t>
            </w:r>
          </w:p>
        </w:tc>
      </w:tr>
      <w:tr w:rsidR="00940027" w14:paraId="502D5CF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343486A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373DD7AF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5A8831D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Location Service Code</w:t>
            </w:r>
          </w:p>
        </w:tc>
        <w:tc>
          <w:tcPr>
            <w:tcW w:w="1701" w:type="dxa"/>
          </w:tcPr>
          <w:p w14:paraId="35EDA43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3544" w:type="dxa"/>
          </w:tcPr>
          <w:p w14:paraId="78C2471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</w:tr>
      <w:tr w:rsidR="00940027" w14:paraId="2F1DD29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7558C5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27F68A9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0442</w:t>
            </w:r>
          </w:p>
        </w:tc>
        <w:tc>
          <w:tcPr>
            <w:tcW w:w="2693" w:type="dxa"/>
          </w:tcPr>
          <w:p w14:paraId="382F0BA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FDE24B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D</w:t>
            </w:r>
          </w:p>
        </w:tc>
        <w:tc>
          <w:tcPr>
            <w:tcW w:w="3544" w:type="dxa"/>
          </w:tcPr>
          <w:p w14:paraId="0833325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Diagnostic</w:t>
            </w:r>
          </w:p>
        </w:tc>
      </w:tr>
      <w:tr w:rsidR="00940027" w14:paraId="6EF4C32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624FF8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746B2CD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0442</w:t>
            </w:r>
          </w:p>
        </w:tc>
        <w:tc>
          <w:tcPr>
            <w:tcW w:w="2693" w:type="dxa"/>
          </w:tcPr>
          <w:p w14:paraId="4EA31AC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248126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E</w:t>
            </w:r>
          </w:p>
        </w:tc>
        <w:tc>
          <w:tcPr>
            <w:tcW w:w="3544" w:type="dxa"/>
          </w:tcPr>
          <w:p w14:paraId="01F6AA6D" w14:textId="77777777" w:rsidR="00940027" w:rsidRDefault="00940027">
            <w:pPr>
              <w:pStyle w:val="OtherTableBody"/>
            </w:pPr>
            <w:r>
              <w:t>Emergency Room Casualty</w:t>
            </w:r>
          </w:p>
        </w:tc>
      </w:tr>
      <w:tr w:rsidR="00940027" w14:paraId="0E84DA6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EEEB74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6FA4475" w14:textId="77777777" w:rsidR="00940027" w:rsidRDefault="00940027">
            <w:pPr>
              <w:pStyle w:val="OtherTableBody"/>
            </w:pPr>
            <w:r>
              <w:t>0442</w:t>
            </w:r>
          </w:p>
        </w:tc>
        <w:tc>
          <w:tcPr>
            <w:tcW w:w="2693" w:type="dxa"/>
          </w:tcPr>
          <w:p w14:paraId="2A212DA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5E0F76B" w14:textId="77777777" w:rsidR="00940027" w:rsidRDefault="00940027">
            <w:pPr>
              <w:pStyle w:val="OtherTableBody"/>
            </w:pPr>
            <w:r>
              <w:t>P</w:t>
            </w:r>
          </w:p>
        </w:tc>
        <w:tc>
          <w:tcPr>
            <w:tcW w:w="3544" w:type="dxa"/>
          </w:tcPr>
          <w:p w14:paraId="3280B3F7" w14:textId="77777777" w:rsidR="00940027" w:rsidRDefault="00940027">
            <w:pPr>
              <w:pStyle w:val="OtherTableBody"/>
            </w:pPr>
            <w:r>
              <w:t>Primary Care</w:t>
            </w:r>
          </w:p>
        </w:tc>
      </w:tr>
      <w:tr w:rsidR="00940027" w14:paraId="455AC57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9BA984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6718C61" w14:textId="77777777" w:rsidR="00940027" w:rsidRDefault="00940027">
            <w:pPr>
              <w:pStyle w:val="OtherTableBody"/>
            </w:pPr>
            <w:r>
              <w:t>0442</w:t>
            </w:r>
          </w:p>
        </w:tc>
        <w:tc>
          <w:tcPr>
            <w:tcW w:w="2693" w:type="dxa"/>
          </w:tcPr>
          <w:p w14:paraId="6D2326D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8973DB5" w14:textId="77777777" w:rsidR="00940027" w:rsidRDefault="00940027">
            <w:pPr>
              <w:pStyle w:val="OtherTableBody"/>
            </w:pPr>
            <w:r>
              <w:t>T</w:t>
            </w:r>
          </w:p>
        </w:tc>
        <w:tc>
          <w:tcPr>
            <w:tcW w:w="3544" w:type="dxa"/>
          </w:tcPr>
          <w:p w14:paraId="5D273CF7" w14:textId="77777777" w:rsidR="00940027" w:rsidRDefault="00940027">
            <w:pPr>
              <w:pStyle w:val="OtherTableBody"/>
            </w:pPr>
            <w:r>
              <w:t>Therapeutic</w:t>
            </w:r>
          </w:p>
        </w:tc>
      </w:tr>
      <w:tr w:rsidR="00940027" w14:paraId="667850D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655679A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557459D5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6BA726E1" w14:textId="77777777" w:rsidR="00940027" w:rsidRDefault="00940027">
            <w:pPr>
              <w:pStyle w:val="OtherTableBody"/>
            </w:pPr>
            <w:r>
              <w:t>Provider role</w:t>
            </w:r>
          </w:p>
        </w:tc>
        <w:tc>
          <w:tcPr>
            <w:tcW w:w="1701" w:type="dxa"/>
          </w:tcPr>
          <w:p w14:paraId="068B722A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2EA76271" w14:textId="77777777" w:rsidR="00940027" w:rsidRDefault="00940027">
            <w:pPr>
              <w:pStyle w:val="OtherTableBody"/>
            </w:pPr>
          </w:p>
        </w:tc>
      </w:tr>
      <w:tr w:rsidR="00940027" w14:paraId="2FDECB0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0C1D5A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72ED63E" w14:textId="77777777" w:rsidR="00940027" w:rsidRDefault="00940027">
            <w:pPr>
              <w:pStyle w:val="OtherTableBody"/>
            </w:pPr>
            <w:r>
              <w:t>0443</w:t>
            </w:r>
          </w:p>
        </w:tc>
        <w:tc>
          <w:tcPr>
            <w:tcW w:w="2693" w:type="dxa"/>
          </w:tcPr>
          <w:p w14:paraId="7ADDC92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97C06EA" w14:textId="77777777" w:rsidR="00940027" w:rsidRDefault="00940027">
            <w:pPr>
              <w:pStyle w:val="OtherTableBody"/>
            </w:pPr>
            <w:r>
              <w:t>AD</w:t>
            </w:r>
          </w:p>
        </w:tc>
        <w:tc>
          <w:tcPr>
            <w:tcW w:w="3544" w:type="dxa"/>
          </w:tcPr>
          <w:p w14:paraId="1621F5C9" w14:textId="77777777" w:rsidR="00940027" w:rsidRDefault="00940027">
            <w:pPr>
              <w:pStyle w:val="OtherTableBody"/>
            </w:pPr>
            <w:r>
              <w:t>Admitting</w:t>
            </w:r>
          </w:p>
        </w:tc>
      </w:tr>
      <w:tr w:rsidR="00940027" w14:paraId="253F0E3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11FAF6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799A0F3" w14:textId="77777777" w:rsidR="00940027" w:rsidRDefault="00940027">
            <w:pPr>
              <w:pStyle w:val="OtherTableBody"/>
            </w:pPr>
            <w:r>
              <w:t>0443</w:t>
            </w:r>
          </w:p>
        </w:tc>
        <w:tc>
          <w:tcPr>
            <w:tcW w:w="2693" w:type="dxa"/>
          </w:tcPr>
          <w:p w14:paraId="2BC02E2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6B801B0" w14:textId="77777777" w:rsidR="00940027" w:rsidRDefault="00940027">
            <w:pPr>
              <w:pStyle w:val="OtherTableBody"/>
            </w:pPr>
            <w:r>
              <w:t>AT</w:t>
            </w:r>
          </w:p>
        </w:tc>
        <w:tc>
          <w:tcPr>
            <w:tcW w:w="3544" w:type="dxa"/>
          </w:tcPr>
          <w:p w14:paraId="5C257D26" w14:textId="77777777" w:rsidR="00940027" w:rsidRDefault="00940027">
            <w:pPr>
              <w:pStyle w:val="OtherTableBody"/>
            </w:pPr>
            <w:r>
              <w:t>Attending</w:t>
            </w:r>
          </w:p>
        </w:tc>
      </w:tr>
      <w:tr w:rsidR="00940027" w14:paraId="04B4917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F10638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2C68024" w14:textId="77777777" w:rsidR="00940027" w:rsidRDefault="00940027">
            <w:pPr>
              <w:pStyle w:val="OtherTableBody"/>
            </w:pPr>
            <w:r>
              <w:t>0443</w:t>
            </w:r>
          </w:p>
        </w:tc>
        <w:tc>
          <w:tcPr>
            <w:tcW w:w="2693" w:type="dxa"/>
          </w:tcPr>
          <w:p w14:paraId="042EC01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08D0CFA" w14:textId="77777777" w:rsidR="00940027" w:rsidRDefault="00940027">
            <w:pPr>
              <w:pStyle w:val="OtherTableBody"/>
            </w:pPr>
            <w:r>
              <w:t>CP</w:t>
            </w:r>
          </w:p>
        </w:tc>
        <w:tc>
          <w:tcPr>
            <w:tcW w:w="3544" w:type="dxa"/>
          </w:tcPr>
          <w:p w14:paraId="0E3790A4" w14:textId="77777777" w:rsidR="00940027" w:rsidRDefault="00940027">
            <w:pPr>
              <w:pStyle w:val="OtherTableBody"/>
            </w:pPr>
            <w:r>
              <w:t>Consulting Provider</w:t>
            </w:r>
          </w:p>
        </w:tc>
      </w:tr>
      <w:tr w:rsidR="00940027" w14:paraId="6F62DD0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E3C2F7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5F57712" w14:textId="77777777" w:rsidR="00940027" w:rsidRDefault="00940027">
            <w:pPr>
              <w:pStyle w:val="OtherTableBody"/>
            </w:pPr>
            <w:r>
              <w:t>0443</w:t>
            </w:r>
          </w:p>
        </w:tc>
        <w:tc>
          <w:tcPr>
            <w:tcW w:w="2693" w:type="dxa"/>
          </w:tcPr>
          <w:p w14:paraId="34E59FA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82B2A73" w14:textId="77777777" w:rsidR="00940027" w:rsidRDefault="00940027">
            <w:pPr>
              <w:pStyle w:val="OtherTableBody"/>
            </w:pPr>
            <w:r>
              <w:t>FHCP</w:t>
            </w:r>
          </w:p>
        </w:tc>
        <w:tc>
          <w:tcPr>
            <w:tcW w:w="3544" w:type="dxa"/>
          </w:tcPr>
          <w:p w14:paraId="5B087AFB" w14:textId="77777777" w:rsidR="00940027" w:rsidRDefault="00940027">
            <w:pPr>
              <w:pStyle w:val="OtherTableBody"/>
            </w:pPr>
            <w:r>
              <w:t>Family Health Care Professional</w:t>
            </w:r>
          </w:p>
        </w:tc>
      </w:tr>
      <w:tr w:rsidR="00940027" w14:paraId="6D30CA7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EC63A5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5B84177" w14:textId="77777777" w:rsidR="00940027" w:rsidRDefault="00940027">
            <w:pPr>
              <w:pStyle w:val="OtherTableBody"/>
            </w:pPr>
            <w:r>
              <w:t>0443</w:t>
            </w:r>
          </w:p>
        </w:tc>
        <w:tc>
          <w:tcPr>
            <w:tcW w:w="2693" w:type="dxa"/>
          </w:tcPr>
          <w:p w14:paraId="18B45EB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AA2E002" w14:textId="77777777" w:rsidR="00940027" w:rsidRDefault="00940027">
            <w:pPr>
              <w:pStyle w:val="OtherTableBody"/>
            </w:pPr>
            <w:r>
              <w:t>PP</w:t>
            </w:r>
          </w:p>
        </w:tc>
        <w:tc>
          <w:tcPr>
            <w:tcW w:w="3544" w:type="dxa"/>
          </w:tcPr>
          <w:p w14:paraId="35788FC8" w14:textId="77777777" w:rsidR="00940027" w:rsidRDefault="00940027">
            <w:pPr>
              <w:pStyle w:val="OtherTableBody"/>
            </w:pPr>
            <w:r>
              <w:t>Primary Care Provider</w:t>
            </w:r>
          </w:p>
        </w:tc>
      </w:tr>
      <w:tr w:rsidR="00940027" w14:paraId="00620BD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3D3224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5D6AD5F" w14:textId="77777777" w:rsidR="00940027" w:rsidRDefault="00940027">
            <w:pPr>
              <w:pStyle w:val="OtherTableBody"/>
            </w:pPr>
            <w:r>
              <w:t>0443</w:t>
            </w:r>
          </w:p>
        </w:tc>
        <w:tc>
          <w:tcPr>
            <w:tcW w:w="2693" w:type="dxa"/>
          </w:tcPr>
          <w:p w14:paraId="27C5FC7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1732ABC" w14:textId="77777777" w:rsidR="00940027" w:rsidRDefault="00940027">
            <w:pPr>
              <w:pStyle w:val="OtherTableBody"/>
            </w:pPr>
            <w:r>
              <w:t>RP</w:t>
            </w:r>
          </w:p>
        </w:tc>
        <w:tc>
          <w:tcPr>
            <w:tcW w:w="3544" w:type="dxa"/>
          </w:tcPr>
          <w:p w14:paraId="6A3B4F67" w14:textId="77777777" w:rsidR="00940027" w:rsidRDefault="00940027">
            <w:pPr>
              <w:pStyle w:val="OtherTableBody"/>
            </w:pPr>
            <w:r>
              <w:t>Referring Provider</w:t>
            </w:r>
          </w:p>
        </w:tc>
      </w:tr>
      <w:tr w:rsidR="00940027" w14:paraId="72BC91B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C6D26C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2745FF5" w14:textId="77777777" w:rsidR="00940027" w:rsidRDefault="00940027">
            <w:pPr>
              <w:pStyle w:val="OtherTableBody"/>
            </w:pPr>
            <w:r>
              <w:t>0443</w:t>
            </w:r>
          </w:p>
        </w:tc>
        <w:tc>
          <w:tcPr>
            <w:tcW w:w="2693" w:type="dxa"/>
          </w:tcPr>
          <w:p w14:paraId="1591F17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AE8B281" w14:textId="77777777" w:rsidR="00940027" w:rsidRDefault="00940027">
            <w:pPr>
              <w:pStyle w:val="OtherTableBody"/>
            </w:pPr>
            <w:r>
              <w:t>RT</w:t>
            </w:r>
          </w:p>
        </w:tc>
        <w:tc>
          <w:tcPr>
            <w:tcW w:w="3544" w:type="dxa"/>
          </w:tcPr>
          <w:p w14:paraId="6C14BDA7" w14:textId="77777777" w:rsidR="00940027" w:rsidRDefault="00940027">
            <w:pPr>
              <w:pStyle w:val="OtherTableBody"/>
            </w:pPr>
            <w:r>
              <w:t>Referred to Provider</w:t>
            </w:r>
          </w:p>
        </w:tc>
      </w:tr>
      <w:tr w:rsidR="00940027" w14:paraId="4A71C13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73043BF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21A3DDDD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26833B35" w14:textId="77777777" w:rsidR="00940027" w:rsidRDefault="00940027">
            <w:pPr>
              <w:pStyle w:val="OtherTableBody"/>
            </w:pPr>
            <w:r>
              <w:t>Name assembly order</w:t>
            </w:r>
          </w:p>
        </w:tc>
        <w:tc>
          <w:tcPr>
            <w:tcW w:w="1701" w:type="dxa"/>
          </w:tcPr>
          <w:p w14:paraId="13832484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291CA1A3" w14:textId="77777777" w:rsidR="00940027" w:rsidRDefault="00940027">
            <w:pPr>
              <w:pStyle w:val="OtherTableBody"/>
            </w:pPr>
          </w:p>
        </w:tc>
      </w:tr>
      <w:tr w:rsidR="00940027" w14:paraId="7AFBBB6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90DE3A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4E41A05" w14:textId="77777777" w:rsidR="00940027" w:rsidRDefault="00940027">
            <w:pPr>
              <w:pStyle w:val="OtherTableBody"/>
            </w:pPr>
            <w:r>
              <w:t>0444</w:t>
            </w:r>
          </w:p>
        </w:tc>
        <w:tc>
          <w:tcPr>
            <w:tcW w:w="2693" w:type="dxa"/>
          </w:tcPr>
          <w:p w14:paraId="6DC7182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9F70842" w14:textId="77777777" w:rsidR="00940027" w:rsidRDefault="00940027">
            <w:pPr>
              <w:pStyle w:val="OtherTableBody"/>
            </w:pPr>
            <w:r>
              <w:t>F</w:t>
            </w:r>
          </w:p>
        </w:tc>
        <w:tc>
          <w:tcPr>
            <w:tcW w:w="3544" w:type="dxa"/>
          </w:tcPr>
          <w:p w14:paraId="65048F56" w14:textId="77777777" w:rsidR="00940027" w:rsidRDefault="00940027">
            <w:pPr>
              <w:pStyle w:val="OtherTableBody"/>
            </w:pPr>
            <w:r>
              <w:t>Prefix Family Middle Given Suffix</w:t>
            </w:r>
          </w:p>
        </w:tc>
      </w:tr>
      <w:tr w:rsidR="00940027" w14:paraId="044258D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650F3C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AA4C3EE" w14:textId="77777777" w:rsidR="00940027" w:rsidRDefault="00940027">
            <w:pPr>
              <w:pStyle w:val="OtherTableBody"/>
            </w:pPr>
            <w:r>
              <w:t>0444</w:t>
            </w:r>
          </w:p>
        </w:tc>
        <w:tc>
          <w:tcPr>
            <w:tcW w:w="2693" w:type="dxa"/>
          </w:tcPr>
          <w:p w14:paraId="6DFD427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7ECF574" w14:textId="77777777" w:rsidR="00940027" w:rsidRDefault="00940027">
            <w:pPr>
              <w:pStyle w:val="OtherTableBody"/>
            </w:pPr>
            <w:r>
              <w:t>G</w:t>
            </w:r>
          </w:p>
        </w:tc>
        <w:tc>
          <w:tcPr>
            <w:tcW w:w="3544" w:type="dxa"/>
          </w:tcPr>
          <w:p w14:paraId="48912B99" w14:textId="77777777" w:rsidR="00940027" w:rsidRDefault="00940027">
            <w:pPr>
              <w:pStyle w:val="OtherTableBody"/>
            </w:pPr>
            <w:r>
              <w:t>Prefix Given Middle Family Suffix</w:t>
            </w:r>
          </w:p>
        </w:tc>
      </w:tr>
      <w:tr w:rsidR="00940027" w14:paraId="7ECC179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057C652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425FD576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718CE702" w14:textId="77777777" w:rsidR="00940027" w:rsidRDefault="00940027">
            <w:pPr>
              <w:pStyle w:val="OtherTableBody"/>
            </w:pPr>
            <w:r>
              <w:t>Identity Reliability Code</w:t>
            </w:r>
          </w:p>
        </w:tc>
        <w:tc>
          <w:tcPr>
            <w:tcW w:w="1701" w:type="dxa"/>
          </w:tcPr>
          <w:p w14:paraId="45872978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6D4EB03D" w14:textId="77777777" w:rsidR="00940027" w:rsidRDefault="00940027">
            <w:pPr>
              <w:pStyle w:val="OtherTableBody"/>
            </w:pPr>
          </w:p>
        </w:tc>
      </w:tr>
      <w:tr w:rsidR="00940027" w14:paraId="55D3895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6B1A00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755BC03" w14:textId="77777777" w:rsidR="00940027" w:rsidRDefault="00940027">
            <w:pPr>
              <w:pStyle w:val="OtherTableBody"/>
            </w:pPr>
            <w:r>
              <w:t>0445</w:t>
            </w:r>
          </w:p>
        </w:tc>
        <w:tc>
          <w:tcPr>
            <w:tcW w:w="2693" w:type="dxa"/>
          </w:tcPr>
          <w:p w14:paraId="4F1A75D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52870A8" w14:textId="77777777" w:rsidR="00940027" w:rsidRDefault="00940027">
            <w:pPr>
              <w:pStyle w:val="OtherTableBody"/>
            </w:pPr>
            <w:r>
              <w:t>AL</w:t>
            </w:r>
          </w:p>
        </w:tc>
        <w:tc>
          <w:tcPr>
            <w:tcW w:w="3544" w:type="dxa"/>
          </w:tcPr>
          <w:p w14:paraId="3B76C0E9" w14:textId="77777777" w:rsidR="00940027" w:rsidRDefault="00940027">
            <w:pPr>
              <w:pStyle w:val="OtherTableBody"/>
            </w:pPr>
            <w:r>
              <w:t>Patient/Person Name is an Alias</w:t>
            </w:r>
          </w:p>
        </w:tc>
      </w:tr>
      <w:tr w:rsidR="00940027" w14:paraId="4DD0826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F49325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61C0121" w14:textId="77777777" w:rsidR="00940027" w:rsidRDefault="00940027">
            <w:pPr>
              <w:pStyle w:val="OtherTableBody"/>
            </w:pPr>
            <w:r>
              <w:t>0445</w:t>
            </w:r>
          </w:p>
        </w:tc>
        <w:tc>
          <w:tcPr>
            <w:tcW w:w="2693" w:type="dxa"/>
          </w:tcPr>
          <w:p w14:paraId="1B640F3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8A80AEA" w14:textId="77777777" w:rsidR="00940027" w:rsidRDefault="00940027">
            <w:pPr>
              <w:pStyle w:val="OtherTableBody"/>
            </w:pPr>
            <w:r>
              <w:t>UA</w:t>
            </w:r>
          </w:p>
        </w:tc>
        <w:tc>
          <w:tcPr>
            <w:tcW w:w="3544" w:type="dxa"/>
          </w:tcPr>
          <w:p w14:paraId="11B7A8B9" w14:textId="77777777" w:rsidR="00940027" w:rsidRDefault="00940027">
            <w:pPr>
              <w:pStyle w:val="OtherTableBody"/>
            </w:pPr>
            <w:r>
              <w:t>Unknown/Default Address</w:t>
            </w:r>
          </w:p>
        </w:tc>
      </w:tr>
      <w:tr w:rsidR="00940027" w14:paraId="32C2B95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327379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28C0F45" w14:textId="77777777" w:rsidR="00940027" w:rsidRDefault="00940027">
            <w:pPr>
              <w:pStyle w:val="OtherTableBody"/>
            </w:pPr>
            <w:r>
              <w:t>0445</w:t>
            </w:r>
          </w:p>
        </w:tc>
        <w:tc>
          <w:tcPr>
            <w:tcW w:w="2693" w:type="dxa"/>
          </w:tcPr>
          <w:p w14:paraId="7232901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8CFEF19" w14:textId="77777777" w:rsidR="00940027" w:rsidRDefault="00940027">
            <w:pPr>
              <w:pStyle w:val="OtherTableBody"/>
            </w:pPr>
            <w:r>
              <w:t>UD</w:t>
            </w:r>
          </w:p>
        </w:tc>
        <w:tc>
          <w:tcPr>
            <w:tcW w:w="3544" w:type="dxa"/>
          </w:tcPr>
          <w:p w14:paraId="7C14530B" w14:textId="77777777" w:rsidR="00940027" w:rsidRDefault="00940027">
            <w:pPr>
              <w:pStyle w:val="OtherTableBody"/>
            </w:pPr>
            <w:r>
              <w:t>Unknown/Default Date of Birth</w:t>
            </w:r>
          </w:p>
        </w:tc>
      </w:tr>
      <w:tr w:rsidR="00940027" w14:paraId="4445094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34D319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37573A1" w14:textId="77777777" w:rsidR="00940027" w:rsidRDefault="00940027">
            <w:pPr>
              <w:pStyle w:val="OtherTableBody"/>
            </w:pPr>
            <w:r>
              <w:t>0445</w:t>
            </w:r>
          </w:p>
        </w:tc>
        <w:tc>
          <w:tcPr>
            <w:tcW w:w="2693" w:type="dxa"/>
          </w:tcPr>
          <w:p w14:paraId="7BE1E3C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3ECC9C6" w14:textId="77777777" w:rsidR="00940027" w:rsidRDefault="00940027">
            <w:pPr>
              <w:pStyle w:val="OtherTableBody"/>
            </w:pPr>
            <w:r>
              <w:t>US</w:t>
            </w:r>
          </w:p>
        </w:tc>
        <w:tc>
          <w:tcPr>
            <w:tcW w:w="3544" w:type="dxa"/>
          </w:tcPr>
          <w:p w14:paraId="4E05817A" w14:textId="77777777" w:rsidR="00940027" w:rsidRDefault="00940027">
            <w:pPr>
              <w:pStyle w:val="OtherTableBody"/>
            </w:pPr>
            <w:r>
              <w:t>Unknown/Default Social Security Number</w:t>
            </w:r>
          </w:p>
        </w:tc>
      </w:tr>
      <w:tr w:rsidR="00940027" w14:paraId="0A1F982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781A81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HL7</w:t>
            </w:r>
          </w:p>
        </w:tc>
        <w:tc>
          <w:tcPr>
            <w:tcW w:w="709" w:type="dxa"/>
          </w:tcPr>
          <w:p w14:paraId="341B004E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2693" w:type="dxa"/>
          </w:tcPr>
          <w:p w14:paraId="0AE78AC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Event type</w:t>
            </w:r>
          </w:p>
        </w:tc>
        <w:tc>
          <w:tcPr>
            <w:tcW w:w="1701" w:type="dxa"/>
          </w:tcPr>
          <w:p w14:paraId="6FC3B0F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3544" w:type="dxa"/>
          </w:tcPr>
          <w:p w14:paraId="41699255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</w:tr>
      <w:tr w:rsidR="00940027" w14:paraId="2F25F8C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91DD34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083E6DD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0450</w:t>
            </w:r>
          </w:p>
        </w:tc>
        <w:tc>
          <w:tcPr>
            <w:tcW w:w="2693" w:type="dxa"/>
          </w:tcPr>
          <w:p w14:paraId="5E076827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5D3384B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LOG</w:t>
            </w:r>
          </w:p>
        </w:tc>
        <w:tc>
          <w:tcPr>
            <w:tcW w:w="3544" w:type="dxa"/>
          </w:tcPr>
          <w:p w14:paraId="1C777DE8" w14:textId="77777777" w:rsidR="00940027" w:rsidRDefault="00940027">
            <w:pPr>
              <w:pStyle w:val="OtherTableBody"/>
            </w:pPr>
            <w:r>
              <w:t>Log Event</w:t>
            </w:r>
          </w:p>
        </w:tc>
      </w:tr>
      <w:tr w:rsidR="00940027" w14:paraId="3EF28CC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EC6FAA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28A061A" w14:textId="77777777" w:rsidR="00940027" w:rsidRDefault="00940027">
            <w:pPr>
              <w:pStyle w:val="OtherTableBody"/>
            </w:pPr>
            <w:r>
              <w:t>0450</w:t>
            </w:r>
          </w:p>
        </w:tc>
        <w:tc>
          <w:tcPr>
            <w:tcW w:w="2693" w:type="dxa"/>
          </w:tcPr>
          <w:p w14:paraId="5418C07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49CE887" w14:textId="77777777" w:rsidR="00940027" w:rsidRDefault="00940027">
            <w:pPr>
              <w:pStyle w:val="OtherTableBody"/>
            </w:pPr>
            <w:r>
              <w:t>SER</w:t>
            </w:r>
          </w:p>
        </w:tc>
        <w:tc>
          <w:tcPr>
            <w:tcW w:w="3544" w:type="dxa"/>
          </w:tcPr>
          <w:p w14:paraId="22916593" w14:textId="77777777" w:rsidR="00940027" w:rsidRDefault="00940027">
            <w:pPr>
              <w:pStyle w:val="OtherTableBody"/>
            </w:pPr>
            <w:r>
              <w:t>Service Event</w:t>
            </w:r>
          </w:p>
        </w:tc>
      </w:tr>
      <w:tr w:rsidR="00940027" w14:paraId="31A0E51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A0F4FA2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386EF389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1381A803" w14:textId="77777777" w:rsidR="00940027" w:rsidRDefault="00940027">
            <w:pPr>
              <w:pStyle w:val="OtherTableBody"/>
            </w:pPr>
            <w:r>
              <w:t>Substance identifier</w:t>
            </w:r>
          </w:p>
        </w:tc>
        <w:tc>
          <w:tcPr>
            <w:tcW w:w="1701" w:type="dxa"/>
          </w:tcPr>
          <w:p w14:paraId="70173B60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464DCC3C" w14:textId="77777777" w:rsidR="00940027" w:rsidRDefault="00940027">
            <w:pPr>
              <w:pStyle w:val="OtherTableBody"/>
            </w:pPr>
          </w:p>
        </w:tc>
      </w:tr>
      <w:tr w:rsidR="00940027" w14:paraId="7C74B39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481DEF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553F012" w14:textId="77777777" w:rsidR="00940027" w:rsidRDefault="00940027">
            <w:pPr>
              <w:pStyle w:val="OtherTableBody"/>
            </w:pPr>
            <w:r>
              <w:t>0451</w:t>
            </w:r>
          </w:p>
        </w:tc>
        <w:tc>
          <w:tcPr>
            <w:tcW w:w="2693" w:type="dxa"/>
          </w:tcPr>
          <w:p w14:paraId="002D8E7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EBE962F" w14:textId="77777777" w:rsidR="00940027" w:rsidRDefault="00940027">
            <w:pPr>
              <w:pStyle w:val="OtherTableBody"/>
            </w:pPr>
            <w:r>
              <w:t>ALL</w:t>
            </w:r>
          </w:p>
        </w:tc>
        <w:tc>
          <w:tcPr>
            <w:tcW w:w="3544" w:type="dxa"/>
          </w:tcPr>
          <w:p w14:paraId="20948310" w14:textId="77777777" w:rsidR="00940027" w:rsidRDefault="00940027">
            <w:pPr>
              <w:pStyle w:val="OtherTableBody"/>
            </w:pPr>
            <w:r>
              <w:t>Used for query of all inventory items</w:t>
            </w:r>
          </w:p>
        </w:tc>
      </w:tr>
      <w:tr w:rsidR="00940027" w14:paraId="65B9150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41A52DE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20E9CC51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445005B5" w14:textId="77777777" w:rsidR="00940027" w:rsidRDefault="00940027">
            <w:pPr>
              <w:pStyle w:val="OtherTableBody"/>
            </w:pPr>
            <w:r>
              <w:t>Health care provider type code</w:t>
            </w:r>
          </w:p>
        </w:tc>
        <w:tc>
          <w:tcPr>
            <w:tcW w:w="1701" w:type="dxa"/>
          </w:tcPr>
          <w:p w14:paraId="4CF7D921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5B51A1CD" w14:textId="77777777" w:rsidR="00940027" w:rsidRDefault="00940027">
            <w:pPr>
              <w:pStyle w:val="OtherTableBody"/>
            </w:pPr>
          </w:p>
        </w:tc>
      </w:tr>
      <w:tr w:rsidR="00940027" w14:paraId="360F92C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867B7E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E071261" w14:textId="77777777" w:rsidR="00940027" w:rsidRDefault="00940027">
            <w:pPr>
              <w:pStyle w:val="OtherTableBody"/>
            </w:pPr>
            <w:r>
              <w:t>0452</w:t>
            </w:r>
          </w:p>
        </w:tc>
        <w:tc>
          <w:tcPr>
            <w:tcW w:w="2693" w:type="dxa"/>
          </w:tcPr>
          <w:p w14:paraId="4058D79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B52EF0E" w14:textId="77777777" w:rsidR="00940027" w:rsidRDefault="00940027">
            <w:pPr>
              <w:pStyle w:val="OtherTableBody"/>
            </w:pPr>
            <w:r>
              <w:t>SUGGESTION</w:t>
            </w:r>
          </w:p>
        </w:tc>
        <w:tc>
          <w:tcPr>
            <w:tcW w:w="3544" w:type="dxa"/>
          </w:tcPr>
          <w:p w14:paraId="27A9BEF5" w14:textId="77777777" w:rsidR="00940027" w:rsidRDefault="00940027">
            <w:pPr>
              <w:pStyle w:val="OtherTableBody"/>
            </w:pPr>
            <w:r>
              <w:t>ANSI ASC X12 Health Care Provider Taxonomy, Level 1 - Type</w:t>
            </w:r>
          </w:p>
        </w:tc>
      </w:tr>
      <w:tr w:rsidR="00940027" w14:paraId="25BFBB0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E7F7521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4ABD1E5F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544302DE" w14:textId="77777777" w:rsidR="00940027" w:rsidRDefault="00940027">
            <w:pPr>
              <w:pStyle w:val="OtherTableBody"/>
            </w:pPr>
            <w:r>
              <w:t>Health care provider classification</w:t>
            </w:r>
          </w:p>
        </w:tc>
        <w:tc>
          <w:tcPr>
            <w:tcW w:w="1701" w:type="dxa"/>
          </w:tcPr>
          <w:p w14:paraId="29D1EF1E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75CF1E06" w14:textId="77777777" w:rsidR="00940027" w:rsidRDefault="00940027">
            <w:pPr>
              <w:pStyle w:val="OtherTableBody"/>
            </w:pPr>
          </w:p>
        </w:tc>
      </w:tr>
      <w:tr w:rsidR="00940027" w14:paraId="361FBCE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775BB5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AA1490F" w14:textId="77777777" w:rsidR="00940027" w:rsidRDefault="00940027">
            <w:pPr>
              <w:pStyle w:val="OtherTableBody"/>
            </w:pPr>
            <w:r>
              <w:t>0453</w:t>
            </w:r>
          </w:p>
        </w:tc>
        <w:tc>
          <w:tcPr>
            <w:tcW w:w="2693" w:type="dxa"/>
          </w:tcPr>
          <w:p w14:paraId="687C845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BEEBB4E" w14:textId="77777777" w:rsidR="00940027" w:rsidRDefault="00940027">
            <w:pPr>
              <w:pStyle w:val="OtherTableBody"/>
            </w:pPr>
            <w:r>
              <w:t>SUGGESTION</w:t>
            </w:r>
          </w:p>
        </w:tc>
        <w:tc>
          <w:tcPr>
            <w:tcW w:w="3544" w:type="dxa"/>
          </w:tcPr>
          <w:p w14:paraId="609458CE" w14:textId="77777777" w:rsidR="00940027" w:rsidRDefault="00940027">
            <w:pPr>
              <w:pStyle w:val="OtherTableBody"/>
            </w:pPr>
            <w:r>
              <w:t>ANSI ASC X12 Health Care Provider Taxonomy, Level 2 -  Classification</w:t>
            </w:r>
          </w:p>
        </w:tc>
      </w:tr>
      <w:tr w:rsidR="00940027" w14:paraId="3894F22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A9E3970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230E69E3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7B00E807" w14:textId="77777777" w:rsidR="00940027" w:rsidRDefault="00940027">
            <w:pPr>
              <w:pStyle w:val="OtherTableBody"/>
            </w:pPr>
            <w:r>
              <w:t>Health care provider area of specialization</w:t>
            </w:r>
          </w:p>
        </w:tc>
        <w:tc>
          <w:tcPr>
            <w:tcW w:w="1701" w:type="dxa"/>
          </w:tcPr>
          <w:p w14:paraId="6CD24814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5A242B10" w14:textId="77777777" w:rsidR="00940027" w:rsidRDefault="00940027">
            <w:pPr>
              <w:pStyle w:val="OtherTableBody"/>
            </w:pPr>
          </w:p>
        </w:tc>
      </w:tr>
      <w:tr w:rsidR="00940027" w14:paraId="691D7E9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519DCB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C353492" w14:textId="77777777" w:rsidR="00940027" w:rsidRDefault="00940027">
            <w:pPr>
              <w:pStyle w:val="OtherTableBody"/>
            </w:pPr>
            <w:r>
              <w:t>0454</w:t>
            </w:r>
          </w:p>
        </w:tc>
        <w:tc>
          <w:tcPr>
            <w:tcW w:w="2693" w:type="dxa"/>
          </w:tcPr>
          <w:p w14:paraId="702E819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32E01FA" w14:textId="77777777" w:rsidR="00940027" w:rsidRDefault="00940027">
            <w:pPr>
              <w:pStyle w:val="OtherTableBody"/>
            </w:pPr>
            <w:r>
              <w:t>SUGGESTION</w:t>
            </w:r>
          </w:p>
        </w:tc>
        <w:tc>
          <w:tcPr>
            <w:tcW w:w="3544" w:type="dxa"/>
          </w:tcPr>
          <w:p w14:paraId="570EAD5C" w14:textId="77777777" w:rsidR="00940027" w:rsidRDefault="00940027">
            <w:pPr>
              <w:pStyle w:val="OtherTableBody"/>
            </w:pPr>
            <w:r>
              <w:t>ANSI ASC X12 Health Care Provider Taxonomy, Level 3 - specialization</w:t>
            </w:r>
          </w:p>
        </w:tc>
      </w:tr>
      <w:tr w:rsidR="00940027" w14:paraId="426F57E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B8E0401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023C6718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624BB731" w14:textId="77777777" w:rsidR="00940027" w:rsidRDefault="00940027">
            <w:pPr>
              <w:pStyle w:val="OtherTableBody"/>
            </w:pPr>
            <w:r>
              <w:t>Type of Bill Code</w:t>
            </w:r>
          </w:p>
        </w:tc>
        <w:tc>
          <w:tcPr>
            <w:tcW w:w="1701" w:type="dxa"/>
          </w:tcPr>
          <w:p w14:paraId="0DBFCAD7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11D56423" w14:textId="77777777" w:rsidR="00940027" w:rsidRDefault="00940027">
            <w:pPr>
              <w:pStyle w:val="OtherTableBody"/>
            </w:pPr>
          </w:p>
        </w:tc>
      </w:tr>
      <w:tr w:rsidR="00940027" w14:paraId="0C4ED77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48AF8F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27D748C" w14:textId="77777777" w:rsidR="00940027" w:rsidRDefault="00940027">
            <w:pPr>
              <w:pStyle w:val="OtherTableBody"/>
            </w:pPr>
            <w:r>
              <w:t>0455</w:t>
            </w:r>
          </w:p>
        </w:tc>
        <w:tc>
          <w:tcPr>
            <w:tcW w:w="2693" w:type="dxa"/>
          </w:tcPr>
          <w:p w14:paraId="41ECD26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550DEC9" w14:textId="77777777" w:rsidR="00940027" w:rsidRDefault="00940027">
            <w:pPr>
              <w:pStyle w:val="OtherTableBody"/>
            </w:pPr>
            <w:r>
              <w:t>...</w:t>
            </w:r>
          </w:p>
        </w:tc>
        <w:tc>
          <w:tcPr>
            <w:tcW w:w="3544" w:type="dxa"/>
          </w:tcPr>
          <w:p w14:paraId="7A7F9A49" w14:textId="77777777" w:rsidR="00940027" w:rsidRDefault="00940027">
            <w:pPr>
              <w:pStyle w:val="OtherTableBody"/>
            </w:pPr>
            <w:r>
              <w:t>No suggested values</w:t>
            </w:r>
          </w:p>
        </w:tc>
      </w:tr>
      <w:tr w:rsidR="00940027" w14:paraId="5818280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7AD785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709" w:type="dxa"/>
          </w:tcPr>
          <w:p w14:paraId="64EEF966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2693" w:type="dxa"/>
          </w:tcPr>
          <w:p w14:paraId="3EE29CB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Revenue code</w:t>
            </w:r>
          </w:p>
        </w:tc>
        <w:tc>
          <w:tcPr>
            <w:tcW w:w="1701" w:type="dxa"/>
          </w:tcPr>
          <w:p w14:paraId="16A1F597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3544" w:type="dxa"/>
          </w:tcPr>
          <w:p w14:paraId="5E5759A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</w:tr>
      <w:tr w:rsidR="00940027" w14:paraId="41C2FFC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1C54B46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78E57A05" w14:textId="77777777" w:rsidR="00940027" w:rsidRDefault="00940027">
            <w:pPr>
              <w:pStyle w:val="OtherTableBody"/>
            </w:pPr>
            <w:r>
              <w:t>0456</w:t>
            </w:r>
          </w:p>
        </w:tc>
        <w:tc>
          <w:tcPr>
            <w:tcW w:w="2693" w:type="dxa"/>
          </w:tcPr>
          <w:p w14:paraId="1686F77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2D18958" w14:textId="77777777" w:rsidR="00940027" w:rsidRDefault="00940027">
            <w:pPr>
              <w:pStyle w:val="OtherTableBody"/>
            </w:pPr>
            <w:r>
              <w:t>...</w:t>
            </w:r>
          </w:p>
        </w:tc>
        <w:tc>
          <w:tcPr>
            <w:tcW w:w="3544" w:type="dxa"/>
          </w:tcPr>
          <w:p w14:paraId="4B8ED660" w14:textId="77777777" w:rsidR="00940027" w:rsidRDefault="00940027">
            <w:pPr>
              <w:pStyle w:val="OtherTableBody"/>
            </w:pPr>
            <w:r>
              <w:t>No suggested values</w:t>
            </w:r>
          </w:p>
        </w:tc>
      </w:tr>
      <w:tr w:rsidR="00940027" w14:paraId="4D748ED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0DC875B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5741A21F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0BF5670A" w14:textId="77777777" w:rsidR="00940027" w:rsidRDefault="00940027">
            <w:pPr>
              <w:pStyle w:val="OtherTableBody"/>
            </w:pPr>
            <w:r>
              <w:t>Overall Claim Disposition Code</w:t>
            </w:r>
          </w:p>
        </w:tc>
        <w:tc>
          <w:tcPr>
            <w:tcW w:w="1701" w:type="dxa"/>
          </w:tcPr>
          <w:p w14:paraId="607EB410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77CEA3F3" w14:textId="77777777" w:rsidR="00940027" w:rsidRDefault="00940027">
            <w:pPr>
              <w:pStyle w:val="OtherTableBody"/>
            </w:pPr>
          </w:p>
        </w:tc>
      </w:tr>
      <w:tr w:rsidR="00940027" w14:paraId="41EF5C9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B97FDB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0ECE66A" w14:textId="77777777" w:rsidR="00940027" w:rsidRDefault="00940027">
            <w:pPr>
              <w:pStyle w:val="OtherTableBody"/>
            </w:pPr>
            <w:r>
              <w:t>0457</w:t>
            </w:r>
          </w:p>
        </w:tc>
        <w:tc>
          <w:tcPr>
            <w:tcW w:w="2693" w:type="dxa"/>
          </w:tcPr>
          <w:p w14:paraId="7B504C4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28BC6A4" w14:textId="77777777" w:rsidR="00940027" w:rsidRDefault="00940027">
            <w:pPr>
              <w:pStyle w:val="OtherTableBody"/>
            </w:pPr>
            <w:r>
              <w:t>0</w:t>
            </w:r>
          </w:p>
        </w:tc>
        <w:tc>
          <w:tcPr>
            <w:tcW w:w="3544" w:type="dxa"/>
          </w:tcPr>
          <w:p w14:paraId="575062E9" w14:textId="77777777" w:rsidR="00940027" w:rsidRDefault="00940027">
            <w:pPr>
              <w:pStyle w:val="OtherTableBody"/>
            </w:pPr>
            <w:r>
              <w:t>No edits present on claim</w:t>
            </w:r>
          </w:p>
        </w:tc>
      </w:tr>
      <w:tr w:rsidR="00940027" w14:paraId="68A6884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6C0AFF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92AF0F7" w14:textId="77777777" w:rsidR="00940027" w:rsidRDefault="00940027">
            <w:pPr>
              <w:pStyle w:val="OtherTableBody"/>
            </w:pPr>
            <w:r>
              <w:t>0457</w:t>
            </w:r>
          </w:p>
        </w:tc>
        <w:tc>
          <w:tcPr>
            <w:tcW w:w="2693" w:type="dxa"/>
          </w:tcPr>
          <w:p w14:paraId="7F6B1EF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B8F4DC8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3544" w:type="dxa"/>
          </w:tcPr>
          <w:p w14:paraId="53A7D516" w14:textId="77777777" w:rsidR="00940027" w:rsidRDefault="00940027">
            <w:pPr>
              <w:pStyle w:val="OtherTableBody"/>
            </w:pPr>
            <w:r>
              <w:t>Only edits present are for line item denial or rejection</w:t>
            </w:r>
          </w:p>
        </w:tc>
      </w:tr>
      <w:tr w:rsidR="00940027" w14:paraId="1CD685F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7C6089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3448708" w14:textId="77777777" w:rsidR="00940027" w:rsidRDefault="00940027">
            <w:pPr>
              <w:pStyle w:val="OtherTableBody"/>
            </w:pPr>
            <w:r>
              <w:t>0457</w:t>
            </w:r>
          </w:p>
        </w:tc>
        <w:tc>
          <w:tcPr>
            <w:tcW w:w="2693" w:type="dxa"/>
          </w:tcPr>
          <w:p w14:paraId="56FD399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B98119A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3544" w:type="dxa"/>
          </w:tcPr>
          <w:p w14:paraId="23E82B6C" w14:textId="77777777" w:rsidR="00940027" w:rsidRDefault="00940027">
            <w:pPr>
              <w:pStyle w:val="OtherTableBody"/>
            </w:pPr>
            <w:r>
              <w:t>Multiple-day claim with one or more days denied or rejected</w:t>
            </w:r>
          </w:p>
        </w:tc>
      </w:tr>
      <w:tr w:rsidR="00940027" w14:paraId="1FEEFC3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CDECD6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A7B568A" w14:textId="77777777" w:rsidR="00940027" w:rsidRDefault="00940027">
            <w:pPr>
              <w:pStyle w:val="OtherTableBody"/>
            </w:pPr>
            <w:r>
              <w:t>0457</w:t>
            </w:r>
          </w:p>
        </w:tc>
        <w:tc>
          <w:tcPr>
            <w:tcW w:w="2693" w:type="dxa"/>
          </w:tcPr>
          <w:p w14:paraId="28B3CFD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53A2210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3544" w:type="dxa"/>
          </w:tcPr>
          <w:p w14:paraId="72396BF1" w14:textId="77777777" w:rsidR="00940027" w:rsidRDefault="00940027">
            <w:pPr>
              <w:pStyle w:val="OtherTableBody"/>
            </w:pPr>
            <w:r>
              <w:t>Claim denied, rejected, suspended or returned to provider with only post payment edits</w:t>
            </w:r>
          </w:p>
        </w:tc>
      </w:tr>
      <w:tr w:rsidR="00940027" w14:paraId="363A460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E4F2AB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E25982D" w14:textId="77777777" w:rsidR="00940027" w:rsidRDefault="00940027">
            <w:pPr>
              <w:pStyle w:val="OtherTableBody"/>
            </w:pPr>
            <w:r>
              <w:t>0457</w:t>
            </w:r>
          </w:p>
        </w:tc>
        <w:tc>
          <w:tcPr>
            <w:tcW w:w="2693" w:type="dxa"/>
          </w:tcPr>
          <w:p w14:paraId="734BC1F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C5C6BAF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3544" w:type="dxa"/>
          </w:tcPr>
          <w:p w14:paraId="409BDB56" w14:textId="77777777" w:rsidR="00940027" w:rsidRDefault="00940027">
            <w:pPr>
              <w:pStyle w:val="OtherTableBody"/>
            </w:pPr>
            <w:r>
              <w:t>Claim denied, rejected, suspended or returned to provider with only pre payment edits</w:t>
            </w:r>
          </w:p>
        </w:tc>
      </w:tr>
      <w:tr w:rsidR="00940027" w14:paraId="26ADB9C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49CBDC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709" w:type="dxa"/>
          </w:tcPr>
          <w:p w14:paraId="3C294938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2693" w:type="dxa"/>
          </w:tcPr>
          <w:p w14:paraId="16EABF9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OCE Edit Code</w:t>
            </w:r>
          </w:p>
        </w:tc>
        <w:tc>
          <w:tcPr>
            <w:tcW w:w="1701" w:type="dxa"/>
          </w:tcPr>
          <w:p w14:paraId="46C4B9F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3544" w:type="dxa"/>
          </w:tcPr>
          <w:p w14:paraId="041EA507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</w:tr>
      <w:tr w:rsidR="00940027" w14:paraId="50C02C6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1BD2F5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01CEA00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0458</w:t>
            </w:r>
          </w:p>
        </w:tc>
        <w:tc>
          <w:tcPr>
            <w:tcW w:w="2693" w:type="dxa"/>
          </w:tcPr>
          <w:p w14:paraId="6EDD409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390304B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3544" w:type="dxa"/>
          </w:tcPr>
          <w:p w14:paraId="43D8018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Invalid diagnosis code</w:t>
            </w:r>
          </w:p>
        </w:tc>
      </w:tr>
      <w:tr w:rsidR="00940027" w14:paraId="10CFB3A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7735AE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1F725B2F" w14:textId="77777777" w:rsidR="00940027" w:rsidRDefault="00940027">
            <w:pPr>
              <w:pStyle w:val="OtherTableBody"/>
            </w:pPr>
            <w:r>
              <w:t>0458</w:t>
            </w:r>
          </w:p>
        </w:tc>
        <w:tc>
          <w:tcPr>
            <w:tcW w:w="2693" w:type="dxa"/>
          </w:tcPr>
          <w:p w14:paraId="0120CDD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285EB60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3544" w:type="dxa"/>
          </w:tcPr>
          <w:p w14:paraId="46A3B125" w14:textId="77777777" w:rsidR="00940027" w:rsidRDefault="00940027">
            <w:pPr>
              <w:pStyle w:val="OtherTableBody"/>
            </w:pPr>
            <w:r>
              <w:t>Non-covered  service submitted for verification of denial (condition code 21 from header information on claim)</w:t>
            </w:r>
          </w:p>
        </w:tc>
      </w:tr>
      <w:tr w:rsidR="00940027" w14:paraId="37D653E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B2B038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C322171" w14:textId="77777777" w:rsidR="00940027" w:rsidRDefault="00940027">
            <w:pPr>
              <w:pStyle w:val="OtherTableBody"/>
            </w:pPr>
            <w:r>
              <w:t>0458</w:t>
            </w:r>
          </w:p>
        </w:tc>
        <w:tc>
          <w:tcPr>
            <w:tcW w:w="2693" w:type="dxa"/>
          </w:tcPr>
          <w:p w14:paraId="7A399AA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EEEF820" w14:textId="77777777" w:rsidR="00940027" w:rsidRDefault="00940027">
            <w:pPr>
              <w:pStyle w:val="OtherTableBody"/>
            </w:pPr>
            <w:r>
              <w:t>11</w:t>
            </w:r>
          </w:p>
        </w:tc>
        <w:tc>
          <w:tcPr>
            <w:tcW w:w="3544" w:type="dxa"/>
          </w:tcPr>
          <w:p w14:paraId="00B1960E" w14:textId="77777777" w:rsidR="00940027" w:rsidRDefault="00940027">
            <w:pPr>
              <w:pStyle w:val="OtherTableBody"/>
            </w:pPr>
            <w:r>
              <w:t>Non-covered service submitted for FI review (condition code 20 from header information on claim)</w:t>
            </w:r>
          </w:p>
        </w:tc>
      </w:tr>
      <w:tr w:rsidR="00940027" w14:paraId="4867DB1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45E97D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BF327BC" w14:textId="77777777" w:rsidR="00940027" w:rsidRDefault="00940027">
            <w:pPr>
              <w:pStyle w:val="OtherTableBody"/>
            </w:pPr>
            <w:r>
              <w:t>0458</w:t>
            </w:r>
          </w:p>
        </w:tc>
        <w:tc>
          <w:tcPr>
            <w:tcW w:w="2693" w:type="dxa"/>
          </w:tcPr>
          <w:p w14:paraId="2A4825F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CE590A8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3544" w:type="dxa"/>
          </w:tcPr>
          <w:p w14:paraId="7DEB56A4" w14:textId="77777777" w:rsidR="00940027" w:rsidRDefault="00940027">
            <w:pPr>
              <w:pStyle w:val="OtherTableBody"/>
            </w:pPr>
            <w:r>
              <w:t>Questionable covered service</w:t>
            </w:r>
          </w:p>
        </w:tc>
      </w:tr>
      <w:tr w:rsidR="00940027" w14:paraId="5BC45AD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34C275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B8F1538" w14:textId="77777777" w:rsidR="00940027" w:rsidRDefault="00940027">
            <w:pPr>
              <w:pStyle w:val="OtherTableBody"/>
            </w:pPr>
            <w:r>
              <w:t>0458</w:t>
            </w:r>
          </w:p>
        </w:tc>
        <w:tc>
          <w:tcPr>
            <w:tcW w:w="2693" w:type="dxa"/>
          </w:tcPr>
          <w:p w14:paraId="2B2DD78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8B2ACF1" w14:textId="77777777" w:rsidR="00940027" w:rsidRDefault="00940027">
            <w:pPr>
              <w:pStyle w:val="OtherTableBody"/>
            </w:pPr>
            <w:r>
              <w:t>13</w:t>
            </w:r>
          </w:p>
        </w:tc>
        <w:tc>
          <w:tcPr>
            <w:tcW w:w="3544" w:type="dxa"/>
          </w:tcPr>
          <w:p w14:paraId="19A14AEE" w14:textId="77777777" w:rsidR="00940027" w:rsidRDefault="00940027">
            <w:pPr>
              <w:pStyle w:val="OtherTableBody"/>
            </w:pPr>
            <w:r>
              <w:t>Additional payment for service not provided by Medicare</w:t>
            </w:r>
          </w:p>
        </w:tc>
      </w:tr>
      <w:tr w:rsidR="00940027" w14:paraId="27B9BE2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6DD9D6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EED6F0F" w14:textId="77777777" w:rsidR="00940027" w:rsidRDefault="00940027">
            <w:pPr>
              <w:pStyle w:val="OtherTableBody"/>
            </w:pPr>
            <w:r>
              <w:t>0458</w:t>
            </w:r>
          </w:p>
        </w:tc>
        <w:tc>
          <w:tcPr>
            <w:tcW w:w="2693" w:type="dxa"/>
          </w:tcPr>
          <w:p w14:paraId="05CA741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2D4171B" w14:textId="77777777" w:rsidR="00940027" w:rsidRDefault="00940027">
            <w:pPr>
              <w:pStyle w:val="OtherTableBody"/>
            </w:pPr>
            <w:r>
              <w:t>14</w:t>
            </w:r>
          </w:p>
        </w:tc>
        <w:tc>
          <w:tcPr>
            <w:tcW w:w="3544" w:type="dxa"/>
          </w:tcPr>
          <w:p w14:paraId="5D87399A" w14:textId="77777777" w:rsidR="00940027" w:rsidRDefault="00940027">
            <w:pPr>
              <w:pStyle w:val="OtherTableBody"/>
            </w:pPr>
            <w:r>
              <w:t>Code indicates a site of service not included in OPPS</w:t>
            </w:r>
          </w:p>
        </w:tc>
      </w:tr>
      <w:tr w:rsidR="00940027" w14:paraId="1C3A364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BBFFB7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F1FBBC9" w14:textId="77777777" w:rsidR="00940027" w:rsidRDefault="00940027">
            <w:pPr>
              <w:pStyle w:val="OtherTableBody"/>
            </w:pPr>
            <w:r>
              <w:t>0458</w:t>
            </w:r>
          </w:p>
        </w:tc>
        <w:tc>
          <w:tcPr>
            <w:tcW w:w="2693" w:type="dxa"/>
          </w:tcPr>
          <w:p w14:paraId="6F73CB8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854257B" w14:textId="77777777" w:rsidR="00940027" w:rsidRDefault="00940027">
            <w:pPr>
              <w:pStyle w:val="OtherTableBody"/>
            </w:pPr>
            <w:r>
              <w:t>15</w:t>
            </w:r>
          </w:p>
        </w:tc>
        <w:tc>
          <w:tcPr>
            <w:tcW w:w="3544" w:type="dxa"/>
          </w:tcPr>
          <w:p w14:paraId="5F2EA9F0" w14:textId="77777777" w:rsidR="00940027" w:rsidRDefault="00940027">
            <w:pPr>
              <w:pStyle w:val="OtherTableBody"/>
            </w:pPr>
            <w:r>
              <w:t>Service unit out of range for procedure</w:t>
            </w:r>
          </w:p>
        </w:tc>
      </w:tr>
      <w:tr w:rsidR="00940027" w14:paraId="0518AA6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0401BD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678610B" w14:textId="77777777" w:rsidR="00940027" w:rsidRDefault="00940027">
            <w:pPr>
              <w:pStyle w:val="OtherTableBody"/>
            </w:pPr>
            <w:r>
              <w:t>0458</w:t>
            </w:r>
          </w:p>
        </w:tc>
        <w:tc>
          <w:tcPr>
            <w:tcW w:w="2693" w:type="dxa"/>
          </w:tcPr>
          <w:p w14:paraId="432FB25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7D9CFE9" w14:textId="77777777" w:rsidR="00940027" w:rsidRDefault="00940027">
            <w:pPr>
              <w:pStyle w:val="OtherTableBody"/>
            </w:pPr>
            <w:r>
              <w:t>16</w:t>
            </w:r>
          </w:p>
        </w:tc>
        <w:tc>
          <w:tcPr>
            <w:tcW w:w="3544" w:type="dxa"/>
          </w:tcPr>
          <w:p w14:paraId="1A09CD60" w14:textId="77777777" w:rsidR="00940027" w:rsidRDefault="00940027">
            <w:pPr>
              <w:pStyle w:val="OtherTableBody"/>
            </w:pPr>
            <w:r>
              <w:t>Multiple bilateral procedures without modifier 50 (see Appendix A)</w:t>
            </w:r>
          </w:p>
        </w:tc>
      </w:tr>
      <w:tr w:rsidR="00940027" w14:paraId="61B71FC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E4DF2A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F63DF12" w14:textId="77777777" w:rsidR="00940027" w:rsidRDefault="00940027">
            <w:pPr>
              <w:pStyle w:val="OtherTableBody"/>
            </w:pPr>
            <w:r>
              <w:t>0458</w:t>
            </w:r>
          </w:p>
        </w:tc>
        <w:tc>
          <w:tcPr>
            <w:tcW w:w="2693" w:type="dxa"/>
          </w:tcPr>
          <w:p w14:paraId="2571718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C1E4163" w14:textId="77777777" w:rsidR="00940027" w:rsidRDefault="00940027">
            <w:pPr>
              <w:pStyle w:val="OtherTableBody"/>
            </w:pPr>
            <w:r>
              <w:t>17</w:t>
            </w:r>
          </w:p>
        </w:tc>
        <w:tc>
          <w:tcPr>
            <w:tcW w:w="3544" w:type="dxa"/>
          </w:tcPr>
          <w:p w14:paraId="7FBF1C8C" w14:textId="77777777" w:rsidR="00940027" w:rsidRDefault="00940027">
            <w:pPr>
              <w:pStyle w:val="OtherTableBody"/>
            </w:pPr>
            <w:r>
              <w:t>Multiple bilateral procedures with modifier 50 (see Appendix A)</w:t>
            </w:r>
          </w:p>
        </w:tc>
      </w:tr>
      <w:tr w:rsidR="00940027" w14:paraId="6DF8F98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94B8F2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2C0A8C8" w14:textId="77777777" w:rsidR="00940027" w:rsidRDefault="00940027">
            <w:pPr>
              <w:pStyle w:val="OtherTableBody"/>
            </w:pPr>
            <w:r>
              <w:t>0458</w:t>
            </w:r>
          </w:p>
        </w:tc>
        <w:tc>
          <w:tcPr>
            <w:tcW w:w="2693" w:type="dxa"/>
          </w:tcPr>
          <w:p w14:paraId="6417EF0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539A874" w14:textId="77777777" w:rsidR="00940027" w:rsidRDefault="00940027">
            <w:pPr>
              <w:pStyle w:val="OtherTableBody"/>
            </w:pPr>
            <w:r>
              <w:t>18</w:t>
            </w:r>
          </w:p>
        </w:tc>
        <w:tc>
          <w:tcPr>
            <w:tcW w:w="3544" w:type="dxa"/>
          </w:tcPr>
          <w:p w14:paraId="10001381" w14:textId="77777777" w:rsidR="00940027" w:rsidRDefault="00940027">
            <w:pPr>
              <w:pStyle w:val="OtherTableBody"/>
            </w:pPr>
            <w:r>
              <w:t>Inpatient procedure</w:t>
            </w:r>
          </w:p>
        </w:tc>
      </w:tr>
      <w:tr w:rsidR="00940027" w14:paraId="4813DB7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3899CB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14CF476" w14:textId="77777777" w:rsidR="00940027" w:rsidRDefault="00940027">
            <w:pPr>
              <w:pStyle w:val="OtherTableBody"/>
            </w:pPr>
            <w:r>
              <w:t>0458</w:t>
            </w:r>
          </w:p>
        </w:tc>
        <w:tc>
          <w:tcPr>
            <w:tcW w:w="2693" w:type="dxa"/>
          </w:tcPr>
          <w:p w14:paraId="104B3B9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13AF3B1" w14:textId="77777777" w:rsidR="00940027" w:rsidRDefault="00940027">
            <w:pPr>
              <w:pStyle w:val="OtherTableBody"/>
            </w:pPr>
            <w:r>
              <w:t>19</w:t>
            </w:r>
          </w:p>
        </w:tc>
        <w:tc>
          <w:tcPr>
            <w:tcW w:w="3544" w:type="dxa"/>
          </w:tcPr>
          <w:p w14:paraId="3DA3983B" w14:textId="77777777" w:rsidR="00940027" w:rsidRDefault="00940027">
            <w:pPr>
              <w:pStyle w:val="OtherTableBody"/>
            </w:pPr>
            <w:r>
              <w:t>Mutually exclusive procedure that is not allowed even if appropriate modifier present</w:t>
            </w:r>
          </w:p>
        </w:tc>
      </w:tr>
      <w:tr w:rsidR="00940027" w14:paraId="65C4738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CD80BE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74D46F4" w14:textId="77777777" w:rsidR="00940027" w:rsidRDefault="00940027">
            <w:pPr>
              <w:pStyle w:val="OtherTableBody"/>
            </w:pPr>
            <w:r>
              <w:t>0458</w:t>
            </w:r>
          </w:p>
        </w:tc>
        <w:tc>
          <w:tcPr>
            <w:tcW w:w="2693" w:type="dxa"/>
          </w:tcPr>
          <w:p w14:paraId="7AA7D4A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3961EF4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3544" w:type="dxa"/>
          </w:tcPr>
          <w:p w14:paraId="012E3C1A" w14:textId="77777777" w:rsidR="00940027" w:rsidRDefault="00940027">
            <w:pPr>
              <w:pStyle w:val="OtherTableBody"/>
            </w:pPr>
            <w:r>
              <w:t>Diagnosis and age conflict</w:t>
            </w:r>
          </w:p>
        </w:tc>
      </w:tr>
      <w:tr w:rsidR="00940027" w14:paraId="638BB8D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C910A3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340BA51" w14:textId="77777777" w:rsidR="00940027" w:rsidRDefault="00940027">
            <w:pPr>
              <w:pStyle w:val="OtherTableBody"/>
            </w:pPr>
            <w:r>
              <w:t>0458</w:t>
            </w:r>
          </w:p>
        </w:tc>
        <w:tc>
          <w:tcPr>
            <w:tcW w:w="2693" w:type="dxa"/>
          </w:tcPr>
          <w:p w14:paraId="053877F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25EFD98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3544" w:type="dxa"/>
          </w:tcPr>
          <w:p w14:paraId="71339944" w14:textId="77777777" w:rsidR="00940027" w:rsidRDefault="00940027">
            <w:pPr>
              <w:pStyle w:val="OtherTableBody"/>
            </w:pPr>
            <w:r>
              <w:t>Component of a comprehensive procedure that is not allowed even if appropriate modifier present</w:t>
            </w:r>
          </w:p>
        </w:tc>
      </w:tr>
      <w:tr w:rsidR="00940027" w14:paraId="058A805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23FFD8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BEE1EEC" w14:textId="77777777" w:rsidR="00940027" w:rsidRDefault="00940027">
            <w:pPr>
              <w:pStyle w:val="OtherTableBody"/>
            </w:pPr>
            <w:r>
              <w:t>0458</w:t>
            </w:r>
          </w:p>
        </w:tc>
        <w:tc>
          <w:tcPr>
            <w:tcW w:w="2693" w:type="dxa"/>
          </w:tcPr>
          <w:p w14:paraId="29253FB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50B3E1C" w14:textId="77777777" w:rsidR="00940027" w:rsidRDefault="00940027">
            <w:pPr>
              <w:pStyle w:val="OtherTableBody"/>
            </w:pPr>
            <w:r>
              <w:t>21</w:t>
            </w:r>
          </w:p>
        </w:tc>
        <w:tc>
          <w:tcPr>
            <w:tcW w:w="3544" w:type="dxa"/>
          </w:tcPr>
          <w:p w14:paraId="6B5A62BB" w14:textId="77777777" w:rsidR="00940027" w:rsidRDefault="00940027">
            <w:pPr>
              <w:pStyle w:val="OtherTableBody"/>
            </w:pPr>
            <w:r>
              <w:t>Medical visit on same day as a type "T" or "S" procedure without modifier 25 (see Appendix B)</w:t>
            </w:r>
          </w:p>
        </w:tc>
      </w:tr>
      <w:tr w:rsidR="00940027" w14:paraId="5CB01D1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D6B674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C669D96" w14:textId="77777777" w:rsidR="00940027" w:rsidRDefault="00940027">
            <w:pPr>
              <w:pStyle w:val="OtherTableBody"/>
            </w:pPr>
            <w:r>
              <w:t>0458</w:t>
            </w:r>
          </w:p>
        </w:tc>
        <w:tc>
          <w:tcPr>
            <w:tcW w:w="2693" w:type="dxa"/>
          </w:tcPr>
          <w:p w14:paraId="57B8483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3B6BC05" w14:textId="77777777" w:rsidR="00940027" w:rsidRDefault="00940027">
            <w:pPr>
              <w:pStyle w:val="OtherTableBody"/>
            </w:pPr>
            <w:r>
              <w:t>22</w:t>
            </w:r>
          </w:p>
        </w:tc>
        <w:tc>
          <w:tcPr>
            <w:tcW w:w="3544" w:type="dxa"/>
          </w:tcPr>
          <w:p w14:paraId="2457F072" w14:textId="77777777" w:rsidR="00940027" w:rsidRDefault="00940027">
            <w:pPr>
              <w:pStyle w:val="OtherTableBody"/>
            </w:pPr>
            <w:r>
              <w:t>Invalid modifier</w:t>
            </w:r>
          </w:p>
        </w:tc>
      </w:tr>
      <w:tr w:rsidR="00940027" w14:paraId="69D6211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B58760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BB51515" w14:textId="77777777" w:rsidR="00940027" w:rsidRDefault="00940027">
            <w:pPr>
              <w:pStyle w:val="OtherTableBody"/>
            </w:pPr>
            <w:r>
              <w:t>0458</w:t>
            </w:r>
          </w:p>
        </w:tc>
        <w:tc>
          <w:tcPr>
            <w:tcW w:w="2693" w:type="dxa"/>
          </w:tcPr>
          <w:p w14:paraId="2CF689F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9189411" w14:textId="77777777" w:rsidR="00940027" w:rsidRDefault="00940027">
            <w:pPr>
              <w:pStyle w:val="OtherTableBody"/>
            </w:pPr>
            <w:r>
              <w:t>23</w:t>
            </w:r>
          </w:p>
        </w:tc>
        <w:tc>
          <w:tcPr>
            <w:tcW w:w="3544" w:type="dxa"/>
          </w:tcPr>
          <w:p w14:paraId="0EF50BE6" w14:textId="77777777" w:rsidR="00940027" w:rsidRDefault="00940027">
            <w:pPr>
              <w:pStyle w:val="OtherTableBody"/>
            </w:pPr>
            <w:r>
              <w:t>Invalid date</w:t>
            </w:r>
          </w:p>
        </w:tc>
      </w:tr>
      <w:tr w:rsidR="00940027" w14:paraId="036650A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6C135F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D403C2A" w14:textId="77777777" w:rsidR="00940027" w:rsidRDefault="00940027">
            <w:pPr>
              <w:pStyle w:val="OtherTableBody"/>
            </w:pPr>
            <w:r>
              <w:t>0458</w:t>
            </w:r>
          </w:p>
        </w:tc>
        <w:tc>
          <w:tcPr>
            <w:tcW w:w="2693" w:type="dxa"/>
          </w:tcPr>
          <w:p w14:paraId="345105A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351BA52" w14:textId="77777777" w:rsidR="00940027" w:rsidRDefault="00940027">
            <w:pPr>
              <w:pStyle w:val="OtherTableBody"/>
            </w:pPr>
            <w:r>
              <w:t>24</w:t>
            </w:r>
          </w:p>
        </w:tc>
        <w:tc>
          <w:tcPr>
            <w:tcW w:w="3544" w:type="dxa"/>
          </w:tcPr>
          <w:p w14:paraId="1165A48C" w14:textId="77777777" w:rsidR="00940027" w:rsidRDefault="00940027">
            <w:pPr>
              <w:pStyle w:val="OtherTableBody"/>
            </w:pPr>
            <w:r>
              <w:t>Date out of OCE range</w:t>
            </w:r>
          </w:p>
        </w:tc>
      </w:tr>
      <w:tr w:rsidR="00940027" w14:paraId="582809E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730B63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2CB2183" w14:textId="77777777" w:rsidR="00940027" w:rsidRDefault="00940027">
            <w:pPr>
              <w:pStyle w:val="OtherTableBody"/>
            </w:pPr>
            <w:r>
              <w:t>0458</w:t>
            </w:r>
          </w:p>
        </w:tc>
        <w:tc>
          <w:tcPr>
            <w:tcW w:w="2693" w:type="dxa"/>
          </w:tcPr>
          <w:p w14:paraId="75D18E0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341C077" w14:textId="77777777" w:rsidR="00940027" w:rsidRDefault="00940027">
            <w:pPr>
              <w:pStyle w:val="OtherTableBody"/>
            </w:pPr>
            <w:r>
              <w:t>25</w:t>
            </w:r>
          </w:p>
        </w:tc>
        <w:tc>
          <w:tcPr>
            <w:tcW w:w="3544" w:type="dxa"/>
          </w:tcPr>
          <w:p w14:paraId="0C8151B3" w14:textId="77777777" w:rsidR="00940027" w:rsidRDefault="00940027">
            <w:pPr>
              <w:pStyle w:val="OtherTableBody"/>
            </w:pPr>
            <w:r>
              <w:t>Invalid age</w:t>
            </w:r>
          </w:p>
        </w:tc>
      </w:tr>
      <w:tr w:rsidR="00940027" w14:paraId="53ED312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310FDD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DE7C3C1" w14:textId="77777777" w:rsidR="00940027" w:rsidRDefault="00940027">
            <w:pPr>
              <w:pStyle w:val="OtherTableBody"/>
            </w:pPr>
            <w:r>
              <w:t>0458</w:t>
            </w:r>
          </w:p>
        </w:tc>
        <w:tc>
          <w:tcPr>
            <w:tcW w:w="2693" w:type="dxa"/>
          </w:tcPr>
          <w:p w14:paraId="0F4D8CF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D26C9DC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3544" w:type="dxa"/>
          </w:tcPr>
          <w:p w14:paraId="441AD1BE" w14:textId="77777777" w:rsidR="00940027" w:rsidRDefault="00940027">
            <w:pPr>
              <w:pStyle w:val="OtherTableBody"/>
            </w:pPr>
            <w:r>
              <w:t>Invalid sex</w:t>
            </w:r>
          </w:p>
        </w:tc>
      </w:tr>
      <w:tr w:rsidR="00940027" w14:paraId="2FCFB68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D846C4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C3BC7D2" w14:textId="77777777" w:rsidR="00940027" w:rsidRDefault="00940027">
            <w:pPr>
              <w:pStyle w:val="OtherTableBody"/>
            </w:pPr>
            <w:r>
              <w:t>0458</w:t>
            </w:r>
          </w:p>
        </w:tc>
        <w:tc>
          <w:tcPr>
            <w:tcW w:w="2693" w:type="dxa"/>
          </w:tcPr>
          <w:p w14:paraId="4C6DBB2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8B278CD" w14:textId="77777777" w:rsidR="00940027" w:rsidRDefault="00940027">
            <w:pPr>
              <w:pStyle w:val="OtherTableBody"/>
            </w:pPr>
            <w:r>
              <w:t>27</w:t>
            </w:r>
          </w:p>
        </w:tc>
        <w:tc>
          <w:tcPr>
            <w:tcW w:w="3544" w:type="dxa"/>
          </w:tcPr>
          <w:p w14:paraId="61D126F0" w14:textId="77777777" w:rsidR="00940027" w:rsidRDefault="00940027">
            <w:pPr>
              <w:pStyle w:val="OtherTableBody"/>
            </w:pPr>
            <w:r>
              <w:t>Only incidental services reported</w:t>
            </w:r>
          </w:p>
        </w:tc>
      </w:tr>
      <w:tr w:rsidR="00940027" w14:paraId="3268D04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E9B389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3D7760A" w14:textId="77777777" w:rsidR="00940027" w:rsidRDefault="00940027">
            <w:pPr>
              <w:pStyle w:val="OtherTableBody"/>
            </w:pPr>
            <w:r>
              <w:t>0458</w:t>
            </w:r>
          </w:p>
        </w:tc>
        <w:tc>
          <w:tcPr>
            <w:tcW w:w="2693" w:type="dxa"/>
          </w:tcPr>
          <w:p w14:paraId="6BD82E6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F791E47" w14:textId="77777777" w:rsidR="00940027" w:rsidRDefault="00940027">
            <w:pPr>
              <w:pStyle w:val="OtherTableBody"/>
            </w:pPr>
            <w:r>
              <w:t>28</w:t>
            </w:r>
          </w:p>
        </w:tc>
        <w:tc>
          <w:tcPr>
            <w:tcW w:w="3544" w:type="dxa"/>
          </w:tcPr>
          <w:p w14:paraId="448B632F" w14:textId="77777777" w:rsidR="00940027" w:rsidRDefault="00940027">
            <w:pPr>
              <w:pStyle w:val="OtherTableBody"/>
            </w:pPr>
            <w:r>
              <w:t>Code not recognized by Medicare; alternate code for same service available</w:t>
            </w:r>
          </w:p>
        </w:tc>
      </w:tr>
      <w:tr w:rsidR="00940027" w14:paraId="045EAA4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A0BE5B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578DC8C" w14:textId="77777777" w:rsidR="00940027" w:rsidRDefault="00940027">
            <w:pPr>
              <w:pStyle w:val="OtherTableBody"/>
            </w:pPr>
            <w:r>
              <w:t>0458</w:t>
            </w:r>
          </w:p>
        </w:tc>
        <w:tc>
          <w:tcPr>
            <w:tcW w:w="2693" w:type="dxa"/>
          </w:tcPr>
          <w:p w14:paraId="78B1C7E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74E5848" w14:textId="77777777" w:rsidR="00940027" w:rsidRDefault="00940027">
            <w:pPr>
              <w:pStyle w:val="OtherTableBody"/>
            </w:pPr>
            <w:r>
              <w:t>29</w:t>
            </w:r>
          </w:p>
        </w:tc>
        <w:tc>
          <w:tcPr>
            <w:tcW w:w="3544" w:type="dxa"/>
          </w:tcPr>
          <w:p w14:paraId="739DB611" w14:textId="77777777" w:rsidR="00940027" w:rsidRDefault="00940027">
            <w:pPr>
              <w:pStyle w:val="OtherTableBody"/>
            </w:pPr>
            <w:r>
              <w:t>Partial hospitalization service for non-mental health diagnosis</w:t>
            </w:r>
          </w:p>
        </w:tc>
      </w:tr>
      <w:tr w:rsidR="00940027" w14:paraId="699D416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EB83D3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D1045E3" w14:textId="77777777" w:rsidR="00940027" w:rsidRDefault="00940027">
            <w:pPr>
              <w:pStyle w:val="OtherTableBody"/>
            </w:pPr>
            <w:r>
              <w:t>0458</w:t>
            </w:r>
          </w:p>
        </w:tc>
        <w:tc>
          <w:tcPr>
            <w:tcW w:w="2693" w:type="dxa"/>
          </w:tcPr>
          <w:p w14:paraId="3455DB1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CC237ED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3544" w:type="dxa"/>
          </w:tcPr>
          <w:p w14:paraId="21E858A4" w14:textId="77777777" w:rsidR="00940027" w:rsidRDefault="00940027">
            <w:pPr>
              <w:pStyle w:val="OtherTableBody"/>
            </w:pPr>
            <w:r>
              <w:t>Diagnosis and sex conflict</w:t>
            </w:r>
          </w:p>
        </w:tc>
      </w:tr>
      <w:tr w:rsidR="00940027" w14:paraId="1132D56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0E1E9B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5D1377B" w14:textId="77777777" w:rsidR="00940027" w:rsidRDefault="00940027">
            <w:pPr>
              <w:pStyle w:val="OtherTableBody"/>
            </w:pPr>
            <w:r>
              <w:t>0458</w:t>
            </w:r>
          </w:p>
        </w:tc>
        <w:tc>
          <w:tcPr>
            <w:tcW w:w="2693" w:type="dxa"/>
          </w:tcPr>
          <w:p w14:paraId="464A1D2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44D7F92" w14:textId="77777777" w:rsidR="00940027" w:rsidRDefault="00940027">
            <w:pPr>
              <w:pStyle w:val="OtherTableBody"/>
            </w:pPr>
            <w:r>
              <w:t>30</w:t>
            </w:r>
          </w:p>
        </w:tc>
        <w:tc>
          <w:tcPr>
            <w:tcW w:w="3544" w:type="dxa"/>
          </w:tcPr>
          <w:p w14:paraId="4C23B711" w14:textId="77777777" w:rsidR="00940027" w:rsidRDefault="00940027">
            <w:pPr>
              <w:pStyle w:val="OtherTableBody"/>
            </w:pPr>
            <w:r>
              <w:t>Insufficient services on day of partial hospitalization</w:t>
            </w:r>
          </w:p>
        </w:tc>
      </w:tr>
      <w:tr w:rsidR="00940027" w14:paraId="4221E9B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6319C2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8410FF7" w14:textId="77777777" w:rsidR="00940027" w:rsidRDefault="00940027">
            <w:pPr>
              <w:pStyle w:val="OtherTableBody"/>
            </w:pPr>
            <w:r>
              <w:t>0458</w:t>
            </w:r>
          </w:p>
        </w:tc>
        <w:tc>
          <w:tcPr>
            <w:tcW w:w="2693" w:type="dxa"/>
          </w:tcPr>
          <w:p w14:paraId="130E314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28438C5" w14:textId="77777777" w:rsidR="00940027" w:rsidRDefault="00940027">
            <w:pPr>
              <w:pStyle w:val="OtherTableBody"/>
            </w:pPr>
            <w:r>
              <w:t>31</w:t>
            </w:r>
          </w:p>
        </w:tc>
        <w:tc>
          <w:tcPr>
            <w:tcW w:w="3544" w:type="dxa"/>
          </w:tcPr>
          <w:p w14:paraId="4582B336" w14:textId="77777777" w:rsidR="00940027" w:rsidRDefault="00940027">
            <w:pPr>
              <w:pStyle w:val="OtherTableBody"/>
            </w:pPr>
            <w:r>
              <w:t>Partial hospitalization on same day as ECT or type "T" procedure</w:t>
            </w:r>
          </w:p>
        </w:tc>
      </w:tr>
      <w:tr w:rsidR="00940027" w14:paraId="54D47D5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A0F2BA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30A8547" w14:textId="77777777" w:rsidR="00940027" w:rsidRDefault="00940027">
            <w:pPr>
              <w:pStyle w:val="OtherTableBody"/>
            </w:pPr>
            <w:r>
              <w:t>0458</w:t>
            </w:r>
          </w:p>
        </w:tc>
        <w:tc>
          <w:tcPr>
            <w:tcW w:w="2693" w:type="dxa"/>
          </w:tcPr>
          <w:p w14:paraId="65A7C5F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0617D86" w14:textId="77777777" w:rsidR="00940027" w:rsidRDefault="00940027">
            <w:pPr>
              <w:pStyle w:val="OtherTableBody"/>
            </w:pPr>
            <w:r>
              <w:t>32</w:t>
            </w:r>
          </w:p>
        </w:tc>
        <w:tc>
          <w:tcPr>
            <w:tcW w:w="3544" w:type="dxa"/>
          </w:tcPr>
          <w:p w14:paraId="671968C0" w14:textId="77777777" w:rsidR="00940027" w:rsidRDefault="00940027">
            <w:pPr>
              <w:pStyle w:val="OtherTableBody"/>
            </w:pPr>
            <w:r>
              <w:t>Partial hospitalization claim spans 3 or less days with in-sufficient services, or ECT or significant procedure on at least one of the days</w:t>
            </w:r>
          </w:p>
        </w:tc>
      </w:tr>
      <w:tr w:rsidR="00940027" w14:paraId="1EFCD2F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6D8780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98151B9" w14:textId="77777777" w:rsidR="00940027" w:rsidRDefault="00940027">
            <w:pPr>
              <w:pStyle w:val="OtherTableBody"/>
            </w:pPr>
            <w:r>
              <w:t>0458</w:t>
            </w:r>
          </w:p>
        </w:tc>
        <w:tc>
          <w:tcPr>
            <w:tcW w:w="2693" w:type="dxa"/>
          </w:tcPr>
          <w:p w14:paraId="2129146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0017ADB" w14:textId="77777777" w:rsidR="00940027" w:rsidRDefault="00940027">
            <w:pPr>
              <w:pStyle w:val="OtherTableBody"/>
            </w:pPr>
            <w:r>
              <w:t>33</w:t>
            </w:r>
          </w:p>
        </w:tc>
        <w:tc>
          <w:tcPr>
            <w:tcW w:w="3544" w:type="dxa"/>
          </w:tcPr>
          <w:p w14:paraId="13D2F48F" w14:textId="77777777" w:rsidR="00940027" w:rsidRDefault="00940027">
            <w:pPr>
              <w:pStyle w:val="OtherTableBody"/>
            </w:pPr>
            <w:r>
              <w:t>Partial hospitalization claim spans more than 3 days with insufficient number of days having mental health services</w:t>
            </w:r>
          </w:p>
        </w:tc>
      </w:tr>
      <w:tr w:rsidR="00940027" w14:paraId="0637BBE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43700D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D28E6AB" w14:textId="77777777" w:rsidR="00940027" w:rsidRDefault="00940027">
            <w:pPr>
              <w:pStyle w:val="OtherTableBody"/>
            </w:pPr>
            <w:r>
              <w:t>0458</w:t>
            </w:r>
          </w:p>
        </w:tc>
        <w:tc>
          <w:tcPr>
            <w:tcW w:w="2693" w:type="dxa"/>
          </w:tcPr>
          <w:p w14:paraId="1525F36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BF89D79" w14:textId="77777777" w:rsidR="00940027" w:rsidRDefault="00940027">
            <w:pPr>
              <w:pStyle w:val="OtherTableBody"/>
            </w:pPr>
            <w:r>
              <w:t>34</w:t>
            </w:r>
          </w:p>
        </w:tc>
        <w:tc>
          <w:tcPr>
            <w:tcW w:w="3544" w:type="dxa"/>
          </w:tcPr>
          <w:p w14:paraId="3BBE14FB" w14:textId="77777777" w:rsidR="00940027" w:rsidRDefault="00940027">
            <w:pPr>
              <w:pStyle w:val="OtherTableBody"/>
            </w:pPr>
            <w:r>
              <w:t>Partial hospitalization claim spans more than 3 days with insufficient number of days meeting partial hospitalization criteria</w:t>
            </w:r>
          </w:p>
        </w:tc>
      </w:tr>
      <w:tr w:rsidR="00940027" w14:paraId="46502DA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331254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F70C946" w14:textId="77777777" w:rsidR="00940027" w:rsidRDefault="00940027">
            <w:pPr>
              <w:pStyle w:val="OtherTableBody"/>
            </w:pPr>
            <w:r>
              <w:t>0458</w:t>
            </w:r>
          </w:p>
        </w:tc>
        <w:tc>
          <w:tcPr>
            <w:tcW w:w="2693" w:type="dxa"/>
          </w:tcPr>
          <w:p w14:paraId="14E6552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35D8106" w14:textId="77777777" w:rsidR="00940027" w:rsidRDefault="00940027">
            <w:pPr>
              <w:pStyle w:val="OtherTableBody"/>
            </w:pPr>
            <w:r>
              <w:t>35.</w:t>
            </w:r>
          </w:p>
        </w:tc>
        <w:tc>
          <w:tcPr>
            <w:tcW w:w="3544" w:type="dxa"/>
          </w:tcPr>
          <w:p w14:paraId="152BA471" w14:textId="77777777" w:rsidR="00940027" w:rsidRDefault="00940027">
            <w:pPr>
              <w:pStyle w:val="OtherTableBody"/>
            </w:pPr>
            <w:r>
              <w:t>Only activity therapy and/or occupational therapy services provided</w:t>
            </w:r>
          </w:p>
        </w:tc>
      </w:tr>
      <w:tr w:rsidR="00940027" w14:paraId="6288793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CF579F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05538C6" w14:textId="77777777" w:rsidR="00940027" w:rsidRDefault="00940027">
            <w:pPr>
              <w:pStyle w:val="OtherTableBody"/>
            </w:pPr>
            <w:r>
              <w:t>0458</w:t>
            </w:r>
          </w:p>
        </w:tc>
        <w:tc>
          <w:tcPr>
            <w:tcW w:w="2693" w:type="dxa"/>
          </w:tcPr>
          <w:p w14:paraId="206FCC5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BFDDE5E" w14:textId="77777777" w:rsidR="00940027" w:rsidRDefault="00940027">
            <w:pPr>
              <w:pStyle w:val="OtherTableBody"/>
            </w:pPr>
            <w:r>
              <w:t>36.</w:t>
            </w:r>
          </w:p>
        </w:tc>
        <w:tc>
          <w:tcPr>
            <w:tcW w:w="3544" w:type="dxa"/>
          </w:tcPr>
          <w:p w14:paraId="5548BD06" w14:textId="77777777" w:rsidR="00940027" w:rsidRDefault="00940027">
            <w:pPr>
              <w:pStyle w:val="OtherTableBody"/>
            </w:pPr>
            <w:r>
              <w:t>Extensive mental health services provided on day of ECT or significant procedure</w:t>
            </w:r>
          </w:p>
        </w:tc>
      </w:tr>
      <w:tr w:rsidR="00940027" w14:paraId="05947B1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89E9A8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79C0B2E" w14:textId="77777777" w:rsidR="00940027" w:rsidRDefault="00940027">
            <w:pPr>
              <w:pStyle w:val="OtherTableBody"/>
            </w:pPr>
            <w:r>
              <w:t>0458</w:t>
            </w:r>
          </w:p>
        </w:tc>
        <w:tc>
          <w:tcPr>
            <w:tcW w:w="2693" w:type="dxa"/>
          </w:tcPr>
          <w:p w14:paraId="6865DC7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6C8C67C" w14:textId="77777777" w:rsidR="00940027" w:rsidRDefault="00940027">
            <w:pPr>
              <w:pStyle w:val="OtherTableBody"/>
            </w:pPr>
            <w:r>
              <w:t>37</w:t>
            </w:r>
          </w:p>
        </w:tc>
        <w:tc>
          <w:tcPr>
            <w:tcW w:w="3544" w:type="dxa"/>
          </w:tcPr>
          <w:p w14:paraId="7F734E6C" w14:textId="77777777" w:rsidR="00940027" w:rsidRDefault="00940027">
            <w:pPr>
              <w:pStyle w:val="OtherTableBody"/>
            </w:pPr>
            <w:r>
              <w:t>Terminated bilateral procedure or terminated procedure with units greater than one</w:t>
            </w:r>
          </w:p>
        </w:tc>
      </w:tr>
      <w:tr w:rsidR="00940027" w14:paraId="6625BDC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C433D4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A92CCC6" w14:textId="77777777" w:rsidR="00940027" w:rsidRDefault="00940027">
            <w:pPr>
              <w:pStyle w:val="OtherTableBody"/>
            </w:pPr>
            <w:r>
              <w:t>0458</w:t>
            </w:r>
          </w:p>
        </w:tc>
        <w:tc>
          <w:tcPr>
            <w:tcW w:w="2693" w:type="dxa"/>
          </w:tcPr>
          <w:p w14:paraId="5CC684B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6DD866B" w14:textId="77777777" w:rsidR="00940027" w:rsidRDefault="00940027">
            <w:pPr>
              <w:pStyle w:val="OtherTableBody"/>
            </w:pPr>
            <w:r>
              <w:t>38.</w:t>
            </w:r>
          </w:p>
        </w:tc>
        <w:tc>
          <w:tcPr>
            <w:tcW w:w="3544" w:type="dxa"/>
          </w:tcPr>
          <w:p w14:paraId="3B7A83F9" w14:textId="77777777" w:rsidR="00940027" w:rsidRDefault="00940027">
            <w:pPr>
              <w:pStyle w:val="OtherTableBody"/>
            </w:pPr>
            <w:r>
              <w:t>Inconsistency between implanted device and implantation procedure</w:t>
            </w:r>
          </w:p>
        </w:tc>
      </w:tr>
      <w:tr w:rsidR="00940027" w14:paraId="363D617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0EE385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DF4FCAF" w14:textId="77777777" w:rsidR="00940027" w:rsidRDefault="00940027">
            <w:pPr>
              <w:pStyle w:val="OtherTableBody"/>
            </w:pPr>
            <w:r>
              <w:t>0458</w:t>
            </w:r>
          </w:p>
        </w:tc>
        <w:tc>
          <w:tcPr>
            <w:tcW w:w="2693" w:type="dxa"/>
          </w:tcPr>
          <w:p w14:paraId="1A8EA88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DE52766" w14:textId="77777777" w:rsidR="00940027" w:rsidRDefault="00940027">
            <w:pPr>
              <w:pStyle w:val="OtherTableBody"/>
            </w:pPr>
            <w:r>
              <w:t>39.</w:t>
            </w:r>
          </w:p>
        </w:tc>
        <w:tc>
          <w:tcPr>
            <w:tcW w:w="3544" w:type="dxa"/>
          </w:tcPr>
          <w:p w14:paraId="0B256FC4" w14:textId="77777777" w:rsidR="00940027" w:rsidRDefault="00940027">
            <w:pPr>
              <w:pStyle w:val="OtherTableBody"/>
            </w:pPr>
            <w:r>
              <w:t>Mutually exclusive procedure that would be allowed if appropriate modifier were present</w:t>
            </w:r>
          </w:p>
        </w:tc>
      </w:tr>
      <w:tr w:rsidR="00940027" w14:paraId="6C979DC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BD19D1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385AE9D" w14:textId="77777777" w:rsidR="00940027" w:rsidRDefault="00940027">
            <w:pPr>
              <w:pStyle w:val="OtherTableBody"/>
            </w:pPr>
            <w:r>
              <w:t>0458</w:t>
            </w:r>
          </w:p>
        </w:tc>
        <w:tc>
          <w:tcPr>
            <w:tcW w:w="2693" w:type="dxa"/>
          </w:tcPr>
          <w:p w14:paraId="1A889CB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5F116F7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3544" w:type="dxa"/>
          </w:tcPr>
          <w:p w14:paraId="0D0AA639" w14:textId="77777777" w:rsidR="00940027" w:rsidRDefault="00940027">
            <w:pPr>
              <w:pStyle w:val="OtherTableBody"/>
            </w:pPr>
            <w:r>
              <w:t>Medicare secondary payer alert</w:t>
            </w:r>
          </w:p>
        </w:tc>
      </w:tr>
      <w:tr w:rsidR="00940027" w14:paraId="339E248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F8D3A5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8048528" w14:textId="77777777" w:rsidR="00940027" w:rsidRDefault="00940027">
            <w:pPr>
              <w:pStyle w:val="OtherTableBody"/>
            </w:pPr>
            <w:r>
              <w:t>0458</w:t>
            </w:r>
          </w:p>
        </w:tc>
        <w:tc>
          <w:tcPr>
            <w:tcW w:w="2693" w:type="dxa"/>
          </w:tcPr>
          <w:p w14:paraId="2075300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AC0C7AC" w14:textId="77777777" w:rsidR="00940027" w:rsidRDefault="00940027">
            <w:pPr>
              <w:pStyle w:val="OtherTableBody"/>
            </w:pPr>
            <w:r>
              <w:t>40.</w:t>
            </w:r>
          </w:p>
        </w:tc>
        <w:tc>
          <w:tcPr>
            <w:tcW w:w="3544" w:type="dxa"/>
          </w:tcPr>
          <w:p w14:paraId="60B8FBBB" w14:textId="77777777" w:rsidR="00940027" w:rsidRDefault="00940027">
            <w:pPr>
              <w:pStyle w:val="OtherTableBody"/>
            </w:pPr>
            <w:r>
              <w:t>Component of a comprehensive procedure that would be allowed if appropriate modifier were present</w:t>
            </w:r>
          </w:p>
        </w:tc>
      </w:tr>
      <w:tr w:rsidR="00940027" w14:paraId="04A3066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4EB2E1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D5448A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0458</w:t>
            </w:r>
          </w:p>
        </w:tc>
        <w:tc>
          <w:tcPr>
            <w:tcW w:w="2693" w:type="dxa"/>
          </w:tcPr>
          <w:p w14:paraId="05731046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2A44015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41.</w:t>
            </w:r>
          </w:p>
        </w:tc>
        <w:tc>
          <w:tcPr>
            <w:tcW w:w="3544" w:type="dxa"/>
          </w:tcPr>
          <w:p w14:paraId="0DF4D52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Invalid revenue code</w:t>
            </w:r>
          </w:p>
        </w:tc>
      </w:tr>
      <w:tr w:rsidR="00940027" w14:paraId="4FFB333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D386158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76FB7051" w14:textId="77777777" w:rsidR="00940027" w:rsidRDefault="00940027">
            <w:pPr>
              <w:pStyle w:val="OtherTableBody"/>
            </w:pPr>
            <w:r>
              <w:t>0458</w:t>
            </w:r>
          </w:p>
        </w:tc>
        <w:tc>
          <w:tcPr>
            <w:tcW w:w="2693" w:type="dxa"/>
          </w:tcPr>
          <w:p w14:paraId="2710BD4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83AFFC6" w14:textId="77777777" w:rsidR="00940027" w:rsidRDefault="00940027">
            <w:pPr>
              <w:pStyle w:val="OtherTableBody"/>
            </w:pPr>
            <w:r>
              <w:t>42.</w:t>
            </w:r>
          </w:p>
        </w:tc>
        <w:tc>
          <w:tcPr>
            <w:tcW w:w="3544" w:type="dxa"/>
          </w:tcPr>
          <w:p w14:paraId="1A732FBD" w14:textId="77777777" w:rsidR="00940027" w:rsidRDefault="00940027">
            <w:pPr>
              <w:pStyle w:val="OtherTableBody"/>
            </w:pPr>
            <w:r>
              <w:t>Multiple medical visits on same day with same revenue code without condition code G0 (see Appendix B)</w:t>
            </w:r>
          </w:p>
        </w:tc>
      </w:tr>
      <w:tr w:rsidR="00940027" w14:paraId="467572B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2E8786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B5F124E" w14:textId="77777777" w:rsidR="00940027" w:rsidRDefault="00940027">
            <w:pPr>
              <w:pStyle w:val="OtherTableBody"/>
            </w:pPr>
            <w:r>
              <w:t>0458</w:t>
            </w:r>
          </w:p>
        </w:tc>
        <w:tc>
          <w:tcPr>
            <w:tcW w:w="2693" w:type="dxa"/>
          </w:tcPr>
          <w:p w14:paraId="694E17E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3F88D8D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3544" w:type="dxa"/>
          </w:tcPr>
          <w:p w14:paraId="215B4BBE" w14:textId="77777777" w:rsidR="00940027" w:rsidRDefault="00940027">
            <w:pPr>
              <w:pStyle w:val="OtherTableBody"/>
            </w:pPr>
            <w:r>
              <w:t>E-code as reason for visit</w:t>
            </w:r>
          </w:p>
        </w:tc>
      </w:tr>
      <w:tr w:rsidR="00940027" w14:paraId="75EA969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2BDD2C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74B29E0" w14:textId="77777777" w:rsidR="00940027" w:rsidRDefault="00940027">
            <w:pPr>
              <w:pStyle w:val="OtherTableBody"/>
            </w:pPr>
            <w:r>
              <w:t>0458</w:t>
            </w:r>
          </w:p>
        </w:tc>
        <w:tc>
          <w:tcPr>
            <w:tcW w:w="2693" w:type="dxa"/>
          </w:tcPr>
          <w:p w14:paraId="4992689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0C255A0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3544" w:type="dxa"/>
          </w:tcPr>
          <w:p w14:paraId="0A5B9187" w14:textId="77777777" w:rsidR="00940027" w:rsidRDefault="00940027">
            <w:pPr>
              <w:pStyle w:val="OtherTableBody"/>
            </w:pPr>
            <w:r>
              <w:t>Invalid procedure code</w:t>
            </w:r>
          </w:p>
        </w:tc>
      </w:tr>
      <w:tr w:rsidR="00940027" w14:paraId="5ADA9DE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39F578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2ED8C84" w14:textId="77777777" w:rsidR="00940027" w:rsidRDefault="00940027">
            <w:pPr>
              <w:pStyle w:val="OtherTableBody"/>
            </w:pPr>
            <w:r>
              <w:t>0458</w:t>
            </w:r>
          </w:p>
        </w:tc>
        <w:tc>
          <w:tcPr>
            <w:tcW w:w="2693" w:type="dxa"/>
          </w:tcPr>
          <w:p w14:paraId="7E347FD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F1842ED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3544" w:type="dxa"/>
          </w:tcPr>
          <w:p w14:paraId="20CC5B63" w14:textId="77777777" w:rsidR="00940027" w:rsidRDefault="00940027">
            <w:pPr>
              <w:pStyle w:val="OtherTableBody"/>
            </w:pPr>
            <w:r>
              <w:t>Procedure and age conflict</w:t>
            </w:r>
          </w:p>
        </w:tc>
      </w:tr>
      <w:tr w:rsidR="00940027" w14:paraId="6CEDF07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FE8CF4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164DC9D" w14:textId="77777777" w:rsidR="00940027" w:rsidRDefault="00940027">
            <w:pPr>
              <w:pStyle w:val="OtherTableBody"/>
            </w:pPr>
            <w:r>
              <w:t>0458</w:t>
            </w:r>
          </w:p>
        </w:tc>
        <w:tc>
          <w:tcPr>
            <w:tcW w:w="2693" w:type="dxa"/>
          </w:tcPr>
          <w:p w14:paraId="45705C9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29DA3F8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3544" w:type="dxa"/>
          </w:tcPr>
          <w:p w14:paraId="74A805A8" w14:textId="77777777" w:rsidR="00940027" w:rsidRDefault="00940027">
            <w:pPr>
              <w:pStyle w:val="OtherTableBody"/>
            </w:pPr>
            <w:r>
              <w:t>Procedure and sex conflict</w:t>
            </w:r>
          </w:p>
        </w:tc>
      </w:tr>
      <w:tr w:rsidR="00940027" w14:paraId="7872E39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F2E444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CFDD279" w14:textId="77777777" w:rsidR="00940027" w:rsidRDefault="00940027">
            <w:pPr>
              <w:pStyle w:val="OtherTableBody"/>
            </w:pPr>
            <w:r>
              <w:t>0458</w:t>
            </w:r>
          </w:p>
        </w:tc>
        <w:tc>
          <w:tcPr>
            <w:tcW w:w="2693" w:type="dxa"/>
          </w:tcPr>
          <w:p w14:paraId="208049D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49DADCB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3544" w:type="dxa"/>
          </w:tcPr>
          <w:p w14:paraId="60214C24" w14:textId="77777777" w:rsidR="00940027" w:rsidRDefault="00940027">
            <w:pPr>
              <w:pStyle w:val="OtherTableBody"/>
            </w:pPr>
            <w:r>
              <w:t>Nov-covered service</w:t>
            </w:r>
          </w:p>
        </w:tc>
      </w:tr>
      <w:tr w:rsidR="00940027" w14:paraId="13A919D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A92AC0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709" w:type="dxa"/>
          </w:tcPr>
          <w:p w14:paraId="17DEE9D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2693" w:type="dxa"/>
          </w:tcPr>
          <w:p w14:paraId="5DBE317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Reimbursement Action Code</w:t>
            </w:r>
          </w:p>
        </w:tc>
        <w:tc>
          <w:tcPr>
            <w:tcW w:w="1701" w:type="dxa"/>
          </w:tcPr>
          <w:p w14:paraId="647C002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3544" w:type="dxa"/>
          </w:tcPr>
          <w:p w14:paraId="041E261F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</w:tr>
      <w:tr w:rsidR="00940027" w14:paraId="1114260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951889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27F15B13" w14:textId="77777777" w:rsidR="00940027" w:rsidRDefault="00940027">
            <w:pPr>
              <w:pStyle w:val="OtherTableBody"/>
            </w:pPr>
            <w:r>
              <w:t>0459</w:t>
            </w:r>
          </w:p>
        </w:tc>
        <w:tc>
          <w:tcPr>
            <w:tcW w:w="2693" w:type="dxa"/>
          </w:tcPr>
          <w:p w14:paraId="713FC26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6124688" w14:textId="77777777" w:rsidR="00940027" w:rsidRDefault="00940027">
            <w:pPr>
              <w:pStyle w:val="OtherTableBody"/>
            </w:pPr>
            <w:r>
              <w:t>0</w:t>
            </w:r>
          </w:p>
        </w:tc>
        <w:tc>
          <w:tcPr>
            <w:tcW w:w="3544" w:type="dxa"/>
          </w:tcPr>
          <w:p w14:paraId="7628AA24" w14:textId="77777777" w:rsidR="00940027" w:rsidRDefault="00940027">
            <w:pPr>
              <w:pStyle w:val="OtherTableBody"/>
            </w:pPr>
            <w:r>
              <w:t>OCE line item denial or rejection is not ignored</w:t>
            </w:r>
          </w:p>
        </w:tc>
      </w:tr>
      <w:tr w:rsidR="00940027" w14:paraId="6389217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D02E92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3B84402" w14:textId="77777777" w:rsidR="00940027" w:rsidRDefault="00940027">
            <w:pPr>
              <w:pStyle w:val="OtherTableBody"/>
            </w:pPr>
            <w:r>
              <w:t>0459</w:t>
            </w:r>
          </w:p>
        </w:tc>
        <w:tc>
          <w:tcPr>
            <w:tcW w:w="2693" w:type="dxa"/>
          </w:tcPr>
          <w:p w14:paraId="4F15C05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080AB9D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3544" w:type="dxa"/>
          </w:tcPr>
          <w:p w14:paraId="33446FFE" w14:textId="77777777" w:rsidR="00940027" w:rsidRDefault="00940027">
            <w:pPr>
              <w:pStyle w:val="OtherTableBody"/>
            </w:pPr>
            <w:r>
              <w:t>OCE line item denial or rejection is ignored</w:t>
            </w:r>
          </w:p>
        </w:tc>
      </w:tr>
      <w:tr w:rsidR="00940027" w14:paraId="590F56E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ED5A2E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4D84FFE" w14:textId="77777777" w:rsidR="00940027" w:rsidRDefault="00940027">
            <w:pPr>
              <w:pStyle w:val="OtherTableBody"/>
            </w:pPr>
            <w:r>
              <w:t>0459</w:t>
            </w:r>
          </w:p>
        </w:tc>
        <w:tc>
          <w:tcPr>
            <w:tcW w:w="2693" w:type="dxa"/>
          </w:tcPr>
          <w:p w14:paraId="79817A5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73F6F36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3544" w:type="dxa"/>
          </w:tcPr>
          <w:p w14:paraId="579A6486" w14:textId="77777777" w:rsidR="00940027" w:rsidRDefault="00940027">
            <w:pPr>
              <w:pStyle w:val="OtherTableBody"/>
            </w:pPr>
            <w:r>
              <w:t>External line item denial. Line item is denied even if no OCE edits</w:t>
            </w:r>
          </w:p>
        </w:tc>
      </w:tr>
      <w:tr w:rsidR="00940027" w14:paraId="1581C14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C8596D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BF77A8F" w14:textId="77777777" w:rsidR="00940027" w:rsidRDefault="00940027">
            <w:pPr>
              <w:pStyle w:val="OtherTableBody"/>
            </w:pPr>
            <w:r>
              <w:t>0459</w:t>
            </w:r>
          </w:p>
        </w:tc>
        <w:tc>
          <w:tcPr>
            <w:tcW w:w="2693" w:type="dxa"/>
          </w:tcPr>
          <w:p w14:paraId="1025A75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F91F4A6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3544" w:type="dxa"/>
          </w:tcPr>
          <w:p w14:paraId="6D634CAF" w14:textId="77777777" w:rsidR="00940027" w:rsidRDefault="00940027">
            <w:pPr>
              <w:pStyle w:val="OtherTableBody"/>
            </w:pPr>
            <w:r>
              <w:t>External line item rejection. Line item is rejected even if no OCE edits</w:t>
            </w:r>
          </w:p>
        </w:tc>
      </w:tr>
      <w:tr w:rsidR="00940027" w14:paraId="620C9B2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DDF687A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6EB7DAF2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1E5772D2" w14:textId="77777777" w:rsidR="00940027" w:rsidRDefault="00940027">
            <w:pPr>
              <w:pStyle w:val="OtherTableBody"/>
            </w:pPr>
            <w:r>
              <w:t>Denial or Rejection Code</w:t>
            </w:r>
          </w:p>
        </w:tc>
        <w:tc>
          <w:tcPr>
            <w:tcW w:w="1701" w:type="dxa"/>
          </w:tcPr>
          <w:p w14:paraId="1BDCB457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7CFF1D1B" w14:textId="77777777" w:rsidR="00940027" w:rsidRDefault="00940027">
            <w:pPr>
              <w:pStyle w:val="OtherTableBody"/>
            </w:pPr>
          </w:p>
        </w:tc>
      </w:tr>
      <w:tr w:rsidR="00940027" w14:paraId="7BBAD51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8A91B3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A868E23" w14:textId="77777777" w:rsidR="00940027" w:rsidRDefault="00940027">
            <w:pPr>
              <w:pStyle w:val="OtherTableBody"/>
            </w:pPr>
            <w:r>
              <w:t>0460</w:t>
            </w:r>
          </w:p>
        </w:tc>
        <w:tc>
          <w:tcPr>
            <w:tcW w:w="2693" w:type="dxa"/>
          </w:tcPr>
          <w:p w14:paraId="0707972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93F779B" w14:textId="77777777" w:rsidR="00940027" w:rsidRDefault="00940027">
            <w:pPr>
              <w:pStyle w:val="OtherTableBody"/>
            </w:pPr>
            <w:r>
              <w:t>0</w:t>
            </w:r>
          </w:p>
        </w:tc>
        <w:tc>
          <w:tcPr>
            <w:tcW w:w="3544" w:type="dxa"/>
          </w:tcPr>
          <w:p w14:paraId="22DC627B" w14:textId="77777777" w:rsidR="00940027" w:rsidRDefault="00940027">
            <w:pPr>
              <w:pStyle w:val="OtherTableBody"/>
            </w:pPr>
            <w:r>
              <w:t>Line item not denied or rejected</w:t>
            </w:r>
          </w:p>
        </w:tc>
      </w:tr>
      <w:tr w:rsidR="00940027" w14:paraId="646C36B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98E778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98B4BBA" w14:textId="77777777" w:rsidR="00940027" w:rsidRDefault="00940027">
            <w:pPr>
              <w:pStyle w:val="OtherTableBody"/>
            </w:pPr>
            <w:r>
              <w:t>0460</w:t>
            </w:r>
          </w:p>
        </w:tc>
        <w:tc>
          <w:tcPr>
            <w:tcW w:w="2693" w:type="dxa"/>
          </w:tcPr>
          <w:p w14:paraId="6FE523C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49AFB16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3544" w:type="dxa"/>
          </w:tcPr>
          <w:p w14:paraId="089F5AD4" w14:textId="77777777" w:rsidR="00940027" w:rsidRDefault="00940027">
            <w:pPr>
              <w:pStyle w:val="OtherTableBody"/>
            </w:pPr>
            <w:r>
              <w:t>Line item denied or rejected</w:t>
            </w:r>
          </w:p>
        </w:tc>
      </w:tr>
      <w:tr w:rsidR="00940027" w14:paraId="24DC519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67B805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AF85BFB" w14:textId="77777777" w:rsidR="00940027" w:rsidRDefault="00940027">
            <w:pPr>
              <w:pStyle w:val="OtherTableBody"/>
            </w:pPr>
            <w:r>
              <w:t>0460</w:t>
            </w:r>
          </w:p>
        </w:tc>
        <w:tc>
          <w:tcPr>
            <w:tcW w:w="2693" w:type="dxa"/>
          </w:tcPr>
          <w:p w14:paraId="54ED911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8E4D2C9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3544" w:type="dxa"/>
          </w:tcPr>
          <w:p w14:paraId="3D774D46" w14:textId="77777777" w:rsidR="00940027" w:rsidRDefault="00940027">
            <w:pPr>
              <w:pStyle w:val="OtherTableBody"/>
            </w:pPr>
            <w:r>
              <w:t>Line item is on a multiple-day claim. The line item is not denied or rejected, but occurs on a day that has been denied or rejected.</w:t>
            </w:r>
          </w:p>
        </w:tc>
      </w:tr>
      <w:tr w:rsidR="00940027" w14:paraId="7A6A45B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333F669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6B80F614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4D6D5899" w14:textId="77777777" w:rsidR="00940027" w:rsidRDefault="00940027">
            <w:pPr>
              <w:pStyle w:val="OtherTableBody"/>
            </w:pPr>
            <w:r>
              <w:t>Name/address representation</w:t>
            </w:r>
          </w:p>
        </w:tc>
        <w:tc>
          <w:tcPr>
            <w:tcW w:w="1701" w:type="dxa"/>
          </w:tcPr>
          <w:p w14:paraId="76ECBED2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736164F0" w14:textId="77777777" w:rsidR="00940027" w:rsidRDefault="00940027">
            <w:pPr>
              <w:pStyle w:val="OtherTableBody"/>
            </w:pPr>
          </w:p>
        </w:tc>
      </w:tr>
      <w:tr w:rsidR="00940027" w14:paraId="1D47B38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A0096E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3AA02A5" w14:textId="77777777" w:rsidR="00940027" w:rsidRDefault="00940027">
            <w:pPr>
              <w:pStyle w:val="OtherTableBody"/>
            </w:pPr>
            <w:r>
              <w:t>0465</w:t>
            </w:r>
          </w:p>
        </w:tc>
        <w:tc>
          <w:tcPr>
            <w:tcW w:w="2693" w:type="dxa"/>
          </w:tcPr>
          <w:p w14:paraId="0C344EE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DC3E163" w14:textId="77777777" w:rsidR="00940027" w:rsidRDefault="00940027">
            <w:pPr>
              <w:pStyle w:val="OtherTableBody"/>
            </w:pPr>
            <w:r>
              <w:t>A</w:t>
            </w:r>
          </w:p>
        </w:tc>
        <w:tc>
          <w:tcPr>
            <w:tcW w:w="3544" w:type="dxa"/>
          </w:tcPr>
          <w:p w14:paraId="6EAA7B43" w14:textId="77777777" w:rsidR="00940027" w:rsidRDefault="00940027">
            <w:pPr>
              <w:pStyle w:val="OtherTableBody"/>
            </w:pPr>
            <w:r>
              <w:t>Alphabetic (i.e., Default or some single-byte)</w:t>
            </w:r>
          </w:p>
        </w:tc>
      </w:tr>
      <w:tr w:rsidR="00940027" w14:paraId="37FCB74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2BFE59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6D7A2A0" w14:textId="77777777" w:rsidR="00940027" w:rsidRDefault="00940027">
            <w:pPr>
              <w:pStyle w:val="OtherTableBody"/>
            </w:pPr>
            <w:r>
              <w:t>0465</w:t>
            </w:r>
          </w:p>
        </w:tc>
        <w:tc>
          <w:tcPr>
            <w:tcW w:w="2693" w:type="dxa"/>
          </w:tcPr>
          <w:p w14:paraId="4986CCF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372B8EF" w14:textId="77777777" w:rsidR="00940027" w:rsidRDefault="00940027">
            <w:pPr>
              <w:pStyle w:val="OtherTableBody"/>
            </w:pPr>
            <w:r>
              <w:t>I</w:t>
            </w:r>
          </w:p>
        </w:tc>
        <w:tc>
          <w:tcPr>
            <w:tcW w:w="3544" w:type="dxa"/>
          </w:tcPr>
          <w:p w14:paraId="732D9D69" w14:textId="77777777" w:rsidR="00940027" w:rsidRDefault="00940027">
            <w:pPr>
              <w:pStyle w:val="OtherTableBody"/>
            </w:pPr>
            <w:r>
              <w:t>Ideographic (i.e., Kanji)</w:t>
            </w:r>
          </w:p>
        </w:tc>
      </w:tr>
      <w:tr w:rsidR="00940027" w14:paraId="62D9643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50F516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7B2512D" w14:textId="77777777" w:rsidR="00940027" w:rsidRDefault="00940027">
            <w:pPr>
              <w:pStyle w:val="OtherTableBody"/>
            </w:pPr>
            <w:r>
              <w:t>0465</w:t>
            </w:r>
          </w:p>
        </w:tc>
        <w:tc>
          <w:tcPr>
            <w:tcW w:w="2693" w:type="dxa"/>
          </w:tcPr>
          <w:p w14:paraId="3EE1224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DEC21EE" w14:textId="77777777" w:rsidR="00940027" w:rsidRDefault="00940027">
            <w:pPr>
              <w:pStyle w:val="OtherTableBody"/>
            </w:pPr>
            <w:r>
              <w:t>P</w:t>
            </w:r>
          </w:p>
        </w:tc>
        <w:tc>
          <w:tcPr>
            <w:tcW w:w="3544" w:type="dxa"/>
          </w:tcPr>
          <w:p w14:paraId="46DE8D23" w14:textId="77777777" w:rsidR="00940027" w:rsidRDefault="00940027">
            <w:pPr>
              <w:pStyle w:val="OtherTableBody"/>
            </w:pPr>
            <w:r>
              <w:t>Phonetic (i.e., ASCII, Katakana, Hiragana, etc.)</w:t>
            </w:r>
          </w:p>
        </w:tc>
      </w:tr>
      <w:tr w:rsidR="00940027" w14:paraId="234445A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8E6460E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451A6A24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2166C5DD" w14:textId="77777777" w:rsidR="00940027" w:rsidRDefault="00940027">
            <w:pPr>
              <w:pStyle w:val="OtherTableBody"/>
            </w:pPr>
            <w:r>
              <w:t>Ambulatory Payment Classification Code</w:t>
            </w:r>
          </w:p>
        </w:tc>
        <w:tc>
          <w:tcPr>
            <w:tcW w:w="1701" w:type="dxa"/>
          </w:tcPr>
          <w:p w14:paraId="7EC18081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606BD12B" w14:textId="77777777" w:rsidR="00940027" w:rsidRDefault="00940027">
            <w:pPr>
              <w:pStyle w:val="OtherTableBody"/>
            </w:pPr>
          </w:p>
        </w:tc>
      </w:tr>
      <w:tr w:rsidR="00940027" w14:paraId="06EE86F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D30C1C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286CC48" w14:textId="77777777" w:rsidR="00940027" w:rsidRDefault="00940027">
            <w:pPr>
              <w:pStyle w:val="OtherTableBody"/>
            </w:pPr>
            <w:r>
              <w:t>0466</w:t>
            </w:r>
          </w:p>
        </w:tc>
        <w:tc>
          <w:tcPr>
            <w:tcW w:w="2693" w:type="dxa"/>
          </w:tcPr>
          <w:p w14:paraId="2857A99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611F1FA" w14:textId="77777777" w:rsidR="00940027" w:rsidRDefault="00940027">
            <w:pPr>
              <w:pStyle w:val="OtherTableBody"/>
            </w:pPr>
            <w:r>
              <w:t>031</w:t>
            </w:r>
          </w:p>
        </w:tc>
        <w:tc>
          <w:tcPr>
            <w:tcW w:w="3544" w:type="dxa"/>
          </w:tcPr>
          <w:p w14:paraId="397CE1C8" w14:textId="77777777" w:rsidR="00940027" w:rsidRDefault="00940027">
            <w:pPr>
              <w:pStyle w:val="OtherTableBody"/>
            </w:pPr>
            <w:r>
              <w:t>Dental procedures</w:t>
            </w:r>
          </w:p>
        </w:tc>
      </w:tr>
      <w:tr w:rsidR="00940027" w14:paraId="1F73AA0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7BC1B8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679D30D" w14:textId="77777777" w:rsidR="00940027" w:rsidRDefault="00940027">
            <w:pPr>
              <w:pStyle w:val="OtherTableBody"/>
            </w:pPr>
            <w:r>
              <w:t>0466</w:t>
            </w:r>
          </w:p>
        </w:tc>
        <w:tc>
          <w:tcPr>
            <w:tcW w:w="2693" w:type="dxa"/>
          </w:tcPr>
          <w:p w14:paraId="1AA289F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893A650" w14:textId="77777777" w:rsidR="00940027" w:rsidRDefault="00940027">
            <w:pPr>
              <w:pStyle w:val="OtherTableBody"/>
            </w:pPr>
            <w:r>
              <w:t>163</w:t>
            </w:r>
          </w:p>
        </w:tc>
        <w:tc>
          <w:tcPr>
            <w:tcW w:w="3544" w:type="dxa"/>
          </w:tcPr>
          <w:p w14:paraId="03604640" w14:textId="77777777" w:rsidR="00940027" w:rsidRDefault="00940027">
            <w:pPr>
              <w:pStyle w:val="OtherTableBody"/>
            </w:pPr>
            <w:r>
              <w:t>Excision/biopsy</w:t>
            </w:r>
          </w:p>
        </w:tc>
      </w:tr>
      <w:tr w:rsidR="00940027" w14:paraId="38F6142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34F229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DEED657" w14:textId="77777777" w:rsidR="00940027" w:rsidRDefault="00940027">
            <w:pPr>
              <w:pStyle w:val="OtherTableBody"/>
            </w:pPr>
            <w:r>
              <w:t>0466</w:t>
            </w:r>
          </w:p>
        </w:tc>
        <w:tc>
          <w:tcPr>
            <w:tcW w:w="2693" w:type="dxa"/>
          </w:tcPr>
          <w:p w14:paraId="4EA1BF7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E3C103A" w14:textId="77777777" w:rsidR="00940027" w:rsidRDefault="00940027">
            <w:pPr>
              <w:pStyle w:val="OtherTableBody"/>
            </w:pPr>
            <w:r>
              <w:t>181</w:t>
            </w:r>
          </w:p>
        </w:tc>
        <w:tc>
          <w:tcPr>
            <w:tcW w:w="3544" w:type="dxa"/>
          </w:tcPr>
          <w:p w14:paraId="51475789" w14:textId="77777777" w:rsidR="00940027" w:rsidRDefault="00940027">
            <w:pPr>
              <w:pStyle w:val="OtherTableBody"/>
            </w:pPr>
            <w:r>
              <w:t>Level 1 skin repair.</w:t>
            </w:r>
          </w:p>
        </w:tc>
      </w:tr>
      <w:tr w:rsidR="00940027" w14:paraId="7A23F7C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36F55B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HL7</w:t>
            </w:r>
          </w:p>
        </w:tc>
        <w:tc>
          <w:tcPr>
            <w:tcW w:w="709" w:type="dxa"/>
          </w:tcPr>
          <w:p w14:paraId="7138F106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2693" w:type="dxa"/>
          </w:tcPr>
          <w:p w14:paraId="30836A5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Modifier Edit Code</w:t>
            </w:r>
          </w:p>
        </w:tc>
        <w:tc>
          <w:tcPr>
            <w:tcW w:w="1701" w:type="dxa"/>
          </w:tcPr>
          <w:p w14:paraId="3C92781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3544" w:type="dxa"/>
          </w:tcPr>
          <w:p w14:paraId="5A1531CA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</w:tr>
      <w:tr w:rsidR="00940027" w14:paraId="55E8D56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0E4C476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7351CDC9" w14:textId="77777777" w:rsidR="00940027" w:rsidRDefault="00940027">
            <w:pPr>
              <w:pStyle w:val="OtherTableBody"/>
            </w:pPr>
            <w:r>
              <w:t>0467</w:t>
            </w:r>
          </w:p>
        </w:tc>
        <w:tc>
          <w:tcPr>
            <w:tcW w:w="2693" w:type="dxa"/>
          </w:tcPr>
          <w:p w14:paraId="24509FF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414A735" w14:textId="77777777" w:rsidR="00940027" w:rsidRDefault="00940027">
            <w:pPr>
              <w:pStyle w:val="OtherTableBody"/>
            </w:pPr>
            <w:r>
              <w:t>0</w:t>
            </w:r>
          </w:p>
        </w:tc>
        <w:tc>
          <w:tcPr>
            <w:tcW w:w="3544" w:type="dxa"/>
          </w:tcPr>
          <w:p w14:paraId="675F811B" w14:textId="77777777" w:rsidR="00940027" w:rsidRDefault="00940027">
            <w:pPr>
              <w:pStyle w:val="OtherTableBody"/>
            </w:pPr>
            <w:r>
              <w:t>Modifier does NOT exist</w:t>
            </w:r>
          </w:p>
        </w:tc>
      </w:tr>
      <w:tr w:rsidR="00940027" w14:paraId="4836911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04ECBA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9E757E0" w14:textId="77777777" w:rsidR="00940027" w:rsidRDefault="00940027">
            <w:pPr>
              <w:pStyle w:val="OtherTableBody"/>
            </w:pPr>
            <w:r>
              <w:t>0467</w:t>
            </w:r>
          </w:p>
        </w:tc>
        <w:tc>
          <w:tcPr>
            <w:tcW w:w="2693" w:type="dxa"/>
          </w:tcPr>
          <w:p w14:paraId="4B230B8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A7E5479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3544" w:type="dxa"/>
          </w:tcPr>
          <w:p w14:paraId="7B7B674B" w14:textId="77777777" w:rsidR="00940027" w:rsidRDefault="00940027">
            <w:pPr>
              <w:pStyle w:val="OtherTableBody"/>
            </w:pPr>
            <w:r>
              <w:t>Modifier present, no errors</w:t>
            </w:r>
          </w:p>
        </w:tc>
      </w:tr>
      <w:tr w:rsidR="00940027" w14:paraId="177A9E9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0683DD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A1A8826" w14:textId="77777777" w:rsidR="00940027" w:rsidRDefault="00940027">
            <w:pPr>
              <w:pStyle w:val="OtherTableBody"/>
            </w:pPr>
            <w:r>
              <w:t>0467</w:t>
            </w:r>
          </w:p>
        </w:tc>
        <w:tc>
          <w:tcPr>
            <w:tcW w:w="2693" w:type="dxa"/>
          </w:tcPr>
          <w:p w14:paraId="16E608A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1E5AE68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3544" w:type="dxa"/>
          </w:tcPr>
          <w:p w14:paraId="33607BD0" w14:textId="77777777" w:rsidR="00940027" w:rsidRDefault="00940027">
            <w:pPr>
              <w:pStyle w:val="OtherTableBody"/>
            </w:pPr>
            <w:r>
              <w:t>Modifier invalid</w:t>
            </w:r>
          </w:p>
        </w:tc>
      </w:tr>
      <w:tr w:rsidR="00940027" w14:paraId="0E4EE95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6232AB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E2ADE90" w14:textId="77777777" w:rsidR="00940027" w:rsidRDefault="00940027">
            <w:pPr>
              <w:pStyle w:val="OtherTableBody"/>
            </w:pPr>
            <w:r>
              <w:t>0467</w:t>
            </w:r>
          </w:p>
        </w:tc>
        <w:tc>
          <w:tcPr>
            <w:tcW w:w="2693" w:type="dxa"/>
          </w:tcPr>
          <w:p w14:paraId="6DA90E9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9A2376A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3544" w:type="dxa"/>
          </w:tcPr>
          <w:p w14:paraId="2F348E96" w14:textId="77777777" w:rsidR="00940027" w:rsidRDefault="00940027">
            <w:pPr>
              <w:pStyle w:val="OtherTableBody"/>
            </w:pPr>
            <w:r>
              <w:t>Modifier NOT approved for ASC/HOPD use</w:t>
            </w:r>
          </w:p>
        </w:tc>
      </w:tr>
      <w:tr w:rsidR="00940027" w14:paraId="6A08388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45B323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9A2EA09" w14:textId="77777777" w:rsidR="00940027" w:rsidRDefault="00940027">
            <w:pPr>
              <w:pStyle w:val="OtherTableBody"/>
            </w:pPr>
            <w:r>
              <w:t>0467</w:t>
            </w:r>
          </w:p>
        </w:tc>
        <w:tc>
          <w:tcPr>
            <w:tcW w:w="2693" w:type="dxa"/>
          </w:tcPr>
          <w:p w14:paraId="39F924A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5FEE14C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3544" w:type="dxa"/>
          </w:tcPr>
          <w:p w14:paraId="3E15EBEA" w14:textId="77777777" w:rsidR="00940027" w:rsidRDefault="00940027">
            <w:pPr>
              <w:pStyle w:val="OtherTableBody"/>
            </w:pPr>
            <w:r>
              <w:t>Modifier approved for ASC/HOPD use, inappropriate for code</w:t>
            </w:r>
          </w:p>
        </w:tc>
      </w:tr>
      <w:tr w:rsidR="00940027" w14:paraId="7CA62AC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86DD96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9393083" w14:textId="77777777" w:rsidR="00940027" w:rsidRDefault="00940027">
            <w:pPr>
              <w:pStyle w:val="OtherTableBody"/>
            </w:pPr>
            <w:r>
              <w:t>0467</w:t>
            </w:r>
          </w:p>
        </w:tc>
        <w:tc>
          <w:tcPr>
            <w:tcW w:w="2693" w:type="dxa"/>
          </w:tcPr>
          <w:p w14:paraId="7206D5F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B4C91A0" w14:textId="77777777" w:rsidR="00940027" w:rsidRDefault="00940027">
            <w:pPr>
              <w:pStyle w:val="OtherTableBody"/>
            </w:pPr>
            <w:r>
              <w:t>U</w:t>
            </w:r>
          </w:p>
        </w:tc>
        <w:tc>
          <w:tcPr>
            <w:tcW w:w="3544" w:type="dxa"/>
          </w:tcPr>
          <w:p w14:paraId="137B4F84" w14:textId="77777777" w:rsidR="00940027" w:rsidRDefault="00940027">
            <w:pPr>
              <w:pStyle w:val="OtherTableBody"/>
            </w:pPr>
            <w:r>
              <w:t>Modifier edit code unknown</w:t>
            </w:r>
          </w:p>
        </w:tc>
      </w:tr>
      <w:tr w:rsidR="00940027" w14:paraId="1C9500C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DC329F9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132DF2AD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64C399AF" w14:textId="77777777" w:rsidR="00940027" w:rsidRDefault="00940027">
            <w:pPr>
              <w:pStyle w:val="OtherTableBody"/>
            </w:pPr>
            <w:r>
              <w:t>Payment Adjustment Code</w:t>
            </w:r>
          </w:p>
        </w:tc>
        <w:tc>
          <w:tcPr>
            <w:tcW w:w="1701" w:type="dxa"/>
          </w:tcPr>
          <w:p w14:paraId="3EEBA950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71CB3AA0" w14:textId="77777777" w:rsidR="00940027" w:rsidRDefault="00940027">
            <w:pPr>
              <w:pStyle w:val="OtherTableBody"/>
            </w:pPr>
          </w:p>
        </w:tc>
      </w:tr>
      <w:tr w:rsidR="00940027" w14:paraId="25F4279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B4C182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1486B89" w14:textId="77777777" w:rsidR="00940027" w:rsidRDefault="00940027">
            <w:pPr>
              <w:pStyle w:val="OtherTableBody"/>
            </w:pPr>
            <w:r>
              <w:t>0468</w:t>
            </w:r>
          </w:p>
        </w:tc>
        <w:tc>
          <w:tcPr>
            <w:tcW w:w="2693" w:type="dxa"/>
          </w:tcPr>
          <w:p w14:paraId="625243E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903ECA8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3544" w:type="dxa"/>
          </w:tcPr>
          <w:p w14:paraId="769AA68B" w14:textId="77777777" w:rsidR="00940027" w:rsidRDefault="00940027">
            <w:pPr>
              <w:pStyle w:val="OtherTableBody"/>
            </w:pPr>
            <w:r>
              <w:t>No payment adjustment</w:t>
            </w:r>
          </w:p>
        </w:tc>
      </w:tr>
      <w:tr w:rsidR="00940027" w14:paraId="281FA5D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29ED64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28FD54F" w14:textId="77777777" w:rsidR="00940027" w:rsidRDefault="00940027">
            <w:pPr>
              <w:pStyle w:val="OtherTableBody"/>
            </w:pPr>
            <w:r>
              <w:t>0468</w:t>
            </w:r>
          </w:p>
        </w:tc>
        <w:tc>
          <w:tcPr>
            <w:tcW w:w="2693" w:type="dxa"/>
          </w:tcPr>
          <w:p w14:paraId="22F71E4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D5156D1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3544" w:type="dxa"/>
          </w:tcPr>
          <w:p w14:paraId="347C85A4" w14:textId="77777777" w:rsidR="00940027" w:rsidRDefault="00940027">
            <w:pPr>
              <w:pStyle w:val="OtherTableBody"/>
            </w:pPr>
            <w:r>
              <w:t>Designated current drug or biological payment adjustment applies to APC (status indicator G)</w:t>
            </w:r>
          </w:p>
        </w:tc>
      </w:tr>
      <w:tr w:rsidR="00940027" w14:paraId="60A45E0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12A0AF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4F361C0" w14:textId="77777777" w:rsidR="00940027" w:rsidRDefault="00940027">
            <w:pPr>
              <w:pStyle w:val="OtherTableBody"/>
            </w:pPr>
            <w:r>
              <w:t>0468</w:t>
            </w:r>
          </w:p>
        </w:tc>
        <w:tc>
          <w:tcPr>
            <w:tcW w:w="2693" w:type="dxa"/>
          </w:tcPr>
          <w:p w14:paraId="27F9C92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4A7E006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3544" w:type="dxa"/>
          </w:tcPr>
          <w:p w14:paraId="274A18C1" w14:textId="77777777" w:rsidR="00940027" w:rsidRDefault="00940027">
            <w:pPr>
              <w:pStyle w:val="OtherTableBody"/>
            </w:pPr>
            <w:r>
              <w:t>Designated new device payment adjustment applies to APC (status indicator H)</w:t>
            </w:r>
          </w:p>
        </w:tc>
      </w:tr>
      <w:tr w:rsidR="00940027" w14:paraId="5178B32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CB8426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3D86007" w14:textId="77777777" w:rsidR="00940027" w:rsidRDefault="00940027">
            <w:pPr>
              <w:pStyle w:val="OtherTableBody"/>
            </w:pPr>
            <w:r>
              <w:t>0468</w:t>
            </w:r>
          </w:p>
        </w:tc>
        <w:tc>
          <w:tcPr>
            <w:tcW w:w="2693" w:type="dxa"/>
          </w:tcPr>
          <w:p w14:paraId="7EE8DAF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625EBB5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3544" w:type="dxa"/>
          </w:tcPr>
          <w:p w14:paraId="37D069D4" w14:textId="77777777" w:rsidR="00940027" w:rsidRDefault="00940027">
            <w:pPr>
              <w:pStyle w:val="OtherTableBody"/>
            </w:pPr>
            <w:r>
              <w:t>Designated new drug or new biological payment adjustment applies to APC (status indicator J)</w:t>
            </w:r>
          </w:p>
        </w:tc>
      </w:tr>
      <w:tr w:rsidR="00940027" w14:paraId="4D73B63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E7D771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E4DC534" w14:textId="77777777" w:rsidR="00940027" w:rsidRDefault="00940027">
            <w:pPr>
              <w:pStyle w:val="OtherTableBody"/>
            </w:pPr>
            <w:r>
              <w:t>0468</w:t>
            </w:r>
          </w:p>
        </w:tc>
        <w:tc>
          <w:tcPr>
            <w:tcW w:w="2693" w:type="dxa"/>
          </w:tcPr>
          <w:p w14:paraId="189349A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57DB634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3544" w:type="dxa"/>
          </w:tcPr>
          <w:p w14:paraId="22C3D29E" w14:textId="77777777" w:rsidR="00940027" w:rsidRDefault="00940027">
            <w:pPr>
              <w:pStyle w:val="OtherTableBody"/>
            </w:pPr>
            <w:r>
              <w:t>Deductible not applicable (specific list of HCPCS codes)</w:t>
            </w:r>
          </w:p>
        </w:tc>
      </w:tr>
      <w:tr w:rsidR="00940027" w14:paraId="04DB593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B213184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73758C3C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7F91E097" w14:textId="77777777" w:rsidR="00940027" w:rsidRDefault="00940027">
            <w:pPr>
              <w:pStyle w:val="OtherTableBody"/>
            </w:pPr>
            <w:r>
              <w:t>Packaging Status Code</w:t>
            </w:r>
          </w:p>
        </w:tc>
        <w:tc>
          <w:tcPr>
            <w:tcW w:w="1701" w:type="dxa"/>
          </w:tcPr>
          <w:p w14:paraId="1A61F85E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3B81FD33" w14:textId="77777777" w:rsidR="00940027" w:rsidRDefault="00940027">
            <w:pPr>
              <w:pStyle w:val="OtherTableBody"/>
            </w:pPr>
          </w:p>
        </w:tc>
      </w:tr>
      <w:tr w:rsidR="00940027" w14:paraId="26C0BA3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DFA0B4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C8EEE58" w14:textId="77777777" w:rsidR="00940027" w:rsidRDefault="00940027">
            <w:pPr>
              <w:pStyle w:val="OtherTableBody"/>
            </w:pPr>
            <w:r>
              <w:t>0469</w:t>
            </w:r>
          </w:p>
        </w:tc>
        <w:tc>
          <w:tcPr>
            <w:tcW w:w="2693" w:type="dxa"/>
          </w:tcPr>
          <w:p w14:paraId="025A7A1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40B83B3" w14:textId="77777777" w:rsidR="00940027" w:rsidRDefault="00940027">
            <w:pPr>
              <w:pStyle w:val="OtherTableBody"/>
            </w:pPr>
            <w:r>
              <w:t>0</w:t>
            </w:r>
          </w:p>
        </w:tc>
        <w:tc>
          <w:tcPr>
            <w:tcW w:w="3544" w:type="dxa"/>
          </w:tcPr>
          <w:p w14:paraId="28C849B7" w14:textId="77777777" w:rsidR="00940027" w:rsidRDefault="00940027">
            <w:pPr>
              <w:pStyle w:val="OtherTableBody"/>
            </w:pPr>
            <w:r>
              <w:t>Not packaged</w:t>
            </w:r>
          </w:p>
        </w:tc>
      </w:tr>
      <w:tr w:rsidR="00940027" w14:paraId="74F8600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AB577F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EC76B30" w14:textId="77777777" w:rsidR="00940027" w:rsidRDefault="00940027">
            <w:pPr>
              <w:pStyle w:val="OtherTableBody"/>
            </w:pPr>
            <w:r>
              <w:t>0469</w:t>
            </w:r>
          </w:p>
        </w:tc>
        <w:tc>
          <w:tcPr>
            <w:tcW w:w="2693" w:type="dxa"/>
          </w:tcPr>
          <w:p w14:paraId="3367D5F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1887A83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3544" w:type="dxa"/>
          </w:tcPr>
          <w:p w14:paraId="5BD0D140" w14:textId="77777777" w:rsidR="00940027" w:rsidRDefault="00940027">
            <w:pPr>
              <w:pStyle w:val="OtherTableBody"/>
            </w:pPr>
            <w:r>
              <w:t>Packaged service (status indicator N, or no HCPCS code and certain revenue codes)</w:t>
            </w:r>
          </w:p>
        </w:tc>
      </w:tr>
      <w:tr w:rsidR="00940027" w14:paraId="1DE1BCB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78926A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39D2916" w14:textId="77777777" w:rsidR="00940027" w:rsidRDefault="00940027">
            <w:pPr>
              <w:pStyle w:val="OtherTableBody"/>
            </w:pPr>
            <w:r>
              <w:t>0469</w:t>
            </w:r>
          </w:p>
        </w:tc>
        <w:tc>
          <w:tcPr>
            <w:tcW w:w="2693" w:type="dxa"/>
          </w:tcPr>
          <w:p w14:paraId="1F3E2F6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FAD1FF1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3544" w:type="dxa"/>
          </w:tcPr>
          <w:p w14:paraId="1FAF29C2" w14:textId="77777777" w:rsidR="00940027" w:rsidRDefault="00940027">
            <w:pPr>
              <w:pStyle w:val="OtherTableBody"/>
            </w:pPr>
            <w:r>
              <w:t>Packaged as part of partial hospitalization per diem or daily mental health service per diem</w:t>
            </w:r>
          </w:p>
        </w:tc>
      </w:tr>
      <w:tr w:rsidR="00940027" w14:paraId="2B557F1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81165A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HL7</w:t>
            </w:r>
          </w:p>
        </w:tc>
        <w:tc>
          <w:tcPr>
            <w:tcW w:w="709" w:type="dxa"/>
          </w:tcPr>
          <w:p w14:paraId="4E75F28A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2693" w:type="dxa"/>
          </w:tcPr>
          <w:p w14:paraId="1DE6729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Reimbursement Type Code</w:t>
            </w:r>
          </w:p>
        </w:tc>
        <w:tc>
          <w:tcPr>
            <w:tcW w:w="1701" w:type="dxa"/>
          </w:tcPr>
          <w:p w14:paraId="2CC62E1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3544" w:type="dxa"/>
          </w:tcPr>
          <w:p w14:paraId="49E32D8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</w:tr>
      <w:tr w:rsidR="00940027" w14:paraId="0BA1371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9F944F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AD66BC7" w14:textId="77777777" w:rsidR="00940027" w:rsidRDefault="00940027">
            <w:pPr>
              <w:pStyle w:val="OtherTableBody"/>
            </w:pPr>
            <w:r>
              <w:t>0470</w:t>
            </w:r>
          </w:p>
        </w:tc>
        <w:tc>
          <w:tcPr>
            <w:tcW w:w="2693" w:type="dxa"/>
          </w:tcPr>
          <w:p w14:paraId="4EF17AC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100C538" w14:textId="77777777" w:rsidR="00940027" w:rsidRDefault="00940027">
            <w:pPr>
              <w:pStyle w:val="OtherTableBody"/>
            </w:pPr>
            <w:r>
              <w:t>Crnl</w:t>
            </w:r>
          </w:p>
        </w:tc>
        <w:tc>
          <w:tcPr>
            <w:tcW w:w="3544" w:type="dxa"/>
          </w:tcPr>
          <w:p w14:paraId="359AB868" w14:textId="77777777" w:rsidR="00940027" w:rsidRDefault="00940027">
            <w:pPr>
              <w:pStyle w:val="OtherTableBody"/>
            </w:pPr>
            <w:r>
              <w:t>Corneal Tissue APC</w:t>
            </w:r>
          </w:p>
        </w:tc>
      </w:tr>
      <w:tr w:rsidR="00940027" w14:paraId="017554B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2CA2D0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12DC1E0" w14:textId="77777777" w:rsidR="00940027" w:rsidRDefault="00940027">
            <w:pPr>
              <w:pStyle w:val="OtherTableBody"/>
            </w:pPr>
            <w:r>
              <w:t>0470</w:t>
            </w:r>
          </w:p>
        </w:tc>
        <w:tc>
          <w:tcPr>
            <w:tcW w:w="2693" w:type="dxa"/>
          </w:tcPr>
          <w:p w14:paraId="33739CE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556D3F5" w14:textId="77777777" w:rsidR="00940027" w:rsidRDefault="00940027">
            <w:pPr>
              <w:pStyle w:val="OtherTableBody"/>
            </w:pPr>
            <w:r>
              <w:t>DME</w:t>
            </w:r>
          </w:p>
        </w:tc>
        <w:tc>
          <w:tcPr>
            <w:tcW w:w="3544" w:type="dxa"/>
          </w:tcPr>
          <w:p w14:paraId="1F0E44E2" w14:textId="77777777" w:rsidR="00940027" w:rsidRDefault="00940027">
            <w:pPr>
              <w:pStyle w:val="OtherTableBody"/>
            </w:pPr>
            <w:r>
              <w:t>Durable Medical Equipment</w:t>
            </w:r>
          </w:p>
        </w:tc>
      </w:tr>
      <w:tr w:rsidR="00940027" w14:paraId="5031951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D3FB65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041FFFE" w14:textId="77777777" w:rsidR="00940027" w:rsidRDefault="00940027">
            <w:pPr>
              <w:pStyle w:val="OtherTableBody"/>
            </w:pPr>
            <w:r>
              <w:t>0470</w:t>
            </w:r>
          </w:p>
        </w:tc>
        <w:tc>
          <w:tcPr>
            <w:tcW w:w="2693" w:type="dxa"/>
          </w:tcPr>
          <w:p w14:paraId="5F068BF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933D52D" w14:textId="77777777" w:rsidR="00940027" w:rsidRDefault="00940027">
            <w:pPr>
              <w:pStyle w:val="OtherTableBody"/>
            </w:pPr>
            <w:r>
              <w:t>EPO</w:t>
            </w:r>
          </w:p>
        </w:tc>
        <w:tc>
          <w:tcPr>
            <w:tcW w:w="3544" w:type="dxa"/>
          </w:tcPr>
          <w:p w14:paraId="7485E866" w14:textId="77777777" w:rsidR="00940027" w:rsidRDefault="00940027">
            <w:pPr>
              <w:pStyle w:val="OtherTableBody"/>
            </w:pPr>
            <w:r>
              <w:t>Epotein</w:t>
            </w:r>
          </w:p>
        </w:tc>
      </w:tr>
      <w:tr w:rsidR="00940027" w14:paraId="6BE8A56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930FC3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7482BDD" w14:textId="77777777" w:rsidR="00940027" w:rsidRDefault="00940027">
            <w:pPr>
              <w:pStyle w:val="OtherTableBody"/>
            </w:pPr>
            <w:r>
              <w:t>0470</w:t>
            </w:r>
          </w:p>
        </w:tc>
        <w:tc>
          <w:tcPr>
            <w:tcW w:w="2693" w:type="dxa"/>
          </w:tcPr>
          <w:p w14:paraId="76C7700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C20FBCE" w14:textId="77777777" w:rsidR="00940027" w:rsidRDefault="00940027">
            <w:pPr>
              <w:pStyle w:val="OtherTableBody"/>
            </w:pPr>
            <w:r>
              <w:t>Lab</w:t>
            </w:r>
          </w:p>
        </w:tc>
        <w:tc>
          <w:tcPr>
            <w:tcW w:w="3544" w:type="dxa"/>
          </w:tcPr>
          <w:p w14:paraId="7868EA12" w14:textId="77777777" w:rsidR="00940027" w:rsidRDefault="00940027">
            <w:pPr>
              <w:pStyle w:val="OtherTableBody"/>
            </w:pPr>
            <w:r>
              <w:t>Clinical Laboratory APC</w:t>
            </w:r>
          </w:p>
        </w:tc>
      </w:tr>
      <w:tr w:rsidR="00940027" w14:paraId="1EEC8C5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71D695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E5FB049" w14:textId="77777777" w:rsidR="00940027" w:rsidRDefault="00940027">
            <w:pPr>
              <w:pStyle w:val="OtherTableBody"/>
            </w:pPr>
            <w:r>
              <w:t>0470</w:t>
            </w:r>
          </w:p>
        </w:tc>
        <w:tc>
          <w:tcPr>
            <w:tcW w:w="2693" w:type="dxa"/>
          </w:tcPr>
          <w:p w14:paraId="57FAAD6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6DAE378" w14:textId="77777777" w:rsidR="00940027" w:rsidRDefault="00940027">
            <w:pPr>
              <w:pStyle w:val="OtherTableBody"/>
            </w:pPr>
            <w:r>
              <w:t>Mamm</w:t>
            </w:r>
          </w:p>
        </w:tc>
        <w:tc>
          <w:tcPr>
            <w:tcW w:w="3544" w:type="dxa"/>
          </w:tcPr>
          <w:p w14:paraId="56553C06" w14:textId="77777777" w:rsidR="00940027" w:rsidRDefault="00940027">
            <w:pPr>
              <w:pStyle w:val="OtherTableBody"/>
            </w:pPr>
            <w:r>
              <w:t>Screening Mammography APC</w:t>
            </w:r>
          </w:p>
        </w:tc>
      </w:tr>
      <w:tr w:rsidR="00940027" w14:paraId="0CE9158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3CFECF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AC2D55E" w14:textId="77777777" w:rsidR="00940027" w:rsidRDefault="00940027">
            <w:pPr>
              <w:pStyle w:val="OtherTableBody"/>
            </w:pPr>
            <w:r>
              <w:t>0470</w:t>
            </w:r>
          </w:p>
        </w:tc>
        <w:tc>
          <w:tcPr>
            <w:tcW w:w="2693" w:type="dxa"/>
          </w:tcPr>
          <w:p w14:paraId="6F80209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16EDF21" w14:textId="77777777" w:rsidR="00940027" w:rsidRDefault="00940027">
            <w:pPr>
              <w:pStyle w:val="OtherTableBody"/>
            </w:pPr>
            <w:r>
              <w:t>NoPay</w:t>
            </w:r>
          </w:p>
        </w:tc>
        <w:tc>
          <w:tcPr>
            <w:tcW w:w="3544" w:type="dxa"/>
          </w:tcPr>
          <w:p w14:paraId="3572B727" w14:textId="77777777" w:rsidR="00940027" w:rsidRDefault="00940027">
            <w:pPr>
              <w:pStyle w:val="OtherTableBody"/>
            </w:pPr>
            <w:r>
              <w:t>This APC is not paid</w:t>
            </w:r>
          </w:p>
        </w:tc>
      </w:tr>
      <w:tr w:rsidR="00940027" w14:paraId="60D51D1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4ECBFE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989E5AA" w14:textId="77777777" w:rsidR="00940027" w:rsidRDefault="00940027">
            <w:pPr>
              <w:pStyle w:val="OtherTableBody"/>
            </w:pPr>
            <w:r>
              <w:t>0470</w:t>
            </w:r>
          </w:p>
        </w:tc>
        <w:tc>
          <w:tcPr>
            <w:tcW w:w="2693" w:type="dxa"/>
          </w:tcPr>
          <w:p w14:paraId="6A3C9D2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26688D6" w14:textId="77777777" w:rsidR="00940027" w:rsidRDefault="00940027">
            <w:pPr>
              <w:pStyle w:val="OtherTableBody"/>
            </w:pPr>
            <w:r>
              <w:t>OPPS</w:t>
            </w:r>
          </w:p>
        </w:tc>
        <w:tc>
          <w:tcPr>
            <w:tcW w:w="3544" w:type="dxa"/>
          </w:tcPr>
          <w:p w14:paraId="229C4A24" w14:textId="77777777" w:rsidR="00940027" w:rsidRDefault="00940027">
            <w:pPr>
              <w:pStyle w:val="OtherTableBody"/>
            </w:pPr>
            <w:r>
              <w:t>Outpatient Prospective Payment System</w:t>
            </w:r>
          </w:p>
        </w:tc>
      </w:tr>
      <w:tr w:rsidR="00940027" w14:paraId="2AEF87B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ACA0FA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4C6CBF6" w14:textId="77777777" w:rsidR="00940027" w:rsidRDefault="00940027">
            <w:pPr>
              <w:pStyle w:val="OtherTableBody"/>
            </w:pPr>
            <w:r>
              <w:t>0470</w:t>
            </w:r>
          </w:p>
        </w:tc>
        <w:tc>
          <w:tcPr>
            <w:tcW w:w="2693" w:type="dxa"/>
          </w:tcPr>
          <w:p w14:paraId="398B7E0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76D937A" w14:textId="77777777" w:rsidR="00940027" w:rsidRDefault="00940027">
            <w:pPr>
              <w:pStyle w:val="OtherTableBody"/>
            </w:pPr>
            <w:r>
              <w:t>PartH</w:t>
            </w:r>
          </w:p>
        </w:tc>
        <w:tc>
          <w:tcPr>
            <w:tcW w:w="3544" w:type="dxa"/>
          </w:tcPr>
          <w:p w14:paraId="01BF821F" w14:textId="77777777" w:rsidR="00940027" w:rsidRDefault="00940027">
            <w:pPr>
              <w:pStyle w:val="OtherTableBody"/>
            </w:pPr>
            <w:r>
              <w:t>Partial Hospitalization APC</w:t>
            </w:r>
          </w:p>
        </w:tc>
      </w:tr>
      <w:tr w:rsidR="00940027" w14:paraId="229ADC6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236A15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4D89558" w14:textId="77777777" w:rsidR="00940027" w:rsidRDefault="00940027">
            <w:pPr>
              <w:pStyle w:val="OtherTableBody"/>
            </w:pPr>
            <w:r>
              <w:t>0470</w:t>
            </w:r>
          </w:p>
        </w:tc>
        <w:tc>
          <w:tcPr>
            <w:tcW w:w="2693" w:type="dxa"/>
          </w:tcPr>
          <w:p w14:paraId="43E62BC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02A7730" w14:textId="77777777" w:rsidR="00940027" w:rsidRDefault="00940027">
            <w:pPr>
              <w:pStyle w:val="OtherTableBody"/>
            </w:pPr>
            <w:r>
              <w:t>Pckg</w:t>
            </w:r>
          </w:p>
        </w:tc>
        <w:tc>
          <w:tcPr>
            <w:tcW w:w="3544" w:type="dxa"/>
          </w:tcPr>
          <w:p w14:paraId="282B5CFB" w14:textId="77777777" w:rsidR="00940027" w:rsidRDefault="00940027">
            <w:pPr>
              <w:pStyle w:val="OtherTableBody"/>
            </w:pPr>
            <w:r>
              <w:t>Packaged APC</w:t>
            </w:r>
          </w:p>
        </w:tc>
      </w:tr>
      <w:tr w:rsidR="00940027" w14:paraId="5064063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A073A3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251D434" w14:textId="77777777" w:rsidR="00940027" w:rsidRDefault="00940027">
            <w:pPr>
              <w:pStyle w:val="OtherTableBody"/>
            </w:pPr>
            <w:r>
              <w:t>0470</w:t>
            </w:r>
          </w:p>
        </w:tc>
        <w:tc>
          <w:tcPr>
            <w:tcW w:w="2693" w:type="dxa"/>
          </w:tcPr>
          <w:p w14:paraId="4846C8E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E950820" w14:textId="77777777" w:rsidR="00940027" w:rsidRDefault="00940027">
            <w:pPr>
              <w:pStyle w:val="OtherTableBody"/>
            </w:pPr>
            <w:r>
              <w:t>Thrpy</w:t>
            </w:r>
          </w:p>
        </w:tc>
        <w:tc>
          <w:tcPr>
            <w:tcW w:w="3544" w:type="dxa"/>
          </w:tcPr>
          <w:p w14:paraId="166589CC" w14:textId="77777777" w:rsidR="00940027" w:rsidRDefault="00940027">
            <w:pPr>
              <w:pStyle w:val="OtherTableBody"/>
            </w:pPr>
            <w:r>
              <w:t>Therapy APC</w:t>
            </w:r>
          </w:p>
        </w:tc>
      </w:tr>
      <w:tr w:rsidR="00940027" w14:paraId="736C67E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85035A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HL7</w:t>
            </w:r>
          </w:p>
        </w:tc>
        <w:tc>
          <w:tcPr>
            <w:tcW w:w="709" w:type="dxa"/>
          </w:tcPr>
          <w:p w14:paraId="28279CFE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2693" w:type="dxa"/>
          </w:tcPr>
          <w:p w14:paraId="12BE74C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TQ conjunction ID</w:t>
            </w:r>
          </w:p>
        </w:tc>
        <w:tc>
          <w:tcPr>
            <w:tcW w:w="1701" w:type="dxa"/>
          </w:tcPr>
          <w:p w14:paraId="2F9281C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3544" w:type="dxa"/>
          </w:tcPr>
          <w:p w14:paraId="2288C14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</w:tr>
      <w:tr w:rsidR="00940027" w14:paraId="347D237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0DC282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8FDECA3" w14:textId="77777777" w:rsidR="00940027" w:rsidRDefault="00940027">
            <w:pPr>
              <w:pStyle w:val="OtherTableBody"/>
            </w:pPr>
            <w:r>
              <w:t>0472</w:t>
            </w:r>
          </w:p>
        </w:tc>
        <w:tc>
          <w:tcPr>
            <w:tcW w:w="2693" w:type="dxa"/>
          </w:tcPr>
          <w:p w14:paraId="006BFC1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9B2ADC9" w14:textId="77777777" w:rsidR="00940027" w:rsidRDefault="00940027">
            <w:pPr>
              <w:pStyle w:val="OtherTableBody"/>
            </w:pPr>
            <w:r>
              <w:t>A</w:t>
            </w:r>
          </w:p>
        </w:tc>
        <w:tc>
          <w:tcPr>
            <w:tcW w:w="3544" w:type="dxa"/>
          </w:tcPr>
          <w:p w14:paraId="66C1D109" w14:textId="77777777" w:rsidR="00940027" w:rsidRDefault="00940027">
            <w:pPr>
              <w:pStyle w:val="OtherTableBody"/>
            </w:pPr>
            <w:r>
              <w:t>Asynchronous</w:t>
            </w:r>
          </w:p>
        </w:tc>
      </w:tr>
      <w:tr w:rsidR="00940027" w14:paraId="1753B1E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FC6FE0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00C0BF0" w14:textId="77777777" w:rsidR="00940027" w:rsidRDefault="00940027">
            <w:pPr>
              <w:pStyle w:val="OtherTableBody"/>
            </w:pPr>
            <w:r>
              <w:t>0472</w:t>
            </w:r>
          </w:p>
        </w:tc>
        <w:tc>
          <w:tcPr>
            <w:tcW w:w="2693" w:type="dxa"/>
          </w:tcPr>
          <w:p w14:paraId="7932D54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E2CA52A" w14:textId="77777777" w:rsidR="00940027" w:rsidRDefault="00940027">
            <w:pPr>
              <w:pStyle w:val="OtherTableBody"/>
            </w:pPr>
            <w:r>
              <w:t>C</w:t>
            </w:r>
          </w:p>
        </w:tc>
        <w:tc>
          <w:tcPr>
            <w:tcW w:w="3544" w:type="dxa"/>
          </w:tcPr>
          <w:p w14:paraId="01C901B8" w14:textId="77777777" w:rsidR="00940027" w:rsidRDefault="00940027">
            <w:pPr>
              <w:pStyle w:val="OtherTableBody"/>
            </w:pPr>
            <w:r>
              <w:t>This is an actuation time</w:t>
            </w:r>
          </w:p>
        </w:tc>
      </w:tr>
      <w:tr w:rsidR="00940027" w14:paraId="351088E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0DDD94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9E411F0" w14:textId="77777777" w:rsidR="00940027" w:rsidRDefault="00940027">
            <w:pPr>
              <w:pStyle w:val="OtherTableBody"/>
            </w:pPr>
            <w:r>
              <w:t>0472</w:t>
            </w:r>
          </w:p>
        </w:tc>
        <w:tc>
          <w:tcPr>
            <w:tcW w:w="2693" w:type="dxa"/>
          </w:tcPr>
          <w:p w14:paraId="1D910C0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087B77E" w14:textId="77777777" w:rsidR="00940027" w:rsidRDefault="00940027">
            <w:pPr>
              <w:pStyle w:val="OtherTableBody"/>
            </w:pPr>
            <w:r>
              <w:t>S</w:t>
            </w:r>
          </w:p>
        </w:tc>
        <w:tc>
          <w:tcPr>
            <w:tcW w:w="3544" w:type="dxa"/>
          </w:tcPr>
          <w:p w14:paraId="51975123" w14:textId="77777777" w:rsidR="00940027" w:rsidRDefault="00940027">
            <w:pPr>
              <w:pStyle w:val="OtherTableBody"/>
            </w:pPr>
            <w:r>
              <w:t>Synchronous.</w:t>
            </w:r>
          </w:p>
        </w:tc>
      </w:tr>
      <w:tr w:rsidR="00940027" w14:paraId="62A5A3F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661C470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7FB9DC71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184AE080" w14:textId="77777777" w:rsidR="00940027" w:rsidRDefault="00940027">
            <w:pPr>
              <w:pStyle w:val="OtherTableBody"/>
            </w:pPr>
            <w:r>
              <w:t>Formulary Status</w:t>
            </w:r>
          </w:p>
        </w:tc>
        <w:tc>
          <w:tcPr>
            <w:tcW w:w="1701" w:type="dxa"/>
          </w:tcPr>
          <w:p w14:paraId="0B935550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2E3C8421" w14:textId="77777777" w:rsidR="00940027" w:rsidRDefault="00940027">
            <w:pPr>
              <w:pStyle w:val="OtherTableBody"/>
            </w:pPr>
          </w:p>
        </w:tc>
      </w:tr>
      <w:tr w:rsidR="00940027" w14:paraId="38DBE19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78FA9C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D71CF00" w14:textId="77777777" w:rsidR="00940027" w:rsidRDefault="00940027">
            <w:pPr>
              <w:pStyle w:val="OtherTableBody"/>
            </w:pPr>
            <w:r>
              <w:t>0473</w:t>
            </w:r>
          </w:p>
        </w:tc>
        <w:tc>
          <w:tcPr>
            <w:tcW w:w="2693" w:type="dxa"/>
          </w:tcPr>
          <w:p w14:paraId="021F0F5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C9B4182" w14:textId="77777777" w:rsidR="00940027" w:rsidRDefault="00940027">
            <w:pPr>
              <w:pStyle w:val="OtherTableBody"/>
            </w:pPr>
            <w:r>
              <w:t>G</w:t>
            </w:r>
          </w:p>
        </w:tc>
        <w:tc>
          <w:tcPr>
            <w:tcW w:w="3544" w:type="dxa"/>
          </w:tcPr>
          <w:p w14:paraId="6B2D0313" w14:textId="77777777" w:rsidR="00940027" w:rsidRDefault="00940027">
            <w:pPr>
              <w:pStyle w:val="OtherTableBody"/>
            </w:pPr>
            <w:r>
              <w:t>This observation/service is on the formulary, and has guidelines</w:t>
            </w:r>
          </w:p>
        </w:tc>
      </w:tr>
      <w:tr w:rsidR="00940027" w14:paraId="1F5D79B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66966A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493A227" w14:textId="77777777" w:rsidR="00940027" w:rsidRDefault="00940027">
            <w:pPr>
              <w:pStyle w:val="OtherTableBody"/>
            </w:pPr>
            <w:r>
              <w:t>0473</w:t>
            </w:r>
          </w:p>
        </w:tc>
        <w:tc>
          <w:tcPr>
            <w:tcW w:w="2693" w:type="dxa"/>
          </w:tcPr>
          <w:p w14:paraId="5EC0A6A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FC74C70" w14:textId="77777777" w:rsidR="00940027" w:rsidRDefault="00940027">
            <w:pPr>
              <w:pStyle w:val="OtherTableBody"/>
            </w:pPr>
            <w:r>
              <w:t>N</w:t>
            </w:r>
          </w:p>
        </w:tc>
        <w:tc>
          <w:tcPr>
            <w:tcW w:w="3544" w:type="dxa"/>
          </w:tcPr>
          <w:p w14:paraId="3BCC1564" w14:textId="77777777" w:rsidR="00940027" w:rsidRDefault="00940027">
            <w:pPr>
              <w:pStyle w:val="OtherTableBody"/>
            </w:pPr>
            <w:r>
              <w:t>This observation/service is not on the formulary</w:t>
            </w:r>
          </w:p>
        </w:tc>
      </w:tr>
      <w:tr w:rsidR="00940027" w14:paraId="32DF20B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01339E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CA0ECEB" w14:textId="77777777" w:rsidR="00940027" w:rsidRDefault="00940027">
            <w:pPr>
              <w:pStyle w:val="OtherTableBody"/>
            </w:pPr>
            <w:r>
              <w:t>0473</w:t>
            </w:r>
          </w:p>
        </w:tc>
        <w:tc>
          <w:tcPr>
            <w:tcW w:w="2693" w:type="dxa"/>
          </w:tcPr>
          <w:p w14:paraId="24ADCE5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AD1805A" w14:textId="77777777" w:rsidR="00940027" w:rsidRDefault="00940027">
            <w:pPr>
              <w:pStyle w:val="OtherTableBody"/>
            </w:pPr>
            <w:r>
              <w:t>R</w:t>
            </w:r>
          </w:p>
        </w:tc>
        <w:tc>
          <w:tcPr>
            <w:tcW w:w="3544" w:type="dxa"/>
          </w:tcPr>
          <w:p w14:paraId="1235BEA3" w14:textId="77777777" w:rsidR="00940027" w:rsidRDefault="00940027">
            <w:pPr>
              <w:pStyle w:val="OtherTableBody"/>
            </w:pPr>
            <w:r>
              <w:t>This observation/service is on the formulary, but is restricted</w:t>
            </w:r>
          </w:p>
        </w:tc>
      </w:tr>
      <w:tr w:rsidR="00940027" w14:paraId="2286932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4F6305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3A88397" w14:textId="77777777" w:rsidR="00940027" w:rsidRDefault="00940027">
            <w:pPr>
              <w:pStyle w:val="OtherTableBody"/>
            </w:pPr>
            <w:r>
              <w:t>0473</w:t>
            </w:r>
          </w:p>
        </w:tc>
        <w:tc>
          <w:tcPr>
            <w:tcW w:w="2693" w:type="dxa"/>
          </w:tcPr>
          <w:p w14:paraId="52CD34D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570CEAF" w14:textId="77777777" w:rsidR="00940027" w:rsidRDefault="00940027">
            <w:pPr>
              <w:pStyle w:val="OtherTableBody"/>
            </w:pPr>
            <w:r>
              <w:t>Y</w:t>
            </w:r>
          </w:p>
        </w:tc>
        <w:tc>
          <w:tcPr>
            <w:tcW w:w="3544" w:type="dxa"/>
          </w:tcPr>
          <w:p w14:paraId="73B5DA5A" w14:textId="77777777" w:rsidR="00940027" w:rsidRDefault="00940027">
            <w:pPr>
              <w:pStyle w:val="OtherTableBody"/>
            </w:pPr>
            <w:r>
              <w:t>This observation/service is on the formulary</w:t>
            </w:r>
          </w:p>
        </w:tc>
      </w:tr>
      <w:tr w:rsidR="00940027" w14:paraId="7141F05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FC8EF28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7A8B81C8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54FED4F5" w14:textId="77777777" w:rsidR="00940027" w:rsidRDefault="00940027">
            <w:pPr>
              <w:pStyle w:val="OtherTableBody"/>
            </w:pPr>
            <w:r>
              <w:t>Organization Unit Type</w:t>
            </w:r>
          </w:p>
        </w:tc>
        <w:tc>
          <w:tcPr>
            <w:tcW w:w="1701" w:type="dxa"/>
          </w:tcPr>
          <w:p w14:paraId="4F3CAC38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65A7CBCA" w14:textId="77777777" w:rsidR="00940027" w:rsidRDefault="00940027">
            <w:pPr>
              <w:pStyle w:val="OtherTableBody"/>
            </w:pPr>
          </w:p>
        </w:tc>
      </w:tr>
      <w:tr w:rsidR="00940027" w14:paraId="790D910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9AEA31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BB3362C" w14:textId="77777777" w:rsidR="00940027" w:rsidRDefault="00940027">
            <w:pPr>
              <w:pStyle w:val="OtherTableBody"/>
            </w:pPr>
            <w:r>
              <w:t>0474</w:t>
            </w:r>
          </w:p>
        </w:tc>
        <w:tc>
          <w:tcPr>
            <w:tcW w:w="2693" w:type="dxa"/>
          </w:tcPr>
          <w:p w14:paraId="7531EBC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72F4188" w14:textId="77777777" w:rsidR="00940027" w:rsidRDefault="00940027">
            <w:pPr>
              <w:pStyle w:val="OtherTableBody"/>
            </w:pPr>
            <w:r>
              <w:t>D</w:t>
            </w:r>
          </w:p>
        </w:tc>
        <w:tc>
          <w:tcPr>
            <w:tcW w:w="3544" w:type="dxa"/>
          </w:tcPr>
          <w:p w14:paraId="0AF1CB36" w14:textId="77777777" w:rsidR="00940027" w:rsidRDefault="00940027">
            <w:pPr>
              <w:pStyle w:val="OtherTableBody"/>
            </w:pPr>
            <w:r>
              <w:t>Department</w:t>
            </w:r>
          </w:p>
        </w:tc>
      </w:tr>
      <w:tr w:rsidR="00940027" w14:paraId="768B5DF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882E05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FE6299F" w14:textId="77777777" w:rsidR="00940027" w:rsidRDefault="00940027">
            <w:pPr>
              <w:pStyle w:val="OtherTableBody"/>
            </w:pPr>
            <w:r>
              <w:t>0474</w:t>
            </w:r>
          </w:p>
        </w:tc>
        <w:tc>
          <w:tcPr>
            <w:tcW w:w="2693" w:type="dxa"/>
          </w:tcPr>
          <w:p w14:paraId="6BD7B0C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CA65BA6" w14:textId="77777777" w:rsidR="00940027" w:rsidRDefault="00940027">
            <w:pPr>
              <w:pStyle w:val="OtherTableBody"/>
            </w:pPr>
            <w:r>
              <w:t>F</w:t>
            </w:r>
          </w:p>
        </w:tc>
        <w:tc>
          <w:tcPr>
            <w:tcW w:w="3544" w:type="dxa"/>
          </w:tcPr>
          <w:p w14:paraId="2516CB8B" w14:textId="77777777" w:rsidR="00940027" w:rsidRDefault="00940027">
            <w:pPr>
              <w:pStyle w:val="OtherTableBody"/>
            </w:pPr>
            <w:r>
              <w:t>Facility</w:t>
            </w:r>
          </w:p>
        </w:tc>
      </w:tr>
      <w:tr w:rsidR="00940027" w14:paraId="54F78D5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BA1086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BCD17E3" w14:textId="77777777" w:rsidR="00940027" w:rsidRDefault="00940027">
            <w:pPr>
              <w:pStyle w:val="OtherTableBody"/>
            </w:pPr>
            <w:r>
              <w:t>0474</w:t>
            </w:r>
          </w:p>
        </w:tc>
        <w:tc>
          <w:tcPr>
            <w:tcW w:w="2693" w:type="dxa"/>
          </w:tcPr>
          <w:p w14:paraId="161A349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6601F29" w14:textId="77777777" w:rsidR="00940027" w:rsidRDefault="00940027">
            <w:pPr>
              <w:pStyle w:val="OtherTableBody"/>
            </w:pPr>
            <w:r>
              <w:t>S</w:t>
            </w:r>
          </w:p>
        </w:tc>
        <w:tc>
          <w:tcPr>
            <w:tcW w:w="3544" w:type="dxa"/>
          </w:tcPr>
          <w:p w14:paraId="30981201" w14:textId="77777777" w:rsidR="00940027" w:rsidRDefault="00940027">
            <w:pPr>
              <w:pStyle w:val="OtherTableBody"/>
            </w:pPr>
            <w:r>
              <w:t>Subdivision</w:t>
            </w:r>
          </w:p>
        </w:tc>
      </w:tr>
      <w:tr w:rsidR="00940027" w14:paraId="06B54DD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7F6792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591D31D" w14:textId="77777777" w:rsidR="00940027" w:rsidRDefault="00940027">
            <w:pPr>
              <w:pStyle w:val="OtherTableBody"/>
            </w:pPr>
            <w:r>
              <w:t>0474</w:t>
            </w:r>
          </w:p>
        </w:tc>
        <w:tc>
          <w:tcPr>
            <w:tcW w:w="2693" w:type="dxa"/>
          </w:tcPr>
          <w:p w14:paraId="465CB72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DEA64A5" w14:textId="77777777" w:rsidR="00940027" w:rsidRDefault="00940027">
            <w:pPr>
              <w:pStyle w:val="OtherTableBody"/>
            </w:pPr>
            <w:r>
              <w:t>U</w:t>
            </w:r>
          </w:p>
        </w:tc>
        <w:tc>
          <w:tcPr>
            <w:tcW w:w="3544" w:type="dxa"/>
          </w:tcPr>
          <w:p w14:paraId="54241137" w14:textId="77777777" w:rsidR="00940027" w:rsidRDefault="00940027">
            <w:pPr>
              <w:pStyle w:val="OtherTableBody"/>
            </w:pPr>
            <w:r>
              <w:t>Subdepartment</w:t>
            </w:r>
          </w:p>
        </w:tc>
      </w:tr>
      <w:tr w:rsidR="00940027" w14:paraId="6991C37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476EE7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1A642A4" w14:textId="77777777" w:rsidR="00940027" w:rsidRDefault="00940027">
            <w:pPr>
              <w:pStyle w:val="OtherTableBody"/>
            </w:pPr>
            <w:r>
              <w:t>0474</w:t>
            </w:r>
          </w:p>
        </w:tc>
        <w:tc>
          <w:tcPr>
            <w:tcW w:w="2693" w:type="dxa"/>
          </w:tcPr>
          <w:p w14:paraId="32573C1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7A9D04B" w14:textId="77777777" w:rsidR="00940027" w:rsidRDefault="00940027">
            <w:pPr>
              <w:pStyle w:val="OtherTableBody"/>
            </w:pPr>
            <w:r>
              <w:t>V</w:t>
            </w:r>
          </w:p>
        </w:tc>
        <w:tc>
          <w:tcPr>
            <w:tcW w:w="3544" w:type="dxa"/>
          </w:tcPr>
          <w:p w14:paraId="28A8AA16" w14:textId="77777777" w:rsidR="00940027" w:rsidRDefault="00940027">
            <w:pPr>
              <w:pStyle w:val="OtherTableBody"/>
            </w:pPr>
            <w:r>
              <w:t>Division</w:t>
            </w:r>
          </w:p>
        </w:tc>
      </w:tr>
      <w:tr w:rsidR="00940027" w14:paraId="06C8B12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80586C7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27103724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3420386B" w14:textId="77777777" w:rsidR="00940027" w:rsidRDefault="00940027">
            <w:pPr>
              <w:pStyle w:val="OtherTableBody"/>
            </w:pPr>
            <w:r>
              <w:t>Charge Type Reason</w:t>
            </w:r>
          </w:p>
        </w:tc>
        <w:tc>
          <w:tcPr>
            <w:tcW w:w="1701" w:type="dxa"/>
          </w:tcPr>
          <w:p w14:paraId="532140A1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3DB93F93" w14:textId="77777777" w:rsidR="00940027" w:rsidRDefault="00940027">
            <w:pPr>
              <w:pStyle w:val="OtherTableBody"/>
            </w:pPr>
          </w:p>
        </w:tc>
      </w:tr>
      <w:tr w:rsidR="00940027" w14:paraId="376B2AE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C40512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A76ED70" w14:textId="77777777" w:rsidR="00940027" w:rsidRDefault="00940027">
            <w:pPr>
              <w:pStyle w:val="OtherTableBody"/>
            </w:pPr>
            <w:r>
              <w:t>0475</w:t>
            </w:r>
          </w:p>
        </w:tc>
        <w:tc>
          <w:tcPr>
            <w:tcW w:w="2693" w:type="dxa"/>
          </w:tcPr>
          <w:p w14:paraId="2F7F9D1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DBAF038" w14:textId="77777777" w:rsidR="00940027" w:rsidRDefault="00940027">
            <w:pPr>
              <w:pStyle w:val="OtherTableBody"/>
            </w:pPr>
            <w:r>
              <w:t>01</w:t>
            </w:r>
          </w:p>
        </w:tc>
        <w:tc>
          <w:tcPr>
            <w:tcW w:w="3544" w:type="dxa"/>
          </w:tcPr>
          <w:p w14:paraId="179E8543" w14:textId="77777777" w:rsidR="00940027" w:rsidRDefault="00940027">
            <w:pPr>
              <w:pStyle w:val="OtherTableBody"/>
            </w:pPr>
            <w:r>
              <w:t>Allergy</w:t>
            </w:r>
          </w:p>
        </w:tc>
      </w:tr>
      <w:tr w:rsidR="00940027" w14:paraId="1B4BC49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55A291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EE798F9" w14:textId="77777777" w:rsidR="00940027" w:rsidRDefault="00940027">
            <w:pPr>
              <w:pStyle w:val="OtherTableBody"/>
            </w:pPr>
            <w:r>
              <w:t>0475</w:t>
            </w:r>
          </w:p>
        </w:tc>
        <w:tc>
          <w:tcPr>
            <w:tcW w:w="2693" w:type="dxa"/>
          </w:tcPr>
          <w:p w14:paraId="65E449B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1ECF9B4" w14:textId="77777777" w:rsidR="00940027" w:rsidRDefault="00940027">
            <w:pPr>
              <w:pStyle w:val="OtherTableBody"/>
            </w:pPr>
            <w:r>
              <w:t>02</w:t>
            </w:r>
          </w:p>
        </w:tc>
        <w:tc>
          <w:tcPr>
            <w:tcW w:w="3544" w:type="dxa"/>
          </w:tcPr>
          <w:p w14:paraId="7B342A68" w14:textId="77777777" w:rsidR="00940027" w:rsidRDefault="00940027">
            <w:pPr>
              <w:pStyle w:val="OtherTableBody"/>
            </w:pPr>
            <w:r>
              <w:t>Intolerance</w:t>
            </w:r>
          </w:p>
        </w:tc>
      </w:tr>
      <w:tr w:rsidR="00940027" w14:paraId="10ADF70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4C148C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6126438" w14:textId="77777777" w:rsidR="00940027" w:rsidRDefault="00940027">
            <w:pPr>
              <w:pStyle w:val="OtherTableBody"/>
            </w:pPr>
            <w:r>
              <w:t>0475</w:t>
            </w:r>
          </w:p>
        </w:tc>
        <w:tc>
          <w:tcPr>
            <w:tcW w:w="2693" w:type="dxa"/>
          </w:tcPr>
          <w:p w14:paraId="4A9B955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DBCA150" w14:textId="77777777" w:rsidR="00940027" w:rsidRDefault="00940027">
            <w:pPr>
              <w:pStyle w:val="OtherTableBody"/>
            </w:pPr>
            <w:r>
              <w:t>03</w:t>
            </w:r>
          </w:p>
        </w:tc>
        <w:tc>
          <w:tcPr>
            <w:tcW w:w="3544" w:type="dxa"/>
          </w:tcPr>
          <w:p w14:paraId="5885662F" w14:textId="77777777" w:rsidR="00940027" w:rsidRDefault="00940027">
            <w:pPr>
              <w:pStyle w:val="OtherTableBody"/>
            </w:pPr>
            <w:r>
              <w:t>Treatment Failure</w:t>
            </w:r>
          </w:p>
        </w:tc>
      </w:tr>
      <w:tr w:rsidR="00940027" w14:paraId="3F3AE95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CEAE59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A75C896" w14:textId="77777777" w:rsidR="00940027" w:rsidRDefault="00940027">
            <w:pPr>
              <w:pStyle w:val="OtherTableBody"/>
            </w:pPr>
            <w:r>
              <w:t>0475</w:t>
            </w:r>
          </w:p>
        </w:tc>
        <w:tc>
          <w:tcPr>
            <w:tcW w:w="2693" w:type="dxa"/>
          </w:tcPr>
          <w:p w14:paraId="739D055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9E20B08" w14:textId="77777777" w:rsidR="00940027" w:rsidRDefault="00940027">
            <w:pPr>
              <w:pStyle w:val="OtherTableBody"/>
            </w:pPr>
            <w:r>
              <w:t>04</w:t>
            </w:r>
          </w:p>
        </w:tc>
        <w:tc>
          <w:tcPr>
            <w:tcW w:w="3544" w:type="dxa"/>
          </w:tcPr>
          <w:p w14:paraId="1FCE0FA5" w14:textId="77777777" w:rsidR="00940027" w:rsidRDefault="00940027">
            <w:pPr>
              <w:pStyle w:val="OtherTableBody"/>
            </w:pPr>
            <w:r>
              <w:t>Patient Request</w:t>
            </w:r>
          </w:p>
        </w:tc>
      </w:tr>
      <w:tr w:rsidR="00940027" w14:paraId="4126351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2164B2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C4DF8E0" w14:textId="77777777" w:rsidR="00940027" w:rsidRDefault="00940027">
            <w:pPr>
              <w:pStyle w:val="OtherTableBody"/>
            </w:pPr>
            <w:r>
              <w:t>0475</w:t>
            </w:r>
          </w:p>
        </w:tc>
        <w:tc>
          <w:tcPr>
            <w:tcW w:w="2693" w:type="dxa"/>
          </w:tcPr>
          <w:p w14:paraId="16517DD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F54AFF7" w14:textId="77777777" w:rsidR="00940027" w:rsidRDefault="00940027">
            <w:pPr>
              <w:pStyle w:val="OtherTableBody"/>
            </w:pPr>
            <w:r>
              <w:t>05</w:t>
            </w:r>
          </w:p>
        </w:tc>
        <w:tc>
          <w:tcPr>
            <w:tcW w:w="3544" w:type="dxa"/>
          </w:tcPr>
          <w:p w14:paraId="7EEF65ED" w14:textId="77777777" w:rsidR="00940027" w:rsidRDefault="00940027">
            <w:pPr>
              <w:pStyle w:val="OtherTableBody"/>
            </w:pPr>
            <w:r>
              <w:t>No Exception</w:t>
            </w:r>
          </w:p>
        </w:tc>
      </w:tr>
      <w:tr w:rsidR="00940027" w14:paraId="363DEC7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1CEFD08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2CCE01A9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76227DA5" w14:textId="77777777" w:rsidR="00940027" w:rsidRDefault="00940027">
            <w:pPr>
              <w:pStyle w:val="OtherTableBody"/>
            </w:pPr>
            <w:r>
              <w:t>Controlled Substance Schedule*</w:t>
            </w:r>
          </w:p>
        </w:tc>
        <w:tc>
          <w:tcPr>
            <w:tcW w:w="1701" w:type="dxa"/>
          </w:tcPr>
          <w:p w14:paraId="243B0733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078FE481" w14:textId="77777777" w:rsidR="00940027" w:rsidRDefault="00940027">
            <w:pPr>
              <w:pStyle w:val="OtherTableBody"/>
            </w:pPr>
          </w:p>
        </w:tc>
      </w:tr>
      <w:tr w:rsidR="00940027" w14:paraId="4E99E73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0A4CB7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D1EB6AD" w14:textId="77777777" w:rsidR="00940027" w:rsidRDefault="00940027">
            <w:pPr>
              <w:pStyle w:val="OtherTableBody"/>
            </w:pPr>
            <w:r>
              <w:t>0477</w:t>
            </w:r>
          </w:p>
        </w:tc>
        <w:tc>
          <w:tcPr>
            <w:tcW w:w="2693" w:type="dxa"/>
          </w:tcPr>
          <w:p w14:paraId="2E52DCE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BF11E86" w14:textId="77777777" w:rsidR="00940027" w:rsidRDefault="00940027">
            <w:pPr>
              <w:pStyle w:val="OtherTableBody"/>
            </w:pPr>
            <w:r>
              <w:t>I</w:t>
            </w:r>
          </w:p>
        </w:tc>
        <w:tc>
          <w:tcPr>
            <w:tcW w:w="3544" w:type="dxa"/>
          </w:tcPr>
          <w:p w14:paraId="2C2CD2A6" w14:textId="77777777" w:rsidR="00940027" w:rsidRDefault="00940027">
            <w:pPr>
              <w:pStyle w:val="OtherTableBody"/>
            </w:pPr>
            <w:r>
              <w:t>Schedule I</w:t>
            </w:r>
          </w:p>
        </w:tc>
      </w:tr>
      <w:tr w:rsidR="00940027" w14:paraId="72400D8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148430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C407521" w14:textId="77777777" w:rsidR="00940027" w:rsidRDefault="00940027">
            <w:pPr>
              <w:pStyle w:val="OtherTableBody"/>
            </w:pPr>
            <w:r>
              <w:t>0477</w:t>
            </w:r>
          </w:p>
        </w:tc>
        <w:tc>
          <w:tcPr>
            <w:tcW w:w="2693" w:type="dxa"/>
          </w:tcPr>
          <w:p w14:paraId="5FDA4A0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457E2F0" w14:textId="77777777" w:rsidR="00940027" w:rsidRDefault="00940027">
            <w:pPr>
              <w:pStyle w:val="OtherTableBody"/>
            </w:pPr>
            <w:r>
              <w:t>II</w:t>
            </w:r>
          </w:p>
        </w:tc>
        <w:tc>
          <w:tcPr>
            <w:tcW w:w="3544" w:type="dxa"/>
          </w:tcPr>
          <w:p w14:paraId="4AA9E196" w14:textId="77777777" w:rsidR="00940027" w:rsidRDefault="00940027">
            <w:pPr>
              <w:pStyle w:val="OtherTableBody"/>
            </w:pPr>
            <w:r>
              <w:t>Schedule II</w:t>
            </w:r>
          </w:p>
        </w:tc>
      </w:tr>
      <w:tr w:rsidR="00940027" w14:paraId="7D5E2CD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E53222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651D143" w14:textId="77777777" w:rsidR="00940027" w:rsidRDefault="00940027">
            <w:pPr>
              <w:pStyle w:val="OtherTableBody"/>
            </w:pPr>
            <w:r>
              <w:t>0477</w:t>
            </w:r>
          </w:p>
        </w:tc>
        <w:tc>
          <w:tcPr>
            <w:tcW w:w="2693" w:type="dxa"/>
          </w:tcPr>
          <w:p w14:paraId="3BD5DFC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6F72A51" w14:textId="77777777" w:rsidR="00940027" w:rsidRDefault="00940027">
            <w:pPr>
              <w:pStyle w:val="OtherTableBody"/>
            </w:pPr>
            <w:r>
              <w:t>III</w:t>
            </w:r>
          </w:p>
        </w:tc>
        <w:tc>
          <w:tcPr>
            <w:tcW w:w="3544" w:type="dxa"/>
          </w:tcPr>
          <w:p w14:paraId="231F286A" w14:textId="77777777" w:rsidR="00940027" w:rsidRDefault="00940027">
            <w:pPr>
              <w:pStyle w:val="OtherTableBody"/>
            </w:pPr>
            <w:r>
              <w:t>Schedule III</w:t>
            </w:r>
          </w:p>
        </w:tc>
      </w:tr>
      <w:tr w:rsidR="00940027" w14:paraId="7859546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0EA449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6570A15" w14:textId="77777777" w:rsidR="00940027" w:rsidRDefault="00940027">
            <w:pPr>
              <w:pStyle w:val="OtherTableBody"/>
            </w:pPr>
            <w:r>
              <w:t>0477</w:t>
            </w:r>
          </w:p>
        </w:tc>
        <w:tc>
          <w:tcPr>
            <w:tcW w:w="2693" w:type="dxa"/>
          </w:tcPr>
          <w:p w14:paraId="642AB9A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621C07E" w14:textId="77777777" w:rsidR="00940027" w:rsidRDefault="00940027">
            <w:pPr>
              <w:pStyle w:val="OtherTableBody"/>
            </w:pPr>
            <w:r>
              <w:t>IV</w:t>
            </w:r>
          </w:p>
        </w:tc>
        <w:tc>
          <w:tcPr>
            <w:tcW w:w="3544" w:type="dxa"/>
          </w:tcPr>
          <w:p w14:paraId="67E286C6" w14:textId="77777777" w:rsidR="00940027" w:rsidRDefault="00940027">
            <w:pPr>
              <w:pStyle w:val="OtherTableBody"/>
            </w:pPr>
            <w:r>
              <w:t>Schedule IV</w:t>
            </w:r>
          </w:p>
        </w:tc>
      </w:tr>
      <w:tr w:rsidR="00940027" w14:paraId="5117EC5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60925D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7FDFC07" w14:textId="77777777" w:rsidR="00940027" w:rsidRDefault="00940027">
            <w:pPr>
              <w:pStyle w:val="OtherTableBody"/>
            </w:pPr>
            <w:r>
              <w:t>0477</w:t>
            </w:r>
          </w:p>
        </w:tc>
        <w:tc>
          <w:tcPr>
            <w:tcW w:w="2693" w:type="dxa"/>
          </w:tcPr>
          <w:p w14:paraId="65BA7E9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E977658" w14:textId="77777777" w:rsidR="00940027" w:rsidRDefault="00940027">
            <w:pPr>
              <w:pStyle w:val="OtherTableBody"/>
            </w:pPr>
            <w:r>
              <w:t>V</w:t>
            </w:r>
          </w:p>
        </w:tc>
        <w:tc>
          <w:tcPr>
            <w:tcW w:w="3544" w:type="dxa"/>
          </w:tcPr>
          <w:p w14:paraId="53A3E1BD" w14:textId="77777777" w:rsidR="00940027" w:rsidRDefault="00940027">
            <w:pPr>
              <w:pStyle w:val="OtherTableBody"/>
            </w:pPr>
            <w:r>
              <w:t>Schedule V</w:t>
            </w:r>
          </w:p>
        </w:tc>
      </w:tr>
      <w:tr w:rsidR="00940027" w14:paraId="19755B9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DD2E04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DF21A3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0477</w:t>
            </w:r>
          </w:p>
        </w:tc>
        <w:tc>
          <w:tcPr>
            <w:tcW w:w="2693" w:type="dxa"/>
          </w:tcPr>
          <w:p w14:paraId="0BE4B2CF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5FAC683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VI</w:t>
            </w:r>
          </w:p>
        </w:tc>
        <w:tc>
          <w:tcPr>
            <w:tcW w:w="3544" w:type="dxa"/>
          </w:tcPr>
          <w:p w14:paraId="74270EF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Schedule VI</w:t>
            </w:r>
          </w:p>
        </w:tc>
      </w:tr>
      <w:tr w:rsidR="00940027" w14:paraId="211C7B2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648800F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66659A1C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62D61C21" w14:textId="77777777" w:rsidR="00940027" w:rsidRDefault="00940027">
            <w:pPr>
              <w:pStyle w:val="OtherTableBody"/>
            </w:pPr>
            <w:r>
              <w:t>Formulary Status</w:t>
            </w:r>
          </w:p>
        </w:tc>
        <w:tc>
          <w:tcPr>
            <w:tcW w:w="1701" w:type="dxa"/>
          </w:tcPr>
          <w:p w14:paraId="4B0216C6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2A307C47" w14:textId="77777777" w:rsidR="00940027" w:rsidRDefault="00940027">
            <w:pPr>
              <w:pStyle w:val="OtherTableBody"/>
            </w:pPr>
          </w:p>
        </w:tc>
      </w:tr>
      <w:tr w:rsidR="00940027" w14:paraId="65F53B4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CAE167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DA1622C" w14:textId="77777777" w:rsidR="00940027" w:rsidRDefault="00940027">
            <w:pPr>
              <w:pStyle w:val="OtherTableBody"/>
            </w:pPr>
            <w:r>
              <w:t>0478</w:t>
            </w:r>
          </w:p>
        </w:tc>
        <w:tc>
          <w:tcPr>
            <w:tcW w:w="2693" w:type="dxa"/>
          </w:tcPr>
          <w:p w14:paraId="534004A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9FE7BBD" w14:textId="77777777" w:rsidR="00940027" w:rsidRDefault="00940027">
            <w:pPr>
              <w:pStyle w:val="OtherTableBody"/>
            </w:pPr>
            <w:r>
              <w:t>G</w:t>
            </w:r>
          </w:p>
        </w:tc>
        <w:tc>
          <w:tcPr>
            <w:tcW w:w="3544" w:type="dxa"/>
          </w:tcPr>
          <w:p w14:paraId="12DDE70B" w14:textId="77777777" w:rsidR="00940027" w:rsidRDefault="00940027">
            <w:pPr>
              <w:pStyle w:val="OtherTableBody"/>
            </w:pPr>
            <w:r>
              <w:t>Pharmaceutical substance is in the formulary, but guidelines apply</w:t>
            </w:r>
          </w:p>
        </w:tc>
      </w:tr>
      <w:tr w:rsidR="00940027" w14:paraId="3296FED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BEF178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E66C453" w14:textId="77777777" w:rsidR="00940027" w:rsidRDefault="00940027">
            <w:pPr>
              <w:pStyle w:val="OtherTableBody"/>
            </w:pPr>
            <w:r>
              <w:t>0478</w:t>
            </w:r>
          </w:p>
        </w:tc>
        <w:tc>
          <w:tcPr>
            <w:tcW w:w="2693" w:type="dxa"/>
          </w:tcPr>
          <w:p w14:paraId="7786910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0766A2D" w14:textId="77777777" w:rsidR="00940027" w:rsidRDefault="00940027">
            <w:pPr>
              <w:pStyle w:val="OtherTableBody"/>
            </w:pPr>
            <w:r>
              <w:t>N</w:t>
            </w:r>
          </w:p>
        </w:tc>
        <w:tc>
          <w:tcPr>
            <w:tcW w:w="3544" w:type="dxa"/>
          </w:tcPr>
          <w:p w14:paraId="59D3EF7A" w14:textId="77777777" w:rsidR="00940027" w:rsidRDefault="00940027">
            <w:pPr>
              <w:pStyle w:val="OtherTableBody"/>
            </w:pPr>
            <w:r>
              <w:t>Pharmaceutical substance is NOT in the formulary</w:t>
            </w:r>
          </w:p>
        </w:tc>
      </w:tr>
      <w:tr w:rsidR="00940027" w14:paraId="18A219D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5BAD25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B24772C" w14:textId="77777777" w:rsidR="00940027" w:rsidRDefault="00940027">
            <w:pPr>
              <w:pStyle w:val="OtherTableBody"/>
            </w:pPr>
            <w:r>
              <w:t>0478</w:t>
            </w:r>
          </w:p>
        </w:tc>
        <w:tc>
          <w:tcPr>
            <w:tcW w:w="2693" w:type="dxa"/>
          </w:tcPr>
          <w:p w14:paraId="50FCC0D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B7E69CC" w14:textId="77777777" w:rsidR="00940027" w:rsidRDefault="00940027">
            <w:pPr>
              <w:pStyle w:val="OtherTableBody"/>
            </w:pPr>
            <w:r>
              <w:t>R</w:t>
            </w:r>
          </w:p>
        </w:tc>
        <w:tc>
          <w:tcPr>
            <w:tcW w:w="3544" w:type="dxa"/>
          </w:tcPr>
          <w:p w14:paraId="0BAD765A" w14:textId="77777777" w:rsidR="00940027" w:rsidRDefault="00940027">
            <w:pPr>
              <w:pStyle w:val="OtherTableBody"/>
            </w:pPr>
            <w:r>
              <w:t>Pharmaceutical substance is in the formulary, but restrictions apply</w:t>
            </w:r>
          </w:p>
        </w:tc>
      </w:tr>
      <w:tr w:rsidR="00940027" w14:paraId="2CAB42C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DC6EB7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344B05D" w14:textId="77777777" w:rsidR="00940027" w:rsidRDefault="00940027">
            <w:pPr>
              <w:pStyle w:val="OtherTableBody"/>
            </w:pPr>
            <w:r>
              <w:t>0478</w:t>
            </w:r>
          </w:p>
        </w:tc>
        <w:tc>
          <w:tcPr>
            <w:tcW w:w="2693" w:type="dxa"/>
          </w:tcPr>
          <w:p w14:paraId="2D2EC21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5D8D22E" w14:textId="77777777" w:rsidR="00940027" w:rsidRDefault="00940027">
            <w:pPr>
              <w:pStyle w:val="OtherTableBody"/>
            </w:pPr>
            <w:r>
              <w:t>Y</w:t>
            </w:r>
          </w:p>
        </w:tc>
        <w:tc>
          <w:tcPr>
            <w:tcW w:w="3544" w:type="dxa"/>
          </w:tcPr>
          <w:p w14:paraId="1A042925" w14:textId="77777777" w:rsidR="00940027" w:rsidRDefault="00940027">
            <w:pPr>
              <w:pStyle w:val="OtherTableBody"/>
            </w:pPr>
            <w:r>
              <w:t>Pharmaceutical substance is in the formulary</w:t>
            </w:r>
          </w:p>
        </w:tc>
      </w:tr>
      <w:tr w:rsidR="00940027" w14:paraId="1834B9D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12E0AC3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1E5FAA57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57169ABB" w14:textId="77777777" w:rsidR="00940027" w:rsidRDefault="00940027">
            <w:pPr>
              <w:pStyle w:val="OtherTableBody"/>
            </w:pPr>
            <w:r>
              <w:t>Pharmacy Order Types</w:t>
            </w:r>
          </w:p>
        </w:tc>
        <w:tc>
          <w:tcPr>
            <w:tcW w:w="1701" w:type="dxa"/>
          </w:tcPr>
          <w:p w14:paraId="193ACA95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7F7A7703" w14:textId="77777777" w:rsidR="00940027" w:rsidRDefault="00940027">
            <w:pPr>
              <w:pStyle w:val="OtherTableBody"/>
            </w:pPr>
          </w:p>
        </w:tc>
      </w:tr>
      <w:tr w:rsidR="00940027" w14:paraId="7A6DD84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9C9F11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33257C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0480</w:t>
            </w:r>
          </w:p>
        </w:tc>
        <w:tc>
          <w:tcPr>
            <w:tcW w:w="2693" w:type="dxa"/>
          </w:tcPr>
          <w:p w14:paraId="0D5EE42F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C64A5F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M</w:t>
            </w:r>
          </w:p>
        </w:tc>
        <w:tc>
          <w:tcPr>
            <w:tcW w:w="3544" w:type="dxa"/>
          </w:tcPr>
          <w:p w14:paraId="0C3F7B6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Medication</w:t>
            </w:r>
          </w:p>
        </w:tc>
      </w:tr>
      <w:tr w:rsidR="00940027" w14:paraId="47943C1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30E64D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A40937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0480</w:t>
            </w:r>
          </w:p>
        </w:tc>
        <w:tc>
          <w:tcPr>
            <w:tcW w:w="2693" w:type="dxa"/>
          </w:tcPr>
          <w:p w14:paraId="5A65BE2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C3DB9E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</w:t>
            </w:r>
          </w:p>
        </w:tc>
        <w:tc>
          <w:tcPr>
            <w:tcW w:w="3544" w:type="dxa"/>
          </w:tcPr>
          <w:p w14:paraId="3711F942" w14:textId="77777777" w:rsidR="00940027" w:rsidRDefault="00940027">
            <w:pPr>
              <w:pStyle w:val="OtherTableBody"/>
            </w:pPr>
            <w:r>
              <w:t>Other solution as medication orders</w:t>
            </w:r>
          </w:p>
        </w:tc>
      </w:tr>
      <w:tr w:rsidR="00940027" w14:paraId="2337E1C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CD2BD9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BBF0A6A" w14:textId="77777777" w:rsidR="00940027" w:rsidRDefault="00940027">
            <w:pPr>
              <w:pStyle w:val="OtherTableBody"/>
            </w:pPr>
            <w:r>
              <w:t>0480</w:t>
            </w:r>
          </w:p>
        </w:tc>
        <w:tc>
          <w:tcPr>
            <w:tcW w:w="2693" w:type="dxa"/>
          </w:tcPr>
          <w:p w14:paraId="4AFF5AD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14C3415" w14:textId="77777777" w:rsidR="00940027" w:rsidRDefault="00940027">
            <w:pPr>
              <w:pStyle w:val="OtherTableBody"/>
            </w:pPr>
            <w:r>
              <w:t>S</w:t>
            </w:r>
          </w:p>
        </w:tc>
        <w:tc>
          <w:tcPr>
            <w:tcW w:w="3544" w:type="dxa"/>
          </w:tcPr>
          <w:p w14:paraId="2376E4E5" w14:textId="77777777" w:rsidR="00940027" w:rsidRDefault="00940027">
            <w:pPr>
              <w:pStyle w:val="OtherTableBody"/>
            </w:pPr>
            <w:r>
              <w:t>IV Large Volume Solutions</w:t>
            </w:r>
          </w:p>
        </w:tc>
      </w:tr>
      <w:tr w:rsidR="00940027" w14:paraId="790CB3C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1DE9A04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43C760CC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52D947AD" w14:textId="77777777" w:rsidR="00940027" w:rsidRDefault="00940027">
            <w:pPr>
              <w:pStyle w:val="OtherTableBody"/>
            </w:pPr>
            <w:r>
              <w:t>Order Type</w:t>
            </w:r>
          </w:p>
        </w:tc>
        <w:tc>
          <w:tcPr>
            <w:tcW w:w="1701" w:type="dxa"/>
          </w:tcPr>
          <w:p w14:paraId="749FA251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2B2301E7" w14:textId="77777777" w:rsidR="00940027" w:rsidRDefault="00940027">
            <w:pPr>
              <w:pStyle w:val="OtherTableBody"/>
            </w:pPr>
          </w:p>
        </w:tc>
      </w:tr>
      <w:tr w:rsidR="00940027" w14:paraId="109F412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75A210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7B2D373" w14:textId="77777777" w:rsidR="00940027" w:rsidRDefault="00940027">
            <w:pPr>
              <w:pStyle w:val="OtherTableBody"/>
            </w:pPr>
            <w:r>
              <w:t>0482</w:t>
            </w:r>
          </w:p>
        </w:tc>
        <w:tc>
          <w:tcPr>
            <w:tcW w:w="2693" w:type="dxa"/>
          </w:tcPr>
          <w:p w14:paraId="0266D9F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EC59860" w14:textId="77777777" w:rsidR="00940027" w:rsidRDefault="00940027">
            <w:pPr>
              <w:pStyle w:val="OtherTableBody"/>
            </w:pPr>
            <w:r>
              <w:t>I</w:t>
            </w:r>
          </w:p>
        </w:tc>
        <w:tc>
          <w:tcPr>
            <w:tcW w:w="3544" w:type="dxa"/>
          </w:tcPr>
          <w:p w14:paraId="3D737012" w14:textId="77777777" w:rsidR="00940027" w:rsidRDefault="00940027">
            <w:pPr>
              <w:pStyle w:val="OtherTableBody"/>
            </w:pPr>
            <w:r>
              <w:t>Inpatient Order</w:t>
            </w:r>
          </w:p>
        </w:tc>
      </w:tr>
      <w:tr w:rsidR="00940027" w14:paraId="1C03C79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8941EA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5680B09" w14:textId="77777777" w:rsidR="00940027" w:rsidRDefault="00940027">
            <w:pPr>
              <w:pStyle w:val="OtherTableBody"/>
            </w:pPr>
            <w:r>
              <w:t>0482</w:t>
            </w:r>
          </w:p>
        </w:tc>
        <w:tc>
          <w:tcPr>
            <w:tcW w:w="2693" w:type="dxa"/>
          </w:tcPr>
          <w:p w14:paraId="337C3E7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0757881" w14:textId="77777777" w:rsidR="00940027" w:rsidRDefault="00940027">
            <w:pPr>
              <w:pStyle w:val="OtherTableBody"/>
            </w:pPr>
            <w:r>
              <w:t>O</w:t>
            </w:r>
          </w:p>
        </w:tc>
        <w:tc>
          <w:tcPr>
            <w:tcW w:w="3544" w:type="dxa"/>
          </w:tcPr>
          <w:p w14:paraId="759CD0D1" w14:textId="77777777" w:rsidR="00940027" w:rsidRDefault="00940027">
            <w:pPr>
              <w:pStyle w:val="OtherTableBody"/>
            </w:pPr>
            <w:r>
              <w:t>Outpatient Order</w:t>
            </w:r>
          </w:p>
        </w:tc>
      </w:tr>
      <w:tr w:rsidR="00940027" w14:paraId="6CC879B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80D4B84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1116E85D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36DCF05B" w14:textId="77777777" w:rsidR="00940027" w:rsidRDefault="00940027">
            <w:pPr>
              <w:pStyle w:val="OtherTableBody"/>
            </w:pPr>
            <w:r>
              <w:t>Authorization Mode</w:t>
            </w:r>
          </w:p>
        </w:tc>
        <w:tc>
          <w:tcPr>
            <w:tcW w:w="1701" w:type="dxa"/>
          </w:tcPr>
          <w:p w14:paraId="54FDB237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23AADC0C" w14:textId="77777777" w:rsidR="00940027" w:rsidRDefault="00940027">
            <w:pPr>
              <w:pStyle w:val="OtherTableBody"/>
            </w:pPr>
          </w:p>
        </w:tc>
      </w:tr>
      <w:tr w:rsidR="00940027" w14:paraId="29D1241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1F18A7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A5ABBC0" w14:textId="77777777" w:rsidR="00940027" w:rsidRDefault="00940027">
            <w:pPr>
              <w:pStyle w:val="OtherTableBody"/>
            </w:pPr>
            <w:r>
              <w:t>0483</w:t>
            </w:r>
          </w:p>
        </w:tc>
        <w:tc>
          <w:tcPr>
            <w:tcW w:w="2693" w:type="dxa"/>
          </w:tcPr>
          <w:p w14:paraId="55E15C2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1997F90" w14:textId="77777777" w:rsidR="00940027" w:rsidRDefault="00940027">
            <w:pPr>
              <w:pStyle w:val="OtherTableBody"/>
            </w:pPr>
            <w:r>
              <w:t>EL</w:t>
            </w:r>
          </w:p>
        </w:tc>
        <w:tc>
          <w:tcPr>
            <w:tcW w:w="3544" w:type="dxa"/>
          </w:tcPr>
          <w:p w14:paraId="38BF9C04" w14:textId="77777777" w:rsidR="00940027" w:rsidRDefault="00940027">
            <w:pPr>
              <w:pStyle w:val="OtherTableBody"/>
            </w:pPr>
            <w:r>
              <w:t>Electronic</w:t>
            </w:r>
          </w:p>
        </w:tc>
      </w:tr>
      <w:tr w:rsidR="00940027" w14:paraId="75D3107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76249A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0AFF6C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0483</w:t>
            </w:r>
          </w:p>
        </w:tc>
        <w:tc>
          <w:tcPr>
            <w:tcW w:w="2693" w:type="dxa"/>
          </w:tcPr>
          <w:p w14:paraId="299A7D0B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6BBDF8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EM</w:t>
            </w:r>
          </w:p>
        </w:tc>
        <w:tc>
          <w:tcPr>
            <w:tcW w:w="3544" w:type="dxa"/>
          </w:tcPr>
          <w:p w14:paraId="107BBB7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E-mail</w:t>
            </w:r>
          </w:p>
        </w:tc>
      </w:tr>
      <w:tr w:rsidR="00940027" w14:paraId="6613741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D2B1EA3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A432DA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0483</w:t>
            </w:r>
          </w:p>
        </w:tc>
        <w:tc>
          <w:tcPr>
            <w:tcW w:w="2693" w:type="dxa"/>
          </w:tcPr>
          <w:p w14:paraId="3E3B42B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027B91F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FX</w:t>
            </w:r>
          </w:p>
        </w:tc>
        <w:tc>
          <w:tcPr>
            <w:tcW w:w="3544" w:type="dxa"/>
          </w:tcPr>
          <w:p w14:paraId="599C8E7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Fax</w:t>
            </w:r>
          </w:p>
        </w:tc>
      </w:tr>
      <w:tr w:rsidR="00940027" w14:paraId="548213E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359213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5D5C482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0483</w:t>
            </w:r>
          </w:p>
        </w:tc>
        <w:tc>
          <w:tcPr>
            <w:tcW w:w="2693" w:type="dxa"/>
          </w:tcPr>
          <w:p w14:paraId="3848956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539746D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IP</w:t>
            </w:r>
          </w:p>
        </w:tc>
        <w:tc>
          <w:tcPr>
            <w:tcW w:w="3544" w:type="dxa"/>
          </w:tcPr>
          <w:p w14:paraId="6D864E9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In Person</w:t>
            </w:r>
          </w:p>
        </w:tc>
      </w:tr>
      <w:tr w:rsidR="00940027" w14:paraId="6E40542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D427A5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1A5BDA8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0483</w:t>
            </w:r>
          </w:p>
        </w:tc>
        <w:tc>
          <w:tcPr>
            <w:tcW w:w="2693" w:type="dxa"/>
          </w:tcPr>
          <w:p w14:paraId="50DC64F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219F00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MA</w:t>
            </w:r>
          </w:p>
        </w:tc>
        <w:tc>
          <w:tcPr>
            <w:tcW w:w="3544" w:type="dxa"/>
          </w:tcPr>
          <w:p w14:paraId="281950DF" w14:textId="77777777" w:rsidR="00940027" w:rsidRDefault="00940027">
            <w:pPr>
              <w:pStyle w:val="OtherTableBody"/>
            </w:pPr>
            <w:r>
              <w:t>Mail</w:t>
            </w:r>
          </w:p>
        </w:tc>
      </w:tr>
      <w:tr w:rsidR="00940027" w14:paraId="3534878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4EA220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528651A" w14:textId="77777777" w:rsidR="00940027" w:rsidRDefault="00940027">
            <w:pPr>
              <w:pStyle w:val="OtherTableBody"/>
            </w:pPr>
            <w:r>
              <w:t>0483</w:t>
            </w:r>
          </w:p>
        </w:tc>
        <w:tc>
          <w:tcPr>
            <w:tcW w:w="2693" w:type="dxa"/>
          </w:tcPr>
          <w:p w14:paraId="49BB41E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FDC223F" w14:textId="77777777" w:rsidR="00940027" w:rsidRDefault="00940027">
            <w:pPr>
              <w:pStyle w:val="OtherTableBody"/>
            </w:pPr>
            <w:r>
              <w:t>PA</w:t>
            </w:r>
          </w:p>
        </w:tc>
        <w:tc>
          <w:tcPr>
            <w:tcW w:w="3544" w:type="dxa"/>
          </w:tcPr>
          <w:p w14:paraId="2B1A90DF" w14:textId="77777777" w:rsidR="00940027" w:rsidRDefault="00940027">
            <w:pPr>
              <w:pStyle w:val="OtherTableBody"/>
            </w:pPr>
            <w:r>
              <w:t>Paper</w:t>
            </w:r>
          </w:p>
        </w:tc>
      </w:tr>
      <w:tr w:rsidR="00940027" w14:paraId="0FBB160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B3F97E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1B2BD81" w14:textId="77777777" w:rsidR="00940027" w:rsidRDefault="00940027">
            <w:pPr>
              <w:pStyle w:val="OtherTableBody"/>
            </w:pPr>
            <w:r>
              <w:t>0483</w:t>
            </w:r>
          </w:p>
        </w:tc>
        <w:tc>
          <w:tcPr>
            <w:tcW w:w="2693" w:type="dxa"/>
          </w:tcPr>
          <w:p w14:paraId="111CAFC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48FCAFF" w14:textId="77777777" w:rsidR="00940027" w:rsidRDefault="00940027">
            <w:pPr>
              <w:pStyle w:val="OtherTableBody"/>
            </w:pPr>
            <w:r>
              <w:t>PH</w:t>
            </w:r>
          </w:p>
        </w:tc>
        <w:tc>
          <w:tcPr>
            <w:tcW w:w="3544" w:type="dxa"/>
          </w:tcPr>
          <w:p w14:paraId="6B6B557A" w14:textId="77777777" w:rsidR="00940027" w:rsidRDefault="00940027">
            <w:pPr>
              <w:pStyle w:val="OtherTableBody"/>
            </w:pPr>
            <w:r>
              <w:t>Phone</w:t>
            </w:r>
          </w:p>
        </w:tc>
      </w:tr>
      <w:tr w:rsidR="00940027" w14:paraId="57115AD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7496D0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6E96961" w14:textId="77777777" w:rsidR="00940027" w:rsidRDefault="00940027">
            <w:pPr>
              <w:pStyle w:val="OtherTableBody"/>
            </w:pPr>
            <w:r>
              <w:t>0483</w:t>
            </w:r>
          </w:p>
        </w:tc>
        <w:tc>
          <w:tcPr>
            <w:tcW w:w="2693" w:type="dxa"/>
          </w:tcPr>
          <w:p w14:paraId="737CB06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187B370" w14:textId="77777777" w:rsidR="00940027" w:rsidRDefault="00940027">
            <w:pPr>
              <w:pStyle w:val="OtherTableBody"/>
            </w:pPr>
            <w:r>
              <w:t>RE</w:t>
            </w:r>
          </w:p>
        </w:tc>
        <w:tc>
          <w:tcPr>
            <w:tcW w:w="3544" w:type="dxa"/>
          </w:tcPr>
          <w:p w14:paraId="1DFB91B4" w14:textId="77777777" w:rsidR="00940027" w:rsidRDefault="00940027">
            <w:pPr>
              <w:pStyle w:val="OtherTableBody"/>
            </w:pPr>
            <w:r>
              <w:t>Reflexive (Automated system)</w:t>
            </w:r>
          </w:p>
        </w:tc>
      </w:tr>
      <w:tr w:rsidR="00940027" w14:paraId="0C335AD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FD6C9A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E0262C1" w14:textId="77777777" w:rsidR="00940027" w:rsidRDefault="00940027">
            <w:pPr>
              <w:pStyle w:val="OtherTableBody"/>
            </w:pPr>
            <w:r>
              <w:t>0483</w:t>
            </w:r>
          </w:p>
        </w:tc>
        <w:tc>
          <w:tcPr>
            <w:tcW w:w="2693" w:type="dxa"/>
          </w:tcPr>
          <w:p w14:paraId="3C937F9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191EED1" w14:textId="77777777" w:rsidR="00940027" w:rsidRDefault="00940027">
            <w:pPr>
              <w:pStyle w:val="OtherTableBody"/>
            </w:pPr>
            <w:r>
              <w:t>VC</w:t>
            </w:r>
          </w:p>
        </w:tc>
        <w:tc>
          <w:tcPr>
            <w:tcW w:w="3544" w:type="dxa"/>
          </w:tcPr>
          <w:p w14:paraId="5683752E" w14:textId="77777777" w:rsidR="00940027" w:rsidRDefault="00940027">
            <w:pPr>
              <w:pStyle w:val="OtherTableBody"/>
            </w:pPr>
            <w:r>
              <w:t>Video-conference</w:t>
            </w:r>
          </w:p>
        </w:tc>
      </w:tr>
      <w:tr w:rsidR="00940027" w14:paraId="275701E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930324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905E7FF" w14:textId="77777777" w:rsidR="00940027" w:rsidRDefault="00940027">
            <w:pPr>
              <w:pStyle w:val="OtherTableBody"/>
            </w:pPr>
            <w:r>
              <w:t>0483</w:t>
            </w:r>
          </w:p>
        </w:tc>
        <w:tc>
          <w:tcPr>
            <w:tcW w:w="2693" w:type="dxa"/>
          </w:tcPr>
          <w:p w14:paraId="32A1F46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A2B1527" w14:textId="77777777" w:rsidR="00940027" w:rsidRDefault="00940027">
            <w:pPr>
              <w:pStyle w:val="OtherTableBody"/>
            </w:pPr>
            <w:r>
              <w:t>VO</w:t>
            </w:r>
          </w:p>
        </w:tc>
        <w:tc>
          <w:tcPr>
            <w:tcW w:w="3544" w:type="dxa"/>
          </w:tcPr>
          <w:p w14:paraId="31D72FF1" w14:textId="77777777" w:rsidR="00940027" w:rsidRDefault="00940027">
            <w:pPr>
              <w:pStyle w:val="OtherTableBody"/>
            </w:pPr>
            <w:r>
              <w:t>Voice</w:t>
            </w:r>
          </w:p>
        </w:tc>
      </w:tr>
      <w:tr w:rsidR="00940027" w14:paraId="7D8F7A8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FF19E9D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035ECBC0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66BB28A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Dispense Type</w:t>
            </w:r>
          </w:p>
        </w:tc>
        <w:tc>
          <w:tcPr>
            <w:tcW w:w="1701" w:type="dxa"/>
          </w:tcPr>
          <w:p w14:paraId="3512F5A5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3544" w:type="dxa"/>
          </w:tcPr>
          <w:p w14:paraId="33667B28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</w:tr>
      <w:tr w:rsidR="00940027" w14:paraId="64F3ED7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45D8F4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144F3E3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0484</w:t>
            </w:r>
          </w:p>
        </w:tc>
        <w:tc>
          <w:tcPr>
            <w:tcW w:w="2693" w:type="dxa"/>
          </w:tcPr>
          <w:p w14:paraId="3F1365A7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662F9A0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B</w:t>
            </w:r>
          </w:p>
        </w:tc>
        <w:tc>
          <w:tcPr>
            <w:tcW w:w="3544" w:type="dxa"/>
          </w:tcPr>
          <w:p w14:paraId="4B35AB28" w14:textId="77777777" w:rsidR="00940027" w:rsidRDefault="00940027">
            <w:pPr>
              <w:pStyle w:val="OtherTableBody"/>
            </w:pPr>
            <w:r>
              <w:t>Trial Quantity Balance</w:t>
            </w:r>
          </w:p>
        </w:tc>
      </w:tr>
      <w:tr w:rsidR="00940027" w14:paraId="05979C5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CEA5A4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5954FE5" w14:textId="77777777" w:rsidR="00940027" w:rsidRDefault="00940027">
            <w:pPr>
              <w:pStyle w:val="OtherTableBody"/>
            </w:pPr>
            <w:r>
              <w:t>0484</w:t>
            </w:r>
          </w:p>
        </w:tc>
        <w:tc>
          <w:tcPr>
            <w:tcW w:w="2693" w:type="dxa"/>
          </w:tcPr>
          <w:p w14:paraId="0C26EDC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C7C4F6B" w14:textId="77777777" w:rsidR="00940027" w:rsidRDefault="00940027">
            <w:pPr>
              <w:pStyle w:val="OtherTableBody"/>
            </w:pPr>
            <w:r>
              <w:t>C</w:t>
            </w:r>
          </w:p>
        </w:tc>
        <w:tc>
          <w:tcPr>
            <w:tcW w:w="3544" w:type="dxa"/>
          </w:tcPr>
          <w:p w14:paraId="57FFA631" w14:textId="77777777" w:rsidR="00940027" w:rsidRDefault="00940027">
            <w:pPr>
              <w:pStyle w:val="OtherTableBody"/>
            </w:pPr>
            <w:r>
              <w:t>Compassionate Fill</w:t>
            </w:r>
          </w:p>
        </w:tc>
      </w:tr>
      <w:tr w:rsidR="00940027" w14:paraId="61D9A44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45576B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DB844C3" w14:textId="77777777" w:rsidR="00940027" w:rsidRDefault="00940027">
            <w:pPr>
              <w:pStyle w:val="OtherTableBody"/>
            </w:pPr>
            <w:r>
              <w:t>0484</w:t>
            </w:r>
          </w:p>
        </w:tc>
        <w:tc>
          <w:tcPr>
            <w:tcW w:w="2693" w:type="dxa"/>
          </w:tcPr>
          <w:p w14:paraId="2132D77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680B5FD" w14:textId="77777777" w:rsidR="00940027" w:rsidRDefault="00940027">
            <w:pPr>
              <w:pStyle w:val="OtherTableBody"/>
            </w:pPr>
            <w:r>
              <w:t>N</w:t>
            </w:r>
          </w:p>
        </w:tc>
        <w:tc>
          <w:tcPr>
            <w:tcW w:w="3544" w:type="dxa"/>
          </w:tcPr>
          <w:p w14:paraId="02D288E0" w14:textId="77777777" w:rsidR="00940027" w:rsidRDefault="00940027">
            <w:pPr>
              <w:pStyle w:val="OtherTableBody"/>
            </w:pPr>
            <w:r>
              <w:t>New/Renew - Full Fill</w:t>
            </w:r>
          </w:p>
        </w:tc>
      </w:tr>
      <w:tr w:rsidR="00940027" w14:paraId="344BC88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581479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BA52581" w14:textId="77777777" w:rsidR="00940027" w:rsidRDefault="00940027">
            <w:pPr>
              <w:pStyle w:val="OtherTableBody"/>
            </w:pPr>
            <w:r>
              <w:t>0484</w:t>
            </w:r>
          </w:p>
        </w:tc>
        <w:tc>
          <w:tcPr>
            <w:tcW w:w="2693" w:type="dxa"/>
          </w:tcPr>
          <w:p w14:paraId="099CAD3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AACF6DC" w14:textId="77777777" w:rsidR="00940027" w:rsidRDefault="00940027">
            <w:pPr>
              <w:pStyle w:val="OtherTableBody"/>
            </w:pPr>
            <w:r>
              <w:t>P</w:t>
            </w:r>
          </w:p>
        </w:tc>
        <w:tc>
          <w:tcPr>
            <w:tcW w:w="3544" w:type="dxa"/>
          </w:tcPr>
          <w:p w14:paraId="38872965" w14:textId="77777777" w:rsidR="00940027" w:rsidRDefault="00940027">
            <w:pPr>
              <w:pStyle w:val="OtherTableBody"/>
            </w:pPr>
            <w:r>
              <w:t>New/Renew - Part Fill</w:t>
            </w:r>
          </w:p>
        </w:tc>
      </w:tr>
      <w:tr w:rsidR="00940027" w14:paraId="419CAEB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A57DB4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783E12C" w14:textId="77777777" w:rsidR="00940027" w:rsidRDefault="00940027">
            <w:pPr>
              <w:pStyle w:val="OtherTableBody"/>
            </w:pPr>
            <w:r>
              <w:t>0484</w:t>
            </w:r>
          </w:p>
        </w:tc>
        <w:tc>
          <w:tcPr>
            <w:tcW w:w="2693" w:type="dxa"/>
          </w:tcPr>
          <w:p w14:paraId="19623F8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92C29A2" w14:textId="77777777" w:rsidR="00940027" w:rsidRDefault="00940027">
            <w:pPr>
              <w:pStyle w:val="OtherTableBody"/>
            </w:pPr>
            <w:r>
              <w:t>Q</w:t>
            </w:r>
          </w:p>
        </w:tc>
        <w:tc>
          <w:tcPr>
            <w:tcW w:w="3544" w:type="dxa"/>
          </w:tcPr>
          <w:p w14:paraId="5E4614E6" w14:textId="77777777" w:rsidR="00940027" w:rsidRDefault="00940027">
            <w:pPr>
              <w:pStyle w:val="OtherTableBody"/>
            </w:pPr>
            <w:r>
              <w:t>Refill - Part Fill</w:t>
            </w:r>
          </w:p>
        </w:tc>
      </w:tr>
      <w:tr w:rsidR="00940027" w14:paraId="44EB371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2E7A9A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C643937" w14:textId="77777777" w:rsidR="00940027" w:rsidRDefault="00940027">
            <w:pPr>
              <w:pStyle w:val="OtherTableBody"/>
            </w:pPr>
            <w:r>
              <w:t>0484</w:t>
            </w:r>
          </w:p>
        </w:tc>
        <w:tc>
          <w:tcPr>
            <w:tcW w:w="2693" w:type="dxa"/>
          </w:tcPr>
          <w:p w14:paraId="2BF3F31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8C24406" w14:textId="77777777" w:rsidR="00940027" w:rsidRDefault="00940027">
            <w:pPr>
              <w:pStyle w:val="OtherTableBody"/>
            </w:pPr>
            <w:r>
              <w:t>R</w:t>
            </w:r>
          </w:p>
        </w:tc>
        <w:tc>
          <w:tcPr>
            <w:tcW w:w="3544" w:type="dxa"/>
          </w:tcPr>
          <w:p w14:paraId="5FB885A0" w14:textId="77777777" w:rsidR="00940027" w:rsidRDefault="00940027">
            <w:pPr>
              <w:pStyle w:val="OtherTableBody"/>
            </w:pPr>
            <w:r>
              <w:t>Refill - Full Fill</w:t>
            </w:r>
          </w:p>
        </w:tc>
      </w:tr>
      <w:tr w:rsidR="00940027" w14:paraId="56C2F9B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EAD8A1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2980759" w14:textId="77777777" w:rsidR="00940027" w:rsidRDefault="00940027">
            <w:pPr>
              <w:pStyle w:val="OtherTableBody"/>
            </w:pPr>
            <w:r>
              <w:t>0484</w:t>
            </w:r>
          </w:p>
        </w:tc>
        <w:tc>
          <w:tcPr>
            <w:tcW w:w="2693" w:type="dxa"/>
          </w:tcPr>
          <w:p w14:paraId="0D5EBD7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69874A7" w14:textId="77777777" w:rsidR="00940027" w:rsidRDefault="00940027">
            <w:pPr>
              <w:pStyle w:val="OtherTableBody"/>
            </w:pPr>
            <w:r>
              <w:t>S</w:t>
            </w:r>
          </w:p>
        </w:tc>
        <w:tc>
          <w:tcPr>
            <w:tcW w:w="3544" w:type="dxa"/>
          </w:tcPr>
          <w:p w14:paraId="21BFD109" w14:textId="77777777" w:rsidR="00940027" w:rsidRDefault="00940027">
            <w:pPr>
              <w:pStyle w:val="OtherTableBody"/>
            </w:pPr>
            <w:r>
              <w:t>Manufacturer Sample</w:t>
            </w:r>
          </w:p>
        </w:tc>
      </w:tr>
      <w:tr w:rsidR="00940027" w14:paraId="04039BE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0F3E61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7CDA6D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0484</w:t>
            </w:r>
          </w:p>
        </w:tc>
        <w:tc>
          <w:tcPr>
            <w:tcW w:w="2693" w:type="dxa"/>
          </w:tcPr>
          <w:p w14:paraId="27865455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675E0CA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</w:t>
            </w:r>
          </w:p>
        </w:tc>
        <w:tc>
          <w:tcPr>
            <w:tcW w:w="3544" w:type="dxa"/>
          </w:tcPr>
          <w:p w14:paraId="1E176ED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Trial Quantity</w:t>
            </w:r>
          </w:p>
        </w:tc>
      </w:tr>
      <w:tr w:rsidR="00940027" w14:paraId="6110E3E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9809B1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75C9FD8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0484</w:t>
            </w:r>
          </w:p>
        </w:tc>
        <w:tc>
          <w:tcPr>
            <w:tcW w:w="2693" w:type="dxa"/>
          </w:tcPr>
          <w:p w14:paraId="6110AEF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5814075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Z</w:t>
            </w:r>
          </w:p>
        </w:tc>
        <w:tc>
          <w:tcPr>
            <w:tcW w:w="3544" w:type="dxa"/>
          </w:tcPr>
          <w:p w14:paraId="1369E8B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Non-Prescription Fill</w:t>
            </w:r>
          </w:p>
        </w:tc>
      </w:tr>
      <w:tr w:rsidR="00940027" w14:paraId="6473AF0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005178C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3E6539E4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4C6AA61C" w14:textId="77777777" w:rsidR="00940027" w:rsidRDefault="00940027">
            <w:pPr>
              <w:pStyle w:val="OtherTableBody"/>
            </w:pPr>
            <w:r>
              <w:t>Extended Priority Codes</w:t>
            </w:r>
          </w:p>
        </w:tc>
        <w:tc>
          <w:tcPr>
            <w:tcW w:w="1701" w:type="dxa"/>
          </w:tcPr>
          <w:p w14:paraId="3273688C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107E9DAD" w14:textId="77777777" w:rsidR="00940027" w:rsidRDefault="00940027">
            <w:pPr>
              <w:pStyle w:val="OtherTableBody"/>
            </w:pPr>
          </w:p>
        </w:tc>
      </w:tr>
      <w:tr w:rsidR="00940027" w14:paraId="1AFA0D1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50E1CF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97B35B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0485</w:t>
            </w:r>
          </w:p>
        </w:tc>
        <w:tc>
          <w:tcPr>
            <w:tcW w:w="2693" w:type="dxa"/>
          </w:tcPr>
          <w:p w14:paraId="16C931A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F81E08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</w:t>
            </w:r>
          </w:p>
        </w:tc>
        <w:tc>
          <w:tcPr>
            <w:tcW w:w="3544" w:type="dxa"/>
          </w:tcPr>
          <w:p w14:paraId="748E87B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ASAP</w:t>
            </w:r>
          </w:p>
        </w:tc>
      </w:tr>
      <w:tr w:rsidR="00940027" w14:paraId="195FDF3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5D50473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5818622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0485</w:t>
            </w:r>
          </w:p>
        </w:tc>
        <w:tc>
          <w:tcPr>
            <w:tcW w:w="2693" w:type="dxa"/>
          </w:tcPr>
          <w:p w14:paraId="3A79683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5EA0438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</w:t>
            </w:r>
          </w:p>
        </w:tc>
        <w:tc>
          <w:tcPr>
            <w:tcW w:w="3544" w:type="dxa"/>
          </w:tcPr>
          <w:p w14:paraId="454C40D4" w14:textId="77777777" w:rsidR="00940027" w:rsidRDefault="00940027">
            <w:pPr>
              <w:pStyle w:val="OtherTableBody"/>
            </w:pPr>
            <w:r>
              <w:t>Callback</w:t>
            </w:r>
          </w:p>
        </w:tc>
      </w:tr>
      <w:tr w:rsidR="00940027" w14:paraId="3E707C6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E03A89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D674747" w14:textId="77777777" w:rsidR="00940027" w:rsidRDefault="00940027">
            <w:pPr>
              <w:pStyle w:val="OtherTableBody"/>
            </w:pPr>
            <w:r>
              <w:t>0485</w:t>
            </w:r>
          </w:p>
        </w:tc>
        <w:tc>
          <w:tcPr>
            <w:tcW w:w="2693" w:type="dxa"/>
          </w:tcPr>
          <w:p w14:paraId="3E263EE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C479156" w14:textId="77777777" w:rsidR="00940027" w:rsidRDefault="00940027">
            <w:pPr>
              <w:pStyle w:val="OtherTableBody"/>
            </w:pPr>
            <w:r>
              <w:t>P</w:t>
            </w:r>
          </w:p>
        </w:tc>
        <w:tc>
          <w:tcPr>
            <w:tcW w:w="3544" w:type="dxa"/>
          </w:tcPr>
          <w:p w14:paraId="409F6849" w14:textId="77777777" w:rsidR="00940027" w:rsidRDefault="00940027">
            <w:pPr>
              <w:pStyle w:val="OtherTableBody"/>
            </w:pPr>
            <w:r>
              <w:t>Preop</w:t>
            </w:r>
          </w:p>
        </w:tc>
      </w:tr>
      <w:tr w:rsidR="00940027" w14:paraId="36C825F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C616AF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0523125" w14:textId="77777777" w:rsidR="00940027" w:rsidRDefault="00940027">
            <w:pPr>
              <w:pStyle w:val="OtherTableBody"/>
            </w:pPr>
            <w:r>
              <w:t>0485</w:t>
            </w:r>
          </w:p>
        </w:tc>
        <w:tc>
          <w:tcPr>
            <w:tcW w:w="2693" w:type="dxa"/>
          </w:tcPr>
          <w:p w14:paraId="2C342BF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88850B0" w14:textId="77777777" w:rsidR="00940027" w:rsidRDefault="00940027">
            <w:pPr>
              <w:pStyle w:val="OtherTableBody"/>
            </w:pPr>
            <w:r>
              <w:t>PRN</w:t>
            </w:r>
          </w:p>
        </w:tc>
        <w:tc>
          <w:tcPr>
            <w:tcW w:w="3544" w:type="dxa"/>
          </w:tcPr>
          <w:p w14:paraId="508C7097" w14:textId="77777777" w:rsidR="00940027" w:rsidRDefault="00940027">
            <w:pPr>
              <w:pStyle w:val="OtherTableBody"/>
            </w:pPr>
            <w:r>
              <w:t>As needed</w:t>
            </w:r>
          </w:p>
        </w:tc>
      </w:tr>
      <w:tr w:rsidR="00940027" w14:paraId="646EA0E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765A87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1FD6D85" w14:textId="77777777" w:rsidR="00940027" w:rsidRDefault="00940027">
            <w:pPr>
              <w:pStyle w:val="OtherTableBody"/>
            </w:pPr>
            <w:r>
              <w:t>0485</w:t>
            </w:r>
          </w:p>
        </w:tc>
        <w:tc>
          <w:tcPr>
            <w:tcW w:w="2693" w:type="dxa"/>
          </w:tcPr>
          <w:p w14:paraId="025F644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097C7C6" w14:textId="77777777" w:rsidR="00940027" w:rsidRDefault="00940027">
            <w:pPr>
              <w:pStyle w:val="OtherTableBody"/>
            </w:pPr>
            <w:r>
              <w:t>R</w:t>
            </w:r>
          </w:p>
        </w:tc>
        <w:tc>
          <w:tcPr>
            <w:tcW w:w="3544" w:type="dxa"/>
          </w:tcPr>
          <w:p w14:paraId="79D7BCB0" w14:textId="77777777" w:rsidR="00940027" w:rsidRDefault="00940027">
            <w:pPr>
              <w:pStyle w:val="OtherTableBody"/>
            </w:pPr>
            <w:r>
              <w:t>Routine</w:t>
            </w:r>
          </w:p>
        </w:tc>
      </w:tr>
      <w:tr w:rsidR="00940027" w14:paraId="6DE1BFE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31F863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B6D1D69" w14:textId="77777777" w:rsidR="00940027" w:rsidRDefault="00940027">
            <w:pPr>
              <w:pStyle w:val="OtherTableBody"/>
            </w:pPr>
            <w:r>
              <w:t>0485</w:t>
            </w:r>
          </w:p>
        </w:tc>
        <w:tc>
          <w:tcPr>
            <w:tcW w:w="2693" w:type="dxa"/>
          </w:tcPr>
          <w:p w14:paraId="540E23C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D7F89F2" w14:textId="77777777" w:rsidR="00940027" w:rsidRDefault="00940027">
            <w:pPr>
              <w:pStyle w:val="OtherTableBody"/>
            </w:pPr>
            <w:r>
              <w:t>S</w:t>
            </w:r>
          </w:p>
        </w:tc>
        <w:tc>
          <w:tcPr>
            <w:tcW w:w="3544" w:type="dxa"/>
          </w:tcPr>
          <w:p w14:paraId="60DBDE08" w14:textId="77777777" w:rsidR="00940027" w:rsidRDefault="00940027">
            <w:pPr>
              <w:pStyle w:val="OtherTableBody"/>
            </w:pPr>
            <w:r>
              <w:t>Stat</w:t>
            </w:r>
          </w:p>
        </w:tc>
      </w:tr>
      <w:tr w:rsidR="00940027" w14:paraId="04D976D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88D044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4EAB4BF" w14:textId="77777777" w:rsidR="00940027" w:rsidRDefault="00940027">
            <w:pPr>
              <w:pStyle w:val="OtherTableBody"/>
            </w:pPr>
            <w:r>
              <w:t>0485</w:t>
            </w:r>
          </w:p>
        </w:tc>
        <w:tc>
          <w:tcPr>
            <w:tcW w:w="2693" w:type="dxa"/>
          </w:tcPr>
          <w:p w14:paraId="5B24D4C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F02FA5B" w14:textId="77777777" w:rsidR="00940027" w:rsidRDefault="00940027">
            <w:pPr>
              <w:pStyle w:val="OtherTableBody"/>
            </w:pPr>
            <w:r>
              <w:t>T</w:t>
            </w:r>
          </w:p>
        </w:tc>
        <w:tc>
          <w:tcPr>
            <w:tcW w:w="3544" w:type="dxa"/>
          </w:tcPr>
          <w:p w14:paraId="204B53C5" w14:textId="77777777" w:rsidR="00940027" w:rsidRDefault="00940027">
            <w:pPr>
              <w:pStyle w:val="OtherTableBody"/>
            </w:pPr>
            <w:r>
              <w:t>Timing critical</w:t>
            </w:r>
          </w:p>
        </w:tc>
      </w:tr>
      <w:tr w:rsidR="00940027" w14:paraId="1571886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5B0305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33BD345" w14:textId="77777777" w:rsidR="00940027" w:rsidRDefault="00940027">
            <w:pPr>
              <w:pStyle w:val="OtherTableBody"/>
            </w:pPr>
            <w:r>
              <w:t>0485</w:t>
            </w:r>
          </w:p>
        </w:tc>
        <w:tc>
          <w:tcPr>
            <w:tcW w:w="2693" w:type="dxa"/>
          </w:tcPr>
          <w:p w14:paraId="5924F17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94FE4DA" w14:textId="77777777" w:rsidR="00940027" w:rsidRDefault="00940027">
            <w:pPr>
              <w:pStyle w:val="OtherTableBody"/>
            </w:pPr>
            <w:r>
              <w:t>TD&lt;integer&gt;</w:t>
            </w:r>
          </w:p>
        </w:tc>
        <w:tc>
          <w:tcPr>
            <w:tcW w:w="3544" w:type="dxa"/>
          </w:tcPr>
          <w:p w14:paraId="090B66C0" w14:textId="77777777" w:rsidR="00940027" w:rsidRDefault="00940027">
            <w:pPr>
              <w:pStyle w:val="OtherTableBody"/>
            </w:pPr>
          </w:p>
        </w:tc>
      </w:tr>
      <w:tr w:rsidR="00940027" w14:paraId="2C365F6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F8B8BA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77A29A9" w14:textId="77777777" w:rsidR="00940027" w:rsidRDefault="00940027">
            <w:pPr>
              <w:pStyle w:val="OtherTableBody"/>
            </w:pPr>
            <w:r>
              <w:t>0485</w:t>
            </w:r>
          </w:p>
        </w:tc>
        <w:tc>
          <w:tcPr>
            <w:tcW w:w="2693" w:type="dxa"/>
          </w:tcPr>
          <w:p w14:paraId="549D32F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DB980F4" w14:textId="77777777" w:rsidR="00940027" w:rsidRDefault="00940027">
            <w:pPr>
              <w:pStyle w:val="OtherTableBody"/>
            </w:pPr>
            <w:r>
              <w:t>TH&lt;integer&gt;</w:t>
            </w:r>
          </w:p>
        </w:tc>
        <w:tc>
          <w:tcPr>
            <w:tcW w:w="3544" w:type="dxa"/>
          </w:tcPr>
          <w:p w14:paraId="4094EC34" w14:textId="77777777" w:rsidR="00940027" w:rsidRDefault="00940027">
            <w:pPr>
              <w:pStyle w:val="OtherTableBody"/>
            </w:pPr>
          </w:p>
        </w:tc>
      </w:tr>
      <w:tr w:rsidR="00940027" w14:paraId="496EC79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CF5F9E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3821CAB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0485</w:t>
            </w:r>
          </w:p>
        </w:tc>
        <w:tc>
          <w:tcPr>
            <w:tcW w:w="2693" w:type="dxa"/>
          </w:tcPr>
          <w:p w14:paraId="7192939A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1F355FBA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TL&lt;integer&gt;</w:t>
            </w:r>
          </w:p>
        </w:tc>
        <w:tc>
          <w:tcPr>
            <w:tcW w:w="3544" w:type="dxa"/>
          </w:tcPr>
          <w:p w14:paraId="5DA621E2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</w:tr>
      <w:tr w:rsidR="00940027" w14:paraId="0F0A6A3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9EC1305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30A289DF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0485</w:t>
            </w:r>
          </w:p>
        </w:tc>
        <w:tc>
          <w:tcPr>
            <w:tcW w:w="2693" w:type="dxa"/>
          </w:tcPr>
          <w:p w14:paraId="66900ECB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3F947955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TM&lt;integer&gt;</w:t>
            </w:r>
          </w:p>
        </w:tc>
        <w:tc>
          <w:tcPr>
            <w:tcW w:w="3544" w:type="dxa"/>
          </w:tcPr>
          <w:p w14:paraId="3DFF87D2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</w:tr>
      <w:tr w:rsidR="00940027" w14:paraId="60D54B7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D9A9608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4E7A6BA6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0485</w:t>
            </w:r>
          </w:p>
        </w:tc>
        <w:tc>
          <w:tcPr>
            <w:tcW w:w="2693" w:type="dxa"/>
          </w:tcPr>
          <w:p w14:paraId="4980A8BB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67D5D736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TS&lt;integer&gt;</w:t>
            </w:r>
          </w:p>
        </w:tc>
        <w:tc>
          <w:tcPr>
            <w:tcW w:w="3544" w:type="dxa"/>
          </w:tcPr>
          <w:p w14:paraId="11AE2530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</w:tr>
      <w:tr w:rsidR="00940027" w14:paraId="435CD70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1BE35A7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291D44CD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0485</w:t>
            </w:r>
          </w:p>
        </w:tc>
        <w:tc>
          <w:tcPr>
            <w:tcW w:w="2693" w:type="dxa"/>
          </w:tcPr>
          <w:p w14:paraId="62E52D22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0D016831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TW&lt;integer&gt;</w:t>
            </w:r>
          </w:p>
        </w:tc>
        <w:tc>
          <w:tcPr>
            <w:tcW w:w="3544" w:type="dxa"/>
          </w:tcPr>
          <w:p w14:paraId="0A06D66D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</w:tr>
      <w:tr w:rsidR="00940027" w14:paraId="1AC4CA0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BB23A07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HL7</w:t>
            </w:r>
          </w:p>
        </w:tc>
        <w:tc>
          <w:tcPr>
            <w:tcW w:w="709" w:type="dxa"/>
          </w:tcPr>
          <w:p w14:paraId="5F68FC80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2693" w:type="dxa"/>
          </w:tcPr>
          <w:p w14:paraId="59ABB229" w14:textId="77777777" w:rsidR="00940027" w:rsidRDefault="00940027">
            <w:pPr>
              <w:pStyle w:val="OtherTableBody"/>
            </w:pPr>
            <w:r>
              <w:t>Specimen Collection Method</w:t>
            </w:r>
          </w:p>
        </w:tc>
        <w:tc>
          <w:tcPr>
            <w:tcW w:w="1701" w:type="dxa"/>
          </w:tcPr>
          <w:p w14:paraId="2ADEABCF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3B71E0AB" w14:textId="77777777" w:rsidR="00940027" w:rsidRDefault="00940027">
            <w:pPr>
              <w:pStyle w:val="OtherTableBody"/>
            </w:pPr>
          </w:p>
        </w:tc>
      </w:tr>
      <w:tr w:rsidR="00940027" w14:paraId="16AE507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A863F9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B42324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0488</w:t>
            </w:r>
          </w:p>
        </w:tc>
        <w:tc>
          <w:tcPr>
            <w:tcW w:w="2693" w:type="dxa"/>
          </w:tcPr>
          <w:p w14:paraId="1590F238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74A908E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ANP</w:t>
            </w:r>
          </w:p>
        </w:tc>
        <w:tc>
          <w:tcPr>
            <w:tcW w:w="3544" w:type="dxa"/>
          </w:tcPr>
          <w:p w14:paraId="13C8BAA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Plates, Anaerobic</w:t>
            </w:r>
          </w:p>
        </w:tc>
      </w:tr>
      <w:tr w:rsidR="00940027" w14:paraId="7B71004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850F7D6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15409F17" w14:textId="77777777" w:rsidR="00940027" w:rsidRDefault="00940027">
            <w:pPr>
              <w:pStyle w:val="OtherTableBody"/>
            </w:pPr>
            <w:r>
              <w:t>0488</w:t>
            </w:r>
          </w:p>
        </w:tc>
        <w:tc>
          <w:tcPr>
            <w:tcW w:w="2693" w:type="dxa"/>
          </w:tcPr>
          <w:p w14:paraId="6B2400B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F3CFBCB" w14:textId="77777777" w:rsidR="00940027" w:rsidRDefault="00940027">
            <w:pPr>
              <w:pStyle w:val="OtherTableBody"/>
            </w:pPr>
            <w:r>
              <w:t>BAP</w:t>
            </w:r>
          </w:p>
        </w:tc>
        <w:tc>
          <w:tcPr>
            <w:tcW w:w="3544" w:type="dxa"/>
          </w:tcPr>
          <w:p w14:paraId="4194904F" w14:textId="77777777" w:rsidR="00940027" w:rsidRDefault="00940027">
            <w:pPr>
              <w:pStyle w:val="OtherTableBody"/>
            </w:pPr>
            <w:r>
              <w:t>Plates, Blood Agar</w:t>
            </w:r>
          </w:p>
        </w:tc>
      </w:tr>
      <w:tr w:rsidR="00940027" w14:paraId="3BEDA08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925E03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D169DA0" w14:textId="77777777" w:rsidR="00940027" w:rsidRDefault="00940027">
            <w:pPr>
              <w:pStyle w:val="OtherTableBody"/>
            </w:pPr>
            <w:r>
              <w:t>0488</w:t>
            </w:r>
          </w:p>
        </w:tc>
        <w:tc>
          <w:tcPr>
            <w:tcW w:w="2693" w:type="dxa"/>
          </w:tcPr>
          <w:p w14:paraId="67A9FD8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F71294B" w14:textId="77777777" w:rsidR="00940027" w:rsidRDefault="00940027">
            <w:pPr>
              <w:pStyle w:val="OtherTableBody"/>
            </w:pPr>
            <w:r>
              <w:t>BCAE</w:t>
            </w:r>
          </w:p>
        </w:tc>
        <w:tc>
          <w:tcPr>
            <w:tcW w:w="3544" w:type="dxa"/>
          </w:tcPr>
          <w:p w14:paraId="334A13FD" w14:textId="77777777" w:rsidR="00940027" w:rsidRDefault="00940027">
            <w:pPr>
              <w:pStyle w:val="OtherTableBody"/>
            </w:pPr>
            <w:r>
              <w:t>Blood Culture, Aerobic Bottle</w:t>
            </w:r>
          </w:p>
        </w:tc>
      </w:tr>
      <w:tr w:rsidR="00940027" w14:paraId="737E9FF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6356B0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A571C7E" w14:textId="77777777" w:rsidR="00940027" w:rsidRDefault="00940027">
            <w:pPr>
              <w:pStyle w:val="OtherTableBody"/>
            </w:pPr>
            <w:r>
              <w:t>0488</w:t>
            </w:r>
          </w:p>
        </w:tc>
        <w:tc>
          <w:tcPr>
            <w:tcW w:w="2693" w:type="dxa"/>
          </w:tcPr>
          <w:p w14:paraId="2AECF5C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F9D8B43" w14:textId="77777777" w:rsidR="00940027" w:rsidRDefault="00940027">
            <w:pPr>
              <w:pStyle w:val="OtherTableBody"/>
            </w:pPr>
            <w:r>
              <w:t>BCAN</w:t>
            </w:r>
          </w:p>
        </w:tc>
        <w:tc>
          <w:tcPr>
            <w:tcW w:w="3544" w:type="dxa"/>
          </w:tcPr>
          <w:p w14:paraId="39F47D7B" w14:textId="77777777" w:rsidR="00940027" w:rsidRDefault="00940027">
            <w:pPr>
              <w:pStyle w:val="OtherTableBody"/>
            </w:pPr>
            <w:r>
              <w:t>Blood Culture, Anaerobic Bottle</w:t>
            </w:r>
          </w:p>
        </w:tc>
      </w:tr>
      <w:tr w:rsidR="00940027" w14:paraId="65159A3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BCC919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1FB12AB" w14:textId="77777777" w:rsidR="00940027" w:rsidRDefault="00940027">
            <w:pPr>
              <w:pStyle w:val="OtherTableBody"/>
            </w:pPr>
            <w:r>
              <w:t>0488</w:t>
            </w:r>
          </w:p>
        </w:tc>
        <w:tc>
          <w:tcPr>
            <w:tcW w:w="2693" w:type="dxa"/>
          </w:tcPr>
          <w:p w14:paraId="280813C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8EB4AC0" w14:textId="77777777" w:rsidR="00940027" w:rsidRDefault="00940027">
            <w:pPr>
              <w:pStyle w:val="OtherTableBody"/>
            </w:pPr>
            <w:r>
              <w:t>BCPD</w:t>
            </w:r>
          </w:p>
        </w:tc>
        <w:tc>
          <w:tcPr>
            <w:tcW w:w="3544" w:type="dxa"/>
          </w:tcPr>
          <w:p w14:paraId="559F8DF4" w14:textId="77777777" w:rsidR="00940027" w:rsidRDefault="00940027">
            <w:pPr>
              <w:pStyle w:val="OtherTableBody"/>
            </w:pPr>
            <w:r>
              <w:t>Blood Culture, Pediatric Bottle</w:t>
            </w:r>
          </w:p>
        </w:tc>
      </w:tr>
      <w:tr w:rsidR="00940027" w14:paraId="749DDC1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8C9076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32D6D02" w14:textId="77777777" w:rsidR="00940027" w:rsidRDefault="00940027">
            <w:pPr>
              <w:pStyle w:val="OtherTableBody"/>
            </w:pPr>
            <w:r>
              <w:t>0488</w:t>
            </w:r>
          </w:p>
        </w:tc>
        <w:tc>
          <w:tcPr>
            <w:tcW w:w="2693" w:type="dxa"/>
          </w:tcPr>
          <w:p w14:paraId="20BBABD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ABCF15C" w14:textId="77777777" w:rsidR="00940027" w:rsidRDefault="00940027">
            <w:pPr>
              <w:pStyle w:val="OtherTableBody"/>
            </w:pPr>
            <w:r>
              <w:t>BIO</w:t>
            </w:r>
          </w:p>
        </w:tc>
        <w:tc>
          <w:tcPr>
            <w:tcW w:w="3544" w:type="dxa"/>
          </w:tcPr>
          <w:p w14:paraId="1D84397B" w14:textId="77777777" w:rsidR="00940027" w:rsidRDefault="00940027">
            <w:pPr>
              <w:pStyle w:val="OtherTableBody"/>
            </w:pPr>
            <w:r>
              <w:t>Biopsy</w:t>
            </w:r>
          </w:p>
        </w:tc>
      </w:tr>
      <w:tr w:rsidR="00940027" w14:paraId="7DB4E57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711C90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05A0DDA" w14:textId="77777777" w:rsidR="00940027" w:rsidRDefault="00940027">
            <w:pPr>
              <w:pStyle w:val="OtherTableBody"/>
            </w:pPr>
            <w:r>
              <w:t>0488</w:t>
            </w:r>
          </w:p>
        </w:tc>
        <w:tc>
          <w:tcPr>
            <w:tcW w:w="2693" w:type="dxa"/>
          </w:tcPr>
          <w:p w14:paraId="09D224C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DD9FC86" w14:textId="77777777" w:rsidR="00940027" w:rsidRDefault="00940027">
            <w:pPr>
              <w:pStyle w:val="OtherTableBody"/>
            </w:pPr>
            <w:r>
              <w:t>CAP</w:t>
            </w:r>
          </w:p>
        </w:tc>
        <w:tc>
          <w:tcPr>
            <w:tcW w:w="3544" w:type="dxa"/>
          </w:tcPr>
          <w:p w14:paraId="0EB981CA" w14:textId="77777777" w:rsidR="00940027" w:rsidRDefault="00940027">
            <w:pPr>
              <w:pStyle w:val="OtherTableBody"/>
            </w:pPr>
            <w:r>
              <w:t>Capillary Specimen</w:t>
            </w:r>
          </w:p>
        </w:tc>
      </w:tr>
      <w:tr w:rsidR="00940027" w14:paraId="36354D6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FD30FB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F0DEC03" w14:textId="77777777" w:rsidR="00940027" w:rsidRDefault="00940027">
            <w:pPr>
              <w:pStyle w:val="OtherTableBody"/>
            </w:pPr>
            <w:r>
              <w:t>0488</w:t>
            </w:r>
          </w:p>
        </w:tc>
        <w:tc>
          <w:tcPr>
            <w:tcW w:w="2693" w:type="dxa"/>
          </w:tcPr>
          <w:p w14:paraId="542432D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BBE3BFE" w14:textId="77777777" w:rsidR="00940027" w:rsidRDefault="00940027">
            <w:pPr>
              <w:pStyle w:val="OtherTableBody"/>
            </w:pPr>
            <w:r>
              <w:t>CATH</w:t>
            </w:r>
          </w:p>
        </w:tc>
        <w:tc>
          <w:tcPr>
            <w:tcW w:w="3544" w:type="dxa"/>
          </w:tcPr>
          <w:p w14:paraId="1C103E5E" w14:textId="77777777" w:rsidR="00940027" w:rsidRDefault="00940027">
            <w:pPr>
              <w:pStyle w:val="OtherTableBody"/>
            </w:pPr>
            <w:r>
              <w:t>Catheterized</w:t>
            </w:r>
          </w:p>
        </w:tc>
      </w:tr>
      <w:tr w:rsidR="00940027" w14:paraId="396B4A3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5E642A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D98C8C7" w14:textId="77777777" w:rsidR="00940027" w:rsidRDefault="00940027">
            <w:pPr>
              <w:pStyle w:val="OtherTableBody"/>
            </w:pPr>
            <w:r>
              <w:t>0488</w:t>
            </w:r>
          </w:p>
        </w:tc>
        <w:tc>
          <w:tcPr>
            <w:tcW w:w="2693" w:type="dxa"/>
          </w:tcPr>
          <w:p w14:paraId="495B63A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20A7341" w14:textId="77777777" w:rsidR="00940027" w:rsidRDefault="00940027">
            <w:pPr>
              <w:pStyle w:val="OtherTableBody"/>
            </w:pPr>
            <w:r>
              <w:t>CVP</w:t>
            </w:r>
          </w:p>
        </w:tc>
        <w:tc>
          <w:tcPr>
            <w:tcW w:w="3544" w:type="dxa"/>
          </w:tcPr>
          <w:p w14:paraId="75F454EF" w14:textId="77777777" w:rsidR="00940027" w:rsidRDefault="00940027">
            <w:pPr>
              <w:pStyle w:val="OtherTableBody"/>
            </w:pPr>
            <w:r>
              <w:t>Line, CVP</w:t>
            </w:r>
          </w:p>
        </w:tc>
      </w:tr>
      <w:tr w:rsidR="00940027" w14:paraId="49C1329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40BD1E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480C9FC" w14:textId="77777777" w:rsidR="00940027" w:rsidRDefault="00940027">
            <w:pPr>
              <w:pStyle w:val="OtherTableBody"/>
            </w:pPr>
            <w:r>
              <w:t>0488</w:t>
            </w:r>
          </w:p>
        </w:tc>
        <w:tc>
          <w:tcPr>
            <w:tcW w:w="2693" w:type="dxa"/>
          </w:tcPr>
          <w:p w14:paraId="4BD1A96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55DB57B" w14:textId="77777777" w:rsidR="00940027" w:rsidRDefault="00940027">
            <w:pPr>
              <w:pStyle w:val="OtherTableBody"/>
            </w:pPr>
            <w:r>
              <w:t>EPLA</w:t>
            </w:r>
          </w:p>
        </w:tc>
        <w:tc>
          <w:tcPr>
            <w:tcW w:w="3544" w:type="dxa"/>
          </w:tcPr>
          <w:p w14:paraId="3708055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Environmental, Plate</w:t>
            </w:r>
          </w:p>
        </w:tc>
      </w:tr>
      <w:tr w:rsidR="00940027" w14:paraId="261B7BB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3BECB36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19868FD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0488</w:t>
            </w:r>
          </w:p>
        </w:tc>
        <w:tc>
          <w:tcPr>
            <w:tcW w:w="2693" w:type="dxa"/>
          </w:tcPr>
          <w:p w14:paraId="5A49E26E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5F808B4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ESWA</w:t>
            </w:r>
          </w:p>
        </w:tc>
        <w:tc>
          <w:tcPr>
            <w:tcW w:w="3544" w:type="dxa"/>
          </w:tcPr>
          <w:p w14:paraId="616CCDA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Environmental, Swab</w:t>
            </w:r>
          </w:p>
        </w:tc>
      </w:tr>
      <w:tr w:rsidR="00940027" w14:paraId="7A987C2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7658D06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5DDFD07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0488</w:t>
            </w:r>
          </w:p>
        </w:tc>
        <w:tc>
          <w:tcPr>
            <w:tcW w:w="2693" w:type="dxa"/>
          </w:tcPr>
          <w:p w14:paraId="6E4DEC7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3E74FBF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FNA</w:t>
            </w:r>
          </w:p>
        </w:tc>
        <w:tc>
          <w:tcPr>
            <w:tcW w:w="3544" w:type="dxa"/>
          </w:tcPr>
          <w:p w14:paraId="28F28301" w14:textId="77777777" w:rsidR="00940027" w:rsidRDefault="00940027">
            <w:pPr>
              <w:pStyle w:val="OtherTableBody"/>
            </w:pPr>
            <w:r>
              <w:t>Aspiration, Fine Needle</w:t>
            </w:r>
          </w:p>
        </w:tc>
      </w:tr>
      <w:tr w:rsidR="00940027" w14:paraId="13F5EBF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6DFC64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1C55640" w14:textId="77777777" w:rsidR="00940027" w:rsidRDefault="00940027">
            <w:pPr>
              <w:pStyle w:val="OtherTableBody"/>
            </w:pPr>
            <w:r>
              <w:t>0488</w:t>
            </w:r>
          </w:p>
        </w:tc>
        <w:tc>
          <w:tcPr>
            <w:tcW w:w="2693" w:type="dxa"/>
          </w:tcPr>
          <w:p w14:paraId="5A8A964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1B461D6" w14:textId="77777777" w:rsidR="00940027" w:rsidRDefault="00940027">
            <w:pPr>
              <w:pStyle w:val="OtherTableBody"/>
            </w:pPr>
            <w:r>
              <w:t>KOFFP</w:t>
            </w:r>
          </w:p>
        </w:tc>
        <w:tc>
          <w:tcPr>
            <w:tcW w:w="3544" w:type="dxa"/>
          </w:tcPr>
          <w:p w14:paraId="501A171F" w14:textId="77777777" w:rsidR="00940027" w:rsidRDefault="00940027">
            <w:pPr>
              <w:pStyle w:val="OtherTableBody"/>
            </w:pPr>
            <w:r>
              <w:t>Plate, Cough</w:t>
            </w:r>
          </w:p>
        </w:tc>
      </w:tr>
      <w:tr w:rsidR="00940027" w14:paraId="54D7198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C690A5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4BE6F44" w14:textId="77777777" w:rsidR="00940027" w:rsidRDefault="00940027">
            <w:pPr>
              <w:pStyle w:val="OtherTableBody"/>
            </w:pPr>
            <w:r>
              <w:t>0488</w:t>
            </w:r>
          </w:p>
        </w:tc>
        <w:tc>
          <w:tcPr>
            <w:tcW w:w="2693" w:type="dxa"/>
          </w:tcPr>
          <w:p w14:paraId="58BF5E5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0940DBF" w14:textId="77777777" w:rsidR="00940027" w:rsidRDefault="00940027">
            <w:pPr>
              <w:pStyle w:val="OtherTableBody"/>
            </w:pPr>
            <w:r>
              <w:t>LNA</w:t>
            </w:r>
          </w:p>
        </w:tc>
        <w:tc>
          <w:tcPr>
            <w:tcW w:w="3544" w:type="dxa"/>
          </w:tcPr>
          <w:p w14:paraId="0AE02AD0" w14:textId="77777777" w:rsidR="00940027" w:rsidRDefault="00940027">
            <w:pPr>
              <w:pStyle w:val="OtherTableBody"/>
            </w:pPr>
            <w:r>
              <w:t>Line, Arterial</w:t>
            </w:r>
          </w:p>
        </w:tc>
      </w:tr>
      <w:tr w:rsidR="00940027" w14:paraId="4DC732B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AFBDB3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B1682AA" w14:textId="77777777" w:rsidR="00940027" w:rsidRDefault="00940027">
            <w:pPr>
              <w:pStyle w:val="OtherTableBody"/>
            </w:pPr>
            <w:r>
              <w:t>0488</w:t>
            </w:r>
          </w:p>
        </w:tc>
        <w:tc>
          <w:tcPr>
            <w:tcW w:w="2693" w:type="dxa"/>
          </w:tcPr>
          <w:p w14:paraId="799F5C8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1AD2CF6" w14:textId="77777777" w:rsidR="00940027" w:rsidRDefault="00940027">
            <w:pPr>
              <w:pStyle w:val="OtherTableBody"/>
            </w:pPr>
            <w:r>
              <w:t>LNV</w:t>
            </w:r>
          </w:p>
        </w:tc>
        <w:tc>
          <w:tcPr>
            <w:tcW w:w="3544" w:type="dxa"/>
          </w:tcPr>
          <w:p w14:paraId="1BA2C0B2" w14:textId="77777777" w:rsidR="00940027" w:rsidRDefault="00940027">
            <w:pPr>
              <w:pStyle w:val="OtherTableBody"/>
            </w:pPr>
            <w:r>
              <w:t>Line, Venous</w:t>
            </w:r>
          </w:p>
        </w:tc>
      </w:tr>
      <w:tr w:rsidR="00940027" w14:paraId="1EC34C2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DF1B6A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CF9F206" w14:textId="77777777" w:rsidR="00940027" w:rsidRDefault="00940027">
            <w:pPr>
              <w:pStyle w:val="OtherTableBody"/>
            </w:pPr>
            <w:r>
              <w:t>0488</w:t>
            </w:r>
          </w:p>
        </w:tc>
        <w:tc>
          <w:tcPr>
            <w:tcW w:w="2693" w:type="dxa"/>
          </w:tcPr>
          <w:p w14:paraId="4BC6AEA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0278B8C" w14:textId="77777777" w:rsidR="00940027" w:rsidRDefault="00940027">
            <w:pPr>
              <w:pStyle w:val="OtherTableBody"/>
            </w:pPr>
            <w:r>
              <w:t>MARTL</w:t>
            </w:r>
          </w:p>
        </w:tc>
        <w:tc>
          <w:tcPr>
            <w:tcW w:w="3544" w:type="dxa"/>
          </w:tcPr>
          <w:p w14:paraId="282140E5" w14:textId="77777777" w:rsidR="00940027" w:rsidRDefault="00940027">
            <w:pPr>
              <w:pStyle w:val="OtherTableBody"/>
            </w:pPr>
            <w:r>
              <w:t>Martin-Lewis Agar</w:t>
            </w:r>
          </w:p>
        </w:tc>
      </w:tr>
      <w:tr w:rsidR="00940027" w14:paraId="59A1BC6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54D98D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CEE1334" w14:textId="77777777" w:rsidR="00940027" w:rsidRDefault="00940027">
            <w:pPr>
              <w:pStyle w:val="OtherTableBody"/>
            </w:pPr>
            <w:r>
              <w:t>0488</w:t>
            </w:r>
          </w:p>
        </w:tc>
        <w:tc>
          <w:tcPr>
            <w:tcW w:w="2693" w:type="dxa"/>
          </w:tcPr>
          <w:p w14:paraId="64637F3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8144C34" w14:textId="77777777" w:rsidR="00940027" w:rsidRDefault="00940027">
            <w:pPr>
              <w:pStyle w:val="OtherTableBody"/>
            </w:pPr>
            <w:r>
              <w:t>ML11</w:t>
            </w:r>
          </w:p>
        </w:tc>
        <w:tc>
          <w:tcPr>
            <w:tcW w:w="3544" w:type="dxa"/>
          </w:tcPr>
          <w:p w14:paraId="1DBC3DF6" w14:textId="77777777" w:rsidR="00940027" w:rsidRDefault="00940027">
            <w:pPr>
              <w:pStyle w:val="OtherTableBody"/>
            </w:pPr>
            <w:r>
              <w:t>Mod. Martin-Lewis Agar</w:t>
            </w:r>
          </w:p>
        </w:tc>
      </w:tr>
      <w:tr w:rsidR="00940027" w14:paraId="5997339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CC520B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185FFC1" w14:textId="77777777" w:rsidR="00940027" w:rsidRDefault="00940027">
            <w:pPr>
              <w:pStyle w:val="OtherTableBody"/>
            </w:pPr>
            <w:r>
              <w:t>0488</w:t>
            </w:r>
          </w:p>
        </w:tc>
        <w:tc>
          <w:tcPr>
            <w:tcW w:w="2693" w:type="dxa"/>
          </w:tcPr>
          <w:p w14:paraId="2CB143B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77F8A97" w14:textId="77777777" w:rsidR="00940027" w:rsidRDefault="00940027">
            <w:pPr>
              <w:pStyle w:val="OtherTableBody"/>
            </w:pPr>
            <w:r>
              <w:t>MLP</w:t>
            </w:r>
          </w:p>
        </w:tc>
        <w:tc>
          <w:tcPr>
            <w:tcW w:w="3544" w:type="dxa"/>
          </w:tcPr>
          <w:p w14:paraId="62F484CA" w14:textId="77777777" w:rsidR="00940027" w:rsidRDefault="00940027">
            <w:pPr>
              <w:pStyle w:val="OtherTableBody"/>
            </w:pPr>
            <w:r>
              <w:t>Plate, Martin-Lewis</w:t>
            </w:r>
          </w:p>
        </w:tc>
      </w:tr>
      <w:tr w:rsidR="00940027" w14:paraId="46D37B8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8A30B8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1FD6A65" w14:textId="77777777" w:rsidR="00940027" w:rsidRDefault="00940027">
            <w:pPr>
              <w:pStyle w:val="OtherTableBody"/>
            </w:pPr>
            <w:r>
              <w:t>0488</w:t>
            </w:r>
          </w:p>
        </w:tc>
        <w:tc>
          <w:tcPr>
            <w:tcW w:w="2693" w:type="dxa"/>
          </w:tcPr>
          <w:p w14:paraId="31E77B4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8725EA4" w14:textId="77777777" w:rsidR="00940027" w:rsidRDefault="00940027">
            <w:pPr>
              <w:pStyle w:val="OtherTableBody"/>
            </w:pPr>
            <w:r>
              <w:t>NYP</w:t>
            </w:r>
          </w:p>
        </w:tc>
        <w:tc>
          <w:tcPr>
            <w:tcW w:w="3544" w:type="dxa"/>
          </w:tcPr>
          <w:p w14:paraId="76A5845B" w14:textId="77777777" w:rsidR="00940027" w:rsidRDefault="00940027">
            <w:pPr>
              <w:pStyle w:val="OtherTableBody"/>
            </w:pPr>
            <w:r>
              <w:t>Plate, New York City</w:t>
            </w:r>
          </w:p>
        </w:tc>
      </w:tr>
      <w:tr w:rsidR="00940027" w14:paraId="4DE13CE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A3726F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0DD9BCD" w14:textId="77777777" w:rsidR="00940027" w:rsidRDefault="00940027">
            <w:pPr>
              <w:pStyle w:val="OtherTableBody"/>
            </w:pPr>
            <w:r>
              <w:t>0488</w:t>
            </w:r>
          </w:p>
        </w:tc>
        <w:tc>
          <w:tcPr>
            <w:tcW w:w="2693" w:type="dxa"/>
          </w:tcPr>
          <w:p w14:paraId="00AF06C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5A3CB25" w14:textId="77777777" w:rsidR="00940027" w:rsidRDefault="00940027">
            <w:pPr>
              <w:pStyle w:val="OtherTableBody"/>
            </w:pPr>
            <w:r>
              <w:t>PACE</w:t>
            </w:r>
          </w:p>
        </w:tc>
        <w:tc>
          <w:tcPr>
            <w:tcW w:w="3544" w:type="dxa"/>
          </w:tcPr>
          <w:p w14:paraId="07B535E5" w14:textId="77777777" w:rsidR="00940027" w:rsidRDefault="00940027">
            <w:pPr>
              <w:pStyle w:val="OtherTableBody"/>
            </w:pPr>
            <w:r>
              <w:t>Pace, Gen-Probe</w:t>
            </w:r>
          </w:p>
        </w:tc>
      </w:tr>
      <w:tr w:rsidR="00940027" w14:paraId="04C8F3E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4EA31E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78A19EE" w14:textId="77777777" w:rsidR="00940027" w:rsidRDefault="00940027">
            <w:pPr>
              <w:pStyle w:val="OtherTableBody"/>
            </w:pPr>
            <w:r>
              <w:t>0488</w:t>
            </w:r>
          </w:p>
        </w:tc>
        <w:tc>
          <w:tcPr>
            <w:tcW w:w="2693" w:type="dxa"/>
          </w:tcPr>
          <w:p w14:paraId="4811883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3A38E21" w14:textId="77777777" w:rsidR="00940027" w:rsidRDefault="00940027">
            <w:pPr>
              <w:pStyle w:val="OtherTableBody"/>
            </w:pPr>
            <w:r>
              <w:t>PIN</w:t>
            </w:r>
          </w:p>
        </w:tc>
        <w:tc>
          <w:tcPr>
            <w:tcW w:w="3544" w:type="dxa"/>
          </w:tcPr>
          <w:p w14:paraId="14907443" w14:textId="77777777" w:rsidR="00940027" w:rsidRDefault="00940027">
            <w:pPr>
              <w:pStyle w:val="OtherTableBody"/>
            </w:pPr>
            <w:r>
              <w:t>Pinworm Prep</w:t>
            </w:r>
          </w:p>
        </w:tc>
      </w:tr>
      <w:tr w:rsidR="00940027" w14:paraId="1708CAE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C40A16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67DD69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0488</w:t>
            </w:r>
          </w:p>
        </w:tc>
        <w:tc>
          <w:tcPr>
            <w:tcW w:w="2693" w:type="dxa"/>
          </w:tcPr>
          <w:p w14:paraId="649F6D8C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533A814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PNA</w:t>
            </w:r>
          </w:p>
        </w:tc>
        <w:tc>
          <w:tcPr>
            <w:tcW w:w="3544" w:type="dxa"/>
          </w:tcPr>
          <w:p w14:paraId="067D7BF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Aterial puncture</w:t>
            </w:r>
          </w:p>
        </w:tc>
      </w:tr>
      <w:tr w:rsidR="00940027" w14:paraId="394A133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75BFD0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2F067625" w14:textId="77777777" w:rsidR="00940027" w:rsidRDefault="00940027">
            <w:pPr>
              <w:pStyle w:val="OtherTableBody"/>
            </w:pPr>
            <w:r>
              <w:t>0488</w:t>
            </w:r>
          </w:p>
        </w:tc>
        <w:tc>
          <w:tcPr>
            <w:tcW w:w="2693" w:type="dxa"/>
          </w:tcPr>
          <w:p w14:paraId="25EF2E4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3D0170A" w14:textId="77777777" w:rsidR="00940027" w:rsidRDefault="00940027">
            <w:pPr>
              <w:pStyle w:val="OtherTableBody"/>
            </w:pPr>
            <w:r>
              <w:t>PRIME</w:t>
            </w:r>
          </w:p>
        </w:tc>
        <w:tc>
          <w:tcPr>
            <w:tcW w:w="3544" w:type="dxa"/>
          </w:tcPr>
          <w:p w14:paraId="4110B705" w14:textId="77777777" w:rsidR="00940027" w:rsidRDefault="00940027">
            <w:pPr>
              <w:pStyle w:val="OtherTableBody"/>
            </w:pPr>
            <w:r>
              <w:t>Pump Prime</w:t>
            </w:r>
          </w:p>
        </w:tc>
      </w:tr>
      <w:tr w:rsidR="00940027" w14:paraId="6D9549B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9D0A52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45CF0DD" w14:textId="77777777" w:rsidR="00940027" w:rsidRDefault="00940027">
            <w:pPr>
              <w:pStyle w:val="OtherTableBody"/>
            </w:pPr>
            <w:r>
              <w:t>0488</w:t>
            </w:r>
          </w:p>
        </w:tc>
        <w:tc>
          <w:tcPr>
            <w:tcW w:w="2693" w:type="dxa"/>
          </w:tcPr>
          <w:p w14:paraId="7C90EF0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F2EC7D7" w14:textId="77777777" w:rsidR="00940027" w:rsidRDefault="00940027">
            <w:pPr>
              <w:pStyle w:val="OtherTableBody"/>
            </w:pPr>
            <w:r>
              <w:t>PUMP</w:t>
            </w:r>
          </w:p>
        </w:tc>
        <w:tc>
          <w:tcPr>
            <w:tcW w:w="3544" w:type="dxa"/>
          </w:tcPr>
          <w:p w14:paraId="20B57D51" w14:textId="77777777" w:rsidR="00940027" w:rsidRDefault="00940027">
            <w:pPr>
              <w:pStyle w:val="OtherTableBody"/>
            </w:pPr>
            <w:r>
              <w:t>Pump Specimen</w:t>
            </w:r>
          </w:p>
        </w:tc>
      </w:tr>
      <w:tr w:rsidR="00940027" w14:paraId="6C94216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339E1A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E927400" w14:textId="77777777" w:rsidR="00940027" w:rsidRDefault="00940027">
            <w:pPr>
              <w:pStyle w:val="OtherTableBody"/>
            </w:pPr>
            <w:r>
              <w:t>0488</w:t>
            </w:r>
          </w:p>
        </w:tc>
        <w:tc>
          <w:tcPr>
            <w:tcW w:w="2693" w:type="dxa"/>
          </w:tcPr>
          <w:p w14:paraId="4378DD8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ED80A85" w14:textId="77777777" w:rsidR="00940027" w:rsidRDefault="00940027">
            <w:pPr>
              <w:pStyle w:val="OtherTableBody"/>
            </w:pPr>
            <w:r>
              <w:t>QC5</w:t>
            </w:r>
          </w:p>
        </w:tc>
        <w:tc>
          <w:tcPr>
            <w:tcW w:w="3544" w:type="dxa"/>
          </w:tcPr>
          <w:p w14:paraId="11184ECF" w14:textId="77777777" w:rsidR="00940027" w:rsidRDefault="00940027">
            <w:pPr>
              <w:pStyle w:val="OtherTableBody"/>
            </w:pPr>
            <w:r>
              <w:t>Quality Control For Micro</w:t>
            </w:r>
          </w:p>
        </w:tc>
      </w:tr>
      <w:tr w:rsidR="00940027" w14:paraId="4059ADC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9D2743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9C0345F" w14:textId="77777777" w:rsidR="00940027" w:rsidRDefault="00940027">
            <w:pPr>
              <w:pStyle w:val="OtherTableBody"/>
            </w:pPr>
            <w:r>
              <w:t>0488</w:t>
            </w:r>
          </w:p>
        </w:tc>
        <w:tc>
          <w:tcPr>
            <w:tcW w:w="2693" w:type="dxa"/>
          </w:tcPr>
          <w:p w14:paraId="0DA5FFA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44E3730" w14:textId="77777777" w:rsidR="00940027" w:rsidRDefault="00940027">
            <w:pPr>
              <w:pStyle w:val="OtherTableBody"/>
            </w:pPr>
            <w:r>
              <w:t>SCLP</w:t>
            </w:r>
          </w:p>
        </w:tc>
        <w:tc>
          <w:tcPr>
            <w:tcW w:w="3544" w:type="dxa"/>
          </w:tcPr>
          <w:p w14:paraId="37A7EDC7" w14:textId="77777777" w:rsidR="00940027" w:rsidRDefault="00940027">
            <w:pPr>
              <w:pStyle w:val="OtherTableBody"/>
            </w:pPr>
            <w:r>
              <w:t>Scalp, Fetal Vein</w:t>
            </w:r>
          </w:p>
        </w:tc>
      </w:tr>
      <w:tr w:rsidR="00940027" w14:paraId="6622B86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B6BA35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B6760AE" w14:textId="77777777" w:rsidR="00940027" w:rsidRDefault="00940027">
            <w:pPr>
              <w:pStyle w:val="OtherTableBody"/>
            </w:pPr>
            <w:r>
              <w:t>0488</w:t>
            </w:r>
          </w:p>
        </w:tc>
        <w:tc>
          <w:tcPr>
            <w:tcW w:w="2693" w:type="dxa"/>
          </w:tcPr>
          <w:p w14:paraId="47F4E60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9287255" w14:textId="77777777" w:rsidR="00940027" w:rsidRDefault="00940027">
            <w:pPr>
              <w:pStyle w:val="OtherTableBody"/>
            </w:pPr>
            <w:r>
              <w:t>SCRAPS</w:t>
            </w:r>
          </w:p>
        </w:tc>
        <w:tc>
          <w:tcPr>
            <w:tcW w:w="3544" w:type="dxa"/>
          </w:tcPr>
          <w:p w14:paraId="3FB6E2AC" w14:textId="77777777" w:rsidR="00940027" w:rsidRDefault="00940027">
            <w:pPr>
              <w:pStyle w:val="OtherTableBody"/>
            </w:pPr>
            <w:r>
              <w:t>Scrapings</w:t>
            </w:r>
          </w:p>
        </w:tc>
      </w:tr>
      <w:tr w:rsidR="00940027" w14:paraId="4D9E265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D08172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A6E5DE3" w14:textId="77777777" w:rsidR="00940027" w:rsidRDefault="00940027">
            <w:pPr>
              <w:pStyle w:val="OtherTableBody"/>
            </w:pPr>
            <w:r>
              <w:t>0488</w:t>
            </w:r>
          </w:p>
        </w:tc>
        <w:tc>
          <w:tcPr>
            <w:tcW w:w="2693" w:type="dxa"/>
          </w:tcPr>
          <w:p w14:paraId="171491F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B2FF1DF" w14:textId="77777777" w:rsidR="00940027" w:rsidRDefault="00940027">
            <w:pPr>
              <w:pStyle w:val="OtherTableBody"/>
            </w:pPr>
            <w:r>
              <w:t>SHA</w:t>
            </w:r>
          </w:p>
        </w:tc>
        <w:tc>
          <w:tcPr>
            <w:tcW w:w="3544" w:type="dxa"/>
          </w:tcPr>
          <w:p w14:paraId="495E9C47" w14:textId="77777777" w:rsidR="00940027" w:rsidRDefault="00940027">
            <w:pPr>
              <w:pStyle w:val="OtherTableBody"/>
            </w:pPr>
            <w:r>
              <w:t>Shaving</w:t>
            </w:r>
          </w:p>
        </w:tc>
      </w:tr>
      <w:tr w:rsidR="00940027" w14:paraId="53B1B24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731833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183A3E1" w14:textId="77777777" w:rsidR="00940027" w:rsidRDefault="00940027">
            <w:pPr>
              <w:pStyle w:val="OtherTableBody"/>
            </w:pPr>
            <w:r>
              <w:t>0488</w:t>
            </w:r>
          </w:p>
        </w:tc>
        <w:tc>
          <w:tcPr>
            <w:tcW w:w="2693" w:type="dxa"/>
          </w:tcPr>
          <w:p w14:paraId="4232D2D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2CF75B9" w14:textId="77777777" w:rsidR="00940027" w:rsidRDefault="00940027">
            <w:pPr>
              <w:pStyle w:val="OtherTableBody"/>
            </w:pPr>
            <w:r>
              <w:t>SWA</w:t>
            </w:r>
          </w:p>
        </w:tc>
        <w:tc>
          <w:tcPr>
            <w:tcW w:w="3544" w:type="dxa"/>
          </w:tcPr>
          <w:p w14:paraId="5BE3F819" w14:textId="77777777" w:rsidR="00940027" w:rsidRDefault="00940027">
            <w:pPr>
              <w:pStyle w:val="OtherTableBody"/>
            </w:pPr>
            <w:r>
              <w:t>Swab</w:t>
            </w:r>
          </w:p>
        </w:tc>
      </w:tr>
      <w:tr w:rsidR="00940027" w14:paraId="59FE921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310DD1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8FE2435" w14:textId="77777777" w:rsidR="00940027" w:rsidRDefault="00940027">
            <w:pPr>
              <w:pStyle w:val="OtherTableBody"/>
            </w:pPr>
            <w:r>
              <w:t>0488</w:t>
            </w:r>
          </w:p>
        </w:tc>
        <w:tc>
          <w:tcPr>
            <w:tcW w:w="2693" w:type="dxa"/>
          </w:tcPr>
          <w:p w14:paraId="68BFB3D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D63D804" w14:textId="77777777" w:rsidR="00940027" w:rsidRDefault="00940027">
            <w:pPr>
              <w:pStyle w:val="OtherTableBody"/>
            </w:pPr>
            <w:r>
              <w:t>SWD</w:t>
            </w:r>
          </w:p>
        </w:tc>
        <w:tc>
          <w:tcPr>
            <w:tcW w:w="3544" w:type="dxa"/>
          </w:tcPr>
          <w:p w14:paraId="1A62C3CF" w14:textId="77777777" w:rsidR="00940027" w:rsidRDefault="00940027">
            <w:pPr>
              <w:pStyle w:val="OtherTableBody"/>
            </w:pPr>
            <w:r>
              <w:t>Swab, Dacron tipped</w:t>
            </w:r>
          </w:p>
        </w:tc>
      </w:tr>
      <w:tr w:rsidR="00940027" w14:paraId="2DE4A51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636AD6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AA65135" w14:textId="77777777" w:rsidR="00940027" w:rsidRDefault="00940027">
            <w:pPr>
              <w:pStyle w:val="OtherTableBody"/>
            </w:pPr>
            <w:r>
              <w:t>0488</w:t>
            </w:r>
          </w:p>
        </w:tc>
        <w:tc>
          <w:tcPr>
            <w:tcW w:w="2693" w:type="dxa"/>
          </w:tcPr>
          <w:p w14:paraId="6986387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D3121BE" w14:textId="77777777" w:rsidR="00940027" w:rsidRDefault="00940027">
            <w:pPr>
              <w:pStyle w:val="OtherTableBody"/>
            </w:pPr>
            <w:r>
              <w:t>TMAN</w:t>
            </w:r>
          </w:p>
        </w:tc>
        <w:tc>
          <w:tcPr>
            <w:tcW w:w="3544" w:type="dxa"/>
          </w:tcPr>
          <w:p w14:paraId="40E8612C" w14:textId="77777777" w:rsidR="00940027" w:rsidRDefault="00940027">
            <w:pPr>
              <w:pStyle w:val="OtherTableBody"/>
            </w:pPr>
            <w:r>
              <w:t>Transport Media, Anaerobic</w:t>
            </w:r>
          </w:p>
        </w:tc>
      </w:tr>
      <w:tr w:rsidR="00940027" w14:paraId="6C48F6C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79DF72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21ED1C1" w14:textId="77777777" w:rsidR="00940027" w:rsidRDefault="00940027">
            <w:pPr>
              <w:pStyle w:val="OtherTableBody"/>
            </w:pPr>
            <w:r>
              <w:t>0488</w:t>
            </w:r>
          </w:p>
        </w:tc>
        <w:tc>
          <w:tcPr>
            <w:tcW w:w="2693" w:type="dxa"/>
          </w:tcPr>
          <w:p w14:paraId="3361C35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8908FFD" w14:textId="77777777" w:rsidR="00940027" w:rsidRDefault="00940027">
            <w:pPr>
              <w:pStyle w:val="OtherTableBody"/>
            </w:pPr>
            <w:r>
              <w:t>TMCH</w:t>
            </w:r>
          </w:p>
        </w:tc>
        <w:tc>
          <w:tcPr>
            <w:tcW w:w="3544" w:type="dxa"/>
          </w:tcPr>
          <w:p w14:paraId="6CF0C881" w14:textId="77777777" w:rsidR="00940027" w:rsidRDefault="00940027">
            <w:pPr>
              <w:pStyle w:val="OtherTableBody"/>
            </w:pPr>
            <w:r>
              <w:t>Transport Media, Chalamydia</w:t>
            </w:r>
          </w:p>
        </w:tc>
      </w:tr>
      <w:tr w:rsidR="00940027" w14:paraId="7E9E9C3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62FD1C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38FED5A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0488</w:t>
            </w:r>
          </w:p>
        </w:tc>
        <w:tc>
          <w:tcPr>
            <w:tcW w:w="2693" w:type="dxa"/>
          </w:tcPr>
          <w:p w14:paraId="33916DAA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6D28CFAC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TMM4</w:t>
            </w:r>
          </w:p>
        </w:tc>
        <w:tc>
          <w:tcPr>
            <w:tcW w:w="3544" w:type="dxa"/>
          </w:tcPr>
          <w:p w14:paraId="51B3ED2C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Transport Media, M4</w:t>
            </w:r>
          </w:p>
        </w:tc>
      </w:tr>
      <w:tr w:rsidR="00940027" w14:paraId="12588D1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5DB7453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6F0A4A53" w14:textId="77777777" w:rsidR="00940027" w:rsidRDefault="00940027">
            <w:pPr>
              <w:pStyle w:val="OtherTableBody"/>
            </w:pPr>
            <w:r>
              <w:t>0488</w:t>
            </w:r>
          </w:p>
        </w:tc>
        <w:tc>
          <w:tcPr>
            <w:tcW w:w="2693" w:type="dxa"/>
          </w:tcPr>
          <w:p w14:paraId="78D2388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3CE8B80" w14:textId="77777777" w:rsidR="00940027" w:rsidRDefault="00940027">
            <w:pPr>
              <w:pStyle w:val="OtherTableBody"/>
            </w:pPr>
            <w:r>
              <w:t>TMMY</w:t>
            </w:r>
          </w:p>
        </w:tc>
        <w:tc>
          <w:tcPr>
            <w:tcW w:w="3544" w:type="dxa"/>
          </w:tcPr>
          <w:p w14:paraId="15CA70DD" w14:textId="77777777" w:rsidR="00940027" w:rsidRDefault="00940027">
            <w:pPr>
              <w:pStyle w:val="OtherTableBody"/>
            </w:pPr>
            <w:r>
              <w:t>Transport Media, Mycoplasma</w:t>
            </w:r>
          </w:p>
        </w:tc>
      </w:tr>
      <w:tr w:rsidR="00940027" w14:paraId="47727B9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A28F3F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024DB78" w14:textId="77777777" w:rsidR="00940027" w:rsidRDefault="00940027">
            <w:pPr>
              <w:pStyle w:val="OtherTableBody"/>
            </w:pPr>
            <w:r>
              <w:t>0488</w:t>
            </w:r>
          </w:p>
        </w:tc>
        <w:tc>
          <w:tcPr>
            <w:tcW w:w="2693" w:type="dxa"/>
          </w:tcPr>
          <w:p w14:paraId="61046B0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18ABC9F" w14:textId="77777777" w:rsidR="00940027" w:rsidRDefault="00940027">
            <w:pPr>
              <w:pStyle w:val="OtherTableBody"/>
            </w:pPr>
            <w:r>
              <w:t>TMOT</w:t>
            </w:r>
          </w:p>
        </w:tc>
        <w:tc>
          <w:tcPr>
            <w:tcW w:w="3544" w:type="dxa"/>
          </w:tcPr>
          <w:p w14:paraId="4272C168" w14:textId="77777777" w:rsidR="00940027" w:rsidRDefault="00940027">
            <w:pPr>
              <w:pStyle w:val="OtherTableBody"/>
            </w:pPr>
            <w:r>
              <w:t>Transport Media,</w:t>
            </w:r>
          </w:p>
        </w:tc>
      </w:tr>
      <w:tr w:rsidR="00940027" w14:paraId="1C968D6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DFD0A4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F7F3FBF" w14:textId="77777777" w:rsidR="00940027" w:rsidRDefault="00940027">
            <w:pPr>
              <w:pStyle w:val="OtherTableBody"/>
            </w:pPr>
            <w:r>
              <w:t>0488</w:t>
            </w:r>
          </w:p>
        </w:tc>
        <w:tc>
          <w:tcPr>
            <w:tcW w:w="2693" w:type="dxa"/>
          </w:tcPr>
          <w:p w14:paraId="0FBD5DF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ECA0BC4" w14:textId="77777777" w:rsidR="00940027" w:rsidRDefault="00940027">
            <w:pPr>
              <w:pStyle w:val="OtherTableBody"/>
            </w:pPr>
            <w:r>
              <w:t>TMP</w:t>
            </w:r>
          </w:p>
        </w:tc>
        <w:tc>
          <w:tcPr>
            <w:tcW w:w="3544" w:type="dxa"/>
          </w:tcPr>
          <w:p w14:paraId="58324BE6" w14:textId="77777777" w:rsidR="00940027" w:rsidRDefault="00940027">
            <w:pPr>
              <w:pStyle w:val="OtherTableBody"/>
            </w:pPr>
            <w:r>
              <w:t>Plate, Thayer-Martin</w:t>
            </w:r>
          </w:p>
        </w:tc>
      </w:tr>
      <w:tr w:rsidR="00940027" w14:paraId="11142BE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6BB498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A00F18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0488</w:t>
            </w:r>
          </w:p>
        </w:tc>
        <w:tc>
          <w:tcPr>
            <w:tcW w:w="2693" w:type="dxa"/>
          </w:tcPr>
          <w:p w14:paraId="413F6D76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39572D6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TMPV</w:t>
            </w:r>
          </w:p>
        </w:tc>
        <w:tc>
          <w:tcPr>
            <w:tcW w:w="3544" w:type="dxa"/>
          </w:tcPr>
          <w:p w14:paraId="60755A4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Transport Media, PVA</w:t>
            </w:r>
          </w:p>
        </w:tc>
      </w:tr>
      <w:tr w:rsidR="00940027" w14:paraId="7DD3979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DE62BC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1229E40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0488</w:t>
            </w:r>
          </w:p>
        </w:tc>
        <w:tc>
          <w:tcPr>
            <w:tcW w:w="2693" w:type="dxa"/>
          </w:tcPr>
          <w:p w14:paraId="6C1DDAF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50667B0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TMSC</w:t>
            </w:r>
          </w:p>
        </w:tc>
        <w:tc>
          <w:tcPr>
            <w:tcW w:w="3544" w:type="dxa"/>
          </w:tcPr>
          <w:p w14:paraId="068A2C5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Transport Media, Stool Culture</w:t>
            </w:r>
          </w:p>
        </w:tc>
      </w:tr>
      <w:tr w:rsidR="00940027" w14:paraId="7D325D7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96B461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636D7A4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0488</w:t>
            </w:r>
          </w:p>
        </w:tc>
        <w:tc>
          <w:tcPr>
            <w:tcW w:w="2693" w:type="dxa"/>
          </w:tcPr>
          <w:p w14:paraId="79FA163E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0A3437C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TMUP</w:t>
            </w:r>
          </w:p>
        </w:tc>
        <w:tc>
          <w:tcPr>
            <w:tcW w:w="3544" w:type="dxa"/>
          </w:tcPr>
          <w:p w14:paraId="104D368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Transport Media, Ureaplasma</w:t>
            </w:r>
          </w:p>
        </w:tc>
      </w:tr>
      <w:tr w:rsidR="00940027" w14:paraId="14A3F74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039934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0BD4B37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0488</w:t>
            </w:r>
          </w:p>
        </w:tc>
        <w:tc>
          <w:tcPr>
            <w:tcW w:w="2693" w:type="dxa"/>
          </w:tcPr>
          <w:p w14:paraId="79F48795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35024C4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TMVI</w:t>
            </w:r>
          </w:p>
        </w:tc>
        <w:tc>
          <w:tcPr>
            <w:tcW w:w="3544" w:type="dxa"/>
          </w:tcPr>
          <w:p w14:paraId="3435F27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Transport Media, Viral</w:t>
            </w:r>
          </w:p>
        </w:tc>
      </w:tr>
      <w:tr w:rsidR="00940027" w14:paraId="5A01BD8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15156A5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5875F692" w14:textId="77777777" w:rsidR="00940027" w:rsidRDefault="00940027">
            <w:pPr>
              <w:pStyle w:val="OtherTableBody"/>
            </w:pPr>
            <w:r>
              <w:t>0488</w:t>
            </w:r>
          </w:p>
        </w:tc>
        <w:tc>
          <w:tcPr>
            <w:tcW w:w="2693" w:type="dxa"/>
          </w:tcPr>
          <w:p w14:paraId="408117F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381C2F7" w14:textId="77777777" w:rsidR="00940027" w:rsidRDefault="00940027">
            <w:pPr>
              <w:pStyle w:val="OtherTableBody"/>
            </w:pPr>
            <w:r>
              <w:t>VENIP</w:t>
            </w:r>
          </w:p>
        </w:tc>
        <w:tc>
          <w:tcPr>
            <w:tcW w:w="3544" w:type="dxa"/>
          </w:tcPr>
          <w:p w14:paraId="14213BD9" w14:textId="77777777" w:rsidR="00940027" w:rsidRDefault="00940027">
            <w:pPr>
              <w:pStyle w:val="OtherTableBody"/>
            </w:pPr>
            <w:r>
              <w:t>Venipuncture</w:t>
            </w:r>
          </w:p>
        </w:tc>
      </w:tr>
      <w:tr w:rsidR="00940027" w14:paraId="790A7CE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FD20CF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848166F" w14:textId="77777777" w:rsidR="00940027" w:rsidRDefault="00940027">
            <w:pPr>
              <w:pStyle w:val="OtherTableBody"/>
            </w:pPr>
            <w:r>
              <w:t>0488</w:t>
            </w:r>
          </w:p>
        </w:tc>
        <w:tc>
          <w:tcPr>
            <w:tcW w:w="2693" w:type="dxa"/>
          </w:tcPr>
          <w:p w14:paraId="5091445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FF88BC8" w14:textId="77777777" w:rsidR="00940027" w:rsidRDefault="00940027">
            <w:pPr>
              <w:pStyle w:val="OtherTableBody"/>
            </w:pPr>
            <w:r>
              <w:t>WOOD</w:t>
            </w:r>
          </w:p>
        </w:tc>
        <w:tc>
          <w:tcPr>
            <w:tcW w:w="3544" w:type="dxa"/>
          </w:tcPr>
          <w:p w14:paraId="2D177C5B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Swab, Wooden Shaft</w:t>
            </w:r>
          </w:p>
        </w:tc>
      </w:tr>
      <w:tr w:rsidR="00940027" w14:paraId="14DFBC9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266C5EC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5BC3A91A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7C3B3763" w14:textId="77777777" w:rsidR="00940027" w:rsidRDefault="00940027">
            <w:pPr>
              <w:pStyle w:val="OtherTableBody"/>
            </w:pPr>
            <w:r>
              <w:t>Risk Codes</w:t>
            </w:r>
          </w:p>
        </w:tc>
        <w:tc>
          <w:tcPr>
            <w:tcW w:w="1701" w:type="dxa"/>
          </w:tcPr>
          <w:p w14:paraId="06C8D538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61A86962" w14:textId="77777777" w:rsidR="00940027" w:rsidRDefault="00940027">
            <w:pPr>
              <w:pStyle w:val="OtherTableBody"/>
            </w:pPr>
          </w:p>
        </w:tc>
      </w:tr>
      <w:tr w:rsidR="00940027" w14:paraId="7E6DC9F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6533E4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2891DE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0489</w:t>
            </w:r>
          </w:p>
        </w:tc>
        <w:tc>
          <w:tcPr>
            <w:tcW w:w="2693" w:type="dxa"/>
          </w:tcPr>
          <w:p w14:paraId="014E222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D8030B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AGG</w:t>
            </w:r>
          </w:p>
        </w:tc>
        <w:tc>
          <w:tcPr>
            <w:tcW w:w="3544" w:type="dxa"/>
          </w:tcPr>
          <w:p w14:paraId="29D8D4F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Aggressive</w:t>
            </w:r>
          </w:p>
        </w:tc>
      </w:tr>
      <w:tr w:rsidR="00940027" w14:paraId="21C2123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4EA424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9FDF79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0489</w:t>
            </w:r>
          </w:p>
        </w:tc>
        <w:tc>
          <w:tcPr>
            <w:tcW w:w="2693" w:type="dxa"/>
          </w:tcPr>
          <w:p w14:paraId="5F10F6A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8D2925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BHZ</w:t>
            </w:r>
          </w:p>
        </w:tc>
        <w:tc>
          <w:tcPr>
            <w:tcW w:w="3544" w:type="dxa"/>
          </w:tcPr>
          <w:p w14:paraId="31443C17" w14:textId="77777777" w:rsidR="00940027" w:rsidRDefault="00940027">
            <w:pPr>
              <w:pStyle w:val="OtherTableBody"/>
            </w:pPr>
            <w:r>
              <w:t>Biohazard</w:t>
            </w:r>
          </w:p>
        </w:tc>
      </w:tr>
      <w:tr w:rsidR="00940027" w14:paraId="1EEDF8C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D41122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4635EE1" w14:textId="77777777" w:rsidR="00940027" w:rsidRDefault="00940027">
            <w:pPr>
              <w:pStyle w:val="OtherTableBody"/>
            </w:pPr>
            <w:r>
              <w:t>0489</w:t>
            </w:r>
          </w:p>
        </w:tc>
        <w:tc>
          <w:tcPr>
            <w:tcW w:w="2693" w:type="dxa"/>
          </w:tcPr>
          <w:p w14:paraId="633BB45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482E001" w14:textId="77777777" w:rsidR="00940027" w:rsidRDefault="00940027">
            <w:pPr>
              <w:pStyle w:val="OtherTableBody"/>
            </w:pPr>
            <w:r>
              <w:t>BIO</w:t>
            </w:r>
          </w:p>
        </w:tc>
        <w:tc>
          <w:tcPr>
            <w:tcW w:w="3544" w:type="dxa"/>
          </w:tcPr>
          <w:p w14:paraId="2BD82AC8" w14:textId="77777777" w:rsidR="00940027" w:rsidRDefault="00940027">
            <w:pPr>
              <w:pStyle w:val="OtherTableBody"/>
            </w:pPr>
            <w:r>
              <w:t>Biological</w:t>
            </w:r>
          </w:p>
        </w:tc>
      </w:tr>
      <w:tr w:rsidR="00940027" w14:paraId="17B77F8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A6D8DA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7E05C0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0489</w:t>
            </w:r>
          </w:p>
        </w:tc>
        <w:tc>
          <w:tcPr>
            <w:tcW w:w="2693" w:type="dxa"/>
          </w:tcPr>
          <w:p w14:paraId="0537EF1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DDADCD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COR</w:t>
            </w:r>
          </w:p>
        </w:tc>
        <w:tc>
          <w:tcPr>
            <w:tcW w:w="3544" w:type="dxa"/>
          </w:tcPr>
          <w:p w14:paraId="60577F3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Corrosive</w:t>
            </w:r>
          </w:p>
        </w:tc>
      </w:tr>
      <w:tr w:rsidR="00940027" w14:paraId="205D34D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5A31F46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0DF3AF1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0489</w:t>
            </w:r>
          </w:p>
        </w:tc>
        <w:tc>
          <w:tcPr>
            <w:tcW w:w="2693" w:type="dxa"/>
          </w:tcPr>
          <w:p w14:paraId="589136DC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55F27B8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ESC</w:t>
            </w:r>
          </w:p>
        </w:tc>
        <w:tc>
          <w:tcPr>
            <w:tcW w:w="3544" w:type="dxa"/>
          </w:tcPr>
          <w:p w14:paraId="5279A935" w14:textId="77777777" w:rsidR="00940027" w:rsidRDefault="00940027">
            <w:pPr>
              <w:pStyle w:val="OtherTableBody"/>
            </w:pPr>
            <w:r>
              <w:t>Escape Risk</w:t>
            </w:r>
          </w:p>
        </w:tc>
      </w:tr>
      <w:tr w:rsidR="00940027" w14:paraId="7293846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2BFF23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8BD16D5" w14:textId="77777777" w:rsidR="00940027" w:rsidRDefault="00940027">
            <w:pPr>
              <w:pStyle w:val="OtherTableBody"/>
            </w:pPr>
            <w:r>
              <w:t>0489</w:t>
            </w:r>
          </w:p>
        </w:tc>
        <w:tc>
          <w:tcPr>
            <w:tcW w:w="2693" w:type="dxa"/>
          </w:tcPr>
          <w:p w14:paraId="5921A8D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B573A89" w14:textId="77777777" w:rsidR="00940027" w:rsidRDefault="00940027">
            <w:pPr>
              <w:pStyle w:val="OtherTableBody"/>
            </w:pPr>
            <w:r>
              <w:t>EXP</w:t>
            </w:r>
          </w:p>
        </w:tc>
        <w:tc>
          <w:tcPr>
            <w:tcW w:w="3544" w:type="dxa"/>
          </w:tcPr>
          <w:p w14:paraId="5C6D9254" w14:textId="77777777" w:rsidR="00940027" w:rsidRDefault="00940027">
            <w:pPr>
              <w:pStyle w:val="OtherTableBody"/>
            </w:pPr>
            <w:r>
              <w:t>Explosive</w:t>
            </w:r>
          </w:p>
        </w:tc>
      </w:tr>
      <w:tr w:rsidR="00940027" w14:paraId="0E5453C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04AF56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6B53AAB" w14:textId="77777777" w:rsidR="00940027" w:rsidRDefault="00940027">
            <w:pPr>
              <w:pStyle w:val="OtherTableBody"/>
            </w:pPr>
            <w:r>
              <w:t>0489</w:t>
            </w:r>
          </w:p>
        </w:tc>
        <w:tc>
          <w:tcPr>
            <w:tcW w:w="2693" w:type="dxa"/>
          </w:tcPr>
          <w:p w14:paraId="2198B28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A068B95" w14:textId="77777777" w:rsidR="00940027" w:rsidRDefault="00940027">
            <w:pPr>
              <w:pStyle w:val="OtherTableBody"/>
            </w:pPr>
            <w:r>
              <w:t>IFL</w:t>
            </w:r>
          </w:p>
        </w:tc>
        <w:tc>
          <w:tcPr>
            <w:tcW w:w="3544" w:type="dxa"/>
          </w:tcPr>
          <w:p w14:paraId="6825D474" w14:textId="77777777" w:rsidR="00940027" w:rsidRDefault="00940027">
            <w:pPr>
              <w:pStyle w:val="OtherTableBody"/>
            </w:pPr>
            <w:r>
              <w:t>MaterialDangerInflammable</w:t>
            </w:r>
          </w:p>
        </w:tc>
      </w:tr>
      <w:tr w:rsidR="00940027" w14:paraId="34D6608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41E2FB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5194B16" w14:textId="77777777" w:rsidR="00940027" w:rsidRDefault="00940027">
            <w:pPr>
              <w:pStyle w:val="OtherTableBody"/>
            </w:pPr>
            <w:r>
              <w:t>0489</w:t>
            </w:r>
          </w:p>
        </w:tc>
        <w:tc>
          <w:tcPr>
            <w:tcW w:w="2693" w:type="dxa"/>
          </w:tcPr>
          <w:p w14:paraId="5662490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398A109" w14:textId="77777777" w:rsidR="00940027" w:rsidRDefault="00940027">
            <w:pPr>
              <w:pStyle w:val="OtherTableBody"/>
            </w:pPr>
            <w:r>
              <w:t>INF</w:t>
            </w:r>
          </w:p>
        </w:tc>
        <w:tc>
          <w:tcPr>
            <w:tcW w:w="3544" w:type="dxa"/>
          </w:tcPr>
          <w:p w14:paraId="616683AD" w14:textId="77777777" w:rsidR="00940027" w:rsidRDefault="00940027">
            <w:pPr>
              <w:pStyle w:val="OtherTableBody"/>
            </w:pPr>
            <w:r>
              <w:t>MaterialDangerInfectious</w:t>
            </w:r>
          </w:p>
        </w:tc>
      </w:tr>
      <w:tr w:rsidR="00940027" w14:paraId="3265B44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F4235B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A12C3E8" w14:textId="77777777" w:rsidR="00940027" w:rsidRDefault="00940027">
            <w:pPr>
              <w:pStyle w:val="OtherTableBody"/>
            </w:pPr>
            <w:r>
              <w:t>0489</w:t>
            </w:r>
          </w:p>
        </w:tc>
        <w:tc>
          <w:tcPr>
            <w:tcW w:w="2693" w:type="dxa"/>
          </w:tcPr>
          <w:p w14:paraId="4CF277B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CE89369" w14:textId="77777777" w:rsidR="00940027" w:rsidRDefault="00940027">
            <w:pPr>
              <w:pStyle w:val="OtherTableBody"/>
            </w:pPr>
            <w:r>
              <w:t>INJ</w:t>
            </w:r>
          </w:p>
        </w:tc>
        <w:tc>
          <w:tcPr>
            <w:tcW w:w="3544" w:type="dxa"/>
          </w:tcPr>
          <w:p w14:paraId="516BDF63" w14:textId="77777777" w:rsidR="00940027" w:rsidRDefault="00940027">
            <w:pPr>
              <w:pStyle w:val="OtherTableBody"/>
            </w:pPr>
            <w:r>
              <w:t>Injury Hazard</w:t>
            </w:r>
          </w:p>
        </w:tc>
      </w:tr>
      <w:tr w:rsidR="00940027" w14:paraId="14566C9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2C2D7E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7E24C6F" w14:textId="77777777" w:rsidR="00940027" w:rsidRDefault="00940027">
            <w:pPr>
              <w:pStyle w:val="OtherTableBody"/>
            </w:pPr>
            <w:r>
              <w:t>0489</w:t>
            </w:r>
          </w:p>
        </w:tc>
        <w:tc>
          <w:tcPr>
            <w:tcW w:w="2693" w:type="dxa"/>
          </w:tcPr>
          <w:p w14:paraId="0F9AEDA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59D1540" w14:textId="77777777" w:rsidR="00940027" w:rsidRDefault="00940027">
            <w:pPr>
              <w:pStyle w:val="OtherTableBody"/>
            </w:pPr>
            <w:r>
              <w:t>POI</w:t>
            </w:r>
          </w:p>
        </w:tc>
        <w:tc>
          <w:tcPr>
            <w:tcW w:w="3544" w:type="dxa"/>
          </w:tcPr>
          <w:p w14:paraId="36451C2B" w14:textId="77777777" w:rsidR="00940027" w:rsidRDefault="00940027">
            <w:pPr>
              <w:pStyle w:val="OtherTableBody"/>
            </w:pPr>
            <w:r>
              <w:t>Poison</w:t>
            </w:r>
          </w:p>
        </w:tc>
      </w:tr>
      <w:tr w:rsidR="00940027" w14:paraId="4AE1BC7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290EE4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D127C61" w14:textId="77777777" w:rsidR="00940027" w:rsidRDefault="00940027">
            <w:pPr>
              <w:pStyle w:val="OtherTableBody"/>
            </w:pPr>
            <w:r>
              <w:t>0489</w:t>
            </w:r>
          </w:p>
        </w:tc>
        <w:tc>
          <w:tcPr>
            <w:tcW w:w="2693" w:type="dxa"/>
          </w:tcPr>
          <w:p w14:paraId="693A538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DA25387" w14:textId="77777777" w:rsidR="00940027" w:rsidRDefault="00940027">
            <w:pPr>
              <w:pStyle w:val="OtherTableBody"/>
            </w:pPr>
            <w:r>
              <w:t>RAD</w:t>
            </w:r>
          </w:p>
        </w:tc>
        <w:tc>
          <w:tcPr>
            <w:tcW w:w="3544" w:type="dxa"/>
          </w:tcPr>
          <w:p w14:paraId="576B4FD0" w14:textId="77777777" w:rsidR="00940027" w:rsidRDefault="00940027">
            <w:pPr>
              <w:pStyle w:val="OtherTableBody"/>
            </w:pPr>
            <w:r>
              <w:t>Radioactive</w:t>
            </w:r>
          </w:p>
        </w:tc>
      </w:tr>
      <w:tr w:rsidR="00940027" w14:paraId="399542A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107521B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20E5B6D8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27A43890" w14:textId="77777777" w:rsidR="00940027" w:rsidRDefault="00940027">
            <w:pPr>
              <w:pStyle w:val="OtherTableBody"/>
            </w:pPr>
            <w:r>
              <w:t>Specimen Reject Reason</w:t>
            </w:r>
          </w:p>
        </w:tc>
        <w:tc>
          <w:tcPr>
            <w:tcW w:w="1701" w:type="dxa"/>
          </w:tcPr>
          <w:p w14:paraId="621AB9B6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36536D4F" w14:textId="77777777" w:rsidR="00940027" w:rsidRDefault="00940027">
            <w:pPr>
              <w:pStyle w:val="OtherTableBody"/>
            </w:pPr>
          </w:p>
        </w:tc>
      </w:tr>
      <w:tr w:rsidR="00940027" w14:paraId="0867286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E2A90B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1FE1E4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0490</w:t>
            </w:r>
          </w:p>
        </w:tc>
        <w:tc>
          <w:tcPr>
            <w:tcW w:w="2693" w:type="dxa"/>
          </w:tcPr>
          <w:p w14:paraId="7CDCA8A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383E786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EX</w:t>
            </w:r>
          </w:p>
        </w:tc>
        <w:tc>
          <w:tcPr>
            <w:tcW w:w="3544" w:type="dxa"/>
          </w:tcPr>
          <w:p w14:paraId="4F9E567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Expired</w:t>
            </w:r>
          </w:p>
        </w:tc>
      </w:tr>
      <w:tr w:rsidR="00940027" w14:paraId="612B798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88510B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23DE2F0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0490</w:t>
            </w:r>
          </w:p>
        </w:tc>
        <w:tc>
          <w:tcPr>
            <w:tcW w:w="2693" w:type="dxa"/>
          </w:tcPr>
          <w:p w14:paraId="1DBE88B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318EB8C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QS</w:t>
            </w:r>
          </w:p>
        </w:tc>
        <w:tc>
          <w:tcPr>
            <w:tcW w:w="3544" w:type="dxa"/>
          </w:tcPr>
          <w:p w14:paraId="4B539943" w14:textId="77777777" w:rsidR="00940027" w:rsidRDefault="00940027">
            <w:pPr>
              <w:pStyle w:val="OtherTableBody"/>
            </w:pPr>
            <w:r>
              <w:t>Quantity not sufficient</w:t>
            </w:r>
          </w:p>
        </w:tc>
      </w:tr>
      <w:tr w:rsidR="00940027" w14:paraId="7FD4FE8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BE30AB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01FB972" w14:textId="77777777" w:rsidR="00940027" w:rsidRDefault="00940027">
            <w:pPr>
              <w:pStyle w:val="OtherTableBody"/>
            </w:pPr>
            <w:r>
              <w:t>0490</w:t>
            </w:r>
          </w:p>
        </w:tc>
        <w:tc>
          <w:tcPr>
            <w:tcW w:w="2693" w:type="dxa"/>
          </w:tcPr>
          <w:p w14:paraId="4C1A1A8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077F41A" w14:textId="77777777" w:rsidR="00940027" w:rsidRDefault="00940027">
            <w:pPr>
              <w:pStyle w:val="OtherTableBody"/>
            </w:pPr>
            <w:r>
              <w:t>RA</w:t>
            </w:r>
          </w:p>
        </w:tc>
        <w:tc>
          <w:tcPr>
            <w:tcW w:w="3544" w:type="dxa"/>
          </w:tcPr>
          <w:p w14:paraId="34DC3B20" w14:textId="77777777" w:rsidR="00940027" w:rsidRDefault="00940027">
            <w:pPr>
              <w:pStyle w:val="OtherTableBody"/>
            </w:pPr>
            <w:r>
              <w:t>Missing patient ID number</w:t>
            </w:r>
          </w:p>
        </w:tc>
      </w:tr>
      <w:tr w:rsidR="00940027" w14:paraId="65F981D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934B0C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56F476B" w14:textId="77777777" w:rsidR="00940027" w:rsidRDefault="00940027">
            <w:pPr>
              <w:pStyle w:val="OtherTableBody"/>
            </w:pPr>
            <w:r>
              <w:t>0490</w:t>
            </w:r>
          </w:p>
        </w:tc>
        <w:tc>
          <w:tcPr>
            <w:tcW w:w="2693" w:type="dxa"/>
          </w:tcPr>
          <w:p w14:paraId="7913AE6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315CFA1" w14:textId="77777777" w:rsidR="00940027" w:rsidRDefault="00940027">
            <w:pPr>
              <w:pStyle w:val="OtherTableBody"/>
            </w:pPr>
            <w:r>
              <w:t>RB</w:t>
            </w:r>
          </w:p>
        </w:tc>
        <w:tc>
          <w:tcPr>
            <w:tcW w:w="3544" w:type="dxa"/>
          </w:tcPr>
          <w:p w14:paraId="76CB07DC" w14:textId="77777777" w:rsidR="00940027" w:rsidRDefault="00940027">
            <w:pPr>
              <w:pStyle w:val="OtherTableBody"/>
            </w:pPr>
            <w:r>
              <w:t>Broken container</w:t>
            </w:r>
          </w:p>
        </w:tc>
      </w:tr>
      <w:tr w:rsidR="00940027" w14:paraId="6A0292E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FF76D9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2337106" w14:textId="77777777" w:rsidR="00940027" w:rsidRDefault="00940027">
            <w:pPr>
              <w:pStyle w:val="OtherTableBody"/>
            </w:pPr>
            <w:r>
              <w:t>0490</w:t>
            </w:r>
          </w:p>
        </w:tc>
        <w:tc>
          <w:tcPr>
            <w:tcW w:w="2693" w:type="dxa"/>
          </w:tcPr>
          <w:p w14:paraId="4A83DE1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FEC6D01" w14:textId="77777777" w:rsidR="00940027" w:rsidRDefault="00940027">
            <w:pPr>
              <w:pStyle w:val="OtherTableBody"/>
            </w:pPr>
            <w:r>
              <w:t>RC</w:t>
            </w:r>
          </w:p>
        </w:tc>
        <w:tc>
          <w:tcPr>
            <w:tcW w:w="3544" w:type="dxa"/>
          </w:tcPr>
          <w:p w14:paraId="6C1E85DE" w14:textId="77777777" w:rsidR="00940027" w:rsidRDefault="00940027">
            <w:pPr>
              <w:pStyle w:val="OtherTableBody"/>
            </w:pPr>
            <w:r>
              <w:t>Clotting</w:t>
            </w:r>
          </w:p>
        </w:tc>
      </w:tr>
      <w:tr w:rsidR="00940027" w14:paraId="788624E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FCB82E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D6A054D" w14:textId="77777777" w:rsidR="00940027" w:rsidRDefault="00940027">
            <w:pPr>
              <w:pStyle w:val="OtherTableBody"/>
            </w:pPr>
            <w:r>
              <w:t>0490</w:t>
            </w:r>
          </w:p>
        </w:tc>
        <w:tc>
          <w:tcPr>
            <w:tcW w:w="2693" w:type="dxa"/>
          </w:tcPr>
          <w:p w14:paraId="275A411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C804C06" w14:textId="77777777" w:rsidR="00940027" w:rsidRDefault="00940027">
            <w:pPr>
              <w:pStyle w:val="OtherTableBody"/>
            </w:pPr>
            <w:r>
              <w:t>RD</w:t>
            </w:r>
          </w:p>
        </w:tc>
        <w:tc>
          <w:tcPr>
            <w:tcW w:w="3544" w:type="dxa"/>
          </w:tcPr>
          <w:p w14:paraId="70F16A41" w14:textId="77777777" w:rsidR="00940027" w:rsidRDefault="00940027">
            <w:pPr>
              <w:pStyle w:val="OtherTableBody"/>
            </w:pPr>
            <w:r>
              <w:t>Missing collection date</w:t>
            </w:r>
          </w:p>
        </w:tc>
      </w:tr>
      <w:tr w:rsidR="00940027" w14:paraId="24E5739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D43150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18A764D" w14:textId="77777777" w:rsidR="00940027" w:rsidRDefault="00940027">
            <w:pPr>
              <w:pStyle w:val="OtherTableBody"/>
            </w:pPr>
            <w:r>
              <w:t>0490</w:t>
            </w:r>
          </w:p>
        </w:tc>
        <w:tc>
          <w:tcPr>
            <w:tcW w:w="2693" w:type="dxa"/>
          </w:tcPr>
          <w:p w14:paraId="57E929C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6F3E3C0" w14:textId="77777777" w:rsidR="00940027" w:rsidRDefault="00940027">
            <w:pPr>
              <w:pStyle w:val="OtherTableBody"/>
            </w:pPr>
            <w:r>
              <w:t>RE</w:t>
            </w:r>
          </w:p>
        </w:tc>
        <w:tc>
          <w:tcPr>
            <w:tcW w:w="3544" w:type="dxa"/>
          </w:tcPr>
          <w:p w14:paraId="75750248" w14:textId="77777777" w:rsidR="00940027" w:rsidRDefault="00940027">
            <w:pPr>
              <w:pStyle w:val="OtherTableBody"/>
            </w:pPr>
            <w:r>
              <w:t>Missing patient name</w:t>
            </w:r>
          </w:p>
        </w:tc>
      </w:tr>
      <w:tr w:rsidR="00940027" w14:paraId="6BD1D58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18FAC2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FCB9D78" w14:textId="77777777" w:rsidR="00940027" w:rsidRDefault="00940027">
            <w:pPr>
              <w:pStyle w:val="OtherTableBody"/>
            </w:pPr>
            <w:r>
              <w:t>0490</w:t>
            </w:r>
          </w:p>
        </w:tc>
        <w:tc>
          <w:tcPr>
            <w:tcW w:w="2693" w:type="dxa"/>
          </w:tcPr>
          <w:p w14:paraId="5164EDD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8063F5B" w14:textId="77777777" w:rsidR="00940027" w:rsidRDefault="00940027">
            <w:pPr>
              <w:pStyle w:val="OtherTableBody"/>
            </w:pPr>
            <w:r>
              <w:t>RH</w:t>
            </w:r>
          </w:p>
        </w:tc>
        <w:tc>
          <w:tcPr>
            <w:tcW w:w="3544" w:type="dxa"/>
          </w:tcPr>
          <w:p w14:paraId="12B95A82" w14:textId="77777777" w:rsidR="00940027" w:rsidRDefault="00940027">
            <w:pPr>
              <w:pStyle w:val="OtherTableBody"/>
            </w:pPr>
            <w:r>
              <w:t>Hemolysis</w:t>
            </w:r>
          </w:p>
        </w:tc>
      </w:tr>
      <w:tr w:rsidR="00940027" w14:paraId="3C87F44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BF9DE5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BD33C91" w14:textId="77777777" w:rsidR="00940027" w:rsidRDefault="00940027">
            <w:pPr>
              <w:pStyle w:val="OtherTableBody"/>
            </w:pPr>
            <w:r>
              <w:t>0490</w:t>
            </w:r>
          </w:p>
        </w:tc>
        <w:tc>
          <w:tcPr>
            <w:tcW w:w="2693" w:type="dxa"/>
          </w:tcPr>
          <w:p w14:paraId="21C770D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B411D81" w14:textId="77777777" w:rsidR="00940027" w:rsidRDefault="00940027">
            <w:pPr>
              <w:pStyle w:val="OtherTableBody"/>
            </w:pPr>
            <w:r>
              <w:t>RI</w:t>
            </w:r>
          </w:p>
        </w:tc>
        <w:tc>
          <w:tcPr>
            <w:tcW w:w="3544" w:type="dxa"/>
          </w:tcPr>
          <w:p w14:paraId="0C15D48E" w14:textId="77777777" w:rsidR="00940027" w:rsidRDefault="00940027">
            <w:pPr>
              <w:pStyle w:val="OtherTableBody"/>
            </w:pPr>
            <w:r>
              <w:t>Identification problem</w:t>
            </w:r>
          </w:p>
        </w:tc>
      </w:tr>
      <w:tr w:rsidR="00940027" w14:paraId="1BFBDAB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6B2ED1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93F102E" w14:textId="77777777" w:rsidR="00940027" w:rsidRDefault="00940027">
            <w:pPr>
              <w:pStyle w:val="OtherTableBody"/>
            </w:pPr>
            <w:r>
              <w:t>0490</w:t>
            </w:r>
          </w:p>
        </w:tc>
        <w:tc>
          <w:tcPr>
            <w:tcW w:w="2693" w:type="dxa"/>
          </w:tcPr>
          <w:p w14:paraId="635C99B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281D59F" w14:textId="77777777" w:rsidR="00940027" w:rsidRDefault="00940027">
            <w:pPr>
              <w:pStyle w:val="OtherTableBody"/>
            </w:pPr>
            <w:r>
              <w:t>RM</w:t>
            </w:r>
          </w:p>
        </w:tc>
        <w:tc>
          <w:tcPr>
            <w:tcW w:w="3544" w:type="dxa"/>
          </w:tcPr>
          <w:p w14:paraId="79ED3449" w14:textId="77777777" w:rsidR="00940027" w:rsidRDefault="00940027">
            <w:pPr>
              <w:pStyle w:val="OtherTableBody"/>
            </w:pPr>
            <w:r>
              <w:t>Labeling</w:t>
            </w:r>
          </w:p>
        </w:tc>
      </w:tr>
      <w:tr w:rsidR="00940027" w14:paraId="33406D9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802849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3A61E41" w14:textId="77777777" w:rsidR="00940027" w:rsidRDefault="00940027">
            <w:pPr>
              <w:pStyle w:val="OtherTableBody"/>
            </w:pPr>
            <w:r>
              <w:t>0490</w:t>
            </w:r>
          </w:p>
        </w:tc>
        <w:tc>
          <w:tcPr>
            <w:tcW w:w="2693" w:type="dxa"/>
          </w:tcPr>
          <w:p w14:paraId="16E3655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CB30675" w14:textId="77777777" w:rsidR="00940027" w:rsidRDefault="00940027">
            <w:pPr>
              <w:pStyle w:val="OtherTableBody"/>
            </w:pPr>
            <w:r>
              <w:t>RN</w:t>
            </w:r>
          </w:p>
        </w:tc>
        <w:tc>
          <w:tcPr>
            <w:tcW w:w="3544" w:type="dxa"/>
          </w:tcPr>
          <w:p w14:paraId="6B0B8028" w14:textId="77777777" w:rsidR="00940027" w:rsidRDefault="00940027">
            <w:pPr>
              <w:pStyle w:val="OtherTableBody"/>
            </w:pPr>
            <w:r>
              <w:t>Contamination</w:t>
            </w:r>
          </w:p>
        </w:tc>
      </w:tr>
      <w:tr w:rsidR="00940027" w14:paraId="3300CB0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9B881B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655E143" w14:textId="77777777" w:rsidR="00940027" w:rsidRDefault="00940027">
            <w:pPr>
              <w:pStyle w:val="OtherTableBody"/>
            </w:pPr>
            <w:r>
              <w:t>0490</w:t>
            </w:r>
          </w:p>
        </w:tc>
        <w:tc>
          <w:tcPr>
            <w:tcW w:w="2693" w:type="dxa"/>
          </w:tcPr>
          <w:p w14:paraId="67AFAA9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9316316" w14:textId="77777777" w:rsidR="00940027" w:rsidRDefault="00940027">
            <w:pPr>
              <w:pStyle w:val="OtherTableBody"/>
            </w:pPr>
            <w:r>
              <w:t>RP</w:t>
            </w:r>
          </w:p>
        </w:tc>
        <w:tc>
          <w:tcPr>
            <w:tcW w:w="3544" w:type="dxa"/>
          </w:tcPr>
          <w:p w14:paraId="56B32E37" w14:textId="77777777" w:rsidR="00940027" w:rsidRDefault="00940027">
            <w:pPr>
              <w:pStyle w:val="OtherTableBody"/>
            </w:pPr>
            <w:r>
              <w:t>Missing phlebotomist ID</w:t>
            </w:r>
          </w:p>
        </w:tc>
      </w:tr>
      <w:tr w:rsidR="00940027" w14:paraId="4A41BBD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07A67B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2EAE2C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0490</w:t>
            </w:r>
          </w:p>
        </w:tc>
        <w:tc>
          <w:tcPr>
            <w:tcW w:w="2693" w:type="dxa"/>
          </w:tcPr>
          <w:p w14:paraId="780BB93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4CCB47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RR</w:t>
            </w:r>
          </w:p>
        </w:tc>
        <w:tc>
          <w:tcPr>
            <w:tcW w:w="3544" w:type="dxa"/>
          </w:tcPr>
          <w:p w14:paraId="6C350D0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Improper storage</w:t>
            </w:r>
          </w:p>
        </w:tc>
      </w:tr>
      <w:tr w:rsidR="00940027" w14:paraId="1ED8B66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6D0933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1AAC1925" w14:textId="77777777" w:rsidR="00940027" w:rsidRDefault="00940027">
            <w:pPr>
              <w:pStyle w:val="OtherTableBody"/>
            </w:pPr>
            <w:r>
              <w:t>0490</w:t>
            </w:r>
          </w:p>
        </w:tc>
        <w:tc>
          <w:tcPr>
            <w:tcW w:w="2693" w:type="dxa"/>
          </w:tcPr>
          <w:p w14:paraId="574D5F7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E53DC20" w14:textId="77777777" w:rsidR="00940027" w:rsidRDefault="00940027">
            <w:pPr>
              <w:pStyle w:val="OtherTableBody"/>
            </w:pPr>
            <w:r>
              <w:t>RS</w:t>
            </w:r>
          </w:p>
        </w:tc>
        <w:tc>
          <w:tcPr>
            <w:tcW w:w="3544" w:type="dxa"/>
          </w:tcPr>
          <w:p w14:paraId="0230A28D" w14:textId="77777777" w:rsidR="00940027" w:rsidRDefault="00940027">
            <w:pPr>
              <w:pStyle w:val="OtherTableBody"/>
            </w:pPr>
            <w:r>
              <w:t>Name misspelling</w:t>
            </w:r>
          </w:p>
        </w:tc>
      </w:tr>
      <w:tr w:rsidR="00940027" w14:paraId="1F7A2DD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ADAED6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HL7</w:t>
            </w:r>
          </w:p>
        </w:tc>
        <w:tc>
          <w:tcPr>
            <w:tcW w:w="709" w:type="dxa"/>
          </w:tcPr>
          <w:p w14:paraId="3BD1902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2693" w:type="dxa"/>
          </w:tcPr>
          <w:p w14:paraId="71943A5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Specimen Quality</w:t>
            </w:r>
          </w:p>
        </w:tc>
        <w:tc>
          <w:tcPr>
            <w:tcW w:w="1701" w:type="dxa"/>
          </w:tcPr>
          <w:p w14:paraId="5E8F772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3544" w:type="dxa"/>
          </w:tcPr>
          <w:p w14:paraId="40DAA85F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</w:tr>
      <w:tr w:rsidR="00940027" w14:paraId="79F27F0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D3E399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473472E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0491</w:t>
            </w:r>
          </w:p>
        </w:tc>
        <w:tc>
          <w:tcPr>
            <w:tcW w:w="2693" w:type="dxa"/>
          </w:tcPr>
          <w:p w14:paraId="4228FD5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98B718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E</w:t>
            </w:r>
          </w:p>
        </w:tc>
        <w:tc>
          <w:tcPr>
            <w:tcW w:w="3544" w:type="dxa"/>
          </w:tcPr>
          <w:p w14:paraId="35903FF6" w14:textId="77777777" w:rsidR="00940027" w:rsidRDefault="00940027">
            <w:pPr>
              <w:pStyle w:val="OtherTableBody"/>
            </w:pPr>
            <w:r>
              <w:t>Excellent</w:t>
            </w:r>
          </w:p>
        </w:tc>
      </w:tr>
      <w:tr w:rsidR="00940027" w14:paraId="0B8C86B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6FF43D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9DB9B40" w14:textId="77777777" w:rsidR="00940027" w:rsidRDefault="00940027">
            <w:pPr>
              <w:pStyle w:val="OtherTableBody"/>
            </w:pPr>
            <w:r>
              <w:t>0491</w:t>
            </w:r>
          </w:p>
        </w:tc>
        <w:tc>
          <w:tcPr>
            <w:tcW w:w="2693" w:type="dxa"/>
          </w:tcPr>
          <w:p w14:paraId="28DFCCE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CC48DEA" w14:textId="77777777" w:rsidR="00940027" w:rsidRDefault="00940027">
            <w:pPr>
              <w:pStyle w:val="OtherTableBody"/>
            </w:pPr>
            <w:r>
              <w:t>F</w:t>
            </w:r>
          </w:p>
        </w:tc>
        <w:tc>
          <w:tcPr>
            <w:tcW w:w="3544" w:type="dxa"/>
          </w:tcPr>
          <w:p w14:paraId="0B85153D" w14:textId="77777777" w:rsidR="00940027" w:rsidRDefault="00940027">
            <w:pPr>
              <w:pStyle w:val="OtherTableBody"/>
            </w:pPr>
            <w:r>
              <w:t>Fair</w:t>
            </w:r>
          </w:p>
        </w:tc>
      </w:tr>
      <w:tr w:rsidR="00940027" w14:paraId="627B5D3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9193E9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8825F4C" w14:textId="77777777" w:rsidR="00940027" w:rsidRDefault="00940027">
            <w:pPr>
              <w:pStyle w:val="OtherTableBody"/>
            </w:pPr>
            <w:r>
              <w:t>0491</w:t>
            </w:r>
          </w:p>
        </w:tc>
        <w:tc>
          <w:tcPr>
            <w:tcW w:w="2693" w:type="dxa"/>
          </w:tcPr>
          <w:p w14:paraId="4C8ED4E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E8A8A25" w14:textId="77777777" w:rsidR="00940027" w:rsidRDefault="00940027">
            <w:pPr>
              <w:pStyle w:val="OtherTableBody"/>
            </w:pPr>
            <w:r>
              <w:t>G</w:t>
            </w:r>
          </w:p>
        </w:tc>
        <w:tc>
          <w:tcPr>
            <w:tcW w:w="3544" w:type="dxa"/>
          </w:tcPr>
          <w:p w14:paraId="43E27A51" w14:textId="77777777" w:rsidR="00940027" w:rsidRDefault="00940027">
            <w:pPr>
              <w:pStyle w:val="OtherTableBody"/>
            </w:pPr>
            <w:r>
              <w:t>Good</w:t>
            </w:r>
          </w:p>
        </w:tc>
      </w:tr>
      <w:tr w:rsidR="00940027" w14:paraId="45ACB99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1B35D5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90FECED" w14:textId="77777777" w:rsidR="00940027" w:rsidRDefault="00940027">
            <w:pPr>
              <w:pStyle w:val="OtherTableBody"/>
            </w:pPr>
            <w:r>
              <w:t>0491</w:t>
            </w:r>
          </w:p>
        </w:tc>
        <w:tc>
          <w:tcPr>
            <w:tcW w:w="2693" w:type="dxa"/>
          </w:tcPr>
          <w:p w14:paraId="03012DA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F40DBD8" w14:textId="77777777" w:rsidR="00940027" w:rsidRDefault="00940027">
            <w:pPr>
              <w:pStyle w:val="OtherTableBody"/>
            </w:pPr>
            <w:r>
              <w:t>P</w:t>
            </w:r>
          </w:p>
        </w:tc>
        <w:tc>
          <w:tcPr>
            <w:tcW w:w="3544" w:type="dxa"/>
          </w:tcPr>
          <w:p w14:paraId="563EE38F" w14:textId="77777777" w:rsidR="00940027" w:rsidRDefault="00940027">
            <w:pPr>
              <w:pStyle w:val="OtherTableBody"/>
            </w:pPr>
            <w:r>
              <w:t>Poor</w:t>
            </w:r>
          </w:p>
        </w:tc>
      </w:tr>
      <w:tr w:rsidR="00940027" w14:paraId="3F15BF0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E59C5FB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250CF106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7C87278D" w14:textId="77777777" w:rsidR="00940027" w:rsidRDefault="00940027">
            <w:pPr>
              <w:pStyle w:val="OtherTableBody"/>
            </w:pPr>
            <w:r>
              <w:t>Specimen Appropriateness</w:t>
            </w:r>
          </w:p>
        </w:tc>
        <w:tc>
          <w:tcPr>
            <w:tcW w:w="1701" w:type="dxa"/>
          </w:tcPr>
          <w:p w14:paraId="68054B26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2E20E59F" w14:textId="77777777" w:rsidR="00940027" w:rsidRDefault="00940027">
            <w:pPr>
              <w:pStyle w:val="OtherTableBody"/>
            </w:pPr>
          </w:p>
        </w:tc>
      </w:tr>
      <w:tr w:rsidR="00940027" w14:paraId="0EBAA40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04F621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071E1D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0492</w:t>
            </w:r>
          </w:p>
        </w:tc>
        <w:tc>
          <w:tcPr>
            <w:tcW w:w="2693" w:type="dxa"/>
          </w:tcPr>
          <w:p w14:paraId="6BF0FF3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177CD21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??</w:t>
            </w:r>
          </w:p>
        </w:tc>
        <w:tc>
          <w:tcPr>
            <w:tcW w:w="3544" w:type="dxa"/>
          </w:tcPr>
          <w:p w14:paraId="2A941A1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Inappropriate due to _</w:t>
            </w:r>
          </w:p>
        </w:tc>
      </w:tr>
      <w:tr w:rsidR="00940027" w14:paraId="401354D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932693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0DFA6AC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0492</w:t>
            </w:r>
          </w:p>
        </w:tc>
        <w:tc>
          <w:tcPr>
            <w:tcW w:w="2693" w:type="dxa"/>
          </w:tcPr>
          <w:p w14:paraId="5ADFE076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59B2EC3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</w:t>
            </w:r>
          </w:p>
        </w:tc>
        <w:tc>
          <w:tcPr>
            <w:tcW w:w="3544" w:type="dxa"/>
          </w:tcPr>
          <w:p w14:paraId="401D535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Appropriate</w:t>
            </w:r>
          </w:p>
        </w:tc>
      </w:tr>
      <w:tr w:rsidR="00940027" w14:paraId="052970A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0AAE8A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77ACA7C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0492</w:t>
            </w:r>
          </w:p>
        </w:tc>
        <w:tc>
          <w:tcPr>
            <w:tcW w:w="2693" w:type="dxa"/>
          </w:tcPr>
          <w:p w14:paraId="35AE992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637194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</w:t>
            </w:r>
          </w:p>
        </w:tc>
        <w:tc>
          <w:tcPr>
            <w:tcW w:w="3544" w:type="dxa"/>
          </w:tcPr>
          <w:p w14:paraId="0AD0BE8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Inappropriate</w:t>
            </w:r>
          </w:p>
        </w:tc>
      </w:tr>
      <w:tr w:rsidR="00940027" w14:paraId="1A07E98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1D3479B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416EBAB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0492</w:t>
            </w:r>
          </w:p>
        </w:tc>
        <w:tc>
          <w:tcPr>
            <w:tcW w:w="2693" w:type="dxa"/>
          </w:tcPr>
          <w:p w14:paraId="4FFE855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24DC8D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</w:t>
            </w:r>
          </w:p>
        </w:tc>
        <w:tc>
          <w:tcPr>
            <w:tcW w:w="3544" w:type="dxa"/>
          </w:tcPr>
          <w:p w14:paraId="2D1F04CD" w14:textId="77777777" w:rsidR="00940027" w:rsidRDefault="00940027">
            <w:pPr>
              <w:pStyle w:val="OtherTableBody"/>
            </w:pPr>
            <w:r>
              <w:t>Preferred</w:t>
            </w:r>
          </w:p>
        </w:tc>
      </w:tr>
      <w:tr w:rsidR="00940027" w14:paraId="242C6AC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C972E65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0EDBBBAD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1EBB8D4D" w14:textId="77777777" w:rsidR="00940027" w:rsidRDefault="00940027">
            <w:pPr>
              <w:pStyle w:val="OtherTableBody"/>
            </w:pPr>
            <w:r>
              <w:t>Specimen Condition</w:t>
            </w:r>
          </w:p>
        </w:tc>
        <w:tc>
          <w:tcPr>
            <w:tcW w:w="1701" w:type="dxa"/>
          </w:tcPr>
          <w:p w14:paraId="1C289852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5C6830FE" w14:textId="77777777" w:rsidR="00940027" w:rsidRDefault="00940027">
            <w:pPr>
              <w:pStyle w:val="OtherTableBody"/>
            </w:pPr>
          </w:p>
        </w:tc>
      </w:tr>
      <w:tr w:rsidR="00940027" w14:paraId="666F075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707FF7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8E18A5E" w14:textId="77777777" w:rsidR="00940027" w:rsidRDefault="00940027">
            <w:pPr>
              <w:pStyle w:val="OtherTableBody"/>
            </w:pPr>
            <w:r>
              <w:t>0493</w:t>
            </w:r>
          </w:p>
        </w:tc>
        <w:tc>
          <w:tcPr>
            <w:tcW w:w="2693" w:type="dxa"/>
          </w:tcPr>
          <w:p w14:paraId="2F86332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A664F4A" w14:textId="77777777" w:rsidR="00940027" w:rsidRDefault="00940027">
            <w:pPr>
              <w:pStyle w:val="OtherTableBody"/>
            </w:pPr>
            <w:r>
              <w:t>AUT</w:t>
            </w:r>
          </w:p>
        </w:tc>
        <w:tc>
          <w:tcPr>
            <w:tcW w:w="3544" w:type="dxa"/>
          </w:tcPr>
          <w:p w14:paraId="51FCB315" w14:textId="77777777" w:rsidR="00940027" w:rsidRDefault="00940027">
            <w:pPr>
              <w:pStyle w:val="OtherTableBody"/>
            </w:pPr>
            <w:r>
              <w:t>Autolyzed</w:t>
            </w:r>
          </w:p>
        </w:tc>
      </w:tr>
      <w:tr w:rsidR="00940027" w14:paraId="233D2BD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C7A79B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19C2FC9" w14:textId="77777777" w:rsidR="00940027" w:rsidRDefault="00940027">
            <w:pPr>
              <w:pStyle w:val="OtherTableBody"/>
            </w:pPr>
            <w:r>
              <w:t>0493</w:t>
            </w:r>
          </w:p>
        </w:tc>
        <w:tc>
          <w:tcPr>
            <w:tcW w:w="2693" w:type="dxa"/>
          </w:tcPr>
          <w:p w14:paraId="2FE1DE6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71CF719" w14:textId="77777777" w:rsidR="00940027" w:rsidRDefault="00940027">
            <w:pPr>
              <w:pStyle w:val="OtherTableBody"/>
            </w:pPr>
            <w:r>
              <w:t>CLOT</w:t>
            </w:r>
          </w:p>
        </w:tc>
        <w:tc>
          <w:tcPr>
            <w:tcW w:w="3544" w:type="dxa"/>
          </w:tcPr>
          <w:p w14:paraId="7D4034F9" w14:textId="77777777" w:rsidR="00940027" w:rsidRDefault="00940027">
            <w:pPr>
              <w:pStyle w:val="OtherTableBody"/>
            </w:pPr>
            <w:r>
              <w:t>Clotted</w:t>
            </w:r>
          </w:p>
        </w:tc>
      </w:tr>
      <w:tr w:rsidR="00940027" w14:paraId="5A7F975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CC6D86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368BB56" w14:textId="77777777" w:rsidR="00940027" w:rsidRDefault="00940027">
            <w:pPr>
              <w:pStyle w:val="OtherTableBody"/>
            </w:pPr>
            <w:r>
              <w:t>0493</w:t>
            </w:r>
          </w:p>
        </w:tc>
        <w:tc>
          <w:tcPr>
            <w:tcW w:w="2693" w:type="dxa"/>
          </w:tcPr>
          <w:p w14:paraId="13E7BCD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C455668" w14:textId="77777777" w:rsidR="00940027" w:rsidRDefault="00940027">
            <w:pPr>
              <w:pStyle w:val="OtherTableBody"/>
            </w:pPr>
            <w:r>
              <w:t>CON</w:t>
            </w:r>
          </w:p>
        </w:tc>
        <w:tc>
          <w:tcPr>
            <w:tcW w:w="3544" w:type="dxa"/>
          </w:tcPr>
          <w:p w14:paraId="4B10B1BE" w14:textId="77777777" w:rsidR="00940027" w:rsidRDefault="00940027">
            <w:pPr>
              <w:pStyle w:val="OtherTableBody"/>
            </w:pPr>
            <w:r>
              <w:t>Contaminated</w:t>
            </w:r>
          </w:p>
        </w:tc>
      </w:tr>
      <w:tr w:rsidR="00940027" w14:paraId="1212B32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BDD01B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89712DC" w14:textId="77777777" w:rsidR="00940027" w:rsidRDefault="00940027">
            <w:pPr>
              <w:pStyle w:val="OtherTableBody"/>
            </w:pPr>
            <w:r>
              <w:t>0493</w:t>
            </w:r>
          </w:p>
        </w:tc>
        <w:tc>
          <w:tcPr>
            <w:tcW w:w="2693" w:type="dxa"/>
          </w:tcPr>
          <w:p w14:paraId="76BB4BE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A5AB4EF" w14:textId="77777777" w:rsidR="00940027" w:rsidRDefault="00940027">
            <w:pPr>
              <w:pStyle w:val="OtherTableBody"/>
            </w:pPr>
            <w:r>
              <w:t>COOL</w:t>
            </w:r>
          </w:p>
        </w:tc>
        <w:tc>
          <w:tcPr>
            <w:tcW w:w="3544" w:type="dxa"/>
          </w:tcPr>
          <w:p w14:paraId="54DBDF4F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Cool</w:t>
            </w:r>
          </w:p>
        </w:tc>
      </w:tr>
      <w:tr w:rsidR="00940027" w14:paraId="78D0F00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2702773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53A654C5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0493</w:t>
            </w:r>
          </w:p>
        </w:tc>
        <w:tc>
          <w:tcPr>
            <w:tcW w:w="2693" w:type="dxa"/>
          </w:tcPr>
          <w:p w14:paraId="2F0EFC48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6CF13384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FROZ</w:t>
            </w:r>
          </w:p>
        </w:tc>
        <w:tc>
          <w:tcPr>
            <w:tcW w:w="3544" w:type="dxa"/>
          </w:tcPr>
          <w:p w14:paraId="7C52353A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Frozen</w:t>
            </w:r>
          </w:p>
        </w:tc>
      </w:tr>
      <w:tr w:rsidR="00940027" w14:paraId="0480E2F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294FD0F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28BCEB10" w14:textId="77777777" w:rsidR="00940027" w:rsidRDefault="00940027">
            <w:pPr>
              <w:pStyle w:val="OtherTableBody"/>
            </w:pPr>
            <w:r>
              <w:t>0493</w:t>
            </w:r>
          </w:p>
        </w:tc>
        <w:tc>
          <w:tcPr>
            <w:tcW w:w="2693" w:type="dxa"/>
          </w:tcPr>
          <w:p w14:paraId="72928AA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ADDD7DF" w14:textId="77777777" w:rsidR="00940027" w:rsidRDefault="00940027">
            <w:pPr>
              <w:pStyle w:val="OtherTableBody"/>
            </w:pPr>
            <w:r>
              <w:t>HEM</w:t>
            </w:r>
          </w:p>
        </w:tc>
        <w:tc>
          <w:tcPr>
            <w:tcW w:w="3544" w:type="dxa"/>
          </w:tcPr>
          <w:p w14:paraId="2BAF70A3" w14:textId="77777777" w:rsidR="00940027" w:rsidRDefault="00940027">
            <w:pPr>
              <w:pStyle w:val="OtherTableBody"/>
            </w:pPr>
            <w:r>
              <w:t>Hemolyzed</w:t>
            </w:r>
          </w:p>
        </w:tc>
      </w:tr>
      <w:tr w:rsidR="00940027" w14:paraId="0DB3764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F90486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D37022B" w14:textId="77777777" w:rsidR="00940027" w:rsidRDefault="00940027">
            <w:pPr>
              <w:pStyle w:val="OtherTableBody"/>
            </w:pPr>
            <w:r>
              <w:t>0493</w:t>
            </w:r>
          </w:p>
        </w:tc>
        <w:tc>
          <w:tcPr>
            <w:tcW w:w="2693" w:type="dxa"/>
          </w:tcPr>
          <w:p w14:paraId="025B088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9632C3C" w14:textId="77777777" w:rsidR="00940027" w:rsidRDefault="00940027">
            <w:pPr>
              <w:pStyle w:val="OtherTableBody"/>
            </w:pPr>
            <w:r>
              <w:t>LIVE</w:t>
            </w:r>
          </w:p>
        </w:tc>
        <w:tc>
          <w:tcPr>
            <w:tcW w:w="3544" w:type="dxa"/>
          </w:tcPr>
          <w:p w14:paraId="6CA4EA0A" w14:textId="77777777" w:rsidR="00940027" w:rsidRDefault="00940027">
            <w:pPr>
              <w:pStyle w:val="OtherTableBody"/>
            </w:pPr>
            <w:r>
              <w:t>Live</w:t>
            </w:r>
          </w:p>
        </w:tc>
      </w:tr>
      <w:tr w:rsidR="00940027" w14:paraId="15F1414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8CE146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4F1A89B" w14:textId="77777777" w:rsidR="00940027" w:rsidRDefault="00940027">
            <w:pPr>
              <w:pStyle w:val="OtherTableBody"/>
            </w:pPr>
            <w:r>
              <w:t>0493</w:t>
            </w:r>
          </w:p>
        </w:tc>
        <w:tc>
          <w:tcPr>
            <w:tcW w:w="2693" w:type="dxa"/>
          </w:tcPr>
          <w:p w14:paraId="55DE1F7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56929C9" w14:textId="77777777" w:rsidR="00940027" w:rsidRDefault="00940027">
            <w:pPr>
              <w:pStyle w:val="OtherTableBody"/>
            </w:pPr>
            <w:r>
              <w:t>ROOM</w:t>
            </w:r>
          </w:p>
        </w:tc>
        <w:tc>
          <w:tcPr>
            <w:tcW w:w="3544" w:type="dxa"/>
          </w:tcPr>
          <w:p w14:paraId="6E74E7E5" w14:textId="77777777" w:rsidR="00940027" w:rsidRDefault="00940027">
            <w:pPr>
              <w:pStyle w:val="OtherTableBody"/>
            </w:pPr>
            <w:r>
              <w:t>Room temperature</w:t>
            </w:r>
          </w:p>
        </w:tc>
      </w:tr>
      <w:tr w:rsidR="00940027" w14:paraId="6E31C83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36197F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20F6C12" w14:textId="77777777" w:rsidR="00940027" w:rsidRDefault="00940027">
            <w:pPr>
              <w:pStyle w:val="OtherTableBody"/>
            </w:pPr>
            <w:r>
              <w:t>0493</w:t>
            </w:r>
          </w:p>
        </w:tc>
        <w:tc>
          <w:tcPr>
            <w:tcW w:w="2693" w:type="dxa"/>
          </w:tcPr>
          <w:p w14:paraId="14B1AEC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F89EF23" w14:textId="77777777" w:rsidR="00940027" w:rsidRDefault="00940027">
            <w:pPr>
              <w:pStyle w:val="OtherTableBody"/>
            </w:pPr>
            <w:r>
              <w:t>SNR</w:t>
            </w:r>
          </w:p>
        </w:tc>
        <w:tc>
          <w:tcPr>
            <w:tcW w:w="3544" w:type="dxa"/>
          </w:tcPr>
          <w:p w14:paraId="69A8076D" w14:textId="77777777" w:rsidR="00940027" w:rsidRDefault="00940027">
            <w:pPr>
              <w:pStyle w:val="OtherTableBody"/>
            </w:pPr>
            <w:r>
              <w:t>Sample not received</w:t>
            </w:r>
          </w:p>
        </w:tc>
      </w:tr>
      <w:tr w:rsidR="00940027" w14:paraId="7685085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6DB1491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1DB0BAD8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1FFCC4D7" w14:textId="77777777" w:rsidR="00940027" w:rsidRDefault="00940027">
            <w:pPr>
              <w:pStyle w:val="OtherTableBody"/>
            </w:pPr>
            <w:r>
              <w:t>Specimen Child Role</w:t>
            </w:r>
          </w:p>
        </w:tc>
        <w:tc>
          <w:tcPr>
            <w:tcW w:w="1701" w:type="dxa"/>
          </w:tcPr>
          <w:p w14:paraId="3F1833D0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1E8885E3" w14:textId="77777777" w:rsidR="00940027" w:rsidRDefault="00940027">
            <w:pPr>
              <w:pStyle w:val="OtherTableBody"/>
            </w:pPr>
          </w:p>
        </w:tc>
      </w:tr>
      <w:tr w:rsidR="00940027" w14:paraId="3BE5654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89DD84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A7E302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0494</w:t>
            </w:r>
          </w:p>
        </w:tc>
        <w:tc>
          <w:tcPr>
            <w:tcW w:w="2693" w:type="dxa"/>
          </w:tcPr>
          <w:p w14:paraId="2608EE6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FAFAB4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</w:t>
            </w:r>
          </w:p>
        </w:tc>
        <w:tc>
          <w:tcPr>
            <w:tcW w:w="3544" w:type="dxa"/>
          </w:tcPr>
          <w:p w14:paraId="514AC14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Aliquot</w:t>
            </w:r>
          </w:p>
        </w:tc>
      </w:tr>
      <w:tr w:rsidR="00940027" w14:paraId="2F56541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A6B669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54C0DE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0494</w:t>
            </w:r>
          </w:p>
        </w:tc>
        <w:tc>
          <w:tcPr>
            <w:tcW w:w="2693" w:type="dxa"/>
          </w:tcPr>
          <w:p w14:paraId="41BEC06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DE7BC3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</w:t>
            </w:r>
          </w:p>
        </w:tc>
        <w:tc>
          <w:tcPr>
            <w:tcW w:w="3544" w:type="dxa"/>
          </w:tcPr>
          <w:p w14:paraId="4E2CFF98" w14:textId="77777777" w:rsidR="00940027" w:rsidRDefault="00940027">
            <w:pPr>
              <w:pStyle w:val="OtherTableBody"/>
            </w:pPr>
            <w:r>
              <w:t>Component</w:t>
            </w:r>
          </w:p>
        </w:tc>
      </w:tr>
      <w:tr w:rsidR="00940027" w14:paraId="723C52B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DE4E97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1DC9440" w14:textId="77777777" w:rsidR="00940027" w:rsidRDefault="00940027">
            <w:pPr>
              <w:pStyle w:val="OtherTableBody"/>
            </w:pPr>
            <w:r>
              <w:t>0494</w:t>
            </w:r>
          </w:p>
        </w:tc>
        <w:tc>
          <w:tcPr>
            <w:tcW w:w="2693" w:type="dxa"/>
          </w:tcPr>
          <w:p w14:paraId="3630534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6F7F10E" w14:textId="77777777" w:rsidR="00940027" w:rsidRDefault="00940027">
            <w:pPr>
              <w:pStyle w:val="OtherTableBody"/>
            </w:pPr>
            <w:r>
              <w:t>M</w:t>
            </w:r>
          </w:p>
        </w:tc>
        <w:tc>
          <w:tcPr>
            <w:tcW w:w="3544" w:type="dxa"/>
          </w:tcPr>
          <w:p w14:paraId="20E7A89D" w14:textId="77777777" w:rsidR="00940027" w:rsidRDefault="00940027">
            <w:pPr>
              <w:pStyle w:val="OtherTableBody"/>
            </w:pPr>
            <w:r>
              <w:t>Modified from original specimen</w:t>
            </w:r>
          </w:p>
        </w:tc>
      </w:tr>
      <w:tr w:rsidR="00940027" w14:paraId="2292C72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F3D5155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3E65D543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63B34BB2" w14:textId="77777777" w:rsidR="00940027" w:rsidRDefault="00940027">
            <w:pPr>
              <w:pStyle w:val="OtherTableBody"/>
            </w:pPr>
            <w:r>
              <w:t>Body Site Modifier</w:t>
            </w:r>
          </w:p>
        </w:tc>
        <w:tc>
          <w:tcPr>
            <w:tcW w:w="1701" w:type="dxa"/>
          </w:tcPr>
          <w:p w14:paraId="706BDC21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74E8D07A" w14:textId="77777777" w:rsidR="00940027" w:rsidRDefault="00940027">
            <w:pPr>
              <w:pStyle w:val="OtherTableBody"/>
            </w:pPr>
          </w:p>
        </w:tc>
      </w:tr>
      <w:tr w:rsidR="00940027" w14:paraId="65EB8C8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3EE7C6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F286553" w14:textId="77777777" w:rsidR="00940027" w:rsidRDefault="00940027">
            <w:pPr>
              <w:pStyle w:val="OtherTableBody"/>
            </w:pPr>
            <w:r>
              <w:t>0495</w:t>
            </w:r>
          </w:p>
        </w:tc>
        <w:tc>
          <w:tcPr>
            <w:tcW w:w="2693" w:type="dxa"/>
          </w:tcPr>
          <w:p w14:paraId="6BC3E13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4A3E06F" w14:textId="77777777" w:rsidR="00940027" w:rsidRDefault="00940027">
            <w:pPr>
              <w:pStyle w:val="OtherTableBody"/>
            </w:pPr>
            <w:r>
              <w:t> UPP</w:t>
            </w:r>
          </w:p>
        </w:tc>
        <w:tc>
          <w:tcPr>
            <w:tcW w:w="3544" w:type="dxa"/>
          </w:tcPr>
          <w:p w14:paraId="2DE5DA11" w14:textId="77777777" w:rsidR="00940027" w:rsidRDefault="00940027">
            <w:pPr>
              <w:pStyle w:val="OtherTableBody"/>
            </w:pPr>
            <w:r>
              <w:t>Upper</w:t>
            </w:r>
          </w:p>
        </w:tc>
      </w:tr>
      <w:tr w:rsidR="00940027" w14:paraId="2605490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87BD6E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1F092BE" w14:textId="77777777" w:rsidR="00940027" w:rsidRDefault="00940027">
            <w:pPr>
              <w:pStyle w:val="OtherTableBody"/>
            </w:pPr>
            <w:r>
              <w:t>0495</w:t>
            </w:r>
          </w:p>
        </w:tc>
        <w:tc>
          <w:tcPr>
            <w:tcW w:w="2693" w:type="dxa"/>
          </w:tcPr>
          <w:p w14:paraId="653A64A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C344E83" w14:textId="77777777" w:rsidR="00940027" w:rsidRDefault="00940027">
            <w:pPr>
              <w:pStyle w:val="OtherTableBody"/>
            </w:pPr>
            <w:r>
              <w:t>ANT</w:t>
            </w:r>
          </w:p>
        </w:tc>
        <w:tc>
          <w:tcPr>
            <w:tcW w:w="3544" w:type="dxa"/>
          </w:tcPr>
          <w:p w14:paraId="4DB4A406" w14:textId="77777777" w:rsidR="00940027" w:rsidRDefault="00940027">
            <w:pPr>
              <w:pStyle w:val="OtherTableBody"/>
            </w:pPr>
            <w:r>
              <w:t>Anterior</w:t>
            </w:r>
          </w:p>
        </w:tc>
      </w:tr>
      <w:tr w:rsidR="00940027" w14:paraId="2C4AF61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3CE888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55767E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0495</w:t>
            </w:r>
          </w:p>
        </w:tc>
        <w:tc>
          <w:tcPr>
            <w:tcW w:w="2693" w:type="dxa"/>
          </w:tcPr>
          <w:p w14:paraId="5538B9E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C403E8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BIL</w:t>
            </w:r>
          </w:p>
        </w:tc>
        <w:tc>
          <w:tcPr>
            <w:tcW w:w="3544" w:type="dxa"/>
          </w:tcPr>
          <w:p w14:paraId="47ABFE6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Bilateral</w:t>
            </w:r>
          </w:p>
        </w:tc>
      </w:tr>
      <w:tr w:rsidR="00940027" w14:paraId="2F356A2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2D030F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17F4492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0495</w:t>
            </w:r>
          </w:p>
        </w:tc>
        <w:tc>
          <w:tcPr>
            <w:tcW w:w="2693" w:type="dxa"/>
          </w:tcPr>
          <w:p w14:paraId="11A8397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DB03B5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DIS</w:t>
            </w:r>
          </w:p>
        </w:tc>
        <w:tc>
          <w:tcPr>
            <w:tcW w:w="3544" w:type="dxa"/>
          </w:tcPr>
          <w:p w14:paraId="6CE1D857" w14:textId="77777777" w:rsidR="00940027" w:rsidRDefault="00940027">
            <w:pPr>
              <w:pStyle w:val="OtherTableBody"/>
            </w:pPr>
            <w:r>
              <w:t>Distal</w:t>
            </w:r>
          </w:p>
        </w:tc>
      </w:tr>
      <w:tr w:rsidR="00940027" w14:paraId="00D8F79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F355CD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D3675D3" w14:textId="77777777" w:rsidR="00940027" w:rsidRDefault="00940027">
            <w:pPr>
              <w:pStyle w:val="OtherTableBody"/>
            </w:pPr>
            <w:r>
              <w:t>0495</w:t>
            </w:r>
          </w:p>
        </w:tc>
        <w:tc>
          <w:tcPr>
            <w:tcW w:w="2693" w:type="dxa"/>
          </w:tcPr>
          <w:p w14:paraId="1D52E67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060094C" w14:textId="77777777" w:rsidR="00940027" w:rsidRDefault="00940027">
            <w:pPr>
              <w:pStyle w:val="OtherTableBody"/>
            </w:pPr>
            <w:r>
              <w:t>EXT</w:t>
            </w:r>
          </w:p>
        </w:tc>
        <w:tc>
          <w:tcPr>
            <w:tcW w:w="3544" w:type="dxa"/>
          </w:tcPr>
          <w:p w14:paraId="4F516693" w14:textId="77777777" w:rsidR="00940027" w:rsidRDefault="00940027">
            <w:pPr>
              <w:pStyle w:val="OtherTableBody"/>
            </w:pPr>
            <w:r>
              <w:t>External</w:t>
            </w:r>
          </w:p>
        </w:tc>
      </w:tr>
      <w:tr w:rsidR="00940027" w14:paraId="4EDABDA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E9E00D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E93146B" w14:textId="77777777" w:rsidR="00940027" w:rsidRDefault="00940027">
            <w:pPr>
              <w:pStyle w:val="OtherTableBody"/>
            </w:pPr>
            <w:r>
              <w:t>0495</w:t>
            </w:r>
          </w:p>
        </w:tc>
        <w:tc>
          <w:tcPr>
            <w:tcW w:w="2693" w:type="dxa"/>
          </w:tcPr>
          <w:p w14:paraId="5B8329D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1E8306C" w14:textId="77777777" w:rsidR="00940027" w:rsidRDefault="00940027">
            <w:pPr>
              <w:pStyle w:val="OtherTableBody"/>
            </w:pPr>
            <w:r>
              <w:t>L</w:t>
            </w:r>
          </w:p>
        </w:tc>
        <w:tc>
          <w:tcPr>
            <w:tcW w:w="3544" w:type="dxa"/>
          </w:tcPr>
          <w:p w14:paraId="53967A32" w14:textId="77777777" w:rsidR="00940027" w:rsidRDefault="00940027">
            <w:pPr>
              <w:pStyle w:val="OtherTableBody"/>
            </w:pPr>
            <w:r>
              <w:t>Left</w:t>
            </w:r>
          </w:p>
        </w:tc>
      </w:tr>
      <w:tr w:rsidR="00940027" w14:paraId="1F101AD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8A9D82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6D62403" w14:textId="77777777" w:rsidR="00940027" w:rsidRDefault="00940027">
            <w:pPr>
              <w:pStyle w:val="OtherTableBody"/>
            </w:pPr>
            <w:r>
              <w:t>0495</w:t>
            </w:r>
          </w:p>
        </w:tc>
        <w:tc>
          <w:tcPr>
            <w:tcW w:w="2693" w:type="dxa"/>
          </w:tcPr>
          <w:p w14:paraId="40306AB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C7BEB32" w14:textId="77777777" w:rsidR="00940027" w:rsidRDefault="00940027">
            <w:pPr>
              <w:pStyle w:val="OtherTableBody"/>
            </w:pPr>
            <w:r>
              <w:t>LAT</w:t>
            </w:r>
          </w:p>
        </w:tc>
        <w:tc>
          <w:tcPr>
            <w:tcW w:w="3544" w:type="dxa"/>
          </w:tcPr>
          <w:p w14:paraId="58FA8D6B" w14:textId="77777777" w:rsidR="00940027" w:rsidRDefault="00940027">
            <w:pPr>
              <w:pStyle w:val="OtherTableBody"/>
            </w:pPr>
            <w:r>
              <w:t>Lateral</w:t>
            </w:r>
          </w:p>
        </w:tc>
      </w:tr>
      <w:tr w:rsidR="00940027" w14:paraId="737E9B2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7E1685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D6CB616" w14:textId="77777777" w:rsidR="00940027" w:rsidRDefault="00940027">
            <w:pPr>
              <w:pStyle w:val="OtherTableBody"/>
            </w:pPr>
            <w:r>
              <w:t>0495</w:t>
            </w:r>
          </w:p>
        </w:tc>
        <w:tc>
          <w:tcPr>
            <w:tcW w:w="2693" w:type="dxa"/>
          </w:tcPr>
          <w:p w14:paraId="3E9233B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9D70FDC" w14:textId="77777777" w:rsidR="00940027" w:rsidRDefault="00940027">
            <w:pPr>
              <w:pStyle w:val="OtherTableBody"/>
            </w:pPr>
            <w:r>
              <w:t>LLQ</w:t>
            </w:r>
          </w:p>
        </w:tc>
        <w:tc>
          <w:tcPr>
            <w:tcW w:w="3544" w:type="dxa"/>
          </w:tcPr>
          <w:p w14:paraId="1A88219F" w14:textId="77777777" w:rsidR="00940027" w:rsidRDefault="00940027">
            <w:pPr>
              <w:pStyle w:val="OtherTableBody"/>
            </w:pPr>
            <w:r>
              <w:t>Quadrant, Left Lower</w:t>
            </w:r>
          </w:p>
        </w:tc>
      </w:tr>
      <w:tr w:rsidR="00940027" w14:paraId="2D1E317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B13824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678FC50" w14:textId="77777777" w:rsidR="00940027" w:rsidRDefault="00940027">
            <w:pPr>
              <w:pStyle w:val="OtherTableBody"/>
            </w:pPr>
            <w:r>
              <w:t>0495</w:t>
            </w:r>
          </w:p>
        </w:tc>
        <w:tc>
          <w:tcPr>
            <w:tcW w:w="2693" w:type="dxa"/>
          </w:tcPr>
          <w:p w14:paraId="3A7456D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C343E6A" w14:textId="77777777" w:rsidR="00940027" w:rsidRDefault="00940027">
            <w:pPr>
              <w:pStyle w:val="OtherTableBody"/>
            </w:pPr>
            <w:r>
              <w:t>LOW</w:t>
            </w:r>
          </w:p>
        </w:tc>
        <w:tc>
          <w:tcPr>
            <w:tcW w:w="3544" w:type="dxa"/>
          </w:tcPr>
          <w:p w14:paraId="1B4B26DA" w14:textId="77777777" w:rsidR="00940027" w:rsidRDefault="00940027">
            <w:pPr>
              <w:pStyle w:val="OtherTableBody"/>
            </w:pPr>
            <w:r>
              <w:t>Lower</w:t>
            </w:r>
          </w:p>
        </w:tc>
      </w:tr>
      <w:tr w:rsidR="00940027" w14:paraId="25E97F2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A5C8BE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B6F14EC" w14:textId="77777777" w:rsidR="00940027" w:rsidRDefault="00940027">
            <w:pPr>
              <w:pStyle w:val="OtherTableBody"/>
            </w:pPr>
            <w:r>
              <w:t>0495</w:t>
            </w:r>
          </w:p>
        </w:tc>
        <w:tc>
          <w:tcPr>
            <w:tcW w:w="2693" w:type="dxa"/>
          </w:tcPr>
          <w:p w14:paraId="7F82880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DA8B29B" w14:textId="77777777" w:rsidR="00940027" w:rsidRDefault="00940027">
            <w:pPr>
              <w:pStyle w:val="OtherTableBody"/>
            </w:pPr>
            <w:r>
              <w:t>LUQ</w:t>
            </w:r>
          </w:p>
        </w:tc>
        <w:tc>
          <w:tcPr>
            <w:tcW w:w="3544" w:type="dxa"/>
          </w:tcPr>
          <w:p w14:paraId="5BD8C424" w14:textId="77777777" w:rsidR="00940027" w:rsidRDefault="00940027">
            <w:pPr>
              <w:pStyle w:val="OtherTableBody"/>
            </w:pPr>
            <w:r>
              <w:t>Quadrant, Left Upper</w:t>
            </w:r>
          </w:p>
        </w:tc>
      </w:tr>
      <w:tr w:rsidR="00940027" w14:paraId="5191F44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9BEFDF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F21B28F" w14:textId="77777777" w:rsidR="00940027" w:rsidRDefault="00940027">
            <w:pPr>
              <w:pStyle w:val="OtherTableBody"/>
            </w:pPr>
            <w:r>
              <w:t>0495</w:t>
            </w:r>
          </w:p>
        </w:tc>
        <w:tc>
          <w:tcPr>
            <w:tcW w:w="2693" w:type="dxa"/>
          </w:tcPr>
          <w:p w14:paraId="4ACC233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470CEC7" w14:textId="77777777" w:rsidR="00940027" w:rsidRDefault="00940027">
            <w:pPr>
              <w:pStyle w:val="OtherTableBody"/>
            </w:pPr>
            <w:r>
              <w:t>MED</w:t>
            </w:r>
          </w:p>
        </w:tc>
        <w:tc>
          <w:tcPr>
            <w:tcW w:w="3544" w:type="dxa"/>
          </w:tcPr>
          <w:p w14:paraId="46B9662F" w14:textId="77777777" w:rsidR="00940027" w:rsidRDefault="00940027">
            <w:pPr>
              <w:pStyle w:val="OtherTableBody"/>
            </w:pPr>
            <w:r>
              <w:t>Medial</w:t>
            </w:r>
          </w:p>
        </w:tc>
      </w:tr>
      <w:tr w:rsidR="00940027" w14:paraId="0B7963E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7548A5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14C7AA2" w14:textId="77777777" w:rsidR="00940027" w:rsidRDefault="00940027">
            <w:pPr>
              <w:pStyle w:val="OtherTableBody"/>
            </w:pPr>
            <w:r>
              <w:t>0495</w:t>
            </w:r>
          </w:p>
        </w:tc>
        <w:tc>
          <w:tcPr>
            <w:tcW w:w="2693" w:type="dxa"/>
          </w:tcPr>
          <w:p w14:paraId="5E096DD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AC6EA61" w14:textId="77777777" w:rsidR="00940027" w:rsidRDefault="00940027">
            <w:pPr>
              <w:pStyle w:val="OtherTableBody"/>
            </w:pPr>
            <w:r>
              <w:t>POS</w:t>
            </w:r>
          </w:p>
        </w:tc>
        <w:tc>
          <w:tcPr>
            <w:tcW w:w="3544" w:type="dxa"/>
          </w:tcPr>
          <w:p w14:paraId="2C1A63F4" w14:textId="77777777" w:rsidR="00940027" w:rsidRDefault="00940027">
            <w:pPr>
              <w:pStyle w:val="OtherTableBody"/>
            </w:pPr>
            <w:r>
              <w:t>Posterior</w:t>
            </w:r>
          </w:p>
        </w:tc>
      </w:tr>
      <w:tr w:rsidR="00940027" w14:paraId="7560823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AF9793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FAC21F3" w14:textId="77777777" w:rsidR="00940027" w:rsidRDefault="00940027">
            <w:pPr>
              <w:pStyle w:val="OtherTableBody"/>
            </w:pPr>
            <w:r>
              <w:t>0495</w:t>
            </w:r>
          </w:p>
        </w:tc>
        <w:tc>
          <w:tcPr>
            <w:tcW w:w="2693" w:type="dxa"/>
          </w:tcPr>
          <w:p w14:paraId="699F417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DA04CED" w14:textId="77777777" w:rsidR="00940027" w:rsidRDefault="00940027">
            <w:pPr>
              <w:pStyle w:val="OtherTableBody"/>
            </w:pPr>
            <w:r>
              <w:t>PRO</w:t>
            </w:r>
          </w:p>
        </w:tc>
        <w:tc>
          <w:tcPr>
            <w:tcW w:w="3544" w:type="dxa"/>
          </w:tcPr>
          <w:p w14:paraId="29B3E4E2" w14:textId="77777777" w:rsidR="00940027" w:rsidRDefault="00940027">
            <w:pPr>
              <w:pStyle w:val="OtherTableBody"/>
            </w:pPr>
            <w:r>
              <w:t>Proximal</w:t>
            </w:r>
          </w:p>
        </w:tc>
      </w:tr>
      <w:tr w:rsidR="00940027" w14:paraId="539FEEB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26FBF0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400944F" w14:textId="77777777" w:rsidR="00940027" w:rsidRDefault="00940027">
            <w:pPr>
              <w:pStyle w:val="OtherTableBody"/>
            </w:pPr>
            <w:r>
              <w:t>0495</w:t>
            </w:r>
          </w:p>
        </w:tc>
        <w:tc>
          <w:tcPr>
            <w:tcW w:w="2693" w:type="dxa"/>
          </w:tcPr>
          <w:p w14:paraId="054684F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D67277B" w14:textId="77777777" w:rsidR="00940027" w:rsidRDefault="00940027">
            <w:pPr>
              <w:pStyle w:val="OtherTableBody"/>
            </w:pPr>
            <w:r>
              <w:t>R</w:t>
            </w:r>
          </w:p>
        </w:tc>
        <w:tc>
          <w:tcPr>
            <w:tcW w:w="3544" w:type="dxa"/>
          </w:tcPr>
          <w:p w14:paraId="79628547" w14:textId="77777777" w:rsidR="00940027" w:rsidRDefault="00940027">
            <w:pPr>
              <w:pStyle w:val="OtherTableBody"/>
            </w:pPr>
            <w:r>
              <w:t>Right</w:t>
            </w:r>
          </w:p>
        </w:tc>
      </w:tr>
      <w:tr w:rsidR="00940027" w14:paraId="2F935B1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995373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C754D25" w14:textId="77777777" w:rsidR="00940027" w:rsidRDefault="00940027">
            <w:pPr>
              <w:pStyle w:val="OtherTableBody"/>
            </w:pPr>
            <w:r>
              <w:t>0495</w:t>
            </w:r>
          </w:p>
        </w:tc>
        <w:tc>
          <w:tcPr>
            <w:tcW w:w="2693" w:type="dxa"/>
          </w:tcPr>
          <w:p w14:paraId="2B1D557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F639117" w14:textId="77777777" w:rsidR="00940027" w:rsidRDefault="00940027">
            <w:pPr>
              <w:pStyle w:val="OtherTableBody"/>
            </w:pPr>
            <w:r>
              <w:t>RLQ</w:t>
            </w:r>
          </w:p>
        </w:tc>
        <w:tc>
          <w:tcPr>
            <w:tcW w:w="3544" w:type="dxa"/>
          </w:tcPr>
          <w:p w14:paraId="49C1EC4E" w14:textId="77777777" w:rsidR="00940027" w:rsidRDefault="00940027">
            <w:pPr>
              <w:pStyle w:val="OtherTableBody"/>
            </w:pPr>
            <w:r>
              <w:t>Quadrant, Right Lower</w:t>
            </w:r>
          </w:p>
        </w:tc>
      </w:tr>
      <w:tr w:rsidR="00940027" w14:paraId="6F37DDB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319F9F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69646B3" w14:textId="77777777" w:rsidR="00940027" w:rsidRDefault="00940027">
            <w:pPr>
              <w:pStyle w:val="OtherTableBody"/>
            </w:pPr>
            <w:r>
              <w:t>0495</w:t>
            </w:r>
          </w:p>
        </w:tc>
        <w:tc>
          <w:tcPr>
            <w:tcW w:w="2693" w:type="dxa"/>
          </w:tcPr>
          <w:p w14:paraId="5E232B0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6376C64" w14:textId="77777777" w:rsidR="00940027" w:rsidRDefault="00940027">
            <w:pPr>
              <w:pStyle w:val="OtherTableBody"/>
            </w:pPr>
            <w:r>
              <w:t>RUQ</w:t>
            </w:r>
          </w:p>
        </w:tc>
        <w:tc>
          <w:tcPr>
            <w:tcW w:w="3544" w:type="dxa"/>
          </w:tcPr>
          <w:p w14:paraId="1745E391" w14:textId="77777777" w:rsidR="00940027" w:rsidRDefault="00940027">
            <w:pPr>
              <w:pStyle w:val="OtherTableBody"/>
            </w:pPr>
            <w:r>
              <w:t>Quadrant, Right Upper</w:t>
            </w:r>
          </w:p>
        </w:tc>
      </w:tr>
      <w:tr w:rsidR="00940027" w14:paraId="04C8196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D4247A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709" w:type="dxa"/>
          </w:tcPr>
          <w:p w14:paraId="02C35066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2693" w:type="dxa"/>
          </w:tcPr>
          <w:p w14:paraId="19F0092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Consent Type</w:t>
            </w:r>
          </w:p>
        </w:tc>
        <w:tc>
          <w:tcPr>
            <w:tcW w:w="1701" w:type="dxa"/>
          </w:tcPr>
          <w:p w14:paraId="289C34E7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3544" w:type="dxa"/>
          </w:tcPr>
          <w:p w14:paraId="0BA64595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</w:tr>
      <w:tr w:rsidR="00940027" w14:paraId="3C0FEAD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B84629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70C5DA5E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715740D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B600360" w14:textId="77777777" w:rsidR="00940027" w:rsidRDefault="00940027">
            <w:pPr>
              <w:pStyle w:val="OtherTableBody"/>
            </w:pPr>
            <w:r>
              <w:t>001</w:t>
            </w:r>
          </w:p>
        </w:tc>
        <w:tc>
          <w:tcPr>
            <w:tcW w:w="3544" w:type="dxa"/>
          </w:tcPr>
          <w:p w14:paraId="6D6E506A" w14:textId="77777777" w:rsidR="00940027" w:rsidRDefault="00940027">
            <w:pPr>
              <w:pStyle w:val="OtherTableBody"/>
            </w:pPr>
            <w:r>
              <w:t>Release of Information/MR / Authorization to Disclosure Protected Health Information</w:t>
            </w:r>
          </w:p>
        </w:tc>
      </w:tr>
      <w:tr w:rsidR="00940027" w14:paraId="346D519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9B12F8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D78CCFF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0E5D17A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460F9F2" w14:textId="77777777" w:rsidR="00940027" w:rsidRDefault="00940027">
            <w:pPr>
              <w:pStyle w:val="OtherTableBody"/>
            </w:pPr>
            <w:r>
              <w:t>002</w:t>
            </w:r>
          </w:p>
        </w:tc>
        <w:tc>
          <w:tcPr>
            <w:tcW w:w="3544" w:type="dxa"/>
          </w:tcPr>
          <w:p w14:paraId="37618D0F" w14:textId="77777777" w:rsidR="00940027" w:rsidRDefault="00940027">
            <w:pPr>
              <w:pStyle w:val="OtherTableBody"/>
            </w:pPr>
            <w:r>
              <w:t>Medical Procedure (invasive)</w:t>
            </w:r>
          </w:p>
        </w:tc>
      </w:tr>
      <w:tr w:rsidR="00940027" w14:paraId="02192FD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0E0D3B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C2711F6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71E8D53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C48B0CB" w14:textId="77777777" w:rsidR="00940027" w:rsidRDefault="00940027">
            <w:pPr>
              <w:pStyle w:val="OtherTableBody"/>
            </w:pPr>
            <w:r>
              <w:t>003</w:t>
            </w:r>
          </w:p>
        </w:tc>
        <w:tc>
          <w:tcPr>
            <w:tcW w:w="3544" w:type="dxa"/>
          </w:tcPr>
          <w:p w14:paraId="5BB32181" w14:textId="77777777" w:rsidR="00940027" w:rsidRDefault="00940027">
            <w:pPr>
              <w:pStyle w:val="OtherTableBody"/>
            </w:pPr>
            <w:r>
              <w:t>Acknowledge Receipt of Privacy Notice</w:t>
            </w:r>
          </w:p>
        </w:tc>
      </w:tr>
      <w:tr w:rsidR="00940027" w14:paraId="5E48039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B4C82F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148813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0496</w:t>
            </w:r>
          </w:p>
        </w:tc>
        <w:tc>
          <w:tcPr>
            <w:tcW w:w="2693" w:type="dxa"/>
          </w:tcPr>
          <w:p w14:paraId="35910846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17F7263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004</w:t>
            </w:r>
          </w:p>
        </w:tc>
        <w:tc>
          <w:tcPr>
            <w:tcW w:w="3544" w:type="dxa"/>
          </w:tcPr>
          <w:p w14:paraId="7F82F6E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Abortion</w:t>
            </w:r>
          </w:p>
        </w:tc>
      </w:tr>
      <w:tr w:rsidR="00940027" w14:paraId="771B393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BBDBC4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08ED9BA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0496</w:t>
            </w:r>
          </w:p>
        </w:tc>
        <w:tc>
          <w:tcPr>
            <w:tcW w:w="2693" w:type="dxa"/>
          </w:tcPr>
          <w:p w14:paraId="1E795306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2F72E29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005</w:t>
            </w:r>
          </w:p>
        </w:tc>
        <w:tc>
          <w:tcPr>
            <w:tcW w:w="3544" w:type="dxa"/>
          </w:tcPr>
          <w:p w14:paraId="656BE41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Abortion/Laminaria</w:t>
            </w:r>
          </w:p>
        </w:tc>
      </w:tr>
      <w:tr w:rsidR="00940027" w14:paraId="0D2F27D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A702AB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6C244A15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473AF50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BD6C883" w14:textId="77777777" w:rsidR="00940027" w:rsidRDefault="00940027">
            <w:pPr>
              <w:pStyle w:val="OtherTableBody"/>
            </w:pPr>
            <w:r>
              <w:t>006</w:t>
            </w:r>
          </w:p>
        </w:tc>
        <w:tc>
          <w:tcPr>
            <w:tcW w:w="3544" w:type="dxa"/>
          </w:tcPr>
          <w:p w14:paraId="39D7218E" w14:textId="77777777" w:rsidR="00940027" w:rsidRDefault="00940027">
            <w:pPr>
              <w:pStyle w:val="OtherTableBody"/>
            </w:pPr>
            <w:r>
              <w:t>Accutane _ Information</w:t>
            </w:r>
          </w:p>
        </w:tc>
      </w:tr>
      <w:tr w:rsidR="00940027" w14:paraId="7CFD245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5193CF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44507AF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3744754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854012E" w14:textId="77777777" w:rsidR="00940027" w:rsidRDefault="00940027">
            <w:pPr>
              <w:pStyle w:val="OtherTableBody"/>
            </w:pPr>
            <w:r>
              <w:t>007</w:t>
            </w:r>
          </w:p>
        </w:tc>
        <w:tc>
          <w:tcPr>
            <w:tcW w:w="3544" w:type="dxa"/>
          </w:tcPr>
          <w:p w14:paraId="29BE1A21" w14:textId="77777777" w:rsidR="00940027" w:rsidRDefault="00940027">
            <w:pPr>
              <w:pStyle w:val="OtherTableBody"/>
            </w:pPr>
            <w:r>
              <w:t>Accutane _ Woman</w:t>
            </w:r>
          </w:p>
        </w:tc>
      </w:tr>
      <w:tr w:rsidR="00940027" w14:paraId="47A0CC2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6686BA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EF6F9A7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23D44B8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262DF1A" w14:textId="77777777" w:rsidR="00940027" w:rsidRDefault="00940027">
            <w:pPr>
              <w:pStyle w:val="OtherTableBody"/>
            </w:pPr>
            <w:r>
              <w:t>008</w:t>
            </w:r>
          </w:p>
        </w:tc>
        <w:tc>
          <w:tcPr>
            <w:tcW w:w="3544" w:type="dxa"/>
          </w:tcPr>
          <w:p w14:paraId="4615A67C" w14:textId="77777777" w:rsidR="00940027" w:rsidRDefault="00940027">
            <w:pPr>
              <w:pStyle w:val="OtherTableBody"/>
            </w:pPr>
            <w:r>
              <w:t>Advanced Beneficiary Notice</w:t>
            </w:r>
          </w:p>
        </w:tc>
      </w:tr>
      <w:tr w:rsidR="00940027" w14:paraId="5008C40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EC587C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AF5D3CC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43CB2D7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49C583E" w14:textId="77777777" w:rsidR="00940027" w:rsidRDefault="00940027">
            <w:pPr>
              <w:pStyle w:val="OtherTableBody"/>
            </w:pPr>
            <w:r>
              <w:t>009</w:t>
            </w:r>
          </w:p>
        </w:tc>
        <w:tc>
          <w:tcPr>
            <w:tcW w:w="3544" w:type="dxa"/>
          </w:tcPr>
          <w:p w14:paraId="5CF221D5" w14:textId="77777777" w:rsidR="00940027" w:rsidRDefault="00940027">
            <w:pPr>
              <w:pStyle w:val="OtherTableBody"/>
            </w:pPr>
            <w:r>
              <w:t>AFP (Alpha Fetoprotein) Screening</w:t>
            </w:r>
          </w:p>
        </w:tc>
      </w:tr>
      <w:tr w:rsidR="00940027" w14:paraId="1D183D8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B54ACE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A7A503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0496</w:t>
            </w:r>
          </w:p>
        </w:tc>
        <w:tc>
          <w:tcPr>
            <w:tcW w:w="2693" w:type="dxa"/>
          </w:tcPr>
          <w:p w14:paraId="41644BA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3FB6773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010</w:t>
            </w:r>
          </w:p>
        </w:tc>
        <w:tc>
          <w:tcPr>
            <w:tcW w:w="3544" w:type="dxa"/>
          </w:tcPr>
          <w:p w14:paraId="5608725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Amniocentesis (consent &amp; refusal)</w:t>
            </w:r>
          </w:p>
        </w:tc>
      </w:tr>
      <w:tr w:rsidR="00940027" w14:paraId="75F5274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5FCC1BA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0CA0CF12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1034987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CCAE108" w14:textId="77777777" w:rsidR="00940027" w:rsidRDefault="00940027">
            <w:pPr>
              <w:pStyle w:val="OtherTableBody"/>
            </w:pPr>
            <w:r>
              <w:t>011</w:t>
            </w:r>
          </w:p>
        </w:tc>
        <w:tc>
          <w:tcPr>
            <w:tcW w:w="3544" w:type="dxa"/>
          </w:tcPr>
          <w:p w14:paraId="1E27BFC8" w14:textId="77777777" w:rsidR="00940027" w:rsidRDefault="00940027">
            <w:pPr>
              <w:pStyle w:val="OtherTableBody"/>
            </w:pPr>
            <w:r>
              <w:t>Anatomical Gift (organ donation)</w:t>
            </w:r>
          </w:p>
        </w:tc>
      </w:tr>
      <w:tr w:rsidR="00940027" w14:paraId="11D0D44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8EFF36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858B95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0496</w:t>
            </w:r>
          </w:p>
        </w:tc>
        <w:tc>
          <w:tcPr>
            <w:tcW w:w="2693" w:type="dxa"/>
          </w:tcPr>
          <w:p w14:paraId="4ECBF88E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020B3C4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012</w:t>
            </w:r>
          </w:p>
        </w:tc>
        <w:tc>
          <w:tcPr>
            <w:tcW w:w="3544" w:type="dxa"/>
          </w:tcPr>
          <w:p w14:paraId="0414175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Anesthesia - Complications</w:t>
            </w:r>
          </w:p>
        </w:tc>
      </w:tr>
      <w:tr w:rsidR="00940027" w14:paraId="38C9BA1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36D816E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6B0B200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0496</w:t>
            </w:r>
          </w:p>
        </w:tc>
        <w:tc>
          <w:tcPr>
            <w:tcW w:w="2693" w:type="dxa"/>
          </w:tcPr>
          <w:p w14:paraId="24D8A48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262D2B4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013</w:t>
            </w:r>
          </w:p>
        </w:tc>
        <w:tc>
          <w:tcPr>
            <w:tcW w:w="3544" w:type="dxa"/>
          </w:tcPr>
          <w:p w14:paraId="2DE156B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Anesthesia - Questionnaire</w:t>
            </w:r>
          </w:p>
        </w:tc>
      </w:tr>
      <w:tr w:rsidR="00940027" w14:paraId="4A9B92C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DF438D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0D34F343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4365077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5DB3313" w14:textId="77777777" w:rsidR="00940027" w:rsidRDefault="00940027">
            <w:pPr>
              <w:pStyle w:val="OtherTableBody"/>
            </w:pPr>
            <w:r>
              <w:t>014</w:t>
            </w:r>
          </w:p>
        </w:tc>
        <w:tc>
          <w:tcPr>
            <w:tcW w:w="3544" w:type="dxa"/>
          </w:tcPr>
          <w:p w14:paraId="15431C26" w14:textId="77777777" w:rsidR="00940027" w:rsidRDefault="00940027">
            <w:pPr>
              <w:pStyle w:val="OtherTableBody"/>
            </w:pPr>
            <w:r>
              <w:t>Angiogram</w:t>
            </w:r>
          </w:p>
        </w:tc>
      </w:tr>
      <w:tr w:rsidR="00940027" w14:paraId="5315BB5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D5AC63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E740C38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3505961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25AB5DC" w14:textId="77777777" w:rsidR="00940027" w:rsidRDefault="00940027">
            <w:pPr>
              <w:pStyle w:val="OtherTableBody"/>
            </w:pPr>
            <w:r>
              <w:t>015</w:t>
            </w:r>
          </w:p>
        </w:tc>
        <w:tc>
          <w:tcPr>
            <w:tcW w:w="3544" w:type="dxa"/>
          </w:tcPr>
          <w:p w14:paraId="5CFF8ECA" w14:textId="77777777" w:rsidR="00940027" w:rsidRDefault="00940027">
            <w:pPr>
              <w:pStyle w:val="OtherTableBody"/>
            </w:pPr>
            <w:r>
              <w:t>Angioplasty</w:t>
            </w:r>
          </w:p>
        </w:tc>
      </w:tr>
      <w:tr w:rsidR="00940027" w14:paraId="6B72977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3C1D2C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DBFD6AA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039AFE5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C1C2D7D" w14:textId="77777777" w:rsidR="00940027" w:rsidRDefault="00940027">
            <w:pPr>
              <w:pStyle w:val="OtherTableBody"/>
            </w:pPr>
            <w:r>
              <w:t>016</w:t>
            </w:r>
          </w:p>
        </w:tc>
        <w:tc>
          <w:tcPr>
            <w:tcW w:w="3544" w:type="dxa"/>
          </w:tcPr>
          <w:p w14:paraId="100A051B" w14:textId="77777777" w:rsidR="00940027" w:rsidRDefault="00940027">
            <w:pPr>
              <w:pStyle w:val="OtherTableBody"/>
            </w:pPr>
            <w:r>
              <w:t>Anticancer Drugs</w:t>
            </w:r>
          </w:p>
        </w:tc>
      </w:tr>
      <w:tr w:rsidR="00940027" w14:paraId="16352CF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62A05C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52C70D8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04F1E83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F671080" w14:textId="77777777" w:rsidR="00940027" w:rsidRDefault="00940027">
            <w:pPr>
              <w:pStyle w:val="OtherTableBody"/>
            </w:pPr>
            <w:r>
              <w:t>017</w:t>
            </w:r>
          </w:p>
        </w:tc>
        <w:tc>
          <w:tcPr>
            <w:tcW w:w="3544" w:type="dxa"/>
          </w:tcPr>
          <w:p w14:paraId="3FF0DC03" w14:textId="77777777" w:rsidR="00940027" w:rsidRDefault="00940027">
            <w:pPr>
              <w:pStyle w:val="OtherTableBody"/>
            </w:pPr>
            <w:r>
              <w:t>Antipsychotic Medications</w:t>
            </w:r>
          </w:p>
        </w:tc>
      </w:tr>
      <w:tr w:rsidR="00940027" w14:paraId="63F4DEE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109E8D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435C73C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5E2927C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BE8EFF6" w14:textId="77777777" w:rsidR="00940027" w:rsidRDefault="00940027">
            <w:pPr>
              <w:pStyle w:val="OtherTableBody"/>
            </w:pPr>
            <w:r>
              <w:t>018</w:t>
            </w:r>
          </w:p>
        </w:tc>
        <w:tc>
          <w:tcPr>
            <w:tcW w:w="3544" w:type="dxa"/>
          </w:tcPr>
          <w:p w14:paraId="624AA04F" w14:textId="77777777" w:rsidR="00940027" w:rsidRDefault="00940027">
            <w:pPr>
              <w:pStyle w:val="OtherTableBody"/>
            </w:pPr>
            <w:r>
              <w:t>Arthrogram</w:t>
            </w:r>
          </w:p>
        </w:tc>
      </w:tr>
      <w:tr w:rsidR="00940027" w14:paraId="776DA38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418F6F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CC7963C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5FDB453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9FB9C35" w14:textId="77777777" w:rsidR="00940027" w:rsidRDefault="00940027">
            <w:pPr>
              <w:pStyle w:val="OtherTableBody"/>
            </w:pPr>
            <w:r>
              <w:t>019</w:t>
            </w:r>
          </w:p>
        </w:tc>
        <w:tc>
          <w:tcPr>
            <w:tcW w:w="3544" w:type="dxa"/>
          </w:tcPr>
          <w:p w14:paraId="44A48ACD" w14:textId="77777777" w:rsidR="00940027" w:rsidRDefault="00940027">
            <w:pPr>
              <w:pStyle w:val="OtherTableBody"/>
            </w:pPr>
            <w:r>
              <w:t>Autopsy</w:t>
            </w:r>
          </w:p>
        </w:tc>
      </w:tr>
      <w:tr w:rsidR="00940027" w14:paraId="40B4303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4274FB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3298854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5B5FD37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6411524" w14:textId="77777777" w:rsidR="00940027" w:rsidRDefault="00940027">
            <w:pPr>
              <w:pStyle w:val="OtherTableBody"/>
            </w:pPr>
            <w:r>
              <w:t>020</w:t>
            </w:r>
          </w:p>
        </w:tc>
        <w:tc>
          <w:tcPr>
            <w:tcW w:w="3544" w:type="dxa"/>
          </w:tcPr>
          <w:p w14:paraId="09D4B86F" w14:textId="77777777" w:rsidR="00940027" w:rsidRDefault="00940027">
            <w:pPr>
              <w:pStyle w:val="OtherTableBody"/>
            </w:pPr>
            <w:r>
              <w:t>AZT Therapy</w:t>
            </w:r>
          </w:p>
        </w:tc>
      </w:tr>
      <w:tr w:rsidR="00940027" w14:paraId="6CBB163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BA9DF0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EDD1856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22FB4F1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E1619DF" w14:textId="77777777" w:rsidR="00940027" w:rsidRDefault="00940027">
            <w:pPr>
              <w:pStyle w:val="OtherTableBody"/>
            </w:pPr>
            <w:r>
              <w:t>021</w:t>
            </w:r>
          </w:p>
        </w:tc>
        <w:tc>
          <w:tcPr>
            <w:tcW w:w="3544" w:type="dxa"/>
          </w:tcPr>
          <w:p w14:paraId="50EB44CC" w14:textId="77777777" w:rsidR="00940027" w:rsidRDefault="00940027">
            <w:pPr>
              <w:pStyle w:val="OtherTableBody"/>
            </w:pPr>
            <w:r>
              <w:t>Biliary Drainage</w:t>
            </w:r>
          </w:p>
        </w:tc>
      </w:tr>
      <w:tr w:rsidR="00940027" w14:paraId="6D50D6A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04FCFC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0E243E1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3352F8F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126CB45" w14:textId="77777777" w:rsidR="00940027" w:rsidRDefault="00940027">
            <w:pPr>
              <w:pStyle w:val="OtherTableBody"/>
            </w:pPr>
            <w:r>
              <w:t>022</w:t>
            </w:r>
          </w:p>
        </w:tc>
        <w:tc>
          <w:tcPr>
            <w:tcW w:w="3544" w:type="dxa"/>
          </w:tcPr>
          <w:p w14:paraId="1850C2E0" w14:textId="77777777" w:rsidR="00940027" w:rsidRDefault="00940027">
            <w:pPr>
              <w:pStyle w:val="OtherTableBody"/>
            </w:pPr>
            <w:r>
              <w:t>Biliary Stone Extraction</w:t>
            </w:r>
          </w:p>
        </w:tc>
      </w:tr>
      <w:tr w:rsidR="00940027" w14:paraId="36CF7CA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14899B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93EE144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2C54E65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0155C04" w14:textId="77777777" w:rsidR="00940027" w:rsidRDefault="00940027">
            <w:pPr>
              <w:pStyle w:val="OtherTableBody"/>
            </w:pPr>
            <w:r>
              <w:t>023</w:t>
            </w:r>
          </w:p>
        </w:tc>
        <w:tc>
          <w:tcPr>
            <w:tcW w:w="3544" w:type="dxa"/>
          </w:tcPr>
          <w:p w14:paraId="5E77D912" w14:textId="77777777" w:rsidR="00940027" w:rsidRDefault="00940027">
            <w:pPr>
              <w:pStyle w:val="OtherTableBody"/>
            </w:pPr>
            <w:r>
              <w:t>Biopsy</w:t>
            </w:r>
          </w:p>
        </w:tc>
      </w:tr>
      <w:tr w:rsidR="00940027" w14:paraId="6A1B72C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0EDE8D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20A2F3C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6BC2F44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1231034" w14:textId="77777777" w:rsidR="00940027" w:rsidRDefault="00940027">
            <w:pPr>
              <w:pStyle w:val="OtherTableBody"/>
            </w:pPr>
            <w:r>
              <w:t>024</w:t>
            </w:r>
          </w:p>
        </w:tc>
        <w:tc>
          <w:tcPr>
            <w:tcW w:w="3544" w:type="dxa"/>
          </w:tcPr>
          <w:p w14:paraId="293179D4" w14:textId="77777777" w:rsidR="00940027" w:rsidRDefault="00940027">
            <w:pPr>
              <w:pStyle w:val="OtherTableBody"/>
            </w:pPr>
            <w:r>
              <w:t>Bleeding Time Test</w:t>
            </w:r>
          </w:p>
        </w:tc>
      </w:tr>
      <w:tr w:rsidR="00940027" w14:paraId="3EAE648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A10634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1BCE90B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67450D7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F221FC3" w14:textId="77777777" w:rsidR="00940027" w:rsidRDefault="00940027">
            <w:pPr>
              <w:pStyle w:val="OtherTableBody"/>
            </w:pPr>
            <w:r>
              <w:t>025</w:t>
            </w:r>
          </w:p>
        </w:tc>
        <w:tc>
          <w:tcPr>
            <w:tcW w:w="3544" w:type="dxa"/>
          </w:tcPr>
          <w:p w14:paraId="3B296903" w14:textId="77777777" w:rsidR="00940027" w:rsidRDefault="00940027">
            <w:pPr>
              <w:pStyle w:val="OtherTableBody"/>
            </w:pPr>
            <w:r>
              <w:t>Bronchogram</w:t>
            </w:r>
          </w:p>
        </w:tc>
      </w:tr>
      <w:tr w:rsidR="00940027" w14:paraId="50912CD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353004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23EAC50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196550F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EDF7CF3" w14:textId="77777777" w:rsidR="00940027" w:rsidRDefault="00940027">
            <w:pPr>
              <w:pStyle w:val="OtherTableBody"/>
            </w:pPr>
            <w:r>
              <w:t>026</w:t>
            </w:r>
          </w:p>
        </w:tc>
        <w:tc>
          <w:tcPr>
            <w:tcW w:w="3544" w:type="dxa"/>
          </w:tcPr>
          <w:p w14:paraId="3EC96E17" w14:textId="77777777" w:rsidR="00940027" w:rsidRDefault="00940027">
            <w:pPr>
              <w:pStyle w:val="OtherTableBody"/>
            </w:pPr>
            <w:r>
              <w:t>Cardiac Catheterization</w:t>
            </w:r>
          </w:p>
        </w:tc>
      </w:tr>
      <w:tr w:rsidR="00940027" w14:paraId="33F19D0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C720EB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EAA8D4A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1FFB4CC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6BDB36F" w14:textId="77777777" w:rsidR="00940027" w:rsidRDefault="00940027">
            <w:pPr>
              <w:pStyle w:val="OtherTableBody"/>
            </w:pPr>
            <w:r>
              <w:t>027</w:t>
            </w:r>
          </w:p>
        </w:tc>
        <w:tc>
          <w:tcPr>
            <w:tcW w:w="3544" w:type="dxa"/>
          </w:tcPr>
          <w:p w14:paraId="369958D4" w14:textId="77777777" w:rsidR="00940027" w:rsidRDefault="00940027">
            <w:pPr>
              <w:pStyle w:val="OtherTableBody"/>
            </w:pPr>
            <w:r>
              <w:t>Coronary Angiography</w:t>
            </w:r>
          </w:p>
        </w:tc>
      </w:tr>
      <w:tr w:rsidR="00940027" w14:paraId="5969404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720D6A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1D698DC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40B2F68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CA790C0" w14:textId="77777777" w:rsidR="00940027" w:rsidRDefault="00940027">
            <w:pPr>
              <w:pStyle w:val="OtherTableBody"/>
            </w:pPr>
            <w:r>
              <w:t>028</w:t>
            </w:r>
          </w:p>
        </w:tc>
        <w:tc>
          <w:tcPr>
            <w:tcW w:w="3544" w:type="dxa"/>
          </w:tcPr>
          <w:p w14:paraId="3368E014" w14:textId="77777777" w:rsidR="00940027" w:rsidRDefault="00940027">
            <w:pPr>
              <w:pStyle w:val="OtherTableBody"/>
            </w:pPr>
            <w:r>
              <w:t>""      "" w/o Surgery Capability</w:t>
            </w:r>
          </w:p>
        </w:tc>
      </w:tr>
      <w:tr w:rsidR="00940027" w14:paraId="3C4E9AB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5D4861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5280794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5BB7849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A668E2A" w14:textId="77777777" w:rsidR="00940027" w:rsidRDefault="00940027">
            <w:pPr>
              <w:pStyle w:val="OtherTableBody"/>
            </w:pPr>
            <w:r>
              <w:t>029</w:t>
            </w:r>
          </w:p>
        </w:tc>
        <w:tc>
          <w:tcPr>
            <w:tcW w:w="3544" w:type="dxa"/>
          </w:tcPr>
          <w:p w14:paraId="3B68BE05" w14:textId="77777777" w:rsidR="00940027" w:rsidRDefault="00940027">
            <w:pPr>
              <w:pStyle w:val="OtherTableBody"/>
            </w:pPr>
            <w:r>
              <w:t>Cataract Op/Implant of FDA Aprvd Lens</w:t>
            </w:r>
          </w:p>
        </w:tc>
      </w:tr>
      <w:tr w:rsidR="00940027" w14:paraId="0827957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E920A3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39FA2FF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0E3CEC8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249B880" w14:textId="77777777" w:rsidR="00940027" w:rsidRDefault="00940027">
            <w:pPr>
              <w:pStyle w:val="OtherTableBody"/>
            </w:pPr>
            <w:r>
              <w:t>030</w:t>
            </w:r>
          </w:p>
        </w:tc>
        <w:tc>
          <w:tcPr>
            <w:tcW w:w="3544" w:type="dxa"/>
          </w:tcPr>
          <w:p w14:paraId="7137E3B5" w14:textId="77777777" w:rsidR="00940027" w:rsidRDefault="00940027">
            <w:pPr>
              <w:pStyle w:val="OtherTableBody"/>
            </w:pPr>
            <w:r>
              <w:t>Cataract Op/Implant of Investigational Lens</w:t>
            </w:r>
          </w:p>
        </w:tc>
      </w:tr>
      <w:tr w:rsidR="00940027" w14:paraId="7D00C1E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19D895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3AA8E4B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0121BC6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6445C49" w14:textId="77777777" w:rsidR="00940027" w:rsidRDefault="00940027">
            <w:pPr>
              <w:pStyle w:val="OtherTableBody"/>
            </w:pPr>
            <w:r>
              <w:t>031</w:t>
            </w:r>
          </w:p>
        </w:tc>
        <w:tc>
          <w:tcPr>
            <w:tcW w:w="3544" w:type="dxa"/>
          </w:tcPr>
          <w:p w14:paraId="079512D9" w14:textId="77777777" w:rsidR="00940027" w:rsidRDefault="00940027">
            <w:pPr>
              <w:pStyle w:val="OtherTableBody"/>
            </w:pPr>
            <w:r>
              <w:t>Cataract Surgery</w:t>
            </w:r>
          </w:p>
        </w:tc>
      </w:tr>
      <w:tr w:rsidR="00940027" w14:paraId="2F5C5F2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11B251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96AF0E6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06A85F9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4686BB1" w14:textId="77777777" w:rsidR="00940027" w:rsidRDefault="00940027">
            <w:pPr>
              <w:pStyle w:val="OtherTableBody"/>
            </w:pPr>
            <w:r>
              <w:t>032</w:t>
            </w:r>
          </w:p>
        </w:tc>
        <w:tc>
          <w:tcPr>
            <w:tcW w:w="3544" w:type="dxa"/>
          </w:tcPr>
          <w:p w14:paraId="34F8297D" w14:textId="77777777" w:rsidR="00940027" w:rsidRDefault="00940027">
            <w:pPr>
              <w:pStyle w:val="OtherTableBody"/>
            </w:pPr>
            <w:r>
              <w:t>Cholera Immunization</w:t>
            </w:r>
          </w:p>
        </w:tc>
      </w:tr>
      <w:tr w:rsidR="00940027" w14:paraId="6717409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5BA29B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1E00CB4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1B54357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8935160" w14:textId="77777777" w:rsidR="00940027" w:rsidRDefault="00940027">
            <w:pPr>
              <w:pStyle w:val="OtherTableBody"/>
            </w:pPr>
            <w:r>
              <w:t>033</w:t>
            </w:r>
          </w:p>
        </w:tc>
        <w:tc>
          <w:tcPr>
            <w:tcW w:w="3544" w:type="dxa"/>
          </w:tcPr>
          <w:p w14:paraId="16A58620" w14:textId="77777777" w:rsidR="00940027" w:rsidRDefault="00940027">
            <w:pPr>
              <w:pStyle w:val="OtherTableBody"/>
            </w:pPr>
            <w:r>
              <w:t>Cholesterol Screening</w:t>
            </w:r>
          </w:p>
        </w:tc>
      </w:tr>
      <w:tr w:rsidR="00940027" w14:paraId="69F9432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2156E7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B3CB3DD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32CCE1D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90069DB" w14:textId="77777777" w:rsidR="00940027" w:rsidRDefault="00940027">
            <w:pPr>
              <w:pStyle w:val="OtherTableBody"/>
            </w:pPr>
            <w:r>
              <w:t>034</w:t>
            </w:r>
          </w:p>
        </w:tc>
        <w:tc>
          <w:tcPr>
            <w:tcW w:w="3544" w:type="dxa"/>
          </w:tcPr>
          <w:p w14:paraId="1FE9DE13" w14:textId="77777777" w:rsidR="00940027" w:rsidRDefault="00940027">
            <w:pPr>
              <w:pStyle w:val="OtherTableBody"/>
            </w:pPr>
            <w:r>
              <w:t>Circumcision _ Newborn</w:t>
            </w:r>
          </w:p>
        </w:tc>
      </w:tr>
      <w:tr w:rsidR="00940027" w14:paraId="28A4E65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A9267F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DAA5F8A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0C202CE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967E98B" w14:textId="77777777" w:rsidR="00940027" w:rsidRDefault="00940027">
            <w:pPr>
              <w:pStyle w:val="OtherTableBody"/>
            </w:pPr>
            <w:r>
              <w:t>035</w:t>
            </w:r>
          </w:p>
        </w:tc>
        <w:tc>
          <w:tcPr>
            <w:tcW w:w="3544" w:type="dxa"/>
          </w:tcPr>
          <w:p w14:paraId="32775FD9" w14:textId="77777777" w:rsidR="00940027" w:rsidRDefault="00940027">
            <w:pPr>
              <w:pStyle w:val="OtherTableBody"/>
            </w:pPr>
            <w:r>
              <w:t>Colonoscopy</w:t>
            </w:r>
          </w:p>
        </w:tc>
      </w:tr>
      <w:tr w:rsidR="00940027" w14:paraId="38AB5B9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9248D2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A475E24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4EF3708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C30E8FF" w14:textId="77777777" w:rsidR="00940027" w:rsidRDefault="00940027">
            <w:pPr>
              <w:pStyle w:val="OtherTableBody"/>
            </w:pPr>
            <w:r>
              <w:t>036</w:t>
            </w:r>
          </w:p>
        </w:tc>
        <w:tc>
          <w:tcPr>
            <w:tcW w:w="3544" w:type="dxa"/>
          </w:tcPr>
          <w:p w14:paraId="2B676571" w14:textId="77777777" w:rsidR="00940027" w:rsidRDefault="00940027">
            <w:pPr>
              <w:pStyle w:val="OtherTableBody"/>
            </w:pPr>
            <w:r>
              <w:t>Contact Lenses</w:t>
            </w:r>
          </w:p>
        </w:tc>
      </w:tr>
      <w:tr w:rsidR="00940027" w14:paraId="4E4FF14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0E6A5C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B717910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5B3E2B2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B09ACC3" w14:textId="77777777" w:rsidR="00940027" w:rsidRDefault="00940027">
            <w:pPr>
              <w:pStyle w:val="OtherTableBody"/>
            </w:pPr>
            <w:r>
              <w:t>037</w:t>
            </w:r>
          </w:p>
        </w:tc>
        <w:tc>
          <w:tcPr>
            <w:tcW w:w="3544" w:type="dxa"/>
          </w:tcPr>
          <w:p w14:paraId="3D35A6E2" w14:textId="77777777" w:rsidR="00940027" w:rsidRDefault="00940027">
            <w:pPr>
              <w:pStyle w:val="OtherTableBody"/>
            </w:pPr>
            <w:r>
              <w:t>CT Scan - Cervical &amp; Lumbar</w:t>
            </w:r>
          </w:p>
        </w:tc>
      </w:tr>
      <w:tr w:rsidR="00940027" w14:paraId="4999926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BE763E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6F0FA46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05BE296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B47CD7A" w14:textId="77777777" w:rsidR="00940027" w:rsidRDefault="00940027">
            <w:pPr>
              <w:pStyle w:val="OtherTableBody"/>
            </w:pPr>
            <w:r>
              <w:t>038</w:t>
            </w:r>
          </w:p>
        </w:tc>
        <w:tc>
          <w:tcPr>
            <w:tcW w:w="3544" w:type="dxa"/>
          </w:tcPr>
          <w:p w14:paraId="3CA2B8D5" w14:textId="77777777" w:rsidR="00940027" w:rsidRDefault="00940027">
            <w:pPr>
              <w:pStyle w:val="OtherTableBody"/>
            </w:pPr>
            <w:r>
              <w:t>CT Scan w/ IV Contrast Media into Vein</w:t>
            </w:r>
          </w:p>
        </w:tc>
      </w:tr>
      <w:tr w:rsidR="00940027" w14:paraId="3DFCCC7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39351A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5AFC596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233BF07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D860C48" w14:textId="77777777" w:rsidR="00940027" w:rsidRDefault="00940027">
            <w:pPr>
              <w:pStyle w:val="OtherTableBody"/>
            </w:pPr>
            <w:r>
              <w:t>039</w:t>
            </w:r>
          </w:p>
        </w:tc>
        <w:tc>
          <w:tcPr>
            <w:tcW w:w="3544" w:type="dxa"/>
          </w:tcPr>
          <w:p w14:paraId="2A91FF53" w14:textId="77777777" w:rsidR="00940027" w:rsidRDefault="00940027">
            <w:pPr>
              <w:pStyle w:val="OtherTableBody"/>
            </w:pPr>
            <w:r>
              <w:t>CVS (Chorionic Villus) Sampling</w:t>
            </w:r>
          </w:p>
        </w:tc>
      </w:tr>
      <w:tr w:rsidR="00940027" w14:paraId="18DCCA0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63D161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084A1C2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4B3E548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13EDDEC" w14:textId="77777777" w:rsidR="00940027" w:rsidRDefault="00940027">
            <w:pPr>
              <w:pStyle w:val="OtherTableBody"/>
            </w:pPr>
            <w:r>
              <w:t>040</w:t>
            </w:r>
          </w:p>
        </w:tc>
        <w:tc>
          <w:tcPr>
            <w:tcW w:w="3544" w:type="dxa"/>
          </w:tcPr>
          <w:p w14:paraId="53D476C2" w14:textId="77777777" w:rsidR="00940027" w:rsidRDefault="00940027">
            <w:pPr>
              <w:pStyle w:val="OtherTableBody"/>
            </w:pPr>
            <w:r>
              <w:t>Cystospy</w:t>
            </w:r>
          </w:p>
        </w:tc>
      </w:tr>
      <w:tr w:rsidR="00940027" w14:paraId="3986998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93ED79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AE28BE9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501E365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218B45A" w14:textId="77777777" w:rsidR="00940027" w:rsidRDefault="00940027">
            <w:pPr>
              <w:pStyle w:val="OtherTableBody"/>
            </w:pPr>
            <w:r>
              <w:t>041</w:t>
            </w:r>
          </w:p>
        </w:tc>
        <w:tc>
          <w:tcPr>
            <w:tcW w:w="3544" w:type="dxa"/>
          </w:tcPr>
          <w:p w14:paraId="78CBB25D" w14:textId="77777777" w:rsidR="00940027" w:rsidRDefault="00940027">
            <w:pPr>
              <w:pStyle w:val="OtherTableBody"/>
            </w:pPr>
            <w:r>
              <w:t>Disclosure of Protected Health Information to Family/Friends</w:t>
            </w:r>
          </w:p>
        </w:tc>
      </w:tr>
      <w:tr w:rsidR="00940027" w14:paraId="297063E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BBD116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F52A20C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401F6E3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0D4153E" w14:textId="77777777" w:rsidR="00940027" w:rsidRDefault="00940027">
            <w:pPr>
              <w:pStyle w:val="OtherTableBody"/>
            </w:pPr>
            <w:r>
              <w:t>042</w:t>
            </w:r>
          </w:p>
        </w:tc>
        <w:tc>
          <w:tcPr>
            <w:tcW w:w="3544" w:type="dxa"/>
          </w:tcPr>
          <w:p w14:paraId="333F9629" w14:textId="77777777" w:rsidR="00940027" w:rsidRDefault="00940027">
            <w:pPr>
              <w:pStyle w:val="OtherTableBody"/>
            </w:pPr>
            <w:r>
              <w:t>D &amp; C and Conization</w:t>
            </w:r>
          </w:p>
        </w:tc>
      </w:tr>
      <w:tr w:rsidR="00940027" w14:paraId="16FF837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7B694C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2765EAD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621AD82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AE3510C" w14:textId="77777777" w:rsidR="00940027" w:rsidRDefault="00940027">
            <w:pPr>
              <w:pStyle w:val="OtherTableBody"/>
            </w:pPr>
            <w:r>
              <w:t>043</w:t>
            </w:r>
          </w:p>
        </w:tc>
        <w:tc>
          <w:tcPr>
            <w:tcW w:w="3544" w:type="dxa"/>
          </w:tcPr>
          <w:p w14:paraId="3DA8FD05" w14:textId="77777777" w:rsidR="00940027" w:rsidRDefault="00940027">
            <w:pPr>
              <w:pStyle w:val="OtherTableBody"/>
            </w:pPr>
            <w:r>
              <w:t>Dacryocystogram</w:t>
            </w:r>
          </w:p>
        </w:tc>
      </w:tr>
      <w:tr w:rsidR="00940027" w14:paraId="101B8C5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363D74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846B795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1BFD7B1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668D2E9" w14:textId="77777777" w:rsidR="00940027" w:rsidRDefault="00940027">
            <w:pPr>
              <w:pStyle w:val="OtherTableBody"/>
            </w:pPr>
            <w:r>
              <w:t>044</w:t>
            </w:r>
          </w:p>
        </w:tc>
        <w:tc>
          <w:tcPr>
            <w:tcW w:w="3544" w:type="dxa"/>
          </w:tcPr>
          <w:p w14:paraId="5E702A81" w14:textId="77777777" w:rsidR="00940027" w:rsidRDefault="00940027">
            <w:pPr>
              <w:pStyle w:val="OtherTableBody"/>
            </w:pPr>
            <w:r>
              <w:t>Diagnostic Isotope</w:t>
            </w:r>
          </w:p>
        </w:tc>
      </w:tr>
      <w:tr w:rsidR="00940027" w14:paraId="708042D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BE42B5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B5F8FDB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2C1EA9F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F6A2CD0" w14:textId="77777777" w:rsidR="00940027" w:rsidRDefault="00940027">
            <w:pPr>
              <w:pStyle w:val="OtherTableBody"/>
            </w:pPr>
            <w:r>
              <w:t>045</w:t>
            </w:r>
          </w:p>
        </w:tc>
        <w:tc>
          <w:tcPr>
            <w:tcW w:w="3544" w:type="dxa"/>
          </w:tcPr>
          <w:p w14:paraId="1745EC20" w14:textId="77777777" w:rsidR="00940027" w:rsidRDefault="00940027">
            <w:pPr>
              <w:pStyle w:val="OtherTableBody"/>
            </w:pPr>
            <w:r>
              <w:t>Drainage of an Abscess</w:t>
            </w:r>
          </w:p>
        </w:tc>
      </w:tr>
      <w:tr w:rsidR="00940027" w14:paraId="50DCF4E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39038C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EDFC11A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78FFD7D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A0915D3" w14:textId="77777777" w:rsidR="00940027" w:rsidRDefault="00940027">
            <w:pPr>
              <w:pStyle w:val="OtherTableBody"/>
            </w:pPr>
            <w:r>
              <w:t>046</w:t>
            </w:r>
          </w:p>
        </w:tc>
        <w:tc>
          <w:tcPr>
            <w:tcW w:w="3544" w:type="dxa"/>
          </w:tcPr>
          <w:p w14:paraId="1996FFB8" w14:textId="77777777" w:rsidR="00940027" w:rsidRDefault="00940027">
            <w:pPr>
              <w:pStyle w:val="OtherTableBody"/>
            </w:pPr>
            <w:r>
              <w:t>Drug Screening</w:t>
            </w:r>
          </w:p>
        </w:tc>
      </w:tr>
      <w:tr w:rsidR="00940027" w14:paraId="2422C93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7AD4C6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E59654F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269069A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D312ED7" w14:textId="77777777" w:rsidR="00940027" w:rsidRDefault="00940027">
            <w:pPr>
              <w:pStyle w:val="OtherTableBody"/>
            </w:pPr>
            <w:r>
              <w:t>047</w:t>
            </w:r>
          </w:p>
        </w:tc>
        <w:tc>
          <w:tcPr>
            <w:tcW w:w="3544" w:type="dxa"/>
          </w:tcPr>
          <w:p w14:paraId="32DEB06B" w14:textId="77777777" w:rsidR="00940027" w:rsidRDefault="00940027">
            <w:pPr>
              <w:pStyle w:val="OtherTableBody"/>
            </w:pPr>
            <w:r>
              <w:t>Electronic Monitoring of Labor - Refusal</w:t>
            </w:r>
          </w:p>
        </w:tc>
      </w:tr>
      <w:tr w:rsidR="00940027" w14:paraId="5DF6924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58D523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997D3A8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509FBF6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B7EB780" w14:textId="77777777" w:rsidR="00940027" w:rsidRDefault="00940027">
            <w:pPr>
              <w:pStyle w:val="OtherTableBody"/>
            </w:pPr>
            <w:r>
              <w:t>048</w:t>
            </w:r>
          </w:p>
        </w:tc>
        <w:tc>
          <w:tcPr>
            <w:tcW w:w="3544" w:type="dxa"/>
          </w:tcPr>
          <w:p w14:paraId="67525E3F" w14:textId="77777777" w:rsidR="00940027" w:rsidRDefault="00940027">
            <w:pPr>
              <w:pStyle w:val="OtherTableBody"/>
            </w:pPr>
            <w:r>
              <w:t>Endometrial Biopsy</w:t>
            </w:r>
          </w:p>
        </w:tc>
      </w:tr>
      <w:tr w:rsidR="00940027" w14:paraId="416D6FC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757274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58BAFEE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1AE91A1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B9A11DB" w14:textId="77777777" w:rsidR="00940027" w:rsidRDefault="00940027">
            <w:pPr>
              <w:pStyle w:val="OtherTableBody"/>
            </w:pPr>
            <w:r>
              <w:t>049</w:t>
            </w:r>
          </w:p>
        </w:tc>
        <w:tc>
          <w:tcPr>
            <w:tcW w:w="3544" w:type="dxa"/>
          </w:tcPr>
          <w:p w14:paraId="60ABFF49" w14:textId="77777777" w:rsidR="00940027" w:rsidRDefault="00940027">
            <w:pPr>
              <w:pStyle w:val="OtherTableBody"/>
            </w:pPr>
            <w:r>
              <w:t>Endoscopy/Sclerosis of Esophageal Varices</w:t>
            </w:r>
          </w:p>
        </w:tc>
      </w:tr>
      <w:tr w:rsidR="00940027" w14:paraId="7BC45B0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E652FF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AED929C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771E44E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F45869D" w14:textId="77777777" w:rsidR="00940027" w:rsidRDefault="00940027">
            <w:pPr>
              <w:pStyle w:val="OtherTableBody"/>
            </w:pPr>
            <w:r>
              <w:t>050</w:t>
            </w:r>
          </w:p>
        </w:tc>
        <w:tc>
          <w:tcPr>
            <w:tcW w:w="3544" w:type="dxa"/>
          </w:tcPr>
          <w:p w14:paraId="094A2043" w14:textId="77777777" w:rsidR="00940027" w:rsidRDefault="00940027">
            <w:pPr>
              <w:pStyle w:val="OtherTableBody"/>
            </w:pPr>
            <w:r>
              <w:t>ERCP</w:t>
            </w:r>
          </w:p>
        </w:tc>
      </w:tr>
      <w:tr w:rsidR="00940027" w14:paraId="5470134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6E5916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0073518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4F8CA10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10B4690" w14:textId="77777777" w:rsidR="00940027" w:rsidRDefault="00940027">
            <w:pPr>
              <w:pStyle w:val="OtherTableBody"/>
            </w:pPr>
            <w:r>
              <w:t>051</w:t>
            </w:r>
          </w:p>
        </w:tc>
        <w:tc>
          <w:tcPr>
            <w:tcW w:w="3544" w:type="dxa"/>
          </w:tcPr>
          <w:p w14:paraId="089EF029" w14:textId="77777777" w:rsidR="00940027" w:rsidRDefault="00940027">
            <w:pPr>
              <w:pStyle w:val="OtherTableBody"/>
            </w:pPr>
            <w:r>
              <w:t>Exposure to reportable Communicable Disease</w:t>
            </w:r>
          </w:p>
        </w:tc>
      </w:tr>
      <w:tr w:rsidR="00940027" w14:paraId="30C1A01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AA1A34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602A680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3EBA5B0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E443122" w14:textId="77777777" w:rsidR="00940027" w:rsidRDefault="00940027">
            <w:pPr>
              <w:pStyle w:val="OtherTableBody"/>
            </w:pPr>
            <w:r>
              <w:t>052</w:t>
            </w:r>
          </w:p>
        </w:tc>
        <w:tc>
          <w:tcPr>
            <w:tcW w:w="3544" w:type="dxa"/>
          </w:tcPr>
          <w:p w14:paraId="691DA14B" w14:textId="77777777" w:rsidR="00940027" w:rsidRDefault="00940027">
            <w:pPr>
              <w:pStyle w:val="OtherTableBody"/>
            </w:pPr>
            <w:r>
              <w:t>External Version</w:t>
            </w:r>
          </w:p>
        </w:tc>
      </w:tr>
      <w:tr w:rsidR="00940027" w14:paraId="1B72771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F26CCF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E923EA7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2B7A707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339A9B3" w14:textId="77777777" w:rsidR="00940027" w:rsidRDefault="00940027">
            <w:pPr>
              <w:pStyle w:val="OtherTableBody"/>
            </w:pPr>
            <w:r>
              <w:t>053</w:t>
            </w:r>
          </w:p>
        </w:tc>
        <w:tc>
          <w:tcPr>
            <w:tcW w:w="3544" w:type="dxa"/>
          </w:tcPr>
          <w:p w14:paraId="26300667" w14:textId="77777777" w:rsidR="00940027" w:rsidRDefault="00940027">
            <w:pPr>
              <w:pStyle w:val="OtherTableBody"/>
            </w:pPr>
            <w:r>
              <w:t>Fluorescein Angioscopy</w:t>
            </w:r>
          </w:p>
        </w:tc>
      </w:tr>
      <w:tr w:rsidR="00940027" w14:paraId="7206CD6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15030E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C7115EA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29627F7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2C18AD8" w14:textId="77777777" w:rsidR="00940027" w:rsidRDefault="00940027">
            <w:pPr>
              <w:pStyle w:val="OtherTableBody"/>
            </w:pPr>
            <w:r>
              <w:t>054</w:t>
            </w:r>
          </w:p>
        </w:tc>
        <w:tc>
          <w:tcPr>
            <w:tcW w:w="3544" w:type="dxa"/>
          </w:tcPr>
          <w:p w14:paraId="15F84F4C" w14:textId="77777777" w:rsidR="00940027" w:rsidRDefault="00940027">
            <w:pPr>
              <w:pStyle w:val="OtherTableBody"/>
            </w:pPr>
            <w:r>
              <w:t>Hepatitis B - Consent/Declination</w:t>
            </w:r>
          </w:p>
        </w:tc>
      </w:tr>
      <w:tr w:rsidR="00940027" w14:paraId="0CEF59E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A01F9F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8DFA97D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0775E6B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11FFCAD" w14:textId="77777777" w:rsidR="00940027" w:rsidRDefault="00940027">
            <w:pPr>
              <w:pStyle w:val="OtherTableBody"/>
            </w:pPr>
            <w:r>
              <w:t>055</w:t>
            </w:r>
          </w:p>
        </w:tc>
        <w:tc>
          <w:tcPr>
            <w:tcW w:w="3544" w:type="dxa"/>
          </w:tcPr>
          <w:p w14:paraId="532D53A9" w14:textId="77777777" w:rsidR="00940027" w:rsidRDefault="00940027">
            <w:pPr>
              <w:pStyle w:val="OtherTableBody"/>
            </w:pPr>
            <w:r>
              <w:t>Herniogram</w:t>
            </w:r>
          </w:p>
        </w:tc>
      </w:tr>
      <w:tr w:rsidR="00940027" w14:paraId="00F80DD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559C9A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0996BAC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48C4902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7DC27BA" w14:textId="77777777" w:rsidR="00940027" w:rsidRDefault="00940027">
            <w:pPr>
              <w:pStyle w:val="OtherTableBody"/>
            </w:pPr>
            <w:r>
              <w:t>056</w:t>
            </w:r>
          </w:p>
        </w:tc>
        <w:tc>
          <w:tcPr>
            <w:tcW w:w="3544" w:type="dxa"/>
          </w:tcPr>
          <w:p w14:paraId="13ECDD72" w14:textId="77777777" w:rsidR="00940027" w:rsidRDefault="00940027">
            <w:pPr>
              <w:pStyle w:val="OtherTableBody"/>
            </w:pPr>
            <w:r>
              <w:t>HIV Test - Consent Refusal</w:t>
            </w:r>
          </w:p>
        </w:tc>
      </w:tr>
      <w:tr w:rsidR="00940027" w14:paraId="50456E3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737F07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81196CB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65D2D59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4580420" w14:textId="77777777" w:rsidR="00940027" w:rsidRDefault="00940027">
            <w:pPr>
              <w:pStyle w:val="OtherTableBody"/>
            </w:pPr>
            <w:r>
              <w:t>057</w:t>
            </w:r>
          </w:p>
        </w:tc>
        <w:tc>
          <w:tcPr>
            <w:tcW w:w="3544" w:type="dxa"/>
          </w:tcPr>
          <w:p w14:paraId="1FA32169" w14:textId="77777777" w:rsidR="00940027" w:rsidRDefault="00940027">
            <w:pPr>
              <w:pStyle w:val="OtherTableBody"/>
            </w:pPr>
            <w:r>
              <w:t>HIV Test - Disclosure</w:t>
            </w:r>
          </w:p>
        </w:tc>
      </w:tr>
      <w:tr w:rsidR="00940027" w14:paraId="262A971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2A13EB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EEFE86B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64B426F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E47A041" w14:textId="77777777" w:rsidR="00940027" w:rsidRDefault="00940027">
            <w:pPr>
              <w:pStyle w:val="OtherTableBody"/>
            </w:pPr>
            <w:r>
              <w:t>058</w:t>
            </w:r>
          </w:p>
        </w:tc>
        <w:tc>
          <w:tcPr>
            <w:tcW w:w="3544" w:type="dxa"/>
          </w:tcPr>
          <w:p w14:paraId="4CDBC53D" w14:textId="77777777" w:rsidR="00940027" w:rsidRDefault="00940027">
            <w:pPr>
              <w:pStyle w:val="OtherTableBody"/>
            </w:pPr>
            <w:r>
              <w:t>HIV Test - Prenatal</w:t>
            </w:r>
          </w:p>
        </w:tc>
      </w:tr>
      <w:tr w:rsidR="00940027" w14:paraId="31EC0FE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AF336B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F868010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15EBDC8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476E98D" w14:textId="77777777" w:rsidR="00940027" w:rsidRDefault="00940027">
            <w:pPr>
              <w:pStyle w:val="OtherTableBody"/>
            </w:pPr>
            <w:r>
              <w:t>059</w:t>
            </w:r>
          </w:p>
        </w:tc>
        <w:tc>
          <w:tcPr>
            <w:tcW w:w="3544" w:type="dxa"/>
          </w:tcPr>
          <w:p w14:paraId="30EA91E7" w14:textId="77777777" w:rsidR="00940027" w:rsidRDefault="00940027">
            <w:pPr>
              <w:pStyle w:val="OtherTableBody"/>
            </w:pPr>
            <w:r>
              <w:t>Home IV Treatment Program</w:t>
            </w:r>
          </w:p>
        </w:tc>
      </w:tr>
      <w:tr w:rsidR="00940027" w14:paraId="7201944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82BDC1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5A7A597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1B886B0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B7E7E80" w14:textId="77777777" w:rsidR="00940027" w:rsidRDefault="00940027">
            <w:pPr>
              <w:pStyle w:val="OtherTableBody"/>
            </w:pPr>
            <w:r>
              <w:t>060</w:t>
            </w:r>
          </w:p>
        </w:tc>
        <w:tc>
          <w:tcPr>
            <w:tcW w:w="3544" w:type="dxa"/>
          </w:tcPr>
          <w:p w14:paraId="1EC7CC9E" w14:textId="77777777" w:rsidR="00940027" w:rsidRDefault="00940027">
            <w:pPr>
              <w:pStyle w:val="OtherTableBody"/>
            </w:pPr>
            <w:r>
              <w:t>Home Parenteral Treatment Program</w:t>
            </w:r>
          </w:p>
        </w:tc>
      </w:tr>
      <w:tr w:rsidR="00940027" w14:paraId="725A190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1A146B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32206C9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2B6B2AF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95CB07B" w14:textId="77777777" w:rsidR="00940027" w:rsidRDefault="00940027">
            <w:pPr>
              <w:pStyle w:val="OtherTableBody"/>
            </w:pPr>
            <w:r>
              <w:t>061</w:t>
            </w:r>
          </w:p>
        </w:tc>
        <w:tc>
          <w:tcPr>
            <w:tcW w:w="3544" w:type="dxa"/>
          </w:tcPr>
          <w:p w14:paraId="03EB3B99" w14:textId="77777777" w:rsidR="00940027" w:rsidRDefault="00940027">
            <w:pPr>
              <w:pStyle w:val="OtherTableBody"/>
            </w:pPr>
            <w:r>
              <w:t>Hysterectomy</w:t>
            </w:r>
          </w:p>
        </w:tc>
      </w:tr>
      <w:tr w:rsidR="00940027" w14:paraId="0E718AF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57FD19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398DEAF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6AA39BF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1A33C02" w14:textId="77777777" w:rsidR="00940027" w:rsidRDefault="00940027">
            <w:pPr>
              <w:pStyle w:val="OtherTableBody"/>
            </w:pPr>
            <w:r>
              <w:t>062</w:t>
            </w:r>
          </w:p>
        </w:tc>
        <w:tc>
          <w:tcPr>
            <w:tcW w:w="3544" w:type="dxa"/>
          </w:tcPr>
          <w:p w14:paraId="0E41D413" w14:textId="77777777" w:rsidR="00940027" w:rsidRDefault="00940027">
            <w:pPr>
              <w:pStyle w:val="OtherTableBody"/>
            </w:pPr>
            <w:r>
              <w:t>Hysterosalpingogram</w:t>
            </w:r>
          </w:p>
        </w:tc>
      </w:tr>
      <w:tr w:rsidR="00940027" w14:paraId="0ACAC67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4EDB43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E27BDE9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75AD46E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385A253" w14:textId="77777777" w:rsidR="00940027" w:rsidRDefault="00940027">
            <w:pPr>
              <w:pStyle w:val="OtherTableBody"/>
            </w:pPr>
            <w:r>
              <w:t>063</w:t>
            </w:r>
          </w:p>
        </w:tc>
        <w:tc>
          <w:tcPr>
            <w:tcW w:w="3544" w:type="dxa"/>
          </w:tcPr>
          <w:p w14:paraId="08B1099F" w14:textId="77777777" w:rsidR="00940027" w:rsidRDefault="00940027">
            <w:pPr>
              <w:pStyle w:val="OtherTableBody"/>
            </w:pPr>
            <w:r>
              <w:t>Injection Slip/ Consent</w:t>
            </w:r>
          </w:p>
        </w:tc>
      </w:tr>
      <w:tr w:rsidR="00940027" w14:paraId="204C283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02CBBC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F2D182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0496</w:t>
            </w:r>
          </w:p>
        </w:tc>
        <w:tc>
          <w:tcPr>
            <w:tcW w:w="2693" w:type="dxa"/>
          </w:tcPr>
          <w:p w14:paraId="3005C12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7D0D02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064</w:t>
            </w:r>
          </w:p>
        </w:tc>
        <w:tc>
          <w:tcPr>
            <w:tcW w:w="3544" w:type="dxa"/>
          </w:tcPr>
          <w:p w14:paraId="50CE958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Intrauterine Device</w:t>
            </w:r>
          </w:p>
        </w:tc>
      </w:tr>
      <w:tr w:rsidR="00940027" w14:paraId="3E0D329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4AF0E8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6ACD67B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0496</w:t>
            </w:r>
          </w:p>
        </w:tc>
        <w:tc>
          <w:tcPr>
            <w:tcW w:w="2693" w:type="dxa"/>
          </w:tcPr>
          <w:p w14:paraId="651108C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5989F1B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065</w:t>
            </w:r>
          </w:p>
        </w:tc>
        <w:tc>
          <w:tcPr>
            <w:tcW w:w="3544" w:type="dxa"/>
          </w:tcPr>
          <w:p w14:paraId="1C09C66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Intrauterine Device/Sterilization</w:t>
            </w:r>
          </w:p>
        </w:tc>
      </w:tr>
      <w:tr w:rsidR="00940027" w14:paraId="7646841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B5B78AB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1F31047A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3685735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8A5D0B4" w14:textId="77777777" w:rsidR="00940027" w:rsidRDefault="00940027">
            <w:pPr>
              <w:pStyle w:val="OtherTableBody"/>
            </w:pPr>
            <w:r>
              <w:t>066</w:t>
            </w:r>
          </w:p>
        </w:tc>
        <w:tc>
          <w:tcPr>
            <w:tcW w:w="3544" w:type="dxa"/>
          </w:tcPr>
          <w:p w14:paraId="4C4460E8" w14:textId="77777777" w:rsidR="00940027" w:rsidRDefault="00940027">
            <w:pPr>
              <w:pStyle w:val="OtherTableBody"/>
            </w:pPr>
            <w:r>
              <w:t>Intravascular Infusion of Streptokinase/Urokinase</w:t>
            </w:r>
          </w:p>
        </w:tc>
      </w:tr>
      <w:tr w:rsidR="00940027" w14:paraId="3D07445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A47329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86C8D9D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2781BA2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6CFE04F" w14:textId="77777777" w:rsidR="00940027" w:rsidRDefault="00940027">
            <w:pPr>
              <w:pStyle w:val="OtherTableBody"/>
            </w:pPr>
            <w:r>
              <w:t>067</w:t>
            </w:r>
          </w:p>
        </w:tc>
        <w:tc>
          <w:tcPr>
            <w:tcW w:w="3544" w:type="dxa"/>
          </w:tcPr>
          <w:p w14:paraId="5FDD049F" w14:textId="77777777" w:rsidR="00940027" w:rsidRDefault="00940027">
            <w:pPr>
              <w:pStyle w:val="OtherTableBody"/>
            </w:pPr>
            <w:r>
              <w:t>Intravenous Cholangiogram</w:t>
            </w:r>
          </w:p>
        </w:tc>
      </w:tr>
      <w:tr w:rsidR="00940027" w14:paraId="2F7397D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AD6A69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7C28E0D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7DD091B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5720EA3" w14:textId="77777777" w:rsidR="00940027" w:rsidRDefault="00940027">
            <w:pPr>
              <w:pStyle w:val="OtherTableBody"/>
            </w:pPr>
            <w:r>
              <w:t>068</w:t>
            </w:r>
          </w:p>
        </w:tc>
        <w:tc>
          <w:tcPr>
            <w:tcW w:w="3544" w:type="dxa"/>
          </w:tcPr>
          <w:p w14:paraId="43A86D3D" w14:textId="77777777" w:rsidR="00940027" w:rsidRDefault="00940027">
            <w:pPr>
              <w:pStyle w:val="OtherTableBody"/>
            </w:pPr>
            <w:r>
              <w:t>Intravenous Digital Angiography</w:t>
            </w:r>
          </w:p>
        </w:tc>
      </w:tr>
      <w:tr w:rsidR="00940027" w14:paraId="5DC6523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0944B4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417A8AC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2AAEA0D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85CE239" w14:textId="77777777" w:rsidR="00940027" w:rsidRDefault="00940027">
            <w:pPr>
              <w:pStyle w:val="OtherTableBody"/>
            </w:pPr>
            <w:r>
              <w:t>069</w:t>
            </w:r>
          </w:p>
        </w:tc>
        <w:tc>
          <w:tcPr>
            <w:tcW w:w="3544" w:type="dxa"/>
          </w:tcPr>
          <w:p w14:paraId="6E5F6C30" w14:textId="77777777" w:rsidR="00940027" w:rsidRDefault="00940027">
            <w:pPr>
              <w:pStyle w:val="OtherTableBody"/>
            </w:pPr>
            <w:r>
              <w:t>Iodine Administration</w:t>
            </w:r>
          </w:p>
        </w:tc>
      </w:tr>
      <w:tr w:rsidR="00940027" w14:paraId="043E477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C4CEDA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E463287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760D3F7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54934BC" w14:textId="77777777" w:rsidR="00940027" w:rsidRDefault="00940027">
            <w:pPr>
              <w:pStyle w:val="OtherTableBody"/>
            </w:pPr>
            <w:r>
              <w:t>070</w:t>
            </w:r>
          </w:p>
        </w:tc>
        <w:tc>
          <w:tcPr>
            <w:tcW w:w="3544" w:type="dxa"/>
          </w:tcPr>
          <w:p w14:paraId="14791599" w14:textId="77777777" w:rsidR="00940027" w:rsidRDefault="00940027">
            <w:pPr>
              <w:pStyle w:val="OtherTableBody"/>
            </w:pPr>
            <w:r>
              <w:t>ISG</w:t>
            </w:r>
          </w:p>
        </w:tc>
      </w:tr>
      <w:tr w:rsidR="00940027" w14:paraId="0F34B6D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44801C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97A45C8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22D3CC7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258D883" w14:textId="77777777" w:rsidR="00940027" w:rsidRDefault="00940027">
            <w:pPr>
              <w:pStyle w:val="OtherTableBody"/>
            </w:pPr>
            <w:r>
              <w:t>071</w:t>
            </w:r>
          </w:p>
        </w:tc>
        <w:tc>
          <w:tcPr>
            <w:tcW w:w="3544" w:type="dxa"/>
          </w:tcPr>
          <w:p w14:paraId="1576F228" w14:textId="77777777" w:rsidR="00940027" w:rsidRDefault="00940027">
            <w:pPr>
              <w:pStyle w:val="OtherTableBody"/>
            </w:pPr>
            <w:r>
              <w:t>IVP</w:t>
            </w:r>
          </w:p>
        </w:tc>
      </w:tr>
      <w:tr w:rsidR="00940027" w14:paraId="2E12EBF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456DC1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346994D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0674004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B3C884E" w14:textId="77777777" w:rsidR="00940027" w:rsidRDefault="00940027">
            <w:pPr>
              <w:pStyle w:val="OtherTableBody"/>
            </w:pPr>
            <w:r>
              <w:t>072</w:t>
            </w:r>
          </w:p>
        </w:tc>
        <w:tc>
          <w:tcPr>
            <w:tcW w:w="3544" w:type="dxa"/>
          </w:tcPr>
          <w:p w14:paraId="4C45D541" w14:textId="77777777" w:rsidR="00940027" w:rsidRDefault="00940027">
            <w:pPr>
              <w:pStyle w:val="OtherTableBody"/>
            </w:pPr>
            <w:r>
              <w:t>Laser Photocoagulation</w:t>
            </w:r>
          </w:p>
        </w:tc>
      </w:tr>
      <w:tr w:rsidR="00940027" w14:paraId="4F4631C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6F2416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6C43036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1F7A640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55B52C8" w14:textId="77777777" w:rsidR="00940027" w:rsidRDefault="00940027">
            <w:pPr>
              <w:pStyle w:val="OtherTableBody"/>
            </w:pPr>
            <w:r>
              <w:t>073</w:t>
            </w:r>
          </w:p>
        </w:tc>
        <w:tc>
          <w:tcPr>
            <w:tcW w:w="3544" w:type="dxa"/>
          </w:tcPr>
          <w:p w14:paraId="0B838306" w14:textId="77777777" w:rsidR="00940027" w:rsidRDefault="00940027">
            <w:pPr>
              <w:pStyle w:val="OtherTableBody"/>
            </w:pPr>
            <w:r>
              <w:t>Laser treatment</w:t>
            </w:r>
          </w:p>
        </w:tc>
      </w:tr>
      <w:tr w:rsidR="00940027" w14:paraId="3CFBF4D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2F08CC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154FD23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648021E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2A23E77" w14:textId="77777777" w:rsidR="00940027" w:rsidRDefault="00940027">
            <w:pPr>
              <w:pStyle w:val="OtherTableBody"/>
            </w:pPr>
            <w:r>
              <w:t>074</w:t>
            </w:r>
          </w:p>
        </w:tc>
        <w:tc>
          <w:tcPr>
            <w:tcW w:w="3544" w:type="dxa"/>
          </w:tcPr>
          <w:p w14:paraId="45432C01" w14:textId="77777777" w:rsidR="00940027" w:rsidRDefault="00940027">
            <w:pPr>
              <w:pStyle w:val="OtherTableBody"/>
            </w:pPr>
            <w:r>
              <w:t>Lithium Carbonate</w:t>
            </w:r>
          </w:p>
        </w:tc>
      </w:tr>
      <w:tr w:rsidR="00940027" w14:paraId="366E3A0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8ED753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8B76C6B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6FC714B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373AEFD" w14:textId="77777777" w:rsidR="00940027" w:rsidRDefault="00940027">
            <w:pPr>
              <w:pStyle w:val="OtherTableBody"/>
            </w:pPr>
            <w:r>
              <w:t>075</w:t>
            </w:r>
          </w:p>
        </w:tc>
        <w:tc>
          <w:tcPr>
            <w:tcW w:w="3544" w:type="dxa"/>
          </w:tcPr>
          <w:p w14:paraId="480D0464" w14:textId="77777777" w:rsidR="00940027" w:rsidRDefault="00940027">
            <w:pPr>
              <w:pStyle w:val="OtherTableBody"/>
            </w:pPr>
            <w:r>
              <w:t>Liver Biopsy</w:t>
            </w:r>
          </w:p>
        </w:tc>
      </w:tr>
      <w:tr w:rsidR="00940027" w14:paraId="06C4D53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DB6211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F209925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709FEAD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2014878" w14:textId="77777777" w:rsidR="00940027" w:rsidRDefault="00940027">
            <w:pPr>
              <w:pStyle w:val="OtherTableBody"/>
            </w:pPr>
            <w:r>
              <w:t>076</w:t>
            </w:r>
          </w:p>
        </w:tc>
        <w:tc>
          <w:tcPr>
            <w:tcW w:w="3544" w:type="dxa"/>
          </w:tcPr>
          <w:p w14:paraId="464601EE" w14:textId="77777777" w:rsidR="00940027" w:rsidRDefault="00940027">
            <w:pPr>
              <w:pStyle w:val="OtherTableBody"/>
            </w:pPr>
            <w:r>
              <w:t>Lumbar Puncture</w:t>
            </w:r>
          </w:p>
        </w:tc>
      </w:tr>
      <w:tr w:rsidR="00940027" w14:paraId="4D0FBFE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8354D7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FE9B2EF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0382597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AAEC727" w14:textId="77777777" w:rsidR="00940027" w:rsidRDefault="00940027">
            <w:pPr>
              <w:pStyle w:val="OtherTableBody"/>
            </w:pPr>
            <w:r>
              <w:t>077</w:t>
            </w:r>
          </w:p>
        </w:tc>
        <w:tc>
          <w:tcPr>
            <w:tcW w:w="3544" w:type="dxa"/>
          </w:tcPr>
          <w:p w14:paraId="5E1B015A" w14:textId="77777777" w:rsidR="00940027" w:rsidRDefault="00940027">
            <w:pPr>
              <w:pStyle w:val="OtherTableBody"/>
            </w:pPr>
            <w:r>
              <w:t>Lymphangiogram</w:t>
            </w:r>
          </w:p>
        </w:tc>
      </w:tr>
      <w:tr w:rsidR="00940027" w14:paraId="41605A8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041AB1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24DE867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21D976E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EB2902C" w14:textId="77777777" w:rsidR="00940027" w:rsidRDefault="00940027">
            <w:pPr>
              <w:pStyle w:val="OtherTableBody"/>
            </w:pPr>
            <w:r>
              <w:t>078</w:t>
            </w:r>
          </w:p>
        </w:tc>
        <w:tc>
          <w:tcPr>
            <w:tcW w:w="3544" w:type="dxa"/>
          </w:tcPr>
          <w:p w14:paraId="1351BA2F" w14:textId="77777777" w:rsidR="00940027" w:rsidRDefault="00940027">
            <w:pPr>
              <w:pStyle w:val="OtherTableBody"/>
            </w:pPr>
            <w:r>
              <w:t>MAO Inhibitors</w:t>
            </w:r>
          </w:p>
        </w:tc>
      </w:tr>
      <w:tr w:rsidR="00940027" w14:paraId="76B64A8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87D51B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AB3E809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12D9A15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20EB0E3" w14:textId="77777777" w:rsidR="00940027" w:rsidRDefault="00940027">
            <w:pPr>
              <w:pStyle w:val="OtherTableBody"/>
            </w:pPr>
            <w:r>
              <w:t>079</w:t>
            </w:r>
          </w:p>
        </w:tc>
        <w:tc>
          <w:tcPr>
            <w:tcW w:w="3544" w:type="dxa"/>
          </w:tcPr>
          <w:p w14:paraId="48A4D619" w14:textId="77777777" w:rsidR="00940027" w:rsidRDefault="00940027">
            <w:pPr>
              <w:pStyle w:val="OtherTableBody"/>
            </w:pPr>
            <w:r>
              <w:t>Med, Psych, and/or Drug/Alcohol</w:t>
            </w:r>
          </w:p>
        </w:tc>
      </w:tr>
      <w:tr w:rsidR="00940027" w14:paraId="551E432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A5722B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BDCC84A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2FFC7CA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445D361" w14:textId="77777777" w:rsidR="00940027" w:rsidRDefault="00940027">
            <w:pPr>
              <w:pStyle w:val="OtherTableBody"/>
            </w:pPr>
            <w:r>
              <w:t>080</w:t>
            </w:r>
          </w:p>
        </w:tc>
        <w:tc>
          <w:tcPr>
            <w:tcW w:w="3544" w:type="dxa"/>
          </w:tcPr>
          <w:p w14:paraId="05CAEE22" w14:textId="77777777" w:rsidR="00940027" w:rsidRDefault="00940027">
            <w:pPr>
              <w:pStyle w:val="OtherTableBody"/>
            </w:pPr>
            <w:r>
              <w:t>Medical Treatment - Refusal</w:t>
            </w:r>
          </w:p>
        </w:tc>
      </w:tr>
      <w:tr w:rsidR="00940027" w14:paraId="5F4FB10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503F15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34F325D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104BC86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6537D6C" w14:textId="77777777" w:rsidR="00940027" w:rsidRDefault="00940027">
            <w:pPr>
              <w:pStyle w:val="OtherTableBody"/>
            </w:pPr>
            <w:r>
              <w:t>081</w:t>
            </w:r>
          </w:p>
        </w:tc>
        <w:tc>
          <w:tcPr>
            <w:tcW w:w="3544" w:type="dxa"/>
          </w:tcPr>
          <w:p w14:paraId="0BFF6198" w14:textId="77777777" w:rsidR="00940027" w:rsidRDefault="00940027">
            <w:pPr>
              <w:pStyle w:val="OtherTableBody"/>
            </w:pPr>
            <w:r>
              <w:t>Morning-after Pill</w:t>
            </w:r>
          </w:p>
        </w:tc>
      </w:tr>
      <w:tr w:rsidR="00940027" w14:paraId="3D1FCAE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F4724D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75D615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0496</w:t>
            </w:r>
          </w:p>
        </w:tc>
        <w:tc>
          <w:tcPr>
            <w:tcW w:w="2693" w:type="dxa"/>
          </w:tcPr>
          <w:p w14:paraId="146D000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4A7052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082</w:t>
            </w:r>
          </w:p>
        </w:tc>
        <w:tc>
          <w:tcPr>
            <w:tcW w:w="3544" w:type="dxa"/>
          </w:tcPr>
          <w:p w14:paraId="067E7A2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MRI _ Adult</w:t>
            </w:r>
          </w:p>
        </w:tc>
      </w:tr>
      <w:tr w:rsidR="00940027" w14:paraId="709B46F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7B70EDB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14C1975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0496</w:t>
            </w:r>
          </w:p>
        </w:tc>
        <w:tc>
          <w:tcPr>
            <w:tcW w:w="2693" w:type="dxa"/>
          </w:tcPr>
          <w:p w14:paraId="61D8A047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E89A74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083</w:t>
            </w:r>
          </w:p>
        </w:tc>
        <w:tc>
          <w:tcPr>
            <w:tcW w:w="3544" w:type="dxa"/>
          </w:tcPr>
          <w:p w14:paraId="11E3F0D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MRI _ Pediatric</w:t>
            </w:r>
          </w:p>
        </w:tc>
      </w:tr>
      <w:tr w:rsidR="00940027" w14:paraId="285A3A9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FFE49E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2966B4A2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642C72C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83C4AE2" w14:textId="77777777" w:rsidR="00940027" w:rsidRDefault="00940027">
            <w:pPr>
              <w:pStyle w:val="OtherTableBody"/>
            </w:pPr>
            <w:r>
              <w:t>084</w:t>
            </w:r>
          </w:p>
        </w:tc>
        <w:tc>
          <w:tcPr>
            <w:tcW w:w="3544" w:type="dxa"/>
          </w:tcPr>
          <w:p w14:paraId="5C118CFA" w14:textId="77777777" w:rsidR="00940027" w:rsidRDefault="00940027">
            <w:pPr>
              <w:pStyle w:val="OtherTableBody"/>
            </w:pPr>
            <w:r>
              <w:t>Myelogram</w:t>
            </w:r>
          </w:p>
        </w:tc>
      </w:tr>
      <w:tr w:rsidR="00940027" w14:paraId="2DCB517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886C90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5DA523A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3391689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C673E4D" w14:textId="77777777" w:rsidR="00940027" w:rsidRDefault="00940027">
            <w:pPr>
              <w:pStyle w:val="OtherTableBody"/>
            </w:pPr>
            <w:r>
              <w:t>085</w:t>
            </w:r>
          </w:p>
        </w:tc>
        <w:tc>
          <w:tcPr>
            <w:tcW w:w="3544" w:type="dxa"/>
          </w:tcPr>
          <w:p w14:paraId="4FCE060F" w14:textId="77777777" w:rsidR="00940027" w:rsidRDefault="00940027">
            <w:pPr>
              <w:pStyle w:val="OtherTableBody"/>
            </w:pPr>
            <w:r>
              <w:t>Needle Biopsy</w:t>
            </w:r>
          </w:p>
        </w:tc>
      </w:tr>
      <w:tr w:rsidR="00940027" w14:paraId="365D83A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C01A1F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5AF691C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05600BB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0AD922A" w14:textId="77777777" w:rsidR="00940027" w:rsidRDefault="00940027">
            <w:pPr>
              <w:pStyle w:val="OtherTableBody"/>
            </w:pPr>
            <w:r>
              <w:t>086</w:t>
            </w:r>
          </w:p>
        </w:tc>
        <w:tc>
          <w:tcPr>
            <w:tcW w:w="3544" w:type="dxa"/>
          </w:tcPr>
          <w:p w14:paraId="2DCD41AE" w14:textId="77777777" w:rsidR="00940027" w:rsidRDefault="00940027">
            <w:pPr>
              <w:pStyle w:val="OtherTableBody"/>
            </w:pPr>
            <w:r>
              <w:t>Needle Biopsy of Lung</w:t>
            </w:r>
          </w:p>
        </w:tc>
      </w:tr>
      <w:tr w:rsidR="00940027" w14:paraId="31FD467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C91916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7836160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463B749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1F5BBF2" w14:textId="77777777" w:rsidR="00940027" w:rsidRDefault="00940027">
            <w:pPr>
              <w:pStyle w:val="OtherTableBody"/>
            </w:pPr>
            <w:r>
              <w:t>087</w:t>
            </w:r>
          </w:p>
        </w:tc>
        <w:tc>
          <w:tcPr>
            <w:tcW w:w="3544" w:type="dxa"/>
          </w:tcPr>
          <w:p w14:paraId="7B3817FD" w14:textId="77777777" w:rsidR="00940027" w:rsidRDefault="00940027">
            <w:pPr>
              <w:pStyle w:val="OtherTableBody"/>
            </w:pPr>
            <w:r>
              <w:t>Newborn Treatment and Release</w:t>
            </w:r>
          </w:p>
        </w:tc>
      </w:tr>
      <w:tr w:rsidR="00940027" w14:paraId="37E987A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C84F8F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44F8B8B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2AA94AB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BA3DB4B" w14:textId="77777777" w:rsidR="00940027" w:rsidRDefault="00940027">
            <w:pPr>
              <w:pStyle w:val="OtherTableBody"/>
            </w:pPr>
            <w:r>
              <w:t>088</w:t>
            </w:r>
          </w:p>
        </w:tc>
        <w:tc>
          <w:tcPr>
            <w:tcW w:w="3544" w:type="dxa"/>
          </w:tcPr>
          <w:p w14:paraId="1820A869" w14:textId="77777777" w:rsidR="00940027" w:rsidRDefault="00940027">
            <w:pPr>
              <w:pStyle w:val="OtherTableBody"/>
            </w:pPr>
            <w:r>
              <w:t>Norplant Subdermal Birth Control Implant</w:t>
            </w:r>
          </w:p>
        </w:tc>
      </w:tr>
      <w:tr w:rsidR="00940027" w14:paraId="0FC487D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50604C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2F16051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2108D51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AE3F978" w14:textId="77777777" w:rsidR="00940027" w:rsidRDefault="00940027">
            <w:pPr>
              <w:pStyle w:val="OtherTableBody"/>
            </w:pPr>
            <w:r>
              <w:t>089</w:t>
            </w:r>
          </w:p>
        </w:tc>
        <w:tc>
          <w:tcPr>
            <w:tcW w:w="3544" w:type="dxa"/>
          </w:tcPr>
          <w:p w14:paraId="46E6652F" w14:textId="77777777" w:rsidR="00940027" w:rsidRDefault="00940027">
            <w:pPr>
              <w:pStyle w:val="OtherTableBody"/>
            </w:pPr>
            <w:r>
              <w:t>Operations, Anesthesia, Transfusions</w:t>
            </w:r>
          </w:p>
        </w:tc>
      </w:tr>
      <w:tr w:rsidR="00940027" w14:paraId="4F3DF85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19B9BF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9BC4028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55F6130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C45BAD4" w14:textId="77777777" w:rsidR="00940027" w:rsidRDefault="00940027">
            <w:pPr>
              <w:pStyle w:val="OtherTableBody"/>
            </w:pPr>
            <w:r>
              <w:t>090</w:t>
            </w:r>
          </w:p>
        </w:tc>
        <w:tc>
          <w:tcPr>
            <w:tcW w:w="3544" w:type="dxa"/>
          </w:tcPr>
          <w:p w14:paraId="7A1D4070" w14:textId="77777777" w:rsidR="00940027" w:rsidRDefault="00940027">
            <w:pPr>
              <w:pStyle w:val="OtherTableBody"/>
            </w:pPr>
            <w:r>
              <w:t>Oral Contraceptives</w:t>
            </w:r>
          </w:p>
        </w:tc>
      </w:tr>
      <w:tr w:rsidR="00940027" w14:paraId="6E71CA3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76CA13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D7231CB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60ED1F0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3CC00B3" w14:textId="77777777" w:rsidR="00940027" w:rsidRDefault="00940027">
            <w:pPr>
              <w:pStyle w:val="OtherTableBody"/>
            </w:pPr>
            <w:r>
              <w:t>091</w:t>
            </w:r>
          </w:p>
        </w:tc>
        <w:tc>
          <w:tcPr>
            <w:tcW w:w="3544" w:type="dxa"/>
          </w:tcPr>
          <w:p w14:paraId="44438C7F" w14:textId="77777777" w:rsidR="00940027" w:rsidRDefault="00940027">
            <w:pPr>
              <w:pStyle w:val="OtherTableBody"/>
            </w:pPr>
            <w:r>
              <w:t>Organ Donation</w:t>
            </w:r>
          </w:p>
        </w:tc>
      </w:tr>
      <w:tr w:rsidR="00940027" w14:paraId="2F02E63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E667C6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CBFB46A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4179326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18F88D6" w14:textId="77777777" w:rsidR="00940027" w:rsidRDefault="00940027">
            <w:pPr>
              <w:pStyle w:val="OtherTableBody"/>
            </w:pPr>
            <w:r>
              <w:t>092</w:t>
            </w:r>
          </w:p>
        </w:tc>
        <w:tc>
          <w:tcPr>
            <w:tcW w:w="3544" w:type="dxa"/>
          </w:tcPr>
          <w:p w14:paraId="5A815767" w14:textId="77777777" w:rsidR="00940027" w:rsidRDefault="00940027">
            <w:pPr>
              <w:pStyle w:val="OtherTableBody"/>
            </w:pPr>
            <w:r>
              <w:t>Patient Permits, Consents</w:t>
            </w:r>
          </w:p>
        </w:tc>
      </w:tr>
      <w:tr w:rsidR="00940027" w14:paraId="4AF676B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D46464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C033FDA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13B5662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11D162D" w14:textId="77777777" w:rsidR="00940027" w:rsidRDefault="00940027">
            <w:pPr>
              <w:pStyle w:val="OtherTableBody"/>
            </w:pPr>
            <w:r>
              <w:t>093</w:t>
            </w:r>
          </w:p>
        </w:tc>
        <w:tc>
          <w:tcPr>
            <w:tcW w:w="3544" w:type="dxa"/>
          </w:tcPr>
          <w:p w14:paraId="43E889AC" w14:textId="77777777" w:rsidR="00940027" w:rsidRDefault="00940027">
            <w:pPr>
              <w:pStyle w:val="OtherTableBody"/>
            </w:pPr>
            <w:r>
              <w:t>Patient Treatment Permit, Release &amp; Admission</w:t>
            </w:r>
          </w:p>
        </w:tc>
      </w:tr>
      <w:tr w:rsidR="00940027" w14:paraId="066FD16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C34D4D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1D558AD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30B7BD5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3E779F1" w14:textId="77777777" w:rsidR="00940027" w:rsidRDefault="00940027">
            <w:pPr>
              <w:pStyle w:val="OtherTableBody"/>
            </w:pPr>
            <w:r>
              <w:t>094</w:t>
            </w:r>
          </w:p>
        </w:tc>
        <w:tc>
          <w:tcPr>
            <w:tcW w:w="3544" w:type="dxa"/>
          </w:tcPr>
          <w:p w14:paraId="323DC308" w14:textId="77777777" w:rsidR="00940027" w:rsidRDefault="00940027">
            <w:pPr>
              <w:pStyle w:val="OtherTableBody"/>
            </w:pPr>
            <w:r>
              <w:t>Penile Injections</w:t>
            </w:r>
          </w:p>
        </w:tc>
      </w:tr>
      <w:tr w:rsidR="00940027" w14:paraId="712A900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AC0A7B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BF009A1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62AE24A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DC0F93A" w14:textId="77777777" w:rsidR="00940027" w:rsidRDefault="00940027">
            <w:pPr>
              <w:pStyle w:val="OtherTableBody"/>
            </w:pPr>
            <w:r>
              <w:t>095</w:t>
            </w:r>
          </w:p>
        </w:tc>
        <w:tc>
          <w:tcPr>
            <w:tcW w:w="3544" w:type="dxa"/>
          </w:tcPr>
          <w:p w14:paraId="7F2608BF" w14:textId="77777777" w:rsidR="00940027" w:rsidRDefault="00940027">
            <w:pPr>
              <w:pStyle w:val="OtherTableBody"/>
            </w:pPr>
            <w:r>
              <w:t>Percutaneous Nephrostomy</w:t>
            </w:r>
          </w:p>
        </w:tc>
      </w:tr>
      <w:tr w:rsidR="00940027" w14:paraId="67619ED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8E54EE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0113B27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1017205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2403C90" w14:textId="77777777" w:rsidR="00940027" w:rsidRDefault="00940027">
            <w:pPr>
              <w:pStyle w:val="OtherTableBody"/>
            </w:pPr>
            <w:r>
              <w:t>096</w:t>
            </w:r>
          </w:p>
        </w:tc>
        <w:tc>
          <w:tcPr>
            <w:tcW w:w="3544" w:type="dxa"/>
          </w:tcPr>
          <w:p w14:paraId="5560386D" w14:textId="77777777" w:rsidR="00940027" w:rsidRDefault="00940027">
            <w:pPr>
              <w:pStyle w:val="OtherTableBody"/>
            </w:pPr>
            <w:r>
              <w:t>Percutaneous Transhepatic Cholangiogram</w:t>
            </w:r>
          </w:p>
        </w:tc>
      </w:tr>
      <w:tr w:rsidR="00940027" w14:paraId="20E1525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7167D0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4C6A1B3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7336200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E786C42" w14:textId="77777777" w:rsidR="00940027" w:rsidRDefault="00940027">
            <w:pPr>
              <w:pStyle w:val="OtherTableBody"/>
            </w:pPr>
            <w:r>
              <w:t>097</w:t>
            </w:r>
          </w:p>
        </w:tc>
        <w:tc>
          <w:tcPr>
            <w:tcW w:w="3544" w:type="dxa"/>
          </w:tcPr>
          <w:p w14:paraId="6CDE2293" w14:textId="77777777" w:rsidR="00940027" w:rsidRDefault="00940027">
            <w:pPr>
              <w:pStyle w:val="OtherTableBody"/>
            </w:pPr>
            <w:r>
              <w:t>Photographs</w:t>
            </w:r>
          </w:p>
        </w:tc>
      </w:tr>
      <w:tr w:rsidR="00940027" w14:paraId="7520442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F1FE36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5651CC1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130CBC4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AA0CBE8" w14:textId="77777777" w:rsidR="00940027" w:rsidRDefault="00940027">
            <w:pPr>
              <w:pStyle w:val="OtherTableBody"/>
            </w:pPr>
            <w:r>
              <w:t>098</w:t>
            </w:r>
          </w:p>
        </w:tc>
        <w:tc>
          <w:tcPr>
            <w:tcW w:w="3544" w:type="dxa"/>
          </w:tcPr>
          <w:p w14:paraId="35BB7FBD" w14:textId="77777777" w:rsidR="00940027" w:rsidRDefault="00940027">
            <w:pPr>
              <w:pStyle w:val="OtherTableBody"/>
            </w:pPr>
            <w:r>
              <w:t>Photographs - Employee</w:t>
            </w:r>
          </w:p>
        </w:tc>
      </w:tr>
      <w:tr w:rsidR="00940027" w14:paraId="090BE5D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1E4A6B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BDC02F5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726A5A6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51BF750" w14:textId="77777777" w:rsidR="00940027" w:rsidRDefault="00940027">
            <w:pPr>
              <w:pStyle w:val="OtherTableBody"/>
            </w:pPr>
            <w:r>
              <w:t>099</w:t>
            </w:r>
          </w:p>
        </w:tc>
        <w:tc>
          <w:tcPr>
            <w:tcW w:w="3544" w:type="dxa"/>
          </w:tcPr>
          <w:p w14:paraId="4CEBB1AC" w14:textId="77777777" w:rsidR="00940027" w:rsidRDefault="00940027">
            <w:pPr>
              <w:pStyle w:val="OtherTableBody"/>
            </w:pPr>
            <w:r>
              <w:t>Photographs - Medical Research</w:t>
            </w:r>
          </w:p>
        </w:tc>
      </w:tr>
      <w:tr w:rsidR="00940027" w14:paraId="1AD495E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87CE7C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AD3CCF9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0A6B61F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499538F" w14:textId="77777777" w:rsidR="00940027" w:rsidRDefault="00940027">
            <w:pPr>
              <w:pStyle w:val="OtherTableBody"/>
            </w:pPr>
            <w:r>
              <w:t>100</w:t>
            </w:r>
          </w:p>
        </w:tc>
        <w:tc>
          <w:tcPr>
            <w:tcW w:w="3544" w:type="dxa"/>
          </w:tcPr>
          <w:p w14:paraId="19277C34" w14:textId="77777777" w:rsidR="00940027" w:rsidRDefault="00940027">
            <w:pPr>
              <w:pStyle w:val="OtherTableBody"/>
            </w:pPr>
            <w:r>
              <w:t>Photographs - news Media</w:t>
            </w:r>
          </w:p>
        </w:tc>
      </w:tr>
      <w:tr w:rsidR="00940027" w14:paraId="5052833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887B5E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95A49D7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57CF9EA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306A644" w14:textId="77777777" w:rsidR="00940027" w:rsidRDefault="00940027">
            <w:pPr>
              <w:pStyle w:val="OtherTableBody"/>
            </w:pPr>
            <w:r>
              <w:t>101</w:t>
            </w:r>
          </w:p>
        </w:tc>
        <w:tc>
          <w:tcPr>
            <w:tcW w:w="3544" w:type="dxa"/>
          </w:tcPr>
          <w:p w14:paraId="4125559F" w14:textId="77777777" w:rsidR="00940027" w:rsidRDefault="00940027">
            <w:pPr>
              <w:pStyle w:val="OtherTableBody"/>
            </w:pPr>
            <w:r>
              <w:t>Psychiatric Admission - Next of Kin</w:t>
            </w:r>
          </w:p>
        </w:tc>
      </w:tr>
      <w:tr w:rsidR="00940027" w14:paraId="516FFDC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8808F4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7055668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32D0B5C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BDAD057" w14:textId="77777777" w:rsidR="00940027" w:rsidRDefault="00940027">
            <w:pPr>
              <w:pStyle w:val="OtherTableBody"/>
            </w:pPr>
            <w:r>
              <w:t>102</w:t>
            </w:r>
          </w:p>
        </w:tc>
        <w:tc>
          <w:tcPr>
            <w:tcW w:w="3544" w:type="dxa"/>
          </w:tcPr>
          <w:p w14:paraId="647757CB" w14:textId="77777777" w:rsidR="00940027" w:rsidRDefault="00940027">
            <w:pPr>
              <w:pStyle w:val="OtherTableBody"/>
            </w:pPr>
            <w:r>
              <w:t>Psychiatric Information During Hospital Stay</w:t>
            </w:r>
          </w:p>
        </w:tc>
      </w:tr>
      <w:tr w:rsidR="00940027" w14:paraId="3DC7730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068B9B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CA9F201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7EB5FD9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6CF1D12" w14:textId="77777777" w:rsidR="00940027" w:rsidRDefault="00940027">
            <w:pPr>
              <w:pStyle w:val="OtherTableBody"/>
            </w:pPr>
            <w:r>
              <w:t>103</w:t>
            </w:r>
          </w:p>
        </w:tc>
        <w:tc>
          <w:tcPr>
            <w:tcW w:w="3544" w:type="dxa"/>
          </w:tcPr>
          <w:p w14:paraId="729AF575" w14:textId="77777777" w:rsidR="00940027" w:rsidRDefault="00940027">
            <w:pPr>
              <w:pStyle w:val="OtherTableBody"/>
            </w:pPr>
            <w:r>
              <w:t>Public Release of Information</w:t>
            </w:r>
          </w:p>
        </w:tc>
      </w:tr>
      <w:tr w:rsidR="00940027" w14:paraId="6DAC1C1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793BD9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9DDF81D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038466B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964A5AA" w14:textId="77777777" w:rsidR="00940027" w:rsidRDefault="00940027">
            <w:pPr>
              <w:pStyle w:val="OtherTableBody"/>
            </w:pPr>
            <w:r>
              <w:t>104</w:t>
            </w:r>
          </w:p>
        </w:tc>
        <w:tc>
          <w:tcPr>
            <w:tcW w:w="3544" w:type="dxa"/>
          </w:tcPr>
          <w:p w14:paraId="75342CEB" w14:textId="77777777" w:rsidR="00940027" w:rsidRDefault="00940027">
            <w:pPr>
              <w:pStyle w:val="OtherTableBody"/>
            </w:pPr>
            <w:r>
              <w:t>Radiologic Procedure</w:t>
            </w:r>
          </w:p>
        </w:tc>
      </w:tr>
      <w:tr w:rsidR="00940027" w14:paraId="59453EA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EBFA8B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9B7DA55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3D3FB9B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0C52661" w14:textId="77777777" w:rsidR="00940027" w:rsidRDefault="00940027">
            <w:pPr>
              <w:pStyle w:val="OtherTableBody"/>
            </w:pPr>
            <w:r>
              <w:t>105</w:t>
            </w:r>
          </w:p>
        </w:tc>
        <w:tc>
          <w:tcPr>
            <w:tcW w:w="3544" w:type="dxa"/>
          </w:tcPr>
          <w:p w14:paraId="365E4336" w14:textId="77777777" w:rsidR="00940027" w:rsidRDefault="00940027">
            <w:pPr>
              <w:pStyle w:val="OtherTableBody"/>
            </w:pPr>
            <w:r>
              <w:t>Refusal of Treatment</w:t>
            </w:r>
          </w:p>
        </w:tc>
      </w:tr>
      <w:tr w:rsidR="00940027" w14:paraId="01E7415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080F31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DFBA20F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3985035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EDD53F4" w14:textId="77777777" w:rsidR="00940027" w:rsidRDefault="00940027">
            <w:pPr>
              <w:pStyle w:val="OtherTableBody"/>
            </w:pPr>
            <w:r>
              <w:t>106</w:t>
            </w:r>
          </w:p>
        </w:tc>
        <w:tc>
          <w:tcPr>
            <w:tcW w:w="3544" w:type="dxa"/>
          </w:tcPr>
          <w:p w14:paraId="4BEA9873" w14:textId="77777777" w:rsidR="00940027" w:rsidRDefault="00940027">
            <w:pPr>
              <w:pStyle w:val="OtherTableBody"/>
            </w:pPr>
            <w:r>
              <w:t>Release of Body</w:t>
            </w:r>
          </w:p>
        </w:tc>
      </w:tr>
      <w:tr w:rsidR="00940027" w14:paraId="0F0F7B7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FC20D4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2844DDC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58ABE56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58DBE8C" w14:textId="77777777" w:rsidR="00940027" w:rsidRDefault="00940027">
            <w:pPr>
              <w:pStyle w:val="OtherTableBody"/>
            </w:pPr>
            <w:r>
              <w:t>107</w:t>
            </w:r>
          </w:p>
        </w:tc>
        <w:tc>
          <w:tcPr>
            <w:tcW w:w="3544" w:type="dxa"/>
          </w:tcPr>
          <w:p w14:paraId="39D3D7ED" w14:textId="77777777" w:rsidR="00940027" w:rsidRDefault="00940027">
            <w:pPr>
              <w:pStyle w:val="OtherTableBody"/>
            </w:pPr>
            <w:r>
              <w:t>Release of Limb</w:t>
            </w:r>
          </w:p>
        </w:tc>
      </w:tr>
      <w:tr w:rsidR="00940027" w14:paraId="240A5CF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0011C7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5ADC199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15E8BF2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CFB352F" w14:textId="77777777" w:rsidR="00940027" w:rsidRDefault="00940027">
            <w:pPr>
              <w:pStyle w:val="OtherTableBody"/>
            </w:pPr>
            <w:r>
              <w:t>108</w:t>
            </w:r>
          </w:p>
        </w:tc>
        <w:tc>
          <w:tcPr>
            <w:tcW w:w="3544" w:type="dxa"/>
          </w:tcPr>
          <w:p w14:paraId="6C340E02" w14:textId="77777777" w:rsidR="00940027" w:rsidRDefault="00940027">
            <w:pPr>
              <w:pStyle w:val="OtherTableBody"/>
            </w:pPr>
            <w:r>
              <w:t>Rh Immune Globulin</w:t>
            </w:r>
          </w:p>
        </w:tc>
      </w:tr>
      <w:tr w:rsidR="00940027" w14:paraId="00C8480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C9C208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C99B85C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404273E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065D7AF" w14:textId="77777777" w:rsidR="00940027" w:rsidRDefault="00940027">
            <w:pPr>
              <w:pStyle w:val="OtherTableBody"/>
            </w:pPr>
            <w:r>
              <w:t>109</w:t>
            </w:r>
          </w:p>
        </w:tc>
        <w:tc>
          <w:tcPr>
            <w:tcW w:w="3544" w:type="dxa"/>
          </w:tcPr>
          <w:p w14:paraId="6E104231" w14:textId="77777777" w:rsidR="00940027" w:rsidRDefault="00940027">
            <w:pPr>
              <w:pStyle w:val="OtherTableBody"/>
            </w:pPr>
            <w:r>
              <w:t>Rights of Medical Research Participants</w:t>
            </w:r>
          </w:p>
        </w:tc>
      </w:tr>
      <w:tr w:rsidR="00940027" w14:paraId="78F2D7A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E80736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0D768F2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22E1D1F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C3FA107" w14:textId="77777777" w:rsidR="00940027" w:rsidRDefault="00940027">
            <w:pPr>
              <w:pStyle w:val="OtherTableBody"/>
            </w:pPr>
            <w:r>
              <w:t>110</w:t>
            </w:r>
          </w:p>
        </w:tc>
        <w:tc>
          <w:tcPr>
            <w:tcW w:w="3544" w:type="dxa"/>
          </w:tcPr>
          <w:p w14:paraId="40117644" w14:textId="77777777" w:rsidR="00940027" w:rsidRDefault="00940027">
            <w:pPr>
              <w:pStyle w:val="OtherTableBody"/>
            </w:pPr>
            <w:r>
              <w:t>Request to Restrict Access/Disclosure to Medical Record/Protected Health Information</w:t>
            </w:r>
          </w:p>
        </w:tc>
      </w:tr>
      <w:tr w:rsidR="00940027" w14:paraId="4617A27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7492B4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D0DAFAF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4119C09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3FD350C" w14:textId="77777777" w:rsidR="00940027" w:rsidRDefault="00940027">
            <w:pPr>
              <w:pStyle w:val="OtherTableBody"/>
            </w:pPr>
            <w:r>
              <w:t>111</w:t>
            </w:r>
          </w:p>
        </w:tc>
        <w:tc>
          <w:tcPr>
            <w:tcW w:w="3544" w:type="dxa"/>
          </w:tcPr>
          <w:p w14:paraId="73E8D3F0" w14:textId="77777777" w:rsidR="00940027" w:rsidRDefault="00940027">
            <w:pPr>
              <w:pStyle w:val="OtherTableBody"/>
            </w:pPr>
            <w:r>
              <w:t>Request for Remain Anonymous</w:t>
            </w:r>
          </w:p>
        </w:tc>
      </w:tr>
      <w:tr w:rsidR="00940027" w14:paraId="6D8D8B4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3BF6D1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1C8F35B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052CC86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2109878" w14:textId="77777777" w:rsidR="00940027" w:rsidRDefault="00940027">
            <w:pPr>
              <w:pStyle w:val="OtherTableBody"/>
            </w:pPr>
            <w:r>
              <w:t>112</w:t>
            </w:r>
          </w:p>
        </w:tc>
        <w:tc>
          <w:tcPr>
            <w:tcW w:w="3544" w:type="dxa"/>
          </w:tcPr>
          <w:p w14:paraId="71B5FBE6" w14:textId="77777777" w:rsidR="00940027" w:rsidRDefault="00940027">
            <w:pPr>
              <w:pStyle w:val="OtherTableBody"/>
            </w:pPr>
            <w:r>
              <w:t>Seat Belt Exemption</w:t>
            </w:r>
          </w:p>
        </w:tc>
      </w:tr>
      <w:tr w:rsidR="00940027" w14:paraId="44D42FB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A24419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BF5E766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73BAF2D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6032A8C" w14:textId="77777777" w:rsidR="00940027" w:rsidRDefault="00940027">
            <w:pPr>
              <w:pStyle w:val="OtherTableBody"/>
            </w:pPr>
            <w:r>
              <w:t>113</w:t>
            </w:r>
          </w:p>
        </w:tc>
        <w:tc>
          <w:tcPr>
            <w:tcW w:w="3544" w:type="dxa"/>
          </w:tcPr>
          <w:p w14:paraId="22843439" w14:textId="77777777" w:rsidR="00940027" w:rsidRDefault="00940027">
            <w:pPr>
              <w:pStyle w:val="OtherTableBody"/>
            </w:pPr>
            <w:r>
              <w:t>Sialogram</w:t>
            </w:r>
          </w:p>
        </w:tc>
      </w:tr>
      <w:tr w:rsidR="00940027" w14:paraId="7C676AC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B387F5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179F4FC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1EB8533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05D65DC" w14:textId="77777777" w:rsidR="00940027" w:rsidRDefault="00940027">
            <w:pPr>
              <w:pStyle w:val="OtherTableBody"/>
            </w:pPr>
            <w:r>
              <w:t>1137</w:t>
            </w:r>
          </w:p>
        </w:tc>
        <w:tc>
          <w:tcPr>
            <w:tcW w:w="3544" w:type="dxa"/>
          </w:tcPr>
          <w:p w14:paraId="3A196C95" w14:textId="77777777" w:rsidR="00940027" w:rsidRDefault="00940027">
            <w:pPr>
              <w:pStyle w:val="OtherTableBody"/>
            </w:pPr>
            <w:r>
              <w:t>Voiding Cystogram</w:t>
            </w:r>
          </w:p>
        </w:tc>
      </w:tr>
      <w:tr w:rsidR="00940027" w14:paraId="581C36B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678BF5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1516578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2AAE5F8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E94451D" w14:textId="77777777" w:rsidR="00940027" w:rsidRDefault="00940027">
            <w:pPr>
              <w:pStyle w:val="OtherTableBody"/>
            </w:pPr>
            <w:r>
              <w:t>114</w:t>
            </w:r>
          </w:p>
        </w:tc>
        <w:tc>
          <w:tcPr>
            <w:tcW w:w="3544" w:type="dxa"/>
          </w:tcPr>
          <w:p w14:paraId="192C6B47" w14:textId="77777777" w:rsidR="00940027" w:rsidRDefault="00940027">
            <w:pPr>
              <w:pStyle w:val="OtherTableBody"/>
            </w:pPr>
            <w:r>
              <w:t>Sigmoidoscopy</w:t>
            </w:r>
          </w:p>
        </w:tc>
      </w:tr>
      <w:tr w:rsidR="00940027" w14:paraId="4301E5E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D6C05F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42D9565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23C9142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4176C3E" w14:textId="77777777" w:rsidR="00940027" w:rsidRDefault="00940027">
            <w:pPr>
              <w:pStyle w:val="OtherTableBody"/>
            </w:pPr>
            <w:r>
              <w:t>115</w:t>
            </w:r>
          </w:p>
        </w:tc>
        <w:tc>
          <w:tcPr>
            <w:tcW w:w="3544" w:type="dxa"/>
          </w:tcPr>
          <w:p w14:paraId="41A07053" w14:textId="77777777" w:rsidR="00940027" w:rsidRDefault="00940027">
            <w:pPr>
              <w:pStyle w:val="OtherTableBody"/>
            </w:pPr>
            <w:r>
              <w:t>Sterilization - Anesthesia &amp; Medical Services</w:t>
            </w:r>
          </w:p>
        </w:tc>
      </w:tr>
      <w:tr w:rsidR="00940027" w14:paraId="415FA8A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ADDF99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0BD809A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30FB973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EE5222D" w14:textId="77777777" w:rsidR="00940027" w:rsidRDefault="00940027">
            <w:pPr>
              <w:pStyle w:val="OtherTableBody"/>
            </w:pPr>
            <w:r>
              <w:t>116</w:t>
            </w:r>
          </w:p>
        </w:tc>
        <w:tc>
          <w:tcPr>
            <w:tcW w:w="3544" w:type="dxa"/>
          </w:tcPr>
          <w:p w14:paraId="775CE239" w14:textId="77777777" w:rsidR="00940027" w:rsidRDefault="00940027">
            <w:pPr>
              <w:pStyle w:val="OtherTableBody"/>
            </w:pPr>
            <w:r>
              <w:t>Sterilization -Federally Funded</w:t>
            </w:r>
          </w:p>
        </w:tc>
      </w:tr>
      <w:tr w:rsidR="00940027" w14:paraId="6FA83DA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DD609E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7479B38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411A902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31A1093" w14:textId="77777777" w:rsidR="00940027" w:rsidRDefault="00940027">
            <w:pPr>
              <w:pStyle w:val="OtherTableBody"/>
            </w:pPr>
            <w:r>
              <w:t>117</w:t>
            </w:r>
          </w:p>
        </w:tc>
        <w:tc>
          <w:tcPr>
            <w:tcW w:w="3544" w:type="dxa"/>
          </w:tcPr>
          <w:p w14:paraId="09FAA568" w14:textId="77777777" w:rsidR="00940027" w:rsidRDefault="00940027">
            <w:pPr>
              <w:pStyle w:val="OtherTableBody"/>
            </w:pPr>
            <w:r>
              <w:t>Sterilization _ Female</w:t>
            </w:r>
          </w:p>
        </w:tc>
      </w:tr>
      <w:tr w:rsidR="00940027" w14:paraId="4826F70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45121D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78BA1D9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22CCE7E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9E8B214" w14:textId="77777777" w:rsidR="00940027" w:rsidRDefault="00940027">
            <w:pPr>
              <w:pStyle w:val="OtherTableBody"/>
            </w:pPr>
            <w:r>
              <w:t>118</w:t>
            </w:r>
          </w:p>
        </w:tc>
        <w:tc>
          <w:tcPr>
            <w:tcW w:w="3544" w:type="dxa"/>
          </w:tcPr>
          <w:p w14:paraId="5F046F19" w14:textId="77777777" w:rsidR="00940027" w:rsidRDefault="00940027">
            <w:pPr>
              <w:pStyle w:val="OtherTableBody"/>
            </w:pPr>
            <w:r>
              <w:t>Sterilization - Laparoscopy/Pomeroy</w:t>
            </w:r>
          </w:p>
        </w:tc>
      </w:tr>
      <w:tr w:rsidR="00940027" w14:paraId="20EAE92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9DEFB4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A5A3CFE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12E2953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98360FC" w14:textId="77777777" w:rsidR="00940027" w:rsidRDefault="00940027">
            <w:pPr>
              <w:pStyle w:val="OtherTableBody"/>
            </w:pPr>
            <w:r>
              <w:t>119</w:t>
            </w:r>
          </w:p>
        </w:tc>
        <w:tc>
          <w:tcPr>
            <w:tcW w:w="3544" w:type="dxa"/>
          </w:tcPr>
          <w:p w14:paraId="602C5CA4" w14:textId="77777777" w:rsidR="00940027" w:rsidRDefault="00940027">
            <w:pPr>
              <w:pStyle w:val="OtherTableBody"/>
            </w:pPr>
            <w:r>
              <w:t>Sterilization - Non-Federally Funded</w:t>
            </w:r>
          </w:p>
        </w:tc>
      </w:tr>
      <w:tr w:rsidR="00940027" w14:paraId="6652245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EFF546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4551DED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6069DD5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85D6769" w14:textId="77777777" w:rsidR="00940027" w:rsidRDefault="00940027">
            <w:pPr>
              <w:pStyle w:val="OtherTableBody"/>
            </w:pPr>
            <w:r>
              <w:t>120</w:t>
            </w:r>
          </w:p>
        </w:tc>
        <w:tc>
          <w:tcPr>
            <w:tcW w:w="3544" w:type="dxa"/>
          </w:tcPr>
          <w:p w14:paraId="12551D4F" w14:textId="77777777" w:rsidR="00940027" w:rsidRDefault="00940027">
            <w:pPr>
              <w:pStyle w:val="OtherTableBody"/>
            </w:pPr>
            <w:r>
              <w:t>Sterilization - Secondary</w:t>
            </w:r>
          </w:p>
        </w:tc>
      </w:tr>
      <w:tr w:rsidR="00940027" w14:paraId="4BF4FB6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848B96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8FD8D2C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521D821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11378AD" w14:textId="77777777" w:rsidR="00940027" w:rsidRDefault="00940027">
            <w:pPr>
              <w:pStyle w:val="OtherTableBody"/>
            </w:pPr>
            <w:r>
              <w:t>121</w:t>
            </w:r>
          </w:p>
        </w:tc>
        <w:tc>
          <w:tcPr>
            <w:tcW w:w="3544" w:type="dxa"/>
          </w:tcPr>
          <w:p w14:paraId="73096F05" w14:textId="77777777" w:rsidR="00940027" w:rsidRDefault="00940027">
            <w:pPr>
              <w:pStyle w:val="OtherTableBody"/>
            </w:pPr>
            <w:r>
              <w:t>Tranquilizers</w:t>
            </w:r>
          </w:p>
        </w:tc>
      </w:tr>
      <w:tr w:rsidR="00940027" w14:paraId="22FFBF5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05E013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161E13F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230AD2D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146D78B" w14:textId="77777777" w:rsidR="00940027" w:rsidRDefault="00940027">
            <w:pPr>
              <w:pStyle w:val="OtherTableBody"/>
            </w:pPr>
            <w:r>
              <w:t>122</w:t>
            </w:r>
          </w:p>
        </w:tc>
        <w:tc>
          <w:tcPr>
            <w:tcW w:w="3544" w:type="dxa"/>
          </w:tcPr>
          <w:p w14:paraId="45C7F49B" w14:textId="77777777" w:rsidR="00940027" w:rsidRDefault="00940027">
            <w:pPr>
              <w:pStyle w:val="OtherTableBody"/>
            </w:pPr>
            <w:r>
              <w:t>Transfer - Acknowledgement</w:t>
            </w:r>
          </w:p>
        </w:tc>
      </w:tr>
      <w:tr w:rsidR="00940027" w14:paraId="77F0F2C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85C4F1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851E637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18F997D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A41B325" w14:textId="77777777" w:rsidR="00940027" w:rsidRDefault="00940027">
            <w:pPr>
              <w:pStyle w:val="OtherTableBody"/>
            </w:pPr>
            <w:r>
              <w:t>123</w:t>
            </w:r>
          </w:p>
        </w:tc>
        <w:tc>
          <w:tcPr>
            <w:tcW w:w="3544" w:type="dxa"/>
          </w:tcPr>
          <w:p w14:paraId="05826F35" w14:textId="77777777" w:rsidR="00940027" w:rsidRDefault="00940027">
            <w:pPr>
              <w:pStyle w:val="OtherTableBody"/>
            </w:pPr>
            <w:r>
              <w:t>Transfer _ Authorization</w:t>
            </w:r>
          </w:p>
        </w:tc>
      </w:tr>
      <w:tr w:rsidR="00940027" w14:paraId="1A03596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19EDB2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649D0E9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08E07CF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72624F6" w14:textId="77777777" w:rsidR="00940027" w:rsidRDefault="00940027">
            <w:pPr>
              <w:pStyle w:val="OtherTableBody"/>
            </w:pPr>
            <w:r>
              <w:t>124</w:t>
            </w:r>
          </w:p>
        </w:tc>
        <w:tc>
          <w:tcPr>
            <w:tcW w:w="3544" w:type="dxa"/>
          </w:tcPr>
          <w:p w14:paraId="7D64AB0F" w14:textId="77777777" w:rsidR="00940027" w:rsidRDefault="00940027">
            <w:pPr>
              <w:pStyle w:val="OtherTableBody"/>
            </w:pPr>
            <w:r>
              <w:t>Transfer Certification - Physician</w:t>
            </w:r>
          </w:p>
        </w:tc>
      </w:tr>
      <w:tr w:rsidR="00940027" w14:paraId="42D2188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D89C77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9B61484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593E088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BDB327C" w14:textId="77777777" w:rsidR="00940027" w:rsidRDefault="00940027">
            <w:pPr>
              <w:pStyle w:val="OtherTableBody"/>
            </w:pPr>
            <w:r>
              <w:t>125</w:t>
            </w:r>
          </w:p>
        </w:tc>
        <w:tc>
          <w:tcPr>
            <w:tcW w:w="3544" w:type="dxa"/>
          </w:tcPr>
          <w:p w14:paraId="632CA566" w14:textId="77777777" w:rsidR="00940027" w:rsidRDefault="00940027">
            <w:pPr>
              <w:pStyle w:val="OtherTableBody"/>
            </w:pPr>
            <w:r>
              <w:t>Transfer/Discharge Request</w:t>
            </w:r>
          </w:p>
        </w:tc>
      </w:tr>
      <w:tr w:rsidR="00940027" w14:paraId="600D66F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10441D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B5EE1E5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320CF3A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5EBD8AF" w14:textId="77777777" w:rsidR="00940027" w:rsidRDefault="00940027">
            <w:pPr>
              <w:pStyle w:val="OtherTableBody"/>
            </w:pPr>
            <w:r>
              <w:t>126</w:t>
            </w:r>
          </w:p>
        </w:tc>
        <w:tc>
          <w:tcPr>
            <w:tcW w:w="3544" w:type="dxa"/>
          </w:tcPr>
          <w:p w14:paraId="33E47FF3" w14:textId="77777777" w:rsidR="00940027" w:rsidRDefault="00940027">
            <w:pPr>
              <w:pStyle w:val="OtherTableBody"/>
            </w:pPr>
            <w:r>
              <w:t>Transfer for Non-Medical Reasons</w:t>
            </w:r>
          </w:p>
        </w:tc>
      </w:tr>
      <w:tr w:rsidR="00940027" w14:paraId="78A34A1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D33FBD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E50D5A6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0E210ED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543C153" w14:textId="77777777" w:rsidR="00940027" w:rsidRDefault="00940027">
            <w:pPr>
              <w:pStyle w:val="OtherTableBody"/>
            </w:pPr>
            <w:r>
              <w:t>127</w:t>
            </w:r>
          </w:p>
        </w:tc>
        <w:tc>
          <w:tcPr>
            <w:tcW w:w="3544" w:type="dxa"/>
          </w:tcPr>
          <w:p w14:paraId="335C57DB" w14:textId="77777777" w:rsidR="00940027" w:rsidRDefault="00940027">
            <w:pPr>
              <w:pStyle w:val="OtherTableBody"/>
            </w:pPr>
            <w:r>
              <w:t>Transfer - Interfaculty Neonatal</w:t>
            </w:r>
          </w:p>
        </w:tc>
      </w:tr>
      <w:tr w:rsidR="00940027" w14:paraId="0D8F672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B5D626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89465AE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300D856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1C374F2" w14:textId="77777777" w:rsidR="00940027" w:rsidRDefault="00940027">
            <w:pPr>
              <w:pStyle w:val="OtherTableBody"/>
            </w:pPr>
            <w:r>
              <w:t>128</w:t>
            </w:r>
          </w:p>
        </w:tc>
        <w:tc>
          <w:tcPr>
            <w:tcW w:w="3544" w:type="dxa"/>
          </w:tcPr>
          <w:p w14:paraId="126A280E" w14:textId="77777777" w:rsidR="00940027" w:rsidRDefault="00940027">
            <w:pPr>
              <w:pStyle w:val="OtherTableBody"/>
            </w:pPr>
            <w:r>
              <w:t>Transfer Refusal</w:t>
            </w:r>
          </w:p>
        </w:tc>
      </w:tr>
      <w:tr w:rsidR="00940027" w14:paraId="5E71709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174C9E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872D6D3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38A814B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32EEBC6" w14:textId="77777777" w:rsidR="00940027" w:rsidRDefault="00940027">
            <w:pPr>
              <w:pStyle w:val="OtherTableBody"/>
            </w:pPr>
            <w:r>
              <w:t>129</w:t>
            </w:r>
          </w:p>
        </w:tc>
        <w:tc>
          <w:tcPr>
            <w:tcW w:w="3544" w:type="dxa"/>
          </w:tcPr>
          <w:p w14:paraId="5A17CF1D" w14:textId="77777777" w:rsidR="00940027" w:rsidRDefault="00940027">
            <w:pPr>
              <w:pStyle w:val="OtherTableBody"/>
            </w:pPr>
            <w:r>
              <w:t>Transfer Refusal of Further Treatment</w:t>
            </w:r>
          </w:p>
        </w:tc>
      </w:tr>
      <w:tr w:rsidR="00940027" w14:paraId="504C85C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0FA122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49710D9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426E34E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8EFE36D" w14:textId="77777777" w:rsidR="00940027" w:rsidRDefault="00940027">
            <w:pPr>
              <w:pStyle w:val="OtherTableBody"/>
            </w:pPr>
            <w:r>
              <w:t>130</w:t>
            </w:r>
          </w:p>
        </w:tc>
        <w:tc>
          <w:tcPr>
            <w:tcW w:w="3544" w:type="dxa"/>
          </w:tcPr>
          <w:p w14:paraId="45F482D9" w14:textId="77777777" w:rsidR="00940027" w:rsidRDefault="00940027">
            <w:pPr>
              <w:pStyle w:val="OtherTableBody"/>
            </w:pPr>
            <w:r>
              <w:t>Treadmill &amp; EKG</w:t>
            </w:r>
          </w:p>
        </w:tc>
      </w:tr>
      <w:tr w:rsidR="00940027" w14:paraId="78488A1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2B570C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5B32B7A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6597A3D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5762623" w14:textId="77777777" w:rsidR="00940027" w:rsidRDefault="00940027">
            <w:pPr>
              <w:pStyle w:val="OtherTableBody"/>
            </w:pPr>
            <w:r>
              <w:t>131</w:t>
            </w:r>
          </w:p>
        </w:tc>
        <w:tc>
          <w:tcPr>
            <w:tcW w:w="3544" w:type="dxa"/>
          </w:tcPr>
          <w:p w14:paraId="20A1BFD1" w14:textId="77777777" w:rsidR="00940027" w:rsidRDefault="00940027">
            <w:pPr>
              <w:pStyle w:val="OtherTableBody"/>
            </w:pPr>
            <w:r>
              <w:t>Treadmill, Thallium-201</w:t>
            </w:r>
          </w:p>
        </w:tc>
      </w:tr>
      <w:tr w:rsidR="00940027" w14:paraId="4845637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1E78EE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B61B38A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6E31B8D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48D8FFD" w14:textId="77777777" w:rsidR="00940027" w:rsidRDefault="00940027">
            <w:pPr>
              <w:pStyle w:val="OtherTableBody"/>
            </w:pPr>
            <w:r>
              <w:t>132</w:t>
            </w:r>
          </w:p>
        </w:tc>
        <w:tc>
          <w:tcPr>
            <w:tcW w:w="3544" w:type="dxa"/>
          </w:tcPr>
          <w:p w14:paraId="45D99C13" w14:textId="77777777" w:rsidR="00940027" w:rsidRDefault="00940027">
            <w:pPr>
              <w:pStyle w:val="OtherTableBody"/>
            </w:pPr>
            <w:r>
              <w:t>Typhoid</w:t>
            </w:r>
          </w:p>
        </w:tc>
      </w:tr>
      <w:tr w:rsidR="00940027" w14:paraId="0264F28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905888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454452A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3FEE421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26A1A10" w14:textId="77777777" w:rsidR="00940027" w:rsidRDefault="00940027">
            <w:pPr>
              <w:pStyle w:val="OtherTableBody"/>
            </w:pPr>
            <w:r>
              <w:t>133</w:t>
            </w:r>
          </w:p>
        </w:tc>
        <w:tc>
          <w:tcPr>
            <w:tcW w:w="3544" w:type="dxa"/>
          </w:tcPr>
          <w:p w14:paraId="2B76AA03" w14:textId="77777777" w:rsidR="00940027" w:rsidRDefault="00940027">
            <w:pPr>
              <w:pStyle w:val="OtherTableBody"/>
            </w:pPr>
            <w:r>
              <w:t>Use of Investigational Device</w:t>
            </w:r>
          </w:p>
        </w:tc>
      </w:tr>
      <w:tr w:rsidR="00940027" w14:paraId="2D90E16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5B9232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A86372E" w14:textId="77777777" w:rsidR="00940027" w:rsidRDefault="00940027">
            <w:pPr>
              <w:pStyle w:val="OtherTableBody"/>
            </w:pPr>
            <w:r>
              <w:t>0496</w:t>
            </w:r>
          </w:p>
        </w:tc>
        <w:tc>
          <w:tcPr>
            <w:tcW w:w="2693" w:type="dxa"/>
          </w:tcPr>
          <w:p w14:paraId="69FFD07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5EDC053" w14:textId="77777777" w:rsidR="00940027" w:rsidRDefault="00940027">
            <w:pPr>
              <w:pStyle w:val="OtherTableBody"/>
            </w:pPr>
            <w:r>
              <w:t>134</w:t>
            </w:r>
          </w:p>
        </w:tc>
        <w:tc>
          <w:tcPr>
            <w:tcW w:w="3544" w:type="dxa"/>
          </w:tcPr>
          <w:p w14:paraId="5CF7E81F" w14:textId="77777777" w:rsidR="00940027" w:rsidRDefault="00940027">
            <w:pPr>
              <w:pStyle w:val="OtherTableBody"/>
            </w:pPr>
            <w:r>
              <w:t>Use of Investigational Drug</w:t>
            </w:r>
          </w:p>
        </w:tc>
      </w:tr>
      <w:tr w:rsidR="00940027" w14:paraId="2AB1100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A23F4B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07041E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0496</w:t>
            </w:r>
          </w:p>
        </w:tc>
        <w:tc>
          <w:tcPr>
            <w:tcW w:w="2693" w:type="dxa"/>
          </w:tcPr>
          <w:p w14:paraId="2D9D6648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0A699B7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135</w:t>
            </w:r>
          </w:p>
        </w:tc>
        <w:tc>
          <w:tcPr>
            <w:tcW w:w="3544" w:type="dxa"/>
          </w:tcPr>
          <w:p w14:paraId="107D1C3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Venogram</w:t>
            </w:r>
          </w:p>
        </w:tc>
      </w:tr>
      <w:tr w:rsidR="00940027" w14:paraId="461FACA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5BFA08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037EFED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0496</w:t>
            </w:r>
          </w:p>
        </w:tc>
        <w:tc>
          <w:tcPr>
            <w:tcW w:w="2693" w:type="dxa"/>
          </w:tcPr>
          <w:p w14:paraId="3A02573E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06D9ABA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136</w:t>
            </w:r>
          </w:p>
        </w:tc>
        <w:tc>
          <w:tcPr>
            <w:tcW w:w="3544" w:type="dxa"/>
          </w:tcPr>
          <w:p w14:paraId="679B267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Videotape</w:t>
            </w:r>
          </w:p>
        </w:tc>
      </w:tr>
      <w:tr w:rsidR="00940027" w14:paraId="3957811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82F3B1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HL7</w:t>
            </w:r>
          </w:p>
        </w:tc>
        <w:tc>
          <w:tcPr>
            <w:tcW w:w="709" w:type="dxa"/>
          </w:tcPr>
          <w:p w14:paraId="56FAB29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2693" w:type="dxa"/>
          </w:tcPr>
          <w:p w14:paraId="6AA1ADB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Consent Mode</w:t>
            </w:r>
          </w:p>
        </w:tc>
        <w:tc>
          <w:tcPr>
            <w:tcW w:w="1701" w:type="dxa"/>
          </w:tcPr>
          <w:p w14:paraId="5791DFB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3544" w:type="dxa"/>
          </w:tcPr>
          <w:p w14:paraId="123FEC4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</w:tr>
      <w:tr w:rsidR="00940027" w14:paraId="57622D0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CFFEC0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10F9E5E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0497</w:t>
            </w:r>
          </w:p>
        </w:tc>
        <w:tc>
          <w:tcPr>
            <w:tcW w:w="2693" w:type="dxa"/>
          </w:tcPr>
          <w:p w14:paraId="3F3B4880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605933DC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T</w:t>
            </w:r>
          </w:p>
        </w:tc>
        <w:tc>
          <w:tcPr>
            <w:tcW w:w="3544" w:type="dxa"/>
          </w:tcPr>
          <w:p w14:paraId="59276533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Telephone</w:t>
            </w:r>
          </w:p>
        </w:tc>
      </w:tr>
      <w:tr w:rsidR="00940027" w14:paraId="1DD1640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C66DED4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417F5111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0497</w:t>
            </w:r>
          </w:p>
        </w:tc>
        <w:tc>
          <w:tcPr>
            <w:tcW w:w="2693" w:type="dxa"/>
          </w:tcPr>
          <w:p w14:paraId="4C55E24D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15D777BF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V</w:t>
            </w:r>
          </w:p>
        </w:tc>
        <w:tc>
          <w:tcPr>
            <w:tcW w:w="3544" w:type="dxa"/>
          </w:tcPr>
          <w:p w14:paraId="061990B7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Verbal</w:t>
            </w:r>
          </w:p>
        </w:tc>
      </w:tr>
      <w:tr w:rsidR="00940027" w14:paraId="34A3AE9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4F7D03E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31FC909F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0497</w:t>
            </w:r>
          </w:p>
        </w:tc>
        <w:tc>
          <w:tcPr>
            <w:tcW w:w="2693" w:type="dxa"/>
          </w:tcPr>
          <w:p w14:paraId="41450325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0F96850D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W</w:t>
            </w:r>
          </w:p>
        </w:tc>
        <w:tc>
          <w:tcPr>
            <w:tcW w:w="3544" w:type="dxa"/>
          </w:tcPr>
          <w:p w14:paraId="1C7AF8B3" w14:textId="77777777" w:rsidR="00940027" w:rsidRDefault="00940027">
            <w:pPr>
              <w:pStyle w:val="OtherTableBody"/>
            </w:pPr>
            <w:r>
              <w:t>Written</w:t>
            </w:r>
          </w:p>
        </w:tc>
      </w:tr>
      <w:tr w:rsidR="00940027" w14:paraId="4408B40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66E90BC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5AB32BA6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269E77B7" w14:textId="77777777" w:rsidR="00940027" w:rsidRDefault="00940027">
            <w:pPr>
              <w:pStyle w:val="OtherTableBody"/>
            </w:pPr>
            <w:r>
              <w:t>Consent Status</w:t>
            </w:r>
          </w:p>
        </w:tc>
        <w:tc>
          <w:tcPr>
            <w:tcW w:w="1701" w:type="dxa"/>
          </w:tcPr>
          <w:p w14:paraId="28637D5A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0BCC9F52" w14:textId="77777777" w:rsidR="00940027" w:rsidRDefault="00940027">
            <w:pPr>
              <w:pStyle w:val="OtherTableBody"/>
            </w:pPr>
          </w:p>
        </w:tc>
      </w:tr>
      <w:tr w:rsidR="00940027" w14:paraId="2202B5B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CF0377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68C4A16" w14:textId="77777777" w:rsidR="00940027" w:rsidRDefault="00940027">
            <w:pPr>
              <w:pStyle w:val="OtherTableBody"/>
            </w:pPr>
            <w:r>
              <w:t>0498</w:t>
            </w:r>
          </w:p>
        </w:tc>
        <w:tc>
          <w:tcPr>
            <w:tcW w:w="2693" w:type="dxa"/>
          </w:tcPr>
          <w:p w14:paraId="0F030BE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2EB8112" w14:textId="77777777" w:rsidR="00940027" w:rsidRDefault="00940027">
            <w:pPr>
              <w:pStyle w:val="OtherTableBody"/>
            </w:pPr>
            <w:r>
              <w:t>A</w:t>
            </w:r>
          </w:p>
        </w:tc>
        <w:tc>
          <w:tcPr>
            <w:tcW w:w="3544" w:type="dxa"/>
          </w:tcPr>
          <w:p w14:paraId="1FC34A36" w14:textId="77777777" w:rsidR="00940027" w:rsidRDefault="00940027">
            <w:pPr>
              <w:pStyle w:val="OtherTableBody"/>
            </w:pPr>
            <w:r>
              <w:t>Active _ Consent has been granted</w:t>
            </w:r>
          </w:p>
        </w:tc>
      </w:tr>
      <w:tr w:rsidR="00940027" w14:paraId="5525FDA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D01EB8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DB53671" w14:textId="77777777" w:rsidR="00940027" w:rsidRDefault="00940027">
            <w:pPr>
              <w:pStyle w:val="OtherTableBody"/>
            </w:pPr>
            <w:r>
              <w:t>0498</w:t>
            </w:r>
          </w:p>
        </w:tc>
        <w:tc>
          <w:tcPr>
            <w:tcW w:w="2693" w:type="dxa"/>
          </w:tcPr>
          <w:p w14:paraId="1BF660D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5ED34F9" w14:textId="77777777" w:rsidR="00940027" w:rsidRDefault="00940027">
            <w:pPr>
              <w:pStyle w:val="OtherTableBody"/>
            </w:pPr>
            <w:r>
              <w:t>B</w:t>
            </w:r>
          </w:p>
        </w:tc>
        <w:tc>
          <w:tcPr>
            <w:tcW w:w="3544" w:type="dxa"/>
          </w:tcPr>
          <w:p w14:paraId="081628C0" w14:textId="77777777" w:rsidR="00940027" w:rsidRDefault="00940027">
            <w:pPr>
              <w:pStyle w:val="OtherTableBody"/>
            </w:pPr>
            <w:r>
              <w:t>Bypassed (Consent not sought)</w:t>
            </w:r>
          </w:p>
        </w:tc>
      </w:tr>
      <w:tr w:rsidR="00940027" w14:paraId="24C63F7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D7FE5F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EA57AAA" w14:textId="77777777" w:rsidR="00940027" w:rsidRDefault="00940027">
            <w:pPr>
              <w:pStyle w:val="OtherTableBody"/>
            </w:pPr>
            <w:r>
              <w:t>0498</w:t>
            </w:r>
          </w:p>
        </w:tc>
        <w:tc>
          <w:tcPr>
            <w:tcW w:w="2693" w:type="dxa"/>
          </w:tcPr>
          <w:p w14:paraId="4D5F880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4F14356" w14:textId="77777777" w:rsidR="00940027" w:rsidRDefault="00940027">
            <w:pPr>
              <w:pStyle w:val="OtherTableBody"/>
            </w:pPr>
            <w:r>
              <w:t>L</w:t>
            </w:r>
          </w:p>
        </w:tc>
        <w:tc>
          <w:tcPr>
            <w:tcW w:w="3544" w:type="dxa"/>
          </w:tcPr>
          <w:p w14:paraId="16B12432" w14:textId="77777777" w:rsidR="00940027" w:rsidRDefault="00940027">
            <w:pPr>
              <w:pStyle w:val="OtherTableBody"/>
            </w:pPr>
            <w:r>
              <w:t>Limited _ Consent has been granted with limitations</w:t>
            </w:r>
          </w:p>
        </w:tc>
      </w:tr>
      <w:tr w:rsidR="00940027" w14:paraId="29E33C4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47EC0D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DB9639A" w14:textId="77777777" w:rsidR="00940027" w:rsidRDefault="00940027">
            <w:pPr>
              <w:pStyle w:val="OtherTableBody"/>
            </w:pPr>
            <w:r>
              <w:t>0498</w:t>
            </w:r>
          </w:p>
        </w:tc>
        <w:tc>
          <w:tcPr>
            <w:tcW w:w="2693" w:type="dxa"/>
          </w:tcPr>
          <w:p w14:paraId="7C2F072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333297B" w14:textId="77777777" w:rsidR="00940027" w:rsidRDefault="00940027">
            <w:pPr>
              <w:pStyle w:val="OtherTableBody"/>
            </w:pPr>
            <w:r>
              <w:t>P</w:t>
            </w:r>
          </w:p>
        </w:tc>
        <w:tc>
          <w:tcPr>
            <w:tcW w:w="3544" w:type="dxa"/>
          </w:tcPr>
          <w:p w14:paraId="4CCB2F52" w14:textId="77777777" w:rsidR="00940027" w:rsidRDefault="00940027">
            <w:pPr>
              <w:pStyle w:val="OtherTableBody"/>
            </w:pPr>
            <w:r>
              <w:t>Pending _ Consent has not yet been sought</w:t>
            </w:r>
          </w:p>
        </w:tc>
      </w:tr>
      <w:tr w:rsidR="00940027" w14:paraId="1C1F79A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D8B267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E4F5416" w14:textId="77777777" w:rsidR="00940027" w:rsidRDefault="00940027">
            <w:pPr>
              <w:pStyle w:val="OtherTableBody"/>
            </w:pPr>
            <w:r>
              <w:t>0498</w:t>
            </w:r>
          </w:p>
        </w:tc>
        <w:tc>
          <w:tcPr>
            <w:tcW w:w="2693" w:type="dxa"/>
          </w:tcPr>
          <w:p w14:paraId="345993F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B8DC7D0" w14:textId="77777777" w:rsidR="00940027" w:rsidRDefault="00940027">
            <w:pPr>
              <w:pStyle w:val="OtherTableBody"/>
            </w:pPr>
            <w:r>
              <w:t>R</w:t>
            </w:r>
          </w:p>
        </w:tc>
        <w:tc>
          <w:tcPr>
            <w:tcW w:w="3544" w:type="dxa"/>
          </w:tcPr>
          <w:p w14:paraId="39375E0A" w14:textId="77777777" w:rsidR="00940027" w:rsidRDefault="00940027">
            <w:pPr>
              <w:pStyle w:val="OtherTableBody"/>
            </w:pPr>
            <w:r>
              <w:t>Refused _ Consent has been refused</w:t>
            </w:r>
          </w:p>
        </w:tc>
      </w:tr>
      <w:tr w:rsidR="00940027" w14:paraId="2B4F8F3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E89E0B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A7EB469" w14:textId="77777777" w:rsidR="00940027" w:rsidRDefault="00940027">
            <w:pPr>
              <w:pStyle w:val="OtherTableBody"/>
            </w:pPr>
            <w:r>
              <w:t>0498</w:t>
            </w:r>
          </w:p>
        </w:tc>
        <w:tc>
          <w:tcPr>
            <w:tcW w:w="2693" w:type="dxa"/>
          </w:tcPr>
          <w:p w14:paraId="39DBD13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0F65092" w14:textId="77777777" w:rsidR="00940027" w:rsidRDefault="00940027">
            <w:pPr>
              <w:pStyle w:val="OtherTableBody"/>
            </w:pPr>
            <w:r>
              <w:t>X</w:t>
            </w:r>
          </w:p>
        </w:tc>
        <w:tc>
          <w:tcPr>
            <w:tcW w:w="3544" w:type="dxa"/>
          </w:tcPr>
          <w:p w14:paraId="447DDB36" w14:textId="77777777" w:rsidR="00940027" w:rsidRDefault="00940027">
            <w:pPr>
              <w:pStyle w:val="OtherTableBody"/>
            </w:pPr>
            <w:r>
              <w:t>Rescinded _ Consent was initially granted, but was subsequently revoked or ended.</w:t>
            </w:r>
          </w:p>
        </w:tc>
      </w:tr>
      <w:tr w:rsidR="00940027" w14:paraId="2EB6821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63620B3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05914634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313EDDD5" w14:textId="77777777" w:rsidR="00940027" w:rsidRDefault="00940027">
            <w:pPr>
              <w:pStyle w:val="OtherTableBody"/>
            </w:pPr>
            <w:r>
              <w:t>Consent Bypass Reason</w:t>
            </w:r>
          </w:p>
        </w:tc>
        <w:tc>
          <w:tcPr>
            <w:tcW w:w="1701" w:type="dxa"/>
          </w:tcPr>
          <w:p w14:paraId="53D0FCE9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138349E5" w14:textId="77777777" w:rsidR="00940027" w:rsidRDefault="00940027">
            <w:pPr>
              <w:pStyle w:val="OtherTableBody"/>
            </w:pPr>
          </w:p>
        </w:tc>
      </w:tr>
      <w:tr w:rsidR="00940027" w14:paraId="46289A5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AA9E3D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2971C2E" w14:textId="77777777" w:rsidR="00940027" w:rsidRDefault="00940027">
            <w:pPr>
              <w:pStyle w:val="OtherTableBody"/>
            </w:pPr>
            <w:r>
              <w:t>0499</w:t>
            </w:r>
          </w:p>
        </w:tc>
        <w:tc>
          <w:tcPr>
            <w:tcW w:w="2693" w:type="dxa"/>
          </w:tcPr>
          <w:p w14:paraId="0A20DF7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A298809" w14:textId="77777777" w:rsidR="00940027" w:rsidRDefault="00940027">
            <w:pPr>
              <w:pStyle w:val="OtherTableBody"/>
            </w:pPr>
            <w:r>
              <w:t>E</w:t>
            </w:r>
          </w:p>
        </w:tc>
        <w:tc>
          <w:tcPr>
            <w:tcW w:w="3544" w:type="dxa"/>
          </w:tcPr>
          <w:p w14:paraId="165496C4" w14:textId="77777777" w:rsidR="00940027" w:rsidRDefault="00940027">
            <w:pPr>
              <w:pStyle w:val="OtherTableBody"/>
            </w:pPr>
            <w:r>
              <w:t>Emergency</w:t>
            </w:r>
          </w:p>
        </w:tc>
      </w:tr>
      <w:tr w:rsidR="00940027" w14:paraId="53315D2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EB6043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7CBF763" w14:textId="77777777" w:rsidR="00940027" w:rsidRDefault="00940027">
            <w:pPr>
              <w:pStyle w:val="OtherTableBody"/>
            </w:pPr>
            <w:r>
              <w:t>0499</w:t>
            </w:r>
          </w:p>
        </w:tc>
        <w:tc>
          <w:tcPr>
            <w:tcW w:w="2693" w:type="dxa"/>
          </w:tcPr>
          <w:p w14:paraId="76DE692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D74F55A" w14:textId="77777777" w:rsidR="00940027" w:rsidRDefault="00940027">
            <w:pPr>
              <w:pStyle w:val="OtherTableBody"/>
            </w:pPr>
            <w:r>
              <w:t>PJ</w:t>
            </w:r>
          </w:p>
        </w:tc>
        <w:tc>
          <w:tcPr>
            <w:tcW w:w="3544" w:type="dxa"/>
          </w:tcPr>
          <w:p w14:paraId="1AF56506" w14:textId="77777777" w:rsidR="00940027" w:rsidRDefault="00940027">
            <w:pPr>
              <w:pStyle w:val="OtherTableBody"/>
            </w:pPr>
            <w:r>
              <w:t>Professional Judgment</w:t>
            </w:r>
          </w:p>
        </w:tc>
      </w:tr>
      <w:tr w:rsidR="00940027" w14:paraId="30DFA2B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7CFE0C3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6CEE5DC5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0F9052F8" w14:textId="77777777" w:rsidR="00940027" w:rsidRDefault="00940027">
            <w:pPr>
              <w:pStyle w:val="OtherTableBody"/>
            </w:pPr>
            <w:r>
              <w:t>Consent Disclosure Level</w:t>
            </w:r>
          </w:p>
        </w:tc>
        <w:tc>
          <w:tcPr>
            <w:tcW w:w="1701" w:type="dxa"/>
          </w:tcPr>
          <w:p w14:paraId="2ECBA613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55AEE04C" w14:textId="77777777" w:rsidR="00940027" w:rsidRDefault="00940027">
            <w:pPr>
              <w:pStyle w:val="OtherTableBody"/>
            </w:pPr>
          </w:p>
        </w:tc>
      </w:tr>
      <w:tr w:rsidR="00940027" w14:paraId="3A02634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E714D6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BB30784" w14:textId="77777777" w:rsidR="00940027" w:rsidRDefault="00940027">
            <w:pPr>
              <w:pStyle w:val="OtherTableBody"/>
            </w:pPr>
            <w:r>
              <w:t>0500</w:t>
            </w:r>
          </w:p>
        </w:tc>
        <w:tc>
          <w:tcPr>
            <w:tcW w:w="2693" w:type="dxa"/>
          </w:tcPr>
          <w:p w14:paraId="0E34150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F180269" w14:textId="77777777" w:rsidR="00940027" w:rsidRDefault="00940027">
            <w:pPr>
              <w:pStyle w:val="OtherTableBody"/>
            </w:pPr>
            <w:r>
              <w:t>F</w:t>
            </w:r>
          </w:p>
        </w:tc>
        <w:tc>
          <w:tcPr>
            <w:tcW w:w="3544" w:type="dxa"/>
          </w:tcPr>
          <w:p w14:paraId="572177EB" w14:textId="77777777" w:rsidR="00940027" w:rsidRDefault="00940027">
            <w:pPr>
              <w:pStyle w:val="OtherTableBody"/>
            </w:pPr>
            <w:r>
              <w:t>Full Disclosure</w:t>
            </w:r>
          </w:p>
        </w:tc>
      </w:tr>
      <w:tr w:rsidR="00940027" w14:paraId="68FD891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8A7DD7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AE7A799" w14:textId="77777777" w:rsidR="00940027" w:rsidRDefault="00940027">
            <w:pPr>
              <w:pStyle w:val="OtherTableBody"/>
            </w:pPr>
            <w:r>
              <w:t>0500</w:t>
            </w:r>
          </w:p>
        </w:tc>
        <w:tc>
          <w:tcPr>
            <w:tcW w:w="2693" w:type="dxa"/>
          </w:tcPr>
          <w:p w14:paraId="1415671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4215E70" w14:textId="77777777" w:rsidR="00940027" w:rsidRDefault="00940027">
            <w:pPr>
              <w:pStyle w:val="OtherTableBody"/>
            </w:pPr>
            <w:r>
              <w:t>N</w:t>
            </w:r>
          </w:p>
        </w:tc>
        <w:tc>
          <w:tcPr>
            <w:tcW w:w="3544" w:type="dxa"/>
          </w:tcPr>
          <w:p w14:paraId="5F30AA2E" w14:textId="77777777" w:rsidR="00940027" w:rsidRDefault="00940027">
            <w:pPr>
              <w:pStyle w:val="OtherTableBody"/>
            </w:pPr>
            <w:r>
              <w:t>No Disclosure</w:t>
            </w:r>
          </w:p>
        </w:tc>
      </w:tr>
      <w:tr w:rsidR="00940027" w14:paraId="5988977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181242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254BC1E" w14:textId="77777777" w:rsidR="00940027" w:rsidRDefault="00940027">
            <w:pPr>
              <w:pStyle w:val="OtherTableBody"/>
            </w:pPr>
            <w:r>
              <w:t>0500</w:t>
            </w:r>
          </w:p>
        </w:tc>
        <w:tc>
          <w:tcPr>
            <w:tcW w:w="2693" w:type="dxa"/>
          </w:tcPr>
          <w:p w14:paraId="77C19D7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9C2E4E0" w14:textId="77777777" w:rsidR="00940027" w:rsidRDefault="00940027">
            <w:pPr>
              <w:pStyle w:val="OtherTableBody"/>
            </w:pPr>
            <w:r>
              <w:t>P</w:t>
            </w:r>
          </w:p>
        </w:tc>
        <w:tc>
          <w:tcPr>
            <w:tcW w:w="3544" w:type="dxa"/>
          </w:tcPr>
          <w:p w14:paraId="24D34EF3" w14:textId="77777777" w:rsidR="00940027" w:rsidRDefault="00940027">
            <w:pPr>
              <w:pStyle w:val="OtherTableBody"/>
            </w:pPr>
            <w:r>
              <w:t>Partial Disclosure</w:t>
            </w:r>
          </w:p>
        </w:tc>
      </w:tr>
      <w:tr w:rsidR="00940027" w14:paraId="7B6899A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828A718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7A9F3A41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498AB717" w14:textId="77777777" w:rsidR="00940027" w:rsidRDefault="00940027">
            <w:pPr>
              <w:pStyle w:val="OtherTableBody"/>
            </w:pPr>
            <w:r>
              <w:t>Consent Non-Disclosure Reason</w:t>
            </w:r>
          </w:p>
        </w:tc>
        <w:tc>
          <w:tcPr>
            <w:tcW w:w="1701" w:type="dxa"/>
          </w:tcPr>
          <w:p w14:paraId="699EC159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0A6C64ED" w14:textId="77777777" w:rsidR="00940027" w:rsidRDefault="00940027">
            <w:pPr>
              <w:pStyle w:val="OtherTableBody"/>
            </w:pPr>
          </w:p>
        </w:tc>
      </w:tr>
      <w:tr w:rsidR="00940027" w14:paraId="459A359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6DBBFC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7586DE2" w14:textId="77777777" w:rsidR="00940027" w:rsidRDefault="00940027">
            <w:pPr>
              <w:pStyle w:val="OtherTableBody"/>
            </w:pPr>
            <w:r>
              <w:t>0501</w:t>
            </w:r>
          </w:p>
        </w:tc>
        <w:tc>
          <w:tcPr>
            <w:tcW w:w="2693" w:type="dxa"/>
          </w:tcPr>
          <w:p w14:paraId="467C736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F6443BC" w14:textId="77777777" w:rsidR="00940027" w:rsidRDefault="00940027">
            <w:pPr>
              <w:pStyle w:val="OtherTableBody"/>
            </w:pPr>
            <w:r>
              <w:t>E</w:t>
            </w:r>
          </w:p>
        </w:tc>
        <w:tc>
          <w:tcPr>
            <w:tcW w:w="3544" w:type="dxa"/>
          </w:tcPr>
          <w:p w14:paraId="34874CCD" w14:textId="77777777" w:rsidR="00940027" w:rsidRDefault="00940027">
            <w:pPr>
              <w:pStyle w:val="OtherTableBody"/>
            </w:pPr>
            <w:r>
              <w:t>Emergency</w:t>
            </w:r>
          </w:p>
        </w:tc>
      </w:tr>
      <w:tr w:rsidR="00940027" w14:paraId="2FEF5D1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806583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672191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0501</w:t>
            </w:r>
          </w:p>
        </w:tc>
        <w:tc>
          <w:tcPr>
            <w:tcW w:w="2693" w:type="dxa"/>
          </w:tcPr>
          <w:p w14:paraId="523906D5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70C7E8C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PR</w:t>
            </w:r>
          </w:p>
        </w:tc>
        <w:tc>
          <w:tcPr>
            <w:tcW w:w="3544" w:type="dxa"/>
          </w:tcPr>
          <w:p w14:paraId="403AEEF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Patient Request</w:t>
            </w:r>
          </w:p>
        </w:tc>
      </w:tr>
      <w:tr w:rsidR="00940027" w14:paraId="281DF4E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CD40F6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E5EE10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0501</w:t>
            </w:r>
          </w:p>
        </w:tc>
        <w:tc>
          <w:tcPr>
            <w:tcW w:w="2693" w:type="dxa"/>
          </w:tcPr>
          <w:p w14:paraId="58EB3C0E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536BCA9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RX</w:t>
            </w:r>
          </w:p>
        </w:tc>
        <w:tc>
          <w:tcPr>
            <w:tcW w:w="3544" w:type="dxa"/>
          </w:tcPr>
          <w:p w14:paraId="6948C79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Rx Private</w:t>
            </w:r>
          </w:p>
        </w:tc>
      </w:tr>
      <w:tr w:rsidR="00940027" w14:paraId="39E6D7F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048FDDD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2B3FC6C0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48B887D2" w14:textId="77777777" w:rsidR="00940027" w:rsidRDefault="00940027">
            <w:pPr>
              <w:pStyle w:val="OtherTableBody"/>
            </w:pPr>
            <w:r>
              <w:t>Non-Subject Consenter Reason</w:t>
            </w:r>
          </w:p>
        </w:tc>
        <w:tc>
          <w:tcPr>
            <w:tcW w:w="1701" w:type="dxa"/>
          </w:tcPr>
          <w:p w14:paraId="6A3F557C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1ABF59DB" w14:textId="77777777" w:rsidR="00940027" w:rsidRDefault="00940027">
            <w:pPr>
              <w:pStyle w:val="OtherTableBody"/>
            </w:pPr>
          </w:p>
        </w:tc>
      </w:tr>
      <w:tr w:rsidR="00940027" w14:paraId="60ED9EC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7F6E08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511CE01" w14:textId="77777777" w:rsidR="00940027" w:rsidRDefault="00940027">
            <w:pPr>
              <w:pStyle w:val="OtherTableBody"/>
            </w:pPr>
            <w:r>
              <w:t>0502</w:t>
            </w:r>
          </w:p>
        </w:tc>
        <w:tc>
          <w:tcPr>
            <w:tcW w:w="2693" w:type="dxa"/>
          </w:tcPr>
          <w:p w14:paraId="1718C01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B8E60B7" w14:textId="77777777" w:rsidR="00940027" w:rsidRDefault="00940027">
            <w:pPr>
              <w:pStyle w:val="OtherTableBody"/>
            </w:pPr>
            <w:r>
              <w:t>LM</w:t>
            </w:r>
          </w:p>
        </w:tc>
        <w:tc>
          <w:tcPr>
            <w:tcW w:w="3544" w:type="dxa"/>
          </w:tcPr>
          <w:p w14:paraId="102119F6" w14:textId="77777777" w:rsidR="00940027" w:rsidRDefault="00940027">
            <w:pPr>
              <w:pStyle w:val="OtherTableBody"/>
            </w:pPr>
            <w:r>
              <w:t>Legally mandated</w:t>
            </w:r>
          </w:p>
        </w:tc>
      </w:tr>
      <w:tr w:rsidR="00940027" w14:paraId="51640BB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6F1ED4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A2959BE" w14:textId="77777777" w:rsidR="00940027" w:rsidRDefault="00940027">
            <w:pPr>
              <w:pStyle w:val="OtherTableBody"/>
            </w:pPr>
            <w:r>
              <w:t>0502</w:t>
            </w:r>
          </w:p>
        </w:tc>
        <w:tc>
          <w:tcPr>
            <w:tcW w:w="2693" w:type="dxa"/>
          </w:tcPr>
          <w:p w14:paraId="7F64C5C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803875B" w14:textId="77777777" w:rsidR="00940027" w:rsidRDefault="00940027">
            <w:pPr>
              <w:pStyle w:val="OtherTableBody"/>
            </w:pPr>
            <w:r>
              <w:t>MIN</w:t>
            </w:r>
          </w:p>
        </w:tc>
        <w:tc>
          <w:tcPr>
            <w:tcW w:w="3544" w:type="dxa"/>
          </w:tcPr>
          <w:p w14:paraId="1A6C8CD8" w14:textId="77777777" w:rsidR="00940027" w:rsidRDefault="00940027">
            <w:pPr>
              <w:pStyle w:val="OtherTableBody"/>
            </w:pPr>
            <w:r>
              <w:t>Subject is a minor</w:t>
            </w:r>
          </w:p>
        </w:tc>
      </w:tr>
      <w:tr w:rsidR="00940027" w14:paraId="25D1E24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6215B3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8B6407A" w14:textId="77777777" w:rsidR="00940027" w:rsidRDefault="00940027">
            <w:pPr>
              <w:pStyle w:val="OtherTableBody"/>
            </w:pPr>
            <w:r>
              <w:t>0502</w:t>
            </w:r>
          </w:p>
        </w:tc>
        <w:tc>
          <w:tcPr>
            <w:tcW w:w="2693" w:type="dxa"/>
          </w:tcPr>
          <w:p w14:paraId="12D451D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653ECC2" w14:textId="77777777" w:rsidR="00940027" w:rsidRDefault="00940027">
            <w:pPr>
              <w:pStyle w:val="OtherTableBody"/>
            </w:pPr>
            <w:r>
              <w:t>NC</w:t>
            </w:r>
          </w:p>
        </w:tc>
        <w:tc>
          <w:tcPr>
            <w:tcW w:w="3544" w:type="dxa"/>
          </w:tcPr>
          <w:p w14:paraId="0CAEB7E7" w14:textId="77777777" w:rsidR="00940027" w:rsidRDefault="00940027">
            <w:pPr>
              <w:pStyle w:val="OtherTableBody"/>
            </w:pPr>
            <w:r>
              <w:t>Subject is not competent to consent</w:t>
            </w:r>
          </w:p>
        </w:tc>
      </w:tr>
      <w:tr w:rsidR="00940027" w14:paraId="66D28B6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FE26A99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2C206140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713F9CDA" w14:textId="77777777" w:rsidR="00940027" w:rsidRDefault="00940027">
            <w:pPr>
              <w:pStyle w:val="OtherTableBody"/>
            </w:pPr>
            <w:r>
              <w:t>Sequence/Results Flag</w:t>
            </w:r>
          </w:p>
        </w:tc>
        <w:tc>
          <w:tcPr>
            <w:tcW w:w="1701" w:type="dxa"/>
          </w:tcPr>
          <w:p w14:paraId="307157C6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07411515" w14:textId="77777777" w:rsidR="00940027" w:rsidRDefault="00940027">
            <w:pPr>
              <w:pStyle w:val="OtherTableBody"/>
            </w:pPr>
          </w:p>
        </w:tc>
      </w:tr>
      <w:tr w:rsidR="00940027" w14:paraId="3D57489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63B319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7EAE7D2" w14:textId="77777777" w:rsidR="00940027" w:rsidRDefault="00940027">
            <w:pPr>
              <w:pStyle w:val="OtherTableBody"/>
            </w:pPr>
            <w:r>
              <w:t>0503</w:t>
            </w:r>
          </w:p>
        </w:tc>
        <w:tc>
          <w:tcPr>
            <w:tcW w:w="2693" w:type="dxa"/>
          </w:tcPr>
          <w:p w14:paraId="29CC14F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54D31FB" w14:textId="77777777" w:rsidR="00940027" w:rsidRDefault="00940027">
            <w:pPr>
              <w:pStyle w:val="OtherTableBody"/>
            </w:pPr>
            <w:r>
              <w:t>C</w:t>
            </w:r>
          </w:p>
        </w:tc>
        <w:tc>
          <w:tcPr>
            <w:tcW w:w="3544" w:type="dxa"/>
          </w:tcPr>
          <w:p w14:paraId="4D833363" w14:textId="77777777" w:rsidR="00940027" w:rsidRDefault="00940027">
            <w:pPr>
              <w:pStyle w:val="OtherTableBody"/>
            </w:pPr>
            <w:r>
              <w:t>Cyclical</w:t>
            </w:r>
          </w:p>
        </w:tc>
      </w:tr>
      <w:tr w:rsidR="00940027" w14:paraId="191AA70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8878FD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3A6B2B4" w14:textId="77777777" w:rsidR="00940027" w:rsidRDefault="00940027">
            <w:pPr>
              <w:pStyle w:val="OtherTableBody"/>
            </w:pPr>
            <w:r>
              <w:t>0503</w:t>
            </w:r>
          </w:p>
        </w:tc>
        <w:tc>
          <w:tcPr>
            <w:tcW w:w="2693" w:type="dxa"/>
          </w:tcPr>
          <w:p w14:paraId="0D227DA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F3C5153" w14:textId="77777777" w:rsidR="00940027" w:rsidRDefault="00940027">
            <w:pPr>
              <w:pStyle w:val="OtherTableBody"/>
            </w:pPr>
            <w:r>
              <w:t>R</w:t>
            </w:r>
          </w:p>
        </w:tc>
        <w:tc>
          <w:tcPr>
            <w:tcW w:w="3544" w:type="dxa"/>
          </w:tcPr>
          <w:p w14:paraId="4808EA8B" w14:textId="77777777" w:rsidR="00940027" w:rsidRDefault="00940027">
            <w:pPr>
              <w:pStyle w:val="OtherTableBody"/>
            </w:pPr>
            <w:r>
              <w:t>Reserved for future use</w:t>
            </w:r>
          </w:p>
        </w:tc>
      </w:tr>
      <w:tr w:rsidR="00940027" w14:paraId="5557ED7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E8734F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40733F5" w14:textId="77777777" w:rsidR="00940027" w:rsidRDefault="00940027">
            <w:pPr>
              <w:pStyle w:val="OtherTableBody"/>
            </w:pPr>
            <w:r>
              <w:t>0503</w:t>
            </w:r>
          </w:p>
        </w:tc>
        <w:tc>
          <w:tcPr>
            <w:tcW w:w="2693" w:type="dxa"/>
          </w:tcPr>
          <w:p w14:paraId="7361042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BE88D27" w14:textId="77777777" w:rsidR="00940027" w:rsidRDefault="00940027">
            <w:pPr>
              <w:pStyle w:val="OtherTableBody"/>
            </w:pPr>
            <w:r>
              <w:t>S</w:t>
            </w:r>
          </w:p>
        </w:tc>
        <w:tc>
          <w:tcPr>
            <w:tcW w:w="3544" w:type="dxa"/>
          </w:tcPr>
          <w:p w14:paraId="537BF44C" w14:textId="77777777" w:rsidR="00940027" w:rsidRDefault="00940027">
            <w:pPr>
              <w:pStyle w:val="OtherTableBody"/>
            </w:pPr>
            <w:r>
              <w:t>Sequential</w:t>
            </w:r>
          </w:p>
        </w:tc>
      </w:tr>
      <w:tr w:rsidR="00940027" w14:paraId="1A4F752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93CB5C2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1915A5AD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6E819B4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Sequence Condition Code</w:t>
            </w:r>
          </w:p>
        </w:tc>
        <w:tc>
          <w:tcPr>
            <w:tcW w:w="1701" w:type="dxa"/>
          </w:tcPr>
          <w:p w14:paraId="7D2F3D9F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3544" w:type="dxa"/>
          </w:tcPr>
          <w:p w14:paraId="185BF19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</w:tr>
      <w:tr w:rsidR="00940027" w14:paraId="341E8AB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54D864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A25EF7F" w14:textId="77777777" w:rsidR="00940027" w:rsidRDefault="00940027">
            <w:pPr>
              <w:pStyle w:val="OtherTableBody"/>
            </w:pPr>
            <w:r>
              <w:t>0504</w:t>
            </w:r>
          </w:p>
        </w:tc>
        <w:tc>
          <w:tcPr>
            <w:tcW w:w="2693" w:type="dxa"/>
          </w:tcPr>
          <w:p w14:paraId="5C61A58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9188723" w14:textId="77777777" w:rsidR="00940027" w:rsidRDefault="00940027">
            <w:pPr>
              <w:pStyle w:val="OtherTableBody"/>
            </w:pPr>
            <w:r>
              <w:t>EE</w:t>
            </w:r>
          </w:p>
        </w:tc>
        <w:tc>
          <w:tcPr>
            <w:tcW w:w="3544" w:type="dxa"/>
          </w:tcPr>
          <w:p w14:paraId="2D0501B0" w14:textId="77777777" w:rsidR="00940027" w:rsidRDefault="00940027">
            <w:pPr>
              <w:pStyle w:val="OtherTableBody"/>
            </w:pPr>
            <w:r>
              <w:t>End related service request(s), end current service request.</w:t>
            </w:r>
          </w:p>
        </w:tc>
      </w:tr>
      <w:tr w:rsidR="00940027" w14:paraId="1EA798D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2BC56C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E5A41B9" w14:textId="77777777" w:rsidR="00940027" w:rsidRDefault="00940027">
            <w:pPr>
              <w:pStyle w:val="OtherTableBody"/>
            </w:pPr>
            <w:r>
              <w:t>0504</w:t>
            </w:r>
          </w:p>
        </w:tc>
        <w:tc>
          <w:tcPr>
            <w:tcW w:w="2693" w:type="dxa"/>
          </w:tcPr>
          <w:p w14:paraId="479834D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53005C1" w14:textId="77777777" w:rsidR="00940027" w:rsidRDefault="00940027">
            <w:pPr>
              <w:pStyle w:val="OtherTableBody"/>
            </w:pPr>
            <w:r>
              <w:t>ES</w:t>
            </w:r>
          </w:p>
        </w:tc>
        <w:tc>
          <w:tcPr>
            <w:tcW w:w="3544" w:type="dxa"/>
          </w:tcPr>
          <w:p w14:paraId="0E599B4D" w14:textId="77777777" w:rsidR="00940027" w:rsidRDefault="00940027">
            <w:pPr>
              <w:pStyle w:val="OtherTableBody"/>
            </w:pPr>
            <w:r>
              <w:t>End related service request(s), start current service request.</w:t>
            </w:r>
          </w:p>
        </w:tc>
      </w:tr>
      <w:tr w:rsidR="00940027" w14:paraId="3C6C08F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E9E341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641FA21" w14:textId="77777777" w:rsidR="00940027" w:rsidRDefault="00940027">
            <w:pPr>
              <w:pStyle w:val="OtherTableBody"/>
            </w:pPr>
            <w:r>
              <w:t>0504</w:t>
            </w:r>
          </w:p>
        </w:tc>
        <w:tc>
          <w:tcPr>
            <w:tcW w:w="2693" w:type="dxa"/>
          </w:tcPr>
          <w:p w14:paraId="1C25834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62B0D78" w14:textId="77777777" w:rsidR="00940027" w:rsidRDefault="00940027">
            <w:pPr>
              <w:pStyle w:val="OtherTableBody"/>
            </w:pPr>
            <w:r>
              <w:t>SE</w:t>
            </w:r>
          </w:p>
        </w:tc>
        <w:tc>
          <w:tcPr>
            <w:tcW w:w="3544" w:type="dxa"/>
          </w:tcPr>
          <w:p w14:paraId="1CB08F09" w14:textId="77777777" w:rsidR="00940027" w:rsidRDefault="00940027">
            <w:pPr>
              <w:pStyle w:val="OtherTableBody"/>
            </w:pPr>
            <w:r>
              <w:t>Start related service request(s), end current service request.</w:t>
            </w:r>
          </w:p>
        </w:tc>
      </w:tr>
      <w:tr w:rsidR="00940027" w14:paraId="075D84E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7A0A42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8C63D65" w14:textId="77777777" w:rsidR="00940027" w:rsidRDefault="00940027">
            <w:pPr>
              <w:pStyle w:val="OtherTableBody"/>
            </w:pPr>
            <w:r>
              <w:t>0504</w:t>
            </w:r>
          </w:p>
        </w:tc>
        <w:tc>
          <w:tcPr>
            <w:tcW w:w="2693" w:type="dxa"/>
          </w:tcPr>
          <w:p w14:paraId="382DFB4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70D6D04" w14:textId="77777777" w:rsidR="00940027" w:rsidRDefault="00940027">
            <w:pPr>
              <w:pStyle w:val="OtherTableBody"/>
            </w:pPr>
            <w:r>
              <w:t>SS</w:t>
            </w:r>
          </w:p>
        </w:tc>
        <w:tc>
          <w:tcPr>
            <w:tcW w:w="3544" w:type="dxa"/>
          </w:tcPr>
          <w:p w14:paraId="391C2252" w14:textId="77777777" w:rsidR="00940027" w:rsidRDefault="00940027">
            <w:pPr>
              <w:pStyle w:val="OtherTableBody"/>
            </w:pPr>
            <w:r>
              <w:t>Start related service request(s), start current service request.</w:t>
            </w:r>
          </w:p>
        </w:tc>
      </w:tr>
      <w:tr w:rsidR="00940027" w14:paraId="0D88EBF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9C02E9E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4CC92CAE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5CC3DB69" w14:textId="77777777" w:rsidR="00940027" w:rsidRDefault="00940027">
            <w:pPr>
              <w:pStyle w:val="OtherTableBody"/>
            </w:pPr>
            <w:r>
              <w:t>Cyclic Entry/Exit Indicator</w:t>
            </w:r>
          </w:p>
        </w:tc>
        <w:tc>
          <w:tcPr>
            <w:tcW w:w="1701" w:type="dxa"/>
          </w:tcPr>
          <w:p w14:paraId="60C540EE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0A58D8FC" w14:textId="77777777" w:rsidR="00940027" w:rsidRDefault="00940027">
            <w:pPr>
              <w:pStyle w:val="OtherTableBody"/>
            </w:pPr>
          </w:p>
        </w:tc>
      </w:tr>
      <w:tr w:rsidR="00940027" w14:paraId="0032798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8D0B02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902B111" w14:textId="77777777" w:rsidR="00940027" w:rsidRDefault="00940027">
            <w:pPr>
              <w:pStyle w:val="OtherTableBody"/>
            </w:pPr>
            <w:r>
              <w:t>0505</w:t>
            </w:r>
          </w:p>
        </w:tc>
        <w:tc>
          <w:tcPr>
            <w:tcW w:w="2693" w:type="dxa"/>
          </w:tcPr>
          <w:p w14:paraId="574FBE6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9485E78" w14:textId="77777777" w:rsidR="00940027" w:rsidRDefault="00940027">
            <w:pPr>
              <w:pStyle w:val="OtherTableBody"/>
            </w:pPr>
            <w:r>
              <w:t>#</w:t>
            </w:r>
          </w:p>
        </w:tc>
        <w:tc>
          <w:tcPr>
            <w:tcW w:w="3544" w:type="dxa"/>
          </w:tcPr>
          <w:p w14:paraId="585CEE65" w14:textId="77777777" w:rsidR="00940027" w:rsidRDefault="00940027">
            <w:pPr>
              <w:pStyle w:val="OtherTableBody"/>
            </w:pPr>
            <w:r>
              <w:t>The last service request in a cyclic group.</w:t>
            </w:r>
          </w:p>
        </w:tc>
      </w:tr>
      <w:tr w:rsidR="00940027" w14:paraId="3E3CACD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B6BF10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70B597C" w14:textId="77777777" w:rsidR="00940027" w:rsidRDefault="00940027">
            <w:pPr>
              <w:pStyle w:val="OtherTableBody"/>
            </w:pPr>
            <w:r>
              <w:t>0505</w:t>
            </w:r>
          </w:p>
        </w:tc>
        <w:tc>
          <w:tcPr>
            <w:tcW w:w="2693" w:type="dxa"/>
          </w:tcPr>
          <w:p w14:paraId="3974E98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52EAC37" w14:textId="77777777" w:rsidR="00940027" w:rsidRDefault="00940027">
            <w:pPr>
              <w:pStyle w:val="OtherTableBody"/>
            </w:pPr>
            <w:r>
              <w:t>*</w:t>
            </w:r>
          </w:p>
        </w:tc>
        <w:tc>
          <w:tcPr>
            <w:tcW w:w="3544" w:type="dxa"/>
          </w:tcPr>
          <w:p w14:paraId="7A919637" w14:textId="77777777" w:rsidR="00940027" w:rsidRDefault="00940027">
            <w:pPr>
              <w:pStyle w:val="OtherTableBody"/>
            </w:pPr>
            <w:r>
              <w:t>The first service request in a cyclic group</w:t>
            </w:r>
          </w:p>
        </w:tc>
      </w:tr>
      <w:tr w:rsidR="00940027" w14:paraId="52413EF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8BEE369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0E26F4EF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078F3ABC" w14:textId="77777777" w:rsidR="00940027" w:rsidRDefault="00940027">
            <w:pPr>
              <w:pStyle w:val="OtherTableBody"/>
            </w:pPr>
            <w:r>
              <w:t>Service Request Relationship</w:t>
            </w:r>
          </w:p>
        </w:tc>
        <w:tc>
          <w:tcPr>
            <w:tcW w:w="1701" w:type="dxa"/>
          </w:tcPr>
          <w:p w14:paraId="1CCD03D5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0018CB70" w14:textId="77777777" w:rsidR="00940027" w:rsidRDefault="00940027">
            <w:pPr>
              <w:pStyle w:val="OtherTableBody"/>
            </w:pPr>
          </w:p>
        </w:tc>
      </w:tr>
      <w:tr w:rsidR="00940027" w14:paraId="2803CCA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C1A255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21728E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0506</w:t>
            </w:r>
          </w:p>
        </w:tc>
        <w:tc>
          <w:tcPr>
            <w:tcW w:w="2693" w:type="dxa"/>
          </w:tcPr>
          <w:p w14:paraId="4D89563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8BDB1E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</w:t>
            </w:r>
          </w:p>
        </w:tc>
        <w:tc>
          <w:tcPr>
            <w:tcW w:w="3544" w:type="dxa"/>
          </w:tcPr>
          <w:p w14:paraId="105F030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Compound</w:t>
            </w:r>
          </w:p>
        </w:tc>
      </w:tr>
      <w:tr w:rsidR="00940027" w14:paraId="0B50826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4CFFE56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2A5CFBE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0506</w:t>
            </w:r>
          </w:p>
        </w:tc>
        <w:tc>
          <w:tcPr>
            <w:tcW w:w="2693" w:type="dxa"/>
          </w:tcPr>
          <w:p w14:paraId="4C381AB7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1F65C3D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E</w:t>
            </w:r>
          </w:p>
        </w:tc>
        <w:tc>
          <w:tcPr>
            <w:tcW w:w="3544" w:type="dxa"/>
          </w:tcPr>
          <w:p w14:paraId="1E179F8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Exclusive</w:t>
            </w:r>
          </w:p>
        </w:tc>
      </w:tr>
      <w:tr w:rsidR="00940027" w14:paraId="2AED1CD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AA8246E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0F8A567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0506</w:t>
            </w:r>
          </w:p>
        </w:tc>
        <w:tc>
          <w:tcPr>
            <w:tcW w:w="2693" w:type="dxa"/>
          </w:tcPr>
          <w:p w14:paraId="4924108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079A400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</w:t>
            </w:r>
          </w:p>
        </w:tc>
        <w:tc>
          <w:tcPr>
            <w:tcW w:w="3544" w:type="dxa"/>
          </w:tcPr>
          <w:p w14:paraId="4397A04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Nurse prerogative</w:t>
            </w:r>
          </w:p>
        </w:tc>
      </w:tr>
      <w:tr w:rsidR="00940027" w14:paraId="565E46F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57905E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6EE5456A" w14:textId="77777777" w:rsidR="00940027" w:rsidRDefault="00940027">
            <w:pPr>
              <w:pStyle w:val="OtherTableBody"/>
            </w:pPr>
            <w:r>
              <w:t>0506</w:t>
            </w:r>
          </w:p>
        </w:tc>
        <w:tc>
          <w:tcPr>
            <w:tcW w:w="2693" w:type="dxa"/>
          </w:tcPr>
          <w:p w14:paraId="6CA4D80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B01AEAA" w14:textId="77777777" w:rsidR="00940027" w:rsidRDefault="00940027">
            <w:pPr>
              <w:pStyle w:val="OtherTableBody"/>
            </w:pPr>
            <w:r>
              <w:t>S</w:t>
            </w:r>
          </w:p>
        </w:tc>
        <w:tc>
          <w:tcPr>
            <w:tcW w:w="3544" w:type="dxa"/>
          </w:tcPr>
          <w:p w14:paraId="5A9662EF" w14:textId="77777777" w:rsidR="00940027" w:rsidRDefault="00940027">
            <w:pPr>
              <w:pStyle w:val="OtherTableBody"/>
            </w:pPr>
            <w:r>
              <w:t>Simultaneous</w:t>
            </w:r>
          </w:p>
        </w:tc>
      </w:tr>
      <w:tr w:rsidR="00940027" w14:paraId="3EA721A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9D61B6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5E6CAF6" w14:textId="77777777" w:rsidR="00940027" w:rsidRDefault="00940027">
            <w:pPr>
              <w:pStyle w:val="OtherTableBody"/>
            </w:pPr>
            <w:r>
              <w:t>0506</w:t>
            </w:r>
          </w:p>
        </w:tc>
        <w:tc>
          <w:tcPr>
            <w:tcW w:w="2693" w:type="dxa"/>
          </w:tcPr>
          <w:p w14:paraId="2205193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8A4D7ED" w14:textId="77777777" w:rsidR="00940027" w:rsidRDefault="00940027">
            <w:pPr>
              <w:pStyle w:val="OtherTableBody"/>
            </w:pPr>
            <w:r>
              <w:t>T</w:t>
            </w:r>
          </w:p>
        </w:tc>
        <w:tc>
          <w:tcPr>
            <w:tcW w:w="3544" w:type="dxa"/>
          </w:tcPr>
          <w:p w14:paraId="26FC787D" w14:textId="77777777" w:rsidR="00940027" w:rsidRDefault="00940027">
            <w:pPr>
              <w:pStyle w:val="OtherTableBody"/>
            </w:pPr>
            <w:r>
              <w:t>Tapering</w:t>
            </w:r>
          </w:p>
        </w:tc>
      </w:tr>
      <w:tr w:rsidR="00940027" w14:paraId="1B9A1B8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CC235F8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319D3712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77568E6B" w14:textId="77777777" w:rsidR="00940027" w:rsidRDefault="00940027">
            <w:pPr>
              <w:pStyle w:val="OtherTableBody"/>
            </w:pPr>
            <w:r>
              <w:t>Observation Result Handling</w:t>
            </w:r>
          </w:p>
        </w:tc>
        <w:tc>
          <w:tcPr>
            <w:tcW w:w="1701" w:type="dxa"/>
          </w:tcPr>
          <w:p w14:paraId="4EA299C1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4EF156C1" w14:textId="77777777" w:rsidR="00940027" w:rsidRDefault="00940027">
            <w:pPr>
              <w:pStyle w:val="OtherTableBody"/>
            </w:pPr>
          </w:p>
        </w:tc>
      </w:tr>
      <w:tr w:rsidR="00940027" w14:paraId="2FD3F80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21FF09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E5D1703" w14:textId="77777777" w:rsidR="00940027" w:rsidRDefault="00940027">
            <w:pPr>
              <w:pStyle w:val="OtherTableBody"/>
            </w:pPr>
            <w:r>
              <w:t>0507</w:t>
            </w:r>
          </w:p>
        </w:tc>
        <w:tc>
          <w:tcPr>
            <w:tcW w:w="2693" w:type="dxa"/>
          </w:tcPr>
          <w:p w14:paraId="74489F3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111CD24" w14:textId="77777777" w:rsidR="00940027" w:rsidRDefault="00940027">
            <w:pPr>
              <w:pStyle w:val="OtherTableBody"/>
            </w:pPr>
            <w:r>
              <w:t>F</w:t>
            </w:r>
          </w:p>
        </w:tc>
        <w:tc>
          <w:tcPr>
            <w:tcW w:w="3544" w:type="dxa"/>
          </w:tcPr>
          <w:p w14:paraId="42F799CC" w14:textId="77777777" w:rsidR="00940027" w:rsidRDefault="00940027">
            <w:pPr>
              <w:pStyle w:val="OtherTableBody"/>
            </w:pPr>
            <w:r>
              <w:t>Film-with-patient</w:t>
            </w:r>
          </w:p>
        </w:tc>
      </w:tr>
      <w:tr w:rsidR="00940027" w14:paraId="0A7EDE0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1DF2B5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98E79AE" w14:textId="77777777" w:rsidR="00940027" w:rsidRDefault="00940027">
            <w:pPr>
              <w:pStyle w:val="OtherTableBody"/>
            </w:pPr>
            <w:r>
              <w:t>0507</w:t>
            </w:r>
          </w:p>
        </w:tc>
        <w:tc>
          <w:tcPr>
            <w:tcW w:w="2693" w:type="dxa"/>
          </w:tcPr>
          <w:p w14:paraId="09DED05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3EC7CEA" w14:textId="77777777" w:rsidR="00940027" w:rsidRDefault="00940027">
            <w:pPr>
              <w:pStyle w:val="OtherTableBody"/>
            </w:pPr>
            <w:r>
              <w:t>N</w:t>
            </w:r>
          </w:p>
        </w:tc>
        <w:tc>
          <w:tcPr>
            <w:tcW w:w="3544" w:type="dxa"/>
          </w:tcPr>
          <w:p w14:paraId="628103E2" w14:textId="77777777" w:rsidR="00940027" w:rsidRDefault="00940027">
            <w:pPr>
              <w:pStyle w:val="OtherTableBody"/>
            </w:pPr>
            <w:r>
              <w:t>Notify provider when ready</w:t>
            </w:r>
          </w:p>
        </w:tc>
      </w:tr>
      <w:tr w:rsidR="00940027" w14:paraId="6CD8ECD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0178B3A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6245191E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0FE18711" w14:textId="77777777" w:rsidR="00940027" w:rsidRDefault="00940027">
            <w:pPr>
              <w:pStyle w:val="OtherTableBody"/>
            </w:pPr>
            <w:r>
              <w:t>Blood Product Processing Requirements</w:t>
            </w:r>
          </w:p>
        </w:tc>
        <w:tc>
          <w:tcPr>
            <w:tcW w:w="1701" w:type="dxa"/>
          </w:tcPr>
          <w:p w14:paraId="5A07519E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65D30E4F" w14:textId="77777777" w:rsidR="00940027" w:rsidRDefault="00940027">
            <w:pPr>
              <w:pStyle w:val="OtherTableBody"/>
            </w:pPr>
          </w:p>
        </w:tc>
      </w:tr>
      <w:tr w:rsidR="00940027" w14:paraId="410D090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9024BB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81FAF6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0508</w:t>
            </w:r>
          </w:p>
        </w:tc>
        <w:tc>
          <w:tcPr>
            <w:tcW w:w="2693" w:type="dxa"/>
          </w:tcPr>
          <w:p w14:paraId="0299E3C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64C43AC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AU</w:t>
            </w:r>
          </w:p>
        </w:tc>
        <w:tc>
          <w:tcPr>
            <w:tcW w:w="3544" w:type="dxa"/>
          </w:tcPr>
          <w:p w14:paraId="5710F82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Autologous Unit</w:t>
            </w:r>
          </w:p>
        </w:tc>
      </w:tr>
      <w:tr w:rsidR="00940027" w14:paraId="4C69A45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C1FF3A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60D2807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0508</w:t>
            </w:r>
          </w:p>
        </w:tc>
        <w:tc>
          <w:tcPr>
            <w:tcW w:w="2693" w:type="dxa"/>
          </w:tcPr>
          <w:p w14:paraId="0698382B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18AF8DA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CM</w:t>
            </w:r>
          </w:p>
        </w:tc>
        <w:tc>
          <w:tcPr>
            <w:tcW w:w="3544" w:type="dxa"/>
          </w:tcPr>
          <w:p w14:paraId="21DA3D2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CMV Negative</w:t>
            </w:r>
          </w:p>
        </w:tc>
      </w:tr>
      <w:tr w:rsidR="00940027" w14:paraId="12DEAA3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BD271E7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23686BA8" w14:textId="77777777" w:rsidR="00940027" w:rsidRDefault="00940027">
            <w:pPr>
              <w:pStyle w:val="OtherTableBody"/>
            </w:pPr>
            <w:r>
              <w:t>0508</w:t>
            </w:r>
          </w:p>
        </w:tc>
        <w:tc>
          <w:tcPr>
            <w:tcW w:w="2693" w:type="dxa"/>
          </w:tcPr>
          <w:p w14:paraId="77F6E37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58171D2" w14:textId="77777777" w:rsidR="00940027" w:rsidRDefault="00940027">
            <w:pPr>
              <w:pStyle w:val="OtherTableBody"/>
            </w:pPr>
            <w:r>
              <w:t>CS</w:t>
            </w:r>
          </w:p>
        </w:tc>
        <w:tc>
          <w:tcPr>
            <w:tcW w:w="3544" w:type="dxa"/>
          </w:tcPr>
          <w:p w14:paraId="61F86F9C" w14:textId="77777777" w:rsidR="00940027" w:rsidRDefault="00940027">
            <w:pPr>
              <w:pStyle w:val="OtherTableBody"/>
            </w:pPr>
            <w:r>
              <w:t>CMV Safe</w:t>
            </w:r>
          </w:p>
        </w:tc>
      </w:tr>
      <w:tr w:rsidR="00940027" w14:paraId="2214C1A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3349AB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420CBDB" w14:textId="77777777" w:rsidR="00940027" w:rsidRDefault="00940027">
            <w:pPr>
              <w:pStyle w:val="OtherTableBody"/>
            </w:pPr>
            <w:r>
              <w:t>0508</w:t>
            </w:r>
          </w:p>
        </w:tc>
        <w:tc>
          <w:tcPr>
            <w:tcW w:w="2693" w:type="dxa"/>
          </w:tcPr>
          <w:p w14:paraId="493954D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777D8FA" w14:textId="77777777" w:rsidR="00940027" w:rsidRDefault="00940027">
            <w:pPr>
              <w:pStyle w:val="OtherTableBody"/>
            </w:pPr>
            <w:r>
              <w:t>DI</w:t>
            </w:r>
          </w:p>
        </w:tc>
        <w:tc>
          <w:tcPr>
            <w:tcW w:w="3544" w:type="dxa"/>
          </w:tcPr>
          <w:p w14:paraId="0BCBBCC0" w14:textId="77777777" w:rsidR="00940027" w:rsidRDefault="00940027">
            <w:pPr>
              <w:pStyle w:val="OtherTableBody"/>
            </w:pPr>
            <w:r>
              <w:t>Directed Unit</w:t>
            </w:r>
          </w:p>
        </w:tc>
      </w:tr>
      <w:tr w:rsidR="00940027" w14:paraId="7B57637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15519F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8D15EAA" w14:textId="77777777" w:rsidR="00940027" w:rsidRDefault="00940027">
            <w:pPr>
              <w:pStyle w:val="OtherTableBody"/>
            </w:pPr>
            <w:r>
              <w:t>0508</w:t>
            </w:r>
          </w:p>
        </w:tc>
        <w:tc>
          <w:tcPr>
            <w:tcW w:w="2693" w:type="dxa"/>
          </w:tcPr>
          <w:p w14:paraId="63295C0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4BB4756" w14:textId="77777777" w:rsidR="00940027" w:rsidRDefault="00940027">
            <w:pPr>
              <w:pStyle w:val="OtherTableBody"/>
            </w:pPr>
            <w:r>
              <w:t>FR</w:t>
            </w:r>
          </w:p>
        </w:tc>
        <w:tc>
          <w:tcPr>
            <w:tcW w:w="3544" w:type="dxa"/>
          </w:tcPr>
          <w:p w14:paraId="5FAC9830" w14:textId="77777777" w:rsidR="00940027" w:rsidRDefault="00940027">
            <w:pPr>
              <w:pStyle w:val="OtherTableBody"/>
            </w:pPr>
            <w:r>
              <w:t>Fresh unit</w:t>
            </w:r>
          </w:p>
        </w:tc>
      </w:tr>
      <w:tr w:rsidR="00940027" w14:paraId="62C00C9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290D4D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942A79A" w14:textId="77777777" w:rsidR="00940027" w:rsidRDefault="00940027">
            <w:pPr>
              <w:pStyle w:val="OtherTableBody"/>
            </w:pPr>
            <w:r>
              <w:t>0508</w:t>
            </w:r>
          </w:p>
        </w:tc>
        <w:tc>
          <w:tcPr>
            <w:tcW w:w="2693" w:type="dxa"/>
          </w:tcPr>
          <w:p w14:paraId="3D24BB2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52D8D55" w14:textId="77777777" w:rsidR="00940027" w:rsidRDefault="00940027">
            <w:pPr>
              <w:pStyle w:val="OtherTableBody"/>
            </w:pPr>
            <w:r>
              <w:t>HB</w:t>
            </w:r>
          </w:p>
        </w:tc>
        <w:tc>
          <w:tcPr>
            <w:tcW w:w="3544" w:type="dxa"/>
          </w:tcPr>
          <w:p w14:paraId="7F93C380" w14:textId="77777777" w:rsidR="00940027" w:rsidRDefault="00940027">
            <w:pPr>
              <w:pStyle w:val="OtherTableBody"/>
            </w:pPr>
            <w:r>
              <w:t>Hemoglobin S Negative</w:t>
            </w:r>
          </w:p>
        </w:tc>
      </w:tr>
      <w:tr w:rsidR="00940027" w14:paraId="462DC85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CB0103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96BD904" w14:textId="77777777" w:rsidR="00940027" w:rsidRDefault="00940027">
            <w:pPr>
              <w:pStyle w:val="OtherTableBody"/>
            </w:pPr>
            <w:r>
              <w:t>0508</w:t>
            </w:r>
          </w:p>
        </w:tc>
        <w:tc>
          <w:tcPr>
            <w:tcW w:w="2693" w:type="dxa"/>
          </w:tcPr>
          <w:p w14:paraId="097134D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703D88B" w14:textId="77777777" w:rsidR="00940027" w:rsidRDefault="00940027">
            <w:pPr>
              <w:pStyle w:val="OtherTableBody"/>
            </w:pPr>
            <w:r>
              <w:t>HL</w:t>
            </w:r>
          </w:p>
        </w:tc>
        <w:tc>
          <w:tcPr>
            <w:tcW w:w="3544" w:type="dxa"/>
          </w:tcPr>
          <w:p w14:paraId="49972330" w14:textId="77777777" w:rsidR="00940027" w:rsidRDefault="00940027">
            <w:pPr>
              <w:pStyle w:val="OtherTableBody"/>
            </w:pPr>
            <w:r>
              <w:t>HLA Matched</w:t>
            </w:r>
          </w:p>
        </w:tc>
      </w:tr>
      <w:tr w:rsidR="00940027" w14:paraId="16E1C77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56BC4F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27102C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0508</w:t>
            </w:r>
          </w:p>
        </w:tc>
        <w:tc>
          <w:tcPr>
            <w:tcW w:w="2693" w:type="dxa"/>
          </w:tcPr>
          <w:p w14:paraId="7483DF68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21EA0A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IG</w:t>
            </w:r>
          </w:p>
        </w:tc>
        <w:tc>
          <w:tcPr>
            <w:tcW w:w="3544" w:type="dxa"/>
          </w:tcPr>
          <w:p w14:paraId="6C05001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IgA Deficient</w:t>
            </w:r>
          </w:p>
        </w:tc>
      </w:tr>
      <w:tr w:rsidR="00940027" w14:paraId="69ADF6C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EAD8E2C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13341071" w14:textId="77777777" w:rsidR="00940027" w:rsidRDefault="00940027">
            <w:pPr>
              <w:pStyle w:val="OtherTableBody"/>
            </w:pPr>
            <w:r>
              <w:t>0508</w:t>
            </w:r>
          </w:p>
        </w:tc>
        <w:tc>
          <w:tcPr>
            <w:tcW w:w="2693" w:type="dxa"/>
          </w:tcPr>
          <w:p w14:paraId="4F678C9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289C9B5" w14:textId="77777777" w:rsidR="00940027" w:rsidRDefault="00940027">
            <w:pPr>
              <w:pStyle w:val="OtherTableBody"/>
            </w:pPr>
            <w:r>
              <w:t>IR</w:t>
            </w:r>
          </w:p>
        </w:tc>
        <w:tc>
          <w:tcPr>
            <w:tcW w:w="3544" w:type="dxa"/>
          </w:tcPr>
          <w:p w14:paraId="0B0C15D3" w14:textId="77777777" w:rsidR="00940027" w:rsidRDefault="00940027">
            <w:pPr>
              <w:pStyle w:val="OtherTableBody"/>
            </w:pPr>
            <w:r>
              <w:t>Irradiated</w:t>
            </w:r>
          </w:p>
        </w:tc>
      </w:tr>
      <w:tr w:rsidR="00940027" w14:paraId="7E785E0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1E1E45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201136D" w14:textId="77777777" w:rsidR="00940027" w:rsidRDefault="00940027">
            <w:pPr>
              <w:pStyle w:val="OtherTableBody"/>
            </w:pPr>
            <w:r>
              <w:t>0508</w:t>
            </w:r>
          </w:p>
        </w:tc>
        <w:tc>
          <w:tcPr>
            <w:tcW w:w="2693" w:type="dxa"/>
          </w:tcPr>
          <w:p w14:paraId="5E531D2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5934CB9" w14:textId="77777777" w:rsidR="00940027" w:rsidRDefault="00940027">
            <w:pPr>
              <w:pStyle w:val="OtherTableBody"/>
            </w:pPr>
            <w:r>
              <w:t>LR</w:t>
            </w:r>
          </w:p>
        </w:tc>
        <w:tc>
          <w:tcPr>
            <w:tcW w:w="3544" w:type="dxa"/>
          </w:tcPr>
          <w:p w14:paraId="6EF314F8" w14:textId="77777777" w:rsidR="00940027" w:rsidRDefault="00940027">
            <w:pPr>
              <w:pStyle w:val="OtherTableBody"/>
            </w:pPr>
            <w:r>
              <w:t>Leukoreduced</w:t>
            </w:r>
          </w:p>
        </w:tc>
      </w:tr>
      <w:tr w:rsidR="00940027" w14:paraId="7F88E93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ABC677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8DB4016" w14:textId="77777777" w:rsidR="00940027" w:rsidRDefault="00940027">
            <w:pPr>
              <w:pStyle w:val="OtherTableBody"/>
            </w:pPr>
            <w:r>
              <w:t>0508</w:t>
            </w:r>
          </w:p>
        </w:tc>
        <w:tc>
          <w:tcPr>
            <w:tcW w:w="2693" w:type="dxa"/>
          </w:tcPr>
          <w:p w14:paraId="6E367AB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B0F69F8" w14:textId="77777777" w:rsidR="00940027" w:rsidRDefault="00940027">
            <w:pPr>
              <w:pStyle w:val="OtherTableBody"/>
            </w:pPr>
            <w:r>
              <w:t>WA</w:t>
            </w:r>
          </w:p>
        </w:tc>
        <w:tc>
          <w:tcPr>
            <w:tcW w:w="3544" w:type="dxa"/>
          </w:tcPr>
          <w:p w14:paraId="596129AE" w14:textId="77777777" w:rsidR="00940027" w:rsidRDefault="00940027">
            <w:pPr>
              <w:pStyle w:val="OtherTableBody"/>
            </w:pPr>
            <w:r>
              <w:t>Washed</w:t>
            </w:r>
          </w:p>
        </w:tc>
      </w:tr>
      <w:tr w:rsidR="00940027" w14:paraId="5E4AC27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267466F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0F05E260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6FCA2C60" w14:textId="77777777" w:rsidR="00940027" w:rsidRDefault="00940027">
            <w:pPr>
              <w:pStyle w:val="OtherTableBody"/>
            </w:pPr>
            <w:r>
              <w:t>Blood Product Dispense Status</w:t>
            </w:r>
          </w:p>
        </w:tc>
        <w:tc>
          <w:tcPr>
            <w:tcW w:w="1701" w:type="dxa"/>
          </w:tcPr>
          <w:p w14:paraId="3A156539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61D90968" w14:textId="77777777" w:rsidR="00940027" w:rsidRDefault="00940027">
            <w:pPr>
              <w:pStyle w:val="OtherTableBody"/>
            </w:pPr>
          </w:p>
        </w:tc>
      </w:tr>
      <w:tr w:rsidR="00940027" w14:paraId="171258C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513D18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459467D" w14:textId="77777777" w:rsidR="00940027" w:rsidRDefault="00940027">
            <w:pPr>
              <w:pStyle w:val="OtherTableBody"/>
            </w:pPr>
            <w:r>
              <w:t>0510</w:t>
            </w:r>
          </w:p>
        </w:tc>
        <w:tc>
          <w:tcPr>
            <w:tcW w:w="2693" w:type="dxa"/>
          </w:tcPr>
          <w:p w14:paraId="3FF1F05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F9F2083" w14:textId="77777777" w:rsidR="00940027" w:rsidRDefault="00940027">
            <w:pPr>
              <w:pStyle w:val="OtherTableBody"/>
            </w:pPr>
            <w:r>
              <w:t>CR</w:t>
            </w:r>
          </w:p>
        </w:tc>
        <w:tc>
          <w:tcPr>
            <w:tcW w:w="3544" w:type="dxa"/>
          </w:tcPr>
          <w:p w14:paraId="56AF1DAD" w14:textId="77777777" w:rsidR="00940027" w:rsidRDefault="00940027">
            <w:pPr>
              <w:pStyle w:val="OtherTableBody"/>
            </w:pPr>
            <w:r>
              <w:t>Released into inventory for general availability</w:t>
            </w:r>
          </w:p>
        </w:tc>
      </w:tr>
      <w:tr w:rsidR="00940027" w14:paraId="0EE10D0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5E3B4F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BA21AD4" w14:textId="77777777" w:rsidR="00940027" w:rsidRDefault="00940027">
            <w:pPr>
              <w:pStyle w:val="OtherTableBody"/>
            </w:pPr>
            <w:r>
              <w:t>0510</w:t>
            </w:r>
          </w:p>
        </w:tc>
        <w:tc>
          <w:tcPr>
            <w:tcW w:w="2693" w:type="dxa"/>
          </w:tcPr>
          <w:p w14:paraId="14EC329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45CF91C" w14:textId="77777777" w:rsidR="00940027" w:rsidRDefault="00940027">
            <w:pPr>
              <w:pStyle w:val="OtherTableBody"/>
            </w:pPr>
            <w:r>
              <w:t>DS</w:t>
            </w:r>
          </w:p>
        </w:tc>
        <w:tc>
          <w:tcPr>
            <w:tcW w:w="3544" w:type="dxa"/>
          </w:tcPr>
          <w:p w14:paraId="3DCD7A7E" w14:textId="77777777" w:rsidR="00940027" w:rsidRDefault="00940027">
            <w:pPr>
              <w:pStyle w:val="OtherTableBody"/>
            </w:pPr>
            <w:r>
              <w:t>Dispensed to patient location</w:t>
            </w:r>
          </w:p>
        </w:tc>
      </w:tr>
      <w:tr w:rsidR="00940027" w14:paraId="50CACB3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ABD12B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284D704" w14:textId="77777777" w:rsidR="00940027" w:rsidRDefault="00940027">
            <w:pPr>
              <w:pStyle w:val="OtherTableBody"/>
            </w:pPr>
            <w:r>
              <w:t>0510</w:t>
            </w:r>
          </w:p>
        </w:tc>
        <w:tc>
          <w:tcPr>
            <w:tcW w:w="2693" w:type="dxa"/>
          </w:tcPr>
          <w:p w14:paraId="6D39A60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7A3DBEC" w14:textId="77777777" w:rsidR="00940027" w:rsidRDefault="00940027">
            <w:pPr>
              <w:pStyle w:val="OtherTableBody"/>
            </w:pPr>
            <w:r>
              <w:t>PT</w:t>
            </w:r>
          </w:p>
        </w:tc>
        <w:tc>
          <w:tcPr>
            <w:tcW w:w="3544" w:type="dxa"/>
          </w:tcPr>
          <w:p w14:paraId="4438C42D" w14:textId="77777777" w:rsidR="00940027" w:rsidRDefault="00940027">
            <w:pPr>
              <w:pStyle w:val="OtherTableBody"/>
            </w:pPr>
            <w:r>
              <w:t>Presumed transfused (dispensed and not returned)</w:t>
            </w:r>
          </w:p>
        </w:tc>
      </w:tr>
      <w:tr w:rsidR="00940027" w14:paraId="6A6A36F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EE2C0C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C0AEDFC" w14:textId="77777777" w:rsidR="00940027" w:rsidRDefault="00940027">
            <w:pPr>
              <w:pStyle w:val="OtherTableBody"/>
            </w:pPr>
            <w:r>
              <w:t>0510</w:t>
            </w:r>
          </w:p>
        </w:tc>
        <w:tc>
          <w:tcPr>
            <w:tcW w:w="2693" w:type="dxa"/>
          </w:tcPr>
          <w:p w14:paraId="3A58A5E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5E16216" w14:textId="77777777" w:rsidR="00940027" w:rsidRDefault="00940027">
            <w:pPr>
              <w:pStyle w:val="OtherTableBody"/>
            </w:pPr>
            <w:r>
              <w:t>RA</w:t>
            </w:r>
          </w:p>
        </w:tc>
        <w:tc>
          <w:tcPr>
            <w:tcW w:w="3544" w:type="dxa"/>
          </w:tcPr>
          <w:p w14:paraId="627CD7A8" w14:textId="77777777" w:rsidR="00940027" w:rsidRDefault="00940027">
            <w:pPr>
              <w:pStyle w:val="OtherTableBody"/>
            </w:pPr>
            <w:r>
              <w:t>Returned unused/no longer needed</w:t>
            </w:r>
          </w:p>
        </w:tc>
      </w:tr>
      <w:tr w:rsidR="00940027" w14:paraId="2D6C329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7CCD53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81C6D21" w14:textId="77777777" w:rsidR="00940027" w:rsidRDefault="00940027">
            <w:pPr>
              <w:pStyle w:val="OtherTableBody"/>
            </w:pPr>
            <w:r>
              <w:t>0510</w:t>
            </w:r>
          </w:p>
        </w:tc>
        <w:tc>
          <w:tcPr>
            <w:tcW w:w="2693" w:type="dxa"/>
          </w:tcPr>
          <w:p w14:paraId="5593762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527ECD1" w14:textId="77777777" w:rsidR="00940027" w:rsidRDefault="00940027">
            <w:pPr>
              <w:pStyle w:val="OtherTableBody"/>
            </w:pPr>
            <w:r>
              <w:t>RD</w:t>
            </w:r>
          </w:p>
        </w:tc>
        <w:tc>
          <w:tcPr>
            <w:tcW w:w="3544" w:type="dxa"/>
          </w:tcPr>
          <w:p w14:paraId="37B4C812" w14:textId="77777777" w:rsidR="00940027" w:rsidRDefault="00940027">
            <w:pPr>
              <w:pStyle w:val="OtherTableBody"/>
            </w:pPr>
            <w:r>
              <w:t>Reserved and ready to dispense</w:t>
            </w:r>
          </w:p>
        </w:tc>
      </w:tr>
      <w:tr w:rsidR="00940027" w14:paraId="7E65F22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ADD420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53A5CA9" w14:textId="77777777" w:rsidR="00940027" w:rsidRDefault="00940027">
            <w:pPr>
              <w:pStyle w:val="OtherTableBody"/>
            </w:pPr>
            <w:r>
              <w:t>0510</w:t>
            </w:r>
          </w:p>
        </w:tc>
        <w:tc>
          <w:tcPr>
            <w:tcW w:w="2693" w:type="dxa"/>
          </w:tcPr>
          <w:p w14:paraId="2B0184A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449E808" w14:textId="77777777" w:rsidR="00940027" w:rsidRDefault="00940027">
            <w:pPr>
              <w:pStyle w:val="OtherTableBody"/>
            </w:pPr>
            <w:r>
              <w:t>RE</w:t>
            </w:r>
          </w:p>
        </w:tc>
        <w:tc>
          <w:tcPr>
            <w:tcW w:w="3544" w:type="dxa"/>
          </w:tcPr>
          <w:p w14:paraId="5257690D" w14:textId="77777777" w:rsidR="00940027" w:rsidRDefault="00940027">
            <w:pPr>
              <w:pStyle w:val="OtherTableBody"/>
            </w:pPr>
            <w:r>
              <w:t>Released (no longer allocated for the patient)</w:t>
            </w:r>
          </w:p>
        </w:tc>
      </w:tr>
      <w:tr w:rsidR="00940027" w14:paraId="7DC44F4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807F1F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3D9D636" w14:textId="77777777" w:rsidR="00940027" w:rsidRDefault="00940027">
            <w:pPr>
              <w:pStyle w:val="OtherTableBody"/>
            </w:pPr>
            <w:r>
              <w:t>0510</w:t>
            </w:r>
          </w:p>
        </w:tc>
        <w:tc>
          <w:tcPr>
            <w:tcW w:w="2693" w:type="dxa"/>
          </w:tcPr>
          <w:p w14:paraId="66FBB4C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15303FE" w14:textId="77777777" w:rsidR="00940027" w:rsidRDefault="00940027">
            <w:pPr>
              <w:pStyle w:val="OtherTableBody"/>
            </w:pPr>
            <w:r>
              <w:t>RI</w:t>
            </w:r>
          </w:p>
        </w:tc>
        <w:tc>
          <w:tcPr>
            <w:tcW w:w="3544" w:type="dxa"/>
          </w:tcPr>
          <w:p w14:paraId="48CD0EF9" w14:textId="77777777" w:rsidR="00940027" w:rsidRDefault="00940027">
            <w:pPr>
              <w:pStyle w:val="OtherTableBody"/>
            </w:pPr>
            <w:r>
              <w:t>Received into inventory (for specified patient)</w:t>
            </w:r>
          </w:p>
        </w:tc>
      </w:tr>
      <w:tr w:rsidR="00940027" w14:paraId="187B2D8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F225B6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419DED5" w14:textId="77777777" w:rsidR="00940027" w:rsidRDefault="00940027">
            <w:pPr>
              <w:pStyle w:val="OtherTableBody"/>
            </w:pPr>
            <w:r>
              <w:t>0510</w:t>
            </w:r>
          </w:p>
        </w:tc>
        <w:tc>
          <w:tcPr>
            <w:tcW w:w="2693" w:type="dxa"/>
          </w:tcPr>
          <w:p w14:paraId="3F86457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D235633" w14:textId="77777777" w:rsidR="00940027" w:rsidRDefault="00940027">
            <w:pPr>
              <w:pStyle w:val="OtherTableBody"/>
            </w:pPr>
            <w:r>
              <w:t>RL</w:t>
            </w:r>
          </w:p>
        </w:tc>
        <w:tc>
          <w:tcPr>
            <w:tcW w:w="3544" w:type="dxa"/>
          </w:tcPr>
          <w:p w14:paraId="6FAE9AF2" w14:textId="77777777" w:rsidR="00940027" w:rsidRDefault="00940027">
            <w:pPr>
              <w:pStyle w:val="OtherTableBody"/>
            </w:pPr>
            <w:r>
              <w:t>Returned unused/keep linked to patient for possible use later</w:t>
            </w:r>
          </w:p>
        </w:tc>
      </w:tr>
      <w:tr w:rsidR="00940027" w14:paraId="555DC94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88D5D7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2469F00" w14:textId="77777777" w:rsidR="00940027" w:rsidRDefault="00940027">
            <w:pPr>
              <w:pStyle w:val="OtherTableBody"/>
            </w:pPr>
            <w:r>
              <w:t>0510</w:t>
            </w:r>
          </w:p>
        </w:tc>
        <w:tc>
          <w:tcPr>
            <w:tcW w:w="2693" w:type="dxa"/>
          </w:tcPr>
          <w:p w14:paraId="1A4EB2D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830CFD4" w14:textId="77777777" w:rsidR="00940027" w:rsidRDefault="00940027">
            <w:pPr>
              <w:pStyle w:val="OtherTableBody"/>
            </w:pPr>
            <w:r>
              <w:t>RQ</w:t>
            </w:r>
          </w:p>
        </w:tc>
        <w:tc>
          <w:tcPr>
            <w:tcW w:w="3544" w:type="dxa"/>
          </w:tcPr>
          <w:p w14:paraId="63A1E868" w14:textId="77777777" w:rsidR="00940027" w:rsidRDefault="00940027">
            <w:pPr>
              <w:pStyle w:val="OtherTableBody"/>
            </w:pPr>
            <w:r>
              <w:t>Request to dispense blood product</w:t>
            </w:r>
          </w:p>
        </w:tc>
      </w:tr>
      <w:tr w:rsidR="00940027" w14:paraId="37E74B3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A0081E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084B9E9" w14:textId="77777777" w:rsidR="00940027" w:rsidRDefault="00940027">
            <w:pPr>
              <w:pStyle w:val="OtherTableBody"/>
            </w:pPr>
            <w:r>
              <w:t>0510</w:t>
            </w:r>
          </w:p>
        </w:tc>
        <w:tc>
          <w:tcPr>
            <w:tcW w:w="2693" w:type="dxa"/>
          </w:tcPr>
          <w:p w14:paraId="0EDCF99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E5EBB97" w14:textId="77777777" w:rsidR="00940027" w:rsidRDefault="00940027">
            <w:pPr>
              <w:pStyle w:val="OtherTableBody"/>
            </w:pPr>
            <w:r>
              <w:t>RS</w:t>
            </w:r>
          </w:p>
        </w:tc>
        <w:tc>
          <w:tcPr>
            <w:tcW w:w="3544" w:type="dxa"/>
          </w:tcPr>
          <w:p w14:paraId="234F6520" w14:textId="77777777" w:rsidR="00940027" w:rsidRDefault="00940027">
            <w:pPr>
              <w:pStyle w:val="OtherTableBody"/>
            </w:pPr>
            <w:r>
              <w:t>Reserved (ordered and product allocated for the patient)</w:t>
            </w:r>
          </w:p>
        </w:tc>
      </w:tr>
      <w:tr w:rsidR="00940027" w14:paraId="395592B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F3DB84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DD43FB5" w14:textId="77777777" w:rsidR="00940027" w:rsidRDefault="00940027">
            <w:pPr>
              <w:pStyle w:val="OtherTableBody"/>
            </w:pPr>
            <w:r>
              <w:t>0510</w:t>
            </w:r>
          </w:p>
        </w:tc>
        <w:tc>
          <w:tcPr>
            <w:tcW w:w="2693" w:type="dxa"/>
          </w:tcPr>
          <w:p w14:paraId="129CE58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81D9581" w14:textId="77777777" w:rsidR="00940027" w:rsidRDefault="00940027">
            <w:pPr>
              <w:pStyle w:val="OtherTableBody"/>
            </w:pPr>
            <w:r>
              <w:t>WA</w:t>
            </w:r>
          </w:p>
        </w:tc>
        <w:tc>
          <w:tcPr>
            <w:tcW w:w="3544" w:type="dxa"/>
          </w:tcPr>
          <w:p w14:paraId="11FD3136" w14:textId="77777777" w:rsidR="00940027" w:rsidRDefault="00940027">
            <w:pPr>
              <w:pStyle w:val="OtherTableBody"/>
            </w:pPr>
            <w:r>
              <w:t>Wasted (product no longer viable)</w:t>
            </w:r>
          </w:p>
        </w:tc>
      </w:tr>
      <w:tr w:rsidR="00940027" w14:paraId="5764577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2E9ABB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HL7</w:t>
            </w:r>
          </w:p>
        </w:tc>
        <w:tc>
          <w:tcPr>
            <w:tcW w:w="709" w:type="dxa"/>
          </w:tcPr>
          <w:p w14:paraId="796CE796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2693" w:type="dxa"/>
          </w:tcPr>
          <w:p w14:paraId="61FD657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BP Observation Status Codes Interpretation</w:t>
            </w:r>
          </w:p>
        </w:tc>
        <w:tc>
          <w:tcPr>
            <w:tcW w:w="1701" w:type="dxa"/>
          </w:tcPr>
          <w:p w14:paraId="512A8FB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3544" w:type="dxa"/>
          </w:tcPr>
          <w:p w14:paraId="68D891F5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</w:tr>
      <w:tr w:rsidR="00940027" w14:paraId="55CD472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F7C6CE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236B0A14" w14:textId="77777777" w:rsidR="00940027" w:rsidRDefault="00940027">
            <w:pPr>
              <w:pStyle w:val="OtherTableBody"/>
            </w:pPr>
            <w:r>
              <w:t>0511</w:t>
            </w:r>
          </w:p>
        </w:tc>
        <w:tc>
          <w:tcPr>
            <w:tcW w:w="2693" w:type="dxa"/>
          </w:tcPr>
          <w:p w14:paraId="5C6E562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FEC6C3E" w14:textId="77777777" w:rsidR="00940027" w:rsidRDefault="00940027">
            <w:pPr>
              <w:pStyle w:val="OtherTableBody"/>
            </w:pPr>
            <w:r>
              <w:t>C</w:t>
            </w:r>
          </w:p>
        </w:tc>
        <w:tc>
          <w:tcPr>
            <w:tcW w:w="3544" w:type="dxa"/>
          </w:tcPr>
          <w:p w14:paraId="7C0137F9" w14:textId="77777777" w:rsidR="00940027" w:rsidRDefault="00940027">
            <w:pPr>
              <w:pStyle w:val="OtherTableBody"/>
            </w:pPr>
            <w:r>
              <w:t>Record coming over is a correction and thus replaces a final status</w:t>
            </w:r>
          </w:p>
        </w:tc>
      </w:tr>
      <w:tr w:rsidR="00940027" w14:paraId="44AEF56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F2FEBE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C79C7FF" w14:textId="77777777" w:rsidR="00940027" w:rsidRDefault="00940027">
            <w:pPr>
              <w:pStyle w:val="OtherTableBody"/>
            </w:pPr>
            <w:r>
              <w:t>0511</w:t>
            </w:r>
          </w:p>
        </w:tc>
        <w:tc>
          <w:tcPr>
            <w:tcW w:w="2693" w:type="dxa"/>
          </w:tcPr>
          <w:p w14:paraId="56FA5BA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D99E8BB" w14:textId="77777777" w:rsidR="00940027" w:rsidRDefault="00940027">
            <w:pPr>
              <w:pStyle w:val="OtherTableBody"/>
            </w:pPr>
            <w:r>
              <w:t>D</w:t>
            </w:r>
          </w:p>
        </w:tc>
        <w:tc>
          <w:tcPr>
            <w:tcW w:w="3544" w:type="dxa"/>
          </w:tcPr>
          <w:p w14:paraId="74824571" w14:textId="77777777" w:rsidR="00940027" w:rsidRDefault="00940027">
            <w:pPr>
              <w:pStyle w:val="OtherTableBody"/>
            </w:pPr>
            <w:r>
              <w:t>Deletes the BPX record</w:t>
            </w:r>
          </w:p>
        </w:tc>
      </w:tr>
      <w:tr w:rsidR="00940027" w14:paraId="4735F7E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708C23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60E8280" w14:textId="77777777" w:rsidR="00940027" w:rsidRDefault="00940027">
            <w:pPr>
              <w:pStyle w:val="OtherTableBody"/>
            </w:pPr>
            <w:r>
              <w:t>0511</w:t>
            </w:r>
          </w:p>
        </w:tc>
        <w:tc>
          <w:tcPr>
            <w:tcW w:w="2693" w:type="dxa"/>
          </w:tcPr>
          <w:p w14:paraId="25B16B4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26C4EBE" w14:textId="77777777" w:rsidR="00940027" w:rsidRDefault="00940027">
            <w:pPr>
              <w:pStyle w:val="OtherTableBody"/>
            </w:pPr>
            <w:r>
              <w:t>F</w:t>
            </w:r>
          </w:p>
        </w:tc>
        <w:tc>
          <w:tcPr>
            <w:tcW w:w="3544" w:type="dxa"/>
          </w:tcPr>
          <w:p w14:paraId="3015965B" w14:textId="77777777" w:rsidR="00940027" w:rsidRDefault="00940027">
            <w:pPr>
              <w:pStyle w:val="OtherTableBody"/>
            </w:pPr>
            <w:r>
              <w:t>Final status; Can only be changed with a corrected status</w:t>
            </w:r>
          </w:p>
        </w:tc>
      </w:tr>
      <w:tr w:rsidR="00940027" w14:paraId="657FB2B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C74206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E0BCDD6" w14:textId="77777777" w:rsidR="00940027" w:rsidRDefault="00940027">
            <w:pPr>
              <w:pStyle w:val="OtherTableBody"/>
            </w:pPr>
            <w:r>
              <w:t>0511</w:t>
            </w:r>
          </w:p>
        </w:tc>
        <w:tc>
          <w:tcPr>
            <w:tcW w:w="2693" w:type="dxa"/>
          </w:tcPr>
          <w:p w14:paraId="75E44A0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1F9E795" w14:textId="77777777" w:rsidR="00940027" w:rsidRDefault="00940027">
            <w:pPr>
              <w:pStyle w:val="OtherTableBody"/>
            </w:pPr>
            <w:r>
              <w:t>O</w:t>
            </w:r>
          </w:p>
        </w:tc>
        <w:tc>
          <w:tcPr>
            <w:tcW w:w="3544" w:type="dxa"/>
          </w:tcPr>
          <w:p w14:paraId="7B361990" w14:textId="77777777" w:rsidR="00940027" w:rsidRDefault="00940027">
            <w:pPr>
              <w:pStyle w:val="OtherTableBody"/>
            </w:pPr>
            <w:r>
              <w:t>Order detail description only (no status)</w:t>
            </w:r>
          </w:p>
        </w:tc>
      </w:tr>
      <w:tr w:rsidR="00940027" w14:paraId="4AF74F5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EF88ED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08DB9CF" w14:textId="77777777" w:rsidR="00940027" w:rsidRDefault="00940027">
            <w:pPr>
              <w:pStyle w:val="OtherTableBody"/>
            </w:pPr>
            <w:r>
              <w:t>0511</w:t>
            </w:r>
          </w:p>
        </w:tc>
        <w:tc>
          <w:tcPr>
            <w:tcW w:w="2693" w:type="dxa"/>
          </w:tcPr>
          <w:p w14:paraId="681E080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327A9FF" w14:textId="77777777" w:rsidR="00940027" w:rsidRDefault="00940027">
            <w:pPr>
              <w:pStyle w:val="OtherTableBody"/>
            </w:pPr>
            <w:r>
              <w:t>P</w:t>
            </w:r>
          </w:p>
        </w:tc>
        <w:tc>
          <w:tcPr>
            <w:tcW w:w="3544" w:type="dxa"/>
          </w:tcPr>
          <w:p w14:paraId="03B17C39" w14:textId="77777777" w:rsidR="00940027" w:rsidRDefault="00940027">
            <w:pPr>
              <w:pStyle w:val="OtherTableBody"/>
            </w:pPr>
            <w:r>
              <w:t>Preliminary status</w:t>
            </w:r>
          </w:p>
        </w:tc>
      </w:tr>
      <w:tr w:rsidR="00940027" w14:paraId="1542417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CAC15D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0CE093B" w14:textId="77777777" w:rsidR="00940027" w:rsidRDefault="00940027">
            <w:pPr>
              <w:pStyle w:val="OtherTableBody"/>
            </w:pPr>
            <w:r>
              <w:t>0511</w:t>
            </w:r>
          </w:p>
        </w:tc>
        <w:tc>
          <w:tcPr>
            <w:tcW w:w="2693" w:type="dxa"/>
          </w:tcPr>
          <w:p w14:paraId="3B45048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1CAD487" w14:textId="77777777" w:rsidR="00940027" w:rsidRDefault="00940027">
            <w:pPr>
              <w:pStyle w:val="OtherTableBody"/>
            </w:pPr>
            <w:r>
              <w:t>W</w:t>
            </w:r>
          </w:p>
        </w:tc>
        <w:tc>
          <w:tcPr>
            <w:tcW w:w="3544" w:type="dxa"/>
          </w:tcPr>
          <w:p w14:paraId="3D482F10" w14:textId="77777777" w:rsidR="00940027" w:rsidRDefault="00940027">
            <w:pPr>
              <w:pStyle w:val="OtherTableBody"/>
            </w:pPr>
            <w:r>
              <w:t>Post original as wrong, e.g., transmitted for wrong patient</w:t>
            </w:r>
          </w:p>
        </w:tc>
      </w:tr>
      <w:tr w:rsidR="00940027" w14:paraId="0DA7E73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9D75FF5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46890408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116C926E" w14:textId="77777777" w:rsidR="00940027" w:rsidRDefault="00940027">
            <w:pPr>
              <w:pStyle w:val="OtherTableBody"/>
            </w:pPr>
            <w:r>
              <w:t>Blood Product Transfusion/Disposition Status</w:t>
            </w:r>
          </w:p>
        </w:tc>
        <w:tc>
          <w:tcPr>
            <w:tcW w:w="1701" w:type="dxa"/>
          </w:tcPr>
          <w:p w14:paraId="0D3A528B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117D440A" w14:textId="77777777" w:rsidR="00940027" w:rsidRDefault="00940027">
            <w:pPr>
              <w:pStyle w:val="OtherTableBody"/>
            </w:pPr>
          </w:p>
        </w:tc>
      </w:tr>
      <w:tr w:rsidR="00940027" w14:paraId="3E7F249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D5CCEB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C7317BF" w14:textId="77777777" w:rsidR="00940027" w:rsidRDefault="00940027">
            <w:pPr>
              <w:pStyle w:val="OtherTableBody"/>
            </w:pPr>
            <w:r>
              <w:t>0513</w:t>
            </w:r>
          </w:p>
        </w:tc>
        <w:tc>
          <w:tcPr>
            <w:tcW w:w="2693" w:type="dxa"/>
          </w:tcPr>
          <w:p w14:paraId="1662EF8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C8AD7BD" w14:textId="77777777" w:rsidR="00940027" w:rsidRDefault="00940027">
            <w:pPr>
              <w:pStyle w:val="OtherTableBody"/>
            </w:pPr>
            <w:r>
              <w:t>RA</w:t>
            </w:r>
          </w:p>
        </w:tc>
        <w:tc>
          <w:tcPr>
            <w:tcW w:w="3544" w:type="dxa"/>
          </w:tcPr>
          <w:p w14:paraId="2583707D" w14:textId="77777777" w:rsidR="00940027" w:rsidRDefault="00940027">
            <w:pPr>
              <w:pStyle w:val="OtherTableBody"/>
            </w:pPr>
            <w:r>
              <w:t>Returned unused/no longer needed</w:t>
            </w:r>
          </w:p>
        </w:tc>
      </w:tr>
      <w:tr w:rsidR="00940027" w14:paraId="0970680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EAB324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8B5D3CB" w14:textId="77777777" w:rsidR="00940027" w:rsidRDefault="00940027">
            <w:pPr>
              <w:pStyle w:val="OtherTableBody"/>
            </w:pPr>
            <w:r>
              <w:t>0513</w:t>
            </w:r>
          </w:p>
        </w:tc>
        <w:tc>
          <w:tcPr>
            <w:tcW w:w="2693" w:type="dxa"/>
          </w:tcPr>
          <w:p w14:paraId="728AFD7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929CB11" w14:textId="77777777" w:rsidR="00940027" w:rsidRDefault="00940027">
            <w:pPr>
              <w:pStyle w:val="OtherTableBody"/>
            </w:pPr>
            <w:r>
              <w:t>RL</w:t>
            </w:r>
          </w:p>
        </w:tc>
        <w:tc>
          <w:tcPr>
            <w:tcW w:w="3544" w:type="dxa"/>
          </w:tcPr>
          <w:p w14:paraId="33601E1F" w14:textId="77777777" w:rsidR="00940027" w:rsidRDefault="00940027">
            <w:pPr>
              <w:pStyle w:val="OtherTableBody"/>
            </w:pPr>
            <w:r>
              <w:t>Returned unused/keep linked to patient for possible use later</w:t>
            </w:r>
          </w:p>
        </w:tc>
      </w:tr>
      <w:tr w:rsidR="00940027" w14:paraId="56E3B7B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853831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6D84205" w14:textId="77777777" w:rsidR="00940027" w:rsidRDefault="00940027">
            <w:pPr>
              <w:pStyle w:val="OtherTableBody"/>
            </w:pPr>
            <w:r>
              <w:t>0513</w:t>
            </w:r>
          </w:p>
        </w:tc>
        <w:tc>
          <w:tcPr>
            <w:tcW w:w="2693" w:type="dxa"/>
          </w:tcPr>
          <w:p w14:paraId="6169BD0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0851E64" w14:textId="77777777" w:rsidR="00940027" w:rsidRDefault="00940027">
            <w:pPr>
              <w:pStyle w:val="OtherTableBody"/>
            </w:pPr>
            <w:r>
              <w:t>TR</w:t>
            </w:r>
          </w:p>
        </w:tc>
        <w:tc>
          <w:tcPr>
            <w:tcW w:w="3544" w:type="dxa"/>
          </w:tcPr>
          <w:p w14:paraId="7DEBB74B" w14:textId="77777777" w:rsidR="00940027" w:rsidRDefault="00940027">
            <w:pPr>
              <w:pStyle w:val="OtherTableBody"/>
            </w:pPr>
            <w:r>
              <w:t>Transfused with adverse reaction</w:t>
            </w:r>
          </w:p>
        </w:tc>
      </w:tr>
      <w:tr w:rsidR="00940027" w14:paraId="1F433CD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90B26D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BDD0322" w14:textId="77777777" w:rsidR="00940027" w:rsidRDefault="00940027">
            <w:pPr>
              <w:pStyle w:val="OtherTableBody"/>
            </w:pPr>
            <w:r>
              <w:t>0513</w:t>
            </w:r>
          </w:p>
        </w:tc>
        <w:tc>
          <w:tcPr>
            <w:tcW w:w="2693" w:type="dxa"/>
          </w:tcPr>
          <w:p w14:paraId="28CDF5B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058101A" w14:textId="77777777" w:rsidR="00940027" w:rsidRDefault="00940027">
            <w:pPr>
              <w:pStyle w:val="OtherTableBody"/>
            </w:pPr>
            <w:r>
              <w:t>TX</w:t>
            </w:r>
          </w:p>
        </w:tc>
        <w:tc>
          <w:tcPr>
            <w:tcW w:w="3544" w:type="dxa"/>
          </w:tcPr>
          <w:p w14:paraId="4D6E65C6" w14:textId="77777777" w:rsidR="00940027" w:rsidRDefault="00940027">
            <w:pPr>
              <w:pStyle w:val="OtherTableBody"/>
            </w:pPr>
            <w:r>
              <w:t>Transfused</w:t>
            </w:r>
          </w:p>
        </w:tc>
      </w:tr>
      <w:tr w:rsidR="00940027" w14:paraId="0B180C8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181D92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D7466DD" w14:textId="77777777" w:rsidR="00940027" w:rsidRDefault="00940027">
            <w:pPr>
              <w:pStyle w:val="OtherTableBody"/>
            </w:pPr>
            <w:r>
              <w:t>0513</w:t>
            </w:r>
          </w:p>
        </w:tc>
        <w:tc>
          <w:tcPr>
            <w:tcW w:w="2693" w:type="dxa"/>
          </w:tcPr>
          <w:p w14:paraId="159B010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6835417" w14:textId="77777777" w:rsidR="00940027" w:rsidRDefault="00940027">
            <w:pPr>
              <w:pStyle w:val="OtherTableBody"/>
            </w:pPr>
            <w:r>
              <w:t>WA</w:t>
            </w:r>
          </w:p>
        </w:tc>
        <w:tc>
          <w:tcPr>
            <w:tcW w:w="3544" w:type="dxa"/>
          </w:tcPr>
          <w:p w14:paraId="273DDB70" w14:textId="77777777" w:rsidR="00940027" w:rsidRDefault="00940027">
            <w:pPr>
              <w:pStyle w:val="OtherTableBody"/>
            </w:pPr>
            <w:r>
              <w:t>Wasted (product no longer viable)</w:t>
            </w:r>
          </w:p>
        </w:tc>
      </w:tr>
      <w:tr w:rsidR="00940027" w14:paraId="3685C22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4A4D99A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333CC4E2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3D59E712" w14:textId="77777777" w:rsidR="00940027" w:rsidRDefault="00940027">
            <w:pPr>
              <w:pStyle w:val="OtherTableBody"/>
            </w:pPr>
            <w:r>
              <w:t>Transfusion Adverse Reaction</w:t>
            </w:r>
          </w:p>
        </w:tc>
        <w:tc>
          <w:tcPr>
            <w:tcW w:w="1701" w:type="dxa"/>
          </w:tcPr>
          <w:p w14:paraId="3D0276A1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228DD735" w14:textId="77777777" w:rsidR="00940027" w:rsidRDefault="00940027">
            <w:pPr>
              <w:pStyle w:val="OtherTableBody"/>
            </w:pPr>
          </w:p>
        </w:tc>
      </w:tr>
      <w:tr w:rsidR="00940027" w14:paraId="2D69B67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475367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FB76233" w14:textId="77777777" w:rsidR="00940027" w:rsidRDefault="00940027">
            <w:pPr>
              <w:pStyle w:val="OtherTableBody"/>
            </w:pPr>
            <w:r>
              <w:t>0514</w:t>
            </w:r>
          </w:p>
        </w:tc>
        <w:tc>
          <w:tcPr>
            <w:tcW w:w="2693" w:type="dxa"/>
          </w:tcPr>
          <w:p w14:paraId="193F18B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4A4FF2D" w14:textId="77777777" w:rsidR="00940027" w:rsidRDefault="00940027">
            <w:pPr>
              <w:pStyle w:val="OtherTableBody"/>
            </w:pPr>
            <w:r>
              <w:t>ABOINC</w:t>
            </w:r>
          </w:p>
        </w:tc>
        <w:tc>
          <w:tcPr>
            <w:tcW w:w="3544" w:type="dxa"/>
          </w:tcPr>
          <w:p w14:paraId="68DE2621" w14:textId="77777777" w:rsidR="00940027" w:rsidRDefault="00940027">
            <w:pPr>
              <w:pStyle w:val="OtherTableBody"/>
            </w:pPr>
            <w:r>
              <w:t>ABO Incompatible Transfusion Reaction</w:t>
            </w:r>
          </w:p>
        </w:tc>
      </w:tr>
      <w:tr w:rsidR="00940027" w14:paraId="6C3A08F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B893A4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A8DDA8F" w14:textId="77777777" w:rsidR="00940027" w:rsidRDefault="00940027">
            <w:pPr>
              <w:pStyle w:val="OtherTableBody"/>
            </w:pPr>
            <w:r>
              <w:t>0514</w:t>
            </w:r>
          </w:p>
        </w:tc>
        <w:tc>
          <w:tcPr>
            <w:tcW w:w="2693" w:type="dxa"/>
          </w:tcPr>
          <w:p w14:paraId="5F068A3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8F08FBC" w14:textId="77777777" w:rsidR="00940027" w:rsidRDefault="00940027">
            <w:pPr>
              <w:pStyle w:val="OtherTableBody"/>
            </w:pPr>
            <w:r>
              <w:t>ACUTHEHTR</w:t>
            </w:r>
          </w:p>
        </w:tc>
        <w:tc>
          <w:tcPr>
            <w:tcW w:w="3544" w:type="dxa"/>
          </w:tcPr>
          <w:p w14:paraId="5FC6E487" w14:textId="77777777" w:rsidR="00940027" w:rsidRDefault="00940027">
            <w:pPr>
              <w:pStyle w:val="OtherTableBody"/>
            </w:pPr>
            <w:r>
              <w:t>Acute Hemolytic Transfusion Reaction</w:t>
            </w:r>
          </w:p>
        </w:tc>
      </w:tr>
      <w:tr w:rsidR="00940027" w14:paraId="340F572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976406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89249AD" w14:textId="77777777" w:rsidR="00940027" w:rsidRDefault="00940027">
            <w:pPr>
              <w:pStyle w:val="OtherTableBody"/>
            </w:pPr>
            <w:r>
              <w:t>0514</w:t>
            </w:r>
          </w:p>
        </w:tc>
        <w:tc>
          <w:tcPr>
            <w:tcW w:w="2693" w:type="dxa"/>
          </w:tcPr>
          <w:p w14:paraId="3F212E8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70342EA" w14:textId="77777777" w:rsidR="00940027" w:rsidRDefault="00940027">
            <w:pPr>
              <w:pStyle w:val="OtherTableBody"/>
            </w:pPr>
            <w:r>
              <w:t>ALLERGIC1</w:t>
            </w:r>
          </w:p>
        </w:tc>
        <w:tc>
          <w:tcPr>
            <w:tcW w:w="3544" w:type="dxa"/>
          </w:tcPr>
          <w:p w14:paraId="532B0298" w14:textId="77777777" w:rsidR="00940027" w:rsidRDefault="00940027">
            <w:pPr>
              <w:pStyle w:val="OtherTableBody"/>
            </w:pPr>
            <w:r>
              <w:t>Allergic Reaction _ First</w:t>
            </w:r>
          </w:p>
        </w:tc>
      </w:tr>
      <w:tr w:rsidR="00940027" w14:paraId="7DE5F48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B8FA6D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1009C56" w14:textId="77777777" w:rsidR="00940027" w:rsidRDefault="00940027">
            <w:pPr>
              <w:pStyle w:val="OtherTableBody"/>
            </w:pPr>
            <w:r>
              <w:t>0514</w:t>
            </w:r>
          </w:p>
        </w:tc>
        <w:tc>
          <w:tcPr>
            <w:tcW w:w="2693" w:type="dxa"/>
          </w:tcPr>
          <w:p w14:paraId="6F7A705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734EFC2" w14:textId="77777777" w:rsidR="00940027" w:rsidRDefault="00940027">
            <w:pPr>
              <w:pStyle w:val="OtherTableBody"/>
            </w:pPr>
            <w:r>
              <w:t>ALLERGIC2</w:t>
            </w:r>
          </w:p>
        </w:tc>
        <w:tc>
          <w:tcPr>
            <w:tcW w:w="3544" w:type="dxa"/>
          </w:tcPr>
          <w:p w14:paraId="54DEAED5" w14:textId="77777777" w:rsidR="00940027" w:rsidRDefault="00940027">
            <w:pPr>
              <w:pStyle w:val="OtherTableBody"/>
            </w:pPr>
            <w:r>
              <w:t>Allergic Reaction _ Recurrent</w:t>
            </w:r>
          </w:p>
        </w:tc>
      </w:tr>
      <w:tr w:rsidR="00940027" w14:paraId="3734760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9E3908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A2C53A6" w14:textId="77777777" w:rsidR="00940027" w:rsidRDefault="00940027">
            <w:pPr>
              <w:pStyle w:val="OtherTableBody"/>
            </w:pPr>
            <w:r>
              <w:t>0514</w:t>
            </w:r>
          </w:p>
        </w:tc>
        <w:tc>
          <w:tcPr>
            <w:tcW w:w="2693" w:type="dxa"/>
          </w:tcPr>
          <w:p w14:paraId="0191E19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4885956" w14:textId="77777777" w:rsidR="00940027" w:rsidRDefault="00940027">
            <w:pPr>
              <w:pStyle w:val="OtherTableBody"/>
            </w:pPr>
            <w:r>
              <w:t>ALLERGICR</w:t>
            </w:r>
          </w:p>
        </w:tc>
        <w:tc>
          <w:tcPr>
            <w:tcW w:w="3544" w:type="dxa"/>
          </w:tcPr>
          <w:p w14:paraId="0DD81F46" w14:textId="77777777" w:rsidR="00940027" w:rsidRDefault="00940027">
            <w:pPr>
              <w:pStyle w:val="OtherTableBody"/>
            </w:pPr>
            <w:r>
              <w:t>Allergic Reaction _ Repeating</w:t>
            </w:r>
          </w:p>
        </w:tc>
      </w:tr>
      <w:tr w:rsidR="00940027" w14:paraId="2D7E985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29FD95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9616AF7" w14:textId="77777777" w:rsidR="00940027" w:rsidRDefault="00940027">
            <w:pPr>
              <w:pStyle w:val="OtherTableBody"/>
            </w:pPr>
            <w:r>
              <w:t>0514</w:t>
            </w:r>
          </w:p>
        </w:tc>
        <w:tc>
          <w:tcPr>
            <w:tcW w:w="2693" w:type="dxa"/>
          </w:tcPr>
          <w:p w14:paraId="295184E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763B562" w14:textId="77777777" w:rsidR="00940027" w:rsidRDefault="00940027">
            <w:pPr>
              <w:pStyle w:val="OtherTableBody"/>
            </w:pPr>
            <w:r>
              <w:t>ANAPHYLAC</w:t>
            </w:r>
          </w:p>
        </w:tc>
        <w:tc>
          <w:tcPr>
            <w:tcW w:w="3544" w:type="dxa"/>
          </w:tcPr>
          <w:p w14:paraId="07323DEE" w14:textId="77777777" w:rsidR="00940027" w:rsidRDefault="00940027">
            <w:pPr>
              <w:pStyle w:val="OtherTableBody"/>
            </w:pPr>
            <w:r>
              <w:t>Anaphylactic Reaction</w:t>
            </w:r>
          </w:p>
        </w:tc>
      </w:tr>
      <w:tr w:rsidR="00940027" w14:paraId="539BA9B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CA658D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4ABA5F2" w14:textId="77777777" w:rsidR="00940027" w:rsidRDefault="00940027">
            <w:pPr>
              <w:pStyle w:val="OtherTableBody"/>
            </w:pPr>
            <w:r>
              <w:t>0514</w:t>
            </w:r>
          </w:p>
        </w:tc>
        <w:tc>
          <w:tcPr>
            <w:tcW w:w="2693" w:type="dxa"/>
          </w:tcPr>
          <w:p w14:paraId="080A0D6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4B1161E" w14:textId="77777777" w:rsidR="00940027" w:rsidRDefault="00940027">
            <w:pPr>
              <w:pStyle w:val="OtherTableBody"/>
            </w:pPr>
            <w:r>
              <w:t>BACTCONTAM</w:t>
            </w:r>
          </w:p>
        </w:tc>
        <w:tc>
          <w:tcPr>
            <w:tcW w:w="3544" w:type="dxa"/>
          </w:tcPr>
          <w:p w14:paraId="18AA2D61" w14:textId="77777777" w:rsidR="00940027" w:rsidRDefault="00940027">
            <w:pPr>
              <w:pStyle w:val="OtherTableBody"/>
            </w:pPr>
            <w:r>
              <w:t>Reaction to Bacterial Contamination</w:t>
            </w:r>
          </w:p>
        </w:tc>
      </w:tr>
      <w:tr w:rsidR="00940027" w14:paraId="3A66801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5CADCA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27EA55E" w14:textId="77777777" w:rsidR="00940027" w:rsidRDefault="00940027">
            <w:pPr>
              <w:pStyle w:val="OtherTableBody"/>
            </w:pPr>
            <w:r>
              <w:t>0514</w:t>
            </w:r>
          </w:p>
        </w:tc>
        <w:tc>
          <w:tcPr>
            <w:tcW w:w="2693" w:type="dxa"/>
          </w:tcPr>
          <w:p w14:paraId="6F9AC64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FB6C9A0" w14:textId="77777777" w:rsidR="00940027" w:rsidRDefault="00940027">
            <w:pPr>
              <w:pStyle w:val="OtherTableBody"/>
            </w:pPr>
            <w:r>
              <w:t>DELAYEDHTR</w:t>
            </w:r>
          </w:p>
        </w:tc>
        <w:tc>
          <w:tcPr>
            <w:tcW w:w="3544" w:type="dxa"/>
          </w:tcPr>
          <w:p w14:paraId="4261BB98" w14:textId="77777777" w:rsidR="00940027" w:rsidRDefault="00940027">
            <w:pPr>
              <w:pStyle w:val="OtherTableBody"/>
            </w:pPr>
            <w:r>
              <w:t>Delayed Hemolytic Transfusion Reaction</w:t>
            </w:r>
          </w:p>
        </w:tc>
      </w:tr>
      <w:tr w:rsidR="00940027" w14:paraId="06B0D2D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94D1CA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E51A0F0" w14:textId="77777777" w:rsidR="00940027" w:rsidRDefault="00940027">
            <w:pPr>
              <w:pStyle w:val="OtherTableBody"/>
            </w:pPr>
            <w:r>
              <w:t>0514</w:t>
            </w:r>
          </w:p>
        </w:tc>
        <w:tc>
          <w:tcPr>
            <w:tcW w:w="2693" w:type="dxa"/>
          </w:tcPr>
          <w:p w14:paraId="4C9808B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F92C26B" w14:textId="77777777" w:rsidR="00940027" w:rsidRDefault="00940027">
            <w:pPr>
              <w:pStyle w:val="OtherTableBody"/>
            </w:pPr>
            <w:r>
              <w:t>DELAYEDSTR</w:t>
            </w:r>
          </w:p>
        </w:tc>
        <w:tc>
          <w:tcPr>
            <w:tcW w:w="3544" w:type="dxa"/>
          </w:tcPr>
          <w:p w14:paraId="3C398BB1" w14:textId="77777777" w:rsidR="00940027" w:rsidRDefault="00940027">
            <w:pPr>
              <w:pStyle w:val="OtherTableBody"/>
            </w:pPr>
            <w:r>
              <w:t>Delayed Serological Transfusion Reaction</w:t>
            </w:r>
          </w:p>
        </w:tc>
      </w:tr>
      <w:tr w:rsidR="00940027" w14:paraId="4CCEF96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895CEF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6317E12" w14:textId="77777777" w:rsidR="00940027" w:rsidRDefault="00940027">
            <w:pPr>
              <w:pStyle w:val="OtherTableBody"/>
            </w:pPr>
            <w:r>
              <w:t>0514</w:t>
            </w:r>
          </w:p>
        </w:tc>
        <w:tc>
          <w:tcPr>
            <w:tcW w:w="2693" w:type="dxa"/>
          </w:tcPr>
          <w:p w14:paraId="23BE560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7F7FE92" w14:textId="77777777" w:rsidR="00940027" w:rsidRDefault="00940027">
            <w:pPr>
              <w:pStyle w:val="OtherTableBody"/>
            </w:pPr>
            <w:r>
              <w:t>GVHD</w:t>
            </w:r>
          </w:p>
        </w:tc>
        <w:tc>
          <w:tcPr>
            <w:tcW w:w="3544" w:type="dxa"/>
          </w:tcPr>
          <w:p w14:paraId="5FEE1CAD" w14:textId="77777777" w:rsidR="00940027" w:rsidRDefault="00940027">
            <w:pPr>
              <w:pStyle w:val="OtherTableBody"/>
            </w:pPr>
            <w:r>
              <w:t>Graft vs Host Disease _ Transfusion _ Associated</w:t>
            </w:r>
          </w:p>
        </w:tc>
      </w:tr>
      <w:tr w:rsidR="00940027" w14:paraId="6BF6293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B43CFF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38E4339" w14:textId="77777777" w:rsidR="00940027" w:rsidRDefault="00940027">
            <w:pPr>
              <w:pStyle w:val="OtherTableBody"/>
            </w:pPr>
            <w:r>
              <w:t>0514</w:t>
            </w:r>
          </w:p>
        </w:tc>
        <w:tc>
          <w:tcPr>
            <w:tcW w:w="2693" w:type="dxa"/>
          </w:tcPr>
          <w:p w14:paraId="73B5AB4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B78F799" w14:textId="77777777" w:rsidR="00940027" w:rsidRDefault="00940027">
            <w:pPr>
              <w:pStyle w:val="OtherTableBody"/>
            </w:pPr>
            <w:r>
              <w:t>HYPOTENS</w:t>
            </w:r>
          </w:p>
        </w:tc>
        <w:tc>
          <w:tcPr>
            <w:tcW w:w="3544" w:type="dxa"/>
          </w:tcPr>
          <w:p w14:paraId="0ABF679A" w14:textId="77777777" w:rsidR="00940027" w:rsidRDefault="00940027">
            <w:pPr>
              <w:pStyle w:val="OtherTableBody"/>
            </w:pPr>
            <w:r>
              <w:t>Non-hemolytic Hypotensive Reaction</w:t>
            </w:r>
          </w:p>
        </w:tc>
      </w:tr>
      <w:tr w:rsidR="00940027" w14:paraId="659A392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D979AD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C1AFF32" w14:textId="77777777" w:rsidR="00940027" w:rsidRDefault="00940027">
            <w:pPr>
              <w:pStyle w:val="OtherTableBody"/>
            </w:pPr>
            <w:r>
              <w:t>0514</w:t>
            </w:r>
          </w:p>
        </w:tc>
        <w:tc>
          <w:tcPr>
            <w:tcW w:w="2693" w:type="dxa"/>
          </w:tcPr>
          <w:p w14:paraId="52BCEEA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51BDC60" w14:textId="77777777" w:rsidR="00940027" w:rsidRDefault="00940027">
            <w:pPr>
              <w:pStyle w:val="OtherTableBody"/>
            </w:pPr>
            <w:r>
              <w:t>NONHTR1</w:t>
            </w:r>
          </w:p>
        </w:tc>
        <w:tc>
          <w:tcPr>
            <w:tcW w:w="3544" w:type="dxa"/>
          </w:tcPr>
          <w:p w14:paraId="08E21DB4" w14:textId="77777777" w:rsidR="00940027" w:rsidRDefault="00940027">
            <w:pPr>
              <w:pStyle w:val="OtherTableBody"/>
            </w:pPr>
            <w:r>
              <w:t>Non-Hemolytic Fever Chill Transfusion Reaction _ First</w:t>
            </w:r>
          </w:p>
        </w:tc>
      </w:tr>
      <w:tr w:rsidR="00940027" w14:paraId="6F8DB1B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88FD1A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069F15D" w14:textId="77777777" w:rsidR="00940027" w:rsidRDefault="00940027">
            <w:pPr>
              <w:pStyle w:val="OtherTableBody"/>
            </w:pPr>
            <w:r>
              <w:t>0514</w:t>
            </w:r>
          </w:p>
        </w:tc>
        <w:tc>
          <w:tcPr>
            <w:tcW w:w="2693" w:type="dxa"/>
          </w:tcPr>
          <w:p w14:paraId="2B5D81D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D4B9F2D" w14:textId="77777777" w:rsidR="00940027" w:rsidRDefault="00940027">
            <w:pPr>
              <w:pStyle w:val="OtherTableBody"/>
            </w:pPr>
            <w:r>
              <w:t>NONHTR2</w:t>
            </w:r>
          </w:p>
        </w:tc>
        <w:tc>
          <w:tcPr>
            <w:tcW w:w="3544" w:type="dxa"/>
          </w:tcPr>
          <w:p w14:paraId="19265B6A" w14:textId="77777777" w:rsidR="00940027" w:rsidRDefault="00940027">
            <w:pPr>
              <w:pStyle w:val="OtherTableBody"/>
            </w:pPr>
            <w:r>
              <w:t>Non-Hemolytic Fever Chill Transfusion Reaction _ Recurrent</w:t>
            </w:r>
          </w:p>
        </w:tc>
      </w:tr>
      <w:tr w:rsidR="00940027" w14:paraId="69687F1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9E7D33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D9F7425" w14:textId="77777777" w:rsidR="00940027" w:rsidRDefault="00940027">
            <w:pPr>
              <w:pStyle w:val="OtherTableBody"/>
            </w:pPr>
            <w:r>
              <w:t>0514</w:t>
            </w:r>
          </w:p>
        </w:tc>
        <w:tc>
          <w:tcPr>
            <w:tcW w:w="2693" w:type="dxa"/>
          </w:tcPr>
          <w:p w14:paraId="293796F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4A86929" w14:textId="77777777" w:rsidR="00940027" w:rsidRDefault="00940027">
            <w:pPr>
              <w:pStyle w:val="OtherTableBody"/>
            </w:pPr>
            <w:r>
              <w:t>NONHTRREC</w:t>
            </w:r>
          </w:p>
        </w:tc>
        <w:tc>
          <w:tcPr>
            <w:tcW w:w="3544" w:type="dxa"/>
          </w:tcPr>
          <w:p w14:paraId="5BD73065" w14:textId="77777777" w:rsidR="00940027" w:rsidRDefault="00940027">
            <w:pPr>
              <w:pStyle w:val="OtherTableBody"/>
            </w:pPr>
            <w:r>
              <w:t>Non-Hemolytic Fever Chill Transfusion Reaction _ Repeating</w:t>
            </w:r>
          </w:p>
        </w:tc>
      </w:tr>
      <w:tr w:rsidR="00940027" w14:paraId="4DF6557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8E14F0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6A0C08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0514</w:t>
            </w:r>
          </w:p>
        </w:tc>
        <w:tc>
          <w:tcPr>
            <w:tcW w:w="2693" w:type="dxa"/>
          </w:tcPr>
          <w:p w14:paraId="00074C8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3310453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NONIMMUNE</w:t>
            </w:r>
          </w:p>
        </w:tc>
        <w:tc>
          <w:tcPr>
            <w:tcW w:w="3544" w:type="dxa"/>
          </w:tcPr>
          <w:p w14:paraId="123D1FB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Non-Immune Hemolysis</w:t>
            </w:r>
          </w:p>
        </w:tc>
      </w:tr>
      <w:tr w:rsidR="00940027" w14:paraId="1747F69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E39B9F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079FABE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0514</w:t>
            </w:r>
          </w:p>
        </w:tc>
        <w:tc>
          <w:tcPr>
            <w:tcW w:w="2693" w:type="dxa"/>
          </w:tcPr>
          <w:p w14:paraId="13932DF7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10571D2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NONSPEC</w:t>
            </w:r>
          </w:p>
        </w:tc>
        <w:tc>
          <w:tcPr>
            <w:tcW w:w="3544" w:type="dxa"/>
          </w:tcPr>
          <w:p w14:paraId="7906DC8D" w14:textId="77777777" w:rsidR="00940027" w:rsidRDefault="00940027">
            <w:pPr>
              <w:pStyle w:val="OtherTableBody"/>
            </w:pPr>
            <w:r>
              <w:t>Non-Specific, Non-Hemolytic Transfusion Reaction</w:t>
            </w:r>
          </w:p>
        </w:tc>
      </w:tr>
      <w:tr w:rsidR="00940027" w14:paraId="3F797E9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ECB27D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2C5278C" w14:textId="77777777" w:rsidR="00940027" w:rsidRDefault="00940027">
            <w:pPr>
              <w:pStyle w:val="OtherTableBody"/>
            </w:pPr>
            <w:r>
              <w:t>0514</w:t>
            </w:r>
          </w:p>
        </w:tc>
        <w:tc>
          <w:tcPr>
            <w:tcW w:w="2693" w:type="dxa"/>
          </w:tcPr>
          <w:p w14:paraId="308AECA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CA6288C" w14:textId="77777777" w:rsidR="00940027" w:rsidRDefault="00940027">
            <w:pPr>
              <w:pStyle w:val="OtherTableBody"/>
            </w:pPr>
            <w:r>
              <w:t>NORXN</w:t>
            </w:r>
          </w:p>
        </w:tc>
        <w:tc>
          <w:tcPr>
            <w:tcW w:w="3544" w:type="dxa"/>
          </w:tcPr>
          <w:p w14:paraId="6D6E6730" w14:textId="77777777" w:rsidR="00940027" w:rsidRDefault="00940027">
            <w:pPr>
              <w:pStyle w:val="OtherTableBody"/>
            </w:pPr>
            <w:r>
              <w:t>No Evidence of Transfusion Reaction</w:t>
            </w:r>
          </w:p>
        </w:tc>
      </w:tr>
      <w:tr w:rsidR="00940027" w14:paraId="04781C2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2FA654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B0B7F3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0514</w:t>
            </w:r>
          </w:p>
        </w:tc>
        <w:tc>
          <w:tcPr>
            <w:tcW w:w="2693" w:type="dxa"/>
          </w:tcPr>
          <w:p w14:paraId="131C9D47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BCA720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PTP</w:t>
            </w:r>
          </w:p>
        </w:tc>
        <w:tc>
          <w:tcPr>
            <w:tcW w:w="3544" w:type="dxa"/>
          </w:tcPr>
          <w:p w14:paraId="30854A1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Posttransfusion Purpura</w:t>
            </w:r>
          </w:p>
        </w:tc>
      </w:tr>
      <w:tr w:rsidR="00940027" w14:paraId="3A8945F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EDC450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3500C7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0514</w:t>
            </w:r>
          </w:p>
        </w:tc>
        <w:tc>
          <w:tcPr>
            <w:tcW w:w="2693" w:type="dxa"/>
          </w:tcPr>
          <w:p w14:paraId="20FBB1B6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2DD639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VOLOVER</w:t>
            </w:r>
          </w:p>
        </w:tc>
        <w:tc>
          <w:tcPr>
            <w:tcW w:w="3544" w:type="dxa"/>
          </w:tcPr>
          <w:p w14:paraId="324274D8" w14:textId="77777777" w:rsidR="00940027" w:rsidRDefault="00940027">
            <w:pPr>
              <w:pStyle w:val="OtherTableBody"/>
            </w:pPr>
            <w:r>
              <w:t>Symptoms most likely due to volume overload</w:t>
            </w:r>
          </w:p>
        </w:tc>
      </w:tr>
      <w:tr w:rsidR="00940027" w14:paraId="21208DE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F4E7AE9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40CE167C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3D4164B8" w14:textId="77777777" w:rsidR="00940027" w:rsidRDefault="00940027">
            <w:pPr>
              <w:pStyle w:val="OtherTableBody"/>
            </w:pPr>
            <w:r>
              <w:t>Error severity</w:t>
            </w:r>
          </w:p>
        </w:tc>
        <w:tc>
          <w:tcPr>
            <w:tcW w:w="1701" w:type="dxa"/>
          </w:tcPr>
          <w:p w14:paraId="10C1C03D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73F88C05" w14:textId="77777777" w:rsidR="00940027" w:rsidRDefault="00940027">
            <w:pPr>
              <w:pStyle w:val="OtherTableBody"/>
            </w:pPr>
          </w:p>
        </w:tc>
      </w:tr>
      <w:tr w:rsidR="00940027" w14:paraId="4B67850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8F1D5E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0A6DA3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0516</w:t>
            </w:r>
          </w:p>
        </w:tc>
        <w:tc>
          <w:tcPr>
            <w:tcW w:w="2693" w:type="dxa"/>
          </w:tcPr>
          <w:p w14:paraId="4C0EB39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B0D986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E</w:t>
            </w:r>
          </w:p>
        </w:tc>
        <w:tc>
          <w:tcPr>
            <w:tcW w:w="3544" w:type="dxa"/>
          </w:tcPr>
          <w:p w14:paraId="039D7A3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Error</w:t>
            </w:r>
          </w:p>
        </w:tc>
      </w:tr>
      <w:tr w:rsidR="00940027" w14:paraId="6F4D459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D68061C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7ABF377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0516</w:t>
            </w:r>
          </w:p>
        </w:tc>
        <w:tc>
          <w:tcPr>
            <w:tcW w:w="2693" w:type="dxa"/>
          </w:tcPr>
          <w:p w14:paraId="14BF9B2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15B03FF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</w:t>
            </w:r>
          </w:p>
        </w:tc>
        <w:tc>
          <w:tcPr>
            <w:tcW w:w="3544" w:type="dxa"/>
          </w:tcPr>
          <w:p w14:paraId="25920EC4" w14:textId="77777777" w:rsidR="00940027" w:rsidRDefault="00940027">
            <w:pPr>
              <w:pStyle w:val="OtherTableBody"/>
            </w:pPr>
            <w:r>
              <w:t>Information</w:t>
            </w:r>
          </w:p>
        </w:tc>
      </w:tr>
      <w:tr w:rsidR="00940027" w14:paraId="598A194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273FAF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66F9D4A" w14:textId="77777777" w:rsidR="00940027" w:rsidRDefault="00940027">
            <w:pPr>
              <w:pStyle w:val="OtherTableBody"/>
            </w:pPr>
            <w:r>
              <w:t>0516</w:t>
            </w:r>
          </w:p>
        </w:tc>
        <w:tc>
          <w:tcPr>
            <w:tcW w:w="2693" w:type="dxa"/>
          </w:tcPr>
          <w:p w14:paraId="72F1E54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4F55A30" w14:textId="77777777" w:rsidR="00940027" w:rsidRDefault="00940027">
            <w:pPr>
              <w:pStyle w:val="OtherTableBody"/>
            </w:pPr>
            <w:r>
              <w:t>W</w:t>
            </w:r>
          </w:p>
        </w:tc>
        <w:tc>
          <w:tcPr>
            <w:tcW w:w="3544" w:type="dxa"/>
          </w:tcPr>
          <w:p w14:paraId="1391C047" w14:textId="77777777" w:rsidR="00940027" w:rsidRDefault="00940027">
            <w:pPr>
              <w:pStyle w:val="OtherTableBody"/>
            </w:pPr>
            <w:r>
              <w:t>Warning</w:t>
            </w:r>
          </w:p>
        </w:tc>
      </w:tr>
      <w:tr w:rsidR="00940027" w14:paraId="19870C3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1F92040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6D56EE18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3AF90D6C" w14:textId="77777777" w:rsidR="00940027" w:rsidRDefault="00940027">
            <w:pPr>
              <w:pStyle w:val="OtherTableBody"/>
            </w:pPr>
            <w:r>
              <w:t>Inform person code</w:t>
            </w:r>
          </w:p>
        </w:tc>
        <w:tc>
          <w:tcPr>
            <w:tcW w:w="1701" w:type="dxa"/>
          </w:tcPr>
          <w:p w14:paraId="7F84C810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23FC1A3B" w14:textId="77777777" w:rsidR="00940027" w:rsidRDefault="00940027">
            <w:pPr>
              <w:pStyle w:val="OtherTableBody"/>
            </w:pPr>
          </w:p>
        </w:tc>
      </w:tr>
      <w:tr w:rsidR="00940027" w14:paraId="00617AC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CEBADE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87C8683" w14:textId="77777777" w:rsidR="00940027" w:rsidRDefault="00940027">
            <w:pPr>
              <w:pStyle w:val="OtherTableBody"/>
            </w:pPr>
            <w:r>
              <w:t>0517</w:t>
            </w:r>
          </w:p>
        </w:tc>
        <w:tc>
          <w:tcPr>
            <w:tcW w:w="2693" w:type="dxa"/>
          </w:tcPr>
          <w:p w14:paraId="4C411D9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9190710" w14:textId="77777777" w:rsidR="00940027" w:rsidRDefault="00940027">
            <w:pPr>
              <w:pStyle w:val="OtherTableBody"/>
            </w:pPr>
            <w:r>
              <w:t>HD</w:t>
            </w:r>
          </w:p>
        </w:tc>
        <w:tc>
          <w:tcPr>
            <w:tcW w:w="3544" w:type="dxa"/>
          </w:tcPr>
          <w:p w14:paraId="5030EF84" w14:textId="77777777" w:rsidR="00940027" w:rsidRDefault="00940027">
            <w:pPr>
              <w:pStyle w:val="OtherTableBody"/>
            </w:pPr>
            <w:r>
              <w:t>Inform help desk</w:t>
            </w:r>
          </w:p>
        </w:tc>
      </w:tr>
      <w:tr w:rsidR="00940027" w14:paraId="456B935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6B0571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6093684" w14:textId="77777777" w:rsidR="00940027" w:rsidRDefault="00940027">
            <w:pPr>
              <w:pStyle w:val="OtherTableBody"/>
            </w:pPr>
            <w:r>
              <w:t>0517</w:t>
            </w:r>
          </w:p>
        </w:tc>
        <w:tc>
          <w:tcPr>
            <w:tcW w:w="2693" w:type="dxa"/>
          </w:tcPr>
          <w:p w14:paraId="4A7D3A2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12D8A1E" w14:textId="77777777" w:rsidR="00940027" w:rsidRDefault="00940027">
            <w:pPr>
              <w:pStyle w:val="OtherTableBody"/>
            </w:pPr>
            <w:r>
              <w:t>NPAT</w:t>
            </w:r>
          </w:p>
        </w:tc>
        <w:tc>
          <w:tcPr>
            <w:tcW w:w="3544" w:type="dxa"/>
          </w:tcPr>
          <w:p w14:paraId="0B187C77" w14:textId="77777777" w:rsidR="00940027" w:rsidRDefault="00940027">
            <w:pPr>
              <w:pStyle w:val="OtherTableBody"/>
            </w:pPr>
            <w:r>
              <w:t>Do NOT inform patient</w:t>
            </w:r>
          </w:p>
        </w:tc>
      </w:tr>
      <w:tr w:rsidR="00940027" w14:paraId="0F47EEE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B00F7C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F2D7DF4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0517</w:t>
            </w:r>
          </w:p>
        </w:tc>
        <w:tc>
          <w:tcPr>
            <w:tcW w:w="2693" w:type="dxa"/>
          </w:tcPr>
          <w:p w14:paraId="0F45E77D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07CE64FB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PAT</w:t>
            </w:r>
          </w:p>
        </w:tc>
        <w:tc>
          <w:tcPr>
            <w:tcW w:w="3544" w:type="dxa"/>
          </w:tcPr>
          <w:p w14:paraId="14049800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Inform patient</w:t>
            </w:r>
          </w:p>
        </w:tc>
      </w:tr>
      <w:tr w:rsidR="00940027" w14:paraId="4548AE4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5A5B30B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50D288A2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0517</w:t>
            </w:r>
          </w:p>
        </w:tc>
        <w:tc>
          <w:tcPr>
            <w:tcW w:w="2693" w:type="dxa"/>
          </w:tcPr>
          <w:p w14:paraId="37D08E50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56F05646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USR</w:t>
            </w:r>
          </w:p>
        </w:tc>
        <w:tc>
          <w:tcPr>
            <w:tcW w:w="3544" w:type="dxa"/>
          </w:tcPr>
          <w:p w14:paraId="5D2A92A5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Inform User</w:t>
            </w:r>
          </w:p>
        </w:tc>
      </w:tr>
      <w:tr w:rsidR="00940027" w14:paraId="0EDA12E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05236E1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3D1016DA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2D497D1E" w14:textId="77777777" w:rsidR="00940027" w:rsidRDefault="00940027">
            <w:pPr>
              <w:pStyle w:val="OtherTableBody"/>
            </w:pPr>
            <w:r>
              <w:t>Override type</w:t>
            </w:r>
          </w:p>
        </w:tc>
        <w:tc>
          <w:tcPr>
            <w:tcW w:w="1701" w:type="dxa"/>
          </w:tcPr>
          <w:p w14:paraId="7751AC28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13466695" w14:textId="77777777" w:rsidR="00940027" w:rsidRDefault="00940027">
            <w:pPr>
              <w:pStyle w:val="OtherTableBody"/>
            </w:pPr>
          </w:p>
        </w:tc>
      </w:tr>
      <w:tr w:rsidR="00940027" w14:paraId="3F490ED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F1431A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4C10E83" w14:textId="77777777" w:rsidR="00940027" w:rsidRDefault="00940027">
            <w:pPr>
              <w:pStyle w:val="OtherTableBody"/>
            </w:pPr>
            <w:r>
              <w:t>0518</w:t>
            </w:r>
          </w:p>
        </w:tc>
        <w:tc>
          <w:tcPr>
            <w:tcW w:w="2693" w:type="dxa"/>
          </w:tcPr>
          <w:p w14:paraId="1D56785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95305F6" w14:textId="77777777" w:rsidR="00940027" w:rsidRDefault="00940027">
            <w:pPr>
              <w:pStyle w:val="OtherTableBody"/>
            </w:pPr>
            <w:r>
              <w:t>EQV</w:t>
            </w:r>
          </w:p>
        </w:tc>
        <w:tc>
          <w:tcPr>
            <w:tcW w:w="3544" w:type="dxa"/>
          </w:tcPr>
          <w:p w14:paraId="211860DF" w14:textId="77777777" w:rsidR="00940027" w:rsidRDefault="00940027">
            <w:pPr>
              <w:pStyle w:val="OtherTableBody"/>
            </w:pPr>
            <w:r>
              <w:t>Equivalence Override</w:t>
            </w:r>
          </w:p>
        </w:tc>
      </w:tr>
      <w:tr w:rsidR="00940027" w14:paraId="4EA2645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0CA76E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23FD22F" w14:textId="77777777" w:rsidR="00940027" w:rsidRDefault="00940027">
            <w:pPr>
              <w:pStyle w:val="OtherTableBody"/>
            </w:pPr>
            <w:r>
              <w:t>0518</w:t>
            </w:r>
          </w:p>
        </w:tc>
        <w:tc>
          <w:tcPr>
            <w:tcW w:w="2693" w:type="dxa"/>
          </w:tcPr>
          <w:p w14:paraId="056F285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46AA410" w14:textId="77777777" w:rsidR="00940027" w:rsidRDefault="00940027">
            <w:pPr>
              <w:pStyle w:val="OtherTableBody"/>
            </w:pPr>
            <w:r>
              <w:t>EXTN</w:t>
            </w:r>
          </w:p>
        </w:tc>
        <w:tc>
          <w:tcPr>
            <w:tcW w:w="3544" w:type="dxa"/>
          </w:tcPr>
          <w:p w14:paraId="5A24BE39" w14:textId="77777777" w:rsidR="00940027" w:rsidRDefault="00940027">
            <w:pPr>
              <w:pStyle w:val="OtherTableBody"/>
            </w:pPr>
            <w:r>
              <w:t>Extension Override</w:t>
            </w:r>
          </w:p>
        </w:tc>
      </w:tr>
      <w:tr w:rsidR="00940027" w14:paraId="41894CF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6EFB94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5A33BDE" w14:textId="77777777" w:rsidR="00940027" w:rsidRDefault="00940027">
            <w:pPr>
              <w:pStyle w:val="OtherTableBody"/>
            </w:pPr>
            <w:r>
              <w:t>0518</w:t>
            </w:r>
          </w:p>
        </w:tc>
        <w:tc>
          <w:tcPr>
            <w:tcW w:w="2693" w:type="dxa"/>
          </w:tcPr>
          <w:p w14:paraId="123CAF8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D25CB72" w14:textId="77777777" w:rsidR="00940027" w:rsidRDefault="00940027">
            <w:pPr>
              <w:pStyle w:val="OtherTableBody"/>
            </w:pPr>
            <w:r>
              <w:t>INLV</w:t>
            </w:r>
          </w:p>
        </w:tc>
        <w:tc>
          <w:tcPr>
            <w:tcW w:w="3544" w:type="dxa"/>
          </w:tcPr>
          <w:p w14:paraId="6DFA973F" w14:textId="77777777" w:rsidR="00940027" w:rsidRDefault="00940027">
            <w:pPr>
              <w:pStyle w:val="OtherTableBody"/>
            </w:pPr>
            <w:r>
              <w:t>Interval Override</w:t>
            </w:r>
          </w:p>
        </w:tc>
      </w:tr>
      <w:tr w:rsidR="00940027" w14:paraId="09606B4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B5B5E8D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0B471C7F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421CDC60" w14:textId="77777777" w:rsidR="00940027" w:rsidRDefault="00940027">
            <w:pPr>
              <w:pStyle w:val="OtherTableBody"/>
            </w:pPr>
            <w:r>
              <w:t>Override reason</w:t>
            </w:r>
          </w:p>
        </w:tc>
        <w:tc>
          <w:tcPr>
            <w:tcW w:w="1701" w:type="dxa"/>
          </w:tcPr>
          <w:p w14:paraId="683F171B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5766448B" w14:textId="77777777" w:rsidR="00940027" w:rsidRDefault="00940027">
            <w:pPr>
              <w:pStyle w:val="OtherTableBody"/>
            </w:pPr>
          </w:p>
        </w:tc>
      </w:tr>
      <w:tr w:rsidR="00940027" w14:paraId="3B7B94C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2FF5F8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A007963" w14:textId="77777777" w:rsidR="00940027" w:rsidRDefault="00940027">
            <w:pPr>
              <w:pStyle w:val="OtherTableBody"/>
            </w:pPr>
            <w:r>
              <w:t>0519</w:t>
            </w:r>
          </w:p>
        </w:tc>
        <w:tc>
          <w:tcPr>
            <w:tcW w:w="2693" w:type="dxa"/>
          </w:tcPr>
          <w:p w14:paraId="6F3D9F6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A194DD2" w14:textId="77777777" w:rsidR="00940027" w:rsidRDefault="00940027">
            <w:pPr>
              <w:pStyle w:val="OtherTableBody"/>
            </w:pPr>
            <w:r>
              <w:t>_</w:t>
            </w:r>
          </w:p>
        </w:tc>
        <w:tc>
          <w:tcPr>
            <w:tcW w:w="3544" w:type="dxa"/>
          </w:tcPr>
          <w:p w14:paraId="27CB40A4" w14:textId="77777777" w:rsidR="00940027" w:rsidRDefault="00940027">
            <w:pPr>
              <w:pStyle w:val="OtherTableBody"/>
            </w:pPr>
            <w:r>
              <w:t>No suggested values</w:t>
            </w:r>
          </w:p>
        </w:tc>
      </w:tr>
      <w:tr w:rsidR="00940027" w14:paraId="26B9F4E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F06FE18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1A4E9EDC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553123FB" w14:textId="77777777" w:rsidR="00940027" w:rsidRDefault="00940027">
            <w:pPr>
              <w:pStyle w:val="OtherTableBody"/>
            </w:pPr>
            <w:r>
              <w:t>Computation type</w:t>
            </w:r>
          </w:p>
        </w:tc>
        <w:tc>
          <w:tcPr>
            <w:tcW w:w="1701" w:type="dxa"/>
          </w:tcPr>
          <w:p w14:paraId="593E27A7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408418D8" w14:textId="77777777" w:rsidR="00940027" w:rsidRDefault="00940027">
            <w:pPr>
              <w:pStyle w:val="OtherTableBody"/>
            </w:pPr>
          </w:p>
        </w:tc>
      </w:tr>
      <w:tr w:rsidR="00940027" w14:paraId="2838796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6F4307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0F4C93C" w14:textId="77777777" w:rsidR="00940027" w:rsidRDefault="00940027">
            <w:pPr>
              <w:pStyle w:val="OtherTableBody"/>
            </w:pPr>
            <w:r>
              <w:t>0523</w:t>
            </w:r>
          </w:p>
        </w:tc>
        <w:tc>
          <w:tcPr>
            <w:tcW w:w="2693" w:type="dxa"/>
          </w:tcPr>
          <w:p w14:paraId="69D8C18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B8499B4" w14:textId="77777777" w:rsidR="00940027" w:rsidRDefault="00940027">
            <w:pPr>
              <w:pStyle w:val="OtherTableBody"/>
            </w:pPr>
            <w:r>
              <w:t>%</w:t>
            </w:r>
          </w:p>
        </w:tc>
        <w:tc>
          <w:tcPr>
            <w:tcW w:w="3544" w:type="dxa"/>
          </w:tcPr>
          <w:p w14:paraId="6909636F" w14:textId="77777777" w:rsidR="00940027" w:rsidRDefault="00940027">
            <w:pPr>
              <w:pStyle w:val="OtherTableBody"/>
            </w:pPr>
            <w:r>
              <w:t>Indicates a percent change</w:t>
            </w:r>
          </w:p>
        </w:tc>
      </w:tr>
      <w:tr w:rsidR="00940027" w14:paraId="2B74B42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995793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6574FC7" w14:textId="77777777" w:rsidR="00940027" w:rsidRDefault="00940027">
            <w:pPr>
              <w:pStyle w:val="OtherTableBody"/>
            </w:pPr>
            <w:r>
              <w:t>0523</w:t>
            </w:r>
          </w:p>
        </w:tc>
        <w:tc>
          <w:tcPr>
            <w:tcW w:w="2693" w:type="dxa"/>
          </w:tcPr>
          <w:p w14:paraId="2E9C4C4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D260D9D" w14:textId="77777777" w:rsidR="00940027" w:rsidRDefault="00940027">
            <w:pPr>
              <w:pStyle w:val="OtherTableBody"/>
            </w:pPr>
            <w:r>
              <w:t>a</w:t>
            </w:r>
          </w:p>
        </w:tc>
        <w:tc>
          <w:tcPr>
            <w:tcW w:w="3544" w:type="dxa"/>
          </w:tcPr>
          <w:p w14:paraId="77E51C1E" w14:textId="77777777" w:rsidR="00940027" w:rsidRDefault="00940027">
            <w:pPr>
              <w:pStyle w:val="OtherTableBody"/>
            </w:pPr>
            <w:r>
              <w:t>Absolute Change</w:t>
            </w:r>
          </w:p>
        </w:tc>
      </w:tr>
      <w:tr w:rsidR="00940027" w14:paraId="7E8DB07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730A678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606F230E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22A0CBA5" w14:textId="77777777" w:rsidR="00940027" w:rsidRDefault="00940027">
            <w:pPr>
              <w:pStyle w:val="OtherTableBody"/>
            </w:pPr>
            <w:r>
              <w:t>Sequence condition</w:t>
            </w:r>
          </w:p>
        </w:tc>
        <w:tc>
          <w:tcPr>
            <w:tcW w:w="1701" w:type="dxa"/>
          </w:tcPr>
          <w:p w14:paraId="0DB14094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640713C1" w14:textId="77777777" w:rsidR="00940027" w:rsidRDefault="00940027">
            <w:pPr>
              <w:pStyle w:val="OtherTableBody"/>
            </w:pPr>
          </w:p>
        </w:tc>
      </w:tr>
      <w:tr w:rsidR="00940027" w14:paraId="0E634AB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CB7F83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8BAED63" w14:textId="77777777" w:rsidR="00940027" w:rsidRDefault="00940027">
            <w:pPr>
              <w:pStyle w:val="OtherTableBody"/>
            </w:pPr>
            <w:r>
              <w:t>0524</w:t>
            </w:r>
          </w:p>
        </w:tc>
        <w:tc>
          <w:tcPr>
            <w:tcW w:w="2693" w:type="dxa"/>
          </w:tcPr>
          <w:p w14:paraId="1631D5C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0E2A223" w14:textId="77777777" w:rsidR="00940027" w:rsidRDefault="00940027">
            <w:pPr>
              <w:pStyle w:val="OtherTableBody"/>
            </w:pPr>
            <w:r>
              <w:t>C</w:t>
            </w:r>
          </w:p>
        </w:tc>
        <w:tc>
          <w:tcPr>
            <w:tcW w:w="3544" w:type="dxa"/>
          </w:tcPr>
          <w:p w14:paraId="6172DBB3" w14:textId="77777777" w:rsidR="00940027" w:rsidRDefault="00940027">
            <w:pPr>
              <w:pStyle w:val="OtherTableBody"/>
            </w:pPr>
            <w:r>
              <w:t>Repeating cycle of orders</w:t>
            </w:r>
          </w:p>
        </w:tc>
      </w:tr>
      <w:tr w:rsidR="00940027" w14:paraId="688DBF6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235ABB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0095A88" w14:textId="77777777" w:rsidR="00940027" w:rsidRDefault="00940027">
            <w:pPr>
              <w:pStyle w:val="OtherTableBody"/>
            </w:pPr>
            <w:r>
              <w:t>0524</w:t>
            </w:r>
          </w:p>
        </w:tc>
        <w:tc>
          <w:tcPr>
            <w:tcW w:w="2693" w:type="dxa"/>
          </w:tcPr>
          <w:p w14:paraId="71E2DF1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7951401" w14:textId="77777777" w:rsidR="00940027" w:rsidRDefault="00940027">
            <w:pPr>
              <w:pStyle w:val="OtherTableBody"/>
            </w:pPr>
            <w:r>
              <w:t>R</w:t>
            </w:r>
          </w:p>
        </w:tc>
        <w:tc>
          <w:tcPr>
            <w:tcW w:w="3544" w:type="dxa"/>
          </w:tcPr>
          <w:p w14:paraId="1D2D2915" w14:textId="77777777" w:rsidR="00940027" w:rsidRDefault="00940027">
            <w:pPr>
              <w:pStyle w:val="OtherTableBody"/>
            </w:pPr>
            <w:r>
              <w:t>Reserved for possible future use</w:t>
            </w:r>
          </w:p>
        </w:tc>
      </w:tr>
      <w:tr w:rsidR="00940027" w14:paraId="00884B8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0F3C14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24AC737" w14:textId="77777777" w:rsidR="00940027" w:rsidRDefault="00940027">
            <w:pPr>
              <w:pStyle w:val="OtherTableBody"/>
            </w:pPr>
            <w:r>
              <w:t>0524</w:t>
            </w:r>
          </w:p>
        </w:tc>
        <w:tc>
          <w:tcPr>
            <w:tcW w:w="2693" w:type="dxa"/>
          </w:tcPr>
          <w:p w14:paraId="49C95D9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D17AD03" w14:textId="77777777" w:rsidR="00940027" w:rsidRDefault="00940027">
            <w:pPr>
              <w:pStyle w:val="OtherTableBody"/>
            </w:pPr>
            <w:r>
              <w:t>S</w:t>
            </w:r>
          </w:p>
        </w:tc>
        <w:tc>
          <w:tcPr>
            <w:tcW w:w="3544" w:type="dxa"/>
          </w:tcPr>
          <w:p w14:paraId="2055396A" w14:textId="77777777" w:rsidR="00940027" w:rsidRDefault="00940027">
            <w:pPr>
              <w:pStyle w:val="OtherTableBody"/>
            </w:pPr>
            <w:r>
              <w:t>Sequence conditions</w:t>
            </w:r>
          </w:p>
        </w:tc>
      </w:tr>
      <w:tr w:rsidR="00940027" w14:paraId="09F1A80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7C59651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42245DF8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0835CF72" w14:textId="77777777" w:rsidR="00940027" w:rsidRDefault="00940027">
            <w:pPr>
              <w:pStyle w:val="OtherTableBody"/>
            </w:pPr>
            <w:r>
              <w:t>Calendar alignment</w:t>
            </w:r>
          </w:p>
        </w:tc>
        <w:tc>
          <w:tcPr>
            <w:tcW w:w="1701" w:type="dxa"/>
          </w:tcPr>
          <w:p w14:paraId="13640A34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7FE832CC" w14:textId="77777777" w:rsidR="00940027" w:rsidRDefault="00940027">
            <w:pPr>
              <w:pStyle w:val="OtherTableBody"/>
            </w:pPr>
          </w:p>
        </w:tc>
      </w:tr>
      <w:tr w:rsidR="00940027" w14:paraId="464E6C1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6C71DC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FCE5F50" w14:textId="77777777" w:rsidR="00940027" w:rsidRDefault="00940027">
            <w:pPr>
              <w:pStyle w:val="OtherTableBody"/>
            </w:pPr>
            <w:r>
              <w:t>0527</w:t>
            </w:r>
          </w:p>
        </w:tc>
        <w:tc>
          <w:tcPr>
            <w:tcW w:w="2693" w:type="dxa"/>
          </w:tcPr>
          <w:p w14:paraId="5B2B823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F2F3F17" w14:textId="77777777" w:rsidR="00940027" w:rsidRDefault="00940027">
            <w:pPr>
              <w:pStyle w:val="OtherTableBody"/>
            </w:pPr>
            <w:r>
              <w:t>DM</w:t>
            </w:r>
          </w:p>
        </w:tc>
        <w:tc>
          <w:tcPr>
            <w:tcW w:w="3544" w:type="dxa"/>
          </w:tcPr>
          <w:p w14:paraId="4294174B" w14:textId="77777777" w:rsidR="00940027" w:rsidRDefault="00940027">
            <w:pPr>
              <w:pStyle w:val="OtherTableBody"/>
            </w:pPr>
            <w:r>
              <w:t>day of the month</w:t>
            </w:r>
          </w:p>
        </w:tc>
      </w:tr>
      <w:tr w:rsidR="00940027" w14:paraId="1D20000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995920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A0F46E6" w14:textId="77777777" w:rsidR="00940027" w:rsidRDefault="00940027">
            <w:pPr>
              <w:pStyle w:val="OtherTableBody"/>
            </w:pPr>
            <w:r>
              <w:t>0527</w:t>
            </w:r>
          </w:p>
        </w:tc>
        <w:tc>
          <w:tcPr>
            <w:tcW w:w="2693" w:type="dxa"/>
          </w:tcPr>
          <w:p w14:paraId="071F95D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1C2FF23" w14:textId="77777777" w:rsidR="00940027" w:rsidRDefault="00940027">
            <w:pPr>
              <w:pStyle w:val="OtherTableBody"/>
            </w:pPr>
            <w:r>
              <w:t>DW</w:t>
            </w:r>
          </w:p>
        </w:tc>
        <w:tc>
          <w:tcPr>
            <w:tcW w:w="3544" w:type="dxa"/>
          </w:tcPr>
          <w:p w14:paraId="10C2D2DC" w14:textId="77777777" w:rsidR="00940027" w:rsidRDefault="00940027">
            <w:pPr>
              <w:pStyle w:val="OtherTableBody"/>
            </w:pPr>
            <w:r>
              <w:t>day of the week (begins with Monday)</w:t>
            </w:r>
          </w:p>
        </w:tc>
      </w:tr>
      <w:tr w:rsidR="00940027" w14:paraId="0A21C55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FAE495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C414470" w14:textId="77777777" w:rsidR="00940027" w:rsidRDefault="00940027">
            <w:pPr>
              <w:pStyle w:val="OtherTableBody"/>
            </w:pPr>
            <w:r>
              <w:t>0527</w:t>
            </w:r>
          </w:p>
        </w:tc>
        <w:tc>
          <w:tcPr>
            <w:tcW w:w="2693" w:type="dxa"/>
          </w:tcPr>
          <w:p w14:paraId="3EEB337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022073D" w14:textId="77777777" w:rsidR="00940027" w:rsidRDefault="00940027">
            <w:pPr>
              <w:pStyle w:val="OtherTableBody"/>
            </w:pPr>
            <w:r>
              <w:t>DY</w:t>
            </w:r>
          </w:p>
        </w:tc>
        <w:tc>
          <w:tcPr>
            <w:tcW w:w="3544" w:type="dxa"/>
          </w:tcPr>
          <w:p w14:paraId="147C930B" w14:textId="77777777" w:rsidR="00940027" w:rsidRDefault="00940027">
            <w:pPr>
              <w:pStyle w:val="OtherTableBody"/>
            </w:pPr>
            <w:r>
              <w:t>day of the year</w:t>
            </w:r>
          </w:p>
        </w:tc>
      </w:tr>
      <w:tr w:rsidR="00940027" w14:paraId="40A2EE1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C9C8B3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C95E3C6" w14:textId="77777777" w:rsidR="00940027" w:rsidRDefault="00940027">
            <w:pPr>
              <w:pStyle w:val="OtherTableBody"/>
            </w:pPr>
            <w:r>
              <w:t>0527</w:t>
            </w:r>
          </w:p>
        </w:tc>
        <w:tc>
          <w:tcPr>
            <w:tcW w:w="2693" w:type="dxa"/>
          </w:tcPr>
          <w:p w14:paraId="0D4FE32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CC9CF78" w14:textId="77777777" w:rsidR="00940027" w:rsidRDefault="00940027">
            <w:pPr>
              <w:pStyle w:val="OtherTableBody"/>
            </w:pPr>
            <w:r>
              <w:t>HD</w:t>
            </w:r>
          </w:p>
        </w:tc>
        <w:tc>
          <w:tcPr>
            <w:tcW w:w="3544" w:type="dxa"/>
          </w:tcPr>
          <w:p w14:paraId="7528FDF1" w14:textId="77777777" w:rsidR="00940027" w:rsidRDefault="00940027">
            <w:pPr>
              <w:pStyle w:val="OtherTableBody"/>
            </w:pPr>
            <w:r>
              <w:t>hour of the day</w:t>
            </w:r>
          </w:p>
        </w:tc>
      </w:tr>
      <w:tr w:rsidR="00940027" w14:paraId="22A2141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595367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8580120" w14:textId="77777777" w:rsidR="00940027" w:rsidRDefault="00940027">
            <w:pPr>
              <w:pStyle w:val="OtherTableBody"/>
            </w:pPr>
            <w:r>
              <w:t>0527</w:t>
            </w:r>
          </w:p>
        </w:tc>
        <w:tc>
          <w:tcPr>
            <w:tcW w:w="2693" w:type="dxa"/>
          </w:tcPr>
          <w:p w14:paraId="332FE67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FA85145" w14:textId="77777777" w:rsidR="00940027" w:rsidRDefault="00940027">
            <w:pPr>
              <w:pStyle w:val="OtherTableBody"/>
            </w:pPr>
            <w:r>
              <w:t>MY</w:t>
            </w:r>
          </w:p>
        </w:tc>
        <w:tc>
          <w:tcPr>
            <w:tcW w:w="3544" w:type="dxa"/>
          </w:tcPr>
          <w:p w14:paraId="0742A434" w14:textId="77777777" w:rsidR="00940027" w:rsidRDefault="00940027">
            <w:pPr>
              <w:pStyle w:val="OtherTableBody"/>
            </w:pPr>
            <w:r>
              <w:t>month of the year</w:t>
            </w:r>
          </w:p>
        </w:tc>
      </w:tr>
      <w:tr w:rsidR="00940027" w14:paraId="3E4C36C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EE98ED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119E22A" w14:textId="77777777" w:rsidR="00940027" w:rsidRDefault="00940027">
            <w:pPr>
              <w:pStyle w:val="OtherTableBody"/>
            </w:pPr>
            <w:r>
              <w:t>0527</w:t>
            </w:r>
          </w:p>
        </w:tc>
        <w:tc>
          <w:tcPr>
            <w:tcW w:w="2693" w:type="dxa"/>
          </w:tcPr>
          <w:p w14:paraId="79063C1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F3C78EC" w14:textId="77777777" w:rsidR="00940027" w:rsidRDefault="00940027">
            <w:pPr>
              <w:pStyle w:val="OtherTableBody"/>
            </w:pPr>
            <w:r>
              <w:t>NH</w:t>
            </w:r>
          </w:p>
        </w:tc>
        <w:tc>
          <w:tcPr>
            <w:tcW w:w="3544" w:type="dxa"/>
          </w:tcPr>
          <w:p w14:paraId="4DF80107" w14:textId="77777777" w:rsidR="00940027" w:rsidRDefault="00940027">
            <w:pPr>
              <w:pStyle w:val="OtherTableBody"/>
            </w:pPr>
            <w:r>
              <w:t>minute of the hour</w:t>
            </w:r>
          </w:p>
        </w:tc>
      </w:tr>
      <w:tr w:rsidR="00940027" w14:paraId="0C5122D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CDEEE0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F5D5130" w14:textId="77777777" w:rsidR="00940027" w:rsidRDefault="00940027">
            <w:pPr>
              <w:pStyle w:val="OtherTableBody"/>
            </w:pPr>
            <w:r>
              <w:t>0527</w:t>
            </w:r>
          </w:p>
        </w:tc>
        <w:tc>
          <w:tcPr>
            <w:tcW w:w="2693" w:type="dxa"/>
          </w:tcPr>
          <w:p w14:paraId="1A007A7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F6669B7" w14:textId="77777777" w:rsidR="00940027" w:rsidRDefault="00940027">
            <w:pPr>
              <w:pStyle w:val="OtherTableBody"/>
            </w:pPr>
            <w:r>
              <w:t>SN</w:t>
            </w:r>
          </w:p>
        </w:tc>
        <w:tc>
          <w:tcPr>
            <w:tcW w:w="3544" w:type="dxa"/>
          </w:tcPr>
          <w:p w14:paraId="36F26673" w14:textId="77777777" w:rsidR="00940027" w:rsidRDefault="00940027">
            <w:pPr>
              <w:pStyle w:val="OtherTableBody"/>
            </w:pPr>
            <w:r>
              <w:t>second of the minute</w:t>
            </w:r>
          </w:p>
        </w:tc>
      </w:tr>
      <w:tr w:rsidR="00940027" w14:paraId="66F6612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FB3775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2F70706" w14:textId="77777777" w:rsidR="00940027" w:rsidRDefault="00940027">
            <w:pPr>
              <w:pStyle w:val="OtherTableBody"/>
            </w:pPr>
            <w:r>
              <w:t>0527</w:t>
            </w:r>
          </w:p>
        </w:tc>
        <w:tc>
          <w:tcPr>
            <w:tcW w:w="2693" w:type="dxa"/>
          </w:tcPr>
          <w:p w14:paraId="19D53BA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45E8B01" w14:textId="77777777" w:rsidR="00940027" w:rsidRDefault="00940027">
            <w:pPr>
              <w:pStyle w:val="OtherTableBody"/>
            </w:pPr>
            <w:r>
              <w:t>WY</w:t>
            </w:r>
          </w:p>
        </w:tc>
        <w:tc>
          <w:tcPr>
            <w:tcW w:w="3544" w:type="dxa"/>
          </w:tcPr>
          <w:p w14:paraId="5A075936" w14:textId="77777777" w:rsidR="00940027" w:rsidRDefault="00940027">
            <w:pPr>
              <w:pStyle w:val="OtherTableBody"/>
            </w:pPr>
            <w:r>
              <w:t>week of the year</w:t>
            </w:r>
          </w:p>
        </w:tc>
      </w:tr>
      <w:tr w:rsidR="00940027" w14:paraId="52C330C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4F91A24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336C80D0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64968C11" w14:textId="77777777" w:rsidR="00940027" w:rsidRDefault="00940027">
            <w:pPr>
              <w:pStyle w:val="OtherTableBody"/>
            </w:pPr>
            <w:r>
              <w:t>Event related period</w:t>
            </w:r>
          </w:p>
        </w:tc>
        <w:tc>
          <w:tcPr>
            <w:tcW w:w="1701" w:type="dxa"/>
          </w:tcPr>
          <w:p w14:paraId="7E886694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51D42603" w14:textId="77777777" w:rsidR="00940027" w:rsidRDefault="00940027">
            <w:pPr>
              <w:pStyle w:val="OtherTableBody"/>
            </w:pPr>
          </w:p>
        </w:tc>
      </w:tr>
      <w:tr w:rsidR="00940027" w14:paraId="5016167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534485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1C92FD0" w14:textId="77777777" w:rsidR="00940027" w:rsidRDefault="00940027">
            <w:pPr>
              <w:pStyle w:val="OtherTableBody"/>
            </w:pPr>
            <w:r>
              <w:t>0528</w:t>
            </w:r>
          </w:p>
        </w:tc>
        <w:tc>
          <w:tcPr>
            <w:tcW w:w="2693" w:type="dxa"/>
          </w:tcPr>
          <w:p w14:paraId="7E3C2D7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5A8B4BF" w14:textId="77777777" w:rsidR="00940027" w:rsidRDefault="00940027">
            <w:pPr>
              <w:pStyle w:val="OtherTableBody"/>
            </w:pPr>
            <w:r>
              <w:t>AC</w:t>
            </w:r>
          </w:p>
        </w:tc>
        <w:tc>
          <w:tcPr>
            <w:tcW w:w="3544" w:type="dxa"/>
          </w:tcPr>
          <w:p w14:paraId="142AFC19" w14:textId="77777777" w:rsidR="00940027" w:rsidRDefault="00940027">
            <w:pPr>
              <w:pStyle w:val="OtherTableBody"/>
            </w:pPr>
            <w:r>
              <w:t>before meal (from lat. ante cibus)</w:t>
            </w:r>
          </w:p>
        </w:tc>
      </w:tr>
      <w:tr w:rsidR="00940027" w14:paraId="6FF3857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A687C5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577F147" w14:textId="77777777" w:rsidR="00940027" w:rsidRDefault="00940027">
            <w:pPr>
              <w:pStyle w:val="OtherTableBody"/>
            </w:pPr>
            <w:r>
              <w:t>0528</w:t>
            </w:r>
          </w:p>
        </w:tc>
        <w:tc>
          <w:tcPr>
            <w:tcW w:w="2693" w:type="dxa"/>
          </w:tcPr>
          <w:p w14:paraId="356FDD1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F810928" w14:textId="77777777" w:rsidR="00940027" w:rsidRDefault="00940027">
            <w:pPr>
              <w:pStyle w:val="OtherTableBody"/>
            </w:pPr>
            <w:r>
              <w:t>ACD</w:t>
            </w:r>
          </w:p>
        </w:tc>
        <w:tc>
          <w:tcPr>
            <w:tcW w:w="3544" w:type="dxa"/>
          </w:tcPr>
          <w:p w14:paraId="3449028C" w14:textId="77777777" w:rsidR="00940027" w:rsidRDefault="00940027">
            <w:pPr>
              <w:pStyle w:val="OtherTableBody"/>
            </w:pPr>
            <w:r>
              <w:t>before lunch (from lat. ante cibus diurnus)</w:t>
            </w:r>
          </w:p>
        </w:tc>
      </w:tr>
      <w:tr w:rsidR="00940027" w14:paraId="2C813C4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C54AA9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721DDF2" w14:textId="77777777" w:rsidR="00940027" w:rsidRDefault="00940027">
            <w:pPr>
              <w:pStyle w:val="OtherTableBody"/>
            </w:pPr>
            <w:r>
              <w:t>0528</w:t>
            </w:r>
          </w:p>
        </w:tc>
        <w:tc>
          <w:tcPr>
            <w:tcW w:w="2693" w:type="dxa"/>
          </w:tcPr>
          <w:p w14:paraId="394C341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B77A336" w14:textId="77777777" w:rsidR="00940027" w:rsidRDefault="00940027">
            <w:pPr>
              <w:pStyle w:val="OtherTableBody"/>
            </w:pPr>
            <w:r>
              <w:t>ACM</w:t>
            </w:r>
          </w:p>
        </w:tc>
        <w:tc>
          <w:tcPr>
            <w:tcW w:w="3544" w:type="dxa"/>
          </w:tcPr>
          <w:p w14:paraId="77BD1951" w14:textId="77777777" w:rsidR="00940027" w:rsidRDefault="00940027">
            <w:pPr>
              <w:pStyle w:val="OtherTableBody"/>
            </w:pPr>
            <w:r>
              <w:t>before breakfast (from lat. ante cibus matutinus)</w:t>
            </w:r>
          </w:p>
        </w:tc>
      </w:tr>
      <w:tr w:rsidR="00940027" w14:paraId="4FAADEF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4F323D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EB224EE" w14:textId="77777777" w:rsidR="00940027" w:rsidRDefault="00940027">
            <w:pPr>
              <w:pStyle w:val="OtherTableBody"/>
            </w:pPr>
            <w:r>
              <w:t>0528</w:t>
            </w:r>
          </w:p>
        </w:tc>
        <w:tc>
          <w:tcPr>
            <w:tcW w:w="2693" w:type="dxa"/>
          </w:tcPr>
          <w:p w14:paraId="033F78D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50B49F6" w14:textId="77777777" w:rsidR="00940027" w:rsidRDefault="00940027">
            <w:pPr>
              <w:pStyle w:val="OtherTableBody"/>
            </w:pPr>
            <w:r>
              <w:t>ACV</w:t>
            </w:r>
          </w:p>
        </w:tc>
        <w:tc>
          <w:tcPr>
            <w:tcW w:w="3544" w:type="dxa"/>
          </w:tcPr>
          <w:p w14:paraId="0D214042" w14:textId="77777777" w:rsidR="00940027" w:rsidRDefault="00940027">
            <w:pPr>
              <w:pStyle w:val="OtherTableBody"/>
            </w:pPr>
            <w:r>
              <w:t>before dinner (from lat. ante cibus vespertinus)</w:t>
            </w:r>
          </w:p>
        </w:tc>
      </w:tr>
      <w:tr w:rsidR="00940027" w14:paraId="35EF620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937C1E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B15B805" w14:textId="77777777" w:rsidR="00940027" w:rsidRDefault="00940027">
            <w:pPr>
              <w:pStyle w:val="OtherTableBody"/>
            </w:pPr>
            <w:r>
              <w:t>0528</w:t>
            </w:r>
          </w:p>
        </w:tc>
        <w:tc>
          <w:tcPr>
            <w:tcW w:w="2693" w:type="dxa"/>
          </w:tcPr>
          <w:p w14:paraId="2B41652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6D2014E" w14:textId="77777777" w:rsidR="00940027" w:rsidRDefault="00940027">
            <w:pPr>
              <w:pStyle w:val="OtherTableBody"/>
            </w:pPr>
            <w:r>
              <w:t>HS</w:t>
            </w:r>
          </w:p>
        </w:tc>
        <w:tc>
          <w:tcPr>
            <w:tcW w:w="3544" w:type="dxa"/>
          </w:tcPr>
          <w:p w14:paraId="4188BE0A" w14:textId="77777777" w:rsidR="00940027" w:rsidRDefault="00940027">
            <w:pPr>
              <w:pStyle w:val="OtherTableBody"/>
            </w:pPr>
            <w:r>
              <w:t>the hour of sleep (e.g., H18-22)</w:t>
            </w:r>
          </w:p>
        </w:tc>
      </w:tr>
      <w:tr w:rsidR="00940027" w14:paraId="4C64305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B90323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5E3E82A" w14:textId="77777777" w:rsidR="00940027" w:rsidRDefault="00940027">
            <w:pPr>
              <w:pStyle w:val="OtherTableBody"/>
            </w:pPr>
            <w:r>
              <w:t>0528</w:t>
            </w:r>
          </w:p>
        </w:tc>
        <w:tc>
          <w:tcPr>
            <w:tcW w:w="2693" w:type="dxa"/>
          </w:tcPr>
          <w:p w14:paraId="334E47D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D278A07" w14:textId="77777777" w:rsidR="00940027" w:rsidRDefault="00940027">
            <w:pPr>
              <w:pStyle w:val="OtherTableBody"/>
            </w:pPr>
            <w:r>
              <w:t>IC</w:t>
            </w:r>
          </w:p>
        </w:tc>
        <w:tc>
          <w:tcPr>
            <w:tcW w:w="3544" w:type="dxa"/>
          </w:tcPr>
          <w:p w14:paraId="50E716D8" w14:textId="77777777" w:rsidR="00940027" w:rsidRDefault="00940027">
            <w:pPr>
              <w:pStyle w:val="OtherTableBody"/>
            </w:pPr>
            <w:r>
              <w:t>between meals (from lat. inter cibus)</w:t>
            </w:r>
          </w:p>
        </w:tc>
      </w:tr>
      <w:tr w:rsidR="00940027" w14:paraId="424B799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A9E50B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68B6CA5" w14:textId="77777777" w:rsidR="00940027" w:rsidRDefault="00940027">
            <w:pPr>
              <w:pStyle w:val="OtherTableBody"/>
            </w:pPr>
            <w:r>
              <w:t>0528</w:t>
            </w:r>
          </w:p>
        </w:tc>
        <w:tc>
          <w:tcPr>
            <w:tcW w:w="2693" w:type="dxa"/>
          </w:tcPr>
          <w:p w14:paraId="0DD3F2E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71B20AD" w14:textId="77777777" w:rsidR="00940027" w:rsidRDefault="00940027">
            <w:pPr>
              <w:pStyle w:val="OtherTableBody"/>
            </w:pPr>
            <w:r>
              <w:t>ICD</w:t>
            </w:r>
          </w:p>
        </w:tc>
        <w:tc>
          <w:tcPr>
            <w:tcW w:w="3544" w:type="dxa"/>
          </w:tcPr>
          <w:p w14:paraId="06C157A1" w14:textId="77777777" w:rsidR="00940027" w:rsidRDefault="00940027">
            <w:pPr>
              <w:pStyle w:val="OtherTableBody"/>
            </w:pPr>
            <w:r>
              <w:t>between lunch and dinner</w:t>
            </w:r>
          </w:p>
        </w:tc>
      </w:tr>
      <w:tr w:rsidR="00940027" w14:paraId="2F32042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484F90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C52C448" w14:textId="77777777" w:rsidR="00940027" w:rsidRDefault="00940027">
            <w:pPr>
              <w:pStyle w:val="OtherTableBody"/>
            </w:pPr>
            <w:r>
              <w:t>0528</w:t>
            </w:r>
          </w:p>
        </w:tc>
        <w:tc>
          <w:tcPr>
            <w:tcW w:w="2693" w:type="dxa"/>
          </w:tcPr>
          <w:p w14:paraId="6E40DB3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926BDBF" w14:textId="77777777" w:rsidR="00940027" w:rsidRDefault="00940027">
            <w:pPr>
              <w:pStyle w:val="OtherTableBody"/>
            </w:pPr>
            <w:r>
              <w:t>ICM</w:t>
            </w:r>
          </w:p>
        </w:tc>
        <w:tc>
          <w:tcPr>
            <w:tcW w:w="3544" w:type="dxa"/>
          </w:tcPr>
          <w:p w14:paraId="6E4A3076" w14:textId="77777777" w:rsidR="00940027" w:rsidRDefault="00940027">
            <w:pPr>
              <w:pStyle w:val="OtherTableBody"/>
            </w:pPr>
            <w:r>
              <w:t>between breakfast and lunch</w:t>
            </w:r>
          </w:p>
        </w:tc>
      </w:tr>
      <w:tr w:rsidR="00940027" w14:paraId="6337398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CD6D5A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8CEBD42" w14:textId="77777777" w:rsidR="00940027" w:rsidRDefault="00940027">
            <w:pPr>
              <w:pStyle w:val="OtherTableBody"/>
            </w:pPr>
            <w:r>
              <w:t>0528</w:t>
            </w:r>
          </w:p>
        </w:tc>
        <w:tc>
          <w:tcPr>
            <w:tcW w:w="2693" w:type="dxa"/>
          </w:tcPr>
          <w:p w14:paraId="3E3F6E2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271E4ED" w14:textId="77777777" w:rsidR="00940027" w:rsidRDefault="00940027">
            <w:pPr>
              <w:pStyle w:val="OtherTableBody"/>
            </w:pPr>
            <w:r>
              <w:t>ICV</w:t>
            </w:r>
          </w:p>
        </w:tc>
        <w:tc>
          <w:tcPr>
            <w:tcW w:w="3544" w:type="dxa"/>
          </w:tcPr>
          <w:p w14:paraId="06681D43" w14:textId="77777777" w:rsidR="00940027" w:rsidRDefault="00940027">
            <w:pPr>
              <w:pStyle w:val="OtherTableBody"/>
            </w:pPr>
            <w:r>
              <w:t>between dinner and the hour of sleep</w:t>
            </w:r>
          </w:p>
        </w:tc>
      </w:tr>
      <w:tr w:rsidR="00940027" w14:paraId="02FEE75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8A7C87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7C33D53" w14:textId="77777777" w:rsidR="00940027" w:rsidRDefault="00940027">
            <w:pPr>
              <w:pStyle w:val="OtherTableBody"/>
            </w:pPr>
            <w:r>
              <w:t>0528</w:t>
            </w:r>
          </w:p>
        </w:tc>
        <w:tc>
          <w:tcPr>
            <w:tcW w:w="2693" w:type="dxa"/>
          </w:tcPr>
          <w:p w14:paraId="581471C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35E4E04" w14:textId="77777777" w:rsidR="00940027" w:rsidRDefault="00940027">
            <w:pPr>
              <w:pStyle w:val="OtherTableBody"/>
            </w:pPr>
            <w:r>
              <w:t>PC</w:t>
            </w:r>
          </w:p>
        </w:tc>
        <w:tc>
          <w:tcPr>
            <w:tcW w:w="3544" w:type="dxa"/>
          </w:tcPr>
          <w:p w14:paraId="73E3BE0D" w14:textId="77777777" w:rsidR="00940027" w:rsidRDefault="00940027">
            <w:pPr>
              <w:pStyle w:val="OtherTableBody"/>
            </w:pPr>
            <w:r>
              <w:t>after meal (from lat. post cibus)</w:t>
            </w:r>
          </w:p>
        </w:tc>
      </w:tr>
      <w:tr w:rsidR="00940027" w14:paraId="7829834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7FCEC2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CFCC3A8" w14:textId="77777777" w:rsidR="00940027" w:rsidRDefault="00940027">
            <w:pPr>
              <w:pStyle w:val="OtherTableBody"/>
            </w:pPr>
            <w:r>
              <w:t>0528</w:t>
            </w:r>
          </w:p>
        </w:tc>
        <w:tc>
          <w:tcPr>
            <w:tcW w:w="2693" w:type="dxa"/>
          </w:tcPr>
          <w:p w14:paraId="57EAB79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2914BC9" w14:textId="77777777" w:rsidR="00940027" w:rsidRDefault="00940027">
            <w:pPr>
              <w:pStyle w:val="OtherTableBody"/>
            </w:pPr>
            <w:r>
              <w:t>PCD</w:t>
            </w:r>
          </w:p>
        </w:tc>
        <w:tc>
          <w:tcPr>
            <w:tcW w:w="3544" w:type="dxa"/>
          </w:tcPr>
          <w:p w14:paraId="7B15389B" w14:textId="77777777" w:rsidR="00940027" w:rsidRDefault="00940027">
            <w:pPr>
              <w:pStyle w:val="OtherTableBody"/>
            </w:pPr>
            <w:r>
              <w:t>after lunch (from lat. post cibus diurnus)</w:t>
            </w:r>
          </w:p>
        </w:tc>
      </w:tr>
      <w:tr w:rsidR="00940027" w14:paraId="217A4F1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B9EF78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C8A5500" w14:textId="77777777" w:rsidR="00940027" w:rsidRDefault="00940027">
            <w:pPr>
              <w:pStyle w:val="OtherTableBody"/>
            </w:pPr>
            <w:r>
              <w:t>0528</w:t>
            </w:r>
          </w:p>
        </w:tc>
        <w:tc>
          <w:tcPr>
            <w:tcW w:w="2693" w:type="dxa"/>
          </w:tcPr>
          <w:p w14:paraId="71EBB6F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AD62280" w14:textId="77777777" w:rsidR="00940027" w:rsidRDefault="00940027">
            <w:pPr>
              <w:pStyle w:val="OtherTableBody"/>
            </w:pPr>
            <w:r>
              <w:t>PCM</w:t>
            </w:r>
          </w:p>
        </w:tc>
        <w:tc>
          <w:tcPr>
            <w:tcW w:w="3544" w:type="dxa"/>
          </w:tcPr>
          <w:p w14:paraId="03F67886" w14:textId="77777777" w:rsidR="00940027" w:rsidRDefault="00940027">
            <w:pPr>
              <w:pStyle w:val="OtherTableBody"/>
            </w:pPr>
            <w:r>
              <w:t>after breakfast (from lat. post cibus matutinus)</w:t>
            </w:r>
          </w:p>
        </w:tc>
      </w:tr>
      <w:tr w:rsidR="00940027" w14:paraId="1880192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C384DB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7094535" w14:textId="77777777" w:rsidR="00940027" w:rsidRDefault="00940027">
            <w:pPr>
              <w:pStyle w:val="OtherTableBody"/>
            </w:pPr>
            <w:r>
              <w:t>0528</w:t>
            </w:r>
          </w:p>
        </w:tc>
        <w:tc>
          <w:tcPr>
            <w:tcW w:w="2693" w:type="dxa"/>
          </w:tcPr>
          <w:p w14:paraId="49B0EE3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3AFF719" w14:textId="77777777" w:rsidR="00940027" w:rsidRDefault="00940027">
            <w:pPr>
              <w:pStyle w:val="OtherTableBody"/>
            </w:pPr>
            <w:r>
              <w:t>PCV</w:t>
            </w:r>
          </w:p>
        </w:tc>
        <w:tc>
          <w:tcPr>
            <w:tcW w:w="3544" w:type="dxa"/>
          </w:tcPr>
          <w:p w14:paraId="30A72D42" w14:textId="77777777" w:rsidR="00940027" w:rsidRDefault="00940027">
            <w:pPr>
              <w:pStyle w:val="OtherTableBody"/>
            </w:pPr>
            <w:r>
              <w:t>after dinner (from lat. post cibus vespertinus)</w:t>
            </w:r>
          </w:p>
        </w:tc>
      </w:tr>
      <w:tr w:rsidR="00940027" w14:paraId="70F7577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5513D9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HL7</w:t>
            </w:r>
          </w:p>
        </w:tc>
        <w:tc>
          <w:tcPr>
            <w:tcW w:w="709" w:type="dxa"/>
          </w:tcPr>
          <w:p w14:paraId="18B49696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2693" w:type="dxa"/>
          </w:tcPr>
          <w:p w14:paraId="6301ABF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Precision</w:t>
            </w:r>
          </w:p>
        </w:tc>
        <w:tc>
          <w:tcPr>
            <w:tcW w:w="1701" w:type="dxa"/>
          </w:tcPr>
          <w:p w14:paraId="522F1AC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3544" w:type="dxa"/>
          </w:tcPr>
          <w:p w14:paraId="7422AA97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</w:tr>
      <w:tr w:rsidR="00940027" w14:paraId="2053642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BE27C2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1AC249A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0529</w:t>
            </w:r>
          </w:p>
        </w:tc>
        <w:tc>
          <w:tcPr>
            <w:tcW w:w="2693" w:type="dxa"/>
          </w:tcPr>
          <w:p w14:paraId="2A913356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1F6B3AA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D</w:t>
            </w:r>
          </w:p>
        </w:tc>
        <w:tc>
          <w:tcPr>
            <w:tcW w:w="3544" w:type="dxa"/>
          </w:tcPr>
          <w:p w14:paraId="6FB57B98" w14:textId="77777777" w:rsidR="00940027" w:rsidRDefault="00940027">
            <w:pPr>
              <w:pStyle w:val="OtherTableBody"/>
            </w:pPr>
            <w:r>
              <w:t>day</w:t>
            </w:r>
          </w:p>
        </w:tc>
      </w:tr>
      <w:tr w:rsidR="00940027" w14:paraId="32EC761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A357E8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1443639" w14:textId="77777777" w:rsidR="00940027" w:rsidRDefault="00940027">
            <w:pPr>
              <w:pStyle w:val="OtherTableBody"/>
            </w:pPr>
            <w:r>
              <w:t>0529</w:t>
            </w:r>
          </w:p>
        </w:tc>
        <w:tc>
          <w:tcPr>
            <w:tcW w:w="2693" w:type="dxa"/>
          </w:tcPr>
          <w:p w14:paraId="20E0E42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E9C7B09" w14:textId="77777777" w:rsidR="00940027" w:rsidRDefault="00940027">
            <w:pPr>
              <w:pStyle w:val="OtherTableBody"/>
            </w:pPr>
            <w:r>
              <w:t>H</w:t>
            </w:r>
          </w:p>
        </w:tc>
        <w:tc>
          <w:tcPr>
            <w:tcW w:w="3544" w:type="dxa"/>
          </w:tcPr>
          <w:p w14:paraId="0428F931" w14:textId="77777777" w:rsidR="00940027" w:rsidRDefault="00940027">
            <w:pPr>
              <w:pStyle w:val="OtherTableBody"/>
            </w:pPr>
            <w:r>
              <w:t>hour</w:t>
            </w:r>
          </w:p>
        </w:tc>
      </w:tr>
      <w:tr w:rsidR="00940027" w14:paraId="23022A2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47B070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ECA6E7D" w14:textId="77777777" w:rsidR="00940027" w:rsidRDefault="00940027">
            <w:pPr>
              <w:pStyle w:val="OtherTableBody"/>
            </w:pPr>
            <w:r>
              <w:t>0529</w:t>
            </w:r>
          </w:p>
        </w:tc>
        <w:tc>
          <w:tcPr>
            <w:tcW w:w="2693" w:type="dxa"/>
          </w:tcPr>
          <w:p w14:paraId="66FD996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9F32F7B" w14:textId="77777777" w:rsidR="00940027" w:rsidRDefault="00940027">
            <w:pPr>
              <w:pStyle w:val="OtherTableBody"/>
            </w:pPr>
            <w:r>
              <w:t>L</w:t>
            </w:r>
          </w:p>
        </w:tc>
        <w:tc>
          <w:tcPr>
            <w:tcW w:w="3544" w:type="dxa"/>
          </w:tcPr>
          <w:p w14:paraId="71714F75" w14:textId="77777777" w:rsidR="00940027" w:rsidRDefault="00940027">
            <w:pPr>
              <w:pStyle w:val="OtherTableBody"/>
            </w:pPr>
            <w:r>
              <w:t>month</w:t>
            </w:r>
          </w:p>
        </w:tc>
      </w:tr>
      <w:tr w:rsidR="00940027" w14:paraId="70058BA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518BEC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15B2471" w14:textId="77777777" w:rsidR="00940027" w:rsidRDefault="00940027">
            <w:pPr>
              <w:pStyle w:val="OtherTableBody"/>
            </w:pPr>
            <w:r>
              <w:t>0529</w:t>
            </w:r>
          </w:p>
        </w:tc>
        <w:tc>
          <w:tcPr>
            <w:tcW w:w="2693" w:type="dxa"/>
          </w:tcPr>
          <w:p w14:paraId="6091E89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8945453" w14:textId="77777777" w:rsidR="00940027" w:rsidRDefault="00940027">
            <w:pPr>
              <w:pStyle w:val="OtherTableBody"/>
            </w:pPr>
            <w:r>
              <w:t>M</w:t>
            </w:r>
          </w:p>
        </w:tc>
        <w:tc>
          <w:tcPr>
            <w:tcW w:w="3544" w:type="dxa"/>
          </w:tcPr>
          <w:p w14:paraId="4D73D6D5" w14:textId="77777777" w:rsidR="00940027" w:rsidRDefault="00940027">
            <w:pPr>
              <w:pStyle w:val="OtherTableBody"/>
            </w:pPr>
            <w:r>
              <w:t>minute</w:t>
            </w:r>
          </w:p>
        </w:tc>
      </w:tr>
      <w:tr w:rsidR="00940027" w14:paraId="3DDC018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FCC9E6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7E5A991" w14:textId="77777777" w:rsidR="00940027" w:rsidRDefault="00940027">
            <w:pPr>
              <w:pStyle w:val="OtherTableBody"/>
            </w:pPr>
            <w:r>
              <w:t>0529</w:t>
            </w:r>
          </w:p>
        </w:tc>
        <w:tc>
          <w:tcPr>
            <w:tcW w:w="2693" w:type="dxa"/>
          </w:tcPr>
          <w:p w14:paraId="10A6D27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AE57200" w14:textId="77777777" w:rsidR="00940027" w:rsidRDefault="00940027">
            <w:pPr>
              <w:pStyle w:val="OtherTableBody"/>
            </w:pPr>
            <w:r>
              <w:t>S</w:t>
            </w:r>
          </w:p>
        </w:tc>
        <w:tc>
          <w:tcPr>
            <w:tcW w:w="3544" w:type="dxa"/>
          </w:tcPr>
          <w:p w14:paraId="7F53687A" w14:textId="77777777" w:rsidR="00940027" w:rsidRDefault="00940027">
            <w:pPr>
              <w:pStyle w:val="OtherTableBody"/>
            </w:pPr>
            <w:r>
              <w:t>second</w:t>
            </w:r>
          </w:p>
        </w:tc>
      </w:tr>
      <w:tr w:rsidR="00940027" w14:paraId="018BA95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C33D04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ACA99D3" w14:textId="77777777" w:rsidR="00940027" w:rsidRDefault="00940027">
            <w:pPr>
              <w:pStyle w:val="OtherTableBody"/>
            </w:pPr>
            <w:r>
              <w:t>0529</w:t>
            </w:r>
          </w:p>
        </w:tc>
        <w:tc>
          <w:tcPr>
            <w:tcW w:w="2693" w:type="dxa"/>
          </w:tcPr>
          <w:p w14:paraId="397BFF8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507C47F" w14:textId="77777777" w:rsidR="00940027" w:rsidRDefault="00940027">
            <w:pPr>
              <w:pStyle w:val="OtherTableBody"/>
            </w:pPr>
            <w:r>
              <w:t>Y</w:t>
            </w:r>
          </w:p>
        </w:tc>
        <w:tc>
          <w:tcPr>
            <w:tcW w:w="3544" w:type="dxa"/>
          </w:tcPr>
          <w:p w14:paraId="760A3B23" w14:textId="77777777" w:rsidR="00940027" w:rsidRDefault="00940027">
            <w:pPr>
              <w:pStyle w:val="OtherTableBody"/>
            </w:pPr>
            <w:r>
              <w:t>year</w:t>
            </w:r>
          </w:p>
        </w:tc>
      </w:tr>
      <w:tr w:rsidR="00940027" w14:paraId="24567F7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5EC8A14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3E7A1DCC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6DD5FC10" w14:textId="77777777" w:rsidR="00940027" w:rsidRDefault="00940027">
            <w:pPr>
              <w:pStyle w:val="OtherTableBody"/>
            </w:pPr>
            <w:r>
              <w:t>Organization, agency, department</w:t>
            </w:r>
            <w:r>
              <w:tab/>
            </w:r>
          </w:p>
        </w:tc>
        <w:tc>
          <w:tcPr>
            <w:tcW w:w="1701" w:type="dxa"/>
          </w:tcPr>
          <w:p w14:paraId="4533F3AA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7517925A" w14:textId="77777777" w:rsidR="00940027" w:rsidRDefault="00940027">
            <w:pPr>
              <w:pStyle w:val="OtherTableBody"/>
            </w:pPr>
          </w:p>
        </w:tc>
      </w:tr>
      <w:tr w:rsidR="00940027" w14:paraId="4A58C57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565640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DBB5249" w14:textId="77777777" w:rsidR="00940027" w:rsidRDefault="00940027">
            <w:pPr>
              <w:pStyle w:val="OtherTableBody"/>
            </w:pPr>
            <w:r>
              <w:t>0530</w:t>
            </w:r>
          </w:p>
        </w:tc>
        <w:tc>
          <w:tcPr>
            <w:tcW w:w="2693" w:type="dxa"/>
          </w:tcPr>
          <w:p w14:paraId="56508A0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ACBB0F0" w14:textId="77777777" w:rsidR="00940027" w:rsidRDefault="00940027">
            <w:pPr>
              <w:pStyle w:val="OtherTableBody"/>
            </w:pPr>
            <w:r>
              <w:t>AE</w:t>
            </w:r>
          </w:p>
        </w:tc>
        <w:tc>
          <w:tcPr>
            <w:tcW w:w="3544" w:type="dxa"/>
          </w:tcPr>
          <w:p w14:paraId="234FE033" w14:textId="77777777" w:rsidR="00940027" w:rsidRDefault="00940027">
            <w:pPr>
              <w:pStyle w:val="OtherTableBody"/>
            </w:pPr>
            <w:r>
              <w:t>American Express</w:t>
            </w:r>
          </w:p>
        </w:tc>
      </w:tr>
      <w:tr w:rsidR="00940027" w14:paraId="7319EC2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A9D38C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C9736FB" w14:textId="77777777" w:rsidR="00940027" w:rsidRDefault="00940027">
            <w:pPr>
              <w:pStyle w:val="OtherTableBody"/>
            </w:pPr>
            <w:r>
              <w:t>0530</w:t>
            </w:r>
          </w:p>
        </w:tc>
        <w:tc>
          <w:tcPr>
            <w:tcW w:w="2693" w:type="dxa"/>
          </w:tcPr>
          <w:p w14:paraId="2025001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6825CEF" w14:textId="77777777" w:rsidR="00940027" w:rsidRDefault="00940027">
            <w:pPr>
              <w:pStyle w:val="OtherTableBody"/>
            </w:pPr>
            <w:r>
              <w:t>DEA</w:t>
            </w:r>
          </w:p>
        </w:tc>
        <w:tc>
          <w:tcPr>
            <w:tcW w:w="3544" w:type="dxa"/>
          </w:tcPr>
          <w:p w14:paraId="12341518" w14:textId="77777777" w:rsidR="00940027" w:rsidRDefault="00940027">
            <w:pPr>
              <w:pStyle w:val="OtherTableBody"/>
            </w:pPr>
            <w:r>
              <w:t>Drug Enforcement Agency</w:t>
            </w:r>
          </w:p>
        </w:tc>
      </w:tr>
      <w:tr w:rsidR="00940027" w14:paraId="51EB5B7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4852AA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3C1E8AA" w14:textId="77777777" w:rsidR="00940027" w:rsidRDefault="00940027">
            <w:pPr>
              <w:pStyle w:val="OtherTableBody"/>
            </w:pPr>
            <w:r>
              <w:t>0530</w:t>
            </w:r>
          </w:p>
        </w:tc>
        <w:tc>
          <w:tcPr>
            <w:tcW w:w="2693" w:type="dxa"/>
          </w:tcPr>
          <w:p w14:paraId="01078AB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9624B5B" w14:textId="77777777" w:rsidR="00940027" w:rsidRDefault="00940027">
            <w:pPr>
              <w:pStyle w:val="OtherTableBody"/>
            </w:pPr>
            <w:r>
              <w:t>DOD</w:t>
            </w:r>
          </w:p>
        </w:tc>
        <w:tc>
          <w:tcPr>
            <w:tcW w:w="3544" w:type="dxa"/>
          </w:tcPr>
          <w:p w14:paraId="6AF19B9A" w14:textId="77777777" w:rsidR="00940027" w:rsidRDefault="00940027">
            <w:pPr>
              <w:pStyle w:val="OtherTableBody"/>
            </w:pPr>
            <w:r>
              <w:t>Department of Defense</w:t>
            </w:r>
          </w:p>
        </w:tc>
      </w:tr>
      <w:tr w:rsidR="00940027" w14:paraId="5DFAD38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D20D7D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0055DBA" w14:textId="77777777" w:rsidR="00940027" w:rsidRDefault="00940027">
            <w:pPr>
              <w:pStyle w:val="OtherTableBody"/>
            </w:pPr>
            <w:r>
              <w:t>0530</w:t>
            </w:r>
          </w:p>
        </w:tc>
        <w:tc>
          <w:tcPr>
            <w:tcW w:w="2693" w:type="dxa"/>
          </w:tcPr>
          <w:p w14:paraId="68E95D6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BB0C7B4" w14:textId="77777777" w:rsidR="00940027" w:rsidRDefault="00940027">
            <w:pPr>
              <w:pStyle w:val="OtherTableBody"/>
            </w:pPr>
            <w:r>
              <w:t>MC</w:t>
            </w:r>
          </w:p>
        </w:tc>
        <w:tc>
          <w:tcPr>
            <w:tcW w:w="3544" w:type="dxa"/>
          </w:tcPr>
          <w:p w14:paraId="27EA2E31" w14:textId="77777777" w:rsidR="00940027" w:rsidRDefault="00940027">
            <w:pPr>
              <w:pStyle w:val="OtherTableBody"/>
            </w:pPr>
            <w:r>
              <w:t>Master Card</w:t>
            </w:r>
          </w:p>
        </w:tc>
      </w:tr>
      <w:tr w:rsidR="00940027" w14:paraId="559677F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A92F2E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27DA5F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0530</w:t>
            </w:r>
          </w:p>
        </w:tc>
        <w:tc>
          <w:tcPr>
            <w:tcW w:w="2693" w:type="dxa"/>
          </w:tcPr>
          <w:p w14:paraId="5953EB8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037FD0A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VA</w:t>
            </w:r>
          </w:p>
        </w:tc>
        <w:tc>
          <w:tcPr>
            <w:tcW w:w="3544" w:type="dxa"/>
          </w:tcPr>
          <w:p w14:paraId="597416A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Veterans Affairs</w:t>
            </w:r>
          </w:p>
        </w:tc>
      </w:tr>
      <w:tr w:rsidR="00940027" w14:paraId="23CD7F2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884EA0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6E135B0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0530</w:t>
            </w:r>
          </w:p>
        </w:tc>
        <w:tc>
          <w:tcPr>
            <w:tcW w:w="2693" w:type="dxa"/>
          </w:tcPr>
          <w:p w14:paraId="7797C367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1430388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VI</w:t>
            </w:r>
          </w:p>
        </w:tc>
        <w:tc>
          <w:tcPr>
            <w:tcW w:w="3544" w:type="dxa"/>
          </w:tcPr>
          <w:p w14:paraId="18F5ABD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Visa</w:t>
            </w:r>
          </w:p>
        </w:tc>
      </w:tr>
      <w:tr w:rsidR="00940027" w14:paraId="111B415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D93587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HL7</w:t>
            </w:r>
          </w:p>
        </w:tc>
        <w:tc>
          <w:tcPr>
            <w:tcW w:w="709" w:type="dxa"/>
          </w:tcPr>
          <w:p w14:paraId="38B61657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2693" w:type="dxa"/>
          </w:tcPr>
          <w:p w14:paraId="3C83CF2A" w14:textId="77777777" w:rsidR="00940027" w:rsidRDefault="00940027">
            <w:pPr>
              <w:pStyle w:val="OtherTableBody"/>
            </w:pPr>
            <w:r>
              <w:t>Expanded yes/no indicator</w:t>
            </w:r>
          </w:p>
        </w:tc>
        <w:tc>
          <w:tcPr>
            <w:tcW w:w="1701" w:type="dxa"/>
          </w:tcPr>
          <w:p w14:paraId="27AF43A5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09C2CC10" w14:textId="77777777" w:rsidR="00940027" w:rsidRDefault="00940027">
            <w:pPr>
              <w:pStyle w:val="OtherTableBody"/>
            </w:pPr>
          </w:p>
        </w:tc>
      </w:tr>
      <w:tr w:rsidR="00940027" w14:paraId="0246356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DA6F4B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9079E5F" w14:textId="77777777" w:rsidR="00940027" w:rsidRDefault="00940027">
            <w:pPr>
              <w:pStyle w:val="OtherTableBody"/>
            </w:pPr>
            <w:r>
              <w:t>0532</w:t>
            </w:r>
          </w:p>
        </w:tc>
        <w:tc>
          <w:tcPr>
            <w:tcW w:w="2693" w:type="dxa"/>
          </w:tcPr>
          <w:p w14:paraId="645386B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3630884" w14:textId="77777777" w:rsidR="00940027" w:rsidRDefault="00940027">
            <w:pPr>
              <w:pStyle w:val="OtherTableBody"/>
            </w:pPr>
            <w:r>
              <w:t>ASKU</w:t>
            </w:r>
          </w:p>
        </w:tc>
        <w:tc>
          <w:tcPr>
            <w:tcW w:w="3544" w:type="dxa"/>
          </w:tcPr>
          <w:p w14:paraId="394AB673" w14:textId="77777777" w:rsidR="00940027" w:rsidRDefault="00940027">
            <w:pPr>
              <w:pStyle w:val="OtherTableBody"/>
            </w:pPr>
            <w:r>
              <w:t>asked but unknown</w:t>
            </w:r>
            <w:r>
              <w:tab/>
            </w:r>
          </w:p>
        </w:tc>
      </w:tr>
      <w:tr w:rsidR="00940027" w14:paraId="2630647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A7C02F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28AA74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0532</w:t>
            </w:r>
          </w:p>
        </w:tc>
        <w:tc>
          <w:tcPr>
            <w:tcW w:w="2693" w:type="dxa"/>
          </w:tcPr>
          <w:p w14:paraId="7C41498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FAFADD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N</w:t>
            </w:r>
          </w:p>
        </w:tc>
        <w:tc>
          <w:tcPr>
            <w:tcW w:w="3544" w:type="dxa"/>
          </w:tcPr>
          <w:p w14:paraId="41AD089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No</w:t>
            </w:r>
          </w:p>
        </w:tc>
      </w:tr>
      <w:tr w:rsidR="00940027" w14:paraId="6BF45EF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98A5B7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BE35C8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0532</w:t>
            </w:r>
          </w:p>
        </w:tc>
        <w:tc>
          <w:tcPr>
            <w:tcW w:w="2693" w:type="dxa"/>
          </w:tcPr>
          <w:p w14:paraId="1C60F298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E47855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NA</w:t>
            </w:r>
          </w:p>
        </w:tc>
        <w:tc>
          <w:tcPr>
            <w:tcW w:w="3544" w:type="dxa"/>
          </w:tcPr>
          <w:p w14:paraId="28D419F4" w14:textId="77777777" w:rsidR="00940027" w:rsidRDefault="00940027">
            <w:pPr>
              <w:pStyle w:val="OtherTableBody"/>
            </w:pPr>
            <w:r>
              <w:t>not applicable</w:t>
            </w:r>
          </w:p>
        </w:tc>
      </w:tr>
      <w:tr w:rsidR="00940027" w14:paraId="7400A83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8EBDB7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B4FEEE7" w14:textId="77777777" w:rsidR="00940027" w:rsidRDefault="00940027">
            <w:pPr>
              <w:pStyle w:val="OtherTableBody"/>
            </w:pPr>
            <w:r>
              <w:t>0532</w:t>
            </w:r>
          </w:p>
        </w:tc>
        <w:tc>
          <w:tcPr>
            <w:tcW w:w="2693" w:type="dxa"/>
          </w:tcPr>
          <w:p w14:paraId="348CD90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A6DC0F9" w14:textId="77777777" w:rsidR="00940027" w:rsidRDefault="00940027">
            <w:pPr>
              <w:pStyle w:val="OtherTableBody"/>
            </w:pPr>
            <w:r>
              <w:t>NASK</w:t>
            </w:r>
          </w:p>
        </w:tc>
        <w:tc>
          <w:tcPr>
            <w:tcW w:w="3544" w:type="dxa"/>
          </w:tcPr>
          <w:p w14:paraId="7F90E07A" w14:textId="77777777" w:rsidR="00940027" w:rsidRDefault="00940027">
            <w:pPr>
              <w:pStyle w:val="OtherTableBody"/>
            </w:pPr>
            <w:r>
              <w:t>not asked</w:t>
            </w:r>
          </w:p>
        </w:tc>
      </w:tr>
      <w:tr w:rsidR="00940027" w14:paraId="412276F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8426EF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7A70479" w14:textId="77777777" w:rsidR="00940027" w:rsidRDefault="00940027">
            <w:pPr>
              <w:pStyle w:val="OtherTableBody"/>
            </w:pPr>
            <w:r>
              <w:t>0532</w:t>
            </w:r>
          </w:p>
        </w:tc>
        <w:tc>
          <w:tcPr>
            <w:tcW w:w="2693" w:type="dxa"/>
          </w:tcPr>
          <w:p w14:paraId="2D633F2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37B2AB6" w14:textId="77777777" w:rsidR="00940027" w:rsidRDefault="00940027">
            <w:pPr>
              <w:pStyle w:val="OtherTableBody"/>
            </w:pPr>
            <w:r>
              <w:t>NAV</w:t>
            </w:r>
          </w:p>
        </w:tc>
        <w:tc>
          <w:tcPr>
            <w:tcW w:w="3544" w:type="dxa"/>
          </w:tcPr>
          <w:p w14:paraId="37227D02" w14:textId="77777777" w:rsidR="00940027" w:rsidRDefault="00940027">
            <w:pPr>
              <w:pStyle w:val="OtherTableBody"/>
            </w:pPr>
            <w:r>
              <w:t>temporarily unavailable</w:t>
            </w:r>
          </w:p>
        </w:tc>
      </w:tr>
      <w:tr w:rsidR="00940027" w14:paraId="0C97C1B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23BA9C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5ECA696" w14:textId="77777777" w:rsidR="00940027" w:rsidRDefault="00940027">
            <w:pPr>
              <w:pStyle w:val="OtherTableBody"/>
            </w:pPr>
            <w:r>
              <w:t>0532</w:t>
            </w:r>
          </w:p>
        </w:tc>
        <w:tc>
          <w:tcPr>
            <w:tcW w:w="2693" w:type="dxa"/>
          </w:tcPr>
          <w:p w14:paraId="02BF8EE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9DAEA0D" w14:textId="77777777" w:rsidR="00940027" w:rsidRDefault="00940027">
            <w:pPr>
              <w:pStyle w:val="OtherTableBody"/>
            </w:pPr>
            <w:r>
              <w:t>NI</w:t>
            </w:r>
          </w:p>
        </w:tc>
        <w:tc>
          <w:tcPr>
            <w:tcW w:w="3544" w:type="dxa"/>
          </w:tcPr>
          <w:p w14:paraId="2E51A0EF" w14:textId="77777777" w:rsidR="00940027" w:rsidRDefault="00940027">
            <w:pPr>
              <w:pStyle w:val="OtherTableBody"/>
            </w:pPr>
            <w:r>
              <w:t>No Information</w:t>
            </w:r>
          </w:p>
        </w:tc>
      </w:tr>
      <w:tr w:rsidR="00940027" w14:paraId="57CA05E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4F040D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FF4841B" w14:textId="77777777" w:rsidR="00940027" w:rsidRDefault="00940027">
            <w:pPr>
              <w:pStyle w:val="OtherTableBody"/>
            </w:pPr>
            <w:r>
              <w:t>0532</w:t>
            </w:r>
          </w:p>
        </w:tc>
        <w:tc>
          <w:tcPr>
            <w:tcW w:w="2693" w:type="dxa"/>
          </w:tcPr>
          <w:p w14:paraId="627CFC0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FDC7BB7" w14:textId="77777777" w:rsidR="00940027" w:rsidRDefault="00940027">
            <w:pPr>
              <w:pStyle w:val="OtherTableBody"/>
            </w:pPr>
            <w:r>
              <w:t>NP</w:t>
            </w:r>
          </w:p>
        </w:tc>
        <w:tc>
          <w:tcPr>
            <w:tcW w:w="3544" w:type="dxa"/>
          </w:tcPr>
          <w:p w14:paraId="78831503" w14:textId="77777777" w:rsidR="00940027" w:rsidRDefault="00940027">
            <w:pPr>
              <w:pStyle w:val="OtherTableBody"/>
            </w:pPr>
            <w:r>
              <w:t>not present</w:t>
            </w:r>
          </w:p>
        </w:tc>
      </w:tr>
      <w:tr w:rsidR="00940027" w14:paraId="3D71B93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C516BD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AA24F9F" w14:textId="77777777" w:rsidR="00940027" w:rsidRDefault="00940027">
            <w:pPr>
              <w:pStyle w:val="OtherTableBody"/>
            </w:pPr>
            <w:r>
              <w:t>0532</w:t>
            </w:r>
          </w:p>
        </w:tc>
        <w:tc>
          <w:tcPr>
            <w:tcW w:w="2693" w:type="dxa"/>
          </w:tcPr>
          <w:p w14:paraId="1FD57C2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C099606" w14:textId="77777777" w:rsidR="00940027" w:rsidRDefault="00940027">
            <w:pPr>
              <w:pStyle w:val="OtherTableBody"/>
            </w:pPr>
            <w:r>
              <w:t>UNK</w:t>
            </w:r>
          </w:p>
        </w:tc>
        <w:tc>
          <w:tcPr>
            <w:tcW w:w="3544" w:type="dxa"/>
          </w:tcPr>
          <w:p w14:paraId="76CD4F8D" w14:textId="77777777" w:rsidR="00940027" w:rsidRDefault="00940027">
            <w:pPr>
              <w:pStyle w:val="OtherTableBody"/>
            </w:pPr>
            <w:r>
              <w:t>unknown</w:t>
            </w:r>
          </w:p>
        </w:tc>
      </w:tr>
      <w:tr w:rsidR="00940027" w14:paraId="5ABDDED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EDBBA3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E83A925" w14:textId="77777777" w:rsidR="00940027" w:rsidRDefault="00940027">
            <w:pPr>
              <w:pStyle w:val="OtherTableBody"/>
            </w:pPr>
            <w:r>
              <w:t>0532</w:t>
            </w:r>
          </w:p>
        </w:tc>
        <w:tc>
          <w:tcPr>
            <w:tcW w:w="2693" w:type="dxa"/>
          </w:tcPr>
          <w:p w14:paraId="7BFCD01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CC933BE" w14:textId="77777777" w:rsidR="00940027" w:rsidRDefault="00940027">
            <w:pPr>
              <w:pStyle w:val="OtherTableBody"/>
            </w:pPr>
            <w:r>
              <w:t>Y</w:t>
            </w:r>
          </w:p>
        </w:tc>
        <w:tc>
          <w:tcPr>
            <w:tcW w:w="3544" w:type="dxa"/>
          </w:tcPr>
          <w:p w14:paraId="3DD2CAE1" w14:textId="77777777" w:rsidR="00940027" w:rsidRDefault="00940027">
            <w:pPr>
              <w:pStyle w:val="OtherTableBody"/>
            </w:pPr>
            <w:r>
              <w:t>Yes</w:t>
            </w:r>
          </w:p>
        </w:tc>
      </w:tr>
      <w:tr w:rsidR="00940027" w14:paraId="2CB826E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11A0A43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1F087C5E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2397D554" w14:textId="77777777" w:rsidR="00940027" w:rsidRDefault="00940027">
            <w:pPr>
              <w:pStyle w:val="OtherTableBody"/>
            </w:pPr>
            <w:r>
              <w:t>Notify Clergy Code</w:t>
            </w:r>
          </w:p>
        </w:tc>
        <w:tc>
          <w:tcPr>
            <w:tcW w:w="1701" w:type="dxa"/>
          </w:tcPr>
          <w:p w14:paraId="12DFAD51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2A08BFF0" w14:textId="77777777" w:rsidR="00940027" w:rsidRDefault="00940027">
            <w:pPr>
              <w:pStyle w:val="OtherTableBody"/>
            </w:pPr>
          </w:p>
        </w:tc>
      </w:tr>
      <w:tr w:rsidR="00940027" w14:paraId="2FFBEA3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FB9B8D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2F52E82" w14:textId="77777777" w:rsidR="00940027" w:rsidRDefault="00940027">
            <w:pPr>
              <w:pStyle w:val="OtherTableBody"/>
            </w:pPr>
            <w:r>
              <w:t>0534</w:t>
            </w:r>
          </w:p>
        </w:tc>
        <w:tc>
          <w:tcPr>
            <w:tcW w:w="2693" w:type="dxa"/>
          </w:tcPr>
          <w:p w14:paraId="1305E44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4125FD7" w14:textId="77777777" w:rsidR="00940027" w:rsidRDefault="00940027">
            <w:pPr>
              <w:pStyle w:val="OtherTableBody"/>
            </w:pPr>
            <w:r>
              <w:t>L</w:t>
            </w:r>
          </w:p>
        </w:tc>
        <w:tc>
          <w:tcPr>
            <w:tcW w:w="3544" w:type="dxa"/>
          </w:tcPr>
          <w:p w14:paraId="2FF39DDD" w14:textId="77777777" w:rsidR="00940027" w:rsidRDefault="00940027">
            <w:pPr>
              <w:pStyle w:val="OtherTableBody"/>
            </w:pPr>
            <w:r>
              <w:t>Last Rites only</w:t>
            </w:r>
          </w:p>
        </w:tc>
      </w:tr>
      <w:tr w:rsidR="00940027" w14:paraId="1677C56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E5461D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63B7C7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0534</w:t>
            </w:r>
          </w:p>
        </w:tc>
        <w:tc>
          <w:tcPr>
            <w:tcW w:w="2693" w:type="dxa"/>
          </w:tcPr>
          <w:p w14:paraId="23226341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9468AC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N</w:t>
            </w:r>
          </w:p>
        </w:tc>
        <w:tc>
          <w:tcPr>
            <w:tcW w:w="3544" w:type="dxa"/>
          </w:tcPr>
          <w:p w14:paraId="2246F02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No</w:t>
            </w:r>
          </w:p>
        </w:tc>
      </w:tr>
      <w:tr w:rsidR="00940027" w14:paraId="1F3CFF7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BDC29C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183C783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0534</w:t>
            </w:r>
          </w:p>
        </w:tc>
        <w:tc>
          <w:tcPr>
            <w:tcW w:w="2693" w:type="dxa"/>
          </w:tcPr>
          <w:p w14:paraId="62DC882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161416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O</w:t>
            </w:r>
          </w:p>
        </w:tc>
        <w:tc>
          <w:tcPr>
            <w:tcW w:w="3544" w:type="dxa"/>
          </w:tcPr>
          <w:p w14:paraId="4B15D298" w14:textId="77777777" w:rsidR="00940027" w:rsidRDefault="00940027">
            <w:pPr>
              <w:pStyle w:val="OtherTableBody"/>
            </w:pPr>
            <w:r>
              <w:t>Other</w:t>
            </w:r>
          </w:p>
        </w:tc>
      </w:tr>
      <w:tr w:rsidR="00940027" w14:paraId="4F1012F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2204CF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C34B0EA" w14:textId="77777777" w:rsidR="00940027" w:rsidRDefault="00940027">
            <w:pPr>
              <w:pStyle w:val="OtherTableBody"/>
            </w:pPr>
            <w:r>
              <w:t>0534</w:t>
            </w:r>
          </w:p>
        </w:tc>
        <w:tc>
          <w:tcPr>
            <w:tcW w:w="2693" w:type="dxa"/>
          </w:tcPr>
          <w:p w14:paraId="7C73C20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FE82A4F" w14:textId="77777777" w:rsidR="00940027" w:rsidRDefault="00940027">
            <w:pPr>
              <w:pStyle w:val="OtherTableBody"/>
            </w:pPr>
            <w:r>
              <w:t>U</w:t>
            </w:r>
          </w:p>
        </w:tc>
        <w:tc>
          <w:tcPr>
            <w:tcW w:w="3544" w:type="dxa"/>
          </w:tcPr>
          <w:p w14:paraId="08AC24E5" w14:textId="77777777" w:rsidR="00940027" w:rsidRDefault="00940027">
            <w:pPr>
              <w:pStyle w:val="OtherTableBody"/>
            </w:pPr>
            <w:r>
              <w:t>Unknown</w:t>
            </w:r>
          </w:p>
        </w:tc>
      </w:tr>
      <w:tr w:rsidR="00940027" w14:paraId="031E553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6B4B39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D5BBA7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0534</w:t>
            </w:r>
          </w:p>
        </w:tc>
        <w:tc>
          <w:tcPr>
            <w:tcW w:w="2693" w:type="dxa"/>
          </w:tcPr>
          <w:p w14:paraId="530C7F87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21854F4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3544" w:type="dxa"/>
          </w:tcPr>
          <w:p w14:paraId="123E826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Yes</w:t>
            </w:r>
          </w:p>
        </w:tc>
      </w:tr>
      <w:tr w:rsidR="00940027" w14:paraId="5B47D8B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DB7A24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709" w:type="dxa"/>
          </w:tcPr>
          <w:p w14:paraId="48D95756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2693" w:type="dxa"/>
          </w:tcPr>
          <w:p w14:paraId="54F84B0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Signature Code</w:t>
            </w:r>
          </w:p>
        </w:tc>
        <w:tc>
          <w:tcPr>
            <w:tcW w:w="1701" w:type="dxa"/>
          </w:tcPr>
          <w:p w14:paraId="5463C5C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3544" w:type="dxa"/>
          </w:tcPr>
          <w:p w14:paraId="12A83D6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</w:tr>
      <w:tr w:rsidR="00940027" w14:paraId="45EFD43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E5248A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65B972B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0535</w:t>
            </w:r>
          </w:p>
        </w:tc>
        <w:tc>
          <w:tcPr>
            <w:tcW w:w="2693" w:type="dxa"/>
          </w:tcPr>
          <w:p w14:paraId="1673176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5856598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</w:t>
            </w:r>
          </w:p>
        </w:tc>
        <w:tc>
          <w:tcPr>
            <w:tcW w:w="3544" w:type="dxa"/>
          </w:tcPr>
          <w:p w14:paraId="03B4B0D0" w14:textId="77777777" w:rsidR="00940027" w:rsidRDefault="00940027">
            <w:pPr>
              <w:pStyle w:val="OtherTableBody"/>
            </w:pPr>
            <w:r>
              <w:t>Signed CMS-1500 claim form on file, e.g. authorization for release of any medical or other information necessary to process this claim and assignment of benefits.</w:t>
            </w:r>
          </w:p>
        </w:tc>
      </w:tr>
      <w:tr w:rsidR="00940027" w14:paraId="0D402AE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CACDB6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E69082F" w14:textId="77777777" w:rsidR="00940027" w:rsidRDefault="00940027">
            <w:pPr>
              <w:pStyle w:val="OtherTableBody"/>
            </w:pPr>
            <w:r>
              <w:t>0535</w:t>
            </w:r>
          </w:p>
        </w:tc>
        <w:tc>
          <w:tcPr>
            <w:tcW w:w="2693" w:type="dxa"/>
          </w:tcPr>
          <w:p w14:paraId="0E6BB4C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5036852" w14:textId="77777777" w:rsidR="00940027" w:rsidRDefault="00940027">
            <w:pPr>
              <w:pStyle w:val="OtherTableBody"/>
            </w:pPr>
            <w:r>
              <w:t>M</w:t>
            </w:r>
          </w:p>
        </w:tc>
        <w:tc>
          <w:tcPr>
            <w:tcW w:w="3544" w:type="dxa"/>
          </w:tcPr>
          <w:p w14:paraId="7EC601CE" w14:textId="77777777" w:rsidR="00940027" w:rsidRDefault="00940027">
            <w:pPr>
              <w:pStyle w:val="OtherTableBody"/>
            </w:pPr>
            <w:r>
              <w:t>Signed authorization for assignment of benefits on file.</w:t>
            </w:r>
          </w:p>
        </w:tc>
      </w:tr>
      <w:tr w:rsidR="00940027" w14:paraId="525AC05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1B9DB1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2161982" w14:textId="77777777" w:rsidR="00940027" w:rsidRDefault="00940027">
            <w:pPr>
              <w:pStyle w:val="OtherTableBody"/>
            </w:pPr>
            <w:r>
              <w:t>0535</w:t>
            </w:r>
          </w:p>
        </w:tc>
        <w:tc>
          <w:tcPr>
            <w:tcW w:w="2693" w:type="dxa"/>
          </w:tcPr>
          <w:p w14:paraId="24DD4D4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8EB1183" w14:textId="77777777" w:rsidR="00940027" w:rsidRDefault="00940027">
            <w:pPr>
              <w:pStyle w:val="OtherTableBody"/>
            </w:pPr>
            <w:r>
              <w:t>P</w:t>
            </w:r>
          </w:p>
        </w:tc>
        <w:tc>
          <w:tcPr>
            <w:tcW w:w="3544" w:type="dxa"/>
          </w:tcPr>
          <w:p w14:paraId="4D0BA236" w14:textId="77777777" w:rsidR="00940027" w:rsidRDefault="00940027">
            <w:pPr>
              <w:pStyle w:val="OtherTableBody"/>
            </w:pPr>
            <w:r>
              <w:t>Signature generated by provider because the patient was not physically present for services.</w:t>
            </w:r>
          </w:p>
        </w:tc>
      </w:tr>
      <w:tr w:rsidR="00940027" w14:paraId="4716300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E92AC5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BE974EB" w14:textId="77777777" w:rsidR="00940027" w:rsidRDefault="00940027">
            <w:pPr>
              <w:pStyle w:val="OtherTableBody"/>
            </w:pPr>
            <w:r>
              <w:t>0535</w:t>
            </w:r>
          </w:p>
        </w:tc>
        <w:tc>
          <w:tcPr>
            <w:tcW w:w="2693" w:type="dxa"/>
          </w:tcPr>
          <w:p w14:paraId="26373EF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076D97A" w14:textId="77777777" w:rsidR="00940027" w:rsidRDefault="00940027">
            <w:pPr>
              <w:pStyle w:val="OtherTableBody"/>
            </w:pPr>
            <w:r>
              <w:t>S</w:t>
            </w:r>
          </w:p>
        </w:tc>
        <w:tc>
          <w:tcPr>
            <w:tcW w:w="3544" w:type="dxa"/>
          </w:tcPr>
          <w:p w14:paraId="5A81F80F" w14:textId="77777777" w:rsidR="00940027" w:rsidRDefault="00940027">
            <w:pPr>
              <w:pStyle w:val="OtherTableBody"/>
            </w:pPr>
            <w:r>
              <w:t>Signed authorization for release of any medical or other information necessary to process this claim on file.</w:t>
            </w:r>
          </w:p>
        </w:tc>
      </w:tr>
      <w:tr w:rsidR="00940027" w14:paraId="7A647F9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93CD7C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User</w:t>
            </w:r>
          </w:p>
        </w:tc>
        <w:tc>
          <w:tcPr>
            <w:tcW w:w="709" w:type="dxa"/>
          </w:tcPr>
          <w:p w14:paraId="6E2DD9D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2693" w:type="dxa"/>
          </w:tcPr>
          <w:p w14:paraId="700AAE9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Certificate Status</w:t>
            </w:r>
          </w:p>
        </w:tc>
        <w:tc>
          <w:tcPr>
            <w:tcW w:w="1701" w:type="dxa"/>
          </w:tcPr>
          <w:p w14:paraId="64D904E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3544" w:type="dxa"/>
          </w:tcPr>
          <w:p w14:paraId="749E5D0C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</w:tr>
      <w:tr w:rsidR="00940027" w14:paraId="08FA232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C804D06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6117D8C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0536</w:t>
            </w:r>
          </w:p>
        </w:tc>
        <w:tc>
          <w:tcPr>
            <w:tcW w:w="2693" w:type="dxa"/>
          </w:tcPr>
          <w:p w14:paraId="6AE48FB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5D6AC44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E</w:t>
            </w:r>
          </w:p>
        </w:tc>
        <w:tc>
          <w:tcPr>
            <w:tcW w:w="3544" w:type="dxa"/>
          </w:tcPr>
          <w:p w14:paraId="63FA00B6" w14:textId="77777777" w:rsidR="00940027" w:rsidRDefault="00940027">
            <w:pPr>
              <w:pStyle w:val="OtherTableBody"/>
            </w:pPr>
            <w:r>
              <w:t>Expired</w:t>
            </w:r>
          </w:p>
        </w:tc>
      </w:tr>
      <w:tr w:rsidR="00940027" w14:paraId="48FC7DD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F24661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26E4E89" w14:textId="77777777" w:rsidR="00940027" w:rsidRDefault="00940027">
            <w:pPr>
              <w:pStyle w:val="OtherTableBody"/>
            </w:pPr>
            <w:r>
              <w:t>0536</w:t>
            </w:r>
          </w:p>
        </w:tc>
        <w:tc>
          <w:tcPr>
            <w:tcW w:w="2693" w:type="dxa"/>
          </w:tcPr>
          <w:p w14:paraId="4CC7BC1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5882596" w14:textId="77777777" w:rsidR="00940027" w:rsidRDefault="00940027">
            <w:pPr>
              <w:pStyle w:val="OtherTableBody"/>
            </w:pPr>
            <w:r>
              <w:t>I</w:t>
            </w:r>
          </w:p>
        </w:tc>
        <w:tc>
          <w:tcPr>
            <w:tcW w:w="3544" w:type="dxa"/>
          </w:tcPr>
          <w:p w14:paraId="7316B3CC" w14:textId="77777777" w:rsidR="00940027" w:rsidRDefault="00940027">
            <w:pPr>
              <w:pStyle w:val="OtherTableBody"/>
            </w:pPr>
            <w:r>
              <w:t>Inactive</w:t>
            </w:r>
          </w:p>
        </w:tc>
      </w:tr>
      <w:tr w:rsidR="00940027" w14:paraId="6B28D22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973733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D172ECF" w14:textId="77777777" w:rsidR="00940027" w:rsidRDefault="00940027">
            <w:pPr>
              <w:pStyle w:val="OtherTableBody"/>
            </w:pPr>
            <w:r>
              <w:t>0536</w:t>
            </w:r>
          </w:p>
        </w:tc>
        <w:tc>
          <w:tcPr>
            <w:tcW w:w="2693" w:type="dxa"/>
          </w:tcPr>
          <w:p w14:paraId="7D6BBFB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9A7E8AA" w14:textId="77777777" w:rsidR="00940027" w:rsidRDefault="00940027">
            <w:pPr>
              <w:pStyle w:val="OtherTableBody"/>
            </w:pPr>
            <w:r>
              <w:t>P</w:t>
            </w:r>
          </w:p>
        </w:tc>
        <w:tc>
          <w:tcPr>
            <w:tcW w:w="3544" w:type="dxa"/>
          </w:tcPr>
          <w:p w14:paraId="2995995A" w14:textId="77777777" w:rsidR="00940027" w:rsidRDefault="00940027">
            <w:pPr>
              <w:pStyle w:val="OtherTableBody"/>
            </w:pPr>
            <w:r>
              <w:t>Provisional</w:t>
            </w:r>
          </w:p>
        </w:tc>
      </w:tr>
      <w:tr w:rsidR="00940027" w14:paraId="7684BBA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812444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FD26795" w14:textId="77777777" w:rsidR="00940027" w:rsidRDefault="00940027">
            <w:pPr>
              <w:pStyle w:val="OtherTableBody"/>
            </w:pPr>
            <w:r>
              <w:t>0536</w:t>
            </w:r>
          </w:p>
        </w:tc>
        <w:tc>
          <w:tcPr>
            <w:tcW w:w="2693" w:type="dxa"/>
          </w:tcPr>
          <w:p w14:paraId="15DC886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869F059" w14:textId="77777777" w:rsidR="00940027" w:rsidRDefault="00940027">
            <w:pPr>
              <w:pStyle w:val="OtherTableBody"/>
            </w:pPr>
            <w:r>
              <w:t>R</w:t>
            </w:r>
          </w:p>
        </w:tc>
        <w:tc>
          <w:tcPr>
            <w:tcW w:w="3544" w:type="dxa"/>
          </w:tcPr>
          <w:p w14:paraId="233655C2" w14:textId="77777777" w:rsidR="00940027" w:rsidRDefault="00940027">
            <w:pPr>
              <w:pStyle w:val="OtherTableBody"/>
            </w:pPr>
            <w:r>
              <w:t>Revoked</w:t>
            </w:r>
          </w:p>
        </w:tc>
      </w:tr>
      <w:tr w:rsidR="00940027" w14:paraId="72D26F7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D1F0C9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B33F06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0536</w:t>
            </w:r>
          </w:p>
        </w:tc>
        <w:tc>
          <w:tcPr>
            <w:tcW w:w="2693" w:type="dxa"/>
          </w:tcPr>
          <w:p w14:paraId="629B561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7C41CD8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V</w:t>
            </w:r>
          </w:p>
        </w:tc>
        <w:tc>
          <w:tcPr>
            <w:tcW w:w="3544" w:type="dxa"/>
          </w:tcPr>
          <w:p w14:paraId="0376777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Active/Valid</w:t>
            </w:r>
          </w:p>
        </w:tc>
      </w:tr>
      <w:tr w:rsidR="00940027" w14:paraId="3D6545A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E0A200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709" w:type="dxa"/>
          </w:tcPr>
          <w:p w14:paraId="357AE48A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2693" w:type="dxa"/>
          </w:tcPr>
          <w:p w14:paraId="469E469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Institution</w:t>
            </w:r>
          </w:p>
        </w:tc>
        <w:tc>
          <w:tcPr>
            <w:tcW w:w="1701" w:type="dxa"/>
          </w:tcPr>
          <w:p w14:paraId="4107F5F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3544" w:type="dxa"/>
          </w:tcPr>
          <w:p w14:paraId="6974B58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</w:tr>
      <w:tr w:rsidR="00940027" w14:paraId="2719C1F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12ECFD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2BE77A31" w14:textId="77777777" w:rsidR="00940027" w:rsidRDefault="00940027">
            <w:pPr>
              <w:pStyle w:val="OtherTableBody"/>
            </w:pPr>
            <w:r>
              <w:t>0537</w:t>
            </w:r>
          </w:p>
        </w:tc>
        <w:tc>
          <w:tcPr>
            <w:tcW w:w="2693" w:type="dxa"/>
          </w:tcPr>
          <w:p w14:paraId="6A47679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05EEC9E" w14:textId="77777777" w:rsidR="00940027" w:rsidRDefault="00940027">
            <w:pPr>
              <w:pStyle w:val="OtherTableBody"/>
            </w:pPr>
            <w:r>
              <w:t>...</w:t>
            </w:r>
          </w:p>
        </w:tc>
        <w:tc>
          <w:tcPr>
            <w:tcW w:w="3544" w:type="dxa"/>
          </w:tcPr>
          <w:p w14:paraId="64A84988" w14:textId="77777777" w:rsidR="00940027" w:rsidRDefault="00940027">
            <w:pPr>
              <w:pStyle w:val="OtherTableBody"/>
            </w:pPr>
            <w:r>
              <w:t>No suggested values defined</w:t>
            </w:r>
          </w:p>
        </w:tc>
      </w:tr>
      <w:tr w:rsidR="00940027" w14:paraId="0D2801B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2331F96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1E4F84D4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6BA7697E" w14:textId="77777777" w:rsidR="00940027" w:rsidRDefault="00940027">
            <w:pPr>
              <w:pStyle w:val="OtherTableBody"/>
            </w:pPr>
            <w:r>
              <w:t>Institution Relationship Type</w:t>
            </w:r>
          </w:p>
        </w:tc>
        <w:tc>
          <w:tcPr>
            <w:tcW w:w="1701" w:type="dxa"/>
          </w:tcPr>
          <w:p w14:paraId="1086F49F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24633654" w14:textId="77777777" w:rsidR="00940027" w:rsidRDefault="00940027">
            <w:pPr>
              <w:pStyle w:val="OtherTableBody"/>
            </w:pPr>
          </w:p>
        </w:tc>
      </w:tr>
      <w:tr w:rsidR="00940027" w14:paraId="2740EEE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2D5C09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D4A19CC" w14:textId="77777777" w:rsidR="00940027" w:rsidRDefault="00940027">
            <w:pPr>
              <w:pStyle w:val="OtherTableBody"/>
            </w:pPr>
            <w:r>
              <w:t>0538</w:t>
            </w:r>
          </w:p>
        </w:tc>
        <w:tc>
          <w:tcPr>
            <w:tcW w:w="2693" w:type="dxa"/>
          </w:tcPr>
          <w:p w14:paraId="4ECCA91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C8076B5" w14:textId="77777777" w:rsidR="00940027" w:rsidRDefault="00940027">
            <w:pPr>
              <w:pStyle w:val="OtherTableBody"/>
            </w:pPr>
            <w:r>
              <w:t>CON</w:t>
            </w:r>
          </w:p>
        </w:tc>
        <w:tc>
          <w:tcPr>
            <w:tcW w:w="3544" w:type="dxa"/>
          </w:tcPr>
          <w:p w14:paraId="0756C7F0" w14:textId="77777777" w:rsidR="00940027" w:rsidRDefault="00940027">
            <w:pPr>
              <w:pStyle w:val="OtherTableBody"/>
            </w:pPr>
            <w:r>
              <w:t>Contractor</w:t>
            </w:r>
          </w:p>
        </w:tc>
      </w:tr>
      <w:tr w:rsidR="00940027" w14:paraId="73274B4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11A981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448B730" w14:textId="77777777" w:rsidR="00940027" w:rsidRDefault="00940027">
            <w:pPr>
              <w:pStyle w:val="OtherTableBody"/>
            </w:pPr>
            <w:r>
              <w:t>0538</w:t>
            </w:r>
          </w:p>
        </w:tc>
        <w:tc>
          <w:tcPr>
            <w:tcW w:w="2693" w:type="dxa"/>
          </w:tcPr>
          <w:p w14:paraId="24A8A5A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4E898D0" w14:textId="77777777" w:rsidR="00940027" w:rsidRDefault="00940027">
            <w:pPr>
              <w:pStyle w:val="OtherTableBody"/>
            </w:pPr>
            <w:r>
              <w:t>CST</w:t>
            </w:r>
          </w:p>
        </w:tc>
        <w:tc>
          <w:tcPr>
            <w:tcW w:w="3544" w:type="dxa"/>
          </w:tcPr>
          <w:p w14:paraId="1A3B61E5" w14:textId="77777777" w:rsidR="00940027" w:rsidRDefault="00940027">
            <w:pPr>
              <w:pStyle w:val="OtherTableBody"/>
            </w:pPr>
            <w:r>
              <w:t>Consultant</w:t>
            </w:r>
          </w:p>
        </w:tc>
      </w:tr>
      <w:tr w:rsidR="00940027" w14:paraId="497C247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57EFE3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3EC4D4B" w14:textId="77777777" w:rsidR="00940027" w:rsidRDefault="00940027">
            <w:pPr>
              <w:pStyle w:val="OtherTableBody"/>
            </w:pPr>
            <w:r>
              <w:t>0538</w:t>
            </w:r>
          </w:p>
        </w:tc>
        <w:tc>
          <w:tcPr>
            <w:tcW w:w="2693" w:type="dxa"/>
          </w:tcPr>
          <w:p w14:paraId="0B5DF5A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EA53B51" w14:textId="77777777" w:rsidR="00940027" w:rsidRDefault="00940027">
            <w:pPr>
              <w:pStyle w:val="OtherTableBody"/>
            </w:pPr>
            <w:r>
              <w:t>EMP</w:t>
            </w:r>
          </w:p>
        </w:tc>
        <w:tc>
          <w:tcPr>
            <w:tcW w:w="3544" w:type="dxa"/>
          </w:tcPr>
          <w:p w14:paraId="13E168BF" w14:textId="77777777" w:rsidR="00940027" w:rsidRDefault="00940027">
            <w:pPr>
              <w:pStyle w:val="OtherTableBody"/>
            </w:pPr>
            <w:r>
              <w:t>Employee</w:t>
            </w:r>
          </w:p>
        </w:tc>
      </w:tr>
      <w:tr w:rsidR="00940027" w14:paraId="49F64B9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A8F516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732BF66" w14:textId="77777777" w:rsidR="00940027" w:rsidRDefault="00940027">
            <w:pPr>
              <w:pStyle w:val="OtherTableBody"/>
            </w:pPr>
            <w:r>
              <w:t>0538</w:t>
            </w:r>
          </w:p>
        </w:tc>
        <w:tc>
          <w:tcPr>
            <w:tcW w:w="2693" w:type="dxa"/>
          </w:tcPr>
          <w:p w14:paraId="60E583D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000D75A" w14:textId="77777777" w:rsidR="00940027" w:rsidRDefault="00940027">
            <w:pPr>
              <w:pStyle w:val="OtherTableBody"/>
            </w:pPr>
            <w:r>
              <w:t>VOL</w:t>
            </w:r>
          </w:p>
        </w:tc>
        <w:tc>
          <w:tcPr>
            <w:tcW w:w="3544" w:type="dxa"/>
          </w:tcPr>
          <w:p w14:paraId="1B5293A1" w14:textId="77777777" w:rsidR="00940027" w:rsidRDefault="00940027">
            <w:pPr>
              <w:pStyle w:val="OtherTableBody"/>
            </w:pPr>
            <w:r>
              <w:t>Volunteer</w:t>
            </w:r>
          </w:p>
        </w:tc>
      </w:tr>
      <w:tr w:rsidR="00940027" w14:paraId="27191CA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8BF0AB2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240A0789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2FCFE771" w14:textId="77777777" w:rsidR="00940027" w:rsidRDefault="00940027">
            <w:pPr>
              <w:pStyle w:val="OtherTableBody"/>
            </w:pPr>
            <w:r>
              <w:t>Inactive Reason Code</w:t>
            </w:r>
          </w:p>
        </w:tc>
        <w:tc>
          <w:tcPr>
            <w:tcW w:w="1701" w:type="dxa"/>
          </w:tcPr>
          <w:p w14:paraId="55EE9744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3D2DF4E7" w14:textId="77777777" w:rsidR="00940027" w:rsidRDefault="00940027">
            <w:pPr>
              <w:pStyle w:val="OtherTableBody"/>
            </w:pPr>
          </w:p>
        </w:tc>
      </w:tr>
      <w:tr w:rsidR="00940027" w14:paraId="2C97603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96D319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D1488E2" w14:textId="77777777" w:rsidR="00940027" w:rsidRDefault="00940027">
            <w:pPr>
              <w:pStyle w:val="OtherTableBody"/>
            </w:pPr>
            <w:r>
              <w:t>0540</w:t>
            </w:r>
          </w:p>
        </w:tc>
        <w:tc>
          <w:tcPr>
            <w:tcW w:w="2693" w:type="dxa"/>
          </w:tcPr>
          <w:p w14:paraId="57D418D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EC91E81" w14:textId="77777777" w:rsidR="00940027" w:rsidRDefault="00940027">
            <w:pPr>
              <w:pStyle w:val="OtherTableBody"/>
            </w:pPr>
            <w:r>
              <w:t>L</w:t>
            </w:r>
          </w:p>
        </w:tc>
        <w:tc>
          <w:tcPr>
            <w:tcW w:w="3544" w:type="dxa"/>
          </w:tcPr>
          <w:p w14:paraId="04A4427D" w14:textId="77777777" w:rsidR="00940027" w:rsidRDefault="00940027">
            <w:pPr>
              <w:pStyle w:val="OtherTableBody"/>
            </w:pPr>
            <w:r>
              <w:t>Leave of Absence</w:t>
            </w:r>
          </w:p>
        </w:tc>
      </w:tr>
      <w:tr w:rsidR="00940027" w14:paraId="285CA48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6522D2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99A82C9" w14:textId="77777777" w:rsidR="00940027" w:rsidRDefault="00940027">
            <w:pPr>
              <w:pStyle w:val="OtherTableBody"/>
            </w:pPr>
            <w:r>
              <w:t>0540</w:t>
            </w:r>
          </w:p>
        </w:tc>
        <w:tc>
          <w:tcPr>
            <w:tcW w:w="2693" w:type="dxa"/>
          </w:tcPr>
          <w:p w14:paraId="1798488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822AE38" w14:textId="77777777" w:rsidR="00940027" w:rsidRDefault="00940027">
            <w:pPr>
              <w:pStyle w:val="OtherTableBody"/>
            </w:pPr>
            <w:r>
              <w:t>R</w:t>
            </w:r>
          </w:p>
        </w:tc>
        <w:tc>
          <w:tcPr>
            <w:tcW w:w="3544" w:type="dxa"/>
          </w:tcPr>
          <w:p w14:paraId="75827202" w14:textId="77777777" w:rsidR="00940027" w:rsidRDefault="00940027">
            <w:pPr>
              <w:pStyle w:val="OtherTableBody"/>
            </w:pPr>
            <w:r>
              <w:t>Retired</w:t>
            </w:r>
          </w:p>
        </w:tc>
      </w:tr>
      <w:tr w:rsidR="00940027" w14:paraId="259DE26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51F7A0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3990283" w14:textId="77777777" w:rsidR="00940027" w:rsidRDefault="00940027">
            <w:pPr>
              <w:pStyle w:val="OtherTableBody"/>
            </w:pPr>
            <w:r>
              <w:t>0540</w:t>
            </w:r>
          </w:p>
        </w:tc>
        <w:tc>
          <w:tcPr>
            <w:tcW w:w="2693" w:type="dxa"/>
          </w:tcPr>
          <w:p w14:paraId="4002164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B1CC46F" w14:textId="77777777" w:rsidR="00940027" w:rsidRDefault="00940027">
            <w:pPr>
              <w:pStyle w:val="OtherTableBody"/>
            </w:pPr>
            <w:r>
              <w:t>T</w:t>
            </w:r>
          </w:p>
        </w:tc>
        <w:tc>
          <w:tcPr>
            <w:tcW w:w="3544" w:type="dxa"/>
          </w:tcPr>
          <w:p w14:paraId="09A8A3BB" w14:textId="77777777" w:rsidR="00940027" w:rsidRDefault="00940027">
            <w:pPr>
              <w:pStyle w:val="OtherTableBody"/>
            </w:pPr>
            <w:r>
              <w:t>Termination</w:t>
            </w:r>
          </w:p>
        </w:tc>
      </w:tr>
      <w:tr w:rsidR="00940027" w14:paraId="55F9759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5033600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573B7AC3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1FE15FBC" w14:textId="77777777" w:rsidR="00940027" w:rsidRDefault="00940027">
            <w:pPr>
              <w:pStyle w:val="OtherTableBody"/>
            </w:pPr>
            <w:r>
              <w:t>Jurisdictional Breadth</w:t>
            </w:r>
          </w:p>
        </w:tc>
        <w:tc>
          <w:tcPr>
            <w:tcW w:w="1701" w:type="dxa"/>
          </w:tcPr>
          <w:p w14:paraId="2422816C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5ACBC2B5" w14:textId="77777777" w:rsidR="00940027" w:rsidRDefault="00940027">
            <w:pPr>
              <w:pStyle w:val="OtherTableBody"/>
            </w:pPr>
          </w:p>
        </w:tc>
      </w:tr>
      <w:tr w:rsidR="00940027" w14:paraId="6843164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E21FC6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8DCB244" w14:textId="77777777" w:rsidR="00940027" w:rsidRDefault="00940027">
            <w:pPr>
              <w:pStyle w:val="OtherTableBody"/>
            </w:pPr>
            <w:r>
              <w:t>0547</w:t>
            </w:r>
          </w:p>
        </w:tc>
        <w:tc>
          <w:tcPr>
            <w:tcW w:w="2693" w:type="dxa"/>
          </w:tcPr>
          <w:p w14:paraId="25AFB30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0748CC1" w14:textId="77777777" w:rsidR="00940027" w:rsidRDefault="00940027">
            <w:pPr>
              <w:pStyle w:val="OtherTableBody"/>
            </w:pPr>
            <w:r>
              <w:t>C</w:t>
            </w:r>
          </w:p>
        </w:tc>
        <w:tc>
          <w:tcPr>
            <w:tcW w:w="3544" w:type="dxa"/>
          </w:tcPr>
          <w:p w14:paraId="7248A732" w14:textId="77777777" w:rsidR="00940027" w:rsidRDefault="00940027">
            <w:pPr>
              <w:pStyle w:val="OtherTableBody"/>
            </w:pPr>
            <w:r>
              <w:t>County/Parish</w:t>
            </w:r>
          </w:p>
        </w:tc>
      </w:tr>
      <w:tr w:rsidR="00940027" w14:paraId="3EC1AB7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0B9CDC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318F390" w14:textId="77777777" w:rsidR="00940027" w:rsidRDefault="00940027">
            <w:pPr>
              <w:pStyle w:val="OtherTableBody"/>
            </w:pPr>
            <w:r>
              <w:t>0547</w:t>
            </w:r>
          </w:p>
        </w:tc>
        <w:tc>
          <w:tcPr>
            <w:tcW w:w="2693" w:type="dxa"/>
          </w:tcPr>
          <w:p w14:paraId="0F4496E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55D1F16" w14:textId="77777777" w:rsidR="00940027" w:rsidRDefault="00940027">
            <w:pPr>
              <w:pStyle w:val="OtherTableBody"/>
            </w:pPr>
            <w:r>
              <w:t>N</w:t>
            </w:r>
          </w:p>
        </w:tc>
        <w:tc>
          <w:tcPr>
            <w:tcW w:w="3544" w:type="dxa"/>
          </w:tcPr>
          <w:p w14:paraId="707E77AA" w14:textId="77777777" w:rsidR="00940027" w:rsidRDefault="00940027">
            <w:pPr>
              <w:pStyle w:val="OtherTableBody"/>
            </w:pPr>
            <w:r>
              <w:t>Country</w:t>
            </w:r>
          </w:p>
        </w:tc>
      </w:tr>
      <w:tr w:rsidR="00940027" w14:paraId="2C4840A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6DB037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B20B7E9" w14:textId="77777777" w:rsidR="00940027" w:rsidRDefault="00940027">
            <w:pPr>
              <w:pStyle w:val="OtherTableBody"/>
            </w:pPr>
            <w:r>
              <w:t>0547</w:t>
            </w:r>
          </w:p>
        </w:tc>
        <w:tc>
          <w:tcPr>
            <w:tcW w:w="2693" w:type="dxa"/>
          </w:tcPr>
          <w:p w14:paraId="713C2AA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C3D2DAC" w14:textId="77777777" w:rsidR="00940027" w:rsidRDefault="00940027">
            <w:pPr>
              <w:pStyle w:val="OtherTableBody"/>
            </w:pPr>
            <w:r>
              <w:t>S</w:t>
            </w:r>
          </w:p>
        </w:tc>
        <w:tc>
          <w:tcPr>
            <w:tcW w:w="3544" w:type="dxa"/>
          </w:tcPr>
          <w:p w14:paraId="420DF3A1" w14:textId="77777777" w:rsidR="00940027" w:rsidRDefault="00940027">
            <w:pPr>
              <w:pStyle w:val="OtherTableBody"/>
            </w:pPr>
            <w:r>
              <w:t>State/Province</w:t>
            </w:r>
          </w:p>
        </w:tc>
      </w:tr>
      <w:tr w:rsidR="00940027" w14:paraId="2F2551F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AE52659" w14:textId="77777777" w:rsidR="00940027" w:rsidRDefault="00940027">
            <w:pPr>
              <w:pStyle w:val="OtherTableBody"/>
            </w:pPr>
            <w:r>
              <w:t>User</w:t>
            </w:r>
          </w:p>
        </w:tc>
        <w:tc>
          <w:tcPr>
            <w:tcW w:w="709" w:type="dxa"/>
          </w:tcPr>
          <w:p w14:paraId="73FD22CF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512D506A" w14:textId="77777777" w:rsidR="00940027" w:rsidRDefault="00940027">
            <w:pPr>
              <w:pStyle w:val="OtherTableBody"/>
            </w:pPr>
            <w:r>
              <w:t>Signatory_s Relationship to Subject</w:t>
            </w:r>
          </w:p>
        </w:tc>
        <w:tc>
          <w:tcPr>
            <w:tcW w:w="1701" w:type="dxa"/>
          </w:tcPr>
          <w:p w14:paraId="5272DE07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1BBCA57C" w14:textId="77777777" w:rsidR="00940027" w:rsidRDefault="00940027">
            <w:pPr>
              <w:pStyle w:val="OtherTableBody"/>
            </w:pPr>
          </w:p>
        </w:tc>
      </w:tr>
      <w:tr w:rsidR="00940027" w14:paraId="6C3D38A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5C5B13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C2B7D71" w14:textId="77777777" w:rsidR="00940027" w:rsidRDefault="00940027">
            <w:pPr>
              <w:pStyle w:val="OtherTableBody"/>
            </w:pPr>
            <w:r>
              <w:t>0548</w:t>
            </w:r>
          </w:p>
        </w:tc>
        <w:tc>
          <w:tcPr>
            <w:tcW w:w="2693" w:type="dxa"/>
          </w:tcPr>
          <w:p w14:paraId="3B782D5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C6F7164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3544" w:type="dxa"/>
          </w:tcPr>
          <w:p w14:paraId="2A5DD190" w14:textId="77777777" w:rsidR="00940027" w:rsidRDefault="00940027">
            <w:pPr>
              <w:pStyle w:val="OtherTableBody"/>
            </w:pPr>
            <w:r>
              <w:t>Self</w:t>
            </w:r>
          </w:p>
        </w:tc>
      </w:tr>
      <w:tr w:rsidR="00940027" w14:paraId="6B1C06B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3B4745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CDFA3F1" w14:textId="77777777" w:rsidR="00940027" w:rsidRDefault="00940027">
            <w:pPr>
              <w:pStyle w:val="OtherTableBody"/>
            </w:pPr>
            <w:r>
              <w:t>0548</w:t>
            </w:r>
          </w:p>
        </w:tc>
        <w:tc>
          <w:tcPr>
            <w:tcW w:w="2693" w:type="dxa"/>
          </w:tcPr>
          <w:p w14:paraId="6AA11DD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2024095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3544" w:type="dxa"/>
          </w:tcPr>
          <w:p w14:paraId="6B74638D" w14:textId="77777777" w:rsidR="00940027" w:rsidRDefault="00940027">
            <w:pPr>
              <w:pStyle w:val="OtherTableBody"/>
            </w:pPr>
            <w:r>
              <w:t>Parent</w:t>
            </w:r>
          </w:p>
        </w:tc>
      </w:tr>
      <w:tr w:rsidR="00940027" w14:paraId="59F107B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D3B7DD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E587534" w14:textId="77777777" w:rsidR="00940027" w:rsidRDefault="00940027">
            <w:pPr>
              <w:pStyle w:val="OtherTableBody"/>
            </w:pPr>
            <w:r>
              <w:t>0548</w:t>
            </w:r>
          </w:p>
        </w:tc>
        <w:tc>
          <w:tcPr>
            <w:tcW w:w="2693" w:type="dxa"/>
          </w:tcPr>
          <w:p w14:paraId="029537A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18449B3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3544" w:type="dxa"/>
          </w:tcPr>
          <w:p w14:paraId="3B0C1792" w14:textId="77777777" w:rsidR="00940027" w:rsidRDefault="00940027">
            <w:pPr>
              <w:pStyle w:val="OtherTableBody"/>
            </w:pPr>
            <w:r>
              <w:t>Next of Kin</w:t>
            </w:r>
          </w:p>
        </w:tc>
      </w:tr>
      <w:tr w:rsidR="00940027" w14:paraId="21B81E1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EC1E2D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F28AA33" w14:textId="77777777" w:rsidR="00940027" w:rsidRDefault="00940027">
            <w:pPr>
              <w:pStyle w:val="OtherTableBody"/>
            </w:pPr>
            <w:r>
              <w:t>0548</w:t>
            </w:r>
          </w:p>
        </w:tc>
        <w:tc>
          <w:tcPr>
            <w:tcW w:w="2693" w:type="dxa"/>
          </w:tcPr>
          <w:p w14:paraId="16163AA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DD5B1A6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3544" w:type="dxa"/>
          </w:tcPr>
          <w:p w14:paraId="3A0D0CFD" w14:textId="77777777" w:rsidR="00940027" w:rsidRDefault="00940027">
            <w:pPr>
              <w:pStyle w:val="OtherTableBody"/>
            </w:pPr>
            <w:r>
              <w:t>Durable Power of Attorney in Healthcare Affairs</w:t>
            </w:r>
          </w:p>
        </w:tc>
      </w:tr>
      <w:tr w:rsidR="00940027" w14:paraId="7B919E9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F679D4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5092108" w14:textId="77777777" w:rsidR="00940027" w:rsidRDefault="00940027">
            <w:pPr>
              <w:pStyle w:val="OtherTableBody"/>
            </w:pPr>
            <w:r>
              <w:t>0548</w:t>
            </w:r>
          </w:p>
        </w:tc>
        <w:tc>
          <w:tcPr>
            <w:tcW w:w="2693" w:type="dxa"/>
          </w:tcPr>
          <w:p w14:paraId="3A44F5E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299F856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3544" w:type="dxa"/>
          </w:tcPr>
          <w:p w14:paraId="67D899D0" w14:textId="77777777" w:rsidR="00940027" w:rsidRDefault="00940027">
            <w:pPr>
              <w:pStyle w:val="OtherTableBody"/>
            </w:pPr>
            <w:r>
              <w:t>Conservator</w:t>
            </w:r>
          </w:p>
        </w:tc>
      </w:tr>
      <w:tr w:rsidR="00940027" w14:paraId="1BCEE89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C7E42D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2D774FF" w14:textId="77777777" w:rsidR="00940027" w:rsidRDefault="00940027">
            <w:pPr>
              <w:pStyle w:val="OtherTableBody"/>
            </w:pPr>
            <w:r>
              <w:t>0548</w:t>
            </w:r>
          </w:p>
        </w:tc>
        <w:tc>
          <w:tcPr>
            <w:tcW w:w="2693" w:type="dxa"/>
          </w:tcPr>
          <w:p w14:paraId="0EB01F4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5AC8298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3544" w:type="dxa"/>
          </w:tcPr>
          <w:p w14:paraId="161AC39C" w14:textId="77777777" w:rsidR="00940027" w:rsidRDefault="00940027">
            <w:pPr>
              <w:pStyle w:val="OtherTableBody"/>
            </w:pPr>
            <w:r>
              <w:t>Emergent Practitioner (practitioner judging case as emergency requiring care without a consent)</w:t>
            </w:r>
          </w:p>
        </w:tc>
      </w:tr>
      <w:tr w:rsidR="00940027" w14:paraId="0DA613C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BBE26D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8E62B6D" w14:textId="77777777" w:rsidR="00940027" w:rsidRDefault="00940027">
            <w:pPr>
              <w:pStyle w:val="OtherTableBody"/>
            </w:pPr>
            <w:r>
              <w:t>0548</w:t>
            </w:r>
          </w:p>
        </w:tc>
        <w:tc>
          <w:tcPr>
            <w:tcW w:w="2693" w:type="dxa"/>
          </w:tcPr>
          <w:p w14:paraId="311CDC8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B44D81F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3544" w:type="dxa"/>
          </w:tcPr>
          <w:p w14:paraId="5B23F620" w14:textId="77777777" w:rsidR="00940027" w:rsidRDefault="00940027">
            <w:pPr>
              <w:pStyle w:val="OtherTableBody"/>
            </w:pPr>
            <w:r>
              <w:t>Non-Emergent Practitioner (i.e. medical ethics committee)</w:t>
            </w:r>
          </w:p>
        </w:tc>
      </w:tr>
      <w:tr w:rsidR="00940027" w14:paraId="30E5845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75261B6" w14:textId="77777777" w:rsidR="00940027" w:rsidRDefault="00940027">
            <w:pPr>
              <w:pStyle w:val="OtherTableBody"/>
            </w:pPr>
            <w:r>
              <w:t>HL7</w:t>
            </w:r>
          </w:p>
        </w:tc>
        <w:tc>
          <w:tcPr>
            <w:tcW w:w="709" w:type="dxa"/>
          </w:tcPr>
          <w:p w14:paraId="6E7B4C78" w14:textId="77777777" w:rsidR="00940027" w:rsidRDefault="00940027">
            <w:pPr>
              <w:pStyle w:val="OtherTableBody"/>
            </w:pPr>
          </w:p>
        </w:tc>
        <w:tc>
          <w:tcPr>
            <w:tcW w:w="2693" w:type="dxa"/>
          </w:tcPr>
          <w:p w14:paraId="0B319122" w14:textId="77777777" w:rsidR="00940027" w:rsidRDefault="00940027">
            <w:pPr>
              <w:pStyle w:val="OtherTableBody"/>
            </w:pPr>
            <w:r>
              <w:t>Body Parts</w:t>
            </w:r>
          </w:p>
        </w:tc>
        <w:tc>
          <w:tcPr>
            <w:tcW w:w="1701" w:type="dxa"/>
          </w:tcPr>
          <w:p w14:paraId="07996A72" w14:textId="77777777" w:rsidR="00940027" w:rsidRDefault="00940027">
            <w:pPr>
              <w:pStyle w:val="OtherTableBody"/>
            </w:pPr>
          </w:p>
        </w:tc>
        <w:tc>
          <w:tcPr>
            <w:tcW w:w="3544" w:type="dxa"/>
          </w:tcPr>
          <w:p w14:paraId="23954785" w14:textId="77777777" w:rsidR="00940027" w:rsidRDefault="00940027">
            <w:pPr>
              <w:pStyle w:val="OtherTableBody"/>
            </w:pPr>
          </w:p>
        </w:tc>
      </w:tr>
      <w:tr w:rsidR="00940027" w14:paraId="20FE7FF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01210C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01BB8E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0550</w:t>
            </w:r>
          </w:p>
        </w:tc>
        <w:tc>
          <w:tcPr>
            <w:tcW w:w="2693" w:type="dxa"/>
          </w:tcPr>
          <w:p w14:paraId="4292534F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0292D72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 </w:t>
            </w:r>
          </w:p>
        </w:tc>
        <w:tc>
          <w:tcPr>
            <w:tcW w:w="3544" w:type="dxa"/>
          </w:tcPr>
          <w:p w14:paraId="565549D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External Jugular</w:t>
            </w:r>
          </w:p>
        </w:tc>
      </w:tr>
      <w:tr w:rsidR="00940027" w14:paraId="3BD1129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E7F324A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50B936B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0550</w:t>
            </w:r>
          </w:p>
        </w:tc>
        <w:tc>
          <w:tcPr>
            <w:tcW w:w="2693" w:type="dxa"/>
          </w:tcPr>
          <w:p w14:paraId="6C760C8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07CAD03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ACET</w:t>
            </w:r>
          </w:p>
        </w:tc>
        <w:tc>
          <w:tcPr>
            <w:tcW w:w="3544" w:type="dxa"/>
          </w:tcPr>
          <w:p w14:paraId="0AA3752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Acetabulum</w:t>
            </w:r>
          </w:p>
        </w:tc>
      </w:tr>
      <w:tr w:rsidR="00940027" w14:paraId="59D8910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EC3B72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1556FE49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4565EE3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26FA610" w14:textId="77777777" w:rsidR="00940027" w:rsidRDefault="00940027">
            <w:pPr>
              <w:pStyle w:val="OtherTableBody"/>
            </w:pPr>
            <w:r>
              <w:t>ACHIL</w:t>
            </w:r>
          </w:p>
        </w:tc>
        <w:tc>
          <w:tcPr>
            <w:tcW w:w="3544" w:type="dxa"/>
          </w:tcPr>
          <w:p w14:paraId="4042B2F7" w14:textId="77777777" w:rsidR="00940027" w:rsidRDefault="00940027">
            <w:pPr>
              <w:pStyle w:val="OtherTableBody"/>
            </w:pPr>
            <w:r>
              <w:t>Achilles</w:t>
            </w:r>
          </w:p>
        </w:tc>
      </w:tr>
      <w:tr w:rsidR="00940027" w14:paraId="3B3258D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43FED6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383E6BC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76376AF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710BB63" w14:textId="77777777" w:rsidR="00940027" w:rsidRDefault="00940027">
            <w:pPr>
              <w:pStyle w:val="OtherTableBody"/>
            </w:pPr>
            <w:r>
              <w:t>ADB</w:t>
            </w:r>
          </w:p>
        </w:tc>
        <w:tc>
          <w:tcPr>
            <w:tcW w:w="3544" w:type="dxa"/>
          </w:tcPr>
          <w:p w14:paraId="67F19D74" w14:textId="77777777" w:rsidR="00940027" w:rsidRDefault="00940027">
            <w:pPr>
              <w:pStyle w:val="OtherTableBody"/>
            </w:pPr>
            <w:r>
              <w:t>Abdomen</w:t>
            </w:r>
          </w:p>
        </w:tc>
      </w:tr>
      <w:tr w:rsidR="00940027" w14:paraId="7CF0079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586E09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262A1F9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4CECB23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F7E8D7A" w14:textId="77777777" w:rsidR="00940027" w:rsidRDefault="00940027">
            <w:pPr>
              <w:pStyle w:val="OtherTableBody"/>
            </w:pPr>
            <w:r>
              <w:t>ADE</w:t>
            </w:r>
          </w:p>
        </w:tc>
        <w:tc>
          <w:tcPr>
            <w:tcW w:w="3544" w:type="dxa"/>
          </w:tcPr>
          <w:p w14:paraId="25064775" w14:textId="77777777" w:rsidR="00940027" w:rsidRDefault="00940027">
            <w:pPr>
              <w:pStyle w:val="OtherTableBody"/>
            </w:pPr>
            <w:r>
              <w:t>Adenoids</w:t>
            </w:r>
          </w:p>
        </w:tc>
      </w:tr>
      <w:tr w:rsidR="00940027" w14:paraId="6F41369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F5F9BD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1E9A639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0550</w:t>
            </w:r>
          </w:p>
        </w:tc>
        <w:tc>
          <w:tcPr>
            <w:tcW w:w="2693" w:type="dxa"/>
          </w:tcPr>
          <w:p w14:paraId="6B9AB7DD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298C8D5A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ADR</w:t>
            </w:r>
          </w:p>
        </w:tc>
        <w:tc>
          <w:tcPr>
            <w:tcW w:w="3544" w:type="dxa"/>
          </w:tcPr>
          <w:p w14:paraId="1017771C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Adrenal</w:t>
            </w:r>
          </w:p>
        </w:tc>
      </w:tr>
      <w:tr w:rsidR="00940027" w14:paraId="1754DD1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3D88C16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1582EF40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0550</w:t>
            </w:r>
          </w:p>
        </w:tc>
        <w:tc>
          <w:tcPr>
            <w:tcW w:w="2693" w:type="dxa"/>
          </w:tcPr>
          <w:p w14:paraId="5B213A1F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24BFA93B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AMN</w:t>
            </w:r>
          </w:p>
        </w:tc>
        <w:tc>
          <w:tcPr>
            <w:tcW w:w="3544" w:type="dxa"/>
          </w:tcPr>
          <w:p w14:paraId="67CBFA79" w14:textId="77777777" w:rsidR="00940027" w:rsidRDefault="00940027">
            <w:pPr>
              <w:pStyle w:val="OtherTableBody"/>
            </w:pPr>
            <w:r>
              <w:t>Amniotic fluid</w:t>
            </w:r>
          </w:p>
        </w:tc>
      </w:tr>
      <w:tr w:rsidR="00940027" w14:paraId="69D600A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DB2426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AAA1FBE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5B9089F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3090585" w14:textId="77777777" w:rsidR="00940027" w:rsidRDefault="00940027">
            <w:pPr>
              <w:pStyle w:val="OtherTableBody"/>
            </w:pPr>
            <w:r>
              <w:t>AMS</w:t>
            </w:r>
          </w:p>
        </w:tc>
        <w:tc>
          <w:tcPr>
            <w:tcW w:w="3544" w:type="dxa"/>
          </w:tcPr>
          <w:p w14:paraId="1C259BC8" w14:textId="77777777" w:rsidR="00940027" w:rsidRDefault="00940027">
            <w:pPr>
              <w:pStyle w:val="OtherTableBody"/>
            </w:pPr>
            <w:r>
              <w:t>Amniotic Sac</w:t>
            </w:r>
          </w:p>
        </w:tc>
      </w:tr>
      <w:tr w:rsidR="00940027" w14:paraId="026DBA0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1E4CF7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1F7707A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1CA2E24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FCF44C3" w14:textId="77777777" w:rsidR="00940027" w:rsidRDefault="00940027">
            <w:pPr>
              <w:pStyle w:val="OtherTableBody"/>
            </w:pPr>
            <w:r>
              <w:t>ANAL</w:t>
            </w:r>
          </w:p>
        </w:tc>
        <w:tc>
          <w:tcPr>
            <w:tcW w:w="3544" w:type="dxa"/>
          </w:tcPr>
          <w:p w14:paraId="3D8DC28F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Anal</w:t>
            </w:r>
          </w:p>
        </w:tc>
      </w:tr>
      <w:tr w:rsidR="00940027" w14:paraId="31C1DF3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6854181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012ED1DA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0550</w:t>
            </w:r>
          </w:p>
        </w:tc>
        <w:tc>
          <w:tcPr>
            <w:tcW w:w="2693" w:type="dxa"/>
          </w:tcPr>
          <w:p w14:paraId="7C355675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2542C489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ANKL</w:t>
            </w:r>
          </w:p>
        </w:tc>
        <w:tc>
          <w:tcPr>
            <w:tcW w:w="3544" w:type="dxa"/>
          </w:tcPr>
          <w:p w14:paraId="0D7A8EB8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Ankle</w:t>
            </w:r>
          </w:p>
        </w:tc>
      </w:tr>
      <w:tr w:rsidR="00940027" w14:paraId="1987724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59E226A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4E9B34F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334CD11C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4FEFB0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ANTEC</w:t>
            </w:r>
          </w:p>
        </w:tc>
        <w:tc>
          <w:tcPr>
            <w:tcW w:w="3544" w:type="dxa"/>
          </w:tcPr>
          <w:p w14:paraId="64F1564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Antecubital</w:t>
            </w:r>
          </w:p>
        </w:tc>
      </w:tr>
      <w:tr w:rsidR="00940027" w14:paraId="5BEFDB4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C37E621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0784861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0219BF6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0D0CD7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ANTECF</w:t>
            </w:r>
          </w:p>
        </w:tc>
        <w:tc>
          <w:tcPr>
            <w:tcW w:w="3544" w:type="dxa"/>
          </w:tcPr>
          <w:p w14:paraId="5566985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Antecubital Fossa</w:t>
            </w:r>
          </w:p>
        </w:tc>
      </w:tr>
      <w:tr w:rsidR="00940027" w14:paraId="5848A9D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BBB6B0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00052B7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6161DBE8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23E456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ANTR</w:t>
            </w:r>
          </w:p>
        </w:tc>
        <w:tc>
          <w:tcPr>
            <w:tcW w:w="3544" w:type="dxa"/>
          </w:tcPr>
          <w:p w14:paraId="29F933E5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Antrum</w:t>
            </w:r>
          </w:p>
        </w:tc>
      </w:tr>
      <w:tr w:rsidR="00940027" w14:paraId="27D3A6A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6A973AD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5DC79F5E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0550</w:t>
            </w:r>
          </w:p>
        </w:tc>
        <w:tc>
          <w:tcPr>
            <w:tcW w:w="2693" w:type="dxa"/>
          </w:tcPr>
          <w:p w14:paraId="4E39CC2A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1A5A3A22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ANUS</w:t>
            </w:r>
          </w:p>
        </w:tc>
        <w:tc>
          <w:tcPr>
            <w:tcW w:w="3544" w:type="dxa"/>
          </w:tcPr>
          <w:p w14:paraId="1274D9C9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Anus</w:t>
            </w:r>
          </w:p>
        </w:tc>
      </w:tr>
      <w:tr w:rsidR="00940027" w14:paraId="7D44F25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DADE63A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136645C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5590470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1B00A51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AORTA</w:t>
            </w:r>
          </w:p>
        </w:tc>
        <w:tc>
          <w:tcPr>
            <w:tcW w:w="3544" w:type="dxa"/>
          </w:tcPr>
          <w:p w14:paraId="02C93D6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Aorta</w:t>
            </w:r>
          </w:p>
        </w:tc>
      </w:tr>
      <w:tr w:rsidR="00940027" w14:paraId="083FCF7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9125C6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070005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53C9B51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C340E2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APDX</w:t>
            </w:r>
          </w:p>
        </w:tc>
        <w:tc>
          <w:tcPr>
            <w:tcW w:w="3544" w:type="dxa"/>
          </w:tcPr>
          <w:p w14:paraId="740F410F" w14:textId="77777777" w:rsidR="00940027" w:rsidRDefault="00940027">
            <w:pPr>
              <w:pStyle w:val="OtherTableBody"/>
            </w:pPr>
            <w:r>
              <w:t>Appendix</w:t>
            </w:r>
          </w:p>
        </w:tc>
      </w:tr>
      <w:tr w:rsidR="00940027" w14:paraId="3E3C6C4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306DB2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9132A1D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3F43491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356E34D" w14:textId="77777777" w:rsidR="00940027" w:rsidRDefault="00940027">
            <w:pPr>
              <w:pStyle w:val="OtherTableBody"/>
            </w:pPr>
            <w:r>
              <w:t>AR</w:t>
            </w:r>
          </w:p>
        </w:tc>
        <w:tc>
          <w:tcPr>
            <w:tcW w:w="3544" w:type="dxa"/>
          </w:tcPr>
          <w:p w14:paraId="075AB773" w14:textId="77777777" w:rsidR="00940027" w:rsidRDefault="00940027">
            <w:pPr>
              <w:pStyle w:val="OtherTableBody"/>
            </w:pPr>
            <w:r>
              <w:t>Aortic Rim</w:t>
            </w:r>
          </w:p>
        </w:tc>
      </w:tr>
      <w:tr w:rsidR="00940027" w14:paraId="3F49E6C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F12ADC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AA221F4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38FD8C5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1FDEBCD" w14:textId="77777777" w:rsidR="00940027" w:rsidRDefault="00940027">
            <w:pPr>
              <w:pStyle w:val="OtherTableBody"/>
            </w:pPr>
            <w:r>
              <w:t>AREO</w:t>
            </w:r>
          </w:p>
        </w:tc>
        <w:tc>
          <w:tcPr>
            <w:tcW w:w="3544" w:type="dxa"/>
          </w:tcPr>
          <w:p w14:paraId="354BFD87" w14:textId="77777777" w:rsidR="00940027" w:rsidRDefault="00940027">
            <w:pPr>
              <w:pStyle w:val="OtherTableBody"/>
            </w:pPr>
            <w:r>
              <w:t>Areola</w:t>
            </w:r>
          </w:p>
        </w:tc>
      </w:tr>
      <w:tr w:rsidR="00940027" w14:paraId="61C743E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128409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04356FF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426D429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49F648D" w14:textId="77777777" w:rsidR="00940027" w:rsidRDefault="00940027">
            <w:pPr>
              <w:pStyle w:val="OtherTableBody"/>
            </w:pPr>
            <w:r>
              <w:t>ARM</w:t>
            </w:r>
          </w:p>
        </w:tc>
        <w:tc>
          <w:tcPr>
            <w:tcW w:w="3544" w:type="dxa"/>
          </w:tcPr>
          <w:p w14:paraId="21E1780D" w14:textId="77777777" w:rsidR="00940027" w:rsidRDefault="00940027">
            <w:pPr>
              <w:pStyle w:val="OtherTableBody"/>
            </w:pPr>
            <w:r>
              <w:t>Arm</w:t>
            </w:r>
          </w:p>
        </w:tc>
      </w:tr>
      <w:tr w:rsidR="00940027" w14:paraId="197996F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484725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824799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0A5A1A03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DA48B6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ARTE</w:t>
            </w:r>
          </w:p>
        </w:tc>
        <w:tc>
          <w:tcPr>
            <w:tcW w:w="3544" w:type="dxa"/>
          </w:tcPr>
          <w:p w14:paraId="6C83DB1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Artery</w:t>
            </w:r>
          </w:p>
        </w:tc>
      </w:tr>
      <w:tr w:rsidR="00940027" w14:paraId="354015D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8A15AD1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1126030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7A4E199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138F36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ASCIT</w:t>
            </w:r>
          </w:p>
        </w:tc>
        <w:tc>
          <w:tcPr>
            <w:tcW w:w="3544" w:type="dxa"/>
          </w:tcPr>
          <w:p w14:paraId="20DF655B" w14:textId="77777777" w:rsidR="00940027" w:rsidRDefault="00940027">
            <w:pPr>
              <w:pStyle w:val="OtherTableBody"/>
            </w:pPr>
            <w:r>
              <w:t>Ascites</w:t>
            </w:r>
          </w:p>
        </w:tc>
      </w:tr>
      <w:tr w:rsidR="00940027" w14:paraId="3E24BBE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692EBB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D6A9D8E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7E2B400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C434419" w14:textId="77777777" w:rsidR="00940027" w:rsidRDefault="00940027">
            <w:pPr>
              <w:pStyle w:val="OtherTableBody"/>
            </w:pPr>
            <w:r>
              <w:t>ASCT</w:t>
            </w:r>
          </w:p>
        </w:tc>
        <w:tc>
          <w:tcPr>
            <w:tcW w:w="3544" w:type="dxa"/>
          </w:tcPr>
          <w:p w14:paraId="1B9855EA" w14:textId="77777777" w:rsidR="00940027" w:rsidRDefault="00940027">
            <w:pPr>
              <w:pStyle w:val="OtherTableBody"/>
            </w:pPr>
            <w:r>
              <w:t>Ascitic Fluid</w:t>
            </w:r>
          </w:p>
        </w:tc>
      </w:tr>
      <w:tr w:rsidR="00940027" w14:paraId="0E845F8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248D10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E88B48A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0550</w:t>
            </w:r>
          </w:p>
        </w:tc>
        <w:tc>
          <w:tcPr>
            <w:tcW w:w="2693" w:type="dxa"/>
          </w:tcPr>
          <w:p w14:paraId="3D8303A6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662FD843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ATR</w:t>
            </w:r>
          </w:p>
        </w:tc>
        <w:tc>
          <w:tcPr>
            <w:tcW w:w="3544" w:type="dxa"/>
          </w:tcPr>
          <w:p w14:paraId="54885DD4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Atrium</w:t>
            </w:r>
          </w:p>
        </w:tc>
      </w:tr>
      <w:tr w:rsidR="00940027" w14:paraId="3434154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751FC97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6F53DCF5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0550</w:t>
            </w:r>
          </w:p>
        </w:tc>
        <w:tc>
          <w:tcPr>
            <w:tcW w:w="2693" w:type="dxa"/>
          </w:tcPr>
          <w:p w14:paraId="7F50945E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5158D39B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AURI</w:t>
            </w:r>
          </w:p>
        </w:tc>
        <w:tc>
          <w:tcPr>
            <w:tcW w:w="3544" w:type="dxa"/>
          </w:tcPr>
          <w:p w14:paraId="57BACC15" w14:textId="77777777" w:rsidR="00940027" w:rsidRDefault="00940027">
            <w:pPr>
              <w:pStyle w:val="OtherTableBody"/>
            </w:pPr>
            <w:r>
              <w:t>Auricular</w:t>
            </w:r>
          </w:p>
        </w:tc>
      </w:tr>
      <w:tr w:rsidR="00940027" w14:paraId="18D8EA3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D20070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0B9612A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42D1841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AC63009" w14:textId="77777777" w:rsidR="00940027" w:rsidRDefault="00940027">
            <w:pPr>
              <w:pStyle w:val="OtherTableBody"/>
            </w:pPr>
            <w:r>
              <w:t>AV</w:t>
            </w:r>
          </w:p>
        </w:tc>
        <w:tc>
          <w:tcPr>
            <w:tcW w:w="3544" w:type="dxa"/>
          </w:tcPr>
          <w:p w14:paraId="202DD1DE" w14:textId="77777777" w:rsidR="00940027" w:rsidRDefault="00940027">
            <w:pPr>
              <w:pStyle w:val="OtherTableBody"/>
            </w:pPr>
            <w:r>
              <w:t>Aortic Valve</w:t>
            </w:r>
          </w:p>
        </w:tc>
      </w:tr>
      <w:tr w:rsidR="00940027" w14:paraId="0E5152B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49E458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6DD3390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7F10030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45072EB" w14:textId="77777777" w:rsidR="00940027" w:rsidRDefault="00940027">
            <w:pPr>
              <w:pStyle w:val="OtherTableBody"/>
            </w:pPr>
            <w:r>
              <w:t>AXI</w:t>
            </w:r>
          </w:p>
        </w:tc>
        <w:tc>
          <w:tcPr>
            <w:tcW w:w="3544" w:type="dxa"/>
          </w:tcPr>
          <w:p w14:paraId="3D555958" w14:textId="77777777" w:rsidR="00940027" w:rsidRDefault="00940027">
            <w:pPr>
              <w:pStyle w:val="OtherTableBody"/>
            </w:pPr>
            <w:r>
              <w:t>Axilla</w:t>
            </w:r>
          </w:p>
        </w:tc>
      </w:tr>
      <w:tr w:rsidR="00940027" w14:paraId="7C51615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0E031B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3DF3802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75745CF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C208C4A" w14:textId="77777777" w:rsidR="00940027" w:rsidRDefault="00940027">
            <w:pPr>
              <w:pStyle w:val="OtherTableBody"/>
            </w:pPr>
            <w:r>
              <w:t>BACK</w:t>
            </w:r>
          </w:p>
        </w:tc>
        <w:tc>
          <w:tcPr>
            <w:tcW w:w="3544" w:type="dxa"/>
          </w:tcPr>
          <w:p w14:paraId="57B2AADA" w14:textId="77777777" w:rsidR="00940027" w:rsidRDefault="00940027">
            <w:pPr>
              <w:pStyle w:val="OtherTableBody"/>
            </w:pPr>
            <w:r>
              <w:t>Back</w:t>
            </w:r>
          </w:p>
        </w:tc>
      </w:tr>
      <w:tr w:rsidR="00940027" w14:paraId="353B95B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90FE88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25927A3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41527DD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4B1A075" w14:textId="77777777" w:rsidR="00940027" w:rsidRDefault="00940027">
            <w:pPr>
              <w:pStyle w:val="OtherTableBody"/>
            </w:pPr>
            <w:r>
              <w:t>BARTD</w:t>
            </w:r>
          </w:p>
        </w:tc>
        <w:tc>
          <w:tcPr>
            <w:tcW w:w="3544" w:type="dxa"/>
          </w:tcPr>
          <w:p w14:paraId="7D6560B2" w14:textId="77777777" w:rsidR="00940027" w:rsidRDefault="00940027">
            <w:pPr>
              <w:pStyle w:val="OtherTableBody"/>
            </w:pPr>
            <w:r>
              <w:t>Bartholin Duct</w:t>
            </w:r>
          </w:p>
        </w:tc>
      </w:tr>
      <w:tr w:rsidR="00940027" w14:paraId="5C64FF2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9EB232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CAFBC25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5CD1CDC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7CF37AE" w14:textId="77777777" w:rsidR="00940027" w:rsidRDefault="00940027">
            <w:pPr>
              <w:pStyle w:val="OtherTableBody"/>
            </w:pPr>
            <w:r>
              <w:t>BARTG</w:t>
            </w:r>
          </w:p>
        </w:tc>
        <w:tc>
          <w:tcPr>
            <w:tcW w:w="3544" w:type="dxa"/>
          </w:tcPr>
          <w:p w14:paraId="639814DB" w14:textId="77777777" w:rsidR="00940027" w:rsidRDefault="00940027">
            <w:pPr>
              <w:pStyle w:val="OtherTableBody"/>
            </w:pPr>
            <w:r>
              <w:t>Bartholin Gland</w:t>
            </w:r>
          </w:p>
        </w:tc>
      </w:tr>
      <w:tr w:rsidR="00940027" w14:paraId="2FC1BD6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99C929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6AFAEFF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4CD9632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ABE769C" w14:textId="77777777" w:rsidR="00940027" w:rsidRDefault="00940027">
            <w:pPr>
              <w:pStyle w:val="OtherTableBody"/>
            </w:pPr>
            <w:r>
              <w:t>BCYS</w:t>
            </w:r>
          </w:p>
        </w:tc>
        <w:tc>
          <w:tcPr>
            <w:tcW w:w="3544" w:type="dxa"/>
          </w:tcPr>
          <w:p w14:paraId="07D92088" w14:textId="77777777" w:rsidR="00940027" w:rsidRDefault="00940027">
            <w:pPr>
              <w:pStyle w:val="OtherTableBody"/>
            </w:pPr>
            <w:r>
              <w:t>Brain Cyst Fluid</w:t>
            </w:r>
          </w:p>
        </w:tc>
      </w:tr>
      <w:tr w:rsidR="00940027" w14:paraId="195CE3E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68CC50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16F93DB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40880B2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E1FD146" w14:textId="77777777" w:rsidR="00940027" w:rsidRDefault="00940027">
            <w:pPr>
              <w:pStyle w:val="OtherTableBody"/>
            </w:pPr>
            <w:r>
              <w:t>BDY</w:t>
            </w:r>
          </w:p>
        </w:tc>
        <w:tc>
          <w:tcPr>
            <w:tcW w:w="3544" w:type="dxa"/>
          </w:tcPr>
          <w:p w14:paraId="65AC2D90" w14:textId="77777777" w:rsidR="00940027" w:rsidRDefault="00940027">
            <w:pPr>
              <w:pStyle w:val="OtherTableBody"/>
            </w:pPr>
            <w:r>
              <w:t>Body, Whole</w:t>
            </w:r>
          </w:p>
        </w:tc>
      </w:tr>
      <w:tr w:rsidR="00940027" w14:paraId="33CD329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BA0C32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16C8B84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3C30E53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AD6A43C" w14:textId="77777777" w:rsidR="00940027" w:rsidRDefault="00940027">
            <w:pPr>
              <w:pStyle w:val="OtherTableBody"/>
            </w:pPr>
            <w:r>
              <w:t>BID</w:t>
            </w:r>
          </w:p>
        </w:tc>
        <w:tc>
          <w:tcPr>
            <w:tcW w:w="3544" w:type="dxa"/>
          </w:tcPr>
          <w:p w14:paraId="57675FA5" w14:textId="77777777" w:rsidR="00940027" w:rsidRDefault="00940027">
            <w:pPr>
              <w:pStyle w:val="OtherTableBody"/>
            </w:pPr>
            <w:r>
              <w:t>Bile Duct</w:t>
            </w:r>
          </w:p>
        </w:tc>
      </w:tr>
      <w:tr w:rsidR="00940027" w14:paraId="7257469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21A385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2F08D58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016B28B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7067DE1" w14:textId="77777777" w:rsidR="00940027" w:rsidRDefault="00940027">
            <w:pPr>
              <w:pStyle w:val="OtherTableBody"/>
            </w:pPr>
            <w:r>
              <w:t>BIFL</w:t>
            </w:r>
          </w:p>
        </w:tc>
        <w:tc>
          <w:tcPr>
            <w:tcW w:w="3544" w:type="dxa"/>
          </w:tcPr>
          <w:p w14:paraId="1F17E274" w14:textId="77777777" w:rsidR="00940027" w:rsidRDefault="00940027">
            <w:pPr>
              <w:pStyle w:val="OtherTableBody"/>
            </w:pPr>
            <w:r>
              <w:t>Bile fluid</w:t>
            </w:r>
          </w:p>
        </w:tc>
      </w:tr>
      <w:tr w:rsidR="00940027" w14:paraId="3866611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93B9A6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EA05D88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0930EFA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5663A20" w14:textId="77777777" w:rsidR="00940027" w:rsidRDefault="00940027">
            <w:pPr>
              <w:pStyle w:val="OtherTableBody"/>
            </w:pPr>
            <w:r>
              <w:t>BLAD</w:t>
            </w:r>
          </w:p>
        </w:tc>
        <w:tc>
          <w:tcPr>
            <w:tcW w:w="3544" w:type="dxa"/>
          </w:tcPr>
          <w:p w14:paraId="2DD0A568" w14:textId="77777777" w:rsidR="00940027" w:rsidRDefault="00940027">
            <w:pPr>
              <w:pStyle w:val="OtherTableBody"/>
            </w:pPr>
            <w:r>
              <w:t>Bladder</w:t>
            </w:r>
          </w:p>
        </w:tc>
      </w:tr>
      <w:tr w:rsidR="00940027" w14:paraId="01F7FC7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AA6C4A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AD3480E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168037E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FEE35DF" w14:textId="77777777" w:rsidR="00940027" w:rsidRDefault="00940027">
            <w:pPr>
              <w:pStyle w:val="OtherTableBody"/>
            </w:pPr>
            <w:r>
              <w:t>BLD</w:t>
            </w:r>
          </w:p>
        </w:tc>
        <w:tc>
          <w:tcPr>
            <w:tcW w:w="3544" w:type="dxa"/>
          </w:tcPr>
          <w:p w14:paraId="00957D63" w14:textId="77777777" w:rsidR="00940027" w:rsidRDefault="00940027">
            <w:pPr>
              <w:pStyle w:val="OtherTableBody"/>
            </w:pPr>
            <w:r>
              <w:t>Blood, Whole</w:t>
            </w:r>
          </w:p>
        </w:tc>
      </w:tr>
      <w:tr w:rsidR="00940027" w14:paraId="7BA743D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19DD96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FA9CD72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703B601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0E3755B" w14:textId="77777777" w:rsidR="00940027" w:rsidRDefault="00940027">
            <w:pPr>
              <w:pStyle w:val="OtherTableBody"/>
            </w:pPr>
            <w:r>
              <w:t>BLDA</w:t>
            </w:r>
          </w:p>
        </w:tc>
        <w:tc>
          <w:tcPr>
            <w:tcW w:w="3544" w:type="dxa"/>
          </w:tcPr>
          <w:p w14:paraId="2119F3B6" w14:textId="77777777" w:rsidR="00940027" w:rsidRDefault="00940027">
            <w:pPr>
              <w:pStyle w:val="OtherTableBody"/>
            </w:pPr>
            <w:r>
              <w:t>Blood,  Arterial</w:t>
            </w:r>
          </w:p>
        </w:tc>
      </w:tr>
      <w:tr w:rsidR="00940027" w14:paraId="05B8F51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AE1735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6124598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5604972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927C98D" w14:textId="77777777" w:rsidR="00940027" w:rsidRDefault="00940027">
            <w:pPr>
              <w:pStyle w:val="OtherTableBody"/>
            </w:pPr>
            <w:r>
              <w:t>BLDC</w:t>
            </w:r>
          </w:p>
        </w:tc>
        <w:tc>
          <w:tcPr>
            <w:tcW w:w="3544" w:type="dxa"/>
          </w:tcPr>
          <w:p w14:paraId="566BEEE7" w14:textId="77777777" w:rsidR="00940027" w:rsidRDefault="00940027">
            <w:pPr>
              <w:pStyle w:val="OtherTableBody"/>
            </w:pPr>
            <w:r>
              <w:t>Blood,  Capillary</w:t>
            </w:r>
          </w:p>
        </w:tc>
      </w:tr>
      <w:tr w:rsidR="00940027" w14:paraId="37CB6F5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39FB07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041FD7B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3EA6244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6C9EA3F" w14:textId="77777777" w:rsidR="00940027" w:rsidRDefault="00940027">
            <w:pPr>
              <w:pStyle w:val="OtherTableBody"/>
            </w:pPr>
            <w:r>
              <w:t>BLDV</w:t>
            </w:r>
          </w:p>
        </w:tc>
        <w:tc>
          <w:tcPr>
            <w:tcW w:w="3544" w:type="dxa"/>
          </w:tcPr>
          <w:p w14:paraId="0B2C2671" w14:textId="77777777" w:rsidR="00940027" w:rsidRDefault="00940027">
            <w:pPr>
              <w:pStyle w:val="OtherTableBody"/>
            </w:pPr>
            <w:r>
              <w:t>Blood,  Venous</w:t>
            </w:r>
          </w:p>
        </w:tc>
      </w:tr>
      <w:tr w:rsidR="00940027" w14:paraId="42F5B2F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27ABEC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9F5F39F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3B8FE2F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A040803" w14:textId="77777777" w:rsidR="00940027" w:rsidRDefault="00940027">
            <w:pPr>
              <w:pStyle w:val="OtherTableBody"/>
            </w:pPr>
            <w:r>
              <w:t>BLOOD</w:t>
            </w:r>
          </w:p>
        </w:tc>
        <w:tc>
          <w:tcPr>
            <w:tcW w:w="3544" w:type="dxa"/>
          </w:tcPr>
          <w:p w14:paraId="27B4177C" w14:textId="77777777" w:rsidR="00940027" w:rsidRDefault="00940027">
            <w:pPr>
              <w:pStyle w:val="OtherTableBody"/>
            </w:pPr>
            <w:r>
              <w:t>Blood</w:t>
            </w:r>
          </w:p>
        </w:tc>
      </w:tr>
      <w:tr w:rsidR="00940027" w14:paraId="11FD802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6DF42B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E0F1490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4394A6F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8D7071C" w14:textId="77777777" w:rsidR="00940027" w:rsidRDefault="00940027">
            <w:pPr>
              <w:pStyle w:val="OtherTableBody"/>
            </w:pPr>
            <w:r>
              <w:t>BMAR</w:t>
            </w:r>
          </w:p>
        </w:tc>
        <w:tc>
          <w:tcPr>
            <w:tcW w:w="3544" w:type="dxa"/>
          </w:tcPr>
          <w:p w14:paraId="2C3896CA" w14:textId="77777777" w:rsidR="00940027" w:rsidRDefault="00940027">
            <w:pPr>
              <w:pStyle w:val="OtherTableBody"/>
            </w:pPr>
            <w:r>
              <w:t>Bone marrow</w:t>
            </w:r>
          </w:p>
        </w:tc>
      </w:tr>
      <w:tr w:rsidR="00940027" w14:paraId="0C7F76E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52A178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AD6960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0550</w:t>
            </w:r>
          </w:p>
        </w:tc>
        <w:tc>
          <w:tcPr>
            <w:tcW w:w="2693" w:type="dxa"/>
          </w:tcPr>
          <w:p w14:paraId="1547470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6A7D2E0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BON</w:t>
            </w:r>
          </w:p>
        </w:tc>
        <w:tc>
          <w:tcPr>
            <w:tcW w:w="3544" w:type="dxa"/>
          </w:tcPr>
          <w:p w14:paraId="5F5CF71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Bone</w:t>
            </w:r>
          </w:p>
        </w:tc>
      </w:tr>
      <w:tr w:rsidR="00940027" w14:paraId="0108B2A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10093E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5E3773B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0550</w:t>
            </w:r>
          </w:p>
        </w:tc>
        <w:tc>
          <w:tcPr>
            <w:tcW w:w="2693" w:type="dxa"/>
          </w:tcPr>
          <w:p w14:paraId="105F090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28EAFBD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BOWEL</w:t>
            </w:r>
          </w:p>
        </w:tc>
        <w:tc>
          <w:tcPr>
            <w:tcW w:w="3544" w:type="dxa"/>
          </w:tcPr>
          <w:p w14:paraId="59CBF87D" w14:textId="77777777" w:rsidR="00940027" w:rsidRDefault="00940027">
            <w:pPr>
              <w:pStyle w:val="OtherTableBody"/>
            </w:pPr>
            <w:r>
              <w:t>Bowel</w:t>
            </w:r>
          </w:p>
        </w:tc>
      </w:tr>
      <w:tr w:rsidR="00940027" w14:paraId="6B21EDA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5BA389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41A9C41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5BE937E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D12DEBB" w14:textId="77777777" w:rsidR="00940027" w:rsidRDefault="00940027">
            <w:pPr>
              <w:pStyle w:val="OtherTableBody"/>
            </w:pPr>
            <w:r>
              <w:t>BOWLA</w:t>
            </w:r>
          </w:p>
        </w:tc>
        <w:tc>
          <w:tcPr>
            <w:tcW w:w="3544" w:type="dxa"/>
          </w:tcPr>
          <w:p w14:paraId="77F773C9" w14:textId="77777777" w:rsidR="00940027" w:rsidRDefault="00940027">
            <w:pPr>
              <w:pStyle w:val="OtherTableBody"/>
            </w:pPr>
            <w:r>
              <w:t>Bowel, Large</w:t>
            </w:r>
          </w:p>
        </w:tc>
      </w:tr>
      <w:tr w:rsidR="00940027" w14:paraId="66FF0C5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FA67DB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13217A0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79C0FA7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B54860F" w14:textId="77777777" w:rsidR="00940027" w:rsidRDefault="00940027">
            <w:pPr>
              <w:pStyle w:val="OtherTableBody"/>
            </w:pPr>
            <w:r>
              <w:t>BOWSM</w:t>
            </w:r>
          </w:p>
        </w:tc>
        <w:tc>
          <w:tcPr>
            <w:tcW w:w="3544" w:type="dxa"/>
          </w:tcPr>
          <w:p w14:paraId="74A7DE10" w14:textId="77777777" w:rsidR="00940027" w:rsidRDefault="00940027">
            <w:pPr>
              <w:pStyle w:val="OtherTableBody"/>
            </w:pPr>
            <w:r>
              <w:t>Bowel, Small</w:t>
            </w:r>
          </w:p>
        </w:tc>
      </w:tr>
      <w:tr w:rsidR="00940027" w14:paraId="174BB82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18846A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40C7773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0550</w:t>
            </w:r>
          </w:p>
        </w:tc>
        <w:tc>
          <w:tcPr>
            <w:tcW w:w="2693" w:type="dxa"/>
          </w:tcPr>
          <w:p w14:paraId="2D4F4262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54B267A4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BPH</w:t>
            </w:r>
          </w:p>
        </w:tc>
        <w:tc>
          <w:tcPr>
            <w:tcW w:w="3544" w:type="dxa"/>
          </w:tcPr>
          <w:p w14:paraId="5B3EE7B4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Basophils</w:t>
            </w:r>
          </w:p>
        </w:tc>
      </w:tr>
      <w:tr w:rsidR="00940027" w14:paraId="63E47F5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EE4D995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3C7BF70E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0550</w:t>
            </w:r>
          </w:p>
        </w:tc>
        <w:tc>
          <w:tcPr>
            <w:tcW w:w="2693" w:type="dxa"/>
          </w:tcPr>
          <w:p w14:paraId="7AC1AA53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72B034F9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BRA</w:t>
            </w:r>
          </w:p>
        </w:tc>
        <w:tc>
          <w:tcPr>
            <w:tcW w:w="3544" w:type="dxa"/>
          </w:tcPr>
          <w:p w14:paraId="6CED3A5A" w14:textId="77777777" w:rsidR="00940027" w:rsidRDefault="00940027">
            <w:pPr>
              <w:pStyle w:val="OtherTableBody"/>
            </w:pPr>
            <w:r>
              <w:t>Brachial</w:t>
            </w:r>
          </w:p>
        </w:tc>
      </w:tr>
      <w:tr w:rsidR="00940027" w14:paraId="6E47FF7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FF4FA3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42F6414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291EF5C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3C8D5ED" w14:textId="77777777" w:rsidR="00940027" w:rsidRDefault="00940027">
            <w:pPr>
              <w:pStyle w:val="OtherTableBody"/>
            </w:pPr>
            <w:r>
              <w:t>BRAIN</w:t>
            </w:r>
          </w:p>
        </w:tc>
        <w:tc>
          <w:tcPr>
            <w:tcW w:w="3544" w:type="dxa"/>
          </w:tcPr>
          <w:p w14:paraId="6AC3A2C3" w14:textId="77777777" w:rsidR="00940027" w:rsidRDefault="00940027">
            <w:pPr>
              <w:pStyle w:val="OtherTableBody"/>
            </w:pPr>
            <w:r>
              <w:t>Brain</w:t>
            </w:r>
          </w:p>
        </w:tc>
      </w:tr>
      <w:tr w:rsidR="00940027" w14:paraId="3385C36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B21206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0E5AA20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25BC4DC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4001E43" w14:textId="77777777" w:rsidR="00940027" w:rsidRDefault="00940027">
            <w:pPr>
              <w:pStyle w:val="OtherTableBody"/>
            </w:pPr>
            <w:r>
              <w:t>BRO</w:t>
            </w:r>
          </w:p>
        </w:tc>
        <w:tc>
          <w:tcPr>
            <w:tcW w:w="3544" w:type="dxa"/>
          </w:tcPr>
          <w:p w14:paraId="5395C3CF" w14:textId="77777777" w:rsidR="00940027" w:rsidRDefault="00940027">
            <w:pPr>
              <w:pStyle w:val="OtherTableBody"/>
            </w:pPr>
            <w:r>
              <w:t>Bronchial</w:t>
            </w:r>
          </w:p>
        </w:tc>
      </w:tr>
      <w:tr w:rsidR="00940027" w14:paraId="77698AB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DA5184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1A17D44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1B4F5DE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ED1B28B" w14:textId="77777777" w:rsidR="00940027" w:rsidRDefault="00940027">
            <w:pPr>
              <w:pStyle w:val="OtherTableBody"/>
            </w:pPr>
            <w:r>
              <w:t>BROCH</w:t>
            </w:r>
          </w:p>
        </w:tc>
        <w:tc>
          <w:tcPr>
            <w:tcW w:w="3544" w:type="dxa"/>
          </w:tcPr>
          <w:p w14:paraId="5DBB599B" w14:textId="77777777" w:rsidR="00940027" w:rsidRDefault="00940027">
            <w:pPr>
              <w:pStyle w:val="OtherTableBody"/>
            </w:pPr>
            <w:r>
              <w:t>Bronchiole/Bronchiolar</w:t>
            </w:r>
          </w:p>
        </w:tc>
      </w:tr>
      <w:tr w:rsidR="00940027" w14:paraId="54DD20E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6FB6E8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6CC78E1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3D4613E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47729D0" w14:textId="77777777" w:rsidR="00940027" w:rsidRDefault="00940027">
            <w:pPr>
              <w:pStyle w:val="OtherTableBody"/>
            </w:pPr>
            <w:r>
              <w:t>BRONC</w:t>
            </w:r>
          </w:p>
        </w:tc>
        <w:tc>
          <w:tcPr>
            <w:tcW w:w="3544" w:type="dxa"/>
          </w:tcPr>
          <w:p w14:paraId="2A8BEBAD" w14:textId="77777777" w:rsidR="00940027" w:rsidRDefault="00940027">
            <w:pPr>
              <w:pStyle w:val="OtherTableBody"/>
            </w:pPr>
            <w:r>
              <w:t>Bronchus/Bronchial</w:t>
            </w:r>
          </w:p>
        </w:tc>
      </w:tr>
      <w:tr w:rsidR="00940027" w14:paraId="334AAC8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243AAE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8FF9B0F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40EC6B1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8D40BC5" w14:textId="77777777" w:rsidR="00940027" w:rsidRDefault="00940027">
            <w:pPr>
              <w:pStyle w:val="OtherTableBody"/>
            </w:pPr>
            <w:r>
              <w:t>BROW</w:t>
            </w:r>
          </w:p>
        </w:tc>
        <w:tc>
          <w:tcPr>
            <w:tcW w:w="3544" w:type="dxa"/>
          </w:tcPr>
          <w:p w14:paraId="09D45EEF" w14:textId="77777777" w:rsidR="00940027" w:rsidRDefault="00940027">
            <w:pPr>
              <w:pStyle w:val="OtherTableBody"/>
            </w:pPr>
            <w:r>
              <w:t>Eyebrow</w:t>
            </w:r>
          </w:p>
        </w:tc>
      </w:tr>
      <w:tr w:rsidR="00940027" w14:paraId="1AEBBE6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2CA59C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7E2850D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08171D3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9C78FA1" w14:textId="77777777" w:rsidR="00940027" w:rsidRDefault="00940027">
            <w:pPr>
              <w:pStyle w:val="OtherTableBody"/>
            </w:pPr>
            <w:r>
              <w:t>BRST</w:t>
            </w:r>
          </w:p>
        </w:tc>
        <w:tc>
          <w:tcPr>
            <w:tcW w:w="3544" w:type="dxa"/>
          </w:tcPr>
          <w:p w14:paraId="77DE017B" w14:textId="77777777" w:rsidR="00940027" w:rsidRDefault="00940027">
            <w:pPr>
              <w:pStyle w:val="OtherTableBody"/>
            </w:pPr>
            <w:r>
              <w:t>Breast</w:t>
            </w:r>
          </w:p>
        </w:tc>
      </w:tr>
      <w:tr w:rsidR="00940027" w14:paraId="7140888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0F42C7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25BA4A9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60C8946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9F2F9CF" w14:textId="77777777" w:rsidR="00940027" w:rsidRDefault="00940027">
            <w:pPr>
              <w:pStyle w:val="OtherTableBody"/>
            </w:pPr>
            <w:r>
              <w:t>BRSTFL</w:t>
            </w:r>
          </w:p>
        </w:tc>
        <w:tc>
          <w:tcPr>
            <w:tcW w:w="3544" w:type="dxa"/>
          </w:tcPr>
          <w:p w14:paraId="4966365E" w14:textId="77777777" w:rsidR="00940027" w:rsidRDefault="00940027">
            <w:pPr>
              <w:pStyle w:val="OtherTableBody"/>
            </w:pPr>
            <w:r>
              <w:t>Breast fluid</w:t>
            </w:r>
          </w:p>
        </w:tc>
      </w:tr>
      <w:tr w:rsidR="00940027" w14:paraId="7CA861E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3C21E0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9069F93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6E24AA9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FB20535" w14:textId="77777777" w:rsidR="00940027" w:rsidRDefault="00940027">
            <w:pPr>
              <w:pStyle w:val="OtherTableBody"/>
            </w:pPr>
            <w:r>
              <w:t>BRTGF</w:t>
            </w:r>
          </w:p>
        </w:tc>
        <w:tc>
          <w:tcPr>
            <w:tcW w:w="3544" w:type="dxa"/>
          </w:tcPr>
          <w:p w14:paraId="3B7E7056" w14:textId="77777777" w:rsidR="00940027" w:rsidRDefault="00940027">
            <w:pPr>
              <w:pStyle w:val="OtherTableBody"/>
            </w:pPr>
            <w:r>
              <w:t>Bartholin Gland Fluid</w:t>
            </w:r>
          </w:p>
        </w:tc>
      </w:tr>
      <w:tr w:rsidR="00940027" w14:paraId="7C5CBFA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2C1439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B4A11B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5396F6AB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181DFC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BRV</w:t>
            </w:r>
          </w:p>
        </w:tc>
        <w:tc>
          <w:tcPr>
            <w:tcW w:w="3544" w:type="dxa"/>
          </w:tcPr>
          <w:p w14:paraId="4E71BC9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Broviac</w:t>
            </w:r>
          </w:p>
        </w:tc>
      </w:tr>
      <w:tr w:rsidR="00940027" w14:paraId="132E811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D31387F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45116E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25E8BA0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C350F5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BUCCA</w:t>
            </w:r>
          </w:p>
        </w:tc>
        <w:tc>
          <w:tcPr>
            <w:tcW w:w="3544" w:type="dxa"/>
          </w:tcPr>
          <w:p w14:paraId="4A9A0E9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Buccal</w:t>
            </w:r>
          </w:p>
        </w:tc>
      </w:tr>
      <w:tr w:rsidR="00940027" w14:paraId="67D9F9B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A1BE93C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1BCF896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03D5F4FB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223F12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BURSA</w:t>
            </w:r>
          </w:p>
        </w:tc>
        <w:tc>
          <w:tcPr>
            <w:tcW w:w="3544" w:type="dxa"/>
          </w:tcPr>
          <w:p w14:paraId="77E6AF2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Bursa</w:t>
            </w:r>
          </w:p>
        </w:tc>
      </w:tr>
      <w:tr w:rsidR="00940027" w14:paraId="7A95900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04D5186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213D4112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45F61CA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DB595E6" w14:textId="77777777" w:rsidR="00940027" w:rsidRDefault="00940027">
            <w:pPr>
              <w:pStyle w:val="OtherTableBody"/>
            </w:pPr>
            <w:r>
              <w:t>BURSF</w:t>
            </w:r>
          </w:p>
        </w:tc>
        <w:tc>
          <w:tcPr>
            <w:tcW w:w="3544" w:type="dxa"/>
          </w:tcPr>
          <w:p w14:paraId="0A4455A0" w14:textId="77777777" w:rsidR="00940027" w:rsidRDefault="00940027">
            <w:pPr>
              <w:pStyle w:val="OtherTableBody"/>
            </w:pPr>
            <w:r>
              <w:t>Bursa Fluid</w:t>
            </w:r>
          </w:p>
        </w:tc>
      </w:tr>
      <w:tr w:rsidR="00940027" w14:paraId="1F782F9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6C3192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5A911CA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121C285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D441653" w14:textId="77777777" w:rsidR="00940027" w:rsidRDefault="00940027">
            <w:pPr>
              <w:pStyle w:val="OtherTableBody"/>
            </w:pPr>
            <w:r>
              <w:t>BUTT</w:t>
            </w:r>
          </w:p>
        </w:tc>
        <w:tc>
          <w:tcPr>
            <w:tcW w:w="3544" w:type="dxa"/>
          </w:tcPr>
          <w:p w14:paraId="18195901" w14:textId="77777777" w:rsidR="00940027" w:rsidRDefault="00940027">
            <w:pPr>
              <w:pStyle w:val="OtherTableBody"/>
            </w:pPr>
            <w:r>
              <w:t>Buttocks</w:t>
            </w:r>
          </w:p>
        </w:tc>
      </w:tr>
      <w:tr w:rsidR="00940027" w14:paraId="5D20CCC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0C67E7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9EF3197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284E3FD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CF376EA" w14:textId="77777777" w:rsidR="00940027" w:rsidRDefault="00940027">
            <w:pPr>
              <w:pStyle w:val="OtherTableBody"/>
            </w:pPr>
            <w:r>
              <w:t>CALF</w:t>
            </w:r>
          </w:p>
        </w:tc>
        <w:tc>
          <w:tcPr>
            <w:tcW w:w="3544" w:type="dxa"/>
          </w:tcPr>
          <w:p w14:paraId="0325D31E" w14:textId="77777777" w:rsidR="00940027" w:rsidRDefault="00940027">
            <w:pPr>
              <w:pStyle w:val="OtherTableBody"/>
            </w:pPr>
            <w:r>
              <w:t>Calf</w:t>
            </w:r>
          </w:p>
        </w:tc>
      </w:tr>
      <w:tr w:rsidR="00940027" w14:paraId="10CA6EF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E5D1F4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585B29E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552250B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07F0C84" w14:textId="77777777" w:rsidR="00940027" w:rsidRDefault="00940027">
            <w:pPr>
              <w:pStyle w:val="OtherTableBody"/>
            </w:pPr>
            <w:r>
              <w:t>CANAL</w:t>
            </w:r>
          </w:p>
        </w:tc>
        <w:tc>
          <w:tcPr>
            <w:tcW w:w="3544" w:type="dxa"/>
          </w:tcPr>
          <w:p w14:paraId="450FF8D9" w14:textId="77777777" w:rsidR="00940027" w:rsidRDefault="00940027">
            <w:pPr>
              <w:pStyle w:val="OtherTableBody"/>
            </w:pPr>
            <w:r>
              <w:t>Canal</w:t>
            </w:r>
          </w:p>
        </w:tc>
      </w:tr>
      <w:tr w:rsidR="00940027" w14:paraId="02070F3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10F637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6681B3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0550</w:t>
            </w:r>
          </w:p>
        </w:tc>
        <w:tc>
          <w:tcPr>
            <w:tcW w:w="2693" w:type="dxa"/>
          </w:tcPr>
          <w:p w14:paraId="62E7A81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6C27BE1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CANLI</w:t>
            </w:r>
          </w:p>
        </w:tc>
        <w:tc>
          <w:tcPr>
            <w:tcW w:w="3544" w:type="dxa"/>
          </w:tcPr>
          <w:p w14:paraId="4BB536E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Canaliculis</w:t>
            </w:r>
          </w:p>
        </w:tc>
      </w:tr>
      <w:tr w:rsidR="00940027" w14:paraId="1E92D93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3DF4A4E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08327B5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0550</w:t>
            </w:r>
          </w:p>
        </w:tc>
        <w:tc>
          <w:tcPr>
            <w:tcW w:w="2693" w:type="dxa"/>
          </w:tcPr>
          <w:p w14:paraId="13B188E7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1CDDBB6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CANTH</w:t>
            </w:r>
          </w:p>
        </w:tc>
        <w:tc>
          <w:tcPr>
            <w:tcW w:w="3544" w:type="dxa"/>
          </w:tcPr>
          <w:p w14:paraId="016BC5E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Canthus</w:t>
            </w:r>
          </w:p>
        </w:tc>
      </w:tr>
      <w:tr w:rsidR="00940027" w14:paraId="59D8260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2A4380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71070F9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36EF0E2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BFE0C8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CARO</w:t>
            </w:r>
          </w:p>
        </w:tc>
        <w:tc>
          <w:tcPr>
            <w:tcW w:w="3544" w:type="dxa"/>
          </w:tcPr>
          <w:p w14:paraId="2C33C9F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Carotid</w:t>
            </w:r>
          </w:p>
        </w:tc>
      </w:tr>
      <w:tr w:rsidR="00940027" w14:paraId="1CCF337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436D851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5715811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0550</w:t>
            </w:r>
          </w:p>
        </w:tc>
        <w:tc>
          <w:tcPr>
            <w:tcW w:w="2693" w:type="dxa"/>
          </w:tcPr>
          <w:p w14:paraId="6F06AEF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6E722DF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CARP</w:t>
            </w:r>
          </w:p>
        </w:tc>
        <w:tc>
          <w:tcPr>
            <w:tcW w:w="3544" w:type="dxa"/>
          </w:tcPr>
          <w:p w14:paraId="2D5B260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Carpal</w:t>
            </w:r>
          </w:p>
        </w:tc>
      </w:tr>
      <w:tr w:rsidR="00940027" w14:paraId="26F5574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3F609F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20E80E6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0550</w:t>
            </w:r>
          </w:p>
        </w:tc>
        <w:tc>
          <w:tcPr>
            <w:tcW w:w="2693" w:type="dxa"/>
          </w:tcPr>
          <w:p w14:paraId="017CA96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267BD28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CAVIT</w:t>
            </w:r>
          </w:p>
        </w:tc>
        <w:tc>
          <w:tcPr>
            <w:tcW w:w="3544" w:type="dxa"/>
          </w:tcPr>
          <w:p w14:paraId="77482D0E" w14:textId="77777777" w:rsidR="00940027" w:rsidRDefault="00940027">
            <w:pPr>
              <w:pStyle w:val="OtherTableBody"/>
            </w:pPr>
            <w:r>
              <w:t>Cavity</w:t>
            </w:r>
          </w:p>
        </w:tc>
      </w:tr>
      <w:tr w:rsidR="00940027" w14:paraId="58FA1E3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D22114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EFE1D33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45B2F4C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D6592E4" w14:textId="77777777" w:rsidR="00940027" w:rsidRDefault="00940027">
            <w:pPr>
              <w:pStyle w:val="OtherTableBody"/>
            </w:pPr>
            <w:r>
              <w:t>CBLD</w:t>
            </w:r>
          </w:p>
        </w:tc>
        <w:tc>
          <w:tcPr>
            <w:tcW w:w="3544" w:type="dxa"/>
          </w:tcPr>
          <w:p w14:paraId="3CC126CB" w14:textId="77777777" w:rsidR="00940027" w:rsidRDefault="00940027">
            <w:pPr>
              <w:pStyle w:val="OtherTableBody"/>
            </w:pPr>
            <w:r>
              <w:t>Blood, Cord</w:t>
            </w:r>
          </w:p>
        </w:tc>
      </w:tr>
      <w:tr w:rsidR="00940027" w14:paraId="069C47B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E6660C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89C6820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73534A5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D571C8E" w14:textId="77777777" w:rsidR="00940027" w:rsidRDefault="00940027">
            <w:pPr>
              <w:pStyle w:val="OtherTableBody"/>
            </w:pPr>
            <w:r>
              <w:t>CDM</w:t>
            </w:r>
          </w:p>
        </w:tc>
        <w:tc>
          <w:tcPr>
            <w:tcW w:w="3544" w:type="dxa"/>
          </w:tcPr>
          <w:p w14:paraId="71EF5BA9" w14:textId="77777777" w:rsidR="00940027" w:rsidRDefault="00940027">
            <w:pPr>
              <w:pStyle w:val="OtherTableBody"/>
            </w:pPr>
            <w:r>
              <w:t>Cardiac Muscle</w:t>
            </w:r>
          </w:p>
        </w:tc>
      </w:tr>
      <w:tr w:rsidR="00940027" w14:paraId="6C9881B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47767A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3D16D41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745937C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DBE5724" w14:textId="77777777" w:rsidR="00940027" w:rsidRDefault="00940027">
            <w:pPr>
              <w:pStyle w:val="OtherTableBody"/>
            </w:pPr>
            <w:r>
              <w:t>CDUCT</w:t>
            </w:r>
          </w:p>
        </w:tc>
        <w:tc>
          <w:tcPr>
            <w:tcW w:w="3544" w:type="dxa"/>
          </w:tcPr>
          <w:p w14:paraId="2A21C53D" w14:textId="77777777" w:rsidR="00940027" w:rsidRDefault="00940027">
            <w:pPr>
              <w:pStyle w:val="OtherTableBody"/>
            </w:pPr>
            <w:r>
              <w:t>Common Duct</w:t>
            </w:r>
          </w:p>
        </w:tc>
      </w:tr>
      <w:tr w:rsidR="00940027" w14:paraId="7330FB4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1B5FB9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D809D4E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3A1F729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37B8F46" w14:textId="77777777" w:rsidR="00940027" w:rsidRDefault="00940027">
            <w:pPr>
              <w:pStyle w:val="OtherTableBody"/>
            </w:pPr>
            <w:r>
              <w:t>CECUM</w:t>
            </w:r>
          </w:p>
        </w:tc>
        <w:tc>
          <w:tcPr>
            <w:tcW w:w="3544" w:type="dxa"/>
          </w:tcPr>
          <w:p w14:paraId="163465C5" w14:textId="77777777" w:rsidR="00940027" w:rsidRDefault="00940027">
            <w:pPr>
              <w:pStyle w:val="OtherTableBody"/>
            </w:pPr>
            <w:r>
              <w:t>Cecum/Cecal</w:t>
            </w:r>
          </w:p>
        </w:tc>
      </w:tr>
      <w:tr w:rsidR="00940027" w14:paraId="1A1E76D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9249BE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C7E915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0550</w:t>
            </w:r>
          </w:p>
        </w:tc>
        <w:tc>
          <w:tcPr>
            <w:tcW w:w="2693" w:type="dxa"/>
          </w:tcPr>
          <w:p w14:paraId="2E9B747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1CCF4D8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CERVUT</w:t>
            </w:r>
          </w:p>
        </w:tc>
        <w:tc>
          <w:tcPr>
            <w:tcW w:w="3544" w:type="dxa"/>
          </w:tcPr>
          <w:p w14:paraId="57DED1A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Cervix/Uterus</w:t>
            </w:r>
          </w:p>
        </w:tc>
      </w:tr>
      <w:tr w:rsidR="00940027" w14:paraId="5F70170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DC221A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B90B2D8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3929D96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585B1C4" w14:textId="77777777" w:rsidR="00940027" w:rsidRDefault="00940027">
            <w:pPr>
              <w:pStyle w:val="OtherTableBody"/>
            </w:pPr>
            <w:r>
              <w:t>CHE</w:t>
            </w:r>
          </w:p>
        </w:tc>
        <w:tc>
          <w:tcPr>
            <w:tcW w:w="3544" w:type="dxa"/>
          </w:tcPr>
          <w:p w14:paraId="450156EA" w14:textId="77777777" w:rsidR="00940027" w:rsidRDefault="00940027">
            <w:pPr>
              <w:pStyle w:val="OtherTableBody"/>
            </w:pPr>
            <w:r>
              <w:t>Cavity, Chest</w:t>
            </w:r>
          </w:p>
        </w:tc>
      </w:tr>
      <w:tr w:rsidR="00940027" w14:paraId="5669B0A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A2FBD4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47D6246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192FFF9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16CBD09" w14:textId="77777777" w:rsidR="00940027" w:rsidRDefault="00940027">
            <w:pPr>
              <w:pStyle w:val="OtherTableBody"/>
            </w:pPr>
            <w:r>
              <w:t>CHEEK</w:t>
            </w:r>
          </w:p>
        </w:tc>
        <w:tc>
          <w:tcPr>
            <w:tcW w:w="3544" w:type="dxa"/>
          </w:tcPr>
          <w:p w14:paraId="239CEE2B" w14:textId="77777777" w:rsidR="00940027" w:rsidRDefault="00940027">
            <w:pPr>
              <w:pStyle w:val="OtherTableBody"/>
            </w:pPr>
            <w:r>
              <w:t>Cheek</w:t>
            </w:r>
          </w:p>
        </w:tc>
      </w:tr>
      <w:tr w:rsidR="00940027" w14:paraId="617CAA2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FABBA8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A1EE903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3EDE057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6854760" w14:textId="77777777" w:rsidR="00940027" w:rsidRDefault="00940027">
            <w:pPr>
              <w:pStyle w:val="OtherTableBody"/>
            </w:pPr>
            <w:r>
              <w:t>CHES</w:t>
            </w:r>
          </w:p>
        </w:tc>
        <w:tc>
          <w:tcPr>
            <w:tcW w:w="3544" w:type="dxa"/>
          </w:tcPr>
          <w:p w14:paraId="22102C35" w14:textId="77777777" w:rsidR="00940027" w:rsidRDefault="00940027">
            <w:pPr>
              <w:pStyle w:val="OtherTableBody"/>
            </w:pPr>
            <w:r>
              <w:t>Chest</w:t>
            </w:r>
          </w:p>
        </w:tc>
      </w:tr>
      <w:tr w:rsidR="00940027" w14:paraId="0CF71DD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699275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C85ECEC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78DEF0C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BC8C4DD" w14:textId="77777777" w:rsidR="00940027" w:rsidRDefault="00940027">
            <w:pPr>
              <w:pStyle w:val="OtherTableBody"/>
            </w:pPr>
            <w:r>
              <w:t>CHEST </w:t>
            </w:r>
          </w:p>
        </w:tc>
        <w:tc>
          <w:tcPr>
            <w:tcW w:w="3544" w:type="dxa"/>
          </w:tcPr>
          <w:p w14:paraId="0035046B" w14:textId="77777777" w:rsidR="00940027" w:rsidRDefault="00940027">
            <w:pPr>
              <w:pStyle w:val="OtherTableBody"/>
            </w:pPr>
            <w:r>
              <w:t>Chest Tube</w:t>
            </w:r>
          </w:p>
        </w:tc>
      </w:tr>
      <w:tr w:rsidR="00940027" w14:paraId="2BE6831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F4097F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C121B22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0DA7DE9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C1213D9" w14:textId="77777777" w:rsidR="00940027" w:rsidRDefault="00940027">
            <w:pPr>
              <w:pStyle w:val="OtherTableBody"/>
            </w:pPr>
            <w:r>
              <w:t>CHIN</w:t>
            </w:r>
          </w:p>
        </w:tc>
        <w:tc>
          <w:tcPr>
            <w:tcW w:w="3544" w:type="dxa"/>
          </w:tcPr>
          <w:p w14:paraId="5C906E5B" w14:textId="77777777" w:rsidR="00940027" w:rsidRDefault="00940027">
            <w:pPr>
              <w:pStyle w:val="OtherTableBody"/>
            </w:pPr>
            <w:r>
              <w:t>Chin</w:t>
            </w:r>
          </w:p>
        </w:tc>
      </w:tr>
      <w:tr w:rsidR="00940027" w14:paraId="05B221F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53F974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39BE9D8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7F66D5E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7285E2D" w14:textId="77777777" w:rsidR="00940027" w:rsidRDefault="00940027">
            <w:pPr>
              <w:pStyle w:val="OtherTableBody"/>
            </w:pPr>
            <w:r>
              <w:t>CIRCU</w:t>
            </w:r>
          </w:p>
        </w:tc>
        <w:tc>
          <w:tcPr>
            <w:tcW w:w="3544" w:type="dxa"/>
          </w:tcPr>
          <w:p w14:paraId="52B1AFCD" w14:textId="77777777" w:rsidR="00940027" w:rsidRDefault="00940027">
            <w:pPr>
              <w:pStyle w:val="OtherTableBody"/>
            </w:pPr>
            <w:r>
              <w:t>Circumcision Site</w:t>
            </w:r>
          </w:p>
        </w:tc>
      </w:tr>
      <w:tr w:rsidR="00940027" w14:paraId="7873E61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DCCE58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88F4B9B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0C545D0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B821968" w14:textId="77777777" w:rsidR="00940027" w:rsidRDefault="00940027">
            <w:pPr>
              <w:pStyle w:val="OtherTableBody"/>
            </w:pPr>
            <w:r>
              <w:t>CLAVI</w:t>
            </w:r>
          </w:p>
        </w:tc>
        <w:tc>
          <w:tcPr>
            <w:tcW w:w="3544" w:type="dxa"/>
          </w:tcPr>
          <w:p w14:paraId="69157D46" w14:textId="77777777" w:rsidR="00940027" w:rsidRDefault="00940027">
            <w:pPr>
              <w:pStyle w:val="OtherTableBody"/>
            </w:pPr>
            <w:r>
              <w:t>Clavicle/Clavicular</w:t>
            </w:r>
          </w:p>
        </w:tc>
      </w:tr>
      <w:tr w:rsidR="00940027" w14:paraId="2DC1C45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14F876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30B56E9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5511FB3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DDF4D44" w14:textId="77777777" w:rsidR="00940027" w:rsidRDefault="00940027">
            <w:pPr>
              <w:pStyle w:val="OtherTableBody"/>
            </w:pPr>
            <w:r>
              <w:t>CLIT</w:t>
            </w:r>
          </w:p>
        </w:tc>
        <w:tc>
          <w:tcPr>
            <w:tcW w:w="3544" w:type="dxa"/>
          </w:tcPr>
          <w:p w14:paraId="6AA3ECD6" w14:textId="77777777" w:rsidR="00940027" w:rsidRDefault="00940027">
            <w:pPr>
              <w:pStyle w:val="OtherTableBody"/>
            </w:pPr>
            <w:r>
              <w:t>Clitoris</w:t>
            </w:r>
          </w:p>
        </w:tc>
      </w:tr>
      <w:tr w:rsidR="00940027" w14:paraId="6ABB014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D969F2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663F7E1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1429377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C40FFE9" w14:textId="77777777" w:rsidR="00940027" w:rsidRDefault="00940027">
            <w:pPr>
              <w:pStyle w:val="OtherTableBody"/>
            </w:pPr>
            <w:r>
              <w:t>CLITO</w:t>
            </w:r>
          </w:p>
        </w:tc>
        <w:tc>
          <w:tcPr>
            <w:tcW w:w="3544" w:type="dxa"/>
          </w:tcPr>
          <w:p w14:paraId="34A64BE9" w14:textId="77777777" w:rsidR="00940027" w:rsidRDefault="00940027">
            <w:pPr>
              <w:pStyle w:val="OtherTableBody"/>
            </w:pPr>
            <w:r>
              <w:t>Clitoral</w:t>
            </w:r>
          </w:p>
        </w:tc>
      </w:tr>
      <w:tr w:rsidR="00940027" w14:paraId="38FD5AE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32E217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BC6D668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561C172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EB0A53C" w14:textId="77777777" w:rsidR="00940027" w:rsidRDefault="00940027">
            <w:pPr>
              <w:pStyle w:val="OtherTableBody"/>
            </w:pPr>
            <w:r>
              <w:t>CNL</w:t>
            </w:r>
          </w:p>
        </w:tc>
        <w:tc>
          <w:tcPr>
            <w:tcW w:w="3544" w:type="dxa"/>
          </w:tcPr>
          <w:p w14:paraId="29BFAA84" w14:textId="77777777" w:rsidR="00940027" w:rsidRDefault="00940027">
            <w:pPr>
              <w:pStyle w:val="OtherTableBody"/>
            </w:pPr>
            <w:r>
              <w:t>Cannula</w:t>
            </w:r>
          </w:p>
        </w:tc>
      </w:tr>
      <w:tr w:rsidR="00940027" w14:paraId="037864C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A9423C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02E8D45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24EE7E7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C755784" w14:textId="77777777" w:rsidR="00940027" w:rsidRDefault="00940027">
            <w:pPr>
              <w:pStyle w:val="OtherTableBody"/>
            </w:pPr>
            <w:r>
              <w:t>COCCG</w:t>
            </w:r>
          </w:p>
        </w:tc>
        <w:tc>
          <w:tcPr>
            <w:tcW w:w="3544" w:type="dxa"/>
          </w:tcPr>
          <w:p w14:paraId="6CAB5212" w14:textId="77777777" w:rsidR="00940027" w:rsidRDefault="00940027">
            <w:pPr>
              <w:pStyle w:val="OtherTableBody"/>
            </w:pPr>
            <w:r>
              <w:t>Coccygeal</w:t>
            </w:r>
          </w:p>
        </w:tc>
      </w:tr>
      <w:tr w:rsidR="00940027" w14:paraId="7B64122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CBE802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34746E9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1078445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0E1B203" w14:textId="77777777" w:rsidR="00940027" w:rsidRDefault="00940027">
            <w:pPr>
              <w:pStyle w:val="OtherTableBody"/>
            </w:pPr>
            <w:r>
              <w:t>COCCY</w:t>
            </w:r>
          </w:p>
        </w:tc>
        <w:tc>
          <w:tcPr>
            <w:tcW w:w="3544" w:type="dxa"/>
          </w:tcPr>
          <w:p w14:paraId="1D770E1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Coccyx</w:t>
            </w:r>
          </w:p>
        </w:tc>
      </w:tr>
      <w:tr w:rsidR="00940027" w14:paraId="371348E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919F3F5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03B0CD0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0550</w:t>
            </w:r>
          </w:p>
        </w:tc>
        <w:tc>
          <w:tcPr>
            <w:tcW w:w="2693" w:type="dxa"/>
          </w:tcPr>
          <w:p w14:paraId="30B75DC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0594ED3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COLON</w:t>
            </w:r>
          </w:p>
        </w:tc>
        <w:tc>
          <w:tcPr>
            <w:tcW w:w="3544" w:type="dxa"/>
          </w:tcPr>
          <w:p w14:paraId="3D5D159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Colon</w:t>
            </w:r>
          </w:p>
        </w:tc>
      </w:tr>
      <w:tr w:rsidR="00940027" w14:paraId="43B819D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9E0C57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F038619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053C454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43A6040" w14:textId="77777777" w:rsidR="00940027" w:rsidRDefault="00940027">
            <w:pPr>
              <w:pStyle w:val="OtherTableBody"/>
            </w:pPr>
            <w:r>
              <w:t>COLOS</w:t>
            </w:r>
          </w:p>
        </w:tc>
        <w:tc>
          <w:tcPr>
            <w:tcW w:w="3544" w:type="dxa"/>
          </w:tcPr>
          <w:p w14:paraId="7E8B5E93" w14:textId="77777777" w:rsidR="00940027" w:rsidRDefault="00940027">
            <w:pPr>
              <w:pStyle w:val="OtherTableBody"/>
            </w:pPr>
            <w:r>
              <w:t>Colostomy</w:t>
            </w:r>
          </w:p>
        </w:tc>
      </w:tr>
      <w:tr w:rsidR="00940027" w14:paraId="7E64868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8C3873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026774F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6EBBEBF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A591E08" w14:textId="77777777" w:rsidR="00940027" w:rsidRDefault="00940027">
            <w:pPr>
              <w:pStyle w:val="OtherTableBody"/>
            </w:pPr>
            <w:r>
              <w:t>CONJ</w:t>
            </w:r>
          </w:p>
        </w:tc>
        <w:tc>
          <w:tcPr>
            <w:tcW w:w="3544" w:type="dxa"/>
          </w:tcPr>
          <w:p w14:paraId="07E1D993" w14:textId="77777777" w:rsidR="00940027" w:rsidRDefault="00940027">
            <w:pPr>
              <w:pStyle w:val="OtherTableBody"/>
            </w:pPr>
            <w:r>
              <w:t>Conjunctiva</w:t>
            </w:r>
          </w:p>
        </w:tc>
      </w:tr>
      <w:tr w:rsidR="00940027" w14:paraId="353C398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1892C9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67FED47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64BE899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CB16D06" w14:textId="77777777" w:rsidR="00940027" w:rsidRDefault="00940027">
            <w:pPr>
              <w:pStyle w:val="OtherTableBody"/>
            </w:pPr>
            <w:r>
              <w:t>COR</w:t>
            </w:r>
          </w:p>
        </w:tc>
        <w:tc>
          <w:tcPr>
            <w:tcW w:w="3544" w:type="dxa"/>
          </w:tcPr>
          <w:p w14:paraId="3DB07318" w14:textId="77777777" w:rsidR="00940027" w:rsidRDefault="00940027">
            <w:pPr>
              <w:pStyle w:val="OtherTableBody"/>
            </w:pPr>
            <w:r>
              <w:t>Cord</w:t>
            </w:r>
          </w:p>
        </w:tc>
      </w:tr>
      <w:tr w:rsidR="00940027" w14:paraId="28C3D73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278F49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54D5126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122F136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307D572" w14:textId="77777777" w:rsidR="00940027" w:rsidRDefault="00940027">
            <w:pPr>
              <w:pStyle w:val="OtherTableBody"/>
            </w:pPr>
            <w:r>
              <w:t>CORAL</w:t>
            </w:r>
          </w:p>
        </w:tc>
        <w:tc>
          <w:tcPr>
            <w:tcW w:w="3544" w:type="dxa"/>
          </w:tcPr>
          <w:p w14:paraId="4E944264" w14:textId="77777777" w:rsidR="00940027" w:rsidRDefault="00940027">
            <w:pPr>
              <w:pStyle w:val="OtherTableBody"/>
            </w:pPr>
            <w:r>
              <w:t>Coral</w:t>
            </w:r>
          </w:p>
        </w:tc>
      </w:tr>
      <w:tr w:rsidR="00940027" w14:paraId="5F572B2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C24072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D329F5C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6A18579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2E4835C" w14:textId="77777777" w:rsidR="00940027" w:rsidRDefault="00940027">
            <w:pPr>
              <w:pStyle w:val="OtherTableBody"/>
            </w:pPr>
            <w:r>
              <w:t>CORD</w:t>
            </w:r>
          </w:p>
        </w:tc>
        <w:tc>
          <w:tcPr>
            <w:tcW w:w="3544" w:type="dxa"/>
          </w:tcPr>
          <w:p w14:paraId="53903BE9" w14:textId="77777777" w:rsidR="00940027" w:rsidRDefault="00940027">
            <w:pPr>
              <w:pStyle w:val="OtherTableBody"/>
            </w:pPr>
            <w:r>
              <w:t>Cord Blood</w:t>
            </w:r>
          </w:p>
        </w:tc>
      </w:tr>
      <w:tr w:rsidR="00940027" w14:paraId="06987E4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E1FDC1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74A9B5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2437568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9FED8F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CORN</w:t>
            </w:r>
          </w:p>
        </w:tc>
        <w:tc>
          <w:tcPr>
            <w:tcW w:w="3544" w:type="dxa"/>
          </w:tcPr>
          <w:p w14:paraId="40D6AC3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Cornea</w:t>
            </w:r>
          </w:p>
        </w:tc>
      </w:tr>
      <w:tr w:rsidR="00940027" w14:paraId="68CADBC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3318FFC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F6D8BB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6896BFA7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A435C6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COS</w:t>
            </w:r>
          </w:p>
        </w:tc>
        <w:tc>
          <w:tcPr>
            <w:tcW w:w="3544" w:type="dxa"/>
          </w:tcPr>
          <w:p w14:paraId="053BF8F7" w14:textId="77777777" w:rsidR="00940027" w:rsidRDefault="00940027">
            <w:pPr>
              <w:pStyle w:val="OtherTableBody"/>
            </w:pPr>
            <w:r>
              <w:t>Colostomy Stoma</w:t>
            </w:r>
          </w:p>
        </w:tc>
      </w:tr>
      <w:tr w:rsidR="00940027" w14:paraId="58236E5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95EE03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7CBDC1E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42C851B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9F321F6" w14:textId="77777777" w:rsidR="00940027" w:rsidRDefault="00940027">
            <w:pPr>
              <w:pStyle w:val="OtherTableBody"/>
            </w:pPr>
            <w:r>
              <w:t>CRANE</w:t>
            </w:r>
          </w:p>
        </w:tc>
        <w:tc>
          <w:tcPr>
            <w:tcW w:w="3544" w:type="dxa"/>
          </w:tcPr>
          <w:p w14:paraId="1F6A9D5B" w14:textId="77777777" w:rsidR="00940027" w:rsidRDefault="00940027">
            <w:pPr>
              <w:pStyle w:val="OtherTableBody"/>
            </w:pPr>
            <w:r>
              <w:t>Cranium, ethmoid</w:t>
            </w:r>
          </w:p>
        </w:tc>
      </w:tr>
      <w:tr w:rsidR="00940027" w14:paraId="05204B3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24E02D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5CF9ACA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6872296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EABFF9A" w14:textId="77777777" w:rsidR="00940027" w:rsidRDefault="00940027">
            <w:pPr>
              <w:pStyle w:val="OtherTableBody"/>
            </w:pPr>
            <w:r>
              <w:t>CRANF</w:t>
            </w:r>
          </w:p>
        </w:tc>
        <w:tc>
          <w:tcPr>
            <w:tcW w:w="3544" w:type="dxa"/>
          </w:tcPr>
          <w:p w14:paraId="2779C250" w14:textId="77777777" w:rsidR="00940027" w:rsidRDefault="00940027">
            <w:pPr>
              <w:pStyle w:val="OtherTableBody"/>
            </w:pPr>
            <w:r>
              <w:t>Cranium, frontal</w:t>
            </w:r>
          </w:p>
        </w:tc>
      </w:tr>
      <w:tr w:rsidR="00940027" w14:paraId="7F90931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2F2096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A602D8E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36C078B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0E35C3F" w14:textId="77777777" w:rsidR="00940027" w:rsidRDefault="00940027">
            <w:pPr>
              <w:pStyle w:val="OtherTableBody"/>
            </w:pPr>
            <w:r>
              <w:t>CRANO</w:t>
            </w:r>
          </w:p>
        </w:tc>
        <w:tc>
          <w:tcPr>
            <w:tcW w:w="3544" w:type="dxa"/>
          </w:tcPr>
          <w:p w14:paraId="7D56A1F8" w14:textId="77777777" w:rsidR="00940027" w:rsidRDefault="00940027">
            <w:pPr>
              <w:pStyle w:val="OtherTableBody"/>
            </w:pPr>
            <w:r>
              <w:t>Cranium, occipital</w:t>
            </w:r>
          </w:p>
        </w:tc>
      </w:tr>
      <w:tr w:rsidR="00940027" w14:paraId="22818F3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866C34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95E3503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3E24931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C2C0C36" w14:textId="77777777" w:rsidR="00940027" w:rsidRDefault="00940027">
            <w:pPr>
              <w:pStyle w:val="OtherTableBody"/>
            </w:pPr>
            <w:r>
              <w:t>CRANP</w:t>
            </w:r>
          </w:p>
        </w:tc>
        <w:tc>
          <w:tcPr>
            <w:tcW w:w="3544" w:type="dxa"/>
          </w:tcPr>
          <w:p w14:paraId="60DD3D32" w14:textId="77777777" w:rsidR="00940027" w:rsidRDefault="00940027">
            <w:pPr>
              <w:pStyle w:val="OtherTableBody"/>
            </w:pPr>
            <w:r>
              <w:t>Cranium, parietal</w:t>
            </w:r>
          </w:p>
        </w:tc>
      </w:tr>
      <w:tr w:rsidR="00940027" w14:paraId="6E3525A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F60FC7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6C22AE3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01F40F2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AF5DFA1" w14:textId="77777777" w:rsidR="00940027" w:rsidRDefault="00940027">
            <w:pPr>
              <w:pStyle w:val="OtherTableBody"/>
            </w:pPr>
            <w:r>
              <w:t>CRANS</w:t>
            </w:r>
          </w:p>
        </w:tc>
        <w:tc>
          <w:tcPr>
            <w:tcW w:w="3544" w:type="dxa"/>
          </w:tcPr>
          <w:p w14:paraId="1590C729" w14:textId="77777777" w:rsidR="00940027" w:rsidRDefault="00940027">
            <w:pPr>
              <w:pStyle w:val="OtherTableBody"/>
            </w:pPr>
            <w:r>
              <w:t>Cranium, sphenoid</w:t>
            </w:r>
          </w:p>
        </w:tc>
      </w:tr>
      <w:tr w:rsidR="00940027" w14:paraId="74998D5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7F3853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449D6DC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3FC48DE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28420BE" w14:textId="77777777" w:rsidR="00940027" w:rsidRDefault="00940027">
            <w:pPr>
              <w:pStyle w:val="OtherTableBody"/>
            </w:pPr>
            <w:r>
              <w:t>CRANT</w:t>
            </w:r>
          </w:p>
        </w:tc>
        <w:tc>
          <w:tcPr>
            <w:tcW w:w="3544" w:type="dxa"/>
          </w:tcPr>
          <w:p w14:paraId="51E90CB6" w14:textId="77777777" w:rsidR="00940027" w:rsidRDefault="00940027">
            <w:pPr>
              <w:pStyle w:val="OtherTableBody"/>
            </w:pPr>
            <w:r>
              <w:t>Cranium, temporal</w:t>
            </w:r>
          </w:p>
        </w:tc>
      </w:tr>
      <w:tr w:rsidR="00940027" w14:paraId="7DE005B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1D019A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775B805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2A217E2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1F2161B" w14:textId="77777777" w:rsidR="00940027" w:rsidRDefault="00940027">
            <w:pPr>
              <w:pStyle w:val="OtherTableBody"/>
            </w:pPr>
            <w:r>
              <w:t>CSF</w:t>
            </w:r>
          </w:p>
        </w:tc>
        <w:tc>
          <w:tcPr>
            <w:tcW w:w="3544" w:type="dxa"/>
          </w:tcPr>
          <w:p w14:paraId="1F46E586" w14:textId="77777777" w:rsidR="00940027" w:rsidRDefault="00940027">
            <w:pPr>
              <w:pStyle w:val="OtherTableBody"/>
            </w:pPr>
            <w:r>
              <w:t>Cerebral Spinal Fluid</w:t>
            </w:r>
          </w:p>
        </w:tc>
      </w:tr>
      <w:tr w:rsidR="00940027" w14:paraId="15CAA5D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6492F7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0AF3311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2C46BB3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087FA21" w14:textId="77777777" w:rsidR="00940027" w:rsidRDefault="00940027">
            <w:pPr>
              <w:pStyle w:val="OtherTableBody"/>
            </w:pPr>
            <w:r>
              <w:t>CUBIT</w:t>
            </w:r>
          </w:p>
        </w:tc>
        <w:tc>
          <w:tcPr>
            <w:tcW w:w="3544" w:type="dxa"/>
          </w:tcPr>
          <w:p w14:paraId="6B9387B9" w14:textId="77777777" w:rsidR="00940027" w:rsidRDefault="00940027">
            <w:pPr>
              <w:pStyle w:val="OtherTableBody"/>
            </w:pPr>
            <w:r>
              <w:t>Cubitus</w:t>
            </w:r>
          </w:p>
        </w:tc>
      </w:tr>
      <w:tr w:rsidR="00940027" w14:paraId="505CF44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A48F6A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C2B64CB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27C6B0D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C79F927" w14:textId="77777777" w:rsidR="00940027" w:rsidRDefault="00940027">
            <w:pPr>
              <w:pStyle w:val="OtherTableBody"/>
            </w:pPr>
            <w:r>
              <w:t>CUFF</w:t>
            </w:r>
          </w:p>
        </w:tc>
        <w:tc>
          <w:tcPr>
            <w:tcW w:w="3544" w:type="dxa"/>
          </w:tcPr>
          <w:p w14:paraId="3E57FBA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Cuff</w:t>
            </w:r>
          </w:p>
        </w:tc>
      </w:tr>
      <w:tr w:rsidR="00940027" w14:paraId="39C0E41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91428C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56C293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0550</w:t>
            </w:r>
          </w:p>
        </w:tc>
        <w:tc>
          <w:tcPr>
            <w:tcW w:w="2693" w:type="dxa"/>
          </w:tcPr>
          <w:p w14:paraId="1176DAAF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17B0370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CULD</w:t>
            </w:r>
          </w:p>
        </w:tc>
        <w:tc>
          <w:tcPr>
            <w:tcW w:w="3544" w:type="dxa"/>
          </w:tcPr>
          <w:p w14:paraId="5E3BDE0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Cul De Sac</w:t>
            </w:r>
          </w:p>
        </w:tc>
      </w:tr>
      <w:tr w:rsidR="00940027" w14:paraId="40A582E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7FB3FB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CC9196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09DFE21B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CF1D1F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CULDO</w:t>
            </w:r>
          </w:p>
        </w:tc>
        <w:tc>
          <w:tcPr>
            <w:tcW w:w="3544" w:type="dxa"/>
          </w:tcPr>
          <w:p w14:paraId="140FE3D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Culdocentesis</w:t>
            </w:r>
          </w:p>
        </w:tc>
      </w:tr>
      <w:tr w:rsidR="00940027" w14:paraId="0F4B0B2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89BCE28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7C40A02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564C1CC1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0F8013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CVX</w:t>
            </w:r>
          </w:p>
        </w:tc>
        <w:tc>
          <w:tcPr>
            <w:tcW w:w="3544" w:type="dxa"/>
          </w:tcPr>
          <w:p w14:paraId="055454EF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Cervix</w:t>
            </w:r>
          </w:p>
        </w:tc>
      </w:tr>
      <w:tr w:rsidR="00940027" w14:paraId="11FAEDA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CF77EBB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4DC5A22D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0550</w:t>
            </w:r>
          </w:p>
        </w:tc>
        <w:tc>
          <w:tcPr>
            <w:tcW w:w="2693" w:type="dxa"/>
          </w:tcPr>
          <w:p w14:paraId="31EB74CF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30ED0896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DELT</w:t>
            </w:r>
          </w:p>
        </w:tc>
        <w:tc>
          <w:tcPr>
            <w:tcW w:w="3544" w:type="dxa"/>
          </w:tcPr>
          <w:p w14:paraId="106F1EBD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Deltoid</w:t>
            </w:r>
          </w:p>
        </w:tc>
      </w:tr>
      <w:tr w:rsidR="00940027" w14:paraId="7CFE8AC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27B49CC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2ECB112B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0550</w:t>
            </w:r>
          </w:p>
        </w:tc>
        <w:tc>
          <w:tcPr>
            <w:tcW w:w="2693" w:type="dxa"/>
          </w:tcPr>
          <w:p w14:paraId="3F5E7457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25A1FFA7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DEN</w:t>
            </w:r>
          </w:p>
        </w:tc>
        <w:tc>
          <w:tcPr>
            <w:tcW w:w="3544" w:type="dxa"/>
          </w:tcPr>
          <w:p w14:paraId="52D97F8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Dental Gingiva</w:t>
            </w:r>
          </w:p>
        </w:tc>
      </w:tr>
      <w:tr w:rsidR="00940027" w14:paraId="4E1E482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C1DDBB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083C26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49C56346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47E525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DENTA</w:t>
            </w:r>
          </w:p>
        </w:tc>
        <w:tc>
          <w:tcPr>
            <w:tcW w:w="3544" w:type="dxa"/>
          </w:tcPr>
          <w:p w14:paraId="6D28B7C1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Dental</w:t>
            </w:r>
          </w:p>
        </w:tc>
      </w:tr>
      <w:tr w:rsidR="00940027" w14:paraId="0718923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AC295F8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160045D4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0550</w:t>
            </w:r>
          </w:p>
        </w:tc>
        <w:tc>
          <w:tcPr>
            <w:tcW w:w="2693" w:type="dxa"/>
          </w:tcPr>
          <w:p w14:paraId="23839DE0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0B4C5546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DIAF</w:t>
            </w:r>
          </w:p>
        </w:tc>
        <w:tc>
          <w:tcPr>
            <w:tcW w:w="3544" w:type="dxa"/>
          </w:tcPr>
          <w:p w14:paraId="0A700911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Dialysis Fluid</w:t>
            </w:r>
          </w:p>
        </w:tc>
      </w:tr>
      <w:tr w:rsidR="00940027" w14:paraId="4D6E888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4AE14EE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3565DD35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0550</w:t>
            </w:r>
          </w:p>
        </w:tc>
        <w:tc>
          <w:tcPr>
            <w:tcW w:w="2693" w:type="dxa"/>
          </w:tcPr>
          <w:p w14:paraId="1FE3FF91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08D011D4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DIGIT</w:t>
            </w:r>
          </w:p>
        </w:tc>
        <w:tc>
          <w:tcPr>
            <w:tcW w:w="3544" w:type="dxa"/>
          </w:tcPr>
          <w:p w14:paraId="3148B5AD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Digit</w:t>
            </w:r>
          </w:p>
        </w:tc>
      </w:tr>
      <w:tr w:rsidR="00940027" w14:paraId="123749E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477DB30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252092DC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0550</w:t>
            </w:r>
          </w:p>
        </w:tc>
        <w:tc>
          <w:tcPr>
            <w:tcW w:w="2693" w:type="dxa"/>
          </w:tcPr>
          <w:p w14:paraId="6DAED444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67122671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DISC</w:t>
            </w:r>
          </w:p>
        </w:tc>
        <w:tc>
          <w:tcPr>
            <w:tcW w:w="3544" w:type="dxa"/>
          </w:tcPr>
          <w:p w14:paraId="3E59B310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Disc</w:t>
            </w:r>
          </w:p>
        </w:tc>
      </w:tr>
      <w:tr w:rsidR="00940027" w14:paraId="40292EF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E19E0C7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71D11A4A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0550</w:t>
            </w:r>
          </w:p>
        </w:tc>
        <w:tc>
          <w:tcPr>
            <w:tcW w:w="2693" w:type="dxa"/>
          </w:tcPr>
          <w:p w14:paraId="7DEA8D94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2A465AFB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DORS</w:t>
            </w:r>
          </w:p>
        </w:tc>
        <w:tc>
          <w:tcPr>
            <w:tcW w:w="3544" w:type="dxa"/>
          </w:tcPr>
          <w:p w14:paraId="681D1E88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Dorsum/Dorsal</w:t>
            </w:r>
          </w:p>
        </w:tc>
      </w:tr>
      <w:tr w:rsidR="00940027" w14:paraId="3EB41D8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6FB47E5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7101DC54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0550</w:t>
            </w:r>
          </w:p>
        </w:tc>
        <w:tc>
          <w:tcPr>
            <w:tcW w:w="2693" w:type="dxa"/>
          </w:tcPr>
          <w:p w14:paraId="6F6E6EEF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7AA2C0BB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DPH</w:t>
            </w:r>
          </w:p>
        </w:tc>
        <w:tc>
          <w:tcPr>
            <w:tcW w:w="3544" w:type="dxa"/>
          </w:tcPr>
          <w:p w14:paraId="50C8B427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Diaphragm</w:t>
            </w:r>
          </w:p>
        </w:tc>
      </w:tr>
      <w:tr w:rsidR="00940027" w14:paraId="386FDDE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EDC8F78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0E78AB84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0550</w:t>
            </w:r>
          </w:p>
        </w:tc>
        <w:tc>
          <w:tcPr>
            <w:tcW w:w="2693" w:type="dxa"/>
          </w:tcPr>
          <w:p w14:paraId="46588DEA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4E49353B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DUFL</w:t>
            </w:r>
          </w:p>
        </w:tc>
        <w:tc>
          <w:tcPr>
            <w:tcW w:w="3544" w:type="dxa"/>
          </w:tcPr>
          <w:p w14:paraId="698BEF80" w14:textId="77777777" w:rsidR="00940027" w:rsidRDefault="00940027">
            <w:pPr>
              <w:pStyle w:val="OtherTableBody"/>
            </w:pPr>
            <w:r>
              <w:t>Duodenal Fluid</w:t>
            </w:r>
          </w:p>
        </w:tc>
      </w:tr>
      <w:tr w:rsidR="00940027" w14:paraId="31EAA8F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6A025E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8DA0F77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2090233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4A2FC45" w14:textId="77777777" w:rsidR="00940027" w:rsidRDefault="00940027">
            <w:pPr>
              <w:pStyle w:val="OtherTableBody"/>
            </w:pPr>
            <w:r>
              <w:t>DUODE</w:t>
            </w:r>
          </w:p>
        </w:tc>
        <w:tc>
          <w:tcPr>
            <w:tcW w:w="3544" w:type="dxa"/>
          </w:tcPr>
          <w:p w14:paraId="0BB4CB5F" w14:textId="77777777" w:rsidR="00940027" w:rsidRDefault="00940027">
            <w:pPr>
              <w:pStyle w:val="OtherTableBody"/>
            </w:pPr>
            <w:r>
              <w:t>Duodenum/Duodenal</w:t>
            </w:r>
          </w:p>
        </w:tc>
      </w:tr>
      <w:tr w:rsidR="00940027" w14:paraId="48E0A29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261FBE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40AA344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37263E5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131A8BA" w14:textId="77777777" w:rsidR="00940027" w:rsidRDefault="00940027">
            <w:pPr>
              <w:pStyle w:val="OtherTableBody"/>
            </w:pPr>
            <w:r>
              <w:t>DUR</w:t>
            </w:r>
          </w:p>
        </w:tc>
        <w:tc>
          <w:tcPr>
            <w:tcW w:w="3544" w:type="dxa"/>
          </w:tcPr>
          <w:p w14:paraId="7922D8B5" w14:textId="77777777" w:rsidR="00940027" w:rsidRDefault="00940027">
            <w:pPr>
              <w:pStyle w:val="OtherTableBody"/>
            </w:pPr>
            <w:r>
              <w:t>Dura</w:t>
            </w:r>
          </w:p>
        </w:tc>
      </w:tr>
      <w:tr w:rsidR="00940027" w14:paraId="016AC80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CCA916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2385995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36D1821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E77B752" w14:textId="77777777" w:rsidR="00940027" w:rsidRDefault="00940027">
            <w:pPr>
              <w:pStyle w:val="OtherTableBody"/>
            </w:pPr>
            <w:r>
              <w:t>EAR</w:t>
            </w:r>
          </w:p>
        </w:tc>
        <w:tc>
          <w:tcPr>
            <w:tcW w:w="3544" w:type="dxa"/>
          </w:tcPr>
          <w:p w14:paraId="71C082E7" w14:textId="77777777" w:rsidR="00940027" w:rsidRDefault="00940027">
            <w:pPr>
              <w:pStyle w:val="OtherTableBody"/>
            </w:pPr>
            <w:r>
              <w:t>Ear</w:t>
            </w:r>
          </w:p>
        </w:tc>
      </w:tr>
      <w:tr w:rsidR="00940027" w14:paraId="3871314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887EAB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14531BA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26915C2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18904C2" w14:textId="77777777" w:rsidR="00940027" w:rsidRDefault="00940027">
            <w:pPr>
              <w:pStyle w:val="OtherTableBody"/>
            </w:pPr>
            <w:r>
              <w:t>EARBI</w:t>
            </w:r>
          </w:p>
        </w:tc>
        <w:tc>
          <w:tcPr>
            <w:tcW w:w="3544" w:type="dxa"/>
          </w:tcPr>
          <w:p w14:paraId="70884FFB" w14:textId="77777777" w:rsidR="00940027" w:rsidRDefault="00940027">
            <w:pPr>
              <w:pStyle w:val="OtherTableBody"/>
            </w:pPr>
            <w:r>
              <w:t>Ear bone, incus</w:t>
            </w:r>
          </w:p>
        </w:tc>
      </w:tr>
      <w:tr w:rsidR="00940027" w14:paraId="4F463BB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97CCD4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3DD18FA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0414216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351A278" w14:textId="77777777" w:rsidR="00940027" w:rsidRDefault="00940027">
            <w:pPr>
              <w:pStyle w:val="OtherTableBody"/>
            </w:pPr>
            <w:r>
              <w:t>EARBM</w:t>
            </w:r>
          </w:p>
        </w:tc>
        <w:tc>
          <w:tcPr>
            <w:tcW w:w="3544" w:type="dxa"/>
          </w:tcPr>
          <w:p w14:paraId="3DD27E5B" w14:textId="77777777" w:rsidR="00940027" w:rsidRDefault="00940027">
            <w:pPr>
              <w:pStyle w:val="OtherTableBody"/>
            </w:pPr>
            <w:r>
              <w:t>Ear bone, malleus</w:t>
            </w:r>
          </w:p>
        </w:tc>
      </w:tr>
      <w:tr w:rsidR="00940027" w14:paraId="637DEDD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46D4FA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0952BF6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75C426A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10AB30E" w14:textId="77777777" w:rsidR="00940027" w:rsidRDefault="00940027">
            <w:pPr>
              <w:pStyle w:val="OtherTableBody"/>
            </w:pPr>
            <w:r>
              <w:t>EARBS</w:t>
            </w:r>
          </w:p>
        </w:tc>
        <w:tc>
          <w:tcPr>
            <w:tcW w:w="3544" w:type="dxa"/>
          </w:tcPr>
          <w:p w14:paraId="1283C088" w14:textId="77777777" w:rsidR="00940027" w:rsidRDefault="00940027">
            <w:pPr>
              <w:pStyle w:val="OtherTableBody"/>
            </w:pPr>
            <w:r>
              <w:t>Ear bone,stapes</w:t>
            </w:r>
          </w:p>
        </w:tc>
      </w:tr>
      <w:tr w:rsidR="00940027" w14:paraId="5EB68FF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119F43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BBA8619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0DB735D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8993AE4" w14:textId="77777777" w:rsidR="00940027" w:rsidRDefault="00940027">
            <w:pPr>
              <w:pStyle w:val="OtherTableBody"/>
            </w:pPr>
            <w:r>
              <w:t>EARLO</w:t>
            </w:r>
          </w:p>
        </w:tc>
        <w:tc>
          <w:tcPr>
            <w:tcW w:w="3544" w:type="dxa"/>
          </w:tcPr>
          <w:p w14:paraId="3975291A" w14:textId="77777777" w:rsidR="00940027" w:rsidRDefault="00940027">
            <w:pPr>
              <w:pStyle w:val="OtherTableBody"/>
            </w:pPr>
            <w:r>
              <w:t>Ear Lobe</w:t>
            </w:r>
          </w:p>
        </w:tc>
      </w:tr>
      <w:tr w:rsidR="00940027" w14:paraId="0C19F99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CBE593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D7256D2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3679921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0E5D04C" w14:textId="77777777" w:rsidR="00940027" w:rsidRDefault="00940027">
            <w:pPr>
              <w:pStyle w:val="OtherTableBody"/>
            </w:pPr>
            <w:r>
              <w:t>EC</w:t>
            </w:r>
          </w:p>
        </w:tc>
        <w:tc>
          <w:tcPr>
            <w:tcW w:w="3544" w:type="dxa"/>
          </w:tcPr>
          <w:p w14:paraId="3B74D4F1" w14:textId="77777777" w:rsidR="00940027" w:rsidRDefault="00940027">
            <w:pPr>
              <w:pStyle w:val="OtherTableBody"/>
            </w:pPr>
            <w:r>
              <w:t>Endocervical</w:t>
            </w:r>
          </w:p>
        </w:tc>
      </w:tr>
      <w:tr w:rsidR="00940027" w14:paraId="37A2B12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B89001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1D5D504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7359BFA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51B967B" w14:textId="77777777" w:rsidR="00940027" w:rsidRDefault="00940027">
            <w:pPr>
              <w:pStyle w:val="OtherTableBody"/>
            </w:pPr>
            <w:r>
              <w:t>ELBOW</w:t>
            </w:r>
          </w:p>
        </w:tc>
        <w:tc>
          <w:tcPr>
            <w:tcW w:w="3544" w:type="dxa"/>
          </w:tcPr>
          <w:p w14:paraId="1E68DAE8" w14:textId="77777777" w:rsidR="00940027" w:rsidRDefault="00940027">
            <w:pPr>
              <w:pStyle w:val="OtherTableBody"/>
            </w:pPr>
            <w:r>
              <w:t>Elbow</w:t>
            </w:r>
          </w:p>
        </w:tc>
      </w:tr>
      <w:tr w:rsidR="00940027" w14:paraId="27738B7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773DC5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2D9035F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4A63207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7E13D9C" w14:textId="77777777" w:rsidR="00940027" w:rsidRDefault="00940027">
            <w:pPr>
              <w:pStyle w:val="OtherTableBody"/>
            </w:pPr>
            <w:r>
              <w:t>ELBOWJ</w:t>
            </w:r>
          </w:p>
        </w:tc>
        <w:tc>
          <w:tcPr>
            <w:tcW w:w="3544" w:type="dxa"/>
          </w:tcPr>
          <w:p w14:paraId="77057557" w14:textId="77777777" w:rsidR="00940027" w:rsidRDefault="00940027">
            <w:pPr>
              <w:pStyle w:val="OtherTableBody"/>
            </w:pPr>
            <w:r>
              <w:t>Elbow Joint</w:t>
            </w:r>
          </w:p>
        </w:tc>
      </w:tr>
      <w:tr w:rsidR="00940027" w14:paraId="4C2987D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6BAD7B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8F2156B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0550</w:t>
            </w:r>
          </w:p>
        </w:tc>
        <w:tc>
          <w:tcPr>
            <w:tcW w:w="2693" w:type="dxa"/>
          </w:tcPr>
          <w:p w14:paraId="1A2C7B78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37897D04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ENDC</w:t>
            </w:r>
          </w:p>
        </w:tc>
        <w:tc>
          <w:tcPr>
            <w:tcW w:w="3544" w:type="dxa"/>
          </w:tcPr>
          <w:p w14:paraId="308DD4CD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Endocardium</w:t>
            </w:r>
          </w:p>
        </w:tc>
      </w:tr>
      <w:tr w:rsidR="00940027" w14:paraId="72F4981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04D85B1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690ECCC9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0550</w:t>
            </w:r>
          </w:p>
        </w:tc>
        <w:tc>
          <w:tcPr>
            <w:tcW w:w="2693" w:type="dxa"/>
          </w:tcPr>
          <w:p w14:paraId="77D33407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7C7FD7CA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ENDM</w:t>
            </w:r>
          </w:p>
        </w:tc>
        <w:tc>
          <w:tcPr>
            <w:tcW w:w="3544" w:type="dxa"/>
          </w:tcPr>
          <w:p w14:paraId="4F866C46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Endometrium</w:t>
            </w:r>
          </w:p>
        </w:tc>
      </w:tr>
      <w:tr w:rsidR="00940027" w14:paraId="4B35066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C7A8777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73AB9833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0550</w:t>
            </w:r>
          </w:p>
        </w:tc>
        <w:tc>
          <w:tcPr>
            <w:tcW w:w="2693" w:type="dxa"/>
          </w:tcPr>
          <w:p w14:paraId="18FAD0AB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6923F893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EOLPH</w:t>
            </w:r>
          </w:p>
        </w:tc>
        <w:tc>
          <w:tcPr>
            <w:tcW w:w="3544" w:type="dxa"/>
          </w:tcPr>
          <w:p w14:paraId="2404120B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endolpthamitis</w:t>
            </w:r>
          </w:p>
        </w:tc>
      </w:tr>
      <w:tr w:rsidR="00940027" w14:paraId="2272570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C42EE5D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3EBF3CE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0550</w:t>
            </w:r>
          </w:p>
        </w:tc>
        <w:tc>
          <w:tcPr>
            <w:tcW w:w="2693" w:type="dxa"/>
          </w:tcPr>
          <w:p w14:paraId="4991337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626FBD6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EOS</w:t>
            </w:r>
          </w:p>
        </w:tc>
        <w:tc>
          <w:tcPr>
            <w:tcW w:w="3544" w:type="dxa"/>
          </w:tcPr>
          <w:p w14:paraId="73C3326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Eosinophils</w:t>
            </w:r>
          </w:p>
        </w:tc>
      </w:tr>
      <w:tr w:rsidR="00940027" w14:paraId="7CED6C0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781F39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6F6A192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0550</w:t>
            </w:r>
          </w:p>
        </w:tc>
        <w:tc>
          <w:tcPr>
            <w:tcW w:w="2693" w:type="dxa"/>
          </w:tcPr>
          <w:p w14:paraId="5454DE3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56DCC79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EPD</w:t>
            </w:r>
          </w:p>
        </w:tc>
        <w:tc>
          <w:tcPr>
            <w:tcW w:w="3544" w:type="dxa"/>
          </w:tcPr>
          <w:p w14:paraId="6EE25BE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Epididymis</w:t>
            </w:r>
          </w:p>
        </w:tc>
      </w:tr>
      <w:tr w:rsidR="00940027" w14:paraId="2BFD003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B56867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01722E9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1471639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5D07704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EPICA</w:t>
            </w:r>
          </w:p>
        </w:tc>
        <w:tc>
          <w:tcPr>
            <w:tcW w:w="3544" w:type="dxa"/>
          </w:tcPr>
          <w:p w14:paraId="016C1F6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Epicardial</w:t>
            </w:r>
          </w:p>
        </w:tc>
      </w:tr>
      <w:tr w:rsidR="00940027" w14:paraId="09EAD21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3FE235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679F5C8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67AE3A11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1F6802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EPICM</w:t>
            </w:r>
          </w:p>
        </w:tc>
        <w:tc>
          <w:tcPr>
            <w:tcW w:w="3544" w:type="dxa"/>
          </w:tcPr>
          <w:p w14:paraId="08A0550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Epicardium</w:t>
            </w:r>
          </w:p>
        </w:tc>
      </w:tr>
      <w:tr w:rsidR="00940027" w14:paraId="544176E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08AD9C8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9D1992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38EE7D83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051D17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EPIDU</w:t>
            </w:r>
          </w:p>
        </w:tc>
        <w:tc>
          <w:tcPr>
            <w:tcW w:w="3544" w:type="dxa"/>
          </w:tcPr>
          <w:p w14:paraId="4DDDE25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Epidural</w:t>
            </w:r>
          </w:p>
        </w:tc>
      </w:tr>
      <w:tr w:rsidR="00940027" w14:paraId="194FC32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E7B5E7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0DE3362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60A117A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1F158FA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EPIGL</w:t>
            </w:r>
          </w:p>
        </w:tc>
        <w:tc>
          <w:tcPr>
            <w:tcW w:w="3544" w:type="dxa"/>
          </w:tcPr>
          <w:p w14:paraId="1934CAA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Epiglottis</w:t>
            </w:r>
          </w:p>
        </w:tc>
      </w:tr>
      <w:tr w:rsidR="00940027" w14:paraId="3408BC5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3FEC8D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006BF538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0550</w:t>
            </w:r>
          </w:p>
        </w:tc>
        <w:tc>
          <w:tcPr>
            <w:tcW w:w="2693" w:type="dxa"/>
          </w:tcPr>
          <w:p w14:paraId="48AB044A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63D06565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ESO</w:t>
            </w:r>
          </w:p>
        </w:tc>
        <w:tc>
          <w:tcPr>
            <w:tcW w:w="3544" w:type="dxa"/>
          </w:tcPr>
          <w:p w14:paraId="4CCEC92E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Esophagus</w:t>
            </w:r>
          </w:p>
        </w:tc>
      </w:tr>
      <w:tr w:rsidR="00940027" w14:paraId="2C09A23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E2ED64F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75E07A13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0550</w:t>
            </w:r>
          </w:p>
        </w:tc>
        <w:tc>
          <w:tcPr>
            <w:tcW w:w="2693" w:type="dxa"/>
          </w:tcPr>
          <w:p w14:paraId="3FB821E4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15F8EC64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ESOPG</w:t>
            </w:r>
          </w:p>
        </w:tc>
        <w:tc>
          <w:tcPr>
            <w:tcW w:w="3544" w:type="dxa"/>
          </w:tcPr>
          <w:p w14:paraId="0991738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Esophageal</w:t>
            </w:r>
          </w:p>
        </w:tc>
      </w:tr>
      <w:tr w:rsidR="00940027" w14:paraId="77FDFE2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89FE25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78BB8B8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0550</w:t>
            </w:r>
          </w:p>
        </w:tc>
        <w:tc>
          <w:tcPr>
            <w:tcW w:w="2693" w:type="dxa"/>
          </w:tcPr>
          <w:p w14:paraId="4DE3DAE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3950F63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ET</w:t>
            </w:r>
          </w:p>
        </w:tc>
        <w:tc>
          <w:tcPr>
            <w:tcW w:w="3544" w:type="dxa"/>
          </w:tcPr>
          <w:p w14:paraId="7202FF0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Endotracheal</w:t>
            </w:r>
          </w:p>
        </w:tc>
      </w:tr>
      <w:tr w:rsidR="00940027" w14:paraId="2DA48E1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60C76A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07301BE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0550</w:t>
            </w:r>
          </w:p>
        </w:tc>
        <w:tc>
          <w:tcPr>
            <w:tcW w:w="2693" w:type="dxa"/>
          </w:tcPr>
          <w:p w14:paraId="5BABAB8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63E0843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ETHMO</w:t>
            </w:r>
          </w:p>
        </w:tc>
        <w:tc>
          <w:tcPr>
            <w:tcW w:w="3544" w:type="dxa"/>
          </w:tcPr>
          <w:p w14:paraId="373CAC2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Ethmoid</w:t>
            </w:r>
          </w:p>
        </w:tc>
      </w:tr>
      <w:tr w:rsidR="00940027" w14:paraId="56665CD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CECA86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E0473C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0550</w:t>
            </w:r>
          </w:p>
        </w:tc>
        <w:tc>
          <w:tcPr>
            <w:tcW w:w="2693" w:type="dxa"/>
          </w:tcPr>
          <w:p w14:paraId="4BDA20EF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0A2E5EE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EUR</w:t>
            </w:r>
          </w:p>
        </w:tc>
        <w:tc>
          <w:tcPr>
            <w:tcW w:w="3544" w:type="dxa"/>
          </w:tcPr>
          <w:p w14:paraId="2FFB4A83" w14:textId="77777777" w:rsidR="00940027" w:rsidRDefault="00940027">
            <w:pPr>
              <w:pStyle w:val="OtherTableBody"/>
            </w:pPr>
            <w:r>
              <w:t>Endourethral</w:t>
            </w:r>
          </w:p>
        </w:tc>
      </w:tr>
      <w:tr w:rsidR="00940027" w14:paraId="213B86C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00417A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80CCF1E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0E727D2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9371C8D" w14:textId="77777777" w:rsidR="00940027" w:rsidRDefault="00940027">
            <w:pPr>
              <w:pStyle w:val="OtherTableBody"/>
            </w:pPr>
            <w:r>
              <w:t>EYE</w:t>
            </w:r>
          </w:p>
        </w:tc>
        <w:tc>
          <w:tcPr>
            <w:tcW w:w="3544" w:type="dxa"/>
          </w:tcPr>
          <w:p w14:paraId="324F2497" w14:textId="77777777" w:rsidR="00940027" w:rsidRDefault="00940027">
            <w:pPr>
              <w:pStyle w:val="OtherTableBody"/>
            </w:pPr>
            <w:r>
              <w:t>Eye</w:t>
            </w:r>
          </w:p>
        </w:tc>
      </w:tr>
      <w:tr w:rsidR="00940027" w14:paraId="5277074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3AD620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D972839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1AEEDF9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9043EE7" w14:textId="77777777" w:rsidR="00940027" w:rsidRDefault="00940027">
            <w:pPr>
              <w:pStyle w:val="OtherTableBody"/>
            </w:pPr>
            <w:r>
              <w:t>EYELI</w:t>
            </w:r>
          </w:p>
        </w:tc>
        <w:tc>
          <w:tcPr>
            <w:tcW w:w="3544" w:type="dxa"/>
          </w:tcPr>
          <w:p w14:paraId="12EE13B7" w14:textId="77777777" w:rsidR="00940027" w:rsidRDefault="00940027">
            <w:pPr>
              <w:pStyle w:val="OtherTableBody"/>
            </w:pPr>
            <w:r>
              <w:t>Eyelid</w:t>
            </w:r>
          </w:p>
        </w:tc>
      </w:tr>
      <w:tr w:rsidR="00940027" w14:paraId="34B5C6C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B5E362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8508BCD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3510073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2F0ED32" w14:textId="77777777" w:rsidR="00940027" w:rsidRDefault="00940027">
            <w:pPr>
              <w:pStyle w:val="OtherTableBody"/>
            </w:pPr>
            <w:r>
              <w:t>FACE</w:t>
            </w:r>
          </w:p>
        </w:tc>
        <w:tc>
          <w:tcPr>
            <w:tcW w:w="3544" w:type="dxa"/>
          </w:tcPr>
          <w:p w14:paraId="2FC85D73" w14:textId="77777777" w:rsidR="00940027" w:rsidRDefault="00940027">
            <w:pPr>
              <w:pStyle w:val="OtherTableBody"/>
            </w:pPr>
            <w:r>
              <w:t>Face</w:t>
            </w:r>
          </w:p>
        </w:tc>
      </w:tr>
      <w:tr w:rsidR="00940027" w14:paraId="42C5748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C980E3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06573B3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3F14643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C55185A" w14:textId="77777777" w:rsidR="00940027" w:rsidRDefault="00940027">
            <w:pPr>
              <w:pStyle w:val="OtherTableBody"/>
            </w:pPr>
            <w:r>
              <w:t>FALLT</w:t>
            </w:r>
          </w:p>
        </w:tc>
        <w:tc>
          <w:tcPr>
            <w:tcW w:w="3544" w:type="dxa"/>
          </w:tcPr>
          <w:p w14:paraId="3793F908" w14:textId="77777777" w:rsidR="00940027" w:rsidRDefault="00940027">
            <w:pPr>
              <w:pStyle w:val="OtherTableBody"/>
            </w:pPr>
            <w:r>
              <w:t>Fallopian Tube</w:t>
            </w:r>
          </w:p>
        </w:tc>
      </w:tr>
      <w:tr w:rsidR="00940027" w14:paraId="287EC8B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C1564D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BC9A215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115BD8A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B9303B1" w14:textId="77777777" w:rsidR="00940027" w:rsidRDefault="00940027">
            <w:pPr>
              <w:pStyle w:val="OtherTableBody"/>
            </w:pPr>
            <w:r>
              <w:t>FBINC</w:t>
            </w:r>
          </w:p>
        </w:tc>
        <w:tc>
          <w:tcPr>
            <w:tcW w:w="3544" w:type="dxa"/>
          </w:tcPr>
          <w:p w14:paraId="2201574C" w14:textId="77777777" w:rsidR="00940027" w:rsidRDefault="00940027">
            <w:pPr>
              <w:pStyle w:val="OtherTableBody"/>
            </w:pPr>
            <w:r>
              <w:t>Facial bone, inferior nasal concha</w:t>
            </w:r>
          </w:p>
        </w:tc>
      </w:tr>
      <w:tr w:rsidR="00940027" w14:paraId="50CCFB0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2E6E09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E438922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4FF0834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8E89E18" w14:textId="77777777" w:rsidR="00940027" w:rsidRDefault="00940027">
            <w:pPr>
              <w:pStyle w:val="OtherTableBody"/>
            </w:pPr>
            <w:r>
              <w:t>FBLAC</w:t>
            </w:r>
          </w:p>
        </w:tc>
        <w:tc>
          <w:tcPr>
            <w:tcW w:w="3544" w:type="dxa"/>
          </w:tcPr>
          <w:p w14:paraId="6F05E91D" w14:textId="77777777" w:rsidR="00940027" w:rsidRDefault="00940027">
            <w:pPr>
              <w:pStyle w:val="OtherTableBody"/>
            </w:pPr>
            <w:r>
              <w:t>Facial bone, lacrimal</w:t>
            </w:r>
          </w:p>
        </w:tc>
      </w:tr>
      <w:tr w:rsidR="00940027" w14:paraId="06AD9D2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2C7921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D3B4B14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06BBFAE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49487EA" w14:textId="77777777" w:rsidR="00940027" w:rsidRDefault="00940027">
            <w:pPr>
              <w:pStyle w:val="OtherTableBody"/>
            </w:pPr>
            <w:r>
              <w:t>FBMAX</w:t>
            </w:r>
          </w:p>
        </w:tc>
        <w:tc>
          <w:tcPr>
            <w:tcW w:w="3544" w:type="dxa"/>
          </w:tcPr>
          <w:p w14:paraId="012F17B8" w14:textId="77777777" w:rsidR="00940027" w:rsidRDefault="00940027">
            <w:pPr>
              <w:pStyle w:val="OtherTableBody"/>
            </w:pPr>
            <w:r>
              <w:t>Facial bone, maxilla</w:t>
            </w:r>
          </w:p>
        </w:tc>
      </w:tr>
      <w:tr w:rsidR="00940027" w14:paraId="5C01ABD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D719FB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B08A1E2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3537230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F47D222" w14:textId="77777777" w:rsidR="00940027" w:rsidRDefault="00940027">
            <w:pPr>
              <w:pStyle w:val="OtherTableBody"/>
            </w:pPr>
            <w:r>
              <w:t>FBNAS</w:t>
            </w:r>
          </w:p>
        </w:tc>
        <w:tc>
          <w:tcPr>
            <w:tcW w:w="3544" w:type="dxa"/>
          </w:tcPr>
          <w:p w14:paraId="21552F3B" w14:textId="77777777" w:rsidR="00940027" w:rsidRDefault="00940027">
            <w:pPr>
              <w:pStyle w:val="OtherTableBody"/>
            </w:pPr>
            <w:r>
              <w:t>Facial bone, nasal</w:t>
            </w:r>
          </w:p>
        </w:tc>
      </w:tr>
      <w:tr w:rsidR="00940027" w14:paraId="1B6960B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72A6D4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1AE7D7B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5E109ED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EAB738E" w14:textId="77777777" w:rsidR="00940027" w:rsidRDefault="00940027">
            <w:pPr>
              <w:pStyle w:val="OtherTableBody"/>
            </w:pPr>
            <w:r>
              <w:t>FBPAL</w:t>
            </w:r>
          </w:p>
        </w:tc>
        <w:tc>
          <w:tcPr>
            <w:tcW w:w="3544" w:type="dxa"/>
          </w:tcPr>
          <w:p w14:paraId="527CDE4F" w14:textId="77777777" w:rsidR="00940027" w:rsidRDefault="00940027">
            <w:pPr>
              <w:pStyle w:val="OtherTableBody"/>
            </w:pPr>
            <w:r>
              <w:t>Facial bone, palatine</w:t>
            </w:r>
          </w:p>
        </w:tc>
      </w:tr>
      <w:tr w:rsidR="00940027" w14:paraId="4024B0E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4B0AC3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8CBA25A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0550</w:t>
            </w:r>
          </w:p>
        </w:tc>
        <w:tc>
          <w:tcPr>
            <w:tcW w:w="2693" w:type="dxa"/>
          </w:tcPr>
          <w:p w14:paraId="372057DF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6ED7E58B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FBVOM</w:t>
            </w:r>
          </w:p>
        </w:tc>
        <w:tc>
          <w:tcPr>
            <w:tcW w:w="3544" w:type="dxa"/>
          </w:tcPr>
          <w:p w14:paraId="6B8DF609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Facial bone, vomer</w:t>
            </w:r>
          </w:p>
        </w:tc>
      </w:tr>
      <w:tr w:rsidR="00940027" w14:paraId="7B9C785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AA27A15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2632695F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0550</w:t>
            </w:r>
          </w:p>
        </w:tc>
        <w:tc>
          <w:tcPr>
            <w:tcW w:w="2693" w:type="dxa"/>
          </w:tcPr>
          <w:p w14:paraId="77013102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03C20F38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FBZYG</w:t>
            </w:r>
          </w:p>
        </w:tc>
        <w:tc>
          <w:tcPr>
            <w:tcW w:w="3544" w:type="dxa"/>
          </w:tcPr>
          <w:p w14:paraId="46CE83A0" w14:textId="77777777" w:rsidR="00940027" w:rsidRDefault="00940027">
            <w:pPr>
              <w:pStyle w:val="OtherTableBody"/>
            </w:pPr>
            <w:r>
              <w:t>Facial bone, zygomatic</w:t>
            </w:r>
          </w:p>
        </w:tc>
      </w:tr>
      <w:tr w:rsidR="00940027" w14:paraId="517B3D4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CC2E04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B21EE50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7FC03E9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D2E044B" w14:textId="77777777" w:rsidR="00940027" w:rsidRDefault="00940027">
            <w:pPr>
              <w:pStyle w:val="OtherTableBody"/>
            </w:pPr>
            <w:r>
              <w:t>FEMOR</w:t>
            </w:r>
          </w:p>
        </w:tc>
        <w:tc>
          <w:tcPr>
            <w:tcW w:w="3544" w:type="dxa"/>
          </w:tcPr>
          <w:p w14:paraId="39677834" w14:textId="77777777" w:rsidR="00940027" w:rsidRDefault="00940027">
            <w:pPr>
              <w:pStyle w:val="OtherTableBody"/>
            </w:pPr>
            <w:r>
              <w:t>Femoral</w:t>
            </w:r>
          </w:p>
        </w:tc>
      </w:tr>
      <w:tr w:rsidR="00940027" w14:paraId="30EC279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FE9C2B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5DF2FEF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1E3EB4A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6A603F2" w14:textId="77777777" w:rsidR="00940027" w:rsidRDefault="00940027">
            <w:pPr>
              <w:pStyle w:val="OtherTableBody"/>
            </w:pPr>
            <w:r>
              <w:t>FEMUR</w:t>
            </w:r>
          </w:p>
        </w:tc>
        <w:tc>
          <w:tcPr>
            <w:tcW w:w="3544" w:type="dxa"/>
          </w:tcPr>
          <w:p w14:paraId="09F25679" w14:textId="77777777" w:rsidR="00940027" w:rsidRDefault="00940027">
            <w:pPr>
              <w:pStyle w:val="OtherTableBody"/>
            </w:pPr>
            <w:r>
              <w:t>Femur</w:t>
            </w:r>
          </w:p>
        </w:tc>
      </w:tr>
      <w:tr w:rsidR="00940027" w14:paraId="2ABCA80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EB7983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457069E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69A59B7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149E353" w14:textId="77777777" w:rsidR="00940027" w:rsidRDefault="00940027">
            <w:pPr>
              <w:pStyle w:val="OtherTableBody"/>
            </w:pPr>
            <w:r>
              <w:t>FET</w:t>
            </w:r>
          </w:p>
        </w:tc>
        <w:tc>
          <w:tcPr>
            <w:tcW w:w="3544" w:type="dxa"/>
          </w:tcPr>
          <w:p w14:paraId="5AA29861" w14:textId="77777777" w:rsidR="00940027" w:rsidRDefault="00940027">
            <w:pPr>
              <w:pStyle w:val="OtherTableBody"/>
            </w:pPr>
            <w:r>
              <w:t>Fetus</w:t>
            </w:r>
          </w:p>
        </w:tc>
      </w:tr>
      <w:tr w:rsidR="00940027" w14:paraId="44A8536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287699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FE9A2A9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0112161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DE580DD" w14:textId="77777777" w:rsidR="00940027" w:rsidRDefault="00940027">
            <w:pPr>
              <w:pStyle w:val="OtherTableBody"/>
            </w:pPr>
            <w:r>
              <w:t>FIBU</w:t>
            </w:r>
          </w:p>
        </w:tc>
        <w:tc>
          <w:tcPr>
            <w:tcW w:w="3544" w:type="dxa"/>
          </w:tcPr>
          <w:p w14:paraId="588D6D56" w14:textId="77777777" w:rsidR="00940027" w:rsidRDefault="00940027">
            <w:pPr>
              <w:pStyle w:val="OtherTableBody"/>
            </w:pPr>
            <w:r>
              <w:t>Fibula</w:t>
            </w:r>
          </w:p>
        </w:tc>
      </w:tr>
      <w:tr w:rsidR="00940027" w14:paraId="6589B95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89529D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D73854F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33CDFDD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0910325" w14:textId="77777777" w:rsidR="00940027" w:rsidRDefault="00940027">
            <w:pPr>
              <w:pStyle w:val="OtherTableBody"/>
            </w:pPr>
            <w:r>
              <w:t>FING</w:t>
            </w:r>
          </w:p>
        </w:tc>
        <w:tc>
          <w:tcPr>
            <w:tcW w:w="3544" w:type="dxa"/>
          </w:tcPr>
          <w:p w14:paraId="56325F95" w14:textId="77777777" w:rsidR="00940027" w:rsidRDefault="00940027">
            <w:pPr>
              <w:pStyle w:val="OtherTableBody"/>
            </w:pPr>
            <w:r>
              <w:t>Finger</w:t>
            </w:r>
          </w:p>
        </w:tc>
      </w:tr>
      <w:tr w:rsidR="00940027" w14:paraId="2BB17ED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F98E8B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825B78F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0550</w:t>
            </w:r>
          </w:p>
        </w:tc>
        <w:tc>
          <w:tcPr>
            <w:tcW w:w="2693" w:type="dxa"/>
          </w:tcPr>
          <w:p w14:paraId="39FFD093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25F17943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FINGN</w:t>
            </w:r>
          </w:p>
        </w:tc>
        <w:tc>
          <w:tcPr>
            <w:tcW w:w="3544" w:type="dxa"/>
          </w:tcPr>
          <w:p w14:paraId="3BC5BB5C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Finger Nail</w:t>
            </w:r>
          </w:p>
        </w:tc>
      </w:tr>
      <w:tr w:rsidR="00940027" w14:paraId="11D158C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35C6782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1AFBB8CD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45ED4A6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B4BC7D4" w14:textId="77777777" w:rsidR="00940027" w:rsidRDefault="00940027">
            <w:pPr>
              <w:pStyle w:val="OtherTableBody"/>
            </w:pPr>
            <w:r>
              <w:t>FMH</w:t>
            </w:r>
          </w:p>
        </w:tc>
        <w:tc>
          <w:tcPr>
            <w:tcW w:w="3544" w:type="dxa"/>
          </w:tcPr>
          <w:p w14:paraId="653DE043" w14:textId="77777777" w:rsidR="00940027" w:rsidRDefault="00940027">
            <w:pPr>
              <w:pStyle w:val="OtherTableBody"/>
            </w:pPr>
            <w:r>
              <w:t>Femoral Head</w:t>
            </w:r>
          </w:p>
        </w:tc>
      </w:tr>
      <w:tr w:rsidR="00940027" w14:paraId="3BD87B3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747E6D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C6ECAED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116BA84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A22D4B9" w14:textId="77777777" w:rsidR="00940027" w:rsidRDefault="00940027">
            <w:pPr>
              <w:pStyle w:val="OtherTableBody"/>
            </w:pPr>
            <w:r>
              <w:t>FOL</w:t>
            </w:r>
          </w:p>
        </w:tc>
        <w:tc>
          <w:tcPr>
            <w:tcW w:w="3544" w:type="dxa"/>
          </w:tcPr>
          <w:p w14:paraId="5547BADC" w14:textId="77777777" w:rsidR="00940027" w:rsidRDefault="00940027">
            <w:pPr>
              <w:pStyle w:val="OtherTableBody"/>
            </w:pPr>
            <w:r>
              <w:t>Follicle</w:t>
            </w:r>
          </w:p>
        </w:tc>
      </w:tr>
      <w:tr w:rsidR="00940027" w14:paraId="104F86C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AFBB90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5F64FC2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755E960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8AE4822" w14:textId="77777777" w:rsidR="00940027" w:rsidRDefault="00940027">
            <w:pPr>
              <w:pStyle w:val="OtherTableBody"/>
            </w:pPr>
            <w:r>
              <w:t>FOOT</w:t>
            </w:r>
          </w:p>
        </w:tc>
        <w:tc>
          <w:tcPr>
            <w:tcW w:w="3544" w:type="dxa"/>
          </w:tcPr>
          <w:p w14:paraId="6112262D" w14:textId="77777777" w:rsidR="00940027" w:rsidRDefault="00940027">
            <w:pPr>
              <w:pStyle w:val="OtherTableBody"/>
            </w:pPr>
            <w:r>
              <w:t>Foot</w:t>
            </w:r>
          </w:p>
        </w:tc>
      </w:tr>
      <w:tr w:rsidR="00940027" w14:paraId="41CD861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5F278D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2132700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43CC02B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4920167" w14:textId="77777777" w:rsidR="00940027" w:rsidRDefault="00940027">
            <w:pPr>
              <w:pStyle w:val="OtherTableBody"/>
            </w:pPr>
            <w:r>
              <w:t>FOREA</w:t>
            </w:r>
          </w:p>
        </w:tc>
        <w:tc>
          <w:tcPr>
            <w:tcW w:w="3544" w:type="dxa"/>
          </w:tcPr>
          <w:p w14:paraId="704C7FBE" w14:textId="77777777" w:rsidR="00940027" w:rsidRDefault="00940027">
            <w:pPr>
              <w:pStyle w:val="OtherTableBody"/>
            </w:pPr>
            <w:r>
              <w:t>Forearm</w:t>
            </w:r>
          </w:p>
        </w:tc>
      </w:tr>
      <w:tr w:rsidR="00940027" w14:paraId="350EFC5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49F34E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ABD02AA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701C2CE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3F40233" w14:textId="77777777" w:rsidR="00940027" w:rsidRDefault="00940027">
            <w:pPr>
              <w:pStyle w:val="OtherTableBody"/>
            </w:pPr>
            <w:r>
              <w:t>FOREH</w:t>
            </w:r>
          </w:p>
        </w:tc>
        <w:tc>
          <w:tcPr>
            <w:tcW w:w="3544" w:type="dxa"/>
          </w:tcPr>
          <w:p w14:paraId="4305154D" w14:textId="77777777" w:rsidR="00940027" w:rsidRDefault="00940027">
            <w:pPr>
              <w:pStyle w:val="OtherTableBody"/>
            </w:pPr>
            <w:r>
              <w:t>Forehead</w:t>
            </w:r>
          </w:p>
        </w:tc>
      </w:tr>
      <w:tr w:rsidR="00940027" w14:paraId="7A1AAF1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AF39FD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F48268B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5DFB6CC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187DBD1" w14:textId="77777777" w:rsidR="00940027" w:rsidRDefault="00940027">
            <w:pPr>
              <w:pStyle w:val="OtherTableBody"/>
            </w:pPr>
            <w:r>
              <w:t>FORES</w:t>
            </w:r>
          </w:p>
        </w:tc>
        <w:tc>
          <w:tcPr>
            <w:tcW w:w="3544" w:type="dxa"/>
          </w:tcPr>
          <w:p w14:paraId="2408A124" w14:textId="77777777" w:rsidR="00940027" w:rsidRDefault="00940027">
            <w:pPr>
              <w:pStyle w:val="OtherTableBody"/>
            </w:pPr>
            <w:r>
              <w:t>Foreskin</w:t>
            </w:r>
          </w:p>
        </w:tc>
      </w:tr>
      <w:tr w:rsidR="00940027" w14:paraId="09461F5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CBC6E2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3DADC29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4E3CCC7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D7CB438" w14:textId="77777777" w:rsidR="00940027" w:rsidRDefault="00940027">
            <w:pPr>
              <w:pStyle w:val="OtherTableBody"/>
            </w:pPr>
            <w:r>
              <w:t>FOURC</w:t>
            </w:r>
          </w:p>
        </w:tc>
        <w:tc>
          <w:tcPr>
            <w:tcW w:w="3544" w:type="dxa"/>
          </w:tcPr>
          <w:p w14:paraId="041A8AA9" w14:textId="77777777" w:rsidR="00940027" w:rsidRDefault="00940027">
            <w:pPr>
              <w:pStyle w:val="OtherTableBody"/>
            </w:pPr>
            <w:r>
              <w:t>Fourchette</w:t>
            </w:r>
          </w:p>
        </w:tc>
      </w:tr>
      <w:tr w:rsidR="00940027" w14:paraId="7571E26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22DB51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E89BEDA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556B763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6A28DE6" w14:textId="77777777" w:rsidR="00940027" w:rsidRDefault="00940027">
            <w:pPr>
              <w:pStyle w:val="OtherTableBody"/>
            </w:pPr>
            <w:r>
              <w:t>GB</w:t>
            </w:r>
          </w:p>
        </w:tc>
        <w:tc>
          <w:tcPr>
            <w:tcW w:w="3544" w:type="dxa"/>
          </w:tcPr>
          <w:p w14:paraId="752A5E55" w14:textId="77777777" w:rsidR="00940027" w:rsidRDefault="00940027">
            <w:pPr>
              <w:pStyle w:val="OtherTableBody"/>
            </w:pPr>
            <w:r>
              <w:t>Gall Bladder</w:t>
            </w:r>
          </w:p>
        </w:tc>
      </w:tr>
      <w:tr w:rsidR="00940027" w14:paraId="2611C10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D078F9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61D602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7FFEF4D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3039DD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GEN</w:t>
            </w:r>
          </w:p>
        </w:tc>
        <w:tc>
          <w:tcPr>
            <w:tcW w:w="3544" w:type="dxa"/>
          </w:tcPr>
          <w:p w14:paraId="6CCA404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Genital</w:t>
            </w:r>
          </w:p>
        </w:tc>
      </w:tr>
      <w:tr w:rsidR="00940027" w14:paraId="5DB806B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22741E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0716EC6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157887A3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BF8259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GENC</w:t>
            </w:r>
          </w:p>
        </w:tc>
        <w:tc>
          <w:tcPr>
            <w:tcW w:w="3544" w:type="dxa"/>
          </w:tcPr>
          <w:p w14:paraId="09C8217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Genital Cervix</w:t>
            </w:r>
          </w:p>
        </w:tc>
      </w:tr>
      <w:tr w:rsidR="00940027" w14:paraId="0AB8818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7E5FDA1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4D400C5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2D25389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7F90FC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GENL</w:t>
            </w:r>
          </w:p>
        </w:tc>
        <w:tc>
          <w:tcPr>
            <w:tcW w:w="3544" w:type="dxa"/>
          </w:tcPr>
          <w:p w14:paraId="78DE7EE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Genital Lochia</w:t>
            </w:r>
          </w:p>
        </w:tc>
      </w:tr>
      <w:tr w:rsidR="00940027" w14:paraId="40EF0B9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34DBE5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88B95C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5DFCBC8B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3D9F98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GL</w:t>
            </w:r>
          </w:p>
        </w:tc>
        <w:tc>
          <w:tcPr>
            <w:tcW w:w="3544" w:type="dxa"/>
          </w:tcPr>
          <w:p w14:paraId="1C45E85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Genital Lesion</w:t>
            </w:r>
          </w:p>
        </w:tc>
      </w:tr>
      <w:tr w:rsidR="00940027" w14:paraId="59884EA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D9CDD0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75D907D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220EFEA7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44C190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GLAND</w:t>
            </w:r>
          </w:p>
        </w:tc>
        <w:tc>
          <w:tcPr>
            <w:tcW w:w="3544" w:type="dxa"/>
          </w:tcPr>
          <w:p w14:paraId="6668B22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Gland</w:t>
            </w:r>
          </w:p>
        </w:tc>
      </w:tr>
      <w:tr w:rsidR="00940027" w14:paraId="124FF87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D3D27A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0E269E6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7A98083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57F4F2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GLANS</w:t>
            </w:r>
          </w:p>
        </w:tc>
        <w:tc>
          <w:tcPr>
            <w:tcW w:w="3544" w:type="dxa"/>
          </w:tcPr>
          <w:p w14:paraId="700BDDF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Glans</w:t>
            </w:r>
          </w:p>
        </w:tc>
      </w:tr>
      <w:tr w:rsidR="00940027" w14:paraId="54C8DD2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0FAF67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56CE374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402A9467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C8BFA7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GLUT</w:t>
            </w:r>
          </w:p>
        </w:tc>
        <w:tc>
          <w:tcPr>
            <w:tcW w:w="3544" w:type="dxa"/>
          </w:tcPr>
          <w:p w14:paraId="6113EF1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Gluteus</w:t>
            </w:r>
          </w:p>
        </w:tc>
      </w:tr>
      <w:tr w:rsidR="00940027" w14:paraId="642B7BA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8D86AFF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618D85F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0D591998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E378CE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GLUTE</w:t>
            </w:r>
          </w:p>
        </w:tc>
        <w:tc>
          <w:tcPr>
            <w:tcW w:w="3544" w:type="dxa"/>
          </w:tcPr>
          <w:p w14:paraId="2426161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Gluteal</w:t>
            </w:r>
          </w:p>
        </w:tc>
      </w:tr>
      <w:tr w:rsidR="00940027" w14:paraId="6447BD4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334829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40821C5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5A870967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980AAA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GLUTM</w:t>
            </w:r>
          </w:p>
        </w:tc>
        <w:tc>
          <w:tcPr>
            <w:tcW w:w="3544" w:type="dxa"/>
          </w:tcPr>
          <w:p w14:paraId="281FBAA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Gluteus Medius</w:t>
            </w:r>
          </w:p>
        </w:tc>
      </w:tr>
      <w:tr w:rsidR="00940027" w14:paraId="6466214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F344FB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04E3D96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34192DA6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4F9073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GROIN</w:t>
            </w:r>
          </w:p>
        </w:tc>
        <w:tc>
          <w:tcPr>
            <w:tcW w:w="3544" w:type="dxa"/>
          </w:tcPr>
          <w:p w14:paraId="209738A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Groin</w:t>
            </w:r>
          </w:p>
        </w:tc>
      </w:tr>
      <w:tr w:rsidR="00940027" w14:paraId="6647B6B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D18B31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779B0F3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12A44C23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4099E6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GUM</w:t>
            </w:r>
          </w:p>
        </w:tc>
        <w:tc>
          <w:tcPr>
            <w:tcW w:w="3544" w:type="dxa"/>
          </w:tcPr>
          <w:p w14:paraId="400DA38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Gum</w:t>
            </w:r>
          </w:p>
        </w:tc>
      </w:tr>
      <w:tr w:rsidR="00940027" w14:paraId="34716D9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839F65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12ACD36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0B37082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5940DC6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GVU</w:t>
            </w:r>
          </w:p>
        </w:tc>
        <w:tc>
          <w:tcPr>
            <w:tcW w:w="3544" w:type="dxa"/>
          </w:tcPr>
          <w:p w14:paraId="2853DDD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Genital - Vulva</w:t>
            </w:r>
          </w:p>
        </w:tc>
      </w:tr>
      <w:tr w:rsidR="00940027" w14:paraId="2F1EF0D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E85614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5DF23942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0550</w:t>
            </w:r>
          </w:p>
        </w:tc>
        <w:tc>
          <w:tcPr>
            <w:tcW w:w="2693" w:type="dxa"/>
          </w:tcPr>
          <w:p w14:paraId="308B900A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75219B28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HAL</w:t>
            </w:r>
          </w:p>
        </w:tc>
        <w:tc>
          <w:tcPr>
            <w:tcW w:w="3544" w:type="dxa"/>
          </w:tcPr>
          <w:p w14:paraId="254A5155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Hallux</w:t>
            </w:r>
          </w:p>
        </w:tc>
      </w:tr>
      <w:tr w:rsidR="00940027" w14:paraId="5F0D9E2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10A1C1B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0BE513E6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0550</w:t>
            </w:r>
          </w:p>
        </w:tc>
        <w:tc>
          <w:tcPr>
            <w:tcW w:w="2693" w:type="dxa"/>
          </w:tcPr>
          <w:p w14:paraId="6E391B18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1FD15EEF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HAND</w:t>
            </w:r>
          </w:p>
        </w:tc>
        <w:tc>
          <w:tcPr>
            <w:tcW w:w="3544" w:type="dxa"/>
          </w:tcPr>
          <w:p w14:paraId="3E33AA00" w14:textId="77777777" w:rsidR="00940027" w:rsidRDefault="00940027">
            <w:pPr>
              <w:pStyle w:val="OtherTableBody"/>
            </w:pPr>
            <w:r>
              <w:t>Hand</w:t>
            </w:r>
          </w:p>
        </w:tc>
      </w:tr>
      <w:tr w:rsidR="00940027" w14:paraId="34FC350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87974C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681764B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3FA3F51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FFE1EAB" w14:textId="77777777" w:rsidR="00940027" w:rsidRDefault="00940027">
            <w:pPr>
              <w:pStyle w:val="OtherTableBody"/>
            </w:pPr>
            <w:r>
              <w:t>HAR</w:t>
            </w:r>
          </w:p>
        </w:tc>
        <w:tc>
          <w:tcPr>
            <w:tcW w:w="3544" w:type="dxa"/>
          </w:tcPr>
          <w:p w14:paraId="22EB3926" w14:textId="77777777" w:rsidR="00940027" w:rsidRDefault="00940027">
            <w:pPr>
              <w:pStyle w:val="OtherTableBody"/>
            </w:pPr>
            <w:r>
              <w:t>Hair</w:t>
            </w:r>
          </w:p>
        </w:tc>
      </w:tr>
      <w:tr w:rsidR="00940027" w14:paraId="5924106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A8B3FA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B16025F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7665D76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C051236" w14:textId="77777777" w:rsidR="00940027" w:rsidRDefault="00940027">
            <w:pPr>
              <w:pStyle w:val="OtherTableBody"/>
            </w:pPr>
            <w:r>
              <w:t>HART</w:t>
            </w:r>
          </w:p>
        </w:tc>
        <w:tc>
          <w:tcPr>
            <w:tcW w:w="3544" w:type="dxa"/>
          </w:tcPr>
          <w:p w14:paraId="29987743" w14:textId="77777777" w:rsidR="00940027" w:rsidRDefault="00940027">
            <w:pPr>
              <w:pStyle w:val="OtherTableBody"/>
            </w:pPr>
            <w:r>
              <w:t>Heart</w:t>
            </w:r>
          </w:p>
        </w:tc>
      </w:tr>
      <w:tr w:rsidR="00940027" w14:paraId="5D9D954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796B2D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B588188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1D6E0F8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2578990" w14:textId="77777777" w:rsidR="00940027" w:rsidRDefault="00940027">
            <w:pPr>
              <w:pStyle w:val="OtherTableBody"/>
            </w:pPr>
            <w:r>
              <w:t>HEAD</w:t>
            </w:r>
          </w:p>
        </w:tc>
        <w:tc>
          <w:tcPr>
            <w:tcW w:w="3544" w:type="dxa"/>
          </w:tcPr>
          <w:p w14:paraId="13451E06" w14:textId="77777777" w:rsidR="00940027" w:rsidRDefault="00940027">
            <w:pPr>
              <w:pStyle w:val="OtherTableBody"/>
            </w:pPr>
            <w:r>
              <w:t>Head</w:t>
            </w:r>
          </w:p>
        </w:tc>
      </w:tr>
      <w:tr w:rsidR="00940027" w14:paraId="0BDA6A9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175DC5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1925A2F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069A847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0D94BFE" w14:textId="77777777" w:rsidR="00940027" w:rsidRDefault="00940027">
            <w:pPr>
              <w:pStyle w:val="OtherTableBody"/>
            </w:pPr>
            <w:r>
              <w:t>HEEL</w:t>
            </w:r>
          </w:p>
        </w:tc>
        <w:tc>
          <w:tcPr>
            <w:tcW w:w="3544" w:type="dxa"/>
          </w:tcPr>
          <w:p w14:paraId="5B4547A5" w14:textId="77777777" w:rsidR="00940027" w:rsidRDefault="00940027">
            <w:pPr>
              <w:pStyle w:val="OtherTableBody"/>
            </w:pPr>
            <w:r>
              <w:t>Heel</w:t>
            </w:r>
          </w:p>
        </w:tc>
      </w:tr>
      <w:tr w:rsidR="00940027" w14:paraId="55DF622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5391BE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AEFFAA2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336ED58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E031448" w14:textId="77777777" w:rsidR="00940027" w:rsidRDefault="00940027">
            <w:pPr>
              <w:pStyle w:val="OtherTableBody"/>
            </w:pPr>
            <w:r>
              <w:t>HEM</w:t>
            </w:r>
          </w:p>
        </w:tc>
        <w:tc>
          <w:tcPr>
            <w:tcW w:w="3544" w:type="dxa"/>
          </w:tcPr>
          <w:p w14:paraId="172DDF62" w14:textId="77777777" w:rsidR="00940027" w:rsidRDefault="00940027">
            <w:pPr>
              <w:pStyle w:val="OtherTableBody"/>
            </w:pPr>
            <w:r>
              <w:t>Hemorrhoid</w:t>
            </w:r>
          </w:p>
        </w:tc>
      </w:tr>
      <w:tr w:rsidR="00940027" w14:paraId="0D0D887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5C665A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736F443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72458F8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19FD1B5" w14:textId="77777777" w:rsidR="00940027" w:rsidRDefault="00940027">
            <w:pPr>
              <w:pStyle w:val="OtherTableBody"/>
            </w:pPr>
            <w:r>
              <w:t>HIP</w:t>
            </w:r>
          </w:p>
        </w:tc>
        <w:tc>
          <w:tcPr>
            <w:tcW w:w="3544" w:type="dxa"/>
          </w:tcPr>
          <w:p w14:paraId="1B3CF847" w14:textId="77777777" w:rsidR="00940027" w:rsidRDefault="00940027">
            <w:pPr>
              <w:pStyle w:val="OtherTableBody"/>
            </w:pPr>
            <w:r>
              <w:t>Hip</w:t>
            </w:r>
          </w:p>
        </w:tc>
      </w:tr>
      <w:tr w:rsidR="00940027" w14:paraId="32A029E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B38504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A6CD651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5C66941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64B9503" w14:textId="77777777" w:rsidR="00940027" w:rsidRDefault="00940027">
            <w:pPr>
              <w:pStyle w:val="OtherTableBody"/>
            </w:pPr>
            <w:r>
              <w:t>HIPJ</w:t>
            </w:r>
          </w:p>
        </w:tc>
        <w:tc>
          <w:tcPr>
            <w:tcW w:w="3544" w:type="dxa"/>
          </w:tcPr>
          <w:p w14:paraId="7CA07472" w14:textId="77777777" w:rsidR="00940027" w:rsidRDefault="00940027">
            <w:pPr>
              <w:pStyle w:val="OtherTableBody"/>
            </w:pPr>
            <w:r>
              <w:t>Hip Joint</w:t>
            </w:r>
          </w:p>
        </w:tc>
      </w:tr>
      <w:tr w:rsidR="00940027" w14:paraId="6306150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5738F4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D4D72C2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0550</w:t>
            </w:r>
          </w:p>
        </w:tc>
        <w:tc>
          <w:tcPr>
            <w:tcW w:w="2693" w:type="dxa"/>
          </w:tcPr>
          <w:p w14:paraId="1F386B00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526D8F7A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HUMER</w:t>
            </w:r>
          </w:p>
        </w:tc>
        <w:tc>
          <w:tcPr>
            <w:tcW w:w="3544" w:type="dxa"/>
          </w:tcPr>
          <w:p w14:paraId="5026292A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Humerus</w:t>
            </w:r>
          </w:p>
        </w:tc>
      </w:tr>
      <w:tr w:rsidR="00940027" w14:paraId="0E03A55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B61DFDE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74D65389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0550</w:t>
            </w:r>
          </w:p>
        </w:tc>
        <w:tc>
          <w:tcPr>
            <w:tcW w:w="2693" w:type="dxa"/>
          </w:tcPr>
          <w:p w14:paraId="5D4FB3C4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55B04FED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HV</w:t>
            </w:r>
          </w:p>
        </w:tc>
        <w:tc>
          <w:tcPr>
            <w:tcW w:w="3544" w:type="dxa"/>
          </w:tcPr>
          <w:p w14:paraId="67F71C40" w14:textId="77777777" w:rsidR="00940027" w:rsidRDefault="00940027">
            <w:pPr>
              <w:pStyle w:val="OtherTableBody"/>
            </w:pPr>
            <w:r>
              <w:t>Heart Valve</w:t>
            </w:r>
          </w:p>
        </w:tc>
      </w:tr>
      <w:tr w:rsidR="00940027" w14:paraId="4DADA07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CEA7EC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B0F5EE9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67B8BB5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4F85A11" w14:textId="77777777" w:rsidR="00940027" w:rsidRDefault="00940027">
            <w:pPr>
              <w:pStyle w:val="OtherTableBody"/>
            </w:pPr>
            <w:r>
              <w:t>HVB</w:t>
            </w:r>
          </w:p>
        </w:tc>
        <w:tc>
          <w:tcPr>
            <w:tcW w:w="3544" w:type="dxa"/>
          </w:tcPr>
          <w:p w14:paraId="36A40702" w14:textId="77777777" w:rsidR="00940027" w:rsidRDefault="00940027">
            <w:pPr>
              <w:pStyle w:val="OtherTableBody"/>
            </w:pPr>
            <w:r>
              <w:t>Heart Valve, Bicuspid</w:t>
            </w:r>
          </w:p>
        </w:tc>
      </w:tr>
      <w:tr w:rsidR="00940027" w14:paraId="0FE90C3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8F276D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8C5B5A7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43D68D3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8F3CCF3" w14:textId="77777777" w:rsidR="00940027" w:rsidRDefault="00940027">
            <w:pPr>
              <w:pStyle w:val="OtherTableBody"/>
            </w:pPr>
            <w:r>
              <w:t>HVT</w:t>
            </w:r>
          </w:p>
        </w:tc>
        <w:tc>
          <w:tcPr>
            <w:tcW w:w="3544" w:type="dxa"/>
          </w:tcPr>
          <w:p w14:paraId="5C0A3D93" w14:textId="77777777" w:rsidR="00940027" w:rsidRDefault="00940027">
            <w:pPr>
              <w:pStyle w:val="OtherTableBody"/>
            </w:pPr>
            <w:r>
              <w:t>Heart Valve, Tricuspid</w:t>
            </w:r>
          </w:p>
        </w:tc>
      </w:tr>
      <w:tr w:rsidR="00940027" w14:paraId="3DCBA66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A857AD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DC61EB5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0550</w:t>
            </w:r>
          </w:p>
        </w:tc>
        <w:tc>
          <w:tcPr>
            <w:tcW w:w="2693" w:type="dxa"/>
          </w:tcPr>
          <w:p w14:paraId="64950428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43CD5CDB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HYMEN</w:t>
            </w:r>
          </w:p>
        </w:tc>
        <w:tc>
          <w:tcPr>
            <w:tcW w:w="3544" w:type="dxa"/>
          </w:tcPr>
          <w:p w14:paraId="38700DBC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Hymen</w:t>
            </w:r>
          </w:p>
        </w:tc>
      </w:tr>
      <w:tr w:rsidR="00940027" w14:paraId="48746FB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8BBDE10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6A42F66F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0550</w:t>
            </w:r>
          </w:p>
        </w:tc>
        <w:tc>
          <w:tcPr>
            <w:tcW w:w="2693" w:type="dxa"/>
          </w:tcPr>
          <w:p w14:paraId="25F4EC5F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401CCF81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ICX</w:t>
            </w:r>
          </w:p>
        </w:tc>
        <w:tc>
          <w:tcPr>
            <w:tcW w:w="3544" w:type="dxa"/>
          </w:tcPr>
          <w:p w14:paraId="2C515D4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Intracervical</w:t>
            </w:r>
          </w:p>
        </w:tc>
      </w:tr>
      <w:tr w:rsidR="00940027" w14:paraId="7B29C29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5EDBFA7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7CDE482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0550</w:t>
            </w:r>
          </w:p>
        </w:tc>
        <w:tc>
          <w:tcPr>
            <w:tcW w:w="2693" w:type="dxa"/>
          </w:tcPr>
          <w:p w14:paraId="7682DBE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153A2D2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ILC</w:t>
            </w:r>
          </w:p>
        </w:tc>
        <w:tc>
          <w:tcPr>
            <w:tcW w:w="3544" w:type="dxa"/>
          </w:tcPr>
          <w:p w14:paraId="73E389C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Ileal Conduit</w:t>
            </w:r>
          </w:p>
        </w:tc>
      </w:tr>
      <w:tr w:rsidR="00940027" w14:paraId="4E8ACD6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C1A8A9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7143D98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0550</w:t>
            </w:r>
          </w:p>
        </w:tc>
        <w:tc>
          <w:tcPr>
            <w:tcW w:w="2693" w:type="dxa"/>
          </w:tcPr>
          <w:p w14:paraId="52FD4153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58BFDE0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ILCON</w:t>
            </w:r>
          </w:p>
        </w:tc>
        <w:tc>
          <w:tcPr>
            <w:tcW w:w="3544" w:type="dxa"/>
          </w:tcPr>
          <w:p w14:paraId="53B47F7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Ilical Conduit</w:t>
            </w:r>
          </w:p>
        </w:tc>
      </w:tr>
      <w:tr w:rsidR="00940027" w14:paraId="4E63A26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DF7963B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5E4B21C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0550</w:t>
            </w:r>
          </w:p>
        </w:tc>
        <w:tc>
          <w:tcPr>
            <w:tcW w:w="2693" w:type="dxa"/>
          </w:tcPr>
          <w:p w14:paraId="035BF96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7A7AE48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ILCR</w:t>
            </w:r>
          </w:p>
        </w:tc>
        <w:tc>
          <w:tcPr>
            <w:tcW w:w="3544" w:type="dxa"/>
          </w:tcPr>
          <w:p w14:paraId="579D7378" w14:textId="77777777" w:rsidR="00940027" w:rsidRDefault="00940027">
            <w:pPr>
              <w:pStyle w:val="OtherTableBody"/>
            </w:pPr>
            <w:r>
              <w:t>Iliac Crest</w:t>
            </w:r>
          </w:p>
        </w:tc>
      </w:tr>
      <w:tr w:rsidR="00940027" w14:paraId="72CE8B9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F5B15A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45A6A47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5BAC11F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33AFBD6" w14:textId="77777777" w:rsidR="00940027" w:rsidRDefault="00940027">
            <w:pPr>
              <w:pStyle w:val="OtherTableBody"/>
            </w:pPr>
            <w:r>
              <w:t>ILE</w:t>
            </w:r>
          </w:p>
        </w:tc>
        <w:tc>
          <w:tcPr>
            <w:tcW w:w="3544" w:type="dxa"/>
          </w:tcPr>
          <w:p w14:paraId="38DC3448" w14:textId="77777777" w:rsidR="00940027" w:rsidRDefault="00940027">
            <w:pPr>
              <w:pStyle w:val="OtherTableBody"/>
            </w:pPr>
            <w:r>
              <w:t>Ileal Loop</w:t>
            </w:r>
          </w:p>
        </w:tc>
      </w:tr>
      <w:tr w:rsidR="00940027" w14:paraId="306A869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8CE0D1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3D971FE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17F6E52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5C1043E" w14:textId="77777777" w:rsidR="00940027" w:rsidRDefault="00940027">
            <w:pPr>
              <w:pStyle w:val="OtherTableBody"/>
            </w:pPr>
            <w:r>
              <w:t>ILEOS</w:t>
            </w:r>
          </w:p>
        </w:tc>
        <w:tc>
          <w:tcPr>
            <w:tcW w:w="3544" w:type="dxa"/>
          </w:tcPr>
          <w:p w14:paraId="08CCB5E3" w14:textId="77777777" w:rsidR="00940027" w:rsidRDefault="00940027">
            <w:pPr>
              <w:pStyle w:val="OtherTableBody"/>
            </w:pPr>
            <w:r>
              <w:t>Ileostomy</w:t>
            </w:r>
          </w:p>
        </w:tc>
      </w:tr>
      <w:tr w:rsidR="00940027" w14:paraId="08E3405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1B9AFB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B95B732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49A1E53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2E3369C" w14:textId="77777777" w:rsidR="00940027" w:rsidRDefault="00940027">
            <w:pPr>
              <w:pStyle w:val="OtherTableBody"/>
            </w:pPr>
            <w:r>
              <w:t>ILEUM</w:t>
            </w:r>
          </w:p>
        </w:tc>
        <w:tc>
          <w:tcPr>
            <w:tcW w:w="3544" w:type="dxa"/>
          </w:tcPr>
          <w:p w14:paraId="41B2F16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Ileum</w:t>
            </w:r>
          </w:p>
        </w:tc>
      </w:tr>
      <w:tr w:rsidR="00940027" w14:paraId="03465F5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127966F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6C2D17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6AEB1527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57975F3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ILIAC</w:t>
            </w:r>
          </w:p>
        </w:tc>
        <w:tc>
          <w:tcPr>
            <w:tcW w:w="3544" w:type="dxa"/>
          </w:tcPr>
          <w:p w14:paraId="652CD07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Iliac</w:t>
            </w:r>
          </w:p>
        </w:tc>
      </w:tr>
      <w:tr w:rsidR="00940027" w14:paraId="59BB81D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DC54F7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5586A2E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2923A55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578B1AB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INASA</w:t>
            </w:r>
          </w:p>
        </w:tc>
        <w:tc>
          <w:tcPr>
            <w:tcW w:w="3544" w:type="dxa"/>
          </w:tcPr>
          <w:p w14:paraId="0E8D31C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Intranasal</w:t>
            </w:r>
          </w:p>
        </w:tc>
      </w:tr>
      <w:tr w:rsidR="00940027" w14:paraId="0DA16E5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9705006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4BABDE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7B1380C8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640784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INGUI</w:t>
            </w:r>
          </w:p>
        </w:tc>
        <w:tc>
          <w:tcPr>
            <w:tcW w:w="3544" w:type="dxa"/>
          </w:tcPr>
          <w:p w14:paraId="625262B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Inguinal</w:t>
            </w:r>
          </w:p>
        </w:tc>
      </w:tr>
      <w:tr w:rsidR="00940027" w14:paraId="2334E55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513602B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535D138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0550</w:t>
            </w:r>
          </w:p>
        </w:tc>
        <w:tc>
          <w:tcPr>
            <w:tcW w:w="2693" w:type="dxa"/>
          </w:tcPr>
          <w:p w14:paraId="34C428C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645DD76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INSTL</w:t>
            </w:r>
          </w:p>
        </w:tc>
        <w:tc>
          <w:tcPr>
            <w:tcW w:w="3544" w:type="dxa"/>
          </w:tcPr>
          <w:p w14:paraId="7F1D543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Intestine, Large</w:t>
            </w:r>
          </w:p>
        </w:tc>
      </w:tr>
      <w:tr w:rsidR="00940027" w14:paraId="4D2F374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F4E7A18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40AEB57F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0975AD9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2925022" w14:textId="77777777" w:rsidR="00940027" w:rsidRDefault="00940027">
            <w:pPr>
              <w:pStyle w:val="OtherTableBody"/>
            </w:pPr>
            <w:r>
              <w:t>INSTS</w:t>
            </w:r>
          </w:p>
        </w:tc>
        <w:tc>
          <w:tcPr>
            <w:tcW w:w="3544" w:type="dxa"/>
          </w:tcPr>
          <w:p w14:paraId="4218D1A3" w14:textId="77777777" w:rsidR="00940027" w:rsidRDefault="00940027">
            <w:pPr>
              <w:pStyle w:val="OtherTableBody"/>
            </w:pPr>
            <w:r>
              <w:t>Intestine, Small</w:t>
            </w:r>
          </w:p>
        </w:tc>
      </w:tr>
      <w:tr w:rsidR="00940027" w14:paraId="1EABD45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768803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F0B0375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1490A50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C17CB66" w14:textId="77777777" w:rsidR="00940027" w:rsidRDefault="00940027">
            <w:pPr>
              <w:pStyle w:val="OtherTableBody"/>
            </w:pPr>
            <w:r>
              <w:t>INT</w:t>
            </w:r>
          </w:p>
        </w:tc>
        <w:tc>
          <w:tcPr>
            <w:tcW w:w="3544" w:type="dxa"/>
          </w:tcPr>
          <w:p w14:paraId="07E2B0F8" w14:textId="77777777" w:rsidR="00940027" w:rsidRDefault="00940027">
            <w:pPr>
              <w:pStyle w:val="OtherTableBody"/>
            </w:pPr>
            <w:r>
              <w:t>Intestine</w:t>
            </w:r>
          </w:p>
        </w:tc>
      </w:tr>
      <w:tr w:rsidR="00940027" w14:paraId="2BC6496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0FCE01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02CF8AB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184C81B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A18981A" w14:textId="77777777" w:rsidR="00940027" w:rsidRDefault="00940027">
            <w:pPr>
              <w:pStyle w:val="OtherTableBody"/>
            </w:pPr>
            <w:r>
              <w:t>INTRO</w:t>
            </w:r>
          </w:p>
        </w:tc>
        <w:tc>
          <w:tcPr>
            <w:tcW w:w="3544" w:type="dxa"/>
          </w:tcPr>
          <w:p w14:paraId="2C9002C0" w14:textId="77777777" w:rsidR="00940027" w:rsidRDefault="00940027">
            <w:pPr>
              <w:pStyle w:val="OtherTableBody"/>
            </w:pPr>
            <w:r>
              <w:t>Introitus</w:t>
            </w:r>
          </w:p>
        </w:tc>
      </w:tr>
      <w:tr w:rsidR="00940027" w14:paraId="2439A6D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0FAE37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3F5070C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4A1C47D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9FC5C25" w14:textId="77777777" w:rsidR="00940027" w:rsidRDefault="00940027">
            <w:pPr>
              <w:pStyle w:val="OtherTableBody"/>
            </w:pPr>
            <w:r>
              <w:t>INTRU</w:t>
            </w:r>
          </w:p>
        </w:tc>
        <w:tc>
          <w:tcPr>
            <w:tcW w:w="3544" w:type="dxa"/>
          </w:tcPr>
          <w:p w14:paraId="2167BFE6" w14:textId="77777777" w:rsidR="00940027" w:rsidRDefault="00940027">
            <w:pPr>
              <w:pStyle w:val="OtherTableBody"/>
            </w:pPr>
            <w:r>
              <w:t>Intrauterine</w:t>
            </w:r>
          </w:p>
        </w:tc>
      </w:tr>
      <w:tr w:rsidR="00940027" w14:paraId="351B443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2C20FC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9E3E2F6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3686F4D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26CF270" w14:textId="77777777" w:rsidR="00940027" w:rsidRDefault="00940027">
            <w:pPr>
              <w:pStyle w:val="OtherTableBody"/>
            </w:pPr>
            <w:r>
              <w:t>ISCHI</w:t>
            </w:r>
          </w:p>
        </w:tc>
        <w:tc>
          <w:tcPr>
            <w:tcW w:w="3544" w:type="dxa"/>
          </w:tcPr>
          <w:p w14:paraId="589DB450" w14:textId="77777777" w:rsidR="00940027" w:rsidRDefault="00940027">
            <w:pPr>
              <w:pStyle w:val="OtherTableBody"/>
            </w:pPr>
            <w:r>
              <w:t>Ischium</w:t>
            </w:r>
          </w:p>
        </w:tc>
      </w:tr>
      <w:tr w:rsidR="00940027" w14:paraId="4E26547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213F18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226A1B1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1F15B35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E8D87EB" w14:textId="77777777" w:rsidR="00940027" w:rsidRDefault="00940027">
            <w:pPr>
              <w:pStyle w:val="OtherTableBody"/>
            </w:pPr>
            <w:r>
              <w:t>ISH</w:t>
            </w:r>
          </w:p>
        </w:tc>
        <w:tc>
          <w:tcPr>
            <w:tcW w:w="3544" w:type="dxa"/>
          </w:tcPr>
          <w:p w14:paraId="36A40A27" w14:textId="77777777" w:rsidR="00940027" w:rsidRDefault="00940027">
            <w:pPr>
              <w:pStyle w:val="OtherTableBody"/>
            </w:pPr>
            <w:r>
              <w:t>Loop, Ishial</w:t>
            </w:r>
          </w:p>
        </w:tc>
      </w:tr>
      <w:tr w:rsidR="00940027" w14:paraId="11595D5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F82E1A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B1677CA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37FE50D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270BE8C" w14:textId="77777777" w:rsidR="00940027" w:rsidRDefault="00940027">
            <w:pPr>
              <w:pStyle w:val="OtherTableBody"/>
            </w:pPr>
            <w:r>
              <w:t>JAW</w:t>
            </w:r>
          </w:p>
        </w:tc>
        <w:tc>
          <w:tcPr>
            <w:tcW w:w="3544" w:type="dxa"/>
          </w:tcPr>
          <w:p w14:paraId="2A4AC44C" w14:textId="77777777" w:rsidR="00940027" w:rsidRDefault="00940027">
            <w:pPr>
              <w:pStyle w:val="OtherTableBody"/>
            </w:pPr>
            <w:r>
              <w:t>Jaw</w:t>
            </w:r>
          </w:p>
        </w:tc>
      </w:tr>
      <w:tr w:rsidR="00940027" w14:paraId="44C542F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C5FBD1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FE6AC77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7F73548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67DBBB3" w14:textId="77777777" w:rsidR="00940027" w:rsidRDefault="00940027">
            <w:pPr>
              <w:pStyle w:val="OtherTableBody"/>
            </w:pPr>
            <w:r>
              <w:t>JUGI</w:t>
            </w:r>
          </w:p>
        </w:tc>
        <w:tc>
          <w:tcPr>
            <w:tcW w:w="3544" w:type="dxa"/>
          </w:tcPr>
          <w:p w14:paraId="2096659F" w14:textId="77777777" w:rsidR="00940027" w:rsidRDefault="00940027">
            <w:pPr>
              <w:pStyle w:val="OtherTableBody"/>
            </w:pPr>
            <w:r>
              <w:t>Jugular, Internal</w:t>
            </w:r>
          </w:p>
        </w:tc>
      </w:tr>
      <w:tr w:rsidR="00940027" w14:paraId="350F6C4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EA65B5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F0AE422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4FDEC9C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0F01144" w14:textId="77777777" w:rsidR="00940027" w:rsidRDefault="00940027">
            <w:pPr>
              <w:pStyle w:val="OtherTableBody"/>
            </w:pPr>
            <w:r>
              <w:t>KIDN </w:t>
            </w:r>
          </w:p>
        </w:tc>
        <w:tc>
          <w:tcPr>
            <w:tcW w:w="3544" w:type="dxa"/>
          </w:tcPr>
          <w:p w14:paraId="04D3311A" w14:textId="77777777" w:rsidR="00940027" w:rsidRDefault="00940027">
            <w:pPr>
              <w:pStyle w:val="OtherTableBody"/>
            </w:pPr>
            <w:r>
              <w:t>Kidney</w:t>
            </w:r>
          </w:p>
        </w:tc>
      </w:tr>
      <w:tr w:rsidR="00940027" w14:paraId="3EA3896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BBA356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19FF7E1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10F53A7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ACFFABC" w14:textId="77777777" w:rsidR="00940027" w:rsidRDefault="00940027">
            <w:pPr>
              <w:pStyle w:val="OtherTableBody"/>
            </w:pPr>
            <w:r>
              <w:t>KNEE</w:t>
            </w:r>
          </w:p>
        </w:tc>
        <w:tc>
          <w:tcPr>
            <w:tcW w:w="3544" w:type="dxa"/>
          </w:tcPr>
          <w:p w14:paraId="07D2D78A" w14:textId="77777777" w:rsidR="00940027" w:rsidRDefault="00940027">
            <w:pPr>
              <w:pStyle w:val="OtherTableBody"/>
            </w:pPr>
            <w:r>
              <w:t>Knee</w:t>
            </w:r>
          </w:p>
        </w:tc>
      </w:tr>
      <w:tr w:rsidR="00940027" w14:paraId="62F1598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2DBC83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49D4AA9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01461D5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9DFAA27" w14:textId="77777777" w:rsidR="00940027" w:rsidRDefault="00940027">
            <w:pPr>
              <w:pStyle w:val="OtherTableBody"/>
            </w:pPr>
            <w:r>
              <w:t>KNEEF</w:t>
            </w:r>
          </w:p>
        </w:tc>
        <w:tc>
          <w:tcPr>
            <w:tcW w:w="3544" w:type="dxa"/>
          </w:tcPr>
          <w:p w14:paraId="148F926F" w14:textId="77777777" w:rsidR="00940027" w:rsidRDefault="00940027">
            <w:pPr>
              <w:pStyle w:val="OtherTableBody"/>
            </w:pPr>
            <w:r>
              <w:t>Knee Fluid</w:t>
            </w:r>
          </w:p>
        </w:tc>
      </w:tr>
      <w:tr w:rsidR="00940027" w14:paraId="31EDE67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003980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4EB5F05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54A8F19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0485510" w14:textId="77777777" w:rsidR="00940027" w:rsidRDefault="00940027">
            <w:pPr>
              <w:pStyle w:val="OtherTableBody"/>
            </w:pPr>
            <w:r>
              <w:t>KNEEJ</w:t>
            </w:r>
          </w:p>
        </w:tc>
        <w:tc>
          <w:tcPr>
            <w:tcW w:w="3544" w:type="dxa"/>
          </w:tcPr>
          <w:p w14:paraId="21F43DA7" w14:textId="77777777" w:rsidR="00940027" w:rsidRDefault="00940027">
            <w:pPr>
              <w:pStyle w:val="OtherTableBody"/>
            </w:pPr>
            <w:r>
              <w:t>Knee Joint</w:t>
            </w:r>
          </w:p>
        </w:tc>
      </w:tr>
      <w:tr w:rsidR="00940027" w14:paraId="7A664DA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EAE4E6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003691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2DE45C3F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CB3A72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LABIA</w:t>
            </w:r>
          </w:p>
        </w:tc>
        <w:tc>
          <w:tcPr>
            <w:tcW w:w="3544" w:type="dxa"/>
          </w:tcPr>
          <w:p w14:paraId="031FEA2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Labia</w:t>
            </w:r>
          </w:p>
        </w:tc>
      </w:tr>
      <w:tr w:rsidR="00940027" w14:paraId="67F0071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1BDF30F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2F226CE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56B7B2D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054469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LABMA</w:t>
            </w:r>
          </w:p>
        </w:tc>
        <w:tc>
          <w:tcPr>
            <w:tcW w:w="3544" w:type="dxa"/>
          </w:tcPr>
          <w:p w14:paraId="1C258F1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Labia Majora</w:t>
            </w:r>
          </w:p>
        </w:tc>
      </w:tr>
      <w:tr w:rsidR="00940027" w14:paraId="10582A5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E4D59C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787AA96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14C264A3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09B70F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LABMI</w:t>
            </w:r>
          </w:p>
        </w:tc>
        <w:tc>
          <w:tcPr>
            <w:tcW w:w="3544" w:type="dxa"/>
          </w:tcPr>
          <w:p w14:paraId="6648C27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Labia Minora</w:t>
            </w:r>
          </w:p>
        </w:tc>
      </w:tr>
      <w:tr w:rsidR="00940027" w14:paraId="7DC69A8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15C2C63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681F85F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1C6330D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454A4D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LACRI</w:t>
            </w:r>
          </w:p>
        </w:tc>
        <w:tc>
          <w:tcPr>
            <w:tcW w:w="3544" w:type="dxa"/>
          </w:tcPr>
          <w:p w14:paraId="5E44503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Lacrimal</w:t>
            </w:r>
          </w:p>
        </w:tc>
      </w:tr>
      <w:tr w:rsidR="00940027" w14:paraId="185E6F7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7234EF7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099217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7DA49901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E8EBAF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LAM</w:t>
            </w:r>
          </w:p>
        </w:tc>
        <w:tc>
          <w:tcPr>
            <w:tcW w:w="3544" w:type="dxa"/>
          </w:tcPr>
          <w:p w14:paraId="34A77C7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Lamella</w:t>
            </w:r>
          </w:p>
        </w:tc>
      </w:tr>
      <w:tr w:rsidR="00940027" w14:paraId="70A2912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9E715B3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1385C54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5A3AD65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E3E6B14" w14:textId="77777777" w:rsidR="00940027" w:rsidRDefault="00940027">
            <w:pPr>
              <w:pStyle w:val="OtherTableBody"/>
            </w:pPr>
            <w:r>
              <w:t>LARYN</w:t>
            </w:r>
          </w:p>
        </w:tc>
        <w:tc>
          <w:tcPr>
            <w:tcW w:w="3544" w:type="dxa"/>
          </w:tcPr>
          <w:p w14:paraId="5B9EA812" w14:textId="77777777" w:rsidR="00940027" w:rsidRDefault="00940027">
            <w:pPr>
              <w:pStyle w:val="OtherTableBody"/>
            </w:pPr>
            <w:r>
              <w:t>Larynx</w:t>
            </w:r>
          </w:p>
        </w:tc>
      </w:tr>
      <w:tr w:rsidR="00940027" w14:paraId="00CBE67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7A7847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091E0CF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576A50A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4A4B5EA" w14:textId="77777777" w:rsidR="00940027" w:rsidRDefault="00940027">
            <w:pPr>
              <w:pStyle w:val="OtherTableBody"/>
            </w:pPr>
            <w:r>
              <w:t>LEG</w:t>
            </w:r>
          </w:p>
        </w:tc>
        <w:tc>
          <w:tcPr>
            <w:tcW w:w="3544" w:type="dxa"/>
          </w:tcPr>
          <w:p w14:paraId="5DE3A208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Leg</w:t>
            </w:r>
          </w:p>
        </w:tc>
      </w:tr>
      <w:tr w:rsidR="00940027" w14:paraId="4E63475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9547F94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29AF1447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0550</w:t>
            </w:r>
          </w:p>
        </w:tc>
        <w:tc>
          <w:tcPr>
            <w:tcW w:w="2693" w:type="dxa"/>
          </w:tcPr>
          <w:p w14:paraId="3CA9C006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5738684E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LENS</w:t>
            </w:r>
          </w:p>
        </w:tc>
        <w:tc>
          <w:tcPr>
            <w:tcW w:w="3544" w:type="dxa"/>
          </w:tcPr>
          <w:p w14:paraId="2A064A76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Lens</w:t>
            </w:r>
          </w:p>
        </w:tc>
      </w:tr>
      <w:tr w:rsidR="00940027" w14:paraId="58023B0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1B4B078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1BE2B999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63F6D96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000294E" w14:textId="77777777" w:rsidR="00940027" w:rsidRDefault="00940027">
            <w:pPr>
              <w:pStyle w:val="OtherTableBody"/>
            </w:pPr>
            <w:r>
              <w:t>LING</w:t>
            </w:r>
          </w:p>
        </w:tc>
        <w:tc>
          <w:tcPr>
            <w:tcW w:w="3544" w:type="dxa"/>
          </w:tcPr>
          <w:p w14:paraId="713D4EBA" w14:textId="77777777" w:rsidR="00940027" w:rsidRDefault="00940027">
            <w:pPr>
              <w:pStyle w:val="OtherTableBody"/>
            </w:pPr>
            <w:r>
              <w:t>Lingual</w:t>
            </w:r>
          </w:p>
        </w:tc>
      </w:tr>
      <w:tr w:rsidR="00940027" w14:paraId="37ABF64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89EF59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541C78E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3791508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CCC1361" w14:textId="77777777" w:rsidR="00940027" w:rsidRDefault="00940027">
            <w:pPr>
              <w:pStyle w:val="OtherTableBody"/>
            </w:pPr>
            <w:r>
              <w:t>LINGU</w:t>
            </w:r>
          </w:p>
        </w:tc>
        <w:tc>
          <w:tcPr>
            <w:tcW w:w="3544" w:type="dxa"/>
          </w:tcPr>
          <w:p w14:paraId="1C104822" w14:textId="77777777" w:rsidR="00940027" w:rsidRDefault="00940027">
            <w:pPr>
              <w:pStyle w:val="OtherTableBody"/>
            </w:pPr>
            <w:r>
              <w:t>Lingula</w:t>
            </w:r>
          </w:p>
        </w:tc>
      </w:tr>
      <w:tr w:rsidR="00940027" w14:paraId="4C8ADD0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B14B96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51A28B8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1798F56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20C6DF3" w14:textId="77777777" w:rsidR="00940027" w:rsidRDefault="00940027">
            <w:pPr>
              <w:pStyle w:val="OtherTableBody"/>
            </w:pPr>
            <w:r>
              <w:t>LIP</w:t>
            </w:r>
          </w:p>
        </w:tc>
        <w:tc>
          <w:tcPr>
            <w:tcW w:w="3544" w:type="dxa"/>
          </w:tcPr>
          <w:p w14:paraId="11E30030" w14:textId="77777777" w:rsidR="00940027" w:rsidRDefault="00940027">
            <w:pPr>
              <w:pStyle w:val="OtherTableBody"/>
            </w:pPr>
            <w:r>
              <w:t>Lip</w:t>
            </w:r>
          </w:p>
        </w:tc>
      </w:tr>
      <w:tr w:rsidR="00940027" w14:paraId="6970B2E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64EE44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B979C15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224B9EE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A1B01FE" w14:textId="77777777" w:rsidR="00940027" w:rsidRDefault="00940027">
            <w:pPr>
              <w:pStyle w:val="OtherTableBody"/>
            </w:pPr>
            <w:r>
              <w:t>LIVER</w:t>
            </w:r>
          </w:p>
        </w:tc>
        <w:tc>
          <w:tcPr>
            <w:tcW w:w="3544" w:type="dxa"/>
          </w:tcPr>
          <w:p w14:paraId="09284877" w14:textId="77777777" w:rsidR="00940027" w:rsidRDefault="00940027">
            <w:pPr>
              <w:pStyle w:val="OtherTableBody"/>
            </w:pPr>
            <w:r>
              <w:t>Liver</w:t>
            </w:r>
          </w:p>
        </w:tc>
      </w:tr>
      <w:tr w:rsidR="00940027" w14:paraId="02CA1E6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38B3DA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FC9EAD1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70422D0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5C5CB2B" w14:textId="77777777" w:rsidR="00940027" w:rsidRDefault="00940027">
            <w:pPr>
              <w:pStyle w:val="OtherTableBody"/>
            </w:pPr>
            <w:r>
              <w:t>LMN</w:t>
            </w:r>
          </w:p>
        </w:tc>
        <w:tc>
          <w:tcPr>
            <w:tcW w:w="3544" w:type="dxa"/>
          </w:tcPr>
          <w:p w14:paraId="00100CDD" w14:textId="77777777" w:rsidR="00940027" w:rsidRDefault="00940027">
            <w:pPr>
              <w:pStyle w:val="OtherTableBody"/>
            </w:pPr>
            <w:r>
              <w:t>Lumen</w:t>
            </w:r>
          </w:p>
        </w:tc>
      </w:tr>
      <w:tr w:rsidR="00940027" w14:paraId="289F4F9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EFD1E0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F75B40C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11891F4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480D3DC" w14:textId="77777777" w:rsidR="00940027" w:rsidRDefault="00940027">
            <w:pPr>
              <w:pStyle w:val="OtherTableBody"/>
            </w:pPr>
            <w:r>
              <w:t>LN</w:t>
            </w:r>
          </w:p>
        </w:tc>
        <w:tc>
          <w:tcPr>
            <w:tcW w:w="3544" w:type="dxa"/>
          </w:tcPr>
          <w:p w14:paraId="6D4C7131" w14:textId="77777777" w:rsidR="00940027" w:rsidRDefault="00940027">
            <w:pPr>
              <w:pStyle w:val="OtherTableBody"/>
            </w:pPr>
            <w:r>
              <w:t>Lymph Node</w:t>
            </w:r>
          </w:p>
        </w:tc>
      </w:tr>
      <w:tr w:rsidR="00940027" w14:paraId="70A2488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2BC8E1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6A42ACE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330ACC8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054F730" w14:textId="77777777" w:rsidR="00940027" w:rsidRDefault="00940027">
            <w:pPr>
              <w:pStyle w:val="OtherTableBody"/>
            </w:pPr>
            <w:r>
              <w:t>LNG</w:t>
            </w:r>
          </w:p>
        </w:tc>
        <w:tc>
          <w:tcPr>
            <w:tcW w:w="3544" w:type="dxa"/>
          </w:tcPr>
          <w:p w14:paraId="169BC35B" w14:textId="77777777" w:rsidR="00940027" w:rsidRDefault="00940027">
            <w:pPr>
              <w:pStyle w:val="OtherTableBody"/>
            </w:pPr>
            <w:r>
              <w:t>Lymph Node, Groin</w:t>
            </w:r>
          </w:p>
        </w:tc>
      </w:tr>
      <w:tr w:rsidR="00940027" w14:paraId="6745B0F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CC483E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A045B3B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542CB00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1694B2A" w14:textId="77777777" w:rsidR="00940027" w:rsidRDefault="00940027">
            <w:pPr>
              <w:pStyle w:val="OtherTableBody"/>
            </w:pPr>
            <w:r>
              <w:t>LOBE</w:t>
            </w:r>
          </w:p>
        </w:tc>
        <w:tc>
          <w:tcPr>
            <w:tcW w:w="3544" w:type="dxa"/>
          </w:tcPr>
          <w:p w14:paraId="4F756F8F" w14:textId="77777777" w:rsidR="00940027" w:rsidRDefault="00940027">
            <w:pPr>
              <w:pStyle w:val="OtherTableBody"/>
            </w:pPr>
            <w:r>
              <w:t>Lobe</w:t>
            </w:r>
          </w:p>
        </w:tc>
      </w:tr>
      <w:tr w:rsidR="00940027" w14:paraId="059FC3E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7A2E2C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EE2A71D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1831CDA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9AAD8B4" w14:textId="77777777" w:rsidR="00940027" w:rsidRDefault="00940027">
            <w:pPr>
              <w:pStyle w:val="OtherTableBody"/>
            </w:pPr>
            <w:r>
              <w:t>LOCH</w:t>
            </w:r>
          </w:p>
        </w:tc>
        <w:tc>
          <w:tcPr>
            <w:tcW w:w="3544" w:type="dxa"/>
          </w:tcPr>
          <w:p w14:paraId="3A486036" w14:textId="77777777" w:rsidR="00940027" w:rsidRDefault="00940027">
            <w:pPr>
              <w:pStyle w:val="OtherTableBody"/>
            </w:pPr>
            <w:r>
              <w:t>Lochia</w:t>
            </w:r>
          </w:p>
        </w:tc>
      </w:tr>
      <w:tr w:rsidR="00940027" w14:paraId="1ABAB0B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D2AFE9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575848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186A063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67C1C6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LUMBA</w:t>
            </w:r>
          </w:p>
        </w:tc>
        <w:tc>
          <w:tcPr>
            <w:tcW w:w="3544" w:type="dxa"/>
          </w:tcPr>
          <w:p w14:paraId="525B7C4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Lumbar</w:t>
            </w:r>
          </w:p>
        </w:tc>
      </w:tr>
      <w:tr w:rsidR="00940027" w14:paraId="617819E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71A33E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1346BD9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1BE480C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82C54B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LUNG</w:t>
            </w:r>
          </w:p>
        </w:tc>
        <w:tc>
          <w:tcPr>
            <w:tcW w:w="3544" w:type="dxa"/>
          </w:tcPr>
          <w:p w14:paraId="47BAB9D6" w14:textId="77777777" w:rsidR="00940027" w:rsidRDefault="00940027">
            <w:pPr>
              <w:pStyle w:val="OtherTableBody"/>
            </w:pPr>
            <w:r>
              <w:t>Lung</w:t>
            </w:r>
          </w:p>
        </w:tc>
      </w:tr>
      <w:tr w:rsidR="00940027" w14:paraId="187FE2F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786F14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EE45297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4841647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FB7FB94" w14:textId="77777777" w:rsidR="00940027" w:rsidRDefault="00940027">
            <w:pPr>
              <w:pStyle w:val="OtherTableBody"/>
            </w:pPr>
            <w:r>
              <w:t>LYM</w:t>
            </w:r>
          </w:p>
        </w:tc>
        <w:tc>
          <w:tcPr>
            <w:tcW w:w="3544" w:type="dxa"/>
          </w:tcPr>
          <w:p w14:paraId="203B2825" w14:textId="77777777" w:rsidR="00940027" w:rsidRDefault="00940027">
            <w:pPr>
              <w:pStyle w:val="OtherTableBody"/>
            </w:pPr>
            <w:r>
              <w:t>Lymphocytes</w:t>
            </w:r>
          </w:p>
        </w:tc>
      </w:tr>
      <w:tr w:rsidR="00940027" w14:paraId="5515C75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D3206A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336ED7F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6D41E21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38BC56F" w14:textId="77777777" w:rsidR="00940027" w:rsidRDefault="00940027">
            <w:pPr>
              <w:pStyle w:val="OtherTableBody"/>
            </w:pPr>
            <w:r>
              <w:t>MAC</w:t>
            </w:r>
          </w:p>
        </w:tc>
        <w:tc>
          <w:tcPr>
            <w:tcW w:w="3544" w:type="dxa"/>
          </w:tcPr>
          <w:p w14:paraId="7421F08A" w14:textId="77777777" w:rsidR="00940027" w:rsidRDefault="00940027">
            <w:pPr>
              <w:pStyle w:val="OtherTableBody"/>
            </w:pPr>
            <w:r>
              <w:t>Macrophages</w:t>
            </w:r>
          </w:p>
        </w:tc>
      </w:tr>
      <w:tr w:rsidR="00940027" w14:paraId="30672F4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F8CE29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ADE9FF7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69AB950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68126A0" w14:textId="77777777" w:rsidR="00940027" w:rsidRDefault="00940027">
            <w:pPr>
              <w:pStyle w:val="OtherTableBody"/>
            </w:pPr>
            <w:r>
              <w:t>MALLE</w:t>
            </w:r>
          </w:p>
        </w:tc>
        <w:tc>
          <w:tcPr>
            <w:tcW w:w="3544" w:type="dxa"/>
          </w:tcPr>
          <w:p w14:paraId="53B3B658" w14:textId="77777777" w:rsidR="00940027" w:rsidRDefault="00940027">
            <w:pPr>
              <w:pStyle w:val="OtherTableBody"/>
            </w:pPr>
            <w:r>
              <w:t>Malleolus</w:t>
            </w:r>
          </w:p>
        </w:tc>
      </w:tr>
      <w:tr w:rsidR="00940027" w14:paraId="54F9742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18E74F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128FE77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2CB70EE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5C44410" w14:textId="77777777" w:rsidR="00940027" w:rsidRDefault="00940027">
            <w:pPr>
              <w:pStyle w:val="OtherTableBody"/>
            </w:pPr>
            <w:r>
              <w:t>MANDI</w:t>
            </w:r>
          </w:p>
        </w:tc>
        <w:tc>
          <w:tcPr>
            <w:tcW w:w="3544" w:type="dxa"/>
          </w:tcPr>
          <w:p w14:paraId="5573C27F" w14:textId="77777777" w:rsidR="00940027" w:rsidRDefault="00940027">
            <w:pPr>
              <w:pStyle w:val="OtherTableBody"/>
            </w:pPr>
            <w:r>
              <w:t>Mandible/Mandibular</w:t>
            </w:r>
          </w:p>
        </w:tc>
      </w:tr>
      <w:tr w:rsidR="00940027" w14:paraId="4710BEB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0EACDB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AE2F0D9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7F3E88F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D19C374" w14:textId="77777777" w:rsidR="00940027" w:rsidRDefault="00940027">
            <w:pPr>
              <w:pStyle w:val="OtherTableBody"/>
            </w:pPr>
            <w:r>
              <w:t>MAR</w:t>
            </w:r>
          </w:p>
        </w:tc>
        <w:tc>
          <w:tcPr>
            <w:tcW w:w="3544" w:type="dxa"/>
          </w:tcPr>
          <w:p w14:paraId="006BEA86" w14:textId="77777777" w:rsidR="00940027" w:rsidRDefault="00940027">
            <w:pPr>
              <w:pStyle w:val="OtherTableBody"/>
            </w:pPr>
            <w:r>
              <w:t>Marrow</w:t>
            </w:r>
          </w:p>
        </w:tc>
      </w:tr>
      <w:tr w:rsidR="00940027" w14:paraId="0E39262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87065F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B059079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5F844B9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154032B" w14:textId="77777777" w:rsidR="00940027" w:rsidRDefault="00940027">
            <w:pPr>
              <w:pStyle w:val="OtherTableBody"/>
            </w:pPr>
            <w:r>
              <w:t>MAST</w:t>
            </w:r>
          </w:p>
        </w:tc>
        <w:tc>
          <w:tcPr>
            <w:tcW w:w="3544" w:type="dxa"/>
          </w:tcPr>
          <w:p w14:paraId="3F0A6E60" w14:textId="77777777" w:rsidR="00940027" w:rsidRDefault="00940027">
            <w:pPr>
              <w:pStyle w:val="OtherTableBody"/>
            </w:pPr>
            <w:r>
              <w:t>Mastoid</w:t>
            </w:r>
          </w:p>
        </w:tc>
      </w:tr>
      <w:tr w:rsidR="00940027" w14:paraId="7012922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1787DE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681FBED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03AA8F1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141011C" w14:textId="77777777" w:rsidR="00940027" w:rsidRDefault="00940027">
            <w:pPr>
              <w:pStyle w:val="OtherTableBody"/>
            </w:pPr>
            <w:r>
              <w:t>MAXIL</w:t>
            </w:r>
          </w:p>
        </w:tc>
        <w:tc>
          <w:tcPr>
            <w:tcW w:w="3544" w:type="dxa"/>
          </w:tcPr>
          <w:p w14:paraId="75D46423" w14:textId="77777777" w:rsidR="00940027" w:rsidRDefault="00940027">
            <w:pPr>
              <w:pStyle w:val="OtherTableBody"/>
            </w:pPr>
            <w:r>
              <w:t>Maxilla/Maxillary</w:t>
            </w:r>
          </w:p>
        </w:tc>
      </w:tr>
      <w:tr w:rsidR="00940027" w14:paraId="4D53C9C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37E546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079236C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7250D9E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2C51DF5" w14:textId="77777777" w:rsidR="00940027" w:rsidRDefault="00940027">
            <w:pPr>
              <w:pStyle w:val="OtherTableBody"/>
            </w:pPr>
            <w:r>
              <w:t>MAXS</w:t>
            </w:r>
          </w:p>
        </w:tc>
        <w:tc>
          <w:tcPr>
            <w:tcW w:w="3544" w:type="dxa"/>
          </w:tcPr>
          <w:p w14:paraId="7F1B1724" w14:textId="77777777" w:rsidR="00940027" w:rsidRDefault="00940027">
            <w:pPr>
              <w:pStyle w:val="OtherTableBody"/>
            </w:pPr>
            <w:r>
              <w:t>Maxillary Sinus</w:t>
            </w:r>
          </w:p>
        </w:tc>
      </w:tr>
      <w:tr w:rsidR="00940027" w14:paraId="1901929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2716B8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437F542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21C8DA8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174B9D3" w14:textId="77777777" w:rsidR="00940027" w:rsidRDefault="00940027">
            <w:pPr>
              <w:pStyle w:val="OtherTableBody"/>
            </w:pPr>
            <w:r>
              <w:t>MEATU</w:t>
            </w:r>
          </w:p>
        </w:tc>
        <w:tc>
          <w:tcPr>
            <w:tcW w:w="3544" w:type="dxa"/>
          </w:tcPr>
          <w:p w14:paraId="66099763" w14:textId="77777777" w:rsidR="00940027" w:rsidRDefault="00940027">
            <w:pPr>
              <w:pStyle w:val="OtherTableBody"/>
            </w:pPr>
            <w:r>
              <w:t>Meatus</w:t>
            </w:r>
          </w:p>
        </w:tc>
      </w:tr>
      <w:tr w:rsidR="00940027" w14:paraId="14CAA07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C61C50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DD1A33E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6E7076C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B89E132" w14:textId="77777777" w:rsidR="00940027" w:rsidRDefault="00940027">
            <w:pPr>
              <w:pStyle w:val="OtherTableBody"/>
            </w:pPr>
            <w:r>
              <w:t>MEC</w:t>
            </w:r>
          </w:p>
        </w:tc>
        <w:tc>
          <w:tcPr>
            <w:tcW w:w="3544" w:type="dxa"/>
          </w:tcPr>
          <w:p w14:paraId="239135D3" w14:textId="77777777" w:rsidR="00940027" w:rsidRDefault="00940027">
            <w:pPr>
              <w:pStyle w:val="OtherTableBody"/>
            </w:pPr>
            <w:r>
              <w:t>Meconium</w:t>
            </w:r>
          </w:p>
        </w:tc>
      </w:tr>
      <w:tr w:rsidR="00940027" w14:paraId="1BB8D1F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C7AD3A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F160F52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0550</w:t>
            </w:r>
          </w:p>
        </w:tc>
        <w:tc>
          <w:tcPr>
            <w:tcW w:w="2693" w:type="dxa"/>
          </w:tcPr>
          <w:p w14:paraId="1C56A757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435E7352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MEDST</w:t>
            </w:r>
          </w:p>
        </w:tc>
        <w:tc>
          <w:tcPr>
            <w:tcW w:w="3544" w:type="dxa"/>
          </w:tcPr>
          <w:p w14:paraId="197AEBE8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Mediastinum</w:t>
            </w:r>
          </w:p>
        </w:tc>
      </w:tr>
      <w:tr w:rsidR="00940027" w14:paraId="74F7974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C5BAA6E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03A5EC32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0550</w:t>
            </w:r>
          </w:p>
        </w:tc>
        <w:tc>
          <w:tcPr>
            <w:tcW w:w="2693" w:type="dxa"/>
          </w:tcPr>
          <w:p w14:paraId="0F62F06A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61ADD977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MEDU</w:t>
            </w:r>
          </w:p>
        </w:tc>
        <w:tc>
          <w:tcPr>
            <w:tcW w:w="3544" w:type="dxa"/>
          </w:tcPr>
          <w:p w14:paraId="657C8498" w14:textId="77777777" w:rsidR="00940027" w:rsidRDefault="00940027">
            <w:pPr>
              <w:pStyle w:val="OtherTableBody"/>
            </w:pPr>
            <w:r>
              <w:t>Medullary</w:t>
            </w:r>
          </w:p>
        </w:tc>
      </w:tr>
      <w:tr w:rsidR="00940027" w14:paraId="12592B3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9746E3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2B6115F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7DC542F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3A74604" w14:textId="77777777" w:rsidR="00940027" w:rsidRDefault="00940027">
            <w:pPr>
              <w:pStyle w:val="OtherTableBody"/>
            </w:pPr>
            <w:r>
              <w:t>METAC</w:t>
            </w:r>
          </w:p>
        </w:tc>
        <w:tc>
          <w:tcPr>
            <w:tcW w:w="3544" w:type="dxa"/>
          </w:tcPr>
          <w:p w14:paraId="1335CF2A" w14:textId="77777777" w:rsidR="00940027" w:rsidRDefault="00940027">
            <w:pPr>
              <w:pStyle w:val="OtherTableBody"/>
            </w:pPr>
            <w:r>
              <w:t>Metacarpal</w:t>
            </w:r>
          </w:p>
        </w:tc>
      </w:tr>
      <w:tr w:rsidR="00940027" w14:paraId="000152C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1DBB63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4EA68F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0FCAD2A3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2FF731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METAT</w:t>
            </w:r>
          </w:p>
        </w:tc>
        <w:tc>
          <w:tcPr>
            <w:tcW w:w="3544" w:type="dxa"/>
          </w:tcPr>
          <w:p w14:paraId="4CEECB7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Metatarsal</w:t>
            </w:r>
          </w:p>
        </w:tc>
      </w:tr>
      <w:tr w:rsidR="00940027" w14:paraId="4A2F34E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DD06F8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5052AD5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0ECFAAA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FD2CBA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MILK</w:t>
            </w:r>
          </w:p>
        </w:tc>
        <w:tc>
          <w:tcPr>
            <w:tcW w:w="3544" w:type="dxa"/>
          </w:tcPr>
          <w:p w14:paraId="64DB3FE6" w14:textId="77777777" w:rsidR="00940027" w:rsidRDefault="00940027">
            <w:pPr>
              <w:pStyle w:val="OtherTableBody"/>
            </w:pPr>
            <w:r>
              <w:t>Milk, Breast</w:t>
            </w:r>
          </w:p>
        </w:tc>
      </w:tr>
      <w:tr w:rsidR="00940027" w14:paraId="5A7DEF7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00DF77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2DB266A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2C5D5AF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4789BBE" w14:textId="77777777" w:rsidR="00940027" w:rsidRDefault="00940027">
            <w:pPr>
              <w:pStyle w:val="OtherTableBody"/>
            </w:pPr>
            <w:r>
              <w:t>MITRL</w:t>
            </w:r>
          </w:p>
        </w:tc>
        <w:tc>
          <w:tcPr>
            <w:tcW w:w="3544" w:type="dxa"/>
          </w:tcPr>
          <w:p w14:paraId="71FB8DD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Mitral Valve</w:t>
            </w:r>
          </w:p>
        </w:tc>
      </w:tr>
      <w:tr w:rsidR="00940027" w14:paraId="1B5AF9D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C595BA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7B1E46A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5389297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5009A2D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MOLAR</w:t>
            </w:r>
          </w:p>
        </w:tc>
        <w:tc>
          <w:tcPr>
            <w:tcW w:w="3544" w:type="dxa"/>
          </w:tcPr>
          <w:p w14:paraId="1CB9B4D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Molar</w:t>
            </w:r>
          </w:p>
        </w:tc>
      </w:tr>
      <w:tr w:rsidR="00940027" w14:paraId="18152D1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C306CC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8C8D6F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0550</w:t>
            </w:r>
          </w:p>
        </w:tc>
        <w:tc>
          <w:tcPr>
            <w:tcW w:w="2693" w:type="dxa"/>
          </w:tcPr>
          <w:p w14:paraId="0BEAC98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4942CC3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MONSU</w:t>
            </w:r>
          </w:p>
        </w:tc>
        <w:tc>
          <w:tcPr>
            <w:tcW w:w="3544" w:type="dxa"/>
          </w:tcPr>
          <w:p w14:paraId="22A110F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Mons Ureteris</w:t>
            </w:r>
          </w:p>
        </w:tc>
      </w:tr>
      <w:tr w:rsidR="00940027" w14:paraId="26FA729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F6FEF98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0447A06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0550</w:t>
            </w:r>
          </w:p>
        </w:tc>
        <w:tc>
          <w:tcPr>
            <w:tcW w:w="2693" w:type="dxa"/>
          </w:tcPr>
          <w:p w14:paraId="4AE1E8A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57A67EC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MONSV</w:t>
            </w:r>
          </w:p>
        </w:tc>
        <w:tc>
          <w:tcPr>
            <w:tcW w:w="3544" w:type="dxa"/>
          </w:tcPr>
          <w:p w14:paraId="295B19D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Mons Veneris(Mons Pubis)</w:t>
            </w:r>
          </w:p>
        </w:tc>
      </w:tr>
      <w:tr w:rsidR="00940027" w14:paraId="6436628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10AFADF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4D472C0E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3E71F66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5073ED7" w14:textId="77777777" w:rsidR="00940027" w:rsidRDefault="00940027">
            <w:pPr>
              <w:pStyle w:val="OtherTableBody"/>
            </w:pPr>
            <w:r>
              <w:t>MOU</w:t>
            </w:r>
          </w:p>
        </w:tc>
        <w:tc>
          <w:tcPr>
            <w:tcW w:w="3544" w:type="dxa"/>
          </w:tcPr>
          <w:p w14:paraId="72027B05" w14:textId="77777777" w:rsidR="00940027" w:rsidRDefault="00940027">
            <w:pPr>
              <w:pStyle w:val="OtherTableBody"/>
            </w:pPr>
            <w:r>
              <w:t>Membrane</w:t>
            </w:r>
          </w:p>
        </w:tc>
      </w:tr>
      <w:tr w:rsidR="00940027" w14:paraId="0E6795F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56DDA1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254550F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684FFCD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FA37628" w14:textId="77777777" w:rsidR="00940027" w:rsidRDefault="00940027">
            <w:pPr>
              <w:pStyle w:val="OtherTableBody"/>
            </w:pPr>
            <w:r>
              <w:t>MOUTH</w:t>
            </w:r>
          </w:p>
        </w:tc>
        <w:tc>
          <w:tcPr>
            <w:tcW w:w="3544" w:type="dxa"/>
          </w:tcPr>
          <w:p w14:paraId="1CF8C343" w14:textId="77777777" w:rsidR="00940027" w:rsidRDefault="00940027">
            <w:pPr>
              <w:pStyle w:val="OtherTableBody"/>
            </w:pPr>
            <w:r>
              <w:t>Mouth</w:t>
            </w:r>
          </w:p>
        </w:tc>
      </w:tr>
      <w:tr w:rsidR="00940027" w14:paraId="4FA6A2F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6F005A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115E65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0550</w:t>
            </w:r>
          </w:p>
        </w:tc>
        <w:tc>
          <w:tcPr>
            <w:tcW w:w="2693" w:type="dxa"/>
          </w:tcPr>
          <w:p w14:paraId="30321EBA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0DD182D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MP</w:t>
            </w:r>
          </w:p>
        </w:tc>
        <w:tc>
          <w:tcPr>
            <w:tcW w:w="3544" w:type="dxa"/>
          </w:tcPr>
          <w:p w14:paraId="3996221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Mons Pubis</w:t>
            </w:r>
          </w:p>
        </w:tc>
      </w:tr>
      <w:tr w:rsidR="00940027" w14:paraId="5D9F9C7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6C70366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5BDA2AD5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5BAA11D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67BEEA7" w14:textId="77777777" w:rsidR="00940027" w:rsidRDefault="00940027">
            <w:pPr>
              <w:pStyle w:val="OtherTableBody"/>
            </w:pPr>
            <w:r>
              <w:t>MPB</w:t>
            </w:r>
          </w:p>
        </w:tc>
        <w:tc>
          <w:tcPr>
            <w:tcW w:w="3544" w:type="dxa"/>
          </w:tcPr>
          <w:p w14:paraId="7B7F4C50" w14:textId="77777777" w:rsidR="00940027" w:rsidRDefault="00940027">
            <w:pPr>
              <w:pStyle w:val="OtherTableBody"/>
            </w:pPr>
            <w:r>
              <w:t>Meninges</w:t>
            </w:r>
          </w:p>
        </w:tc>
      </w:tr>
      <w:tr w:rsidR="00940027" w14:paraId="0A8D0C5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F4331F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FE0A04D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4772A66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467987D" w14:textId="77777777" w:rsidR="00940027" w:rsidRDefault="00940027">
            <w:pPr>
              <w:pStyle w:val="OtherTableBody"/>
            </w:pPr>
            <w:r>
              <w:t>MRSA2</w:t>
            </w:r>
          </w:p>
        </w:tc>
        <w:tc>
          <w:tcPr>
            <w:tcW w:w="3544" w:type="dxa"/>
          </w:tcPr>
          <w:p w14:paraId="6551B4AC" w14:textId="77777777" w:rsidR="00940027" w:rsidRDefault="00940027">
            <w:pPr>
              <w:pStyle w:val="OtherTableBody"/>
            </w:pPr>
            <w:r>
              <w:t>Mrsa:</w:t>
            </w:r>
          </w:p>
        </w:tc>
      </w:tr>
      <w:tr w:rsidR="00940027" w14:paraId="1BE734E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01F47F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B197B58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0B9DAEE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B4C3FF1" w14:textId="77777777" w:rsidR="00940027" w:rsidRDefault="00940027">
            <w:pPr>
              <w:pStyle w:val="OtherTableBody"/>
            </w:pPr>
            <w:r>
              <w:t>MYO</w:t>
            </w:r>
          </w:p>
        </w:tc>
        <w:tc>
          <w:tcPr>
            <w:tcW w:w="3544" w:type="dxa"/>
          </w:tcPr>
          <w:p w14:paraId="773DE0D5" w14:textId="77777777" w:rsidR="00940027" w:rsidRDefault="00940027">
            <w:pPr>
              <w:pStyle w:val="OtherTableBody"/>
            </w:pPr>
            <w:r>
              <w:t>Myocardium</w:t>
            </w:r>
          </w:p>
        </w:tc>
      </w:tr>
      <w:tr w:rsidR="00940027" w14:paraId="25AC0AF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FE46BF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90F90F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0550</w:t>
            </w:r>
          </w:p>
        </w:tc>
        <w:tc>
          <w:tcPr>
            <w:tcW w:w="2693" w:type="dxa"/>
          </w:tcPr>
          <w:p w14:paraId="753A301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54530D8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NAIL</w:t>
            </w:r>
          </w:p>
        </w:tc>
        <w:tc>
          <w:tcPr>
            <w:tcW w:w="3544" w:type="dxa"/>
          </w:tcPr>
          <w:p w14:paraId="113B294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Nail</w:t>
            </w:r>
          </w:p>
        </w:tc>
      </w:tr>
      <w:tr w:rsidR="00940027" w14:paraId="42FFE52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42EAFE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1E20086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0550</w:t>
            </w:r>
          </w:p>
        </w:tc>
        <w:tc>
          <w:tcPr>
            <w:tcW w:w="2693" w:type="dxa"/>
          </w:tcPr>
          <w:p w14:paraId="4DEEB06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58F1611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NAILB</w:t>
            </w:r>
          </w:p>
        </w:tc>
        <w:tc>
          <w:tcPr>
            <w:tcW w:w="3544" w:type="dxa"/>
          </w:tcPr>
          <w:p w14:paraId="3F267FC1" w14:textId="77777777" w:rsidR="00940027" w:rsidRDefault="00940027">
            <w:pPr>
              <w:pStyle w:val="OtherTableBody"/>
            </w:pPr>
            <w:r>
              <w:t>Nail Bed</w:t>
            </w:r>
          </w:p>
        </w:tc>
      </w:tr>
      <w:tr w:rsidR="00940027" w14:paraId="0A97CAA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E0610E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9C38006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5C136E2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07681E5" w14:textId="77777777" w:rsidR="00940027" w:rsidRDefault="00940027">
            <w:pPr>
              <w:pStyle w:val="OtherTableBody"/>
            </w:pPr>
            <w:r>
              <w:t>NAILF</w:t>
            </w:r>
          </w:p>
        </w:tc>
        <w:tc>
          <w:tcPr>
            <w:tcW w:w="3544" w:type="dxa"/>
          </w:tcPr>
          <w:p w14:paraId="0D622E5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Nail, Finger</w:t>
            </w:r>
          </w:p>
        </w:tc>
      </w:tr>
      <w:tr w:rsidR="00940027" w14:paraId="4D354A4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C45E106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1FD68F2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0550</w:t>
            </w:r>
          </w:p>
        </w:tc>
        <w:tc>
          <w:tcPr>
            <w:tcW w:w="2693" w:type="dxa"/>
          </w:tcPr>
          <w:p w14:paraId="053E9B45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4DD7603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NAILT</w:t>
            </w:r>
          </w:p>
        </w:tc>
        <w:tc>
          <w:tcPr>
            <w:tcW w:w="3544" w:type="dxa"/>
          </w:tcPr>
          <w:p w14:paraId="5A92CFA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Nail, Toe</w:t>
            </w:r>
          </w:p>
        </w:tc>
      </w:tr>
      <w:tr w:rsidR="00940027" w14:paraId="04A640D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06F755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1EF6360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0550</w:t>
            </w:r>
          </w:p>
        </w:tc>
        <w:tc>
          <w:tcPr>
            <w:tcW w:w="2693" w:type="dxa"/>
          </w:tcPr>
          <w:p w14:paraId="6683315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5209849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NARES</w:t>
            </w:r>
          </w:p>
        </w:tc>
        <w:tc>
          <w:tcPr>
            <w:tcW w:w="3544" w:type="dxa"/>
          </w:tcPr>
          <w:p w14:paraId="522F88F7" w14:textId="77777777" w:rsidR="00940027" w:rsidRDefault="00940027">
            <w:pPr>
              <w:pStyle w:val="OtherTableBody"/>
            </w:pPr>
            <w:r>
              <w:t>Nares</w:t>
            </w:r>
          </w:p>
        </w:tc>
      </w:tr>
      <w:tr w:rsidR="00940027" w14:paraId="71EDCA2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912ABD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C57E765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3354EAD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BC19863" w14:textId="77777777" w:rsidR="00940027" w:rsidRDefault="00940027">
            <w:pPr>
              <w:pStyle w:val="OtherTableBody"/>
            </w:pPr>
            <w:r>
              <w:t>NASL</w:t>
            </w:r>
          </w:p>
        </w:tc>
        <w:tc>
          <w:tcPr>
            <w:tcW w:w="3544" w:type="dxa"/>
          </w:tcPr>
          <w:p w14:paraId="2CFFF1D9" w14:textId="77777777" w:rsidR="00940027" w:rsidRDefault="00940027">
            <w:pPr>
              <w:pStyle w:val="OtherTableBody"/>
            </w:pPr>
            <w:r>
              <w:t>Nasal</w:t>
            </w:r>
          </w:p>
        </w:tc>
      </w:tr>
      <w:tr w:rsidR="00940027" w14:paraId="394EFE3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A7210F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501ADDF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7C780B3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4524612" w14:textId="77777777" w:rsidR="00940027" w:rsidRDefault="00940027">
            <w:pPr>
              <w:pStyle w:val="OtherTableBody"/>
            </w:pPr>
            <w:r>
              <w:t>NAVEL</w:t>
            </w:r>
          </w:p>
        </w:tc>
        <w:tc>
          <w:tcPr>
            <w:tcW w:w="3544" w:type="dxa"/>
          </w:tcPr>
          <w:p w14:paraId="0356F057" w14:textId="77777777" w:rsidR="00940027" w:rsidRDefault="00940027">
            <w:pPr>
              <w:pStyle w:val="OtherTableBody"/>
            </w:pPr>
            <w:r>
              <w:t>Navel</w:t>
            </w:r>
          </w:p>
        </w:tc>
      </w:tr>
      <w:tr w:rsidR="00940027" w14:paraId="66A222A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67C52B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A7CEC54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7583037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E27F758" w14:textId="77777777" w:rsidR="00940027" w:rsidRDefault="00940027">
            <w:pPr>
              <w:pStyle w:val="OtherTableBody"/>
            </w:pPr>
            <w:r>
              <w:t>NECK</w:t>
            </w:r>
          </w:p>
        </w:tc>
        <w:tc>
          <w:tcPr>
            <w:tcW w:w="3544" w:type="dxa"/>
          </w:tcPr>
          <w:p w14:paraId="1E48B706" w14:textId="77777777" w:rsidR="00940027" w:rsidRDefault="00940027">
            <w:pPr>
              <w:pStyle w:val="OtherTableBody"/>
            </w:pPr>
            <w:r>
              <w:t>Neck</w:t>
            </w:r>
          </w:p>
        </w:tc>
      </w:tr>
      <w:tr w:rsidR="00940027" w14:paraId="65DFE98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518CA8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31E2655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46B178C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17415DC" w14:textId="77777777" w:rsidR="00940027" w:rsidRDefault="00940027">
            <w:pPr>
              <w:pStyle w:val="OtherTableBody"/>
            </w:pPr>
            <w:r>
              <w:t>NERVE</w:t>
            </w:r>
          </w:p>
        </w:tc>
        <w:tc>
          <w:tcPr>
            <w:tcW w:w="3544" w:type="dxa"/>
          </w:tcPr>
          <w:p w14:paraId="7D77540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Nerve</w:t>
            </w:r>
          </w:p>
        </w:tc>
      </w:tr>
      <w:tr w:rsidR="00940027" w14:paraId="668BE8E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A0F07CE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0DAB5E4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0550</w:t>
            </w:r>
          </w:p>
        </w:tc>
        <w:tc>
          <w:tcPr>
            <w:tcW w:w="2693" w:type="dxa"/>
          </w:tcPr>
          <w:p w14:paraId="024C879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4CFB3FE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NIPPL</w:t>
            </w:r>
          </w:p>
        </w:tc>
        <w:tc>
          <w:tcPr>
            <w:tcW w:w="3544" w:type="dxa"/>
          </w:tcPr>
          <w:p w14:paraId="5DCEEDF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Nipple</w:t>
            </w:r>
          </w:p>
        </w:tc>
      </w:tr>
      <w:tr w:rsidR="00940027" w14:paraId="58EE206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073E84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19A1A76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0550</w:t>
            </w:r>
          </w:p>
        </w:tc>
        <w:tc>
          <w:tcPr>
            <w:tcW w:w="2693" w:type="dxa"/>
          </w:tcPr>
          <w:p w14:paraId="69A0178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3DB43CB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NLACR</w:t>
            </w:r>
          </w:p>
        </w:tc>
        <w:tc>
          <w:tcPr>
            <w:tcW w:w="3544" w:type="dxa"/>
          </w:tcPr>
          <w:p w14:paraId="468AE13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Nasolacrimal</w:t>
            </w:r>
          </w:p>
        </w:tc>
      </w:tr>
      <w:tr w:rsidR="00940027" w14:paraId="15FAFCD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25D856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18D2A70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0550</w:t>
            </w:r>
          </w:p>
        </w:tc>
        <w:tc>
          <w:tcPr>
            <w:tcW w:w="2693" w:type="dxa"/>
          </w:tcPr>
          <w:p w14:paraId="645F0B70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2D46BB9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NOS</w:t>
            </w:r>
          </w:p>
        </w:tc>
        <w:tc>
          <w:tcPr>
            <w:tcW w:w="3544" w:type="dxa"/>
          </w:tcPr>
          <w:p w14:paraId="0D97DCB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Nose (Nasal Passage)</w:t>
            </w:r>
          </w:p>
        </w:tc>
      </w:tr>
      <w:tr w:rsidR="00940027" w14:paraId="1EF7A3F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8C1E1CC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2100435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2223966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A4EB42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NOSE</w:t>
            </w:r>
          </w:p>
        </w:tc>
        <w:tc>
          <w:tcPr>
            <w:tcW w:w="3544" w:type="dxa"/>
          </w:tcPr>
          <w:p w14:paraId="486327B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Nose</w:t>
            </w:r>
          </w:p>
        </w:tc>
      </w:tr>
      <w:tr w:rsidR="00940027" w14:paraId="787521D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D5A510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2CE3AE5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35A44B46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AE8861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NOSTR</w:t>
            </w:r>
          </w:p>
        </w:tc>
        <w:tc>
          <w:tcPr>
            <w:tcW w:w="3544" w:type="dxa"/>
          </w:tcPr>
          <w:p w14:paraId="456CC2A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Nostril</w:t>
            </w:r>
          </w:p>
        </w:tc>
      </w:tr>
      <w:tr w:rsidR="00940027" w14:paraId="0721C88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09F26E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4A3DC4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0D45AB3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4C7262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NP</w:t>
            </w:r>
          </w:p>
        </w:tc>
        <w:tc>
          <w:tcPr>
            <w:tcW w:w="3544" w:type="dxa"/>
          </w:tcPr>
          <w:p w14:paraId="270F0AE5" w14:textId="77777777" w:rsidR="00940027" w:rsidRDefault="00940027">
            <w:pPr>
              <w:pStyle w:val="OtherTableBody"/>
            </w:pPr>
            <w:r>
              <w:t>Nasopharyngeal</w:t>
            </w:r>
          </w:p>
        </w:tc>
      </w:tr>
      <w:tr w:rsidR="00940027" w14:paraId="610464A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617055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C349EB8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79B9B09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3B87016" w14:textId="77777777" w:rsidR="00940027" w:rsidRDefault="00940027">
            <w:pPr>
              <w:pStyle w:val="OtherTableBody"/>
            </w:pPr>
            <w:r>
              <w:t>NSS</w:t>
            </w:r>
          </w:p>
        </w:tc>
        <w:tc>
          <w:tcPr>
            <w:tcW w:w="3544" w:type="dxa"/>
          </w:tcPr>
          <w:p w14:paraId="35B0F71A" w14:textId="77777777" w:rsidR="00940027" w:rsidRDefault="00940027">
            <w:pPr>
              <w:pStyle w:val="OtherTableBody"/>
            </w:pPr>
            <w:r>
              <w:t>Nasal Septum</w:t>
            </w:r>
          </w:p>
        </w:tc>
      </w:tr>
      <w:tr w:rsidR="00940027" w14:paraId="4EC079C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095599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C99EAC9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37D11C6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C3C6D44" w14:textId="77777777" w:rsidR="00940027" w:rsidRDefault="00940027">
            <w:pPr>
              <w:pStyle w:val="OtherTableBody"/>
            </w:pPr>
            <w:r>
              <w:t>NTRAC</w:t>
            </w:r>
          </w:p>
        </w:tc>
        <w:tc>
          <w:tcPr>
            <w:tcW w:w="3544" w:type="dxa"/>
          </w:tcPr>
          <w:p w14:paraId="6538CA94" w14:textId="77777777" w:rsidR="00940027" w:rsidRDefault="00940027">
            <w:pPr>
              <w:pStyle w:val="OtherTableBody"/>
            </w:pPr>
            <w:r>
              <w:t>Nasotracheal</w:t>
            </w:r>
          </w:p>
        </w:tc>
      </w:tr>
      <w:tr w:rsidR="00940027" w14:paraId="6D7469E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90D150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5ED3EF6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49950F6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67D9AF1" w14:textId="77777777" w:rsidR="00940027" w:rsidRDefault="00940027">
            <w:pPr>
              <w:pStyle w:val="OtherTableBody"/>
            </w:pPr>
            <w:r>
              <w:t>OCCIP</w:t>
            </w:r>
          </w:p>
        </w:tc>
        <w:tc>
          <w:tcPr>
            <w:tcW w:w="3544" w:type="dxa"/>
          </w:tcPr>
          <w:p w14:paraId="4BAE014B" w14:textId="77777777" w:rsidR="00940027" w:rsidRDefault="00940027">
            <w:pPr>
              <w:pStyle w:val="OtherTableBody"/>
            </w:pPr>
            <w:r>
              <w:t>Occipital</w:t>
            </w:r>
          </w:p>
        </w:tc>
      </w:tr>
      <w:tr w:rsidR="00940027" w14:paraId="7C2DD81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60F534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4F9AF2B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69C1D43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BF65842" w14:textId="77777777" w:rsidR="00940027" w:rsidRDefault="00940027">
            <w:pPr>
              <w:pStyle w:val="OtherTableBody"/>
            </w:pPr>
            <w:r>
              <w:t>OLECR</w:t>
            </w:r>
          </w:p>
        </w:tc>
        <w:tc>
          <w:tcPr>
            <w:tcW w:w="3544" w:type="dxa"/>
          </w:tcPr>
          <w:p w14:paraId="44A4AA80" w14:textId="77777777" w:rsidR="00940027" w:rsidRDefault="00940027">
            <w:pPr>
              <w:pStyle w:val="OtherTableBody"/>
            </w:pPr>
            <w:r>
              <w:t>Olecranon</w:t>
            </w:r>
          </w:p>
        </w:tc>
      </w:tr>
      <w:tr w:rsidR="00940027" w14:paraId="781145E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5C9257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0AFC238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41BA8C5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CA72067" w14:textId="77777777" w:rsidR="00940027" w:rsidRDefault="00940027">
            <w:pPr>
              <w:pStyle w:val="OtherTableBody"/>
            </w:pPr>
            <w:r>
              <w:t>OMEN</w:t>
            </w:r>
          </w:p>
        </w:tc>
        <w:tc>
          <w:tcPr>
            <w:tcW w:w="3544" w:type="dxa"/>
          </w:tcPr>
          <w:p w14:paraId="2292E2BE" w14:textId="77777777" w:rsidR="00940027" w:rsidRDefault="00940027">
            <w:pPr>
              <w:pStyle w:val="OtherTableBody"/>
            </w:pPr>
            <w:r>
              <w:t>Omentum</w:t>
            </w:r>
          </w:p>
        </w:tc>
      </w:tr>
      <w:tr w:rsidR="00940027" w14:paraId="43E6983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9B36F3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3BE1867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2EBADA3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1527607" w14:textId="77777777" w:rsidR="00940027" w:rsidRDefault="00940027">
            <w:pPr>
              <w:pStyle w:val="OtherTableBody"/>
            </w:pPr>
            <w:r>
              <w:t>ORBIT</w:t>
            </w:r>
          </w:p>
        </w:tc>
        <w:tc>
          <w:tcPr>
            <w:tcW w:w="3544" w:type="dxa"/>
          </w:tcPr>
          <w:p w14:paraId="6386C2A8" w14:textId="77777777" w:rsidR="00940027" w:rsidRDefault="00940027">
            <w:pPr>
              <w:pStyle w:val="OtherTableBody"/>
            </w:pPr>
            <w:r>
              <w:t>Orbit/Orbital</w:t>
            </w:r>
          </w:p>
        </w:tc>
      </w:tr>
      <w:tr w:rsidR="00940027" w14:paraId="2745477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06B945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A266CDA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6F2AB73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4C3C459" w14:textId="77777777" w:rsidR="00940027" w:rsidRDefault="00940027">
            <w:pPr>
              <w:pStyle w:val="OtherTableBody"/>
            </w:pPr>
            <w:r>
              <w:t>ORO</w:t>
            </w:r>
          </w:p>
        </w:tc>
        <w:tc>
          <w:tcPr>
            <w:tcW w:w="3544" w:type="dxa"/>
          </w:tcPr>
          <w:p w14:paraId="75505E79" w14:textId="77777777" w:rsidR="00940027" w:rsidRDefault="00940027">
            <w:pPr>
              <w:pStyle w:val="OtherTableBody"/>
            </w:pPr>
            <w:r>
              <w:t>Oropharynx</w:t>
            </w:r>
          </w:p>
        </w:tc>
      </w:tr>
      <w:tr w:rsidR="00940027" w14:paraId="329728A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7D43FE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4A380CB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5F90AE5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C7DC541" w14:textId="77777777" w:rsidR="00940027" w:rsidRDefault="00940027">
            <w:pPr>
              <w:pStyle w:val="OtherTableBody"/>
            </w:pPr>
            <w:r>
              <w:t>OSCOX</w:t>
            </w:r>
          </w:p>
        </w:tc>
        <w:tc>
          <w:tcPr>
            <w:tcW w:w="3544" w:type="dxa"/>
          </w:tcPr>
          <w:p w14:paraId="1005338C" w14:textId="77777777" w:rsidR="00940027" w:rsidRDefault="00940027">
            <w:pPr>
              <w:pStyle w:val="OtherTableBody"/>
            </w:pPr>
            <w:r>
              <w:t>Os coxa (pelvic girdle)</w:t>
            </w:r>
          </w:p>
        </w:tc>
      </w:tr>
      <w:tr w:rsidR="00940027" w14:paraId="74E8438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C002BC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D9C03E0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454D840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9CE468C" w14:textId="77777777" w:rsidR="00940027" w:rsidRDefault="00940027">
            <w:pPr>
              <w:pStyle w:val="OtherTableBody"/>
            </w:pPr>
            <w:r>
              <w:t>OVARY</w:t>
            </w:r>
          </w:p>
        </w:tc>
        <w:tc>
          <w:tcPr>
            <w:tcW w:w="3544" w:type="dxa"/>
          </w:tcPr>
          <w:p w14:paraId="09755270" w14:textId="77777777" w:rsidR="00940027" w:rsidRDefault="00940027">
            <w:pPr>
              <w:pStyle w:val="OtherTableBody"/>
            </w:pPr>
            <w:r>
              <w:t>Ovary</w:t>
            </w:r>
          </w:p>
        </w:tc>
      </w:tr>
      <w:tr w:rsidR="00940027" w14:paraId="6E23742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D73EF7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3B62BC1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6EB9533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6B974F6" w14:textId="77777777" w:rsidR="00940027" w:rsidRDefault="00940027">
            <w:pPr>
              <w:pStyle w:val="OtherTableBody"/>
            </w:pPr>
            <w:r>
              <w:t>PAFL</w:t>
            </w:r>
          </w:p>
        </w:tc>
        <w:tc>
          <w:tcPr>
            <w:tcW w:w="3544" w:type="dxa"/>
          </w:tcPr>
          <w:p w14:paraId="23C8EC71" w14:textId="77777777" w:rsidR="00940027" w:rsidRDefault="00940027">
            <w:pPr>
              <w:pStyle w:val="OtherTableBody"/>
            </w:pPr>
            <w:r>
              <w:t>Pancreatic Fluid</w:t>
            </w:r>
          </w:p>
        </w:tc>
      </w:tr>
      <w:tr w:rsidR="00940027" w14:paraId="5345B76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12CED5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399FA59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1525F6B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C765771" w14:textId="77777777" w:rsidR="00940027" w:rsidRDefault="00940027">
            <w:pPr>
              <w:pStyle w:val="OtherTableBody"/>
            </w:pPr>
            <w:r>
              <w:t>PALAT</w:t>
            </w:r>
          </w:p>
        </w:tc>
        <w:tc>
          <w:tcPr>
            <w:tcW w:w="3544" w:type="dxa"/>
          </w:tcPr>
          <w:p w14:paraId="1305742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Palate</w:t>
            </w:r>
          </w:p>
        </w:tc>
      </w:tr>
      <w:tr w:rsidR="00940027" w14:paraId="297E4F6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49B112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BEE4B0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3FC226E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165B95C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PALM</w:t>
            </w:r>
          </w:p>
        </w:tc>
        <w:tc>
          <w:tcPr>
            <w:tcW w:w="3544" w:type="dxa"/>
          </w:tcPr>
          <w:p w14:paraId="528DEB0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Palm</w:t>
            </w:r>
          </w:p>
        </w:tc>
      </w:tr>
      <w:tr w:rsidR="00940027" w14:paraId="659A53B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DB9C0F1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0A2BCE2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4D9121C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53C8FD0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PANAL</w:t>
            </w:r>
          </w:p>
        </w:tc>
        <w:tc>
          <w:tcPr>
            <w:tcW w:w="3544" w:type="dxa"/>
          </w:tcPr>
          <w:p w14:paraId="609F981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Perianal/Perirectal</w:t>
            </w:r>
          </w:p>
        </w:tc>
      </w:tr>
      <w:tr w:rsidR="00940027" w14:paraId="1E73991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C8A778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1717A2E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00D02D8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D6FC98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PANCR</w:t>
            </w:r>
          </w:p>
        </w:tc>
        <w:tc>
          <w:tcPr>
            <w:tcW w:w="3544" w:type="dxa"/>
          </w:tcPr>
          <w:p w14:paraId="5492CA9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Pancreas</w:t>
            </w:r>
          </w:p>
        </w:tc>
      </w:tr>
      <w:tr w:rsidR="00940027" w14:paraId="2A9C39E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3C3E536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1D3D1FC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4CF838D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9A917A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PARAT</w:t>
            </w:r>
          </w:p>
        </w:tc>
        <w:tc>
          <w:tcPr>
            <w:tcW w:w="3544" w:type="dxa"/>
          </w:tcPr>
          <w:p w14:paraId="16FE089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Paratracheal</w:t>
            </w:r>
          </w:p>
        </w:tc>
      </w:tr>
      <w:tr w:rsidR="00940027" w14:paraId="77AAF79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6675EB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06A8701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06E1CAC7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1F2CD74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PARIE</w:t>
            </w:r>
          </w:p>
        </w:tc>
        <w:tc>
          <w:tcPr>
            <w:tcW w:w="3544" w:type="dxa"/>
          </w:tcPr>
          <w:p w14:paraId="164BDEB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Parietal</w:t>
            </w:r>
          </w:p>
        </w:tc>
      </w:tr>
      <w:tr w:rsidR="00940027" w14:paraId="6ECA93F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4E9BDD6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4624B45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0927B30C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530C786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PARON</w:t>
            </w:r>
          </w:p>
        </w:tc>
        <w:tc>
          <w:tcPr>
            <w:tcW w:w="3544" w:type="dxa"/>
          </w:tcPr>
          <w:p w14:paraId="2072CA6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Paronychia</w:t>
            </w:r>
          </w:p>
        </w:tc>
      </w:tr>
      <w:tr w:rsidR="00940027" w14:paraId="30FA099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C9C96A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4E4C1F4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5958602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E6C7F1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PAROT</w:t>
            </w:r>
          </w:p>
        </w:tc>
        <w:tc>
          <w:tcPr>
            <w:tcW w:w="3544" w:type="dxa"/>
          </w:tcPr>
          <w:p w14:paraId="1354A2E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Parotid</w:t>
            </w:r>
          </w:p>
        </w:tc>
      </w:tr>
      <w:tr w:rsidR="00940027" w14:paraId="27E1ABC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34F2DB1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0F98A37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6DC4B12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DCC0AB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PAS</w:t>
            </w:r>
          </w:p>
        </w:tc>
        <w:tc>
          <w:tcPr>
            <w:tcW w:w="3544" w:type="dxa"/>
          </w:tcPr>
          <w:p w14:paraId="07C4E71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Parasternal</w:t>
            </w:r>
          </w:p>
        </w:tc>
      </w:tr>
      <w:tr w:rsidR="00940027" w14:paraId="24E42CB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786DB8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2BA0069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352A563B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43ADAD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PATEL</w:t>
            </w:r>
          </w:p>
        </w:tc>
        <w:tc>
          <w:tcPr>
            <w:tcW w:w="3544" w:type="dxa"/>
          </w:tcPr>
          <w:p w14:paraId="50E9656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Patella</w:t>
            </w:r>
          </w:p>
        </w:tc>
      </w:tr>
      <w:tr w:rsidR="00940027" w14:paraId="2F4340B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093109C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04F1251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3229875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E3A5BE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PCARD</w:t>
            </w:r>
          </w:p>
        </w:tc>
        <w:tc>
          <w:tcPr>
            <w:tcW w:w="3544" w:type="dxa"/>
          </w:tcPr>
          <w:p w14:paraId="1FE5002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Pericardium</w:t>
            </w:r>
          </w:p>
        </w:tc>
      </w:tr>
      <w:tr w:rsidR="00940027" w14:paraId="6A8F00C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2168BF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76035FC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7A7D930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E7F6A6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PCLIT</w:t>
            </w:r>
          </w:p>
        </w:tc>
        <w:tc>
          <w:tcPr>
            <w:tcW w:w="3544" w:type="dxa"/>
          </w:tcPr>
          <w:p w14:paraId="39220E6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Periclitoral</w:t>
            </w:r>
          </w:p>
        </w:tc>
      </w:tr>
      <w:tr w:rsidR="00940027" w14:paraId="614C72E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B1D7BBB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0520799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49E49833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1AFC54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PELV</w:t>
            </w:r>
          </w:p>
        </w:tc>
        <w:tc>
          <w:tcPr>
            <w:tcW w:w="3544" w:type="dxa"/>
          </w:tcPr>
          <w:p w14:paraId="2F300C1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Pelvis</w:t>
            </w:r>
          </w:p>
        </w:tc>
      </w:tr>
      <w:tr w:rsidR="00940027" w14:paraId="5850674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CE193C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04EF6DE0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7056D46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E1F9629" w14:textId="77777777" w:rsidR="00940027" w:rsidRDefault="00940027">
            <w:pPr>
              <w:pStyle w:val="OtherTableBody"/>
            </w:pPr>
            <w:r>
              <w:t>PENIS</w:t>
            </w:r>
          </w:p>
        </w:tc>
        <w:tc>
          <w:tcPr>
            <w:tcW w:w="3544" w:type="dxa"/>
          </w:tcPr>
          <w:p w14:paraId="2CD090D1" w14:textId="77777777" w:rsidR="00940027" w:rsidRDefault="00940027">
            <w:pPr>
              <w:pStyle w:val="OtherTableBody"/>
            </w:pPr>
            <w:r>
              <w:t>Penis</w:t>
            </w:r>
          </w:p>
        </w:tc>
      </w:tr>
      <w:tr w:rsidR="00940027" w14:paraId="6BF1743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F98232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A8A819D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1E9B3F1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4CF89FA" w14:textId="77777777" w:rsidR="00940027" w:rsidRDefault="00940027">
            <w:pPr>
              <w:pStyle w:val="OtherTableBody"/>
            </w:pPr>
            <w:r>
              <w:t>PENSH</w:t>
            </w:r>
          </w:p>
        </w:tc>
        <w:tc>
          <w:tcPr>
            <w:tcW w:w="3544" w:type="dxa"/>
          </w:tcPr>
          <w:p w14:paraId="68ED1FF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Penile Shaft</w:t>
            </w:r>
          </w:p>
        </w:tc>
      </w:tr>
      <w:tr w:rsidR="00940027" w14:paraId="01A62A0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904687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2928EBF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21F0F577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405997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PER</w:t>
            </w:r>
          </w:p>
        </w:tc>
        <w:tc>
          <w:tcPr>
            <w:tcW w:w="3544" w:type="dxa"/>
          </w:tcPr>
          <w:p w14:paraId="55DC5B4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Peritoneal</w:t>
            </w:r>
          </w:p>
        </w:tc>
      </w:tr>
      <w:tr w:rsidR="00940027" w14:paraId="117487D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EA71EB7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4C5239F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09864B6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006F79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PERI</w:t>
            </w:r>
          </w:p>
        </w:tc>
        <w:tc>
          <w:tcPr>
            <w:tcW w:w="3544" w:type="dxa"/>
          </w:tcPr>
          <w:p w14:paraId="2654776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Pericardial Fluid</w:t>
            </w:r>
          </w:p>
        </w:tc>
      </w:tr>
      <w:tr w:rsidR="00940027" w14:paraId="5EAB5B4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E8B8AFC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0A5FBD8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15F62DDF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04A915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PERIH</w:t>
            </w:r>
          </w:p>
        </w:tc>
        <w:tc>
          <w:tcPr>
            <w:tcW w:w="3544" w:type="dxa"/>
          </w:tcPr>
          <w:p w14:paraId="67B67B7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Perihepatic</w:t>
            </w:r>
          </w:p>
        </w:tc>
      </w:tr>
      <w:tr w:rsidR="00940027" w14:paraId="145DD20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EDA4EF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4815650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77D28A7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31638B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PERIN</w:t>
            </w:r>
          </w:p>
        </w:tc>
        <w:tc>
          <w:tcPr>
            <w:tcW w:w="3544" w:type="dxa"/>
          </w:tcPr>
          <w:p w14:paraId="668B984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Perineal Abscess</w:t>
            </w:r>
          </w:p>
        </w:tc>
      </w:tr>
      <w:tr w:rsidR="00940027" w14:paraId="67B649A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E4F488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729D87A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2069149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A489EE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PERIS</w:t>
            </w:r>
          </w:p>
        </w:tc>
        <w:tc>
          <w:tcPr>
            <w:tcW w:w="3544" w:type="dxa"/>
          </w:tcPr>
          <w:p w14:paraId="4F04016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Perisplenic</w:t>
            </w:r>
          </w:p>
        </w:tc>
      </w:tr>
      <w:tr w:rsidR="00940027" w14:paraId="6BD925C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734237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06428FD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4294D04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206C48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PERIT</w:t>
            </w:r>
          </w:p>
        </w:tc>
        <w:tc>
          <w:tcPr>
            <w:tcW w:w="3544" w:type="dxa"/>
          </w:tcPr>
          <w:p w14:paraId="38AD4FB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Peritoneum</w:t>
            </w:r>
          </w:p>
        </w:tc>
      </w:tr>
      <w:tr w:rsidR="00940027" w14:paraId="5DADC06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48B49D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6E9D85D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2C23774C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7A4667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PERIU</w:t>
            </w:r>
          </w:p>
        </w:tc>
        <w:tc>
          <w:tcPr>
            <w:tcW w:w="3544" w:type="dxa"/>
          </w:tcPr>
          <w:p w14:paraId="28FBC47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Periurethal</w:t>
            </w:r>
          </w:p>
        </w:tc>
      </w:tr>
      <w:tr w:rsidR="00940027" w14:paraId="5B4B6D7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DBB3D2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4327010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4A5F320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10DF64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PERIV</w:t>
            </w:r>
          </w:p>
        </w:tc>
        <w:tc>
          <w:tcPr>
            <w:tcW w:w="3544" w:type="dxa"/>
          </w:tcPr>
          <w:p w14:paraId="4FADD82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Perivesicular</w:t>
            </w:r>
          </w:p>
        </w:tc>
      </w:tr>
      <w:tr w:rsidR="00940027" w14:paraId="56C1BDA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7B39218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EF8AC7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64FC1921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65CFC0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PERRA</w:t>
            </w:r>
          </w:p>
        </w:tc>
        <w:tc>
          <w:tcPr>
            <w:tcW w:w="3544" w:type="dxa"/>
          </w:tcPr>
          <w:p w14:paraId="283D67B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Perirectal</w:t>
            </w:r>
          </w:p>
        </w:tc>
      </w:tr>
      <w:tr w:rsidR="00940027" w14:paraId="5D94E25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194F958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2B2E8AB9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338CA84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621B504" w14:textId="77777777" w:rsidR="00940027" w:rsidRDefault="00940027">
            <w:pPr>
              <w:pStyle w:val="OtherTableBody"/>
            </w:pPr>
            <w:r>
              <w:t>PERT</w:t>
            </w:r>
          </w:p>
        </w:tc>
        <w:tc>
          <w:tcPr>
            <w:tcW w:w="3544" w:type="dxa"/>
          </w:tcPr>
          <w:p w14:paraId="462A3DE2" w14:textId="77777777" w:rsidR="00940027" w:rsidRDefault="00940027">
            <w:pPr>
              <w:pStyle w:val="OtherTableBody"/>
            </w:pPr>
            <w:r>
              <w:t>Peritoneal Fluid</w:t>
            </w:r>
          </w:p>
        </w:tc>
      </w:tr>
      <w:tr w:rsidR="00940027" w14:paraId="40295C7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3BCECC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1D3F30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6B1EDC28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19F0E68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PHALA</w:t>
            </w:r>
          </w:p>
        </w:tc>
        <w:tc>
          <w:tcPr>
            <w:tcW w:w="3544" w:type="dxa"/>
          </w:tcPr>
          <w:p w14:paraId="49C9074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Phalanyx</w:t>
            </w:r>
          </w:p>
        </w:tc>
      </w:tr>
      <w:tr w:rsidR="00940027" w14:paraId="5AB66CE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DCD8FD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2212C9B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45D189A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129AEED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PILO</w:t>
            </w:r>
          </w:p>
        </w:tc>
        <w:tc>
          <w:tcPr>
            <w:tcW w:w="3544" w:type="dxa"/>
          </w:tcPr>
          <w:p w14:paraId="5CCA5F4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Pilonidal</w:t>
            </w:r>
          </w:p>
        </w:tc>
      </w:tr>
      <w:tr w:rsidR="00940027" w14:paraId="1067574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37CBDA6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03845A1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078083C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84BA92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PINNA</w:t>
            </w:r>
          </w:p>
        </w:tc>
        <w:tc>
          <w:tcPr>
            <w:tcW w:w="3544" w:type="dxa"/>
          </w:tcPr>
          <w:p w14:paraId="39A52AC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Pinna</w:t>
            </w:r>
          </w:p>
        </w:tc>
      </w:tr>
      <w:tr w:rsidR="00940027" w14:paraId="41BF024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78B4A9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65B8F42B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037BFEC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6E8B928" w14:textId="77777777" w:rsidR="00940027" w:rsidRDefault="00940027">
            <w:pPr>
              <w:pStyle w:val="OtherTableBody"/>
            </w:pPr>
            <w:r>
              <w:t>PLACF</w:t>
            </w:r>
          </w:p>
        </w:tc>
        <w:tc>
          <w:tcPr>
            <w:tcW w:w="3544" w:type="dxa"/>
          </w:tcPr>
          <w:p w14:paraId="69141037" w14:textId="77777777" w:rsidR="00940027" w:rsidRDefault="00940027">
            <w:pPr>
              <w:pStyle w:val="OtherTableBody"/>
            </w:pPr>
            <w:r>
              <w:t>Placenta (Fetal Side)</w:t>
            </w:r>
          </w:p>
        </w:tc>
      </w:tr>
      <w:tr w:rsidR="00940027" w14:paraId="3389424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7C6E74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4A49E2A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3A546A4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37E0866" w14:textId="77777777" w:rsidR="00940027" w:rsidRDefault="00940027">
            <w:pPr>
              <w:pStyle w:val="OtherTableBody"/>
            </w:pPr>
            <w:r>
              <w:t>PLACM</w:t>
            </w:r>
          </w:p>
        </w:tc>
        <w:tc>
          <w:tcPr>
            <w:tcW w:w="3544" w:type="dxa"/>
          </w:tcPr>
          <w:p w14:paraId="25150C65" w14:textId="77777777" w:rsidR="00940027" w:rsidRDefault="00940027">
            <w:pPr>
              <w:pStyle w:val="OtherTableBody"/>
            </w:pPr>
            <w:r>
              <w:t>Placenta (Maternal Side)</w:t>
            </w:r>
          </w:p>
        </w:tc>
      </w:tr>
      <w:tr w:rsidR="00940027" w14:paraId="4E06A98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3C0717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8CE9E20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29952A0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A7A7136" w14:textId="77777777" w:rsidR="00940027" w:rsidRDefault="00940027">
            <w:pPr>
              <w:pStyle w:val="OtherTableBody"/>
            </w:pPr>
            <w:r>
              <w:t>PLANT</w:t>
            </w:r>
          </w:p>
        </w:tc>
        <w:tc>
          <w:tcPr>
            <w:tcW w:w="3544" w:type="dxa"/>
          </w:tcPr>
          <w:p w14:paraId="26560B92" w14:textId="77777777" w:rsidR="00940027" w:rsidRDefault="00940027">
            <w:pPr>
              <w:pStyle w:val="OtherTableBody"/>
            </w:pPr>
            <w:r>
              <w:t>Plantar</w:t>
            </w:r>
          </w:p>
        </w:tc>
      </w:tr>
      <w:tr w:rsidR="00940027" w14:paraId="5307ADC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0A31A9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C406F5F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0EFD58D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8470FD2" w14:textId="77777777" w:rsidR="00940027" w:rsidRDefault="00940027">
            <w:pPr>
              <w:pStyle w:val="OtherTableBody"/>
            </w:pPr>
            <w:r>
              <w:t>PLATH</w:t>
            </w:r>
          </w:p>
        </w:tc>
        <w:tc>
          <w:tcPr>
            <w:tcW w:w="3544" w:type="dxa"/>
          </w:tcPr>
          <w:p w14:paraId="4936B697" w14:textId="77777777" w:rsidR="00940027" w:rsidRDefault="00940027">
            <w:pPr>
              <w:pStyle w:val="OtherTableBody"/>
            </w:pPr>
            <w:r>
              <w:t>Palate, Hard</w:t>
            </w:r>
          </w:p>
        </w:tc>
      </w:tr>
      <w:tr w:rsidR="00940027" w14:paraId="39E27D0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8A171F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49F15E9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3618500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DC3FCB4" w14:textId="77777777" w:rsidR="00940027" w:rsidRDefault="00940027">
            <w:pPr>
              <w:pStyle w:val="OtherTableBody"/>
            </w:pPr>
            <w:r>
              <w:t>PLATS</w:t>
            </w:r>
          </w:p>
        </w:tc>
        <w:tc>
          <w:tcPr>
            <w:tcW w:w="3544" w:type="dxa"/>
          </w:tcPr>
          <w:p w14:paraId="42C27A81" w14:textId="77777777" w:rsidR="00940027" w:rsidRDefault="00940027">
            <w:pPr>
              <w:pStyle w:val="OtherTableBody"/>
            </w:pPr>
            <w:r>
              <w:t>Palate, Soft</w:t>
            </w:r>
          </w:p>
        </w:tc>
      </w:tr>
      <w:tr w:rsidR="00940027" w14:paraId="08557C2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0E3716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082398F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4EE7052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FBE94A6" w14:textId="77777777" w:rsidR="00940027" w:rsidRDefault="00940027">
            <w:pPr>
              <w:pStyle w:val="OtherTableBody"/>
            </w:pPr>
            <w:r>
              <w:t>PLC</w:t>
            </w:r>
          </w:p>
        </w:tc>
        <w:tc>
          <w:tcPr>
            <w:tcW w:w="3544" w:type="dxa"/>
          </w:tcPr>
          <w:p w14:paraId="1D595D1A" w14:textId="77777777" w:rsidR="00940027" w:rsidRDefault="00940027">
            <w:pPr>
              <w:pStyle w:val="OtherTableBody"/>
            </w:pPr>
            <w:r>
              <w:t>Placenta</w:t>
            </w:r>
          </w:p>
        </w:tc>
      </w:tr>
      <w:tr w:rsidR="00940027" w14:paraId="11B6EE3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2887F2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98270E7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7C322C2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BD5A785" w14:textId="77777777" w:rsidR="00940027" w:rsidRDefault="00940027">
            <w:pPr>
              <w:pStyle w:val="OtherTableBody"/>
            </w:pPr>
            <w:r>
              <w:t>PLEU</w:t>
            </w:r>
          </w:p>
        </w:tc>
        <w:tc>
          <w:tcPr>
            <w:tcW w:w="3544" w:type="dxa"/>
          </w:tcPr>
          <w:p w14:paraId="3E8865D2" w14:textId="77777777" w:rsidR="00940027" w:rsidRDefault="00940027">
            <w:pPr>
              <w:pStyle w:val="OtherTableBody"/>
            </w:pPr>
            <w:r>
              <w:t>Pleural Fluid</w:t>
            </w:r>
          </w:p>
        </w:tc>
      </w:tr>
      <w:tr w:rsidR="00940027" w14:paraId="61C4BB5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1DDDEB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7B6F74A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3139AAA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C556BB1" w14:textId="77777777" w:rsidR="00940027" w:rsidRDefault="00940027">
            <w:pPr>
              <w:pStyle w:val="OtherTableBody"/>
            </w:pPr>
            <w:r>
              <w:t>PLEUR</w:t>
            </w:r>
          </w:p>
        </w:tc>
        <w:tc>
          <w:tcPr>
            <w:tcW w:w="3544" w:type="dxa"/>
          </w:tcPr>
          <w:p w14:paraId="44112BA9" w14:textId="77777777" w:rsidR="00940027" w:rsidRDefault="00940027">
            <w:pPr>
              <w:pStyle w:val="OtherTableBody"/>
            </w:pPr>
            <w:r>
              <w:t>Pleura</w:t>
            </w:r>
          </w:p>
        </w:tc>
      </w:tr>
      <w:tr w:rsidR="00940027" w14:paraId="5BEAD75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355289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5022297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3DF59B2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24DE5A9" w14:textId="77777777" w:rsidR="00940027" w:rsidRDefault="00940027">
            <w:pPr>
              <w:pStyle w:val="OtherTableBody"/>
            </w:pPr>
            <w:r>
              <w:t>PLR</w:t>
            </w:r>
          </w:p>
        </w:tc>
        <w:tc>
          <w:tcPr>
            <w:tcW w:w="3544" w:type="dxa"/>
          </w:tcPr>
          <w:p w14:paraId="51704A9A" w14:textId="77777777" w:rsidR="00940027" w:rsidRDefault="00940027">
            <w:pPr>
              <w:pStyle w:val="OtherTableBody"/>
            </w:pPr>
            <w:r>
              <w:t>Pleural Fluid (Thoracentesis Fld)</w:t>
            </w:r>
          </w:p>
        </w:tc>
      </w:tr>
      <w:tr w:rsidR="00940027" w14:paraId="1D31728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B5476A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257DDA5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0FDEF70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7B6C910" w14:textId="77777777" w:rsidR="00940027" w:rsidRDefault="00940027">
            <w:pPr>
              <w:pStyle w:val="OtherTableBody"/>
            </w:pPr>
            <w:r>
              <w:t>PNEAL</w:t>
            </w:r>
          </w:p>
        </w:tc>
        <w:tc>
          <w:tcPr>
            <w:tcW w:w="3544" w:type="dxa"/>
          </w:tcPr>
          <w:p w14:paraId="3A4C53A3" w14:textId="77777777" w:rsidR="00940027" w:rsidRDefault="00940027">
            <w:pPr>
              <w:pStyle w:val="OtherTableBody"/>
            </w:pPr>
            <w:r>
              <w:t>Perineal</w:t>
            </w:r>
          </w:p>
        </w:tc>
      </w:tr>
      <w:tr w:rsidR="00940027" w14:paraId="5D35310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D04590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AD71D4D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298C1E0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F694444" w14:textId="77777777" w:rsidR="00940027" w:rsidRDefault="00940027">
            <w:pPr>
              <w:pStyle w:val="OtherTableBody"/>
            </w:pPr>
            <w:r>
              <w:t>PNEPH</w:t>
            </w:r>
          </w:p>
        </w:tc>
        <w:tc>
          <w:tcPr>
            <w:tcW w:w="3544" w:type="dxa"/>
          </w:tcPr>
          <w:p w14:paraId="046CCE5B" w14:textId="77777777" w:rsidR="00940027" w:rsidRDefault="00940027">
            <w:pPr>
              <w:pStyle w:val="OtherTableBody"/>
            </w:pPr>
            <w:r>
              <w:t>Perinephric</w:t>
            </w:r>
          </w:p>
        </w:tc>
      </w:tr>
      <w:tr w:rsidR="00940027" w14:paraId="223DBAE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CA6CDA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62D7AE2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19CFEE7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8FB43AF" w14:textId="77777777" w:rsidR="00940027" w:rsidRDefault="00940027">
            <w:pPr>
              <w:pStyle w:val="OtherTableBody"/>
            </w:pPr>
            <w:r>
              <w:t>PNM</w:t>
            </w:r>
          </w:p>
        </w:tc>
        <w:tc>
          <w:tcPr>
            <w:tcW w:w="3544" w:type="dxa"/>
          </w:tcPr>
          <w:p w14:paraId="3A607A3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Perineum</w:t>
            </w:r>
          </w:p>
        </w:tc>
      </w:tr>
      <w:tr w:rsidR="00940027" w14:paraId="719E04B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537A308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2763A7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7CAD5817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119766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POPLI</w:t>
            </w:r>
          </w:p>
        </w:tc>
        <w:tc>
          <w:tcPr>
            <w:tcW w:w="3544" w:type="dxa"/>
          </w:tcPr>
          <w:p w14:paraId="68DFED4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Popliteal</w:t>
            </w:r>
          </w:p>
        </w:tc>
      </w:tr>
      <w:tr w:rsidR="00940027" w14:paraId="45399C7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628F25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7BE5130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1E17A1D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BA8E59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PORBI</w:t>
            </w:r>
          </w:p>
        </w:tc>
        <w:tc>
          <w:tcPr>
            <w:tcW w:w="3544" w:type="dxa"/>
          </w:tcPr>
          <w:p w14:paraId="697B961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Periorbital</w:t>
            </w:r>
          </w:p>
        </w:tc>
      </w:tr>
      <w:tr w:rsidR="00940027" w14:paraId="5BD83C8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E3540B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6C00E6D3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79A422E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8DB5095" w14:textId="77777777" w:rsidR="00940027" w:rsidRDefault="00940027">
            <w:pPr>
              <w:pStyle w:val="OtherTableBody"/>
            </w:pPr>
            <w:r>
              <w:t>PREAU</w:t>
            </w:r>
          </w:p>
        </w:tc>
        <w:tc>
          <w:tcPr>
            <w:tcW w:w="3544" w:type="dxa"/>
          </w:tcPr>
          <w:p w14:paraId="00AF302F" w14:textId="77777777" w:rsidR="00940027" w:rsidRDefault="00940027">
            <w:pPr>
              <w:pStyle w:val="OtherTableBody"/>
            </w:pPr>
            <w:r>
              <w:t>Preauricular</w:t>
            </w:r>
          </w:p>
        </w:tc>
      </w:tr>
      <w:tr w:rsidR="00940027" w14:paraId="334C385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19830B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691979A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6A71AE7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63FA616" w14:textId="77777777" w:rsidR="00940027" w:rsidRDefault="00940027">
            <w:pPr>
              <w:pStyle w:val="OtherTableBody"/>
            </w:pPr>
            <w:r>
              <w:t>PRERE</w:t>
            </w:r>
          </w:p>
        </w:tc>
        <w:tc>
          <w:tcPr>
            <w:tcW w:w="3544" w:type="dxa"/>
          </w:tcPr>
          <w:p w14:paraId="72D36811" w14:textId="77777777" w:rsidR="00940027" w:rsidRDefault="00940027">
            <w:pPr>
              <w:pStyle w:val="OtherTableBody"/>
            </w:pPr>
            <w:r>
              <w:t>Prerenal</w:t>
            </w:r>
          </w:p>
        </w:tc>
      </w:tr>
      <w:tr w:rsidR="00940027" w14:paraId="4D509ED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E1ACF5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59196CC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2D52E78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089E516" w14:textId="77777777" w:rsidR="00940027" w:rsidRDefault="00940027">
            <w:pPr>
              <w:pStyle w:val="OtherTableBody"/>
            </w:pPr>
            <w:r>
              <w:t>PROS</w:t>
            </w:r>
          </w:p>
        </w:tc>
        <w:tc>
          <w:tcPr>
            <w:tcW w:w="3544" w:type="dxa"/>
          </w:tcPr>
          <w:p w14:paraId="2526672B" w14:textId="77777777" w:rsidR="00940027" w:rsidRDefault="00940027">
            <w:pPr>
              <w:pStyle w:val="OtherTableBody"/>
            </w:pPr>
            <w:r>
              <w:t>Prostatic Fluid</w:t>
            </w:r>
          </w:p>
        </w:tc>
      </w:tr>
      <w:tr w:rsidR="00940027" w14:paraId="2DBA491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8EB274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04EA1F6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43A84C0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A79BDCD" w14:textId="77777777" w:rsidR="00940027" w:rsidRDefault="00940027">
            <w:pPr>
              <w:pStyle w:val="OtherTableBody"/>
            </w:pPr>
            <w:r>
              <w:t>PRST</w:t>
            </w:r>
          </w:p>
        </w:tc>
        <w:tc>
          <w:tcPr>
            <w:tcW w:w="3544" w:type="dxa"/>
          </w:tcPr>
          <w:p w14:paraId="1B7334B8" w14:textId="77777777" w:rsidR="00940027" w:rsidRDefault="00940027">
            <w:pPr>
              <w:pStyle w:val="OtherTableBody"/>
            </w:pPr>
            <w:r>
              <w:t>Prostate Gland</w:t>
            </w:r>
          </w:p>
        </w:tc>
      </w:tr>
      <w:tr w:rsidR="00940027" w14:paraId="544E49B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E93C84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6785251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30FAE28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3D19E4D" w14:textId="77777777" w:rsidR="00940027" w:rsidRDefault="00940027">
            <w:pPr>
              <w:pStyle w:val="OtherTableBody"/>
            </w:pPr>
            <w:r>
              <w:t>PTONS</w:t>
            </w:r>
          </w:p>
        </w:tc>
        <w:tc>
          <w:tcPr>
            <w:tcW w:w="3544" w:type="dxa"/>
          </w:tcPr>
          <w:p w14:paraId="3BB2C577" w14:textId="77777777" w:rsidR="00940027" w:rsidRDefault="00940027">
            <w:pPr>
              <w:pStyle w:val="OtherTableBody"/>
            </w:pPr>
            <w:r>
              <w:t>Peritonsillar</w:t>
            </w:r>
          </w:p>
        </w:tc>
      </w:tr>
      <w:tr w:rsidR="00940027" w14:paraId="2254BDE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A6F938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57B80E8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6E0CF61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24A61FF" w14:textId="77777777" w:rsidR="00940027" w:rsidRDefault="00940027">
            <w:pPr>
              <w:pStyle w:val="OtherTableBody"/>
            </w:pPr>
            <w:r>
              <w:t>PUBIC</w:t>
            </w:r>
          </w:p>
        </w:tc>
        <w:tc>
          <w:tcPr>
            <w:tcW w:w="3544" w:type="dxa"/>
          </w:tcPr>
          <w:p w14:paraId="7A9E3499" w14:textId="77777777" w:rsidR="00940027" w:rsidRDefault="00940027">
            <w:pPr>
              <w:pStyle w:val="OtherTableBody"/>
            </w:pPr>
            <w:r>
              <w:t>Pubic</w:t>
            </w:r>
          </w:p>
        </w:tc>
      </w:tr>
      <w:tr w:rsidR="00940027" w14:paraId="4C896B2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807370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7D763D5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5D1DBD1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8ED0076" w14:textId="77777777" w:rsidR="00940027" w:rsidRDefault="00940027">
            <w:pPr>
              <w:pStyle w:val="OtherTableBody"/>
            </w:pPr>
            <w:r>
              <w:t>PUL</w:t>
            </w:r>
          </w:p>
        </w:tc>
        <w:tc>
          <w:tcPr>
            <w:tcW w:w="3544" w:type="dxa"/>
          </w:tcPr>
          <w:p w14:paraId="1737A389" w14:textId="77777777" w:rsidR="00940027" w:rsidRDefault="00940027">
            <w:pPr>
              <w:pStyle w:val="OtherTableBody"/>
            </w:pPr>
            <w:r>
              <w:t>Pulmonary Artery</w:t>
            </w:r>
          </w:p>
        </w:tc>
      </w:tr>
      <w:tr w:rsidR="00940027" w14:paraId="22607B9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EDF98D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2F777B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1AB8EB9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332012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RADI</w:t>
            </w:r>
          </w:p>
        </w:tc>
        <w:tc>
          <w:tcPr>
            <w:tcW w:w="3544" w:type="dxa"/>
          </w:tcPr>
          <w:p w14:paraId="7063091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Radial</w:t>
            </w:r>
          </w:p>
        </w:tc>
      </w:tr>
      <w:tr w:rsidR="00940027" w14:paraId="1541EC8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A732228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5DF2367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3021511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092FFC7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RADIUS</w:t>
            </w:r>
          </w:p>
        </w:tc>
        <w:tc>
          <w:tcPr>
            <w:tcW w:w="3544" w:type="dxa"/>
          </w:tcPr>
          <w:p w14:paraId="10F4AA9C" w14:textId="77777777" w:rsidR="00940027" w:rsidRDefault="00940027">
            <w:pPr>
              <w:pStyle w:val="OtherTableBody"/>
            </w:pPr>
            <w:r>
              <w:t>Radius</w:t>
            </w:r>
          </w:p>
        </w:tc>
      </w:tr>
      <w:tr w:rsidR="00940027" w14:paraId="7680AA0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D1CBAD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2376C04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5337C6F8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DD8F921" w14:textId="77777777" w:rsidR="00940027" w:rsidRDefault="00940027">
            <w:pPr>
              <w:pStyle w:val="OtherTableBody"/>
            </w:pPr>
            <w:r>
              <w:t>RBC</w:t>
            </w:r>
          </w:p>
        </w:tc>
        <w:tc>
          <w:tcPr>
            <w:tcW w:w="3544" w:type="dxa"/>
          </w:tcPr>
          <w:p w14:paraId="27DA2315" w14:textId="77777777" w:rsidR="00940027" w:rsidRDefault="00940027">
            <w:pPr>
              <w:pStyle w:val="OtherTableBody"/>
            </w:pPr>
            <w:r>
              <w:t>Red Blood Cells</w:t>
            </w:r>
          </w:p>
        </w:tc>
      </w:tr>
      <w:tr w:rsidR="00940027" w14:paraId="6F89C05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107C0B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179BF3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0550</w:t>
            </w:r>
          </w:p>
        </w:tc>
        <w:tc>
          <w:tcPr>
            <w:tcW w:w="2693" w:type="dxa"/>
          </w:tcPr>
          <w:p w14:paraId="16AA8A4A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2787E76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RECTL</w:t>
            </w:r>
          </w:p>
        </w:tc>
        <w:tc>
          <w:tcPr>
            <w:tcW w:w="3544" w:type="dxa"/>
          </w:tcPr>
          <w:p w14:paraId="23C59FA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Rectal</w:t>
            </w:r>
          </w:p>
        </w:tc>
      </w:tr>
      <w:tr w:rsidR="00940027" w14:paraId="0F3E7A5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2A40C0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A6DC39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0550</w:t>
            </w:r>
          </w:p>
        </w:tc>
        <w:tc>
          <w:tcPr>
            <w:tcW w:w="2693" w:type="dxa"/>
          </w:tcPr>
          <w:p w14:paraId="1FF5D618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352326D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RECTU</w:t>
            </w:r>
          </w:p>
        </w:tc>
        <w:tc>
          <w:tcPr>
            <w:tcW w:w="3544" w:type="dxa"/>
          </w:tcPr>
          <w:p w14:paraId="2095007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Rectum</w:t>
            </w:r>
          </w:p>
        </w:tc>
      </w:tr>
      <w:tr w:rsidR="00940027" w14:paraId="60FB94D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AE92C08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0E4B1E7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72DCF3A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17B420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RENL</w:t>
            </w:r>
          </w:p>
        </w:tc>
        <w:tc>
          <w:tcPr>
            <w:tcW w:w="3544" w:type="dxa"/>
          </w:tcPr>
          <w:p w14:paraId="109FE40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Renal</w:t>
            </w:r>
          </w:p>
        </w:tc>
      </w:tr>
      <w:tr w:rsidR="00940027" w14:paraId="276C385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E89F411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7D65029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272179E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A4F6AE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RIB</w:t>
            </w:r>
          </w:p>
        </w:tc>
        <w:tc>
          <w:tcPr>
            <w:tcW w:w="3544" w:type="dxa"/>
          </w:tcPr>
          <w:p w14:paraId="63C5697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Rib</w:t>
            </w:r>
          </w:p>
        </w:tc>
      </w:tr>
      <w:tr w:rsidR="00940027" w14:paraId="74C3FCD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DB99B2B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5482CAB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38A79F5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119832F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RNP</w:t>
            </w:r>
          </w:p>
        </w:tc>
        <w:tc>
          <w:tcPr>
            <w:tcW w:w="3544" w:type="dxa"/>
          </w:tcPr>
          <w:p w14:paraId="16E89C6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Renal Pelvis</w:t>
            </w:r>
          </w:p>
        </w:tc>
      </w:tr>
      <w:tr w:rsidR="00940027" w14:paraId="568B330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DC8C35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9FBA43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05D7E598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68FA54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RPERI</w:t>
            </w:r>
          </w:p>
        </w:tc>
        <w:tc>
          <w:tcPr>
            <w:tcW w:w="3544" w:type="dxa"/>
          </w:tcPr>
          <w:p w14:paraId="0FC3687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Retroperitoneal</w:t>
            </w:r>
          </w:p>
        </w:tc>
      </w:tr>
      <w:tr w:rsidR="00940027" w14:paraId="16F0BCE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531B4A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4EEBBF4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451626D7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DDCDF5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SAC</w:t>
            </w:r>
          </w:p>
        </w:tc>
        <w:tc>
          <w:tcPr>
            <w:tcW w:w="3544" w:type="dxa"/>
          </w:tcPr>
          <w:p w14:paraId="1D71199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Uterine Cul/De/Sac</w:t>
            </w:r>
          </w:p>
        </w:tc>
      </w:tr>
      <w:tr w:rsidR="00940027" w14:paraId="4F4C348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C8BE973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0E879A1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032F893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51AF346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SACIL</w:t>
            </w:r>
          </w:p>
        </w:tc>
        <w:tc>
          <w:tcPr>
            <w:tcW w:w="3544" w:type="dxa"/>
          </w:tcPr>
          <w:p w14:paraId="497958B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Sacroiliac</w:t>
            </w:r>
          </w:p>
        </w:tc>
      </w:tr>
      <w:tr w:rsidR="00940027" w14:paraId="0D185A6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988CC2E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500DDB1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3E9A43F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F2F23D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SACRA</w:t>
            </w:r>
          </w:p>
        </w:tc>
        <w:tc>
          <w:tcPr>
            <w:tcW w:w="3544" w:type="dxa"/>
          </w:tcPr>
          <w:p w14:paraId="0E7DD9C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Sacral</w:t>
            </w:r>
          </w:p>
        </w:tc>
      </w:tr>
      <w:tr w:rsidR="00940027" w14:paraId="79E534B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A50A9E2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0392311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1A72587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FB777B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SACRO</w:t>
            </w:r>
          </w:p>
        </w:tc>
        <w:tc>
          <w:tcPr>
            <w:tcW w:w="3544" w:type="dxa"/>
          </w:tcPr>
          <w:p w14:paraId="2C775AD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Sacrococcygeal</w:t>
            </w:r>
          </w:p>
        </w:tc>
      </w:tr>
      <w:tr w:rsidR="00940027" w14:paraId="32B74AB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92409F3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269E956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2CD6805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C07317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SACRU</w:t>
            </w:r>
          </w:p>
        </w:tc>
        <w:tc>
          <w:tcPr>
            <w:tcW w:w="3544" w:type="dxa"/>
          </w:tcPr>
          <w:p w14:paraId="7B02BA7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Sacrum</w:t>
            </w:r>
          </w:p>
        </w:tc>
      </w:tr>
      <w:tr w:rsidR="00940027" w14:paraId="70EC4A0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CB9CA83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E9AC56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5292E02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7ADD75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SALGL</w:t>
            </w:r>
          </w:p>
        </w:tc>
        <w:tc>
          <w:tcPr>
            <w:tcW w:w="3544" w:type="dxa"/>
          </w:tcPr>
          <w:p w14:paraId="132AEDA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Salivary Gland</w:t>
            </w:r>
          </w:p>
        </w:tc>
      </w:tr>
      <w:tr w:rsidR="00940027" w14:paraId="04E8A33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3E1D6E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79FD167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7D5454FB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74D1B6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SCALP</w:t>
            </w:r>
          </w:p>
        </w:tc>
        <w:tc>
          <w:tcPr>
            <w:tcW w:w="3544" w:type="dxa"/>
          </w:tcPr>
          <w:p w14:paraId="5420AF0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Scalp</w:t>
            </w:r>
          </w:p>
        </w:tc>
      </w:tr>
      <w:tr w:rsidR="00940027" w14:paraId="002B28C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BCA9433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55A4683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1F3E8083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BD4F17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SCAPU</w:t>
            </w:r>
          </w:p>
        </w:tc>
        <w:tc>
          <w:tcPr>
            <w:tcW w:w="3544" w:type="dxa"/>
          </w:tcPr>
          <w:p w14:paraId="73402DD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Scapula/Scapular</w:t>
            </w:r>
          </w:p>
        </w:tc>
      </w:tr>
      <w:tr w:rsidR="00940027" w14:paraId="4A16FED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2C869C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2D8EF16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5FD0CDA6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86E50A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SCLAV</w:t>
            </w:r>
          </w:p>
        </w:tc>
        <w:tc>
          <w:tcPr>
            <w:tcW w:w="3544" w:type="dxa"/>
          </w:tcPr>
          <w:p w14:paraId="6B19712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Supraclavicle/Supraclavicular</w:t>
            </w:r>
          </w:p>
        </w:tc>
      </w:tr>
      <w:tr w:rsidR="00940027" w14:paraId="275B761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F3B934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5B8E4A2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7CBFDD6F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79EE3A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SCLER</w:t>
            </w:r>
          </w:p>
        </w:tc>
        <w:tc>
          <w:tcPr>
            <w:tcW w:w="3544" w:type="dxa"/>
          </w:tcPr>
          <w:p w14:paraId="5590997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Sclera</w:t>
            </w:r>
          </w:p>
        </w:tc>
      </w:tr>
      <w:tr w:rsidR="00940027" w14:paraId="02AAE57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ACE3BB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54D6339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3885628C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0226E0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SCLV</w:t>
            </w:r>
          </w:p>
        </w:tc>
        <w:tc>
          <w:tcPr>
            <w:tcW w:w="3544" w:type="dxa"/>
          </w:tcPr>
          <w:p w14:paraId="73E3BBD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Sub Clavian</w:t>
            </w:r>
          </w:p>
        </w:tc>
      </w:tr>
      <w:tr w:rsidR="00940027" w14:paraId="0A5BD86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1324B37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17C6B4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0D2C5BBC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9C8061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SCROT</w:t>
            </w:r>
          </w:p>
        </w:tc>
        <w:tc>
          <w:tcPr>
            <w:tcW w:w="3544" w:type="dxa"/>
          </w:tcPr>
          <w:p w14:paraId="099DEB63" w14:textId="77777777" w:rsidR="00940027" w:rsidRDefault="00940027">
            <w:pPr>
              <w:pStyle w:val="OtherTableBody"/>
            </w:pPr>
            <w:r>
              <w:t>Scrotum/Scrotal</w:t>
            </w:r>
          </w:p>
        </w:tc>
      </w:tr>
      <w:tr w:rsidR="00940027" w14:paraId="2F1FF33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089E46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50BF5FF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76E9026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40E8C73" w14:textId="77777777" w:rsidR="00940027" w:rsidRDefault="00940027">
            <w:pPr>
              <w:pStyle w:val="OtherTableBody"/>
            </w:pPr>
            <w:r>
              <w:t>SDP</w:t>
            </w:r>
          </w:p>
        </w:tc>
        <w:tc>
          <w:tcPr>
            <w:tcW w:w="3544" w:type="dxa"/>
          </w:tcPr>
          <w:p w14:paraId="1D2F0001" w14:textId="77777777" w:rsidR="00940027" w:rsidRDefault="00940027">
            <w:pPr>
              <w:pStyle w:val="OtherTableBody"/>
            </w:pPr>
            <w:r>
              <w:t>Subdiaphramatic</w:t>
            </w:r>
          </w:p>
        </w:tc>
      </w:tr>
      <w:tr w:rsidR="00940027" w14:paraId="241B72A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7C352E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B518A9F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223FA98A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F57DA50" w14:textId="77777777" w:rsidR="00940027" w:rsidRDefault="00940027">
            <w:pPr>
              <w:pStyle w:val="OtherTableBody"/>
            </w:pPr>
            <w:r>
              <w:t>SEM</w:t>
            </w:r>
          </w:p>
        </w:tc>
        <w:tc>
          <w:tcPr>
            <w:tcW w:w="3544" w:type="dxa"/>
          </w:tcPr>
          <w:p w14:paraId="685F1E54" w14:textId="77777777" w:rsidR="00940027" w:rsidRDefault="00940027">
            <w:pPr>
              <w:pStyle w:val="OtherTableBody"/>
            </w:pPr>
            <w:r>
              <w:t>Seminal Fluid</w:t>
            </w:r>
          </w:p>
        </w:tc>
      </w:tr>
      <w:tr w:rsidR="00940027" w14:paraId="0693218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C0B41D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6E9E3FE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35DC700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4C26D78" w14:textId="77777777" w:rsidR="00940027" w:rsidRDefault="00940027">
            <w:pPr>
              <w:pStyle w:val="OtherTableBody"/>
            </w:pPr>
            <w:r>
              <w:t>SEMN</w:t>
            </w:r>
          </w:p>
        </w:tc>
        <w:tc>
          <w:tcPr>
            <w:tcW w:w="3544" w:type="dxa"/>
          </w:tcPr>
          <w:p w14:paraId="11EE85E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Semen</w:t>
            </w:r>
          </w:p>
        </w:tc>
      </w:tr>
      <w:tr w:rsidR="00940027" w14:paraId="2B3DEA7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579ACCE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7E72B3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0550</w:t>
            </w:r>
          </w:p>
        </w:tc>
        <w:tc>
          <w:tcPr>
            <w:tcW w:w="2693" w:type="dxa"/>
          </w:tcPr>
          <w:p w14:paraId="3A7272D1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53AB837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SEPTU</w:t>
            </w:r>
          </w:p>
        </w:tc>
        <w:tc>
          <w:tcPr>
            <w:tcW w:w="3544" w:type="dxa"/>
          </w:tcPr>
          <w:p w14:paraId="75DFF16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Septum/Septal</w:t>
            </w:r>
          </w:p>
        </w:tc>
      </w:tr>
      <w:tr w:rsidR="00940027" w14:paraId="4F879F3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157D708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21E1098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5138302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39D1E6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SEROM</w:t>
            </w:r>
          </w:p>
        </w:tc>
        <w:tc>
          <w:tcPr>
            <w:tcW w:w="3544" w:type="dxa"/>
          </w:tcPr>
          <w:p w14:paraId="6DA434B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Seroma</w:t>
            </w:r>
          </w:p>
        </w:tc>
      </w:tr>
      <w:tr w:rsidR="00940027" w14:paraId="65DBFE3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0F393C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B79769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3DC6456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A61917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SGF</w:t>
            </w:r>
          </w:p>
        </w:tc>
        <w:tc>
          <w:tcPr>
            <w:tcW w:w="3544" w:type="dxa"/>
          </w:tcPr>
          <w:p w14:paraId="0C16E857" w14:textId="77777777" w:rsidR="00940027" w:rsidRDefault="00940027">
            <w:pPr>
              <w:pStyle w:val="OtherTableBody"/>
            </w:pPr>
            <w:r>
              <w:t>Subgaleal Fluid</w:t>
            </w:r>
          </w:p>
        </w:tc>
      </w:tr>
      <w:tr w:rsidR="00940027" w14:paraId="06E4891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3B3543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1B1FD6C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3453EA5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25281E6" w14:textId="77777777" w:rsidR="00940027" w:rsidRDefault="00940027">
            <w:pPr>
              <w:pStyle w:val="OtherTableBody"/>
            </w:pPr>
            <w:r>
              <w:t>SHIN</w:t>
            </w:r>
          </w:p>
        </w:tc>
        <w:tc>
          <w:tcPr>
            <w:tcW w:w="3544" w:type="dxa"/>
          </w:tcPr>
          <w:p w14:paraId="024E0A0F" w14:textId="77777777" w:rsidR="00940027" w:rsidRDefault="00940027">
            <w:pPr>
              <w:pStyle w:val="OtherTableBody"/>
            </w:pPr>
            <w:r>
              <w:t>Shin</w:t>
            </w:r>
          </w:p>
        </w:tc>
      </w:tr>
      <w:tr w:rsidR="00940027" w14:paraId="754F839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86BEE3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F9E303A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62ACE88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E608218" w14:textId="77777777" w:rsidR="00940027" w:rsidRDefault="00940027">
            <w:pPr>
              <w:pStyle w:val="OtherTableBody"/>
            </w:pPr>
            <w:r>
              <w:t>SHOL</w:t>
            </w:r>
          </w:p>
        </w:tc>
        <w:tc>
          <w:tcPr>
            <w:tcW w:w="3544" w:type="dxa"/>
          </w:tcPr>
          <w:p w14:paraId="776B9567" w14:textId="77777777" w:rsidR="00940027" w:rsidRDefault="00940027">
            <w:pPr>
              <w:pStyle w:val="OtherTableBody"/>
            </w:pPr>
            <w:r>
              <w:t>Shoulder</w:t>
            </w:r>
          </w:p>
        </w:tc>
      </w:tr>
      <w:tr w:rsidR="00940027" w14:paraId="43A0D72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677CC0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CDA63AF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212F0D3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519B166" w14:textId="77777777" w:rsidR="00940027" w:rsidRDefault="00940027">
            <w:pPr>
              <w:pStyle w:val="OtherTableBody"/>
            </w:pPr>
            <w:r>
              <w:t>SHOLJ</w:t>
            </w:r>
          </w:p>
        </w:tc>
        <w:tc>
          <w:tcPr>
            <w:tcW w:w="3544" w:type="dxa"/>
          </w:tcPr>
          <w:p w14:paraId="65B74A0E" w14:textId="77777777" w:rsidR="00940027" w:rsidRDefault="00940027">
            <w:pPr>
              <w:pStyle w:val="OtherTableBody"/>
            </w:pPr>
            <w:r>
              <w:t>Sholder Joint</w:t>
            </w:r>
          </w:p>
        </w:tc>
      </w:tr>
      <w:tr w:rsidR="00940027" w14:paraId="5B17E80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C6B95E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6621CAE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0550</w:t>
            </w:r>
          </w:p>
        </w:tc>
        <w:tc>
          <w:tcPr>
            <w:tcW w:w="2693" w:type="dxa"/>
          </w:tcPr>
          <w:p w14:paraId="4CF2F250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1F46BC42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SIGMO</w:t>
            </w:r>
          </w:p>
        </w:tc>
        <w:tc>
          <w:tcPr>
            <w:tcW w:w="3544" w:type="dxa"/>
          </w:tcPr>
          <w:p w14:paraId="77B0F79B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Sigmoid</w:t>
            </w:r>
          </w:p>
        </w:tc>
      </w:tr>
      <w:tr w:rsidR="00940027" w14:paraId="3782992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F2D0B9E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3E237348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0550</w:t>
            </w:r>
          </w:p>
        </w:tc>
        <w:tc>
          <w:tcPr>
            <w:tcW w:w="2693" w:type="dxa"/>
          </w:tcPr>
          <w:p w14:paraId="710A648C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36C0556E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SINUS</w:t>
            </w:r>
          </w:p>
        </w:tc>
        <w:tc>
          <w:tcPr>
            <w:tcW w:w="3544" w:type="dxa"/>
          </w:tcPr>
          <w:p w14:paraId="0B9A3F7F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Sinus</w:t>
            </w:r>
          </w:p>
        </w:tc>
      </w:tr>
      <w:tr w:rsidR="00940027" w14:paraId="231A4A6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839E826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508BCD20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0550</w:t>
            </w:r>
          </w:p>
        </w:tc>
        <w:tc>
          <w:tcPr>
            <w:tcW w:w="2693" w:type="dxa"/>
          </w:tcPr>
          <w:p w14:paraId="1E491DDE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760B8DEF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SKENE</w:t>
            </w:r>
          </w:p>
        </w:tc>
        <w:tc>
          <w:tcPr>
            <w:tcW w:w="3544" w:type="dxa"/>
          </w:tcPr>
          <w:p w14:paraId="3451042F" w14:textId="77777777" w:rsidR="00940027" w:rsidRDefault="00940027">
            <w:pPr>
              <w:pStyle w:val="OtherTableBody"/>
            </w:pPr>
            <w:r>
              <w:t>Skene's Gland</w:t>
            </w:r>
          </w:p>
        </w:tc>
      </w:tr>
      <w:tr w:rsidR="00940027" w14:paraId="657C392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2A433C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062DFD0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5C3100D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EF9D626" w14:textId="77777777" w:rsidR="00940027" w:rsidRDefault="00940027">
            <w:pPr>
              <w:pStyle w:val="OtherTableBody"/>
            </w:pPr>
            <w:r>
              <w:t>SKM</w:t>
            </w:r>
          </w:p>
        </w:tc>
        <w:tc>
          <w:tcPr>
            <w:tcW w:w="3544" w:type="dxa"/>
          </w:tcPr>
          <w:p w14:paraId="319969CA" w14:textId="77777777" w:rsidR="00940027" w:rsidRDefault="00940027">
            <w:pPr>
              <w:pStyle w:val="OtherTableBody"/>
            </w:pPr>
            <w:r>
              <w:t>Skeletal Muscle</w:t>
            </w:r>
          </w:p>
        </w:tc>
      </w:tr>
      <w:tr w:rsidR="00940027" w14:paraId="4201EAF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9A8A38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595FAD0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65C3BAB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0DE6DA0" w14:textId="77777777" w:rsidR="00940027" w:rsidRDefault="00940027">
            <w:pPr>
              <w:pStyle w:val="OtherTableBody"/>
            </w:pPr>
            <w:r>
              <w:t>SKULL</w:t>
            </w:r>
          </w:p>
        </w:tc>
        <w:tc>
          <w:tcPr>
            <w:tcW w:w="3544" w:type="dxa"/>
          </w:tcPr>
          <w:p w14:paraId="10204BA0" w14:textId="77777777" w:rsidR="00940027" w:rsidRDefault="00940027">
            <w:pPr>
              <w:pStyle w:val="OtherTableBody"/>
            </w:pPr>
            <w:r>
              <w:t>Skull</w:t>
            </w:r>
          </w:p>
        </w:tc>
      </w:tr>
      <w:tr w:rsidR="00940027" w14:paraId="3E79BFE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E9F647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3DDEA32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136E462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885EC4F" w14:textId="77777777" w:rsidR="00940027" w:rsidRDefault="00940027">
            <w:pPr>
              <w:pStyle w:val="OtherTableBody"/>
            </w:pPr>
            <w:r>
              <w:t>SOLE</w:t>
            </w:r>
          </w:p>
        </w:tc>
        <w:tc>
          <w:tcPr>
            <w:tcW w:w="3544" w:type="dxa"/>
          </w:tcPr>
          <w:p w14:paraId="14C757A3" w14:textId="77777777" w:rsidR="00940027" w:rsidRDefault="00940027">
            <w:pPr>
              <w:pStyle w:val="OtherTableBody"/>
            </w:pPr>
            <w:r>
              <w:t>Sole</w:t>
            </w:r>
          </w:p>
        </w:tc>
      </w:tr>
      <w:tr w:rsidR="00940027" w14:paraId="29B5355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FC33FB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070C1B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60C4B96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609DDD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SPCOR</w:t>
            </w:r>
          </w:p>
        </w:tc>
        <w:tc>
          <w:tcPr>
            <w:tcW w:w="3544" w:type="dxa"/>
          </w:tcPr>
          <w:p w14:paraId="739156A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Spinal Cord</w:t>
            </w:r>
          </w:p>
        </w:tc>
      </w:tr>
      <w:tr w:rsidR="00940027" w14:paraId="3D161C2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7CBC57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4F621F12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0550</w:t>
            </w:r>
          </w:p>
        </w:tc>
        <w:tc>
          <w:tcPr>
            <w:tcW w:w="2693" w:type="dxa"/>
          </w:tcPr>
          <w:p w14:paraId="024ED706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259BC0B9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SPHEN</w:t>
            </w:r>
          </w:p>
        </w:tc>
        <w:tc>
          <w:tcPr>
            <w:tcW w:w="3544" w:type="dxa"/>
          </w:tcPr>
          <w:p w14:paraId="633D2DE2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Sphenoid</w:t>
            </w:r>
          </w:p>
        </w:tc>
      </w:tr>
      <w:tr w:rsidR="00940027" w14:paraId="081EF6E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443EBD4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0CBAD2B3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0550</w:t>
            </w:r>
          </w:p>
        </w:tc>
        <w:tc>
          <w:tcPr>
            <w:tcW w:w="2693" w:type="dxa"/>
          </w:tcPr>
          <w:p w14:paraId="7631D6B8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71074BCC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SPLN</w:t>
            </w:r>
          </w:p>
        </w:tc>
        <w:tc>
          <w:tcPr>
            <w:tcW w:w="3544" w:type="dxa"/>
          </w:tcPr>
          <w:p w14:paraId="3FF3D429" w14:textId="77777777" w:rsidR="00940027" w:rsidRDefault="00940027">
            <w:pPr>
              <w:pStyle w:val="OtherTableBody"/>
            </w:pPr>
            <w:r>
              <w:t>Spleen</w:t>
            </w:r>
          </w:p>
        </w:tc>
      </w:tr>
      <w:tr w:rsidR="00940027" w14:paraId="6DF0743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6F28C6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20123C2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40C5A93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9FA41E1" w14:textId="77777777" w:rsidR="00940027" w:rsidRDefault="00940027">
            <w:pPr>
              <w:pStyle w:val="OtherTableBody"/>
            </w:pPr>
            <w:r>
              <w:t>SPRM</w:t>
            </w:r>
          </w:p>
        </w:tc>
        <w:tc>
          <w:tcPr>
            <w:tcW w:w="3544" w:type="dxa"/>
          </w:tcPr>
          <w:p w14:paraId="10BE41D6" w14:textId="77777777" w:rsidR="00940027" w:rsidRDefault="00940027">
            <w:pPr>
              <w:pStyle w:val="OtherTableBody"/>
            </w:pPr>
            <w:r>
              <w:t>Spermatozoa</w:t>
            </w:r>
          </w:p>
        </w:tc>
      </w:tr>
      <w:tr w:rsidR="00940027" w14:paraId="4FEAD36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CA6B0F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1E048C0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7453D71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F6FC2C2" w14:textId="77777777" w:rsidR="00940027" w:rsidRDefault="00940027">
            <w:pPr>
              <w:pStyle w:val="OtherTableBody"/>
            </w:pPr>
            <w:r>
              <w:t>SPX</w:t>
            </w:r>
          </w:p>
        </w:tc>
        <w:tc>
          <w:tcPr>
            <w:tcW w:w="3544" w:type="dxa"/>
          </w:tcPr>
          <w:p w14:paraId="0D8F5CE1" w14:textId="77777777" w:rsidR="00940027" w:rsidRDefault="00940027">
            <w:pPr>
              <w:pStyle w:val="OtherTableBody"/>
            </w:pPr>
            <w:r>
              <w:t>Supra Cervical</w:t>
            </w:r>
          </w:p>
        </w:tc>
      </w:tr>
      <w:tr w:rsidR="00940027" w14:paraId="6DA8152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EBC913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31D09A3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2C076D7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3FFFB86" w14:textId="77777777" w:rsidR="00940027" w:rsidRDefault="00940027">
            <w:pPr>
              <w:pStyle w:val="OtherTableBody"/>
            </w:pPr>
            <w:r>
              <w:t>STER</w:t>
            </w:r>
          </w:p>
        </w:tc>
        <w:tc>
          <w:tcPr>
            <w:tcW w:w="3544" w:type="dxa"/>
          </w:tcPr>
          <w:p w14:paraId="7E611679" w14:textId="77777777" w:rsidR="00940027" w:rsidRDefault="00940027">
            <w:pPr>
              <w:pStyle w:val="OtherTableBody"/>
            </w:pPr>
            <w:r>
              <w:t>Sternum/Sternal</w:t>
            </w:r>
          </w:p>
        </w:tc>
      </w:tr>
      <w:tr w:rsidR="00940027" w14:paraId="3662FCE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440099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7BC4437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5C91B67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D11CDD1" w14:textId="77777777" w:rsidR="00940027" w:rsidRDefault="00940027">
            <w:pPr>
              <w:pStyle w:val="OtherTableBody"/>
            </w:pPr>
            <w:r>
              <w:t>STOM</w:t>
            </w:r>
          </w:p>
        </w:tc>
        <w:tc>
          <w:tcPr>
            <w:tcW w:w="3544" w:type="dxa"/>
          </w:tcPr>
          <w:p w14:paraId="0F11BBEC" w14:textId="77777777" w:rsidR="00940027" w:rsidRDefault="00940027">
            <w:pPr>
              <w:pStyle w:val="OtherTableBody"/>
            </w:pPr>
            <w:r>
              <w:t>Stoma</w:t>
            </w:r>
          </w:p>
        </w:tc>
      </w:tr>
      <w:tr w:rsidR="00940027" w14:paraId="6826E6B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E8D6EF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2E76215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61AAA3B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A58308C" w14:textId="77777777" w:rsidR="00940027" w:rsidRDefault="00940027">
            <w:pPr>
              <w:pStyle w:val="OtherTableBody"/>
            </w:pPr>
            <w:r>
              <w:t>STOMA</w:t>
            </w:r>
          </w:p>
        </w:tc>
        <w:tc>
          <w:tcPr>
            <w:tcW w:w="3544" w:type="dxa"/>
          </w:tcPr>
          <w:p w14:paraId="544B4F1D" w14:textId="77777777" w:rsidR="00940027" w:rsidRDefault="00940027">
            <w:pPr>
              <w:pStyle w:val="OtherTableBody"/>
            </w:pPr>
            <w:r>
              <w:t>Stomach</w:t>
            </w:r>
          </w:p>
        </w:tc>
      </w:tr>
      <w:tr w:rsidR="00940027" w14:paraId="4452F16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76E233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749F749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0BA05A2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1AE56B8" w14:textId="77777777" w:rsidR="00940027" w:rsidRDefault="00940027">
            <w:pPr>
              <w:pStyle w:val="OtherTableBody"/>
            </w:pPr>
            <w:r>
              <w:t>STOOLL</w:t>
            </w:r>
          </w:p>
        </w:tc>
        <w:tc>
          <w:tcPr>
            <w:tcW w:w="3544" w:type="dxa"/>
          </w:tcPr>
          <w:p w14:paraId="38418332" w14:textId="77777777" w:rsidR="00940027" w:rsidRDefault="00940027">
            <w:pPr>
              <w:pStyle w:val="OtherTableBody"/>
            </w:pPr>
            <w:r>
              <w:t>Liquid Stool</w:t>
            </w:r>
          </w:p>
        </w:tc>
      </w:tr>
      <w:tr w:rsidR="00940027" w14:paraId="143A344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D03C6E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4F22E29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69E1B51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2EDC153" w14:textId="77777777" w:rsidR="00940027" w:rsidRDefault="00940027">
            <w:pPr>
              <w:pStyle w:val="OtherTableBody"/>
            </w:pPr>
            <w:r>
              <w:t>STUMP</w:t>
            </w:r>
          </w:p>
        </w:tc>
        <w:tc>
          <w:tcPr>
            <w:tcW w:w="3544" w:type="dxa"/>
          </w:tcPr>
          <w:p w14:paraId="461E51F0" w14:textId="77777777" w:rsidR="00940027" w:rsidRDefault="00940027">
            <w:pPr>
              <w:pStyle w:val="OtherTableBody"/>
            </w:pPr>
            <w:r>
              <w:t>Stump</w:t>
            </w:r>
          </w:p>
        </w:tc>
      </w:tr>
      <w:tr w:rsidR="00940027" w14:paraId="450249D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7F4B50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1D1A596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02CA2F6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1886572" w14:textId="77777777" w:rsidR="00940027" w:rsidRDefault="00940027">
            <w:pPr>
              <w:pStyle w:val="OtherTableBody"/>
            </w:pPr>
            <w:r>
              <w:t>SUB</w:t>
            </w:r>
          </w:p>
        </w:tc>
        <w:tc>
          <w:tcPr>
            <w:tcW w:w="3544" w:type="dxa"/>
          </w:tcPr>
          <w:p w14:paraId="08A88BA7" w14:textId="77777777" w:rsidR="00940027" w:rsidRDefault="00940027">
            <w:pPr>
              <w:pStyle w:val="OtherTableBody"/>
            </w:pPr>
            <w:r>
              <w:t>Subdural</w:t>
            </w:r>
          </w:p>
        </w:tc>
      </w:tr>
      <w:tr w:rsidR="00940027" w14:paraId="1AC50F4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3D8154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3B4F98C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20D61E8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15E7431" w14:textId="77777777" w:rsidR="00940027" w:rsidRDefault="00940027">
            <w:pPr>
              <w:pStyle w:val="OtherTableBody"/>
            </w:pPr>
            <w:r>
              <w:t>SUBD</w:t>
            </w:r>
          </w:p>
        </w:tc>
        <w:tc>
          <w:tcPr>
            <w:tcW w:w="3544" w:type="dxa"/>
          </w:tcPr>
          <w:p w14:paraId="2F9C5065" w14:textId="77777777" w:rsidR="00940027" w:rsidRDefault="00940027">
            <w:pPr>
              <w:pStyle w:val="OtherTableBody"/>
            </w:pPr>
            <w:r>
              <w:t>Subdural Fluid</w:t>
            </w:r>
          </w:p>
        </w:tc>
      </w:tr>
      <w:tr w:rsidR="00940027" w14:paraId="0FE7873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4E8EA4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671199C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7BF051C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D7D6262" w14:textId="77777777" w:rsidR="00940027" w:rsidRDefault="00940027">
            <w:pPr>
              <w:pStyle w:val="OtherTableBody"/>
            </w:pPr>
            <w:r>
              <w:t>SUBM</w:t>
            </w:r>
          </w:p>
        </w:tc>
        <w:tc>
          <w:tcPr>
            <w:tcW w:w="3544" w:type="dxa"/>
          </w:tcPr>
          <w:p w14:paraId="5E341A73" w14:textId="77777777" w:rsidR="00940027" w:rsidRDefault="00940027">
            <w:pPr>
              <w:pStyle w:val="OtherTableBody"/>
            </w:pPr>
            <w:r>
              <w:t>Submandibular</w:t>
            </w:r>
          </w:p>
        </w:tc>
      </w:tr>
      <w:tr w:rsidR="00940027" w14:paraId="4D4DE5E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03C2AB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F3F9C79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2662C0A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58663D9" w14:textId="77777777" w:rsidR="00940027" w:rsidRDefault="00940027">
            <w:pPr>
              <w:pStyle w:val="OtherTableBody"/>
            </w:pPr>
            <w:r>
              <w:t>SUBME</w:t>
            </w:r>
          </w:p>
        </w:tc>
        <w:tc>
          <w:tcPr>
            <w:tcW w:w="3544" w:type="dxa"/>
          </w:tcPr>
          <w:p w14:paraId="7FB13BBE" w14:textId="77777777" w:rsidR="00940027" w:rsidRDefault="00940027">
            <w:pPr>
              <w:pStyle w:val="OtherTableBody"/>
            </w:pPr>
            <w:r>
              <w:t>Submental</w:t>
            </w:r>
          </w:p>
        </w:tc>
      </w:tr>
      <w:tr w:rsidR="00940027" w14:paraId="7BBC911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079AEC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731E1CE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6FB05E7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C24279C" w14:textId="77777777" w:rsidR="00940027" w:rsidRDefault="00940027">
            <w:pPr>
              <w:pStyle w:val="OtherTableBody"/>
            </w:pPr>
            <w:r>
              <w:t>SUBPH</w:t>
            </w:r>
          </w:p>
        </w:tc>
        <w:tc>
          <w:tcPr>
            <w:tcW w:w="3544" w:type="dxa"/>
          </w:tcPr>
          <w:p w14:paraId="72107099" w14:textId="77777777" w:rsidR="00940027" w:rsidRDefault="00940027">
            <w:pPr>
              <w:pStyle w:val="OtherTableBody"/>
            </w:pPr>
            <w:r>
              <w:t>Subphrenic</w:t>
            </w:r>
          </w:p>
        </w:tc>
      </w:tr>
      <w:tr w:rsidR="00940027" w14:paraId="7D9943F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C182FB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6EAACFD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43FB19E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31DDBBC" w14:textId="77777777" w:rsidR="00940027" w:rsidRDefault="00940027">
            <w:pPr>
              <w:pStyle w:val="OtherTableBody"/>
            </w:pPr>
            <w:r>
              <w:t>SUBX</w:t>
            </w:r>
          </w:p>
        </w:tc>
        <w:tc>
          <w:tcPr>
            <w:tcW w:w="3544" w:type="dxa"/>
          </w:tcPr>
          <w:p w14:paraId="7B8377D6" w14:textId="77777777" w:rsidR="00940027" w:rsidRDefault="00940027">
            <w:pPr>
              <w:pStyle w:val="OtherTableBody"/>
            </w:pPr>
            <w:r>
              <w:t>Submaxillary</w:t>
            </w:r>
          </w:p>
        </w:tc>
      </w:tr>
      <w:tr w:rsidR="00940027" w14:paraId="70A383E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BD0C12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28FDDF3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34427DD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5E223F3" w14:textId="77777777" w:rsidR="00940027" w:rsidRDefault="00940027">
            <w:pPr>
              <w:pStyle w:val="OtherTableBody"/>
            </w:pPr>
            <w:r>
              <w:t>SUPB</w:t>
            </w:r>
          </w:p>
        </w:tc>
        <w:tc>
          <w:tcPr>
            <w:tcW w:w="3544" w:type="dxa"/>
          </w:tcPr>
          <w:p w14:paraId="7F8A1DB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Suprapubic Specimen</w:t>
            </w:r>
          </w:p>
        </w:tc>
      </w:tr>
      <w:tr w:rsidR="00940027" w14:paraId="0228D5A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C07D6DC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63CA9AB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6E9DAAA1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1A7C80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SUPRA</w:t>
            </w:r>
          </w:p>
        </w:tc>
        <w:tc>
          <w:tcPr>
            <w:tcW w:w="3544" w:type="dxa"/>
          </w:tcPr>
          <w:p w14:paraId="0CB1201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Suprapubic</w:t>
            </w:r>
          </w:p>
        </w:tc>
      </w:tr>
      <w:tr w:rsidR="00940027" w14:paraId="702508D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398D2C3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48DA690B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7DFCB29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25D5F9E" w14:textId="77777777" w:rsidR="00940027" w:rsidRDefault="00940027">
            <w:pPr>
              <w:pStyle w:val="OtherTableBody"/>
            </w:pPr>
            <w:r>
              <w:t>SWT</w:t>
            </w:r>
          </w:p>
        </w:tc>
        <w:tc>
          <w:tcPr>
            <w:tcW w:w="3544" w:type="dxa"/>
          </w:tcPr>
          <w:p w14:paraId="332A12EE" w14:textId="77777777" w:rsidR="00940027" w:rsidRDefault="00940027">
            <w:pPr>
              <w:pStyle w:val="OtherTableBody"/>
            </w:pPr>
            <w:r>
              <w:t>Sweat</w:t>
            </w:r>
          </w:p>
        </w:tc>
      </w:tr>
      <w:tr w:rsidR="00940027" w14:paraId="72C9E9B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7D09B1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8DA6E62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6EC9AC2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9DEF684" w14:textId="77777777" w:rsidR="00940027" w:rsidRDefault="00940027">
            <w:pPr>
              <w:pStyle w:val="OtherTableBody"/>
            </w:pPr>
            <w:r>
              <w:t>SWTG</w:t>
            </w:r>
          </w:p>
        </w:tc>
        <w:tc>
          <w:tcPr>
            <w:tcW w:w="3544" w:type="dxa"/>
          </w:tcPr>
          <w:p w14:paraId="09A3FA67" w14:textId="77777777" w:rsidR="00940027" w:rsidRDefault="00940027">
            <w:pPr>
              <w:pStyle w:val="OtherTableBody"/>
            </w:pPr>
            <w:r>
              <w:t>Sweat Gland</w:t>
            </w:r>
          </w:p>
        </w:tc>
      </w:tr>
      <w:tr w:rsidR="00940027" w14:paraId="130C02F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7187A2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112440B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04C91DBC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2867091" w14:textId="77777777" w:rsidR="00940027" w:rsidRDefault="00940027">
            <w:pPr>
              <w:pStyle w:val="OtherTableBody"/>
            </w:pPr>
            <w:r>
              <w:t>SYN</w:t>
            </w:r>
          </w:p>
        </w:tc>
        <w:tc>
          <w:tcPr>
            <w:tcW w:w="3544" w:type="dxa"/>
          </w:tcPr>
          <w:p w14:paraId="6A993826" w14:textId="77777777" w:rsidR="00940027" w:rsidRDefault="00940027">
            <w:pPr>
              <w:pStyle w:val="OtherTableBody"/>
            </w:pPr>
            <w:r>
              <w:t>Synovial Fluid</w:t>
            </w:r>
          </w:p>
        </w:tc>
      </w:tr>
      <w:tr w:rsidR="00940027" w14:paraId="698D13E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EDA8C8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14F00B9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3EDB8A9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76033A6" w14:textId="77777777" w:rsidR="00940027" w:rsidRDefault="00940027">
            <w:pPr>
              <w:pStyle w:val="OtherTableBody"/>
            </w:pPr>
            <w:r>
              <w:t>SYNOL</w:t>
            </w:r>
          </w:p>
        </w:tc>
        <w:tc>
          <w:tcPr>
            <w:tcW w:w="3544" w:type="dxa"/>
          </w:tcPr>
          <w:p w14:paraId="10AA1FA7" w14:textId="77777777" w:rsidR="00940027" w:rsidRDefault="00940027">
            <w:pPr>
              <w:pStyle w:val="OtherTableBody"/>
            </w:pPr>
            <w:r>
              <w:t>Synovial</w:t>
            </w:r>
          </w:p>
        </w:tc>
      </w:tr>
      <w:tr w:rsidR="00940027" w14:paraId="3122FFD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4421EC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7A45EAF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57D152F6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4689D15" w14:textId="77777777" w:rsidR="00940027" w:rsidRDefault="00940027">
            <w:pPr>
              <w:pStyle w:val="OtherTableBody"/>
            </w:pPr>
            <w:r>
              <w:t>SYNOV</w:t>
            </w:r>
          </w:p>
        </w:tc>
        <w:tc>
          <w:tcPr>
            <w:tcW w:w="3544" w:type="dxa"/>
          </w:tcPr>
          <w:p w14:paraId="0C5EEFD2" w14:textId="77777777" w:rsidR="00940027" w:rsidRDefault="00940027">
            <w:pPr>
              <w:pStyle w:val="OtherTableBody"/>
            </w:pPr>
            <w:r>
              <w:t>Synovium</w:t>
            </w:r>
          </w:p>
        </w:tc>
      </w:tr>
      <w:tr w:rsidR="00940027" w14:paraId="2E368B6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6BCB51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07B133C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7C9DB84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9B2EFE1" w14:textId="77777777" w:rsidR="00940027" w:rsidRDefault="00940027">
            <w:pPr>
              <w:pStyle w:val="OtherTableBody"/>
            </w:pPr>
            <w:r>
              <w:t>TARS</w:t>
            </w:r>
          </w:p>
        </w:tc>
        <w:tc>
          <w:tcPr>
            <w:tcW w:w="3544" w:type="dxa"/>
          </w:tcPr>
          <w:p w14:paraId="70A96938" w14:textId="77777777" w:rsidR="00940027" w:rsidRDefault="00940027">
            <w:pPr>
              <w:pStyle w:val="OtherTableBody"/>
            </w:pPr>
            <w:r>
              <w:t>Tarsal</w:t>
            </w:r>
          </w:p>
        </w:tc>
      </w:tr>
      <w:tr w:rsidR="00940027" w14:paraId="13B6137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D8F6E4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2873F11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198B208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96CB5F8" w14:textId="77777777" w:rsidR="00940027" w:rsidRDefault="00940027">
            <w:pPr>
              <w:pStyle w:val="OtherTableBody"/>
            </w:pPr>
            <w:r>
              <w:t>TBRON</w:t>
            </w:r>
          </w:p>
        </w:tc>
        <w:tc>
          <w:tcPr>
            <w:tcW w:w="3544" w:type="dxa"/>
          </w:tcPr>
          <w:p w14:paraId="2A8D8F1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Transbronchial</w:t>
            </w:r>
          </w:p>
        </w:tc>
      </w:tr>
      <w:tr w:rsidR="00940027" w14:paraId="04D06A4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B16382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2E748A7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47F15C83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1176E08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TCN</w:t>
            </w:r>
          </w:p>
        </w:tc>
        <w:tc>
          <w:tcPr>
            <w:tcW w:w="3544" w:type="dxa"/>
          </w:tcPr>
          <w:p w14:paraId="1890C48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Transcarina Asp</w:t>
            </w:r>
          </w:p>
        </w:tc>
      </w:tr>
      <w:tr w:rsidR="00940027" w14:paraId="42F28B3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A8ADE18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4C771B8E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1068F27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529F3C8" w14:textId="77777777" w:rsidR="00940027" w:rsidRDefault="00940027">
            <w:pPr>
              <w:pStyle w:val="OtherTableBody"/>
            </w:pPr>
            <w:r>
              <w:t>TDUCT</w:t>
            </w:r>
          </w:p>
        </w:tc>
        <w:tc>
          <w:tcPr>
            <w:tcW w:w="3544" w:type="dxa"/>
          </w:tcPr>
          <w:p w14:paraId="5579F681" w14:textId="77777777" w:rsidR="00940027" w:rsidRDefault="00940027">
            <w:pPr>
              <w:pStyle w:val="OtherTableBody"/>
            </w:pPr>
            <w:r>
              <w:t>Tear Duct</w:t>
            </w:r>
          </w:p>
        </w:tc>
      </w:tr>
      <w:tr w:rsidR="00940027" w14:paraId="370652F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DD329A6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8F1A463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493C572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AE7A625" w14:textId="77777777" w:rsidR="00940027" w:rsidRDefault="00940027">
            <w:pPr>
              <w:pStyle w:val="OtherTableBody"/>
            </w:pPr>
            <w:r>
              <w:t>TEAR</w:t>
            </w:r>
          </w:p>
        </w:tc>
        <w:tc>
          <w:tcPr>
            <w:tcW w:w="3544" w:type="dxa"/>
          </w:tcPr>
          <w:p w14:paraId="13DD9769" w14:textId="77777777" w:rsidR="00940027" w:rsidRDefault="00940027">
            <w:pPr>
              <w:pStyle w:val="OtherTableBody"/>
            </w:pPr>
            <w:r>
              <w:t>Tears</w:t>
            </w:r>
          </w:p>
        </w:tc>
      </w:tr>
      <w:tr w:rsidR="00940027" w14:paraId="7EABD2F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8A89915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7057094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36BCAF3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F9A9576" w14:textId="77777777" w:rsidR="00940027" w:rsidRDefault="00940027">
            <w:pPr>
              <w:pStyle w:val="OtherTableBody"/>
            </w:pPr>
            <w:r>
              <w:t>TEMPL</w:t>
            </w:r>
          </w:p>
        </w:tc>
        <w:tc>
          <w:tcPr>
            <w:tcW w:w="3544" w:type="dxa"/>
          </w:tcPr>
          <w:p w14:paraId="6864D0D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Temple</w:t>
            </w:r>
          </w:p>
        </w:tc>
      </w:tr>
      <w:tr w:rsidR="00940027" w14:paraId="5B1F2E2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0CA37C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08CAE7E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6B2E254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6459421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TEMPO</w:t>
            </w:r>
          </w:p>
        </w:tc>
        <w:tc>
          <w:tcPr>
            <w:tcW w:w="3544" w:type="dxa"/>
          </w:tcPr>
          <w:p w14:paraId="4F49BE8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Temporal</w:t>
            </w:r>
          </w:p>
        </w:tc>
      </w:tr>
      <w:tr w:rsidR="00940027" w14:paraId="76F3300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639E08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0567D039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7AABD61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D42650A" w14:textId="77777777" w:rsidR="00940027" w:rsidRDefault="00940027">
            <w:pPr>
              <w:pStyle w:val="OtherTableBody"/>
            </w:pPr>
            <w:r>
              <w:t>TESTI</w:t>
            </w:r>
          </w:p>
        </w:tc>
        <w:tc>
          <w:tcPr>
            <w:tcW w:w="3544" w:type="dxa"/>
          </w:tcPr>
          <w:p w14:paraId="672AFB2F" w14:textId="77777777" w:rsidR="00940027" w:rsidRDefault="00940027">
            <w:pPr>
              <w:pStyle w:val="OtherTableBody"/>
            </w:pPr>
            <w:r>
              <w:t>Testicle(Testis)</w:t>
            </w:r>
          </w:p>
        </w:tc>
      </w:tr>
      <w:tr w:rsidR="00940027" w14:paraId="6C566B6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A85B92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71E0EAD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4725CB1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FEC9C01" w14:textId="77777777" w:rsidR="00940027" w:rsidRDefault="00940027">
            <w:pPr>
              <w:pStyle w:val="OtherTableBody"/>
            </w:pPr>
            <w:r>
              <w:t>THIGH</w:t>
            </w:r>
          </w:p>
        </w:tc>
        <w:tc>
          <w:tcPr>
            <w:tcW w:w="3544" w:type="dxa"/>
          </w:tcPr>
          <w:p w14:paraId="03298EC2" w14:textId="77777777" w:rsidR="00940027" w:rsidRDefault="00940027">
            <w:pPr>
              <w:pStyle w:val="OtherTableBody"/>
            </w:pPr>
            <w:r>
              <w:t>Thigh</w:t>
            </w:r>
          </w:p>
        </w:tc>
      </w:tr>
      <w:tr w:rsidR="00940027" w14:paraId="24F2008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A6296A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33B3002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50AD894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C79413D" w14:textId="77777777" w:rsidR="00940027" w:rsidRDefault="00940027">
            <w:pPr>
              <w:pStyle w:val="OtherTableBody"/>
            </w:pPr>
            <w:r>
              <w:t>THM</w:t>
            </w:r>
          </w:p>
        </w:tc>
        <w:tc>
          <w:tcPr>
            <w:tcW w:w="3544" w:type="dxa"/>
          </w:tcPr>
          <w:p w14:paraId="42C89B13" w14:textId="77777777" w:rsidR="00940027" w:rsidRDefault="00940027">
            <w:pPr>
              <w:pStyle w:val="OtherTableBody"/>
            </w:pPr>
            <w:r>
              <w:t>Thymus</w:t>
            </w:r>
          </w:p>
        </w:tc>
      </w:tr>
      <w:tr w:rsidR="00940027" w14:paraId="0A95E18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30BA9C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17C92CE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4318B12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55096C9" w14:textId="77777777" w:rsidR="00940027" w:rsidRDefault="00940027">
            <w:pPr>
              <w:pStyle w:val="OtherTableBody"/>
            </w:pPr>
            <w:r>
              <w:t>THORA</w:t>
            </w:r>
          </w:p>
        </w:tc>
        <w:tc>
          <w:tcPr>
            <w:tcW w:w="3544" w:type="dxa"/>
          </w:tcPr>
          <w:p w14:paraId="1FB5554B" w14:textId="77777777" w:rsidR="00940027" w:rsidRDefault="00940027">
            <w:pPr>
              <w:pStyle w:val="OtherTableBody"/>
            </w:pPr>
            <w:r>
              <w:t>Thoracentesis</w:t>
            </w:r>
          </w:p>
        </w:tc>
      </w:tr>
      <w:tr w:rsidR="00940027" w14:paraId="421233F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2F9FC9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B5C130F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5653F6FF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E377897" w14:textId="77777777" w:rsidR="00940027" w:rsidRDefault="00940027">
            <w:pPr>
              <w:pStyle w:val="OtherTableBody"/>
            </w:pPr>
            <w:r>
              <w:t>THRB</w:t>
            </w:r>
          </w:p>
        </w:tc>
        <w:tc>
          <w:tcPr>
            <w:tcW w:w="3544" w:type="dxa"/>
          </w:tcPr>
          <w:p w14:paraId="611A1E88" w14:textId="77777777" w:rsidR="00940027" w:rsidRDefault="00940027">
            <w:pPr>
              <w:pStyle w:val="OtherTableBody"/>
            </w:pPr>
            <w:r>
              <w:t>Throat</w:t>
            </w:r>
          </w:p>
        </w:tc>
      </w:tr>
      <w:tr w:rsidR="00940027" w14:paraId="069A1E04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F60DF3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2609301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5DF46C8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4F41E62" w14:textId="77777777" w:rsidR="00940027" w:rsidRDefault="00940027">
            <w:pPr>
              <w:pStyle w:val="OtherTableBody"/>
            </w:pPr>
            <w:r>
              <w:t>THUMB</w:t>
            </w:r>
          </w:p>
        </w:tc>
        <w:tc>
          <w:tcPr>
            <w:tcW w:w="3544" w:type="dxa"/>
          </w:tcPr>
          <w:p w14:paraId="243E56F1" w14:textId="77777777" w:rsidR="00940027" w:rsidRDefault="00940027">
            <w:pPr>
              <w:pStyle w:val="OtherTableBody"/>
            </w:pPr>
            <w:r>
              <w:t>Thumb</w:t>
            </w:r>
          </w:p>
        </w:tc>
      </w:tr>
      <w:tr w:rsidR="00940027" w14:paraId="07ED4ED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17E375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21E3E81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1D50A74B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A2EA636" w14:textId="77777777" w:rsidR="00940027" w:rsidRDefault="00940027">
            <w:pPr>
              <w:pStyle w:val="OtherTableBody"/>
            </w:pPr>
            <w:r>
              <w:t>THYRD</w:t>
            </w:r>
          </w:p>
        </w:tc>
        <w:tc>
          <w:tcPr>
            <w:tcW w:w="3544" w:type="dxa"/>
          </w:tcPr>
          <w:p w14:paraId="2AAB47C6" w14:textId="77777777" w:rsidR="00940027" w:rsidRDefault="00940027">
            <w:pPr>
              <w:pStyle w:val="OtherTableBody"/>
            </w:pPr>
            <w:r>
              <w:t>Thyroid</w:t>
            </w:r>
          </w:p>
        </w:tc>
      </w:tr>
      <w:tr w:rsidR="00940027" w14:paraId="35DD777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5F5AA9A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C9EA765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5D88922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B5CA2EF" w14:textId="77777777" w:rsidR="00940027" w:rsidRDefault="00940027">
            <w:pPr>
              <w:pStyle w:val="OtherTableBody"/>
            </w:pPr>
            <w:r>
              <w:t>TIBIA</w:t>
            </w:r>
          </w:p>
        </w:tc>
        <w:tc>
          <w:tcPr>
            <w:tcW w:w="3544" w:type="dxa"/>
          </w:tcPr>
          <w:p w14:paraId="0BE39BD2" w14:textId="77777777" w:rsidR="00940027" w:rsidRDefault="00940027">
            <w:pPr>
              <w:pStyle w:val="OtherTableBody"/>
            </w:pPr>
            <w:r>
              <w:t>Tibia</w:t>
            </w:r>
          </w:p>
        </w:tc>
      </w:tr>
      <w:tr w:rsidR="00940027" w14:paraId="32763E9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C3D0892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C7E7194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39D7F88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D65607B" w14:textId="77777777" w:rsidR="00940027" w:rsidRDefault="00940027">
            <w:pPr>
              <w:pStyle w:val="OtherTableBody"/>
            </w:pPr>
            <w:r>
              <w:t>TML</w:t>
            </w:r>
          </w:p>
        </w:tc>
        <w:tc>
          <w:tcPr>
            <w:tcW w:w="3544" w:type="dxa"/>
          </w:tcPr>
          <w:p w14:paraId="25330C94" w14:textId="77777777" w:rsidR="00940027" w:rsidRDefault="00940027">
            <w:pPr>
              <w:pStyle w:val="OtherTableBody"/>
            </w:pPr>
            <w:r>
              <w:t>Temporal Lobe</w:t>
            </w:r>
          </w:p>
        </w:tc>
      </w:tr>
      <w:tr w:rsidR="00940027" w14:paraId="0F19365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D4C02D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6816DA95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4FCC8189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39244D3" w14:textId="77777777" w:rsidR="00940027" w:rsidRDefault="00940027">
            <w:pPr>
              <w:pStyle w:val="OtherTableBody"/>
            </w:pPr>
            <w:r>
              <w:t>TNL</w:t>
            </w:r>
          </w:p>
        </w:tc>
        <w:tc>
          <w:tcPr>
            <w:tcW w:w="3544" w:type="dxa"/>
          </w:tcPr>
          <w:p w14:paraId="4D674D9C" w14:textId="77777777" w:rsidR="00940027" w:rsidRDefault="00940027">
            <w:pPr>
              <w:pStyle w:val="OtherTableBody"/>
            </w:pPr>
            <w:r>
              <w:t>Thumbnail</w:t>
            </w:r>
          </w:p>
        </w:tc>
      </w:tr>
      <w:tr w:rsidR="00940027" w14:paraId="0B4705E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5473559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7D66D94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68367CDD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D6109AC" w14:textId="77777777" w:rsidR="00940027" w:rsidRDefault="00940027">
            <w:pPr>
              <w:pStyle w:val="OtherTableBody"/>
            </w:pPr>
            <w:r>
              <w:t>TOE</w:t>
            </w:r>
          </w:p>
        </w:tc>
        <w:tc>
          <w:tcPr>
            <w:tcW w:w="3544" w:type="dxa"/>
          </w:tcPr>
          <w:p w14:paraId="5EBCC7BA" w14:textId="77777777" w:rsidR="00940027" w:rsidRDefault="00940027">
            <w:pPr>
              <w:pStyle w:val="OtherTableBody"/>
            </w:pPr>
            <w:r>
              <w:t>Toe</w:t>
            </w:r>
          </w:p>
        </w:tc>
      </w:tr>
      <w:tr w:rsidR="00940027" w14:paraId="0D83C99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EBA7F3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3AFCE22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5A839DB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0645FACE" w14:textId="77777777" w:rsidR="00940027" w:rsidRDefault="00940027">
            <w:pPr>
              <w:pStyle w:val="OtherTableBody"/>
            </w:pPr>
            <w:r>
              <w:t>TOEN</w:t>
            </w:r>
          </w:p>
        </w:tc>
        <w:tc>
          <w:tcPr>
            <w:tcW w:w="3544" w:type="dxa"/>
          </w:tcPr>
          <w:p w14:paraId="45B3605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Toe Nail</w:t>
            </w:r>
          </w:p>
        </w:tc>
      </w:tr>
      <w:tr w:rsidR="00940027" w14:paraId="5B5D4B0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3D9737C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1830166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0550</w:t>
            </w:r>
          </w:p>
        </w:tc>
        <w:tc>
          <w:tcPr>
            <w:tcW w:w="2693" w:type="dxa"/>
          </w:tcPr>
          <w:p w14:paraId="07D8CD75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234EB90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TONG</w:t>
            </w:r>
          </w:p>
        </w:tc>
        <w:tc>
          <w:tcPr>
            <w:tcW w:w="3544" w:type="dxa"/>
          </w:tcPr>
          <w:p w14:paraId="1E1D0BE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Tongue</w:t>
            </w:r>
          </w:p>
        </w:tc>
      </w:tr>
      <w:tr w:rsidR="00940027" w14:paraId="7F19D75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514C77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29347A8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0550</w:t>
            </w:r>
          </w:p>
        </w:tc>
        <w:tc>
          <w:tcPr>
            <w:tcW w:w="2693" w:type="dxa"/>
          </w:tcPr>
          <w:p w14:paraId="5D4DF252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12562D1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TONS</w:t>
            </w:r>
          </w:p>
        </w:tc>
        <w:tc>
          <w:tcPr>
            <w:tcW w:w="3544" w:type="dxa"/>
          </w:tcPr>
          <w:p w14:paraId="0F0CF4D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Tonsil</w:t>
            </w:r>
          </w:p>
        </w:tc>
      </w:tr>
      <w:tr w:rsidR="00940027" w14:paraId="460E11A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D67DCE9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4928D1E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753C93C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FFD6DD7" w14:textId="77777777" w:rsidR="00940027" w:rsidRDefault="00940027">
            <w:pPr>
              <w:pStyle w:val="OtherTableBody"/>
            </w:pPr>
            <w:r>
              <w:t>TOOTH</w:t>
            </w:r>
          </w:p>
        </w:tc>
        <w:tc>
          <w:tcPr>
            <w:tcW w:w="3544" w:type="dxa"/>
          </w:tcPr>
          <w:p w14:paraId="286BAE65" w14:textId="77777777" w:rsidR="00940027" w:rsidRDefault="00940027">
            <w:pPr>
              <w:pStyle w:val="OtherTableBody"/>
            </w:pPr>
            <w:r>
              <w:t>Tooth</w:t>
            </w:r>
          </w:p>
        </w:tc>
      </w:tr>
      <w:tr w:rsidR="00940027" w14:paraId="1C56F3C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4C775D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3010BA8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2A28EF3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F6EF4BD" w14:textId="77777777" w:rsidR="00940027" w:rsidRDefault="00940027">
            <w:pPr>
              <w:pStyle w:val="OtherTableBody"/>
            </w:pPr>
            <w:r>
              <w:t>TRCHE</w:t>
            </w:r>
          </w:p>
        </w:tc>
        <w:tc>
          <w:tcPr>
            <w:tcW w:w="3544" w:type="dxa"/>
          </w:tcPr>
          <w:p w14:paraId="5EAFE0FB" w14:textId="77777777" w:rsidR="00940027" w:rsidRDefault="00940027">
            <w:pPr>
              <w:pStyle w:val="OtherTableBody"/>
            </w:pPr>
            <w:r>
              <w:t>Trachea/Tracheal</w:t>
            </w:r>
          </w:p>
        </w:tc>
      </w:tr>
      <w:tr w:rsidR="00940027" w14:paraId="1C41232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ED3A13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7DBA49A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30466C95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8C0524B" w14:textId="77777777" w:rsidR="00940027" w:rsidRDefault="00940027">
            <w:pPr>
              <w:pStyle w:val="OtherTableBody"/>
            </w:pPr>
            <w:r>
              <w:t>TSK</w:t>
            </w:r>
          </w:p>
        </w:tc>
        <w:tc>
          <w:tcPr>
            <w:tcW w:w="3544" w:type="dxa"/>
          </w:tcPr>
          <w:p w14:paraId="2521C9A2" w14:textId="77777777" w:rsidR="00940027" w:rsidRDefault="00940027">
            <w:pPr>
              <w:pStyle w:val="OtherTableBody"/>
            </w:pPr>
            <w:r>
              <w:t>Tooth Socket</w:t>
            </w:r>
          </w:p>
        </w:tc>
      </w:tr>
      <w:tr w:rsidR="00940027" w14:paraId="2503014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9EE0D60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C83C19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35A5992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CF1B0A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ULNA</w:t>
            </w:r>
          </w:p>
        </w:tc>
        <w:tc>
          <w:tcPr>
            <w:tcW w:w="3544" w:type="dxa"/>
          </w:tcPr>
          <w:p w14:paraId="4F12F30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Ulna/Ulnar</w:t>
            </w:r>
          </w:p>
        </w:tc>
      </w:tr>
      <w:tr w:rsidR="00940027" w14:paraId="54A085B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F54EC89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78034B9D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3178AC0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7D6BD12B" w14:textId="77777777" w:rsidR="00940027" w:rsidRDefault="00940027">
            <w:pPr>
              <w:pStyle w:val="OtherTableBody"/>
            </w:pPr>
            <w:r>
              <w:t>UMB</w:t>
            </w:r>
          </w:p>
        </w:tc>
        <w:tc>
          <w:tcPr>
            <w:tcW w:w="3544" w:type="dxa"/>
          </w:tcPr>
          <w:p w14:paraId="2C4455E9" w14:textId="77777777" w:rsidR="00940027" w:rsidRDefault="00940027">
            <w:pPr>
              <w:pStyle w:val="OtherTableBody"/>
            </w:pPr>
            <w:r>
              <w:t>Umbilical Blood</w:t>
            </w:r>
          </w:p>
        </w:tc>
      </w:tr>
      <w:tr w:rsidR="00940027" w14:paraId="6505B00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D368E8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107A598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0550</w:t>
            </w:r>
          </w:p>
        </w:tc>
        <w:tc>
          <w:tcPr>
            <w:tcW w:w="2693" w:type="dxa"/>
          </w:tcPr>
          <w:p w14:paraId="3D68810D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6D2B987A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UMBL</w:t>
            </w:r>
          </w:p>
        </w:tc>
        <w:tc>
          <w:tcPr>
            <w:tcW w:w="3544" w:type="dxa"/>
          </w:tcPr>
          <w:p w14:paraId="3C856879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Umbilicus</w:t>
            </w:r>
          </w:p>
        </w:tc>
      </w:tr>
      <w:tr w:rsidR="00940027" w14:paraId="140EBE6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63E5CED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417FB0E9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0550</w:t>
            </w:r>
          </w:p>
        </w:tc>
        <w:tc>
          <w:tcPr>
            <w:tcW w:w="2693" w:type="dxa"/>
          </w:tcPr>
          <w:p w14:paraId="5AB2B90E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1701" w:type="dxa"/>
          </w:tcPr>
          <w:p w14:paraId="157222D5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URET</w:t>
            </w:r>
          </w:p>
        </w:tc>
        <w:tc>
          <w:tcPr>
            <w:tcW w:w="3544" w:type="dxa"/>
          </w:tcPr>
          <w:p w14:paraId="56AF0990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Ureter</w:t>
            </w:r>
          </w:p>
        </w:tc>
      </w:tr>
      <w:tr w:rsidR="00940027" w14:paraId="34CAA22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4AADD72" w14:textId="77777777" w:rsidR="00940027" w:rsidRDefault="00940027">
            <w:pPr>
              <w:pStyle w:val="OtherTableBody"/>
              <w:rPr>
                <w:lang w:val="de-DE"/>
              </w:rPr>
            </w:pPr>
          </w:p>
        </w:tc>
        <w:tc>
          <w:tcPr>
            <w:tcW w:w="709" w:type="dxa"/>
          </w:tcPr>
          <w:p w14:paraId="79FE0D17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224931C7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D077409" w14:textId="77777777" w:rsidR="00940027" w:rsidRDefault="00940027">
            <w:pPr>
              <w:pStyle w:val="OtherTableBody"/>
            </w:pPr>
            <w:r>
              <w:t>URTH</w:t>
            </w:r>
          </w:p>
        </w:tc>
        <w:tc>
          <w:tcPr>
            <w:tcW w:w="3544" w:type="dxa"/>
          </w:tcPr>
          <w:p w14:paraId="51FB67D1" w14:textId="77777777" w:rsidR="00940027" w:rsidRDefault="00940027">
            <w:pPr>
              <w:pStyle w:val="OtherTableBody"/>
            </w:pPr>
            <w:r>
              <w:t>Urethra</w:t>
            </w:r>
          </w:p>
        </w:tc>
      </w:tr>
      <w:tr w:rsidR="00940027" w14:paraId="064118D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CBB9B37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43E8026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0CC6EC4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66220CD" w14:textId="77777777" w:rsidR="00940027" w:rsidRDefault="00940027">
            <w:pPr>
              <w:pStyle w:val="OtherTableBody"/>
            </w:pPr>
            <w:r>
              <w:t>USTOM</w:t>
            </w:r>
          </w:p>
        </w:tc>
        <w:tc>
          <w:tcPr>
            <w:tcW w:w="3544" w:type="dxa"/>
          </w:tcPr>
          <w:p w14:paraId="3D91323D" w14:textId="77777777" w:rsidR="00940027" w:rsidRDefault="00940027">
            <w:pPr>
              <w:pStyle w:val="OtherTableBody"/>
            </w:pPr>
            <w:r>
              <w:t>Stoma, Urinary</w:t>
            </w:r>
          </w:p>
        </w:tc>
      </w:tr>
      <w:tr w:rsidR="00940027" w14:paraId="6250510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A63B3C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DF566F6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3A7BBAA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7B40629" w14:textId="77777777" w:rsidR="00940027" w:rsidRDefault="00940027">
            <w:pPr>
              <w:pStyle w:val="OtherTableBody"/>
            </w:pPr>
            <w:r>
              <w:t>UTER</w:t>
            </w:r>
          </w:p>
        </w:tc>
        <w:tc>
          <w:tcPr>
            <w:tcW w:w="3544" w:type="dxa"/>
          </w:tcPr>
          <w:p w14:paraId="105D31E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Uterus</w:t>
            </w:r>
          </w:p>
        </w:tc>
      </w:tr>
      <w:tr w:rsidR="00940027" w14:paraId="279C788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E4202F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0577994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583F84A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17D0779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UTERI</w:t>
            </w:r>
          </w:p>
        </w:tc>
        <w:tc>
          <w:tcPr>
            <w:tcW w:w="3544" w:type="dxa"/>
          </w:tcPr>
          <w:p w14:paraId="3388F14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Uterine</w:t>
            </w:r>
          </w:p>
        </w:tc>
      </w:tr>
      <w:tr w:rsidR="00940027" w14:paraId="1573D8C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8C876B6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7D7EE94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08C8156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EE8A98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VAGIN</w:t>
            </w:r>
          </w:p>
        </w:tc>
        <w:tc>
          <w:tcPr>
            <w:tcW w:w="3544" w:type="dxa"/>
          </w:tcPr>
          <w:p w14:paraId="3EBDE12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Vagina/Vaginal</w:t>
            </w:r>
          </w:p>
        </w:tc>
      </w:tr>
      <w:tr w:rsidR="00940027" w14:paraId="30C8598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8513ACB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7F493D0F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37B854F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59FA25A" w14:textId="77777777" w:rsidR="00940027" w:rsidRDefault="00940027">
            <w:pPr>
              <w:pStyle w:val="OtherTableBody"/>
            </w:pPr>
            <w:r>
              <w:t>VAL</w:t>
            </w:r>
          </w:p>
        </w:tc>
        <w:tc>
          <w:tcPr>
            <w:tcW w:w="3544" w:type="dxa"/>
          </w:tcPr>
          <w:p w14:paraId="482439C0" w14:textId="77777777" w:rsidR="00940027" w:rsidRDefault="00940027">
            <w:pPr>
              <w:pStyle w:val="OtherTableBody"/>
            </w:pPr>
            <w:r>
              <w:t>Valve</w:t>
            </w:r>
          </w:p>
        </w:tc>
      </w:tr>
      <w:tr w:rsidR="00940027" w14:paraId="35ED650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11FADFF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0762BF38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724E87E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49C1A554" w14:textId="77777777" w:rsidR="00940027" w:rsidRDefault="00940027">
            <w:pPr>
              <w:pStyle w:val="OtherTableBody"/>
            </w:pPr>
            <w:r>
              <w:t>VAS</w:t>
            </w:r>
          </w:p>
        </w:tc>
        <w:tc>
          <w:tcPr>
            <w:tcW w:w="3544" w:type="dxa"/>
          </w:tcPr>
          <w:p w14:paraId="24F068B3" w14:textId="77777777" w:rsidR="00940027" w:rsidRDefault="00940027">
            <w:pPr>
              <w:pStyle w:val="OtherTableBody"/>
            </w:pPr>
            <w:r>
              <w:t>Vas Deferens</w:t>
            </w:r>
          </w:p>
        </w:tc>
      </w:tr>
      <w:tr w:rsidR="00940027" w14:paraId="12CC11BE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F4AB59B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2025EE4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0550</w:t>
            </w:r>
          </w:p>
        </w:tc>
        <w:tc>
          <w:tcPr>
            <w:tcW w:w="2693" w:type="dxa"/>
          </w:tcPr>
          <w:p w14:paraId="6A31D94D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156A46D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VASTL</w:t>
            </w:r>
          </w:p>
        </w:tc>
        <w:tc>
          <w:tcPr>
            <w:tcW w:w="3544" w:type="dxa"/>
          </w:tcPr>
          <w:p w14:paraId="292BDD0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Vastus Lateralis</w:t>
            </w:r>
          </w:p>
        </w:tc>
      </w:tr>
      <w:tr w:rsidR="00940027" w14:paraId="41F3F26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9D16D95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3265B283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027E2D1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D93F171" w14:textId="77777777" w:rsidR="00940027" w:rsidRDefault="00940027">
            <w:pPr>
              <w:pStyle w:val="OtherTableBody"/>
            </w:pPr>
            <w:r>
              <w:t>VAULT</w:t>
            </w:r>
          </w:p>
        </w:tc>
        <w:tc>
          <w:tcPr>
            <w:tcW w:w="3544" w:type="dxa"/>
          </w:tcPr>
          <w:p w14:paraId="6FA25717" w14:textId="77777777" w:rsidR="00940027" w:rsidRDefault="00940027">
            <w:pPr>
              <w:pStyle w:val="OtherTableBody"/>
            </w:pPr>
            <w:r>
              <w:t>Vault</w:t>
            </w:r>
          </w:p>
        </w:tc>
      </w:tr>
      <w:tr w:rsidR="00940027" w14:paraId="240BD5F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6A86783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597E89A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6FC337E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F43AE12" w14:textId="77777777" w:rsidR="00940027" w:rsidRDefault="00940027">
            <w:pPr>
              <w:pStyle w:val="OtherTableBody"/>
            </w:pPr>
            <w:r>
              <w:t>VCSF</w:t>
            </w:r>
          </w:p>
        </w:tc>
        <w:tc>
          <w:tcPr>
            <w:tcW w:w="3544" w:type="dxa"/>
          </w:tcPr>
          <w:p w14:paraId="5279C1C7" w14:textId="77777777" w:rsidR="00940027" w:rsidRDefault="00940027">
            <w:pPr>
              <w:pStyle w:val="OtherTableBody"/>
            </w:pPr>
            <w:r>
              <w:t>Ventricular CSF</w:t>
            </w:r>
          </w:p>
        </w:tc>
      </w:tr>
      <w:tr w:rsidR="00940027" w14:paraId="11EBA6F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751B78E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39FA4DE0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528A4BF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E900D8E" w14:textId="77777777" w:rsidR="00940027" w:rsidRDefault="00940027">
            <w:pPr>
              <w:pStyle w:val="OtherTableBody"/>
            </w:pPr>
            <w:r>
              <w:t>VCUFF</w:t>
            </w:r>
          </w:p>
        </w:tc>
        <w:tc>
          <w:tcPr>
            <w:tcW w:w="3544" w:type="dxa"/>
          </w:tcPr>
          <w:p w14:paraId="1764D27C" w14:textId="77777777" w:rsidR="00940027" w:rsidRDefault="00940027">
            <w:pPr>
              <w:pStyle w:val="OtherTableBody"/>
            </w:pPr>
            <w:r>
              <w:t>Vaginal Cuff</w:t>
            </w:r>
          </w:p>
        </w:tc>
      </w:tr>
      <w:tr w:rsidR="00940027" w14:paraId="7BA0217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871AD0C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5C08723C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4B134F92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3EE083D5" w14:textId="77777777" w:rsidR="00940027" w:rsidRDefault="00940027">
            <w:pPr>
              <w:pStyle w:val="OtherTableBody"/>
            </w:pPr>
            <w:r>
              <w:t>VEIN</w:t>
            </w:r>
          </w:p>
        </w:tc>
        <w:tc>
          <w:tcPr>
            <w:tcW w:w="3544" w:type="dxa"/>
          </w:tcPr>
          <w:p w14:paraId="462E5C85" w14:textId="77777777" w:rsidR="00940027" w:rsidRDefault="00940027">
            <w:pPr>
              <w:pStyle w:val="OtherTableBody"/>
            </w:pPr>
            <w:r>
              <w:t>Vein</w:t>
            </w:r>
          </w:p>
        </w:tc>
      </w:tr>
      <w:tr w:rsidR="00940027" w14:paraId="3112911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931F468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C7A0995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10CE5DC4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7EFEA5D" w14:textId="77777777" w:rsidR="00940027" w:rsidRDefault="00940027">
            <w:pPr>
              <w:pStyle w:val="OtherTableBody"/>
            </w:pPr>
            <w:r>
              <w:t>VENTG</w:t>
            </w:r>
          </w:p>
        </w:tc>
        <w:tc>
          <w:tcPr>
            <w:tcW w:w="3544" w:type="dxa"/>
          </w:tcPr>
          <w:p w14:paraId="29FEDA89" w14:textId="77777777" w:rsidR="00940027" w:rsidRDefault="00940027">
            <w:pPr>
              <w:pStyle w:val="OtherTableBody"/>
            </w:pPr>
            <w:r>
              <w:t>Ventragluteal</w:t>
            </w:r>
          </w:p>
        </w:tc>
      </w:tr>
      <w:tr w:rsidR="00940027" w14:paraId="35DCAD3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053DDBE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C6E8E14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584D56C0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2A05FA83" w14:textId="77777777" w:rsidR="00940027" w:rsidRDefault="00940027">
            <w:pPr>
              <w:pStyle w:val="OtherTableBody"/>
            </w:pPr>
            <w:r>
              <w:t>VERMI</w:t>
            </w:r>
          </w:p>
        </w:tc>
        <w:tc>
          <w:tcPr>
            <w:tcW w:w="3544" w:type="dxa"/>
          </w:tcPr>
          <w:p w14:paraId="4268499C" w14:textId="77777777" w:rsidR="00940027" w:rsidRDefault="00940027">
            <w:pPr>
              <w:pStyle w:val="OtherTableBody"/>
            </w:pPr>
            <w:r>
              <w:t>Vermis Cerebelli</w:t>
            </w:r>
          </w:p>
        </w:tc>
      </w:tr>
      <w:tr w:rsidR="00940027" w14:paraId="4ED6C07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DEE75D1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702AB468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3157DFC3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132FF790" w14:textId="77777777" w:rsidR="00940027" w:rsidRDefault="00940027">
            <w:pPr>
              <w:pStyle w:val="OtherTableBody"/>
            </w:pPr>
            <w:r>
              <w:t>VERTC</w:t>
            </w:r>
          </w:p>
        </w:tc>
        <w:tc>
          <w:tcPr>
            <w:tcW w:w="3544" w:type="dxa"/>
          </w:tcPr>
          <w:p w14:paraId="3238F9DF" w14:textId="77777777" w:rsidR="00940027" w:rsidRDefault="00940027">
            <w:pPr>
              <w:pStyle w:val="OtherTableBody"/>
            </w:pPr>
            <w:r>
              <w:t>Vertebra, cervical</w:t>
            </w:r>
          </w:p>
        </w:tc>
      </w:tr>
      <w:tr w:rsidR="00940027" w14:paraId="6B305C2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FA1A67D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177CD16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2A7ABEB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41F2C82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VERTL</w:t>
            </w:r>
          </w:p>
        </w:tc>
        <w:tc>
          <w:tcPr>
            <w:tcW w:w="3544" w:type="dxa"/>
          </w:tcPr>
          <w:p w14:paraId="19F51B9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Vertebra, lumbar</w:t>
            </w:r>
          </w:p>
        </w:tc>
      </w:tr>
      <w:tr w:rsidR="00940027" w14:paraId="46D580A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394B2386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129E94B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68BCCDF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E360BC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VERTT</w:t>
            </w:r>
          </w:p>
        </w:tc>
        <w:tc>
          <w:tcPr>
            <w:tcW w:w="3544" w:type="dxa"/>
          </w:tcPr>
          <w:p w14:paraId="6A6F31C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Vertebra, thoracic</w:t>
            </w:r>
          </w:p>
        </w:tc>
      </w:tr>
      <w:tr w:rsidR="00940027" w14:paraId="23DC8C0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07B45218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2BBE1FA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37D07D8B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546D025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VESCL</w:t>
            </w:r>
          </w:p>
        </w:tc>
        <w:tc>
          <w:tcPr>
            <w:tcW w:w="3544" w:type="dxa"/>
          </w:tcPr>
          <w:p w14:paraId="7500341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Vesicular</w:t>
            </w:r>
          </w:p>
        </w:tc>
      </w:tr>
      <w:tr w:rsidR="00940027" w14:paraId="3C07ED0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5EF4279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579F467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145EF3B6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19B8549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VESFLD</w:t>
            </w:r>
          </w:p>
        </w:tc>
        <w:tc>
          <w:tcPr>
            <w:tcW w:w="3544" w:type="dxa"/>
          </w:tcPr>
          <w:p w14:paraId="4F92565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Vesicular Fluid</w:t>
            </w:r>
          </w:p>
        </w:tc>
      </w:tr>
      <w:tr w:rsidR="00940027" w14:paraId="5727501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71CE4B6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4A7ED25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7E5729B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70E9405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VESI</w:t>
            </w:r>
          </w:p>
        </w:tc>
        <w:tc>
          <w:tcPr>
            <w:tcW w:w="3544" w:type="dxa"/>
          </w:tcPr>
          <w:p w14:paraId="3F55BC5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Vesicle</w:t>
            </w:r>
          </w:p>
        </w:tc>
      </w:tr>
      <w:tr w:rsidR="00940027" w14:paraId="22C48DB9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A3941B4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219A4FB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37F0D13C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C97B5A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VESTI</w:t>
            </w:r>
          </w:p>
        </w:tc>
        <w:tc>
          <w:tcPr>
            <w:tcW w:w="3544" w:type="dxa"/>
          </w:tcPr>
          <w:p w14:paraId="53208CC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Vestibule(Genital)</w:t>
            </w:r>
          </w:p>
        </w:tc>
      </w:tr>
      <w:tr w:rsidR="00940027" w14:paraId="187E6F5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697DC23A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18912AF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142A6E9F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AE28D4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VGV</w:t>
            </w:r>
          </w:p>
        </w:tc>
        <w:tc>
          <w:tcPr>
            <w:tcW w:w="3544" w:type="dxa"/>
          </w:tcPr>
          <w:p w14:paraId="2052832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Vaginal Vault</w:t>
            </w:r>
          </w:p>
        </w:tc>
      </w:tr>
      <w:tr w:rsidR="00940027" w14:paraId="5B04188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583612F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709" w:type="dxa"/>
          </w:tcPr>
          <w:p w14:paraId="5C34217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0550</w:t>
            </w:r>
          </w:p>
        </w:tc>
        <w:tc>
          <w:tcPr>
            <w:tcW w:w="2693" w:type="dxa"/>
          </w:tcPr>
          <w:p w14:paraId="56F4A074" w14:textId="77777777" w:rsidR="00940027" w:rsidRDefault="00940027">
            <w:pPr>
              <w:pStyle w:val="OtherTableBody"/>
              <w:rPr>
                <w:lang w:val="fr-FR"/>
              </w:rPr>
            </w:pPr>
          </w:p>
        </w:tc>
        <w:tc>
          <w:tcPr>
            <w:tcW w:w="1701" w:type="dxa"/>
          </w:tcPr>
          <w:p w14:paraId="01BC744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VITR</w:t>
            </w:r>
          </w:p>
        </w:tc>
        <w:tc>
          <w:tcPr>
            <w:tcW w:w="3544" w:type="dxa"/>
          </w:tcPr>
          <w:p w14:paraId="35C4D3F4" w14:textId="77777777" w:rsidR="00940027" w:rsidRDefault="00940027">
            <w:pPr>
              <w:pStyle w:val="OtherTableBody"/>
            </w:pPr>
            <w:r>
              <w:t>Vitreous Fluid</w:t>
            </w:r>
          </w:p>
        </w:tc>
      </w:tr>
      <w:tr w:rsidR="00940027" w14:paraId="7A94780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72DB834" w14:textId="77777777" w:rsidR="00940027" w:rsidRDefault="00940027">
            <w:pPr>
              <w:pStyle w:val="OtherTableBody"/>
            </w:pPr>
          </w:p>
        </w:tc>
        <w:tc>
          <w:tcPr>
            <w:tcW w:w="709" w:type="dxa"/>
          </w:tcPr>
          <w:p w14:paraId="40006F78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6BC11A7E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6A22540C" w14:textId="77777777" w:rsidR="00940027" w:rsidRDefault="00940027">
            <w:pPr>
              <w:pStyle w:val="OtherTableBody"/>
            </w:pPr>
            <w:r>
              <w:t>VOC</w:t>
            </w:r>
          </w:p>
        </w:tc>
        <w:tc>
          <w:tcPr>
            <w:tcW w:w="3544" w:type="dxa"/>
          </w:tcPr>
          <w:p w14:paraId="41FF4F5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Vocal Cord</w:t>
            </w:r>
          </w:p>
        </w:tc>
      </w:tr>
      <w:tr w:rsidR="00940027" w14:paraId="3B6441D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2CCE7FB0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09054B3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2B246E3B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2FA585B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VULVA</w:t>
            </w:r>
          </w:p>
        </w:tc>
        <w:tc>
          <w:tcPr>
            <w:tcW w:w="3544" w:type="dxa"/>
          </w:tcPr>
          <w:p w14:paraId="7C07340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Vulva</w:t>
            </w:r>
          </w:p>
        </w:tc>
      </w:tr>
      <w:tr w:rsidR="00940027" w14:paraId="718624E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103DD535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2F29036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0550</w:t>
            </w:r>
          </w:p>
        </w:tc>
        <w:tc>
          <w:tcPr>
            <w:tcW w:w="2693" w:type="dxa"/>
          </w:tcPr>
          <w:p w14:paraId="53748C9D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1701" w:type="dxa"/>
          </w:tcPr>
          <w:p w14:paraId="3943491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WBC</w:t>
            </w:r>
          </w:p>
        </w:tc>
        <w:tc>
          <w:tcPr>
            <w:tcW w:w="3544" w:type="dxa"/>
          </w:tcPr>
          <w:p w14:paraId="6557B9F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Leukocytes</w:t>
            </w:r>
          </w:p>
        </w:tc>
      </w:tr>
      <w:tr w:rsidR="00940027" w14:paraId="005835B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</w:tcPr>
          <w:p w14:paraId="42437D07" w14:textId="77777777" w:rsidR="00940027" w:rsidRDefault="00940027">
            <w:pPr>
              <w:pStyle w:val="OtherTableBody"/>
              <w:rPr>
                <w:lang w:val="it-IT"/>
              </w:rPr>
            </w:pPr>
          </w:p>
        </w:tc>
        <w:tc>
          <w:tcPr>
            <w:tcW w:w="709" w:type="dxa"/>
          </w:tcPr>
          <w:p w14:paraId="322042CC" w14:textId="77777777" w:rsidR="00940027" w:rsidRDefault="00940027">
            <w:pPr>
              <w:pStyle w:val="OtherTableBody"/>
            </w:pPr>
            <w:r>
              <w:t>0550</w:t>
            </w:r>
          </w:p>
        </w:tc>
        <w:tc>
          <w:tcPr>
            <w:tcW w:w="2693" w:type="dxa"/>
          </w:tcPr>
          <w:p w14:paraId="1AAF4A01" w14:textId="77777777" w:rsidR="00940027" w:rsidRDefault="00940027">
            <w:pPr>
              <w:pStyle w:val="OtherTableBody"/>
            </w:pPr>
          </w:p>
        </w:tc>
        <w:tc>
          <w:tcPr>
            <w:tcW w:w="1701" w:type="dxa"/>
          </w:tcPr>
          <w:p w14:paraId="51B6BD30" w14:textId="77777777" w:rsidR="00940027" w:rsidRDefault="00940027">
            <w:pPr>
              <w:pStyle w:val="OtherTableBody"/>
            </w:pPr>
            <w:r>
              <w:t>WRIST</w:t>
            </w:r>
          </w:p>
        </w:tc>
        <w:tc>
          <w:tcPr>
            <w:tcW w:w="3544" w:type="dxa"/>
          </w:tcPr>
          <w:p w14:paraId="6A84B672" w14:textId="77777777" w:rsidR="00940027" w:rsidRDefault="00940027">
            <w:pPr>
              <w:pStyle w:val="OtherTableBody"/>
            </w:pPr>
            <w:r>
              <w:t>Wrist</w:t>
            </w:r>
          </w:p>
        </w:tc>
      </w:tr>
    </w:tbl>
    <w:p w14:paraId="53118273" w14:textId="77777777" w:rsidR="00940027" w:rsidRDefault="00940027"/>
    <w:p w14:paraId="61C64EDE" w14:textId="77777777" w:rsidR="00940027" w:rsidRDefault="00940027">
      <w:pPr>
        <w:pStyle w:val="Heading2"/>
      </w:pPr>
      <w:bookmarkStart w:id="6" w:name="_Toc49514780"/>
      <w:r>
        <w:t>Data element names</w:t>
      </w:r>
      <w:bookmarkEnd w:id="6"/>
      <w:r>
        <w:fldChar w:fldCharType="begin"/>
      </w:r>
      <w:r>
        <w:instrText xml:space="preserve"> XE "Data element names" </w:instrText>
      </w:r>
      <w:r>
        <w:fldChar w:fldCharType="end"/>
      </w:r>
    </w:p>
    <w:p w14:paraId="0FCC81C1" w14:textId="77777777" w:rsidR="00940027" w:rsidRDefault="00940027">
      <w:r>
        <w:t>This section reflects the HL7 database which is available through HL7 Headquarters (see the last section in Chapter 1 for information on how to contact HL7).</w:t>
      </w:r>
    </w:p>
    <w:p w14:paraId="339A7A31" w14:textId="77777777" w:rsidR="00940027" w:rsidRDefault="00940027"/>
    <w:tbl>
      <w:tblPr>
        <w:tblW w:w="9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00"/>
        <w:gridCol w:w="800"/>
        <w:gridCol w:w="600"/>
        <w:gridCol w:w="700"/>
        <w:gridCol w:w="600"/>
        <w:gridCol w:w="600"/>
        <w:gridCol w:w="700"/>
        <w:gridCol w:w="700"/>
        <w:gridCol w:w="942"/>
      </w:tblGrid>
      <w:tr w:rsidR="00940027" w14:paraId="2F8099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clear" w:color="auto" w:fill="D9D9D9"/>
          </w:tcPr>
          <w:p w14:paraId="484E82AA" w14:textId="77777777" w:rsidR="00940027" w:rsidRDefault="00940027">
            <w:pPr>
              <w:pStyle w:val="OtherTableHeader"/>
              <w:jc w:val="left"/>
            </w:pPr>
            <w:r>
              <w:t>Description</w:t>
            </w:r>
          </w:p>
        </w:tc>
        <w:tc>
          <w:tcPr>
            <w:tcW w:w="800" w:type="dxa"/>
            <w:shd w:val="clear" w:color="auto" w:fill="D9D9D9"/>
          </w:tcPr>
          <w:p w14:paraId="06F79DEF" w14:textId="77777777" w:rsidR="00940027" w:rsidRDefault="00940027">
            <w:pPr>
              <w:pStyle w:val="OtherTableHeader"/>
            </w:pPr>
            <w:r>
              <w:t>Item#</w:t>
            </w:r>
          </w:p>
        </w:tc>
        <w:tc>
          <w:tcPr>
            <w:tcW w:w="600" w:type="dxa"/>
            <w:shd w:val="clear" w:color="auto" w:fill="D9D9D9"/>
          </w:tcPr>
          <w:p w14:paraId="64729C0F" w14:textId="77777777" w:rsidR="00940027" w:rsidRDefault="00940027">
            <w:pPr>
              <w:pStyle w:val="OtherTableHeader"/>
            </w:pPr>
            <w:r>
              <w:t>Seg</w:t>
            </w:r>
          </w:p>
        </w:tc>
        <w:tc>
          <w:tcPr>
            <w:tcW w:w="700" w:type="dxa"/>
            <w:shd w:val="clear" w:color="auto" w:fill="D9D9D9"/>
          </w:tcPr>
          <w:p w14:paraId="1BD9DB2B" w14:textId="77777777" w:rsidR="00940027" w:rsidRDefault="00940027">
            <w:pPr>
              <w:pStyle w:val="OtherTableHeader"/>
              <w:jc w:val="left"/>
              <w:rPr>
                <w:lang w:val="de-DE"/>
              </w:rPr>
            </w:pPr>
            <w:r>
              <w:rPr>
                <w:lang w:val="de-DE"/>
              </w:rPr>
              <w:t>Seq#</w:t>
            </w:r>
          </w:p>
        </w:tc>
        <w:tc>
          <w:tcPr>
            <w:tcW w:w="600" w:type="dxa"/>
            <w:shd w:val="clear" w:color="auto" w:fill="D9D9D9"/>
          </w:tcPr>
          <w:p w14:paraId="0FB9D3CB" w14:textId="77777777" w:rsidR="00940027" w:rsidRDefault="00940027">
            <w:pPr>
              <w:pStyle w:val="OtherTableHeader"/>
              <w:jc w:val="left"/>
              <w:rPr>
                <w:lang w:val="de-DE"/>
              </w:rPr>
            </w:pPr>
            <w:r>
              <w:rPr>
                <w:lang w:val="de-DE"/>
              </w:rPr>
              <w:t>Len</w:t>
            </w:r>
          </w:p>
        </w:tc>
        <w:tc>
          <w:tcPr>
            <w:tcW w:w="600" w:type="dxa"/>
            <w:shd w:val="clear" w:color="auto" w:fill="D9D9D9"/>
          </w:tcPr>
          <w:p w14:paraId="66FEDE0C" w14:textId="77777777" w:rsidR="00940027" w:rsidRDefault="00940027">
            <w:pPr>
              <w:pStyle w:val="OtherTableHeader"/>
              <w:jc w:val="left"/>
              <w:rPr>
                <w:lang w:val="de-DE"/>
              </w:rPr>
            </w:pPr>
            <w:r>
              <w:rPr>
                <w:lang w:val="de-DE"/>
              </w:rPr>
              <w:t>DT</w:t>
            </w:r>
          </w:p>
        </w:tc>
        <w:tc>
          <w:tcPr>
            <w:tcW w:w="700" w:type="dxa"/>
            <w:shd w:val="clear" w:color="auto" w:fill="D9D9D9"/>
          </w:tcPr>
          <w:p w14:paraId="5A996140" w14:textId="77777777" w:rsidR="00940027" w:rsidRDefault="00940027">
            <w:pPr>
              <w:pStyle w:val="OtherTableHeader"/>
            </w:pPr>
            <w:r>
              <w:t>Rep</w:t>
            </w:r>
          </w:p>
        </w:tc>
        <w:tc>
          <w:tcPr>
            <w:tcW w:w="700" w:type="dxa"/>
            <w:shd w:val="clear" w:color="auto" w:fill="D9D9D9"/>
          </w:tcPr>
          <w:p w14:paraId="4934CDDC" w14:textId="77777777" w:rsidR="00940027" w:rsidRDefault="00940027">
            <w:pPr>
              <w:pStyle w:val="OtherTableHeader"/>
            </w:pPr>
            <w:r>
              <w:t>Table</w:t>
            </w:r>
          </w:p>
        </w:tc>
        <w:tc>
          <w:tcPr>
            <w:tcW w:w="942" w:type="dxa"/>
            <w:shd w:val="clear" w:color="auto" w:fill="D9D9D9"/>
          </w:tcPr>
          <w:p w14:paraId="09CA4332" w14:textId="77777777" w:rsidR="00940027" w:rsidRDefault="00940027">
            <w:pPr>
              <w:pStyle w:val="OtherTableHeader"/>
              <w:jc w:val="left"/>
            </w:pPr>
            <w:r>
              <w:t>Chapter</w:t>
            </w:r>
          </w:p>
        </w:tc>
      </w:tr>
      <w:tr w:rsidR="00940027" w14:paraId="1DD3426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3907005" w14:textId="77777777" w:rsidR="00940027" w:rsidRDefault="00940027">
            <w:pPr>
              <w:pStyle w:val="OtherTableBody"/>
            </w:pPr>
            <w:r>
              <w:t>Abnormal Flags</w:t>
            </w:r>
          </w:p>
        </w:tc>
        <w:tc>
          <w:tcPr>
            <w:tcW w:w="800" w:type="dxa"/>
          </w:tcPr>
          <w:p w14:paraId="072664EF" w14:textId="77777777" w:rsidR="00940027" w:rsidRDefault="00940027">
            <w:pPr>
              <w:pStyle w:val="OtherTableBody"/>
              <w:jc w:val="center"/>
            </w:pPr>
            <w:r>
              <w:t>00576</w:t>
            </w:r>
          </w:p>
        </w:tc>
        <w:tc>
          <w:tcPr>
            <w:tcW w:w="600" w:type="dxa"/>
          </w:tcPr>
          <w:p w14:paraId="66FAD4B4" w14:textId="77777777" w:rsidR="00940027" w:rsidRDefault="00940027">
            <w:pPr>
              <w:pStyle w:val="OtherTableBody"/>
              <w:jc w:val="center"/>
            </w:pPr>
            <w:r>
              <w:t>OBX</w:t>
            </w:r>
          </w:p>
        </w:tc>
        <w:tc>
          <w:tcPr>
            <w:tcW w:w="700" w:type="dxa"/>
          </w:tcPr>
          <w:p w14:paraId="3FBED9DA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17B85F95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17379360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4A1D7ED9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689834C7" w14:textId="77777777" w:rsidR="00940027" w:rsidRDefault="00940027">
            <w:pPr>
              <w:pStyle w:val="OtherTableBody"/>
              <w:jc w:val="center"/>
            </w:pPr>
            <w:r>
              <w:t>0078</w:t>
            </w:r>
          </w:p>
        </w:tc>
        <w:tc>
          <w:tcPr>
            <w:tcW w:w="942" w:type="dxa"/>
          </w:tcPr>
          <w:p w14:paraId="322DB05A" w14:textId="77777777" w:rsidR="00940027" w:rsidRDefault="00940027">
            <w:pPr>
              <w:pStyle w:val="OtherTableBody"/>
            </w:pPr>
            <w:r>
              <w:t>7.4.2.8</w:t>
            </w:r>
          </w:p>
        </w:tc>
      </w:tr>
      <w:tr w:rsidR="00940027" w14:paraId="0F2FFC1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CA7AE8E" w14:textId="77777777" w:rsidR="00940027" w:rsidRDefault="00940027">
            <w:pPr>
              <w:pStyle w:val="OtherTableBody"/>
            </w:pPr>
            <w:r>
              <w:t>Abnormal Text/Codes for Categorical Observations</w:t>
            </w:r>
          </w:p>
        </w:tc>
        <w:tc>
          <w:tcPr>
            <w:tcW w:w="800" w:type="dxa"/>
          </w:tcPr>
          <w:p w14:paraId="57E05374" w14:textId="77777777" w:rsidR="00940027" w:rsidRDefault="00940027">
            <w:pPr>
              <w:pStyle w:val="OtherTableBody"/>
              <w:jc w:val="center"/>
            </w:pPr>
            <w:r>
              <w:t>00639</w:t>
            </w:r>
          </w:p>
        </w:tc>
        <w:tc>
          <w:tcPr>
            <w:tcW w:w="600" w:type="dxa"/>
          </w:tcPr>
          <w:p w14:paraId="53EE691F" w14:textId="77777777" w:rsidR="00940027" w:rsidRDefault="00940027">
            <w:pPr>
              <w:pStyle w:val="OtherTableBody"/>
              <w:jc w:val="center"/>
            </w:pPr>
            <w:r>
              <w:t>OM3</w:t>
            </w:r>
          </w:p>
        </w:tc>
        <w:tc>
          <w:tcPr>
            <w:tcW w:w="700" w:type="dxa"/>
          </w:tcPr>
          <w:p w14:paraId="7C43BE3F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4DE67DFB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1E7BF335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142DF6BF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425FC398" w14:textId="77777777" w:rsidR="00940027" w:rsidRDefault="00940027">
            <w:pPr>
              <w:pStyle w:val="OtherTableBody"/>
              <w:jc w:val="center"/>
            </w:pPr>
            <w:r>
              <w:t>9999</w:t>
            </w:r>
          </w:p>
        </w:tc>
        <w:tc>
          <w:tcPr>
            <w:tcW w:w="942" w:type="dxa"/>
          </w:tcPr>
          <w:p w14:paraId="6EDF7F9F" w14:textId="77777777" w:rsidR="00940027" w:rsidRDefault="00940027">
            <w:pPr>
              <w:pStyle w:val="OtherTableBody"/>
            </w:pPr>
            <w:r>
              <w:t>8.8.10.5</w:t>
            </w:r>
          </w:p>
        </w:tc>
      </w:tr>
      <w:tr w:rsidR="00940027" w14:paraId="667C1C8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EE5AAAF" w14:textId="77777777" w:rsidR="00940027" w:rsidRDefault="00940027">
            <w:pPr>
              <w:pStyle w:val="OtherTableBody"/>
            </w:pPr>
            <w:r>
              <w:t>Absolute Range for Ordinal and Continuous Observations</w:t>
            </w:r>
          </w:p>
        </w:tc>
        <w:tc>
          <w:tcPr>
            <w:tcW w:w="800" w:type="dxa"/>
          </w:tcPr>
          <w:p w14:paraId="0BD1D03F" w14:textId="77777777" w:rsidR="00940027" w:rsidRDefault="00940027">
            <w:pPr>
              <w:pStyle w:val="OtherTableBody"/>
              <w:jc w:val="center"/>
            </w:pPr>
            <w:r>
              <w:t>00633</w:t>
            </w:r>
          </w:p>
        </w:tc>
        <w:tc>
          <w:tcPr>
            <w:tcW w:w="600" w:type="dxa"/>
          </w:tcPr>
          <w:p w14:paraId="0B2EBE1B" w14:textId="77777777" w:rsidR="00940027" w:rsidRDefault="00940027">
            <w:pPr>
              <w:pStyle w:val="OtherTableBody"/>
              <w:jc w:val="center"/>
            </w:pPr>
            <w:r>
              <w:t>OM2</w:t>
            </w:r>
          </w:p>
        </w:tc>
        <w:tc>
          <w:tcPr>
            <w:tcW w:w="700" w:type="dxa"/>
          </w:tcPr>
          <w:p w14:paraId="1B3FD4A6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7ACD98AD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3C6723C7" w14:textId="77777777" w:rsidR="00940027" w:rsidRDefault="00940027">
            <w:pPr>
              <w:pStyle w:val="OtherTableBody"/>
            </w:pPr>
            <w:r>
              <w:t>RFR</w:t>
            </w:r>
          </w:p>
        </w:tc>
        <w:tc>
          <w:tcPr>
            <w:tcW w:w="700" w:type="dxa"/>
          </w:tcPr>
          <w:p w14:paraId="5BD457B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C36F4A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3559D30" w14:textId="77777777" w:rsidR="00940027" w:rsidRDefault="00940027">
            <w:pPr>
              <w:pStyle w:val="OtherTableBody"/>
            </w:pPr>
            <w:r>
              <w:t>8.8.9.8</w:t>
            </w:r>
          </w:p>
        </w:tc>
      </w:tr>
      <w:tr w:rsidR="00940027" w14:paraId="2C8C136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25EEB3D" w14:textId="77777777" w:rsidR="00940027" w:rsidRDefault="00940027">
            <w:pPr>
              <w:pStyle w:val="OtherTableBody"/>
            </w:pPr>
            <w:r>
              <w:t>Abstract Completion Date/Time</w:t>
            </w:r>
          </w:p>
        </w:tc>
        <w:tc>
          <w:tcPr>
            <w:tcW w:w="800" w:type="dxa"/>
          </w:tcPr>
          <w:p w14:paraId="4E736398" w14:textId="77777777" w:rsidR="00940027" w:rsidRDefault="00940027">
            <w:pPr>
              <w:pStyle w:val="OtherTableBody"/>
              <w:jc w:val="center"/>
            </w:pPr>
            <w:r>
              <w:t>01520</w:t>
            </w:r>
          </w:p>
        </w:tc>
        <w:tc>
          <w:tcPr>
            <w:tcW w:w="600" w:type="dxa"/>
          </w:tcPr>
          <w:p w14:paraId="3BC08F4B" w14:textId="77777777" w:rsidR="00940027" w:rsidRDefault="00940027">
            <w:pPr>
              <w:pStyle w:val="OtherTableBody"/>
              <w:jc w:val="center"/>
            </w:pPr>
            <w:r>
              <w:t>ABS</w:t>
            </w:r>
          </w:p>
        </w:tc>
        <w:tc>
          <w:tcPr>
            <w:tcW w:w="700" w:type="dxa"/>
          </w:tcPr>
          <w:p w14:paraId="6545F840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48519E72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7E38442A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4F9C0DC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0C92AF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082FF62" w14:textId="77777777" w:rsidR="00940027" w:rsidRDefault="00940027">
            <w:pPr>
              <w:pStyle w:val="OtherTableBody"/>
            </w:pPr>
            <w:r>
              <w:t>6.5.12.7</w:t>
            </w:r>
          </w:p>
        </w:tc>
      </w:tr>
      <w:tr w:rsidR="00940027" w14:paraId="26FD623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4D1A7EC" w14:textId="77777777" w:rsidR="00940027" w:rsidRDefault="00940027">
            <w:pPr>
              <w:pStyle w:val="OtherTableBody"/>
            </w:pPr>
            <w:r>
              <w:t>Abstracted By</w:t>
            </w:r>
          </w:p>
        </w:tc>
        <w:tc>
          <w:tcPr>
            <w:tcW w:w="800" w:type="dxa"/>
          </w:tcPr>
          <w:p w14:paraId="4A23B71D" w14:textId="77777777" w:rsidR="00940027" w:rsidRDefault="00940027">
            <w:pPr>
              <w:pStyle w:val="OtherTableBody"/>
              <w:jc w:val="center"/>
            </w:pPr>
            <w:r>
              <w:t>01521</w:t>
            </w:r>
          </w:p>
        </w:tc>
        <w:tc>
          <w:tcPr>
            <w:tcW w:w="600" w:type="dxa"/>
          </w:tcPr>
          <w:p w14:paraId="5734BE15" w14:textId="77777777" w:rsidR="00940027" w:rsidRDefault="00940027">
            <w:pPr>
              <w:pStyle w:val="OtherTableBody"/>
              <w:jc w:val="center"/>
            </w:pPr>
            <w:r>
              <w:t>ABS</w:t>
            </w:r>
          </w:p>
        </w:tc>
        <w:tc>
          <w:tcPr>
            <w:tcW w:w="700" w:type="dxa"/>
          </w:tcPr>
          <w:p w14:paraId="1D6D10B6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7C26CADD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77417BB0" w14:textId="77777777" w:rsidR="00940027" w:rsidRDefault="00940027">
            <w:pPr>
              <w:pStyle w:val="OtherTableBody"/>
            </w:pPr>
            <w:r>
              <w:t>XCN</w:t>
            </w:r>
          </w:p>
        </w:tc>
        <w:tc>
          <w:tcPr>
            <w:tcW w:w="700" w:type="dxa"/>
          </w:tcPr>
          <w:p w14:paraId="2633157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0CA1EF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512A2D4" w14:textId="77777777" w:rsidR="00940027" w:rsidRDefault="00940027">
            <w:pPr>
              <w:pStyle w:val="OtherTableBody"/>
            </w:pPr>
            <w:r>
              <w:t>6.5.12.8</w:t>
            </w:r>
          </w:p>
        </w:tc>
      </w:tr>
      <w:tr w:rsidR="00940027" w14:paraId="7E3C8E5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1AE2249" w14:textId="77777777" w:rsidR="00940027" w:rsidRDefault="00940027">
            <w:pPr>
              <w:pStyle w:val="OtherTableBody"/>
            </w:pPr>
            <w:r>
              <w:t>Academic Degree</w:t>
            </w:r>
          </w:p>
        </w:tc>
        <w:tc>
          <w:tcPr>
            <w:tcW w:w="800" w:type="dxa"/>
          </w:tcPr>
          <w:p w14:paraId="706634D7" w14:textId="77777777" w:rsidR="00940027" w:rsidRDefault="00940027">
            <w:pPr>
              <w:pStyle w:val="OtherTableBody"/>
              <w:jc w:val="center"/>
            </w:pPr>
            <w:r>
              <w:t>01449</w:t>
            </w:r>
          </w:p>
        </w:tc>
        <w:tc>
          <w:tcPr>
            <w:tcW w:w="600" w:type="dxa"/>
          </w:tcPr>
          <w:p w14:paraId="1C0612A5" w14:textId="77777777" w:rsidR="00940027" w:rsidRDefault="00940027">
            <w:pPr>
              <w:pStyle w:val="OtherTableBody"/>
              <w:jc w:val="center"/>
            </w:pPr>
            <w:r>
              <w:t>EDU</w:t>
            </w:r>
          </w:p>
        </w:tc>
        <w:tc>
          <w:tcPr>
            <w:tcW w:w="700" w:type="dxa"/>
          </w:tcPr>
          <w:p w14:paraId="30060535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72027DBF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649EEAC4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3FA14E1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A3D05D2" w14:textId="77777777" w:rsidR="00940027" w:rsidRDefault="00940027">
            <w:pPr>
              <w:pStyle w:val="OtherTableBody"/>
              <w:jc w:val="center"/>
            </w:pPr>
            <w:r>
              <w:t>0360</w:t>
            </w:r>
          </w:p>
        </w:tc>
        <w:tc>
          <w:tcPr>
            <w:tcW w:w="942" w:type="dxa"/>
          </w:tcPr>
          <w:p w14:paraId="021517BE" w14:textId="77777777" w:rsidR="00940027" w:rsidRDefault="00940027">
            <w:pPr>
              <w:pStyle w:val="OtherTableBody"/>
            </w:pPr>
            <w:r>
              <w:t>15.4.3.2</w:t>
            </w:r>
          </w:p>
        </w:tc>
      </w:tr>
      <w:tr w:rsidR="00940027" w14:paraId="414845D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42C9F67" w14:textId="77777777" w:rsidR="00940027" w:rsidRDefault="00940027">
            <w:pPr>
              <w:pStyle w:val="OtherTableBody"/>
            </w:pPr>
            <w:r>
              <w:t>Academic Degree Granted Date</w:t>
            </w:r>
          </w:p>
        </w:tc>
        <w:tc>
          <w:tcPr>
            <w:tcW w:w="800" w:type="dxa"/>
          </w:tcPr>
          <w:p w14:paraId="6EEC2B6D" w14:textId="77777777" w:rsidR="00940027" w:rsidRDefault="00940027">
            <w:pPr>
              <w:pStyle w:val="OtherTableBody"/>
              <w:jc w:val="center"/>
            </w:pPr>
            <w:r>
              <w:t>01451</w:t>
            </w:r>
          </w:p>
        </w:tc>
        <w:tc>
          <w:tcPr>
            <w:tcW w:w="600" w:type="dxa"/>
          </w:tcPr>
          <w:p w14:paraId="754ADBEC" w14:textId="77777777" w:rsidR="00940027" w:rsidRDefault="00940027">
            <w:pPr>
              <w:pStyle w:val="OtherTableBody"/>
              <w:jc w:val="center"/>
            </w:pPr>
            <w:r>
              <w:t>EDU</w:t>
            </w:r>
          </w:p>
        </w:tc>
        <w:tc>
          <w:tcPr>
            <w:tcW w:w="700" w:type="dxa"/>
          </w:tcPr>
          <w:p w14:paraId="53E3D928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670EA713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382C720C" w14:textId="77777777" w:rsidR="00940027" w:rsidRDefault="00940027">
            <w:pPr>
              <w:pStyle w:val="OtherTableBody"/>
            </w:pPr>
            <w:r>
              <w:t>DT</w:t>
            </w:r>
          </w:p>
        </w:tc>
        <w:tc>
          <w:tcPr>
            <w:tcW w:w="700" w:type="dxa"/>
          </w:tcPr>
          <w:p w14:paraId="1C2010A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52B856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1AA6743" w14:textId="77777777" w:rsidR="00940027" w:rsidRDefault="00940027">
            <w:pPr>
              <w:pStyle w:val="OtherTableBody"/>
            </w:pPr>
            <w:r>
              <w:t>15.4.3.5</w:t>
            </w:r>
          </w:p>
        </w:tc>
      </w:tr>
      <w:tr w:rsidR="00940027" w14:paraId="75F862D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CAB198D" w14:textId="77777777" w:rsidR="00940027" w:rsidRDefault="00940027">
            <w:pPr>
              <w:pStyle w:val="OtherTableBody"/>
            </w:pPr>
            <w:r>
              <w:t>Academic Degree Program Date Range</w:t>
            </w:r>
          </w:p>
        </w:tc>
        <w:tc>
          <w:tcPr>
            <w:tcW w:w="800" w:type="dxa"/>
          </w:tcPr>
          <w:p w14:paraId="1AFFF9A9" w14:textId="77777777" w:rsidR="00940027" w:rsidRDefault="00940027">
            <w:pPr>
              <w:pStyle w:val="OtherTableBody"/>
              <w:jc w:val="center"/>
            </w:pPr>
            <w:r>
              <w:t>01597</w:t>
            </w:r>
          </w:p>
        </w:tc>
        <w:tc>
          <w:tcPr>
            <w:tcW w:w="600" w:type="dxa"/>
          </w:tcPr>
          <w:p w14:paraId="69198E27" w14:textId="77777777" w:rsidR="00940027" w:rsidRDefault="00940027">
            <w:pPr>
              <w:pStyle w:val="OtherTableBody"/>
              <w:jc w:val="center"/>
            </w:pPr>
            <w:r>
              <w:t>EDU</w:t>
            </w:r>
          </w:p>
        </w:tc>
        <w:tc>
          <w:tcPr>
            <w:tcW w:w="700" w:type="dxa"/>
          </w:tcPr>
          <w:p w14:paraId="146F4C22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0CC85F4A" w14:textId="77777777" w:rsidR="00940027" w:rsidRDefault="00940027">
            <w:pPr>
              <w:pStyle w:val="OtherTableBody"/>
            </w:pPr>
            <w:r>
              <w:t>52</w:t>
            </w:r>
          </w:p>
        </w:tc>
        <w:tc>
          <w:tcPr>
            <w:tcW w:w="600" w:type="dxa"/>
          </w:tcPr>
          <w:p w14:paraId="7DFC506D" w14:textId="77777777" w:rsidR="00940027" w:rsidRDefault="00940027">
            <w:pPr>
              <w:pStyle w:val="OtherTableBody"/>
            </w:pPr>
            <w:r>
              <w:t>DR</w:t>
            </w:r>
          </w:p>
        </w:tc>
        <w:tc>
          <w:tcPr>
            <w:tcW w:w="700" w:type="dxa"/>
          </w:tcPr>
          <w:p w14:paraId="53A66EC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2F52BB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29A5696" w14:textId="77777777" w:rsidR="00940027" w:rsidRDefault="00940027">
            <w:pPr>
              <w:pStyle w:val="OtherTableBody"/>
            </w:pPr>
            <w:r>
              <w:t>15.4.3.3</w:t>
            </w:r>
          </w:p>
        </w:tc>
      </w:tr>
      <w:tr w:rsidR="00940027" w14:paraId="12900A8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4F42A8B" w14:textId="77777777" w:rsidR="00940027" w:rsidRDefault="00940027">
            <w:pPr>
              <w:pStyle w:val="OtherTableBody"/>
            </w:pPr>
            <w:r>
              <w:t>Academic Degree Program Participation Date Range</w:t>
            </w:r>
          </w:p>
        </w:tc>
        <w:tc>
          <w:tcPr>
            <w:tcW w:w="800" w:type="dxa"/>
          </w:tcPr>
          <w:p w14:paraId="36110B03" w14:textId="77777777" w:rsidR="00940027" w:rsidRDefault="00940027">
            <w:pPr>
              <w:pStyle w:val="OtherTableBody"/>
              <w:jc w:val="center"/>
            </w:pPr>
            <w:r>
              <w:t>01450</w:t>
            </w:r>
          </w:p>
        </w:tc>
        <w:tc>
          <w:tcPr>
            <w:tcW w:w="600" w:type="dxa"/>
          </w:tcPr>
          <w:p w14:paraId="46E036E0" w14:textId="77777777" w:rsidR="00940027" w:rsidRDefault="00940027">
            <w:pPr>
              <w:pStyle w:val="OtherTableBody"/>
              <w:jc w:val="center"/>
            </w:pPr>
            <w:r>
              <w:t>EDU</w:t>
            </w:r>
          </w:p>
        </w:tc>
        <w:tc>
          <w:tcPr>
            <w:tcW w:w="700" w:type="dxa"/>
          </w:tcPr>
          <w:p w14:paraId="22A5FF7A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5546A577" w14:textId="77777777" w:rsidR="00940027" w:rsidRDefault="00940027">
            <w:pPr>
              <w:pStyle w:val="OtherTableBody"/>
            </w:pPr>
            <w:r>
              <w:t>52</w:t>
            </w:r>
          </w:p>
        </w:tc>
        <w:tc>
          <w:tcPr>
            <w:tcW w:w="600" w:type="dxa"/>
          </w:tcPr>
          <w:p w14:paraId="12469E46" w14:textId="77777777" w:rsidR="00940027" w:rsidRDefault="00940027">
            <w:pPr>
              <w:pStyle w:val="OtherTableBody"/>
            </w:pPr>
            <w:r>
              <w:t>DR</w:t>
            </w:r>
          </w:p>
        </w:tc>
        <w:tc>
          <w:tcPr>
            <w:tcW w:w="700" w:type="dxa"/>
          </w:tcPr>
          <w:p w14:paraId="3A32A75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44997A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64AE716" w14:textId="77777777" w:rsidR="00940027" w:rsidRDefault="00940027">
            <w:pPr>
              <w:pStyle w:val="OtherTableBody"/>
            </w:pPr>
            <w:r>
              <w:t>15.4.3.4</w:t>
            </w:r>
          </w:p>
        </w:tc>
      </w:tr>
      <w:tr w:rsidR="00940027" w14:paraId="1E532CB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AF117EA" w14:textId="77777777" w:rsidR="00940027" w:rsidRDefault="00940027">
            <w:pPr>
              <w:pStyle w:val="OtherTableBody"/>
            </w:pPr>
            <w:r>
              <w:t>Accept Acknowledgment Type</w:t>
            </w:r>
          </w:p>
        </w:tc>
        <w:tc>
          <w:tcPr>
            <w:tcW w:w="800" w:type="dxa"/>
          </w:tcPr>
          <w:p w14:paraId="4E2F464C" w14:textId="77777777" w:rsidR="00940027" w:rsidRDefault="00940027">
            <w:pPr>
              <w:pStyle w:val="OtherTableBody"/>
              <w:jc w:val="center"/>
            </w:pPr>
            <w:r>
              <w:t>00015</w:t>
            </w:r>
          </w:p>
        </w:tc>
        <w:tc>
          <w:tcPr>
            <w:tcW w:w="600" w:type="dxa"/>
          </w:tcPr>
          <w:p w14:paraId="06A8A6BB" w14:textId="77777777" w:rsidR="00940027" w:rsidRDefault="00940027">
            <w:pPr>
              <w:pStyle w:val="OtherTableBody"/>
              <w:jc w:val="center"/>
            </w:pPr>
            <w:r>
              <w:t>MSH</w:t>
            </w:r>
          </w:p>
        </w:tc>
        <w:tc>
          <w:tcPr>
            <w:tcW w:w="700" w:type="dxa"/>
          </w:tcPr>
          <w:p w14:paraId="0F11149A" w14:textId="77777777" w:rsidR="00940027" w:rsidRDefault="00940027">
            <w:pPr>
              <w:pStyle w:val="OtherTableBody"/>
            </w:pPr>
            <w:r>
              <w:t>15</w:t>
            </w:r>
          </w:p>
        </w:tc>
        <w:tc>
          <w:tcPr>
            <w:tcW w:w="600" w:type="dxa"/>
          </w:tcPr>
          <w:p w14:paraId="1D50020F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216BB013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3B4E8C5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F6AAB5D" w14:textId="77777777" w:rsidR="00940027" w:rsidRDefault="00940027">
            <w:pPr>
              <w:pStyle w:val="OtherTableBody"/>
              <w:jc w:val="center"/>
            </w:pPr>
            <w:r>
              <w:t>0155</w:t>
            </w:r>
          </w:p>
        </w:tc>
        <w:tc>
          <w:tcPr>
            <w:tcW w:w="942" w:type="dxa"/>
          </w:tcPr>
          <w:p w14:paraId="4A3CECBF" w14:textId="77777777" w:rsidR="00940027" w:rsidRDefault="00940027">
            <w:pPr>
              <w:pStyle w:val="OtherTableBody"/>
            </w:pPr>
            <w:r>
              <w:t>2.15.9.15</w:t>
            </w:r>
          </w:p>
        </w:tc>
      </w:tr>
      <w:tr w:rsidR="00940027" w14:paraId="2EEC37D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7E6127B" w14:textId="77777777" w:rsidR="00940027" w:rsidRDefault="00940027">
            <w:pPr>
              <w:pStyle w:val="OtherTableBody"/>
            </w:pPr>
            <w:r>
              <w:t>Accession Identifier</w:t>
            </w:r>
          </w:p>
        </w:tc>
        <w:tc>
          <w:tcPr>
            <w:tcW w:w="800" w:type="dxa"/>
          </w:tcPr>
          <w:p w14:paraId="506001E0" w14:textId="77777777" w:rsidR="00940027" w:rsidRDefault="00940027">
            <w:pPr>
              <w:pStyle w:val="OtherTableBody"/>
              <w:jc w:val="center"/>
            </w:pPr>
            <w:r>
              <w:t>01330</w:t>
            </w:r>
          </w:p>
        </w:tc>
        <w:tc>
          <w:tcPr>
            <w:tcW w:w="600" w:type="dxa"/>
          </w:tcPr>
          <w:p w14:paraId="0E34DEB2" w14:textId="77777777" w:rsidR="00940027" w:rsidRDefault="00940027">
            <w:pPr>
              <w:pStyle w:val="OtherTableBody"/>
              <w:jc w:val="center"/>
            </w:pPr>
            <w:r>
              <w:t>IPC</w:t>
            </w:r>
          </w:p>
        </w:tc>
        <w:tc>
          <w:tcPr>
            <w:tcW w:w="700" w:type="dxa"/>
          </w:tcPr>
          <w:p w14:paraId="1D5010DB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23A37242" w14:textId="77777777" w:rsidR="00940027" w:rsidRDefault="00940027">
            <w:pPr>
              <w:pStyle w:val="OtherTableBody"/>
            </w:pPr>
            <w:r>
              <w:t>80</w:t>
            </w:r>
          </w:p>
        </w:tc>
        <w:tc>
          <w:tcPr>
            <w:tcW w:w="600" w:type="dxa"/>
          </w:tcPr>
          <w:p w14:paraId="50631981" w14:textId="77777777" w:rsidR="00940027" w:rsidRDefault="00940027">
            <w:pPr>
              <w:pStyle w:val="OtherTableBody"/>
            </w:pPr>
            <w:r>
              <w:t>EI</w:t>
            </w:r>
          </w:p>
        </w:tc>
        <w:tc>
          <w:tcPr>
            <w:tcW w:w="700" w:type="dxa"/>
          </w:tcPr>
          <w:p w14:paraId="04D6474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B7A1BD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68B73F5" w14:textId="77777777" w:rsidR="00940027" w:rsidRDefault="00940027">
            <w:pPr>
              <w:pStyle w:val="OtherTableBody"/>
            </w:pPr>
            <w:r>
              <w:t>4.5.6.1</w:t>
            </w:r>
          </w:p>
        </w:tc>
      </w:tr>
      <w:tr w:rsidR="00940027" w14:paraId="640AE7F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727625D" w14:textId="77777777" w:rsidR="00940027" w:rsidRDefault="00940027">
            <w:pPr>
              <w:pStyle w:val="OtherTableBody"/>
            </w:pPr>
            <w:r>
              <w:t>Accession Identifier</w:t>
            </w:r>
          </w:p>
        </w:tc>
        <w:tc>
          <w:tcPr>
            <w:tcW w:w="800" w:type="dxa"/>
          </w:tcPr>
          <w:p w14:paraId="7CF55E27" w14:textId="77777777" w:rsidR="00940027" w:rsidRDefault="00940027">
            <w:pPr>
              <w:pStyle w:val="OtherTableBody"/>
              <w:jc w:val="center"/>
            </w:pPr>
            <w:r>
              <w:t>01330</w:t>
            </w:r>
          </w:p>
        </w:tc>
        <w:tc>
          <w:tcPr>
            <w:tcW w:w="600" w:type="dxa"/>
          </w:tcPr>
          <w:p w14:paraId="6C29EC3C" w14:textId="77777777" w:rsidR="00940027" w:rsidRDefault="00940027">
            <w:pPr>
              <w:pStyle w:val="OtherTableBody"/>
              <w:jc w:val="center"/>
            </w:pPr>
            <w:r>
              <w:t>SAC</w:t>
            </w:r>
          </w:p>
        </w:tc>
        <w:tc>
          <w:tcPr>
            <w:tcW w:w="700" w:type="dxa"/>
          </w:tcPr>
          <w:p w14:paraId="1F58B38F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28ED2EDF" w14:textId="77777777" w:rsidR="00940027" w:rsidRDefault="00940027">
            <w:pPr>
              <w:pStyle w:val="OtherTableBody"/>
            </w:pPr>
            <w:r>
              <w:t>80</w:t>
            </w:r>
          </w:p>
        </w:tc>
        <w:tc>
          <w:tcPr>
            <w:tcW w:w="600" w:type="dxa"/>
          </w:tcPr>
          <w:p w14:paraId="2E2BE426" w14:textId="77777777" w:rsidR="00940027" w:rsidRDefault="00940027">
            <w:pPr>
              <w:pStyle w:val="OtherTableBody"/>
            </w:pPr>
            <w:r>
              <w:t>EI</w:t>
            </w:r>
          </w:p>
        </w:tc>
        <w:tc>
          <w:tcPr>
            <w:tcW w:w="700" w:type="dxa"/>
          </w:tcPr>
          <w:p w14:paraId="64DC560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3DE1F2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B5E846C" w14:textId="77777777" w:rsidR="00940027" w:rsidRDefault="00940027">
            <w:pPr>
              <w:pStyle w:val="OtherTableBody"/>
            </w:pPr>
            <w:r>
              <w:t>13.4.3.2</w:t>
            </w:r>
          </w:p>
        </w:tc>
      </w:tr>
      <w:tr w:rsidR="00940027" w14:paraId="7D1614E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170F80C" w14:textId="77777777" w:rsidR="00940027" w:rsidRDefault="00940027">
            <w:pPr>
              <w:pStyle w:val="OtherTableBody"/>
            </w:pPr>
            <w:r>
              <w:t>Accident Address</w:t>
            </w:r>
          </w:p>
        </w:tc>
        <w:tc>
          <w:tcPr>
            <w:tcW w:w="800" w:type="dxa"/>
          </w:tcPr>
          <w:p w14:paraId="35E8A2A0" w14:textId="77777777" w:rsidR="00940027" w:rsidRDefault="00940027">
            <w:pPr>
              <w:pStyle w:val="OtherTableBody"/>
              <w:jc w:val="center"/>
            </w:pPr>
            <w:r>
              <w:t>01853</w:t>
            </w:r>
          </w:p>
        </w:tc>
        <w:tc>
          <w:tcPr>
            <w:tcW w:w="600" w:type="dxa"/>
          </w:tcPr>
          <w:p w14:paraId="38B3ABCB" w14:textId="77777777" w:rsidR="00940027" w:rsidRDefault="00940027">
            <w:pPr>
              <w:pStyle w:val="OtherTableBody"/>
              <w:jc w:val="center"/>
            </w:pPr>
            <w:r>
              <w:t>ACC</w:t>
            </w:r>
          </w:p>
        </w:tc>
        <w:tc>
          <w:tcPr>
            <w:tcW w:w="700" w:type="dxa"/>
          </w:tcPr>
          <w:p w14:paraId="5FD25227" w14:textId="77777777" w:rsidR="00940027" w:rsidRDefault="00940027">
            <w:pPr>
              <w:pStyle w:val="OtherTableBody"/>
            </w:pPr>
            <w:r>
              <w:t>11</w:t>
            </w:r>
          </w:p>
        </w:tc>
        <w:tc>
          <w:tcPr>
            <w:tcW w:w="600" w:type="dxa"/>
          </w:tcPr>
          <w:p w14:paraId="22A67FFB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6888838B" w14:textId="77777777" w:rsidR="00940027" w:rsidRDefault="00940027">
            <w:pPr>
              <w:pStyle w:val="OtherTableBody"/>
            </w:pPr>
            <w:r>
              <w:t>XAD</w:t>
            </w:r>
          </w:p>
        </w:tc>
        <w:tc>
          <w:tcPr>
            <w:tcW w:w="700" w:type="dxa"/>
          </w:tcPr>
          <w:p w14:paraId="582B50A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0C1D26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6B0F0E2" w14:textId="77777777" w:rsidR="00940027" w:rsidRDefault="00940027">
            <w:pPr>
              <w:pStyle w:val="OtherTableBody"/>
            </w:pPr>
            <w:r>
              <w:t>6.5.9.11</w:t>
            </w:r>
          </w:p>
        </w:tc>
      </w:tr>
      <w:tr w:rsidR="00940027" w14:paraId="069BFDF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32C8CB4" w14:textId="77777777" w:rsidR="00940027" w:rsidRDefault="00940027">
            <w:pPr>
              <w:pStyle w:val="OtherTableBody"/>
            </w:pPr>
            <w:r>
              <w:t>Accident Code</w:t>
            </w:r>
          </w:p>
        </w:tc>
        <w:tc>
          <w:tcPr>
            <w:tcW w:w="800" w:type="dxa"/>
          </w:tcPr>
          <w:p w14:paraId="6F1EA470" w14:textId="77777777" w:rsidR="00940027" w:rsidRDefault="00940027">
            <w:pPr>
              <w:pStyle w:val="OtherTableBody"/>
              <w:jc w:val="center"/>
            </w:pPr>
            <w:r>
              <w:t>00528</w:t>
            </w:r>
          </w:p>
        </w:tc>
        <w:tc>
          <w:tcPr>
            <w:tcW w:w="600" w:type="dxa"/>
          </w:tcPr>
          <w:p w14:paraId="05974EBB" w14:textId="77777777" w:rsidR="00940027" w:rsidRDefault="00940027">
            <w:pPr>
              <w:pStyle w:val="OtherTableBody"/>
              <w:jc w:val="center"/>
            </w:pPr>
            <w:r>
              <w:t>ACC</w:t>
            </w:r>
          </w:p>
        </w:tc>
        <w:tc>
          <w:tcPr>
            <w:tcW w:w="700" w:type="dxa"/>
          </w:tcPr>
          <w:p w14:paraId="18B42118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5166624B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5FD5C983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27A0808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36EAD81" w14:textId="77777777" w:rsidR="00940027" w:rsidRDefault="00940027">
            <w:pPr>
              <w:pStyle w:val="OtherTableBody"/>
              <w:jc w:val="center"/>
            </w:pPr>
            <w:r>
              <w:t>0050</w:t>
            </w:r>
          </w:p>
        </w:tc>
        <w:tc>
          <w:tcPr>
            <w:tcW w:w="942" w:type="dxa"/>
          </w:tcPr>
          <w:p w14:paraId="58030321" w14:textId="77777777" w:rsidR="00940027" w:rsidRDefault="00940027">
            <w:pPr>
              <w:pStyle w:val="OtherTableBody"/>
            </w:pPr>
            <w:r>
              <w:t>6.5.9.2</w:t>
            </w:r>
          </w:p>
        </w:tc>
      </w:tr>
      <w:tr w:rsidR="00940027" w14:paraId="2987EC5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96A41E0" w14:textId="77777777" w:rsidR="00940027" w:rsidRDefault="00940027">
            <w:pPr>
              <w:pStyle w:val="OtherTableBody"/>
            </w:pPr>
            <w:r>
              <w:t>Accident Date/Time</w:t>
            </w:r>
          </w:p>
        </w:tc>
        <w:tc>
          <w:tcPr>
            <w:tcW w:w="800" w:type="dxa"/>
          </w:tcPr>
          <w:p w14:paraId="6C6DE5BF" w14:textId="77777777" w:rsidR="00940027" w:rsidRDefault="00940027">
            <w:pPr>
              <w:pStyle w:val="OtherTableBody"/>
              <w:jc w:val="center"/>
            </w:pPr>
            <w:r>
              <w:t>00527</w:t>
            </w:r>
          </w:p>
        </w:tc>
        <w:tc>
          <w:tcPr>
            <w:tcW w:w="600" w:type="dxa"/>
          </w:tcPr>
          <w:p w14:paraId="4F13B324" w14:textId="77777777" w:rsidR="00940027" w:rsidRDefault="00940027">
            <w:pPr>
              <w:pStyle w:val="OtherTableBody"/>
              <w:jc w:val="center"/>
            </w:pPr>
            <w:r>
              <w:t>ACC</w:t>
            </w:r>
          </w:p>
        </w:tc>
        <w:tc>
          <w:tcPr>
            <w:tcW w:w="700" w:type="dxa"/>
          </w:tcPr>
          <w:p w14:paraId="41CC5581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56F8FF24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2960FAA5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087C5B5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5C9ED4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EA1A01A" w14:textId="77777777" w:rsidR="00940027" w:rsidRDefault="00940027">
            <w:pPr>
              <w:pStyle w:val="OtherTableBody"/>
            </w:pPr>
            <w:r>
              <w:t>6.5.9.1</w:t>
            </w:r>
          </w:p>
        </w:tc>
      </w:tr>
      <w:tr w:rsidR="00940027" w14:paraId="7C3E368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E81EEB0" w14:textId="77777777" w:rsidR="00940027" w:rsidRDefault="00940027">
            <w:pPr>
              <w:pStyle w:val="OtherTableBody"/>
            </w:pPr>
            <w:r>
              <w:t>Accident Death Indicator</w:t>
            </w:r>
          </w:p>
        </w:tc>
        <w:tc>
          <w:tcPr>
            <w:tcW w:w="800" w:type="dxa"/>
          </w:tcPr>
          <w:p w14:paraId="39AEBB2B" w14:textId="77777777" w:rsidR="00940027" w:rsidRDefault="00940027">
            <w:pPr>
              <w:pStyle w:val="OtherTableBody"/>
              <w:jc w:val="center"/>
            </w:pPr>
            <w:r>
              <w:t>00814</w:t>
            </w:r>
          </w:p>
        </w:tc>
        <w:tc>
          <w:tcPr>
            <w:tcW w:w="600" w:type="dxa"/>
          </w:tcPr>
          <w:p w14:paraId="7F4F234E" w14:textId="77777777" w:rsidR="00940027" w:rsidRDefault="00940027">
            <w:pPr>
              <w:pStyle w:val="OtherTableBody"/>
              <w:jc w:val="center"/>
            </w:pPr>
            <w:r>
              <w:t>ACC</w:t>
            </w:r>
          </w:p>
        </w:tc>
        <w:tc>
          <w:tcPr>
            <w:tcW w:w="700" w:type="dxa"/>
          </w:tcPr>
          <w:p w14:paraId="1A0A5A81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1A3EC163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748DA11E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786AF7E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AB54A6F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57F5655B" w14:textId="77777777" w:rsidR="00940027" w:rsidRDefault="00940027">
            <w:pPr>
              <w:pStyle w:val="OtherTableBody"/>
            </w:pPr>
            <w:r>
              <w:t>6.5.9.6</w:t>
            </w:r>
          </w:p>
        </w:tc>
      </w:tr>
      <w:tr w:rsidR="00940027" w14:paraId="01C2FE9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9BE335A" w14:textId="77777777" w:rsidR="00940027" w:rsidRDefault="00940027">
            <w:pPr>
              <w:pStyle w:val="OtherTableBody"/>
            </w:pPr>
            <w:r>
              <w:t>Accident Description</w:t>
            </w:r>
          </w:p>
        </w:tc>
        <w:tc>
          <w:tcPr>
            <w:tcW w:w="800" w:type="dxa"/>
          </w:tcPr>
          <w:p w14:paraId="10C4F5F7" w14:textId="77777777" w:rsidR="00940027" w:rsidRDefault="00940027">
            <w:pPr>
              <w:pStyle w:val="OtherTableBody"/>
              <w:jc w:val="center"/>
            </w:pPr>
            <w:r>
              <w:t>01503</w:t>
            </w:r>
          </w:p>
        </w:tc>
        <w:tc>
          <w:tcPr>
            <w:tcW w:w="600" w:type="dxa"/>
          </w:tcPr>
          <w:p w14:paraId="6F1CB85B" w14:textId="77777777" w:rsidR="00940027" w:rsidRDefault="00940027">
            <w:pPr>
              <w:pStyle w:val="OtherTableBody"/>
              <w:jc w:val="center"/>
            </w:pPr>
            <w:r>
              <w:t>ACC</w:t>
            </w:r>
          </w:p>
        </w:tc>
        <w:tc>
          <w:tcPr>
            <w:tcW w:w="700" w:type="dxa"/>
          </w:tcPr>
          <w:p w14:paraId="3BD95AAB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1C782345" w14:textId="77777777" w:rsidR="00940027" w:rsidRDefault="00940027">
            <w:pPr>
              <w:pStyle w:val="OtherTableBody"/>
            </w:pPr>
            <w:r>
              <w:t>25</w:t>
            </w:r>
          </w:p>
        </w:tc>
        <w:tc>
          <w:tcPr>
            <w:tcW w:w="600" w:type="dxa"/>
          </w:tcPr>
          <w:p w14:paraId="47EDDD0A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0B45B3B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C0BEFE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0FE95BB" w14:textId="77777777" w:rsidR="00940027" w:rsidRDefault="00940027">
            <w:pPr>
              <w:pStyle w:val="OtherTableBody"/>
            </w:pPr>
            <w:r>
              <w:t>6.5.9.8</w:t>
            </w:r>
          </w:p>
        </w:tc>
      </w:tr>
      <w:tr w:rsidR="00940027" w14:paraId="1E72AC0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0AE215A" w14:textId="77777777" w:rsidR="00940027" w:rsidRDefault="00940027">
            <w:pPr>
              <w:pStyle w:val="OtherTableBody"/>
            </w:pPr>
            <w:r>
              <w:t>Accident Job Related Indicator</w:t>
            </w:r>
          </w:p>
        </w:tc>
        <w:tc>
          <w:tcPr>
            <w:tcW w:w="800" w:type="dxa"/>
          </w:tcPr>
          <w:p w14:paraId="23425783" w14:textId="77777777" w:rsidR="00940027" w:rsidRDefault="00940027">
            <w:pPr>
              <w:pStyle w:val="OtherTableBody"/>
              <w:jc w:val="center"/>
            </w:pPr>
            <w:r>
              <w:t>00813</w:t>
            </w:r>
          </w:p>
        </w:tc>
        <w:tc>
          <w:tcPr>
            <w:tcW w:w="600" w:type="dxa"/>
          </w:tcPr>
          <w:p w14:paraId="4323F097" w14:textId="77777777" w:rsidR="00940027" w:rsidRDefault="00940027">
            <w:pPr>
              <w:pStyle w:val="OtherTableBody"/>
              <w:jc w:val="center"/>
            </w:pPr>
            <w:r>
              <w:t>ACC</w:t>
            </w:r>
          </w:p>
        </w:tc>
        <w:tc>
          <w:tcPr>
            <w:tcW w:w="700" w:type="dxa"/>
          </w:tcPr>
          <w:p w14:paraId="54D1ACF1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0AE47C76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7A876559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3748072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147853C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0FCF4ABB" w14:textId="77777777" w:rsidR="00940027" w:rsidRDefault="00940027">
            <w:pPr>
              <w:pStyle w:val="OtherTableBody"/>
            </w:pPr>
            <w:r>
              <w:t>6.5.9.5</w:t>
            </w:r>
          </w:p>
        </w:tc>
      </w:tr>
      <w:tr w:rsidR="00940027" w14:paraId="6D32639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03F001B" w14:textId="77777777" w:rsidR="00940027" w:rsidRDefault="00940027">
            <w:pPr>
              <w:pStyle w:val="OtherTableBody"/>
            </w:pPr>
            <w:r>
              <w:t>Accident Location</w:t>
            </w:r>
          </w:p>
        </w:tc>
        <w:tc>
          <w:tcPr>
            <w:tcW w:w="800" w:type="dxa"/>
          </w:tcPr>
          <w:p w14:paraId="7BF3EB0A" w14:textId="77777777" w:rsidR="00940027" w:rsidRDefault="00940027">
            <w:pPr>
              <w:pStyle w:val="OtherTableBody"/>
              <w:jc w:val="center"/>
            </w:pPr>
            <w:r>
              <w:t>00529</w:t>
            </w:r>
          </w:p>
        </w:tc>
        <w:tc>
          <w:tcPr>
            <w:tcW w:w="600" w:type="dxa"/>
          </w:tcPr>
          <w:p w14:paraId="578CD9AA" w14:textId="77777777" w:rsidR="00940027" w:rsidRDefault="00940027">
            <w:pPr>
              <w:pStyle w:val="OtherTableBody"/>
              <w:jc w:val="center"/>
            </w:pPr>
            <w:r>
              <w:t>ACC</w:t>
            </w:r>
          </w:p>
        </w:tc>
        <w:tc>
          <w:tcPr>
            <w:tcW w:w="700" w:type="dxa"/>
          </w:tcPr>
          <w:p w14:paraId="5187327D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4AA8B62F" w14:textId="77777777" w:rsidR="00940027" w:rsidRDefault="00940027">
            <w:pPr>
              <w:pStyle w:val="OtherTableBody"/>
            </w:pPr>
            <w:r>
              <w:t>25</w:t>
            </w:r>
          </w:p>
        </w:tc>
        <w:tc>
          <w:tcPr>
            <w:tcW w:w="600" w:type="dxa"/>
          </w:tcPr>
          <w:p w14:paraId="4561FB92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5AFCE95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3910F5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F05664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6.5.9.3</w:t>
            </w:r>
          </w:p>
        </w:tc>
      </w:tr>
      <w:tr w:rsidR="00940027" w14:paraId="78E8BD9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122E2C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Accommodation Code</w:t>
            </w:r>
          </w:p>
        </w:tc>
        <w:tc>
          <w:tcPr>
            <w:tcW w:w="800" w:type="dxa"/>
          </w:tcPr>
          <w:p w14:paraId="7263E1F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00182</w:t>
            </w:r>
          </w:p>
        </w:tc>
        <w:tc>
          <w:tcPr>
            <w:tcW w:w="600" w:type="dxa"/>
          </w:tcPr>
          <w:p w14:paraId="7CE06E2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PV2</w:t>
            </w:r>
          </w:p>
        </w:tc>
        <w:tc>
          <w:tcPr>
            <w:tcW w:w="700" w:type="dxa"/>
          </w:tcPr>
          <w:p w14:paraId="48EE118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70242A2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36723BD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576F668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67BD095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0129</w:t>
            </w:r>
          </w:p>
        </w:tc>
        <w:tc>
          <w:tcPr>
            <w:tcW w:w="942" w:type="dxa"/>
          </w:tcPr>
          <w:p w14:paraId="5A1BD5D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3.4.4.2</w:t>
            </w:r>
          </w:p>
        </w:tc>
      </w:tr>
      <w:tr w:rsidR="00940027" w14:paraId="04459EF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3BEA4E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Accommodation Type</w:t>
            </w:r>
          </w:p>
        </w:tc>
        <w:tc>
          <w:tcPr>
            <w:tcW w:w="800" w:type="dxa"/>
          </w:tcPr>
          <w:p w14:paraId="13C7D67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00980</w:t>
            </w:r>
          </w:p>
        </w:tc>
        <w:tc>
          <w:tcPr>
            <w:tcW w:w="600" w:type="dxa"/>
          </w:tcPr>
          <w:p w14:paraId="747AF90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LCC</w:t>
            </w:r>
          </w:p>
        </w:tc>
        <w:tc>
          <w:tcPr>
            <w:tcW w:w="700" w:type="dxa"/>
          </w:tcPr>
          <w:p w14:paraId="2CAF858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64A2C17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2E402B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1049DBB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7C7EA0CB" w14:textId="77777777" w:rsidR="00940027" w:rsidRDefault="00940027">
            <w:pPr>
              <w:pStyle w:val="OtherTableBody"/>
              <w:jc w:val="center"/>
            </w:pPr>
            <w:r>
              <w:t>0129</w:t>
            </w:r>
          </w:p>
        </w:tc>
        <w:tc>
          <w:tcPr>
            <w:tcW w:w="942" w:type="dxa"/>
          </w:tcPr>
          <w:p w14:paraId="20EB771F" w14:textId="77777777" w:rsidR="00940027" w:rsidRDefault="00940027">
            <w:pPr>
              <w:pStyle w:val="OtherTableBody"/>
            </w:pPr>
            <w:r>
              <w:t>8.9.6.3</w:t>
            </w:r>
          </w:p>
        </w:tc>
      </w:tr>
      <w:tr w:rsidR="00940027" w14:paraId="3EC71E3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DF0B7EE" w14:textId="77777777" w:rsidR="00940027" w:rsidRDefault="00940027">
            <w:pPr>
              <w:pStyle w:val="OtherTableBody"/>
            </w:pPr>
            <w:r>
              <w:t>Account ID</w:t>
            </w:r>
          </w:p>
        </w:tc>
        <w:tc>
          <w:tcPr>
            <w:tcW w:w="800" w:type="dxa"/>
          </w:tcPr>
          <w:p w14:paraId="16CD20DF" w14:textId="77777777" w:rsidR="00940027" w:rsidRDefault="00940027">
            <w:pPr>
              <w:pStyle w:val="OtherTableBody"/>
              <w:jc w:val="center"/>
            </w:pPr>
            <w:r>
              <w:t>00236</w:t>
            </w:r>
          </w:p>
        </w:tc>
        <w:tc>
          <w:tcPr>
            <w:tcW w:w="600" w:type="dxa"/>
          </w:tcPr>
          <w:p w14:paraId="5672C4C8" w14:textId="77777777" w:rsidR="00940027" w:rsidRDefault="00940027">
            <w:pPr>
              <w:pStyle w:val="OtherTableBody"/>
              <w:jc w:val="center"/>
            </w:pPr>
            <w:r>
              <w:t>BLG</w:t>
            </w:r>
          </w:p>
        </w:tc>
        <w:tc>
          <w:tcPr>
            <w:tcW w:w="700" w:type="dxa"/>
          </w:tcPr>
          <w:p w14:paraId="0BF40839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2BEC24D6" w14:textId="77777777" w:rsidR="00940027" w:rsidRDefault="00940027">
            <w:pPr>
              <w:pStyle w:val="OtherTableBody"/>
            </w:pPr>
            <w:r>
              <w:t>100</w:t>
            </w:r>
          </w:p>
        </w:tc>
        <w:tc>
          <w:tcPr>
            <w:tcW w:w="600" w:type="dxa"/>
          </w:tcPr>
          <w:p w14:paraId="1D4DED14" w14:textId="77777777" w:rsidR="00940027" w:rsidRDefault="00940027">
            <w:pPr>
              <w:pStyle w:val="OtherTableBody"/>
            </w:pPr>
            <w:r>
              <w:t>CX</w:t>
            </w:r>
          </w:p>
        </w:tc>
        <w:tc>
          <w:tcPr>
            <w:tcW w:w="700" w:type="dxa"/>
          </w:tcPr>
          <w:p w14:paraId="518CC8B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0FE0ED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D8D3F6D" w14:textId="77777777" w:rsidR="00940027" w:rsidRDefault="00940027">
            <w:pPr>
              <w:pStyle w:val="OtherTableBody"/>
            </w:pPr>
            <w:r>
              <w:t>4.5.2.3</w:t>
            </w:r>
          </w:p>
        </w:tc>
      </w:tr>
      <w:tr w:rsidR="00940027" w14:paraId="35E71A9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7DE700D" w14:textId="77777777" w:rsidR="00940027" w:rsidRDefault="00940027">
            <w:pPr>
              <w:pStyle w:val="OtherTableBody"/>
            </w:pPr>
            <w:r>
              <w:t>Account Status</w:t>
            </w:r>
          </w:p>
        </w:tc>
        <w:tc>
          <w:tcPr>
            <w:tcW w:w="800" w:type="dxa"/>
          </w:tcPr>
          <w:p w14:paraId="2B7DA7A6" w14:textId="77777777" w:rsidR="00940027" w:rsidRDefault="00940027">
            <w:pPr>
              <w:pStyle w:val="OtherTableBody"/>
              <w:jc w:val="center"/>
            </w:pPr>
            <w:r>
              <w:t>00171</w:t>
            </w:r>
          </w:p>
        </w:tc>
        <w:tc>
          <w:tcPr>
            <w:tcW w:w="600" w:type="dxa"/>
          </w:tcPr>
          <w:p w14:paraId="0E9547C6" w14:textId="77777777" w:rsidR="00940027" w:rsidRDefault="00940027">
            <w:pPr>
              <w:pStyle w:val="OtherTableBody"/>
              <w:jc w:val="center"/>
            </w:pPr>
            <w:r>
              <w:t>PV1</w:t>
            </w:r>
          </w:p>
        </w:tc>
        <w:tc>
          <w:tcPr>
            <w:tcW w:w="700" w:type="dxa"/>
          </w:tcPr>
          <w:p w14:paraId="0FEF40D0" w14:textId="77777777" w:rsidR="00940027" w:rsidRDefault="00940027">
            <w:pPr>
              <w:pStyle w:val="OtherTableBody"/>
            </w:pPr>
            <w:r>
              <w:t>41</w:t>
            </w:r>
          </w:p>
        </w:tc>
        <w:tc>
          <w:tcPr>
            <w:tcW w:w="600" w:type="dxa"/>
          </w:tcPr>
          <w:p w14:paraId="689622C8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62C14DD6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2CD3FC4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B8150EF" w14:textId="77777777" w:rsidR="00940027" w:rsidRDefault="00940027">
            <w:pPr>
              <w:pStyle w:val="OtherTableBody"/>
              <w:jc w:val="center"/>
            </w:pPr>
            <w:r>
              <w:t>0117</w:t>
            </w:r>
          </w:p>
        </w:tc>
        <w:tc>
          <w:tcPr>
            <w:tcW w:w="942" w:type="dxa"/>
          </w:tcPr>
          <w:p w14:paraId="0B0ABC51" w14:textId="77777777" w:rsidR="00940027" w:rsidRDefault="00940027">
            <w:pPr>
              <w:pStyle w:val="OtherTableBody"/>
            </w:pPr>
            <w:r>
              <w:t>3.4.3.41</w:t>
            </w:r>
          </w:p>
        </w:tc>
      </w:tr>
      <w:tr w:rsidR="00940027" w14:paraId="4F95A2D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DF3B7F1" w14:textId="77777777" w:rsidR="00940027" w:rsidRDefault="00940027">
            <w:pPr>
              <w:pStyle w:val="OtherTableBody"/>
            </w:pPr>
            <w:r>
              <w:t>Acknowledgment Code</w:t>
            </w:r>
          </w:p>
        </w:tc>
        <w:tc>
          <w:tcPr>
            <w:tcW w:w="800" w:type="dxa"/>
          </w:tcPr>
          <w:p w14:paraId="09E49563" w14:textId="77777777" w:rsidR="00940027" w:rsidRDefault="00940027">
            <w:pPr>
              <w:pStyle w:val="OtherTableBody"/>
              <w:jc w:val="center"/>
            </w:pPr>
            <w:r>
              <w:t>00018</w:t>
            </w:r>
          </w:p>
        </w:tc>
        <w:tc>
          <w:tcPr>
            <w:tcW w:w="600" w:type="dxa"/>
          </w:tcPr>
          <w:p w14:paraId="21439BC2" w14:textId="77777777" w:rsidR="00940027" w:rsidRDefault="00940027">
            <w:pPr>
              <w:pStyle w:val="OtherTableBody"/>
              <w:jc w:val="center"/>
            </w:pPr>
            <w:r>
              <w:t>MSA</w:t>
            </w:r>
          </w:p>
        </w:tc>
        <w:tc>
          <w:tcPr>
            <w:tcW w:w="700" w:type="dxa"/>
          </w:tcPr>
          <w:p w14:paraId="39BB1C12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5A30BA06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1A5D7011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0DA107A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5AE81F4" w14:textId="77777777" w:rsidR="00940027" w:rsidRDefault="00940027">
            <w:pPr>
              <w:pStyle w:val="OtherTableBody"/>
              <w:jc w:val="center"/>
            </w:pPr>
            <w:r>
              <w:t>0008</w:t>
            </w:r>
          </w:p>
        </w:tc>
        <w:tc>
          <w:tcPr>
            <w:tcW w:w="942" w:type="dxa"/>
          </w:tcPr>
          <w:p w14:paraId="42BC5F02" w14:textId="77777777" w:rsidR="00940027" w:rsidRDefault="00940027">
            <w:pPr>
              <w:pStyle w:val="OtherTableBody"/>
            </w:pPr>
            <w:r>
              <w:t>2.15.8.1</w:t>
            </w:r>
          </w:p>
        </w:tc>
      </w:tr>
      <w:tr w:rsidR="00940027" w14:paraId="1E052FC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A943CFD" w14:textId="77777777" w:rsidR="00940027" w:rsidRDefault="00940027">
            <w:pPr>
              <w:pStyle w:val="OtherTableBody"/>
            </w:pPr>
            <w:r>
              <w:t>Action By</w:t>
            </w:r>
          </w:p>
        </w:tc>
        <w:tc>
          <w:tcPr>
            <w:tcW w:w="800" w:type="dxa"/>
          </w:tcPr>
          <w:p w14:paraId="63F4828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00233</w:t>
            </w:r>
          </w:p>
        </w:tc>
        <w:tc>
          <w:tcPr>
            <w:tcW w:w="600" w:type="dxa"/>
          </w:tcPr>
          <w:p w14:paraId="3641A12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ORC</w:t>
            </w:r>
          </w:p>
        </w:tc>
        <w:tc>
          <w:tcPr>
            <w:tcW w:w="700" w:type="dxa"/>
          </w:tcPr>
          <w:p w14:paraId="0ED15DD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19</w:t>
            </w:r>
          </w:p>
        </w:tc>
        <w:tc>
          <w:tcPr>
            <w:tcW w:w="600" w:type="dxa"/>
          </w:tcPr>
          <w:p w14:paraId="110AE6A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6A3FD98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XCN</w:t>
            </w:r>
          </w:p>
        </w:tc>
        <w:tc>
          <w:tcPr>
            <w:tcW w:w="700" w:type="dxa"/>
          </w:tcPr>
          <w:p w14:paraId="2E880A3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33FCF6D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A9555B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4.5.1.19</w:t>
            </w:r>
          </w:p>
        </w:tc>
      </w:tr>
      <w:tr w:rsidR="00940027" w14:paraId="0C77852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805F1C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Action Code</w:t>
            </w:r>
          </w:p>
        </w:tc>
        <w:tc>
          <w:tcPr>
            <w:tcW w:w="800" w:type="dxa"/>
          </w:tcPr>
          <w:p w14:paraId="27184F8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00816</w:t>
            </w:r>
          </w:p>
        </w:tc>
        <w:tc>
          <w:tcPr>
            <w:tcW w:w="600" w:type="dxa"/>
          </w:tcPr>
          <w:p w14:paraId="6AAEF24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PRB</w:t>
            </w:r>
          </w:p>
        </w:tc>
        <w:tc>
          <w:tcPr>
            <w:tcW w:w="700" w:type="dxa"/>
          </w:tcPr>
          <w:p w14:paraId="5490CB7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51DB110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5C2980E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ID</w:t>
            </w:r>
          </w:p>
        </w:tc>
        <w:tc>
          <w:tcPr>
            <w:tcW w:w="700" w:type="dxa"/>
          </w:tcPr>
          <w:p w14:paraId="3F43EB3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2BA2DAF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0287</w:t>
            </w:r>
          </w:p>
        </w:tc>
        <w:tc>
          <w:tcPr>
            <w:tcW w:w="942" w:type="dxa"/>
          </w:tcPr>
          <w:p w14:paraId="21B734F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12.4.2.1</w:t>
            </w:r>
          </w:p>
        </w:tc>
      </w:tr>
      <w:tr w:rsidR="00940027" w14:paraId="07850AC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03CF7F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Action Code</w:t>
            </w:r>
          </w:p>
        </w:tc>
        <w:tc>
          <w:tcPr>
            <w:tcW w:w="800" w:type="dxa"/>
          </w:tcPr>
          <w:p w14:paraId="1E00EEA2" w14:textId="77777777" w:rsidR="00940027" w:rsidRDefault="00940027">
            <w:pPr>
              <w:pStyle w:val="OtherTableBody"/>
              <w:jc w:val="center"/>
            </w:pPr>
            <w:r>
              <w:t>00816</w:t>
            </w:r>
          </w:p>
        </w:tc>
        <w:tc>
          <w:tcPr>
            <w:tcW w:w="600" w:type="dxa"/>
          </w:tcPr>
          <w:p w14:paraId="24CF9006" w14:textId="77777777" w:rsidR="00940027" w:rsidRDefault="00940027">
            <w:pPr>
              <w:pStyle w:val="OtherTableBody"/>
              <w:jc w:val="center"/>
            </w:pPr>
            <w:r>
              <w:t>GOL</w:t>
            </w:r>
          </w:p>
        </w:tc>
        <w:tc>
          <w:tcPr>
            <w:tcW w:w="700" w:type="dxa"/>
          </w:tcPr>
          <w:p w14:paraId="49D5017B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0BA6BA95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16509304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2C24AC5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5F53033" w14:textId="77777777" w:rsidR="00940027" w:rsidRDefault="00940027">
            <w:pPr>
              <w:pStyle w:val="OtherTableBody"/>
              <w:jc w:val="center"/>
            </w:pPr>
            <w:r>
              <w:t>0287</w:t>
            </w:r>
          </w:p>
        </w:tc>
        <w:tc>
          <w:tcPr>
            <w:tcW w:w="942" w:type="dxa"/>
          </w:tcPr>
          <w:p w14:paraId="7A46C1C8" w14:textId="77777777" w:rsidR="00940027" w:rsidRDefault="00940027">
            <w:pPr>
              <w:pStyle w:val="OtherTableBody"/>
            </w:pPr>
            <w:r>
              <w:t>12.4.1.1</w:t>
            </w:r>
          </w:p>
        </w:tc>
      </w:tr>
      <w:tr w:rsidR="00940027" w14:paraId="055E0E0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5FAFDD0" w14:textId="77777777" w:rsidR="00940027" w:rsidRDefault="00940027">
            <w:pPr>
              <w:pStyle w:val="OtherTableBody"/>
            </w:pPr>
            <w:r>
              <w:t>Action Code</w:t>
            </w:r>
          </w:p>
        </w:tc>
        <w:tc>
          <w:tcPr>
            <w:tcW w:w="800" w:type="dxa"/>
          </w:tcPr>
          <w:p w14:paraId="58E7CAA9" w14:textId="77777777" w:rsidR="00940027" w:rsidRDefault="00940027">
            <w:pPr>
              <w:pStyle w:val="OtherTableBody"/>
              <w:jc w:val="center"/>
            </w:pPr>
            <w:r>
              <w:t>00816</w:t>
            </w:r>
          </w:p>
        </w:tc>
        <w:tc>
          <w:tcPr>
            <w:tcW w:w="600" w:type="dxa"/>
          </w:tcPr>
          <w:p w14:paraId="4F5694C7" w14:textId="77777777" w:rsidR="00940027" w:rsidRDefault="00940027">
            <w:pPr>
              <w:pStyle w:val="OtherTableBody"/>
              <w:jc w:val="center"/>
            </w:pPr>
            <w:r>
              <w:t>ROL</w:t>
            </w:r>
          </w:p>
        </w:tc>
        <w:tc>
          <w:tcPr>
            <w:tcW w:w="700" w:type="dxa"/>
          </w:tcPr>
          <w:p w14:paraId="479678E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72A8EAE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554816C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ID</w:t>
            </w:r>
          </w:p>
        </w:tc>
        <w:tc>
          <w:tcPr>
            <w:tcW w:w="700" w:type="dxa"/>
          </w:tcPr>
          <w:p w14:paraId="499EA42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660BB65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0287</w:t>
            </w:r>
          </w:p>
        </w:tc>
        <w:tc>
          <w:tcPr>
            <w:tcW w:w="942" w:type="dxa"/>
          </w:tcPr>
          <w:p w14:paraId="6A60245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15.4.7.2</w:t>
            </w:r>
          </w:p>
        </w:tc>
      </w:tr>
      <w:tr w:rsidR="00940027" w14:paraId="215BF87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44D94F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Action Code</w:t>
            </w:r>
          </w:p>
        </w:tc>
        <w:tc>
          <w:tcPr>
            <w:tcW w:w="800" w:type="dxa"/>
          </w:tcPr>
          <w:p w14:paraId="2F5785F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00816</w:t>
            </w:r>
          </w:p>
        </w:tc>
        <w:tc>
          <w:tcPr>
            <w:tcW w:w="600" w:type="dxa"/>
          </w:tcPr>
          <w:p w14:paraId="4BBB393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PTH</w:t>
            </w:r>
          </w:p>
        </w:tc>
        <w:tc>
          <w:tcPr>
            <w:tcW w:w="700" w:type="dxa"/>
          </w:tcPr>
          <w:p w14:paraId="688E965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412AA3F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1BE1B13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ID</w:t>
            </w:r>
          </w:p>
        </w:tc>
        <w:tc>
          <w:tcPr>
            <w:tcW w:w="700" w:type="dxa"/>
          </w:tcPr>
          <w:p w14:paraId="3C59884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51CE66E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0287</w:t>
            </w:r>
          </w:p>
        </w:tc>
        <w:tc>
          <w:tcPr>
            <w:tcW w:w="942" w:type="dxa"/>
          </w:tcPr>
          <w:p w14:paraId="764DCA6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12.4.4.1</w:t>
            </w:r>
          </w:p>
        </w:tc>
      </w:tr>
      <w:tr w:rsidR="00940027" w14:paraId="3541EA2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057B5A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Action Code - RXA</w:t>
            </w:r>
          </w:p>
        </w:tc>
        <w:tc>
          <w:tcPr>
            <w:tcW w:w="800" w:type="dxa"/>
          </w:tcPr>
          <w:p w14:paraId="1FE1ED37" w14:textId="77777777" w:rsidR="00940027" w:rsidRDefault="00940027">
            <w:pPr>
              <w:pStyle w:val="OtherTableBody"/>
              <w:jc w:val="center"/>
            </w:pPr>
            <w:r>
              <w:t>01224</w:t>
            </w:r>
          </w:p>
        </w:tc>
        <w:tc>
          <w:tcPr>
            <w:tcW w:w="600" w:type="dxa"/>
          </w:tcPr>
          <w:p w14:paraId="39562D60" w14:textId="77777777" w:rsidR="00940027" w:rsidRDefault="00940027">
            <w:pPr>
              <w:pStyle w:val="OtherTableBody"/>
              <w:jc w:val="center"/>
            </w:pPr>
            <w:r>
              <w:t>RXA</w:t>
            </w:r>
          </w:p>
        </w:tc>
        <w:tc>
          <w:tcPr>
            <w:tcW w:w="700" w:type="dxa"/>
          </w:tcPr>
          <w:p w14:paraId="3A177FE9" w14:textId="77777777" w:rsidR="00940027" w:rsidRDefault="00940027">
            <w:pPr>
              <w:pStyle w:val="OtherTableBody"/>
            </w:pPr>
            <w:r>
              <w:t>21</w:t>
            </w:r>
          </w:p>
        </w:tc>
        <w:tc>
          <w:tcPr>
            <w:tcW w:w="600" w:type="dxa"/>
          </w:tcPr>
          <w:p w14:paraId="3292E4CA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485FD660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1FAFF52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C5D59B9" w14:textId="77777777" w:rsidR="00940027" w:rsidRDefault="00940027">
            <w:pPr>
              <w:pStyle w:val="OtherTableBody"/>
              <w:jc w:val="center"/>
            </w:pPr>
            <w:r>
              <w:t>0323</w:t>
            </w:r>
          </w:p>
        </w:tc>
        <w:tc>
          <w:tcPr>
            <w:tcW w:w="942" w:type="dxa"/>
          </w:tcPr>
          <w:p w14:paraId="6447E5A5" w14:textId="77777777" w:rsidR="00940027" w:rsidRDefault="00940027">
            <w:pPr>
              <w:pStyle w:val="OtherTableBody"/>
            </w:pPr>
            <w:r>
              <w:t>4.14.7.21</w:t>
            </w:r>
          </w:p>
        </w:tc>
      </w:tr>
      <w:tr w:rsidR="00940027" w14:paraId="5A3D56E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CC15DCC" w14:textId="77777777" w:rsidR="00940027" w:rsidRDefault="00940027">
            <w:pPr>
              <w:pStyle w:val="OtherTableBody"/>
            </w:pPr>
            <w:r>
              <w:t>Action Date/Time</w:t>
            </w:r>
          </w:p>
        </w:tc>
        <w:tc>
          <w:tcPr>
            <w:tcW w:w="800" w:type="dxa"/>
          </w:tcPr>
          <w:p w14:paraId="61381D58" w14:textId="77777777" w:rsidR="00940027" w:rsidRDefault="00940027">
            <w:pPr>
              <w:pStyle w:val="OtherTableBody"/>
              <w:jc w:val="center"/>
            </w:pPr>
            <w:r>
              <w:t>00817</w:t>
            </w:r>
          </w:p>
        </w:tc>
        <w:tc>
          <w:tcPr>
            <w:tcW w:w="600" w:type="dxa"/>
          </w:tcPr>
          <w:p w14:paraId="40CAA8B0" w14:textId="77777777" w:rsidR="00940027" w:rsidRDefault="00940027">
            <w:pPr>
              <w:pStyle w:val="OtherTableBody"/>
              <w:jc w:val="center"/>
            </w:pPr>
            <w:r>
              <w:t>PRB</w:t>
            </w:r>
          </w:p>
        </w:tc>
        <w:tc>
          <w:tcPr>
            <w:tcW w:w="700" w:type="dxa"/>
          </w:tcPr>
          <w:p w14:paraId="39B63B1C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1F066C7A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547C4CDA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3F9D1A7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90C335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419BB90" w14:textId="77777777" w:rsidR="00940027" w:rsidRDefault="00940027">
            <w:pPr>
              <w:pStyle w:val="OtherTableBody"/>
            </w:pPr>
            <w:r>
              <w:t>12.4.2.2</w:t>
            </w:r>
          </w:p>
        </w:tc>
      </w:tr>
      <w:tr w:rsidR="00940027" w14:paraId="3900EF0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E3CDD92" w14:textId="77777777" w:rsidR="00940027" w:rsidRDefault="00940027">
            <w:pPr>
              <w:pStyle w:val="OtherTableBody"/>
            </w:pPr>
            <w:r>
              <w:t>Action Date/Time</w:t>
            </w:r>
          </w:p>
        </w:tc>
        <w:tc>
          <w:tcPr>
            <w:tcW w:w="800" w:type="dxa"/>
          </w:tcPr>
          <w:p w14:paraId="000D2693" w14:textId="77777777" w:rsidR="00940027" w:rsidRDefault="00940027">
            <w:pPr>
              <w:pStyle w:val="OtherTableBody"/>
              <w:jc w:val="center"/>
            </w:pPr>
            <w:r>
              <w:t>00817</w:t>
            </w:r>
          </w:p>
        </w:tc>
        <w:tc>
          <w:tcPr>
            <w:tcW w:w="600" w:type="dxa"/>
          </w:tcPr>
          <w:p w14:paraId="138D84AF" w14:textId="77777777" w:rsidR="00940027" w:rsidRDefault="00940027">
            <w:pPr>
              <w:pStyle w:val="OtherTableBody"/>
              <w:jc w:val="center"/>
            </w:pPr>
            <w:r>
              <w:t>GOL</w:t>
            </w:r>
          </w:p>
        </w:tc>
        <w:tc>
          <w:tcPr>
            <w:tcW w:w="700" w:type="dxa"/>
          </w:tcPr>
          <w:p w14:paraId="3727F8A8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137B0651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71AE050C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3C04A35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8FAC50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7656C84" w14:textId="77777777" w:rsidR="00940027" w:rsidRDefault="00940027">
            <w:pPr>
              <w:pStyle w:val="OtherTableBody"/>
            </w:pPr>
            <w:r>
              <w:t>12.4.1.2</w:t>
            </w:r>
          </w:p>
        </w:tc>
      </w:tr>
      <w:tr w:rsidR="00940027" w14:paraId="613F986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3DEA8AC" w14:textId="77777777" w:rsidR="00940027" w:rsidRDefault="00940027">
            <w:pPr>
              <w:pStyle w:val="OtherTableBody"/>
            </w:pPr>
            <w:r>
              <w:t>Action Reason</w:t>
            </w:r>
          </w:p>
        </w:tc>
        <w:tc>
          <w:tcPr>
            <w:tcW w:w="800" w:type="dxa"/>
          </w:tcPr>
          <w:p w14:paraId="3FF9B31D" w14:textId="77777777" w:rsidR="00940027" w:rsidRDefault="00940027">
            <w:pPr>
              <w:pStyle w:val="OtherTableBody"/>
              <w:jc w:val="center"/>
            </w:pPr>
            <w:r>
              <w:t>01553</w:t>
            </w:r>
          </w:p>
        </w:tc>
        <w:tc>
          <w:tcPr>
            <w:tcW w:w="600" w:type="dxa"/>
          </w:tcPr>
          <w:p w14:paraId="69593746" w14:textId="77777777" w:rsidR="00940027" w:rsidRDefault="00940027">
            <w:pPr>
              <w:pStyle w:val="OtherTableBody"/>
              <w:jc w:val="center"/>
            </w:pPr>
            <w:r>
              <w:t>IAM</w:t>
            </w:r>
          </w:p>
        </w:tc>
        <w:tc>
          <w:tcPr>
            <w:tcW w:w="700" w:type="dxa"/>
          </w:tcPr>
          <w:p w14:paraId="1EAA6D2C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0B2AE450" w14:textId="77777777" w:rsidR="00940027" w:rsidRDefault="00940027">
            <w:pPr>
              <w:pStyle w:val="OtherTableBody"/>
            </w:pPr>
            <w:r>
              <w:t>60</w:t>
            </w:r>
          </w:p>
        </w:tc>
        <w:tc>
          <w:tcPr>
            <w:tcW w:w="600" w:type="dxa"/>
          </w:tcPr>
          <w:p w14:paraId="078594CD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2AAA37B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F29417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CC29E4C" w14:textId="77777777" w:rsidR="00940027" w:rsidRDefault="00940027">
            <w:pPr>
              <w:pStyle w:val="OtherTableBody"/>
            </w:pPr>
            <w:r>
              <w:t>3.4.7.8</w:t>
            </w:r>
          </w:p>
        </w:tc>
      </w:tr>
      <w:tr w:rsidR="00940027" w14:paraId="66AF791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FC7B775" w14:textId="77777777" w:rsidR="00940027" w:rsidRDefault="00940027">
            <w:pPr>
              <w:pStyle w:val="OtherTableBody"/>
            </w:pPr>
            <w:r>
              <w:t>Action Taken In Response To The Event</w:t>
            </w:r>
          </w:p>
        </w:tc>
        <w:tc>
          <w:tcPr>
            <w:tcW w:w="800" w:type="dxa"/>
          </w:tcPr>
          <w:p w14:paraId="0BD5FB3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01118</w:t>
            </w:r>
          </w:p>
        </w:tc>
        <w:tc>
          <w:tcPr>
            <w:tcW w:w="600" w:type="dxa"/>
          </w:tcPr>
          <w:p w14:paraId="2B14370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PCR</w:t>
            </w:r>
          </w:p>
        </w:tc>
        <w:tc>
          <w:tcPr>
            <w:tcW w:w="700" w:type="dxa"/>
          </w:tcPr>
          <w:p w14:paraId="4190595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21</w:t>
            </w:r>
          </w:p>
        </w:tc>
        <w:tc>
          <w:tcPr>
            <w:tcW w:w="600" w:type="dxa"/>
          </w:tcPr>
          <w:p w14:paraId="59C04F3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41AC17C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ID</w:t>
            </w:r>
          </w:p>
        </w:tc>
        <w:tc>
          <w:tcPr>
            <w:tcW w:w="700" w:type="dxa"/>
          </w:tcPr>
          <w:p w14:paraId="0218C72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0B9CA37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0251</w:t>
            </w:r>
          </w:p>
        </w:tc>
        <w:tc>
          <w:tcPr>
            <w:tcW w:w="942" w:type="dxa"/>
          </w:tcPr>
          <w:p w14:paraId="133801F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7.12.3.21</w:t>
            </w:r>
          </w:p>
        </w:tc>
      </w:tr>
      <w:tr w:rsidR="00940027" w14:paraId="7FD3E36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4C576A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Activation Date</w:t>
            </w:r>
          </w:p>
        </w:tc>
        <w:tc>
          <w:tcPr>
            <w:tcW w:w="800" w:type="dxa"/>
          </w:tcPr>
          <w:p w14:paraId="5665E09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01878</w:t>
            </w:r>
          </w:p>
        </w:tc>
        <w:tc>
          <w:tcPr>
            <w:tcW w:w="600" w:type="dxa"/>
          </w:tcPr>
          <w:p w14:paraId="1D66383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CER</w:t>
            </w:r>
          </w:p>
        </w:tc>
        <w:tc>
          <w:tcPr>
            <w:tcW w:w="700" w:type="dxa"/>
          </w:tcPr>
          <w:p w14:paraId="75870EE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</w:t>
            </w:r>
          </w:p>
        </w:tc>
        <w:tc>
          <w:tcPr>
            <w:tcW w:w="600" w:type="dxa"/>
          </w:tcPr>
          <w:p w14:paraId="5954E42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26</w:t>
            </w:r>
          </w:p>
        </w:tc>
        <w:tc>
          <w:tcPr>
            <w:tcW w:w="600" w:type="dxa"/>
          </w:tcPr>
          <w:p w14:paraId="28C28E3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TS</w:t>
            </w:r>
          </w:p>
        </w:tc>
        <w:tc>
          <w:tcPr>
            <w:tcW w:w="700" w:type="dxa"/>
          </w:tcPr>
          <w:p w14:paraId="4AD6446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190AB8E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4B65149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15.4.2.25</w:t>
            </w:r>
          </w:p>
        </w:tc>
      </w:tr>
      <w:tr w:rsidR="00940027" w14:paraId="138781C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EC804F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Activation Date  LDP</w:t>
            </w:r>
          </w:p>
        </w:tc>
        <w:tc>
          <w:tcPr>
            <w:tcW w:w="800" w:type="dxa"/>
          </w:tcPr>
          <w:p w14:paraId="5A735F0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00969</w:t>
            </w:r>
          </w:p>
        </w:tc>
        <w:tc>
          <w:tcPr>
            <w:tcW w:w="600" w:type="dxa"/>
          </w:tcPr>
          <w:p w14:paraId="1712888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LDP</w:t>
            </w:r>
          </w:p>
        </w:tc>
        <w:tc>
          <w:tcPr>
            <w:tcW w:w="700" w:type="dxa"/>
          </w:tcPr>
          <w:p w14:paraId="3D0BB6B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</w:t>
            </w:r>
          </w:p>
        </w:tc>
        <w:tc>
          <w:tcPr>
            <w:tcW w:w="600" w:type="dxa"/>
          </w:tcPr>
          <w:p w14:paraId="056CB1D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26</w:t>
            </w:r>
          </w:p>
        </w:tc>
        <w:tc>
          <w:tcPr>
            <w:tcW w:w="600" w:type="dxa"/>
          </w:tcPr>
          <w:p w14:paraId="35EF638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TS</w:t>
            </w:r>
          </w:p>
        </w:tc>
        <w:tc>
          <w:tcPr>
            <w:tcW w:w="700" w:type="dxa"/>
          </w:tcPr>
          <w:p w14:paraId="3BC993B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3F33FE3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48AC42B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8.9.5.7</w:t>
            </w:r>
          </w:p>
        </w:tc>
      </w:tr>
      <w:tr w:rsidR="00940027" w14:paraId="17471C0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08A845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Active/Inactive Flag</w:t>
            </w:r>
          </w:p>
        </w:tc>
        <w:tc>
          <w:tcPr>
            <w:tcW w:w="800" w:type="dxa"/>
          </w:tcPr>
          <w:p w14:paraId="6D03B74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00675</w:t>
            </w:r>
          </w:p>
        </w:tc>
        <w:tc>
          <w:tcPr>
            <w:tcW w:w="600" w:type="dxa"/>
          </w:tcPr>
          <w:p w14:paraId="429BD99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STF</w:t>
            </w:r>
          </w:p>
        </w:tc>
        <w:tc>
          <w:tcPr>
            <w:tcW w:w="700" w:type="dxa"/>
          </w:tcPr>
          <w:p w14:paraId="6FF66C5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</w:t>
            </w:r>
          </w:p>
        </w:tc>
        <w:tc>
          <w:tcPr>
            <w:tcW w:w="600" w:type="dxa"/>
          </w:tcPr>
          <w:p w14:paraId="5BA7F9B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5623915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ID</w:t>
            </w:r>
          </w:p>
        </w:tc>
        <w:tc>
          <w:tcPr>
            <w:tcW w:w="700" w:type="dxa"/>
          </w:tcPr>
          <w:p w14:paraId="2D8C52E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7B54877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0183</w:t>
            </w:r>
          </w:p>
        </w:tc>
        <w:tc>
          <w:tcPr>
            <w:tcW w:w="942" w:type="dxa"/>
          </w:tcPr>
          <w:p w14:paraId="74DE82A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15.4.8.7</w:t>
            </w:r>
          </w:p>
        </w:tc>
      </w:tr>
      <w:tr w:rsidR="00940027" w14:paraId="344BBAA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E0A3C6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Active/Inactive Flag</w:t>
            </w:r>
          </w:p>
        </w:tc>
        <w:tc>
          <w:tcPr>
            <w:tcW w:w="800" w:type="dxa"/>
          </w:tcPr>
          <w:p w14:paraId="09BB7CA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00675</w:t>
            </w:r>
          </w:p>
        </w:tc>
        <w:tc>
          <w:tcPr>
            <w:tcW w:w="600" w:type="dxa"/>
          </w:tcPr>
          <w:p w14:paraId="78A8FE1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PRC</w:t>
            </w:r>
          </w:p>
        </w:tc>
        <w:tc>
          <w:tcPr>
            <w:tcW w:w="700" w:type="dxa"/>
          </w:tcPr>
          <w:p w14:paraId="0628646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16</w:t>
            </w:r>
          </w:p>
        </w:tc>
        <w:tc>
          <w:tcPr>
            <w:tcW w:w="600" w:type="dxa"/>
          </w:tcPr>
          <w:p w14:paraId="56A108D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7ADD84E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ID</w:t>
            </w:r>
          </w:p>
        </w:tc>
        <w:tc>
          <w:tcPr>
            <w:tcW w:w="700" w:type="dxa"/>
          </w:tcPr>
          <w:p w14:paraId="1F41BAB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37A3C12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0183</w:t>
            </w:r>
          </w:p>
        </w:tc>
        <w:tc>
          <w:tcPr>
            <w:tcW w:w="942" w:type="dxa"/>
          </w:tcPr>
          <w:p w14:paraId="2035355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8.10.3.16</w:t>
            </w:r>
          </w:p>
        </w:tc>
      </w:tr>
      <w:tr w:rsidR="00940027" w14:paraId="00EF86E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84431B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Active/Inactive Flag</w:t>
            </w:r>
          </w:p>
        </w:tc>
        <w:tc>
          <w:tcPr>
            <w:tcW w:w="800" w:type="dxa"/>
          </w:tcPr>
          <w:p w14:paraId="4B3346C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00675</w:t>
            </w:r>
          </w:p>
        </w:tc>
        <w:tc>
          <w:tcPr>
            <w:tcW w:w="600" w:type="dxa"/>
          </w:tcPr>
          <w:p w14:paraId="092EA38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LDP</w:t>
            </w:r>
          </w:p>
        </w:tc>
        <w:tc>
          <w:tcPr>
            <w:tcW w:w="700" w:type="dxa"/>
          </w:tcPr>
          <w:p w14:paraId="5D4408BF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161062A7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0DA55D4A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1BF8915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9EC6596" w14:textId="77777777" w:rsidR="00940027" w:rsidRDefault="00940027">
            <w:pPr>
              <w:pStyle w:val="OtherTableBody"/>
              <w:jc w:val="center"/>
            </w:pPr>
            <w:r>
              <w:t>0183</w:t>
            </w:r>
          </w:p>
        </w:tc>
        <w:tc>
          <w:tcPr>
            <w:tcW w:w="942" w:type="dxa"/>
          </w:tcPr>
          <w:p w14:paraId="6D02010F" w14:textId="77777777" w:rsidR="00940027" w:rsidRDefault="00940027">
            <w:pPr>
              <w:pStyle w:val="OtherTableBody"/>
            </w:pPr>
            <w:r>
              <w:t>8.9.5.6</w:t>
            </w:r>
          </w:p>
        </w:tc>
      </w:tr>
      <w:tr w:rsidR="00940027" w14:paraId="6D23F98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017E9EC" w14:textId="77777777" w:rsidR="00940027" w:rsidRDefault="00940027">
            <w:pPr>
              <w:pStyle w:val="OtherTableBody"/>
            </w:pPr>
            <w:r>
              <w:t>Active/Inactive Flag</w:t>
            </w:r>
          </w:p>
        </w:tc>
        <w:tc>
          <w:tcPr>
            <w:tcW w:w="800" w:type="dxa"/>
          </w:tcPr>
          <w:p w14:paraId="3075C293" w14:textId="77777777" w:rsidR="00940027" w:rsidRDefault="00940027">
            <w:pPr>
              <w:pStyle w:val="OtherTableBody"/>
              <w:jc w:val="center"/>
            </w:pPr>
            <w:r>
              <w:t>00675</w:t>
            </w:r>
          </w:p>
        </w:tc>
        <w:tc>
          <w:tcPr>
            <w:tcW w:w="600" w:type="dxa"/>
          </w:tcPr>
          <w:p w14:paraId="30B65D73" w14:textId="77777777" w:rsidR="00940027" w:rsidRDefault="00940027">
            <w:pPr>
              <w:pStyle w:val="OtherTableBody"/>
              <w:jc w:val="center"/>
            </w:pPr>
            <w:r>
              <w:t>CDM</w:t>
            </w:r>
          </w:p>
        </w:tc>
        <w:tc>
          <w:tcPr>
            <w:tcW w:w="700" w:type="dxa"/>
          </w:tcPr>
          <w:p w14:paraId="5F2BE28C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319F0E48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3DF3B43A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4955E74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F95FF81" w14:textId="77777777" w:rsidR="00940027" w:rsidRDefault="00940027">
            <w:pPr>
              <w:pStyle w:val="OtherTableBody"/>
              <w:jc w:val="center"/>
            </w:pPr>
            <w:r>
              <w:t>0183</w:t>
            </w:r>
          </w:p>
        </w:tc>
        <w:tc>
          <w:tcPr>
            <w:tcW w:w="942" w:type="dxa"/>
          </w:tcPr>
          <w:p w14:paraId="3877F5F8" w14:textId="77777777" w:rsidR="00940027" w:rsidRDefault="00940027">
            <w:pPr>
              <w:pStyle w:val="OtherTableBody"/>
            </w:pPr>
            <w:r>
              <w:t>8.10.2.8</w:t>
            </w:r>
          </w:p>
        </w:tc>
      </w:tr>
      <w:tr w:rsidR="00940027" w14:paraId="35ABEE0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8292A28" w14:textId="77777777" w:rsidR="00940027" w:rsidRDefault="00940027">
            <w:pPr>
              <w:pStyle w:val="OtherTableBody"/>
            </w:pPr>
            <w:r>
              <w:t>Activity Date/Time</w:t>
            </w:r>
          </w:p>
        </w:tc>
        <w:tc>
          <w:tcPr>
            <w:tcW w:w="800" w:type="dxa"/>
          </w:tcPr>
          <w:p w14:paraId="7E43004B" w14:textId="77777777" w:rsidR="00940027" w:rsidRDefault="00940027">
            <w:pPr>
              <w:pStyle w:val="OtherTableBody"/>
              <w:jc w:val="center"/>
            </w:pPr>
            <w:r>
              <w:t>00917</w:t>
            </w:r>
          </w:p>
        </w:tc>
        <w:tc>
          <w:tcPr>
            <w:tcW w:w="600" w:type="dxa"/>
          </w:tcPr>
          <w:p w14:paraId="6B6F2D30" w14:textId="77777777" w:rsidR="00940027" w:rsidRDefault="00940027">
            <w:pPr>
              <w:pStyle w:val="OtherTableBody"/>
              <w:jc w:val="center"/>
            </w:pPr>
            <w:r>
              <w:t>TXA</w:t>
            </w:r>
          </w:p>
        </w:tc>
        <w:tc>
          <w:tcPr>
            <w:tcW w:w="700" w:type="dxa"/>
          </w:tcPr>
          <w:p w14:paraId="232572AA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6EACB0B5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7203FE7F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1E4739F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D87548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BC2A7CB" w14:textId="77777777" w:rsidR="00940027" w:rsidRDefault="00940027">
            <w:pPr>
              <w:pStyle w:val="OtherTableBody"/>
            </w:pPr>
            <w:r>
              <w:t>9.6.1.4</w:t>
            </w:r>
          </w:p>
        </w:tc>
      </w:tr>
      <w:tr w:rsidR="00940027" w14:paraId="73C5882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FD7C090" w14:textId="77777777" w:rsidR="00940027" w:rsidRDefault="00940027">
            <w:pPr>
              <w:pStyle w:val="OtherTableBody"/>
            </w:pPr>
            <w:r>
              <w:t>Actual Dispense Amount</w:t>
            </w:r>
          </w:p>
        </w:tc>
        <w:tc>
          <w:tcPr>
            <w:tcW w:w="800" w:type="dxa"/>
          </w:tcPr>
          <w:p w14:paraId="3303205E" w14:textId="77777777" w:rsidR="00940027" w:rsidRDefault="00940027">
            <w:pPr>
              <w:pStyle w:val="OtherTableBody"/>
              <w:jc w:val="center"/>
            </w:pPr>
            <w:r>
              <w:t>00337</w:t>
            </w:r>
          </w:p>
        </w:tc>
        <w:tc>
          <w:tcPr>
            <w:tcW w:w="600" w:type="dxa"/>
          </w:tcPr>
          <w:p w14:paraId="19FD77A3" w14:textId="77777777" w:rsidR="00940027" w:rsidRDefault="00940027">
            <w:pPr>
              <w:pStyle w:val="OtherTableBody"/>
              <w:jc w:val="center"/>
            </w:pPr>
            <w:r>
              <w:t>RXD</w:t>
            </w:r>
          </w:p>
        </w:tc>
        <w:tc>
          <w:tcPr>
            <w:tcW w:w="700" w:type="dxa"/>
          </w:tcPr>
          <w:p w14:paraId="2BE3789D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5096F50D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4A43E1A4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29343C5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3FB1DA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3ACB5C1" w14:textId="77777777" w:rsidR="00940027" w:rsidRDefault="00940027">
            <w:pPr>
              <w:pStyle w:val="OtherTableBody"/>
            </w:pPr>
            <w:r>
              <w:t>4.14.5.4</w:t>
            </w:r>
          </w:p>
        </w:tc>
      </w:tr>
      <w:tr w:rsidR="00940027" w14:paraId="53A0498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C050E3D" w14:textId="77777777" w:rsidR="00940027" w:rsidRDefault="00940027">
            <w:pPr>
              <w:pStyle w:val="OtherTableBody"/>
            </w:pPr>
            <w:r>
              <w:t>Actual Dispense Units</w:t>
            </w:r>
          </w:p>
        </w:tc>
        <w:tc>
          <w:tcPr>
            <w:tcW w:w="800" w:type="dxa"/>
          </w:tcPr>
          <w:p w14:paraId="690044D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00338</w:t>
            </w:r>
          </w:p>
        </w:tc>
        <w:tc>
          <w:tcPr>
            <w:tcW w:w="600" w:type="dxa"/>
          </w:tcPr>
          <w:p w14:paraId="4A5E416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RXD</w:t>
            </w:r>
          </w:p>
        </w:tc>
        <w:tc>
          <w:tcPr>
            <w:tcW w:w="700" w:type="dxa"/>
          </w:tcPr>
          <w:p w14:paraId="1D00D17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  <w:tc>
          <w:tcPr>
            <w:tcW w:w="600" w:type="dxa"/>
          </w:tcPr>
          <w:p w14:paraId="43704DB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661777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2431B76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2254A3D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241EFB6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4.14.5.5</w:t>
            </w:r>
          </w:p>
        </w:tc>
      </w:tr>
      <w:tr w:rsidR="00940027" w14:paraId="4C98560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731C47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Actual Dosage Form</w:t>
            </w:r>
          </w:p>
        </w:tc>
        <w:tc>
          <w:tcPr>
            <w:tcW w:w="800" w:type="dxa"/>
          </w:tcPr>
          <w:p w14:paraId="5B49FB5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00339</w:t>
            </w:r>
          </w:p>
        </w:tc>
        <w:tc>
          <w:tcPr>
            <w:tcW w:w="600" w:type="dxa"/>
          </w:tcPr>
          <w:p w14:paraId="403B2B3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RXD</w:t>
            </w:r>
          </w:p>
        </w:tc>
        <w:tc>
          <w:tcPr>
            <w:tcW w:w="700" w:type="dxa"/>
          </w:tcPr>
          <w:p w14:paraId="38F5C03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600" w:type="dxa"/>
          </w:tcPr>
          <w:p w14:paraId="46DAB7C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FC9D61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0D27070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2D46374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9C318B8" w14:textId="77777777" w:rsidR="00940027" w:rsidRDefault="00940027">
            <w:pPr>
              <w:pStyle w:val="OtherTableBody"/>
            </w:pPr>
            <w:r>
              <w:t>4.14.5.6</w:t>
            </w:r>
          </w:p>
        </w:tc>
      </w:tr>
      <w:tr w:rsidR="00940027" w14:paraId="07252EA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B2A6A2C" w14:textId="77777777" w:rsidR="00940027" w:rsidRDefault="00940027">
            <w:pPr>
              <w:pStyle w:val="OtherTableBody"/>
            </w:pPr>
            <w:r>
              <w:t>Actual Drug Strength Volume</w:t>
            </w:r>
          </w:p>
        </w:tc>
        <w:tc>
          <w:tcPr>
            <w:tcW w:w="800" w:type="dxa"/>
          </w:tcPr>
          <w:p w14:paraId="7537E2F6" w14:textId="77777777" w:rsidR="00940027" w:rsidRDefault="00940027">
            <w:pPr>
              <w:pStyle w:val="OtherTableBody"/>
              <w:jc w:val="center"/>
            </w:pPr>
            <w:r>
              <w:t>01686</w:t>
            </w:r>
          </w:p>
        </w:tc>
        <w:tc>
          <w:tcPr>
            <w:tcW w:w="600" w:type="dxa"/>
          </w:tcPr>
          <w:p w14:paraId="7C0AF46B" w14:textId="77777777" w:rsidR="00940027" w:rsidRDefault="00940027">
            <w:pPr>
              <w:pStyle w:val="OtherTableBody"/>
              <w:jc w:val="center"/>
            </w:pPr>
            <w:r>
              <w:t>RXD</w:t>
            </w:r>
          </w:p>
        </w:tc>
        <w:tc>
          <w:tcPr>
            <w:tcW w:w="700" w:type="dxa"/>
          </w:tcPr>
          <w:p w14:paraId="4B4FB338" w14:textId="77777777" w:rsidR="00940027" w:rsidRDefault="00940027">
            <w:pPr>
              <w:pStyle w:val="OtherTableBody"/>
            </w:pPr>
            <w:r>
              <w:t>28</w:t>
            </w:r>
          </w:p>
        </w:tc>
        <w:tc>
          <w:tcPr>
            <w:tcW w:w="600" w:type="dxa"/>
          </w:tcPr>
          <w:p w14:paraId="4B9B390B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1CE842B3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15538F7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1B48CA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685694B" w14:textId="77777777" w:rsidR="00940027" w:rsidRDefault="00940027">
            <w:pPr>
              <w:pStyle w:val="OtherTableBody"/>
            </w:pPr>
            <w:r>
              <w:t>4.14.5.28</w:t>
            </w:r>
          </w:p>
        </w:tc>
      </w:tr>
      <w:tr w:rsidR="00940027" w14:paraId="27BB842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87C60D0" w14:textId="77777777" w:rsidR="00940027" w:rsidRDefault="00940027">
            <w:pPr>
              <w:pStyle w:val="OtherTableBody"/>
            </w:pPr>
            <w:r>
              <w:t>Actual Drug Strength Volume Units</w:t>
            </w:r>
          </w:p>
        </w:tc>
        <w:tc>
          <w:tcPr>
            <w:tcW w:w="800" w:type="dxa"/>
          </w:tcPr>
          <w:p w14:paraId="169AEDB9" w14:textId="77777777" w:rsidR="00940027" w:rsidRDefault="00940027">
            <w:pPr>
              <w:pStyle w:val="OtherTableBody"/>
              <w:jc w:val="center"/>
            </w:pPr>
            <w:r>
              <w:t>01687</w:t>
            </w:r>
          </w:p>
        </w:tc>
        <w:tc>
          <w:tcPr>
            <w:tcW w:w="600" w:type="dxa"/>
          </w:tcPr>
          <w:p w14:paraId="509E83BC" w14:textId="77777777" w:rsidR="00940027" w:rsidRDefault="00940027">
            <w:pPr>
              <w:pStyle w:val="OtherTableBody"/>
              <w:jc w:val="center"/>
            </w:pPr>
            <w:r>
              <w:t>RXD</w:t>
            </w:r>
          </w:p>
        </w:tc>
        <w:tc>
          <w:tcPr>
            <w:tcW w:w="700" w:type="dxa"/>
          </w:tcPr>
          <w:p w14:paraId="6C309F9B" w14:textId="77777777" w:rsidR="00940027" w:rsidRDefault="00940027">
            <w:pPr>
              <w:pStyle w:val="OtherTableBody"/>
            </w:pPr>
            <w:r>
              <w:t>29</w:t>
            </w:r>
          </w:p>
        </w:tc>
        <w:tc>
          <w:tcPr>
            <w:tcW w:w="600" w:type="dxa"/>
          </w:tcPr>
          <w:p w14:paraId="2067F51F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4F336AD2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0295DBD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A1FDA5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3081286" w14:textId="77777777" w:rsidR="00940027" w:rsidRDefault="00940027">
            <w:pPr>
              <w:pStyle w:val="OtherTableBody"/>
            </w:pPr>
            <w:r>
              <w:t>4.14.5.29</w:t>
            </w:r>
          </w:p>
        </w:tc>
      </w:tr>
      <w:tr w:rsidR="00940027" w14:paraId="6846261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FC8E3F1" w14:textId="77777777" w:rsidR="00940027" w:rsidRDefault="00940027">
            <w:pPr>
              <w:pStyle w:val="OtherTableBody"/>
            </w:pPr>
            <w:r>
              <w:t>Actual Length of Inpatient Stay</w:t>
            </w:r>
          </w:p>
        </w:tc>
        <w:tc>
          <w:tcPr>
            <w:tcW w:w="800" w:type="dxa"/>
          </w:tcPr>
          <w:p w14:paraId="38DD7B5A" w14:textId="77777777" w:rsidR="00940027" w:rsidRDefault="00940027">
            <w:pPr>
              <w:pStyle w:val="OtherTableBody"/>
              <w:jc w:val="center"/>
            </w:pPr>
            <w:r>
              <w:t>00712</w:t>
            </w:r>
          </w:p>
        </w:tc>
        <w:tc>
          <w:tcPr>
            <w:tcW w:w="600" w:type="dxa"/>
          </w:tcPr>
          <w:p w14:paraId="23D20DA1" w14:textId="77777777" w:rsidR="00940027" w:rsidRDefault="00940027">
            <w:pPr>
              <w:pStyle w:val="OtherTableBody"/>
              <w:jc w:val="center"/>
            </w:pPr>
            <w:r>
              <w:t>PV2</w:t>
            </w:r>
          </w:p>
        </w:tc>
        <w:tc>
          <w:tcPr>
            <w:tcW w:w="700" w:type="dxa"/>
          </w:tcPr>
          <w:p w14:paraId="4C619C79" w14:textId="77777777" w:rsidR="00940027" w:rsidRDefault="00940027">
            <w:pPr>
              <w:pStyle w:val="OtherTableBody"/>
            </w:pPr>
            <w:r>
              <w:t>11</w:t>
            </w:r>
          </w:p>
        </w:tc>
        <w:tc>
          <w:tcPr>
            <w:tcW w:w="600" w:type="dxa"/>
          </w:tcPr>
          <w:p w14:paraId="57BCB6A1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7DB7352C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787FCE6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A1DEAC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8C5D340" w14:textId="77777777" w:rsidR="00940027" w:rsidRDefault="00940027">
            <w:pPr>
              <w:pStyle w:val="OtherTableBody"/>
            </w:pPr>
            <w:r>
              <w:t>3.4.4.11</w:t>
            </w:r>
          </w:p>
        </w:tc>
      </w:tr>
      <w:tr w:rsidR="00940027" w14:paraId="34FCF0D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63083D7" w14:textId="77777777" w:rsidR="00940027" w:rsidRDefault="00940027">
            <w:pPr>
              <w:pStyle w:val="OtherTableBody"/>
            </w:pPr>
            <w:r>
              <w:t>Actual Problem Resolution Date/Time</w:t>
            </w:r>
          </w:p>
        </w:tc>
        <w:tc>
          <w:tcPr>
            <w:tcW w:w="800" w:type="dxa"/>
          </w:tcPr>
          <w:p w14:paraId="6E3ECB7C" w14:textId="77777777" w:rsidR="00940027" w:rsidRDefault="00940027">
            <w:pPr>
              <w:pStyle w:val="OtherTableBody"/>
              <w:jc w:val="center"/>
            </w:pPr>
            <w:r>
              <w:t>00844</w:t>
            </w:r>
          </w:p>
        </w:tc>
        <w:tc>
          <w:tcPr>
            <w:tcW w:w="600" w:type="dxa"/>
          </w:tcPr>
          <w:p w14:paraId="7A1141F7" w14:textId="77777777" w:rsidR="00940027" w:rsidRDefault="00940027">
            <w:pPr>
              <w:pStyle w:val="OtherTableBody"/>
              <w:jc w:val="center"/>
            </w:pPr>
            <w:r>
              <w:t>PRB</w:t>
            </w:r>
          </w:p>
        </w:tc>
        <w:tc>
          <w:tcPr>
            <w:tcW w:w="700" w:type="dxa"/>
          </w:tcPr>
          <w:p w14:paraId="031C8C8E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7948E5BF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7CA2B923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09A5621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8B0AEE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D327D48" w14:textId="77777777" w:rsidR="00940027" w:rsidRDefault="00940027">
            <w:pPr>
              <w:pStyle w:val="OtherTableBody"/>
            </w:pPr>
            <w:r>
              <w:t>12.4.2.9</w:t>
            </w:r>
          </w:p>
        </w:tc>
      </w:tr>
      <w:tr w:rsidR="00940027" w14:paraId="494EF10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6AF94EF" w14:textId="77777777" w:rsidR="00940027" w:rsidRDefault="00940027">
            <w:pPr>
              <w:pStyle w:val="OtherTableBody"/>
            </w:pPr>
            <w:r>
              <w:t>Actual Strength</w:t>
            </w:r>
          </w:p>
        </w:tc>
        <w:tc>
          <w:tcPr>
            <w:tcW w:w="800" w:type="dxa"/>
          </w:tcPr>
          <w:p w14:paraId="78F17D32" w14:textId="77777777" w:rsidR="00940027" w:rsidRDefault="00940027">
            <w:pPr>
              <w:pStyle w:val="OtherTableBody"/>
              <w:jc w:val="center"/>
            </w:pPr>
            <w:r>
              <w:t>01132</w:t>
            </w:r>
          </w:p>
        </w:tc>
        <w:tc>
          <w:tcPr>
            <w:tcW w:w="600" w:type="dxa"/>
          </w:tcPr>
          <w:p w14:paraId="635CE857" w14:textId="77777777" w:rsidR="00940027" w:rsidRDefault="00940027">
            <w:pPr>
              <w:pStyle w:val="OtherTableBody"/>
              <w:jc w:val="center"/>
            </w:pPr>
            <w:r>
              <w:t>RXD</w:t>
            </w:r>
          </w:p>
        </w:tc>
        <w:tc>
          <w:tcPr>
            <w:tcW w:w="700" w:type="dxa"/>
          </w:tcPr>
          <w:p w14:paraId="7E4A3123" w14:textId="77777777" w:rsidR="00940027" w:rsidRDefault="00940027">
            <w:pPr>
              <w:pStyle w:val="OtherTableBody"/>
            </w:pPr>
            <w:r>
              <w:t>16</w:t>
            </w:r>
          </w:p>
        </w:tc>
        <w:tc>
          <w:tcPr>
            <w:tcW w:w="600" w:type="dxa"/>
          </w:tcPr>
          <w:p w14:paraId="7F4BFC41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21194339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6134B40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DEC487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CA4CCBB" w14:textId="77777777" w:rsidR="00940027" w:rsidRDefault="00940027">
            <w:pPr>
              <w:pStyle w:val="OtherTableBody"/>
            </w:pPr>
            <w:r>
              <w:t>4.14.5.16</w:t>
            </w:r>
          </w:p>
        </w:tc>
      </w:tr>
      <w:tr w:rsidR="00940027" w14:paraId="3673803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4829F18" w14:textId="77777777" w:rsidR="00940027" w:rsidRDefault="00940027">
            <w:pPr>
              <w:pStyle w:val="OtherTableBody"/>
            </w:pPr>
            <w:r>
              <w:t>Actual Strength Unit</w:t>
            </w:r>
          </w:p>
        </w:tc>
        <w:tc>
          <w:tcPr>
            <w:tcW w:w="800" w:type="dxa"/>
          </w:tcPr>
          <w:p w14:paraId="521E42F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01133</w:t>
            </w:r>
          </w:p>
        </w:tc>
        <w:tc>
          <w:tcPr>
            <w:tcW w:w="600" w:type="dxa"/>
          </w:tcPr>
          <w:p w14:paraId="6DFC099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RXD</w:t>
            </w:r>
          </w:p>
        </w:tc>
        <w:tc>
          <w:tcPr>
            <w:tcW w:w="700" w:type="dxa"/>
          </w:tcPr>
          <w:p w14:paraId="7909F75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17</w:t>
            </w:r>
          </w:p>
        </w:tc>
        <w:tc>
          <w:tcPr>
            <w:tcW w:w="600" w:type="dxa"/>
          </w:tcPr>
          <w:p w14:paraId="0E61E79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CFF88B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522CB90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18C35EF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A1F1BA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4.14.5.17</w:t>
            </w:r>
          </w:p>
        </w:tc>
      </w:tr>
      <w:tr w:rsidR="00940027" w14:paraId="3FA4948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809EB6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Addendum Continuation Pointer</w:t>
            </w:r>
          </w:p>
        </w:tc>
        <w:tc>
          <w:tcPr>
            <w:tcW w:w="800" w:type="dxa"/>
          </w:tcPr>
          <w:p w14:paraId="7F98EE89" w14:textId="77777777" w:rsidR="00940027" w:rsidRDefault="00940027">
            <w:pPr>
              <w:pStyle w:val="OtherTableBody"/>
              <w:jc w:val="center"/>
            </w:pPr>
            <w:r>
              <w:t>00066</w:t>
            </w:r>
          </w:p>
        </w:tc>
        <w:tc>
          <w:tcPr>
            <w:tcW w:w="600" w:type="dxa"/>
          </w:tcPr>
          <w:p w14:paraId="29040458" w14:textId="77777777" w:rsidR="00940027" w:rsidRDefault="00940027">
            <w:pPr>
              <w:pStyle w:val="OtherTableBody"/>
              <w:jc w:val="center"/>
            </w:pPr>
            <w:r>
              <w:t>ADD</w:t>
            </w:r>
          </w:p>
        </w:tc>
        <w:tc>
          <w:tcPr>
            <w:tcW w:w="700" w:type="dxa"/>
          </w:tcPr>
          <w:p w14:paraId="1A276024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739FF315" w14:textId="77777777" w:rsidR="00940027" w:rsidRDefault="00940027">
            <w:pPr>
              <w:pStyle w:val="OtherTableBody"/>
            </w:pPr>
            <w:r>
              <w:t>65536</w:t>
            </w:r>
          </w:p>
        </w:tc>
        <w:tc>
          <w:tcPr>
            <w:tcW w:w="600" w:type="dxa"/>
          </w:tcPr>
          <w:p w14:paraId="5A3D5AB3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7ECD586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6C6077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6185C96" w14:textId="77777777" w:rsidR="00940027" w:rsidRDefault="00940027">
            <w:pPr>
              <w:pStyle w:val="OtherTableBody"/>
            </w:pPr>
            <w:r>
              <w:t>2.15.1.1</w:t>
            </w:r>
          </w:p>
        </w:tc>
      </w:tr>
      <w:tr w:rsidR="00940027" w14:paraId="3AE8782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7E1BA35" w14:textId="77777777" w:rsidR="00940027" w:rsidRDefault="00940027">
            <w:pPr>
              <w:pStyle w:val="OtherTableBody"/>
            </w:pPr>
            <w:r>
              <w:t>Additional Insured on Auto</w:t>
            </w:r>
          </w:p>
        </w:tc>
        <w:tc>
          <w:tcPr>
            <w:tcW w:w="800" w:type="dxa"/>
          </w:tcPr>
          <w:p w14:paraId="19B15694" w14:textId="77777777" w:rsidR="00940027" w:rsidRDefault="00940027">
            <w:pPr>
              <w:pStyle w:val="OtherTableBody"/>
              <w:jc w:val="center"/>
            </w:pPr>
            <w:r>
              <w:t>01275</w:t>
            </w:r>
          </w:p>
        </w:tc>
        <w:tc>
          <w:tcPr>
            <w:tcW w:w="600" w:type="dxa"/>
          </w:tcPr>
          <w:p w14:paraId="43531EA4" w14:textId="77777777" w:rsidR="00940027" w:rsidRDefault="00940027">
            <w:pPr>
              <w:pStyle w:val="OtherTableBody"/>
              <w:jc w:val="center"/>
            </w:pPr>
            <w:r>
              <w:t>STF</w:t>
            </w:r>
          </w:p>
        </w:tc>
        <w:tc>
          <w:tcPr>
            <w:tcW w:w="700" w:type="dxa"/>
          </w:tcPr>
          <w:p w14:paraId="66CB603A" w14:textId="77777777" w:rsidR="00940027" w:rsidRDefault="00940027">
            <w:pPr>
              <w:pStyle w:val="OtherTableBody"/>
            </w:pPr>
            <w:r>
              <w:t>21</w:t>
            </w:r>
          </w:p>
        </w:tc>
        <w:tc>
          <w:tcPr>
            <w:tcW w:w="600" w:type="dxa"/>
          </w:tcPr>
          <w:p w14:paraId="23378B6E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24ECC631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2A7C075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3335226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12E37411" w14:textId="77777777" w:rsidR="00940027" w:rsidRDefault="00940027">
            <w:pPr>
              <w:pStyle w:val="OtherTableBody"/>
            </w:pPr>
            <w:r>
              <w:t>15.4.8.21</w:t>
            </w:r>
          </w:p>
        </w:tc>
      </w:tr>
      <w:tr w:rsidR="00940027" w14:paraId="1DA8F30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3576BE9" w14:textId="77777777" w:rsidR="00940027" w:rsidRDefault="00940027">
            <w:pPr>
              <w:pStyle w:val="OtherTableBody"/>
            </w:pPr>
            <w:r>
              <w:t>Additive</w:t>
            </w:r>
          </w:p>
        </w:tc>
        <w:tc>
          <w:tcPr>
            <w:tcW w:w="800" w:type="dxa"/>
          </w:tcPr>
          <w:p w14:paraId="4BD36C0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00647</w:t>
            </w:r>
          </w:p>
        </w:tc>
        <w:tc>
          <w:tcPr>
            <w:tcW w:w="600" w:type="dxa"/>
          </w:tcPr>
          <w:p w14:paraId="08E47D6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SAC</w:t>
            </w:r>
          </w:p>
        </w:tc>
        <w:tc>
          <w:tcPr>
            <w:tcW w:w="700" w:type="dxa"/>
          </w:tcPr>
          <w:p w14:paraId="40AC5E2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27</w:t>
            </w:r>
          </w:p>
        </w:tc>
        <w:tc>
          <w:tcPr>
            <w:tcW w:w="600" w:type="dxa"/>
          </w:tcPr>
          <w:p w14:paraId="2FA476F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3751DE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CWE</w:t>
            </w:r>
          </w:p>
        </w:tc>
        <w:tc>
          <w:tcPr>
            <w:tcW w:w="700" w:type="dxa"/>
          </w:tcPr>
          <w:p w14:paraId="4F07F80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7FC34D0E" w14:textId="77777777" w:rsidR="00940027" w:rsidRDefault="00940027">
            <w:pPr>
              <w:pStyle w:val="OtherTableBody"/>
              <w:jc w:val="center"/>
            </w:pPr>
            <w:r>
              <w:t>0371</w:t>
            </w:r>
          </w:p>
        </w:tc>
        <w:tc>
          <w:tcPr>
            <w:tcW w:w="942" w:type="dxa"/>
          </w:tcPr>
          <w:p w14:paraId="026FFF7C" w14:textId="77777777" w:rsidR="00940027" w:rsidRDefault="00940027">
            <w:pPr>
              <w:pStyle w:val="OtherTableBody"/>
            </w:pPr>
            <w:r>
              <w:t>13.4.3.27</w:t>
            </w:r>
          </w:p>
        </w:tc>
      </w:tr>
      <w:tr w:rsidR="00940027" w14:paraId="75C8D93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57FB86B" w14:textId="77777777" w:rsidR="00940027" w:rsidRDefault="00940027">
            <w:pPr>
              <w:pStyle w:val="OtherTableBody"/>
            </w:pPr>
            <w:r>
              <w:t>Additive</w:t>
            </w:r>
          </w:p>
        </w:tc>
        <w:tc>
          <w:tcPr>
            <w:tcW w:w="800" w:type="dxa"/>
          </w:tcPr>
          <w:p w14:paraId="3FD2DB28" w14:textId="77777777" w:rsidR="00940027" w:rsidRDefault="00940027">
            <w:pPr>
              <w:pStyle w:val="OtherTableBody"/>
              <w:jc w:val="center"/>
            </w:pPr>
            <w:r>
              <w:t>00647</w:t>
            </w:r>
          </w:p>
        </w:tc>
        <w:tc>
          <w:tcPr>
            <w:tcW w:w="600" w:type="dxa"/>
          </w:tcPr>
          <w:p w14:paraId="172E51CB" w14:textId="77777777" w:rsidR="00940027" w:rsidRDefault="00940027">
            <w:pPr>
              <w:pStyle w:val="OtherTableBody"/>
              <w:jc w:val="center"/>
            </w:pPr>
            <w:r>
              <w:t>OM4</w:t>
            </w:r>
          </w:p>
        </w:tc>
        <w:tc>
          <w:tcPr>
            <w:tcW w:w="700" w:type="dxa"/>
          </w:tcPr>
          <w:p w14:paraId="67049E6D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373EB8F4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7C4A3E0E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473BA1F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5C226F9" w14:textId="77777777" w:rsidR="00940027" w:rsidRDefault="00940027">
            <w:pPr>
              <w:pStyle w:val="OtherTableBody"/>
              <w:jc w:val="center"/>
            </w:pPr>
            <w:r>
              <w:t>0371</w:t>
            </w:r>
          </w:p>
        </w:tc>
        <w:tc>
          <w:tcPr>
            <w:tcW w:w="942" w:type="dxa"/>
          </w:tcPr>
          <w:p w14:paraId="145E03EA" w14:textId="77777777" w:rsidR="00940027" w:rsidRDefault="00940027">
            <w:pPr>
              <w:pStyle w:val="OtherTableBody"/>
            </w:pPr>
            <w:r>
              <w:t>8.8.11.7</w:t>
            </w:r>
          </w:p>
        </w:tc>
      </w:tr>
      <w:tr w:rsidR="00940027" w14:paraId="31F7968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542B999" w14:textId="77777777" w:rsidR="00940027" w:rsidRDefault="00940027">
            <w:pPr>
              <w:pStyle w:val="OtherTableBody"/>
            </w:pPr>
            <w:r>
              <w:t>Address</w:t>
            </w:r>
          </w:p>
        </w:tc>
        <w:tc>
          <w:tcPr>
            <w:tcW w:w="800" w:type="dxa"/>
          </w:tcPr>
          <w:p w14:paraId="5BD7048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00193</w:t>
            </w:r>
          </w:p>
        </w:tc>
        <w:tc>
          <w:tcPr>
            <w:tcW w:w="600" w:type="dxa"/>
          </w:tcPr>
          <w:p w14:paraId="62D4FEF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NK1</w:t>
            </w:r>
          </w:p>
        </w:tc>
        <w:tc>
          <w:tcPr>
            <w:tcW w:w="700" w:type="dxa"/>
          </w:tcPr>
          <w:p w14:paraId="204525D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600" w:type="dxa"/>
          </w:tcPr>
          <w:p w14:paraId="17CA5F9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9C2B2B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XAD</w:t>
            </w:r>
          </w:p>
        </w:tc>
        <w:tc>
          <w:tcPr>
            <w:tcW w:w="700" w:type="dxa"/>
          </w:tcPr>
          <w:p w14:paraId="4D4F2EE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71C67F7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671529F5" w14:textId="77777777" w:rsidR="00940027" w:rsidRDefault="00940027">
            <w:pPr>
              <w:pStyle w:val="OtherTableBody"/>
            </w:pPr>
            <w:r>
              <w:t>3.4.5.4</w:t>
            </w:r>
          </w:p>
        </w:tc>
      </w:tr>
      <w:tr w:rsidR="00940027" w14:paraId="7076F4C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255F8C2" w14:textId="77777777" w:rsidR="00940027" w:rsidRDefault="00940027">
            <w:pPr>
              <w:pStyle w:val="OtherTableBody"/>
            </w:pPr>
            <w:r>
              <w:t>Address of Outside Site(s)</w:t>
            </w:r>
          </w:p>
        </w:tc>
        <w:tc>
          <w:tcPr>
            <w:tcW w:w="800" w:type="dxa"/>
          </w:tcPr>
          <w:p w14:paraId="3734E3C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00613</w:t>
            </w:r>
          </w:p>
        </w:tc>
        <w:tc>
          <w:tcPr>
            <w:tcW w:w="600" w:type="dxa"/>
          </w:tcPr>
          <w:p w14:paraId="0313E13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OM1</w:t>
            </w:r>
          </w:p>
        </w:tc>
        <w:tc>
          <w:tcPr>
            <w:tcW w:w="700" w:type="dxa"/>
          </w:tcPr>
          <w:p w14:paraId="2CB44FE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28</w:t>
            </w:r>
          </w:p>
        </w:tc>
        <w:tc>
          <w:tcPr>
            <w:tcW w:w="600" w:type="dxa"/>
          </w:tcPr>
          <w:p w14:paraId="1C6B197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3BD611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XAD</w:t>
            </w:r>
          </w:p>
        </w:tc>
        <w:tc>
          <w:tcPr>
            <w:tcW w:w="700" w:type="dxa"/>
          </w:tcPr>
          <w:p w14:paraId="2343A92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75BCC3D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65B1C8F3" w14:textId="77777777" w:rsidR="00940027" w:rsidRDefault="00940027">
            <w:pPr>
              <w:pStyle w:val="OtherTableBody"/>
            </w:pPr>
            <w:r>
              <w:t>8.8.8.28</w:t>
            </w:r>
          </w:p>
        </w:tc>
      </w:tr>
      <w:tr w:rsidR="00940027" w14:paraId="3FBF005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E9A7D92" w14:textId="77777777" w:rsidR="00940027" w:rsidRDefault="00940027">
            <w:pPr>
              <w:pStyle w:val="OtherTableBody"/>
            </w:pPr>
            <w:r>
              <w:t>Administered Amount</w:t>
            </w:r>
          </w:p>
        </w:tc>
        <w:tc>
          <w:tcPr>
            <w:tcW w:w="800" w:type="dxa"/>
          </w:tcPr>
          <w:p w14:paraId="27D011E6" w14:textId="77777777" w:rsidR="00940027" w:rsidRDefault="00940027">
            <w:pPr>
              <w:pStyle w:val="OtherTableBody"/>
              <w:jc w:val="center"/>
            </w:pPr>
            <w:r>
              <w:t>00348</w:t>
            </w:r>
          </w:p>
        </w:tc>
        <w:tc>
          <w:tcPr>
            <w:tcW w:w="600" w:type="dxa"/>
          </w:tcPr>
          <w:p w14:paraId="744B5F72" w14:textId="77777777" w:rsidR="00940027" w:rsidRDefault="00940027">
            <w:pPr>
              <w:pStyle w:val="OtherTableBody"/>
              <w:jc w:val="center"/>
            </w:pPr>
            <w:r>
              <w:t>RXA</w:t>
            </w:r>
          </w:p>
        </w:tc>
        <w:tc>
          <w:tcPr>
            <w:tcW w:w="700" w:type="dxa"/>
          </w:tcPr>
          <w:p w14:paraId="0A998FC7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402D8668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2D8A17B4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25BC18A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C0A845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A8447AF" w14:textId="77777777" w:rsidR="00940027" w:rsidRDefault="00940027">
            <w:pPr>
              <w:pStyle w:val="OtherTableBody"/>
            </w:pPr>
            <w:r>
              <w:t>4.14.7.6</w:t>
            </w:r>
          </w:p>
        </w:tc>
      </w:tr>
      <w:tr w:rsidR="00940027" w14:paraId="5CEC70A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D7D7F99" w14:textId="77777777" w:rsidR="00940027" w:rsidRDefault="00940027">
            <w:pPr>
              <w:pStyle w:val="OtherTableBody"/>
            </w:pPr>
            <w:r>
              <w:t>Administered Barcode Identifier</w:t>
            </w:r>
          </w:p>
        </w:tc>
        <w:tc>
          <w:tcPr>
            <w:tcW w:w="800" w:type="dxa"/>
          </w:tcPr>
          <w:p w14:paraId="7294D091" w14:textId="77777777" w:rsidR="00940027" w:rsidRDefault="00940027">
            <w:pPr>
              <w:pStyle w:val="OtherTableBody"/>
              <w:jc w:val="center"/>
            </w:pPr>
            <w:r>
              <w:t>01698</w:t>
            </w:r>
          </w:p>
        </w:tc>
        <w:tc>
          <w:tcPr>
            <w:tcW w:w="600" w:type="dxa"/>
          </w:tcPr>
          <w:p w14:paraId="52124F86" w14:textId="77777777" w:rsidR="00940027" w:rsidRDefault="00940027">
            <w:pPr>
              <w:pStyle w:val="OtherTableBody"/>
              <w:jc w:val="center"/>
            </w:pPr>
            <w:r>
              <w:t>RXA</w:t>
            </w:r>
          </w:p>
        </w:tc>
        <w:tc>
          <w:tcPr>
            <w:tcW w:w="700" w:type="dxa"/>
          </w:tcPr>
          <w:p w14:paraId="2381A378" w14:textId="77777777" w:rsidR="00940027" w:rsidRDefault="00940027">
            <w:pPr>
              <w:pStyle w:val="OtherTableBody"/>
            </w:pPr>
            <w:r>
              <w:t>25</w:t>
            </w:r>
          </w:p>
        </w:tc>
        <w:tc>
          <w:tcPr>
            <w:tcW w:w="600" w:type="dxa"/>
          </w:tcPr>
          <w:p w14:paraId="3F68F9A0" w14:textId="77777777" w:rsidR="00940027" w:rsidRDefault="00940027">
            <w:pPr>
              <w:pStyle w:val="OtherTableBody"/>
            </w:pPr>
            <w:r>
              <w:t>60</w:t>
            </w:r>
          </w:p>
        </w:tc>
        <w:tc>
          <w:tcPr>
            <w:tcW w:w="600" w:type="dxa"/>
          </w:tcPr>
          <w:p w14:paraId="393D5075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0044707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C9B8ED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6C4F4B4" w14:textId="77777777" w:rsidR="00940027" w:rsidRDefault="00940027">
            <w:pPr>
              <w:pStyle w:val="OtherTableBody"/>
            </w:pPr>
            <w:r>
              <w:t>4.14.7.25</w:t>
            </w:r>
          </w:p>
        </w:tc>
      </w:tr>
      <w:tr w:rsidR="00940027" w14:paraId="383E476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5A9EF7C" w14:textId="77777777" w:rsidR="00940027" w:rsidRDefault="00940027">
            <w:pPr>
              <w:pStyle w:val="OtherTableBody"/>
            </w:pPr>
            <w:r>
              <w:t>Administered Code</w:t>
            </w:r>
          </w:p>
        </w:tc>
        <w:tc>
          <w:tcPr>
            <w:tcW w:w="800" w:type="dxa"/>
          </w:tcPr>
          <w:p w14:paraId="135552D3" w14:textId="77777777" w:rsidR="00940027" w:rsidRDefault="00940027">
            <w:pPr>
              <w:pStyle w:val="OtherTableBody"/>
              <w:jc w:val="center"/>
            </w:pPr>
            <w:r>
              <w:t>00347</w:t>
            </w:r>
          </w:p>
        </w:tc>
        <w:tc>
          <w:tcPr>
            <w:tcW w:w="600" w:type="dxa"/>
          </w:tcPr>
          <w:p w14:paraId="4B5715FC" w14:textId="77777777" w:rsidR="00940027" w:rsidRDefault="00940027">
            <w:pPr>
              <w:pStyle w:val="OtherTableBody"/>
              <w:jc w:val="center"/>
            </w:pPr>
            <w:r>
              <w:t>RXA</w:t>
            </w:r>
          </w:p>
        </w:tc>
        <w:tc>
          <w:tcPr>
            <w:tcW w:w="700" w:type="dxa"/>
          </w:tcPr>
          <w:p w14:paraId="66F33A43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1C0F14C1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099BDF9F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3BDE906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455CD3A" w14:textId="77777777" w:rsidR="00940027" w:rsidRDefault="00940027">
            <w:pPr>
              <w:pStyle w:val="OtherTableBody"/>
              <w:jc w:val="center"/>
            </w:pPr>
            <w:r>
              <w:t>0292</w:t>
            </w:r>
          </w:p>
        </w:tc>
        <w:tc>
          <w:tcPr>
            <w:tcW w:w="942" w:type="dxa"/>
          </w:tcPr>
          <w:p w14:paraId="4AAF0ACD" w14:textId="77777777" w:rsidR="00940027" w:rsidRDefault="00940027">
            <w:pPr>
              <w:pStyle w:val="OtherTableBody"/>
            </w:pPr>
            <w:r>
              <w:t>4.14.7.5</w:t>
            </w:r>
          </w:p>
        </w:tc>
      </w:tr>
      <w:tr w:rsidR="00940027" w14:paraId="4574584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846B1C2" w14:textId="77777777" w:rsidR="00940027" w:rsidRDefault="00940027">
            <w:pPr>
              <w:pStyle w:val="OtherTableBody"/>
            </w:pPr>
            <w:r>
              <w:t>Administered Dosage Form</w:t>
            </w:r>
          </w:p>
        </w:tc>
        <w:tc>
          <w:tcPr>
            <w:tcW w:w="800" w:type="dxa"/>
          </w:tcPr>
          <w:p w14:paraId="5B1E29CE" w14:textId="77777777" w:rsidR="00940027" w:rsidRDefault="00940027">
            <w:pPr>
              <w:pStyle w:val="OtherTableBody"/>
              <w:jc w:val="center"/>
            </w:pPr>
            <w:r>
              <w:t>00350</w:t>
            </w:r>
          </w:p>
        </w:tc>
        <w:tc>
          <w:tcPr>
            <w:tcW w:w="600" w:type="dxa"/>
          </w:tcPr>
          <w:p w14:paraId="2F36A4DF" w14:textId="77777777" w:rsidR="00940027" w:rsidRDefault="00940027">
            <w:pPr>
              <w:pStyle w:val="OtherTableBody"/>
              <w:jc w:val="center"/>
            </w:pPr>
            <w:r>
              <w:t>RXA</w:t>
            </w:r>
          </w:p>
        </w:tc>
        <w:tc>
          <w:tcPr>
            <w:tcW w:w="700" w:type="dxa"/>
          </w:tcPr>
          <w:p w14:paraId="5E5FBB1A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1999C836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3BA28B72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65CC675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DA6112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6EE0CF9" w14:textId="77777777" w:rsidR="00940027" w:rsidRDefault="00940027">
            <w:pPr>
              <w:pStyle w:val="OtherTableBody"/>
            </w:pPr>
            <w:r>
              <w:t>4.14.7.8</w:t>
            </w:r>
          </w:p>
        </w:tc>
      </w:tr>
      <w:tr w:rsidR="00940027" w14:paraId="00E10A3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B6BF2B1" w14:textId="77777777" w:rsidR="00940027" w:rsidRDefault="00940027">
            <w:pPr>
              <w:pStyle w:val="OtherTableBody"/>
            </w:pPr>
            <w:r>
              <w:t>Administered Drug Strength Volume</w:t>
            </w:r>
          </w:p>
        </w:tc>
        <w:tc>
          <w:tcPr>
            <w:tcW w:w="800" w:type="dxa"/>
          </w:tcPr>
          <w:p w14:paraId="174A21AE" w14:textId="77777777" w:rsidR="00940027" w:rsidRDefault="00940027">
            <w:pPr>
              <w:pStyle w:val="OtherTableBody"/>
              <w:jc w:val="center"/>
            </w:pPr>
            <w:r>
              <w:t>01696</w:t>
            </w:r>
          </w:p>
        </w:tc>
        <w:tc>
          <w:tcPr>
            <w:tcW w:w="600" w:type="dxa"/>
          </w:tcPr>
          <w:p w14:paraId="11FADE97" w14:textId="77777777" w:rsidR="00940027" w:rsidRDefault="00940027">
            <w:pPr>
              <w:pStyle w:val="OtherTableBody"/>
              <w:jc w:val="center"/>
            </w:pPr>
            <w:r>
              <w:t>RXA</w:t>
            </w:r>
          </w:p>
        </w:tc>
        <w:tc>
          <w:tcPr>
            <w:tcW w:w="700" w:type="dxa"/>
          </w:tcPr>
          <w:p w14:paraId="6039FA2E" w14:textId="77777777" w:rsidR="00940027" w:rsidRDefault="00940027">
            <w:pPr>
              <w:pStyle w:val="OtherTableBody"/>
            </w:pPr>
            <w:r>
              <w:t>23</w:t>
            </w:r>
          </w:p>
        </w:tc>
        <w:tc>
          <w:tcPr>
            <w:tcW w:w="600" w:type="dxa"/>
          </w:tcPr>
          <w:p w14:paraId="2B3FA0D0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430906D5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4C57E6D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340325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0D89BE2" w14:textId="77777777" w:rsidR="00940027" w:rsidRDefault="00940027">
            <w:pPr>
              <w:pStyle w:val="OtherTableBody"/>
            </w:pPr>
            <w:r>
              <w:t>4.14.7.23</w:t>
            </w:r>
          </w:p>
        </w:tc>
      </w:tr>
      <w:tr w:rsidR="00940027" w14:paraId="4CE44C5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4529788" w14:textId="77777777" w:rsidR="00940027" w:rsidRDefault="00940027">
            <w:pPr>
              <w:pStyle w:val="OtherTableBody"/>
            </w:pPr>
            <w:r>
              <w:t>Administered Drug Strength Volume Units</w:t>
            </w:r>
          </w:p>
        </w:tc>
        <w:tc>
          <w:tcPr>
            <w:tcW w:w="800" w:type="dxa"/>
          </w:tcPr>
          <w:p w14:paraId="7F8C2049" w14:textId="77777777" w:rsidR="00940027" w:rsidRDefault="00940027">
            <w:pPr>
              <w:pStyle w:val="OtherTableBody"/>
              <w:jc w:val="center"/>
            </w:pPr>
            <w:r>
              <w:t>01697</w:t>
            </w:r>
          </w:p>
        </w:tc>
        <w:tc>
          <w:tcPr>
            <w:tcW w:w="600" w:type="dxa"/>
          </w:tcPr>
          <w:p w14:paraId="3DBF7AB2" w14:textId="77777777" w:rsidR="00940027" w:rsidRDefault="00940027">
            <w:pPr>
              <w:pStyle w:val="OtherTableBody"/>
              <w:jc w:val="center"/>
            </w:pPr>
            <w:r>
              <w:t>RXA</w:t>
            </w:r>
          </w:p>
        </w:tc>
        <w:tc>
          <w:tcPr>
            <w:tcW w:w="700" w:type="dxa"/>
          </w:tcPr>
          <w:p w14:paraId="75D2C0F9" w14:textId="77777777" w:rsidR="00940027" w:rsidRDefault="00940027">
            <w:pPr>
              <w:pStyle w:val="OtherTableBody"/>
            </w:pPr>
            <w:r>
              <w:t>24</w:t>
            </w:r>
          </w:p>
        </w:tc>
        <w:tc>
          <w:tcPr>
            <w:tcW w:w="600" w:type="dxa"/>
          </w:tcPr>
          <w:p w14:paraId="31420725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4D18E57E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4F28DE7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DEACD2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3CD0FCE" w14:textId="77777777" w:rsidR="00940027" w:rsidRDefault="00940027">
            <w:pPr>
              <w:pStyle w:val="OtherTableBody"/>
            </w:pPr>
            <w:r>
              <w:t>4.14.7.24</w:t>
            </w:r>
          </w:p>
        </w:tc>
      </w:tr>
      <w:tr w:rsidR="00940027" w14:paraId="13829DC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D51A522" w14:textId="77777777" w:rsidR="00940027" w:rsidRDefault="00940027">
            <w:pPr>
              <w:pStyle w:val="OtherTableBody"/>
            </w:pPr>
            <w:r>
              <w:t>Administered Per (Time Unit)</w:t>
            </w:r>
          </w:p>
        </w:tc>
        <w:tc>
          <w:tcPr>
            <w:tcW w:w="800" w:type="dxa"/>
          </w:tcPr>
          <w:p w14:paraId="7038E908" w14:textId="77777777" w:rsidR="00940027" w:rsidRDefault="00940027">
            <w:pPr>
              <w:pStyle w:val="OtherTableBody"/>
              <w:jc w:val="center"/>
            </w:pPr>
            <w:r>
              <w:t>00354</w:t>
            </w:r>
          </w:p>
        </w:tc>
        <w:tc>
          <w:tcPr>
            <w:tcW w:w="600" w:type="dxa"/>
          </w:tcPr>
          <w:p w14:paraId="5250D676" w14:textId="77777777" w:rsidR="00940027" w:rsidRDefault="00940027">
            <w:pPr>
              <w:pStyle w:val="OtherTableBody"/>
              <w:jc w:val="center"/>
            </w:pPr>
            <w:r>
              <w:t>RXA</w:t>
            </w:r>
          </w:p>
        </w:tc>
        <w:tc>
          <w:tcPr>
            <w:tcW w:w="700" w:type="dxa"/>
          </w:tcPr>
          <w:p w14:paraId="02403EC5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75B4AD22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2F62D995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7E41E6A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13A26A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EE99EEB" w14:textId="77777777" w:rsidR="00940027" w:rsidRDefault="00940027">
            <w:pPr>
              <w:pStyle w:val="OtherTableBody"/>
            </w:pPr>
            <w:r>
              <w:t>4.14.7.12</w:t>
            </w:r>
          </w:p>
        </w:tc>
      </w:tr>
      <w:tr w:rsidR="00940027" w14:paraId="4105D0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4EC81D7" w14:textId="77777777" w:rsidR="00940027" w:rsidRDefault="00940027">
            <w:pPr>
              <w:pStyle w:val="OtherTableBody"/>
            </w:pPr>
            <w:r>
              <w:t>Administered Strength</w:t>
            </w:r>
          </w:p>
        </w:tc>
        <w:tc>
          <w:tcPr>
            <w:tcW w:w="800" w:type="dxa"/>
          </w:tcPr>
          <w:p w14:paraId="503DC9B4" w14:textId="77777777" w:rsidR="00940027" w:rsidRDefault="00940027">
            <w:pPr>
              <w:pStyle w:val="OtherTableBody"/>
              <w:jc w:val="center"/>
            </w:pPr>
            <w:r>
              <w:t>01134</w:t>
            </w:r>
          </w:p>
        </w:tc>
        <w:tc>
          <w:tcPr>
            <w:tcW w:w="600" w:type="dxa"/>
          </w:tcPr>
          <w:p w14:paraId="6D6FEBDC" w14:textId="77777777" w:rsidR="00940027" w:rsidRDefault="00940027">
            <w:pPr>
              <w:pStyle w:val="OtherTableBody"/>
              <w:jc w:val="center"/>
            </w:pPr>
            <w:r>
              <w:t>RXA</w:t>
            </w:r>
          </w:p>
        </w:tc>
        <w:tc>
          <w:tcPr>
            <w:tcW w:w="700" w:type="dxa"/>
          </w:tcPr>
          <w:p w14:paraId="79B83F38" w14:textId="77777777" w:rsidR="00940027" w:rsidRDefault="00940027">
            <w:pPr>
              <w:pStyle w:val="OtherTableBody"/>
            </w:pPr>
            <w:r>
              <w:t>13</w:t>
            </w:r>
          </w:p>
        </w:tc>
        <w:tc>
          <w:tcPr>
            <w:tcW w:w="600" w:type="dxa"/>
          </w:tcPr>
          <w:p w14:paraId="2C5E418E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3705A1F4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6E22DE6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ABB5B0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09F0EC2" w14:textId="77777777" w:rsidR="00940027" w:rsidRDefault="00940027">
            <w:pPr>
              <w:pStyle w:val="OtherTableBody"/>
            </w:pPr>
            <w:r>
              <w:t>4.14.7.13</w:t>
            </w:r>
          </w:p>
        </w:tc>
      </w:tr>
      <w:tr w:rsidR="00940027" w14:paraId="557B444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716655C" w14:textId="77777777" w:rsidR="00940027" w:rsidRDefault="00940027">
            <w:pPr>
              <w:pStyle w:val="OtherTableBody"/>
            </w:pPr>
            <w:r>
              <w:t>Administered Strength Units</w:t>
            </w:r>
          </w:p>
        </w:tc>
        <w:tc>
          <w:tcPr>
            <w:tcW w:w="800" w:type="dxa"/>
          </w:tcPr>
          <w:p w14:paraId="513B466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01135</w:t>
            </w:r>
          </w:p>
        </w:tc>
        <w:tc>
          <w:tcPr>
            <w:tcW w:w="600" w:type="dxa"/>
          </w:tcPr>
          <w:p w14:paraId="6A0897E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RXA</w:t>
            </w:r>
          </w:p>
        </w:tc>
        <w:tc>
          <w:tcPr>
            <w:tcW w:w="700" w:type="dxa"/>
          </w:tcPr>
          <w:p w14:paraId="66B9A6B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14</w:t>
            </w:r>
          </w:p>
        </w:tc>
        <w:tc>
          <w:tcPr>
            <w:tcW w:w="600" w:type="dxa"/>
          </w:tcPr>
          <w:p w14:paraId="7B3D436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84F6B2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19CDD17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07EA960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4D8A80C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4.14.7.14</w:t>
            </w:r>
          </w:p>
        </w:tc>
      </w:tr>
      <w:tr w:rsidR="00940027" w14:paraId="6128B59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4F67C6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Administered Units</w:t>
            </w:r>
          </w:p>
        </w:tc>
        <w:tc>
          <w:tcPr>
            <w:tcW w:w="800" w:type="dxa"/>
          </w:tcPr>
          <w:p w14:paraId="2F0E7E5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00349</w:t>
            </w:r>
          </w:p>
        </w:tc>
        <w:tc>
          <w:tcPr>
            <w:tcW w:w="600" w:type="dxa"/>
          </w:tcPr>
          <w:p w14:paraId="5A1289A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RXA</w:t>
            </w:r>
          </w:p>
        </w:tc>
        <w:tc>
          <w:tcPr>
            <w:tcW w:w="700" w:type="dxa"/>
          </w:tcPr>
          <w:p w14:paraId="1436C92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</w:t>
            </w:r>
          </w:p>
        </w:tc>
        <w:tc>
          <w:tcPr>
            <w:tcW w:w="600" w:type="dxa"/>
          </w:tcPr>
          <w:p w14:paraId="14CF5A4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1C5F98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5301A2C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00CF83B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3FBE263" w14:textId="77777777" w:rsidR="00940027" w:rsidRDefault="00940027">
            <w:pPr>
              <w:pStyle w:val="OtherTableBody"/>
            </w:pPr>
            <w:r>
              <w:t>4.14.7.7</w:t>
            </w:r>
          </w:p>
        </w:tc>
      </w:tr>
      <w:tr w:rsidR="00940027" w14:paraId="7450BCA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1CAA3ED" w14:textId="77777777" w:rsidR="00940027" w:rsidRDefault="00940027">
            <w:pPr>
              <w:pStyle w:val="OtherTableBody"/>
            </w:pPr>
            <w:r>
              <w:t>Administered-at Location</w:t>
            </w:r>
          </w:p>
        </w:tc>
        <w:tc>
          <w:tcPr>
            <w:tcW w:w="800" w:type="dxa"/>
          </w:tcPr>
          <w:p w14:paraId="05FFA34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00353</w:t>
            </w:r>
          </w:p>
        </w:tc>
        <w:tc>
          <w:tcPr>
            <w:tcW w:w="600" w:type="dxa"/>
          </w:tcPr>
          <w:p w14:paraId="3B26944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RXA</w:t>
            </w:r>
          </w:p>
        </w:tc>
        <w:tc>
          <w:tcPr>
            <w:tcW w:w="700" w:type="dxa"/>
          </w:tcPr>
          <w:p w14:paraId="52146E2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11</w:t>
            </w:r>
          </w:p>
        </w:tc>
        <w:tc>
          <w:tcPr>
            <w:tcW w:w="600" w:type="dxa"/>
          </w:tcPr>
          <w:p w14:paraId="74D34EC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200</w:t>
            </w:r>
          </w:p>
        </w:tc>
        <w:tc>
          <w:tcPr>
            <w:tcW w:w="600" w:type="dxa"/>
          </w:tcPr>
          <w:p w14:paraId="6982C68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LA2</w:t>
            </w:r>
          </w:p>
        </w:tc>
        <w:tc>
          <w:tcPr>
            <w:tcW w:w="700" w:type="dxa"/>
          </w:tcPr>
          <w:p w14:paraId="5906B10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70C376F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5B8F9B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4.14.7.11</w:t>
            </w:r>
          </w:p>
        </w:tc>
      </w:tr>
      <w:tr w:rsidR="00940027" w14:paraId="28680B8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862C82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Administering Provider</w:t>
            </w:r>
          </w:p>
        </w:tc>
        <w:tc>
          <w:tcPr>
            <w:tcW w:w="800" w:type="dxa"/>
          </w:tcPr>
          <w:p w14:paraId="60A49C4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00352</w:t>
            </w:r>
          </w:p>
        </w:tc>
        <w:tc>
          <w:tcPr>
            <w:tcW w:w="600" w:type="dxa"/>
          </w:tcPr>
          <w:p w14:paraId="260C97D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RXA</w:t>
            </w:r>
          </w:p>
        </w:tc>
        <w:tc>
          <w:tcPr>
            <w:tcW w:w="700" w:type="dxa"/>
          </w:tcPr>
          <w:p w14:paraId="4C2A5F4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  <w:tc>
          <w:tcPr>
            <w:tcW w:w="600" w:type="dxa"/>
          </w:tcPr>
          <w:p w14:paraId="10964C3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0F7760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XCN</w:t>
            </w:r>
          </w:p>
        </w:tc>
        <w:tc>
          <w:tcPr>
            <w:tcW w:w="700" w:type="dxa"/>
          </w:tcPr>
          <w:p w14:paraId="607801B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76E7EB8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A429C0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4.14.7.10</w:t>
            </w:r>
          </w:p>
        </w:tc>
      </w:tr>
      <w:tr w:rsidR="00940027" w14:paraId="09A087F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A8E741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Administration Device</w:t>
            </w:r>
          </w:p>
        </w:tc>
        <w:tc>
          <w:tcPr>
            <w:tcW w:w="800" w:type="dxa"/>
          </w:tcPr>
          <w:p w14:paraId="06074AA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00311</w:t>
            </w:r>
          </w:p>
        </w:tc>
        <w:tc>
          <w:tcPr>
            <w:tcW w:w="600" w:type="dxa"/>
          </w:tcPr>
          <w:p w14:paraId="60C6BA8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RXR</w:t>
            </w:r>
          </w:p>
        </w:tc>
        <w:tc>
          <w:tcPr>
            <w:tcW w:w="700" w:type="dxa"/>
          </w:tcPr>
          <w:p w14:paraId="42EEEE8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6341022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FFBDDC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0C788FD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0833BFF8" w14:textId="77777777" w:rsidR="00940027" w:rsidRDefault="00940027">
            <w:pPr>
              <w:pStyle w:val="OtherTableBody"/>
              <w:jc w:val="center"/>
            </w:pPr>
            <w:r>
              <w:t>0164</w:t>
            </w:r>
          </w:p>
        </w:tc>
        <w:tc>
          <w:tcPr>
            <w:tcW w:w="942" w:type="dxa"/>
          </w:tcPr>
          <w:p w14:paraId="445846CA" w14:textId="77777777" w:rsidR="00940027" w:rsidRDefault="00940027">
            <w:pPr>
              <w:pStyle w:val="OtherTableBody"/>
            </w:pPr>
            <w:r>
              <w:t>4.14.2.3</w:t>
            </w:r>
          </w:p>
        </w:tc>
      </w:tr>
      <w:tr w:rsidR="00940027" w14:paraId="616D687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E8D5E6E" w14:textId="77777777" w:rsidR="00940027" w:rsidRDefault="00940027">
            <w:pPr>
              <w:pStyle w:val="OtherTableBody"/>
            </w:pPr>
            <w:r>
              <w:t>Administration Method</w:t>
            </w:r>
          </w:p>
        </w:tc>
        <w:tc>
          <w:tcPr>
            <w:tcW w:w="800" w:type="dxa"/>
          </w:tcPr>
          <w:p w14:paraId="406C8F48" w14:textId="77777777" w:rsidR="00940027" w:rsidRDefault="00940027">
            <w:pPr>
              <w:pStyle w:val="OtherTableBody"/>
              <w:jc w:val="center"/>
            </w:pPr>
            <w:r>
              <w:t>00312</w:t>
            </w:r>
          </w:p>
        </w:tc>
        <w:tc>
          <w:tcPr>
            <w:tcW w:w="600" w:type="dxa"/>
          </w:tcPr>
          <w:p w14:paraId="1FC19799" w14:textId="77777777" w:rsidR="00940027" w:rsidRDefault="00940027">
            <w:pPr>
              <w:pStyle w:val="OtherTableBody"/>
              <w:jc w:val="center"/>
            </w:pPr>
            <w:r>
              <w:t>RXR</w:t>
            </w:r>
          </w:p>
        </w:tc>
        <w:tc>
          <w:tcPr>
            <w:tcW w:w="700" w:type="dxa"/>
          </w:tcPr>
          <w:p w14:paraId="60E18546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46C2AD37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357BE834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6D87E8D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1FC1A5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0165</w:t>
            </w:r>
          </w:p>
        </w:tc>
        <w:tc>
          <w:tcPr>
            <w:tcW w:w="942" w:type="dxa"/>
          </w:tcPr>
          <w:p w14:paraId="0F8AF88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4.14.2.4</w:t>
            </w:r>
          </w:p>
        </w:tc>
      </w:tr>
      <w:tr w:rsidR="00940027" w14:paraId="64AAA17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D4CE4F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Administration Notes</w:t>
            </w:r>
          </w:p>
        </w:tc>
        <w:tc>
          <w:tcPr>
            <w:tcW w:w="800" w:type="dxa"/>
          </w:tcPr>
          <w:p w14:paraId="49F87B6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00351</w:t>
            </w:r>
          </w:p>
        </w:tc>
        <w:tc>
          <w:tcPr>
            <w:tcW w:w="600" w:type="dxa"/>
          </w:tcPr>
          <w:p w14:paraId="5CA2BD3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RXG</w:t>
            </w:r>
          </w:p>
        </w:tc>
        <w:tc>
          <w:tcPr>
            <w:tcW w:w="700" w:type="dxa"/>
          </w:tcPr>
          <w:p w14:paraId="6A41B38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9</w:t>
            </w:r>
          </w:p>
        </w:tc>
        <w:tc>
          <w:tcPr>
            <w:tcW w:w="600" w:type="dxa"/>
          </w:tcPr>
          <w:p w14:paraId="759240D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6CEC51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456C9BD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72A24FD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7DD6CF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4.14.6.9</w:t>
            </w:r>
          </w:p>
        </w:tc>
      </w:tr>
      <w:tr w:rsidR="00940027" w14:paraId="1607CC8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1021D1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Administration Notes</w:t>
            </w:r>
          </w:p>
        </w:tc>
        <w:tc>
          <w:tcPr>
            <w:tcW w:w="800" w:type="dxa"/>
          </w:tcPr>
          <w:p w14:paraId="4923C02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00351</w:t>
            </w:r>
          </w:p>
        </w:tc>
        <w:tc>
          <w:tcPr>
            <w:tcW w:w="600" w:type="dxa"/>
          </w:tcPr>
          <w:p w14:paraId="7B901B4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RXA</w:t>
            </w:r>
          </w:p>
        </w:tc>
        <w:tc>
          <w:tcPr>
            <w:tcW w:w="700" w:type="dxa"/>
          </w:tcPr>
          <w:p w14:paraId="62730FB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9</w:t>
            </w:r>
          </w:p>
        </w:tc>
        <w:tc>
          <w:tcPr>
            <w:tcW w:w="600" w:type="dxa"/>
          </w:tcPr>
          <w:p w14:paraId="732EBDD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6334C8B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7B0469D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735D761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6388E6B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4.14.7.9</w:t>
            </w:r>
          </w:p>
        </w:tc>
      </w:tr>
      <w:tr w:rsidR="00940027" w14:paraId="2378BC9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43E2CE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Administration Site</w:t>
            </w:r>
          </w:p>
        </w:tc>
        <w:tc>
          <w:tcPr>
            <w:tcW w:w="800" w:type="dxa"/>
          </w:tcPr>
          <w:p w14:paraId="204DC6A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00310</w:t>
            </w:r>
          </w:p>
        </w:tc>
        <w:tc>
          <w:tcPr>
            <w:tcW w:w="600" w:type="dxa"/>
          </w:tcPr>
          <w:p w14:paraId="62C9DC1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RXR</w:t>
            </w:r>
          </w:p>
        </w:tc>
        <w:tc>
          <w:tcPr>
            <w:tcW w:w="700" w:type="dxa"/>
          </w:tcPr>
          <w:p w14:paraId="750E254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3AB88EA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545545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CWE</w:t>
            </w:r>
          </w:p>
        </w:tc>
        <w:tc>
          <w:tcPr>
            <w:tcW w:w="700" w:type="dxa"/>
          </w:tcPr>
          <w:p w14:paraId="5FC165D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196DF4C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0163</w:t>
            </w:r>
          </w:p>
        </w:tc>
        <w:tc>
          <w:tcPr>
            <w:tcW w:w="942" w:type="dxa"/>
          </w:tcPr>
          <w:p w14:paraId="2A553FA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4.14.2.2</w:t>
            </w:r>
          </w:p>
        </w:tc>
      </w:tr>
      <w:tr w:rsidR="00940027" w14:paraId="193E919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9E6F60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Administration Site Modifier</w:t>
            </w:r>
          </w:p>
        </w:tc>
        <w:tc>
          <w:tcPr>
            <w:tcW w:w="800" w:type="dxa"/>
          </w:tcPr>
          <w:p w14:paraId="5C78F482" w14:textId="77777777" w:rsidR="00940027" w:rsidRDefault="00940027">
            <w:pPr>
              <w:pStyle w:val="OtherTableBody"/>
              <w:jc w:val="center"/>
            </w:pPr>
            <w:r>
              <w:t>01670</w:t>
            </w:r>
          </w:p>
        </w:tc>
        <w:tc>
          <w:tcPr>
            <w:tcW w:w="600" w:type="dxa"/>
          </w:tcPr>
          <w:p w14:paraId="2748FF23" w14:textId="77777777" w:rsidR="00940027" w:rsidRDefault="00940027">
            <w:pPr>
              <w:pStyle w:val="OtherTableBody"/>
              <w:jc w:val="center"/>
            </w:pPr>
            <w:r>
              <w:t>RXR</w:t>
            </w:r>
          </w:p>
        </w:tc>
        <w:tc>
          <w:tcPr>
            <w:tcW w:w="700" w:type="dxa"/>
          </w:tcPr>
          <w:p w14:paraId="3670A860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1AF8295E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3D57C15B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6AA1A17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5BC312A" w14:textId="77777777" w:rsidR="00940027" w:rsidRDefault="00940027">
            <w:pPr>
              <w:pStyle w:val="OtherTableBody"/>
              <w:jc w:val="center"/>
            </w:pPr>
            <w:r>
              <w:t>0495</w:t>
            </w:r>
          </w:p>
        </w:tc>
        <w:tc>
          <w:tcPr>
            <w:tcW w:w="942" w:type="dxa"/>
          </w:tcPr>
          <w:p w14:paraId="2FB6F76B" w14:textId="77777777" w:rsidR="00940027" w:rsidRDefault="00940027">
            <w:pPr>
              <w:pStyle w:val="OtherTableBody"/>
            </w:pPr>
            <w:r>
              <w:t>4.14.2.6</w:t>
            </w:r>
          </w:p>
        </w:tc>
      </w:tr>
      <w:tr w:rsidR="00940027" w14:paraId="1697697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06375BE" w14:textId="77777777" w:rsidR="00940027" w:rsidRDefault="00940027">
            <w:pPr>
              <w:pStyle w:val="OtherTableBody"/>
            </w:pPr>
            <w:r>
              <w:t>Administration Sub-ID Counter</w:t>
            </w:r>
          </w:p>
        </w:tc>
        <w:tc>
          <w:tcPr>
            <w:tcW w:w="800" w:type="dxa"/>
          </w:tcPr>
          <w:p w14:paraId="52A8BC7C" w14:textId="77777777" w:rsidR="00940027" w:rsidRDefault="00940027">
            <w:pPr>
              <w:pStyle w:val="OtherTableBody"/>
              <w:jc w:val="center"/>
            </w:pPr>
            <w:r>
              <w:t>00344</w:t>
            </w:r>
          </w:p>
        </w:tc>
        <w:tc>
          <w:tcPr>
            <w:tcW w:w="600" w:type="dxa"/>
          </w:tcPr>
          <w:p w14:paraId="2E53BF4F" w14:textId="77777777" w:rsidR="00940027" w:rsidRDefault="00940027">
            <w:pPr>
              <w:pStyle w:val="OtherTableBody"/>
              <w:jc w:val="center"/>
            </w:pPr>
            <w:r>
              <w:t>RXA</w:t>
            </w:r>
          </w:p>
        </w:tc>
        <w:tc>
          <w:tcPr>
            <w:tcW w:w="700" w:type="dxa"/>
          </w:tcPr>
          <w:p w14:paraId="5DDF0081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4F2347A7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1780B600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3FD2D9C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6FA18A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3900188" w14:textId="77777777" w:rsidR="00940027" w:rsidRDefault="00940027">
            <w:pPr>
              <w:pStyle w:val="OtherTableBody"/>
            </w:pPr>
            <w:r>
              <w:t>4.14.7.2</w:t>
            </w:r>
          </w:p>
        </w:tc>
      </w:tr>
      <w:tr w:rsidR="00940027" w14:paraId="74D5449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9B6CB42" w14:textId="77777777" w:rsidR="00940027" w:rsidRDefault="00940027">
            <w:pPr>
              <w:pStyle w:val="OtherTableBody"/>
            </w:pPr>
            <w:r>
              <w:t>Administrative Sex</w:t>
            </w:r>
          </w:p>
        </w:tc>
        <w:tc>
          <w:tcPr>
            <w:tcW w:w="800" w:type="dxa"/>
          </w:tcPr>
          <w:p w14:paraId="04A07D92" w14:textId="77777777" w:rsidR="00940027" w:rsidRDefault="00940027">
            <w:pPr>
              <w:pStyle w:val="OtherTableBody"/>
              <w:jc w:val="center"/>
            </w:pPr>
            <w:r>
              <w:t>00111</w:t>
            </w:r>
          </w:p>
        </w:tc>
        <w:tc>
          <w:tcPr>
            <w:tcW w:w="600" w:type="dxa"/>
          </w:tcPr>
          <w:p w14:paraId="1BFDEE4F" w14:textId="77777777" w:rsidR="00940027" w:rsidRDefault="00940027">
            <w:pPr>
              <w:pStyle w:val="OtherTableBody"/>
              <w:jc w:val="center"/>
            </w:pPr>
            <w:r>
              <w:t>STF</w:t>
            </w:r>
          </w:p>
        </w:tc>
        <w:tc>
          <w:tcPr>
            <w:tcW w:w="700" w:type="dxa"/>
          </w:tcPr>
          <w:p w14:paraId="77ABFCE0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1C1115B6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567AB62A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3CAB5B4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4DA5DFC" w14:textId="77777777" w:rsidR="00940027" w:rsidRDefault="00940027">
            <w:pPr>
              <w:pStyle w:val="OtherTableBody"/>
              <w:jc w:val="center"/>
            </w:pPr>
            <w:r>
              <w:t>0001</w:t>
            </w:r>
          </w:p>
        </w:tc>
        <w:tc>
          <w:tcPr>
            <w:tcW w:w="942" w:type="dxa"/>
          </w:tcPr>
          <w:p w14:paraId="18544B31" w14:textId="77777777" w:rsidR="00940027" w:rsidRDefault="00940027">
            <w:pPr>
              <w:pStyle w:val="OtherTableBody"/>
            </w:pPr>
            <w:r>
              <w:t>15.4.8.5</w:t>
            </w:r>
          </w:p>
        </w:tc>
      </w:tr>
      <w:tr w:rsidR="00940027" w14:paraId="2643861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4B4E14B" w14:textId="77777777" w:rsidR="00940027" w:rsidRDefault="00940027">
            <w:pPr>
              <w:pStyle w:val="OtherTableBody"/>
            </w:pPr>
            <w:r>
              <w:t>Administrative Sex</w:t>
            </w:r>
          </w:p>
        </w:tc>
        <w:tc>
          <w:tcPr>
            <w:tcW w:w="800" w:type="dxa"/>
          </w:tcPr>
          <w:p w14:paraId="1A33DA15" w14:textId="77777777" w:rsidR="00940027" w:rsidRDefault="00940027">
            <w:pPr>
              <w:pStyle w:val="OtherTableBody"/>
              <w:jc w:val="center"/>
            </w:pPr>
            <w:r>
              <w:t>00111</w:t>
            </w:r>
          </w:p>
        </w:tc>
        <w:tc>
          <w:tcPr>
            <w:tcW w:w="600" w:type="dxa"/>
          </w:tcPr>
          <w:p w14:paraId="52421751" w14:textId="77777777" w:rsidR="00940027" w:rsidRDefault="00940027">
            <w:pPr>
              <w:pStyle w:val="OtherTableBody"/>
              <w:jc w:val="center"/>
            </w:pPr>
            <w:r>
              <w:t>NK1</w:t>
            </w:r>
          </w:p>
        </w:tc>
        <w:tc>
          <w:tcPr>
            <w:tcW w:w="700" w:type="dxa"/>
          </w:tcPr>
          <w:p w14:paraId="4C856766" w14:textId="77777777" w:rsidR="00940027" w:rsidRDefault="00940027">
            <w:pPr>
              <w:pStyle w:val="OtherTableBody"/>
            </w:pPr>
            <w:r>
              <w:t>15</w:t>
            </w:r>
          </w:p>
        </w:tc>
        <w:tc>
          <w:tcPr>
            <w:tcW w:w="600" w:type="dxa"/>
          </w:tcPr>
          <w:p w14:paraId="34DCA041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0EFC9C2F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0C005DE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51EAAC1" w14:textId="77777777" w:rsidR="00940027" w:rsidRDefault="00940027">
            <w:pPr>
              <w:pStyle w:val="OtherTableBody"/>
              <w:jc w:val="center"/>
            </w:pPr>
            <w:r>
              <w:t>0001</w:t>
            </w:r>
          </w:p>
        </w:tc>
        <w:tc>
          <w:tcPr>
            <w:tcW w:w="942" w:type="dxa"/>
          </w:tcPr>
          <w:p w14:paraId="04896710" w14:textId="77777777" w:rsidR="00940027" w:rsidRDefault="00940027">
            <w:pPr>
              <w:pStyle w:val="OtherTableBody"/>
            </w:pPr>
            <w:r>
              <w:t>3.4.5.15</w:t>
            </w:r>
          </w:p>
        </w:tc>
      </w:tr>
      <w:tr w:rsidR="00940027" w14:paraId="45CF0A8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77BD974" w14:textId="77777777" w:rsidR="00940027" w:rsidRDefault="00940027">
            <w:pPr>
              <w:pStyle w:val="OtherTableBody"/>
            </w:pPr>
            <w:r>
              <w:t>Administrative Sex</w:t>
            </w:r>
          </w:p>
        </w:tc>
        <w:tc>
          <w:tcPr>
            <w:tcW w:w="800" w:type="dxa"/>
          </w:tcPr>
          <w:p w14:paraId="3551FA5A" w14:textId="77777777" w:rsidR="00940027" w:rsidRDefault="00940027">
            <w:pPr>
              <w:pStyle w:val="OtherTableBody"/>
              <w:jc w:val="center"/>
            </w:pPr>
            <w:r>
              <w:t>00111</w:t>
            </w:r>
          </w:p>
        </w:tc>
        <w:tc>
          <w:tcPr>
            <w:tcW w:w="600" w:type="dxa"/>
          </w:tcPr>
          <w:p w14:paraId="24FE25EA" w14:textId="77777777" w:rsidR="00940027" w:rsidRDefault="00940027">
            <w:pPr>
              <w:pStyle w:val="OtherTableBody"/>
              <w:jc w:val="center"/>
            </w:pPr>
            <w:r>
              <w:t>PID</w:t>
            </w:r>
          </w:p>
        </w:tc>
        <w:tc>
          <w:tcPr>
            <w:tcW w:w="700" w:type="dxa"/>
          </w:tcPr>
          <w:p w14:paraId="450145F8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5CE60B44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004B172F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5BC513A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28EF21D" w14:textId="77777777" w:rsidR="00940027" w:rsidRDefault="00940027">
            <w:pPr>
              <w:pStyle w:val="OtherTableBody"/>
              <w:jc w:val="center"/>
            </w:pPr>
            <w:r>
              <w:t>0001</w:t>
            </w:r>
          </w:p>
        </w:tc>
        <w:tc>
          <w:tcPr>
            <w:tcW w:w="942" w:type="dxa"/>
          </w:tcPr>
          <w:p w14:paraId="30EB169B" w14:textId="77777777" w:rsidR="00940027" w:rsidRDefault="00940027">
            <w:pPr>
              <w:pStyle w:val="OtherTableBody"/>
            </w:pPr>
            <w:r>
              <w:t>3.4.2.8</w:t>
            </w:r>
          </w:p>
        </w:tc>
      </w:tr>
      <w:tr w:rsidR="00940027" w14:paraId="5EE657C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2D2DAAB" w14:textId="77777777" w:rsidR="00940027" w:rsidRDefault="00940027">
            <w:pPr>
              <w:pStyle w:val="OtherTableBody"/>
            </w:pPr>
            <w:r>
              <w:t>Admission Level of Care Code</w:t>
            </w:r>
          </w:p>
        </w:tc>
        <w:tc>
          <w:tcPr>
            <w:tcW w:w="800" w:type="dxa"/>
          </w:tcPr>
          <w:p w14:paraId="5E1BA9D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01545</w:t>
            </w:r>
          </w:p>
        </w:tc>
        <w:tc>
          <w:tcPr>
            <w:tcW w:w="600" w:type="dxa"/>
          </w:tcPr>
          <w:p w14:paraId="665051A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PV2</w:t>
            </w:r>
          </w:p>
        </w:tc>
        <w:tc>
          <w:tcPr>
            <w:tcW w:w="700" w:type="dxa"/>
          </w:tcPr>
          <w:p w14:paraId="32599A1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40</w:t>
            </w:r>
          </w:p>
        </w:tc>
        <w:tc>
          <w:tcPr>
            <w:tcW w:w="600" w:type="dxa"/>
          </w:tcPr>
          <w:p w14:paraId="327901B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67441E3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3B477E5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40C7AEF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0432</w:t>
            </w:r>
          </w:p>
        </w:tc>
        <w:tc>
          <w:tcPr>
            <w:tcW w:w="942" w:type="dxa"/>
          </w:tcPr>
          <w:p w14:paraId="478F48B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3.4.4.40</w:t>
            </w:r>
          </w:p>
        </w:tc>
      </w:tr>
      <w:tr w:rsidR="00940027" w14:paraId="5424BF9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5C2FE7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Admission Type</w:t>
            </w:r>
          </w:p>
        </w:tc>
        <w:tc>
          <w:tcPr>
            <w:tcW w:w="800" w:type="dxa"/>
          </w:tcPr>
          <w:p w14:paraId="64A99890" w14:textId="77777777" w:rsidR="00940027" w:rsidRDefault="00940027">
            <w:pPr>
              <w:pStyle w:val="OtherTableBody"/>
              <w:jc w:val="center"/>
            </w:pPr>
            <w:r>
              <w:t>00134</w:t>
            </w:r>
          </w:p>
        </w:tc>
        <w:tc>
          <w:tcPr>
            <w:tcW w:w="600" w:type="dxa"/>
          </w:tcPr>
          <w:p w14:paraId="594EAB05" w14:textId="77777777" w:rsidR="00940027" w:rsidRDefault="00940027">
            <w:pPr>
              <w:pStyle w:val="OtherTableBody"/>
              <w:jc w:val="center"/>
            </w:pPr>
            <w:r>
              <w:t>PV1</w:t>
            </w:r>
          </w:p>
        </w:tc>
        <w:tc>
          <w:tcPr>
            <w:tcW w:w="700" w:type="dxa"/>
          </w:tcPr>
          <w:p w14:paraId="3A03CF6F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3F39AF63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230A4F8B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5D9A548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4A96808" w14:textId="77777777" w:rsidR="00940027" w:rsidRDefault="00940027">
            <w:pPr>
              <w:pStyle w:val="OtherTableBody"/>
              <w:jc w:val="center"/>
            </w:pPr>
            <w:r>
              <w:t>0007</w:t>
            </w:r>
          </w:p>
        </w:tc>
        <w:tc>
          <w:tcPr>
            <w:tcW w:w="942" w:type="dxa"/>
          </w:tcPr>
          <w:p w14:paraId="7208BC17" w14:textId="77777777" w:rsidR="00940027" w:rsidRDefault="00940027">
            <w:pPr>
              <w:pStyle w:val="OtherTableBody"/>
            </w:pPr>
            <w:r>
              <w:t>3.4.3.4</w:t>
            </w:r>
          </w:p>
        </w:tc>
      </w:tr>
      <w:tr w:rsidR="00940027" w14:paraId="6DCAB29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0D783E3" w14:textId="77777777" w:rsidR="00940027" w:rsidRDefault="00940027">
            <w:pPr>
              <w:pStyle w:val="OtherTableBody"/>
            </w:pPr>
            <w:r>
              <w:t>Admit Date/Time</w:t>
            </w:r>
          </w:p>
        </w:tc>
        <w:tc>
          <w:tcPr>
            <w:tcW w:w="800" w:type="dxa"/>
          </w:tcPr>
          <w:p w14:paraId="06EB687F" w14:textId="77777777" w:rsidR="00940027" w:rsidRDefault="00940027">
            <w:pPr>
              <w:pStyle w:val="OtherTableBody"/>
              <w:jc w:val="center"/>
            </w:pPr>
            <w:r>
              <w:t>00174</w:t>
            </w:r>
          </w:p>
        </w:tc>
        <w:tc>
          <w:tcPr>
            <w:tcW w:w="600" w:type="dxa"/>
          </w:tcPr>
          <w:p w14:paraId="10147920" w14:textId="77777777" w:rsidR="00940027" w:rsidRDefault="00940027">
            <w:pPr>
              <w:pStyle w:val="OtherTableBody"/>
              <w:jc w:val="center"/>
            </w:pPr>
            <w:r>
              <w:t>PV1</w:t>
            </w:r>
          </w:p>
        </w:tc>
        <w:tc>
          <w:tcPr>
            <w:tcW w:w="700" w:type="dxa"/>
          </w:tcPr>
          <w:p w14:paraId="7C7781CF" w14:textId="77777777" w:rsidR="00940027" w:rsidRDefault="00940027">
            <w:pPr>
              <w:pStyle w:val="OtherTableBody"/>
            </w:pPr>
            <w:r>
              <w:t>44</w:t>
            </w:r>
          </w:p>
        </w:tc>
        <w:tc>
          <w:tcPr>
            <w:tcW w:w="600" w:type="dxa"/>
          </w:tcPr>
          <w:p w14:paraId="0FBBE374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3611995B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5C35051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910EC5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947AD29" w14:textId="77777777" w:rsidR="00940027" w:rsidRDefault="00940027">
            <w:pPr>
              <w:pStyle w:val="OtherTableBody"/>
            </w:pPr>
            <w:r>
              <w:t>3.4.3.44</w:t>
            </w:r>
          </w:p>
        </w:tc>
      </w:tr>
      <w:tr w:rsidR="00940027" w14:paraId="287A937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431591E" w14:textId="77777777" w:rsidR="00940027" w:rsidRDefault="00940027">
            <w:pPr>
              <w:pStyle w:val="OtherTableBody"/>
            </w:pPr>
            <w:r>
              <w:t>Admit Reason</w:t>
            </w:r>
          </w:p>
        </w:tc>
        <w:tc>
          <w:tcPr>
            <w:tcW w:w="800" w:type="dxa"/>
          </w:tcPr>
          <w:p w14:paraId="443491D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00183</w:t>
            </w:r>
          </w:p>
        </w:tc>
        <w:tc>
          <w:tcPr>
            <w:tcW w:w="600" w:type="dxa"/>
          </w:tcPr>
          <w:p w14:paraId="2FCCAD7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PV2</w:t>
            </w:r>
          </w:p>
        </w:tc>
        <w:tc>
          <w:tcPr>
            <w:tcW w:w="700" w:type="dxa"/>
          </w:tcPr>
          <w:p w14:paraId="5A269FF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16D2BCD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DA43BB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10945FC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272B563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4498798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3.4.4.3</w:t>
            </w:r>
          </w:p>
        </w:tc>
      </w:tr>
      <w:tr w:rsidR="00940027" w14:paraId="4EA638D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179411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Admit Source</w:t>
            </w:r>
          </w:p>
        </w:tc>
        <w:tc>
          <w:tcPr>
            <w:tcW w:w="800" w:type="dxa"/>
          </w:tcPr>
          <w:p w14:paraId="23C39E13" w14:textId="77777777" w:rsidR="00940027" w:rsidRDefault="00940027">
            <w:pPr>
              <w:pStyle w:val="OtherTableBody"/>
              <w:jc w:val="center"/>
            </w:pPr>
            <w:r>
              <w:t>00144</w:t>
            </w:r>
          </w:p>
        </w:tc>
        <w:tc>
          <w:tcPr>
            <w:tcW w:w="600" w:type="dxa"/>
          </w:tcPr>
          <w:p w14:paraId="2293FCA6" w14:textId="77777777" w:rsidR="00940027" w:rsidRDefault="00940027">
            <w:pPr>
              <w:pStyle w:val="OtherTableBody"/>
              <w:jc w:val="center"/>
            </w:pPr>
            <w:r>
              <w:t>PV1</w:t>
            </w:r>
          </w:p>
        </w:tc>
        <w:tc>
          <w:tcPr>
            <w:tcW w:w="700" w:type="dxa"/>
          </w:tcPr>
          <w:p w14:paraId="22501EB2" w14:textId="77777777" w:rsidR="00940027" w:rsidRDefault="00940027">
            <w:pPr>
              <w:pStyle w:val="OtherTableBody"/>
            </w:pPr>
            <w:r>
              <w:t>14</w:t>
            </w:r>
          </w:p>
        </w:tc>
        <w:tc>
          <w:tcPr>
            <w:tcW w:w="600" w:type="dxa"/>
          </w:tcPr>
          <w:p w14:paraId="76B65F33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4D6F297D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3C978FA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D6FD5F0" w14:textId="77777777" w:rsidR="00940027" w:rsidRDefault="00940027">
            <w:pPr>
              <w:pStyle w:val="OtherTableBody"/>
              <w:jc w:val="center"/>
            </w:pPr>
            <w:r>
              <w:t>0023</w:t>
            </w:r>
          </w:p>
        </w:tc>
        <w:tc>
          <w:tcPr>
            <w:tcW w:w="942" w:type="dxa"/>
          </w:tcPr>
          <w:p w14:paraId="666F15DA" w14:textId="77777777" w:rsidR="00940027" w:rsidRDefault="00940027">
            <w:pPr>
              <w:pStyle w:val="OtherTableBody"/>
            </w:pPr>
            <w:r>
              <w:t>3.4.3.14</w:t>
            </w:r>
          </w:p>
        </w:tc>
      </w:tr>
      <w:tr w:rsidR="00940027" w14:paraId="43A8743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9DF787B" w14:textId="77777777" w:rsidR="00940027" w:rsidRDefault="00940027">
            <w:pPr>
              <w:pStyle w:val="OtherTableBody"/>
            </w:pPr>
            <w:r>
              <w:t>Admitting Doctor</w:t>
            </w:r>
          </w:p>
        </w:tc>
        <w:tc>
          <w:tcPr>
            <w:tcW w:w="800" w:type="dxa"/>
          </w:tcPr>
          <w:p w14:paraId="6D1DE17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00147</w:t>
            </w:r>
          </w:p>
        </w:tc>
        <w:tc>
          <w:tcPr>
            <w:tcW w:w="600" w:type="dxa"/>
          </w:tcPr>
          <w:p w14:paraId="2E60A4A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PV1</w:t>
            </w:r>
          </w:p>
        </w:tc>
        <w:tc>
          <w:tcPr>
            <w:tcW w:w="700" w:type="dxa"/>
          </w:tcPr>
          <w:p w14:paraId="4C9A24B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17</w:t>
            </w:r>
          </w:p>
        </w:tc>
        <w:tc>
          <w:tcPr>
            <w:tcW w:w="600" w:type="dxa"/>
          </w:tcPr>
          <w:p w14:paraId="508040B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633FDFC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XCN</w:t>
            </w:r>
          </w:p>
        </w:tc>
        <w:tc>
          <w:tcPr>
            <w:tcW w:w="700" w:type="dxa"/>
          </w:tcPr>
          <w:p w14:paraId="2478EF0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4E776EB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0010</w:t>
            </w:r>
          </w:p>
        </w:tc>
        <w:tc>
          <w:tcPr>
            <w:tcW w:w="942" w:type="dxa"/>
          </w:tcPr>
          <w:p w14:paraId="56DEFD4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3.4.3.17</w:t>
            </w:r>
          </w:p>
        </w:tc>
      </w:tr>
      <w:tr w:rsidR="00940027" w14:paraId="7CFB605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07F953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Advance Directive Code</w:t>
            </w:r>
          </w:p>
        </w:tc>
        <w:tc>
          <w:tcPr>
            <w:tcW w:w="800" w:type="dxa"/>
          </w:tcPr>
          <w:p w14:paraId="298BFEA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01568</w:t>
            </w:r>
          </w:p>
        </w:tc>
        <w:tc>
          <w:tcPr>
            <w:tcW w:w="600" w:type="dxa"/>
          </w:tcPr>
          <w:p w14:paraId="7AB6065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PD1</w:t>
            </w:r>
          </w:p>
        </w:tc>
        <w:tc>
          <w:tcPr>
            <w:tcW w:w="700" w:type="dxa"/>
          </w:tcPr>
          <w:p w14:paraId="341D389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15</w:t>
            </w:r>
          </w:p>
        </w:tc>
        <w:tc>
          <w:tcPr>
            <w:tcW w:w="600" w:type="dxa"/>
          </w:tcPr>
          <w:p w14:paraId="60114A6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126139A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36EE61E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722F0D1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0435</w:t>
            </w:r>
          </w:p>
        </w:tc>
        <w:tc>
          <w:tcPr>
            <w:tcW w:w="942" w:type="dxa"/>
          </w:tcPr>
          <w:p w14:paraId="12164FA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3.4.10.15</w:t>
            </w:r>
          </w:p>
        </w:tc>
      </w:tr>
      <w:tr w:rsidR="00940027" w14:paraId="6B6502D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2AC925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Advance Directive Code</w:t>
            </w:r>
          </w:p>
        </w:tc>
        <w:tc>
          <w:tcPr>
            <w:tcW w:w="800" w:type="dxa"/>
          </w:tcPr>
          <w:p w14:paraId="4176390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01548</w:t>
            </w:r>
          </w:p>
        </w:tc>
        <w:tc>
          <w:tcPr>
            <w:tcW w:w="600" w:type="dxa"/>
          </w:tcPr>
          <w:p w14:paraId="6F76378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PV2</w:t>
            </w:r>
          </w:p>
        </w:tc>
        <w:tc>
          <w:tcPr>
            <w:tcW w:w="700" w:type="dxa"/>
          </w:tcPr>
          <w:p w14:paraId="253C1CA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45</w:t>
            </w:r>
          </w:p>
        </w:tc>
        <w:tc>
          <w:tcPr>
            <w:tcW w:w="600" w:type="dxa"/>
          </w:tcPr>
          <w:p w14:paraId="0E2486A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A4E161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10B292B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2DB3B4A6" w14:textId="77777777" w:rsidR="00940027" w:rsidRDefault="00940027">
            <w:pPr>
              <w:pStyle w:val="OtherTableBody"/>
              <w:jc w:val="center"/>
            </w:pPr>
            <w:r>
              <w:t>0435</w:t>
            </w:r>
          </w:p>
        </w:tc>
        <w:tc>
          <w:tcPr>
            <w:tcW w:w="942" w:type="dxa"/>
          </w:tcPr>
          <w:p w14:paraId="62261E4B" w14:textId="77777777" w:rsidR="00940027" w:rsidRDefault="00940027">
            <w:pPr>
              <w:pStyle w:val="OtherTableBody"/>
            </w:pPr>
            <w:r>
              <w:t>3.4.4.45</w:t>
            </w:r>
          </w:p>
        </w:tc>
      </w:tr>
      <w:tr w:rsidR="00940027" w14:paraId="6F8FE90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D2B5CB5" w14:textId="77777777" w:rsidR="00940027" w:rsidRDefault="00940027">
            <w:pPr>
              <w:pStyle w:val="OtherTableBody"/>
            </w:pPr>
            <w:r>
              <w:t>Advanced Beneficiary Notice Code</w:t>
            </w:r>
          </w:p>
        </w:tc>
        <w:tc>
          <w:tcPr>
            <w:tcW w:w="800" w:type="dxa"/>
          </w:tcPr>
          <w:p w14:paraId="23905ACE" w14:textId="77777777" w:rsidR="00940027" w:rsidRDefault="00940027">
            <w:pPr>
              <w:pStyle w:val="OtherTableBody"/>
              <w:jc w:val="center"/>
            </w:pPr>
            <w:r>
              <w:t>01310</w:t>
            </w:r>
          </w:p>
        </w:tc>
        <w:tc>
          <w:tcPr>
            <w:tcW w:w="600" w:type="dxa"/>
          </w:tcPr>
          <w:p w14:paraId="73F85C83" w14:textId="77777777" w:rsidR="00940027" w:rsidRDefault="00940027">
            <w:pPr>
              <w:pStyle w:val="OtherTableBody"/>
              <w:jc w:val="center"/>
            </w:pPr>
            <w:r>
              <w:t>FT1</w:t>
            </w:r>
          </w:p>
        </w:tc>
        <w:tc>
          <w:tcPr>
            <w:tcW w:w="700" w:type="dxa"/>
          </w:tcPr>
          <w:p w14:paraId="1A01F8F7" w14:textId="77777777" w:rsidR="00940027" w:rsidRDefault="00940027">
            <w:pPr>
              <w:pStyle w:val="OtherTableBody"/>
            </w:pPr>
            <w:r>
              <w:t>27</w:t>
            </w:r>
          </w:p>
        </w:tc>
        <w:tc>
          <w:tcPr>
            <w:tcW w:w="600" w:type="dxa"/>
          </w:tcPr>
          <w:p w14:paraId="58B8DA72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46A12287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2EB66A1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710AE0D" w14:textId="77777777" w:rsidR="00940027" w:rsidRDefault="00940027">
            <w:pPr>
              <w:pStyle w:val="OtherTableBody"/>
              <w:jc w:val="center"/>
            </w:pPr>
            <w:r>
              <w:t>0339</w:t>
            </w:r>
          </w:p>
        </w:tc>
        <w:tc>
          <w:tcPr>
            <w:tcW w:w="942" w:type="dxa"/>
          </w:tcPr>
          <w:p w14:paraId="45F1FD51" w14:textId="77777777" w:rsidR="00940027" w:rsidRDefault="00940027">
            <w:pPr>
              <w:pStyle w:val="OtherTableBody"/>
            </w:pPr>
            <w:r>
              <w:t>6.5.1.27</w:t>
            </w:r>
          </w:p>
        </w:tc>
      </w:tr>
      <w:tr w:rsidR="00940027" w14:paraId="37AC36E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EEBEB96" w14:textId="77777777" w:rsidR="00940027" w:rsidRDefault="00940027">
            <w:pPr>
              <w:pStyle w:val="OtherTableBody"/>
            </w:pPr>
            <w:r>
              <w:t>Advanced Beneficiary Notice Code</w:t>
            </w:r>
          </w:p>
        </w:tc>
        <w:tc>
          <w:tcPr>
            <w:tcW w:w="800" w:type="dxa"/>
          </w:tcPr>
          <w:p w14:paraId="3BB9DA4B" w14:textId="77777777" w:rsidR="00940027" w:rsidRDefault="00940027">
            <w:pPr>
              <w:pStyle w:val="OtherTableBody"/>
              <w:jc w:val="center"/>
            </w:pPr>
            <w:r>
              <w:t>01310</w:t>
            </w:r>
          </w:p>
        </w:tc>
        <w:tc>
          <w:tcPr>
            <w:tcW w:w="600" w:type="dxa"/>
          </w:tcPr>
          <w:p w14:paraId="63F85260" w14:textId="77777777" w:rsidR="00940027" w:rsidRDefault="00940027">
            <w:pPr>
              <w:pStyle w:val="OtherTableBody"/>
              <w:jc w:val="center"/>
            </w:pPr>
            <w:r>
              <w:t>ORC</w:t>
            </w:r>
          </w:p>
        </w:tc>
        <w:tc>
          <w:tcPr>
            <w:tcW w:w="700" w:type="dxa"/>
          </w:tcPr>
          <w:p w14:paraId="487D12A1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01407798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2138B22D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1718256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4603A46" w14:textId="77777777" w:rsidR="00940027" w:rsidRDefault="00940027">
            <w:pPr>
              <w:pStyle w:val="OtherTableBody"/>
              <w:jc w:val="center"/>
            </w:pPr>
            <w:r>
              <w:t>0339</w:t>
            </w:r>
          </w:p>
        </w:tc>
        <w:tc>
          <w:tcPr>
            <w:tcW w:w="942" w:type="dxa"/>
          </w:tcPr>
          <w:p w14:paraId="4AA85AB2" w14:textId="77777777" w:rsidR="00940027" w:rsidRDefault="00940027">
            <w:pPr>
              <w:pStyle w:val="OtherTableBody"/>
            </w:pPr>
            <w:r>
              <w:t>4.5.1.20</w:t>
            </w:r>
          </w:p>
        </w:tc>
      </w:tr>
      <w:tr w:rsidR="00940027" w14:paraId="635109E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4C2B147" w14:textId="77777777" w:rsidR="00940027" w:rsidRDefault="00940027">
            <w:pPr>
              <w:pStyle w:val="OtherTableBody"/>
            </w:pPr>
            <w:r>
              <w:t>Advanced Beneficiary Notice Override Reason</w:t>
            </w:r>
          </w:p>
        </w:tc>
        <w:tc>
          <w:tcPr>
            <w:tcW w:w="800" w:type="dxa"/>
          </w:tcPr>
          <w:p w14:paraId="1C17D29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01641</w:t>
            </w:r>
          </w:p>
        </w:tc>
        <w:tc>
          <w:tcPr>
            <w:tcW w:w="600" w:type="dxa"/>
          </w:tcPr>
          <w:p w14:paraId="58F62CD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ORC</w:t>
            </w:r>
          </w:p>
        </w:tc>
        <w:tc>
          <w:tcPr>
            <w:tcW w:w="700" w:type="dxa"/>
          </w:tcPr>
          <w:p w14:paraId="7722187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26</w:t>
            </w:r>
          </w:p>
        </w:tc>
        <w:tc>
          <w:tcPr>
            <w:tcW w:w="600" w:type="dxa"/>
          </w:tcPr>
          <w:p w14:paraId="7211F64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60</w:t>
            </w:r>
          </w:p>
        </w:tc>
        <w:tc>
          <w:tcPr>
            <w:tcW w:w="600" w:type="dxa"/>
          </w:tcPr>
          <w:p w14:paraId="3621183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CWE</w:t>
            </w:r>
          </w:p>
        </w:tc>
        <w:tc>
          <w:tcPr>
            <w:tcW w:w="700" w:type="dxa"/>
          </w:tcPr>
          <w:p w14:paraId="2EAAF8E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701AB61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0552</w:t>
            </w:r>
          </w:p>
        </w:tc>
        <w:tc>
          <w:tcPr>
            <w:tcW w:w="942" w:type="dxa"/>
          </w:tcPr>
          <w:p w14:paraId="4BC86ED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4.5.1.26</w:t>
            </w:r>
          </w:p>
        </w:tc>
      </w:tr>
      <w:tr w:rsidR="00940027" w14:paraId="2A7ACD9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6F55D3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Alert Device Code</w:t>
            </w:r>
          </w:p>
        </w:tc>
        <w:tc>
          <w:tcPr>
            <w:tcW w:w="800" w:type="dxa"/>
          </w:tcPr>
          <w:p w14:paraId="7E063509" w14:textId="77777777" w:rsidR="00940027" w:rsidRDefault="00940027">
            <w:pPr>
              <w:pStyle w:val="OtherTableBody"/>
              <w:jc w:val="center"/>
            </w:pPr>
            <w:r>
              <w:t>01561</w:t>
            </w:r>
          </w:p>
        </w:tc>
        <w:tc>
          <w:tcPr>
            <w:tcW w:w="600" w:type="dxa"/>
          </w:tcPr>
          <w:p w14:paraId="4F2D9899" w14:textId="77777777" w:rsidR="00940027" w:rsidRDefault="00940027">
            <w:pPr>
              <w:pStyle w:val="OtherTableBody"/>
              <w:jc w:val="center"/>
            </w:pPr>
            <w:r>
              <w:t>IAM</w:t>
            </w:r>
          </w:p>
        </w:tc>
        <w:tc>
          <w:tcPr>
            <w:tcW w:w="700" w:type="dxa"/>
          </w:tcPr>
          <w:p w14:paraId="23440904" w14:textId="77777777" w:rsidR="00940027" w:rsidRDefault="00940027">
            <w:pPr>
              <w:pStyle w:val="OtherTableBody"/>
            </w:pPr>
            <w:r>
              <w:t>16</w:t>
            </w:r>
          </w:p>
        </w:tc>
        <w:tc>
          <w:tcPr>
            <w:tcW w:w="600" w:type="dxa"/>
          </w:tcPr>
          <w:p w14:paraId="041A935B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0A93C6AE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6239B2A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A87F91A" w14:textId="77777777" w:rsidR="00940027" w:rsidRDefault="00940027">
            <w:pPr>
              <w:pStyle w:val="OtherTableBody"/>
              <w:jc w:val="center"/>
            </w:pPr>
            <w:r>
              <w:t>0437</w:t>
            </w:r>
          </w:p>
        </w:tc>
        <w:tc>
          <w:tcPr>
            <w:tcW w:w="942" w:type="dxa"/>
          </w:tcPr>
          <w:p w14:paraId="2D6C3004" w14:textId="77777777" w:rsidR="00940027" w:rsidRDefault="00940027">
            <w:pPr>
              <w:pStyle w:val="OtherTableBody"/>
            </w:pPr>
            <w:r>
              <w:t>3.4.7.16</w:t>
            </w:r>
          </w:p>
        </w:tc>
      </w:tr>
      <w:tr w:rsidR="00940027" w14:paraId="1B74320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42CEB6C" w14:textId="77777777" w:rsidR="00940027" w:rsidRDefault="00940027">
            <w:pPr>
              <w:pStyle w:val="OtherTableBody"/>
            </w:pPr>
            <w:r>
              <w:t>Alert Level</w:t>
            </w:r>
          </w:p>
        </w:tc>
        <w:tc>
          <w:tcPr>
            <w:tcW w:w="800" w:type="dxa"/>
          </w:tcPr>
          <w:p w14:paraId="0A506D79" w14:textId="77777777" w:rsidR="00940027" w:rsidRDefault="00940027">
            <w:pPr>
              <w:pStyle w:val="OtherTableBody"/>
              <w:jc w:val="center"/>
            </w:pPr>
            <w:r>
              <w:t>01325</w:t>
            </w:r>
          </w:p>
        </w:tc>
        <w:tc>
          <w:tcPr>
            <w:tcW w:w="600" w:type="dxa"/>
          </w:tcPr>
          <w:p w14:paraId="4A846943" w14:textId="77777777" w:rsidR="00940027" w:rsidRDefault="00940027">
            <w:pPr>
              <w:pStyle w:val="OtherTableBody"/>
              <w:jc w:val="center"/>
            </w:pPr>
            <w:r>
              <w:t>EQU</w:t>
            </w:r>
          </w:p>
        </w:tc>
        <w:tc>
          <w:tcPr>
            <w:tcW w:w="700" w:type="dxa"/>
          </w:tcPr>
          <w:p w14:paraId="54C712E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  <w:tc>
          <w:tcPr>
            <w:tcW w:w="600" w:type="dxa"/>
          </w:tcPr>
          <w:p w14:paraId="742DAA9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16F57DC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62E713E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55F48D1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0367</w:t>
            </w:r>
          </w:p>
        </w:tc>
        <w:tc>
          <w:tcPr>
            <w:tcW w:w="942" w:type="dxa"/>
          </w:tcPr>
          <w:p w14:paraId="21D5A05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13.4.1.5</w:t>
            </w:r>
          </w:p>
        </w:tc>
      </w:tr>
      <w:tr w:rsidR="00940027" w14:paraId="3DFA268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3AFC78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Algorithm Descriptor</w:t>
            </w:r>
          </w:p>
        </w:tc>
        <w:tc>
          <w:tcPr>
            <w:tcW w:w="800" w:type="dxa"/>
          </w:tcPr>
          <w:p w14:paraId="19874EF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01438</w:t>
            </w:r>
          </w:p>
        </w:tc>
        <w:tc>
          <w:tcPr>
            <w:tcW w:w="600" w:type="dxa"/>
          </w:tcPr>
          <w:p w14:paraId="76EDB61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QRI</w:t>
            </w:r>
          </w:p>
        </w:tc>
        <w:tc>
          <w:tcPr>
            <w:tcW w:w="700" w:type="dxa"/>
          </w:tcPr>
          <w:p w14:paraId="186F986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0C37620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3B90EA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2D74ABA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6FEB323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0393</w:t>
            </w:r>
          </w:p>
        </w:tc>
        <w:tc>
          <w:tcPr>
            <w:tcW w:w="942" w:type="dxa"/>
          </w:tcPr>
          <w:p w14:paraId="2CF13E9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5.5.5.3</w:t>
            </w:r>
          </w:p>
        </w:tc>
      </w:tr>
      <w:tr w:rsidR="00940027" w14:paraId="571FA69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0A3F6E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Allergen Code/Mnemonic/Description</w:t>
            </w:r>
          </w:p>
        </w:tc>
        <w:tc>
          <w:tcPr>
            <w:tcW w:w="800" w:type="dxa"/>
          </w:tcPr>
          <w:p w14:paraId="6D45010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00205</w:t>
            </w:r>
          </w:p>
        </w:tc>
        <w:tc>
          <w:tcPr>
            <w:tcW w:w="600" w:type="dxa"/>
          </w:tcPr>
          <w:p w14:paraId="0B4500A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AL1</w:t>
            </w:r>
          </w:p>
        </w:tc>
        <w:tc>
          <w:tcPr>
            <w:tcW w:w="700" w:type="dxa"/>
          </w:tcPr>
          <w:p w14:paraId="7135AB8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3301423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256F80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6D74E9A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393544E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4BA013A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3.4.6.3</w:t>
            </w:r>
          </w:p>
        </w:tc>
      </w:tr>
      <w:tr w:rsidR="00940027" w14:paraId="35DD701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445F6E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Allergen Code/Mnemonic/Description</w:t>
            </w:r>
          </w:p>
        </w:tc>
        <w:tc>
          <w:tcPr>
            <w:tcW w:w="800" w:type="dxa"/>
          </w:tcPr>
          <w:p w14:paraId="3B1D907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00205</w:t>
            </w:r>
          </w:p>
        </w:tc>
        <w:tc>
          <w:tcPr>
            <w:tcW w:w="600" w:type="dxa"/>
          </w:tcPr>
          <w:p w14:paraId="783B5CE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IAM</w:t>
            </w:r>
          </w:p>
        </w:tc>
        <w:tc>
          <w:tcPr>
            <w:tcW w:w="700" w:type="dxa"/>
          </w:tcPr>
          <w:p w14:paraId="1868BF1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057700C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1650FE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5D2013A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329F5F8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2720F18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3.4.7.3</w:t>
            </w:r>
          </w:p>
        </w:tc>
      </w:tr>
      <w:tr w:rsidR="00940027" w14:paraId="7985BE8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B225C8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Allergen Group Code/Mnemonic/Description</w:t>
            </w:r>
          </w:p>
        </w:tc>
        <w:tc>
          <w:tcPr>
            <w:tcW w:w="800" w:type="dxa"/>
          </w:tcPr>
          <w:p w14:paraId="4045758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01555</w:t>
            </w:r>
          </w:p>
        </w:tc>
        <w:tc>
          <w:tcPr>
            <w:tcW w:w="600" w:type="dxa"/>
          </w:tcPr>
          <w:p w14:paraId="43BA698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IAM</w:t>
            </w:r>
          </w:p>
        </w:tc>
        <w:tc>
          <w:tcPr>
            <w:tcW w:w="700" w:type="dxa"/>
          </w:tcPr>
          <w:p w14:paraId="616F1D5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  <w:tc>
          <w:tcPr>
            <w:tcW w:w="600" w:type="dxa"/>
          </w:tcPr>
          <w:p w14:paraId="7EC5360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6EB740F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07448FC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6C4BF6B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943CFC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3.4.7.10</w:t>
            </w:r>
          </w:p>
        </w:tc>
      </w:tr>
      <w:tr w:rsidR="00940027" w14:paraId="2572F7A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AEA5F3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Allergen Type Code</w:t>
            </w:r>
          </w:p>
        </w:tc>
        <w:tc>
          <w:tcPr>
            <w:tcW w:w="800" w:type="dxa"/>
          </w:tcPr>
          <w:p w14:paraId="2C5285E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00204</w:t>
            </w:r>
          </w:p>
        </w:tc>
        <w:tc>
          <w:tcPr>
            <w:tcW w:w="600" w:type="dxa"/>
          </w:tcPr>
          <w:p w14:paraId="74E719F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IAM</w:t>
            </w:r>
          </w:p>
        </w:tc>
        <w:tc>
          <w:tcPr>
            <w:tcW w:w="700" w:type="dxa"/>
          </w:tcPr>
          <w:p w14:paraId="60DB59D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5A13645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34FDAE3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0310F51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3C97DC1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0127</w:t>
            </w:r>
          </w:p>
        </w:tc>
        <w:tc>
          <w:tcPr>
            <w:tcW w:w="942" w:type="dxa"/>
          </w:tcPr>
          <w:p w14:paraId="28E2F23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3.4.7.2</w:t>
            </w:r>
          </w:p>
        </w:tc>
      </w:tr>
      <w:tr w:rsidR="00940027" w14:paraId="35D45D6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692B88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Allergen Type Code</w:t>
            </w:r>
          </w:p>
        </w:tc>
        <w:tc>
          <w:tcPr>
            <w:tcW w:w="800" w:type="dxa"/>
          </w:tcPr>
          <w:p w14:paraId="05BEC3A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00204</w:t>
            </w:r>
          </w:p>
        </w:tc>
        <w:tc>
          <w:tcPr>
            <w:tcW w:w="600" w:type="dxa"/>
          </w:tcPr>
          <w:p w14:paraId="0263B92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AL1</w:t>
            </w:r>
          </w:p>
        </w:tc>
        <w:tc>
          <w:tcPr>
            <w:tcW w:w="700" w:type="dxa"/>
          </w:tcPr>
          <w:p w14:paraId="46C1DEF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1693512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C9CD7C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180DBC6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6201016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0127</w:t>
            </w:r>
          </w:p>
        </w:tc>
        <w:tc>
          <w:tcPr>
            <w:tcW w:w="942" w:type="dxa"/>
          </w:tcPr>
          <w:p w14:paraId="5BA075C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3.4.6.2</w:t>
            </w:r>
          </w:p>
        </w:tc>
      </w:tr>
      <w:tr w:rsidR="00940027" w14:paraId="57D301B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F1095D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Allergy Action Code</w:t>
            </w:r>
          </w:p>
        </w:tc>
        <w:tc>
          <w:tcPr>
            <w:tcW w:w="800" w:type="dxa"/>
          </w:tcPr>
          <w:p w14:paraId="2A50DC8E" w14:textId="77777777" w:rsidR="00940027" w:rsidRDefault="00940027">
            <w:pPr>
              <w:pStyle w:val="OtherTableBody"/>
              <w:jc w:val="center"/>
            </w:pPr>
            <w:r>
              <w:t>01551</w:t>
            </w:r>
          </w:p>
        </w:tc>
        <w:tc>
          <w:tcPr>
            <w:tcW w:w="600" w:type="dxa"/>
          </w:tcPr>
          <w:p w14:paraId="7B29F4B2" w14:textId="77777777" w:rsidR="00940027" w:rsidRDefault="00940027">
            <w:pPr>
              <w:pStyle w:val="OtherTableBody"/>
              <w:jc w:val="center"/>
            </w:pPr>
            <w:r>
              <w:t>IAM</w:t>
            </w:r>
          </w:p>
        </w:tc>
        <w:tc>
          <w:tcPr>
            <w:tcW w:w="700" w:type="dxa"/>
          </w:tcPr>
          <w:p w14:paraId="139D4AF3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1451108A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04F443D2" w14:textId="77777777" w:rsidR="00940027" w:rsidRDefault="00940027">
            <w:pPr>
              <w:pStyle w:val="OtherTableBody"/>
            </w:pPr>
            <w:r>
              <w:t>CNE</w:t>
            </w:r>
          </w:p>
        </w:tc>
        <w:tc>
          <w:tcPr>
            <w:tcW w:w="700" w:type="dxa"/>
          </w:tcPr>
          <w:p w14:paraId="29DA7FE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E6A2FCA" w14:textId="77777777" w:rsidR="00940027" w:rsidRDefault="00940027">
            <w:pPr>
              <w:pStyle w:val="OtherTableBody"/>
              <w:jc w:val="center"/>
            </w:pPr>
            <w:r>
              <w:t>0323</w:t>
            </w:r>
          </w:p>
        </w:tc>
        <w:tc>
          <w:tcPr>
            <w:tcW w:w="942" w:type="dxa"/>
          </w:tcPr>
          <w:p w14:paraId="0AB834EC" w14:textId="77777777" w:rsidR="00940027" w:rsidRDefault="00940027">
            <w:pPr>
              <w:pStyle w:val="OtherTableBody"/>
            </w:pPr>
            <w:r>
              <w:t>3.4.7.6</w:t>
            </w:r>
          </w:p>
        </w:tc>
      </w:tr>
      <w:tr w:rsidR="00940027" w14:paraId="608FF02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4F5F4B1" w14:textId="77777777" w:rsidR="00940027" w:rsidRDefault="00940027">
            <w:pPr>
              <w:pStyle w:val="OtherTableBody"/>
            </w:pPr>
            <w:r>
              <w:t>Allergy Clinical Status Code</w:t>
            </w:r>
          </w:p>
        </w:tc>
        <w:tc>
          <w:tcPr>
            <w:tcW w:w="800" w:type="dxa"/>
          </w:tcPr>
          <w:p w14:paraId="7AB90602" w14:textId="77777777" w:rsidR="00940027" w:rsidRDefault="00940027">
            <w:pPr>
              <w:pStyle w:val="OtherTableBody"/>
              <w:jc w:val="center"/>
            </w:pPr>
            <w:r>
              <w:t>01562</w:t>
            </w:r>
          </w:p>
        </w:tc>
        <w:tc>
          <w:tcPr>
            <w:tcW w:w="600" w:type="dxa"/>
          </w:tcPr>
          <w:p w14:paraId="27288785" w14:textId="77777777" w:rsidR="00940027" w:rsidRDefault="00940027">
            <w:pPr>
              <w:pStyle w:val="OtherTableBody"/>
              <w:jc w:val="center"/>
            </w:pPr>
            <w:r>
              <w:t>IAM</w:t>
            </w:r>
          </w:p>
        </w:tc>
        <w:tc>
          <w:tcPr>
            <w:tcW w:w="700" w:type="dxa"/>
          </w:tcPr>
          <w:p w14:paraId="58E3B87B" w14:textId="77777777" w:rsidR="00940027" w:rsidRDefault="00940027">
            <w:pPr>
              <w:pStyle w:val="OtherTableBody"/>
            </w:pPr>
            <w:r>
              <w:t>17</w:t>
            </w:r>
          </w:p>
        </w:tc>
        <w:tc>
          <w:tcPr>
            <w:tcW w:w="600" w:type="dxa"/>
          </w:tcPr>
          <w:p w14:paraId="3329253F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4C869E34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6370133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D9D4AFD" w14:textId="77777777" w:rsidR="00940027" w:rsidRDefault="00940027">
            <w:pPr>
              <w:pStyle w:val="OtherTableBody"/>
              <w:jc w:val="center"/>
            </w:pPr>
            <w:r>
              <w:t>0438</w:t>
            </w:r>
          </w:p>
        </w:tc>
        <w:tc>
          <w:tcPr>
            <w:tcW w:w="942" w:type="dxa"/>
          </w:tcPr>
          <w:p w14:paraId="7652C657" w14:textId="77777777" w:rsidR="00940027" w:rsidRDefault="00940027">
            <w:pPr>
              <w:pStyle w:val="OtherTableBody"/>
            </w:pPr>
            <w:r>
              <w:t>3.4.7.17</w:t>
            </w:r>
          </w:p>
        </w:tc>
      </w:tr>
      <w:tr w:rsidR="00940027" w14:paraId="3C4C81E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CFD5F24" w14:textId="77777777" w:rsidR="00940027" w:rsidRDefault="00940027">
            <w:pPr>
              <w:pStyle w:val="OtherTableBody"/>
            </w:pPr>
            <w:r>
              <w:t>Allergy Reaction Code</w:t>
            </w:r>
          </w:p>
        </w:tc>
        <w:tc>
          <w:tcPr>
            <w:tcW w:w="800" w:type="dxa"/>
          </w:tcPr>
          <w:p w14:paraId="6F37A06C" w14:textId="77777777" w:rsidR="00940027" w:rsidRDefault="00940027">
            <w:pPr>
              <w:pStyle w:val="OtherTableBody"/>
              <w:jc w:val="center"/>
            </w:pPr>
            <w:r>
              <w:t>00207</w:t>
            </w:r>
          </w:p>
        </w:tc>
        <w:tc>
          <w:tcPr>
            <w:tcW w:w="600" w:type="dxa"/>
          </w:tcPr>
          <w:p w14:paraId="44123FDA" w14:textId="77777777" w:rsidR="00940027" w:rsidRDefault="00940027">
            <w:pPr>
              <w:pStyle w:val="OtherTableBody"/>
              <w:jc w:val="center"/>
            </w:pPr>
            <w:r>
              <w:t>AL1</w:t>
            </w:r>
          </w:p>
        </w:tc>
        <w:tc>
          <w:tcPr>
            <w:tcW w:w="700" w:type="dxa"/>
          </w:tcPr>
          <w:p w14:paraId="0B286856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2837726D" w14:textId="77777777" w:rsidR="00940027" w:rsidRDefault="00940027">
            <w:pPr>
              <w:pStyle w:val="OtherTableBody"/>
            </w:pPr>
            <w:r>
              <w:t>15</w:t>
            </w:r>
          </w:p>
        </w:tc>
        <w:tc>
          <w:tcPr>
            <w:tcW w:w="600" w:type="dxa"/>
          </w:tcPr>
          <w:p w14:paraId="722D8880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57DA8C96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76503A8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EE1ECF5" w14:textId="77777777" w:rsidR="00940027" w:rsidRDefault="00940027">
            <w:pPr>
              <w:pStyle w:val="OtherTableBody"/>
            </w:pPr>
            <w:r>
              <w:t>3.4.6.5</w:t>
            </w:r>
          </w:p>
        </w:tc>
      </w:tr>
      <w:tr w:rsidR="00940027" w14:paraId="1AFDCC4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E1FF0A7" w14:textId="77777777" w:rsidR="00940027" w:rsidRDefault="00940027">
            <w:pPr>
              <w:pStyle w:val="OtherTableBody"/>
            </w:pPr>
            <w:r>
              <w:t>Allergy Reaction Code</w:t>
            </w:r>
          </w:p>
        </w:tc>
        <w:tc>
          <w:tcPr>
            <w:tcW w:w="800" w:type="dxa"/>
          </w:tcPr>
          <w:p w14:paraId="0A6014EE" w14:textId="77777777" w:rsidR="00940027" w:rsidRDefault="00940027">
            <w:pPr>
              <w:pStyle w:val="OtherTableBody"/>
              <w:jc w:val="center"/>
            </w:pPr>
            <w:r>
              <w:t>00207</w:t>
            </w:r>
          </w:p>
        </w:tc>
        <w:tc>
          <w:tcPr>
            <w:tcW w:w="600" w:type="dxa"/>
          </w:tcPr>
          <w:p w14:paraId="230FB545" w14:textId="77777777" w:rsidR="00940027" w:rsidRDefault="00940027">
            <w:pPr>
              <w:pStyle w:val="OtherTableBody"/>
              <w:jc w:val="center"/>
            </w:pPr>
            <w:r>
              <w:t>IAM</w:t>
            </w:r>
          </w:p>
        </w:tc>
        <w:tc>
          <w:tcPr>
            <w:tcW w:w="700" w:type="dxa"/>
          </w:tcPr>
          <w:p w14:paraId="2CA9E47F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0CAF9A1B" w14:textId="77777777" w:rsidR="00940027" w:rsidRDefault="00940027">
            <w:pPr>
              <w:pStyle w:val="OtherTableBody"/>
            </w:pPr>
            <w:r>
              <w:t>15</w:t>
            </w:r>
          </w:p>
        </w:tc>
        <w:tc>
          <w:tcPr>
            <w:tcW w:w="600" w:type="dxa"/>
          </w:tcPr>
          <w:p w14:paraId="47B7B99A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6E5820D5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45F08E0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8868089" w14:textId="77777777" w:rsidR="00940027" w:rsidRDefault="00940027">
            <w:pPr>
              <w:pStyle w:val="OtherTableBody"/>
            </w:pPr>
            <w:r>
              <w:t>3.4.7.5</w:t>
            </w:r>
          </w:p>
        </w:tc>
      </w:tr>
      <w:tr w:rsidR="00940027" w14:paraId="4061D11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591B434" w14:textId="77777777" w:rsidR="00940027" w:rsidRDefault="00940027">
            <w:pPr>
              <w:pStyle w:val="OtherTableBody"/>
            </w:pPr>
            <w:r>
              <w:t>Allergy Severity Code</w:t>
            </w:r>
          </w:p>
        </w:tc>
        <w:tc>
          <w:tcPr>
            <w:tcW w:w="800" w:type="dxa"/>
          </w:tcPr>
          <w:p w14:paraId="11BAF986" w14:textId="77777777" w:rsidR="00940027" w:rsidRDefault="00940027">
            <w:pPr>
              <w:pStyle w:val="OtherTableBody"/>
              <w:jc w:val="center"/>
            </w:pPr>
            <w:r>
              <w:t>00206</w:t>
            </w:r>
          </w:p>
        </w:tc>
        <w:tc>
          <w:tcPr>
            <w:tcW w:w="600" w:type="dxa"/>
          </w:tcPr>
          <w:p w14:paraId="4D0339DC" w14:textId="77777777" w:rsidR="00940027" w:rsidRDefault="00940027">
            <w:pPr>
              <w:pStyle w:val="OtherTableBody"/>
              <w:jc w:val="center"/>
            </w:pPr>
            <w:r>
              <w:t>AL1</w:t>
            </w:r>
          </w:p>
        </w:tc>
        <w:tc>
          <w:tcPr>
            <w:tcW w:w="700" w:type="dxa"/>
          </w:tcPr>
          <w:p w14:paraId="0FCF7EE6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2643E618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15DEE476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22EF501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1E17327" w14:textId="77777777" w:rsidR="00940027" w:rsidRDefault="00940027">
            <w:pPr>
              <w:pStyle w:val="OtherTableBody"/>
              <w:jc w:val="center"/>
            </w:pPr>
            <w:r>
              <w:t>0128</w:t>
            </w:r>
          </w:p>
        </w:tc>
        <w:tc>
          <w:tcPr>
            <w:tcW w:w="942" w:type="dxa"/>
          </w:tcPr>
          <w:p w14:paraId="510B7A5B" w14:textId="77777777" w:rsidR="00940027" w:rsidRDefault="00940027">
            <w:pPr>
              <w:pStyle w:val="OtherTableBody"/>
            </w:pPr>
            <w:r>
              <w:t>3.4.6.4</w:t>
            </w:r>
          </w:p>
        </w:tc>
      </w:tr>
      <w:tr w:rsidR="00940027" w14:paraId="4A9B4E8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39E7B7B" w14:textId="77777777" w:rsidR="00940027" w:rsidRDefault="00940027">
            <w:pPr>
              <w:pStyle w:val="OtherTableBody"/>
            </w:pPr>
            <w:r>
              <w:t>Allergy Severity Code</w:t>
            </w:r>
          </w:p>
        </w:tc>
        <w:tc>
          <w:tcPr>
            <w:tcW w:w="800" w:type="dxa"/>
          </w:tcPr>
          <w:p w14:paraId="71F3CC49" w14:textId="77777777" w:rsidR="00940027" w:rsidRDefault="00940027">
            <w:pPr>
              <w:pStyle w:val="OtherTableBody"/>
              <w:jc w:val="center"/>
            </w:pPr>
            <w:r>
              <w:t>00206</w:t>
            </w:r>
          </w:p>
        </w:tc>
        <w:tc>
          <w:tcPr>
            <w:tcW w:w="600" w:type="dxa"/>
          </w:tcPr>
          <w:p w14:paraId="30F10BF9" w14:textId="77777777" w:rsidR="00940027" w:rsidRDefault="00940027">
            <w:pPr>
              <w:pStyle w:val="OtherTableBody"/>
              <w:jc w:val="center"/>
            </w:pPr>
            <w:r>
              <w:t>IAM</w:t>
            </w:r>
          </w:p>
        </w:tc>
        <w:tc>
          <w:tcPr>
            <w:tcW w:w="700" w:type="dxa"/>
          </w:tcPr>
          <w:p w14:paraId="2A652840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05C5DC18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12994B14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1DE2074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33CD29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0128</w:t>
            </w:r>
          </w:p>
        </w:tc>
        <w:tc>
          <w:tcPr>
            <w:tcW w:w="942" w:type="dxa"/>
          </w:tcPr>
          <w:p w14:paraId="4F6757A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3.4.7.4</w:t>
            </w:r>
          </w:p>
        </w:tc>
      </w:tr>
      <w:tr w:rsidR="00940027" w14:paraId="187957A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31FA6B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Allergy Unique Identifier</w:t>
            </w:r>
          </w:p>
        </w:tc>
        <w:tc>
          <w:tcPr>
            <w:tcW w:w="800" w:type="dxa"/>
          </w:tcPr>
          <w:p w14:paraId="304BC45A" w14:textId="77777777" w:rsidR="00940027" w:rsidRDefault="00940027">
            <w:pPr>
              <w:pStyle w:val="OtherTableBody"/>
              <w:jc w:val="center"/>
            </w:pPr>
            <w:r>
              <w:t>01552</w:t>
            </w:r>
          </w:p>
        </w:tc>
        <w:tc>
          <w:tcPr>
            <w:tcW w:w="600" w:type="dxa"/>
          </w:tcPr>
          <w:p w14:paraId="65B86C90" w14:textId="77777777" w:rsidR="00940027" w:rsidRDefault="00940027">
            <w:pPr>
              <w:pStyle w:val="OtherTableBody"/>
              <w:jc w:val="center"/>
            </w:pPr>
            <w:r>
              <w:t>IAM</w:t>
            </w:r>
          </w:p>
        </w:tc>
        <w:tc>
          <w:tcPr>
            <w:tcW w:w="700" w:type="dxa"/>
          </w:tcPr>
          <w:p w14:paraId="6F29AF2B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2D32032D" w14:textId="77777777" w:rsidR="00940027" w:rsidRDefault="00940027">
            <w:pPr>
              <w:pStyle w:val="OtherTableBody"/>
            </w:pPr>
            <w:r>
              <w:t>427</w:t>
            </w:r>
          </w:p>
        </w:tc>
        <w:tc>
          <w:tcPr>
            <w:tcW w:w="600" w:type="dxa"/>
          </w:tcPr>
          <w:p w14:paraId="72B0A73E" w14:textId="77777777" w:rsidR="00940027" w:rsidRDefault="00940027">
            <w:pPr>
              <w:pStyle w:val="OtherTableBody"/>
            </w:pPr>
            <w:r>
              <w:t>EI</w:t>
            </w:r>
          </w:p>
        </w:tc>
        <w:tc>
          <w:tcPr>
            <w:tcW w:w="700" w:type="dxa"/>
          </w:tcPr>
          <w:p w14:paraId="7E0CE3D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F8CB12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374F21E" w14:textId="77777777" w:rsidR="00940027" w:rsidRDefault="00940027">
            <w:pPr>
              <w:pStyle w:val="OtherTableBody"/>
            </w:pPr>
            <w:r>
              <w:t>3.4.7.7</w:t>
            </w:r>
          </w:p>
        </w:tc>
      </w:tr>
      <w:tr w:rsidR="00940027" w14:paraId="2F9B0EC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2241A41" w14:textId="77777777" w:rsidR="00940027" w:rsidRDefault="00940027">
            <w:pPr>
              <w:pStyle w:val="OtherTableBody"/>
            </w:pPr>
            <w:r>
              <w:t>Allow Substitution Code</w:t>
            </w:r>
          </w:p>
        </w:tc>
        <w:tc>
          <w:tcPr>
            <w:tcW w:w="800" w:type="dxa"/>
          </w:tcPr>
          <w:p w14:paraId="3E0FE3C4" w14:textId="77777777" w:rsidR="00940027" w:rsidRDefault="00940027">
            <w:pPr>
              <w:pStyle w:val="OtherTableBody"/>
              <w:jc w:val="center"/>
            </w:pPr>
            <w:r>
              <w:t>00895</w:t>
            </w:r>
          </w:p>
        </w:tc>
        <w:tc>
          <w:tcPr>
            <w:tcW w:w="600" w:type="dxa"/>
          </w:tcPr>
          <w:p w14:paraId="02A199DF" w14:textId="77777777" w:rsidR="00940027" w:rsidRDefault="00940027">
            <w:pPr>
              <w:pStyle w:val="OtherTableBody"/>
              <w:jc w:val="center"/>
            </w:pPr>
            <w:r>
              <w:t>AIS</w:t>
            </w:r>
          </w:p>
        </w:tc>
        <w:tc>
          <w:tcPr>
            <w:tcW w:w="700" w:type="dxa"/>
          </w:tcPr>
          <w:p w14:paraId="0C98A4F4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56FCED2C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40239B39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3106B9F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A1A0868" w14:textId="77777777" w:rsidR="00940027" w:rsidRDefault="00940027">
            <w:pPr>
              <w:pStyle w:val="OtherTableBody"/>
              <w:jc w:val="center"/>
            </w:pPr>
            <w:r>
              <w:t>0279</w:t>
            </w:r>
          </w:p>
        </w:tc>
        <w:tc>
          <w:tcPr>
            <w:tcW w:w="942" w:type="dxa"/>
          </w:tcPr>
          <w:p w14:paraId="03C17466" w14:textId="77777777" w:rsidR="00940027" w:rsidRDefault="00940027">
            <w:pPr>
              <w:pStyle w:val="OtherTableBody"/>
            </w:pPr>
            <w:r>
              <w:t>10.6.4.9</w:t>
            </w:r>
          </w:p>
        </w:tc>
      </w:tr>
      <w:tr w:rsidR="00940027" w14:paraId="615B543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A9291BA" w14:textId="77777777" w:rsidR="00940027" w:rsidRDefault="00940027">
            <w:pPr>
              <w:pStyle w:val="OtherTableBody"/>
            </w:pPr>
            <w:r>
              <w:t>Allow Substitution Code</w:t>
            </w:r>
          </w:p>
        </w:tc>
        <w:tc>
          <w:tcPr>
            <w:tcW w:w="800" w:type="dxa"/>
          </w:tcPr>
          <w:p w14:paraId="13ED7792" w14:textId="77777777" w:rsidR="00940027" w:rsidRDefault="00940027">
            <w:pPr>
              <w:pStyle w:val="OtherTableBody"/>
              <w:jc w:val="center"/>
            </w:pPr>
            <w:r>
              <w:t>00895</w:t>
            </w:r>
          </w:p>
        </w:tc>
        <w:tc>
          <w:tcPr>
            <w:tcW w:w="600" w:type="dxa"/>
          </w:tcPr>
          <w:p w14:paraId="1810DE34" w14:textId="77777777" w:rsidR="00940027" w:rsidRDefault="00940027">
            <w:pPr>
              <w:pStyle w:val="OtherTableBody"/>
              <w:jc w:val="center"/>
            </w:pPr>
            <w:r>
              <w:t>AIL</w:t>
            </w:r>
          </w:p>
        </w:tc>
        <w:tc>
          <w:tcPr>
            <w:tcW w:w="700" w:type="dxa"/>
          </w:tcPr>
          <w:p w14:paraId="5A293347" w14:textId="77777777" w:rsidR="00940027" w:rsidRDefault="00940027">
            <w:pPr>
              <w:pStyle w:val="OtherTableBody"/>
            </w:pPr>
            <w:r>
              <w:t>11</w:t>
            </w:r>
          </w:p>
        </w:tc>
        <w:tc>
          <w:tcPr>
            <w:tcW w:w="600" w:type="dxa"/>
          </w:tcPr>
          <w:p w14:paraId="79A10215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30D9D0EC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2F30B9C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B543BDE" w14:textId="77777777" w:rsidR="00940027" w:rsidRDefault="00940027">
            <w:pPr>
              <w:pStyle w:val="OtherTableBody"/>
              <w:jc w:val="center"/>
            </w:pPr>
            <w:r>
              <w:t>0279</w:t>
            </w:r>
          </w:p>
        </w:tc>
        <w:tc>
          <w:tcPr>
            <w:tcW w:w="942" w:type="dxa"/>
          </w:tcPr>
          <w:p w14:paraId="6989AA68" w14:textId="77777777" w:rsidR="00940027" w:rsidRDefault="00940027">
            <w:pPr>
              <w:pStyle w:val="OtherTableBody"/>
            </w:pPr>
            <w:r>
              <w:t>10.6.6.11</w:t>
            </w:r>
          </w:p>
        </w:tc>
      </w:tr>
      <w:tr w:rsidR="00940027" w14:paraId="393732E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7BB76B0" w14:textId="77777777" w:rsidR="00940027" w:rsidRDefault="00940027">
            <w:pPr>
              <w:pStyle w:val="OtherTableBody"/>
            </w:pPr>
            <w:r>
              <w:t>Allow Substitution Code</w:t>
            </w:r>
          </w:p>
        </w:tc>
        <w:tc>
          <w:tcPr>
            <w:tcW w:w="800" w:type="dxa"/>
          </w:tcPr>
          <w:p w14:paraId="3DC4FF33" w14:textId="77777777" w:rsidR="00940027" w:rsidRDefault="00940027">
            <w:pPr>
              <w:pStyle w:val="OtherTableBody"/>
              <w:jc w:val="center"/>
            </w:pPr>
            <w:r>
              <w:t>00895</w:t>
            </w:r>
          </w:p>
        </w:tc>
        <w:tc>
          <w:tcPr>
            <w:tcW w:w="600" w:type="dxa"/>
          </w:tcPr>
          <w:p w14:paraId="497F2962" w14:textId="77777777" w:rsidR="00940027" w:rsidRDefault="00940027">
            <w:pPr>
              <w:pStyle w:val="OtherTableBody"/>
              <w:jc w:val="center"/>
            </w:pPr>
            <w:r>
              <w:t>AIP</w:t>
            </w:r>
          </w:p>
        </w:tc>
        <w:tc>
          <w:tcPr>
            <w:tcW w:w="700" w:type="dxa"/>
          </w:tcPr>
          <w:p w14:paraId="2E6376FC" w14:textId="77777777" w:rsidR="00940027" w:rsidRDefault="00940027">
            <w:pPr>
              <w:pStyle w:val="OtherTableBody"/>
            </w:pPr>
            <w:r>
              <w:t>11</w:t>
            </w:r>
          </w:p>
        </w:tc>
        <w:tc>
          <w:tcPr>
            <w:tcW w:w="600" w:type="dxa"/>
          </w:tcPr>
          <w:p w14:paraId="38D867FB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6119D821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378562E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330D805" w14:textId="77777777" w:rsidR="00940027" w:rsidRDefault="00940027">
            <w:pPr>
              <w:pStyle w:val="OtherTableBody"/>
              <w:jc w:val="center"/>
            </w:pPr>
            <w:r>
              <w:t>0279</w:t>
            </w:r>
          </w:p>
        </w:tc>
        <w:tc>
          <w:tcPr>
            <w:tcW w:w="942" w:type="dxa"/>
          </w:tcPr>
          <w:p w14:paraId="53DBFAF4" w14:textId="77777777" w:rsidR="00940027" w:rsidRDefault="00940027">
            <w:pPr>
              <w:pStyle w:val="OtherTableBody"/>
            </w:pPr>
            <w:r>
              <w:t>10.6.7.11</w:t>
            </w:r>
          </w:p>
        </w:tc>
      </w:tr>
      <w:tr w:rsidR="00940027" w14:paraId="7F12395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5A81CE9" w14:textId="77777777" w:rsidR="00940027" w:rsidRDefault="00940027">
            <w:pPr>
              <w:pStyle w:val="OtherTableBody"/>
            </w:pPr>
            <w:r>
              <w:t>Allow Substitution Code</w:t>
            </w:r>
          </w:p>
        </w:tc>
        <w:tc>
          <w:tcPr>
            <w:tcW w:w="800" w:type="dxa"/>
          </w:tcPr>
          <w:p w14:paraId="6D69E671" w14:textId="77777777" w:rsidR="00940027" w:rsidRDefault="00940027">
            <w:pPr>
              <w:pStyle w:val="OtherTableBody"/>
              <w:jc w:val="center"/>
            </w:pPr>
            <w:r>
              <w:t>00895</w:t>
            </w:r>
          </w:p>
        </w:tc>
        <w:tc>
          <w:tcPr>
            <w:tcW w:w="600" w:type="dxa"/>
          </w:tcPr>
          <w:p w14:paraId="12BA680D" w14:textId="77777777" w:rsidR="00940027" w:rsidRDefault="00940027">
            <w:pPr>
              <w:pStyle w:val="OtherTableBody"/>
              <w:jc w:val="center"/>
            </w:pPr>
            <w:r>
              <w:t>AIG</w:t>
            </w:r>
          </w:p>
        </w:tc>
        <w:tc>
          <w:tcPr>
            <w:tcW w:w="700" w:type="dxa"/>
          </w:tcPr>
          <w:p w14:paraId="14367CE3" w14:textId="77777777" w:rsidR="00940027" w:rsidRDefault="00940027">
            <w:pPr>
              <w:pStyle w:val="OtherTableBody"/>
            </w:pPr>
            <w:r>
              <w:t>13</w:t>
            </w:r>
          </w:p>
        </w:tc>
        <w:tc>
          <w:tcPr>
            <w:tcW w:w="600" w:type="dxa"/>
          </w:tcPr>
          <w:p w14:paraId="0961D2DB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08E2CC7E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7FCBA25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21FAFA8" w14:textId="77777777" w:rsidR="00940027" w:rsidRDefault="00940027">
            <w:pPr>
              <w:pStyle w:val="OtherTableBody"/>
              <w:jc w:val="center"/>
            </w:pPr>
            <w:r>
              <w:t>0279</w:t>
            </w:r>
          </w:p>
        </w:tc>
        <w:tc>
          <w:tcPr>
            <w:tcW w:w="942" w:type="dxa"/>
          </w:tcPr>
          <w:p w14:paraId="54A2A7F5" w14:textId="77777777" w:rsidR="00940027" w:rsidRDefault="00940027">
            <w:pPr>
              <w:pStyle w:val="OtherTableBody"/>
            </w:pPr>
            <w:r>
              <w:t>10.6.5.13</w:t>
            </w:r>
          </w:p>
        </w:tc>
      </w:tr>
      <w:tr w:rsidR="00940027" w14:paraId="169ACF5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92FC368" w14:textId="77777777" w:rsidR="00940027" w:rsidRDefault="00940027">
            <w:pPr>
              <w:pStyle w:val="OtherTableBody"/>
            </w:pPr>
            <w:r>
              <w:t>Allow Substitutions</w:t>
            </w:r>
          </w:p>
        </w:tc>
        <w:tc>
          <w:tcPr>
            <w:tcW w:w="800" w:type="dxa"/>
          </w:tcPr>
          <w:p w14:paraId="38685B27" w14:textId="77777777" w:rsidR="00940027" w:rsidRDefault="00940027">
            <w:pPr>
              <w:pStyle w:val="OtherTableBody"/>
              <w:jc w:val="center"/>
            </w:pPr>
            <w:r>
              <w:t>00300</w:t>
            </w:r>
          </w:p>
        </w:tc>
        <w:tc>
          <w:tcPr>
            <w:tcW w:w="600" w:type="dxa"/>
          </w:tcPr>
          <w:p w14:paraId="167DB013" w14:textId="77777777" w:rsidR="00940027" w:rsidRDefault="00940027">
            <w:pPr>
              <w:pStyle w:val="OtherTableBody"/>
              <w:jc w:val="center"/>
            </w:pPr>
            <w:r>
              <w:t>RXO</w:t>
            </w:r>
          </w:p>
        </w:tc>
        <w:tc>
          <w:tcPr>
            <w:tcW w:w="700" w:type="dxa"/>
          </w:tcPr>
          <w:p w14:paraId="6ED898A0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06641628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48B2C2E4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0CEB6DD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EE074E4" w14:textId="77777777" w:rsidR="00940027" w:rsidRDefault="00940027">
            <w:pPr>
              <w:pStyle w:val="OtherTableBody"/>
              <w:jc w:val="center"/>
            </w:pPr>
            <w:r>
              <w:t>0161</w:t>
            </w:r>
          </w:p>
        </w:tc>
        <w:tc>
          <w:tcPr>
            <w:tcW w:w="942" w:type="dxa"/>
          </w:tcPr>
          <w:p w14:paraId="43F12EBD" w14:textId="77777777" w:rsidR="00940027" w:rsidRDefault="00940027">
            <w:pPr>
              <w:pStyle w:val="OtherTableBody"/>
            </w:pPr>
            <w:r>
              <w:t>4.14.1.9</w:t>
            </w:r>
          </w:p>
        </w:tc>
      </w:tr>
      <w:tr w:rsidR="00940027" w14:paraId="6FD0AFC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C103B47" w14:textId="77777777" w:rsidR="00940027" w:rsidRDefault="00940027">
            <w:pPr>
              <w:pStyle w:val="OtherTableBody"/>
            </w:pPr>
            <w:r>
              <w:t>Alternate Character Set Handling Scheme</w:t>
            </w:r>
          </w:p>
        </w:tc>
        <w:tc>
          <w:tcPr>
            <w:tcW w:w="800" w:type="dxa"/>
          </w:tcPr>
          <w:p w14:paraId="25BEFF5E" w14:textId="77777777" w:rsidR="00940027" w:rsidRDefault="00940027">
            <w:pPr>
              <w:pStyle w:val="OtherTableBody"/>
              <w:jc w:val="center"/>
            </w:pPr>
            <w:r>
              <w:t>01317</w:t>
            </w:r>
          </w:p>
        </w:tc>
        <w:tc>
          <w:tcPr>
            <w:tcW w:w="600" w:type="dxa"/>
          </w:tcPr>
          <w:p w14:paraId="2B577432" w14:textId="77777777" w:rsidR="00940027" w:rsidRDefault="00940027">
            <w:pPr>
              <w:pStyle w:val="OtherTableBody"/>
              <w:jc w:val="center"/>
            </w:pPr>
            <w:r>
              <w:t>MSH</w:t>
            </w:r>
          </w:p>
        </w:tc>
        <w:tc>
          <w:tcPr>
            <w:tcW w:w="700" w:type="dxa"/>
          </w:tcPr>
          <w:p w14:paraId="55115ABC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15D2BD75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50BAFF34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30DD559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6296AAE" w14:textId="77777777" w:rsidR="00940027" w:rsidRDefault="00940027">
            <w:pPr>
              <w:pStyle w:val="OtherTableBody"/>
              <w:jc w:val="center"/>
            </w:pPr>
            <w:r>
              <w:t>0356</w:t>
            </w:r>
          </w:p>
        </w:tc>
        <w:tc>
          <w:tcPr>
            <w:tcW w:w="942" w:type="dxa"/>
          </w:tcPr>
          <w:p w14:paraId="6DEE7378" w14:textId="77777777" w:rsidR="00940027" w:rsidRDefault="00940027">
            <w:pPr>
              <w:pStyle w:val="OtherTableBody"/>
            </w:pPr>
            <w:r>
              <w:t>2.15.9.20</w:t>
            </w:r>
          </w:p>
        </w:tc>
      </w:tr>
      <w:tr w:rsidR="00940027" w14:paraId="3691375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3F3BEB5" w14:textId="77777777" w:rsidR="00940027" w:rsidRDefault="00940027">
            <w:pPr>
              <w:pStyle w:val="OtherTableBody"/>
            </w:pPr>
            <w:r>
              <w:t>Alternate Patient ID - CSR</w:t>
            </w:r>
          </w:p>
        </w:tc>
        <w:tc>
          <w:tcPr>
            <w:tcW w:w="800" w:type="dxa"/>
          </w:tcPr>
          <w:p w14:paraId="28E7EAC4" w14:textId="77777777" w:rsidR="00940027" w:rsidRDefault="00940027">
            <w:pPr>
              <w:pStyle w:val="OtherTableBody"/>
              <w:jc w:val="center"/>
            </w:pPr>
            <w:r>
              <w:t>01039</w:t>
            </w:r>
          </w:p>
        </w:tc>
        <w:tc>
          <w:tcPr>
            <w:tcW w:w="600" w:type="dxa"/>
          </w:tcPr>
          <w:p w14:paraId="64261FD7" w14:textId="77777777" w:rsidR="00940027" w:rsidRDefault="00940027">
            <w:pPr>
              <w:pStyle w:val="OtherTableBody"/>
              <w:jc w:val="center"/>
            </w:pPr>
            <w:r>
              <w:t>CSR</w:t>
            </w:r>
          </w:p>
        </w:tc>
        <w:tc>
          <w:tcPr>
            <w:tcW w:w="700" w:type="dxa"/>
          </w:tcPr>
          <w:p w14:paraId="25A0759D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17CCE134" w14:textId="77777777" w:rsidR="00940027" w:rsidRDefault="00940027">
            <w:pPr>
              <w:pStyle w:val="OtherTableBody"/>
            </w:pPr>
            <w:r>
              <w:t>30</w:t>
            </w:r>
          </w:p>
        </w:tc>
        <w:tc>
          <w:tcPr>
            <w:tcW w:w="600" w:type="dxa"/>
          </w:tcPr>
          <w:p w14:paraId="29E84136" w14:textId="77777777" w:rsidR="00940027" w:rsidRDefault="00940027">
            <w:pPr>
              <w:pStyle w:val="OtherTableBody"/>
            </w:pPr>
            <w:r>
              <w:t>CX</w:t>
            </w:r>
          </w:p>
        </w:tc>
        <w:tc>
          <w:tcPr>
            <w:tcW w:w="700" w:type="dxa"/>
          </w:tcPr>
          <w:p w14:paraId="4E1A8CB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B95D32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DD24440" w14:textId="77777777" w:rsidR="00940027" w:rsidRDefault="00940027">
            <w:pPr>
              <w:pStyle w:val="OtherTableBody"/>
            </w:pPr>
            <w:r>
              <w:t>7.8.1.5</w:t>
            </w:r>
          </w:p>
        </w:tc>
      </w:tr>
      <w:tr w:rsidR="00940027" w14:paraId="11FA11E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C06158B" w14:textId="77777777" w:rsidR="00940027" w:rsidRDefault="00940027">
            <w:pPr>
              <w:pStyle w:val="OtherTableBody"/>
            </w:pPr>
            <w:r>
              <w:t>Alternate Patient ID - PID</w:t>
            </w:r>
          </w:p>
        </w:tc>
        <w:tc>
          <w:tcPr>
            <w:tcW w:w="800" w:type="dxa"/>
          </w:tcPr>
          <w:p w14:paraId="10757421" w14:textId="77777777" w:rsidR="00940027" w:rsidRDefault="00940027">
            <w:pPr>
              <w:pStyle w:val="OtherTableBody"/>
              <w:jc w:val="center"/>
            </w:pPr>
            <w:r>
              <w:t>00107</w:t>
            </w:r>
          </w:p>
        </w:tc>
        <w:tc>
          <w:tcPr>
            <w:tcW w:w="600" w:type="dxa"/>
          </w:tcPr>
          <w:p w14:paraId="04F4C892" w14:textId="77777777" w:rsidR="00940027" w:rsidRDefault="00940027">
            <w:pPr>
              <w:pStyle w:val="OtherTableBody"/>
              <w:jc w:val="center"/>
            </w:pPr>
            <w:r>
              <w:t>PID</w:t>
            </w:r>
          </w:p>
        </w:tc>
        <w:tc>
          <w:tcPr>
            <w:tcW w:w="700" w:type="dxa"/>
          </w:tcPr>
          <w:p w14:paraId="3DBF2D74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6A3F9F9E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25DB607E" w14:textId="77777777" w:rsidR="00940027" w:rsidRDefault="00940027">
            <w:pPr>
              <w:pStyle w:val="OtherTableBody"/>
            </w:pPr>
            <w:r>
              <w:t>CX</w:t>
            </w:r>
          </w:p>
        </w:tc>
        <w:tc>
          <w:tcPr>
            <w:tcW w:w="700" w:type="dxa"/>
          </w:tcPr>
          <w:p w14:paraId="6C11916B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7904B94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545632A" w14:textId="77777777" w:rsidR="00940027" w:rsidRDefault="00940027">
            <w:pPr>
              <w:pStyle w:val="OtherTableBody"/>
            </w:pPr>
            <w:r>
              <w:t>3.4.2.4</w:t>
            </w:r>
          </w:p>
        </w:tc>
      </w:tr>
      <w:tr w:rsidR="00940027" w14:paraId="5F75434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18DCE58" w14:textId="77777777" w:rsidR="00940027" w:rsidRDefault="00940027">
            <w:pPr>
              <w:pStyle w:val="OtherTableBody"/>
            </w:pPr>
            <w:r>
              <w:t>Alternate Study ID</w:t>
            </w:r>
          </w:p>
        </w:tc>
        <w:tc>
          <w:tcPr>
            <w:tcW w:w="800" w:type="dxa"/>
          </w:tcPr>
          <w:p w14:paraId="7831D05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01036</w:t>
            </w:r>
          </w:p>
        </w:tc>
        <w:tc>
          <w:tcPr>
            <w:tcW w:w="600" w:type="dxa"/>
          </w:tcPr>
          <w:p w14:paraId="2A13B48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CM0</w:t>
            </w:r>
          </w:p>
        </w:tc>
        <w:tc>
          <w:tcPr>
            <w:tcW w:w="700" w:type="dxa"/>
          </w:tcPr>
          <w:p w14:paraId="5100E3E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2A34C8E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60</w:t>
            </w:r>
          </w:p>
        </w:tc>
        <w:tc>
          <w:tcPr>
            <w:tcW w:w="600" w:type="dxa"/>
          </w:tcPr>
          <w:p w14:paraId="460B01A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EI</w:t>
            </w:r>
          </w:p>
        </w:tc>
        <w:tc>
          <w:tcPr>
            <w:tcW w:w="700" w:type="dxa"/>
          </w:tcPr>
          <w:p w14:paraId="2F4C54E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1E6273A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41FB443A" w14:textId="77777777" w:rsidR="00940027" w:rsidRDefault="00940027">
            <w:pPr>
              <w:pStyle w:val="OtherTableBody"/>
            </w:pPr>
            <w:r>
              <w:t>8.11.2.3</w:t>
            </w:r>
          </w:p>
        </w:tc>
      </w:tr>
      <w:tr w:rsidR="00940027" w14:paraId="75F841B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0A1FAD1" w14:textId="77777777" w:rsidR="00940027" w:rsidRDefault="00940027">
            <w:pPr>
              <w:pStyle w:val="OtherTableBody"/>
            </w:pPr>
            <w:r>
              <w:t>Alternate Study ID</w:t>
            </w:r>
          </w:p>
        </w:tc>
        <w:tc>
          <w:tcPr>
            <w:tcW w:w="800" w:type="dxa"/>
          </w:tcPr>
          <w:p w14:paraId="511FF479" w14:textId="77777777" w:rsidR="00940027" w:rsidRDefault="00940027">
            <w:pPr>
              <w:pStyle w:val="OtherTableBody"/>
              <w:jc w:val="center"/>
            </w:pPr>
            <w:r>
              <w:t>01036</w:t>
            </w:r>
          </w:p>
        </w:tc>
        <w:tc>
          <w:tcPr>
            <w:tcW w:w="600" w:type="dxa"/>
          </w:tcPr>
          <w:p w14:paraId="51F2A9E9" w14:textId="77777777" w:rsidR="00940027" w:rsidRDefault="00940027">
            <w:pPr>
              <w:pStyle w:val="OtherTableBody"/>
              <w:jc w:val="center"/>
            </w:pPr>
            <w:r>
              <w:t>CSR</w:t>
            </w:r>
          </w:p>
        </w:tc>
        <w:tc>
          <w:tcPr>
            <w:tcW w:w="700" w:type="dxa"/>
          </w:tcPr>
          <w:p w14:paraId="656D3552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29A37749" w14:textId="77777777" w:rsidR="00940027" w:rsidRDefault="00940027">
            <w:pPr>
              <w:pStyle w:val="OtherTableBody"/>
            </w:pPr>
            <w:r>
              <w:t>60</w:t>
            </w:r>
          </w:p>
        </w:tc>
        <w:tc>
          <w:tcPr>
            <w:tcW w:w="600" w:type="dxa"/>
          </w:tcPr>
          <w:p w14:paraId="7F2405F4" w14:textId="77777777" w:rsidR="00940027" w:rsidRDefault="00940027">
            <w:pPr>
              <w:pStyle w:val="OtherTableBody"/>
            </w:pPr>
            <w:r>
              <w:t>EI</w:t>
            </w:r>
          </w:p>
        </w:tc>
        <w:tc>
          <w:tcPr>
            <w:tcW w:w="700" w:type="dxa"/>
          </w:tcPr>
          <w:p w14:paraId="24056B1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EE8FD6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B4D77C3" w14:textId="77777777" w:rsidR="00940027" w:rsidRDefault="00940027">
            <w:pPr>
              <w:pStyle w:val="OtherTableBody"/>
            </w:pPr>
            <w:r>
              <w:t>7.8.1.2</w:t>
            </w:r>
          </w:p>
        </w:tc>
      </w:tr>
      <w:tr w:rsidR="00940027" w14:paraId="232992E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FFCF293" w14:textId="77777777" w:rsidR="00940027" w:rsidRDefault="00940027">
            <w:pPr>
              <w:pStyle w:val="OtherTableBody"/>
            </w:pPr>
            <w:r>
              <w:t>Alternate Visit ID</w:t>
            </w:r>
          </w:p>
        </w:tc>
        <w:tc>
          <w:tcPr>
            <w:tcW w:w="800" w:type="dxa"/>
          </w:tcPr>
          <w:p w14:paraId="35F2D223" w14:textId="77777777" w:rsidR="00940027" w:rsidRDefault="00940027">
            <w:pPr>
              <w:pStyle w:val="OtherTableBody"/>
              <w:jc w:val="center"/>
            </w:pPr>
            <w:r>
              <w:t>00180</w:t>
            </w:r>
          </w:p>
        </w:tc>
        <w:tc>
          <w:tcPr>
            <w:tcW w:w="600" w:type="dxa"/>
          </w:tcPr>
          <w:p w14:paraId="3F744F4C" w14:textId="77777777" w:rsidR="00940027" w:rsidRDefault="00940027">
            <w:pPr>
              <w:pStyle w:val="OtherTableBody"/>
              <w:jc w:val="center"/>
            </w:pPr>
            <w:r>
              <w:t>PV1</w:t>
            </w:r>
          </w:p>
        </w:tc>
        <w:tc>
          <w:tcPr>
            <w:tcW w:w="700" w:type="dxa"/>
          </w:tcPr>
          <w:p w14:paraId="6C12F47E" w14:textId="77777777" w:rsidR="00940027" w:rsidRDefault="00940027">
            <w:pPr>
              <w:pStyle w:val="OtherTableBody"/>
            </w:pPr>
            <w:r>
              <w:t>50</w:t>
            </w:r>
          </w:p>
        </w:tc>
        <w:tc>
          <w:tcPr>
            <w:tcW w:w="600" w:type="dxa"/>
          </w:tcPr>
          <w:p w14:paraId="2E3A7678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13DF9444" w14:textId="77777777" w:rsidR="00940027" w:rsidRDefault="00940027">
            <w:pPr>
              <w:pStyle w:val="OtherTableBody"/>
            </w:pPr>
            <w:r>
              <w:t>CX</w:t>
            </w:r>
          </w:p>
        </w:tc>
        <w:tc>
          <w:tcPr>
            <w:tcW w:w="700" w:type="dxa"/>
          </w:tcPr>
          <w:p w14:paraId="0347B0C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0564F82" w14:textId="77777777" w:rsidR="00940027" w:rsidRDefault="00940027">
            <w:pPr>
              <w:pStyle w:val="OtherTableBody"/>
              <w:jc w:val="center"/>
            </w:pPr>
            <w:r>
              <w:t>0203</w:t>
            </w:r>
          </w:p>
        </w:tc>
        <w:tc>
          <w:tcPr>
            <w:tcW w:w="942" w:type="dxa"/>
          </w:tcPr>
          <w:p w14:paraId="3A35206C" w14:textId="77777777" w:rsidR="00940027" w:rsidRDefault="00940027">
            <w:pPr>
              <w:pStyle w:val="OtherTableBody"/>
            </w:pPr>
            <w:r>
              <w:t>3.4.3.50</w:t>
            </w:r>
          </w:p>
        </w:tc>
      </w:tr>
      <w:tr w:rsidR="00940027" w14:paraId="6F407A4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CF535DC" w14:textId="77777777" w:rsidR="00940027" w:rsidRDefault="00940027">
            <w:pPr>
              <w:pStyle w:val="OtherTableBody"/>
            </w:pPr>
            <w:r>
              <w:t>Ambulatory Payment Classification Code</w:t>
            </w:r>
          </w:p>
        </w:tc>
        <w:tc>
          <w:tcPr>
            <w:tcW w:w="800" w:type="dxa"/>
          </w:tcPr>
          <w:p w14:paraId="361FE428" w14:textId="77777777" w:rsidR="00940027" w:rsidRDefault="00940027">
            <w:pPr>
              <w:pStyle w:val="OtherTableBody"/>
              <w:jc w:val="center"/>
            </w:pPr>
            <w:r>
              <w:t>01609</w:t>
            </w:r>
          </w:p>
        </w:tc>
        <w:tc>
          <w:tcPr>
            <w:tcW w:w="600" w:type="dxa"/>
          </w:tcPr>
          <w:p w14:paraId="0080A4F5" w14:textId="77777777" w:rsidR="00940027" w:rsidRDefault="00940027">
            <w:pPr>
              <w:pStyle w:val="OtherTableBody"/>
              <w:jc w:val="center"/>
            </w:pPr>
            <w:r>
              <w:t>GP2</w:t>
            </w:r>
          </w:p>
        </w:tc>
        <w:tc>
          <w:tcPr>
            <w:tcW w:w="700" w:type="dxa"/>
          </w:tcPr>
          <w:p w14:paraId="6244F6FC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0AC4134B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1F24D8D9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639FC3F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32CB67E" w14:textId="77777777" w:rsidR="00940027" w:rsidRDefault="00940027">
            <w:pPr>
              <w:pStyle w:val="OtherTableBody"/>
              <w:jc w:val="center"/>
            </w:pPr>
            <w:r>
              <w:t>0466</w:t>
            </w:r>
          </w:p>
        </w:tc>
        <w:tc>
          <w:tcPr>
            <w:tcW w:w="942" w:type="dxa"/>
          </w:tcPr>
          <w:p w14:paraId="6561AD41" w14:textId="77777777" w:rsidR="00940027" w:rsidRDefault="00940027">
            <w:pPr>
              <w:pStyle w:val="OtherTableBody"/>
            </w:pPr>
            <w:r>
              <w:t>6.5.16.7</w:t>
            </w:r>
          </w:p>
        </w:tc>
      </w:tr>
      <w:tr w:rsidR="00940027" w14:paraId="698C482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79F89E0" w14:textId="77777777" w:rsidR="00940027" w:rsidRDefault="00940027">
            <w:pPr>
              <w:pStyle w:val="OtherTableBody"/>
            </w:pPr>
            <w:r>
              <w:t>Ambulatory Status</w:t>
            </w:r>
          </w:p>
        </w:tc>
        <w:tc>
          <w:tcPr>
            <w:tcW w:w="800" w:type="dxa"/>
          </w:tcPr>
          <w:p w14:paraId="5E7923ED" w14:textId="77777777" w:rsidR="00940027" w:rsidRDefault="00940027">
            <w:pPr>
              <w:pStyle w:val="OtherTableBody"/>
              <w:jc w:val="center"/>
            </w:pPr>
            <w:r>
              <w:t>00145</w:t>
            </w:r>
          </w:p>
        </w:tc>
        <w:tc>
          <w:tcPr>
            <w:tcW w:w="600" w:type="dxa"/>
          </w:tcPr>
          <w:p w14:paraId="686414DC" w14:textId="77777777" w:rsidR="00940027" w:rsidRDefault="00940027">
            <w:pPr>
              <w:pStyle w:val="OtherTableBody"/>
              <w:jc w:val="center"/>
            </w:pPr>
            <w:r>
              <w:t>IN2</w:t>
            </w:r>
          </w:p>
        </w:tc>
        <w:tc>
          <w:tcPr>
            <w:tcW w:w="700" w:type="dxa"/>
          </w:tcPr>
          <w:p w14:paraId="62812CFD" w14:textId="77777777" w:rsidR="00940027" w:rsidRDefault="00940027">
            <w:pPr>
              <w:pStyle w:val="OtherTableBody"/>
            </w:pPr>
            <w:r>
              <w:t>32</w:t>
            </w:r>
          </w:p>
        </w:tc>
        <w:tc>
          <w:tcPr>
            <w:tcW w:w="600" w:type="dxa"/>
          </w:tcPr>
          <w:p w14:paraId="10A7C36D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0F00D417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2DD51F45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641D5449" w14:textId="77777777" w:rsidR="00940027" w:rsidRDefault="00940027">
            <w:pPr>
              <w:pStyle w:val="OtherTableBody"/>
              <w:jc w:val="center"/>
            </w:pPr>
            <w:r>
              <w:t>0009</w:t>
            </w:r>
          </w:p>
        </w:tc>
        <w:tc>
          <w:tcPr>
            <w:tcW w:w="942" w:type="dxa"/>
          </w:tcPr>
          <w:p w14:paraId="54375387" w14:textId="77777777" w:rsidR="00940027" w:rsidRDefault="00940027">
            <w:pPr>
              <w:pStyle w:val="OtherTableBody"/>
            </w:pPr>
            <w:r>
              <w:t>6.5.7.32</w:t>
            </w:r>
          </w:p>
        </w:tc>
      </w:tr>
      <w:tr w:rsidR="00940027" w14:paraId="7D147C9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5B98990" w14:textId="77777777" w:rsidR="00940027" w:rsidRDefault="00940027">
            <w:pPr>
              <w:pStyle w:val="OtherTableBody"/>
            </w:pPr>
            <w:r>
              <w:t>Ambulatory Status</w:t>
            </w:r>
          </w:p>
        </w:tc>
        <w:tc>
          <w:tcPr>
            <w:tcW w:w="800" w:type="dxa"/>
          </w:tcPr>
          <w:p w14:paraId="79DF4162" w14:textId="77777777" w:rsidR="00940027" w:rsidRDefault="00940027">
            <w:pPr>
              <w:pStyle w:val="OtherTableBody"/>
              <w:jc w:val="center"/>
            </w:pPr>
            <w:r>
              <w:t>00145</w:t>
            </w:r>
          </w:p>
        </w:tc>
        <w:tc>
          <w:tcPr>
            <w:tcW w:w="600" w:type="dxa"/>
          </w:tcPr>
          <w:p w14:paraId="04DC5846" w14:textId="77777777" w:rsidR="00940027" w:rsidRDefault="00940027">
            <w:pPr>
              <w:pStyle w:val="OtherTableBody"/>
              <w:jc w:val="center"/>
            </w:pPr>
            <w:r>
              <w:t>NK1</w:t>
            </w:r>
          </w:p>
        </w:tc>
        <w:tc>
          <w:tcPr>
            <w:tcW w:w="700" w:type="dxa"/>
          </w:tcPr>
          <w:p w14:paraId="143318B9" w14:textId="77777777" w:rsidR="00940027" w:rsidRDefault="00940027">
            <w:pPr>
              <w:pStyle w:val="OtherTableBody"/>
            </w:pPr>
            <w:r>
              <w:t>18</w:t>
            </w:r>
          </w:p>
        </w:tc>
        <w:tc>
          <w:tcPr>
            <w:tcW w:w="600" w:type="dxa"/>
          </w:tcPr>
          <w:p w14:paraId="074839E4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78E19AA5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01F69C57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6CD85466" w14:textId="77777777" w:rsidR="00940027" w:rsidRDefault="00940027">
            <w:pPr>
              <w:pStyle w:val="OtherTableBody"/>
              <w:jc w:val="center"/>
            </w:pPr>
            <w:r>
              <w:t>0009</w:t>
            </w:r>
          </w:p>
        </w:tc>
        <w:tc>
          <w:tcPr>
            <w:tcW w:w="942" w:type="dxa"/>
          </w:tcPr>
          <w:p w14:paraId="422ABFFF" w14:textId="77777777" w:rsidR="00940027" w:rsidRDefault="00940027">
            <w:pPr>
              <w:pStyle w:val="OtherTableBody"/>
            </w:pPr>
            <w:r>
              <w:t>3.4.5.18</w:t>
            </w:r>
          </w:p>
        </w:tc>
      </w:tr>
      <w:tr w:rsidR="00940027" w14:paraId="088EC08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5FD9138" w14:textId="77777777" w:rsidR="00940027" w:rsidRDefault="00940027">
            <w:pPr>
              <w:pStyle w:val="OtherTableBody"/>
            </w:pPr>
            <w:r>
              <w:t>Ambulatory Status</w:t>
            </w:r>
          </w:p>
        </w:tc>
        <w:tc>
          <w:tcPr>
            <w:tcW w:w="800" w:type="dxa"/>
          </w:tcPr>
          <w:p w14:paraId="3BB8C053" w14:textId="77777777" w:rsidR="00940027" w:rsidRDefault="00940027">
            <w:pPr>
              <w:pStyle w:val="OtherTableBody"/>
              <w:jc w:val="center"/>
            </w:pPr>
            <w:r>
              <w:t>00145</w:t>
            </w:r>
          </w:p>
        </w:tc>
        <w:tc>
          <w:tcPr>
            <w:tcW w:w="600" w:type="dxa"/>
          </w:tcPr>
          <w:p w14:paraId="39B705B9" w14:textId="77777777" w:rsidR="00940027" w:rsidRDefault="00940027">
            <w:pPr>
              <w:pStyle w:val="OtherTableBody"/>
              <w:jc w:val="center"/>
            </w:pPr>
            <w:r>
              <w:t>GT1</w:t>
            </w:r>
          </w:p>
        </w:tc>
        <w:tc>
          <w:tcPr>
            <w:tcW w:w="700" w:type="dxa"/>
          </w:tcPr>
          <w:p w14:paraId="3D634E51" w14:textId="77777777" w:rsidR="00940027" w:rsidRDefault="00940027">
            <w:pPr>
              <w:pStyle w:val="OtherTableBody"/>
            </w:pPr>
            <w:r>
              <w:t>34</w:t>
            </w:r>
          </w:p>
        </w:tc>
        <w:tc>
          <w:tcPr>
            <w:tcW w:w="600" w:type="dxa"/>
          </w:tcPr>
          <w:p w14:paraId="25C0578A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5EEB0200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78B8B507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6105D77C" w14:textId="77777777" w:rsidR="00940027" w:rsidRDefault="00940027">
            <w:pPr>
              <w:pStyle w:val="OtherTableBody"/>
              <w:jc w:val="center"/>
            </w:pPr>
            <w:r>
              <w:t>0009</w:t>
            </w:r>
          </w:p>
        </w:tc>
        <w:tc>
          <w:tcPr>
            <w:tcW w:w="942" w:type="dxa"/>
          </w:tcPr>
          <w:p w14:paraId="38289952" w14:textId="77777777" w:rsidR="00940027" w:rsidRDefault="00940027">
            <w:pPr>
              <w:pStyle w:val="OtherTableBody"/>
            </w:pPr>
            <w:r>
              <w:t>6.5.5.34</w:t>
            </w:r>
          </w:p>
        </w:tc>
      </w:tr>
      <w:tr w:rsidR="00940027" w14:paraId="2315598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77B9C94" w14:textId="77777777" w:rsidR="00940027" w:rsidRDefault="00940027">
            <w:pPr>
              <w:pStyle w:val="OtherTableBody"/>
            </w:pPr>
            <w:r>
              <w:t>Ambulatory Status</w:t>
            </w:r>
          </w:p>
        </w:tc>
        <w:tc>
          <w:tcPr>
            <w:tcW w:w="800" w:type="dxa"/>
          </w:tcPr>
          <w:p w14:paraId="0C32CECF" w14:textId="77777777" w:rsidR="00940027" w:rsidRDefault="00940027">
            <w:pPr>
              <w:pStyle w:val="OtherTableBody"/>
              <w:jc w:val="center"/>
            </w:pPr>
            <w:r>
              <w:t>00145</w:t>
            </w:r>
          </w:p>
        </w:tc>
        <w:tc>
          <w:tcPr>
            <w:tcW w:w="600" w:type="dxa"/>
          </w:tcPr>
          <w:p w14:paraId="1434840A" w14:textId="77777777" w:rsidR="00940027" w:rsidRDefault="00940027">
            <w:pPr>
              <w:pStyle w:val="OtherTableBody"/>
              <w:jc w:val="center"/>
            </w:pPr>
            <w:r>
              <w:t>PV1</w:t>
            </w:r>
          </w:p>
        </w:tc>
        <w:tc>
          <w:tcPr>
            <w:tcW w:w="700" w:type="dxa"/>
          </w:tcPr>
          <w:p w14:paraId="3DBA26E2" w14:textId="77777777" w:rsidR="00940027" w:rsidRDefault="00940027">
            <w:pPr>
              <w:pStyle w:val="OtherTableBody"/>
            </w:pPr>
            <w:r>
              <w:t>15</w:t>
            </w:r>
          </w:p>
        </w:tc>
        <w:tc>
          <w:tcPr>
            <w:tcW w:w="600" w:type="dxa"/>
          </w:tcPr>
          <w:p w14:paraId="29728F3C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2AEDB030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7B8CEE89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68A7FA73" w14:textId="77777777" w:rsidR="00940027" w:rsidRDefault="00940027">
            <w:pPr>
              <w:pStyle w:val="OtherTableBody"/>
              <w:jc w:val="center"/>
            </w:pPr>
            <w:r>
              <w:t>0009</w:t>
            </w:r>
          </w:p>
        </w:tc>
        <w:tc>
          <w:tcPr>
            <w:tcW w:w="942" w:type="dxa"/>
          </w:tcPr>
          <w:p w14:paraId="0F3FF136" w14:textId="77777777" w:rsidR="00940027" w:rsidRDefault="00940027">
            <w:pPr>
              <w:pStyle w:val="OtherTableBody"/>
            </w:pPr>
            <w:r>
              <w:t>3.4.3.15</w:t>
            </w:r>
          </w:p>
        </w:tc>
      </w:tr>
      <w:tr w:rsidR="00940027" w14:paraId="505939B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517FFF0" w14:textId="77777777" w:rsidR="00940027" w:rsidRDefault="00940027">
            <w:pPr>
              <w:pStyle w:val="OtherTableBody"/>
            </w:pPr>
            <w:r>
              <w:t>Analyte Repeat Status</w:t>
            </w:r>
          </w:p>
        </w:tc>
        <w:tc>
          <w:tcPr>
            <w:tcW w:w="800" w:type="dxa"/>
          </w:tcPr>
          <w:p w14:paraId="04C24BA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01425</w:t>
            </w:r>
          </w:p>
        </w:tc>
        <w:tc>
          <w:tcPr>
            <w:tcW w:w="600" w:type="dxa"/>
          </w:tcPr>
          <w:p w14:paraId="2CDCA7E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TCD</w:t>
            </w:r>
          </w:p>
        </w:tc>
        <w:tc>
          <w:tcPr>
            <w:tcW w:w="700" w:type="dxa"/>
          </w:tcPr>
          <w:p w14:paraId="2822DE4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</w:t>
            </w:r>
          </w:p>
        </w:tc>
        <w:tc>
          <w:tcPr>
            <w:tcW w:w="600" w:type="dxa"/>
          </w:tcPr>
          <w:p w14:paraId="5CB71A7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77E658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4709A4E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580879C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0389</w:t>
            </w:r>
          </w:p>
        </w:tc>
        <w:tc>
          <w:tcPr>
            <w:tcW w:w="942" w:type="dxa"/>
          </w:tcPr>
          <w:p w14:paraId="5833A54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13.4.10.8</w:t>
            </w:r>
          </w:p>
        </w:tc>
      </w:tr>
      <w:tr w:rsidR="00940027" w14:paraId="3CF8F82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A06F00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Anesthesia Code</w:t>
            </w:r>
          </w:p>
        </w:tc>
        <w:tc>
          <w:tcPr>
            <w:tcW w:w="800" w:type="dxa"/>
          </w:tcPr>
          <w:p w14:paraId="4733F7C4" w14:textId="77777777" w:rsidR="00940027" w:rsidRDefault="00940027">
            <w:pPr>
              <w:pStyle w:val="OtherTableBody"/>
              <w:jc w:val="center"/>
            </w:pPr>
            <w:r>
              <w:t>00399</w:t>
            </w:r>
          </w:p>
        </w:tc>
        <w:tc>
          <w:tcPr>
            <w:tcW w:w="600" w:type="dxa"/>
          </w:tcPr>
          <w:p w14:paraId="2FB4FA43" w14:textId="77777777" w:rsidR="00940027" w:rsidRDefault="00940027">
            <w:pPr>
              <w:pStyle w:val="OtherTableBody"/>
              <w:jc w:val="center"/>
            </w:pPr>
            <w:r>
              <w:t>PR1</w:t>
            </w:r>
          </w:p>
        </w:tc>
        <w:tc>
          <w:tcPr>
            <w:tcW w:w="700" w:type="dxa"/>
          </w:tcPr>
          <w:p w14:paraId="4CF1B0EF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6F1D9D6F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5E2D98A5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1645CC6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EBE884C" w14:textId="77777777" w:rsidR="00940027" w:rsidRDefault="00940027">
            <w:pPr>
              <w:pStyle w:val="OtherTableBody"/>
              <w:jc w:val="center"/>
            </w:pPr>
            <w:r>
              <w:t>0019</w:t>
            </w:r>
          </w:p>
        </w:tc>
        <w:tc>
          <w:tcPr>
            <w:tcW w:w="942" w:type="dxa"/>
          </w:tcPr>
          <w:p w14:paraId="3E7F8408" w14:textId="77777777" w:rsidR="00940027" w:rsidRDefault="00940027">
            <w:pPr>
              <w:pStyle w:val="OtherTableBody"/>
            </w:pPr>
            <w:r>
              <w:t>6.5.4.9</w:t>
            </w:r>
          </w:p>
        </w:tc>
      </w:tr>
      <w:tr w:rsidR="00940027" w14:paraId="1F74A1B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653DFEF" w14:textId="77777777" w:rsidR="00940027" w:rsidRDefault="00940027">
            <w:pPr>
              <w:pStyle w:val="OtherTableBody"/>
            </w:pPr>
            <w:r>
              <w:t>Anesthesia Minutes</w:t>
            </w:r>
          </w:p>
        </w:tc>
        <w:tc>
          <w:tcPr>
            <w:tcW w:w="800" w:type="dxa"/>
          </w:tcPr>
          <w:p w14:paraId="4AC29469" w14:textId="77777777" w:rsidR="00940027" w:rsidRDefault="00940027">
            <w:pPr>
              <w:pStyle w:val="OtherTableBody"/>
              <w:jc w:val="center"/>
              <w:rPr>
                <w:lang w:val="de-DE"/>
              </w:rPr>
            </w:pPr>
            <w:r>
              <w:rPr>
                <w:lang w:val="de-DE"/>
              </w:rPr>
              <w:t>00400</w:t>
            </w:r>
          </w:p>
        </w:tc>
        <w:tc>
          <w:tcPr>
            <w:tcW w:w="600" w:type="dxa"/>
          </w:tcPr>
          <w:p w14:paraId="25C47004" w14:textId="77777777" w:rsidR="00940027" w:rsidRDefault="00940027">
            <w:pPr>
              <w:pStyle w:val="OtherTableBody"/>
              <w:jc w:val="center"/>
              <w:rPr>
                <w:lang w:val="de-DE"/>
              </w:rPr>
            </w:pPr>
            <w:r>
              <w:rPr>
                <w:lang w:val="de-DE"/>
              </w:rPr>
              <w:t>PR1</w:t>
            </w:r>
          </w:p>
        </w:tc>
        <w:tc>
          <w:tcPr>
            <w:tcW w:w="700" w:type="dxa"/>
          </w:tcPr>
          <w:p w14:paraId="7C0A0432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10</w:t>
            </w:r>
          </w:p>
        </w:tc>
        <w:tc>
          <w:tcPr>
            <w:tcW w:w="600" w:type="dxa"/>
          </w:tcPr>
          <w:p w14:paraId="274FDB97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4</w:t>
            </w:r>
          </w:p>
        </w:tc>
        <w:tc>
          <w:tcPr>
            <w:tcW w:w="600" w:type="dxa"/>
          </w:tcPr>
          <w:p w14:paraId="3DA7F936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NM</w:t>
            </w:r>
          </w:p>
        </w:tc>
        <w:tc>
          <w:tcPr>
            <w:tcW w:w="700" w:type="dxa"/>
          </w:tcPr>
          <w:p w14:paraId="70105FC9" w14:textId="77777777" w:rsidR="00940027" w:rsidRDefault="00940027">
            <w:pPr>
              <w:pStyle w:val="OtherTableBody"/>
              <w:jc w:val="center"/>
              <w:rPr>
                <w:lang w:val="de-DE"/>
              </w:rPr>
            </w:pPr>
          </w:p>
        </w:tc>
        <w:tc>
          <w:tcPr>
            <w:tcW w:w="700" w:type="dxa"/>
          </w:tcPr>
          <w:p w14:paraId="3F3793B0" w14:textId="77777777" w:rsidR="00940027" w:rsidRDefault="00940027">
            <w:pPr>
              <w:pStyle w:val="OtherTableBody"/>
              <w:jc w:val="center"/>
              <w:rPr>
                <w:lang w:val="de-DE"/>
              </w:rPr>
            </w:pPr>
          </w:p>
        </w:tc>
        <w:tc>
          <w:tcPr>
            <w:tcW w:w="942" w:type="dxa"/>
          </w:tcPr>
          <w:p w14:paraId="52298F8B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6.5.4.10</w:t>
            </w:r>
          </w:p>
        </w:tc>
      </w:tr>
      <w:tr w:rsidR="00940027" w14:paraId="01AED62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86C9144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Anesthesiologist</w:t>
            </w:r>
          </w:p>
        </w:tc>
        <w:tc>
          <w:tcPr>
            <w:tcW w:w="800" w:type="dxa"/>
          </w:tcPr>
          <w:p w14:paraId="580DC8D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00398</w:t>
            </w:r>
          </w:p>
        </w:tc>
        <w:tc>
          <w:tcPr>
            <w:tcW w:w="600" w:type="dxa"/>
          </w:tcPr>
          <w:p w14:paraId="23DF234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PR1</w:t>
            </w:r>
          </w:p>
        </w:tc>
        <w:tc>
          <w:tcPr>
            <w:tcW w:w="700" w:type="dxa"/>
          </w:tcPr>
          <w:p w14:paraId="4259D4C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</w:t>
            </w:r>
          </w:p>
        </w:tc>
        <w:tc>
          <w:tcPr>
            <w:tcW w:w="600" w:type="dxa"/>
          </w:tcPr>
          <w:p w14:paraId="0B43C82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2626A6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XCN</w:t>
            </w:r>
          </w:p>
        </w:tc>
        <w:tc>
          <w:tcPr>
            <w:tcW w:w="700" w:type="dxa"/>
          </w:tcPr>
          <w:p w14:paraId="5499541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193B4881" w14:textId="77777777" w:rsidR="00940027" w:rsidRDefault="00940027">
            <w:pPr>
              <w:pStyle w:val="OtherTableBody"/>
              <w:jc w:val="center"/>
            </w:pPr>
            <w:r>
              <w:t>0010</w:t>
            </w:r>
          </w:p>
        </w:tc>
        <w:tc>
          <w:tcPr>
            <w:tcW w:w="942" w:type="dxa"/>
          </w:tcPr>
          <w:p w14:paraId="12592A0C" w14:textId="77777777" w:rsidR="00940027" w:rsidRDefault="00940027">
            <w:pPr>
              <w:pStyle w:val="OtherTableBody"/>
            </w:pPr>
            <w:r>
              <w:t>6.5.4.8</w:t>
            </w:r>
          </w:p>
        </w:tc>
      </w:tr>
      <w:tr w:rsidR="00940027" w14:paraId="038685A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B59FD5E" w14:textId="77777777" w:rsidR="00940027" w:rsidRDefault="00940027">
            <w:pPr>
              <w:pStyle w:val="OtherTableBody"/>
            </w:pPr>
            <w:r>
              <w:t>Anticipated Price</w:t>
            </w:r>
          </w:p>
        </w:tc>
        <w:tc>
          <w:tcPr>
            <w:tcW w:w="800" w:type="dxa"/>
          </w:tcPr>
          <w:p w14:paraId="3659D445" w14:textId="77777777" w:rsidR="00940027" w:rsidRDefault="00940027">
            <w:pPr>
              <w:pStyle w:val="OtherTableBody"/>
              <w:jc w:val="center"/>
            </w:pPr>
            <w:r>
              <w:t>00285</w:t>
            </w:r>
          </w:p>
        </w:tc>
        <w:tc>
          <w:tcPr>
            <w:tcW w:w="600" w:type="dxa"/>
          </w:tcPr>
          <w:p w14:paraId="2F3132BC" w14:textId="77777777" w:rsidR="00940027" w:rsidRDefault="00940027">
            <w:pPr>
              <w:pStyle w:val="OtherTableBody"/>
              <w:jc w:val="center"/>
            </w:pPr>
            <w:r>
              <w:t>RQ1</w:t>
            </w:r>
          </w:p>
        </w:tc>
        <w:tc>
          <w:tcPr>
            <w:tcW w:w="700" w:type="dxa"/>
          </w:tcPr>
          <w:p w14:paraId="0D741DB5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3AA46034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4F0B6E40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0491726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ADEBB7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DCBEE6D" w14:textId="77777777" w:rsidR="00940027" w:rsidRDefault="00940027">
            <w:pPr>
              <w:pStyle w:val="OtherTableBody"/>
            </w:pPr>
            <w:r>
              <w:t>4.11.2.1</w:t>
            </w:r>
          </w:p>
        </w:tc>
      </w:tr>
      <w:tr w:rsidR="00940027" w14:paraId="7EA75B7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AC2C231" w14:textId="77777777" w:rsidR="00940027" w:rsidRDefault="00940027">
            <w:pPr>
              <w:pStyle w:val="OtherTableBody"/>
            </w:pPr>
            <w:r>
              <w:t>Anticipated Problem Resolution Date/Time</w:t>
            </w:r>
          </w:p>
        </w:tc>
        <w:tc>
          <w:tcPr>
            <w:tcW w:w="800" w:type="dxa"/>
          </w:tcPr>
          <w:p w14:paraId="7CA0C02B" w14:textId="77777777" w:rsidR="00940027" w:rsidRDefault="00940027">
            <w:pPr>
              <w:pStyle w:val="OtherTableBody"/>
              <w:jc w:val="center"/>
            </w:pPr>
            <w:r>
              <w:t>00843</w:t>
            </w:r>
          </w:p>
        </w:tc>
        <w:tc>
          <w:tcPr>
            <w:tcW w:w="600" w:type="dxa"/>
          </w:tcPr>
          <w:p w14:paraId="3DF920D1" w14:textId="77777777" w:rsidR="00940027" w:rsidRDefault="00940027">
            <w:pPr>
              <w:pStyle w:val="OtherTableBody"/>
              <w:jc w:val="center"/>
            </w:pPr>
            <w:r>
              <w:t>PRB</w:t>
            </w:r>
          </w:p>
        </w:tc>
        <w:tc>
          <w:tcPr>
            <w:tcW w:w="700" w:type="dxa"/>
          </w:tcPr>
          <w:p w14:paraId="196CBAAF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7B428D5C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4335EEB2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0712E84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B65957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3235CAF" w14:textId="77777777" w:rsidR="00940027" w:rsidRDefault="00940027">
            <w:pPr>
              <w:pStyle w:val="OtherTableBody"/>
            </w:pPr>
            <w:r>
              <w:t>12.4.2.8</w:t>
            </w:r>
          </w:p>
        </w:tc>
      </w:tr>
      <w:tr w:rsidR="00940027" w14:paraId="5837ADD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56C1541" w14:textId="77777777" w:rsidR="00940027" w:rsidRDefault="00940027">
            <w:pPr>
              <w:pStyle w:val="OtherTableBody"/>
            </w:pPr>
            <w:r>
              <w:t>Appeal Reason</w:t>
            </w:r>
          </w:p>
        </w:tc>
        <w:tc>
          <w:tcPr>
            <w:tcW w:w="800" w:type="dxa"/>
          </w:tcPr>
          <w:p w14:paraId="4E7864A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00518</w:t>
            </w:r>
          </w:p>
        </w:tc>
        <w:tc>
          <w:tcPr>
            <w:tcW w:w="600" w:type="dxa"/>
          </w:tcPr>
          <w:p w14:paraId="7BBA7F9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IN3</w:t>
            </w:r>
          </w:p>
        </w:tc>
        <w:tc>
          <w:tcPr>
            <w:tcW w:w="700" w:type="dxa"/>
          </w:tcPr>
          <w:p w14:paraId="3CBD6F5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17</w:t>
            </w:r>
          </w:p>
        </w:tc>
        <w:tc>
          <w:tcPr>
            <w:tcW w:w="600" w:type="dxa"/>
          </w:tcPr>
          <w:p w14:paraId="4A64376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1ADBD5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0144729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39EBE99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0345</w:t>
            </w:r>
          </w:p>
        </w:tc>
        <w:tc>
          <w:tcPr>
            <w:tcW w:w="942" w:type="dxa"/>
          </w:tcPr>
          <w:p w14:paraId="2A6DFAB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6.5.8.17</w:t>
            </w:r>
          </w:p>
        </w:tc>
      </w:tr>
      <w:tr w:rsidR="00940027" w14:paraId="523292A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B152B3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Application / Method Identifier</w:t>
            </w:r>
          </w:p>
        </w:tc>
        <w:tc>
          <w:tcPr>
            <w:tcW w:w="800" w:type="dxa"/>
          </w:tcPr>
          <w:p w14:paraId="262868A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01426</w:t>
            </w:r>
          </w:p>
        </w:tc>
        <w:tc>
          <w:tcPr>
            <w:tcW w:w="600" w:type="dxa"/>
          </w:tcPr>
          <w:p w14:paraId="7742951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SID</w:t>
            </w:r>
          </w:p>
        </w:tc>
        <w:tc>
          <w:tcPr>
            <w:tcW w:w="700" w:type="dxa"/>
          </w:tcPr>
          <w:p w14:paraId="505DB04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35414F0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5812C8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6795722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6B4A51A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D2C93E6" w14:textId="77777777" w:rsidR="00940027" w:rsidRDefault="00940027">
            <w:pPr>
              <w:pStyle w:val="OtherTableBody"/>
            </w:pPr>
            <w:r>
              <w:t>13.4.11.1</w:t>
            </w:r>
          </w:p>
        </w:tc>
      </w:tr>
      <w:tr w:rsidR="00940027" w14:paraId="05693D1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9300D8A" w14:textId="77777777" w:rsidR="00940027" w:rsidRDefault="00940027">
            <w:pPr>
              <w:pStyle w:val="OtherTableBody"/>
            </w:pPr>
            <w:r>
              <w:t>Application Acknowledgment Type</w:t>
            </w:r>
          </w:p>
        </w:tc>
        <w:tc>
          <w:tcPr>
            <w:tcW w:w="800" w:type="dxa"/>
          </w:tcPr>
          <w:p w14:paraId="43846C48" w14:textId="77777777" w:rsidR="00940027" w:rsidRDefault="00940027">
            <w:pPr>
              <w:pStyle w:val="OtherTableBody"/>
              <w:jc w:val="center"/>
            </w:pPr>
            <w:r>
              <w:t>00016</w:t>
            </w:r>
          </w:p>
        </w:tc>
        <w:tc>
          <w:tcPr>
            <w:tcW w:w="600" w:type="dxa"/>
          </w:tcPr>
          <w:p w14:paraId="4A3AD774" w14:textId="77777777" w:rsidR="00940027" w:rsidRDefault="00940027">
            <w:pPr>
              <w:pStyle w:val="OtherTableBody"/>
              <w:jc w:val="center"/>
            </w:pPr>
            <w:r>
              <w:t>MSH</w:t>
            </w:r>
          </w:p>
        </w:tc>
        <w:tc>
          <w:tcPr>
            <w:tcW w:w="700" w:type="dxa"/>
          </w:tcPr>
          <w:p w14:paraId="4E685A0D" w14:textId="77777777" w:rsidR="00940027" w:rsidRDefault="00940027">
            <w:pPr>
              <w:pStyle w:val="OtherTableBody"/>
            </w:pPr>
            <w:r>
              <w:t>16</w:t>
            </w:r>
          </w:p>
        </w:tc>
        <w:tc>
          <w:tcPr>
            <w:tcW w:w="600" w:type="dxa"/>
          </w:tcPr>
          <w:p w14:paraId="1453878E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63841C77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5E44DED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324CCBF" w14:textId="77777777" w:rsidR="00940027" w:rsidRDefault="00940027">
            <w:pPr>
              <w:pStyle w:val="OtherTableBody"/>
              <w:jc w:val="center"/>
            </w:pPr>
            <w:r>
              <w:t>0155</w:t>
            </w:r>
          </w:p>
        </w:tc>
        <w:tc>
          <w:tcPr>
            <w:tcW w:w="942" w:type="dxa"/>
          </w:tcPr>
          <w:p w14:paraId="05CF868B" w14:textId="77777777" w:rsidR="00940027" w:rsidRDefault="00940027">
            <w:pPr>
              <w:pStyle w:val="OtherTableBody"/>
            </w:pPr>
            <w:r>
              <w:t>2.15.9.16</w:t>
            </w:r>
          </w:p>
        </w:tc>
      </w:tr>
      <w:tr w:rsidR="00940027" w14:paraId="09F1904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15976D8" w14:textId="77777777" w:rsidR="00940027" w:rsidRDefault="00940027">
            <w:pPr>
              <w:pStyle w:val="OtherTableBody"/>
            </w:pPr>
            <w:r>
              <w:t>Application Change Type</w:t>
            </w:r>
          </w:p>
        </w:tc>
        <w:tc>
          <w:tcPr>
            <w:tcW w:w="800" w:type="dxa"/>
          </w:tcPr>
          <w:p w14:paraId="50310DFD" w14:textId="77777777" w:rsidR="00940027" w:rsidRDefault="00940027">
            <w:pPr>
              <w:pStyle w:val="OtherTableBody"/>
              <w:jc w:val="center"/>
            </w:pPr>
            <w:r>
              <w:t>01188</w:t>
            </w:r>
          </w:p>
        </w:tc>
        <w:tc>
          <w:tcPr>
            <w:tcW w:w="600" w:type="dxa"/>
          </w:tcPr>
          <w:p w14:paraId="04F294BB" w14:textId="77777777" w:rsidR="00940027" w:rsidRDefault="00940027">
            <w:pPr>
              <w:pStyle w:val="OtherTableBody"/>
              <w:jc w:val="center"/>
            </w:pPr>
            <w:r>
              <w:t>NSC</w:t>
            </w:r>
          </w:p>
        </w:tc>
        <w:tc>
          <w:tcPr>
            <w:tcW w:w="700" w:type="dxa"/>
          </w:tcPr>
          <w:p w14:paraId="69407A09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69969CA2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5203EC3C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7B8A9D8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FCA14D2" w14:textId="77777777" w:rsidR="00940027" w:rsidRDefault="00940027">
            <w:pPr>
              <w:pStyle w:val="OtherTableBody"/>
              <w:jc w:val="center"/>
            </w:pPr>
            <w:r>
              <w:t>0409</w:t>
            </w:r>
          </w:p>
        </w:tc>
        <w:tc>
          <w:tcPr>
            <w:tcW w:w="942" w:type="dxa"/>
          </w:tcPr>
          <w:p w14:paraId="568D6892" w14:textId="77777777" w:rsidR="00940027" w:rsidRDefault="00940027">
            <w:pPr>
              <w:pStyle w:val="OtherTableBody"/>
            </w:pPr>
            <w:r>
              <w:t>14.4.2.1</w:t>
            </w:r>
          </w:p>
        </w:tc>
      </w:tr>
      <w:tr w:rsidR="00940027" w14:paraId="3CDA256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3394C44" w14:textId="77777777" w:rsidR="00940027" w:rsidRDefault="00940027">
            <w:pPr>
              <w:pStyle w:val="OtherTableBody"/>
            </w:pPr>
            <w:r>
              <w:t>Application control-level Errors</w:t>
            </w:r>
          </w:p>
        </w:tc>
        <w:tc>
          <w:tcPr>
            <w:tcW w:w="800" w:type="dxa"/>
          </w:tcPr>
          <w:p w14:paraId="182F76F7" w14:textId="77777777" w:rsidR="00940027" w:rsidRDefault="00940027">
            <w:pPr>
              <w:pStyle w:val="OtherTableBody"/>
              <w:jc w:val="center"/>
            </w:pPr>
            <w:r>
              <w:t>01187</w:t>
            </w:r>
          </w:p>
        </w:tc>
        <w:tc>
          <w:tcPr>
            <w:tcW w:w="600" w:type="dxa"/>
          </w:tcPr>
          <w:p w14:paraId="6FF3A64A" w14:textId="77777777" w:rsidR="00940027" w:rsidRDefault="00940027">
            <w:pPr>
              <w:pStyle w:val="OtherTableBody"/>
              <w:jc w:val="center"/>
            </w:pPr>
            <w:r>
              <w:t>NST</w:t>
            </w:r>
          </w:p>
        </w:tc>
        <w:tc>
          <w:tcPr>
            <w:tcW w:w="700" w:type="dxa"/>
          </w:tcPr>
          <w:p w14:paraId="713F4670" w14:textId="77777777" w:rsidR="00940027" w:rsidRDefault="00940027">
            <w:pPr>
              <w:pStyle w:val="OtherTableBody"/>
            </w:pPr>
            <w:r>
              <w:t>15</w:t>
            </w:r>
          </w:p>
        </w:tc>
        <w:tc>
          <w:tcPr>
            <w:tcW w:w="600" w:type="dxa"/>
          </w:tcPr>
          <w:p w14:paraId="237E23B6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392CBBAF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0428F5C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268A40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369CC93" w14:textId="77777777" w:rsidR="00940027" w:rsidRDefault="00940027">
            <w:pPr>
              <w:pStyle w:val="OtherTableBody"/>
            </w:pPr>
            <w:r>
              <w:t>14.4.3.15</w:t>
            </w:r>
          </w:p>
        </w:tc>
      </w:tr>
      <w:tr w:rsidR="00940027" w14:paraId="2A3D026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7D9BFF4" w14:textId="77777777" w:rsidR="00940027" w:rsidRDefault="00940027">
            <w:pPr>
              <w:pStyle w:val="OtherTableBody"/>
            </w:pPr>
            <w:r>
              <w:t>Application Error Code</w:t>
            </w:r>
          </w:p>
        </w:tc>
        <w:tc>
          <w:tcPr>
            <w:tcW w:w="800" w:type="dxa"/>
          </w:tcPr>
          <w:p w14:paraId="17A5BDD3" w14:textId="77777777" w:rsidR="00940027" w:rsidRDefault="00940027">
            <w:pPr>
              <w:pStyle w:val="OtherTableBody"/>
              <w:jc w:val="center"/>
            </w:pPr>
            <w:r>
              <w:t>01815</w:t>
            </w:r>
          </w:p>
        </w:tc>
        <w:tc>
          <w:tcPr>
            <w:tcW w:w="600" w:type="dxa"/>
          </w:tcPr>
          <w:p w14:paraId="4C6FF462" w14:textId="77777777" w:rsidR="00940027" w:rsidRDefault="00940027">
            <w:pPr>
              <w:pStyle w:val="OtherTableBody"/>
              <w:jc w:val="center"/>
            </w:pPr>
            <w:r>
              <w:t>ERR</w:t>
            </w:r>
          </w:p>
        </w:tc>
        <w:tc>
          <w:tcPr>
            <w:tcW w:w="700" w:type="dxa"/>
          </w:tcPr>
          <w:p w14:paraId="7DFF3E4C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4405DCA0" w14:textId="77777777" w:rsidR="00940027" w:rsidRDefault="00940027">
            <w:pPr>
              <w:pStyle w:val="OtherTableBody"/>
            </w:pPr>
            <w:r>
              <w:t>705</w:t>
            </w:r>
          </w:p>
        </w:tc>
        <w:tc>
          <w:tcPr>
            <w:tcW w:w="600" w:type="dxa"/>
          </w:tcPr>
          <w:p w14:paraId="2FEDB912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4DE1C44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93492DD" w14:textId="77777777" w:rsidR="00940027" w:rsidRDefault="00940027">
            <w:pPr>
              <w:pStyle w:val="OtherTableBody"/>
              <w:jc w:val="center"/>
            </w:pPr>
            <w:r>
              <w:t>0533</w:t>
            </w:r>
          </w:p>
        </w:tc>
        <w:tc>
          <w:tcPr>
            <w:tcW w:w="942" w:type="dxa"/>
          </w:tcPr>
          <w:p w14:paraId="20F320C6" w14:textId="77777777" w:rsidR="00940027" w:rsidRDefault="00940027">
            <w:pPr>
              <w:pStyle w:val="OtherTableBody"/>
            </w:pPr>
            <w:r>
              <w:t>2.15.5.5</w:t>
            </w:r>
          </w:p>
        </w:tc>
      </w:tr>
      <w:tr w:rsidR="00940027" w14:paraId="4344845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1920549" w14:textId="77777777" w:rsidR="00940027" w:rsidRDefault="00940027">
            <w:pPr>
              <w:pStyle w:val="OtherTableBody"/>
            </w:pPr>
            <w:r>
              <w:t>Application Error Parameter</w:t>
            </w:r>
          </w:p>
        </w:tc>
        <w:tc>
          <w:tcPr>
            <w:tcW w:w="800" w:type="dxa"/>
          </w:tcPr>
          <w:p w14:paraId="59E16928" w14:textId="77777777" w:rsidR="00940027" w:rsidRDefault="00940027">
            <w:pPr>
              <w:pStyle w:val="OtherTableBody"/>
              <w:jc w:val="center"/>
            </w:pPr>
            <w:r>
              <w:t>01816</w:t>
            </w:r>
          </w:p>
        </w:tc>
        <w:tc>
          <w:tcPr>
            <w:tcW w:w="600" w:type="dxa"/>
          </w:tcPr>
          <w:p w14:paraId="378C00BE" w14:textId="77777777" w:rsidR="00940027" w:rsidRDefault="00940027">
            <w:pPr>
              <w:pStyle w:val="OtherTableBody"/>
              <w:jc w:val="center"/>
            </w:pPr>
            <w:r>
              <w:t>ERR</w:t>
            </w:r>
          </w:p>
        </w:tc>
        <w:tc>
          <w:tcPr>
            <w:tcW w:w="700" w:type="dxa"/>
          </w:tcPr>
          <w:p w14:paraId="11055CD5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15C708C2" w14:textId="77777777" w:rsidR="00940027" w:rsidRDefault="00940027">
            <w:pPr>
              <w:pStyle w:val="OtherTableBody"/>
            </w:pPr>
            <w:r>
              <w:t>80</w:t>
            </w:r>
          </w:p>
        </w:tc>
        <w:tc>
          <w:tcPr>
            <w:tcW w:w="600" w:type="dxa"/>
          </w:tcPr>
          <w:p w14:paraId="0FA7C8DB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32D12CE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1DB3C43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47ABA2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2.15.5.6</w:t>
            </w:r>
          </w:p>
        </w:tc>
      </w:tr>
      <w:tr w:rsidR="00940027" w14:paraId="2299E58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697034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Appointment Duration</w:t>
            </w:r>
          </w:p>
        </w:tc>
        <w:tc>
          <w:tcPr>
            <w:tcW w:w="800" w:type="dxa"/>
          </w:tcPr>
          <w:p w14:paraId="5A66BC8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00868</w:t>
            </w:r>
          </w:p>
        </w:tc>
        <w:tc>
          <w:tcPr>
            <w:tcW w:w="600" w:type="dxa"/>
          </w:tcPr>
          <w:p w14:paraId="325B3DD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ARQ</w:t>
            </w:r>
          </w:p>
        </w:tc>
        <w:tc>
          <w:tcPr>
            <w:tcW w:w="700" w:type="dxa"/>
          </w:tcPr>
          <w:p w14:paraId="715F4C4C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6FFEE37C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206A1132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20227C7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60D97C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2849020" w14:textId="77777777" w:rsidR="00940027" w:rsidRDefault="00940027">
            <w:pPr>
              <w:pStyle w:val="OtherTableBody"/>
            </w:pPr>
            <w:r>
              <w:t>10.6.1.9</w:t>
            </w:r>
          </w:p>
        </w:tc>
      </w:tr>
      <w:tr w:rsidR="00940027" w14:paraId="7484652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5066374" w14:textId="77777777" w:rsidR="00940027" w:rsidRDefault="00940027">
            <w:pPr>
              <w:pStyle w:val="OtherTableBody"/>
            </w:pPr>
            <w:r>
              <w:t>Appointment Duration</w:t>
            </w:r>
          </w:p>
        </w:tc>
        <w:tc>
          <w:tcPr>
            <w:tcW w:w="800" w:type="dxa"/>
          </w:tcPr>
          <w:p w14:paraId="61220798" w14:textId="77777777" w:rsidR="00940027" w:rsidRDefault="00940027">
            <w:pPr>
              <w:pStyle w:val="OtherTableBody"/>
              <w:jc w:val="center"/>
            </w:pPr>
            <w:r>
              <w:t>00868</w:t>
            </w:r>
          </w:p>
        </w:tc>
        <w:tc>
          <w:tcPr>
            <w:tcW w:w="600" w:type="dxa"/>
          </w:tcPr>
          <w:p w14:paraId="718A43BB" w14:textId="77777777" w:rsidR="00940027" w:rsidRDefault="00940027">
            <w:pPr>
              <w:pStyle w:val="OtherTableBody"/>
              <w:jc w:val="center"/>
            </w:pPr>
            <w:r>
              <w:t>SCH</w:t>
            </w:r>
          </w:p>
        </w:tc>
        <w:tc>
          <w:tcPr>
            <w:tcW w:w="700" w:type="dxa"/>
          </w:tcPr>
          <w:p w14:paraId="60556441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46F3ED40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16E18FB6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6652FC5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8A6F9B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8C7654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10.6.2.9</w:t>
            </w:r>
          </w:p>
        </w:tc>
      </w:tr>
      <w:tr w:rsidR="00940027" w14:paraId="73FBDC4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6294A4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Appointment Duration Units</w:t>
            </w:r>
          </w:p>
        </w:tc>
        <w:tc>
          <w:tcPr>
            <w:tcW w:w="800" w:type="dxa"/>
          </w:tcPr>
          <w:p w14:paraId="4913802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00869</w:t>
            </w:r>
          </w:p>
        </w:tc>
        <w:tc>
          <w:tcPr>
            <w:tcW w:w="600" w:type="dxa"/>
          </w:tcPr>
          <w:p w14:paraId="0C28236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ARQ</w:t>
            </w:r>
          </w:p>
        </w:tc>
        <w:tc>
          <w:tcPr>
            <w:tcW w:w="700" w:type="dxa"/>
          </w:tcPr>
          <w:p w14:paraId="7AE2C19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  <w:tc>
          <w:tcPr>
            <w:tcW w:w="600" w:type="dxa"/>
          </w:tcPr>
          <w:p w14:paraId="682AA1C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68CAE4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1E05A31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594F95E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D35CCBA" w14:textId="77777777" w:rsidR="00940027" w:rsidRDefault="00940027">
            <w:pPr>
              <w:pStyle w:val="OtherTableBody"/>
            </w:pPr>
            <w:r>
              <w:t>10.6.1.10</w:t>
            </w:r>
          </w:p>
        </w:tc>
      </w:tr>
      <w:tr w:rsidR="00940027" w14:paraId="7899004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03F62EC" w14:textId="77777777" w:rsidR="00940027" w:rsidRDefault="00940027">
            <w:pPr>
              <w:pStyle w:val="OtherTableBody"/>
            </w:pPr>
            <w:r>
              <w:t>Appointment Duration Units</w:t>
            </w:r>
          </w:p>
        </w:tc>
        <w:tc>
          <w:tcPr>
            <w:tcW w:w="800" w:type="dxa"/>
          </w:tcPr>
          <w:p w14:paraId="3AC2AF68" w14:textId="77777777" w:rsidR="00940027" w:rsidRDefault="00940027">
            <w:pPr>
              <w:pStyle w:val="OtherTableBody"/>
              <w:jc w:val="center"/>
            </w:pPr>
            <w:r>
              <w:t>00869</w:t>
            </w:r>
          </w:p>
        </w:tc>
        <w:tc>
          <w:tcPr>
            <w:tcW w:w="600" w:type="dxa"/>
          </w:tcPr>
          <w:p w14:paraId="59D0010C" w14:textId="77777777" w:rsidR="00940027" w:rsidRDefault="00940027">
            <w:pPr>
              <w:pStyle w:val="OtherTableBody"/>
              <w:jc w:val="center"/>
            </w:pPr>
            <w:r>
              <w:t>SCH</w:t>
            </w:r>
          </w:p>
        </w:tc>
        <w:tc>
          <w:tcPr>
            <w:tcW w:w="700" w:type="dxa"/>
          </w:tcPr>
          <w:p w14:paraId="1BC50227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6FF04F02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7113EC72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2462C0D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B8C891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975004A" w14:textId="77777777" w:rsidR="00940027" w:rsidRDefault="00940027">
            <w:pPr>
              <w:pStyle w:val="OtherTableBody"/>
            </w:pPr>
            <w:r>
              <w:t>10.6.2.10</w:t>
            </w:r>
          </w:p>
        </w:tc>
      </w:tr>
      <w:tr w:rsidR="00940027" w14:paraId="7F8E017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0AD9FFB" w14:textId="77777777" w:rsidR="00940027" w:rsidRDefault="00940027">
            <w:pPr>
              <w:pStyle w:val="OtherTableBody"/>
            </w:pPr>
            <w:r>
              <w:t>Appointment Reason</w:t>
            </w:r>
          </w:p>
        </w:tc>
        <w:tc>
          <w:tcPr>
            <w:tcW w:w="800" w:type="dxa"/>
          </w:tcPr>
          <w:p w14:paraId="3FDF2C89" w14:textId="77777777" w:rsidR="00940027" w:rsidRDefault="00940027">
            <w:pPr>
              <w:pStyle w:val="OtherTableBody"/>
              <w:jc w:val="center"/>
            </w:pPr>
            <w:r>
              <w:t>00866</w:t>
            </w:r>
          </w:p>
        </w:tc>
        <w:tc>
          <w:tcPr>
            <w:tcW w:w="600" w:type="dxa"/>
          </w:tcPr>
          <w:p w14:paraId="6FBC6121" w14:textId="77777777" w:rsidR="00940027" w:rsidRDefault="00940027">
            <w:pPr>
              <w:pStyle w:val="OtherTableBody"/>
              <w:jc w:val="center"/>
            </w:pPr>
            <w:r>
              <w:t>SCH</w:t>
            </w:r>
          </w:p>
        </w:tc>
        <w:tc>
          <w:tcPr>
            <w:tcW w:w="700" w:type="dxa"/>
          </w:tcPr>
          <w:p w14:paraId="28E71544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4427A94B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4096890C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6A14734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D97C73C" w14:textId="77777777" w:rsidR="00940027" w:rsidRDefault="00940027">
            <w:pPr>
              <w:pStyle w:val="OtherTableBody"/>
              <w:jc w:val="center"/>
            </w:pPr>
            <w:r>
              <w:t>0276</w:t>
            </w:r>
          </w:p>
        </w:tc>
        <w:tc>
          <w:tcPr>
            <w:tcW w:w="942" w:type="dxa"/>
          </w:tcPr>
          <w:p w14:paraId="32C30B1C" w14:textId="77777777" w:rsidR="00940027" w:rsidRDefault="00940027">
            <w:pPr>
              <w:pStyle w:val="OtherTableBody"/>
            </w:pPr>
            <w:r>
              <w:t>10.6.2.7</w:t>
            </w:r>
          </w:p>
        </w:tc>
      </w:tr>
      <w:tr w:rsidR="00940027" w14:paraId="4D2EE66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5DC3431" w14:textId="77777777" w:rsidR="00940027" w:rsidRDefault="00940027">
            <w:pPr>
              <w:pStyle w:val="OtherTableBody"/>
            </w:pPr>
            <w:r>
              <w:t>Appointment Reason</w:t>
            </w:r>
          </w:p>
        </w:tc>
        <w:tc>
          <w:tcPr>
            <w:tcW w:w="800" w:type="dxa"/>
          </w:tcPr>
          <w:p w14:paraId="6BCAE130" w14:textId="77777777" w:rsidR="00940027" w:rsidRDefault="00940027">
            <w:pPr>
              <w:pStyle w:val="OtherTableBody"/>
              <w:jc w:val="center"/>
            </w:pPr>
            <w:r>
              <w:t>00866</w:t>
            </w:r>
          </w:p>
        </w:tc>
        <w:tc>
          <w:tcPr>
            <w:tcW w:w="600" w:type="dxa"/>
          </w:tcPr>
          <w:p w14:paraId="612DE0C7" w14:textId="77777777" w:rsidR="00940027" w:rsidRDefault="00940027">
            <w:pPr>
              <w:pStyle w:val="OtherTableBody"/>
              <w:jc w:val="center"/>
            </w:pPr>
            <w:r>
              <w:t>ARQ</w:t>
            </w:r>
          </w:p>
        </w:tc>
        <w:tc>
          <w:tcPr>
            <w:tcW w:w="700" w:type="dxa"/>
          </w:tcPr>
          <w:p w14:paraId="38151353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1B93399C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7A15E312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34B51BB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2F5A7E2" w14:textId="77777777" w:rsidR="00940027" w:rsidRDefault="00940027">
            <w:pPr>
              <w:pStyle w:val="OtherTableBody"/>
              <w:jc w:val="center"/>
            </w:pPr>
            <w:r>
              <w:t>0276</w:t>
            </w:r>
          </w:p>
        </w:tc>
        <w:tc>
          <w:tcPr>
            <w:tcW w:w="942" w:type="dxa"/>
          </w:tcPr>
          <w:p w14:paraId="45363F80" w14:textId="77777777" w:rsidR="00940027" w:rsidRDefault="00940027">
            <w:pPr>
              <w:pStyle w:val="OtherTableBody"/>
            </w:pPr>
            <w:r>
              <w:t>10.6.1.7</w:t>
            </w:r>
          </w:p>
        </w:tc>
      </w:tr>
      <w:tr w:rsidR="00940027" w14:paraId="55DCD44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B4982D1" w14:textId="77777777" w:rsidR="00940027" w:rsidRDefault="00940027">
            <w:pPr>
              <w:pStyle w:val="OtherTableBody"/>
            </w:pPr>
            <w:r>
              <w:t>Appointment Timing Quantity</w:t>
            </w:r>
          </w:p>
        </w:tc>
        <w:tc>
          <w:tcPr>
            <w:tcW w:w="800" w:type="dxa"/>
          </w:tcPr>
          <w:p w14:paraId="6E2C4265" w14:textId="77777777" w:rsidR="00940027" w:rsidRDefault="00940027">
            <w:pPr>
              <w:pStyle w:val="OtherTableBody"/>
              <w:jc w:val="center"/>
            </w:pPr>
            <w:r>
              <w:t>00884</w:t>
            </w:r>
          </w:p>
        </w:tc>
        <w:tc>
          <w:tcPr>
            <w:tcW w:w="600" w:type="dxa"/>
          </w:tcPr>
          <w:p w14:paraId="32FC1EEB" w14:textId="77777777" w:rsidR="00940027" w:rsidRDefault="00940027">
            <w:pPr>
              <w:pStyle w:val="OtherTableBody"/>
              <w:jc w:val="center"/>
            </w:pPr>
            <w:r>
              <w:t>SCH</w:t>
            </w:r>
          </w:p>
        </w:tc>
        <w:tc>
          <w:tcPr>
            <w:tcW w:w="700" w:type="dxa"/>
          </w:tcPr>
          <w:p w14:paraId="0D3AEB86" w14:textId="77777777" w:rsidR="00940027" w:rsidRDefault="00940027">
            <w:pPr>
              <w:pStyle w:val="OtherTableBody"/>
            </w:pPr>
            <w:r>
              <w:t>11</w:t>
            </w:r>
          </w:p>
        </w:tc>
        <w:tc>
          <w:tcPr>
            <w:tcW w:w="600" w:type="dxa"/>
          </w:tcPr>
          <w:p w14:paraId="286A3877" w14:textId="77777777" w:rsidR="00940027" w:rsidRDefault="00940027">
            <w:pPr>
              <w:pStyle w:val="OtherTableBody"/>
            </w:pPr>
            <w:r>
              <w:t>200</w:t>
            </w:r>
          </w:p>
        </w:tc>
        <w:tc>
          <w:tcPr>
            <w:tcW w:w="600" w:type="dxa"/>
          </w:tcPr>
          <w:p w14:paraId="0E04FD55" w14:textId="77777777" w:rsidR="00940027" w:rsidRDefault="00940027">
            <w:pPr>
              <w:pStyle w:val="OtherTableBody"/>
            </w:pPr>
            <w:r>
              <w:t>TQ</w:t>
            </w:r>
          </w:p>
        </w:tc>
        <w:tc>
          <w:tcPr>
            <w:tcW w:w="700" w:type="dxa"/>
          </w:tcPr>
          <w:p w14:paraId="70776005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2EAB9E3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8E1B4AC" w14:textId="77777777" w:rsidR="00940027" w:rsidRDefault="00940027">
            <w:pPr>
              <w:pStyle w:val="OtherTableBody"/>
            </w:pPr>
            <w:r>
              <w:t>10.6.2.11</w:t>
            </w:r>
          </w:p>
        </w:tc>
      </w:tr>
      <w:tr w:rsidR="00940027" w14:paraId="1E1AFD0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3C928BA" w14:textId="77777777" w:rsidR="00940027" w:rsidRDefault="00940027">
            <w:pPr>
              <w:pStyle w:val="OtherTableBody"/>
            </w:pPr>
            <w:r>
              <w:t>Appointment Type</w:t>
            </w:r>
          </w:p>
        </w:tc>
        <w:tc>
          <w:tcPr>
            <w:tcW w:w="800" w:type="dxa"/>
          </w:tcPr>
          <w:p w14:paraId="272C1521" w14:textId="77777777" w:rsidR="00940027" w:rsidRDefault="00940027">
            <w:pPr>
              <w:pStyle w:val="OtherTableBody"/>
              <w:jc w:val="center"/>
            </w:pPr>
            <w:r>
              <w:t>00867</w:t>
            </w:r>
          </w:p>
        </w:tc>
        <w:tc>
          <w:tcPr>
            <w:tcW w:w="600" w:type="dxa"/>
          </w:tcPr>
          <w:p w14:paraId="6133573F" w14:textId="77777777" w:rsidR="00940027" w:rsidRDefault="00940027">
            <w:pPr>
              <w:pStyle w:val="OtherTableBody"/>
              <w:jc w:val="center"/>
            </w:pPr>
            <w:r>
              <w:t>SCH</w:t>
            </w:r>
          </w:p>
        </w:tc>
        <w:tc>
          <w:tcPr>
            <w:tcW w:w="700" w:type="dxa"/>
          </w:tcPr>
          <w:p w14:paraId="09A6F7F0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658262D0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5615C158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1BA7298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6F02036" w14:textId="77777777" w:rsidR="00940027" w:rsidRDefault="00940027">
            <w:pPr>
              <w:pStyle w:val="OtherTableBody"/>
              <w:jc w:val="center"/>
            </w:pPr>
            <w:r>
              <w:t>0277</w:t>
            </w:r>
          </w:p>
        </w:tc>
        <w:tc>
          <w:tcPr>
            <w:tcW w:w="942" w:type="dxa"/>
          </w:tcPr>
          <w:p w14:paraId="7510BC76" w14:textId="77777777" w:rsidR="00940027" w:rsidRDefault="00940027">
            <w:pPr>
              <w:pStyle w:val="OtherTableBody"/>
            </w:pPr>
            <w:r>
              <w:t>10.6.2.8</w:t>
            </w:r>
          </w:p>
        </w:tc>
      </w:tr>
      <w:tr w:rsidR="00940027" w14:paraId="61C931D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C696FED" w14:textId="77777777" w:rsidR="00940027" w:rsidRDefault="00940027">
            <w:pPr>
              <w:pStyle w:val="OtherTableBody"/>
            </w:pPr>
            <w:r>
              <w:t>Appointment Type</w:t>
            </w:r>
          </w:p>
        </w:tc>
        <w:tc>
          <w:tcPr>
            <w:tcW w:w="800" w:type="dxa"/>
          </w:tcPr>
          <w:p w14:paraId="43F79909" w14:textId="77777777" w:rsidR="00940027" w:rsidRDefault="00940027">
            <w:pPr>
              <w:pStyle w:val="OtherTableBody"/>
              <w:jc w:val="center"/>
            </w:pPr>
            <w:r>
              <w:t>00867</w:t>
            </w:r>
          </w:p>
        </w:tc>
        <w:tc>
          <w:tcPr>
            <w:tcW w:w="600" w:type="dxa"/>
          </w:tcPr>
          <w:p w14:paraId="0CB6C21E" w14:textId="77777777" w:rsidR="00940027" w:rsidRDefault="00940027">
            <w:pPr>
              <w:pStyle w:val="OtherTableBody"/>
              <w:jc w:val="center"/>
            </w:pPr>
            <w:r>
              <w:t>ARQ</w:t>
            </w:r>
          </w:p>
        </w:tc>
        <w:tc>
          <w:tcPr>
            <w:tcW w:w="700" w:type="dxa"/>
          </w:tcPr>
          <w:p w14:paraId="5A41B630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25F73F9B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194FF3EE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2B4DA40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C9ADE69" w14:textId="77777777" w:rsidR="00940027" w:rsidRDefault="00940027">
            <w:pPr>
              <w:pStyle w:val="OtherTableBody"/>
              <w:jc w:val="center"/>
            </w:pPr>
            <w:r>
              <w:t>0277</w:t>
            </w:r>
          </w:p>
        </w:tc>
        <w:tc>
          <w:tcPr>
            <w:tcW w:w="942" w:type="dxa"/>
          </w:tcPr>
          <w:p w14:paraId="3C5346A0" w14:textId="77777777" w:rsidR="00940027" w:rsidRDefault="00940027">
            <w:pPr>
              <w:pStyle w:val="OtherTableBody"/>
            </w:pPr>
            <w:r>
              <w:t>10.6.1.8</w:t>
            </w:r>
          </w:p>
        </w:tc>
      </w:tr>
      <w:tr w:rsidR="00940027" w14:paraId="55BAD18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E8A6E34" w14:textId="77777777" w:rsidR="00940027" w:rsidRDefault="00940027">
            <w:pPr>
              <w:pStyle w:val="OtherTableBody"/>
            </w:pPr>
            <w:r>
              <w:t>Artificial Blood</w:t>
            </w:r>
          </w:p>
        </w:tc>
        <w:tc>
          <w:tcPr>
            <w:tcW w:w="800" w:type="dxa"/>
          </w:tcPr>
          <w:p w14:paraId="1FB2C451" w14:textId="77777777" w:rsidR="00940027" w:rsidRDefault="00940027">
            <w:pPr>
              <w:pStyle w:val="OtherTableBody"/>
              <w:jc w:val="center"/>
            </w:pPr>
            <w:r>
              <w:t>01369</w:t>
            </w:r>
          </w:p>
        </w:tc>
        <w:tc>
          <w:tcPr>
            <w:tcW w:w="600" w:type="dxa"/>
          </w:tcPr>
          <w:p w14:paraId="282221FB" w14:textId="77777777" w:rsidR="00940027" w:rsidRDefault="00940027">
            <w:pPr>
              <w:pStyle w:val="OtherTableBody"/>
              <w:jc w:val="center"/>
            </w:pPr>
            <w:r>
              <w:t>SAC</w:t>
            </w:r>
          </w:p>
        </w:tc>
        <w:tc>
          <w:tcPr>
            <w:tcW w:w="700" w:type="dxa"/>
          </w:tcPr>
          <w:p w14:paraId="407E69C2" w14:textId="77777777" w:rsidR="00940027" w:rsidRDefault="00940027">
            <w:pPr>
              <w:pStyle w:val="OtherTableBody"/>
            </w:pPr>
            <w:r>
              <w:t>42</w:t>
            </w:r>
          </w:p>
        </w:tc>
        <w:tc>
          <w:tcPr>
            <w:tcW w:w="600" w:type="dxa"/>
          </w:tcPr>
          <w:p w14:paraId="4CAC0D92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7F91688F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086543F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FEC301F" w14:textId="77777777" w:rsidR="00940027" w:rsidRDefault="00940027">
            <w:pPr>
              <w:pStyle w:val="OtherTableBody"/>
              <w:jc w:val="center"/>
            </w:pPr>
            <w:r>
              <w:t>0375</w:t>
            </w:r>
          </w:p>
        </w:tc>
        <w:tc>
          <w:tcPr>
            <w:tcW w:w="942" w:type="dxa"/>
          </w:tcPr>
          <w:p w14:paraId="12FED840" w14:textId="77777777" w:rsidR="00940027" w:rsidRDefault="00940027">
            <w:pPr>
              <w:pStyle w:val="OtherTableBody"/>
            </w:pPr>
            <w:r>
              <w:t>13.4.3.42</w:t>
            </w:r>
          </w:p>
        </w:tc>
      </w:tr>
      <w:tr w:rsidR="00940027" w14:paraId="7E4A3B4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B0651A2" w14:textId="77777777" w:rsidR="00940027" w:rsidRDefault="00940027">
            <w:pPr>
              <w:pStyle w:val="OtherTableBody"/>
            </w:pPr>
            <w:r>
              <w:t>Assigned Document Authenticator</w:t>
            </w:r>
          </w:p>
        </w:tc>
        <w:tc>
          <w:tcPr>
            <w:tcW w:w="800" w:type="dxa"/>
          </w:tcPr>
          <w:p w14:paraId="3C76A944" w14:textId="77777777" w:rsidR="00940027" w:rsidRDefault="00940027">
            <w:pPr>
              <w:pStyle w:val="OtherTableBody"/>
              <w:jc w:val="center"/>
            </w:pPr>
            <w:r>
              <w:t>00923</w:t>
            </w:r>
          </w:p>
        </w:tc>
        <w:tc>
          <w:tcPr>
            <w:tcW w:w="600" w:type="dxa"/>
          </w:tcPr>
          <w:p w14:paraId="2F486175" w14:textId="77777777" w:rsidR="00940027" w:rsidRDefault="00940027">
            <w:pPr>
              <w:pStyle w:val="OtherTableBody"/>
              <w:jc w:val="center"/>
            </w:pPr>
            <w:r>
              <w:t>TXA</w:t>
            </w:r>
          </w:p>
        </w:tc>
        <w:tc>
          <w:tcPr>
            <w:tcW w:w="700" w:type="dxa"/>
          </w:tcPr>
          <w:p w14:paraId="06CF917C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640CFC90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61421B31" w14:textId="77777777" w:rsidR="00940027" w:rsidRDefault="00940027">
            <w:pPr>
              <w:pStyle w:val="OtherTableBody"/>
            </w:pPr>
            <w:r>
              <w:t>XCN</w:t>
            </w:r>
          </w:p>
        </w:tc>
        <w:tc>
          <w:tcPr>
            <w:tcW w:w="700" w:type="dxa"/>
          </w:tcPr>
          <w:p w14:paraId="401A22CF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45B62A4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880BFC7" w14:textId="77777777" w:rsidR="00940027" w:rsidRDefault="00940027">
            <w:pPr>
              <w:pStyle w:val="OtherTableBody"/>
            </w:pPr>
            <w:r>
              <w:t>9.6.1.10</w:t>
            </w:r>
          </w:p>
        </w:tc>
      </w:tr>
      <w:tr w:rsidR="00940027" w14:paraId="18784BD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0D070DB" w14:textId="77777777" w:rsidR="00940027" w:rsidRDefault="00940027">
            <w:pPr>
              <w:pStyle w:val="OtherTableBody"/>
            </w:pPr>
            <w:r>
              <w:t>Assigned Patient Location</w:t>
            </w:r>
          </w:p>
        </w:tc>
        <w:tc>
          <w:tcPr>
            <w:tcW w:w="800" w:type="dxa"/>
          </w:tcPr>
          <w:p w14:paraId="57862A3E" w14:textId="77777777" w:rsidR="00940027" w:rsidRDefault="00940027">
            <w:pPr>
              <w:pStyle w:val="OtherTableBody"/>
              <w:jc w:val="center"/>
            </w:pPr>
            <w:r>
              <w:t>00133</w:t>
            </w:r>
          </w:p>
        </w:tc>
        <w:tc>
          <w:tcPr>
            <w:tcW w:w="600" w:type="dxa"/>
          </w:tcPr>
          <w:p w14:paraId="510F7E91" w14:textId="77777777" w:rsidR="00940027" w:rsidRDefault="00940027">
            <w:pPr>
              <w:pStyle w:val="OtherTableBody"/>
              <w:jc w:val="center"/>
            </w:pPr>
            <w:r>
              <w:t>FT1</w:t>
            </w:r>
          </w:p>
        </w:tc>
        <w:tc>
          <w:tcPr>
            <w:tcW w:w="700" w:type="dxa"/>
          </w:tcPr>
          <w:p w14:paraId="5A775126" w14:textId="77777777" w:rsidR="00940027" w:rsidRDefault="00940027">
            <w:pPr>
              <w:pStyle w:val="OtherTableBody"/>
            </w:pPr>
            <w:r>
              <w:t>16</w:t>
            </w:r>
          </w:p>
        </w:tc>
        <w:tc>
          <w:tcPr>
            <w:tcW w:w="600" w:type="dxa"/>
          </w:tcPr>
          <w:p w14:paraId="2E70FBCB" w14:textId="77777777" w:rsidR="00940027" w:rsidRDefault="00940027">
            <w:pPr>
              <w:pStyle w:val="OtherTableBody"/>
            </w:pPr>
            <w:r>
              <w:t>80</w:t>
            </w:r>
          </w:p>
        </w:tc>
        <w:tc>
          <w:tcPr>
            <w:tcW w:w="600" w:type="dxa"/>
          </w:tcPr>
          <w:p w14:paraId="3F785E2F" w14:textId="77777777" w:rsidR="00940027" w:rsidRDefault="00940027">
            <w:pPr>
              <w:pStyle w:val="OtherTableBody"/>
            </w:pPr>
            <w:r>
              <w:t>PL</w:t>
            </w:r>
          </w:p>
        </w:tc>
        <w:tc>
          <w:tcPr>
            <w:tcW w:w="700" w:type="dxa"/>
          </w:tcPr>
          <w:p w14:paraId="07C1F6D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727275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41D05E6" w14:textId="77777777" w:rsidR="00940027" w:rsidRDefault="00940027">
            <w:pPr>
              <w:pStyle w:val="OtherTableBody"/>
            </w:pPr>
            <w:r>
              <w:t>6.5.1.16</w:t>
            </w:r>
          </w:p>
        </w:tc>
      </w:tr>
      <w:tr w:rsidR="00940027" w14:paraId="3B7289B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A01E6D8" w14:textId="77777777" w:rsidR="00940027" w:rsidRDefault="00940027">
            <w:pPr>
              <w:pStyle w:val="OtherTableBody"/>
            </w:pPr>
            <w:r>
              <w:t>Assigned Patient Location</w:t>
            </w:r>
          </w:p>
        </w:tc>
        <w:tc>
          <w:tcPr>
            <w:tcW w:w="800" w:type="dxa"/>
          </w:tcPr>
          <w:p w14:paraId="1601DCB7" w14:textId="77777777" w:rsidR="00940027" w:rsidRDefault="00940027">
            <w:pPr>
              <w:pStyle w:val="OtherTableBody"/>
              <w:jc w:val="center"/>
            </w:pPr>
            <w:r>
              <w:t>00133</w:t>
            </w:r>
          </w:p>
        </w:tc>
        <w:tc>
          <w:tcPr>
            <w:tcW w:w="600" w:type="dxa"/>
          </w:tcPr>
          <w:p w14:paraId="607D0FB3" w14:textId="77777777" w:rsidR="00940027" w:rsidRDefault="00940027">
            <w:pPr>
              <w:pStyle w:val="OtherTableBody"/>
              <w:jc w:val="center"/>
            </w:pPr>
            <w:r>
              <w:t>PV1</w:t>
            </w:r>
          </w:p>
        </w:tc>
        <w:tc>
          <w:tcPr>
            <w:tcW w:w="700" w:type="dxa"/>
          </w:tcPr>
          <w:p w14:paraId="38D04136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28627FC6" w14:textId="77777777" w:rsidR="00940027" w:rsidRDefault="00940027">
            <w:pPr>
              <w:pStyle w:val="OtherTableBody"/>
            </w:pPr>
            <w:r>
              <w:t>80</w:t>
            </w:r>
          </w:p>
        </w:tc>
        <w:tc>
          <w:tcPr>
            <w:tcW w:w="600" w:type="dxa"/>
          </w:tcPr>
          <w:p w14:paraId="65CC8986" w14:textId="77777777" w:rsidR="00940027" w:rsidRDefault="00940027">
            <w:pPr>
              <w:pStyle w:val="OtherTableBody"/>
            </w:pPr>
            <w:r>
              <w:t>PL</w:t>
            </w:r>
          </w:p>
        </w:tc>
        <w:tc>
          <w:tcPr>
            <w:tcW w:w="700" w:type="dxa"/>
          </w:tcPr>
          <w:p w14:paraId="72C4B52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F67042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E16CAE5" w14:textId="77777777" w:rsidR="00940027" w:rsidRDefault="00940027">
            <w:pPr>
              <w:pStyle w:val="OtherTableBody"/>
            </w:pPr>
            <w:r>
              <w:t>3.4.3.3</w:t>
            </w:r>
          </w:p>
        </w:tc>
      </w:tr>
      <w:tr w:rsidR="00940027" w14:paraId="2B9DFC4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41AC345" w14:textId="77777777" w:rsidR="00940027" w:rsidRDefault="00940027">
            <w:pPr>
              <w:pStyle w:val="OtherTableBody"/>
            </w:pPr>
            <w:r>
              <w:t>Assignment Of Benefits</w:t>
            </w:r>
          </w:p>
        </w:tc>
        <w:tc>
          <w:tcPr>
            <w:tcW w:w="800" w:type="dxa"/>
          </w:tcPr>
          <w:p w14:paraId="01C1FCF8" w14:textId="77777777" w:rsidR="00940027" w:rsidRDefault="00940027">
            <w:pPr>
              <w:pStyle w:val="OtherTableBody"/>
              <w:jc w:val="center"/>
            </w:pPr>
            <w:r>
              <w:t>00445</w:t>
            </w:r>
          </w:p>
        </w:tc>
        <w:tc>
          <w:tcPr>
            <w:tcW w:w="600" w:type="dxa"/>
          </w:tcPr>
          <w:p w14:paraId="0A1273D7" w14:textId="77777777" w:rsidR="00940027" w:rsidRDefault="00940027">
            <w:pPr>
              <w:pStyle w:val="OtherTableBody"/>
              <w:jc w:val="center"/>
            </w:pPr>
            <w:r>
              <w:t>IN1</w:t>
            </w:r>
          </w:p>
        </w:tc>
        <w:tc>
          <w:tcPr>
            <w:tcW w:w="700" w:type="dxa"/>
          </w:tcPr>
          <w:p w14:paraId="00F2A600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77D6FC85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0DA2638C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29D1B94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DBD4383" w14:textId="77777777" w:rsidR="00940027" w:rsidRDefault="00940027">
            <w:pPr>
              <w:pStyle w:val="OtherTableBody"/>
              <w:jc w:val="center"/>
            </w:pPr>
            <w:r>
              <w:t>0135</w:t>
            </w:r>
          </w:p>
        </w:tc>
        <w:tc>
          <w:tcPr>
            <w:tcW w:w="942" w:type="dxa"/>
          </w:tcPr>
          <w:p w14:paraId="10D3E251" w14:textId="77777777" w:rsidR="00940027" w:rsidRDefault="00940027">
            <w:pPr>
              <w:pStyle w:val="OtherTableBody"/>
            </w:pPr>
            <w:r>
              <w:t>6.5.6.20</w:t>
            </w:r>
          </w:p>
        </w:tc>
      </w:tr>
      <w:tr w:rsidR="00940027" w14:paraId="6BC251C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6E48BEE" w14:textId="77777777" w:rsidR="00940027" w:rsidRDefault="00940027">
            <w:pPr>
              <w:pStyle w:val="OtherTableBody"/>
            </w:pPr>
            <w:r>
              <w:t>Assistant Result Interpreter</w:t>
            </w:r>
          </w:p>
        </w:tc>
        <w:tc>
          <w:tcPr>
            <w:tcW w:w="800" w:type="dxa"/>
          </w:tcPr>
          <w:p w14:paraId="68D91CA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00265</w:t>
            </w:r>
          </w:p>
        </w:tc>
        <w:tc>
          <w:tcPr>
            <w:tcW w:w="600" w:type="dxa"/>
          </w:tcPr>
          <w:p w14:paraId="6C2C06E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OBR</w:t>
            </w:r>
          </w:p>
        </w:tc>
        <w:tc>
          <w:tcPr>
            <w:tcW w:w="700" w:type="dxa"/>
          </w:tcPr>
          <w:p w14:paraId="7012CC5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33</w:t>
            </w:r>
          </w:p>
        </w:tc>
        <w:tc>
          <w:tcPr>
            <w:tcW w:w="600" w:type="dxa"/>
          </w:tcPr>
          <w:p w14:paraId="1C3758B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200</w:t>
            </w:r>
          </w:p>
        </w:tc>
        <w:tc>
          <w:tcPr>
            <w:tcW w:w="600" w:type="dxa"/>
          </w:tcPr>
          <w:p w14:paraId="1253363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NDL</w:t>
            </w:r>
          </w:p>
        </w:tc>
        <w:tc>
          <w:tcPr>
            <w:tcW w:w="700" w:type="dxa"/>
          </w:tcPr>
          <w:p w14:paraId="1D542F6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41AC591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BE1AD4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4.5.3.33</w:t>
            </w:r>
          </w:p>
        </w:tc>
      </w:tr>
      <w:tr w:rsidR="00940027" w14:paraId="4B6AD17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8C8A50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Associated Diagnosis Code</w:t>
            </w:r>
          </w:p>
        </w:tc>
        <w:tc>
          <w:tcPr>
            <w:tcW w:w="800" w:type="dxa"/>
          </w:tcPr>
          <w:p w14:paraId="646FADB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00772</w:t>
            </w:r>
          </w:p>
        </w:tc>
        <w:tc>
          <w:tcPr>
            <w:tcW w:w="600" w:type="dxa"/>
          </w:tcPr>
          <w:p w14:paraId="2B68642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PR1</w:t>
            </w:r>
          </w:p>
        </w:tc>
        <w:tc>
          <w:tcPr>
            <w:tcW w:w="700" w:type="dxa"/>
          </w:tcPr>
          <w:p w14:paraId="5ED8079C" w14:textId="77777777" w:rsidR="00940027" w:rsidRDefault="00940027">
            <w:pPr>
              <w:pStyle w:val="OtherTableBody"/>
            </w:pPr>
            <w:r>
              <w:t>15</w:t>
            </w:r>
          </w:p>
        </w:tc>
        <w:tc>
          <w:tcPr>
            <w:tcW w:w="600" w:type="dxa"/>
          </w:tcPr>
          <w:p w14:paraId="20A8CFC7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0737D28C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039502C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6975AF1" w14:textId="77777777" w:rsidR="00940027" w:rsidRDefault="00940027">
            <w:pPr>
              <w:pStyle w:val="OtherTableBody"/>
              <w:jc w:val="center"/>
            </w:pPr>
            <w:r>
              <w:t>0051</w:t>
            </w:r>
          </w:p>
        </w:tc>
        <w:tc>
          <w:tcPr>
            <w:tcW w:w="942" w:type="dxa"/>
          </w:tcPr>
          <w:p w14:paraId="77888532" w14:textId="77777777" w:rsidR="00940027" w:rsidRDefault="00940027">
            <w:pPr>
              <w:pStyle w:val="OtherTableBody"/>
            </w:pPr>
            <w:r>
              <w:t>6.5.4.15</w:t>
            </w:r>
          </w:p>
        </w:tc>
      </w:tr>
      <w:tr w:rsidR="00940027" w14:paraId="6D921B0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BF29746" w14:textId="77777777" w:rsidR="00940027" w:rsidRDefault="00940027">
            <w:pPr>
              <w:pStyle w:val="OtherTableBody"/>
            </w:pPr>
            <w:r>
              <w:t>Attending Doctor</w:t>
            </w:r>
          </w:p>
        </w:tc>
        <w:tc>
          <w:tcPr>
            <w:tcW w:w="800" w:type="dxa"/>
          </w:tcPr>
          <w:p w14:paraId="04A2387E" w14:textId="77777777" w:rsidR="00940027" w:rsidRDefault="00940027">
            <w:pPr>
              <w:pStyle w:val="OtherTableBody"/>
              <w:jc w:val="center"/>
            </w:pPr>
            <w:r>
              <w:t>00137</w:t>
            </w:r>
          </w:p>
        </w:tc>
        <w:tc>
          <w:tcPr>
            <w:tcW w:w="600" w:type="dxa"/>
          </w:tcPr>
          <w:p w14:paraId="5E5DE801" w14:textId="77777777" w:rsidR="00940027" w:rsidRDefault="00940027">
            <w:pPr>
              <w:pStyle w:val="OtherTableBody"/>
              <w:jc w:val="center"/>
            </w:pPr>
            <w:r>
              <w:t>PV1</w:t>
            </w:r>
          </w:p>
        </w:tc>
        <w:tc>
          <w:tcPr>
            <w:tcW w:w="700" w:type="dxa"/>
          </w:tcPr>
          <w:p w14:paraId="539A4AF9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613B1FC7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343EEFA8" w14:textId="77777777" w:rsidR="00940027" w:rsidRDefault="00940027">
            <w:pPr>
              <w:pStyle w:val="OtherTableBody"/>
            </w:pPr>
            <w:r>
              <w:t>XCN</w:t>
            </w:r>
          </w:p>
        </w:tc>
        <w:tc>
          <w:tcPr>
            <w:tcW w:w="700" w:type="dxa"/>
          </w:tcPr>
          <w:p w14:paraId="6D7CDC1E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6A154DCD" w14:textId="77777777" w:rsidR="00940027" w:rsidRDefault="00940027">
            <w:pPr>
              <w:pStyle w:val="OtherTableBody"/>
              <w:jc w:val="center"/>
            </w:pPr>
            <w:r>
              <w:t>0010</w:t>
            </w:r>
          </w:p>
        </w:tc>
        <w:tc>
          <w:tcPr>
            <w:tcW w:w="942" w:type="dxa"/>
          </w:tcPr>
          <w:p w14:paraId="4E56A8AF" w14:textId="77777777" w:rsidR="00940027" w:rsidRDefault="00940027">
            <w:pPr>
              <w:pStyle w:val="OtherTableBody"/>
            </w:pPr>
            <w:r>
              <w:t>3.4.3.7</w:t>
            </w:r>
          </w:p>
        </w:tc>
      </w:tr>
      <w:tr w:rsidR="00940027" w14:paraId="5EE5300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92423D4" w14:textId="77777777" w:rsidR="00940027" w:rsidRDefault="00940027">
            <w:pPr>
              <w:pStyle w:val="OtherTableBody"/>
            </w:pPr>
            <w:r>
              <w:t>Attestation Date/Time</w:t>
            </w:r>
          </w:p>
        </w:tc>
        <w:tc>
          <w:tcPr>
            <w:tcW w:w="800" w:type="dxa"/>
          </w:tcPr>
          <w:p w14:paraId="1A7F43BA" w14:textId="77777777" w:rsidR="00940027" w:rsidRDefault="00940027">
            <w:pPr>
              <w:pStyle w:val="OtherTableBody"/>
              <w:jc w:val="center"/>
            </w:pPr>
            <w:r>
              <w:t>00768</w:t>
            </w:r>
          </w:p>
        </w:tc>
        <w:tc>
          <w:tcPr>
            <w:tcW w:w="600" w:type="dxa"/>
          </w:tcPr>
          <w:p w14:paraId="1F55E388" w14:textId="77777777" w:rsidR="00940027" w:rsidRDefault="00940027">
            <w:pPr>
              <w:pStyle w:val="OtherTableBody"/>
              <w:jc w:val="center"/>
            </w:pPr>
            <w:r>
              <w:t>DG1</w:t>
            </w:r>
          </w:p>
        </w:tc>
        <w:tc>
          <w:tcPr>
            <w:tcW w:w="700" w:type="dxa"/>
          </w:tcPr>
          <w:p w14:paraId="3D068B48" w14:textId="77777777" w:rsidR="00940027" w:rsidRDefault="00940027">
            <w:pPr>
              <w:pStyle w:val="OtherTableBody"/>
            </w:pPr>
            <w:r>
              <w:t>19</w:t>
            </w:r>
          </w:p>
        </w:tc>
        <w:tc>
          <w:tcPr>
            <w:tcW w:w="600" w:type="dxa"/>
          </w:tcPr>
          <w:p w14:paraId="3F1A2FCF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6AA8EC31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6D7A056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D2DB54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D8F560E" w14:textId="77777777" w:rsidR="00940027" w:rsidRDefault="00940027">
            <w:pPr>
              <w:pStyle w:val="OtherTableBody"/>
            </w:pPr>
            <w:r>
              <w:t>6.5.2.19</w:t>
            </w:r>
          </w:p>
        </w:tc>
      </w:tr>
      <w:tr w:rsidR="00940027" w14:paraId="776526F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9704753" w14:textId="77777777" w:rsidR="00940027" w:rsidRDefault="00940027">
            <w:pPr>
              <w:pStyle w:val="OtherTableBody"/>
            </w:pPr>
            <w:r>
              <w:t>Attested By</w:t>
            </w:r>
          </w:p>
        </w:tc>
        <w:tc>
          <w:tcPr>
            <w:tcW w:w="800" w:type="dxa"/>
          </w:tcPr>
          <w:p w14:paraId="036CF946" w14:textId="77777777" w:rsidR="00940027" w:rsidRDefault="00940027">
            <w:pPr>
              <w:pStyle w:val="OtherTableBody"/>
              <w:jc w:val="center"/>
            </w:pPr>
            <w:r>
              <w:t>01518</w:t>
            </w:r>
          </w:p>
        </w:tc>
        <w:tc>
          <w:tcPr>
            <w:tcW w:w="600" w:type="dxa"/>
          </w:tcPr>
          <w:p w14:paraId="06A395CD" w14:textId="77777777" w:rsidR="00940027" w:rsidRDefault="00940027">
            <w:pPr>
              <w:pStyle w:val="OtherTableBody"/>
              <w:jc w:val="center"/>
            </w:pPr>
            <w:r>
              <w:t>ABS</w:t>
            </w:r>
          </w:p>
        </w:tc>
        <w:tc>
          <w:tcPr>
            <w:tcW w:w="700" w:type="dxa"/>
          </w:tcPr>
          <w:p w14:paraId="4CB682C2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10C3298A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2A1D5D8A" w14:textId="77777777" w:rsidR="00940027" w:rsidRDefault="00940027">
            <w:pPr>
              <w:pStyle w:val="OtherTableBody"/>
            </w:pPr>
            <w:r>
              <w:t>XCN</w:t>
            </w:r>
          </w:p>
        </w:tc>
        <w:tc>
          <w:tcPr>
            <w:tcW w:w="700" w:type="dxa"/>
          </w:tcPr>
          <w:p w14:paraId="439A38C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E80BBE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BB55AB1" w14:textId="77777777" w:rsidR="00940027" w:rsidRDefault="00940027">
            <w:pPr>
              <w:pStyle w:val="OtherTableBody"/>
            </w:pPr>
            <w:r>
              <w:t>6.5.12.5</w:t>
            </w:r>
          </w:p>
        </w:tc>
      </w:tr>
      <w:tr w:rsidR="00940027" w14:paraId="5FBAEE9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E94DCDE" w14:textId="77777777" w:rsidR="00940027" w:rsidRDefault="00940027">
            <w:pPr>
              <w:pStyle w:val="OtherTableBody"/>
            </w:pPr>
            <w:r>
              <w:t>Authentication Person, Time Stamp</w:t>
            </w:r>
          </w:p>
        </w:tc>
        <w:tc>
          <w:tcPr>
            <w:tcW w:w="800" w:type="dxa"/>
          </w:tcPr>
          <w:p w14:paraId="2FEA3CB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00934</w:t>
            </w:r>
          </w:p>
        </w:tc>
        <w:tc>
          <w:tcPr>
            <w:tcW w:w="600" w:type="dxa"/>
          </w:tcPr>
          <w:p w14:paraId="4827188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TXA</w:t>
            </w:r>
          </w:p>
        </w:tc>
        <w:tc>
          <w:tcPr>
            <w:tcW w:w="700" w:type="dxa"/>
          </w:tcPr>
          <w:p w14:paraId="1EE414A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22</w:t>
            </w:r>
          </w:p>
        </w:tc>
        <w:tc>
          <w:tcPr>
            <w:tcW w:w="600" w:type="dxa"/>
          </w:tcPr>
          <w:p w14:paraId="2EF869C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AFF232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PPN</w:t>
            </w:r>
          </w:p>
        </w:tc>
        <w:tc>
          <w:tcPr>
            <w:tcW w:w="700" w:type="dxa"/>
          </w:tcPr>
          <w:p w14:paraId="78F5696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79D9C8D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2FAEF4B" w14:textId="77777777" w:rsidR="00940027" w:rsidRDefault="00940027">
            <w:pPr>
              <w:pStyle w:val="OtherTableBody"/>
            </w:pPr>
            <w:r>
              <w:t>9.6.1.22</w:t>
            </w:r>
          </w:p>
        </w:tc>
      </w:tr>
      <w:tr w:rsidR="00940027" w14:paraId="3BFF4F2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15F97E8" w14:textId="77777777" w:rsidR="00940027" w:rsidRDefault="00940027">
            <w:pPr>
              <w:pStyle w:val="OtherTableBody"/>
            </w:pPr>
            <w:r>
              <w:t>Authority Key Identifier</w:t>
            </w:r>
          </w:p>
        </w:tc>
        <w:tc>
          <w:tcPr>
            <w:tcW w:w="800" w:type="dxa"/>
          </w:tcPr>
          <w:p w14:paraId="6B536796" w14:textId="77777777" w:rsidR="00940027" w:rsidRDefault="00940027">
            <w:pPr>
              <w:pStyle w:val="OtherTableBody"/>
              <w:jc w:val="center"/>
            </w:pPr>
            <w:r>
              <w:t>01870</w:t>
            </w:r>
          </w:p>
        </w:tc>
        <w:tc>
          <w:tcPr>
            <w:tcW w:w="600" w:type="dxa"/>
          </w:tcPr>
          <w:p w14:paraId="79B9CA31" w14:textId="77777777" w:rsidR="00940027" w:rsidRDefault="00940027">
            <w:pPr>
              <w:pStyle w:val="OtherTableBody"/>
              <w:jc w:val="center"/>
            </w:pPr>
            <w:r>
              <w:t>CER</w:t>
            </w:r>
          </w:p>
        </w:tc>
        <w:tc>
          <w:tcPr>
            <w:tcW w:w="700" w:type="dxa"/>
          </w:tcPr>
          <w:p w14:paraId="678EBECC" w14:textId="77777777" w:rsidR="00940027" w:rsidRDefault="00940027">
            <w:pPr>
              <w:pStyle w:val="OtherTableBody"/>
            </w:pPr>
            <w:r>
              <w:t>16</w:t>
            </w:r>
          </w:p>
        </w:tc>
        <w:tc>
          <w:tcPr>
            <w:tcW w:w="600" w:type="dxa"/>
          </w:tcPr>
          <w:p w14:paraId="6A3A81D5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6193AD88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79751C7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CD2B85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AF6754F" w14:textId="77777777" w:rsidR="00940027" w:rsidRDefault="00940027">
            <w:pPr>
              <w:pStyle w:val="OtherTableBody"/>
            </w:pPr>
            <w:r>
              <w:t>15.4.2.16</w:t>
            </w:r>
          </w:p>
        </w:tc>
      </w:tr>
      <w:tr w:rsidR="00940027" w14:paraId="2EC559C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C8BB9B8" w14:textId="77777777" w:rsidR="00940027" w:rsidRDefault="00940027">
            <w:pPr>
              <w:pStyle w:val="OtherTableBody"/>
            </w:pPr>
            <w:r>
              <w:t>Authorization Effective Date</w:t>
            </w:r>
          </w:p>
        </w:tc>
        <w:tc>
          <w:tcPr>
            <w:tcW w:w="800" w:type="dxa"/>
          </w:tcPr>
          <w:p w14:paraId="2760B70A" w14:textId="77777777" w:rsidR="00940027" w:rsidRDefault="00940027">
            <w:pPr>
              <w:pStyle w:val="OtherTableBody"/>
              <w:jc w:val="center"/>
            </w:pPr>
            <w:r>
              <w:t>01149</w:t>
            </w:r>
          </w:p>
        </w:tc>
        <w:tc>
          <w:tcPr>
            <w:tcW w:w="600" w:type="dxa"/>
          </w:tcPr>
          <w:p w14:paraId="445AC363" w14:textId="77777777" w:rsidR="00940027" w:rsidRDefault="00940027">
            <w:pPr>
              <w:pStyle w:val="OtherTableBody"/>
              <w:jc w:val="center"/>
            </w:pPr>
            <w:r>
              <w:t>AUT</w:t>
            </w:r>
          </w:p>
        </w:tc>
        <w:tc>
          <w:tcPr>
            <w:tcW w:w="700" w:type="dxa"/>
          </w:tcPr>
          <w:p w14:paraId="6906951D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3C9365CF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7DB57BBB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3658A45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1A5EE6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5B8D4B7" w14:textId="77777777" w:rsidR="00940027" w:rsidRDefault="00940027">
            <w:pPr>
              <w:pStyle w:val="OtherTableBody"/>
            </w:pPr>
            <w:r>
              <w:t>11.6.2.4</w:t>
            </w:r>
          </w:p>
        </w:tc>
      </w:tr>
      <w:tr w:rsidR="00940027" w14:paraId="4B06344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4112E48" w14:textId="77777777" w:rsidR="00940027" w:rsidRDefault="00940027">
            <w:pPr>
              <w:pStyle w:val="OtherTableBody"/>
            </w:pPr>
            <w:r>
              <w:t>Authorization Expiration Date</w:t>
            </w:r>
          </w:p>
        </w:tc>
        <w:tc>
          <w:tcPr>
            <w:tcW w:w="800" w:type="dxa"/>
          </w:tcPr>
          <w:p w14:paraId="022972F3" w14:textId="77777777" w:rsidR="00940027" w:rsidRDefault="00940027">
            <w:pPr>
              <w:pStyle w:val="OtherTableBody"/>
              <w:jc w:val="center"/>
            </w:pPr>
            <w:r>
              <w:t>01150</w:t>
            </w:r>
          </w:p>
        </w:tc>
        <w:tc>
          <w:tcPr>
            <w:tcW w:w="600" w:type="dxa"/>
          </w:tcPr>
          <w:p w14:paraId="0B2B923F" w14:textId="77777777" w:rsidR="00940027" w:rsidRDefault="00940027">
            <w:pPr>
              <w:pStyle w:val="OtherTableBody"/>
              <w:jc w:val="center"/>
            </w:pPr>
            <w:r>
              <w:t>AUT</w:t>
            </w:r>
          </w:p>
        </w:tc>
        <w:tc>
          <w:tcPr>
            <w:tcW w:w="700" w:type="dxa"/>
          </w:tcPr>
          <w:p w14:paraId="219636AF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1ABCA019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5156A314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03BB1D1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C58671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677550A" w14:textId="77777777" w:rsidR="00940027" w:rsidRDefault="00940027">
            <w:pPr>
              <w:pStyle w:val="OtherTableBody"/>
            </w:pPr>
            <w:r>
              <w:t>11.6.2.5</w:t>
            </w:r>
          </w:p>
        </w:tc>
      </w:tr>
      <w:tr w:rsidR="00940027" w14:paraId="7B2AAFD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80F705D" w14:textId="77777777" w:rsidR="00940027" w:rsidRDefault="00940027">
            <w:pPr>
              <w:pStyle w:val="OtherTableBody"/>
            </w:pPr>
            <w:r>
              <w:t>Authorization Identifier</w:t>
            </w:r>
          </w:p>
        </w:tc>
        <w:tc>
          <w:tcPr>
            <w:tcW w:w="800" w:type="dxa"/>
          </w:tcPr>
          <w:p w14:paraId="135675F5" w14:textId="77777777" w:rsidR="00940027" w:rsidRDefault="00940027">
            <w:pPr>
              <w:pStyle w:val="OtherTableBody"/>
              <w:jc w:val="center"/>
            </w:pPr>
            <w:r>
              <w:t>01151</w:t>
            </w:r>
          </w:p>
        </w:tc>
        <w:tc>
          <w:tcPr>
            <w:tcW w:w="600" w:type="dxa"/>
          </w:tcPr>
          <w:p w14:paraId="76F7E721" w14:textId="77777777" w:rsidR="00940027" w:rsidRDefault="00940027">
            <w:pPr>
              <w:pStyle w:val="OtherTableBody"/>
              <w:jc w:val="center"/>
            </w:pPr>
            <w:r>
              <w:t>AUT</w:t>
            </w:r>
          </w:p>
        </w:tc>
        <w:tc>
          <w:tcPr>
            <w:tcW w:w="700" w:type="dxa"/>
          </w:tcPr>
          <w:p w14:paraId="1F6AE6DC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632741CA" w14:textId="77777777" w:rsidR="00940027" w:rsidRDefault="00940027">
            <w:pPr>
              <w:pStyle w:val="OtherTableBody"/>
            </w:pPr>
            <w:r>
              <w:t>30</w:t>
            </w:r>
          </w:p>
        </w:tc>
        <w:tc>
          <w:tcPr>
            <w:tcW w:w="600" w:type="dxa"/>
          </w:tcPr>
          <w:p w14:paraId="7413C13D" w14:textId="77777777" w:rsidR="00940027" w:rsidRDefault="00940027">
            <w:pPr>
              <w:pStyle w:val="OtherTableBody"/>
            </w:pPr>
            <w:r>
              <w:t>EI</w:t>
            </w:r>
          </w:p>
        </w:tc>
        <w:tc>
          <w:tcPr>
            <w:tcW w:w="700" w:type="dxa"/>
          </w:tcPr>
          <w:p w14:paraId="34E93FB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33E216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1934E2C" w14:textId="77777777" w:rsidR="00940027" w:rsidRDefault="00940027">
            <w:pPr>
              <w:pStyle w:val="OtherTableBody"/>
            </w:pPr>
            <w:r>
              <w:t>11.6.2.6</w:t>
            </w:r>
          </w:p>
        </w:tc>
      </w:tr>
      <w:tr w:rsidR="00940027" w14:paraId="1DD8935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FA8E4B6" w14:textId="77777777" w:rsidR="00940027" w:rsidRDefault="00940027">
            <w:pPr>
              <w:pStyle w:val="OtherTableBody"/>
            </w:pPr>
            <w:r>
              <w:t>Authorization Information</w:t>
            </w:r>
          </w:p>
        </w:tc>
        <w:tc>
          <w:tcPr>
            <w:tcW w:w="800" w:type="dxa"/>
          </w:tcPr>
          <w:p w14:paraId="7D5ADBAD" w14:textId="77777777" w:rsidR="00940027" w:rsidRDefault="00940027">
            <w:pPr>
              <w:pStyle w:val="OtherTableBody"/>
              <w:jc w:val="center"/>
            </w:pPr>
            <w:r>
              <w:t>00439</w:t>
            </w:r>
          </w:p>
        </w:tc>
        <w:tc>
          <w:tcPr>
            <w:tcW w:w="600" w:type="dxa"/>
          </w:tcPr>
          <w:p w14:paraId="21AA7994" w14:textId="77777777" w:rsidR="00940027" w:rsidRDefault="00940027">
            <w:pPr>
              <w:pStyle w:val="OtherTableBody"/>
              <w:jc w:val="center"/>
            </w:pPr>
            <w:r>
              <w:t>IN1</w:t>
            </w:r>
          </w:p>
        </w:tc>
        <w:tc>
          <w:tcPr>
            <w:tcW w:w="700" w:type="dxa"/>
          </w:tcPr>
          <w:p w14:paraId="2406F4D0" w14:textId="77777777" w:rsidR="00940027" w:rsidRDefault="00940027">
            <w:pPr>
              <w:pStyle w:val="OtherTableBody"/>
            </w:pPr>
            <w:r>
              <w:t>14</w:t>
            </w:r>
          </w:p>
        </w:tc>
        <w:tc>
          <w:tcPr>
            <w:tcW w:w="600" w:type="dxa"/>
          </w:tcPr>
          <w:p w14:paraId="39EAA56E" w14:textId="77777777" w:rsidR="00940027" w:rsidRDefault="00940027">
            <w:pPr>
              <w:pStyle w:val="OtherTableBody"/>
            </w:pPr>
            <w:r>
              <w:t>239</w:t>
            </w:r>
          </w:p>
        </w:tc>
        <w:tc>
          <w:tcPr>
            <w:tcW w:w="600" w:type="dxa"/>
          </w:tcPr>
          <w:p w14:paraId="79D94CF1" w14:textId="77777777" w:rsidR="00940027" w:rsidRDefault="00940027">
            <w:pPr>
              <w:pStyle w:val="OtherTableBody"/>
            </w:pPr>
            <w:r>
              <w:t>AUI</w:t>
            </w:r>
          </w:p>
        </w:tc>
        <w:tc>
          <w:tcPr>
            <w:tcW w:w="700" w:type="dxa"/>
          </w:tcPr>
          <w:p w14:paraId="2069AD8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13367D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C24763A" w14:textId="77777777" w:rsidR="00940027" w:rsidRDefault="00940027">
            <w:pPr>
              <w:pStyle w:val="OtherTableBody"/>
            </w:pPr>
            <w:r>
              <w:t>6.5.6.14</w:t>
            </w:r>
          </w:p>
        </w:tc>
      </w:tr>
      <w:tr w:rsidR="00940027" w14:paraId="306DDF9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8987B32" w14:textId="77777777" w:rsidR="00940027" w:rsidRDefault="00940027">
            <w:pPr>
              <w:pStyle w:val="OtherTableBody"/>
            </w:pPr>
            <w:r>
              <w:t>Authorized Number of Treatments</w:t>
            </w:r>
          </w:p>
        </w:tc>
        <w:tc>
          <w:tcPr>
            <w:tcW w:w="800" w:type="dxa"/>
          </w:tcPr>
          <w:p w14:paraId="2CBAEECE" w14:textId="77777777" w:rsidR="00940027" w:rsidRDefault="00940027">
            <w:pPr>
              <w:pStyle w:val="OtherTableBody"/>
              <w:jc w:val="center"/>
            </w:pPr>
            <w:r>
              <w:t>01154</w:t>
            </w:r>
          </w:p>
        </w:tc>
        <w:tc>
          <w:tcPr>
            <w:tcW w:w="600" w:type="dxa"/>
          </w:tcPr>
          <w:p w14:paraId="1A680CCF" w14:textId="77777777" w:rsidR="00940027" w:rsidRDefault="00940027">
            <w:pPr>
              <w:pStyle w:val="OtherTableBody"/>
              <w:jc w:val="center"/>
            </w:pPr>
            <w:r>
              <w:t>AUT</w:t>
            </w:r>
          </w:p>
        </w:tc>
        <w:tc>
          <w:tcPr>
            <w:tcW w:w="700" w:type="dxa"/>
          </w:tcPr>
          <w:p w14:paraId="24C02EFA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7BD6F51F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0086B155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4A4DC22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41E157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129ECCA" w14:textId="77777777" w:rsidR="00940027" w:rsidRDefault="00940027">
            <w:pPr>
              <w:pStyle w:val="OtherTableBody"/>
            </w:pPr>
            <w:r>
              <w:t>11.6.2.9</w:t>
            </w:r>
          </w:p>
        </w:tc>
      </w:tr>
      <w:tr w:rsidR="00940027" w14:paraId="6525E9F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226A3E2" w14:textId="77777777" w:rsidR="00940027" w:rsidRDefault="00940027">
            <w:pPr>
              <w:pStyle w:val="OtherTableBody"/>
            </w:pPr>
            <w:r>
              <w:t>Authorizing Payor, Company ID</w:t>
            </w:r>
          </w:p>
        </w:tc>
        <w:tc>
          <w:tcPr>
            <w:tcW w:w="800" w:type="dxa"/>
          </w:tcPr>
          <w:p w14:paraId="1F69BF4A" w14:textId="77777777" w:rsidR="00940027" w:rsidRDefault="00940027">
            <w:pPr>
              <w:pStyle w:val="OtherTableBody"/>
              <w:jc w:val="center"/>
            </w:pPr>
            <w:r>
              <w:t>01147</w:t>
            </w:r>
          </w:p>
        </w:tc>
        <w:tc>
          <w:tcPr>
            <w:tcW w:w="600" w:type="dxa"/>
          </w:tcPr>
          <w:p w14:paraId="36DC377A" w14:textId="77777777" w:rsidR="00940027" w:rsidRDefault="00940027">
            <w:pPr>
              <w:pStyle w:val="OtherTableBody"/>
              <w:jc w:val="center"/>
            </w:pPr>
            <w:r>
              <w:t>AUT</w:t>
            </w:r>
          </w:p>
        </w:tc>
        <w:tc>
          <w:tcPr>
            <w:tcW w:w="700" w:type="dxa"/>
          </w:tcPr>
          <w:p w14:paraId="394919A3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446965A5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1A6D4635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6D2B1BD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9D911D4" w14:textId="77777777" w:rsidR="00940027" w:rsidRDefault="00940027">
            <w:pPr>
              <w:pStyle w:val="OtherTableBody"/>
              <w:jc w:val="center"/>
            </w:pPr>
            <w:r>
              <w:t>0285</w:t>
            </w:r>
          </w:p>
        </w:tc>
        <w:tc>
          <w:tcPr>
            <w:tcW w:w="942" w:type="dxa"/>
          </w:tcPr>
          <w:p w14:paraId="078DC75D" w14:textId="77777777" w:rsidR="00940027" w:rsidRDefault="00940027">
            <w:pPr>
              <w:pStyle w:val="OtherTableBody"/>
            </w:pPr>
            <w:r>
              <w:t>11.6.2.2</w:t>
            </w:r>
          </w:p>
        </w:tc>
      </w:tr>
      <w:tr w:rsidR="00940027" w14:paraId="7CB4D77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A8E7961" w14:textId="77777777" w:rsidR="00940027" w:rsidRDefault="00940027">
            <w:pPr>
              <w:pStyle w:val="OtherTableBody"/>
            </w:pPr>
            <w:r>
              <w:t>Authorizing Payor, Company Name</w:t>
            </w:r>
          </w:p>
        </w:tc>
        <w:tc>
          <w:tcPr>
            <w:tcW w:w="800" w:type="dxa"/>
          </w:tcPr>
          <w:p w14:paraId="46D382B6" w14:textId="77777777" w:rsidR="00940027" w:rsidRDefault="00940027">
            <w:pPr>
              <w:pStyle w:val="OtherTableBody"/>
              <w:jc w:val="center"/>
            </w:pPr>
            <w:r>
              <w:t>01148</w:t>
            </w:r>
          </w:p>
        </w:tc>
        <w:tc>
          <w:tcPr>
            <w:tcW w:w="600" w:type="dxa"/>
          </w:tcPr>
          <w:p w14:paraId="3B4A5F5A" w14:textId="77777777" w:rsidR="00940027" w:rsidRDefault="00940027">
            <w:pPr>
              <w:pStyle w:val="OtherTableBody"/>
              <w:jc w:val="center"/>
            </w:pPr>
            <w:r>
              <w:t>AUT</w:t>
            </w:r>
          </w:p>
        </w:tc>
        <w:tc>
          <w:tcPr>
            <w:tcW w:w="700" w:type="dxa"/>
          </w:tcPr>
          <w:p w14:paraId="2F38D45E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3237D75E" w14:textId="77777777" w:rsidR="00940027" w:rsidRDefault="00940027">
            <w:pPr>
              <w:pStyle w:val="OtherTableBody"/>
            </w:pPr>
            <w:r>
              <w:t>45</w:t>
            </w:r>
          </w:p>
        </w:tc>
        <w:tc>
          <w:tcPr>
            <w:tcW w:w="600" w:type="dxa"/>
          </w:tcPr>
          <w:p w14:paraId="234DF3FD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0095E54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189FA1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54BEC4A" w14:textId="77777777" w:rsidR="00940027" w:rsidRDefault="00940027">
            <w:pPr>
              <w:pStyle w:val="OtherTableBody"/>
            </w:pPr>
            <w:r>
              <w:t>11.6.2.3</w:t>
            </w:r>
          </w:p>
        </w:tc>
      </w:tr>
      <w:tr w:rsidR="00940027" w14:paraId="15C263C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0BAED23" w14:textId="77777777" w:rsidR="00940027" w:rsidRDefault="00940027">
            <w:pPr>
              <w:pStyle w:val="OtherTableBody"/>
            </w:pPr>
            <w:r>
              <w:t>Authorizing Payor, Plan ID</w:t>
            </w:r>
          </w:p>
        </w:tc>
        <w:tc>
          <w:tcPr>
            <w:tcW w:w="800" w:type="dxa"/>
          </w:tcPr>
          <w:p w14:paraId="5E2829C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01146</w:t>
            </w:r>
          </w:p>
        </w:tc>
        <w:tc>
          <w:tcPr>
            <w:tcW w:w="600" w:type="dxa"/>
          </w:tcPr>
          <w:p w14:paraId="45D6F3B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AUT</w:t>
            </w:r>
          </w:p>
        </w:tc>
        <w:tc>
          <w:tcPr>
            <w:tcW w:w="700" w:type="dxa"/>
          </w:tcPr>
          <w:p w14:paraId="625046B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3CB68E4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27D674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5FEEEF3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6C5B2F0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0072</w:t>
            </w:r>
          </w:p>
        </w:tc>
        <w:tc>
          <w:tcPr>
            <w:tcW w:w="942" w:type="dxa"/>
          </w:tcPr>
          <w:p w14:paraId="0128D00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11.6.2.1</w:t>
            </w:r>
          </w:p>
        </w:tc>
      </w:tr>
      <w:tr w:rsidR="00940027" w14:paraId="6134F2E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D79C59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Auto Accident State</w:t>
            </w:r>
          </w:p>
        </w:tc>
        <w:tc>
          <w:tcPr>
            <w:tcW w:w="800" w:type="dxa"/>
          </w:tcPr>
          <w:p w14:paraId="239D4AF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00812</w:t>
            </w:r>
          </w:p>
        </w:tc>
        <w:tc>
          <w:tcPr>
            <w:tcW w:w="600" w:type="dxa"/>
          </w:tcPr>
          <w:p w14:paraId="6450DA1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ACC</w:t>
            </w:r>
          </w:p>
        </w:tc>
        <w:tc>
          <w:tcPr>
            <w:tcW w:w="700" w:type="dxa"/>
          </w:tcPr>
          <w:p w14:paraId="0CCA81D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600" w:type="dxa"/>
          </w:tcPr>
          <w:p w14:paraId="4FE3C96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0B26C6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07F497A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4D6B00B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0347</w:t>
            </w:r>
          </w:p>
        </w:tc>
        <w:tc>
          <w:tcPr>
            <w:tcW w:w="942" w:type="dxa"/>
          </w:tcPr>
          <w:p w14:paraId="1D08446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6.5.9.4</w:t>
            </w:r>
          </w:p>
        </w:tc>
      </w:tr>
      <w:tr w:rsidR="00940027" w14:paraId="7346D60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757F07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Auto Ins. Expires</w:t>
            </w:r>
          </w:p>
        </w:tc>
        <w:tc>
          <w:tcPr>
            <w:tcW w:w="800" w:type="dxa"/>
          </w:tcPr>
          <w:p w14:paraId="13B20AC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01232</w:t>
            </w:r>
          </w:p>
        </w:tc>
        <w:tc>
          <w:tcPr>
            <w:tcW w:w="600" w:type="dxa"/>
          </w:tcPr>
          <w:p w14:paraId="305481E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STF</w:t>
            </w:r>
          </w:p>
        </w:tc>
        <w:tc>
          <w:tcPr>
            <w:tcW w:w="700" w:type="dxa"/>
          </w:tcPr>
          <w:p w14:paraId="350886A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24</w:t>
            </w:r>
          </w:p>
        </w:tc>
        <w:tc>
          <w:tcPr>
            <w:tcW w:w="600" w:type="dxa"/>
          </w:tcPr>
          <w:p w14:paraId="2322D20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</w:t>
            </w:r>
          </w:p>
        </w:tc>
        <w:tc>
          <w:tcPr>
            <w:tcW w:w="600" w:type="dxa"/>
          </w:tcPr>
          <w:p w14:paraId="09DFCE6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DT</w:t>
            </w:r>
          </w:p>
        </w:tc>
        <w:tc>
          <w:tcPr>
            <w:tcW w:w="700" w:type="dxa"/>
          </w:tcPr>
          <w:p w14:paraId="69FD1A6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2DEBDAD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4C36F44C" w14:textId="77777777" w:rsidR="00940027" w:rsidRDefault="00940027">
            <w:pPr>
              <w:pStyle w:val="OtherTableBody"/>
            </w:pPr>
            <w:r>
              <w:t>15.4.8.24</w:t>
            </w:r>
          </w:p>
        </w:tc>
      </w:tr>
      <w:tr w:rsidR="00940027" w14:paraId="334A8B9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F8EDE1A" w14:textId="77777777" w:rsidR="00940027" w:rsidRDefault="00940027">
            <w:pPr>
              <w:pStyle w:val="OtherTableBody"/>
            </w:pPr>
            <w:r>
              <w:t>Auto-Dilution Factor</w:t>
            </w:r>
          </w:p>
        </w:tc>
        <w:tc>
          <w:tcPr>
            <w:tcW w:w="800" w:type="dxa"/>
          </w:tcPr>
          <w:p w14:paraId="26EB97F0" w14:textId="77777777" w:rsidR="00940027" w:rsidRDefault="00940027">
            <w:pPr>
              <w:pStyle w:val="OtherTableBody"/>
              <w:jc w:val="center"/>
            </w:pPr>
            <w:r>
              <w:t>01420</w:t>
            </w:r>
          </w:p>
        </w:tc>
        <w:tc>
          <w:tcPr>
            <w:tcW w:w="600" w:type="dxa"/>
          </w:tcPr>
          <w:p w14:paraId="37309BD8" w14:textId="77777777" w:rsidR="00940027" w:rsidRDefault="00940027">
            <w:pPr>
              <w:pStyle w:val="OtherTableBody"/>
              <w:jc w:val="center"/>
            </w:pPr>
            <w:r>
              <w:t>TCD</w:t>
            </w:r>
          </w:p>
        </w:tc>
        <w:tc>
          <w:tcPr>
            <w:tcW w:w="700" w:type="dxa"/>
          </w:tcPr>
          <w:p w14:paraId="5ED77626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0ADC70FE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45E763F0" w14:textId="77777777" w:rsidR="00940027" w:rsidRDefault="00940027">
            <w:pPr>
              <w:pStyle w:val="OtherTableBody"/>
            </w:pPr>
            <w:r>
              <w:t>SN</w:t>
            </w:r>
          </w:p>
        </w:tc>
        <w:tc>
          <w:tcPr>
            <w:tcW w:w="700" w:type="dxa"/>
          </w:tcPr>
          <w:p w14:paraId="58F1D9B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139E7B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57A6391" w14:textId="77777777" w:rsidR="00940027" w:rsidRDefault="00940027">
            <w:pPr>
              <w:pStyle w:val="OtherTableBody"/>
            </w:pPr>
            <w:r>
              <w:t>13.4.10.2</w:t>
            </w:r>
          </w:p>
        </w:tc>
      </w:tr>
      <w:tr w:rsidR="00940027" w14:paraId="023828F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DD9F87F" w14:textId="77777777" w:rsidR="00940027" w:rsidRDefault="00940027">
            <w:pPr>
              <w:pStyle w:val="OtherTableBody"/>
            </w:pPr>
            <w:r>
              <w:t>Auto-Dilution Factor Default</w:t>
            </w:r>
          </w:p>
        </w:tc>
        <w:tc>
          <w:tcPr>
            <w:tcW w:w="800" w:type="dxa"/>
          </w:tcPr>
          <w:p w14:paraId="3E1EF568" w14:textId="77777777" w:rsidR="00940027" w:rsidRDefault="00940027">
            <w:pPr>
              <w:pStyle w:val="OtherTableBody"/>
              <w:jc w:val="center"/>
            </w:pPr>
            <w:r>
              <w:t>01410</w:t>
            </w:r>
          </w:p>
        </w:tc>
        <w:tc>
          <w:tcPr>
            <w:tcW w:w="600" w:type="dxa"/>
          </w:tcPr>
          <w:p w14:paraId="44B96562" w14:textId="77777777" w:rsidR="00940027" w:rsidRDefault="00940027">
            <w:pPr>
              <w:pStyle w:val="OtherTableBody"/>
              <w:jc w:val="center"/>
            </w:pPr>
            <w:r>
              <w:t>TCC</w:t>
            </w:r>
          </w:p>
        </w:tc>
        <w:tc>
          <w:tcPr>
            <w:tcW w:w="700" w:type="dxa"/>
          </w:tcPr>
          <w:p w14:paraId="177328D6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37F2511D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661EA84A" w14:textId="77777777" w:rsidR="00940027" w:rsidRDefault="00940027">
            <w:pPr>
              <w:pStyle w:val="OtherTableBody"/>
            </w:pPr>
            <w:r>
              <w:t>SN</w:t>
            </w:r>
          </w:p>
        </w:tc>
        <w:tc>
          <w:tcPr>
            <w:tcW w:w="700" w:type="dxa"/>
          </w:tcPr>
          <w:p w14:paraId="412B082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AE4C83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5E2A09B" w14:textId="77777777" w:rsidR="00940027" w:rsidRDefault="00940027">
            <w:pPr>
              <w:pStyle w:val="OtherTableBody"/>
            </w:pPr>
            <w:r>
              <w:t>13.4.9.4</w:t>
            </w:r>
          </w:p>
        </w:tc>
      </w:tr>
      <w:tr w:rsidR="00940027" w14:paraId="72AA51E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F891ABF" w14:textId="77777777" w:rsidR="00940027" w:rsidRDefault="00940027">
            <w:pPr>
              <w:pStyle w:val="OtherTableBody"/>
            </w:pPr>
            <w:r>
              <w:t>Automatic Reflex Allowed</w:t>
            </w:r>
          </w:p>
        </w:tc>
        <w:tc>
          <w:tcPr>
            <w:tcW w:w="800" w:type="dxa"/>
          </w:tcPr>
          <w:p w14:paraId="09D3EB02" w14:textId="77777777" w:rsidR="00940027" w:rsidRDefault="00940027">
            <w:pPr>
              <w:pStyle w:val="OtherTableBody"/>
              <w:jc w:val="center"/>
            </w:pPr>
            <w:r>
              <w:t>01417</w:t>
            </w:r>
          </w:p>
        </w:tc>
        <w:tc>
          <w:tcPr>
            <w:tcW w:w="600" w:type="dxa"/>
          </w:tcPr>
          <w:p w14:paraId="21EB5923" w14:textId="77777777" w:rsidR="00940027" w:rsidRDefault="00940027">
            <w:pPr>
              <w:pStyle w:val="OtherTableBody"/>
              <w:jc w:val="center"/>
            </w:pPr>
            <w:r>
              <w:t>TCC</w:t>
            </w:r>
          </w:p>
        </w:tc>
        <w:tc>
          <w:tcPr>
            <w:tcW w:w="700" w:type="dxa"/>
          </w:tcPr>
          <w:p w14:paraId="5CC74A09" w14:textId="77777777" w:rsidR="00940027" w:rsidRDefault="00940027">
            <w:pPr>
              <w:pStyle w:val="OtherTableBody"/>
            </w:pPr>
            <w:r>
              <w:t>11</w:t>
            </w:r>
          </w:p>
        </w:tc>
        <w:tc>
          <w:tcPr>
            <w:tcW w:w="600" w:type="dxa"/>
          </w:tcPr>
          <w:p w14:paraId="64702F8E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3EDD5731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4C66CF4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F2A1CBA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2D9CC7D0" w14:textId="77777777" w:rsidR="00940027" w:rsidRDefault="00940027">
            <w:pPr>
              <w:pStyle w:val="OtherTableBody"/>
            </w:pPr>
            <w:r>
              <w:t>13.4.9.11</w:t>
            </w:r>
          </w:p>
        </w:tc>
      </w:tr>
      <w:tr w:rsidR="00940027" w14:paraId="761B0CB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B14CE82" w14:textId="77777777" w:rsidR="00940027" w:rsidRDefault="00940027">
            <w:pPr>
              <w:pStyle w:val="OtherTableBody"/>
            </w:pPr>
            <w:r>
              <w:t>Automatic Repeat Allowed</w:t>
            </w:r>
          </w:p>
        </w:tc>
        <w:tc>
          <w:tcPr>
            <w:tcW w:w="800" w:type="dxa"/>
          </w:tcPr>
          <w:p w14:paraId="3842FEB5" w14:textId="77777777" w:rsidR="00940027" w:rsidRDefault="00940027">
            <w:pPr>
              <w:pStyle w:val="OtherTableBody"/>
              <w:jc w:val="center"/>
            </w:pPr>
            <w:r>
              <w:t>01416</w:t>
            </w:r>
          </w:p>
        </w:tc>
        <w:tc>
          <w:tcPr>
            <w:tcW w:w="600" w:type="dxa"/>
          </w:tcPr>
          <w:p w14:paraId="7D324968" w14:textId="77777777" w:rsidR="00940027" w:rsidRDefault="00940027">
            <w:pPr>
              <w:pStyle w:val="OtherTableBody"/>
              <w:jc w:val="center"/>
            </w:pPr>
            <w:r>
              <w:t>TCD</w:t>
            </w:r>
          </w:p>
        </w:tc>
        <w:tc>
          <w:tcPr>
            <w:tcW w:w="700" w:type="dxa"/>
          </w:tcPr>
          <w:p w14:paraId="0D370AF4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13ABE2F9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442F2401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5F85010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C8501AC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659DE9B1" w14:textId="77777777" w:rsidR="00940027" w:rsidRDefault="00940027">
            <w:pPr>
              <w:pStyle w:val="OtherTableBody"/>
            </w:pPr>
            <w:r>
              <w:t>13.4.10.6</w:t>
            </w:r>
          </w:p>
        </w:tc>
      </w:tr>
      <w:tr w:rsidR="00940027" w14:paraId="14FED8E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6C35AB1" w14:textId="77777777" w:rsidR="00940027" w:rsidRDefault="00940027">
            <w:pPr>
              <w:pStyle w:val="OtherTableBody"/>
            </w:pPr>
            <w:r>
              <w:t>Automatic Repeat Allowed</w:t>
            </w:r>
          </w:p>
        </w:tc>
        <w:tc>
          <w:tcPr>
            <w:tcW w:w="800" w:type="dxa"/>
          </w:tcPr>
          <w:p w14:paraId="0F7AF12D" w14:textId="77777777" w:rsidR="00940027" w:rsidRDefault="00940027">
            <w:pPr>
              <w:pStyle w:val="OtherTableBody"/>
              <w:jc w:val="center"/>
            </w:pPr>
            <w:r>
              <w:t>01416</w:t>
            </w:r>
          </w:p>
        </w:tc>
        <w:tc>
          <w:tcPr>
            <w:tcW w:w="600" w:type="dxa"/>
          </w:tcPr>
          <w:p w14:paraId="7A82F9A6" w14:textId="77777777" w:rsidR="00940027" w:rsidRDefault="00940027">
            <w:pPr>
              <w:pStyle w:val="OtherTableBody"/>
              <w:jc w:val="center"/>
            </w:pPr>
            <w:r>
              <w:t>TCC</w:t>
            </w:r>
          </w:p>
        </w:tc>
        <w:tc>
          <w:tcPr>
            <w:tcW w:w="700" w:type="dxa"/>
          </w:tcPr>
          <w:p w14:paraId="0DB05F40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4242DD29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1A2B4F9B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0A999B6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1EB1A01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7351678F" w14:textId="77777777" w:rsidR="00940027" w:rsidRDefault="00940027">
            <w:pPr>
              <w:pStyle w:val="OtherTableBody"/>
            </w:pPr>
            <w:r>
              <w:t>13.4.9.10</w:t>
            </w:r>
          </w:p>
        </w:tc>
      </w:tr>
      <w:tr w:rsidR="00940027" w14:paraId="36ED15F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FD4DF3B" w14:textId="77777777" w:rsidR="00940027" w:rsidRDefault="00940027">
            <w:pPr>
              <w:pStyle w:val="OtherTableBody"/>
            </w:pPr>
            <w:r>
              <w:t>Automatic Rerun Allowed</w:t>
            </w:r>
          </w:p>
        </w:tc>
        <w:tc>
          <w:tcPr>
            <w:tcW w:w="800" w:type="dxa"/>
          </w:tcPr>
          <w:p w14:paraId="748499D2" w14:textId="77777777" w:rsidR="00940027" w:rsidRDefault="00940027">
            <w:pPr>
              <w:pStyle w:val="OtherTableBody"/>
              <w:jc w:val="center"/>
            </w:pPr>
            <w:r>
              <w:t>01415</w:t>
            </w:r>
          </w:p>
        </w:tc>
        <w:tc>
          <w:tcPr>
            <w:tcW w:w="600" w:type="dxa"/>
          </w:tcPr>
          <w:p w14:paraId="1E0E00C2" w14:textId="77777777" w:rsidR="00940027" w:rsidRDefault="00940027">
            <w:pPr>
              <w:pStyle w:val="OtherTableBody"/>
              <w:jc w:val="center"/>
            </w:pPr>
            <w:r>
              <w:t>TCC</w:t>
            </w:r>
          </w:p>
        </w:tc>
        <w:tc>
          <w:tcPr>
            <w:tcW w:w="700" w:type="dxa"/>
          </w:tcPr>
          <w:p w14:paraId="1A3FC282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1B15B944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2B71167C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2C78500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EA363EE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7D3D6232" w14:textId="77777777" w:rsidR="00940027" w:rsidRDefault="00940027">
            <w:pPr>
              <w:pStyle w:val="OtherTableBody"/>
            </w:pPr>
            <w:r>
              <w:t>13.4.9.9</w:t>
            </w:r>
          </w:p>
        </w:tc>
      </w:tr>
      <w:tr w:rsidR="00940027" w14:paraId="59442FA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070A409" w14:textId="77777777" w:rsidR="00940027" w:rsidRDefault="00940027">
            <w:pPr>
              <w:pStyle w:val="OtherTableBody"/>
            </w:pPr>
            <w:r>
              <w:t>Autopsy Indicator</w:t>
            </w:r>
          </w:p>
        </w:tc>
        <w:tc>
          <w:tcPr>
            <w:tcW w:w="800" w:type="dxa"/>
          </w:tcPr>
          <w:p w14:paraId="3C51B80C" w14:textId="77777777" w:rsidR="00940027" w:rsidRDefault="00940027">
            <w:pPr>
              <w:pStyle w:val="OtherTableBody"/>
              <w:jc w:val="center"/>
            </w:pPr>
            <w:r>
              <w:t>01579</w:t>
            </w:r>
          </w:p>
        </w:tc>
        <w:tc>
          <w:tcPr>
            <w:tcW w:w="600" w:type="dxa"/>
          </w:tcPr>
          <w:p w14:paraId="260E88D7" w14:textId="77777777" w:rsidR="00940027" w:rsidRDefault="00940027">
            <w:pPr>
              <w:pStyle w:val="OtherTableBody"/>
              <w:jc w:val="center"/>
            </w:pPr>
            <w:r>
              <w:t>PDA</w:t>
            </w:r>
          </w:p>
        </w:tc>
        <w:tc>
          <w:tcPr>
            <w:tcW w:w="700" w:type="dxa"/>
          </w:tcPr>
          <w:p w14:paraId="16A469D6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3C7D0664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236B0764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5C0751B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FD75AF0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23C86129" w14:textId="77777777" w:rsidR="00940027" w:rsidRDefault="00940027">
            <w:pPr>
              <w:pStyle w:val="OtherTableBody"/>
            </w:pPr>
            <w:r>
              <w:t>3.4.12.6</w:t>
            </w:r>
          </w:p>
        </w:tc>
      </w:tr>
      <w:tr w:rsidR="00940027" w14:paraId="72A853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7E5A1CB" w14:textId="77777777" w:rsidR="00940027" w:rsidRDefault="00940027">
            <w:pPr>
              <w:pStyle w:val="OtherTableBody"/>
            </w:pPr>
            <w:r>
              <w:t>Autopsy Performed By</w:t>
            </w:r>
          </w:p>
        </w:tc>
        <w:tc>
          <w:tcPr>
            <w:tcW w:w="800" w:type="dxa"/>
          </w:tcPr>
          <w:p w14:paraId="2F7CA716" w14:textId="77777777" w:rsidR="00940027" w:rsidRDefault="00940027">
            <w:pPr>
              <w:pStyle w:val="OtherTableBody"/>
              <w:jc w:val="center"/>
            </w:pPr>
            <w:r>
              <w:t>01581</w:t>
            </w:r>
          </w:p>
        </w:tc>
        <w:tc>
          <w:tcPr>
            <w:tcW w:w="600" w:type="dxa"/>
          </w:tcPr>
          <w:p w14:paraId="5C22D5A0" w14:textId="77777777" w:rsidR="00940027" w:rsidRDefault="00940027">
            <w:pPr>
              <w:pStyle w:val="OtherTableBody"/>
              <w:jc w:val="center"/>
            </w:pPr>
            <w:r>
              <w:t>PDA</w:t>
            </w:r>
          </w:p>
        </w:tc>
        <w:tc>
          <w:tcPr>
            <w:tcW w:w="700" w:type="dxa"/>
          </w:tcPr>
          <w:p w14:paraId="3F6A44C6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6ADD3E1D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44A4C4BD" w14:textId="77777777" w:rsidR="00940027" w:rsidRDefault="00940027">
            <w:pPr>
              <w:pStyle w:val="OtherTableBody"/>
            </w:pPr>
            <w:r>
              <w:t>XCN</w:t>
            </w:r>
          </w:p>
        </w:tc>
        <w:tc>
          <w:tcPr>
            <w:tcW w:w="700" w:type="dxa"/>
          </w:tcPr>
          <w:p w14:paraId="001C573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A4A703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4BF86EE" w14:textId="77777777" w:rsidR="00940027" w:rsidRDefault="00940027">
            <w:pPr>
              <w:pStyle w:val="OtherTableBody"/>
            </w:pPr>
            <w:r>
              <w:t>3.4.12.8</w:t>
            </w:r>
          </w:p>
        </w:tc>
      </w:tr>
      <w:tr w:rsidR="00940027" w14:paraId="33222B1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E922C9D" w14:textId="77777777" w:rsidR="00940027" w:rsidRDefault="00940027">
            <w:pPr>
              <w:pStyle w:val="OtherTableBody"/>
            </w:pPr>
            <w:r>
              <w:t>Autopsy Start and End Date/Time</w:t>
            </w:r>
          </w:p>
        </w:tc>
        <w:tc>
          <w:tcPr>
            <w:tcW w:w="800" w:type="dxa"/>
          </w:tcPr>
          <w:p w14:paraId="08C64E3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01580</w:t>
            </w:r>
          </w:p>
        </w:tc>
        <w:tc>
          <w:tcPr>
            <w:tcW w:w="600" w:type="dxa"/>
          </w:tcPr>
          <w:p w14:paraId="3AB2686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PDA</w:t>
            </w:r>
          </w:p>
        </w:tc>
        <w:tc>
          <w:tcPr>
            <w:tcW w:w="700" w:type="dxa"/>
          </w:tcPr>
          <w:p w14:paraId="695BC62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</w:t>
            </w:r>
          </w:p>
        </w:tc>
        <w:tc>
          <w:tcPr>
            <w:tcW w:w="600" w:type="dxa"/>
          </w:tcPr>
          <w:p w14:paraId="00CEA43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53</w:t>
            </w:r>
          </w:p>
        </w:tc>
        <w:tc>
          <w:tcPr>
            <w:tcW w:w="600" w:type="dxa"/>
          </w:tcPr>
          <w:p w14:paraId="127F5D4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DR</w:t>
            </w:r>
          </w:p>
        </w:tc>
        <w:tc>
          <w:tcPr>
            <w:tcW w:w="700" w:type="dxa"/>
          </w:tcPr>
          <w:p w14:paraId="3B2936B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3725075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2297C30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3.4.12.7</w:t>
            </w:r>
          </w:p>
        </w:tc>
      </w:tr>
      <w:tr w:rsidR="00940027" w14:paraId="0A12FF0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0DB6CF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Available Quantity</w:t>
            </w:r>
          </w:p>
        </w:tc>
        <w:tc>
          <w:tcPr>
            <w:tcW w:w="800" w:type="dxa"/>
          </w:tcPr>
          <w:p w14:paraId="3CEF28C0" w14:textId="77777777" w:rsidR="00940027" w:rsidRDefault="00940027">
            <w:pPr>
              <w:pStyle w:val="OtherTableBody"/>
              <w:jc w:val="center"/>
            </w:pPr>
            <w:r>
              <w:t>01380</w:t>
            </w:r>
          </w:p>
        </w:tc>
        <w:tc>
          <w:tcPr>
            <w:tcW w:w="600" w:type="dxa"/>
          </w:tcPr>
          <w:p w14:paraId="3DFB275D" w14:textId="77777777" w:rsidR="00940027" w:rsidRDefault="00940027">
            <w:pPr>
              <w:pStyle w:val="OtherTableBody"/>
              <w:jc w:val="center"/>
            </w:pPr>
            <w:r>
              <w:t>INV</w:t>
            </w:r>
          </w:p>
        </w:tc>
        <w:tc>
          <w:tcPr>
            <w:tcW w:w="700" w:type="dxa"/>
          </w:tcPr>
          <w:p w14:paraId="6721FDEA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1E16DFC3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6E9308F0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19CADBD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661B71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DB95587" w14:textId="77777777" w:rsidR="00940027" w:rsidRDefault="00940027">
            <w:pPr>
              <w:pStyle w:val="OtherTableBody"/>
            </w:pPr>
            <w:r>
              <w:t>13.4.4.9</w:t>
            </w:r>
          </w:p>
        </w:tc>
      </w:tr>
      <w:tr w:rsidR="00940027" w14:paraId="72BE7C3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5CE6100" w14:textId="77777777" w:rsidR="00940027" w:rsidRDefault="00940027">
            <w:pPr>
              <w:pStyle w:val="OtherTableBody"/>
            </w:pPr>
            <w:r>
              <w:t>Available Specimen Volume</w:t>
            </w:r>
          </w:p>
        </w:tc>
        <w:tc>
          <w:tcPr>
            <w:tcW w:w="800" w:type="dxa"/>
          </w:tcPr>
          <w:p w14:paraId="296BEBFB" w14:textId="77777777" w:rsidR="00940027" w:rsidRDefault="00940027">
            <w:pPr>
              <w:pStyle w:val="OtherTableBody"/>
              <w:jc w:val="center"/>
            </w:pPr>
            <w:r>
              <w:t>01349</w:t>
            </w:r>
          </w:p>
        </w:tc>
        <w:tc>
          <w:tcPr>
            <w:tcW w:w="600" w:type="dxa"/>
          </w:tcPr>
          <w:p w14:paraId="2C48D1C1" w14:textId="77777777" w:rsidR="00940027" w:rsidRDefault="00940027">
            <w:pPr>
              <w:pStyle w:val="OtherTableBody"/>
              <w:jc w:val="center"/>
            </w:pPr>
            <w:r>
              <w:t>SAC</w:t>
            </w:r>
          </w:p>
        </w:tc>
        <w:tc>
          <w:tcPr>
            <w:tcW w:w="700" w:type="dxa"/>
          </w:tcPr>
          <w:p w14:paraId="00A39D3A" w14:textId="77777777" w:rsidR="00940027" w:rsidRDefault="00940027">
            <w:pPr>
              <w:pStyle w:val="OtherTableBody"/>
            </w:pPr>
            <w:r>
              <w:t>22</w:t>
            </w:r>
          </w:p>
        </w:tc>
        <w:tc>
          <w:tcPr>
            <w:tcW w:w="600" w:type="dxa"/>
          </w:tcPr>
          <w:p w14:paraId="1FD371D2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0DC23E2A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6FD78B1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AFED70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D8C845B" w14:textId="77777777" w:rsidR="00940027" w:rsidRDefault="00940027">
            <w:pPr>
              <w:pStyle w:val="OtherTableBody"/>
            </w:pPr>
            <w:r>
              <w:t>13.4.3.22</w:t>
            </w:r>
          </w:p>
        </w:tc>
      </w:tr>
      <w:tr w:rsidR="00940027" w14:paraId="5C2050E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0B005B4" w14:textId="77777777" w:rsidR="00940027" w:rsidRDefault="00940027">
            <w:pPr>
              <w:pStyle w:val="OtherTableBody"/>
            </w:pPr>
            <w:r>
              <w:t>Baby Coverage</w:t>
            </w:r>
          </w:p>
        </w:tc>
        <w:tc>
          <w:tcPr>
            <w:tcW w:w="800" w:type="dxa"/>
          </w:tcPr>
          <w:p w14:paraId="4BD77506" w14:textId="77777777" w:rsidR="00940027" w:rsidRDefault="00940027">
            <w:pPr>
              <w:pStyle w:val="OtherTableBody"/>
              <w:jc w:val="center"/>
            </w:pPr>
            <w:r>
              <w:t>00490</w:t>
            </w:r>
          </w:p>
        </w:tc>
        <w:tc>
          <w:tcPr>
            <w:tcW w:w="600" w:type="dxa"/>
          </w:tcPr>
          <w:p w14:paraId="23B14E95" w14:textId="77777777" w:rsidR="00940027" w:rsidRDefault="00940027">
            <w:pPr>
              <w:pStyle w:val="OtherTableBody"/>
              <w:jc w:val="center"/>
            </w:pPr>
            <w:r>
              <w:t>IN2</w:t>
            </w:r>
          </w:p>
        </w:tc>
        <w:tc>
          <w:tcPr>
            <w:tcW w:w="700" w:type="dxa"/>
          </w:tcPr>
          <w:p w14:paraId="64207714" w14:textId="77777777" w:rsidR="00940027" w:rsidRDefault="00940027">
            <w:pPr>
              <w:pStyle w:val="OtherTableBody"/>
            </w:pPr>
            <w:r>
              <w:t>19</w:t>
            </w:r>
          </w:p>
        </w:tc>
        <w:tc>
          <w:tcPr>
            <w:tcW w:w="600" w:type="dxa"/>
          </w:tcPr>
          <w:p w14:paraId="4C852902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2B831D66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600BAC9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AE820B3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763B4DB0" w14:textId="77777777" w:rsidR="00940027" w:rsidRDefault="00940027">
            <w:pPr>
              <w:pStyle w:val="OtherTableBody"/>
            </w:pPr>
            <w:r>
              <w:t>6.5.7.19</w:t>
            </w:r>
          </w:p>
        </w:tc>
      </w:tr>
      <w:tr w:rsidR="00940027" w14:paraId="4FB6542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ECC5A0D" w14:textId="77777777" w:rsidR="00940027" w:rsidRDefault="00940027">
            <w:pPr>
              <w:pStyle w:val="OtherTableBody"/>
            </w:pPr>
            <w:r>
              <w:t>Baby Detained Indicator</w:t>
            </w:r>
          </w:p>
        </w:tc>
        <w:tc>
          <w:tcPr>
            <w:tcW w:w="800" w:type="dxa"/>
          </w:tcPr>
          <w:p w14:paraId="60A77E09" w14:textId="77777777" w:rsidR="00940027" w:rsidRDefault="00940027">
            <w:pPr>
              <w:pStyle w:val="OtherTableBody"/>
              <w:jc w:val="center"/>
            </w:pPr>
            <w:r>
              <w:t>00738</w:t>
            </w:r>
          </w:p>
        </w:tc>
        <w:tc>
          <w:tcPr>
            <w:tcW w:w="600" w:type="dxa"/>
          </w:tcPr>
          <w:p w14:paraId="149B0CE5" w14:textId="77777777" w:rsidR="00940027" w:rsidRDefault="00940027">
            <w:pPr>
              <w:pStyle w:val="OtherTableBody"/>
              <w:jc w:val="center"/>
            </w:pPr>
            <w:r>
              <w:t>PV2</w:t>
            </w:r>
          </w:p>
        </w:tc>
        <w:tc>
          <w:tcPr>
            <w:tcW w:w="700" w:type="dxa"/>
          </w:tcPr>
          <w:p w14:paraId="1B4A56B4" w14:textId="77777777" w:rsidR="00940027" w:rsidRDefault="00940027">
            <w:pPr>
              <w:pStyle w:val="OtherTableBody"/>
            </w:pPr>
            <w:r>
              <w:t>37</w:t>
            </w:r>
          </w:p>
        </w:tc>
        <w:tc>
          <w:tcPr>
            <w:tcW w:w="600" w:type="dxa"/>
          </w:tcPr>
          <w:p w14:paraId="0DED02FF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5898AEAD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74720BF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642233A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424E44E8" w14:textId="77777777" w:rsidR="00940027" w:rsidRDefault="00940027">
            <w:pPr>
              <w:pStyle w:val="OtherTableBody"/>
            </w:pPr>
            <w:r>
              <w:t>3.4.4.37</w:t>
            </w:r>
          </w:p>
        </w:tc>
      </w:tr>
      <w:tr w:rsidR="00940027" w14:paraId="32D1A11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0C6DD72" w14:textId="77777777" w:rsidR="00940027" w:rsidRDefault="00940027">
            <w:pPr>
              <w:pStyle w:val="OtherTableBody"/>
            </w:pPr>
            <w:r>
              <w:t>Backup Person ID</w:t>
            </w:r>
          </w:p>
        </w:tc>
        <w:tc>
          <w:tcPr>
            <w:tcW w:w="800" w:type="dxa"/>
          </w:tcPr>
          <w:p w14:paraId="082A154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00682</w:t>
            </w:r>
          </w:p>
        </w:tc>
        <w:tc>
          <w:tcPr>
            <w:tcW w:w="600" w:type="dxa"/>
          </w:tcPr>
          <w:p w14:paraId="517E83A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STF</w:t>
            </w:r>
          </w:p>
        </w:tc>
        <w:tc>
          <w:tcPr>
            <w:tcW w:w="700" w:type="dxa"/>
          </w:tcPr>
          <w:p w14:paraId="7D8E89F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14</w:t>
            </w:r>
          </w:p>
        </w:tc>
        <w:tc>
          <w:tcPr>
            <w:tcW w:w="600" w:type="dxa"/>
          </w:tcPr>
          <w:p w14:paraId="604FCE2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0A5818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186697B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32D8385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2BF6B6DA" w14:textId="77777777" w:rsidR="00940027" w:rsidRDefault="00940027">
            <w:pPr>
              <w:pStyle w:val="OtherTableBody"/>
            </w:pPr>
            <w:r>
              <w:t>15.4.8.14</w:t>
            </w:r>
          </w:p>
        </w:tc>
      </w:tr>
      <w:tr w:rsidR="00940027" w14:paraId="7381AA5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F1DA54E" w14:textId="77777777" w:rsidR="00940027" w:rsidRDefault="00940027">
            <w:pPr>
              <w:pStyle w:val="OtherTableBody"/>
            </w:pPr>
            <w:r>
              <w:t>Bad Debt Agency Code</w:t>
            </w:r>
          </w:p>
        </w:tc>
        <w:tc>
          <w:tcPr>
            <w:tcW w:w="800" w:type="dxa"/>
          </w:tcPr>
          <w:p w14:paraId="1F5B72C9" w14:textId="77777777" w:rsidR="00940027" w:rsidRDefault="00940027">
            <w:pPr>
              <w:pStyle w:val="OtherTableBody"/>
              <w:jc w:val="center"/>
            </w:pPr>
            <w:r>
              <w:t>00161</w:t>
            </w:r>
          </w:p>
        </w:tc>
        <w:tc>
          <w:tcPr>
            <w:tcW w:w="600" w:type="dxa"/>
          </w:tcPr>
          <w:p w14:paraId="124F4D82" w14:textId="77777777" w:rsidR="00940027" w:rsidRDefault="00940027">
            <w:pPr>
              <w:pStyle w:val="OtherTableBody"/>
              <w:jc w:val="center"/>
            </w:pPr>
            <w:r>
              <w:t>PV1</w:t>
            </w:r>
          </w:p>
        </w:tc>
        <w:tc>
          <w:tcPr>
            <w:tcW w:w="700" w:type="dxa"/>
          </w:tcPr>
          <w:p w14:paraId="075D2875" w14:textId="77777777" w:rsidR="00940027" w:rsidRDefault="00940027">
            <w:pPr>
              <w:pStyle w:val="OtherTableBody"/>
            </w:pPr>
            <w:r>
              <w:t>31</w:t>
            </w:r>
          </w:p>
        </w:tc>
        <w:tc>
          <w:tcPr>
            <w:tcW w:w="600" w:type="dxa"/>
          </w:tcPr>
          <w:p w14:paraId="1BE5B4C6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5654C01C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0C5AC42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1238E58" w14:textId="77777777" w:rsidR="00940027" w:rsidRDefault="00940027">
            <w:pPr>
              <w:pStyle w:val="OtherTableBody"/>
              <w:jc w:val="center"/>
            </w:pPr>
            <w:r>
              <w:t>0021</w:t>
            </w:r>
          </w:p>
        </w:tc>
        <w:tc>
          <w:tcPr>
            <w:tcW w:w="942" w:type="dxa"/>
          </w:tcPr>
          <w:p w14:paraId="1C1883B6" w14:textId="77777777" w:rsidR="00940027" w:rsidRDefault="00940027">
            <w:pPr>
              <w:pStyle w:val="OtherTableBody"/>
            </w:pPr>
            <w:r>
              <w:t>3.4.3.31</w:t>
            </w:r>
          </w:p>
        </w:tc>
      </w:tr>
      <w:tr w:rsidR="00940027" w14:paraId="190146E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071BC67" w14:textId="77777777" w:rsidR="00940027" w:rsidRDefault="00940027">
            <w:pPr>
              <w:pStyle w:val="OtherTableBody"/>
            </w:pPr>
            <w:r>
              <w:t>Bad Debt Recovery Amount</w:t>
            </w:r>
          </w:p>
        </w:tc>
        <w:tc>
          <w:tcPr>
            <w:tcW w:w="800" w:type="dxa"/>
          </w:tcPr>
          <w:p w14:paraId="365596C2" w14:textId="77777777" w:rsidR="00940027" w:rsidRDefault="00940027">
            <w:pPr>
              <w:pStyle w:val="OtherTableBody"/>
              <w:jc w:val="center"/>
            </w:pPr>
            <w:r>
              <w:t>00163</w:t>
            </w:r>
          </w:p>
        </w:tc>
        <w:tc>
          <w:tcPr>
            <w:tcW w:w="600" w:type="dxa"/>
          </w:tcPr>
          <w:p w14:paraId="0C855411" w14:textId="77777777" w:rsidR="00940027" w:rsidRDefault="00940027">
            <w:pPr>
              <w:pStyle w:val="OtherTableBody"/>
              <w:jc w:val="center"/>
            </w:pPr>
            <w:r>
              <w:t>PV1</w:t>
            </w:r>
          </w:p>
        </w:tc>
        <w:tc>
          <w:tcPr>
            <w:tcW w:w="700" w:type="dxa"/>
          </w:tcPr>
          <w:p w14:paraId="71F6BD81" w14:textId="77777777" w:rsidR="00940027" w:rsidRDefault="00940027">
            <w:pPr>
              <w:pStyle w:val="OtherTableBody"/>
            </w:pPr>
            <w:r>
              <w:t>33</w:t>
            </w:r>
          </w:p>
        </w:tc>
        <w:tc>
          <w:tcPr>
            <w:tcW w:w="600" w:type="dxa"/>
          </w:tcPr>
          <w:p w14:paraId="21D0F9F2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69118AF5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610CD53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45D3EC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83E4C48" w14:textId="77777777" w:rsidR="00940027" w:rsidRDefault="00940027">
            <w:pPr>
              <w:pStyle w:val="OtherTableBody"/>
            </w:pPr>
            <w:r>
              <w:t>3.4.3.33</w:t>
            </w:r>
          </w:p>
        </w:tc>
      </w:tr>
      <w:tr w:rsidR="00940027" w14:paraId="2CC193F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1095F69" w14:textId="77777777" w:rsidR="00940027" w:rsidRDefault="00940027">
            <w:pPr>
              <w:pStyle w:val="OtherTableBody"/>
            </w:pPr>
            <w:r>
              <w:t>Bad Debt Transfer Amount</w:t>
            </w:r>
          </w:p>
        </w:tc>
        <w:tc>
          <w:tcPr>
            <w:tcW w:w="800" w:type="dxa"/>
          </w:tcPr>
          <w:p w14:paraId="3F9E1D08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00162</w:t>
            </w:r>
          </w:p>
        </w:tc>
        <w:tc>
          <w:tcPr>
            <w:tcW w:w="600" w:type="dxa"/>
          </w:tcPr>
          <w:p w14:paraId="2FCC863D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PV1</w:t>
            </w:r>
          </w:p>
        </w:tc>
        <w:tc>
          <w:tcPr>
            <w:tcW w:w="700" w:type="dxa"/>
          </w:tcPr>
          <w:p w14:paraId="54468CD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32</w:t>
            </w:r>
          </w:p>
        </w:tc>
        <w:tc>
          <w:tcPr>
            <w:tcW w:w="600" w:type="dxa"/>
          </w:tcPr>
          <w:p w14:paraId="3195837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12</w:t>
            </w:r>
          </w:p>
        </w:tc>
        <w:tc>
          <w:tcPr>
            <w:tcW w:w="600" w:type="dxa"/>
          </w:tcPr>
          <w:p w14:paraId="4FE1865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NM</w:t>
            </w:r>
          </w:p>
        </w:tc>
        <w:tc>
          <w:tcPr>
            <w:tcW w:w="700" w:type="dxa"/>
          </w:tcPr>
          <w:p w14:paraId="19EC4341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</w:p>
        </w:tc>
        <w:tc>
          <w:tcPr>
            <w:tcW w:w="700" w:type="dxa"/>
          </w:tcPr>
          <w:p w14:paraId="17DCC133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</w:p>
        </w:tc>
        <w:tc>
          <w:tcPr>
            <w:tcW w:w="942" w:type="dxa"/>
          </w:tcPr>
          <w:p w14:paraId="0AEC77E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3.4.3.32</w:t>
            </w:r>
          </w:p>
        </w:tc>
      </w:tr>
      <w:tr w:rsidR="00940027" w14:paraId="3F79E2D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957496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Barrier Delta</w:t>
            </w:r>
          </w:p>
        </w:tc>
        <w:tc>
          <w:tcPr>
            <w:tcW w:w="800" w:type="dxa"/>
          </w:tcPr>
          <w:p w14:paraId="44A78487" w14:textId="77777777" w:rsidR="00940027" w:rsidRDefault="00940027">
            <w:pPr>
              <w:pStyle w:val="OtherTableBody"/>
              <w:jc w:val="center"/>
            </w:pPr>
            <w:r>
              <w:t>01345</w:t>
            </w:r>
          </w:p>
        </w:tc>
        <w:tc>
          <w:tcPr>
            <w:tcW w:w="600" w:type="dxa"/>
          </w:tcPr>
          <w:p w14:paraId="69940AE7" w14:textId="77777777" w:rsidR="00940027" w:rsidRDefault="00940027">
            <w:pPr>
              <w:pStyle w:val="OtherTableBody"/>
              <w:jc w:val="center"/>
            </w:pPr>
            <w:r>
              <w:t>SAC</w:t>
            </w:r>
          </w:p>
        </w:tc>
        <w:tc>
          <w:tcPr>
            <w:tcW w:w="700" w:type="dxa"/>
          </w:tcPr>
          <w:p w14:paraId="6F733447" w14:textId="77777777" w:rsidR="00940027" w:rsidRDefault="00940027">
            <w:pPr>
              <w:pStyle w:val="OtherTableBody"/>
            </w:pPr>
            <w:r>
              <w:t>18</w:t>
            </w:r>
          </w:p>
        </w:tc>
        <w:tc>
          <w:tcPr>
            <w:tcW w:w="600" w:type="dxa"/>
          </w:tcPr>
          <w:p w14:paraId="31A98B5E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50546D7D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51F9342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05334B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319CA7C" w14:textId="77777777" w:rsidR="00940027" w:rsidRDefault="00940027">
            <w:pPr>
              <w:pStyle w:val="OtherTableBody"/>
            </w:pPr>
            <w:r>
              <w:t>13.4.3.18</w:t>
            </w:r>
          </w:p>
        </w:tc>
      </w:tr>
      <w:tr w:rsidR="00940027" w14:paraId="24EF18C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201472C" w14:textId="77777777" w:rsidR="00940027" w:rsidRDefault="00940027">
            <w:pPr>
              <w:pStyle w:val="OtherTableBody"/>
            </w:pPr>
            <w:r>
              <w:t>Basic Constraint</w:t>
            </w:r>
          </w:p>
        </w:tc>
        <w:tc>
          <w:tcPr>
            <w:tcW w:w="800" w:type="dxa"/>
          </w:tcPr>
          <w:p w14:paraId="46144BBC" w14:textId="77777777" w:rsidR="00940027" w:rsidRDefault="00940027">
            <w:pPr>
              <w:pStyle w:val="OtherTableBody"/>
              <w:jc w:val="center"/>
            </w:pPr>
            <w:r>
              <w:t>01871</w:t>
            </w:r>
          </w:p>
        </w:tc>
        <w:tc>
          <w:tcPr>
            <w:tcW w:w="600" w:type="dxa"/>
          </w:tcPr>
          <w:p w14:paraId="13AA4297" w14:textId="77777777" w:rsidR="00940027" w:rsidRDefault="00940027">
            <w:pPr>
              <w:pStyle w:val="OtherTableBody"/>
              <w:jc w:val="center"/>
            </w:pPr>
            <w:r>
              <w:t>CER</w:t>
            </w:r>
          </w:p>
        </w:tc>
        <w:tc>
          <w:tcPr>
            <w:tcW w:w="700" w:type="dxa"/>
          </w:tcPr>
          <w:p w14:paraId="05C965CA" w14:textId="77777777" w:rsidR="00940027" w:rsidRDefault="00940027">
            <w:pPr>
              <w:pStyle w:val="OtherTableBody"/>
            </w:pPr>
            <w:r>
              <w:t>17</w:t>
            </w:r>
          </w:p>
        </w:tc>
        <w:tc>
          <w:tcPr>
            <w:tcW w:w="600" w:type="dxa"/>
          </w:tcPr>
          <w:p w14:paraId="1A529C13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6E3A4663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4CAB3AB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FF8C7A9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66109348" w14:textId="77777777" w:rsidR="00940027" w:rsidRDefault="00940027">
            <w:pPr>
              <w:pStyle w:val="OtherTableBody"/>
            </w:pPr>
            <w:r>
              <w:t>15.4.2.17</w:t>
            </w:r>
          </w:p>
        </w:tc>
      </w:tr>
      <w:tr w:rsidR="00940027" w14:paraId="74B3623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3969284" w14:textId="77777777" w:rsidR="00940027" w:rsidRDefault="00940027">
            <w:pPr>
              <w:pStyle w:val="OtherTableBody"/>
            </w:pPr>
            <w:r>
              <w:t>Batch Comment</w:t>
            </w:r>
          </w:p>
        </w:tc>
        <w:tc>
          <w:tcPr>
            <w:tcW w:w="800" w:type="dxa"/>
          </w:tcPr>
          <w:p w14:paraId="427F8DF9" w14:textId="77777777" w:rsidR="00940027" w:rsidRDefault="00940027">
            <w:pPr>
              <w:pStyle w:val="OtherTableBody"/>
              <w:jc w:val="center"/>
            </w:pPr>
            <w:r>
              <w:t>00090</w:t>
            </w:r>
          </w:p>
        </w:tc>
        <w:tc>
          <w:tcPr>
            <w:tcW w:w="600" w:type="dxa"/>
          </w:tcPr>
          <w:p w14:paraId="32764FE4" w14:textId="77777777" w:rsidR="00940027" w:rsidRDefault="00940027">
            <w:pPr>
              <w:pStyle w:val="OtherTableBody"/>
              <w:jc w:val="center"/>
            </w:pPr>
            <w:r>
              <w:t>BHS</w:t>
            </w:r>
          </w:p>
        </w:tc>
        <w:tc>
          <w:tcPr>
            <w:tcW w:w="700" w:type="dxa"/>
          </w:tcPr>
          <w:p w14:paraId="7FE3ADC6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5C8E7DDD" w14:textId="77777777" w:rsidR="00940027" w:rsidRDefault="00940027">
            <w:pPr>
              <w:pStyle w:val="OtherTableBody"/>
            </w:pPr>
            <w:r>
              <w:t>80</w:t>
            </w:r>
          </w:p>
        </w:tc>
        <w:tc>
          <w:tcPr>
            <w:tcW w:w="600" w:type="dxa"/>
          </w:tcPr>
          <w:p w14:paraId="617F67B7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6FBACEE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CA0D56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126B324" w14:textId="77777777" w:rsidR="00940027" w:rsidRDefault="00940027">
            <w:pPr>
              <w:pStyle w:val="OtherTableBody"/>
            </w:pPr>
            <w:r>
              <w:t>2.15.2.10</w:t>
            </w:r>
          </w:p>
        </w:tc>
      </w:tr>
      <w:tr w:rsidR="00940027" w14:paraId="115FB68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0CCA93C" w14:textId="77777777" w:rsidR="00940027" w:rsidRDefault="00940027">
            <w:pPr>
              <w:pStyle w:val="OtherTableBody"/>
            </w:pPr>
            <w:r>
              <w:t>Batch Comment</w:t>
            </w:r>
          </w:p>
        </w:tc>
        <w:tc>
          <w:tcPr>
            <w:tcW w:w="800" w:type="dxa"/>
          </w:tcPr>
          <w:p w14:paraId="66852C00" w14:textId="77777777" w:rsidR="00940027" w:rsidRDefault="00940027">
            <w:pPr>
              <w:pStyle w:val="OtherTableBody"/>
              <w:jc w:val="center"/>
            </w:pPr>
            <w:r>
              <w:t>00090</w:t>
            </w:r>
          </w:p>
        </w:tc>
        <w:tc>
          <w:tcPr>
            <w:tcW w:w="600" w:type="dxa"/>
          </w:tcPr>
          <w:p w14:paraId="1DF5E799" w14:textId="77777777" w:rsidR="00940027" w:rsidRDefault="00940027">
            <w:pPr>
              <w:pStyle w:val="OtherTableBody"/>
              <w:jc w:val="center"/>
            </w:pPr>
            <w:r>
              <w:t>BTS</w:t>
            </w:r>
          </w:p>
        </w:tc>
        <w:tc>
          <w:tcPr>
            <w:tcW w:w="700" w:type="dxa"/>
          </w:tcPr>
          <w:p w14:paraId="7DC2AC20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305235C5" w14:textId="77777777" w:rsidR="00940027" w:rsidRDefault="00940027">
            <w:pPr>
              <w:pStyle w:val="OtherTableBody"/>
            </w:pPr>
            <w:r>
              <w:t>80</w:t>
            </w:r>
          </w:p>
        </w:tc>
        <w:tc>
          <w:tcPr>
            <w:tcW w:w="600" w:type="dxa"/>
          </w:tcPr>
          <w:p w14:paraId="5CE5A101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705E866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55795A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C151F54" w14:textId="77777777" w:rsidR="00940027" w:rsidRDefault="00940027">
            <w:pPr>
              <w:pStyle w:val="OtherTableBody"/>
            </w:pPr>
            <w:r>
              <w:t>2.15.3.2</w:t>
            </w:r>
          </w:p>
        </w:tc>
      </w:tr>
      <w:tr w:rsidR="00940027" w14:paraId="4D97D66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FE9364D" w14:textId="77777777" w:rsidR="00940027" w:rsidRDefault="00940027">
            <w:pPr>
              <w:pStyle w:val="OtherTableBody"/>
            </w:pPr>
            <w:r>
              <w:t>Batch Control ID</w:t>
            </w:r>
          </w:p>
        </w:tc>
        <w:tc>
          <w:tcPr>
            <w:tcW w:w="800" w:type="dxa"/>
          </w:tcPr>
          <w:p w14:paraId="50D4EDBB" w14:textId="77777777" w:rsidR="00940027" w:rsidRDefault="00940027">
            <w:pPr>
              <w:pStyle w:val="OtherTableBody"/>
              <w:jc w:val="center"/>
            </w:pPr>
            <w:r>
              <w:t>00091</w:t>
            </w:r>
          </w:p>
        </w:tc>
        <w:tc>
          <w:tcPr>
            <w:tcW w:w="600" w:type="dxa"/>
          </w:tcPr>
          <w:p w14:paraId="13B0FCE6" w14:textId="77777777" w:rsidR="00940027" w:rsidRDefault="00940027">
            <w:pPr>
              <w:pStyle w:val="OtherTableBody"/>
              <w:jc w:val="center"/>
            </w:pPr>
            <w:r>
              <w:t>BHS</w:t>
            </w:r>
          </w:p>
        </w:tc>
        <w:tc>
          <w:tcPr>
            <w:tcW w:w="700" w:type="dxa"/>
          </w:tcPr>
          <w:p w14:paraId="07E2AE7E" w14:textId="77777777" w:rsidR="00940027" w:rsidRDefault="00940027">
            <w:pPr>
              <w:pStyle w:val="OtherTableBody"/>
            </w:pPr>
            <w:r>
              <w:t>11</w:t>
            </w:r>
          </w:p>
        </w:tc>
        <w:tc>
          <w:tcPr>
            <w:tcW w:w="600" w:type="dxa"/>
          </w:tcPr>
          <w:p w14:paraId="1E4CCE53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039402A0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603557A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9700C2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A8F7C13" w14:textId="77777777" w:rsidR="00940027" w:rsidRDefault="00940027">
            <w:pPr>
              <w:pStyle w:val="OtherTableBody"/>
            </w:pPr>
            <w:r>
              <w:t>2.15.2.11</w:t>
            </w:r>
          </w:p>
        </w:tc>
      </w:tr>
      <w:tr w:rsidR="00940027" w14:paraId="30239E9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509A7D4" w14:textId="77777777" w:rsidR="00940027" w:rsidRDefault="00940027">
            <w:pPr>
              <w:pStyle w:val="OtherTableBody"/>
            </w:pPr>
            <w:r>
              <w:t>Batch Creation Date/Time</w:t>
            </w:r>
          </w:p>
        </w:tc>
        <w:tc>
          <w:tcPr>
            <w:tcW w:w="800" w:type="dxa"/>
          </w:tcPr>
          <w:p w14:paraId="6E784B80" w14:textId="77777777" w:rsidR="00940027" w:rsidRDefault="00940027">
            <w:pPr>
              <w:pStyle w:val="OtherTableBody"/>
              <w:jc w:val="center"/>
            </w:pPr>
            <w:r>
              <w:t>00087</w:t>
            </w:r>
          </w:p>
        </w:tc>
        <w:tc>
          <w:tcPr>
            <w:tcW w:w="600" w:type="dxa"/>
          </w:tcPr>
          <w:p w14:paraId="17F56563" w14:textId="77777777" w:rsidR="00940027" w:rsidRDefault="00940027">
            <w:pPr>
              <w:pStyle w:val="OtherTableBody"/>
              <w:jc w:val="center"/>
            </w:pPr>
            <w:r>
              <w:t>BHS</w:t>
            </w:r>
          </w:p>
        </w:tc>
        <w:tc>
          <w:tcPr>
            <w:tcW w:w="700" w:type="dxa"/>
          </w:tcPr>
          <w:p w14:paraId="3C3F526B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6449A956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78F2399B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7F98E8B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823B20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C71ADC0" w14:textId="77777777" w:rsidR="00940027" w:rsidRDefault="00940027">
            <w:pPr>
              <w:pStyle w:val="OtherTableBody"/>
            </w:pPr>
            <w:r>
              <w:t>2.15.2.7</w:t>
            </w:r>
          </w:p>
        </w:tc>
      </w:tr>
      <w:tr w:rsidR="00940027" w14:paraId="29FE5EB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187691B" w14:textId="77777777" w:rsidR="00940027" w:rsidRDefault="00940027">
            <w:pPr>
              <w:pStyle w:val="OtherTableBody"/>
            </w:pPr>
            <w:r>
              <w:t>Batch Encoding Characters</w:t>
            </w:r>
          </w:p>
        </w:tc>
        <w:tc>
          <w:tcPr>
            <w:tcW w:w="800" w:type="dxa"/>
          </w:tcPr>
          <w:p w14:paraId="22D82CBE" w14:textId="77777777" w:rsidR="00940027" w:rsidRDefault="00940027">
            <w:pPr>
              <w:pStyle w:val="OtherTableBody"/>
              <w:jc w:val="center"/>
            </w:pPr>
            <w:r>
              <w:t>00082</w:t>
            </w:r>
          </w:p>
        </w:tc>
        <w:tc>
          <w:tcPr>
            <w:tcW w:w="600" w:type="dxa"/>
          </w:tcPr>
          <w:p w14:paraId="5A393922" w14:textId="77777777" w:rsidR="00940027" w:rsidRDefault="00940027">
            <w:pPr>
              <w:pStyle w:val="OtherTableBody"/>
              <w:jc w:val="center"/>
            </w:pPr>
            <w:r>
              <w:t>BHS</w:t>
            </w:r>
          </w:p>
        </w:tc>
        <w:tc>
          <w:tcPr>
            <w:tcW w:w="700" w:type="dxa"/>
          </w:tcPr>
          <w:p w14:paraId="6051AB76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382BAD1A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7E9C931C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57C4A31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DB278D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2D17EE8" w14:textId="77777777" w:rsidR="00940027" w:rsidRDefault="00940027">
            <w:pPr>
              <w:pStyle w:val="OtherTableBody"/>
            </w:pPr>
            <w:r>
              <w:t>2.15.2.2</w:t>
            </w:r>
          </w:p>
        </w:tc>
      </w:tr>
      <w:tr w:rsidR="00940027" w14:paraId="6C61030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E84D43F" w14:textId="77777777" w:rsidR="00940027" w:rsidRDefault="00940027">
            <w:pPr>
              <w:pStyle w:val="OtherTableBody"/>
            </w:pPr>
            <w:r>
              <w:t>Batch Field Separator</w:t>
            </w:r>
          </w:p>
        </w:tc>
        <w:tc>
          <w:tcPr>
            <w:tcW w:w="800" w:type="dxa"/>
          </w:tcPr>
          <w:p w14:paraId="68CF4415" w14:textId="77777777" w:rsidR="00940027" w:rsidRDefault="00940027">
            <w:pPr>
              <w:pStyle w:val="OtherTableBody"/>
              <w:jc w:val="center"/>
            </w:pPr>
            <w:r>
              <w:t>00081</w:t>
            </w:r>
          </w:p>
        </w:tc>
        <w:tc>
          <w:tcPr>
            <w:tcW w:w="600" w:type="dxa"/>
          </w:tcPr>
          <w:p w14:paraId="7273D99B" w14:textId="77777777" w:rsidR="00940027" w:rsidRDefault="00940027">
            <w:pPr>
              <w:pStyle w:val="OtherTableBody"/>
              <w:jc w:val="center"/>
            </w:pPr>
            <w:r>
              <w:t>BHS</w:t>
            </w:r>
          </w:p>
        </w:tc>
        <w:tc>
          <w:tcPr>
            <w:tcW w:w="700" w:type="dxa"/>
          </w:tcPr>
          <w:p w14:paraId="616FF270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1EB49884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114BD407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2511BC6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47492A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72BF4F3" w14:textId="77777777" w:rsidR="00940027" w:rsidRDefault="00940027">
            <w:pPr>
              <w:pStyle w:val="OtherTableBody"/>
            </w:pPr>
            <w:r>
              <w:t>2.15.2.1</w:t>
            </w:r>
          </w:p>
        </w:tc>
      </w:tr>
      <w:tr w:rsidR="00940027" w14:paraId="699D491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0BD8A4A" w14:textId="77777777" w:rsidR="00940027" w:rsidRDefault="00940027">
            <w:pPr>
              <w:pStyle w:val="OtherTableBody"/>
            </w:pPr>
            <w:r>
              <w:t>Batch Message Count</w:t>
            </w:r>
          </w:p>
        </w:tc>
        <w:tc>
          <w:tcPr>
            <w:tcW w:w="800" w:type="dxa"/>
          </w:tcPr>
          <w:p w14:paraId="626F30FE" w14:textId="77777777" w:rsidR="00940027" w:rsidRDefault="00940027">
            <w:pPr>
              <w:pStyle w:val="OtherTableBody"/>
              <w:jc w:val="center"/>
            </w:pPr>
            <w:r>
              <w:t>00093</w:t>
            </w:r>
          </w:p>
        </w:tc>
        <w:tc>
          <w:tcPr>
            <w:tcW w:w="600" w:type="dxa"/>
          </w:tcPr>
          <w:p w14:paraId="5EB760A1" w14:textId="77777777" w:rsidR="00940027" w:rsidRDefault="00940027">
            <w:pPr>
              <w:pStyle w:val="OtherTableBody"/>
              <w:jc w:val="center"/>
            </w:pPr>
            <w:r>
              <w:t>BTS</w:t>
            </w:r>
          </w:p>
        </w:tc>
        <w:tc>
          <w:tcPr>
            <w:tcW w:w="700" w:type="dxa"/>
          </w:tcPr>
          <w:p w14:paraId="3C02F0F5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57E2B321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2EFEE7CF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040FBC7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ABE6AB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610B284" w14:textId="77777777" w:rsidR="00940027" w:rsidRDefault="00940027">
            <w:pPr>
              <w:pStyle w:val="OtherTableBody"/>
            </w:pPr>
            <w:r>
              <w:t>2.15.3.1</w:t>
            </w:r>
          </w:p>
        </w:tc>
      </w:tr>
      <w:tr w:rsidR="00940027" w14:paraId="17688DE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20A0113" w14:textId="77777777" w:rsidR="00940027" w:rsidRDefault="00940027">
            <w:pPr>
              <w:pStyle w:val="OtherTableBody"/>
            </w:pPr>
            <w:r>
              <w:t>Batch Name/ID/Type</w:t>
            </w:r>
          </w:p>
        </w:tc>
        <w:tc>
          <w:tcPr>
            <w:tcW w:w="800" w:type="dxa"/>
          </w:tcPr>
          <w:p w14:paraId="64D80A32" w14:textId="77777777" w:rsidR="00940027" w:rsidRDefault="00940027">
            <w:pPr>
              <w:pStyle w:val="OtherTableBody"/>
              <w:jc w:val="center"/>
            </w:pPr>
            <w:r>
              <w:t>00089</w:t>
            </w:r>
          </w:p>
        </w:tc>
        <w:tc>
          <w:tcPr>
            <w:tcW w:w="600" w:type="dxa"/>
          </w:tcPr>
          <w:p w14:paraId="4F0C0744" w14:textId="77777777" w:rsidR="00940027" w:rsidRDefault="00940027">
            <w:pPr>
              <w:pStyle w:val="OtherTableBody"/>
              <w:jc w:val="center"/>
            </w:pPr>
            <w:r>
              <w:t>BHS</w:t>
            </w:r>
          </w:p>
        </w:tc>
        <w:tc>
          <w:tcPr>
            <w:tcW w:w="700" w:type="dxa"/>
          </w:tcPr>
          <w:p w14:paraId="1B7F9326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083CCB4F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1F505983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6886B8D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36D666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6FD1DAE" w14:textId="77777777" w:rsidR="00940027" w:rsidRDefault="00940027">
            <w:pPr>
              <w:pStyle w:val="OtherTableBody"/>
            </w:pPr>
            <w:r>
              <w:t>2.15.2.9</w:t>
            </w:r>
          </w:p>
        </w:tc>
      </w:tr>
      <w:tr w:rsidR="00940027" w14:paraId="0B4BA20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117B945" w14:textId="77777777" w:rsidR="00940027" w:rsidRDefault="00940027">
            <w:pPr>
              <w:pStyle w:val="OtherTableBody"/>
            </w:pPr>
            <w:r>
              <w:t>Batch Receiving Application</w:t>
            </w:r>
          </w:p>
        </w:tc>
        <w:tc>
          <w:tcPr>
            <w:tcW w:w="800" w:type="dxa"/>
          </w:tcPr>
          <w:p w14:paraId="262B5F50" w14:textId="77777777" w:rsidR="00940027" w:rsidRDefault="00940027">
            <w:pPr>
              <w:pStyle w:val="OtherTableBody"/>
              <w:jc w:val="center"/>
            </w:pPr>
            <w:r>
              <w:t>00085</w:t>
            </w:r>
          </w:p>
        </w:tc>
        <w:tc>
          <w:tcPr>
            <w:tcW w:w="600" w:type="dxa"/>
          </w:tcPr>
          <w:p w14:paraId="68F45255" w14:textId="77777777" w:rsidR="00940027" w:rsidRDefault="00940027">
            <w:pPr>
              <w:pStyle w:val="OtherTableBody"/>
              <w:jc w:val="center"/>
            </w:pPr>
            <w:r>
              <w:t>BHS</w:t>
            </w:r>
          </w:p>
        </w:tc>
        <w:tc>
          <w:tcPr>
            <w:tcW w:w="700" w:type="dxa"/>
          </w:tcPr>
          <w:p w14:paraId="000771A8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389FE74A" w14:textId="77777777" w:rsidR="00940027" w:rsidRDefault="00940027">
            <w:pPr>
              <w:pStyle w:val="OtherTableBody"/>
            </w:pPr>
            <w:r>
              <w:t>227</w:t>
            </w:r>
          </w:p>
        </w:tc>
        <w:tc>
          <w:tcPr>
            <w:tcW w:w="600" w:type="dxa"/>
          </w:tcPr>
          <w:p w14:paraId="6978D0A2" w14:textId="77777777" w:rsidR="00940027" w:rsidRDefault="00940027">
            <w:pPr>
              <w:pStyle w:val="OtherTableBody"/>
            </w:pPr>
            <w:r>
              <w:t>HD</w:t>
            </w:r>
          </w:p>
        </w:tc>
        <w:tc>
          <w:tcPr>
            <w:tcW w:w="700" w:type="dxa"/>
          </w:tcPr>
          <w:p w14:paraId="5AE8BAA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D4D96C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49DF84F" w14:textId="77777777" w:rsidR="00940027" w:rsidRDefault="00940027">
            <w:pPr>
              <w:pStyle w:val="OtherTableBody"/>
            </w:pPr>
            <w:r>
              <w:t>2.15.2.5</w:t>
            </w:r>
          </w:p>
        </w:tc>
      </w:tr>
      <w:tr w:rsidR="00940027" w14:paraId="3BFA813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F93AA47" w14:textId="77777777" w:rsidR="00940027" w:rsidRDefault="00940027">
            <w:pPr>
              <w:pStyle w:val="OtherTableBody"/>
            </w:pPr>
            <w:r>
              <w:t>Batch Receiving Facility</w:t>
            </w:r>
          </w:p>
        </w:tc>
        <w:tc>
          <w:tcPr>
            <w:tcW w:w="800" w:type="dxa"/>
          </w:tcPr>
          <w:p w14:paraId="0EF8476E" w14:textId="77777777" w:rsidR="00940027" w:rsidRDefault="00940027">
            <w:pPr>
              <w:pStyle w:val="OtherTableBody"/>
              <w:jc w:val="center"/>
            </w:pPr>
            <w:r>
              <w:t>00086</w:t>
            </w:r>
          </w:p>
        </w:tc>
        <w:tc>
          <w:tcPr>
            <w:tcW w:w="600" w:type="dxa"/>
          </w:tcPr>
          <w:p w14:paraId="65D8EE25" w14:textId="77777777" w:rsidR="00940027" w:rsidRDefault="00940027">
            <w:pPr>
              <w:pStyle w:val="OtherTableBody"/>
              <w:jc w:val="center"/>
            </w:pPr>
            <w:r>
              <w:t>BHS</w:t>
            </w:r>
          </w:p>
        </w:tc>
        <w:tc>
          <w:tcPr>
            <w:tcW w:w="700" w:type="dxa"/>
          </w:tcPr>
          <w:p w14:paraId="4E350191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628A08BE" w14:textId="77777777" w:rsidR="00940027" w:rsidRDefault="00940027">
            <w:pPr>
              <w:pStyle w:val="OtherTableBody"/>
            </w:pPr>
            <w:r>
              <w:t>227</w:t>
            </w:r>
          </w:p>
        </w:tc>
        <w:tc>
          <w:tcPr>
            <w:tcW w:w="600" w:type="dxa"/>
          </w:tcPr>
          <w:p w14:paraId="647E3E88" w14:textId="77777777" w:rsidR="00940027" w:rsidRDefault="00940027">
            <w:pPr>
              <w:pStyle w:val="OtherTableBody"/>
            </w:pPr>
            <w:r>
              <w:t>HD</w:t>
            </w:r>
          </w:p>
        </w:tc>
        <w:tc>
          <w:tcPr>
            <w:tcW w:w="700" w:type="dxa"/>
          </w:tcPr>
          <w:p w14:paraId="5A31DB9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5C3320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C6363DA" w14:textId="77777777" w:rsidR="00940027" w:rsidRDefault="00940027">
            <w:pPr>
              <w:pStyle w:val="OtherTableBody"/>
            </w:pPr>
            <w:r>
              <w:t>2.15.2.6</w:t>
            </w:r>
          </w:p>
        </w:tc>
      </w:tr>
      <w:tr w:rsidR="00940027" w14:paraId="65E4535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43B8E05" w14:textId="77777777" w:rsidR="00940027" w:rsidRDefault="00940027">
            <w:pPr>
              <w:pStyle w:val="OtherTableBody"/>
            </w:pPr>
            <w:r>
              <w:t>Batch Security</w:t>
            </w:r>
          </w:p>
        </w:tc>
        <w:tc>
          <w:tcPr>
            <w:tcW w:w="800" w:type="dxa"/>
          </w:tcPr>
          <w:p w14:paraId="4BC41F65" w14:textId="77777777" w:rsidR="00940027" w:rsidRDefault="00940027">
            <w:pPr>
              <w:pStyle w:val="OtherTableBody"/>
              <w:jc w:val="center"/>
            </w:pPr>
            <w:r>
              <w:t>00088</w:t>
            </w:r>
          </w:p>
        </w:tc>
        <w:tc>
          <w:tcPr>
            <w:tcW w:w="600" w:type="dxa"/>
          </w:tcPr>
          <w:p w14:paraId="3DF54DC4" w14:textId="77777777" w:rsidR="00940027" w:rsidRDefault="00940027">
            <w:pPr>
              <w:pStyle w:val="OtherTableBody"/>
              <w:jc w:val="center"/>
            </w:pPr>
            <w:r>
              <w:t>BHS</w:t>
            </w:r>
          </w:p>
        </w:tc>
        <w:tc>
          <w:tcPr>
            <w:tcW w:w="700" w:type="dxa"/>
          </w:tcPr>
          <w:p w14:paraId="06B53D83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72056DE1" w14:textId="77777777" w:rsidR="00940027" w:rsidRDefault="00940027">
            <w:pPr>
              <w:pStyle w:val="OtherTableBody"/>
            </w:pPr>
            <w:r>
              <w:t>40</w:t>
            </w:r>
          </w:p>
        </w:tc>
        <w:tc>
          <w:tcPr>
            <w:tcW w:w="600" w:type="dxa"/>
          </w:tcPr>
          <w:p w14:paraId="55553FC8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427CBCF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66B0DE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4002DA8" w14:textId="77777777" w:rsidR="00940027" w:rsidRDefault="00940027">
            <w:pPr>
              <w:pStyle w:val="OtherTableBody"/>
            </w:pPr>
            <w:r>
              <w:t>2.15.2.8</w:t>
            </w:r>
          </w:p>
        </w:tc>
      </w:tr>
      <w:tr w:rsidR="00940027" w14:paraId="37D0DAA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35EB549" w14:textId="77777777" w:rsidR="00940027" w:rsidRDefault="00940027">
            <w:pPr>
              <w:pStyle w:val="OtherTableBody"/>
            </w:pPr>
            <w:r>
              <w:t>Batch Sending Application</w:t>
            </w:r>
          </w:p>
        </w:tc>
        <w:tc>
          <w:tcPr>
            <w:tcW w:w="800" w:type="dxa"/>
          </w:tcPr>
          <w:p w14:paraId="635D6239" w14:textId="77777777" w:rsidR="00940027" w:rsidRDefault="00940027">
            <w:pPr>
              <w:pStyle w:val="OtherTableBody"/>
              <w:jc w:val="center"/>
            </w:pPr>
            <w:r>
              <w:t>00083</w:t>
            </w:r>
          </w:p>
        </w:tc>
        <w:tc>
          <w:tcPr>
            <w:tcW w:w="600" w:type="dxa"/>
          </w:tcPr>
          <w:p w14:paraId="108E0119" w14:textId="77777777" w:rsidR="00940027" w:rsidRDefault="00940027">
            <w:pPr>
              <w:pStyle w:val="OtherTableBody"/>
              <w:jc w:val="center"/>
            </w:pPr>
            <w:r>
              <w:t>BHS</w:t>
            </w:r>
          </w:p>
        </w:tc>
        <w:tc>
          <w:tcPr>
            <w:tcW w:w="700" w:type="dxa"/>
          </w:tcPr>
          <w:p w14:paraId="32CCCE23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760CD513" w14:textId="77777777" w:rsidR="00940027" w:rsidRDefault="00940027">
            <w:pPr>
              <w:pStyle w:val="OtherTableBody"/>
            </w:pPr>
            <w:r>
              <w:t>227</w:t>
            </w:r>
          </w:p>
        </w:tc>
        <w:tc>
          <w:tcPr>
            <w:tcW w:w="600" w:type="dxa"/>
          </w:tcPr>
          <w:p w14:paraId="65573B3A" w14:textId="77777777" w:rsidR="00940027" w:rsidRDefault="00940027">
            <w:pPr>
              <w:pStyle w:val="OtherTableBody"/>
            </w:pPr>
            <w:r>
              <w:t>HD</w:t>
            </w:r>
          </w:p>
        </w:tc>
        <w:tc>
          <w:tcPr>
            <w:tcW w:w="700" w:type="dxa"/>
          </w:tcPr>
          <w:p w14:paraId="5E880DB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4820F2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C8CFCF4" w14:textId="77777777" w:rsidR="00940027" w:rsidRDefault="00940027">
            <w:pPr>
              <w:pStyle w:val="OtherTableBody"/>
            </w:pPr>
            <w:r>
              <w:t>2.15.2.3</w:t>
            </w:r>
          </w:p>
        </w:tc>
      </w:tr>
      <w:tr w:rsidR="00940027" w14:paraId="0D01E72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2622E55" w14:textId="77777777" w:rsidR="00940027" w:rsidRDefault="00940027">
            <w:pPr>
              <w:pStyle w:val="OtherTableBody"/>
            </w:pPr>
            <w:r>
              <w:t>Batch Sending Facility</w:t>
            </w:r>
          </w:p>
        </w:tc>
        <w:tc>
          <w:tcPr>
            <w:tcW w:w="800" w:type="dxa"/>
          </w:tcPr>
          <w:p w14:paraId="6B986D02" w14:textId="77777777" w:rsidR="00940027" w:rsidRDefault="00940027">
            <w:pPr>
              <w:pStyle w:val="OtherTableBody"/>
              <w:jc w:val="center"/>
            </w:pPr>
            <w:r>
              <w:t>00084</w:t>
            </w:r>
          </w:p>
        </w:tc>
        <w:tc>
          <w:tcPr>
            <w:tcW w:w="600" w:type="dxa"/>
          </w:tcPr>
          <w:p w14:paraId="519AE8C7" w14:textId="77777777" w:rsidR="00940027" w:rsidRDefault="00940027">
            <w:pPr>
              <w:pStyle w:val="OtherTableBody"/>
              <w:jc w:val="center"/>
            </w:pPr>
            <w:r>
              <w:t>BHS</w:t>
            </w:r>
          </w:p>
        </w:tc>
        <w:tc>
          <w:tcPr>
            <w:tcW w:w="700" w:type="dxa"/>
          </w:tcPr>
          <w:p w14:paraId="3EE0E84B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553C6275" w14:textId="77777777" w:rsidR="00940027" w:rsidRDefault="00940027">
            <w:pPr>
              <w:pStyle w:val="OtherTableBody"/>
            </w:pPr>
            <w:r>
              <w:t>227</w:t>
            </w:r>
          </w:p>
        </w:tc>
        <w:tc>
          <w:tcPr>
            <w:tcW w:w="600" w:type="dxa"/>
          </w:tcPr>
          <w:p w14:paraId="0899FAD9" w14:textId="77777777" w:rsidR="00940027" w:rsidRDefault="00940027">
            <w:pPr>
              <w:pStyle w:val="OtherTableBody"/>
            </w:pPr>
            <w:r>
              <w:t>HD</w:t>
            </w:r>
          </w:p>
        </w:tc>
        <w:tc>
          <w:tcPr>
            <w:tcW w:w="700" w:type="dxa"/>
          </w:tcPr>
          <w:p w14:paraId="1639103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630602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8E5A544" w14:textId="77777777" w:rsidR="00940027" w:rsidRDefault="00940027">
            <w:pPr>
              <w:pStyle w:val="OtherTableBody"/>
            </w:pPr>
            <w:r>
              <w:t>2.15.2.4</w:t>
            </w:r>
          </w:p>
        </w:tc>
      </w:tr>
      <w:tr w:rsidR="00940027" w14:paraId="6D98191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D0DF859" w14:textId="77777777" w:rsidR="00940027" w:rsidRDefault="00940027">
            <w:pPr>
              <w:pStyle w:val="OtherTableBody"/>
            </w:pPr>
            <w:r>
              <w:t>Batch Totals</w:t>
            </w:r>
          </w:p>
        </w:tc>
        <w:tc>
          <w:tcPr>
            <w:tcW w:w="800" w:type="dxa"/>
          </w:tcPr>
          <w:p w14:paraId="3BFD29C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00095</w:t>
            </w:r>
          </w:p>
        </w:tc>
        <w:tc>
          <w:tcPr>
            <w:tcW w:w="600" w:type="dxa"/>
          </w:tcPr>
          <w:p w14:paraId="7A37862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BTS</w:t>
            </w:r>
          </w:p>
        </w:tc>
        <w:tc>
          <w:tcPr>
            <w:tcW w:w="700" w:type="dxa"/>
          </w:tcPr>
          <w:p w14:paraId="3F22C3D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33BED23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100</w:t>
            </w:r>
          </w:p>
        </w:tc>
        <w:tc>
          <w:tcPr>
            <w:tcW w:w="600" w:type="dxa"/>
          </w:tcPr>
          <w:p w14:paraId="3A933EA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NM</w:t>
            </w:r>
          </w:p>
        </w:tc>
        <w:tc>
          <w:tcPr>
            <w:tcW w:w="700" w:type="dxa"/>
          </w:tcPr>
          <w:p w14:paraId="3DD8639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3172660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CC1459C" w14:textId="77777777" w:rsidR="00940027" w:rsidRDefault="00940027">
            <w:pPr>
              <w:pStyle w:val="OtherTableBody"/>
            </w:pPr>
            <w:r>
              <w:t>2.15.3.3</w:t>
            </w:r>
          </w:p>
        </w:tc>
      </w:tr>
      <w:tr w:rsidR="00940027" w14:paraId="2FFF32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F07294B" w14:textId="77777777" w:rsidR="00940027" w:rsidRDefault="00940027">
            <w:pPr>
              <w:pStyle w:val="OtherTableBody"/>
            </w:pPr>
            <w:r>
              <w:t>BC Blood Group</w:t>
            </w:r>
          </w:p>
        </w:tc>
        <w:tc>
          <w:tcPr>
            <w:tcW w:w="800" w:type="dxa"/>
          </w:tcPr>
          <w:p w14:paraId="50C82D6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01738</w:t>
            </w:r>
          </w:p>
        </w:tc>
        <w:tc>
          <w:tcPr>
            <w:tcW w:w="600" w:type="dxa"/>
          </w:tcPr>
          <w:p w14:paraId="2A8214A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BTX</w:t>
            </w:r>
          </w:p>
        </w:tc>
        <w:tc>
          <w:tcPr>
            <w:tcW w:w="700" w:type="dxa"/>
          </w:tcPr>
          <w:p w14:paraId="5B5EC41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600" w:type="dxa"/>
          </w:tcPr>
          <w:p w14:paraId="5D94E75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347BD7A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CNE</w:t>
            </w:r>
          </w:p>
        </w:tc>
        <w:tc>
          <w:tcPr>
            <w:tcW w:w="700" w:type="dxa"/>
          </w:tcPr>
          <w:p w14:paraId="0E0D4D2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2F56AEE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2B81DCC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4.21.3.4</w:t>
            </w:r>
          </w:p>
        </w:tc>
      </w:tr>
      <w:tr w:rsidR="00940027" w14:paraId="6414C56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C33F20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BC Component</w:t>
            </w:r>
          </w:p>
        </w:tc>
        <w:tc>
          <w:tcPr>
            <w:tcW w:w="800" w:type="dxa"/>
          </w:tcPr>
          <w:p w14:paraId="1FD9246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01719</w:t>
            </w:r>
          </w:p>
        </w:tc>
        <w:tc>
          <w:tcPr>
            <w:tcW w:w="600" w:type="dxa"/>
          </w:tcPr>
          <w:p w14:paraId="6855604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BPX</w:t>
            </w:r>
          </w:p>
        </w:tc>
        <w:tc>
          <w:tcPr>
            <w:tcW w:w="700" w:type="dxa"/>
          </w:tcPr>
          <w:p w14:paraId="2E5C334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600" w:type="dxa"/>
          </w:tcPr>
          <w:p w14:paraId="222710D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FBCF15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CNE</w:t>
            </w:r>
          </w:p>
        </w:tc>
        <w:tc>
          <w:tcPr>
            <w:tcW w:w="700" w:type="dxa"/>
          </w:tcPr>
          <w:p w14:paraId="1E83D1D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42166EF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1ABBA3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4.21.2.6</w:t>
            </w:r>
          </w:p>
        </w:tc>
      </w:tr>
      <w:tr w:rsidR="00940027" w14:paraId="1BC5403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BE6A57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BC Component</w:t>
            </w:r>
          </w:p>
        </w:tc>
        <w:tc>
          <w:tcPr>
            <w:tcW w:w="800" w:type="dxa"/>
          </w:tcPr>
          <w:p w14:paraId="2A6688E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01737</w:t>
            </w:r>
          </w:p>
        </w:tc>
        <w:tc>
          <w:tcPr>
            <w:tcW w:w="600" w:type="dxa"/>
          </w:tcPr>
          <w:p w14:paraId="3A9F6C2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BTX</w:t>
            </w:r>
          </w:p>
        </w:tc>
        <w:tc>
          <w:tcPr>
            <w:tcW w:w="700" w:type="dxa"/>
          </w:tcPr>
          <w:p w14:paraId="1105B4C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22F59D4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3A0466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CNE</w:t>
            </w:r>
          </w:p>
        </w:tc>
        <w:tc>
          <w:tcPr>
            <w:tcW w:w="700" w:type="dxa"/>
          </w:tcPr>
          <w:p w14:paraId="76B89B9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23355A4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0D523A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4.21.3.3</w:t>
            </w:r>
          </w:p>
        </w:tc>
      </w:tr>
      <w:tr w:rsidR="00940027" w14:paraId="4E02C90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93D5E8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BC Donation ID</w:t>
            </w:r>
          </w:p>
        </w:tc>
        <w:tc>
          <w:tcPr>
            <w:tcW w:w="800" w:type="dxa"/>
          </w:tcPr>
          <w:p w14:paraId="4261995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01736</w:t>
            </w:r>
          </w:p>
        </w:tc>
        <w:tc>
          <w:tcPr>
            <w:tcW w:w="600" w:type="dxa"/>
          </w:tcPr>
          <w:p w14:paraId="3543C4E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BTX</w:t>
            </w:r>
          </w:p>
        </w:tc>
        <w:tc>
          <w:tcPr>
            <w:tcW w:w="700" w:type="dxa"/>
          </w:tcPr>
          <w:p w14:paraId="03E634F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318A365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22</w:t>
            </w:r>
          </w:p>
        </w:tc>
        <w:tc>
          <w:tcPr>
            <w:tcW w:w="600" w:type="dxa"/>
          </w:tcPr>
          <w:p w14:paraId="1E54000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EI</w:t>
            </w:r>
          </w:p>
        </w:tc>
        <w:tc>
          <w:tcPr>
            <w:tcW w:w="700" w:type="dxa"/>
          </w:tcPr>
          <w:p w14:paraId="1790C9A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2894FAB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662F94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4.21.3.2</w:t>
            </w:r>
          </w:p>
        </w:tc>
      </w:tr>
      <w:tr w:rsidR="00940027" w14:paraId="660CD2E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BE5F08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BC Donation ID</w:t>
            </w:r>
          </w:p>
        </w:tc>
        <w:tc>
          <w:tcPr>
            <w:tcW w:w="800" w:type="dxa"/>
          </w:tcPr>
          <w:p w14:paraId="1F49114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01718</w:t>
            </w:r>
          </w:p>
        </w:tc>
        <w:tc>
          <w:tcPr>
            <w:tcW w:w="600" w:type="dxa"/>
          </w:tcPr>
          <w:p w14:paraId="5127DCE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BPX</w:t>
            </w:r>
          </w:p>
        </w:tc>
        <w:tc>
          <w:tcPr>
            <w:tcW w:w="700" w:type="dxa"/>
          </w:tcPr>
          <w:p w14:paraId="01517DA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  <w:tc>
          <w:tcPr>
            <w:tcW w:w="600" w:type="dxa"/>
          </w:tcPr>
          <w:p w14:paraId="2E4E484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22</w:t>
            </w:r>
          </w:p>
        </w:tc>
        <w:tc>
          <w:tcPr>
            <w:tcW w:w="600" w:type="dxa"/>
          </w:tcPr>
          <w:p w14:paraId="0C38D3F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EI</w:t>
            </w:r>
          </w:p>
        </w:tc>
        <w:tc>
          <w:tcPr>
            <w:tcW w:w="700" w:type="dxa"/>
          </w:tcPr>
          <w:p w14:paraId="7B28AB3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623C740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443CA82E" w14:textId="77777777" w:rsidR="00940027" w:rsidRDefault="00940027">
            <w:pPr>
              <w:pStyle w:val="OtherTableBody"/>
            </w:pPr>
            <w:r>
              <w:t>4.21.2.5</w:t>
            </w:r>
          </w:p>
        </w:tc>
      </w:tr>
      <w:tr w:rsidR="00940027" w14:paraId="4B28EFA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5042B8F" w14:textId="77777777" w:rsidR="00940027" w:rsidRDefault="00940027">
            <w:pPr>
              <w:pStyle w:val="OtherTableBody"/>
            </w:pPr>
            <w:r>
              <w:t>BC Donation Type / Intended Use</w:t>
            </w:r>
          </w:p>
        </w:tc>
        <w:tc>
          <w:tcPr>
            <w:tcW w:w="800" w:type="dxa"/>
          </w:tcPr>
          <w:p w14:paraId="5C07CA8A" w14:textId="77777777" w:rsidR="00940027" w:rsidRDefault="00940027">
            <w:pPr>
              <w:pStyle w:val="OtherTableBody"/>
              <w:jc w:val="center"/>
            </w:pPr>
            <w:r>
              <w:t>01720</w:t>
            </w:r>
          </w:p>
        </w:tc>
        <w:tc>
          <w:tcPr>
            <w:tcW w:w="600" w:type="dxa"/>
          </w:tcPr>
          <w:p w14:paraId="31F1F5D0" w14:textId="77777777" w:rsidR="00940027" w:rsidRDefault="00940027">
            <w:pPr>
              <w:pStyle w:val="OtherTableBody"/>
              <w:jc w:val="center"/>
            </w:pPr>
            <w:r>
              <w:t>BPX</w:t>
            </w:r>
          </w:p>
        </w:tc>
        <w:tc>
          <w:tcPr>
            <w:tcW w:w="700" w:type="dxa"/>
          </w:tcPr>
          <w:p w14:paraId="2A6FF2B2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23BE711B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5C05D580" w14:textId="77777777" w:rsidR="00940027" w:rsidRDefault="00940027">
            <w:pPr>
              <w:pStyle w:val="OtherTableBody"/>
            </w:pPr>
            <w:r>
              <w:t>CNE</w:t>
            </w:r>
          </w:p>
        </w:tc>
        <w:tc>
          <w:tcPr>
            <w:tcW w:w="700" w:type="dxa"/>
          </w:tcPr>
          <w:p w14:paraId="66DC6E4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17FB7B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BB8C9F8" w14:textId="77777777" w:rsidR="00940027" w:rsidRDefault="00940027">
            <w:pPr>
              <w:pStyle w:val="OtherTableBody"/>
            </w:pPr>
            <w:r>
              <w:t>4.21.2.7</w:t>
            </w:r>
          </w:p>
        </w:tc>
      </w:tr>
      <w:tr w:rsidR="00940027" w14:paraId="1E8910B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C7FD613" w14:textId="77777777" w:rsidR="00940027" w:rsidRDefault="00940027">
            <w:pPr>
              <w:pStyle w:val="OtherTableBody"/>
            </w:pPr>
            <w:r>
              <w:t>BC Special Testing</w:t>
            </w:r>
          </w:p>
        </w:tc>
        <w:tc>
          <w:tcPr>
            <w:tcW w:w="800" w:type="dxa"/>
          </w:tcPr>
          <w:p w14:paraId="4F449E5F" w14:textId="77777777" w:rsidR="00940027" w:rsidRDefault="00940027">
            <w:pPr>
              <w:pStyle w:val="OtherTableBody"/>
              <w:jc w:val="center"/>
            </w:pPr>
            <w:r>
              <w:t>01725</w:t>
            </w:r>
          </w:p>
        </w:tc>
        <w:tc>
          <w:tcPr>
            <w:tcW w:w="600" w:type="dxa"/>
          </w:tcPr>
          <w:p w14:paraId="167C8BF0" w14:textId="77777777" w:rsidR="00940027" w:rsidRDefault="00940027">
            <w:pPr>
              <w:pStyle w:val="OtherTableBody"/>
              <w:jc w:val="center"/>
            </w:pPr>
            <w:r>
              <w:t>BPX</w:t>
            </w:r>
          </w:p>
        </w:tc>
        <w:tc>
          <w:tcPr>
            <w:tcW w:w="700" w:type="dxa"/>
          </w:tcPr>
          <w:p w14:paraId="43113F78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07BCAACD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6BF12388" w14:textId="77777777" w:rsidR="00940027" w:rsidRDefault="00940027">
            <w:pPr>
              <w:pStyle w:val="OtherTableBody"/>
            </w:pPr>
            <w:r>
              <w:t>CNE</w:t>
            </w:r>
          </w:p>
        </w:tc>
        <w:tc>
          <w:tcPr>
            <w:tcW w:w="700" w:type="dxa"/>
          </w:tcPr>
          <w:p w14:paraId="1CED06EE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4C2F88F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6A54D08" w14:textId="77777777" w:rsidR="00940027" w:rsidRDefault="00940027">
            <w:pPr>
              <w:pStyle w:val="OtherTableBody"/>
            </w:pPr>
            <w:r>
              <w:t>4.21.2.12</w:t>
            </w:r>
          </w:p>
        </w:tc>
      </w:tr>
      <w:tr w:rsidR="00940027" w14:paraId="4448064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B51EF2E" w14:textId="77777777" w:rsidR="00940027" w:rsidRDefault="00940027">
            <w:pPr>
              <w:pStyle w:val="OtherTableBody"/>
            </w:pPr>
            <w:r>
              <w:t>Bed Location</w:t>
            </w:r>
          </w:p>
        </w:tc>
        <w:tc>
          <w:tcPr>
            <w:tcW w:w="800" w:type="dxa"/>
          </w:tcPr>
          <w:p w14:paraId="615176E0" w14:textId="77777777" w:rsidR="00940027" w:rsidRDefault="00940027">
            <w:pPr>
              <w:pStyle w:val="OtherTableBody"/>
              <w:jc w:val="center"/>
            </w:pPr>
            <w:r>
              <w:t>00209</w:t>
            </w:r>
          </w:p>
        </w:tc>
        <w:tc>
          <w:tcPr>
            <w:tcW w:w="600" w:type="dxa"/>
          </w:tcPr>
          <w:p w14:paraId="0D4A4DF0" w14:textId="77777777" w:rsidR="00940027" w:rsidRDefault="00940027">
            <w:pPr>
              <w:pStyle w:val="OtherTableBody"/>
              <w:jc w:val="center"/>
            </w:pPr>
            <w:r>
              <w:t>NPU</w:t>
            </w:r>
          </w:p>
        </w:tc>
        <w:tc>
          <w:tcPr>
            <w:tcW w:w="700" w:type="dxa"/>
          </w:tcPr>
          <w:p w14:paraId="769CAC80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7392B32B" w14:textId="77777777" w:rsidR="00940027" w:rsidRDefault="00940027">
            <w:pPr>
              <w:pStyle w:val="OtherTableBody"/>
            </w:pPr>
            <w:r>
              <w:t>80</w:t>
            </w:r>
          </w:p>
        </w:tc>
        <w:tc>
          <w:tcPr>
            <w:tcW w:w="600" w:type="dxa"/>
          </w:tcPr>
          <w:p w14:paraId="5DF05E72" w14:textId="77777777" w:rsidR="00940027" w:rsidRDefault="00940027">
            <w:pPr>
              <w:pStyle w:val="OtherTableBody"/>
            </w:pPr>
            <w:r>
              <w:t>PL</w:t>
            </w:r>
          </w:p>
        </w:tc>
        <w:tc>
          <w:tcPr>
            <w:tcW w:w="700" w:type="dxa"/>
          </w:tcPr>
          <w:p w14:paraId="696435E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47577E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985923C" w14:textId="77777777" w:rsidR="00940027" w:rsidRDefault="00940027">
            <w:pPr>
              <w:pStyle w:val="OtherTableBody"/>
            </w:pPr>
            <w:r>
              <w:t>3.4.8.1</w:t>
            </w:r>
          </w:p>
        </w:tc>
      </w:tr>
      <w:tr w:rsidR="00940027" w14:paraId="6672DD7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A259CA6" w14:textId="77777777" w:rsidR="00940027" w:rsidRDefault="00940027">
            <w:pPr>
              <w:pStyle w:val="OtherTableBody"/>
            </w:pPr>
            <w:r>
              <w:t>Bed Status</w:t>
            </w:r>
          </w:p>
        </w:tc>
        <w:tc>
          <w:tcPr>
            <w:tcW w:w="800" w:type="dxa"/>
          </w:tcPr>
          <w:p w14:paraId="2FF75164" w14:textId="77777777" w:rsidR="00940027" w:rsidRDefault="00940027">
            <w:pPr>
              <w:pStyle w:val="OtherTableBody"/>
              <w:jc w:val="center"/>
            </w:pPr>
            <w:r>
              <w:t>00170</w:t>
            </w:r>
          </w:p>
        </w:tc>
        <w:tc>
          <w:tcPr>
            <w:tcW w:w="600" w:type="dxa"/>
          </w:tcPr>
          <w:p w14:paraId="3DFA2EF0" w14:textId="77777777" w:rsidR="00940027" w:rsidRDefault="00940027">
            <w:pPr>
              <w:pStyle w:val="OtherTableBody"/>
              <w:jc w:val="center"/>
            </w:pPr>
            <w:r>
              <w:t>PV1</w:t>
            </w:r>
          </w:p>
        </w:tc>
        <w:tc>
          <w:tcPr>
            <w:tcW w:w="700" w:type="dxa"/>
          </w:tcPr>
          <w:p w14:paraId="41E77D36" w14:textId="77777777" w:rsidR="00940027" w:rsidRDefault="00940027">
            <w:pPr>
              <w:pStyle w:val="OtherTableBody"/>
            </w:pPr>
            <w:r>
              <w:t>40</w:t>
            </w:r>
          </w:p>
        </w:tc>
        <w:tc>
          <w:tcPr>
            <w:tcW w:w="600" w:type="dxa"/>
          </w:tcPr>
          <w:p w14:paraId="68BB5A28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767E8CB1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6FE84C2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DBF2726" w14:textId="77777777" w:rsidR="00940027" w:rsidRDefault="00940027">
            <w:pPr>
              <w:pStyle w:val="OtherTableBody"/>
              <w:jc w:val="center"/>
            </w:pPr>
            <w:r>
              <w:t>0116</w:t>
            </w:r>
          </w:p>
        </w:tc>
        <w:tc>
          <w:tcPr>
            <w:tcW w:w="942" w:type="dxa"/>
          </w:tcPr>
          <w:p w14:paraId="694DBDAF" w14:textId="77777777" w:rsidR="00940027" w:rsidRDefault="00940027">
            <w:pPr>
              <w:pStyle w:val="OtherTableBody"/>
            </w:pPr>
            <w:r>
              <w:t>3.4.3.40</w:t>
            </w:r>
          </w:p>
        </w:tc>
      </w:tr>
      <w:tr w:rsidR="00940027" w14:paraId="76EF841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FA6A725" w14:textId="77777777" w:rsidR="00940027" w:rsidRDefault="00940027">
            <w:pPr>
              <w:pStyle w:val="OtherTableBody"/>
            </w:pPr>
            <w:r>
              <w:t>Bed Status</w:t>
            </w:r>
          </w:p>
        </w:tc>
        <w:tc>
          <w:tcPr>
            <w:tcW w:w="800" w:type="dxa"/>
          </w:tcPr>
          <w:p w14:paraId="176727E3" w14:textId="77777777" w:rsidR="00940027" w:rsidRDefault="00940027">
            <w:pPr>
              <w:pStyle w:val="OtherTableBody"/>
              <w:jc w:val="center"/>
            </w:pPr>
            <w:r>
              <w:t>00170</w:t>
            </w:r>
          </w:p>
        </w:tc>
        <w:tc>
          <w:tcPr>
            <w:tcW w:w="600" w:type="dxa"/>
          </w:tcPr>
          <w:p w14:paraId="6B71E317" w14:textId="77777777" w:rsidR="00940027" w:rsidRDefault="00940027">
            <w:pPr>
              <w:pStyle w:val="OtherTableBody"/>
              <w:jc w:val="center"/>
            </w:pPr>
            <w:r>
              <w:t>NPU</w:t>
            </w:r>
          </w:p>
        </w:tc>
        <w:tc>
          <w:tcPr>
            <w:tcW w:w="700" w:type="dxa"/>
          </w:tcPr>
          <w:p w14:paraId="0B21C8F8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2A277CE1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47EE92B6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267F3B3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A0E8FED" w14:textId="77777777" w:rsidR="00940027" w:rsidRDefault="00940027">
            <w:pPr>
              <w:pStyle w:val="OtherTableBody"/>
              <w:jc w:val="center"/>
            </w:pPr>
            <w:r>
              <w:t>0116</w:t>
            </w:r>
          </w:p>
        </w:tc>
        <w:tc>
          <w:tcPr>
            <w:tcW w:w="942" w:type="dxa"/>
          </w:tcPr>
          <w:p w14:paraId="1BB48218" w14:textId="77777777" w:rsidR="00940027" w:rsidRDefault="00940027">
            <w:pPr>
              <w:pStyle w:val="OtherTableBody"/>
            </w:pPr>
            <w:r>
              <w:t>3.4.8.2</w:t>
            </w:r>
          </w:p>
        </w:tc>
      </w:tr>
      <w:tr w:rsidR="00940027" w14:paraId="5411BAA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DAB8175" w14:textId="77777777" w:rsidR="00940027" w:rsidRDefault="00940027">
            <w:pPr>
              <w:pStyle w:val="OtherTableBody"/>
            </w:pPr>
            <w:r>
              <w:t>Billing Category</w:t>
            </w:r>
          </w:p>
        </w:tc>
        <w:tc>
          <w:tcPr>
            <w:tcW w:w="800" w:type="dxa"/>
          </w:tcPr>
          <w:p w14:paraId="17923F5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01007</w:t>
            </w:r>
          </w:p>
        </w:tc>
        <w:tc>
          <w:tcPr>
            <w:tcW w:w="600" w:type="dxa"/>
          </w:tcPr>
          <w:p w14:paraId="6094E4A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PRC</w:t>
            </w:r>
          </w:p>
        </w:tc>
        <w:tc>
          <w:tcPr>
            <w:tcW w:w="700" w:type="dxa"/>
          </w:tcPr>
          <w:p w14:paraId="4B1440F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14</w:t>
            </w:r>
          </w:p>
        </w:tc>
        <w:tc>
          <w:tcPr>
            <w:tcW w:w="600" w:type="dxa"/>
          </w:tcPr>
          <w:p w14:paraId="630D385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D366D8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7C15397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554AB7D7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0293</w:t>
            </w:r>
          </w:p>
        </w:tc>
        <w:tc>
          <w:tcPr>
            <w:tcW w:w="942" w:type="dxa"/>
          </w:tcPr>
          <w:p w14:paraId="2E7B87B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8.10.3.14</w:t>
            </w:r>
          </w:p>
        </w:tc>
      </w:tr>
      <w:tr w:rsidR="00940027" w14:paraId="701C488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731EC8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Billing Media Code</w:t>
            </w:r>
          </w:p>
        </w:tc>
        <w:tc>
          <w:tcPr>
            <w:tcW w:w="800" w:type="dxa"/>
          </w:tcPr>
          <w:p w14:paraId="614C1E22" w14:textId="77777777" w:rsidR="00940027" w:rsidRDefault="00940027">
            <w:pPr>
              <w:pStyle w:val="OtherTableBody"/>
              <w:jc w:val="center"/>
            </w:pPr>
            <w:r>
              <w:t>00733</w:t>
            </w:r>
          </w:p>
        </w:tc>
        <w:tc>
          <w:tcPr>
            <w:tcW w:w="600" w:type="dxa"/>
          </w:tcPr>
          <w:p w14:paraId="402CDA70" w14:textId="77777777" w:rsidR="00940027" w:rsidRDefault="00940027">
            <w:pPr>
              <w:pStyle w:val="OtherTableBody"/>
              <w:jc w:val="center"/>
            </w:pPr>
            <w:r>
              <w:t>PV2</w:t>
            </w:r>
          </w:p>
        </w:tc>
        <w:tc>
          <w:tcPr>
            <w:tcW w:w="700" w:type="dxa"/>
          </w:tcPr>
          <w:p w14:paraId="13C4DD99" w14:textId="77777777" w:rsidR="00940027" w:rsidRDefault="00940027">
            <w:pPr>
              <w:pStyle w:val="OtherTableBody"/>
            </w:pPr>
            <w:r>
              <w:t>32</w:t>
            </w:r>
          </w:p>
        </w:tc>
        <w:tc>
          <w:tcPr>
            <w:tcW w:w="600" w:type="dxa"/>
          </w:tcPr>
          <w:p w14:paraId="0275E112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7F4822A3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0D65C2C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3EE0491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2D31F1F6" w14:textId="77777777" w:rsidR="00940027" w:rsidRDefault="00940027">
            <w:pPr>
              <w:pStyle w:val="OtherTableBody"/>
            </w:pPr>
            <w:r>
              <w:t>3.4.4.32</w:t>
            </w:r>
          </w:p>
        </w:tc>
      </w:tr>
      <w:tr w:rsidR="00940027" w14:paraId="7113BDE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8182F6E" w14:textId="77777777" w:rsidR="00940027" w:rsidRDefault="00940027">
            <w:pPr>
              <w:pStyle w:val="OtherTableBody"/>
            </w:pPr>
            <w:r>
              <w:t>Billing Status</w:t>
            </w:r>
          </w:p>
        </w:tc>
        <w:tc>
          <w:tcPr>
            <w:tcW w:w="800" w:type="dxa"/>
          </w:tcPr>
          <w:p w14:paraId="22E03926" w14:textId="77777777" w:rsidR="00940027" w:rsidRDefault="00940027">
            <w:pPr>
              <w:pStyle w:val="OtherTableBody"/>
              <w:jc w:val="center"/>
            </w:pPr>
            <w:r>
              <w:t>00457</w:t>
            </w:r>
          </w:p>
        </w:tc>
        <w:tc>
          <w:tcPr>
            <w:tcW w:w="600" w:type="dxa"/>
          </w:tcPr>
          <w:p w14:paraId="0EFD2466" w14:textId="77777777" w:rsidR="00940027" w:rsidRDefault="00940027">
            <w:pPr>
              <w:pStyle w:val="OtherTableBody"/>
              <w:jc w:val="center"/>
            </w:pPr>
            <w:r>
              <w:t>IN1</w:t>
            </w:r>
          </w:p>
        </w:tc>
        <w:tc>
          <w:tcPr>
            <w:tcW w:w="700" w:type="dxa"/>
          </w:tcPr>
          <w:p w14:paraId="206A1C5F" w14:textId="77777777" w:rsidR="00940027" w:rsidRDefault="00940027">
            <w:pPr>
              <w:pStyle w:val="OtherTableBody"/>
            </w:pPr>
            <w:r>
              <w:t>32</w:t>
            </w:r>
          </w:p>
        </w:tc>
        <w:tc>
          <w:tcPr>
            <w:tcW w:w="600" w:type="dxa"/>
          </w:tcPr>
          <w:p w14:paraId="21CF2EA6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243D4A62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5E5B4E4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FD77207" w14:textId="77777777" w:rsidR="00940027" w:rsidRDefault="00940027">
            <w:pPr>
              <w:pStyle w:val="OtherTableBody"/>
              <w:jc w:val="center"/>
            </w:pPr>
            <w:r>
              <w:t>0022</w:t>
            </w:r>
          </w:p>
        </w:tc>
        <w:tc>
          <w:tcPr>
            <w:tcW w:w="942" w:type="dxa"/>
          </w:tcPr>
          <w:p w14:paraId="373E6E21" w14:textId="77777777" w:rsidR="00940027" w:rsidRDefault="00940027">
            <w:pPr>
              <w:pStyle w:val="OtherTableBody"/>
            </w:pPr>
            <w:r>
              <w:t>6.5.6.32</w:t>
            </w:r>
          </w:p>
        </w:tc>
      </w:tr>
      <w:tr w:rsidR="00940027" w14:paraId="493A06F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D6A3A6A" w14:textId="77777777" w:rsidR="00940027" w:rsidRDefault="00940027">
            <w:pPr>
              <w:pStyle w:val="OtherTableBody"/>
            </w:pPr>
            <w:r>
              <w:t>Birth Order</w:t>
            </w:r>
          </w:p>
        </w:tc>
        <w:tc>
          <w:tcPr>
            <w:tcW w:w="800" w:type="dxa"/>
          </w:tcPr>
          <w:p w14:paraId="0F4FBE2A" w14:textId="77777777" w:rsidR="00940027" w:rsidRDefault="00940027">
            <w:pPr>
              <w:pStyle w:val="OtherTableBody"/>
              <w:jc w:val="center"/>
            </w:pPr>
            <w:r>
              <w:t>00128</w:t>
            </w:r>
          </w:p>
        </w:tc>
        <w:tc>
          <w:tcPr>
            <w:tcW w:w="600" w:type="dxa"/>
          </w:tcPr>
          <w:p w14:paraId="013F19F1" w14:textId="77777777" w:rsidR="00940027" w:rsidRDefault="00940027">
            <w:pPr>
              <w:pStyle w:val="OtherTableBody"/>
              <w:jc w:val="center"/>
            </w:pPr>
            <w:r>
              <w:t>PID</w:t>
            </w:r>
          </w:p>
        </w:tc>
        <w:tc>
          <w:tcPr>
            <w:tcW w:w="700" w:type="dxa"/>
          </w:tcPr>
          <w:p w14:paraId="6CD2ED5E" w14:textId="77777777" w:rsidR="00940027" w:rsidRDefault="00940027">
            <w:pPr>
              <w:pStyle w:val="OtherTableBody"/>
            </w:pPr>
            <w:r>
              <w:t>25</w:t>
            </w:r>
          </w:p>
        </w:tc>
        <w:tc>
          <w:tcPr>
            <w:tcW w:w="600" w:type="dxa"/>
          </w:tcPr>
          <w:p w14:paraId="72E91F8A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746BE831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6AB791C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F5FF0A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EA1334E" w14:textId="77777777" w:rsidR="00940027" w:rsidRDefault="00940027">
            <w:pPr>
              <w:pStyle w:val="OtherTableBody"/>
            </w:pPr>
            <w:r>
              <w:t>3.4.2.25</w:t>
            </w:r>
          </w:p>
        </w:tc>
      </w:tr>
      <w:tr w:rsidR="00940027" w14:paraId="117F14B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22ACE9B" w14:textId="77777777" w:rsidR="00940027" w:rsidRDefault="00940027">
            <w:pPr>
              <w:pStyle w:val="OtherTableBody"/>
            </w:pPr>
            <w:r>
              <w:t>Birth Place</w:t>
            </w:r>
          </w:p>
        </w:tc>
        <w:tc>
          <w:tcPr>
            <w:tcW w:w="800" w:type="dxa"/>
          </w:tcPr>
          <w:p w14:paraId="4F450113" w14:textId="77777777" w:rsidR="00940027" w:rsidRDefault="00940027">
            <w:pPr>
              <w:pStyle w:val="OtherTableBody"/>
              <w:jc w:val="center"/>
            </w:pPr>
            <w:r>
              <w:t>00126</w:t>
            </w:r>
          </w:p>
        </w:tc>
        <w:tc>
          <w:tcPr>
            <w:tcW w:w="600" w:type="dxa"/>
          </w:tcPr>
          <w:p w14:paraId="25471DE8" w14:textId="77777777" w:rsidR="00940027" w:rsidRDefault="00940027">
            <w:pPr>
              <w:pStyle w:val="OtherTableBody"/>
              <w:jc w:val="center"/>
            </w:pPr>
            <w:r>
              <w:t>PID</w:t>
            </w:r>
          </w:p>
        </w:tc>
        <w:tc>
          <w:tcPr>
            <w:tcW w:w="700" w:type="dxa"/>
          </w:tcPr>
          <w:p w14:paraId="34530541" w14:textId="77777777" w:rsidR="00940027" w:rsidRDefault="00940027">
            <w:pPr>
              <w:pStyle w:val="OtherTableBody"/>
            </w:pPr>
            <w:r>
              <w:t>23</w:t>
            </w:r>
          </w:p>
        </w:tc>
        <w:tc>
          <w:tcPr>
            <w:tcW w:w="600" w:type="dxa"/>
          </w:tcPr>
          <w:p w14:paraId="6FFD5C63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65CE30A2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322C9BA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45B551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EDC38E1" w14:textId="77777777" w:rsidR="00940027" w:rsidRDefault="00940027">
            <w:pPr>
              <w:pStyle w:val="OtherTableBody"/>
            </w:pPr>
            <w:r>
              <w:t>3.4.2.23</w:t>
            </w:r>
          </w:p>
        </w:tc>
      </w:tr>
      <w:tr w:rsidR="00940027" w14:paraId="42F30E7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34B5A05" w14:textId="77777777" w:rsidR="00940027" w:rsidRDefault="00940027">
            <w:pPr>
              <w:pStyle w:val="OtherTableBody"/>
            </w:pPr>
            <w:r>
              <w:t>Blood Amount</w:t>
            </w:r>
          </w:p>
        </w:tc>
        <w:tc>
          <w:tcPr>
            <w:tcW w:w="800" w:type="dxa"/>
          </w:tcPr>
          <w:p w14:paraId="0CC956F9" w14:textId="77777777" w:rsidR="00940027" w:rsidRDefault="00940027">
            <w:pPr>
              <w:pStyle w:val="OtherTableBody"/>
              <w:jc w:val="center"/>
            </w:pPr>
            <w:r>
              <w:t>01529</w:t>
            </w:r>
          </w:p>
        </w:tc>
        <w:tc>
          <w:tcPr>
            <w:tcW w:w="600" w:type="dxa"/>
          </w:tcPr>
          <w:p w14:paraId="231A4A2D" w14:textId="77777777" w:rsidR="00940027" w:rsidRDefault="00940027">
            <w:pPr>
              <w:pStyle w:val="OtherTableBody"/>
              <w:jc w:val="center"/>
            </w:pPr>
            <w:r>
              <w:t>BLC</w:t>
            </w:r>
          </w:p>
        </w:tc>
        <w:tc>
          <w:tcPr>
            <w:tcW w:w="700" w:type="dxa"/>
          </w:tcPr>
          <w:p w14:paraId="429C7145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06B24481" w14:textId="77777777" w:rsidR="00940027" w:rsidRDefault="00940027">
            <w:pPr>
              <w:pStyle w:val="OtherTableBody"/>
            </w:pPr>
            <w:r>
              <w:t>267</w:t>
            </w:r>
          </w:p>
        </w:tc>
        <w:tc>
          <w:tcPr>
            <w:tcW w:w="600" w:type="dxa"/>
          </w:tcPr>
          <w:p w14:paraId="7FFAB392" w14:textId="77777777" w:rsidR="00940027" w:rsidRDefault="00940027">
            <w:pPr>
              <w:pStyle w:val="OtherTableBody"/>
            </w:pPr>
            <w:r>
              <w:t>CQ</w:t>
            </w:r>
          </w:p>
        </w:tc>
        <w:tc>
          <w:tcPr>
            <w:tcW w:w="700" w:type="dxa"/>
          </w:tcPr>
          <w:p w14:paraId="4FC7D66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079430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70E1973" w14:textId="77777777" w:rsidR="00940027" w:rsidRDefault="00940027">
            <w:pPr>
              <w:pStyle w:val="OtherTableBody"/>
            </w:pPr>
            <w:r>
              <w:t>6.5.13.2</w:t>
            </w:r>
          </w:p>
        </w:tc>
      </w:tr>
      <w:tr w:rsidR="00940027" w14:paraId="4DE646D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17DF1B3" w14:textId="77777777" w:rsidR="00940027" w:rsidRDefault="00940027">
            <w:pPr>
              <w:pStyle w:val="OtherTableBody"/>
            </w:pPr>
            <w:r>
              <w:t>Blood Deductible</w:t>
            </w:r>
          </w:p>
        </w:tc>
        <w:tc>
          <w:tcPr>
            <w:tcW w:w="800" w:type="dxa"/>
          </w:tcPr>
          <w:p w14:paraId="57AE220A" w14:textId="77777777" w:rsidR="00940027" w:rsidRDefault="00940027">
            <w:pPr>
              <w:pStyle w:val="OtherTableBody"/>
              <w:jc w:val="center"/>
            </w:pPr>
            <w:r>
              <w:t>00492</w:t>
            </w:r>
          </w:p>
        </w:tc>
        <w:tc>
          <w:tcPr>
            <w:tcW w:w="600" w:type="dxa"/>
          </w:tcPr>
          <w:p w14:paraId="4E5CB472" w14:textId="77777777" w:rsidR="00940027" w:rsidRDefault="00940027">
            <w:pPr>
              <w:pStyle w:val="OtherTableBody"/>
              <w:jc w:val="center"/>
            </w:pPr>
            <w:r>
              <w:t>IN2</w:t>
            </w:r>
          </w:p>
        </w:tc>
        <w:tc>
          <w:tcPr>
            <w:tcW w:w="700" w:type="dxa"/>
          </w:tcPr>
          <w:p w14:paraId="55836469" w14:textId="77777777" w:rsidR="00940027" w:rsidRDefault="00940027">
            <w:pPr>
              <w:pStyle w:val="OtherTableBody"/>
            </w:pPr>
            <w:r>
              <w:t>21</w:t>
            </w:r>
          </w:p>
        </w:tc>
        <w:tc>
          <w:tcPr>
            <w:tcW w:w="600" w:type="dxa"/>
          </w:tcPr>
          <w:p w14:paraId="2CAFF8AC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75E3A0DE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389F624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58B155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3BE7DA0" w14:textId="77777777" w:rsidR="00940027" w:rsidRDefault="00940027">
            <w:pPr>
              <w:pStyle w:val="OtherTableBody"/>
            </w:pPr>
            <w:r>
              <w:t>6.5.7.21</w:t>
            </w:r>
          </w:p>
        </w:tc>
      </w:tr>
      <w:tr w:rsidR="00940027" w14:paraId="5612A5F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6391056" w14:textId="77777777" w:rsidR="00940027" w:rsidRDefault="00940027">
            <w:pPr>
              <w:pStyle w:val="OtherTableBody"/>
            </w:pPr>
            <w:r>
              <w:t>Blood Deductible  (43)</w:t>
            </w:r>
          </w:p>
        </w:tc>
        <w:tc>
          <w:tcPr>
            <w:tcW w:w="800" w:type="dxa"/>
          </w:tcPr>
          <w:p w14:paraId="26345F60" w14:textId="77777777" w:rsidR="00940027" w:rsidRDefault="00940027">
            <w:pPr>
              <w:pStyle w:val="OtherTableBody"/>
              <w:jc w:val="center"/>
            </w:pPr>
            <w:r>
              <w:t>00531</w:t>
            </w:r>
          </w:p>
        </w:tc>
        <w:tc>
          <w:tcPr>
            <w:tcW w:w="600" w:type="dxa"/>
          </w:tcPr>
          <w:p w14:paraId="423BBF31" w14:textId="77777777" w:rsidR="00940027" w:rsidRDefault="00940027">
            <w:pPr>
              <w:pStyle w:val="OtherTableBody"/>
              <w:jc w:val="center"/>
            </w:pPr>
            <w:r>
              <w:t>UB1</w:t>
            </w:r>
          </w:p>
        </w:tc>
        <w:tc>
          <w:tcPr>
            <w:tcW w:w="700" w:type="dxa"/>
          </w:tcPr>
          <w:p w14:paraId="09228210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0BE44954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4FDDC0C1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0938908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A0D011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FEF3009" w14:textId="77777777" w:rsidR="00940027" w:rsidRDefault="00940027">
            <w:pPr>
              <w:pStyle w:val="OtherTableBody"/>
            </w:pPr>
            <w:r>
              <w:t>6.5.10.2</w:t>
            </w:r>
          </w:p>
        </w:tc>
      </w:tr>
      <w:tr w:rsidR="00940027" w14:paraId="0CA74BD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47575EE" w14:textId="77777777" w:rsidR="00940027" w:rsidRDefault="00940027">
            <w:pPr>
              <w:pStyle w:val="OtherTableBody"/>
            </w:pPr>
            <w:r>
              <w:t>Blood Furnished-Pints Of (40)</w:t>
            </w:r>
          </w:p>
        </w:tc>
        <w:tc>
          <w:tcPr>
            <w:tcW w:w="800" w:type="dxa"/>
          </w:tcPr>
          <w:p w14:paraId="493A01B4" w14:textId="77777777" w:rsidR="00940027" w:rsidRDefault="00940027">
            <w:pPr>
              <w:pStyle w:val="OtherTableBody"/>
              <w:jc w:val="center"/>
            </w:pPr>
            <w:r>
              <w:t>00532</w:t>
            </w:r>
          </w:p>
        </w:tc>
        <w:tc>
          <w:tcPr>
            <w:tcW w:w="600" w:type="dxa"/>
          </w:tcPr>
          <w:p w14:paraId="516032DA" w14:textId="77777777" w:rsidR="00940027" w:rsidRDefault="00940027">
            <w:pPr>
              <w:pStyle w:val="OtherTableBody"/>
              <w:jc w:val="center"/>
            </w:pPr>
            <w:r>
              <w:t>UB1</w:t>
            </w:r>
          </w:p>
        </w:tc>
        <w:tc>
          <w:tcPr>
            <w:tcW w:w="700" w:type="dxa"/>
          </w:tcPr>
          <w:p w14:paraId="728BB494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749B745E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0ACC3BDA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5820DDD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FEBF53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A2B5D4E" w14:textId="77777777" w:rsidR="00940027" w:rsidRDefault="00940027">
            <w:pPr>
              <w:pStyle w:val="OtherTableBody"/>
            </w:pPr>
            <w:r>
              <w:t>6.5.10.3</w:t>
            </w:r>
          </w:p>
        </w:tc>
      </w:tr>
      <w:tr w:rsidR="00940027" w14:paraId="6D480CB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91503B2" w14:textId="77777777" w:rsidR="00940027" w:rsidRDefault="00940027">
            <w:pPr>
              <w:pStyle w:val="OtherTableBody"/>
            </w:pPr>
            <w:r>
              <w:t>Blood Not Replaced-Pints(42)</w:t>
            </w:r>
          </w:p>
        </w:tc>
        <w:tc>
          <w:tcPr>
            <w:tcW w:w="800" w:type="dxa"/>
          </w:tcPr>
          <w:p w14:paraId="063B8AED" w14:textId="77777777" w:rsidR="00940027" w:rsidRDefault="00940027">
            <w:pPr>
              <w:pStyle w:val="OtherTableBody"/>
              <w:jc w:val="center"/>
            </w:pPr>
            <w:r>
              <w:t>00534</w:t>
            </w:r>
          </w:p>
        </w:tc>
        <w:tc>
          <w:tcPr>
            <w:tcW w:w="600" w:type="dxa"/>
          </w:tcPr>
          <w:p w14:paraId="354D4F9C" w14:textId="77777777" w:rsidR="00940027" w:rsidRDefault="00940027">
            <w:pPr>
              <w:pStyle w:val="OtherTableBody"/>
              <w:jc w:val="center"/>
            </w:pPr>
            <w:r>
              <w:t>UB1</w:t>
            </w:r>
          </w:p>
        </w:tc>
        <w:tc>
          <w:tcPr>
            <w:tcW w:w="700" w:type="dxa"/>
          </w:tcPr>
          <w:p w14:paraId="71F3DF46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33C964D6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502E2881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15D4B0A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B89138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4BF630E" w14:textId="77777777" w:rsidR="00940027" w:rsidRDefault="00940027">
            <w:pPr>
              <w:pStyle w:val="OtherTableBody"/>
            </w:pPr>
            <w:r>
              <w:t>6.5.10.5</w:t>
            </w:r>
          </w:p>
        </w:tc>
      </w:tr>
      <w:tr w:rsidR="00940027" w14:paraId="232699B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01BBED7" w14:textId="77777777" w:rsidR="00940027" w:rsidRDefault="00940027">
            <w:pPr>
              <w:pStyle w:val="OtherTableBody"/>
            </w:pPr>
            <w:r>
              <w:t>Blood Product Code</w:t>
            </w:r>
          </w:p>
        </w:tc>
        <w:tc>
          <w:tcPr>
            <w:tcW w:w="800" w:type="dxa"/>
          </w:tcPr>
          <w:p w14:paraId="4374FE2B" w14:textId="77777777" w:rsidR="00940027" w:rsidRDefault="00940027">
            <w:pPr>
              <w:pStyle w:val="OtherTableBody"/>
              <w:jc w:val="center"/>
            </w:pPr>
            <w:r>
              <w:t>01528</w:t>
            </w:r>
          </w:p>
        </w:tc>
        <w:tc>
          <w:tcPr>
            <w:tcW w:w="600" w:type="dxa"/>
          </w:tcPr>
          <w:p w14:paraId="7A479D12" w14:textId="77777777" w:rsidR="00940027" w:rsidRDefault="00940027">
            <w:pPr>
              <w:pStyle w:val="OtherTableBody"/>
              <w:jc w:val="center"/>
            </w:pPr>
            <w:r>
              <w:t>BLC</w:t>
            </w:r>
          </w:p>
        </w:tc>
        <w:tc>
          <w:tcPr>
            <w:tcW w:w="700" w:type="dxa"/>
          </w:tcPr>
          <w:p w14:paraId="2861C7E2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4A3DE4D2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43801D36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24ED810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67CA0CC" w14:textId="77777777" w:rsidR="00940027" w:rsidRDefault="00940027">
            <w:pPr>
              <w:pStyle w:val="OtherTableBody"/>
              <w:jc w:val="center"/>
            </w:pPr>
            <w:r>
              <w:t>0426</w:t>
            </w:r>
          </w:p>
        </w:tc>
        <w:tc>
          <w:tcPr>
            <w:tcW w:w="942" w:type="dxa"/>
          </w:tcPr>
          <w:p w14:paraId="36317A1E" w14:textId="77777777" w:rsidR="00940027" w:rsidRDefault="00940027">
            <w:pPr>
              <w:pStyle w:val="OtherTableBody"/>
            </w:pPr>
            <w:r>
              <w:t>6.5.13.1</w:t>
            </w:r>
          </w:p>
        </w:tc>
      </w:tr>
      <w:tr w:rsidR="00940027" w14:paraId="3AE1A45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AE463B1" w14:textId="77777777" w:rsidR="00940027" w:rsidRDefault="00940027">
            <w:pPr>
              <w:pStyle w:val="OtherTableBody"/>
            </w:pPr>
            <w:r>
              <w:t>Blood Replaced-Pints (41)</w:t>
            </w:r>
          </w:p>
        </w:tc>
        <w:tc>
          <w:tcPr>
            <w:tcW w:w="800" w:type="dxa"/>
          </w:tcPr>
          <w:p w14:paraId="46D13F16" w14:textId="77777777" w:rsidR="00940027" w:rsidRDefault="00940027">
            <w:pPr>
              <w:pStyle w:val="OtherTableBody"/>
              <w:jc w:val="center"/>
            </w:pPr>
            <w:r>
              <w:t>00533</w:t>
            </w:r>
          </w:p>
        </w:tc>
        <w:tc>
          <w:tcPr>
            <w:tcW w:w="600" w:type="dxa"/>
          </w:tcPr>
          <w:p w14:paraId="646E1B43" w14:textId="77777777" w:rsidR="00940027" w:rsidRDefault="00940027">
            <w:pPr>
              <w:pStyle w:val="OtherTableBody"/>
              <w:jc w:val="center"/>
            </w:pPr>
            <w:r>
              <w:t>UB1</w:t>
            </w:r>
          </w:p>
        </w:tc>
        <w:tc>
          <w:tcPr>
            <w:tcW w:w="700" w:type="dxa"/>
          </w:tcPr>
          <w:p w14:paraId="6F18C53C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24537E38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321DE1B8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3F690C3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C07431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DA4EB3E" w14:textId="77777777" w:rsidR="00940027" w:rsidRDefault="00940027">
            <w:pPr>
              <w:pStyle w:val="OtherTableBody"/>
            </w:pPr>
            <w:r>
              <w:t>6.5.10.4</w:t>
            </w:r>
          </w:p>
        </w:tc>
      </w:tr>
      <w:tr w:rsidR="00940027" w14:paraId="225C545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D6A1FA0" w14:textId="77777777" w:rsidR="00940027" w:rsidRDefault="00940027">
            <w:pPr>
              <w:pStyle w:val="OtherTableBody"/>
            </w:pPr>
            <w:r>
              <w:t>Board Approval Indicator</w:t>
            </w:r>
          </w:p>
        </w:tc>
        <w:tc>
          <w:tcPr>
            <w:tcW w:w="800" w:type="dxa"/>
          </w:tcPr>
          <w:p w14:paraId="6B4C39A7" w14:textId="77777777" w:rsidR="00940027" w:rsidRDefault="00940027">
            <w:pPr>
              <w:pStyle w:val="OtherTableBody"/>
              <w:jc w:val="center"/>
            </w:pPr>
            <w:r>
              <w:t>01467</w:t>
            </w:r>
          </w:p>
        </w:tc>
        <w:tc>
          <w:tcPr>
            <w:tcW w:w="600" w:type="dxa"/>
          </w:tcPr>
          <w:p w14:paraId="664CB7AC" w14:textId="77777777" w:rsidR="00940027" w:rsidRDefault="00940027">
            <w:pPr>
              <w:pStyle w:val="OtherTableBody"/>
              <w:jc w:val="center"/>
            </w:pPr>
            <w:r>
              <w:t>ORG</w:t>
            </w:r>
          </w:p>
        </w:tc>
        <w:tc>
          <w:tcPr>
            <w:tcW w:w="700" w:type="dxa"/>
          </w:tcPr>
          <w:p w14:paraId="282F3301" w14:textId="77777777" w:rsidR="00940027" w:rsidRDefault="00940027">
            <w:pPr>
              <w:pStyle w:val="OtherTableBody"/>
            </w:pPr>
            <w:r>
              <w:t>11</w:t>
            </w:r>
          </w:p>
        </w:tc>
        <w:tc>
          <w:tcPr>
            <w:tcW w:w="600" w:type="dxa"/>
          </w:tcPr>
          <w:p w14:paraId="35C467F5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4AD4FD7E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680D9C4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D31DB0F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2CADCB48" w14:textId="77777777" w:rsidR="00940027" w:rsidRDefault="00940027">
            <w:pPr>
              <w:pStyle w:val="OtherTableBody"/>
            </w:pPr>
            <w:r>
              <w:t>15.4.5.11</w:t>
            </w:r>
          </w:p>
        </w:tc>
      </w:tr>
      <w:tr w:rsidR="00940027" w14:paraId="3397CD3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B1B3BA8" w14:textId="77777777" w:rsidR="00940027" w:rsidRDefault="00940027">
            <w:pPr>
              <w:pStyle w:val="OtherTableBody"/>
            </w:pPr>
            <w:r>
              <w:t>Bottom Delta</w:t>
            </w:r>
          </w:p>
        </w:tc>
        <w:tc>
          <w:tcPr>
            <w:tcW w:w="800" w:type="dxa"/>
          </w:tcPr>
          <w:p w14:paraId="6ECC7784" w14:textId="77777777" w:rsidR="00940027" w:rsidRDefault="00940027">
            <w:pPr>
              <w:pStyle w:val="OtherTableBody"/>
              <w:jc w:val="center"/>
            </w:pPr>
            <w:r>
              <w:t>01346</w:t>
            </w:r>
          </w:p>
        </w:tc>
        <w:tc>
          <w:tcPr>
            <w:tcW w:w="600" w:type="dxa"/>
          </w:tcPr>
          <w:p w14:paraId="3511FAD7" w14:textId="77777777" w:rsidR="00940027" w:rsidRDefault="00940027">
            <w:pPr>
              <w:pStyle w:val="OtherTableBody"/>
              <w:jc w:val="center"/>
            </w:pPr>
            <w:r>
              <w:t>SAC</w:t>
            </w:r>
          </w:p>
        </w:tc>
        <w:tc>
          <w:tcPr>
            <w:tcW w:w="700" w:type="dxa"/>
          </w:tcPr>
          <w:p w14:paraId="0DD0D590" w14:textId="77777777" w:rsidR="00940027" w:rsidRDefault="00940027">
            <w:pPr>
              <w:pStyle w:val="OtherTableBody"/>
            </w:pPr>
            <w:r>
              <w:t>19</w:t>
            </w:r>
          </w:p>
        </w:tc>
        <w:tc>
          <w:tcPr>
            <w:tcW w:w="600" w:type="dxa"/>
          </w:tcPr>
          <w:p w14:paraId="1F9DA56B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7DDFC4DF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0C90986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2333E6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2EE8602" w14:textId="77777777" w:rsidR="00940027" w:rsidRDefault="00940027">
            <w:pPr>
              <w:pStyle w:val="OtherTableBody"/>
            </w:pPr>
            <w:r>
              <w:t>13.4.3.19</w:t>
            </w:r>
          </w:p>
        </w:tc>
      </w:tr>
      <w:tr w:rsidR="00940027" w14:paraId="5CABDE7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1A8DD05" w14:textId="77777777" w:rsidR="00940027" w:rsidRDefault="00940027">
            <w:pPr>
              <w:pStyle w:val="OtherTableBody"/>
            </w:pPr>
            <w:r>
              <w:t>BP  Processing Requirements</w:t>
            </w:r>
          </w:p>
        </w:tc>
        <w:tc>
          <w:tcPr>
            <w:tcW w:w="800" w:type="dxa"/>
          </w:tcPr>
          <w:p w14:paraId="2633F67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01702</w:t>
            </w:r>
          </w:p>
        </w:tc>
        <w:tc>
          <w:tcPr>
            <w:tcW w:w="600" w:type="dxa"/>
          </w:tcPr>
          <w:p w14:paraId="3281F69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BPO</w:t>
            </w:r>
          </w:p>
        </w:tc>
        <w:tc>
          <w:tcPr>
            <w:tcW w:w="700" w:type="dxa"/>
          </w:tcPr>
          <w:p w14:paraId="3EDCBDE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356E9E6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6FC00B4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CWE</w:t>
            </w:r>
          </w:p>
        </w:tc>
        <w:tc>
          <w:tcPr>
            <w:tcW w:w="700" w:type="dxa"/>
          </w:tcPr>
          <w:p w14:paraId="357D29D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1DBAD395" w14:textId="77777777" w:rsidR="00940027" w:rsidRDefault="00940027">
            <w:pPr>
              <w:pStyle w:val="OtherTableBody"/>
              <w:jc w:val="center"/>
            </w:pPr>
            <w:r>
              <w:t>0508</w:t>
            </w:r>
          </w:p>
        </w:tc>
        <w:tc>
          <w:tcPr>
            <w:tcW w:w="942" w:type="dxa"/>
          </w:tcPr>
          <w:p w14:paraId="2353B0A1" w14:textId="77777777" w:rsidR="00940027" w:rsidRDefault="00940027">
            <w:pPr>
              <w:pStyle w:val="OtherTableBody"/>
            </w:pPr>
            <w:r>
              <w:t>4.21.1.3</w:t>
            </w:r>
          </w:p>
        </w:tc>
      </w:tr>
      <w:tr w:rsidR="00940027" w14:paraId="3799616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8833E9F" w14:textId="77777777" w:rsidR="00940027" w:rsidRDefault="00940027">
            <w:pPr>
              <w:pStyle w:val="OtherTableBody"/>
            </w:pPr>
            <w:r>
              <w:t>BP Actual Dispensed To Address</w:t>
            </w:r>
          </w:p>
        </w:tc>
        <w:tc>
          <w:tcPr>
            <w:tcW w:w="800" w:type="dxa"/>
          </w:tcPr>
          <w:p w14:paraId="6E06321A" w14:textId="77777777" w:rsidR="00940027" w:rsidRDefault="00940027">
            <w:pPr>
              <w:pStyle w:val="OtherTableBody"/>
              <w:jc w:val="center"/>
            </w:pPr>
            <w:r>
              <w:t>01732</w:t>
            </w:r>
          </w:p>
        </w:tc>
        <w:tc>
          <w:tcPr>
            <w:tcW w:w="600" w:type="dxa"/>
          </w:tcPr>
          <w:p w14:paraId="7EBCEF33" w14:textId="77777777" w:rsidR="00940027" w:rsidRDefault="00940027">
            <w:pPr>
              <w:pStyle w:val="OtherTableBody"/>
              <w:jc w:val="center"/>
            </w:pPr>
            <w:r>
              <w:t>BPX</w:t>
            </w:r>
          </w:p>
        </w:tc>
        <w:tc>
          <w:tcPr>
            <w:tcW w:w="700" w:type="dxa"/>
          </w:tcPr>
          <w:p w14:paraId="31317D20" w14:textId="77777777" w:rsidR="00940027" w:rsidRDefault="00940027">
            <w:pPr>
              <w:pStyle w:val="OtherTableBody"/>
            </w:pPr>
            <w:r>
              <w:t>19</w:t>
            </w:r>
          </w:p>
        </w:tc>
        <w:tc>
          <w:tcPr>
            <w:tcW w:w="600" w:type="dxa"/>
          </w:tcPr>
          <w:p w14:paraId="529A095E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7A6645B1" w14:textId="77777777" w:rsidR="00940027" w:rsidRDefault="00940027">
            <w:pPr>
              <w:pStyle w:val="OtherTableBody"/>
            </w:pPr>
            <w:r>
              <w:t>XAD</w:t>
            </w:r>
          </w:p>
        </w:tc>
        <w:tc>
          <w:tcPr>
            <w:tcW w:w="700" w:type="dxa"/>
          </w:tcPr>
          <w:p w14:paraId="408CA2B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E4C2E3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B95A9A0" w14:textId="77777777" w:rsidR="00940027" w:rsidRDefault="00940027">
            <w:pPr>
              <w:pStyle w:val="OtherTableBody"/>
            </w:pPr>
            <w:r>
              <w:t>4.21.2.19</w:t>
            </w:r>
          </w:p>
        </w:tc>
      </w:tr>
      <w:tr w:rsidR="00940027" w14:paraId="368F541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23B67A5" w14:textId="77777777" w:rsidR="00940027" w:rsidRDefault="00940027">
            <w:pPr>
              <w:pStyle w:val="OtherTableBody"/>
            </w:pPr>
            <w:r>
              <w:t>BP Actual Dispensed To Location</w:t>
            </w:r>
          </w:p>
        </w:tc>
        <w:tc>
          <w:tcPr>
            <w:tcW w:w="800" w:type="dxa"/>
          </w:tcPr>
          <w:p w14:paraId="0C03DEA4" w14:textId="77777777" w:rsidR="00940027" w:rsidRDefault="00940027">
            <w:pPr>
              <w:pStyle w:val="OtherTableBody"/>
              <w:jc w:val="center"/>
            </w:pPr>
            <w:r>
              <w:t>01731</w:t>
            </w:r>
          </w:p>
        </w:tc>
        <w:tc>
          <w:tcPr>
            <w:tcW w:w="600" w:type="dxa"/>
          </w:tcPr>
          <w:p w14:paraId="0B80E7D0" w14:textId="77777777" w:rsidR="00940027" w:rsidRDefault="00940027">
            <w:pPr>
              <w:pStyle w:val="OtherTableBody"/>
              <w:jc w:val="center"/>
            </w:pPr>
            <w:r>
              <w:t>BPX</w:t>
            </w:r>
          </w:p>
        </w:tc>
        <w:tc>
          <w:tcPr>
            <w:tcW w:w="700" w:type="dxa"/>
          </w:tcPr>
          <w:p w14:paraId="6B49CCCF" w14:textId="77777777" w:rsidR="00940027" w:rsidRDefault="00940027">
            <w:pPr>
              <w:pStyle w:val="OtherTableBody"/>
            </w:pPr>
            <w:r>
              <w:t>18</w:t>
            </w:r>
          </w:p>
        </w:tc>
        <w:tc>
          <w:tcPr>
            <w:tcW w:w="600" w:type="dxa"/>
          </w:tcPr>
          <w:p w14:paraId="09430E86" w14:textId="77777777" w:rsidR="00940027" w:rsidRDefault="00940027">
            <w:pPr>
              <w:pStyle w:val="OtherTableBody"/>
            </w:pPr>
            <w:r>
              <w:t>80</w:t>
            </w:r>
          </w:p>
        </w:tc>
        <w:tc>
          <w:tcPr>
            <w:tcW w:w="600" w:type="dxa"/>
          </w:tcPr>
          <w:p w14:paraId="6C90DEC1" w14:textId="77777777" w:rsidR="00940027" w:rsidRDefault="00940027">
            <w:pPr>
              <w:pStyle w:val="OtherTableBody"/>
            </w:pPr>
            <w:r>
              <w:t>PL</w:t>
            </w:r>
          </w:p>
        </w:tc>
        <w:tc>
          <w:tcPr>
            <w:tcW w:w="700" w:type="dxa"/>
          </w:tcPr>
          <w:p w14:paraId="0CBE752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1A1D18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7F113BF" w14:textId="77777777" w:rsidR="00940027" w:rsidRDefault="00940027">
            <w:pPr>
              <w:pStyle w:val="OtherTableBody"/>
            </w:pPr>
            <w:r>
              <w:t>4.21.2.18</w:t>
            </w:r>
          </w:p>
        </w:tc>
      </w:tr>
      <w:tr w:rsidR="00940027" w14:paraId="0E17B25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399C328" w14:textId="77777777" w:rsidR="00940027" w:rsidRDefault="00940027">
            <w:pPr>
              <w:pStyle w:val="OtherTableBody"/>
            </w:pPr>
            <w:r>
              <w:t>BP Administrator</w:t>
            </w:r>
          </w:p>
        </w:tc>
        <w:tc>
          <w:tcPr>
            <w:tcW w:w="800" w:type="dxa"/>
          </w:tcPr>
          <w:p w14:paraId="2CE0B657" w14:textId="77777777" w:rsidR="00940027" w:rsidRDefault="00940027">
            <w:pPr>
              <w:pStyle w:val="OtherTableBody"/>
              <w:jc w:val="center"/>
            </w:pPr>
            <w:r>
              <w:t>01748</w:t>
            </w:r>
          </w:p>
        </w:tc>
        <w:tc>
          <w:tcPr>
            <w:tcW w:w="600" w:type="dxa"/>
          </w:tcPr>
          <w:p w14:paraId="43BFF528" w14:textId="77777777" w:rsidR="00940027" w:rsidRDefault="00940027">
            <w:pPr>
              <w:pStyle w:val="OtherTableBody"/>
              <w:jc w:val="center"/>
            </w:pPr>
            <w:r>
              <w:t>BTX</w:t>
            </w:r>
          </w:p>
        </w:tc>
        <w:tc>
          <w:tcPr>
            <w:tcW w:w="700" w:type="dxa"/>
          </w:tcPr>
          <w:p w14:paraId="362CD94C" w14:textId="77777777" w:rsidR="00940027" w:rsidRDefault="00940027">
            <w:pPr>
              <w:pStyle w:val="OtherTableBody"/>
            </w:pPr>
            <w:r>
              <w:t>14</w:t>
            </w:r>
          </w:p>
        </w:tc>
        <w:tc>
          <w:tcPr>
            <w:tcW w:w="600" w:type="dxa"/>
          </w:tcPr>
          <w:p w14:paraId="7199034F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1620F193" w14:textId="77777777" w:rsidR="00940027" w:rsidRDefault="00940027">
            <w:pPr>
              <w:pStyle w:val="OtherTableBody"/>
            </w:pPr>
            <w:r>
              <w:t>XCN</w:t>
            </w:r>
          </w:p>
        </w:tc>
        <w:tc>
          <w:tcPr>
            <w:tcW w:w="700" w:type="dxa"/>
          </w:tcPr>
          <w:p w14:paraId="08E0624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32626E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9AEB30D" w14:textId="77777777" w:rsidR="00940027" w:rsidRDefault="00940027">
            <w:pPr>
              <w:pStyle w:val="OtherTableBody"/>
            </w:pPr>
            <w:r>
              <w:t>4.21.3.14</w:t>
            </w:r>
          </w:p>
        </w:tc>
      </w:tr>
      <w:tr w:rsidR="00940027" w14:paraId="03CCE2C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E22A647" w14:textId="77777777" w:rsidR="00940027" w:rsidRDefault="00940027">
            <w:pPr>
              <w:pStyle w:val="OtherTableBody"/>
            </w:pPr>
            <w:r>
              <w:t>BP Adverse Reaction Type</w:t>
            </w:r>
          </w:p>
        </w:tc>
        <w:tc>
          <w:tcPr>
            <w:tcW w:w="800" w:type="dxa"/>
          </w:tcPr>
          <w:p w14:paraId="5251BB5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01752</w:t>
            </w:r>
          </w:p>
        </w:tc>
        <w:tc>
          <w:tcPr>
            <w:tcW w:w="600" w:type="dxa"/>
          </w:tcPr>
          <w:p w14:paraId="248E139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BTX</w:t>
            </w:r>
          </w:p>
        </w:tc>
        <w:tc>
          <w:tcPr>
            <w:tcW w:w="700" w:type="dxa"/>
          </w:tcPr>
          <w:p w14:paraId="799246C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18</w:t>
            </w:r>
          </w:p>
        </w:tc>
        <w:tc>
          <w:tcPr>
            <w:tcW w:w="600" w:type="dxa"/>
          </w:tcPr>
          <w:p w14:paraId="7BB2C9C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14F32CF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CWE</w:t>
            </w:r>
          </w:p>
        </w:tc>
        <w:tc>
          <w:tcPr>
            <w:tcW w:w="700" w:type="dxa"/>
          </w:tcPr>
          <w:p w14:paraId="50109B3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281FF350" w14:textId="77777777" w:rsidR="00940027" w:rsidRDefault="00940027">
            <w:pPr>
              <w:pStyle w:val="OtherTableBody"/>
              <w:jc w:val="center"/>
            </w:pPr>
            <w:r>
              <w:t>0514</w:t>
            </w:r>
          </w:p>
        </w:tc>
        <w:tc>
          <w:tcPr>
            <w:tcW w:w="942" w:type="dxa"/>
          </w:tcPr>
          <w:p w14:paraId="6CC60579" w14:textId="77777777" w:rsidR="00940027" w:rsidRDefault="00940027">
            <w:pPr>
              <w:pStyle w:val="OtherTableBody"/>
            </w:pPr>
            <w:r>
              <w:t>4.21.3.18</w:t>
            </w:r>
          </w:p>
        </w:tc>
      </w:tr>
      <w:tr w:rsidR="00940027" w14:paraId="1CEDCD4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623B9E3" w14:textId="77777777" w:rsidR="00940027" w:rsidRDefault="00940027">
            <w:pPr>
              <w:pStyle w:val="OtherTableBody"/>
            </w:pPr>
            <w:r>
              <w:t>BP Amount</w:t>
            </w:r>
          </w:p>
        </w:tc>
        <w:tc>
          <w:tcPr>
            <w:tcW w:w="800" w:type="dxa"/>
          </w:tcPr>
          <w:p w14:paraId="039F2704" w14:textId="77777777" w:rsidR="00940027" w:rsidRDefault="00940027">
            <w:pPr>
              <w:pStyle w:val="OtherTableBody"/>
              <w:jc w:val="center"/>
            </w:pPr>
            <w:r>
              <w:t>01704</w:t>
            </w:r>
          </w:p>
        </w:tc>
        <w:tc>
          <w:tcPr>
            <w:tcW w:w="600" w:type="dxa"/>
          </w:tcPr>
          <w:p w14:paraId="0BA86700" w14:textId="77777777" w:rsidR="00940027" w:rsidRDefault="00940027">
            <w:pPr>
              <w:pStyle w:val="OtherTableBody"/>
              <w:jc w:val="center"/>
            </w:pPr>
            <w:r>
              <w:t>BPO</w:t>
            </w:r>
          </w:p>
        </w:tc>
        <w:tc>
          <w:tcPr>
            <w:tcW w:w="700" w:type="dxa"/>
          </w:tcPr>
          <w:p w14:paraId="5684145C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240DF174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45F4B56C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57E0D89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7E2B37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F0C7B94" w14:textId="77777777" w:rsidR="00940027" w:rsidRDefault="00940027">
            <w:pPr>
              <w:pStyle w:val="OtherTableBody"/>
            </w:pPr>
            <w:r>
              <w:t>4.21.1.5</w:t>
            </w:r>
          </w:p>
        </w:tc>
      </w:tr>
      <w:tr w:rsidR="00940027" w14:paraId="4B96FAA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9EA22F1" w14:textId="77777777" w:rsidR="00940027" w:rsidRDefault="00940027">
            <w:pPr>
              <w:pStyle w:val="OtherTableBody"/>
            </w:pPr>
            <w:r>
              <w:t>BP Amount</w:t>
            </w:r>
          </w:p>
        </w:tc>
        <w:tc>
          <w:tcPr>
            <w:tcW w:w="800" w:type="dxa"/>
          </w:tcPr>
          <w:p w14:paraId="564B702F" w14:textId="77777777" w:rsidR="00940027" w:rsidRDefault="00940027">
            <w:pPr>
              <w:pStyle w:val="OtherTableBody"/>
              <w:jc w:val="center"/>
            </w:pPr>
            <w:r>
              <w:t>01728</w:t>
            </w:r>
          </w:p>
        </w:tc>
        <w:tc>
          <w:tcPr>
            <w:tcW w:w="600" w:type="dxa"/>
          </w:tcPr>
          <w:p w14:paraId="271BA5D9" w14:textId="77777777" w:rsidR="00940027" w:rsidRDefault="00940027">
            <w:pPr>
              <w:pStyle w:val="OtherTableBody"/>
              <w:jc w:val="center"/>
            </w:pPr>
            <w:r>
              <w:t>BPX</w:t>
            </w:r>
          </w:p>
        </w:tc>
        <w:tc>
          <w:tcPr>
            <w:tcW w:w="700" w:type="dxa"/>
          </w:tcPr>
          <w:p w14:paraId="6AB64973" w14:textId="77777777" w:rsidR="00940027" w:rsidRDefault="00940027">
            <w:pPr>
              <w:pStyle w:val="OtherTableBody"/>
            </w:pPr>
            <w:r>
              <w:t>15</w:t>
            </w:r>
          </w:p>
        </w:tc>
        <w:tc>
          <w:tcPr>
            <w:tcW w:w="600" w:type="dxa"/>
          </w:tcPr>
          <w:p w14:paraId="6E2CB5E3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444AC1FF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0301294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E997A3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0F329CA" w14:textId="77777777" w:rsidR="00940027" w:rsidRDefault="00940027">
            <w:pPr>
              <w:pStyle w:val="OtherTableBody"/>
            </w:pPr>
            <w:r>
              <w:t>4.21.2.15</w:t>
            </w:r>
          </w:p>
        </w:tc>
      </w:tr>
      <w:tr w:rsidR="00940027" w14:paraId="28D14D5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A19E0EE" w14:textId="77777777" w:rsidR="00940027" w:rsidRDefault="00940027">
            <w:pPr>
              <w:pStyle w:val="OtherTableBody"/>
            </w:pPr>
            <w:r>
              <w:t>BP Amount</w:t>
            </w:r>
          </w:p>
        </w:tc>
        <w:tc>
          <w:tcPr>
            <w:tcW w:w="800" w:type="dxa"/>
          </w:tcPr>
          <w:p w14:paraId="4DD7009F" w14:textId="77777777" w:rsidR="00940027" w:rsidRDefault="00940027">
            <w:pPr>
              <w:pStyle w:val="OtherTableBody"/>
              <w:jc w:val="center"/>
            </w:pPr>
            <w:r>
              <w:t>01743</w:t>
            </w:r>
          </w:p>
        </w:tc>
        <w:tc>
          <w:tcPr>
            <w:tcW w:w="600" w:type="dxa"/>
          </w:tcPr>
          <w:p w14:paraId="4C3FBED5" w14:textId="77777777" w:rsidR="00940027" w:rsidRDefault="00940027">
            <w:pPr>
              <w:pStyle w:val="OtherTableBody"/>
              <w:jc w:val="center"/>
            </w:pPr>
            <w:r>
              <w:t>BTX</w:t>
            </w:r>
          </w:p>
        </w:tc>
        <w:tc>
          <w:tcPr>
            <w:tcW w:w="700" w:type="dxa"/>
          </w:tcPr>
          <w:p w14:paraId="4488E0DF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5227AFA4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5789FE3E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63EB7E4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C58E10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8BEBFCF" w14:textId="77777777" w:rsidR="00940027" w:rsidRDefault="00940027">
            <w:pPr>
              <w:pStyle w:val="OtherTableBody"/>
            </w:pPr>
            <w:r>
              <w:t>4.21.3.9</w:t>
            </w:r>
          </w:p>
        </w:tc>
      </w:tr>
      <w:tr w:rsidR="00940027" w14:paraId="040C83B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09157C8" w14:textId="77777777" w:rsidR="00940027" w:rsidRDefault="00940027">
            <w:pPr>
              <w:pStyle w:val="OtherTableBody"/>
            </w:pPr>
            <w:r>
              <w:t>BP Blood Group</w:t>
            </w:r>
          </w:p>
        </w:tc>
        <w:tc>
          <w:tcPr>
            <w:tcW w:w="800" w:type="dxa"/>
          </w:tcPr>
          <w:p w14:paraId="62E13E37" w14:textId="77777777" w:rsidR="00940027" w:rsidRDefault="00940027">
            <w:pPr>
              <w:pStyle w:val="OtherTableBody"/>
              <w:jc w:val="center"/>
            </w:pPr>
            <w:r>
              <w:t>01724</w:t>
            </w:r>
          </w:p>
        </w:tc>
        <w:tc>
          <w:tcPr>
            <w:tcW w:w="600" w:type="dxa"/>
          </w:tcPr>
          <w:p w14:paraId="761CA469" w14:textId="77777777" w:rsidR="00940027" w:rsidRDefault="00940027">
            <w:pPr>
              <w:pStyle w:val="OtherTableBody"/>
              <w:jc w:val="center"/>
            </w:pPr>
            <w:r>
              <w:t>BPX</w:t>
            </w:r>
          </w:p>
        </w:tc>
        <w:tc>
          <w:tcPr>
            <w:tcW w:w="700" w:type="dxa"/>
          </w:tcPr>
          <w:p w14:paraId="43DC530B" w14:textId="77777777" w:rsidR="00940027" w:rsidRDefault="00940027">
            <w:pPr>
              <w:pStyle w:val="OtherTableBody"/>
            </w:pPr>
            <w:r>
              <w:t>11</w:t>
            </w:r>
          </w:p>
        </w:tc>
        <w:tc>
          <w:tcPr>
            <w:tcW w:w="600" w:type="dxa"/>
          </w:tcPr>
          <w:p w14:paraId="766AB36C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76721BAF" w14:textId="77777777" w:rsidR="00940027" w:rsidRDefault="00940027">
            <w:pPr>
              <w:pStyle w:val="OtherTableBody"/>
            </w:pPr>
            <w:r>
              <w:t>CNE</w:t>
            </w:r>
          </w:p>
        </w:tc>
        <w:tc>
          <w:tcPr>
            <w:tcW w:w="700" w:type="dxa"/>
          </w:tcPr>
          <w:p w14:paraId="129D06A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D160FA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263A70D" w14:textId="77777777" w:rsidR="00940027" w:rsidRDefault="00940027">
            <w:pPr>
              <w:pStyle w:val="OtherTableBody"/>
            </w:pPr>
            <w:r>
              <w:t>4.21.2.11</w:t>
            </w:r>
          </w:p>
        </w:tc>
      </w:tr>
      <w:tr w:rsidR="00940027" w14:paraId="50926EB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F254C08" w14:textId="77777777" w:rsidR="00940027" w:rsidRDefault="00940027">
            <w:pPr>
              <w:pStyle w:val="OtherTableBody"/>
            </w:pPr>
            <w:r>
              <w:t>BP Date/Time of Status</w:t>
            </w:r>
          </w:p>
        </w:tc>
        <w:tc>
          <w:tcPr>
            <w:tcW w:w="800" w:type="dxa"/>
          </w:tcPr>
          <w:p w14:paraId="04E2BF3A" w14:textId="77777777" w:rsidR="00940027" w:rsidRDefault="00940027">
            <w:pPr>
              <w:pStyle w:val="OtherTableBody"/>
              <w:jc w:val="center"/>
            </w:pPr>
            <w:r>
              <w:t>01747</w:t>
            </w:r>
          </w:p>
        </w:tc>
        <w:tc>
          <w:tcPr>
            <w:tcW w:w="600" w:type="dxa"/>
          </w:tcPr>
          <w:p w14:paraId="09CED257" w14:textId="77777777" w:rsidR="00940027" w:rsidRDefault="00940027">
            <w:pPr>
              <w:pStyle w:val="OtherTableBody"/>
              <w:jc w:val="center"/>
            </w:pPr>
            <w:r>
              <w:t>BTX</w:t>
            </w:r>
          </w:p>
        </w:tc>
        <w:tc>
          <w:tcPr>
            <w:tcW w:w="700" w:type="dxa"/>
          </w:tcPr>
          <w:p w14:paraId="5E6804E8" w14:textId="77777777" w:rsidR="00940027" w:rsidRDefault="00940027">
            <w:pPr>
              <w:pStyle w:val="OtherTableBody"/>
            </w:pPr>
            <w:r>
              <w:t>13</w:t>
            </w:r>
          </w:p>
        </w:tc>
        <w:tc>
          <w:tcPr>
            <w:tcW w:w="600" w:type="dxa"/>
          </w:tcPr>
          <w:p w14:paraId="5791260D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766D9E88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6667B12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303243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A913B08" w14:textId="77777777" w:rsidR="00940027" w:rsidRDefault="00940027">
            <w:pPr>
              <w:pStyle w:val="OtherTableBody"/>
            </w:pPr>
            <w:r>
              <w:t>4.21.3.13</w:t>
            </w:r>
          </w:p>
        </w:tc>
      </w:tr>
      <w:tr w:rsidR="00940027" w14:paraId="54FC2A4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CADF690" w14:textId="77777777" w:rsidR="00940027" w:rsidRDefault="00940027">
            <w:pPr>
              <w:pStyle w:val="OtherTableBody"/>
            </w:pPr>
            <w:r>
              <w:t>BP Date/Time of Status</w:t>
            </w:r>
          </w:p>
        </w:tc>
        <w:tc>
          <w:tcPr>
            <w:tcW w:w="800" w:type="dxa"/>
          </w:tcPr>
          <w:p w14:paraId="58D8BFDD" w14:textId="77777777" w:rsidR="00940027" w:rsidRDefault="00940027">
            <w:pPr>
              <w:pStyle w:val="OtherTableBody"/>
              <w:jc w:val="center"/>
            </w:pPr>
            <w:r>
              <w:t>01717</w:t>
            </w:r>
          </w:p>
        </w:tc>
        <w:tc>
          <w:tcPr>
            <w:tcW w:w="600" w:type="dxa"/>
          </w:tcPr>
          <w:p w14:paraId="0E455B0D" w14:textId="77777777" w:rsidR="00940027" w:rsidRDefault="00940027">
            <w:pPr>
              <w:pStyle w:val="OtherTableBody"/>
              <w:jc w:val="center"/>
            </w:pPr>
            <w:r>
              <w:t>BPX</w:t>
            </w:r>
          </w:p>
        </w:tc>
        <w:tc>
          <w:tcPr>
            <w:tcW w:w="700" w:type="dxa"/>
          </w:tcPr>
          <w:p w14:paraId="15C2CC6E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6D294F1B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64CCB305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1BFCBC8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9D96E9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574981C" w14:textId="77777777" w:rsidR="00940027" w:rsidRDefault="00940027">
            <w:pPr>
              <w:pStyle w:val="OtherTableBody"/>
            </w:pPr>
            <w:r>
              <w:t>4.21.2.4</w:t>
            </w:r>
          </w:p>
        </w:tc>
      </w:tr>
      <w:tr w:rsidR="00940027" w14:paraId="2DA5C7F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8F0051E" w14:textId="77777777" w:rsidR="00940027" w:rsidRDefault="00940027">
            <w:pPr>
              <w:pStyle w:val="OtherTableBody"/>
            </w:pPr>
            <w:r>
              <w:t>BP Dispense Status</w:t>
            </w:r>
          </w:p>
        </w:tc>
        <w:tc>
          <w:tcPr>
            <w:tcW w:w="800" w:type="dxa"/>
          </w:tcPr>
          <w:p w14:paraId="5B0149BB" w14:textId="77777777" w:rsidR="00940027" w:rsidRDefault="00940027">
            <w:pPr>
              <w:pStyle w:val="OtherTableBody"/>
              <w:jc w:val="center"/>
            </w:pPr>
            <w:r>
              <w:t>01715</w:t>
            </w:r>
          </w:p>
        </w:tc>
        <w:tc>
          <w:tcPr>
            <w:tcW w:w="600" w:type="dxa"/>
          </w:tcPr>
          <w:p w14:paraId="5B76721C" w14:textId="77777777" w:rsidR="00940027" w:rsidRDefault="00940027">
            <w:pPr>
              <w:pStyle w:val="OtherTableBody"/>
              <w:jc w:val="center"/>
            </w:pPr>
            <w:r>
              <w:t>BPX</w:t>
            </w:r>
          </w:p>
        </w:tc>
        <w:tc>
          <w:tcPr>
            <w:tcW w:w="700" w:type="dxa"/>
          </w:tcPr>
          <w:p w14:paraId="6A047A94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48DF7ADF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4079A78F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161DFE0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7A72DA9" w14:textId="77777777" w:rsidR="00940027" w:rsidRDefault="00940027">
            <w:pPr>
              <w:pStyle w:val="OtherTableBody"/>
              <w:jc w:val="center"/>
            </w:pPr>
            <w:r>
              <w:t>0510</w:t>
            </w:r>
          </w:p>
        </w:tc>
        <w:tc>
          <w:tcPr>
            <w:tcW w:w="942" w:type="dxa"/>
          </w:tcPr>
          <w:p w14:paraId="038F5B14" w14:textId="77777777" w:rsidR="00940027" w:rsidRDefault="00940027">
            <w:pPr>
              <w:pStyle w:val="OtherTableBody"/>
            </w:pPr>
            <w:r>
              <w:t>4.21.2.2</w:t>
            </w:r>
          </w:p>
        </w:tc>
      </w:tr>
      <w:tr w:rsidR="00940027" w14:paraId="7CFCF74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BF4FCF6" w14:textId="77777777" w:rsidR="00940027" w:rsidRDefault="00940027">
            <w:pPr>
              <w:pStyle w:val="OtherTableBody"/>
            </w:pPr>
            <w:r>
              <w:t>BP Dispensed to Receiver</w:t>
            </w:r>
          </w:p>
        </w:tc>
        <w:tc>
          <w:tcPr>
            <w:tcW w:w="800" w:type="dxa"/>
          </w:tcPr>
          <w:p w14:paraId="109945FB" w14:textId="77777777" w:rsidR="00940027" w:rsidRDefault="00940027">
            <w:pPr>
              <w:pStyle w:val="OtherTableBody"/>
              <w:jc w:val="center"/>
            </w:pPr>
            <w:r>
              <w:t>01733</w:t>
            </w:r>
          </w:p>
        </w:tc>
        <w:tc>
          <w:tcPr>
            <w:tcW w:w="600" w:type="dxa"/>
          </w:tcPr>
          <w:p w14:paraId="631E7524" w14:textId="77777777" w:rsidR="00940027" w:rsidRDefault="00940027">
            <w:pPr>
              <w:pStyle w:val="OtherTableBody"/>
              <w:jc w:val="center"/>
            </w:pPr>
            <w:r>
              <w:t>BPX</w:t>
            </w:r>
          </w:p>
        </w:tc>
        <w:tc>
          <w:tcPr>
            <w:tcW w:w="700" w:type="dxa"/>
          </w:tcPr>
          <w:p w14:paraId="2280C072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40638B23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45DDA09F" w14:textId="77777777" w:rsidR="00940027" w:rsidRDefault="00940027">
            <w:pPr>
              <w:pStyle w:val="OtherTableBody"/>
            </w:pPr>
            <w:r>
              <w:t>XCN</w:t>
            </w:r>
          </w:p>
        </w:tc>
        <w:tc>
          <w:tcPr>
            <w:tcW w:w="700" w:type="dxa"/>
          </w:tcPr>
          <w:p w14:paraId="6267C49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1EE6E2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30409E8" w14:textId="77777777" w:rsidR="00940027" w:rsidRDefault="00940027">
            <w:pPr>
              <w:pStyle w:val="OtherTableBody"/>
            </w:pPr>
            <w:r>
              <w:t>4.21.2.20</w:t>
            </w:r>
          </w:p>
        </w:tc>
      </w:tr>
      <w:tr w:rsidR="00940027" w14:paraId="41128EE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FA72B26" w14:textId="77777777" w:rsidR="00940027" w:rsidRDefault="00940027">
            <w:pPr>
              <w:pStyle w:val="OtherTableBody"/>
            </w:pPr>
            <w:r>
              <w:t>BP Dispensing Individual</w:t>
            </w:r>
          </w:p>
        </w:tc>
        <w:tc>
          <w:tcPr>
            <w:tcW w:w="800" w:type="dxa"/>
          </w:tcPr>
          <w:p w14:paraId="1B2F07E1" w14:textId="77777777" w:rsidR="00940027" w:rsidRDefault="00940027">
            <w:pPr>
              <w:pStyle w:val="OtherTableBody"/>
              <w:jc w:val="center"/>
            </w:pPr>
            <w:r>
              <w:t>01734</w:t>
            </w:r>
          </w:p>
        </w:tc>
        <w:tc>
          <w:tcPr>
            <w:tcW w:w="600" w:type="dxa"/>
          </w:tcPr>
          <w:p w14:paraId="764E099E" w14:textId="77777777" w:rsidR="00940027" w:rsidRDefault="00940027">
            <w:pPr>
              <w:pStyle w:val="OtherTableBody"/>
              <w:jc w:val="center"/>
            </w:pPr>
            <w:r>
              <w:t>BPX</w:t>
            </w:r>
          </w:p>
        </w:tc>
        <w:tc>
          <w:tcPr>
            <w:tcW w:w="700" w:type="dxa"/>
          </w:tcPr>
          <w:p w14:paraId="2AD3EC29" w14:textId="77777777" w:rsidR="00940027" w:rsidRDefault="00940027">
            <w:pPr>
              <w:pStyle w:val="OtherTableBody"/>
            </w:pPr>
            <w:r>
              <w:t>21</w:t>
            </w:r>
          </w:p>
        </w:tc>
        <w:tc>
          <w:tcPr>
            <w:tcW w:w="600" w:type="dxa"/>
          </w:tcPr>
          <w:p w14:paraId="1F179AD1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679B070F" w14:textId="77777777" w:rsidR="00940027" w:rsidRDefault="00940027">
            <w:pPr>
              <w:pStyle w:val="OtherTableBody"/>
            </w:pPr>
            <w:r>
              <w:t>XCN</w:t>
            </w:r>
          </w:p>
        </w:tc>
        <w:tc>
          <w:tcPr>
            <w:tcW w:w="700" w:type="dxa"/>
          </w:tcPr>
          <w:p w14:paraId="416AC11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77D4AE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CAF02FD" w14:textId="77777777" w:rsidR="00940027" w:rsidRDefault="00940027">
            <w:pPr>
              <w:pStyle w:val="OtherTableBody"/>
            </w:pPr>
            <w:r>
              <w:t>4.21.2.21</w:t>
            </w:r>
          </w:p>
        </w:tc>
      </w:tr>
      <w:tr w:rsidR="00940027" w14:paraId="0783999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00142CF" w14:textId="77777777" w:rsidR="00940027" w:rsidRDefault="00940027">
            <w:pPr>
              <w:pStyle w:val="OtherTableBody"/>
            </w:pPr>
            <w:r>
              <w:t>BP Expiration Date/Time</w:t>
            </w:r>
          </w:p>
        </w:tc>
        <w:tc>
          <w:tcPr>
            <w:tcW w:w="800" w:type="dxa"/>
          </w:tcPr>
          <w:p w14:paraId="4B6CC196" w14:textId="77777777" w:rsidR="00940027" w:rsidRDefault="00940027">
            <w:pPr>
              <w:pStyle w:val="OtherTableBody"/>
              <w:jc w:val="center"/>
            </w:pPr>
            <w:r>
              <w:t>01726</w:t>
            </w:r>
          </w:p>
        </w:tc>
        <w:tc>
          <w:tcPr>
            <w:tcW w:w="600" w:type="dxa"/>
          </w:tcPr>
          <w:p w14:paraId="264B6EC9" w14:textId="77777777" w:rsidR="00940027" w:rsidRDefault="00940027">
            <w:pPr>
              <w:pStyle w:val="OtherTableBody"/>
              <w:jc w:val="center"/>
            </w:pPr>
            <w:r>
              <w:t>BPX</w:t>
            </w:r>
          </w:p>
        </w:tc>
        <w:tc>
          <w:tcPr>
            <w:tcW w:w="700" w:type="dxa"/>
          </w:tcPr>
          <w:p w14:paraId="36E5EDCF" w14:textId="77777777" w:rsidR="00940027" w:rsidRDefault="00940027">
            <w:pPr>
              <w:pStyle w:val="OtherTableBody"/>
            </w:pPr>
            <w:r>
              <w:t>13</w:t>
            </w:r>
          </w:p>
        </w:tc>
        <w:tc>
          <w:tcPr>
            <w:tcW w:w="600" w:type="dxa"/>
          </w:tcPr>
          <w:p w14:paraId="2DE10168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2BFFB924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0C6E631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1DB0D2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B93FDFC" w14:textId="77777777" w:rsidR="00940027" w:rsidRDefault="00940027">
            <w:pPr>
              <w:pStyle w:val="OtherTableBody"/>
            </w:pPr>
            <w:r>
              <w:t>4.21.2.13</w:t>
            </w:r>
          </w:p>
        </w:tc>
      </w:tr>
      <w:tr w:rsidR="00940027" w14:paraId="0DDC99F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EA74B88" w14:textId="77777777" w:rsidR="00940027" w:rsidRDefault="00940027">
            <w:pPr>
              <w:pStyle w:val="OtherTableBody"/>
            </w:pPr>
            <w:r>
              <w:t>BP Indication for Use</w:t>
            </w:r>
          </w:p>
        </w:tc>
        <w:tc>
          <w:tcPr>
            <w:tcW w:w="800" w:type="dxa"/>
          </w:tcPr>
          <w:p w14:paraId="530983E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01712</w:t>
            </w:r>
          </w:p>
        </w:tc>
        <w:tc>
          <w:tcPr>
            <w:tcW w:w="600" w:type="dxa"/>
          </w:tcPr>
          <w:p w14:paraId="2F1663E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BPO</w:t>
            </w:r>
          </w:p>
        </w:tc>
        <w:tc>
          <w:tcPr>
            <w:tcW w:w="700" w:type="dxa"/>
          </w:tcPr>
          <w:p w14:paraId="0902673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</w:t>
            </w:r>
          </w:p>
        </w:tc>
        <w:tc>
          <w:tcPr>
            <w:tcW w:w="600" w:type="dxa"/>
          </w:tcPr>
          <w:p w14:paraId="3C3F40F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61ACFBB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CWE</w:t>
            </w:r>
          </w:p>
        </w:tc>
        <w:tc>
          <w:tcPr>
            <w:tcW w:w="700" w:type="dxa"/>
          </w:tcPr>
          <w:p w14:paraId="44421C4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3742FC53" w14:textId="77777777" w:rsidR="00940027" w:rsidRDefault="00940027">
            <w:pPr>
              <w:pStyle w:val="OtherTableBody"/>
              <w:jc w:val="center"/>
            </w:pPr>
            <w:r>
              <w:t>0509</w:t>
            </w:r>
          </w:p>
        </w:tc>
        <w:tc>
          <w:tcPr>
            <w:tcW w:w="942" w:type="dxa"/>
          </w:tcPr>
          <w:p w14:paraId="1FD6C8A8" w14:textId="77777777" w:rsidR="00940027" w:rsidRDefault="00940027">
            <w:pPr>
              <w:pStyle w:val="OtherTableBody"/>
            </w:pPr>
            <w:r>
              <w:t>4.21.1.13</w:t>
            </w:r>
          </w:p>
        </w:tc>
      </w:tr>
      <w:tr w:rsidR="00940027" w14:paraId="7D7BD6B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30B76C3" w14:textId="77777777" w:rsidR="00940027" w:rsidRDefault="00940027">
            <w:pPr>
              <w:pStyle w:val="OtherTableBody"/>
            </w:pPr>
            <w:r>
              <w:t>BP Informed Consent Indicator</w:t>
            </w:r>
          </w:p>
        </w:tc>
        <w:tc>
          <w:tcPr>
            <w:tcW w:w="800" w:type="dxa"/>
          </w:tcPr>
          <w:p w14:paraId="49D81578" w14:textId="77777777" w:rsidR="00940027" w:rsidRDefault="00940027">
            <w:pPr>
              <w:pStyle w:val="OtherTableBody"/>
              <w:jc w:val="center"/>
            </w:pPr>
            <w:r>
              <w:t>01713</w:t>
            </w:r>
          </w:p>
        </w:tc>
        <w:tc>
          <w:tcPr>
            <w:tcW w:w="600" w:type="dxa"/>
          </w:tcPr>
          <w:p w14:paraId="01BC7563" w14:textId="77777777" w:rsidR="00940027" w:rsidRDefault="00940027">
            <w:pPr>
              <w:pStyle w:val="OtherTableBody"/>
              <w:jc w:val="center"/>
            </w:pPr>
            <w:r>
              <w:t>BPO</w:t>
            </w:r>
          </w:p>
        </w:tc>
        <w:tc>
          <w:tcPr>
            <w:tcW w:w="700" w:type="dxa"/>
          </w:tcPr>
          <w:p w14:paraId="35F013CF" w14:textId="77777777" w:rsidR="00940027" w:rsidRDefault="00940027">
            <w:pPr>
              <w:pStyle w:val="OtherTableBody"/>
            </w:pPr>
            <w:r>
              <w:t>14</w:t>
            </w:r>
          </w:p>
        </w:tc>
        <w:tc>
          <w:tcPr>
            <w:tcW w:w="600" w:type="dxa"/>
          </w:tcPr>
          <w:p w14:paraId="5634B28F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3EB2F7EF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72DE597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71A7182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2C817540" w14:textId="77777777" w:rsidR="00940027" w:rsidRDefault="00940027">
            <w:pPr>
              <w:pStyle w:val="OtherTableBody"/>
            </w:pPr>
            <w:r>
              <w:t>4.21.1.14</w:t>
            </w:r>
          </w:p>
        </w:tc>
      </w:tr>
      <w:tr w:rsidR="00940027" w14:paraId="5E1469D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2E9FD3C" w14:textId="77777777" w:rsidR="00940027" w:rsidRDefault="00940027">
            <w:pPr>
              <w:pStyle w:val="OtherTableBody"/>
            </w:pPr>
            <w:r>
              <w:t>BP Intended Dispense From Address</w:t>
            </w:r>
          </w:p>
        </w:tc>
        <w:tc>
          <w:tcPr>
            <w:tcW w:w="800" w:type="dxa"/>
          </w:tcPr>
          <w:p w14:paraId="35A4A1EB" w14:textId="77777777" w:rsidR="00940027" w:rsidRDefault="00940027">
            <w:pPr>
              <w:pStyle w:val="OtherTableBody"/>
              <w:jc w:val="center"/>
            </w:pPr>
            <w:r>
              <w:t>01708</w:t>
            </w:r>
          </w:p>
        </w:tc>
        <w:tc>
          <w:tcPr>
            <w:tcW w:w="600" w:type="dxa"/>
          </w:tcPr>
          <w:p w14:paraId="07E473EA" w14:textId="77777777" w:rsidR="00940027" w:rsidRDefault="00940027">
            <w:pPr>
              <w:pStyle w:val="OtherTableBody"/>
              <w:jc w:val="center"/>
            </w:pPr>
            <w:r>
              <w:t>BPO</w:t>
            </w:r>
          </w:p>
        </w:tc>
        <w:tc>
          <w:tcPr>
            <w:tcW w:w="700" w:type="dxa"/>
          </w:tcPr>
          <w:p w14:paraId="623F8CAE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3B04E3A6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459E3B7C" w14:textId="77777777" w:rsidR="00940027" w:rsidRDefault="00940027">
            <w:pPr>
              <w:pStyle w:val="OtherTableBody"/>
            </w:pPr>
            <w:r>
              <w:t>XAD</w:t>
            </w:r>
          </w:p>
        </w:tc>
        <w:tc>
          <w:tcPr>
            <w:tcW w:w="700" w:type="dxa"/>
          </w:tcPr>
          <w:p w14:paraId="625CD84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EE188D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D4B554E" w14:textId="77777777" w:rsidR="00940027" w:rsidRDefault="00940027">
            <w:pPr>
              <w:pStyle w:val="OtherTableBody"/>
            </w:pPr>
            <w:r>
              <w:t>4.21.1.9</w:t>
            </w:r>
          </w:p>
        </w:tc>
      </w:tr>
      <w:tr w:rsidR="00940027" w14:paraId="60DAB52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02CB159" w14:textId="77777777" w:rsidR="00940027" w:rsidRDefault="00940027">
            <w:pPr>
              <w:pStyle w:val="OtherTableBody"/>
            </w:pPr>
            <w:r>
              <w:t>BP Intended Dispense From Location</w:t>
            </w:r>
          </w:p>
        </w:tc>
        <w:tc>
          <w:tcPr>
            <w:tcW w:w="800" w:type="dxa"/>
          </w:tcPr>
          <w:p w14:paraId="5D9C7A2C" w14:textId="77777777" w:rsidR="00940027" w:rsidRDefault="00940027">
            <w:pPr>
              <w:pStyle w:val="OtherTableBody"/>
              <w:jc w:val="center"/>
            </w:pPr>
            <w:r>
              <w:t>01707</w:t>
            </w:r>
          </w:p>
        </w:tc>
        <w:tc>
          <w:tcPr>
            <w:tcW w:w="600" w:type="dxa"/>
          </w:tcPr>
          <w:p w14:paraId="5707D7D4" w14:textId="77777777" w:rsidR="00940027" w:rsidRDefault="00940027">
            <w:pPr>
              <w:pStyle w:val="OtherTableBody"/>
              <w:jc w:val="center"/>
            </w:pPr>
            <w:r>
              <w:t>BPO</w:t>
            </w:r>
          </w:p>
        </w:tc>
        <w:tc>
          <w:tcPr>
            <w:tcW w:w="700" w:type="dxa"/>
          </w:tcPr>
          <w:p w14:paraId="62EFC4CB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235D855A" w14:textId="77777777" w:rsidR="00940027" w:rsidRDefault="00940027">
            <w:pPr>
              <w:pStyle w:val="OtherTableBody"/>
            </w:pPr>
            <w:r>
              <w:t>80</w:t>
            </w:r>
          </w:p>
        </w:tc>
        <w:tc>
          <w:tcPr>
            <w:tcW w:w="600" w:type="dxa"/>
          </w:tcPr>
          <w:p w14:paraId="55D18CDC" w14:textId="77777777" w:rsidR="00940027" w:rsidRDefault="00940027">
            <w:pPr>
              <w:pStyle w:val="OtherTableBody"/>
            </w:pPr>
            <w:r>
              <w:t>PL</w:t>
            </w:r>
          </w:p>
        </w:tc>
        <w:tc>
          <w:tcPr>
            <w:tcW w:w="700" w:type="dxa"/>
          </w:tcPr>
          <w:p w14:paraId="6315B27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26CFB5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9F40117" w14:textId="77777777" w:rsidR="00940027" w:rsidRDefault="00940027">
            <w:pPr>
              <w:pStyle w:val="OtherTableBody"/>
            </w:pPr>
            <w:r>
              <w:t>4.21.1.8</w:t>
            </w:r>
          </w:p>
        </w:tc>
      </w:tr>
      <w:tr w:rsidR="00940027" w14:paraId="58B4C77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165A025" w14:textId="77777777" w:rsidR="00940027" w:rsidRDefault="00940027">
            <w:pPr>
              <w:pStyle w:val="OtherTableBody"/>
            </w:pPr>
            <w:r>
              <w:t>BP Intended Use Date/Time</w:t>
            </w:r>
          </w:p>
        </w:tc>
        <w:tc>
          <w:tcPr>
            <w:tcW w:w="800" w:type="dxa"/>
          </w:tcPr>
          <w:p w14:paraId="72BD7DA3" w14:textId="77777777" w:rsidR="00940027" w:rsidRDefault="00940027">
            <w:pPr>
              <w:pStyle w:val="OtherTableBody"/>
              <w:jc w:val="center"/>
            </w:pPr>
            <w:r>
              <w:t>01706</w:t>
            </w:r>
          </w:p>
        </w:tc>
        <w:tc>
          <w:tcPr>
            <w:tcW w:w="600" w:type="dxa"/>
          </w:tcPr>
          <w:p w14:paraId="6A89BA04" w14:textId="77777777" w:rsidR="00940027" w:rsidRDefault="00940027">
            <w:pPr>
              <w:pStyle w:val="OtherTableBody"/>
              <w:jc w:val="center"/>
            </w:pPr>
            <w:r>
              <w:t>BPO</w:t>
            </w:r>
          </w:p>
        </w:tc>
        <w:tc>
          <w:tcPr>
            <w:tcW w:w="700" w:type="dxa"/>
          </w:tcPr>
          <w:p w14:paraId="40B2298F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0DF12154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769846D7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4AE2903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0C2FC8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35E6E29" w14:textId="77777777" w:rsidR="00940027" w:rsidRDefault="00940027">
            <w:pPr>
              <w:pStyle w:val="OtherTableBody"/>
            </w:pPr>
            <w:r>
              <w:t>4.21.1.7</w:t>
            </w:r>
          </w:p>
        </w:tc>
      </w:tr>
      <w:tr w:rsidR="00940027" w14:paraId="39A4203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A557015" w14:textId="77777777" w:rsidR="00940027" w:rsidRDefault="00940027">
            <w:pPr>
              <w:pStyle w:val="OtherTableBody"/>
            </w:pPr>
            <w:r>
              <w:t>BP Message Status</w:t>
            </w:r>
          </w:p>
        </w:tc>
        <w:tc>
          <w:tcPr>
            <w:tcW w:w="800" w:type="dxa"/>
          </w:tcPr>
          <w:p w14:paraId="2AB9AA86" w14:textId="77777777" w:rsidR="00940027" w:rsidRDefault="00940027">
            <w:pPr>
              <w:pStyle w:val="OtherTableBody"/>
              <w:jc w:val="center"/>
            </w:pPr>
            <w:r>
              <w:t>01746</w:t>
            </w:r>
          </w:p>
        </w:tc>
        <w:tc>
          <w:tcPr>
            <w:tcW w:w="600" w:type="dxa"/>
          </w:tcPr>
          <w:p w14:paraId="2FCFA8CD" w14:textId="77777777" w:rsidR="00940027" w:rsidRDefault="00940027">
            <w:pPr>
              <w:pStyle w:val="OtherTableBody"/>
              <w:jc w:val="center"/>
            </w:pPr>
            <w:r>
              <w:t>BTX</w:t>
            </w:r>
          </w:p>
        </w:tc>
        <w:tc>
          <w:tcPr>
            <w:tcW w:w="700" w:type="dxa"/>
          </w:tcPr>
          <w:p w14:paraId="4C8B9D4F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231EBB90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6D0E514F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5952474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48520C5" w14:textId="77777777" w:rsidR="00940027" w:rsidRDefault="00940027">
            <w:pPr>
              <w:pStyle w:val="OtherTableBody"/>
              <w:jc w:val="center"/>
            </w:pPr>
            <w:r>
              <w:t>0511</w:t>
            </w:r>
          </w:p>
        </w:tc>
        <w:tc>
          <w:tcPr>
            <w:tcW w:w="942" w:type="dxa"/>
          </w:tcPr>
          <w:p w14:paraId="42470553" w14:textId="77777777" w:rsidR="00940027" w:rsidRDefault="00940027">
            <w:pPr>
              <w:pStyle w:val="OtherTableBody"/>
            </w:pPr>
            <w:r>
              <w:t>4.21.3.12</w:t>
            </w:r>
          </w:p>
        </w:tc>
      </w:tr>
      <w:tr w:rsidR="00940027" w14:paraId="641DFB7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8758AE4" w14:textId="77777777" w:rsidR="00940027" w:rsidRDefault="00940027">
            <w:pPr>
              <w:pStyle w:val="OtherTableBody"/>
            </w:pPr>
            <w:r>
              <w:t>BP Quantity</w:t>
            </w:r>
          </w:p>
        </w:tc>
        <w:tc>
          <w:tcPr>
            <w:tcW w:w="800" w:type="dxa"/>
          </w:tcPr>
          <w:p w14:paraId="005E38A7" w14:textId="77777777" w:rsidR="00940027" w:rsidRDefault="00940027">
            <w:pPr>
              <w:pStyle w:val="OtherTableBody"/>
              <w:jc w:val="center"/>
            </w:pPr>
            <w:r>
              <w:t>01727</w:t>
            </w:r>
          </w:p>
        </w:tc>
        <w:tc>
          <w:tcPr>
            <w:tcW w:w="600" w:type="dxa"/>
          </w:tcPr>
          <w:p w14:paraId="39B020C1" w14:textId="77777777" w:rsidR="00940027" w:rsidRDefault="00940027">
            <w:pPr>
              <w:pStyle w:val="OtherTableBody"/>
              <w:jc w:val="center"/>
            </w:pPr>
            <w:r>
              <w:t>BPX</w:t>
            </w:r>
          </w:p>
        </w:tc>
        <w:tc>
          <w:tcPr>
            <w:tcW w:w="700" w:type="dxa"/>
          </w:tcPr>
          <w:p w14:paraId="34E56DE6" w14:textId="77777777" w:rsidR="00940027" w:rsidRDefault="00940027">
            <w:pPr>
              <w:pStyle w:val="OtherTableBody"/>
            </w:pPr>
            <w:r>
              <w:t>14</w:t>
            </w:r>
          </w:p>
        </w:tc>
        <w:tc>
          <w:tcPr>
            <w:tcW w:w="600" w:type="dxa"/>
          </w:tcPr>
          <w:p w14:paraId="60B5D3FD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3A927D08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20D379D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BF70AF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F6BC2D2" w14:textId="77777777" w:rsidR="00940027" w:rsidRDefault="00940027">
            <w:pPr>
              <w:pStyle w:val="OtherTableBody"/>
            </w:pPr>
            <w:r>
              <w:t>4.21.2.14</w:t>
            </w:r>
          </w:p>
        </w:tc>
      </w:tr>
      <w:tr w:rsidR="00940027" w14:paraId="11C2BF6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D458E00" w14:textId="77777777" w:rsidR="00940027" w:rsidRDefault="00940027">
            <w:pPr>
              <w:pStyle w:val="OtherTableBody"/>
            </w:pPr>
            <w:r>
              <w:t>BP Quantity</w:t>
            </w:r>
          </w:p>
        </w:tc>
        <w:tc>
          <w:tcPr>
            <w:tcW w:w="800" w:type="dxa"/>
          </w:tcPr>
          <w:p w14:paraId="20657A8E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01742</w:t>
            </w:r>
          </w:p>
        </w:tc>
        <w:tc>
          <w:tcPr>
            <w:tcW w:w="600" w:type="dxa"/>
          </w:tcPr>
          <w:p w14:paraId="701B6A6E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BTX</w:t>
            </w:r>
          </w:p>
        </w:tc>
        <w:tc>
          <w:tcPr>
            <w:tcW w:w="700" w:type="dxa"/>
          </w:tcPr>
          <w:p w14:paraId="66CEFDC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8</w:t>
            </w:r>
          </w:p>
        </w:tc>
        <w:tc>
          <w:tcPr>
            <w:tcW w:w="600" w:type="dxa"/>
          </w:tcPr>
          <w:p w14:paraId="2DEB03B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5</w:t>
            </w:r>
          </w:p>
        </w:tc>
        <w:tc>
          <w:tcPr>
            <w:tcW w:w="600" w:type="dxa"/>
          </w:tcPr>
          <w:p w14:paraId="2BFACC2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NM</w:t>
            </w:r>
          </w:p>
        </w:tc>
        <w:tc>
          <w:tcPr>
            <w:tcW w:w="700" w:type="dxa"/>
          </w:tcPr>
          <w:p w14:paraId="4F764530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</w:p>
        </w:tc>
        <w:tc>
          <w:tcPr>
            <w:tcW w:w="700" w:type="dxa"/>
          </w:tcPr>
          <w:p w14:paraId="0749208D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</w:p>
        </w:tc>
        <w:tc>
          <w:tcPr>
            <w:tcW w:w="942" w:type="dxa"/>
          </w:tcPr>
          <w:p w14:paraId="1B727A1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4.21.3.8</w:t>
            </w:r>
          </w:p>
        </w:tc>
      </w:tr>
      <w:tr w:rsidR="00940027" w14:paraId="69CB809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7351C8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BP Quantity</w:t>
            </w:r>
          </w:p>
        </w:tc>
        <w:tc>
          <w:tcPr>
            <w:tcW w:w="800" w:type="dxa"/>
          </w:tcPr>
          <w:p w14:paraId="4B94E9B2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01703</w:t>
            </w:r>
          </w:p>
        </w:tc>
        <w:tc>
          <w:tcPr>
            <w:tcW w:w="600" w:type="dxa"/>
          </w:tcPr>
          <w:p w14:paraId="2AD62C67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BPO</w:t>
            </w:r>
          </w:p>
        </w:tc>
        <w:tc>
          <w:tcPr>
            <w:tcW w:w="700" w:type="dxa"/>
          </w:tcPr>
          <w:p w14:paraId="757243FB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3BA6E8D9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0D3F9FA2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5CDBB25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354843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C6069E7" w14:textId="77777777" w:rsidR="00940027" w:rsidRDefault="00940027">
            <w:pPr>
              <w:pStyle w:val="OtherTableBody"/>
            </w:pPr>
            <w:r>
              <w:t>4.21.1.4</w:t>
            </w:r>
          </w:p>
        </w:tc>
      </w:tr>
      <w:tr w:rsidR="00940027" w14:paraId="0AA284A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F10C0C6" w14:textId="77777777" w:rsidR="00940027" w:rsidRDefault="00940027">
            <w:pPr>
              <w:pStyle w:val="OtherTableBody"/>
            </w:pPr>
            <w:r>
              <w:t>BP Requested Dispense Date/Time</w:t>
            </w:r>
          </w:p>
        </w:tc>
        <w:tc>
          <w:tcPr>
            <w:tcW w:w="800" w:type="dxa"/>
          </w:tcPr>
          <w:p w14:paraId="00C0544F" w14:textId="77777777" w:rsidR="00940027" w:rsidRDefault="00940027">
            <w:pPr>
              <w:pStyle w:val="OtherTableBody"/>
              <w:jc w:val="center"/>
            </w:pPr>
            <w:r>
              <w:t>01709</w:t>
            </w:r>
          </w:p>
        </w:tc>
        <w:tc>
          <w:tcPr>
            <w:tcW w:w="600" w:type="dxa"/>
          </w:tcPr>
          <w:p w14:paraId="6D6F0F26" w14:textId="77777777" w:rsidR="00940027" w:rsidRDefault="00940027">
            <w:pPr>
              <w:pStyle w:val="OtherTableBody"/>
              <w:jc w:val="center"/>
            </w:pPr>
            <w:r>
              <w:t>BPO</w:t>
            </w:r>
          </w:p>
        </w:tc>
        <w:tc>
          <w:tcPr>
            <w:tcW w:w="700" w:type="dxa"/>
          </w:tcPr>
          <w:p w14:paraId="58A50457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4DA45366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34204912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55A0094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79115E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40122D8" w14:textId="77777777" w:rsidR="00940027" w:rsidRDefault="00940027">
            <w:pPr>
              <w:pStyle w:val="OtherTableBody"/>
            </w:pPr>
            <w:r>
              <w:t>4.21.1.10</w:t>
            </w:r>
          </w:p>
        </w:tc>
      </w:tr>
      <w:tr w:rsidR="00940027" w14:paraId="79B9BA9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7C889E9" w14:textId="77777777" w:rsidR="00940027" w:rsidRDefault="00940027">
            <w:pPr>
              <w:pStyle w:val="OtherTableBody"/>
            </w:pPr>
            <w:r>
              <w:t>BP Requested Dispense To Address</w:t>
            </w:r>
          </w:p>
        </w:tc>
        <w:tc>
          <w:tcPr>
            <w:tcW w:w="800" w:type="dxa"/>
          </w:tcPr>
          <w:p w14:paraId="035F77CE" w14:textId="77777777" w:rsidR="00940027" w:rsidRDefault="00940027">
            <w:pPr>
              <w:pStyle w:val="OtherTableBody"/>
              <w:jc w:val="center"/>
            </w:pPr>
            <w:r>
              <w:t>01711</w:t>
            </w:r>
          </w:p>
        </w:tc>
        <w:tc>
          <w:tcPr>
            <w:tcW w:w="600" w:type="dxa"/>
          </w:tcPr>
          <w:p w14:paraId="0083CA3E" w14:textId="77777777" w:rsidR="00940027" w:rsidRDefault="00940027">
            <w:pPr>
              <w:pStyle w:val="OtherTableBody"/>
              <w:jc w:val="center"/>
            </w:pPr>
            <w:r>
              <w:t>BPO</w:t>
            </w:r>
          </w:p>
        </w:tc>
        <w:tc>
          <w:tcPr>
            <w:tcW w:w="700" w:type="dxa"/>
          </w:tcPr>
          <w:p w14:paraId="5AF26D09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214DDB2C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42DDF150" w14:textId="77777777" w:rsidR="00940027" w:rsidRDefault="00940027">
            <w:pPr>
              <w:pStyle w:val="OtherTableBody"/>
            </w:pPr>
            <w:r>
              <w:t>XAD</w:t>
            </w:r>
          </w:p>
        </w:tc>
        <w:tc>
          <w:tcPr>
            <w:tcW w:w="700" w:type="dxa"/>
          </w:tcPr>
          <w:p w14:paraId="577F6B1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E3C5A2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C5C3DBF" w14:textId="77777777" w:rsidR="00940027" w:rsidRDefault="00940027">
            <w:pPr>
              <w:pStyle w:val="OtherTableBody"/>
            </w:pPr>
            <w:r>
              <w:t>4.21.1.12</w:t>
            </w:r>
          </w:p>
        </w:tc>
      </w:tr>
      <w:tr w:rsidR="00940027" w14:paraId="23C0C76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53792B6" w14:textId="77777777" w:rsidR="00940027" w:rsidRDefault="00940027">
            <w:pPr>
              <w:pStyle w:val="OtherTableBody"/>
            </w:pPr>
            <w:r>
              <w:t>BP Requested Dispense To Location</w:t>
            </w:r>
          </w:p>
        </w:tc>
        <w:tc>
          <w:tcPr>
            <w:tcW w:w="800" w:type="dxa"/>
          </w:tcPr>
          <w:p w14:paraId="20042CF5" w14:textId="77777777" w:rsidR="00940027" w:rsidRDefault="00940027">
            <w:pPr>
              <w:pStyle w:val="OtherTableBody"/>
              <w:jc w:val="center"/>
            </w:pPr>
            <w:r>
              <w:t>01710</w:t>
            </w:r>
          </w:p>
        </w:tc>
        <w:tc>
          <w:tcPr>
            <w:tcW w:w="600" w:type="dxa"/>
          </w:tcPr>
          <w:p w14:paraId="5B3D6880" w14:textId="77777777" w:rsidR="00940027" w:rsidRDefault="00940027">
            <w:pPr>
              <w:pStyle w:val="OtherTableBody"/>
              <w:jc w:val="center"/>
            </w:pPr>
            <w:r>
              <w:t>BPO</w:t>
            </w:r>
          </w:p>
        </w:tc>
        <w:tc>
          <w:tcPr>
            <w:tcW w:w="700" w:type="dxa"/>
          </w:tcPr>
          <w:p w14:paraId="5DDEEADD" w14:textId="77777777" w:rsidR="00940027" w:rsidRDefault="00940027">
            <w:pPr>
              <w:pStyle w:val="OtherTableBody"/>
            </w:pPr>
            <w:r>
              <w:t>11</w:t>
            </w:r>
          </w:p>
        </w:tc>
        <w:tc>
          <w:tcPr>
            <w:tcW w:w="600" w:type="dxa"/>
          </w:tcPr>
          <w:p w14:paraId="4BE4FD7F" w14:textId="77777777" w:rsidR="00940027" w:rsidRDefault="00940027">
            <w:pPr>
              <w:pStyle w:val="OtherTableBody"/>
            </w:pPr>
            <w:r>
              <w:t>80</w:t>
            </w:r>
          </w:p>
        </w:tc>
        <w:tc>
          <w:tcPr>
            <w:tcW w:w="600" w:type="dxa"/>
          </w:tcPr>
          <w:p w14:paraId="2ADDC97B" w14:textId="77777777" w:rsidR="00940027" w:rsidRDefault="00940027">
            <w:pPr>
              <w:pStyle w:val="OtherTableBody"/>
            </w:pPr>
            <w:r>
              <w:t>PL</w:t>
            </w:r>
          </w:p>
        </w:tc>
        <w:tc>
          <w:tcPr>
            <w:tcW w:w="700" w:type="dxa"/>
          </w:tcPr>
          <w:p w14:paraId="19872D1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1D9375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52D3E6E" w14:textId="77777777" w:rsidR="00940027" w:rsidRDefault="00940027">
            <w:pPr>
              <w:pStyle w:val="OtherTableBody"/>
            </w:pPr>
            <w:r>
              <w:t>4.21.1.11</w:t>
            </w:r>
          </w:p>
        </w:tc>
      </w:tr>
      <w:tr w:rsidR="00940027" w14:paraId="4C91918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5AF3C52" w14:textId="77777777" w:rsidR="00940027" w:rsidRDefault="00940027">
            <w:pPr>
              <w:pStyle w:val="OtherTableBody"/>
            </w:pPr>
            <w:r>
              <w:t>BP Status</w:t>
            </w:r>
          </w:p>
        </w:tc>
        <w:tc>
          <w:tcPr>
            <w:tcW w:w="800" w:type="dxa"/>
          </w:tcPr>
          <w:p w14:paraId="1EA9F793" w14:textId="77777777" w:rsidR="00940027" w:rsidRDefault="00940027">
            <w:pPr>
              <w:pStyle w:val="OtherTableBody"/>
              <w:jc w:val="center"/>
            </w:pPr>
            <w:r>
              <w:t>01716</w:t>
            </w:r>
          </w:p>
        </w:tc>
        <w:tc>
          <w:tcPr>
            <w:tcW w:w="600" w:type="dxa"/>
          </w:tcPr>
          <w:p w14:paraId="798B7773" w14:textId="77777777" w:rsidR="00940027" w:rsidRDefault="00940027">
            <w:pPr>
              <w:pStyle w:val="OtherTableBody"/>
              <w:jc w:val="center"/>
            </w:pPr>
            <w:r>
              <w:t>BPX</w:t>
            </w:r>
          </w:p>
        </w:tc>
        <w:tc>
          <w:tcPr>
            <w:tcW w:w="700" w:type="dxa"/>
          </w:tcPr>
          <w:p w14:paraId="767267B1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1E00E751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23B6C533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35B806E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FED896E" w14:textId="77777777" w:rsidR="00940027" w:rsidRDefault="00940027">
            <w:pPr>
              <w:pStyle w:val="OtherTableBody"/>
              <w:jc w:val="center"/>
            </w:pPr>
            <w:r>
              <w:t>0511</w:t>
            </w:r>
          </w:p>
        </w:tc>
        <w:tc>
          <w:tcPr>
            <w:tcW w:w="942" w:type="dxa"/>
          </w:tcPr>
          <w:p w14:paraId="06BE460A" w14:textId="77777777" w:rsidR="00940027" w:rsidRDefault="00940027">
            <w:pPr>
              <w:pStyle w:val="OtherTableBody"/>
            </w:pPr>
            <w:r>
              <w:t>4.21.2.3</w:t>
            </w:r>
          </w:p>
        </w:tc>
      </w:tr>
      <w:tr w:rsidR="00940027" w14:paraId="44C65C2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7889BBF" w14:textId="77777777" w:rsidR="00940027" w:rsidRDefault="00940027">
            <w:pPr>
              <w:pStyle w:val="OtherTableBody"/>
            </w:pPr>
            <w:r>
              <w:t>BP Transfusion End Date/Time of Status</w:t>
            </w:r>
          </w:p>
        </w:tc>
        <w:tc>
          <w:tcPr>
            <w:tcW w:w="800" w:type="dxa"/>
          </w:tcPr>
          <w:p w14:paraId="1ECBAE9A" w14:textId="77777777" w:rsidR="00940027" w:rsidRDefault="00940027">
            <w:pPr>
              <w:pStyle w:val="OtherTableBody"/>
              <w:jc w:val="center"/>
            </w:pPr>
            <w:r>
              <w:t>01751</w:t>
            </w:r>
          </w:p>
        </w:tc>
        <w:tc>
          <w:tcPr>
            <w:tcW w:w="600" w:type="dxa"/>
          </w:tcPr>
          <w:p w14:paraId="06F616FA" w14:textId="77777777" w:rsidR="00940027" w:rsidRDefault="00940027">
            <w:pPr>
              <w:pStyle w:val="OtherTableBody"/>
              <w:jc w:val="center"/>
            </w:pPr>
            <w:r>
              <w:t>BTX</w:t>
            </w:r>
          </w:p>
        </w:tc>
        <w:tc>
          <w:tcPr>
            <w:tcW w:w="700" w:type="dxa"/>
          </w:tcPr>
          <w:p w14:paraId="29DC1DCF" w14:textId="77777777" w:rsidR="00940027" w:rsidRDefault="00940027">
            <w:pPr>
              <w:pStyle w:val="OtherTableBody"/>
            </w:pPr>
            <w:r>
              <w:t>17</w:t>
            </w:r>
          </w:p>
        </w:tc>
        <w:tc>
          <w:tcPr>
            <w:tcW w:w="600" w:type="dxa"/>
          </w:tcPr>
          <w:p w14:paraId="7C704F62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7BA263D9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1FDD88C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0D4E10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1C9C639" w14:textId="77777777" w:rsidR="00940027" w:rsidRDefault="00940027">
            <w:pPr>
              <w:pStyle w:val="OtherTableBody"/>
            </w:pPr>
            <w:r>
              <w:t>4.21.3.17</w:t>
            </w:r>
          </w:p>
        </w:tc>
      </w:tr>
      <w:tr w:rsidR="00940027" w14:paraId="03256AE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8C985FB" w14:textId="77777777" w:rsidR="00940027" w:rsidRDefault="00940027">
            <w:pPr>
              <w:pStyle w:val="OtherTableBody"/>
            </w:pPr>
            <w:r>
              <w:t>BP Transfusion Interrupted Reason</w:t>
            </w:r>
          </w:p>
        </w:tc>
        <w:tc>
          <w:tcPr>
            <w:tcW w:w="800" w:type="dxa"/>
          </w:tcPr>
          <w:p w14:paraId="3625AACD" w14:textId="77777777" w:rsidR="00940027" w:rsidRDefault="00940027">
            <w:pPr>
              <w:pStyle w:val="OtherTableBody"/>
              <w:jc w:val="center"/>
            </w:pPr>
            <w:r>
              <w:t>01753</w:t>
            </w:r>
          </w:p>
        </w:tc>
        <w:tc>
          <w:tcPr>
            <w:tcW w:w="600" w:type="dxa"/>
          </w:tcPr>
          <w:p w14:paraId="5E165249" w14:textId="77777777" w:rsidR="00940027" w:rsidRDefault="00940027">
            <w:pPr>
              <w:pStyle w:val="OtherTableBody"/>
              <w:jc w:val="center"/>
            </w:pPr>
            <w:r>
              <w:t>BTX</w:t>
            </w:r>
          </w:p>
        </w:tc>
        <w:tc>
          <w:tcPr>
            <w:tcW w:w="700" w:type="dxa"/>
          </w:tcPr>
          <w:p w14:paraId="195FB63B" w14:textId="77777777" w:rsidR="00940027" w:rsidRDefault="00940027">
            <w:pPr>
              <w:pStyle w:val="OtherTableBody"/>
            </w:pPr>
            <w:r>
              <w:t>19</w:t>
            </w:r>
          </w:p>
        </w:tc>
        <w:tc>
          <w:tcPr>
            <w:tcW w:w="600" w:type="dxa"/>
          </w:tcPr>
          <w:p w14:paraId="07DEA4A4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035EEBB1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6B849D0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989B498" w14:textId="77777777" w:rsidR="00940027" w:rsidRDefault="00940027">
            <w:pPr>
              <w:pStyle w:val="OtherTableBody"/>
              <w:jc w:val="center"/>
            </w:pPr>
            <w:r>
              <w:t>0515</w:t>
            </w:r>
          </w:p>
        </w:tc>
        <w:tc>
          <w:tcPr>
            <w:tcW w:w="942" w:type="dxa"/>
          </w:tcPr>
          <w:p w14:paraId="12E1FFF7" w14:textId="77777777" w:rsidR="00940027" w:rsidRDefault="00940027">
            <w:pPr>
              <w:pStyle w:val="OtherTableBody"/>
            </w:pPr>
            <w:r>
              <w:t>4.21.3.19</w:t>
            </w:r>
          </w:p>
        </w:tc>
      </w:tr>
      <w:tr w:rsidR="00940027" w14:paraId="379481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D837816" w14:textId="77777777" w:rsidR="00940027" w:rsidRDefault="00940027">
            <w:pPr>
              <w:pStyle w:val="OtherTableBody"/>
            </w:pPr>
            <w:r>
              <w:t>BP Transfusion Start Date/Time of Status</w:t>
            </w:r>
          </w:p>
        </w:tc>
        <w:tc>
          <w:tcPr>
            <w:tcW w:w="800" w:type="dxa"/>
          </w:tcPr>
          <w:p w14:paraId="47A2BF1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01750</w:t>
            </w:r>
          </w:p>
        </w:tc>
        <w:tc>
          <w:tcPr>
            <w:tcW w:w="600" w:type="dxa"/>
          </w:tcPr>
          <w:p w14:paraId="498A5AD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BTX</w:t>
            </w:r>
          </w:p>
        </w:tc>
        <w:tc>
          <w:tcPr>
            <w:tcW w:w="700" w:type="dxa"/>
          </w:tcPr>
          <w:p w14:paraId="5BCC5A8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16</w:t>
            </w:r>
          </w:p>
        </w:tc>
        <w:tc>
          <w:tcPr>
            <w:tcW w:w="600" w:type="dxa"/>
          </w:tcPr>
          <w:p w14:paraId="49BAA8A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26</w:t>
            </w:r>
          </w:p>
        </w:tc>
        <w:tc>
          <w:tcPr>
            <w:tcW w:w="600" w:type="dxa"/>
          </w:tcPr>
          <w:p w14:paraId="18E4781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TS</w:t>
            </w:r>
          </w:p>
        </w:tc>
        <w:tc>
          <w:tcPr>
            <w:tcW w:w="700" w:type="dxa"/>
          </w:tcPr>
          <w:p w14:paraId="0FE0D6E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3FA0A0F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04B65F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4.21.3.16</w:t>
            </w:r>
          </w:p>
        </w:tc>
      </w:tr>
      <w:tr w:rsidR="00940027" w14:paraId="625826E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732A5B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BP Transfusion/Disposition Status</w:t>
            </w:r>
          </w:p>
        </w:tc>
        <w:tc>
          <w:tcPr>
            <w:tcW w:w="800" w:type="dxa"/>
          </w:tcPr>
          <w:p w14:paraId="4D0B754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01745</w:t>
            </w:r>
          </w:p>
        </w:tc>
        <w:tc>
          <w:tcPr>
            <w:tcW w:w="600" w:type="dxa"/>
          </w:tcPr>
          <w:p w14:paraId="4B9E256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BTX</w:t>
            </w:r>
          </w:p>
        </w:tc>
        <w:tc>
          <w:tcPr>
            <w:tcW w:w="700" w:type="dxa"/>
          </w:tcPr>
          <w:p w14:paraId="0D0E357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11</w:t>
            </w:r>
          </w:p>
        </w:tc>
        <w:tc>
          <w:tcPr>
            <w:tcW w:w="600" w:type="dxa"/>
          </w:tcPr>
          <w:p w14:paraId="7524F30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58C88F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CWE</w:t>
            </w:r>
          </w:p>
        </w:tc>
        <w:tc>
          <w:tcPr>
            <w:tcW w:w="700" w:type="dxa"/>
          </w:tcPr>
          <w:p w14:paraId="1B6E7C5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78A3DF1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0513</w:t>
            </w:r>
          </w:p>
        </w:tc>
        <w:tc>
          <w:tcPr>
            <w:tcW w:w="942" w:type="dxa"/>
          </w:tcPr>
          <w:p w14:paraId="41B1F03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4.21.3.11</w:t>
            </w:r>
          </w:p>
        </w:tc>
      </w:tr>
      <w:tr w:rsidR="00940027" w14:paraId="0AC11B3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AD907A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BP Unique ID</w:t>
            </w:r>
          </w:p>
        </w:tc>
        <w:tc>
          <w:tcPr>
            <w:tcW w:w="800" w:type="dxa"/>
          </w:tcPr>
          <w:p w14:paraId="2307005D" w14:textId="77777777" w:rsidR="00940027" w:rsidRDefault="00940027">
            <w:pPr>
              <w:pStyle w:val="OtherTableBody"/>
              <w:jc w:val="center"/>
            </w:pPr>
            <w:r>
              <w:t>01730</w:t>
            </w:r>
          </w:p>
        </w:tc>
        <w:tc>
          <w:tcPr>
            <w:tcW w:w="600" w:type="dxa"/>
          </w:tcPr>
          <w:p w14:paraId="5EA5A4E8" w14:textId="77777777" w:rsidR="00940027" w:rsidRDefault="00940027">
            <w:pPr>
              <w:pStyle w:val="OtherTableBody"/>
              <w:jc w:val="center"/>
            </w:pPr>
            <w:r>
              <w:t>BPX</w:t>
            </w:r>
          </w:p>
        </w:tc>
        <w:tc>
          <w:tcPr>
            <w:tcW w:w="700" w:type="dxa"/>
          </w:tcPr>
          <w:p w14:paraId="13B4502B" w14:textId="77777777" w:rsidR="00940027" w:rsidRDefault="00940027">
            <w:pPr>
              <w:pStyle w:val="OtherTableBody"/>
            </w:pPr>
            <w:r>
              <w:t>17</w:t>
            </w:r>
          </w:p>
        </w:tc>
        <w:tc>
          <w:tcPr>
            <w:tcW w:w="600" w:type="dxa"/>
          </w:tcPr>
          <w:p w14:paraId="07744D14" w14:textId="77777777" w:rsidR="00940027" w:rsidRDefault="00940027">
            <w:pPr>
              <w:pStyle w:val="OtherTableBody"/>
            </w:pPr>
            <w:r>
              <w:t>22</w:t>
            </w:r>
          </w:p>
        </w:tc>
        <w:tc>
          <w:tcPr>
            <w:tcW w:w="600" w:type="dxa"/>
          </w:tcPr>
          <w:p w14:paraId="13BDA85F" w14:textId="77777777" w:rsidR="00940027" w:rsidRDefault="00940027">
            <w:pPr>
              <w:pStyle w:val="OtherTableBody"/>
            </w:pPr>
            <w:r>
              <w:t>EI</w:t>
            </w:r>
          </w:p>
        </w:tc>
        <w:tc>
          <w:tcPr>
            <w:tcW w:w="700" w:type="dxa"/>
          </w:tcPr>
          <w:p w14:paraId="6DF10F8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3ED0DF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83DED30" w14:textId="77777777" w:rsidR="00940027" w:rsidRDefault="00940027">
            <w:pPr>
              <w:pStyle w:val="OtherTableBody"/>
            </w:pPr>
            <w:r>
              <w:t>4.21.2.17</w:t>
            </w:r>
          </w:p>
        </w:tc>
      </w:tr>
      <w:tr w:rsidR="00940027" w14:paraId="5F2D7F3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D3DB91D" w14:textId="77777777" w:rsidR="00940027" w:rsidRDefault="00940027">
            <w:pPr>
              <w:pStyle w:val="OtherTableBody"/>
            </w:pPr>
            <w:r>
              <w:t>BP Units</w:t>
            </w:r>
          </w:p>
        </w:tc>
        <w:tc>
          <w:tcPr>
            <w:tcW w:w="800" w:type="dxa"/>
          </w:tcPr>
          <w:p w14:paraId="33F366D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01705</w:t>
            </w:r>
          </w:p>
        </w:tc>
        <w:tc>
          <w:tcPr>
            <w:tcW w:w="600" w:type="dxa"/>
          </w:tcPr>
          <w:p w14:paraId="1BBD807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BPO</w:t>
            </w:r>
          </w:p>
        </w:tc>
        <w:tc>
          <w:tcPr>
            <w:tcW w:w="700" w:type="dxa"/>
          </w:tcPr>
          <w:p w14:paraId="4FF5B20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600" w:type="dxa"/>
          </w:tcPr>
          <w:p w14:paraId="1FBB0F0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663D707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5E11548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59E4DF8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C608DD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4.21.1.6</w:t>
            </w:r>
          </w:p>
        </w:tc>
      </w:tr>
      <w:tr w:rsidR="00940027" w14:paraId="2201460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F76373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BP Units</w:t>
            </w:r>
          </w:p>
        </w:tc>
        <w:tc>
          <w:tcPr>
            <w:tcW w:w="800" w:type="dxa"/>
          </w:tcPr>
          <w:p w14:paraId="2531622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01744</w:t>
            </w:r>
          </w:p>
        </w:tc>
        <w:tc>
          <w:tcPr>
            <w:tcW w:w="600" w:type="dxa"/>
          </w:tcPr>
          <w:p w14:paraId="728FEB2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BTX</w:t>
            </w:r>
          </w:p>
        </w:tc>
        <w:tc>
          <w:tcPr>
            <w:tcW w:w="700" w:type="dxa"/>
          </w:tcPr>
          <w:p w14:paraId="163D27B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  <w:tc>
          <w:tcPr>
            <w:tcW w:w="600" w:type="dxa"/>
          </w:tcPr>
          <w:p w14:paraId="4329445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130760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5B2DE1D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0A3E888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C090B4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4.21.3.10</w:t>
            </w:r>
          </w:p>
        </w:tc>
      </w:tr>
      <w:tr w:rsidR="00940027" w14:paraId="4579D90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5E95C9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BP Units</w:t>
            </w:r>
          </w:p>
        </w:tc>
        <w:tc>
          <w:tcPr>
            <w:tcW w:w="800" w:type="dxa"/>
          </w:tcPr>
          <w:p w14:paraId="04917D4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01729</w:t>
            </w:r>
          </w:p>
        </w:tc>
        <w:tc>
          <w:tcPr>
            <w:tcW w:w="600" w:type="dxa"/>
          </w:tcPr>
          <w:p w14:paraId="5C7FA24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BPX</w:t>
            </w:r>
          </w:p>
        </w:tc>
        <w:tc>
          <w:tcPr>
            <w:tcW w:w="700" w:type="dxa"/>
          </w:tcPr>
          <w:p w14:paraId="27821C7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16</w:t>
            </w:r>
          </w:p>
        </w:tc>
        <w:tc>
          <w:tcPr>
            <w:tcW w:w="600" w:type="dxa"/>
          </w:tcPr>
          <w:p w14:paraId="458AFFC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08393D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52CB866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64F1164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FF1ACA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4.21.2.16</w:t>
            </w:r>
          </w:p>
        </w:tc>
      </w:tr>
      <w:tr w:rsidR="00940027" w14:paraId="2EECC75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E8821F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BP Universal Service ID</w:t>
            </w:r>
          </w:p>
        </w:tc>
        <w:tc>
          <w:tcPr>
            <w:tcW w:w="800" w:type="dxa"/>
          </w:tcPr>
          <w:p w14:paraId="778B9F39" w14:textId="77777777" w:rsidR="00940027" w:rsidRDefault="00940027">
            <w:pPr>
              <w:pStyle w:val="OtherTableBody"/>
              <w:jc w:val="center"/>
            </w:pPr>
            <w:r>
              <w:t>01701</w:t>
            </w:r>
          </w:p>
        </w:tc>
        <w:tc>
          <w:tcPr>
            <w:tcW w:w="600" w:type="dxa"/>
          </w:tcPr>
          <w:p w14:paraId="42684B36" w14:textId="77777777" w:rsidR="00940027" w:rsidRDefault="00940027">
            <w:pPr>
              <w:pStyle w:val="OtherTableBody"/>
              <w:jc w:val="center"/>
            </w:pPr>
            <w:r>
              <w:t>BPO</w:t>
            </w:r>
          </w:p>
        </w:tc>
        <w:tc>
          <w:tcPr>
            <w:tcW w:w="700" w:type="dxa"/>
          </w:tcPr>
          <w:p w14:paraId="361A3A0C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2731B9A0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39AAEBBE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6D22AFD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6C0A07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6D8316D" w14:textId="77777777" w:rsidR="00940027" w:rsidRDefault="00940027">
            <w:pPr>
              <w:pStyle w:val="OtherTableBody"/>
            </w:pPr>
            <w:r>
              <w:t>4.21.1.2</w:t>
            </w:r>
          </w:p>
        </w:tc>
      </w:tr>
      <w:tr w:rsidR="00940027" w14:paraId="70BFA36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CA7220D" w14:textId="77777777" w:rsidR="00940027" w:rsidRDefault="00940027">
            <w:pPr>
              <w:pStyle w:val="OtherTableBody"/>
            </w:pPr>
            <w:r>
              <w:t>BP Verifier</w:t>
            </w:r>
          </w:p>
        </w:tc>
        <w:tc>
          <w:tcPr>
            <w:tcW w:w="800" w:type="dxa"/>
          </w:tcPr>
          <w:p w14:paraId="42D22C55" w14:textId="77777777" w:rsidR="00940027" w:rsidRDefault="00940027">
            <w:pPr>
              <w:pStyle w:val="OtherTableBody"/>
              <w:jc w:val="center"/>
            </w:pPr>
            <w:r>
              <w:t>01749</w:t>
            </w:r>
          </w:p>
        </w:tc>
        <w:tc>
          <w:tcPr>
            <w:tcW w:w="600" w:type="dxa"/>
          </w:tcPr>
          <w:p w14:paraId="13FB8A07" w14:textId="77777777" w:rsidR="00940027" w:rsidRDefault="00940027">
            <w:pPr>
              <w:pStyle w:val="OtherTableBody"/>
              <w:jc w:val="center"/>
            </w:pPr>
            <w:r>
              <w:t>BTX</w:t>
            </w:r>
          </w:p>
        </w:tc>
        <w:tc>
          <w:tcPr>
            <w:tcW w:w="700" w:type="dxa"/>
          </w:tcPr>
          <w:p w14:paraId="33EAFD85" w14:textId="77777777" w:rsidR="00940027" w:rsidRDefault="00940027">
            <w:pPr>
              <w:pStyle w:val="OtherTableBody"/>
            </w:pPr>
            <w:r>
              <w:t>15</w:t>
            </w:r>
          </w:p>
        </w:tc>
        <w:tc>
          <w:tcPr>
            <w:tcW w:w="600" w:type="dxa"/>
          </w:tcPr>
          <w:p w14:paraId="590C9C06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53CA81AC" w14:textId="77777777" w:rsidR="00940027" w:rsidRDefault="00940027">
            <w:pPr>
              <w:pStyle w:val="OtherTableBody"/>
            </w:pPr>
            <w:r>
              <w:t>XCN</w:t>
            </w:r>
          </w:p>
        </w:tc>
        <w:tc>
          <w:tcPr>
            <w:tcW w:w="700" w:type="dxa"/>
          </w:tcPr>
          <w:p w14:paraId="1ADD881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FBB983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ACACA4D" w14:textId="77777777" w:rsidR="00940027" w:rsidRDefault="00940027">
            <w:pPr>
              <w:pStyle w:val="OtherTableBody"/>
            </w:pPr>
            <w:r>
              <w:t>4.21.3.15</w:t>
            </w:r>
          </w:p>
        </w:tc>
      </w:tr>
      <w:tr w:rsidR="00940027" w14:paraId="30BE9C8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2ED2999" w14:textId="77777777" w:rsidR="00940027" w:rsidRDefault="00940027">
            <w:pPr>
              <w:pStyle w:val="OtherTableBody"/>
            </w:pPr>
            <w:r>
              <w:t>Brand Name</w:t>
            </w:r>
          </w:p>
        </w:tc>
        <w:tc>
          <w:tcPr>
            <w:tcW w:w="800" w:type="dxa"/>
          </w:tcPr>
          <w:p w14:paraId="5F619172" w14:textId="77777777" w:rsidR="00940027" w:rsidRDefault="00940027">
            <w:pPr>
              <w:pStyle w:val="OtherTableBody"/>
              <w:jc w:val="center"/>
            </w:pPr>
            <w:r>
              <w:t>01249</w:t>
            </w:r>
          </w:p>
        </w:tc>
        <w:tc>
          <w:tcPr>
            <w:tcW w:w="600" w:type="dxa"/>
          </w:tcPr>
          <w:p w14:paraId="3D15AB77" w14:textId="77777777" w:rsidR="00940027" w:rsidRDefault="00940027">
            <w:pPr>
              <w:pStyle w:val="OtherTableBody"/>
              <w:jc w:val="center"/>
            </w:pPr>
            <w:r>
              <w:t>PDC</w:t>
            </w:r>
          </w:p>
        </w:tc>
        <w:tc>
          <w:tcPr>
            <w:tcW w:w="700" w:type="dxa"/>
          </w:tcPr>
          <w:p w14:paraId="035FD80A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0EEFA904" w14:textId="77777777" w:rsidR="00940027" w:rsidRDefault="00940027">
            <w:pPr>
              <w:pStyle w:val="OtherTableBody"/>
            </w:pPr>
            <w:r>
              <w:t>60</w:t>
            </w:r>
          </w:p>
        </w:tc>
        <w:tc>
          <w:tcPr>
            <w:tcW w:w="600" w:type="dxa"/>
          </w:tcPr>
          <w:p w14:paraId="1B33A678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2785FCE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A44AD7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7BFB63A" w14:textId="77777777" w:rsidR="00940027" w:rsidRDefault="00940027">
            <w:pPr>
              <w:pStyle w:val="OtherTableBody"/>
            </w:pPr>
            <w:r>
              <w:t>7.12.5.3</w:t>
            </w:r>
          </w:p>
        </w:tc>
      </w:tr>
      <w:tr w:rsidR="00940027" w14:paraId="58B1C94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B8879A8" w14:textId="77777777" w:rsidR="00940027" w:rsidRDefault="00940027">
            <w:pPr>
              <w:pStyle w:val="OtherTableBody"/>
            </w:pPr>
            <w:r>
              <w:t>Breed Code</w:t>
            </w:r>
          </w:p>
        </w:tc>
        <w:tc>
          <w:tcPr>
            <w:tcW w:w="800" w:type="dxa"/>
          </w:tcPr>
          <w:p w14:paraId="5DAFF0DB" w14:textId="77777777" w:rsidR="00940027" w:rsidRDefault="00940027">
            <w:pPr>
              <w:pStyle w:val="OtherTableBody"/>
              <w:jc w:val="center"/>
            </w:pPr>
            <w:r>
              <w:t>01540</w:t>
            </w:r>
          </w:p>
        </w:tc>
        <w:tc>
          <w:tcPr>
            <w:tcW w:w="600" w:type="dxa"/>
          </w:tcPr>
          <w:p w14:paraId="41B7DEB2" w14:textId="77777777" w:rsidR="00940027" w:rsidRDefault="00940027">
            <w:pPr>
              <w:pStyle w:val="OtherTableBody"/>
              <w:jc w:val="center"/>
            </w:pPr>
            <w:r>
              <w:t>PID</w:t>
            </w:r>
          </w:p>
        </w:tc>
        <w:tc>
          <w:tcPr>
            <w:tcW w:w="700" w:type="dxa"/>
          </w:tcPr>
          <w:p w14:paraId="45E72409" w14:textId="77777777" w:rsidR="00940027" w:rsidRDefault="00940027">
            <w:pPr>
              <w:pStyle w:val="OtherTableBody"/>
            </w:pPr>
            <w:r>
              <w:t>36</w:t>
            </w:r>
          </w:p>
        </w:tc>
        <w:tc>
          <w:tcPr>
            <w:tcW w:w="600" w:type="dxa"/>
          </w:tcPr>
          <w:p w14:paraId="4F5E5126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705BFD83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14197B3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0987A65" w14:textId="77777777" w:rsidR="00940027" w:rsidRDefault="00940027">
            <w:pPr>
              <w:pStyle w:val="OtherTableBody"/>
              <w:jc w:val="center"/>
            </w:pPr>
            <w:r>
              <w:t>0447</w:t>
            </w:r>
          </w:p>
        </w:tc>
        <w:tc>
          <w:tcPr>
            <w:tcW w:w="942" w:type="dxa"/>
          </w:tcPr>
          <w:p w14:paraId="649C3BDF" w14:textId="77777777" w:rsidR="00940027" w:rsidRDefault="00940027">
            <w:pPr>
              <w:pStyle w:val="OtherTableBody"/>
            </w:pPr>
            <w:r>
              <w:t>3.4.2.36</w:t>
            </w:r>
          </w:p>
        </w:tc>
      </w:tr>
      <w:tr w:rsidR="00940027" w14:paraId="5957BD3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7839EE1" w14:textId="77777777" w:rsidR="00940027" w:rsidRDefault="00940027">
            <w:pPr>
              <w:pStyle w:val="OtherTableBody"/>
            </w:pPr>
            <w:r>
              <w:t>Brought In By</w:t>
            </w:r>
          </w:p>
        </w:tc>
        <w:tc>
          <w:tcPr>
            <w:tcW w:w="800" w:type="dxa"/>
          </w:tcPr>
          <w:p w14:paraId="4F7301C4" w14:textId="77777777" w:rsidR="00940027" w:rsidRDefault="00940027">
            <w:pPr>
              <w:pStyle w:val="OtherTableBody"/>
              <w:jc w:val="center"/>
            </w:pPr>
            <w:r>
              <w:t>01504</w:t>
            </w:r>
          </w:p>
        </w:tc>
        <w:tc>
          <w:tcPr>
            <w:tcW w:w="600" w:type="dxa"/>
          </w:tcPr>
          <w:p w14:paraId="0A17A8DA" w14:textId="77777777" w:rsidR="00940027" w:rsidRDefault="00940027">
            <w:pPr>
              <w:pStyle w:val="OtherTableBody"/>
              <w:jc w:val="center"/>
            </w:pPr>
            <w:r>
              <w:t>ACC</w:t>
            </w:r>
          </w:p>
        </w:tc>
        <w:tc>
          <w:tcPr>
            <w:tcW w:w="700" w:type="dxa"/>
          </w:tcPr>
          <w:p w14:paraId="48B57535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745E4D10" w14:textId="77777777" w:rsidR="00940027" w:rsidRDefault="00940027">
            <w:pPr>
              <w:pStyle w:val="OtherTableBody"/>
            </w:pPr>
            <w:r>
              <w:t>80</w:t>
            </w:r>
          </w:p>
        </w:tc>
        <w:tc>
          <w:tcPr>
            <w:tcW w:w="600" w:type="dxa"/>
          </w:tcPr>
          <w:p w14:paraId="60BF64B5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2987645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A226A9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55F6FFB" w14:textId="77777777" w:rsidR="00940027" w:rsidRDefault="00940027">
            <w:pPr>
              <w:pStyle w:val="OtherTableBody"/>
            </w:pPr>
            <w:r>
              <w:t>6.5.9.9</w:t>
            </w:r>
          </w:p>
        </w:tc>
      </w:tr>
      <w:tr w:rsidR="00940027" w14:paraId="5FC1256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6028FF8" w14:textId="77777777" w:rsidR="00940027" w:rsidRDefault="00940027">
            <w:pPr>
              <w:pStyle w:val="OtherTableBody"/>
            </w:pPr>
            <w:r>
              <w:t>Business Phone Number</w:t>
            </w:r>
          </w:p>
        </w:tc>
        <w:tc>
          <w:tcPr>
            <w:tcW w:w="800" w:type="dxa"/>
          </w:tcPr>
          <w:p w14:paraId="7B59DE4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00195</w:t>
            </w:r>
          </w:p>
        </w:tc>
        <w:tc>
          <w:tcPr>
            <w:tcW w:w="600" w:type="dxa"/>
          </w:tcPr>
          <w:p w14:paraId="41B14B0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NK1</w:t>
            </w:r>
          </w:p>
        </w:tc>
        <w:tc>
          <w:tcPr>
            <w:tcW w:w="700" w:type="dxa"/>
          </w:tcPr>
          <w:p w14:paraId="4998CB9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600" w:type="dxa"/>
          </w:tcPr>
          <w:p w14:paraId="05C6936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E12B25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XTN</w:t>
            </w:r>
          </w:p>
        </w:tc>
        <w:tc>
          <w:tcPr>
            <w:tcW w:w="700" w:type="dxa"/>
          </w:tcPr>
          <w:p w14:paraId="1E4F684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675F3A2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4B463737" w14:textId="77777777" w:rsidR="00940027" w:rsidRDefault="00940027">
            <w:pPr>
              <w:pStyle w:val="OtherTableBody"/>
            </w:pPr>
            <w:r>
              <w:t>3.4.5.6</w:t>
            </w:r>
          </w:p>
        </w:tc>
      </w:tr>
      <w:tr w:rsidR="00940027" w14:paraId="2C1F927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FC4B3E4" w14:textId="77777777" w:rsidR="00940027" w:rsidRDefault="00940027">
            <w:pPr>
              <w:pStyle w:val="OtherTableBody"/>
            </w:pPr>
            <w:r>
              <w:t>Business Rule Override Code</w:t>
            </w:r>
          </w:p>
        </w:tc>
        <w:tc>
          <w:tcPr>
            <w:tcW w:w="800" w:type="dxa"/>
          </w:tcPr>
          <w:p w14:paraId="0835F2A5" w14:textId="77777777" w:rsidR="00940027" w:rsidRDefault="00940027">
            <w:pPr>
              <w:pStyle w:val="OtherTableBody"/>
              <w:jc w:val="center"/>
            </w:pPr>
            <w:r>
              <w:t>01830</w:t>
            </w:r>
          </w:p>
        </w:tc>
        <w:tc>
          <w:tcPr>
            <w:tcW w:w="600" w:type="dxa"/>
          </w:tcPr>
          <w:p w14:paraId="18AA5BFE" w14:textId="77777777" w:rsidR="00940027" w:rsidRDefault="00940027">
            <w:pPr>
              <w:pStyle w:val="OtherTableBody"/>
              <w:jc w:val="center"/>
            </w:pPr>
            <w:r>
              <w:t>OVR</w:t>
            </w:r>
          </w:p>
        </w:tc>
        <w:tc>
          <w:tcPr>
            <w:tcW w:w="700" w:type="dxa"/>
          </w:tcPr>
          <w:p w14:paraId="5A97CDA7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0CB96A38" w14:textId="77777777" w:rsidR="00940027" w:rsidRDefault="00940027">
            <w:pPr>
              <w:pStyle w:val="OtherTableBody"/>
            </w:pPr>
            <w:r>
              <w:t>705</w:t>
            </w:r>
          </w:p>
        </w:tc>
        <w:tc>
          <w:tcPr>
            <w:tcW w:w="600" w:type="dxa"/>
          </w:tcPr>
          <w:p w14:paraId="402CA50F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0BC50B9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159685C" w14:textId="77777777" w:rsidR="00940027" w:rsidRDefault="00940027">
            <w:pPr>
              <w:pStyle w:val="OtherTableBody"/>
              <w:jc w:val="center"/>
            </w:pPr>
            <w:r>
              <w:t>0521</w:t>
            </w:r>
          </w:p>
        </w:tc>
        <w:tc>
          <w:tcPr>
            <w:tcW w:w="942" w:type="dxa"/>
          </w:tcPr>
          <w:p w14:paraId="7E054B1D" w14:textId="77777777" w:rsidR="00940027" w:rsidRDefault="00940027">
            <w:pPr>
              <w:pStyle w:val="OtherTableBody"/>
            </w:pPr>
            <w:r>
              <w:t>2.15.11.2</w:t>
            </w:r>
          </w:p>
        </w:tc>
      </w:tr>
      <w:tr w:rsidR="00940027" w14:paraId="11AA646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243C875" w14:textId="77777777" w:rsidR="00940027" w:rsidRDefault="00940027">
            <w:pPr>
              <w:pStyle w:val="OtherTableBody"/>
            </w:pPr>
            <w:r>
              <w:t>Business Rule Override Type</w:t>
            </w:r>
          </w:p>
        </w:tc>
        <w:tc>
          <w:tcPr>
            <w:tcW w:w="800" w:type="dxa"/>
          </w:tcPr>
          <w:p w14:paraId="0D6E24CC" w14:textId="77777777" w:rsidR="00940027" w:rsidRDefault="00940027">
            <w:pPr>
              <w:pStyle w:val="OtherTableBody"/>
              <w:jc w:val="center"/>
            </w:pPr>
            <w:r>
              <w:t>01829</w:t>
            </w:r>
          </w:p>
        </w:tc>
        <w:tc>
          <w:tcPr>
            <w:tcW w:w="600" w:type="dxa"/>
          </w:tcPr>
          <w:p w14:paraId="558655FD" w14:textId="77777777" w:rsidR="00940027" w:rsidRDefault="00940027">
            <w:pPr>
              <w:pStyle w:val="OtherTableBody"/>
              <w:jc w:val="center"/>
            </w:pPr>
            <w:r>
              <w:t>OVR</w:t>
            </w:r>
          </w:p>
        </w:tc>
        <w:tc>
          <w:tcPr>
            <w:tcW w:w="700" w:type="dxa"/>
          </w:tcPr>
          <w:p w14:paraId="1D9DA760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442AC6E5" w14:textId="77777777" w:rsidR="00940027" w:rsidRDefault="00940027">
            <w:pPr>
              <w:pStyle w:val="OtherTableBody"/>
            </w:pPr>
            <w:r>
              <w:t>705</w:t>
            </w:r>
          </w:p>
        </w:tc>
        <w:tc>
          <w:tcPr>
            <w:tcW w:w="600" w:type="dxa"/>
          </w:tcPr>
          <w:p w14:paraId="381D21CC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50A66A7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B4E815D" w14:textId="77777777" w:rsidR="00940027" w:rsidRDefault="00940027">
            <w:pPr>
              <w:pStyle w:val="OtherTableBody"/>
              <w:jc w:val="center"/>
            </w:pPr>
            <w:r>
              <w:t>0518</w:t>
            </w:r>
          </w:p>
        </w:tc>
        <w:tc>
          <w:tcPr>
            <w:tcW w:w="942" w:type="dxa"/>
          </w:tcPr>
          <w:p w14:paraId="2DC5A07B" w14:textId="77777777" w:rsidR="00940027" w:rsidRDefault="00940027">
            <w:pPr>
              <w:pStyle w:val="OtherTableBody"/>
            </w:pPr>
            <w:r>
              <w:t>2.15.11.1</w:t>
            </w:r>
          </w:p>
        </w:tc>
      </w:tr>
      <w:tr w:rsidR="00940027" w14:paraId="21EBB04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0DA9577" w14:textId="77777777" w:rsidR="00940027" w:rsidRDefault="00940027">
            <w:pPr>
              <w:pStyle w:val="OtherTableBody"/>
            </w:pPr>
            <w:r>
              <w:t>Caesarian Section Indicator</w:t>
            </w:r>
          </w:p>
        </w:tc>
        <w:tc>
          <w:tcPr>
            <w:tcW w:w="800" w:type="dxa"/>
          </w:tcPr>
          <w:p w14:paraId="6CA4CC19" w14:textId="77777777" w:rsidR="00940027" w:rsidRDefault="00940027">
            <w:pPr>
              <w:pStyle w:val="OtherTableBody"/>
              <w:jc w:val="center"/>
            </w:pPr>
            <w:r>
              <w:t>01523</w:t>
            </w:r>
          </w:p>
        </w:tc>
        <w:tc>
          <w:tcPr>
            <w:tcW w:w="600" w:type="dxa"/>
          </w:tcPr>
          <w:p w14:paraId="0936BB12" w14:textId="77777777" w:rsidR="00940027" w:rsidRDefault="00940027">
            <w:pPr>
              <w:pStyle w:val="OtherTableBody"/>
              <w:jc w:val="center"/>
            </w:pPr>
            <w:r>
              <w:t>ABS</w:t>
            </w:r>
          </w:p>
        </w:tc>
        <w:tc>
          <w:tcPr>
            <w:tcW w:w="700" w:type="dxa"/>
          </w:tcPr>
          <w:p w14:paraId="13B348E1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5FFFA113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6CD33EBA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7F1A43D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DA90956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48D802AE" w14:textId="77777777" w:rsidR="00940027" w:rsidRDefault="00940027">
            <w:pPr>
              <w:pStyle w:val="OtherTableBody"/>
            </w:pPr>
            <w:r>
              <w:t>6.5.12.10</w:t>
            </w:r>
          </w:p>
        </w:tc>
      </w:tr>
      <w:tr w:rsidR="00940027" w14:paraId="60F9974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9D5FF7C" w14:textId="77777777" w:rsidR="00940027" w:rsidRDefault="00940027">
            <w:pPr>
              <w:pStyle w:val="OtherTableBody"/>
            </w:pPr>
            <w:r>
              <w:t>Call Back Phone Number</w:t>
            </w:r>
          </w:p>
        </w:tc>
        <w:tc>
          <w:tcPr>
            <w:tcW w:w="800" w:type="dxa"/>
          </w:tcPr>
          <w:p w14:paraId="51B72FA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00228</w:t>
            </w:r>
          </w:p>
        </w:tc>
        <w:tc>
          <w:tcPr>
            <w:tcW w:w="600" w:type="dxa"/>
          </w:tcPr>
          <w:p w14:paraId="7BAB2FC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ORC</w:t>
            </w:r>
          </w:p>
        </w:tc>
        <w:tc>
          <w:tcPr>
            <w:tcW w:w="700" w:type="dxa"/>
          </w:tcPr>
          <w:p w14:paraId="715565B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14</w:t>
            </w:r>
          </w:p>
        </w:tc>
        <w:tc>
          <w:tcPr>
            <w:tcW w:w="600" w:type="dxa"/>
          </w:tcPr>
          <w:p w14:paraId="742B4DA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3C4FFB5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XTN</w:t>
            </w:r>
          </w:p>
        </w:tc>
        <w:tc>
          <w:tcPr>
            <w:tcW w:w="700" w:type="dxa"/>
          </w:tcPr>
          <w:p w14:paraId="6369ADB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683B1EE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F1D455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4.5.1.14</w:t>
            </w:r>
          </w:p>
        </w:tc>
      </w:tr>
      <w:tr w:rsidR="00940027" w14:paraId="1FD8E2B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22E8BD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Candidate Confidence</w:t>
            </w:r>
          </w:p>
        </w:tc>
        <w:tc>
          <w:tcPr>
            <w:tcW w:w="800" w:type="dxa"/>
          </w:tcPr>
          <w:p w14:paraId="2EB77E4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01436</w:t>
            </w:r>
          </w:p>
        </w:tc>
        <w:tc>
          <w:tcPr>
            <w:tcW w:w="600" w:type="dxa"/>
          </w:tcPr>
          <w:p w14:paraId="5074A5C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QRI</w:t>
            </w:r>
          </w:p>
        </w:tc>
        <w:tc>
          <w:tcPr>
            <w:tcW w:w="700" w:type="dxa"/>
          </w:tcPr>
          <w:p w14:paraId="2609061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433C1DD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  <w:tc>
          <w:tcPr>
            <w:tcW w:w="600" w:type="dxa"/>
          </w:tcPr>
          <w:p w14:paraId="7451876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NM</w:t>
            </w:r>
          </w:p>
        </w:tc>
        <w:tc>
          <w:tcPr>
            <w:tcW w:w="700" w:type="dxa"/>
          </w:tcPr>
          <w:p w14:paraId="76C3C95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500FE97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D7D6D5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5.5.5.1</w:t>
            </w:r>
          </w:p>
        </w:tc>
      </w:tr>
      <w:tr w:rsidR="00940027" w14:paraId="3F516AB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E7EA28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Cap Type</w:t>
            </w:r>
          </w:p>
        </w:tc>
        <w:tc>
          <w:tcPr>
            <w:tcW w:w="800" w:type="dxa"/>
          </w:tcPr>
          <w:p w14:paraId="3B2F092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01353</w:t>
            </w:r>
          </w:p>
        </w:tc>
        <w:tc>
          <w:tcPr>
            <w:tcW w:w="600" w:type="dxa"/>
          </w:tcPr>
          <w:p w14:paraId="167E5E9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SAC</w:t>
            </w:r>
          </w:p>
        </w:tc>
        <w:tc>
          <w:tcPr>
            <w:tcW w:w="700" w:type="dxa"/>
          </w:tcPr>
          <w:p w14:paraId="0900207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26</w:t>
            </w:r>
          </w:p>
        </w:tc>
        <w:tc>
          <w:tcPr>
            <w:tcW w:w="600" w:type="dxa"/>
          </w:tcPr>
          <w:p w14:paraId="64E9A1D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1F2623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7AAE98C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1728823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0381</w:t>
            </w:r>
          </w:p>
        </w:tc>
        <w:tc>
          <w:tcPr>
            <w:tcW w:w="942" w:type="dxa"/>
          </w:tcPr>
          <w:p w14:paraId="0818ED3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13.4.3.26</w:t>
            </w:r>
          </w:p>
        </w:tc>
      </w:tr>
      <w:tr w:rsidR="00940027" w14:paraId="5A1828D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178B5F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Carrier Identifier</w:t>
            </w:r>
          </w:p>
        </w:tc>
        <w:tc>
          <w:tcPr>
            <w:tcW w:w="800" w:type="dxa"/>
          </w:tcPr>
          <w:p w14:paraId="7EEAA93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01337</w:t>
            </w:r>
          </w:p>
        </w:tc>
        <w:tc>
          <w:tcPr>
            <w:tcW w:w="600" w:type="dxa"/>
          </w:tcPr>
          <w:p w14:paraId="0B6B6C7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SAC</w:t>
            </w:r>
          </w:p>
        </w:tc>
        <w:tc>
          <w:tcPr>
            <w:tcW w:w="700" w:type="dxa"/>
          </w:tcPr>
          <w:p w14:paraId="332BF874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38E745F8" w14:textId="77777777" w:rsidR="00940027" w:rsidRDefault="00940027">
            <w:pPr>
              <w:pStyle w:val="OtherTableBody"/>
            </w:pPr>
            <w:r>
              <w:t>80</w:t>
            </w:r>
          </w:p>
        </w:tc>
        <w:tc>
          <w:tcPr>
            <w:tcW w:w="600" w:type="dxa"/>
          </w:tcPr>
          <w:p w14:paraId="1B740E0B" w14:textId="77777777" w:rsidR="00940027" w:rsidRDefault="00940027">
            <w:pPr>
              <w:pStyle w:val="OtherTableBody"/>
            </w:pPr>
            <w:r>
              <w:t>EI</w:t>
            </w:r>
          </w:p>
        </w:tc>
        <w:tc>
          <w:tcPr>
            <w:tcW w:w="700" w:type="dxa"/>
          </w:tcPr>
          <w:p w14:paraId="4E4B726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F70619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55C899D" w14:textId="77777777" w:rsidR="00940027" w:rsidRDefault="00940027">
            <w:pPr>
              <w:pStyle w:val="OtherTableBody"/>
            </w:pPr>
            <w:r>
              <w:t>13.4.3.10</w:t>
            </w:r>
          </w:p>
        </w:tc>
      </w:tr>
      <w:tr w:rsidR="00940027" w14:paraId="4806812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BE4CEDF" w14:textId="77777777" w:rsidR="00940027" w:rsidRDefault="00940027">
            <w:pPr>
              <w:pStyle w:val="OtherTableBody"/>
            </w:pPr>
            <w:r>
              <w:t>Carrier Type</w:t>
            </w:r>
          </w:p>
        </w:tc>
        <w:tc>
          <w:tcPr>
            <w:tcW w:w="800" w:type="dxa"/>
          </w:tcPr>
          <w:p w14:paraId="43E13560" w14:textId="77777777" w:rsidR="00940027" w:rsidRDefault="00940027">
            <w:pPr>
              <w:pStyle w:val="OtherTableBody"/>
              <w:jc w:val="center"/>
            </w:pPr>
            <w:r>
              <w:t>01336</w:t>
            </w:r>
          </w:p>
        </w:tc>
        <w:tc>
          <w:tcPr>
            <w:tcW w:w="600" w:type="dxa"/>
          </w:tcPr>
          <w:p w14:paraId="31C98129" w14:textId="77777777" w:rsidR="00940027" w:rsidRDefault="00940027">
            <w:pPr>
              <w:pStyle w:val="OtherTableBody"/>
              <w:jc w:val="center"/>
            </w:pPr>
            <w:r>
              <w:t>SAC</w:t>
            </w:r>
          </w:p>
        </w:tc>
        <w:tc>
          <w:tcPr>
            <w:tcW w:w="700" w:type="dxa"/>
          </w:tcPr>
          <w:p w14:paraId="1A6CE135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5E086387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02DF1181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42AF451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8F9C11F" w14:textId="77777777" w:rsidR="00940027" w:rsidRDefault="00940027">
            <w:pPr>
              <w:pStyle w:val="OtherTableBody"/>
              <w:jc w:val="center"/>
            </w:pPr>
            <w:r>
              <w:t>0378</w:t>
            </w:r>
          </w:p>
        </w:tc>
        <w:tc>
          <w:tcPr>
            <w:tcW w:w="942" w:type="dxa"/>
          </w:tcPr>
          <w:p w14:paraId="00729D3B" w14:textId="77777777" w:rsidR="00940027" w:rsidRDefault="00940027">
            <w:pPr>
              <w:pStyle w:val="OtherTableBody"/>
            </w:pPr>
            <w:r>
              <w:t>13.4.3.9</w:t>
            </w:r>
          </w:p>
        </w:tc>
      </w:tr>
      <w:tr w:rsidR="00940027" w14:paraId="7FE2693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C9683A6" w14:textId="77777777" w:rsidR="00940027" w:rsidRDefault="00940027">
            <w:pPr>
              <w:pStyle w:val="OtherTableBody"/>
            </w:pPr>
            <w:r>
              <w:t>Case Category Code</w:t>
            </w:r>
          </w:p>
        </w:tc>
        <w:tc>
          <w:tcPr>
            <w:tcW w:w="800" w:type="dxa"/>
          </w:tcPr>
          <w:p w14:paraId="7545569C" w14:textId="77777777" w:rsidR="00940027" w:rsidRDefault="00940027">
            <w:pPr>
              <w:pStyle w:val="OtherTableBody"/>
              <w:jc w:val="center"/>
            </w:pPr>
            <w:r>
              <w:t>01522</w:t>
            </w:r>
          </w:p>
        </w:tc>
        <w:tc>
          <w:tcPr>
            <w:tcW w:w="600" w:type="dxa"/>
          </w:tcPr>
          <w:p w14:paraId="0018A0AD" w14:textId="77777777" w:rsidR="00940027" w:rsidRDefault="00940027">
            <w:pPr>
              <w:pStyle w:val="OtherTableBody"/>
              <w:jc w:val="center"/>
            </w:pPr>
            <w:r>
              <w:t>ABS</w:t>
            </w:r>
          </w:p>
        </w:tc>
        <w:tc>
          <w:tcPr>
            <w:tcW w:w="700" w:type="dxa"/>
          </w:tcPr>
          <w:p w14:paraId="4BD8C604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563177FF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42D5525F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0CC5CD1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B59EF9B" w14:textId="77777777" w:rsidR="00940027" w:rsidRDefault="00940027">
            <w:pPr>
              <w:pStyle w:val="OtherTableBody"/>
              <w:jc w:val="center"/>
            </w:pPr>
            <w:r>
              <w:t>0423</w:t>
            </w:r>
          </w:p>
        </w:tc>
        <w:tc>
          <w:tcPr>
            <w:tcW w:w="942" w:type="dxa"/>
          </w:tcPr>
          <w:p w14:paraId="6449D7A3" w14:textId="77777777" w:rsidR="00940027" w:rsidRDefault="00940027">
            <w:pPr>
              <w:pStyle w:val="OtherTableBody"/>
            </w:pPr>
            <w:r>
              <w:t>6.5.12.9</w:t>
            </w:r>
          </w:p>
        </w:tc>
      </w:tr>
      <w:tr w:rsidR="00940027" w14:paraId="51DBF8C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BEC7858" w14:textId="77777777" w:rsidR="00940027" w:rsidRDefault="00940027">
            <w:pPr>
              <w:pStyle w:val="OtherTableBody"/>
            </w:pPr>
            <w:r>
              <w:t>Case Manager</w:t>
            </w:r>
          </w:p>
        </w:tc>
        <w:tc>
          <w:tcPr>
            <w:tcW w:w="800" w:type="dxa"/>
          </w:tcPr>
          <w:p w14:paraId="29D19585" w14:textId="77777777" w:rsidR="00940027" w:rsidRDefault="00940027">
            <w:pPr>
              <w:pStyle w:val="OtherTableBody"/>
              <w:jc w:val="center"/>
            </w:pPr>
            <w:r>
              <w:t>00522</w:t>
            </w:r>
          </w:p>
        </w:tc>
        <w:tc>
          <w:tcPr>
            <w:tcW w:w="600" w:type="dxa"/>
          </w:tcPr>
          <w:p w14:paraId="6861E914" w14:textId="77777777" w:rsidR="00940027" w:rsidRDefault="00940027">
            <w:pPr>
              <w:pStyle w:val="OtherTableBody"/>
              <w:jc w:val="center"/>
            </w:pPr>
            <w:r>
              <w:t>IN3</w:t>
            </w:r>
          </w:p>
        </w:tc>
        <w:tc>
          <w:tcPr>
            <w:tcW w:w="700" w:type="dxa"/>
          </w:tcPr>
          <w:p w14:paraId="0F37955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21</w:t>
            </w:r>
          </w:p>
        </w:tc>
        <w:tc>
          <w:tcPr>
            <w:tcW w:w="600" w:type="dxa"/>
          </w:tcPr>
          <w:p w14:paraId="6268BB6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48</w:t>
            </w:r>
          </w:p>
        </w:tc>
        <w:tc>
          <w:tcPr>
            <w:tcW w:w="600" w:type="dxa"/>
          </w:tcPr>
          <w:p w14:paraId="66E9B92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ST</w:t>
            </w:r>
          </w:p>
        </w:tc>
        <w:tc>
          <w:tcPr>
            <w:tcW w:w="700" w:type="dxa"/>
          </w:tcPr>
          <w:p w14:paraId="2F71E8F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4003EC2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1868CF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6.5.8.21</w:t>
            </w:r>
          </w:p>
        </w:tc>
      </w:tr>
      <w:tr w:rsidR="00940027" w14:paraId="70BB1CA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EE340D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Catalogue Identifier</w:t>
            </w:r>
          </w:p>
        </w:tc>
        <w:tc>
          <w:tcPr>
            <w:tcW w:w="800" w:type="dxa"/>
          </w:tcPr>
          <w:p w14:paraId="6F3C009A" w14:textId="77777777" w:rsidR="00940027" w:rsidRDefault="00940027">
            <w:pPr>
              <w:pStyle w:val="OtherTableBody"/>
              <w:jc w:val="center"/>
            </w:pPr>
            <w:r>
              <w:t>01253</w:t>
            </w:r>
          </w:p>
        </w:tc>
        <w:tc>
          <w:tcPr>
            <w:tcW w:w="600" w:type="dxa"/>
          </w:tcPr>
          <w:p w14:paraId="6BEFF546" w14:textId="77777777" w:rsidR="00940027" w:rsidRDefault="00940027">
            <w:pPr>
              <w:pStyle w:val="OtherTableBody"/>
              <w:jc w:val="center"/>
            </w:pPr>
            <w:r>
              <w:t>PDC</w:t>
            </w:r>
          </w:p>
        </w:tc>
        <w:tc>
          <w:tcPr>
            <w:tcW w:w="700" w:type="dxa"/>
          </w:tcPr>
          <w:p w14:paraId="6FA17CD5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213EE1B4" w14:textId="77777777" w:rsidR="00940027" w:rsidRDefault="00940027">
            <w:pPr>
              <w:pStyle w:val="OtherTableBody"/>
            </w:pPr>
            <w:r>
              <w:t>60</w:t>
            </w:r>
          </w:p>
        </w:tc>
        <w:tc>
          <w:tcPr>
            <w:tcW w:w="600" w:type="dxa"/>
          </w:tcPr>
          <w:p w14:paraId="046586A5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45EB09A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4DE683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3500ACC" w14:textId="77777777" w:rsidR="00940027" w:rsidRDefault="00940027">
            <w:pPr>
              <w:pStyle w:val="OtherTableBody"/>
            </w:pPr>
            <w:r>
              <w:t>7.12.5.7</w:t>
            </w:r>
          </w:p>
        </w:tc>
      </w:tr>
      <w:tr w:rsidR="00940027" w14:paraId="58EB9D4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5465B9A" w14:textId="77777777" w:rsidR="00940027" w:rsidRDefault="00940027">
            <w:pPr>
              <w:pStyle w:val="OtherTableBody"/>
            </w:pPr>
            <w:r>
              <w:t>Category Description</w:t>
            </w:r>
          </w:p>
        </w:tc>
        <w:tc>
          <w:tcPr>
            <w:tcW w:w="800" w:type="dxa"/>
          </w:tcPr>
          <w:p w14:paraId="0734FA64" w14:textId="77777777" w:rsidR="00940027" w:rsidRDefault="00940027">
            <w:pPr>
              <w:pStyle w:val="OtherTableBody"/>
              <w:jc w:val="center"/>
            </w:pPr>
            <w:r>
              <w:t>01482</w:t>
            </w:r>
          </w:p>
        </w:tc>
        <w:tc>
          <w:tcPr>
            <w:tcW w:w="600" w:type="dxa"/>
          </w:tcPr>
          <w:p w14:paraId="167680D5" w14:textId="77777777" w:rsidR="00940027" w:rsidRDefault="00940027">
            <w:pPr>
              <w:pStyle w:val="OtherTableBody"/>
              <w:jc w:val="center"/>
            </w:pPr>
            <w:r>
              <w:t>OM7</w:t>
            </w:r>
          </w:p>
        </w:tc>
        <w:tc>
          <w:tcPr>
            <w:tcW w:w="700" w:type="dxa"/>
          </w:tcPr>
          <w:p w14:paraId="5B392F30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3BD42D0A" w14:textId="77777777" w:rsidR="00940027" w:rsidRDefault="00940027">
            <w:pPr>
              <w:pStyle w:val="OtherTableBody"/>
            </w:pPr>
            <w:r>
              <w:t>200</w:t>
            </w:r>
          </w:p>
        </w:tc>
        <w:tc>
          <w:tcPr>
            <w:tcW w:w="600" w:type="dxa"/>
          </w:tcPr>
          <w:p w14:paraId="55D0A1FD" w14:textId="77777777" w:rsidR="00940027" w:rsidRDefault="00940027">
            <w:pPr>
              <w:pStyle w:val="OtherTableBody"/>
            </w:pPr>
            <w:r>
              <w:t>TX</w:t>
            </w:r>
          </w:p>
        </w:tc>
        <w:tc>
          <w:tcPr>
            <w:tcW w:w="700" w:type="dxa"/>
          </w:tcPr>
          <w:p w14:paraId="3FE33A1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B3802E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ED5535A" w14:textId="77777777" w:rsidR="00940027" w:rsidRDefault="00940027">
            <w:pPr>
              <w:pStyle w:val="OtherTableBody"/>
            </w:pPr>
            <w:r>
              <w:t>8.8.14.4</w:t>
            </w:r>
          </w:p>
        </w:tc>
      </w:tr>
      <w:tr w:rsidR="00940027" w14:paraId="61B6CA4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1FE8BAE" w14:textId="77777777" w:rsidR="00940027" w:rsidRDefault="00940027">
            <w:pPr>
              <w:pStyle w:val="OtherTableBody"/>
            </w:pPr>
            <w:r>
              <w:t>Category Identifier</w:t>
            </w:r>
          </w:p>
        </w:tc>
        <w:tc>
          <w:tcPr>
            <w:tcW w:w="800" w:type="dxa"/>
          </w:tcPr>
          <w:p w14:paraId="7D4183F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01481</w:t>
            </w:r>
          </w:p>
        </w:tc>
        <w:tc>
          <w:tcPr>
            <w:tcW w:w="600" w:type="dxa"/>
          </w:tcPr>
          <w:p w14:paraId="556FF72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OM7</w:t>
            </w:r>
          </w:p>
        </w:tc>
        <w:tc>
          <w:tcPr>
            <w:tcW w:w="700" w:type="dxa"/>
          </w:tcPr>
          <w:p w14:paraId="4368EF4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2BB0506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60988E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56D6386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733E6E27" w14:textId="77777777" w:rsidR="00940027" w:rsidRDefault="00940027">
            <w:pPr>
              <w:pStyle w:val="OtherTableBody"/>
              <w:jc w:val="center"/>
            </w:pPr>
            <w:r>
              <w:t>0412</w:t>
            </w:r>
          </w:p>
        </w:tc>
        <w:tc>
          <w:tcPr>
            <w:tcW w:w="942" w:type="dxa"/>
          </w:tcPr>
          <w:p w14:paraId="3D14CAD9" w14:textId="77777777" w:rsidR="00940027" w:rsidRDefault="00940027">
            <w:pPr>
              <w:pStyle w:val="OtherTableBody"/>
            </w:pPr>
            <w:r>
              <w:t>8.8.14.3</w:t>
            </w:r>
          </w:p>
        </w:tc>
      </w:tr>
      <w:tr w:rsidR="00940027" w14:paraId="5D48162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C7A479A" w14:textId="77777777" w:rsidR="00940027" w:rsidRDefault="00940027">
            <w:pPr>
              <w:pStyle w:val="OtherTableBody"/>
            </w:pPr>
            <w:r>
              <w:t>Category Synonym</w:t>
            </w:r>
          </w:p>
        </w:tc>
        <w:tc>
          <w:tcPr>
            <w:tcW w:w="800" w:type="dxa"/>
          </w:tcPr>
          <w:p w14:paraId="3A19C1ED" w14:textId="77777777" w:rsidR="00940027" w:rsidRDefault="00940027">
            <w:pPr>
              <w:pStyle w:val="OtherTableBody"/>
              <w:jc w:val="center"/>
            </w:pPr>
            <w:r>
              <w:t>01483</w:t>
            </w:r>
          </w:p>
        </w:tc>
        <w:tc>
          <w:tcPr>
            <w:tcW w:w="600" w:type="dxa"/>
          </w:tcPr>
          <w:p w14:paraId="093178EB" w14:textId="77777777" w:rsidR="00940027" w:rsidRDefault="00940027">
            <w:pPr>
              <w:pStyle w:val="OtherTableBody"/>
              <w:jc w:val="center"/>
            </w:pPr>
            <w:r>
              <w:t>OM7</w:t>
            </w:r>
          </w:p>
        </w:tc>
        <w:tc>
          <w:tcPr>
            <w:tcW w:w="700" w:type="dxa"/>
          </w:tcPr>
          <w:p w14:paraId="49F87E5A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5D141843" w14:textId="77777777" w:rsidR="00940027" w:rsidRDefault="00940027">
            <w:pPr>
              <w:pStyle w:val="OtherTableBody"/>
            </w:pPr>
            <w:r>
              <w:t>200</w:t>
            </w:r>
          </w:p>
        </w:tc>
        <w:tc>
          <w:tcPr>
            <w:tcW w:w="600" w:type="dxa"/>
          </w:tcPr>
          <w:p w14:paraId="66F3ACD0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2D3985AD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12C9F6B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90AC583" w14:textId="77777777" w:rsidR="00940027" w:rsidRDefault="00940027">
            <w:pPr>
              <w:pStyle w:val="OtherTableBody"/>
            </w:pPr>
            <w:r>
              <w:t>8.8.14.5</w:t>
            </w:r>
          </w:p>
        </w:tc>
      </w:tr>
      <w:tr w:rsidR="00940027" w14:paraId="4AECD48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18758D2" w14:textId="77777777" w:rsidR="00940027" w:rsidRDefault="00940027">
            <w:pPr>
              <w:pStyle w:val="OtherTableBody"/>
            </w:pPr>
            <w:r>
              <w:t>Cause Of Death</w:t>
            </w:r>
          </w:p>
        </w:tc>
        <w:tc>
          <w:tcPr>
            <w:tcW w:w="800" w:type="dxa"/>
          </w:tcPr>
          <w:p w14:paraId="30674B0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01090</w:t>
            </w:r>
          </w:p>
        </w:tc>
        <w:tc>
          <w:tcPr>
            <w:tcW w:w="600" w:type="dxa"/>
          </w:tcPr>
          <w:p w14:paraId="05B6241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PEO</w:t>
            </w:r>
          </w:p>
        </w:tc>
        <w:tc>
          <w:tcPr>
            <w:tcW w:w="700" w:type="dxa"/>
          </w:tcPr>
          <w:p w14:paraId="3794147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18</w:t>
            </w:r>
          </w:p>
        </w:tc>
        <w:tc>
          <w:tcPr>
            <w:tcW w:w="600" w:type="dxa"/>
          </w:tcPr>
          <w:p w14:paraId="46E238A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6FA5331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2FA4F46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6642177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08B4BEF" w14:textId="77777777" w:rsidR="00940027" w:rsidRDefault="00940027">
            <w:pPr>
              <w:pStyle w:val="OtherTableBody"/>
            </w:pPr>
            <w:r>
              <w:t>7.12.2.18</w:t>
            </w:r>
          </w:p>
        </w:tc>
      </w:tr>
      <w:tr w:rsidR="00940027" w14:paraId="590B37C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AA254E5" w14:textId="77777777" w:rsidR="00940027" w:rsidRDefault="00940027">
            <w:pPr>
              <w:pStyle w:val="OtherTableBody"/>
            </w:pPr>
            <w:r>
              <w:t>Certainty of Problem</w:t>
            </w:r>
          </w:p>
        </w:tc>
        <w:tc>
          <w:tcPr>
            <w:tcW w:w="800" w:type="dxa"/>
          </w:tcPr>
          <w:p w14:paraId="409FE02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00854</w:t>
            </w:r>
          </w:p>
        </w:tc>
        <w:tc>
          <w:tcPr>
            <w:tcW w:w="600" w:type="dxa"/>
          </w:tcPr>
          <w:p w14:paraId="506842D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PRB</w:t>
            </w:r>
          </w:p>
        </w:tc>
        <w:tc>
          <w:tcPr>
            <w:tcW w:w="700" w:type="dxa"/>
          </w:tcPr>
          <w:p w14:paraId="4AD81A4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19</w:t>
            </w:r>
          </w:p>
        </w:tc>
        <w:tc>
          <w:tcPr>
            <w:tcW w:w="600" w:type="dxa"/>
          </w:tcPr>
          <w:p w14:paraId="5F75D5A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6929E7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01D7296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365C484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D4CDEC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12.4.2.19</w:t>
            </w:r>
          </w:p>
        </w:tc>
      </w:tr>
      <w:tr w:rsidR="00940027" w14:paraId="4CD6BE7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E66E18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Certificate Domain</w:t>
            </w:r>
          </w:p>
        </w:tc>
        <w:tc>
          <w:tcPr>
            <w:tcW w:w="800" w:type="dxa"/>
          </w:tcPr>
          <w:p w14:paraId="6BE78A0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01866</w:t>
            </w:r>
          </w:p>
        </w:tc>
        <w:tc>
          <w:tcPr>
            <w:tcW w:w="600" w:type="dxa"/>
          </w:tcPr>
          <w:p w14:paraId="2CA81EE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CER</w:t>
            </w:r>
          </w:p>
        </w:tc>
        <w:tc>
          <w:tcPr>
            <w:tcW w:w="700" w:type="dxa"/>
          </w:tcPr>
          <w:p w14:paraId="48B5E89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11</w:t>
            </w:r>
          </w:p>
        </w:tc>
        <w:tc>
          <w:tcPr>
            <w:tcW w:w="600" w:type="dxa"/>
          </w:tcPr>
          <w:p w14:paraId="05A7F76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17CB773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CWE</w:t>
            </w:r>
          </w:p>
        </w:tc>
        <w:tc>
          <w:tcPr>
            <w:tcW w:w="700" w:type="dxa"/>
          </w:tcPr>
          <w:p w14:paraId="73A8A34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278C22F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4626780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15.4.2.11</w:t>
            </w:r>
          </w:p>
        </w:tc>
      </w:tr>
      <w:tr w:rsidR="00940027" w14:paraId="74EFFB5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556B27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Certificate Status</w:t>
            </w:r>
          </w:p>
        </w:tc>
        <w:tc>
          <w:tcPr>
            <w:tcW w:w="800" w:type="dxa"/>
          </w:tcPr>
          <w:p w14:paraId="4A09CFD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01884</w:t>
            </w:r>
          </w:p>
        </w:tc>
        <w:tc>
          <w:tcPr>
            <w:tcW w:w="600" w:type="dxa"/>
          </w:tcPr>
          <w:p w14:paraId="7576EC3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CER</w:t>
            </w:r>
          </w:p>
        </w:tc>
        <w:tc>
          <w:tcPr>
            <w:tcW w:w="700" w:type="dxa"/>
          </w:tcPr>
          <w:p w14:paraId="6E5162B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31</w:t>
            </w:r>
          </w:p>
        </w:tc>
        <w:tc>
          <w:tcPr>
            <w:tcW w:w="600" w:type="dxa"/>
          </w:tcPr>
          <w:p w14:paraId="43449A7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39E7741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CWE</w:t>
            </w:r>
          </w:p>
        </w:tc>
        <w:tc>
          <w:tcPr>
            <w:tcW w:w="700" w:type="dxa"/>
          </w:tcPr>
          <w:p w14:paraId="7F5C950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1DCE1A1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0536</w:t>
            </w:r>
          </w:p>
        </w:tc>
        <w:tc>
          <w:tcPr>
            <w:tcW w:w="942" w:type="dxa"/>
          </w:tcPr>
          <w:p w14:paraId="06CCAC0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15.4.2.31</w:t>
            </w:r>
          </w:p>
        </w:tc>
      </w:tr>
      <w:tr w:rsidR="00940027" w14:paraId="0460816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58AAD1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Certificate Type</w:t>
            </w:r>
          </w:p>
        </w:tc>
        <w:tc>
          <w:tcPr>
            <w:tcW w:w="800" w:type="dxa"/>
          </w:tcPr>
          <w:p w14:paraId="241F663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01865</w:t>
            </w:r>
          </w:p>
        </w:tc>
        <w:tc>
          <w:tcPr>
            <w:tcW w:w="600" w:type="dxa"/>
          </w:tcPr>
          <w:p w14:paraId="63A1D09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CER</w:t>
            </w:r>
          </w:p>
        </w:tc>
        <w:tc>
          <w:tcPr>
            <w:tcW w:w="700" w:type="dxa"/>
          </w:tcPr>
          <w:p w14:paraId="51CBB43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  <w:tc>
          <w:tcPr>
            <w:tcW w:w="600" w:type="dxa"/>
          </w:tcPr>
          <w:p w14:paraId="0ECDF59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E5306C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CWE</w:t>
            </w:r>
          </w:p>
        </w:tc>
        <w:tc>
          <w:tcPr>
            <w:tcW w:w="700" w:type="dxa"/>
          </w:tcPr>
          <w:p w14:paraId="2238F71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7E6BD03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91EF9C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15.4.2.10</w:t>
            </w:r>
          </w:p>
        </w:tc>
      </w:tr>
      <w:tr w:rsidR="00940027" w14:paraId="6E09E5A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5507AC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Certification Agency</w:t>
            </w:r>
          </w:p>
        </w:tc>
        <w:tc>
          <w:tcPr>
            <w:tcW w:w="800" w:type="dxa"/>
          </w:tcPr>
          <w:p w14:paraId="7B81CBA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00519</w:t>
            </w:r>
          </w:p>
        </w:tc>
        <w:tc>
          <w:tcPr>
            <w:tcW w:w="600" w:type="dxa"/>
          </w:tcPr>
          <w:p w14:paraId="3D6F80F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IN3</w:t>
            </w:r>
          </w:p>
        </w:tc>
        <w:tc>
          <w:tcPr>
            <w:tcW w:w="700" w:type="dxa"/>
          </w:tcPr>
          <w:p w14:paraId="79B36AC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18</w:t>
            </w:r>
          </w:p>
        </w:tc>
        <w:tc>
          <w:tcPr>
            <w:tcW w:w="600" w:type="dxa"/>
          </w:tcPr>
          <w:p w14:paraId="731364F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A149B6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139B02F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3CCD357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0346</w:t>
            </w:r>
          </w:p>
        </w:tc>
        <w:tc>
          <w:tcPr>
            <w:tcW w:w="942" w:type="dxa"/>
          </w:tcPr>
          <w:p w14:paraId="2789D70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6.5.8.18</w:t>
            </w:r>
          </w:p>
        </w:tc>
      </w:tr>
      <w:tr w:rsidR="00940027" w14:paraId="7ACDAA9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CBB280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Certification Agency Phone Number</w:t>
            </w:r>
          </w:p>
        </w:tc>
        <w:tc>
          <w:tcPr>
            <w:tcW w:w="800" w:type="dxa"/>
          </w:tcPr>
          <w:p w14:paraId="02FB8CF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00520</w:t>
            </w:r>
          </w:p>
        </w:tc>
        <w:tc>
          <w:tcPr>
            <w:tcW w:w="600" w:type="dxa"/>
          </w:tcPr>
          <w:p w14:paraId="075B428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IN3</w:t>
            </w:r>
          </w:p>
        </w:tc>
        <w:tc>
          <w:tcPr>
            <w:tcW w:w="700" w:type="dxa"/>
          </w:tcPr>
          <w:p w14:paraId="5313553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19</w:t>
            </w:r>
          </w:p>
        </w:tc>
        <w:tc>
          <w:tcPr>
            <w:tcW w:w="600" w:type="dxa"/>
          </w:tcPr>
          <w:p w14:paraId="27B8DD3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A0C358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XTN</w:t>
            </w:r>
          </w:p>
        </w:tc>
        <w:tc>
          <w:tcPr>
            <w:tcW w:w="700" w:type="dxa"/>
          </w:tcPr>
          <w:p w14:paraId="416EDACE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54CCEB6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4707F3A" w14:textId="77777777" w:rsidR="00940027" w:rsidRDefault="00940027">
            <w:pPr>
              <w:pStyle w:val="OtherTableBody"/>
            </w:pPr>
            <w:r>
              <w:t>6.5.8.19</w:t>
            </w:r>
          </w:p>
        </w:tc>
      </w:tr>
      <w:tr w:rsidR="00940027" w14:paraId="327BCA0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F171B02" w14:textId="77777777" w:rsidR="00940027" w:rsidRDefault="00940027">
            <w:pPr>
              <w:pStyle w:val="OtherTableBody"/>
            </w:pPr>
            <w:r>
              <w:t>Certification Begin Date</w:t>
            </w:r>
          </w:p>
        </w:tc>
        <w:tc>
          <w:tcPr>
            <w:tcW w:w="800" w:type="dxa"/>
          </w:tcPr>
          <w:p w14:paraId="7473EAC6" w14:textId="77777777" w:rsidR="00940027" w:rsidRDefault="00940027">
            <w:pPr>
              <w:pStyle w:val="OtherTableBody"/>
              <w:jc w:val="center"/>
            </w:pPr>
            <w:r>
              <w:t>00510</w:t>
            </w:r>
          </w:p>
        </w:tc>
        <w:tc>
          <w:tcPr>
            <w:tcW w:w="600" w:type="dxa"/>
          </w:tcPr>
          <w:p w14:paraId="1E029FF9" w14:textId="77777777" w:rsidR="00940027" w:rsidRDefault="00940027">
            <w:pPr>
              <w:pStyle w:val="OtherTableBody"/>
              <w:jc w:val="center"/>
            </w:pPr>
            <w:r>
              <w:t>IN3</w:t>
            </w:r>
          </w:p>
        </w:tc>
        <w:tc>
          <w:tcPr>
            <w:tcW w:w="700" w:type="dxa"/>
          </w:tcPr>
          <w:p w14:paraId="65BFD89D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0BE5F1FB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0F80CFBA" w14:textId="77777777" w:rsidR="00940027" w:rsidRDefault="00940027">
            <w:pPr>
              <w:pStyle w:val="OtherTableBody"/>
            </w:pPr>
            <w:r>
              <w:t>DT</w:t>
            </w:r>
          </w:p>
        </w:tc>
        <w:tc>
          <w:tcPr>
            <w:tcW w:w="700" w:type="dxa"/>
          </w:tcPr>
          <w:p w14:paraId="5BADC61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4966BE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9B65231" w14:textId="77777777" w:rsidR="00940027" w:rsidRDefault="00940027">
            <w:pPr>
              <w:pStyle w:val="OtherTableBody"/>
            </w:pPr>
            <w:r>
              <w:t>6.5.8.9</w:t>
            </w:r>
          </w:p>
        </w:tc>
      </w:tr>
      <w:tr w:rsidR="00940027" w14:paraId="647ED6D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202A9DD" w14:textId="77777777" w:rsidR="00940027" w:rsidRDefault="00940027">
            <w:pPr>
              <w:pStyle w:val="OtherTableBody"/>
            </w:pPr>
            <w:r>
              <w:t>Certification Contact</w:t>
            </w:r>
          </w:p>
        </w:tc>
        <w:tc>
          <w:tcPr>
            <w:tcW w:w="800" w:type="dxa"/>
          </w:tcPr>
          <w:p w14:paraId="4B3B6105" w14:textId="77777777" w:rsidR="00940027" w:rsidRDefault="00940027">
            <w:pPr>
              <w:pStyle w:val="OtherTableBody"/>
              <w:jc w:val="center"/>
            </w:pPr>
            <w:r>
              <w:t>00516</w:t>
            </w:r>
          </w:p>
        </w:tc>
        <w:tc>
          <w:tcPr>
            <w:tcW w:w="600" w:type="dxa"/>
          </w:tcPr>
          <w:p w14:paraId="4005DF92" w14:textId="77777777" w:rsidR="00940027" w:rsidRDefault="00940027">
            <w:pPr>
              <w:pStyle w:val="OtherTableBody"/>
              <w:jc w:val="center"/>
            </w:pPr>
            <w:r>
              <w:t>IN3</w:t>
            </w:r>
          </w:p>
        </w:tc>
        <w:tc>
          <w:tcPr>
            <w:tcW w:w="700" w:type="dxa"/>
          </w:tcPr>
          <w:p w14:paraId="3C5ECD50" w14:textId="77777777" w:rsidR="00940027" w:rsidRDefault="00940027">
            <w:pPr>
              <w:pStyle w:val="OtherTableBody"/>
            </w:pPr>
            <w:r>
              <w:t>15</w:t>
            </w:r>
          </w:p>
        </w:tc>
        <w:tc>
          <w:tcPr>
            <w:tcW w:w="600" w:type="dxa"/>
          </w:tcPr>
          <w:p w14:paraId="1BF757C6" w14:textId="77777777" w:rsidR="00940027" w:rsidRDefault="00940027">
            <w:pPr>
              <w:pStyle w:val="OtherTableBody"/>
            </w:pPr>
            <w:r>
              <w:t>48</w:t>
            </w:r>
          </w:p>
        </w:tc>
        <w:tc>
          <w:tcPr>
            <w:tcW w:w="600" w:type="dxa"/>
          </w:tcPr>
          <w:p w14:paraId="7AEEF502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3C3A42C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220288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6C090C6" w14:textId="77777777" w:rsidR="00940027" w:rsidRDefault="00940027">
            <w:pPr>
              <w:pStyle w:val="OtherTableBody"/>
            </w:pPr>
            <w:r>
              <w:t>6.5.8.15</w:t>
            </w:r>
          </w:p>
        </w:tc>
      </w:tr>
      <w:tr w:rsidR="00940027" w14:paraId="3A36088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103F66D" w14:textId="77777777" w:rsidR="00940027" w:rsidRDefault="00940027">
            <w:pPr>
              <w:pStyle w:val="OtherTableBody"/>
            </w:pPr>
            <w:r>
              <w:t>Certification Contact Phone Number</w:t>
            </w:r>
          </w:p>
        </w:tc>
        <w:tc>
          <w:tcPr>
            <w:tcW w:w="800" w:type="dxa"/>
          </w:tcPr>
          <w:p w14:paraId="4011A005" w14:textId="77777777" w:rsidR="00940027" w:rsidRDefault="00940027">
            <w:pPr>
              <w:pStyle w:val="OtherTableBody"/>
              <w:jc w:val="center"/>
            </w:pPr>
            <w:r>
              <w:t>00517</w:t>
            </w:r>
          </w:p>
        </w:tc>
        <w:tc>
          <w:tcPr>
            <w:tcW w:w="600" w:type="dxa"/>
          </w:tcPr>
          <w:p w14:paraId="7F34B35C" w14:textId="77777777" w:rsidR="00940027" w:rsidRDefault="00940027">
            <w:pPr>
              <w:pStyle w:val="OtherTableBody"/>
              <w:jc w:val="center"/>
            </w:pPr>
            <w:r>
              <w:t>IN3</w:t>
            </w:r>
          </w:p>
        </w:tc>
        <w:tc>
          <w:tcPr>
            <w:tcW w:w="700" w:type="dxa"/>
          </w:tcPr>
          <w:p w14:paraId="23D1BE92" w14:textId="77777777" w:rsidR="00940027" w:rsidRDefault="00940027">
            <w:pPr>
              <w:pStyle w:val="OtherTableBody"/>
            </w:pPr>
            <w:r>
              <w:t>16</w:t>
            </w:r>
          </w:p>
        </w:tc>
        <w:tc>
          <w:tcPr>
            <w:tcW w:w="600" w:type="dxa"/>
          </w:tcPr>
          <w:p w14:paraId="40889B1D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53B38A97" w14:textId="77777777" w:rsidR="00940027" w:rsidRDefault="00940027">
            <w:pPr>
              <w:pStyle w:val="OtherTableBody"/>
            </w:pPr>
            <w:r>
              <w:t>XTN</w:t>
            </w:r>
          </w:p>
        </w:tc>
        <w:tc>
          <w:tcPr>
            <w:tcW w:w="700" w:type="dxa"/>
          </w:tcPr>
          <w:p w14:paraId="29D8A1A4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76BDE1C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D8C4B6A" w14:textId="77777777" w:rsidR="00940027" w:rsidRDefault="00940027">
            <w:pPr>
              <w:pStyle w:val="OtherTableBody"/>
            </w:pPr>
            <w:r>
              <w:t>6.5.8.16</w:t>
            </w:r>
          </w:p>
        </w:tc>
      </w:tr>
      <w:tr w:rsidR="00940027" w14:paraId="68729B0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5F24051" w14:textId="77777777" w:rsidR="00940027" w:rsidRDefault="00940027">
            <w:pPr>
              <w:pStyle w:val="OtherTableBody"/>
            </w:pPr>
            <w:r>
              <w:t>Certification Date/Time</w:t>
            </w:r>
          </w:p>
        </w:tc>
        <w:tc>
          <w:tcPr>
            <w:tcW w:w="800" w:type="dxa"/>
          </w:tcPr>
          <w:p w14:paraId="799A4760" w14:textId="77777777" w:rsidR="00940027" w:rsidRDefault="00940027">
            <w:pPr>
              <w:pStyle w:val="OtherTableBody"/>
              <w:jc w:val="center"/>
            </w:pPr>
            <w:r>
              <w:t>00507</w:t>
            </w:r>
          </w:p>
        </w:tc>
        <w:tc>
          <w:tcPr>
            <w:tcW w:w="600" w:type="dxa"/>
          </w:tcPr>
          <w:p w14:paraId="2EB139EB" w14:textId="77777777" w:rsidR="00940027" w:rsidRDefault="00940027">
            <w:pPr>
              <w:pStyle w:val="OtherTableBody"/>
              <w:jc w:val="center"/>
            </w:pPr>
            <w:r>
              <w:t>IN3</w:t>
            </w:r>
          </w:p>
        </w:tc>
        <w:tc>
          <w:tcPr>
            <w:tcW w:w="700" w:type="dxa"/>
          </w:tcPr>
          <w:p w14:paraId="6007B294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225AB92D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0D7EABEC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4F96358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090701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029A382" w14:textId="77777777" w:rsidR="00940027" w:rsidRDefault="00940027">
            <w:pPr>
              <w:pStyle w:val="OtherTableBody"/>
            </w:pPr>
            <w:r>
              <w:t>6.5.8.6</w:t>
            </w:r>
          </w:p>
        </w:tc>
      </w:tr>
      <w:tr w:rsidR="00940027" w14:paraId="5FC86A0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FB31FFC" w14:textId="77777777" w:rsidR="00940027" w:rsidRDefault="00940027">
            <w:pPr>
              <w:pStyle w:val="OtherTableBody"/>
            </w:pPr>
            <w:r>
              <w:t>Certification End Date</w:t>
            </w:r>
          </w:p>
        </w:tc>
        <w:tc>
          <w:tcPr>
            <w:tcW w:w="800" w:type="dxa"/>
          </w:tcPr>
          <w:p w14:paraId="65DECD5A" w14:textId="77777777" w:rsidR="00940027" w:rsidRDefault="00940027">
            <w:pPr>
              <w:pStyle w:val="OtherTableBody"/>
              <w:jc w:val="center"/>
            </w:pPr>
            <w:r>
              <w:t>00511</w:t>
            </w:r>
          </w:p>
        </w:tc>
        <w:tc>
          <w:tcPr>
            <w:tcW w:w="600" w:type="dxa"/>
          </w:tcPr>
          <w:p w14:paraId="2F78E87D" w14:textId="77777777" w:rsidR="00940027" w:rsidRDefault="00940027">
            <w:pPr>
              <w:pStyle w:val="OtherTableBody"/>
              <w:jc w:val="center"/>
            </w:pPr>
            <w:r>
              <w:t>IN3</w:t>
            </w:r>
          </w:p>
        </w:tc>
        <w:tc>
          <w:tcPr>
            <w:tcW w:w="700" w:type="dxa"/>
          </w:tcPr>
          <w:p w14:paraId="4C7BC160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42B66208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69DBA4CB" w14:textId="77777777" w:rsidR="00940027" w:rsidRDefault="00940027">
            <w:pPr>
              <w:pStyle w:val="OtherTableBody"/>
            </w:pPr>
            <w:r>
              <w:t>DT</w:t>
            </w:r>
          </w:p>
        </w:tc>
        <w:tc>
          <w:tcPr>
            <w:tcW w:w="700" w:type="dxa"/>
          </w:tcPr>
          <w:p w14:paraId="2A4E026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DBFBAA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F699010" w14:textId="77777777" w:rsidR="00940027" w:rsidRDefault="00940027">
            <w:pPr>
              <w:pStyle w:val="OtherTableBody"/>
            </w:pPr>
            <w:r>
              <w:t>6.5.8.10</w:t>
            </w:r>
          </w:p>
        </w:tc>
      </w:tr>
      <w:tr w:rsidR="00940027" w14:paraId="53BC121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698CC43" w14:textId="77777777" w:rsidR="00940027" w:rsidRDefault="00940027">
            <w:pPr>
              <w:pStyle w:val="OtherTableBody"/>
            </w:pPr>
            <w:r>
              <w:t>Certification Modify Date/Time</w:t>
            </w:r>
          </w:p>
        </w:tc>
        <w:tc>
          <w:tcPr>
            <w:tcW w:w="800" w:type="dxa"/>
          </w:tcPr>
          <w:p w14:paraId="4EE0FCE2" w14:textId="77777777" w:rsidR="00940027" w:rsidRDefault="00940027">
            <w:pPr>
              <w:pStyle w:val="OtherTableBody"/>
              <w:jc w:val="center"/>
            </w:pPr>
            <w:r>
              <w:t>00508</w:t>
            </w:r>
          </w:p>
        </w:tc>
        <w:tc>
          <w:tcPr>
            <w:tcW w:w="600" w:type="dxa"/>
          </w:tcPr>
          <w:p w14:paraId="28523C13" w14:textId="77777777" w:rsidR="00940027" w:rsidRDefault="00940027">
            <w:pPr>
              <w:pStyle w:val="OtherTableBody"/>
              <w:jc w:val="center"/>
            </w:pPr>
            <w:r>
              <w:t>IN3</w:t>
            </w:r>
          </w:p>
        </w:tc>
        <w:tc>
          <w:tcPr>
            <w:tcW w:w="700" w:type="dxa"/>
          </w:tcPr>
          <w:p w14:paraId="75D773CD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65826393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5632F204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7B7B67B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84665F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FC1AAA3" w14:textId="77777777" w:rsidR="00940027" w:rsidRDefault="00940027">
            <w:pPr>
              <w:pStyle w:val="OtherTableBody"/>
            </w:pPr>
            <w:r>
              <w:t>6.5.8.7</w:t>
            </w:r>
          </w:p>
        </w:tc>
      </w:tr>
      <w:tr w:rsidR="00940027" w14:paraId="310FB72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110001B" w14:textId="77777777" w:rsidR="00940027" w:rsidRDefault="00940027">
            <w:pPr>
              <w:pStyle w:val="OtherTableBody"/>
            </w:pPr>
            <w:r>
              <w:t>Certification Number</w:t>
            </w:r>
          </w:p>
        </w:tc>
        <w:tc>
          <w:tcPr>
            <w:tcW w:w="800" w:type="dxa"/>
          </w:tcPr>
          <w:p w14:paraId="0DE10BA4" w14:textId="77777777" w:rsidR="00940027" w:rsidRDefault="00940027">
            <w:pPr>
              <w:pStyle w:val="OtherTableBody"/>
              <w:jc w:val="center"/>
            </w:pPr>
            <w:r>
              <w:t>00503</w:t>
            </w:r>
          </w:p>
        </w:tc>
        <w:tc>
          <w:tcPr>
            <w:tcW w:w="600" w:type="dxa"/>
          </w:tcPr>
          <w:p w14:paraId="0D884190" w14:textId="77777777" w:rsidR="00940027" w:rsidRDefault="00940027">
            <w:pPr>
              <w:pStyle w:val="OtherTableBody"/>
              <w:jc w:val="center"/>
            </w:pPr>
            <w:r>
              <w:t>IN3</w:t>
            </w:r>
          </w:p>
        </w:tc>
        <w:tc>
          <w:tcPr>
            <w:tcW w:w="700" w:type="dxa"/>
          </w:tcPr>
          <w:p w14:paraId="3F47E085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437D126D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3038BDB5" w14:textId="77777777" w:rsidR="00940027" w:rsidRDefault="00940027">
            <w:pPr>
              <w:pStyle w:val="OtherTableBody"/>
            </w:pPr>
            <w:r>
              <w:t>CX</w:t>
            </w:r>
          </w:p>
        </w:tc>
        <w:tc>
          <w:tcPr>
            <w:tcW w:w="700" w:type="dxa"/>
          </w:tcPr>
          <w:p w14:paraId="0BD2A7F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B83699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B763658" w14:textId="77777777" w:rsidR="00940027" w:rsidRDefault="00940027">
            <w:pPr>
              <w:pStyle w:val="OtherTableBody"/>
            </w:pPr>
            <w:r>
              <w:t>6.5.8.2</w:t>
            </w:r>
          </w:p>
        </w:tc>
      </w:tr>
      <w:tr w:rsidR="00940027" w14:paraId="5373A22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2F2C75C" w14:textId="77777777" w:rsidR="00940027" w:rsidRDefault="00940027">
            <w:pPr>
              <w:pStyle w:val="OtherTableBody"/>
            </w:pPr>
            <w:r>
              <w:t>Certification Required</w:t>
            </w:r>
          </w:p>
        </w:tc>
        <w:tc>
          <w:tcPr>
            <w:tcW w:w="800" w:type="dxa"/>
          </w:tcPr>
          <w:p w14:paraId="76D6ECFC" w14:textId="77777777" w:rsidR="00940027" w:rsidRDefault="00940027">
            <w:pPr>
              <w:pStyle w:val="OtherTableBody"/>
              <w:jc w:val="center"/>
            </w:pPr>
            <w:r>
              <w:t>00505</w:t>
            </w:r>
          </w:p>
        </w:tc>
        <w:tc>
          <w:tcPr>
            <w:tcW w:w="600" w:type="dxa"/>
          </w:tcPr>
          <w:p w14:paraId="2E4E7436" w14:textId="77777777" w:rsidR="00940027" w:rsidRDefault="00940027">
            <w:pPr>
              <w:pStyle w:val="OtherTableBody"/>
              <w:jc w:val="center"/>
            </w:pPr>
            <w:r>
              <w:t>IN3</w:t>
            </w:r>
          </w:p>
        </w:tc>
        <w:tc>
          <w:tcPr>
            <w:tcW w:w="700" w:type="dxa"/>
          </w:tcPr>
          <w:p w14:paraId="12CD0E6B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5FAEC755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4F21E504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625B9BD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F75D187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15F42D1E" w14:textId="77777777" w:rsidR="00940027" w:rsidRDefault="00940027">
            <w:pPr>
              <w:pStyle w:val="OtherTableBody"/>
            </w:pPr>
            <w:r>
              <w:t>6.5.8.4</w:t>
            </w:r>
          </w:p>
        </w:tc>
      </w:tr>
      <w:tr w:rsidR="00940027" w14:paraId="324D471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6208C3C" w14:textId="77777777" w:rsidR="00940027" w:rsidRDefault="00940027">
            <w:pPr>
              <w:pStyle w:val="OtherTableBody"/>
            </w:pPr>
            <w:r>
              <w:t>Certified By</w:t>
            </w:r>
          </w:p>
        </w:tc>
        <w:tc>
          <w:tcPr>
            <w:tcW w:w="800" w:type="dxa"/>
          </w:tcPr>
          <w:p w14:paraId="79B09A0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00504</w:t>
            </w:r>
          </w:p>
        </w:tc>
        <w:tc>
          <w:tcPr>
            <w:tcW w:w="600" w:type="dxa"/>
          </w:tcPr>
          <w:p w14:paraId="0711321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IN3</w:t>
            </w:r>
          </w:p>
        </w:tc>
        <w:tc>
          <w:tcPr>
            <w:tcW w:w="700" w:type="dxa"/>
          </w:tcPr>
          <w:p w14:paraId="39BC784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0E5DF07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4DDD39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XCN</w:t>
            </w:r>
          </w:p>
        </w:tc>
        <w:tc>
          <w:tcPr>
            <w:tcW w:w="700" w:type="dxa"/>
          </w:tcPr>
          <w:p w14:paraId="0D0A94E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69FF4E5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26D3314" w14:textId="77777777" w:rsidR="00940027" w:rsidRDefault="00940027">
            <w:pPr>
              <w:pStyle w:val="OtherTableBody"/>
            </w:pPr>
            <w:r>
              <w:t>6.5.8.3</w:t>
            </w:r>
          </w:p>
        </w:tc>
      </w:tr>
      <w:tr w:rsidR="00940027" w14:paraId="66A36B3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9ACA8AD" w14:textId="77777777" w:rsidR="00940027" w:rsidRDefault="00940027">
            <w:pPr>
              <w:pStyle w:val="OtherTableBody"/>
            </w:pPr>
            <w:r>
              <w:t>Chairman of Study</w:t>
            </w:r>
          </w:p>
        </w:tc>
        <w:tc>
          <w:tcPr>
            <w:tcW w:w="800" w:type="dxa"/>
          </w:tcPr>
          <w:p w14:paraId="4FCFE09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01014</w:t>
            </w:r>
          </w:p>
        </w:tc>
        <w:tc>
          <w:tcPr>
            <w:tcW w:w="600" w:type="dxa"/>
          </w:tcPr>
          <w:p w14:paraId="74E808B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CM0</w:t>
            </w:r>
          </w:p>
        </w:tc>
        <w:tc>
          <w:tcPr>
            <w:tcW w:w="700" w:type="dxa"/>
          </w:tcPr>
          <w:p w14:paraId="04A2A0E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  <w:tc>
          <w:tcPr>
            <w:tcW w:w="600" w:type="dxa"/>
          </w:tcPr>
          <w:p w14:paraId="6E04A57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34DED9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XCN</w:t>
            </w:r>
          </w:p>
        </w:tc>
        <w:tc>
          <w:tcPr>
            <w:tcW w:w="700" w:type="dxa"/>
          </w:tcPr>
          <w:p w14:paraId="1FA004B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58E25C1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EF3B63E" w14:textId="77777777" w:rsidR="00940027" w:rsidRDefault="00940027">
            <w:pPr>
              <w:pStyle w:val="OtherTableBody"/>
            </w:pPr>
            <w:r>
              <w:t>8.11.2.5</w:t>
            </w:r>
          </w:p>
        </w:tc>
      </w:tr>
      <w:tr w:rsidR="00940027" w14:paraId="3266B03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65454FA" w14:textId="77777777" w:rsidR="00940027" w:rsidRDefault="00940027">
            <w:pPr>
              <w:pStyle w:val="OtherTableBody"/>
            </w:pPr>
            <w:r>
              <w:t>Challenge Information</w:t>
            </w:r>
          </w:p>
        </w:tc>
        <w:tc>
          <w:tcPr>
            <w:tcW w:w="800" w:type="dxa"/>
          </w:tcPr>
          <w:p w14:paraId="0C4CBF4F" w14:textId="77777777" w:rsidR="00940027" w:rsidRDefault="00940027">
            <w:pPr>
              <w:pStyle w:val="OtherTableBody"/>
              <w:jc w:val="center"/>
            </w:pPr>
            <w:r>
              <w:t>00939</w:t>
            </w:r>
          </w:p>
        </w:tc>
        <w:tc>
          <w:tcPr>
            <w:tcW w:w="600" w:type="dxa"/>
          </w:tcPr>
          <w:p w14:paraId="7753EDEC" w14:textId="77777777" w:rsidR="00940027" w:rsidRDefault="00940027">
            <w:pPr>
              <w:pStyle w:val="OtherTableBody"/>
              <w:jc w:val="center"/>
            </w:pPr>
            <w:r>
              <w:t>OM1</w:t>
            </w:r>
          </w:p>
        </w:tc>
        <w:tc>
          <w:tcPr>
            <w:tcW w:w="700" w:type="dxa"/>
          </w:tcPr>
          <w:p w14:paraId="69DB67B9" w14:textId="77777777" w:rsidR="00940027" w:rsidRDefault="00940027">
            <w:pPr>
              <w:pStyle w:val="OtherTableBody"/>
            </w:pPr>
            <w:r>
              <w:t>44</w:t>
            </w:r>
          </w:p>
        </w:tc>
        <w:tc>
          <w:tcPr>
            <w:tcW w:w="600" w:type="dxa"/>
          </w:tcPr>
          <w:p w14:paraId="2127211D" w14:textId="77777777" w:rsidR="00940027" w:rsidRDefault="00940027">
            <w:pPr>
              <w:pStyle w:val="OtherTableBody"/>
            </w:pPr>
            <w:r>
              <w:t>200</w:t>
            </w:r>
          </w:p>
        </w:tc>
        <w:tc>
          <w:tcPr>
            <w:tcW w:w="600" w:type="dxa"/>
          </w:tcPr>
          <w:p w14:paraId="752E2781" w14:textId="77777777" w:rsidR="00940027" w:rsidRDefault="00940027">
            <w:pPr>
              <w:pStyle w:val="OtherTableBody"/>
            </w:pPr>
            <w:r>
              <w:t>TX</w:t>
            </w:r>
          </w:p>
        </w:tc>
        <w:tc>
          <w:tcPr>
            <w:tcW w:w="700" w:type="dxa"/>
          </w:tcPr>
          <w:p w14:paraId="06AE752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DD030C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6ED230E" w14:textId="77777777" w:rsidR="00940027" w:rsidRDefault="00940027">
            <w:pPr>
              <w:pStyle w:val="OtherTableBody"/>
            </w:pPr>
            <w:r>
              <w:t>8.8.8.44</w:t>
            </w:r>
          </w:p>
        </w:tc>
      </w:tr>
      <w:tr w:rsidR="00940027" w14:paraId="289C289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8832FE8" w14:textId="77777777" w:rsidR="00940027" w:rsidRDefault="00940027">
            <w:pPr>
              <w:pStyle w:val="OtherTableBody"/>
            </w:pPr>
            <w:r>
              <w:t>Change Pathway Life Cycle Status Date/Time</w:t>
            </w:r>
          </w:p>
        </w:tc>
        <w:tc>
          <w:tcPr>
            <w:tcW w:w="800" w:type="dxa"/>
          </w:tcPr>
          <w:p w14:paraId="4BD1AFC5" w14:textId="77777777" w:rsidR="00940027" w:rsidRDefault="00940027">
            <w:pPr>
              <w:pStyle w:val="OtherTableBody"/>
              <w:jc w:val="center"/>
            </w:pPr>
            <w:r>
              <w:t>01211</w:t>
            </w:r>
          </w:p>
        </w:tc>
        <w:tc>
          <w:tcPr>
            <w:tcW w:w="600" w:type="dxa"/>
          </w:tcPr>
          <w:p w14:paraId="46510643" w14:textId="77777777" w:rsidR="00940027" w:rsidRDefault="00940027">
            <w:pPr>
              <w:pStyle w:val="OtherTableBody"/>
              <w:jc w:val="center"/>
            </w:pPr>
            <w:r>
              <w:t>PTH</w:t>
            </w:r>
          </w:p>
        </w:tc>
        <w:tc>
          <w:tcPr>
            <w:tcW w:w="700" w:type="dxa"/>
          </w:tcPr>
          <w:p w14:paraId="2D6A0F2F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58D5458E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08DA3D5E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3770FE6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4DC017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7321D56" w14:textId="77777777" w:rsidR="00940027" w:rsidRDefault="00940027">
            <w:pPr>
              <w:pStyle w:val="OtherTableBody"/>
            </w:pPr>
            <w:r>
              <w:t>12.4.4.6</w:t>
            </w:r>
          </w:p>
        </w:tc>
      </w:tr>
      <w:tr w:rsidR="00940027" w14:paraId="25B2FC0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9CCD842" w14:textId="77777777" w:rsidR="00940027" w:rsidRDefault="00940027">
            <w:pPr>
              <w:pStyle w:val="OtherTableBody"/>
            </w:pPr>
            <w:r>
              <w:t>Character Set</w:t>
            </w:r>
          </w:p>
        </w:tc>
        <w:tc>
          <w:tcPr>
            <w:tcW w:w="800" w:type="dxa"/>
          </w:tcPr>
          <w:p w14:paraId="12911B7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00692</w:t>
            </w:r>
          </w:p>
        </w:tc>
        <w:tc>
          <w:tcPr>
            <w:tcW w:w="600" w:type="dxa"/>
          </w:tcPr>
          <w:p w14:paraId="63D6921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MSH</w:t>
            </w:r>
          </w:p>
        </w:tc>
        <w:tc>
          <w:tcPr>
            <w:tcW w:w="700" w:type="dxa"/>
          </w:tcPr>
          <w:p w14:paraId="39B0817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18</w:t>
            </w:r>
          </w:p>
        </w:tc>
        <w:tc>
          <w:tcPr>
            <w:tcW w:w="600" w:type="dxa"/>
          </w:tcPr>
          <w:p w14:paraId="4363494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16</w:t>
            </w:r>
          </w:p>
        </w:tc>
        <w:tc>
          <w:tcPr>
            <w:tcW w:w="600" w:type="dxa"/>
          </w:tcPr>
          <w:p w14:paraId="5300337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ID</w:t>
            </w:r>
          </w:p>
        </w:tc>
        <w:tc>
          <w:tcPr>
            <w:tcW w:w="700" w:type="dxa"/>
          </w:tcPr>
          <w:p w14:paraId="49C2446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3CC7E34A" w14:textId="77777777" w:rsidR="00940027" w:rsidRDefault="00940027">
            <w:pPr>
              <w:pStyle w:val="OtherTableBody"/>
              <w:jc w:val="center"/>
            </w:pPr>
            <w:r>
              <w:t>0211</w:t>
            </w:r>
          </w:p>
        </w:tc>
        <w:tc>
          <w:tcPr>
            <w:tcW w:w="942" w:type="dxa"/>
          </w:tcPr>
          <w:p w14:paraId="5B67519E" w14:textId="77777777" w:rsidR="00940027" w:rsidRDefault="00940027">
            <w:pPr>
              <w:pStyle w:val="OtherTableBody"/>
            </w:pPr>
            <w:r>
              <w:t>2.15.9.18</w:t>
            </w:r>
          </w:p>
        </w:tc>
      </w:tr>
      <w:tr w:rsidR="00940027" w14:paraId="4A35363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E7B8C61" w14:textId="77777777" w:rsidR="00940027" w:rsidRDefault="00940027">
            <w:pPr>
              <w:pStyle w:val="OtherTableBody"/>
            </w:pPr>
            <w:r>
              <w:t>Charge</w:t>
            </w:r>
          </w:p>
        </w:tc>
        <w:tc>
          <w:tcPr>
            <w:tcW w:w="800" w:type="dxa"/>
          </w:tcPr>
          <w:p w14:paraId="44C55E66" w14:textId="77777777" w:rsidR="00940027" w:rsidRDefault="00940027">
            <w:pPr>
              <w:pStyle w:val="OtherTableBody"/>
              <w:jc w:val="center"/>
            </w:pPr>
            <w:r>
              <w:t>01605</w:t>
            </w:r>
          </w:p>
        </w:tc>
        <w:tc>
          <w:tcPr>
            <w:tcW w:w="600" w:type="dxa"/>
          </w:tcPr>
          <w:p w14:paraId="62C33DE1" w14:textId="77777777" w:rsidR="00940027" w:rsidRDefault="00940027">
            <w:pPr>
              <w:pStyle w:val="OtherTableBody"/>
              <w:jc w:val="center"/>
            </w:pPr>
            <w:r>
              <w:t>GP2</w:t>
            </w:r>
          </w:p>
        </w:tc>
        <w:tc>
          <w:tcPr>
            <w:tcW w:w="700" w:type="dxa"/>
          </w:tcPr>
          <w:p w14:paraId="7729BDDF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17660BC0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40DD826B" w14:textId="77777777" w:rsidR="00940027" w:rsidRDefault="00940027">
            <w:pPr>
              <w:pStyle w:val="OtherTableBody"/>
            </w:pPr>
            <w:r>
              <w:t>CP</w:t>
            </w:r>
          </w:p>
        </w:tc>
        <w:tc>
          <w:tcPr>
            <w:tcW w:w="700" w:type="dxa"/>
          </w:tcPr>
          <w:p w14:paraId="0CE1092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029058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0C6804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6.5.16.3</w:t>
            </w:r>
          </w:p>
        </w:tc>
      </w:tr>
      <w:tr w:rsidR="00940027" w14:paraId="2FC54AD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66E65F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Charge Code</w:t>
            </w:r>
          </w:p>
        </w:tc>
        <w:tc>
          <w:tcPr>
            <w:tcW w:w="800" w:type="dxa"/>
          </w:tcPr>
          <w:p w14:paraId="044AFAE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00981</w:t>
            </w:r>
          </w:p>
        </w:tc>
        <w:tc>
          <w:tcPr>
            <w:tcW w:w="600" w:type="dxa"/>
          </w:tcPr>
          <w:p w14:paraId="4B88CDC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LCC</w:t>
            </w:r>
          </w:p>
        </w:tc>
        <w:tc>
          <w:tcPr>
            <w:tcW w:w="700" w:type="dxa"/>
          </w:tcPr>
          <w:p w14:paraId="5A4B454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600" w:type="dxa"/>
          </w:tcPr>
          <w:p w14:paraId="14AD838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F9C41A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088FEC4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146736C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0132</w:t>
            </w:r>
          </w:p>
        </w:tc>
        <w:tc>
          <w:tcPr>
            <w:tcW w:w="942" w:type="dxa"/>
          </w:tcPr>
          <w:p w14:paraId="56AC6C5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8.9.6.4</w:t>
            </w:r>
          </w:p>
        </w:tc>
      </w:tr>
      <w:tr w:rsidR="00940027" w14:paraId="15EA221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ED47F3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Charge Code Alias</w:t>
            </w:r>
          </w:p>
        </w:tc>
        <w:tc>
          <w:tcPr>
            <w:tcW w:w="800" w:type="dxa"/>
          </w:tcPr>
          <w:p w14:paraId="7920E61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00983</w:t>
            </w:r>
          </w:p>
        </w:tc>
        <w:tc>
          <w:tcPr>
            <w:tcW w:w="600" w:type="dxa"/>
          </w:tcPr>
          <w:p w14:paraId="7E274E3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CDM</w:t>
            </w:r>
          </w:p>
        </w:tc>
        <w:tc>
          <w:tcPr>
            <w:tcW w:w="700" w:type="dxa"/>
          </w:tcPr>
          <w:p w14:paraId="44F0F37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6AB9FC5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C119D9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4AD6C45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2C369FB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4699D0C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8.10.2.2</w:t>
            </w:r>
          </w:p>
        </w:tc>
      </w:tr>
      <w:tr w:rsidR="00940027" w14:paraId="54AC3E6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22B1CC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Charge Description Long</w:t>
            </w:r>
          </w:p>
        </w:tc>
        <w:tc>
          <w:tcPr>
            <w:tcW w:w="800" w:type="dxa"/>
          </w:tcPr>
          <w:p w14:paraId="5AFCF11D" w14:textId="77777777" w:rsidR="00940027" w:rsidRDefault="00940027">
            <w:pPr>
              <w:pStyle w:val="OtherTableBody"/>
              <w:jc w:val="center"/>
            </w:pPr>
            <w:r>
              <w:t>00985</w:t>
            </w:r>
          </w:p>
        </w:tc>
        <w:tc>
          <w:tcPr>
            <w:tcW w:w="600" w:type="dxa"/>
          </w:tcPr>
          <w:p w14:paraId="34BABD0D" w14:textId="77777777" w:rsidR="00940027" w:rsidRDefault="00940027">
            <w:pPr>
              <w:pStyle w:val="OtherTableBody"/>
              <w:jc w:val="center"/>
            </w:pPr>
            <w:r>
              <w:t>CDM</w:t>
            </w:r>
          </w:p>
        </w:tc>
        <w:tc>
          <w:tcPr>
            <w:tcW w:w="700" w:type="dxa"/>
          </w:tcPr>
          <w:p w14:paraId="7AF37B8D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69D7DCA3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19384258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1E55D76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E345A8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983143E" w14:textId="77777777" w:rsidR="00940027" w:rsidRDefault="00940027">
            <w:pPr>
              <w:pStyle w:val="OtherTableBody"/>
            </w:pPr>
            <w:r>
              <w:t>8.10.2.4</w:t>
            </w:r>
          </w:p>
        </w:tc>
      </w:tr>
      <w:tr w:rsidR="00940027" w14:paraId="41F7F9D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EE2D1E0" w14:textId="77777777" w:rsidR="00940027" w:rsidRDefault="00940027">
            <w:pPr>
              <w:pStyle w:val="OtherTableBody"/>
            </w:pPr>
            <w:r>
              <w:t>Charge Description Short</w:t>
            </w:r>
          </w:p>
        </w:tc>
        <w:tc>
          <w:tcPr>
            <w:tcW w:w="800" w:type="dxa"/>
          </w:tcPr>
          <w:p w14:paraId="0E9A8420" w14:textId="77777777" w:rsidR="00940027" w:rsidRDefault="00940027">
            <w:pPr>
              <w:pStyle w:val="OtherTableBody"/>
              <w:jc w:val="center"/>
            </w:pPr>
            <w:r>
              <w:t>00984</w:t>
            </w:r>
          </w:p>
        </w:tc>
        <w:tc>
          <w:tcPr>
            <w:tcW w:w="600" w:type="dxa"/>
          </w:tcPr>
          <w:p w14:paraId="58CB7BF1" w14:textId="77777777" w:rsidR="00940027" w:rsidRDefault="00940027">
            <w:pPr>
              <w:pStyle w:val="OtherTableBody"/>
              <w:jc w:val="center"/>
            </w:pPr>
            <w:r>
              <w:t>CDM</w:t>
            </w:r>
          </w:p>
        </w:tc>
        <w:tc>
          <w:tcPr>
            <w:tcW w:w="700" w:type="dxa"/>
          </w:tcPr>
          <w:p w14:paraId="115EAEDC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7866ED62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1FADC309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6820029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F1132C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1D5CBCB" w14:textId="77777777" w:rsidR="00940027" w:rsidRDefault="00940027">
            <w:pPr>
              <w:pStyle w:val="OtherTableBody"/>
            </w:pPr>
            <w:r>
              <w:t>8.10.2.3</w:t>
            </w:r>
          </w:p>
        </w:tc>
      </w:tr>
      <w:tr w:rsidR="00940027" w14:paraId="602D96A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139B2A8" w14:textId="77777777" w:rsidR="00940027" w:rsidRDefault="00940027">
            <w:pPr>
              <w:pStyle w:val="OtherTableBody"/>
            </w:pPr>
            <w:r>
              <w:t>Charge On Indicator</w:t>
            </w:r>
          </w:p>
        </w:tc>
        <w:tc>
          <w:tcPr>
            <w:tcW w:w="800" w:type="dxa"/>
          </w:tcPr>
          <w:p w14:paraId="7D87BE47" w14:textId="77777777" w:rsidR="00940027" w:rsidRDefault="00940027">
            <w:pPr>
              <w:pStyle w:val="OtherTableBody"/>
              <w:jc w:val="center"/>
            </w:pPr>
            <w:r>
              <w:t>01009</w:t>
            </w:r>
          </w:p>
        </w:tc>
        <w:tc>
          <w:tcPr>
            <w:tcW w:w="600" w:type="dxa"/>
          </w:tcPr>
          <w:p w14:paraId="5B9BB588" w14:textId="77777777" w:rsidR="00940027" w:rsidRDefault="00940027">
            <w:pPr>
              <w:pStyle w:val="OtherTableBody"/>
              <w:jc w:val="center"/>
            </w:pPr>
            <w:r>
              <w:t>PRC</w:t>
            </w:r>
          </w:p>
        </w:tc>
        <w:tc>
          <w:tcPr>
            <w:tcW w:w="700" w:type="dxa"/>
          </w:tcPr>
          <w:p w14:paraId="7F901977" w14:textId="77777777" w:rsidR="00940027" w:rsidRDefault="00940027">
            <w:pPr>
              <w:pStyle w:val="OtherTableBody"/>
            </w:pPr>
            <w:r>
              <w:t>18</w:t>
            </w:r>
          </w:p>
        </w:tc>
        <w:tc>
          <w:tcPr>
            <w:tcW w:w="600" w:type="dxa"/>
          </w:tcPr>
          <w:p w14:paraId="562DDC1F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38626EB3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333D8FE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BC6B10A" w14:textId="77777777" w:rsidR="00940027" w:rsidRDefault="00940027">
            <w:pPr>
              <w:pStyle w:val="OtherTableBody"/>
              <w:jc w:val="center"/>
            </w:pPr>
            <w:r>
              <w:t>0269</w:t>
            </w:r>
          </w:p>
        </w:tc>
        <w:tc>
          <w:tcPr>
            <w:tcW w:w="942" w:type="dxa"/>
          </w:tcPr>
          <w:p w14:paraId="7082ACD7" w14:textId="77777777" w:rsidR="00940027" w:rsidRDefault="00940027">
            <w:pPr>
              <w:pStyle w:val="OtherTableBody"/>
            </w:pPr>
            <w:r>
              <w:t>8.10.3.18</w:t>
            </w:r>
          </w:p>
        </w:tc>
      </w:tr>
      <w:tr w:rsidR="00940027" w14:paraId="39DF5A4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FF8BFA9" w14:textId="77777777" w:rsidR="00940027" w:rsidRDefault="00940027">
            <w:pPr>
              <w:pStyle w:val="OtherTableBody"/>
            </w:pPr>
            <w:r>
              <w:t>Charge Price Indicator</w:t>
            </w:r>
          </w:p>
        </w:tc>
        <w:tc>
          <w:tcPr>
            <w:tcW w:w="800" w:type="dxa"/>
          </w:tcPr>
          <w:p w14:paraId="14DD8512" w14:textId="77777777" w:rsidR="00940027" w:rsidRDefault="00940027">
            <w:pPr>
              <w:pStyle w:val="OtherTableBody"/>
              <w:jc w:val="center"/>
            </w:pPr>
            <w:r>
              <w:t>00151</w:t>
            </w:r>
          </w:p>
        </w:tc>
        <w:tc>
          <w:tcPr>
            <w:tcW w:w="600" w:type="dxa"/>
          </w:tcPr>
          <w:p w14:paraId="1146D2BE" w14:textId="77777777" w:rsidR="00940027" w:rsidRDefault="00940027">
            <w:pPr>
              <w:pStyle w:val="OtherTableBody"/>
              <w:jc w:val="center"/>
            </w:pPr>
            <w:r>
              <w:t>PV1</w:t>
            </w:r>
          </w:p>
        </w:tc>
        <w:tc>
          <w:tcPr>
            <w:tcW w:w="700" w:type="dxa"/>
          </w:tcPr>
          <w:p w14:paraId="650F7646" w14:textId="77777777" w:rsidR="00940027" w:rsidRDefault="00940027">
            <w:pPr>
              <w:pStyle w:val="OtherTableBody"/>
            </w:pPr>
            <w:r>
              <w:t>21</w:t>
            </w:r>
          </w:p>
        </w:tc>
        <w:tc>
          <w:tcPr>
            <w:tcW w:w="600" w:type="dxa"/>
          </w:tcPr>
          <w:p w14:paraId="1D393E90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3821D9B4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05A99B7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6BF0717" w14:textId="77777777" w:rsidR="00940027" w:rsidRDefault="00940027">
            <w:pPr>
              <w:pStyle w:val="OtherTableBody"/>
              <w:jc w:val="center"/>
            </w:pPr>
            <w:r>
              <w:t>0032</w:t>
            </w:r>
          </w:p>
        </w:tc>
        <w:tc>
          <w:tcPr>
            <w:tcW w:w="942" w:type="dxa"/>
          </w:tcPr>
          <w:p w14:paraId="797FE0C8" w14:textId="77777777" w:rsidR="00940027" w:rsidRDefault="00940027">
            <w:pPr>
              <w:pStyle w:val="OtherTableBody"/>
            </w:pPr>
            <w:r>
              <w:t>3.4.3.21</w:t>
            </w:r>
          </w:p>
        </w:tc>
      </w:tr>
      <w:tr w:rsidR="00940027" w14:paraId="4CD3854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8975F49" w14:textId="77777777" w:rsidR="00940027" w:rsidRDefault="00940027">
            <w:pPr>
              <w:pStyle w:val="OtherTableBody"/>
            </w:pPr>
            <w:r>
              <w:t>Charge to Practice</w:t>
            </w:r>
          </w:p>
        </w:tc>
        <w:tc>
          <w:tcPr>
            <w:tcW w:w="800" w:type="dxa"/>
          </w:tcPr>
          <w:p w14:paraId="722F5945" w14:textId="77777777" w:rsidR="00940027" w:rsidRDefault="00940027">
            <w:pPr>
              <w:pStyle w:val="OtherTableBody"/>
              <w:jc w:val="center"/>
            </w:pPr>
            <w:r>
              <w:t>00256</w:t>
            </w:r>
          </w:p>
        </w:tc>
        <w:tc>
          <w:tcPr>
            <w:tcW w:w="600" w:type="dxa"/>
          </w:tcPr>
          <w:p w14:paraId="1D809F89" w14:textId="77777777" w:rsidR="00940027" w:rsidRDefault="00940027">
            <w:pPr>
              <w:pStyle w:val="OtherTableBody"/>
              <w:jc w:val="center"/>
            </w:pPr>
            <w:r>
              <w:t>OBR</w:t>
            </w:r>
          </w:p>
        </w:tc>
        <w:tc>
          <w:tcPr>
            <w:tcW w:w="700" w:type="dxa"/>
          </w:tcPr>
          <w:p w14:paraId="6A74FACC" w14:textId="77777777" w:rsidR="00940027" w:rsidRDefault="00940027">
            <w:pPr>
              <w:pStyle w:val="OtherTableBody"/>
            </w:pPr>
            <w:r>
              <w:t>23</w:t>
            </w:r>
          </w:p>
        </w:tc>
        <w:tc>
          <w:tcPr>
            <w:tcW w:w="600" w:type="dxa"/>
          </w:tcPr>
          <w:p w14:paraId="24C64E82" w14:textId="77777777" w:rsidR="00940027" w:rsidRDefault="00940027">
            <w:pPr>
              <w:pStyle w:val="OtherTableBody"/>
            </w:pPr>
            <w:r>
              <w:t>40</w:t>
            </w:r>
          </w:p>
        </w:tc>
        <w:tc>
          <w:tcPr>
            <w:tcW w:w="600" w:type="dxa"/>
          </w:tcPr>
          <w:p w14:paraId="66BEA85E" w14:textId="77777777" w:rsidR="00940027" w:rsidRDefault="00940027">
            <w:pPr>
              <w:pStyle w:val="OtherTableBody"/>
            </w:pPr>
            <w:r>
              <w:t>MOC</w:t>
            </w:r>
          </w:p>
        </w:tc>
        <w:tc>
          <w:tcPr>
            <w:tcW w:w="700" w:type="dxa"/>
          </w:tcPr>
          <w:p w14:paraId="3B4E018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A9C862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1D393A2" w14:textId="77777777" w:rsidR="00940027" w:rsidRDefault="00940027">
            <w:pPr>
              <w:pStyle w:val="OtherTableBody"/>
            </w:pPr>
            <w:r>
              <w:t>4.5.3.23</w:t>
            </w:r>
          </w:p>
        </w:tc>
      </w:tr>
      <w:tr w:rsidR="00940027" w14:paraId="5E2C257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9AD671C" w14:textId="77777777" w:rsidR="00940027" w:rsidRDefault="00940027">
            <w:pPr>
              <w:pStyle w:val="OtherTableBody"/>
            </w:pPr>
            <w:r>
              <w:t>Charge Type</w:t>
            </w:r>
          </w:p>
        </w:tc>
        <w:tc>
          <w:tcPr>
            <w:tcW w:w="800" w:type="dxa"/>
          </w:tcPr>
          <w:p w14:paraId="3C598759" w14:textId="77777777" w:rsidR="00940027" w:rsidRDefault="00940027">
            <w:pPr>
              <w:pStyle w:val="OtherTableBody"/>
              <w:jc w:val="center"/>
            </w:pPr>
            <w:r>
              <w:t>00235</w:t>
            </w:r>
          </w:p>
        </w:tc>
        <w:tc>
          <w:tcPr>
            <w:tcW w:w="600" w:type="dxa"/>
          </w:tcPr>
          <w:p w14:paraId="51AA2391" w14:textId="77777777" w:rsidR="00940027" w:rsidRDefault="00940027">
            <w:pPr>
              <w:pStyle w:val="OtherTableBody"/>
              <w:jc w:val="center"/>
            </w:pPr>
            <w:r>
              <w:t>BLG</w:t>
            </w:r>
          </w:p>
        </w:tc>
        <w:tc>
          <w:tcPr>
            <w:tcW w:w="700" w:type="dxa"/>
          </w:tcPr>
          <w:p w14:paraId="07236166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735C32DC" w14:textId="77777777" w:rsidR="00940027" w:rsidRDefault="00940027">
            <w:pPr>
              <w:pStyle w:val="OtherTableBody"/>
            </w:pPr>
            <w:r>
              <w:t>50</w:t>
            </w:r>
          </w:p>
        </w:tc>
        <w:tc>
          <w:tcPr>
            <w:tcW w:w="600" w:type="dxa"/>
          </w:tcPr>
          <w:p w14:paraId="33181397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3DB4507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97F9915" w14:textId="77777777" w:rsidR="00940027" w:rsidRDefault="00940027">
            <w:pPr>
              <w:pStyle w:val="OtherTableBody"/>
              <w:jc w:val="center"/>
            </w:pPr>
            <w:r>
              <w:t>0122</w:t>
            </w:r>
          </w:p>
        </w:tc>
        <w:tc>
          <w:tcPr>
            <w:tcW w:w="942" w:type="dxa"/>
          </w:tcPr>
          <w:p w14:paraId="3F2088C8" w14:textId="77777777" w:rsidR="00940027" w:rsidRDefault="00940027">
            <w:pPr>
              <w:pStyle w:val="OtherTableBody"/>
            </w:pPr>
            <w:r>
              <w:t>4.5.2.2</w:t>
            </w:r>
          </w:p>
        </w:tc>
      </w:tr>
      <w:tr w:rsidR="00940027" w14:paraId="47FB5F7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EA53026" w14:textId="77777777" w:rsidR="00940027" w:rsidRDefault="00940027">
            <w:pPr>
              <w:pStyle w:val="OtherTableBody"/>
            </w:pPr>
            <w:r>
              <w:t>Charge Type Reason</w:t>
            </w:r>
          </w:p>
        </w:tc>
        <w:tc>
          <w:tcPr>
            <w:tcW w:w="800" w:type="dxa"/>
          </w:tcPr>
          <w:p w14:paraId="02350251" w14:textId="77777777" w:rsidR="00940027" w:rsidRDefault="00940027">
            <w:pPr>
              <w:pStyle w:val="OtherTableBody"/>
              <w:jc w:val="center"/>
            </w:pPr>
            <w:r>
              <w:t>01645</w:t>
            </w:r>
          </w:p>
        </w:tc>
        <w:tc>
          <w:tcPr>
            <w:tcW w:w="600" w:type="dxa"/>
          </w:tcPr>
          <w:p w14:paraId="46A68F1A" w14:textId="77777777" w:rsidR="00940027" w:rsidRDefault="00940027">
            <w:pPr>
              <w:pStyle w:val="OtherTableBody"/>
              <w:jc w:val="center"/>
            </w:pPr>
            <w:r>
              <w:t>BLG</w:t>
            </w:r>
          </w:p>
        </w:tc>
        <w:tc>
          <w:tcPr>
            <w:tcW w:w="700" w:type="dxa"/>
          </w:tcPr>
          <w:p w14:paraId="7ECCC2B1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105606E0" w14:textId="77777777" w:rsidR="00940027" w:rsidRDefault="00940027">
            <w:pPr>
              <w:pStyle w:val="OtherTableBody"/>
            </w:pPr>
            <w:r>
              <w:t>60</w:t>
            </w:r>
          </w:p>
        </w:tc>
        <w:tc>
          <w:tcPr>
            <w:tcW w:w="600" w:type="dxa"/>
          </w:tcPr>
          <w:p w14:paraId="4F527B8B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2A5A57D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6E9A75A" w14:textId="77777777" w:rsidR="00940027" w:rsidRDefault="00940027">
            <w:pPr>
              <w:pStyle w:val="OtherTableBody"/>
              <w:jc w:val="center"/>
            </w:pPr>
            <w:r>
              <w:t>0475</w:t>
            </w:r>
          </w:p>
        </w:tc>
        <w:tc>
          <w:tcPr>
            <w:tcW w:w="942" w:type="dxa"/>
          </w:tcPr>
          <w:p w14:paraId="2CC62161" w14:textId="77777777" w:rsidR="00940027" w:rsidRDefault="00940027">
            <w:pPr>
              <w:pStyle w:val="OtherTableBody"/>
            </w:pPr>
            <w:r>
              <w:t>4.5.2.4</w:t>
            </w:r>
          </w:p>
        </w:tc>
      </w:tr>
      <w:tr w:rsidR="00940027" w14:paraId="1D35E6F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18AB1FA" w14:textId="77777777" w:rsidR="00940027" w:rsidRDefault="00940027">
            <w:pPr>
              <w:pStyle w:val="OtherTableBody"/>
            </w:pPr>
            <w:r>
              <w:t>Chargeable Flag</w:t>
            </w:r>
          </w:p>
        </w:tc>
        <w:tc>
          <w:tcPr>
            <w:tcW w:w="800" w:type="dxa"/>
          </w:tcPr>
          <w:p w14:paraId="10DA7174" w14:textId="77777777" w:rsidR="00940027" w:rsidRDefault="00940027">
            <w:pPr>
              <w:pStyle w:val="OtherTableBody"/>
              <w:jc w:val="center"/>
            </w:pPr>
            <w:r>
              <w:t>01008</w:t>
            </w:r>
          </w:p>
        </w:tc>
        <w:tc>
          <w:tcPr>
            <w:tcW w:w="600" w:type="dxa"/>
          </w:tcPr>
          <w:p w14:paraId="273F3A5F" w14:textId="77777777" w:rsidR="00940027" w:rsidRDefault="00940027">
            <w:pPr>
              <w:pStyle w:val="OtherTableBody"/>
              <w:jc w:val="center"/>
            </w:pPr>
            <w:r>
              <w:t>PRC</w:t>
            </w:r>
          </w:p>
        </w:tc>
        <w:tc>
          <w:tcPr>
            <w:tcW w:w="700" w:type="dxa"/>
          </w:tcPr>
          <w:p w14:paraId="3FAF1013" w14:textId="77777777" w:rsidR="00940027" w:rsidRDefault="00940027">
            <w:pPr>
              <w:pStyle w:val="OtherTableBody"/>
            </w:pPr>
            <w:r>
              <w:t>15</w:t>
            </w:r>
          </w:p>
        </w:tc>
        <w:tc>
          <w:tcPr>
            <w:tcW w:w="600" w:type="dxa"/>
          </w:tcPr>
          <w:p w14:paraId="3A088045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732DA8F6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39B7D3A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C3FE29E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19E5BAA4" w14:textId="77777777" w:rsidR="00940027" w:rsidRDefault="00940027">
            <w:pPr>
              <w:pStyle w:val="OtherTableBody"/>
            </w:pPr>
            <w:r>
              <w:t>8.10.3.15</w:t>
            </w:r>
          </w:p>
        </w:tc>
      </w:tr>
      <w:tr w:rsidR="00940027" w14:paraId="2167610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7EB67B4" w14:textId="77777777" w:rsidR="00940027" w:rsidRDefault="00940027">
            <w:pPr>
              <w:pStyle w:val="OtherTableBody"/>
            </w:pPr>
            <w:r>
              <w:t>Checksum Errors Received</w:t>
            </w:r>
          </w:p>
        </w:tc>
        <w:tc>
          <w:tcPr>
            <w:tcW w:w="800" w:type="dxa"/>
          </w:tcPr>
          <w:p w14:paraId="5CF63E87" w14:textId="77777777" w:rsidR="00940027" w:rsidRDefault="00940027">
            <w:pPr>
              <w:pStyle w:val="OtherTableBody"/>
              <w:jc w:val="center"/>
            </w:pPr>
            <w:r>
              <w:t>01182</w:t>
            </w:r>
          </w:p>
        </w:tc>
        <w:tc>
          <w:tcPr>
            <w:tcW w:w="600" w:type="dxa"/>
          </w:tcPr>
          <w:p w14:paraId="6DC9AE96" w14:textId="77777777" w:rsidR="00940027" w:rsidRDefault="00940027">
            <w:pPr>
              <w:pStyle w:val="OtherTableBody"/>
              <w:jc w:val="center"/>
            </w:pPr>
            <w:r>
              <w:t>NST</w:t>
            </w:r>
          </w:p>
        </w:tc>
        <w:tc>
          <w:tcPr>
            <w:tcW w:w="700" w:type="dxa"/>
          </w:tcPr>
          <w:p w14:paraId="6D3B9FC2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236CCBA4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1FCD174A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1A033B0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8FBC6B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E035883" w14:textId="77777777" w:rsidR="00940027" w:rsidRDefault="00940027">
            <w:pPr>
              <w:pStyle w:val="OtherTableBody"/>
            </w:pPr>
            <w:r>
              <w:t>14.4.3.10</w:t>
            </w:r>
          </w:p>
        </w:tc>
      </w:tr>
      <w:tr w:rsidR="00940027" w14:paraId="0B01C85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600F473" w14:textId="77777777" w:rsidR="00940027" w:rsidRDefault="00940027">
            <w:pPr>
              <w:pStyle w:val="OtherTableBody"/>
            </w:pPr>
            <w:r>
              <w:t>Citizenship</w:t>
            </w:r>
          </w:p>
        </w:tc>
        <w:tc>
          <w:tcPr>
            <w:tcW w:w="800" w:type="dxa"/>
          </w:tcPr>
          <w:p w14:paraId="3DAEA32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00129</w:t>
            </w:r>
          </w:p>
        </w:tc>
        <w:tc>
          <w:tcPr>
            <w:tcW w:w="600" w:type="dxa"/>
          </w:tcPr>
          <w:p w14:paraId="6FB55AD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STF</w:t>
            </w:r>
          </w:p>
        </w:tc>
        <w:tc>
          <w:tcPr>
            <w:tcW w:w="700" w:type="dxa"/>
          </w:tcPr>
          <w:p w14:paraId="1B6BD8B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30</w:t>
            </w:r>
          </w:p>
        </w:tc>
        <w:tc>
          <w:tcPr>
            <w:tcW w:w="600" w:type="dxa"/>
          </w:tcPr>
          <w:p w14:paraId="13664EE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6EEE7D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2641D63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46C4AA8A" w14:textId="77777777" w:rsidR="00940027" w:rsidRDefault="00940027">
            <w:pPr>
              <w:pStyle w:val="OtherTableBody"/>
              <w:jc w:val="center"/>
            </w:pPr>
            <w:r>
              <w:t>0171</w:t>
            </w:r>
          </w:p>
        </w:tc>
        <w:tc>
          <w:tcPr>
            <w:tcW w:w="942" w:type="dxa"/>
          </w:tcPr>
          <w:p w14:paraId="01CF5BCF" w14:textId="77777777" w:rsidR="00940027" w:rsidRDefault="00940027">
            <w:pPr>
              <w:pStyle w:val="OtherTableBody"/>
            </w:pPr>
            <w:r>
              <w:t>15.4.8.30</w:t>
            </w:r>
          </w:p>
        </w:tc>
      </w:tr>
      <w:tr w:rsidR="00940027" w14:paraId="53A39F3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E6FE85B" w14:textId="77777777" w:rsidR="00940027" w:rsidRDefault="00940027">
            <w:pPr>
              <w:pStyle w:val="OtherTableBody"/>
            </w:pPr>
            <w:r>
              <w:t>Citizenship</w:t>
            </w:r>
          </w:p>
        </w:tc>
        <w:tc>
          <w:tcPr>
            <w:tcW w:w="800" w:type="dxa"/>
          </w:tcPr>
          <w:p w14:paraId="0631DCB8" w14:textId="77777777" w:rsidR="00940027" w:rsidRDefault="00940027">
            <w:pPr>
              <w:pStyle w:val="OtherTableBody"/>
              <w:jc w:val="center"/>
            </w:pPr>
            <w:r>
              <w:t>00129</w:t>
            </w:r>
          </w:p>
        </w:tc>
        <w:tc>
          <w:tcPr>
            <w:tcW w:w="600" w:type="dxa"/>
          </w:tcPr>
          <w:p w14:paraId="41ED3817" w14:textId="77777777" w:rsidR="00940027" w:rsidRDefault="00940027">
            <w:pPr>
              <w:pStyle w:val="OtherTableBody"/>
              <w:jc w:val="center"/>
            </w:pPr>
            <w:r>
              <w:t>NK1</w:t>
            </w:r>
          </w:p>
        </w:tc>
        <w:tc>
          <w:tcPr>
            <w:tcW w:w="700" w:type="dxa"/>
          </w:tcPr>
          <w:p w14:paraId="448D9B81" w14:textId="77777777" w:rsidR="00940027" w:rsidRDefault="00940027">
            <w:pPr>
              <w:pStyle w:val="OtherTableBody"/>
            </w:pPr>
            <w:r>
              <w:t>19</w:t>
            </w:r>
          </w:p>
        </w:tc>
        <w:tc>
          <w:tcPr>
            <w:tcW w:w="600" w:type="dxa"/>
          </w:tcPr>
          <w:p w14:paraId="079372D7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3EA966D1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03DA290F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6365E2B6" w14:textId="77777777" w:rsidR="00940027" w:rsidRDefault="00940027">
            <w:pPr>
              <w:pStyle w:val="OtherTableBody"/>
              <w:jc w:val="center"/>
            </w:pPr>
            <w:r>
              <w:t>0171</w:t>
            </w:r>
          </w:p>
        </w:tc>
        <w:tc>
          <w:tcPr>
            <w:tcW w:w="942" w:type="dxa"/>
          </w:tcPr>
          <w:p w14:paraId="56B75E25" w14:textId="77777777" w:rsidR="00940027" w:rsidRDefault="00940027">
            <w:pPr>
              <w:pStyle w:val="OtherTableBody"/>
            </w:pPr>
            <w:r>
              <w:t>3.4.5.19</w:t>
            </w:r>
          </w:p>
        </w:tc>
      </w:tr>
      <w:tr w:rsidR="00940027" w14:paraId="4E073F0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71FB86D" w14:textId="77777777" w:rsidR="00940027" w:rsidRDefault="00940027">
            <w:pPr>
              <w:pStyle w:val="OtherTableBody"/>
            </w:pPr>
            <w:r>
              <w:t>Citizenship</w:t>
            </w:r>
          </w:p>
        </w:tc>
        <w:tc>
          <w:tcPr>
            <w:tcW w:w="800" w:type="dxa"/>
          </w:tcPr>
          <w:p w14:paraId="26F31753" w14:textId="77777777" w:rsidR="00940027" w:rsidRDefault="00940027">
            <w:pPr>
              <w:pStyle w:val="OtherTableBody"/>
              <w:jc w:val="center"/>
            </w:pPr>
            <w:r>
              <w:t>00129</w:t>
            </w:r>
          </w:p>
        </w:tc>
        <w:tc>
          <w:tcPr>
            <w:tcW w:w="600" w:type="dxa"/>
          </w:tcPr>
          <w:p w14:paraId="56D289F1" w14:textId="77777777" w:rsidR="00940027" w:rsidRDefault="00940027">
            <w:pPr>
              <w:pStyle w:val="OtherTableBody"/>
              <w:jc w:val="center"/>
            </w:pPr>
            <w:r>
              <w:t>PID</w:t>
            </w:r>
          </w:p>
        </w:tc>
        <w:tc>
          <w:tcPr>
            <w:tcW w:w="700" w:type="dxa"/>
          </w:tcPr>
          <w:p w14:paraId="6602C4A1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133E4BC7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57EDCB5C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589F7FDB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79F8E2ED" w14:textId="77777777" w:rsidR="00940027" w:rsidRDefault="00940027">
            <w:pPr>
              <w:pStyle w:val="OtherTableBody"/>
              <w:jc w:val="center"/>
            </w:pPr>
            <w:r>
              <w:t>0171</w:t>
            </w:r>
          </w:p>
        </w:tc>
        <w:tc>
          <w:tcPr>
            <w:tcW w:w="942" w:type="dxa"/>
          </w:tcPr>
          <w:p w14:paraId="5C268D4A" w14:textId="77777777" w:rsidR="00940027" w:rsidRDefault="00940027">
            <w:pPr>
              <w:pStyle w:val="OtherTableBody"/>
            </w:pPr>
            <w:r>
              <w:t>3.4.2.26</w:t>
            </w:r>
          </w:p>
        </w:tc>
      </w:tr>
      <w:tr w:rsidR="00940027" w14:paraId="77AF6BA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708CB27" w14:textId="77777777" w:rsidR="00940027" w:rsidRDefault="00940027">
            <w:pPr>
              <w:pStyle w:val="OtherTableBody"/>
            </w:pPr>
            <w:r>
              <w:t>Citizenship</w:t>
            </w:r>
          </w:p>
        </w:tc>
        <w:tc>
          <w:tcPr>
            <w:tcW w:w="800" w:type="dxa"/>
          </w:tcPr>
          <w:p w14:paraId="77665D1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00129</w:t>
            </w:r>
          </w:p>
        </w:tc>
        <w:tc>
          <w:tcPr>
            <w:tcW w:w="600" w:type="dxa"/>
          </w:tcPr>
          <w:p w14:paraId="2D0D8DC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GT1</w:t>
            </w:r>
          </w:p>
        </w:tc>
        <w:tc>
          <w:tcPr>
            <w:tcW w:w="700" w:type="dxa"/>
          </w:tcPr>
          <w:p w14:paraId="7C05BA8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35</w:t>
            </w:r>
          </w:p>
        </w:tc>
        <w:tc>
          <w:tcPr>
            <w:tcW w:w="600" w:type="dxa"/>
          </w:tcPr>
          <w:p w14:paraId="02D1AAB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08E975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3950467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57ACF323" w14:textId="77777777" w:rsidR="00940027" w:rsidRDefault="00940027">
            <w:pPr>
              <w:pStyle w:val="OtherTableBody"/>
              <w:jc w:val="center"/>
            </w:pPr>
            <w:r>
              <w:t>0171</w:t>
            </w:r>
          </w:p>
        </w:tc>
        <w:tc>
          <w:tcPr>
            <w:tcW w:w="942" w:type="dxa"/>
          </w:tcPr>
          <w:p w14:paraId="20F87BBB" w14:textId="77777777" w:rsidR="00940027" w:rsidRDefault="00940027">
            <w:pPr>
              <w:pStyle w:val="OtherTableBody"/>
            </w:pPr>
            <w:r>
              <w:t>6.5.5.35</w:t>
            </w:r>
          </w:p>
        </w:tc>
      </w:tr>
      <w:tr w:rsidR="00940027" w14:paraId="2F05A1F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FC0F042" w14:textId="77777777" w:rsidR="00940027" w:rsidRDefault="00940027">
            <w:pPr>
              <w:pStyle w:val="OtherTableBody"/>
            </w:pPr>
            <w:r>
              <w:t>Citizenship</w:t>
            </w:r>
          </w:p>
        </w:tc>
        <w:tc>
          <w:tcPr>
            <w:tcW w:w="800" w:type="dxa"/>
          </w:tcPr>
          <w:p w14:paraId="47CDD5B0" w14:textId="77777777" w:rsidR="00940027" w:rsidRDefault="00940027">
            <w:pPr>
              <w:pStyle w:val="OtherTableBody"/>
              <w:jc w:val="center"/>
            </w:pPr>
            <w:r>
              <w:t>00129</w:t>
            </w:r>
          </w:p>
        </w:tc>
        <w:tc>
          <w:tcPr>
            <w:tcW w:w="600" w:type="dxa"/>
          </w:tcPr>
          <w:p w14:paraId="3E8BA63E" w14:textId="77777777" w:rsidR="00940027" w:rsidRDefault="00940027">
            <w:pPr>
              <w:pStyle w:val="OtherTableBody"/>
              <w:jc w:val="center"/>
            </w:pPr>
            <w:r>
              <w:t>IN2</w:t>
            </w:r>
          </w:p>
        </w:tc>
        <w:tc>
          <w:tcPr>
            <w:tcW w:w="700" w:type="dxa"/>
          </w:tcPr>
          <w:p w14:paraId="0E75622E" w14:textId="77777777" w:rsidR="00940027" w:rsidRDefault="00940027">
            <w:pPr>
              <w:pStyle w:val="OtherTableBody"/>
            </w:pPr>
            <w:r>
              <w:t>33</w:t>
            </w:r>
          </w:p>
        </w:tc>
        <w:tc>
          <w:tcPr>
            <w:tcW w:w="600" w:type="dxa"/>
          </w:tcPr>
          <w:p w14:paraId="48444764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7E73A882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3614739F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49A45FEC" w14:textId="77777777" w:rsidR="00940027" w:rsidRDefault="00940027">
            <w:pPr>
              <w:pStyle w:val="OtherTableBody"/>
              <w:jc w:val="center"/>
            </w:pPr>
            <w:r>
              <w:t>0171</w:t>
            </w:r>
          </w:p>
        </w:tc>
        <w:tc>
          <w:tcPr>
            <w:tcW w:w="942" w:type="dxa"/>
          </w:tcPr>
          <w:p w14:paraId="4200AD50" w14:textId="77777777" w:rsidR="00940027" w:rsidRDefault="00940027">
            <w:pPr>
              <w:pStyle w:val="OtherTableBody"/>
            </w:pPr>
            <w:r>
              <w:t>6.5.7.33</w:t>
            </w:r>
          </w:p>
        </w:tc>
      </w:tr>
      <w:tr w:rsidR="00940027" w14:paraId="7F56DE3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6235AA6" w14:textId="77777777" w:rsidR="00940027" w:rsidRDefault="00940027">
            <w:pPr>
              <w:pStyle w:val="OtherTableBody"/>
            </w:pPr>
            <w:r>
              <w:t>Clinic Organization Name</w:t>
            </w:r>
          </w:p>
        </w:tc>
        <w:tc>
          <w:tcPr>
            <w:tcW w:w="800" w:type="dxa"/>
          </w:tcPr>
          <w:p w14:paraId="1559449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00724</w:t>
            </w:r>
          </w:p>
        </w:tc>
        <w:tc>
          <w:tcPr>
            <w:tcW w:w="600" w:type="dxa"/>
          </w:tcPr>
          <w:p w14:paraId="1CA8DD6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PV2</w:t>
            </w:r>
          </w:p>
        </w:tc>
        <w:tc>
          <w:tcPr>
            <w:tcW w:w="700" w:type="dxa"/>
          </w:tcPr>
          <w:p w14:paraId="154260A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23</w:t>
            </w:r>
          </w:p>
        </w:tc>
        <w:tc>
          <w:tcPr>
            <w:tcW w:w="600" w:type="dxa"/>
          </w:tcPr>
          <w:p w14:paraId="2E82D54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6C3C491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XON</w:t>
            </w:r>
          </w:p>
        </w:tc>
        <w:tc>
          <w:tcPr>
            <w:tcW w:w="700" w:type="dxa"/>
          </w:tcPr>
          <w:p w14:paraId="5FCC40A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39D9567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61D68FC8" w14:textId="77777777" w:rsidR="00940027" w:rsidRDefault="00940027">
            <w:pPr>
              <w:pStyle w:val="OtherTableBody"/>
            </w:pPr>
            <w:r>
              <w:t>3.4.4.23</w:t>
            </w:r>
          </w:p>
        </w:tc>
      </w:tr>
      <w:tr w:rsidR="00940027" w14:paraId="094D74D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2980022" w14:textId="77777777" w:rsidR="00940027" w:rsidRDefault="00940027">
            <w:pPr>
              <w:pStyle w:val="OtherTableBody"/>
            </w:pPr>
            <w:r>
              <w:t>CMS Patient_s Relationship to Insured</w:t>
            </w:r>
          </w:p>
        </w:tc>
        <w:tc>
          <w:tcPr>
            <w:tcW w:w="800" w:type="dxa"/>
          </w:tcPr>
          <w:p w14:paraId="5C49E082" w14:textId="77777777" w:rsidR="00940027" w:rsidRDefault="00940027">
            <w:pPr>
              <w:pStyle w:val="OtherTableBody"/>
              <w:jc w:val="center"/>
            </w:pPr>
            <w:r>
              <w:t>00811</w:t>
            </w:r>
          </w:p>
        </w:tc>
        <w:tc>
          <w:tcPr>
            <w:tcW w:w="600" w:type="dxa"/>
          </w:tcPr>
          <w:p w14:paraId="1936B1FF" w14:textId="77777777" w:rsidR="00940027" w:rsidRDefault="00940027">
            <w:pPr>
              <w:pStyle w:val="OtherTableBody"/>
              <w:jc w:val="center"/>
            </w:pPr>
            <w:r>
              <w:t>IN2</w:t>
            </w:r>
          </w:p>
        </w:tc>
        <w:tc>
          <w:tcPr>
            <w:tcW w:w="700" w:type="dxa"/>
          </w:tcPr>
          <w:p w14:paraId="62574426" w14:textId="77777777" w:rsidR="00940027" w:rsidRDefault="00940027">
            <w:pPr>
              <w:pStyle w:val="OtherTableBody"/>
            </w:pPr>
            <w:r>
              <w:t>72</w:t>
            </w:r>
          </w:p>
        </w:tc>
        <w:tc>
          <w:tcPr>
            <w:tcW w:w="600" w:type="dxa"/>
          </w:tcPr>
          <w:p w14:paraId="48DE4EB4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137E349F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6BB57A7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C275A95" w14:textId="77777777" w:rsidR="00940027" w:rsidRDefault="00940027">
            <w:pPr>
              <w:pStyle w:val="OtherTableBody"/>
              <w:jc w:val="center"/>
            </w:pPr>
            <w:r>
              <w:t>0344</w:t>
            </w:r>
          </w:p>
        </w:tc>
        <w:tc>
          <w:tcPr>
            <w:tcW w:w="942" w:type="dxa"/>
          </w:tcPr>
          <w:p w14:paraId="7CCAC0A5" w14:textId="77777777" w:rsidR="00940027" w:rsidRDefault="00940027">
            <w:pPr>
              <w:pStyle w:val="OtherTableBody"/>
            </w:pPr>
            <w:r>
              <w:t>6.5.7.72</w:t>
            </w:r>
          </w:p>
        </w:tc>
      </w:tr>
      <w:tr w:rsidR="00940027" w14:paraId="68352D6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B87984B" w14:textId="77777777" w:rsidR="00940027" w:rsidRDefault="00940027">
            <w:pPr>
              <w:pStyle w:val="OtherTableBody"/>
            </w:pPr>
            <w:r>
              <w:t>Coded Representation of Method</w:t>
            </w:r>
          </w:p>
        </w:tc>
        <w:tc>
          <w:tcPr>
            <w:tcW w:w="800" w:type="dxa"/>
          </w:tcPr>
          <w:p w14:paraId="1BEA66B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00599</w:t>
            </w:r>
          </w:p>
        </w:tc>
        <w:tc>
          <w:tcPr>
            <w:tcW w:w="600" w:type="dxa"/>
          </w:tcPr>
          <w:p w14:paraId="0A72481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OM1</w:t>
            </w:r>
          </w:p>
        </w:tc>
        <w:tc>
          <w:tcPr>
            <w:tcW w:w="700" w:type="dxa"/>
          </w:tcPr>
          <w:p w14:paraId="5D43EE7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14</w:t>
            </w:r>
          </w:p>
        </w:tc>
        <w:tc>
          <w:tcPr>
            <w:tcW w:w="600" w:type="dxa"/>
          </w:tcPr>
          <w:p w14:paraId="121F7AB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CB25B4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416556A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67B997DC" w14:textId="77777777" w:rsidR="00940027" w:rsidRDefault="00940027">
            <w:pPr>
              <w:pStyle w:val="OtherTableBody"/>
              <w:jc w:val="center"/>
            </w:pPr>
            <w:r>
              <w:t>9999</w:t>
            </w:r>
          </w:p>
        </w:tc>
        <w:tc>
          <w:tcPr>
            <w:tcW w:w="942" w:type="dxa"/>
          </w:tcPr>
          <w:p w14:paraId="5603BB4C" w14:textId="77777777" w:rsidR="00940027" w:rsidRDefault="00940027">
            <w:pPr>
              <w:pStyle w:val="OtherTableBody"/>
            </w:pPr>
            <w:r>
              <w:t>8.8.8.14</w:t>
            </w:r>
          </w:p>
        </w:tc>
      </w:tr>
      <w:tr w:rsidR="00940027" w14:paraId="172EAE7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B1C67C4" w14:textId="77777777" w:rsidR="00940027" w:rsidRDefault="00940027">
            <w:pPr>
              <w:pStyle w:val="OtherTableBody"/>
            </w:pPr>
            <w:r>
              <w:t>Co-Insurance Days (25)</w:t>
            </w:r>
          </w:p>
        </w:tc>
        <w:tc>
          <w:tcPr>
            <w:tcW w:w="800" w:type="dxa"/>
          </w:tcPr>
          <w:p w14:paraId="6BC5BABE" w14:textId="77777777" w:rsidR="00940027" w:rsidRDefault="00940027">
            <w:pPr>
              <w:pStyle w:val="OtherTableBody"/>
              <w:jc w:val="center"/>
            </w:pPr>
            <w:r>
              <w:t>00535</w:t>
            </w:r>
          </w:p>
        </w:tc>
        <w:tc>
          <w:tcPr>
            <w:tcW w:w="600" w:type="dxa"/>
          </w:tcPr>
          <w:p w14:paraId="1B9A047C" w14:textId="77777777" w:rsidR="00940027" w:rsidRDefault="00940027">
            <w:pPr>
              <w:pStyle w:val="OtherTableBody"/>
              <w:jc w:val="center"/>
            </w:pPr>
            <w:r>
              <w:t>UB1</w:t>
            </w:r>
          </w:p>
        </w:tc>
        <w:tc>
          <w:tcPr>
            <w:tcW w:w="700" w:type="dxa"/>
          </w:tcPr>
          <w:p w14:paraId="7EAACD74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7998D51F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7734FB5F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469C681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953236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5833FAE" w14:textId="77777777" w:rsidR="00940027" w:rsidRDefault="00940027">
            <w:pPr>
              <w:pStyle w:val="OtherTableBody"/>
            </w:pPr>
            <w:r>
              <w:t>6.5.10.6</w:t>
            </w:r>
          </w:p>
        </w:tc>
      </w:tr>
      <w:tr w:rsidR="00940027" w14:paraId="523EE1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4E88E54" w14:textId="77777777" w:rsidR="00940027" w:rsidRDefault="00940027">
            <w:pPr>
              <w:pStyle w:val="OtherTableBody"/>
            </w:pPr>
            <w:r>
              <w:t>Co-Insurance Days (9)</w:t>
            </w:r>
          </w:p>
        </w:tc>
        <w:tc>
          <w:tcPr>
            <w:tcW w:w="800" w:type="dxa"/>
          </w:tcPr>
          <w:p w14:paraId="18A93111" w14:textId="77777777" w:rsidR="00940027" w:rsidRDefault="00940027">
            <w:pPr>
              <w:pStyle w:val="OtherTableBody"/>
              <w:jc w:val="center"/>
            </w:pPr>
            <w:r>
              <w:t>00554</w:t>
            </w:r>
          </w:p>
        </w:tc>
        <w:tc>
          <w:tcPr>
            <w:tcW w:w="600" w:type="dxa"/>
          </w:tcPr>
          <w:p w14:paraId="2DCC1917" w14:textId="77777777" w:rsidR="00940027" w:rsidRDefault="00940027">
            <w:pPr>
              <w:pStyle w:val="OtherTableBody"/>
              <w:jc w:val="center"/>
            </w:pPr>
            <w:r>
              <w:t>UB2</w:t>
            </w:r>
          </w:p>
        </w:tc>
        <w:tc>
          <w:tcPr>
            <w:tcW w:w="700" w:type="dxa"/>
          </w:tcPr>
          <w:p w14:paraId="09EB5EE0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25A370D9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0A2CF486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79AD7B4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F5FB21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53F8E31" w14:textId="77777777" w:rsidR="00940027" w:rsidRDefault="00940027">
            <w:pPr>
              <w:pStyle w:val="OtherTableBody"/>
            </w:pPr>
            <w:r>
              <w:t>6.5.11.2</w:t>
            </w:r>
          </w:p>
        </w:tc>
      </w:tr>
      <w:tr w:rsidR="00940027" w14:paraId="7B101A3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157A3E4" w14:textId="77777777" w:rsidR="00940027" w:rsidRDefault="00940027">
            <w:pPr>
              <w:pStyle w:val="OtherTableBody"/>
            </w:pPr>
            <w:r>
              <w:t>Collection Volume</w:t>
            </w:r>
          </w:p>
        </w:tc>
        <w:tc>
          <w:tcPr>
            <w:tcW w:w="800" w:type="dxa"/>
          </w:tcPr>
          <w:p w14:paraId="2A37412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00243</w:t>
            </w:r>
          </w:p>
        </w:tc>
        <w:tc>
          <w:tcPr>
            <w:tcW w:w="600" w:type="dxa"/>
          </w:tcPr>
          <w:p w14:paraId="24CAB75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OBR</w:t>
            </w:r>
          </w:p>
        </w:tc>
        <w:tc>
          <w:tcPr>
            <w:tcW w:w="700" w:type="dxa"/>
          </w:tcPr>
          <w:p w14:paraId="0FE8D72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9</w:t>
            </w:r>
          </w:p>
        </w:tc>
        <w:tc>
          <w:tcPr>
            <w:tcW w:w="600" w:type="dxa"/>
          </w:tcPr>
          <w:p w14:paraId="7292DCB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20</w:t>
            </w:r>
          </w:p>
        </w:tc>
        <w:tc>
          <w:tcPr>
            <w:tcW w:w="600" w:type="dxa"/>
          </w:tcPr>
          <w:p w14:paraId="072B3C3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CQ</w:t>
            </w:r>
          </w:p>
        </w:tc>
        <w:tc>
          <w:tcPr>
            <w:tcW w:w="700" w:type="dxa"/>
          </w:tcPr>
          <w:p w14:paraId="20B2DA7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0874973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BDA26D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4.5.3.9</w:t>
            </w:r>
          </w:p>
        </w:tc>
      </w:tr>
      <w:tr w:rsidR="00940027" w14:paraId="450899D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3CA4DE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Collector Identifier</w:t>
            </w:r>
          </w:p>
        </w:tc>
        <w:tc>
          <w:tcPr>
            <w:tcW w:w="800" w:type="dxa"/>
          </w:tcPr>
          <w:p w14:paraId="731A767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00244</w:t>
            </w:r>
          </w:p>
        </w:tc>
        <w:tc>
          <w:tcPr>
            <w:tcW w:w="600" w:type="dxa"/>
          </w:tcPr>
          <w:p w14:paraId="5940C41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OBR</w:t>
            </w:r>
          </w:p>
        </w:tc>
        <w:tc>
          <w:tcPr>
            <w:tcW w:w="700" w:type="dxa"/>
          </w:tcPr>
          <w:p w14:paraId="24AFC48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  <w:tc>
          <w:tcPr>
            <w:tcW w:w="600" w:type="dxa"/>
          </w:tcPr>
          <w:p w14:paraId="061359E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F6C5A6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XCN</w:t>
            </w:r>
          </w:p>
        </w:tc>
        <w:tc>
          <w:tcPr>
            <w:tcW w:w="700" w:type="dxa"/>
          </w:tcPr>
          <w:p w14:paraId="6AD5857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1C6F560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644B60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4.5.3.10</w:t>
            </w:r>
          </w:p>
        </w:tc>
      </w:tr>
      <w:tr w:rsidR="00940027" w14:paraId="1EE5EB5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603936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Collector's Comment *</w:t>
            </w:r>
          </w:p>
        </w:tc>
        <w:tc>
          <w:tcPr>
            <w:tcW w:w="800" w:type="dxa"/>
          </w:tcPr>
          <w:p w14:paraId="023B4B7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01030</w:t>
            </w:r>
          </w:p>
        </w:tc>
        <w:tc>
          <w:tcPr>
            <w:tcW w:w="600" w:type="dxa"/>
          </w:tcPr>
          <w:p w14:paraId="37C9B9F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OBR</w:t>
            </w:r>
          </w:p>
        </w:tc>
        <w:tc>
          <w:tcPr>
            <w:tcW w:w="700" w:type="dxa"/>
          </w:tcPr>
          <w:p w14:paraId="50F00E0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39</w:t>
            </w:r>
          </w:p>
        </w:tc>
        <w:tc>
          <w:tcPr>
            <w:tcW w:w="600" w:type="dxa"/>
          </w:tcPr>
          <w:p w14:paraId="2455FB9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11A2287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14F7888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773D12A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D00B32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4.5.3.39</w:t>
            </w:r>
          </w:p>
        </w:tc>
      </w:tr>
      <w:tr w:rsidR="00940027" w14:paraId="507EDF2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582FC9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Column Description</w:t>
            </w:r>
          </w:p>
        </w:tc>
        <w:tc>
          <w:tcPr>
            <w:tcW w:w="800" w:type="dxa"/>
          </w:tcPr>
          <w:p w14:paraId="3D201FD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00702</w:t>
            </w:r>
          </w:p>
        </w:tc>
        <w:tc>
          <w:tcPr>
            <w:tcW w:w="600" w:type="dxa"/>
          </w:tcPr>
          <w:p w14:paraId="14725AF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RDF</w:t>
            </w:r>
          </w:p>
        </w:tc>
        <w:tc>
          <w:tcPr>
            <w:tcW w:w="700" w:type="dxa"/>
          </w:tcPr>
          <w:p w14:paraId="02178F3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5CDF002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40</w:t>
            </w:r>
          </w:p>
        </w:tc>
        <w:tc>
          <w:tcPr>
            <w:tcW w:w="600" w:type="dxa"/>
          </w:tcPr>
          <w:p w14:paraId="7215048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RCD</w:t>
            </w:r>
          </w:p>
        </w:tc>
        <w:tc>
          <w:tcPr>
            <w:tcW w:w="700" w:type="dxa"/>
          </w:tcPr>
          <w:p w14:paraId="2B5C6AC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1379B202" w14:textId="77777777" w:rsidR="00940027" w:rsidRDefault="00940027">
            <w:pPr>
              <w:pStyle w:val="OtherTableBody"/>
              <w:jc w:val="center"/>
            </w:pPr>
            <w:r>
              <w:t>0440</w:t>
            </w:r>
          </w:p>
        </w:tc>
        <w:tc>
          <w:tcPr>
            <w:tcW w:w="942" w:type="dxa"/>
          </w:tcPr>
          <w:p w14:paraId="3EAEBC69" w14:textId="77777777" w:rsidR="00940027" w:rsidRDefault="00940027">
            <w:pPr>
              <w:pStyle w:val="OtherTableBody"/>
            </w:pPr>
            <w:r>
              <w:t>5.5.7.2</w:t>
            </w:r>
          </w:p>
        </w:tc>
      </w:tr>
      <w:tr w:rsidR="00940027" w14:paraId="5130F8F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E431722" w14:textId="77777777" w:rsidR="00940027" w:rsidRDefault="00940027">
            <w:pPr>
              <w:pStyle w:val="OtherTableBody"/>
            </w:pPr>
            <w:r>
              <w:t>Column Value</w:t>
            </w:r>
          </w:p>
        </w:tc>
        <w:tc>
          <w:tcPr>
            <w:tcW w:w="800" w:type="dxa"/>
          </w:tcPr>
          <w:p w14:paraId="5EDB4FE3" w14:textId="77777777" w:rsidR="00940027" w:rsidRDefault="00940027">
            <w:pPr>
              <w:pStyle w:val="OtherTableBody"/>
              <w:jc w:val="center"/>
            </w:pPr>
            <w:r>
              <w:t>00703</w:t>
            </w:r>
          </w:p>
        </w:tc>
        <w:tc>
          <w:tcPr>
            <w:tcW w:w="600" w:type="dxa"/>
          </w:tcPr>
          <w:p w14:paraId="1E949DD2" w14:textId="77777777" w:rsidR="00940027" w:rsidRDefault="00940027">
            <w:pPr>
              <w:pStyle w:val="OtherTableBody"/>
              <w:jc w:val="center"/>
            </w:pPr>
            <w:r>
              <w:t>RDT</w:t>
            </w:r>
          </w:p>
        </w:tc>
        <w:tc>
          <w:tcPr>
            <w:tcW w:w="700" w:type="dxa"/>
          </w:tcPr>
          <w:p w14:paraId="46773969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66E24CDB" w14:textId="77777777" w:rsidR="00940027" w:rsidRDefault="00940027">
            <w:pPr>
              <w:pStyle w:val="OtherTableBody"/>
            </w:pPr>
            <w:r>
              <w:t>99999</w:t>
            </w:r>
          </w:p>
        </w:tc>
        <w:tc>
          <w:tcPr>
            <w:tcW w:w="600" w:type="dxa"/>
          </w:tcPr>
          <w:p w14:paraId="12AB53FD" w14:textId="77777777" w:rsidR="00940027" w:rsidRDefault="00940027">
            <w:pPr>
              <w:pStyle w:val="OtherTableBody"/>
            </w:pPr>
            <w:r>
              <w:t>varies</w:t>
            </w:r>
          </w:p>
        </w:tc>
        <w:tc>
          <w:tcPr>
            <w:tcW w:w="700" w:type="dxa"/>
          </w:tcPr>
          <w:p w14:paraId="51C1D00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355679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E73F2A8" w14:textId="77777777" w:rsidR="00940027" w:rsidRDefault="00940027">
            <w:pPr>
              <w:pStyle w:val="OtherTableBody"/>
            </w:pPr>
            <w:r>
              <w:t>5.5.8.1</w:t>
            </w:r>
          </w:p>
        </w:tc>
      </w:tr>
      <w:tr w:rsidR="00940027" w14:paraId="156E2FD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ECBDEB7" w14:textId="77777777" w:rsidR="00940027" w:rsidRDefault="00940027">
            <w:pPr>
              <w:pStyle w:val="OtherTableBody"/>
            </w:pPr>
            <w:r>
              <w:t>Combine Baby Bill</w:t>
            </w:r>
          </w:p>
        </w:tc>
        <w:tc>
          <w:tcPr>
            <w:tcW w:w="800" w:type="dxa"/>
          </w:tcPr>
          <w:p w14:paraId="4E2BFB28" w14:textId="77777777" w:rsidR="00940027" w:rsidRDefault="00940027">
            <w:pPr>
              <w:pStyle w:val="OtherTableBody"/>
              <w:jc w:val="center"/>
            </w:pPr>
            <w:r>
              <w:t>00491</w:t>
            </w:r>
          </w:p>
        </w:tc>
        <w:tc>
          <w:tcPr>
            <w:tcW w:w="600" w:type="dxa"/>
          </w:tcPr>
          <w:p w14:paraId="084EFDDC" w14:textId="77777777" w:rsidR="00940027" w:rsidRDefault="00940027">
            <w:pPr>
              <w:pStyle w:val="OtherTableBody"/>
              <w:jc w:val="center"/>
            </w:pPr>
            <w:r>
              <w:t>IN2</w:t>
            </w:r>
          </w:p>
        </w:tc>
        <w:tc>
          <w:tcPr>
            <w:tcW w:w="700" w:type="dxa"/>
          </w:tcPr>
          <w:p w14:paraId="596D899B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5A44F159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21EBCEB5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6E65B46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EC65AD6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2A979CFC" w14:textId="77777777" w:rsidR="00940027" w:rsidRDefault="00940027">
            <w:pPr>
              <w:pStyle w:val="OtherTableBody"/>
            </w:pPr>
            <w:r>
              <w:t>6.5.7.20</w:t>
            </w:r>
          </w:p>
        </w:tc>
      </w:tr>
      <w:tr w:rsidR="00940027" w14:paraId="6531383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F2DF8BD" w14:textId="77777777" w:rsidR="00940027" w:rsidRDefault="00940027">
            <w:pPr>
              <w:pStyle w:val="OtherTableBody"/>
            </w:pPr>
            <w:r>
              <w:t>Command Response</w:t>
            </w:r>
          </w:p>
        </w:tc>
        <w:tc>
          <w:tcPr>
            <w:tcW w:w="800" w:type="dxa"/>
          </w:tcPr>
          <w:p w14:paraId="61AC35E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01395</w:t>
            </w:r>
          </w:p>
        </w:tc>
        <w:tc>
          <w:tcPr>
            <w:tcW w:w="600" w:type="dxa"/>
          </w:tcPr>
          <w:p w14:paraId="269C2D6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ECR</w:t>
            </w:r>
          </w:p>
        </w:tc>
        <w:tc>
          <w:tcPr>
            <w:tcW w:w="700" w:type="dxa"/>
          </w:tcPr>
          <w:p w14:paraId="50862CB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466D7A9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103AE3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354068C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02FF5AB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0387</w:t>
            </w:r>
          </w:p>
        </w:tc>
        <w:tc>
          <w:tcPr>
            <w:tcW w:w="942" w:type="dxa"/>
          </w:tcPr>
          <w:p w14:paraId="194773C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13.4.6.1</w:t>
            </w:r>
          </w:p>
        </w:tc>
      </w:tr>
      <w:tr w:rsidR="00940027" w14:paraId="1D53B8E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C476DA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Command Response Parameters</w:t>
            </w:r>
          </w:p>
        </w:tc>
        <w:tc>
          <w:tcPr>
            <w:tcW w:w="800" w:type="dxa"/>
          </w:tcPr>
          <w:p w14:paraId="4B4766C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01397</w:t>
            </w:r>
          </w:p>
        </w:tc>
        <w:tc>
          <w:tcPr>
            <w:tcW w:w="600" w:type="dxa"/>
          </w:tcPr>
          <w:p w14:paraId="0D3FC85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ECR</w:t>
            </w:r>
          </w:p>
        </w:tc>
        <w:tc>
          <w:tcPr>
            <w:tcW w:w="700" w:type="dxa"/>
          </w:tcPr>
          <w:p w14:paraId="62F4E9A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68B55D4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65536</w:t>
            </w:r>
          </w:p>
        </w:tc>
        <w:tc>
          <w:tcPr>
            <w:tcW w:w="600" w:type="dxa"/>
          </w:tcPr>
          <w:p w14:paraId="10C9297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TX</w:t>
            </w:r>
          </w:p>
        </w:tc>
        <w:tc>
          <w:tcPr>
            <w:tcW w:w="700" w:type="dxa"/>
          </w:tcPr>
          <w:p w14:paraId="10479F0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26ADAF1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023828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13.4.6.3</w:t>
            </w:r>
          </w:p>
        </w:tc>
      </w:tr>
      <w:tr w:rsidR="00940027" w14:paraId="57061C5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FE96EE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Comment</w:t>
            </w:r>
          </w:p>
        </w:tc>
        <w:tc>
          <w:tcPr>
            <w:tcW w:w="800" w:type="dxa"/>
          </w:tcPr>
          <w:p w14:paraId="2951615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00098</w:t>
            </w:r>
          </w:p>
        </w:tc>
        <w:tc>
          <w:tcPr>
            <w:tcW w:w="600" w:type="dxa"/>
          </w:tcPr>
          <w:p w14:paraId="321078B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NTE</w:t>
            </w:r>
          </w:p>
        </w:tc>
        <w:tc>
          <w:tcPr>
            <w:tcW w:w="700" w:type="dxa"/>
          </w:tcPr>
          <w:p w14:paraId="3CF3AEB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6B83739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65536</w:t>
            </w:r>
          </w:p>
        </w:tc>
        <w:tc>
          <w:tcPr>
            <w:tcW w:w="600" w:type="dxa"/>
          </w:tcPr>
          <w:p w14:paraId="2CF5FCB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FT</w:t>
            </w:r>
          </w:p>
        </w:tc>
        <w:tc>
          <w:tcPr>
            <w:tcW w:w="700" w:type="dxa"/>
          </w:tcPr>
          <w:p w14:paraId="73EBB29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342F561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705DD4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2.15.10.3</w:t>
            </w:r>
          </w:p>
        </w:tc>
      </w:tr>
      <w:tr w:rsidR="00940027" w14:paraId="2C3D425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0794C7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Comment Type</w:t>
            </w:r>
          </w:p>
        </w:tc>
        <w:tc>
          <w:tcPr>
            <w:tcW w:w="800" w:type="dxa"/>
          </w:tcPr>
          <w:p w14:paraId="6877EA97" w14:textId="77777777" w:rsidR="00940027" w:rsidRDefault="00940027">
            <w:pPr>
              <w:pStyle w:val="OtherTableBody"/>
              <w:jc w:val="center"/>
            </w:pPr>
            <w:r>
              <w:t>01318</w:t>
            </w:r>
          </w:p>
        </w:tc>
        <w:tc>
          <w:tcPr>
            <w:tcW w:w="600" w:type="dxa"/>
          </w:tcPr>
          <w:p w14:paraId="5B6F8FE0" w14:textId="77777777" w:rsidR="00940027" w:rsidRDefault="00940027">
            <w:pPr>
              <w:pStyle w:val="OtherTableBody"/>
              <w:jc w:val="center"/>
            </w:pPr>
            <w:r>
              <w:t>NTE</w:t>
            </w:r>
          </w:p>
        </w:tc>
        <w:tc>
          <w:tcPr>
            <w:tcW w:w="700" w:type="dxa"/>
          </w:tcPr>
          <w:p w14:paraId="61EF693A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38A4C2A4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23CBEEFD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619C187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C6405D8" w14:textId="77777777" w:rsidR="00940027" w:rsidRDefault="00940027">
            <w:pPr>
              <w:pStyle w:val="OtherTableBody"/>
              <w:jc w:val="center"/>
            </w:pPr>
            <w:r>
              <w:t>0364</w:t>
            </w:r>
          </w:p>
        </w:tc>
        <w:tc>
          <w:tcPr>
            <w:tcW w:w="942" w:type="dxa"/>
          </w:tcPr>
          <w:p w14:paraId="6440FD2B" w14:textId="77777777" w:rsidR="00940027" w:rsidRDefault="00940027">
            <w:pPr>
              <w:pStyle w:val="OtherTableBody"/>
            </w:pPr>
            <w:r>
              <w:t>2.15.10.4</w:t>
            </w:r>
          </w:p>
        </w:tc>
      </w:tr>
      <w:tr w:rsidR="00940027" w14:paraId="6339519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5262C9D" w14:textId="77777777" w:rsidR="00940027" w:rsidRDefault="00940027">
            <w:pPr>
              <w:pStyle w:val="OtherTableBody"/>
            </w:pPr>
            <w:r>
              <w:t>Company Plan Code</w:t>
            </w:r>
          </w:p>
        </w:tc>
        <w:tc>
          <w:tcPr>
            <w:tcW w:w="800" w:type="dxa"/>
          </w:tcPr>
          <w:p w14:paraId="648A614B" w14:textId="77777777" w:rsidR="00940027" w:rsidRDefault="00940027">
            <w:pPr>
              <w:pStyle w:val="OtherTableBody"/>
              <w:jc w:val="center"/>
            </w:pPr>
            <w:r>
              <w:t>00460</w:t>
            </w:r>
          </w:p>
        </w:tc>
        <w:tc>
          <w:tcPr>
            <w:tcW w:w="600" w:type="dxa"/>
          </w:tcPr>
          <w:p w14:paraId="2BC3676B" w14:textId="77777777" w:rsidR="00940027" w:rsidRDefault="00940027">
            <w:pPr>
              <w:pStyle w:val="OtherTableBody"/>
              <w:jc w:val="center"/>
            </w:pPr>
            <w:r>
              <w:t>IN1</w:t>
            </w:r>
          </w:p>
        </w:tc>
        <w:tc>
          <w:tcPr>
            <w:tcW w:w="700" w:type="dxa"/>
          </w:tcPr>
          <w:p w14:paraId="0263404D" w14:textId="77777777" w:rsidR="00940027" w:rsidRDefault="00940027">
            <w:pPr>
              <w:pStyle w:val="OtherTableBody"/>
            </w:pPr>
            <w:r>
              <w:t>35</w:t>
            </w:r>
          </w:p>
        </w:tc>
        <w:tc>
          <w:tcPr>
            <w:tcW w:w="600" w:type="dxa"/>
          </w:tcPr>
          <w:p w14:paraId="34A687F0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73B9E458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3D79F2D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A66DB89" w14:textId="77777777" w:rsidR="00940027" w:rsidRDefault="00940027">
            <w:pPr>
              <w:pStyle w:val="OtherTableBody"/>
              <w:jc w:val="center"/>
            </w:pPr>
            <w:r>
              <w:t>0042</w:t>
            </w:r>
          </w:p>
        </w:tc>
        <w:tc>
          <w:tcPr>
            <w:tcW w:w="942" w:type="dxa"/>
          </w:tcPr>
          <w:p w14:paraId="2700C2AE" w14:textId="77777777" w:rsidR="00940027" w:rsidRDefault="00940027">
            <w:pPr>
              <w:pStyle w:val="OtherTableBody"/>
            </w:pPr>
            <w:r>
              <w:t>6.5.6.35</w:t>
            </w:r>
          </w:p>
        </w:tc>
      </w:tr>
      <w:tr w:rsidR="00940027" w14:paraId="0A6190B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8FD1462" w14:textId="77777777" w:rsidR="00940027" w:rsidRDefault="00940027">
            <w:pPr>
              <w:pStyle w:val="OtherTableBody"/>
            </w:pPr>
            <w:r>
              <w:t>Completion Status</w:t>
            </w:r>
          </w:p>
        </w:tc>
        <w:tc>
          <w:tcPr>
            <w:tcW w:w="800" w:type="dxa"/>
          </w:tcPr>
          <w:p w14:paraId="1003C25B" w14:textId="77777777" w:rsidR="00940027" w:rsidRDefault="00940027">
            <w:pPr>
              <w:pStyle w:val="OtherTableBody"/>
              <w:jc w:val="center"/>
            </w:pPr>
            <w:r>
              <w:t>01223</w:t>
            </w:r>
          </w:p>
        </w:tc>
        <w:tc>
          <w:tcPr>
            <w:tcW w:w="600" w:type="dxa"/>
          </w:tcPr>
          <w:p w14:paraId="7B43CCDC" w14:textId="77777777" w:rsidR="00940027" w:rsidRDefault="00940027">
            <w:pPr>
              <w:pStyle w:val="OtherTableBody"/>
              <w:jc w:val="center"/>
            </w:pPr>
            <w:r>
              <w:t>RXA</w:t>
            </w:r>
          </w:p>
        </w:tc>
        <w:tc>
          <w:tcPr>
            <w:tcW w:w="700" w:type="dxa"/>
          </w:tcPr>
          <w:p w14:paraId="73170FC7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56C528DF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64BDDC49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62B8BE3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4668B83" w14:textId="77777777" w:rsidR="00940027" w:rsidRDefault="00940027">
            <w:pPr>
              <w:pStyle w:val="OtherTableBody"/>
              <w:jc w:val="center"/>
            </w:pPr>
            <w:r>
              <w:t>0322</w:t>
            </w:r>
          </w:p>
        </w:tc>
        <w:tc>
          <w:tcPr>
            <w:tcW w:w="942" w:type="dxa"/>
          </w:tcPr>
          <w:p w14:paraId="4D0315A1" w14:textId="77777777" w:rsidR="00940027" w:rsidRDefault="00940027">
            <w:pPr>
              <w:pStyle w:val="OtherTableBody"/>
            </w:pPr>
            <w:r>
              <w:t>4.14.7.20</w:t>
            </w:r>
          </w:p>
        </w:tc>
      </w:tr>
      <w:tr w:rsidR="00940027" w14:paraId="14E7A06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BF8898D" w14:textId="77777777" w:rsidR="00940027" w:rsidRDefault="00940027">
            <w:pPr>
              <w:pStyle w:val="OtherTableBody"/>
            </w:pPr>
            <w:r>
              <w:t>Component Amount</w:t>
            </w:r>
          </w:p>
        </w:tc>
        <w:tc>
          <w:tcPr>
            <w:tcW w:w="800" w:type="dxa"/>
          </w:tcPr>
          <w:p w14:paraId="68C1C95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00315</w:t>
            </w:r>
          </w:p>
        </w:tc>
        <w:tc>
          <w:tcPr>
            <w:tcW w:w="600" w:type="dxa"/>
          </w:tcPr>
          <w:p w14:paraId="6D56677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RXC</w:t>
            </w:r>
          </w:p>
        </w:tc>
        <w:tc>
          <w:tcPr>
            <w:tcW w:w="700" w:type="dxa"/>
          </w:tcPr>
          <w:p w14:paraId="26CB73E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6629552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20</w:t>
            </w:r>
          </w:p>
        </w:tc>
        <w:tc>
          <w:tcPr>
            <w:tcW w:w="600" w:type="dxa"/>
          </w:tcPr>
          <w:p w14:paraId="5AB3BD6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NM</w:t>
            </w:r>
          </w:p>
        </w:tc>
        <w:tc>
          <w:tcPr>
            <w:tcW w:w="700" w:type="dxa"/>
          </w:tcPr>
          <w:p w14:paraId="3C75561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7C752D2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652788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4.14.3.3</w:t>
            </w:r>
          </w:p>
        </w:tc>
      </w:tr>
      <w:tr w:rsidR="00940027" w14:paraId="7040DC9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501477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Component Code</w:t>
            </w:r>
          </w:p>
        </w:tc>
        <w:tc>
          <w:tcPr>
            <w:tcW w:w="800" w:type="dxa"/>
          </w:tcPr>
          <w:p w14:paraId="6D1F74F9" w14:textId="77777777" w:rsidR="00940027" w:rsidRDefault="00940027">
            <w:pPr>
              <w:pStyle w:val="OtherTableBody"/>
              <w:jc w:val="center"/>
            </w:pPr>
            <w:r>
              <w:t>00314</w:t>
            </w:r>
          </w:p>
        </w:tc>
        <w:tc>
          <w:tcPr>
            <w:tcW w:w="600" w:type="dxa"/>
          </w:tcPr>
          <w:p w14:paraId="6AD75F01" w14:textId="77777777" w:rsidR="00940027" w:rsidRDefault="00940027">
            <w:pPr>
              <w:pStyle w:val="OtherTableBody"/>
              <w:jc w:val="center"/>
            </w:pPr>
            <w:r>
              <w:t>RXC</w:t>
            </w:r>
          </w:p>
        </w:tc>
        <w:tc>
          <w:tcPr>
            <w:tcW w:w="700" w:type="dxa"/>
          </w:tcPr>
          <w:p w14:paraId="63648E97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23BF1FFB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763AB3F3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4516745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979888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6770D2B" w14:textId="77777777" w:rsidR="00940027" w:rsidRDefault="00940027">
            <w:pPr>
              <w:pStyle w:val="OtherTableBody"/>
            </w:pPr>
            <w:r>
              <w:t>4.14.3.2</w:t>
            </w:r>
          </w:p>
        </w:tc>
      </w:tr>
      <w:tr w:rsidR="00940027" w14:paraId="4EC875D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35BB958" w14:textId="77777777" w:rsidR="00940027" w:rsidRDefault="00940027">
            <w:pPr>
              <w:pStyle w:val="OtherTableBody"/>
            </w:pPr>
            <w:r>
              <w:t>Component Drug Strength Volume</w:t>
            </w:r>
          </w:p>
        </w:tc>
        <w:tc>
          <w:tcPr>
            <w:tcW w:w="800" w:type="dxa"/>
          </w:tcPr>
          <w:p w14:paraId="70E21DD6" w14:textId="77777777" w:rsidR="00940027" w:rsidRDefault="00940027">
            <w:pPr>
              <w:pStyle w:val="OtherTableBody"/>
              <w:jc w:val="center"/>
            </w:pPr>
            <w:r>
              <w:t>01671</w:t>
            </w:r>
          </w:p>
        </w:tc>
        <w:tc>
          <w:tcPr>
            <w:tcW w:w="600" w:type="dxa"/>
          </w:tcPr>
          <w:p w14:paraId="2D9F95C7" w14:textId="77777777" w:rsidR="00940027" w:rsidRDefault="00940027">
            <w:pPr>
              <w:pStyle w:val="OtherTableBody"/>
              <w:jc w:val="center"/>
            </w:pPr>
            <w:r>
              <w:t>RXC</w:t>
            </w:r>
          </w:p>
        </w:tc>
        <w:tc>
          <w:tcPr>
            <w:tcW w:w="700" w:type="dxa"/>
          </w:tcPr>
          <w:p w14:paraId="5E41B0A8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1923142C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71C9881D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5B77C03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C15C53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A3C850A" w14:textId="77777777" w:rsidR="00940027" w:rsidRDefault="00940027">
            <w:pPr>
              <w:pStyle w:val="OtherTableBody"/>
            </w:pPr>
            <w:r>
              <w:t>4.14.3.8</w:t>
            </w:r>
          </w:p>
        </w:tc>
      </w:tr>
      <w:tr w:rsidR="00940027" w14:paraId="24F06C3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B5ED06A" w14:textId="77777777" w:rsidR="00940027" w:rsidRDefault="00940027">
            <w:pPr>
              <w:pStyle w:val="OtherTableBody"/>
            </w:pPr>
            <w:r>
              <w:t>Component Drug Strength Volume Units</w:t>
            </w:r>
          </w:p>
        </w:tc>
        <w:tc>
          <w:tcPr>
            <w:tcW w:w="800" w:type="dxa"/>
          </w:tcPr>
          <w:p w14:paraId="7F6E5BA1" w14:textId="77777777" w:rsidR="00940027" w:rsidRDefault="00940027">
            <w:pPr>
              <w:pStyle w:val="OtherTableBody"/>
              <w:jc w:val="center"/>
            </w:pPr>
            <w:r>
              <w:t>01672</w:t>
            </w:r>
          </w:p>
        </w:tc>
        <w:tc>
          <w:tcPr>
            <w:tcW w:w="600" w:type="dxa"/>
          </w:tcPr>
          <w:p w14:paraId="47BE29B2" w14:textId="77777777" w:rsidR="00940027" w:rsidRDefault="00940027">
            <w:pPr>
              <w:pStyle w:val="OtherTableBody"/>
              <w:jc w:val="center"/>
            </w:pPr>
            <w:r>
              <w:t>RXC</w:t>
            </w:r>
          </w:p>
        </w:tc>
        <w:tc>
          <w:tcPr>
            <w:tcW w:w="700" w:type="dxa"/>
          </w:tcPr>
          <w:p w14:paraId="65527564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276E7477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5376CBBA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0F7277E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56E06B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904B714" w14:textId="77777777" w:rsidR="00940027" w:rsidRDefault="00940027">
            <w:pPr>
              <w:pStyle w:val="OtherTableBody"/>
            </w:pPr>
            <w:r>
              <w:t>4.14.3.9</w:t>
            </w:r>
          </w:p>
        </w:tc>
      </w:tr>
      <w:tr w:rsidR="00940027" w14:paraId="2EA95EE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674F7D7" w14:textId="77777777" w:rsidR="00940027" w:rsidRDefault="00940027">
            <w:pPr>
              <w:pStyle w:val="OtherTableBody"/>
            </w:pPr>
            <w:r>
              <w:t>Component Strength</w:t>
            </w:r>
          </w:p>
        </w:tc>
        <w:tc>
          <w:tcPr>
            <w:tcW w:w="800" w:type="dxa"/>
          </w:tcPr>
          <w:p w14:paraId="4054B5DE" w14:textId="77777777" w:rsidR="00940027" w:rsidRDefault="00940027">
            <w:pPr>
              <w:pStyle w:val="OtherTableBody"/>
              <w:jc w:val="center"/>
            </w:pPr>
            <w:r>
              <w:t>01124</w:t>
            </w:r>
          </w:p>
        </w:tc>
        <w:tc>
          <w:tcPr>
            <w:tcW w:w="600" w:type="dxa"/>
          </w:tcPr>
          <w:p w14:paraId="0CD1D96C" w14:textId="77777777" w:rsidR="00940027" w:rsidRDefault="00940027">
            <w:pPr>
              <w:pStyle w:val="OtherTableBody"/>
              <w:jc w:val="center"/>
            </w:pPr>
            <w:r>
              <w:t>RXC</w:t>
            </w:r>
          </w:p>
        </w:tc>
        <w:tc>
          <w:tcPr>
            <w:tcW w:w="700" w:type="dxa"/>
          </w:tcPr>
          <w:p w14:paraId="698EBA8E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2397CDE0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11C1E09F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55D2E9D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7627C4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8479EF1" w14:textId="77777777" w:rsidR="00940027" w:rsidRDefault="00940027">
            <w:pPr>
              <w:pStyle w:val="OtherTableBody"/>
            </w:pPr>
            <w:r>
              <w:t>4.14.3.5</w:t>
            </w:r>
          </w:p>
        </w:tc>
      </w:tr>
      <w:tr w:rsidR="00940027" w14:paraId="12281C0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2AA146A" w14:textId="77777777" w:rsidR="00940027" w:rsidRDefault="00940027">
            <w:pPr>
              <w:pStyle w:val="OtherTableBody"/>
            </w:pPr>
            <w:r>
              <w:t>Component Strength Units</w:t>
            </w:r>
          </w:p>
        </w:tc>
        <w:tc>
          <w:tcPr>
            <w:tcW w:w="800" w:type="dxa"/>
          </w:tcPr>
          <w:p w14:paraId="41DDFA3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01125</w:t>
            </w:r>
          </w:p>
        </w:tc>
        <w:tc>
          <w:tcPr>
            <w:tcW w:w="600" w:type="dxa"/>
          </w:tcPr>
          <w:p w14:paraId="7BD4729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RXC</w:t>
            </w:r>
          </w:p>
        </w:tc>
        <w:tc>
          <w:tcPr>
            <w:tcW w:w="700" w:type="dxa"/>
          </w:tcPr>
          <w:p w14:paraId="203D9CB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600" w:type="dxa"/>
          </w:tcPr>
          <w:p w14:paraId="76B214C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8D449F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73269F1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2BB2E43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8E9F35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4.14.3.6</w:t>
            </w:r>
          </w:p>
        </w:tc>
      </w:tr>
      <w:tr w:rsidR="00940027" w14:paraId="719E226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7C81BD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Component Units</w:t>
            </w:r>
          </w:p>
        </w:tc>
        <w:tc>
          <w:tcPr>
            <w:tcW w:w="800" w:type="dxa"/>
          </w:tcPr>
          <w:p w14:paraId="42E03AF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00316</w:t>
            </w:r>
          </w:p>
        </w:tc>
        <w:tc>
          <w:tcPr>
            <w:tcW w:w="600" w:type="dxa"/>
          </w:tcPr>
          <w:p w14:paraId="2F43740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RXC</w:t>
            </w:r>
          </w:p>
        </w:tc>
        <w:tc>
          <w:tcPr>
            <w:tcW w:w="700" w:type="dxa"/>
          </w:tcPr>
          <w:p w14:paraId="49C7A11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600" w:type="dxa"/>
          </w:tcPr>
          <w:p w14:paraId="0A7ABF3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205DFF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566D074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2FBD09C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22C1E9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4.14.3.4</w:t>
            </w:r>
          </w:p>
        </w:tc>
      </w:tr>
      <w:tr w:rsidR="00940027" w14:paraId="559A143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A9BA9C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Condition Code (24-30)</w:t>
            </w:r>
          </w:p>
        </w:tc>
        <w:tc>
          <w:tcPr>
            <w:tcW w:w="800" w:type="dxa"/>
          </w:tcPr>
          <w:p w14:paraId="20CE3E7F" w14:textId="77777777" w:rsidR="00940027" w:rsidRDefault="00940027">
            <w:pPr>
              <w:pStyle w:val="OtherTableBody"/>
              <w:jc w:val="center"/>
            </w:pPr>
            <w:r>
              <w:t>00555</w:t>
            </w:r>
          </w:p>
        </w:tc>
        <w:tc>
          <w:tcPr>
            <w:tcW w:w="600" w:type="dxa"/>
          </w:tcPr>
          <w:p w14:paraId="23404EE0" w14:textId="77777777" w:rsidR="00940027" w:rsidRDefault="00940027">
            <w:pPr>
              <w:pStyle w:val="OtherTableBody"/>
              <w:jc w:val="center"/>
            </w:pPr>
            <w:r>
              <w:t>UB2</w:t>
            </w:r>
          </w:p>
        </w:tc>
        <w:tc>
          <w:tcPr>
            <w:tcW w:w="700" w:type="dxa"/>
          </w:tcPr>
          <w:p w14:paraId="751EBED0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378B30CB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71DB9FB4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118AB2EE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10FF15B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0043</w:t>
            </w:r>
          </w:p>
        </w:tc>
        <w:tc>
          <w:tcPr>
            <w:tcW w:w="942" w:type="dxa"/>
          </w:tcPr>
          <w:p w14:paraId="24F13C1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6.5.11.3</w:t>
            </w:r>
          </w:p>
        </w:tc>
      </w:tr>
      <w:tr w:rsidR="00940027" w14:paraId="72E73A0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305889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Condition Code (35-39)</w:t>
            </w:r>
          </w:p>
        </w:tc>
        <w:tc>
          <w:tcPr>
            <w:tcW w:w="800" w:type="dxa"/>
          </w:tcPr>
          <w:p w14:paraId="5656258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00536</w:t>
            </w:r>
          </w:p>
        </w:tc>
        <w:tc>
          <w:tcPr>
            <w:tcW w:w="600" w:type="dxa"/>
          </w:tcPr>
          <w:p w14:paraId="41EAA4F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UB1</w:t>
            </w:r>
          </w:p>
        </w:tc>
        <w:tc>
          <w:tcPr>
            <w:tcW w:w="700" w:type="dxa"/>
          </w:tcPr>
          <w:p w14:paraId="61C7EB1A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4D932DF2" w14:textId="77777777" w:rsidR="00940027" w:rsidRDefault="00940027">
            <w:pPr>
              <w:pStyle w:val="OtherTableBody"/>
            </w:pPr>
            <w:r>
              <w:t>14</w:t>
            </w:r>
          </w:p>
        </w:tc>
        <w:tc>
          <w:tcPr>
            <w:tcW w:w="600" w:type="dxa"/>
          </w:tcPr>
          <w:p w14:paraId="22566D2A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68A6AC56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5D2E5567" w14:textId="77777777" w:rsidR="00940027" w:rsidRDefault="00940027">
            <w:pPr>
              <w:pStyle w:val="OtherTableBody"/>
              <w:jc w:val="center"/>
            </w:pPr>
            <w:r>
              <w:t>0043</w:t>
            </w:r>
          </w:p>
        </w:tc>
        <w:tc>
          <w:tcPr>
            <w:tcW w:w="942" w:type="dxa"/>
          </w:tcPr>
          <w:p w14:paraId="558F3B6A" w14:textId="77777777" w:rsidR="00940027" w:rsidRDefault="00940027">
            <w:pPr>
              <w:pStyle w:val="OtherTableBody"/>
            </w:pPr>
            <w:r>
              <w:t>6.5.10.7</w:t>
            </w:r>
          </w:p>
        </w:tc>
      </w:tr>
      <w:tr w:rsidR="00940027" w14:paraId="580851E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BAA2DA8" w14:textId="77777777" w:rsidR="00940027" w:rsidRDefault="00940027">
            <w:pPr>
              <w:pStyle w:val="OtherTableBody"/>
            </w:pPr>
            <w:r>
              <w:t>Condition text</w:t>
            </w:r>
          </w:p>
        </w:tc>
        <w:tc>
          <w:tcPr>
            <w:tcW w:w="800" w:type="dxa"/>
          </w:tcPr>
          <w:p w14:paraId="3AA65D79" w14:textId="77777777" w:rsidR="00940027" w:rsidRDefault="00940027">
            <w:pPr>
              <w:pStyle w:val="OtherTableBody"/>
              <w:jc w:val="center"/>
            </w:pPr>
            <w:r>
              <w:t>01636</w:t>
            </w:r>
          </w:p>
        </w:tc>
        <w:tc>
          <w:tcPr>
            <w:tcW w:w="600" w:type="dxa"/>
          </w:tcPr>
          <w:p w14:paraId="1B5CC3D3" w14:textId="77777777" w:rsidR="00940027" w:rsidRDefault="00940027">
            <w:pPr>
              <w:pStyle w:val="OtherTableBody"/>
              <w:jc w:val="center"/>
            </w:pPr>
            <w:r>
              <w:t>TQ1</w:t>
            </w:r>
          </w:p>
        </w:tc>
        <w:tc>
          <w:tcPr>
            <w:tcW w:w="700" w:type="dxa"/>
          </w:tcPr>
          <w:p w14:paraId="50D13976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05964C79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720060F2" w14:textId="77777777" w:rsidR="00940027" w:rsidRDefault="00940027">
            <w:pPr>
              <w:pStyle w:val="OtherTableBody"/>
            </w:pPr>
            <w:r>
              <w:t>TX</w:t>
            </w:r>
          </w:p>
        </w:tc>
        <w:tc>
          <w:tcPr>
            <w:tcW w:w="700" w:type="dxa"/>
          </w:tcPr>
          <w:p w14:paraId="13941D7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43A903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5BBFDE7" w14:textId="77777777" w:rsidR="00940027" w:rsidRDefault="00940027">
            <w:pPr>
              <w:pStyle w:val="OtherTableBody"/>
            </w:pPr>
            <w:r>
              <w:t>4.5.4.10</w:t>
            </w:r>
          </w:p>
        </w:tc>
      </w:tr>
      <w:tr w:rsidR="00940027" w14:paraId="3B64493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23B9DC1" w14:textId="77777777" w:rsidR="00940027" w:rsidRDefault="00940027">
            <w:pPr>
              <w:pStyle w:val="OtherTableBody"/>
            </w:pPr>
            <w:r>
              <w:t>Confidential Indicator</w:t>
            </w:r>
          </w:p>
        </w:tc>
        <w:tc>
          <w:tcPr>
            <w:tcW w:w="800" w:type="dxa"/>
          </w:tcPr>
          <w:p w14:paraId="541FD8D8" w14:textId="77777777" w:rsidR="00940027" w:rsidRDefault="00940027">
            <w:pPr>
              <w:pStyle w:val="OtherTableBody"/>
              <w:jc w:val="center"/>
            </w:pPr>
            <w:r>
              <w:t>00767</w:t>
            </w:r>
          </w:p>
        </w:tc>
        <w:tc>
          <w:tcPr>
            <w:tcW w:w="600" w:type="dxa"/>
          </w:tcPr>
          <w:p w14:paraId="64CEA73D" w14:textId="77777777" w:rsidR="00940027" w:rsidRDefault="00940027">
            <w:pPr>
              <w:pStyle w:val="OtherTableBody"/>
              <w:jc w:val="center"/>
            </w:pPr>
            <w:r>
              <w:t>DG1</w:t>
            </w:r>
          </w:p>
        </w:tc>
        <w:tc>
          <w:tcPr>
            <w:tcW w:w="700" w:type="dxa"/>
          </w:tcPr>
          <w:p w14:paraId="66F2C804" w14:textId="77777777" w:rsidR="00940027" w:rsidRDefault="00940027">
            <w:pPr>
              <w:pStyle w:val="OtherTableBody"/>
            </w:pPr>
            <w:r>
              <w:t>18</w:t>
            </w:r>
          </w:p>
        </w:tc>
        <w:tc>
          <w:tcPr>
            <w:tcW w:w="600" w:type="dxa"/>
          </w:tcPr>
          <w:p w14:paraId="0AF04122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3DFF7C9C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0D5C3C8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68B9277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537E9D45" w14:textId="77777777" w:rsidR="00940027" w:rsidRDefault="00940027">
            <w:pPr>
              <w:pStyle w:val="OtherTableBody"/>
            </w:pPr>
            <w:r>
              <w:t>6.5.2.18</w:t>
            </w:r>
          </w:p>
        </w:tc>
      </w:tr>
      <w:tr w:rsidR="00940027" w14:paraId="5261306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158B093" w14:textId="77777777" w:rsidR="00940027" w:rsidRDefault="00940027">
            <w:pPr>
              <w:pStyle w:val="OtherTableBody"/>
            </w:pPr>
            <w:r>
              <w:t>Confidential Indicator</w:t>
            </w:r>
          </w:p>
        </w:tc>
        <w:tc>
          <w:tcPr>
            <w:tcW w:w="800" w:type="dxa"/>
          </w:tcPr>
          <w:p w14:paraId="127AADBA" w14:textId="77777777" w:rsidR="00940027" w:rsidRDefault="00940027">
            <w:pPr>
              <w:pStyle w:val="OtherTableBody"/>
              <w:jc w:val="center"/>
            </w:pPr>
            <w:r>
              <w:t>00767</w:t>
            </w:r>
          </w:p>
        </w:tc>
        <w:tc>
          <w:tcPr>
            <w:tcW w:w="600" w:type="dxa"/>
          </w:tcPr>
          <w:p w14:paraId="07678680" w14:textId="77777777" w:rsidR="00940027" w:rsidRDefault="00940027">
            <w:pPr>
              <w:pStyle w:val="OtherTableBody"/>
              <w:jc w:val="center"/>
            </w:pPr>
            <w:r>
              <w:t>DRG</w:t>
            </w:r>
          </w:p>
        </w:tc>
        <w:tc>
          <w:tcPr>
            <w:tcW w:w="700" w:type="dxa"/>
          </w:tcPr>
          <w:p w14:paraId="299F8C62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68D941B3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71BA4F69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138551C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C9E0E16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568F4BF1" w14:textId="77777777" w:rsidR="00940027" w:rsidRDefault="00940027">
            <w:pPr>
              <w:pStyle w:val="OtherTableBody"/>
            </w:pPr>
            <w:r>
              <w:t>6.5.3.10</w:t>
            </w:r>
          </w:p>
        </w:tc>
      </w:tr>
      <w:tr w:rsidR="00940027" w14:paraId="3F87625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58A7658" w14:textId="77777777" w:rsidR="00940027" w:rsidRDefault="00940027">
            <w:pPr>
              <w:pStyle w:val="OtherTableBody"/>
            </w:pPr>
            <w:r>
              <w:t>Confidentiality Code</w:t>
            </w:r>
          </w:p>
        </w:tc>
        <w:tc>
          <w:tcPr>
            <w:tcW w:w="800" w:type="dxa"/>
          </w:tcPr>
          <w:p w14:paraId="5BEAFE23" w14:textId="77777777" w:rsidR="00940027" w:rsidRDefault="00940027">
            <w:pPr>
              <w:pStyle w:val="OtherTableBody"/>
              <w:jc w:val="center"/>
            </w:pPr>
            <w:r>
              <w:t>00615</w:t>
            </w:r>
          </w:p>
        </w:tc>
        <w:tc>
          <w:tcPr>
            <w:tcW w:w="600" w:type="dxa"/>
          </w:tcPr>
          <w:p w14:paraId="61245B68" w14:textId="77777777" w:rsidR="00940027" w:rsidRDefault="00940027">
            <w:pPr>
              <w:pStyle w:val="OtherTableBody"/>
              <w:jc w:val="center"/>
            </w:pPr>
            <w:r>
              <w:t>ORC</w:t>
            </w:r>
          </w:p>
        </w:tc>
        <w:tc>
          <w:tcPr>
            <w:tcW w:w="700" w:type="dxa"/>
          </w:tcPr>
          <w:p w14:paraId="4AD384B0" w14:textId="77777777" w:rsidR="00940027" w:rsidRDefault="00940027">
            <w:pPr>
              <w:pStyle w:val="OtherTableBody"/>
            </w:pPr>
            <w:r>
              <w:t>28</w:t>
            </w:r>
          </w:p>
        </w:tc>
        <w:tc>
          <w:tcPr>
            <w:tcW w:w="600" w:type="dxa"/>
          </w:tcPr>
          <w:p w14:paraId="2F9640F6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3246DBDC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636D4D2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334CC64" w14:textId="77777777" w:rsidR="00940027" w:rsidRDefault="00940027">
            <w:pPr>
              <w:pStyle w:val="OtherTableBody"/>
              <w:jc w:val="center"/>
            </w:pPr>
            <w:r>
              <w:t>0177</w:t>
            </w:r>
          </w:p>
        </w:tc>
        <w:tc>
          <w:tcPr>
            <w:tcW w:w="942" w:type="dxa"/>
          </w:tcPr>
          <w:p w14:paraId="4B921DA0" w14:textId="77777777" w:rsidR="00940027" w:rsidRDefault="00940027">
            <w:pPr>
              <w:pStyle w:val="OtherTableBody"/>
            </w:pPr>
            <w:r>
              <w:t>4.5.1.28</w:t>
            </w:r>
          </w:p>
        </w:tc>
      </w:tr>
      <w:tr w:rsidR="00940027" w14:paraId="7AE62C7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7D53817" w14:textId="77777777" w:rsidR="00940027" w:rsidRDefault="00940027">
            <w:pPr>
              <w:pStyle w:val="OtherTableBody"/>
            </w:pPr>
            <w:r>
              <w:t>Confidentiality Code</w:t>
            </w:r>
          </w:p>
        </w:tc>
        <w:tc>
          <w:tcPr>
            <w:tcW w:w="800" w:type="dxa"/>
          </w:tcPr>
          <w:p w14:paraId="59D5ADEF" w14:textId="77777777" w:rsidR="00940027" w:rsidRDefault="00940027">
            <w:pPr>
              <w:pStyle w:val="OtherTableBody"/>
              <w:jc w:val="center"/>
            </w:pPr>
            <w:r>
              <w:t>00615</w:t>
            </w:r>
          </w:p>
        </w:tc>
        <w:tc>
          <w:tcPr>
            <w:tcW w:w="600" w:type="dxa"/>
          </w:tcPr>
          <w:p w14:paraId="757E9305" w14:textId="77777777" w:rsidR="00940027" w:rsidRDefault="00940027">
            <w:pPr>
              <w:pStyle w:val="OtherTableBody"/>
              <w:jc w:val="center"/>
            </w:pPr>
            <w:r>
              <w:t>OM1</w:t>
            </w:r>
          </w:p>
        </w:tc>
        <w:tc>
          <w:tcPr>
            <w:tcW w:w="700" w:type="dxa"/>
          </w:tcPr>
          <w:p w14:paraId="13DB27EC" w14:textId="77777777" w:rsidR="00940027" w:rsidRDefault="00940027">
            <w:pPr>
              <w:pStyle w:val="OtherTableBody"/>
            </w:pPr>
            <w:r>
              <w:t>30</w:t>
            </w:r>
          </w:p>
        </w:tc>
        <w:tc>
          <w:tcPr>
            <w:tcW w:w="600" w:type="dxa"/>
          </w:tcPr>
          <w:p w14:paraId="59973B03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19BFB75C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6AEA130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0E89569" w14:textId="77777777" w:rsidR="00940027" w:rsidRDefault="00940027">
            <w:pPr>
              <w:pStyle w:val="OtherTableBody"/>
              <w:jc w:val="center"/>
            </w:pPr>
            <w:r>
              <w:t>0177</w:t>
            </w:r>
          </w:p>
        </w:tc>
        <w:tc>
          <w:tcPr>
            <w:tcW w:w="942" w:type="dxa"/>
          </w:tcPr>
          <w:p w14:paraId="65B8BAE1" w14:textId="77777777" w:rsidR="00940027" w:rsidRDefault="00940027">
            <w:pPr>
              <w:pStyle w:val="OtherTableBody"/>
            </w:pPr>
            <w:r>
              <w:t>8.8.8.30</w:t>
            </w:r>
          </w:p>
        </w:tc>
      </w:tr>
      <w:tr w:rsidR="00940027" w14:paraId="7A7E0D9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B45C70C" w14:textId="77777777" w:rsidR="00940027" w:rsidRDefault="00940027">
            <w:pPr>
              <w:pStyle w:val="OtherTableBody"/>
            </w:pPr>
            <w:r>
              <w:t>Confirmation Provided By</w:t>
            </w:r>
          </w:p>
        </w:tc>
        <w:tc>
          <w:tcPr>
            <w:tcW w:w="800" w:type="dxa"/>
          </w:tcPr>
          <w:p w14:paraId="6EF1F923" w14:textId="77777777" w:rsidR="00940027" w:rsidRDefault="00940027">
            <w:pPr>
              <w:pStyle w:val="OtherTableBody"/>
              <w:jc w:val="center"/>
            </w:pPr>
            <w:r>
              <w:t>01095</w:t>
            </w:r>
          </w:p>
        </w:tc>
        <w:tc>
          <w:tcPr>
            <w:tcW w:w="600" w:type="dxa"/>
          </w:tcPr>
          <w:p w14:paraId="53EFB591" w14:textId="77777777" w:rsidR="00940027" w:rsidRDefault="00940027">
            <w:pPr>
              <w:pStyle w:val="OtherTableBody"/>
              <w:jc w:val="center"/>
            </w:pPr>
            <w:r>
              <w:t>PEO</w:t>
            </w:r>
          </w:p>
        </w:tc>
        <w:tc>
          <w:tcPr>
            <w:tcW w:w="700" w:type="dxa"/>
          </w:tcPr>
          <w:p w14:paraId="2E154D46" w14:textId="77777777" w:rsidR="00940027" w:rsidRDefault="00940027">
            <w:pPr>
              <w:pStyle w:val="OtherTableBody"/>
            </w:pPr>
            <w:r>
              <w:t>23</w:t>
            </w:r>
          </w:p>
        </w:tc>
        <w:tc>
          <w:tcPr>
            <w:tcW w:w="600" w:type="dxa"/>
          </w:tcPr>
          <w:p w14:paraId="024248DB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43F1A58B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286890E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E8AC7E0" w14:textId="77777777" w:rsidR="00940027" w:rsidRDefault="00940027">
            <w:pPr>
              <w:pStyle w:val="OtherTableBody"/>
              <w:jc w:val="center"/>
            </w:pPr>
            <w:r>
              <w:t>0242</w:t>
            </w:r>
          </w:p>
        </w:tc>
        <w:tc>
          <w:tcPr>
            <w:tcW w:w="942" w:type="dxa"/>
          </w:tcPr>
          <w:p w14:paraId="3D22C8CC" w14:textId="77777777" w:rsidR="00940027" w:rsidRDefault="00940027">
            <w:pPr>
              <w:pStyle w:val="OtherTableBody"/>
            </w:pPr>
            <w:r>
              <w:t>7.12.2.23</w:t>
            </w:r>
          </w:p>
        </w:tc>
      </w:tr>
      <w:tr w:rsidR="00940027" w14:paraId="3147BDB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0DBCDF1" w14:textId="77777777" w:rsidR="00940027" w:rsidRDefault="00940027">
            <w:pPr>
              <w:pStyle w:val="OtherTableBody"/>
            </w:pPr>
            <w:r>
              <w:t>Conjunction</w:t>
            </w:r>
          </w:p>
        </w:tc>
        <w:tc>
          <w:tcPr>
            <w:tcW w:w="800" w:type="dxa"/>
          </w:tcPr>
          <w:p w14:paraId="1B78750A" w14:textId="77777777" w:rsidR="00940027" w:rsidRDefault="00940027">
            <w:pPr>
              <w:pStyle w:val="OtherTableBody"/>
              <w:jc w:val="center"/>
            </w:pPr>
            <w:r>
              <w:t>01638</w:t>
            </w:r>
          </w:p>
        </w:tc>
        <w:tc>
          <w:tcPr>
            <w:tcW w:w="600" w:type="dxa"/>
          </w:tcPr>
          <w:p w14:paraId="772EB5FB" w14:textId="77777777" w:rsidR="00940027" w:rsidRDefault="00940027">
            <w:pPr>
              <w:pStyle w:val="OtherTableBody"/>
              <w:jc w:val="center"/>
            </w:pPr>
            <w:r>
              <w:t>TQ1</w:t>
            </w:r>
          </w:p>
        </w:tc>
        <w:tc>
          <w:tcPr>
            <w:tcW w:w="700" w:type="dxa"/>
          </w:tcPr>
          <w:p w14:paraId="5608449C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163CFA34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3C575516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7D680FA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C2E1BCB" w14:textId="77777777" w:rsidR="00940027" w:rsidRDefault="00940027">
            <w:pPr>
              <w:pStyle w:val="OtherTableBody"/>
              <w:jc w:val="center"/>
            </w:pPr>
            <w:r>
              <w:t>0427</w:t>
            </w:r>
          </w:p>
        </w:tc>
        <w:tc>
          <w:tcPr>
            <w:tcW w:w="942" w:type="dxa"/>
          </w:tcPr>
          <w:p w14:paraId="2FECFA36" w14:textId="77777777" w:rsidR="00940027" w:rsidRDefault="00940027">
            <w:pPr>
              <w:pStyle w:val="OtherTableBody"/>
            </w:pPr>
            <w:r>
              <w:t>4.5.4.12</w:t>
            </w:r>
          </w:p>
        </w:tc>
      </w:tr>
      <w:tr w:rsidR="00940027" w14:paraId="4FFACCB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844DB23" w14:textId="77777777" w:rsidR="00940027" w:rsidRDefault="00940027">
            <w:pPr>
              <w:pStyle w:val="OtherTableBody"/>
            </w:pPr>
            <w:r>
              <w:t>Connect Timeouts</w:t>
            </w:r>
          </w:p>
        </w:tc>
        <w:tc>
          <w:tcPr>
            <w:tcW w:w="800" w:type="dxa"/>
          </w:tcPr>
          <w:p w14:paraId="74978B27" w14:textId="77777777" w:rsidR="00940027" w:rsidRDefault="00940027">
            <w:pPr>
              <w:pStyle w:val="OtherTableBody"/>
              <w:jc w:val="center"/>
            </w:pPr>
            <w:r>
              <w:t>01185</w:t>
            </w:r>
          </w:p>
        </w:tc>
        <w:tc>
          <w:tcPr>
            <w:tcW w:w="600" w:type="dxa"/>
          </w:tcPr>
          <w:p w14:paraId="74C25545" w14:textId="77777777" w:rsidR="00940027" w:rsidRDefault="00940027">
            <w:pPr>
              <w:pStyle w:val="OtherTableBody"/>
              <w:jc w:val="center"/>
            </w:pPr>
            <w:r>
              <w:t>NST</w:t>
            </w:r>
          </w:p>
        </w:tc>
        <w:tc>
          <w:tcPr>
            <w:tcW w:w="700" w:type="dxa"/>
          </w:tcPr>
          <w:p w14:paraId="5E4E2CE1" w14:textId="77777777" w:rsidR="00940027" w:rsidRDefault="00940027">
            <w:pPr>
              <w:pStyle w:val="OtherTableBody"/>
            </w:pPr>
            <w:r>
              <w:t>13</w:t>
            </w:r>
          </w:p>
        </w:tc>
        <w:tc>
          <w:tcPr>
            <w:tcW w:w="600" w:type="dxa"/>
          </w:tcPr>
          <w:p w14:paraId="781C9478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7B78AC89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5F80082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DC631F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7778A20" w14:textId="77777777" w:rsidR="00940027" w:rsidRDefault="00940027">
            <w:pPr>
              <w:pStyle w:val="OtherTableBody"/>
            </w:pPr>
            <w:r>
              <w:t>14.4.3.13</w:t>
            </w:r>
          </w:p>
        </w:tc>
      </w:tr>
      <w:tr w:rsidR="00940027" w14:paraId="6D87661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38C28D9" w14:textId="77777777" w:rsidR="00940027" w:rsidRDefault="00940027">
            <w:pPr>
              <w:pStyle w:val="OtherTableBody"/>
            </w:pPr>
            <w:r>
              <w:t>Consent Background</w:t>
            </w:r>
          </w:p>
        </w:tc>
        <w:tc>
          <w:tcPr>
            <w:tcW w:w="800" w:type="dxa"/>
          </w:tcPr>
          <w:p w14:paraId="1307F8A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01782</w:t>
            </w:r>
          </w:p>
        </w:tc>
        <w:tc>
          <w:tcPr>
            <w:tcW w:w="600" w:type="dxa"/>
          </w:tcPr>
          <w:p w14:paraId="33DB071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CON</w:t>
            </w:r>
          </w:p>
        </w:tc>
        <w:tc>
          <w:tcPr>
            <w:tcW w:w="700" w:type="dxa"/>
          </w:tcPr>
          <w:p w14:paraId="74ACEBA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</w:t>
            </w:r>
          </w:p>
        </w:tc>
        <w:tc>
          <w:tcPr>
            <w:tcW w:w="600" w:type="dxa"/>
          </w:tcPr>
          <w:p w14:paraId="28DA4DA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65536</w:t>
            </w:r>
          </w:p>
        </w:tc>
        <w:tc>
          <w:tcPr>
            <w:tcW w:w="600" w:type="dxa"/>
          </w:tcPr>
          <w:p w14:paraId="59E0BDA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FT</w:t>
            </w:r>
          </w:p>
        </w:tc>
        <w:tc>
          <w:tcPr>
            <w:tcW w:w="700" w:type="dxa"/>
          </w:tcPr>
          <w:p w14:paraId="1DD98BC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3DD4741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A774B10" w14:textId="77777777" w:rsidR="00940027" w:rsidRDefault="00940027">
            <w:pPr>
              <w:pStyle w:val="OtherTableBody"/>
            </w:pPr>
            <w:r>
              <w:t>9.9.4.7</w:t>
            </w:r>
          </w:p>
        </w:tc>
      </w:tr>
      <w:tr w:rsidR="00940027" w14:paraId="3C9630E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E63C8C1" w14:textId="77777777" w:rsidR="00940027" w:rsidRDefault="00940027">
            <w:pPr>
              <w:pStyle w:val="OtherTableBody"/>
            </w:pPr>
            <w:r>
              <w:t>Consent Bypass Reason</w:t>
            </w:r>
          </w:p>
        </w:tc>
        <w:tc>
          <w:tcPr>
            <w:tcW w:w="800" w:type="dxa"/>
          </w:tcPr>
          <w:p w14:paraId="55199D0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01795</w:t>
            </w:r>
          </w:p>
        </w:tc>
        <w:tc>
          <w:tcPr>
            <w:tcW w:w="600" w:type="dxa"/>
          </w:tcPr>
          <w:p w14:paraId="52A92A2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CON</w:t>
            </w:r>
          </w:p>
        </w:tc>
        <w:tc>
          <w:tcPr>
            <w:tcW w:w="700" w:type="dxa"/>
          </w:tcPr>
          <w:p w14:paraId="3EC3A8A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20</w:t>
            </w:r>
          </w:p>
        </w:tc>
        <w:tc>
          <w:tcPr>
            <w:tcW w:w="600" w:type="dxa"/>
          </w:tcPr>
          <w:p w14:paraId="732A2A9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33B0E2D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CWE</w:t>
            </w:r>
          </w:p>
        </w:tc>
        <w:tc>
          <w:tcPr>
            <w:tcW w:w="700" w:type="dxa"/>
          </w:tcPr>
          <w:p w14:paraId="23FAE88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6BB6A8F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0499</w:t>
            </w:r>
          </w:p>
        </w:tc>
        <w:tc>
          <w:tcPr>
            <w:tcW w:w="942" w:type="dxa"/>
          </w:tcPr>
          <w:p w14:paraId="597D724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9.9.4.20</w:t>
            </w:r>
          </w:p>
        </w:tc>
      </w:tr>
      <w:tr w:rsidR="00940027" w14:paraId="19581A4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8DF450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Consent Code</w:t>
            </w:r>
          </w:p>
        </w:tc>
        <w:tc>
          <w:tcPr>
            <w:tcW w:w="800" w:type="dxa"/>
          </w:tcPr>
          <w:p w14:paraId="58688E2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00403</w:t>
            </w:r>
          </w:p>
        </w:tc>
        <w:tc>
          <w:tcPr>
            <w:tcW w:w="600" w:type="dxa"/>
          </w:tcPr>
          <w:p w14:paraId="3E21B81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PR1</w:t>
            </w:r>
          </w:p>
        </w:tc>
        <w:tc>
          <w:tcPr>
            <w:tcW w:w="700" w:type="dxa"/>
          </w:tcPr>
          <w:p w14:paraId="2E9F5ED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</w:t>
            </w:r>
          </w:p>
        </w:tc>
        <w:tc>
          <w:tcPr>
            <w:tcW w:w="600" w:type="dxa"/>
          </w:tcPr>
          <w:p w14:paraId="3305F87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71A5E2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1999CA7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3BFA079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0059</w:t>
            </w:r>
          </w:p>
        </w:tc>
        <w:tc>
          <w:tcPr>
            <w:tcW w:w="942" w:type="dxa"/>
          </w:tcPr>
          <w:p w14:paraId="0201C7B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6.5.4.13</w:t>
            </w:r>
          </w:p>
        </w:tc>
      </w:tr>
      <w:tr w:rsidR="00940027" w14:paraId="6850CE5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3F55C0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Consent Decision Date/Time</w:t>
            </w:r>
          </w:p>
        </w:tc>
        <w:tc>
          <w:tcPr>
            <w:tcW w:w="800" w:type="dxa"/>
          </w:tcPr>
          <w:p w14:paraId="56D9676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01788</w:t>
            </w:r>
          </w:p>
        </w:tc>
        <w:tc>
          <w:tcPr>
            <w:tcW w:w="600" w:type="dxa"/>
          </w:tcPr>
          <w:p w14:paraId="6D604D2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CON</w:t>
            </w:r>
          </w:p>
        </w:tc>
        <w:tc>
          <w:tcPr>
            <w:tcW w:w="700" w:type="dxa"/>
          </w:tcPr>
          <w:p w14:paraId="227CCB9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</w:t>
            </w:r>
          </w:p>
        </w:tc>
        <w:tc>
          <w:tcPr>
            <w:tcW w:w="600" w:type="dxa"/>
          </w:tcPr>
          <w:p w14:paraId="289BA54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26</w:t>
            </w:r>
          </w:p>
        </w:tc>
        <w:tc>
          <w:tcPr>
            <w:tcW w:w="600" w:type="dxa"/>
          </w:tcPr>
          <w:p w14:paraId="7620F99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TS</w:t>
            </w:r>
          </w:p>
        </w:tc>
        <w:tc>
          <w:tcPr>
            <w:tcW w:w="700" w:type="dxa"/>
          </w:tcPr>
          <w:p w14:paraId="6A153E9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4C104F5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28BFFCC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9.9.4.13</w:t>
            </w:r>
          </w:p>
        </w:tc>
      </w:tr>
      <w:tr w:rsidR="00940027" w14:paraId="15E576A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F0878A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Consent Disclosure Level</w:t>
            </w:r>
          </w:p>
        </w:tc>
        <w:tc>
          <w:tcPr>
            <w:tcW w:w="800" w:type="dxa"/>
          </w:tcPr>
          <w:p w14:paraId="0308ABF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01796</w:t>
            </w:r>
          </w:p>
        </w:tc>
        <w:tc>
          <w:tcPr>
            <w:tcW w:w="600" w:type="dxa"/>
          </w:tcPr>
          <w:p w14:paraId="7EB9860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CON</w:t>
            </w:r>
          </w:p>
        </w:tc>
        <w:tc>
          <w:tcPr>
            <w:tcW w:w="700" w:type="dxa"/>
          </w:tcPr>
          <w:p w14:paraId="2E57CB4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21</w:t>
            </w:r>
          </w:p>
        </w:tc>
        <w:tc>
          <w:tcPr>
            <w:tcW w:w="600" w:type="dxa"/>
          </w:tcPr>
          <w:p w14:paraId="791F5D8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4354F1D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ID</w:t>
            </w:r>
          </w:p>
        </w:tc>
        <w:tc>
          <w:tcPr>
            <w:tcW w:w="700" w:type="dxa"/>
          </w:tcPr>
          <w:p w14:paraId="2CCEBC9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1226C86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0500</w:t>
            </w:r>
          </w:p>
        </w:tc>
        <w:tc>
          <w:tcPr>
            <w:tcW w:w="942" w:type="dxa"/>
          </w:tcPr>
          <w:p w14:paraId="74E1CF9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9.9.4.21</w:t>
            </w:r>
          </w:p>
        </w:tc>
      </w:tr>
      <w:tr w:rsidR="00940027" w14:paraId="2EFAF36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F04966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Consent Discussion Date/Time</w:t>
            </w:r>
          </w:p>
        </w:tc>
        <w:tc>
          <w:tcPr>
            <w:tcW w:w="800" w:type="dxa"/>
          </w:tcPr>
          <w:p w14:paraId="0E0A51F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01787</w:t>
            </w:r>
          </w:p>
        </w:tc>
        <w:tc>
          <w:tcPr>
            <w:tcW w:w="600" w:type="dxa"/>
          </w:tcPr>
          <w:p w14:paraId="3CF86B0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CON</w:t>
            </w:r>
          </w:p>
        </w:tc>
        <w:tc>
          <w:tcPr>
            <w:tcW w:w="700" w:type="dxa"/>
          </w:tcPr>
          <w:p w14:paraId="212F62C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12</w:t>
            </w:r>
          </w:p>
        </w:tc>
        <w:tc>
          <w:tcPr>
            <w:tcW w:w="600" w:type="dxa"/>
          </w:tcPr>
          <w:p w14:paraId="31EE629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26</w:t>
            </w:r>
          </w:p>
        </w:tc>
        <w:tc>
          <w:tcPr>
            <w:tcW w:w="600" w:type="dxa"/>
          </w:tcPr>
          <w:p w14:paraId="2147ED1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TS</w:t>
            </w:r>
          </w:p>
        </w:tc>
        <w:tc>
          <w:tcPr>
            <w:tcW w:w="700" w:type="dxa"/>
          </w:tcPr>
          <w:p w14:paraId="5F5FE08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7C356BF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287BC32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9.9.4.12</w:t>
            </w:r>
          </w:p>
        </w:tc>
      </w:tr>
      <w:tr w:rsidR="00940027" w14:paraId="7B1C64B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C58ABC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Consent Effective Date/Time</w:t>
            </w:r>
          </w:p>
        </w:tc>
        <w:tc>
          <w:tcPr>
            <w:tcW w:w="800" w:type="dxa"/>
          </w:tcPr>
          <w:p w14:paraId="20C1F630" w14:textId="77777777" w:rsidR="00940027" w:rsidRDefault="00940027">
            <w:pPr>
              <w:pStyle w:val="OtherTableBody"/>
              <w:jc w:val="center"/>
            </w:pPr>
            <w:r>
              <w:t>01789</w:t>
            </w:r>
          </w:p>
        </w:tc>
        <w:tc>
          <w:tcPr>
            <w:tcW w:w="600" w:type="dxa"/>
          </w:tcPr>
          <w:p w14:paraId="4C0E58A4" w14:textId="77777777" w:rsidR="00940027" w:rsidRDefault="00940027">
            <w:pPr>
              <w:pStyle w:val="OtherTableBody"/>
              <w:jc w:val="center"/>
            </w:pPr>
            <w:r>
              <w:t>CON</w:t>
            </w:r>
          </w:p>
        </w:tc>
        <w:tc>
          <w:tcPr>
            <w:tcW w:w="700" w:type="dxa"/>
          </w:tcPr>
          <w:p w14:paraId="5D6B772C" w14:textId="77777777" w:rsidR="00940027" w:rsidRDefault="00940027">
            <w:pPr>
              <w:pStyle w:val="OtherTableBody"/>
            </w:pPr>
            <w:r>
              <w:t>14</w:t>
            </w:r>
          </w:p>
        </w:tc>
        <w:tc>
          <w:tcPr>
            <w:tcW w:w="600" w:type="dxa"/>
          </w:tcPr>
          <w:p w14:paraId="7EC7CCE4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520C34F9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39590EE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89D4A4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53631AC" w14:textId="77777777" w:rsidR="00940027" w:rsidRDefault="00940027">
            <w:pPr>
              <w:pStyle w:val="OtherTableBody"/>
            </w:pPr>
            <w:r>
              <w:t>9.9.4.14</w:t>
            </w:r>
          </w:p>
        </w:tc>
      </w:tr>
      <w:tr w:rsidR="00940027" w14:paraId="485281E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B5049B3" w14:textId="77777777" w:rsidR="00940027" w:rsidRDefault="00940027">
            <w:pPr>
              <w:pStyle w:val="OtherTableBody"/>
            </w:pPr>
            <w:r>
              <w:t>Consent Effective End Date/Time</w:t>
            </w:r>
          </w:p>
        </w:tc>
        <w:tc>
          <w:tcPr>
            <w:tcW w:w="800" w:type="dxa"/>
          </w:tcPr>
          <w:p w14:paraId="222818B1" w14:textId="77777777" w:rsidR="00940027" w:rsidRDefault="00940027">
            <w:pPr>
              <w:pStyle w:val="OtherTableBody"/>
              <w:jc w:val="center"/>
            </w:pPr>
            <w:r>
              <w:t>01492</w:t>
            </w:r>
          </w:p>
        </w:tc>
        <w:tc>
          <w:tcPr>
            <w:tcW w:w="600" w:type="dxa"/>
          </w:tcPr>
          <w:p w14:paraId="77480EC5" w14:textId="77777777" w:rsidR="00940027" w:rsidRDefault="00940027">
            <w:pPr>
              <w:pStyle w:val="OtherTableBody"/>
              <w:jc w:val="center"/>
            </w:pPr>
            <w:r>
              <w:t>OM7</w:t>
            </w:r>
          </w:p>
        </w:tc>
        <w:tc>
          <w:tcPr>
            <w:tcW w:w="700" w:type="dxa"/>
          </w:tcPr>
          <w:p w14:paraId="226B9EEB" w14:textId="77777777" w:rsidR="00940027" w:rsidRDefault="00940027">
            <w:pPr>
              <w:pStyle w:val="OtherTableBody"/>
            </w:pPr>
            <w:r>
              <w:t>14</w:t>
            </w:r>
          </w:p>
        </w:tc>
        <w:tc>
          <w:tcPr>
            <w:tcW w:w="600" w:type="dxa"/>
          </w:tcPr>
          <w:p w14:paraId="15BC60E2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76DD8AD3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2C23C0D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2AA634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DB087B2" w14:textId="77777777" w:rsidR="00940027" w:rsidRDefault="00940027">
            <w:pPr>
              <w:pStyle w:val="OtherTableBody"/>
            </w:pPr>
            <w:r>
              <w:t>8.8.14.14</w:t>
            </w:r>
          </w:p>
        </w:tc>
      </w:tr>
      <w:tr w:rsidR="00940027" w14:paraId="287E1A9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04EEE70" w14:textId="77777777" w:rsidR="00940027" w:rsidRDefault="00940027">
            <w:pPr>
              <w:pStyle w:val="OtherTableBody"/>
            </w:pPr>
            <w:r>
              <w:t>Consent Effective Start Date/Time</w:t>
            </w:r>
          </w:p>
        </w:tc>
        <w:tc>
          <w:tcPr>
            <w:tcW w:w="800" w:type="dxa"/>
          </w:tcPr>
          <w:p w14:paraId="0F1DFEE8" w14:textId="77777777" w:rsidR="00940027" w:rsidRDefault="00940027">
            <w:pPr>
              <w:pStyle w:val="OtherTableBody"/>
              <w:jc w:val="center"/>
            </w:pPr>
            <w:r>
              <w:t>01491</w:t>
            </w:r>
          </w:p>
        </w:tc>
        <w:tc>
          <w:tcPr>
            <w:tcW w:w="600" w:type="dxa"/>
          </w:tcPr>
          <w:p w14:paraId="0CC8B0F3" w14:textId="77777777" w:rsidR="00940027" w:rsidRDefault="00940027">
            <w:pPr>
              <w:pStyle w:val="OtherTableBody"/>
              <w:jc w:val="center"/>
            </w:pPr>
            <w:r>
              <w:t>OM7</w:t>
            </w:r>
          </w:p>
        </w:tc>
        <w:tc>
          <w:tcPr>
            <w:tcW w:w="700" w:type="dxa"/>
          </w:tcPr>
          <w:p w14:paraId="0A390344" w14:textId="77777777" w:rsidR="00940027" w:rsidRDefault="00940027">
            <w:pPr>
              <w:pStyle w:val="OtherTableBody"/>
            </w:pPr>
            <w:r>
              <w:t>13</w:t>
            </w:r>
          </w:p>
        </w:tc>
        <w:tc>
          <w:tcPr>
            <w:tcW w:w="600" w:type="dxa"/>
          </w:tcPr>
          <w:p w14:paraId="483F08E4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3544EDB8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30606BF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E1B689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C88D5C6" w14:textId="77777777" w:rsidR="00940027" w:rsidRDefault="00940027">
            <w:pPr>
              <w:pStyle w:val="OtherTableBody"/>
            </w:pPr>
            <w:r>
              <w:t>8.8.14.13</w:t>
            </w:r>
          </w:p>
        </w:tc>
      </w:tr>
      <w:tr w:rsidR="00940027" w14:paraId="73952CB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8D00BD3" w14:textId="77777777" w:rsidR="00940027" w:rsidRDefault="00940027">
            <w:pPr>
              <w:pStyle w:val="OtherTableBody"/>
            </w:pPr>
            <w:r>
              <w:t>Consent End Date/Time</w:t>
            </w:r>
          </w:p>
        </w:tc>
        <w:tc>
          <w:tcPr>
            <w:tcW w:w="800" w:type="dxa"/>
          </w:tcPr>
          <w:p w14:paraId="30624AC3" w14:textId="77777777" w:rsidR="00940027" w:rsidRDefault="00940027">
            <w:pPr>
              <w:pStyle w:val="OtherTableBody"/>
              <w:jc w:val="center"/>
            </w:pPr>
            <w:r>
              <w:t>01790</w:t>
            </w:r>
          </w:p>
        </w:tc>
        <w:tc>
          <w:tcPr>
            <w:tcW w:w="600" w:type="dxa"/>
          </w:tcPr>
          <w:p w14:paraId="45DADBA7" w14:textId="77777777" w:rsidR="00940027" w:rsidRDefault="00940027">
            <w:pPr>
              <w:pStyle w:val="OtherTableBody"/>
              <w:jc w:val="center"/>
            </w:pPr>
            <w:r>
              <w:t>CON</w:t>
            </w:r>
          </w:p>
        </w:tc>
        <w:tc>
          <w:tcPr>
            <w:tcW w:w="700" w:type="dxa"/>
          </w:tcPr>
          <w:p w14:paraId="78297413" w14:textId="77777777" w:rsidR="00940027" w:rsidRDefault="00940027">
            <w:pPr>
              <w:pStyle w:val="OtherTableBody"/>
            </w:pPr>
            <w:r>
              <w:t>15</w:t>
            </w:r>
          </w:p>
        </w:tc>
        <w:tc>
          <w:tcPr>
            <w:tcW w:w="600" w:type="dxa"/>
          </w:tcPr>
          <w:p w14:paraId="6956F802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48754F59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5771F56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9DF613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9A1E9DB" w14:textId="77777777" w:rsidR="00940027" w:rsidRDefault="00940027">
            <w:pPr>
              <w:pStyle w:val="OtherTableBody"/>
            </w:pPr>
            <w:r>
              <w:t>9.9.4.15</w:t>
            </w:r>
          </w:p>
        </w:tc>
      </w:tr>
      <w:tr w:rsidR="00940027" w14:paraId="7754734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CE1E849" w14:textId="77777777" w:rsidR="00940027" w:rsidRDefault="00940027">
            <w:pPr>
              <w:pStyle w:val="OtherTableBody"/>
            </w:pPr>
            <w:r>
              <w:t>Consent Form ID</w:t>
            </w:r>
          </w:p>
        </w:tc>
        <w:tc>
          <w:tcPr>
            <w:tcW w:w="800" w:type="dxa"/>
          </w:tcPr>
          <w:p w14:paraId="41991727" w14:textId="77777777" w:rsidR="00940027" w:rsidRDefault="00940027">
            <w:pPr>
              <w:pStyle w:val="OtherTableBody"/>
              <w:jc w:val="center"/>
            </w:pPr>
            <w:r>
              <w:t>01778</w:t>
            </w:r>
          </w:p>
        </w:tc>
        <w:tc>
          <w:tcPr>
            <w:tcW w:w="600" w:type="dxa"/>
          </w:tcPr>
          <w:p w14:paraId="291A1CD2" w14:textId="77777777" w:rsidR="00940027" w:rsidRDefault="00940027">
            <w:pPr>
              <w:pStyle w:val="OtherTableBody"/>
              <w:jc w:val="center"/>
            </w:pPr>
            <w:r>
              <w:t>CON</w:t>
            </w:r>
          </w:p>
        </w:tc>
        <w:tc>
          <w:tcPr>
            <w:tcW w:w="700" w:type="dxa"/>
          </w:tcPr>
          <w:p w14:paraId="69D05C1C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796A845F" w14:textId="77777777" w:rsidR="00940027" w:rsidRDefault="00940027">
            <w:pPr>
              <w:pStyle w:val="OtherTableBody"/>
            </w:pPr>
            <w:r>
              <w:t>40</w:t>
            </w:r>
          </w:p>
        </w:tc>
        <w:tc>
          <w:tcPr>
            <w:tcW w:w="600" w:type="dxa"/>
          </w:tcPr>
          <w:p w14:paraId="0665276D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71A63E4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1AF7CF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45AB813" w14:textId="77777777" w:rsidR="00940027" w:rsidRDefault="00940027">
            <w:pPr>
              <w:pStyle w:val="OtherTableBody"/>
            </w:pPr>
            <w:r>
              <w:t>9.9.4.3</w:t>
            </w:r>
          </w:p>
        </w:tc>
      </w:tr>
      <w:tr w:rsidR="00940027" w14:paraId="36774C9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DD7B52C" w14:textId="77777777" w:rsidR="00940027" w:rsidRDefault="00940027">
            <w:pPr>
              <w:pStyle w:val="OtherTableBody"/>
            </w:pPr>
            <w:r>
              <w:t>Consent Form Number</w:t>
            </w:r>
          </w:p>
        </w:tc>
        <w:tc>
          <w:tcPr>
            <w:tcW w:w="800" w:type="dxa"/>
          </w:tcPr>
          <w:p w14:paraId="574E4A5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01779</w:t>
            </w:r>
          </w:p>
        </w:tc>
        <w:tc>
          <w:tcPr>
            <w:tcW w:w="600" w:type="dxa"/>
          </w:tcPr>
          <w:p w14:paraId="718731C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CON</w:t>
            </w:r>
          </w:p>
        </w:tc>
        <w:tc>
          <w:tcPr>
            <w:tcW w:w="700" w:type="dxa"/>
          </w:tcPr>
          <w:p w14:paraId="6A8DFD1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600" w:type="dxa"/>
          </w:tcPr>
          <w:p w14:paraId="6432DB4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180</w:t>
            </w:r>
          </w:p>
        </w:tc>
        <w:tc>
          <w:tcPr>
            <w:tcW w:w="600" w:type="dxa"/>
          </w:tcPr>
          <w:p w14:paraId="0E132C0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EI</w:t>
            </w:r>
          </w:p>
        </w:tc>
        <w:tc>
          <w:tcPr>
            <w:tcW w:w="700" w:type="dxa"/>
          </w:tcPr>
          <w:p w14:paraId="108CDE5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073A624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65D84FB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9.9.4.4</w:t>
            </w:r>
          </w:p>
        </w:tc>
      </w:tr>
      <w:tr w:rsidR="00940027" w14:paraId="1EF8C67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9C120C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Consent Identifier</w:t>
            </w:r>
          </w:p>
        </w:tc>
        <w:tc>
          <w:tcPr>
            <w:tcW w:w="800" w:type="dxa"/>
          </w:tcPr>
          <w:p w14:paraId="211364C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01490</w:t>
            </w:r>
          </w:p>
        </w:tc>
        <w:tc>
          <w:tcPr>
            <w:tcW w:w="600" w:type="dxa"/>
          </w:tcPr>
          <w:p w14:paraId="000E3B7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OM7</w:t>
            </w:r>
          </w:p>
        </w:tc>
        <w:tc>
          <w:tcPr>
            <w:tcW w:w="700" w:type="dxa"/>
          </w:tcPr>
          <w:p w14:paraId="3D0C839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12</w:t>
            </w:r>
          </w:p>
        </w:tc>
        <w:tc>
          <w:tcPr>
            <w:tcW w:w="600" w:type="dxa"/>
          </w:tcPr>
          <w:p w14:paraId="24215AF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EABFA7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16B58D2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4DF5527C" w14:textId="77777777" w:rsidR="00940027" w:rsidRDefault="00940027">
            <w:pPr>
              <w:pStyle w:val="OtherTableBody"/>
              <w:jc w:val="center"/>
            </w:pPr>
            <w:r>
              <w:t>0413</w:t>
            </w:r>
          </w:p>
        </w:tc>
        <w:tc>
          <w:tcPr>
            <w:tcW w:w="942" w:type="dxa"/>
          </w:tcPr>
          <w:p w14:paraId="576A2ACC" w14:textId="77777777" w:rsidR="00940027" w:rsidRDefault="00940027">
            <w:pPr>
              <w:pStyle w:val="OtherTableBody"/>
            </w:pPr>
            <w:r>
              <w:t>8.8.14.12</w:t>
            </w:r>
          </w:p>
        </w:tc>
      </w:tr>
      <w:tr w:rsidR="00940027" w14:paraId="343FD4E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8E20AA9" w14:textId="77777777" w:rsidR="00940027" w:rsidRDefault="00940027">
            <w:pPr>
              <w:pStyle w:val="OtherTableBody"/>
            </w:pPr>
            <w:r>
              <w:t>Consent Indicator</w:t>
            </w:r>
          </w:p>
        </w:tc>
        <w:tc>
          <w:tcPr>
            <w:tcW w:w="800" w:type="dxa"/>
          </w:tcPr>
          <w:p w14:paraId="22BFC9EA" w14:textId="77777777" w:rsidR="00940027" w:rsidRDefault="00940027">
            <w:pPr>
              <w:pStyle w:val="OtherTableBody"/>
              <w:jc w:val="center"/>
            </w:pPr>
            <w:r>
              <w:t>01489</w:t>
            </w:r>
          </w:p>
        </w:tc>
        <w:tc>
          <w:tcPr>
            <w:tcW w:w="600" w:type="dxa"/>
          </w:tcPr>
          <w:p w14:paraId="32B1EBA7" w14:textId="77777777" w:rsidR="00940027" w:rsidRDefault="00940027">
            <w:pPr>
              <w:pStyle w:val="OtherTableBody"/>
              <w:jc w:val="center"/>
            </w:pPr>
            <w:r>
              <w:t>OM7</w:t>
            </w:r>
          </w:p>
        </w:tc>
        <w:tc>
          <w:tcPr>
            <w:tcW w:w="700" w:type="dxa"/>
          </w:tcPr>
          <w:p w14:paraId="6EAA30BE" w14:textId="77777777" w:rsidR="00940027" w:rsidRDefault="00940027">
            <w:pPr>
              <w:pStyle w:val="OtherTableBody"/>
            </w:pPr>
            <w:r>
              <w:t>11</w:t>
            </w:r>
          </w:p>
        </w:tc>
        <w:tc>
          <w:tcPr>
            <w:tcW w:w="600" w:type="dxa"/>
          </w:tcPr>
          <w:p w14:paraId="121CE961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7A31E78E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678D311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EA0240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0136</w:t>
            </w:r>
          </w:p>
        </w:tc>
        <w:tc>
          <w:tcPr>
            <w:tcW w:w="942" w:type="dxa"/>
          </w:tcPr>
          <w:p w14:paraId="50930BF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8.8.14.11</w:t>
            </w:r>
          </w:p>
        </w:tc>
      </w:tr>
      <w:tr w:rsidR="00940027" w14:paraId="41308F1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FD6B22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Consent Interval Quantity</w:t>
            </w:r>
          </w:p>
        </w:tc>
        <w:tc>
          <w:tcPr>
            <w:tcW w:w="800" w:type="dxa"/>
          </w:tcPr>
          <w:p w14:paraId="3A7C4F2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01493</w:t>
            </w:r>
          </w:p>
        </w:tc>
        <w:tc>
          <w:tcPr>
            <w:tcW w:w="600" w:type="dxa"/>
          </w:tcPr>
          <w:p w14:paraId="4DF5DA6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OM7</w:t>
            </w:r>
          </w:p>
        </w:tc>
        <w:tc>
          <w:tcPr>
            <w:tcW w:w="700" w:type="dxa"/>
          </w:tcPr>
          <w:p w14:paraId="6BC924B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15</w:t>
            </w:r>
          </w:p>
        </w:tc>
        <w:tc>
          <w:tcPr>
            <w:tcW w:w="600" w:type="dxa"/>
          </w:tcPr>
          <w:p w14:paraId="1E93801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  <w:tc>
          <w:tcPr>
            <w:tcW w:w="600" w:type="dxa"/>
          </w:tcPr>
          <w:p w14:paraId="1BA6B26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NM</w:t>
            </w:r>
          </w:p>
        </w:tc>
        <w:tc>
          <w:tcPr>
            <w:tcW w:w="700" w:type="dxa"/>
          </w:tcPr>
          <w:p w14:paraId="6515DE8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13077A4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20E9B77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8.8.14.15</w:t>
            </w:r>
          </w:p>
        </w:tc>
      </w:tr>
      <w:tr w:rsidR="00940027" w14:paraId="5A88BB9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EED97E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Consent Interval Units</w:t>
            </w:r>
          </w:p>
        </w:tc>
        <w:tc>
          <w:tcPr>
            <w:tcW w:w="800" w:type="dxa"/>
          </w:tcPr>
          <w:p w14:paraId="7BE8739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01494</w:t>
            </w:r>
          </w:p>
        </w:tc>
        <w:tc>
          <w:tcPr>
            <w:tcW w:w="600" w:type="dxa"/>
          </w:tcPr>
          <w:p w14:paraId="1FA86F5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OM7</w:t>
            </w:r>
          </w:p>
        </w:tc>
        <w:tc>
          <w:tcPr>
            <w:tcW w:w="700" w:type="dxa"/>
          </w:tcPr>
          <w:p w14:paraId="1BC4D2B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16</w:t>
            </w:r>
          </w:p>
        </w:tc>
        <w:tc>
          <w:tcPr>
            <w:tcW w:w="600" w:type="dxa"/>
          </w:tcPr>
          <w:p w14:paraId="68D5B74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69E64E4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4356E2C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77478B7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0414</w:t>
            </w:r>
          </w:p>
        </w:tc>
        <w:tc>
          <w:tcPr>
            <w:tcW w:w="942" w:type="dxa"/>
          </w:tcPr>
          <w:p w14:paraId="0EBF436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8.8.14.16</w:t>
            </w:r>
          </w:p>
        </w:tc>
      </w:tr>
      <w:tr w:rsidR="00940027" w14:paraId="67A1E71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A90E05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Consent Mode</w:t>
            </w:r>
          </w:p>
        </w:tc>
        <w:tc>
          <w:tcPr>
            <w:tcW w:w="800" w:type="dxa"/>
          </w:tcPr>
          <w:p w14:paraId="32FBB064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01785</w:t>
            </w:r>
          </w:p>
        </w:tc>
        <w:tc>
          <w:tcPr>
            <w:tcW w:w="600" w:type="dxa"/>
          </w:tcPr>
          <w:p w14:paraId="7CAAC20B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CON</w:t>
            </w:r>
          </w:p>
        </w:tc>
        <w:tc>
          <w:tcPr>
            <w:tcW w:w="700" w:type="dxa"/>
          </w:tcPr>
          <w:p w14:paraId="3DE3186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10</w:t>
            </w:r>
          </w:p>
        </w:tc>
        <w:tc>
          <w:tcPr>
            <w:tcW w:w="600" w:type="dxa"/>
          </w:tcPr>
          <w:p w14:paraId="4C2C23B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2</w:t>
            </w:r>
          </w:p>
        </w:tc>
        <w:tc>
          <w:tcPr>
            <w:tcW w:w="600" w:type="dxa"/>
          </w:tcPr>
          <w:p w14:paraId="5463572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CNE</w:t>
            </w:r>
          </w:p>
        </w:tc>
        <w:tc>
          <w:tcPr>
            <w:tcW w:w="700" w:type="dxa"/>
          </w:tcPr>
          <w:p w14:paraId="02138967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</w:p>
        </w:tc>
        <w:tc>
          <w:tcPr>
            <w:tcW w:w="700" w:type="dxa"/>
          </w:tcPr>
          <w:p w14:paraId="428AEF29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0497</w:t>
            </w:r>
          </w:p>
        </w:tc>
        <w:tc>
          <w:tcPr>
            <w:tcW w:w="942" w:type="dxa"/>
          </w:tcPr>
          <w:p w14:paraId="6705E15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9.9.4.10</w:t>
            </w:r>
          </w:p>
        </w:tc>
      </w:tr>
      <w:tr w:rsidR="00940027" w14:paraId="1E42A6B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92A870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Consent Non-disclosure Reason</w:t>
            </w:r>
          </w:p>
        </w:tc>
        <w:tc>
          <w:tcPr>
            <w:tcW w:w="800" w:type="dxa"/>
          </w:tcPr>
          <w:p w14:paraId="7F8B5AE1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01797</w:t>
            </w:r>
          </w:p>
        </w:tc>
        <w:tc>
          <w:tcPr>
            <w:tcW w:w="600" w:type="dxa"/>
          </w:tcPr>
          <w:p w14:paraId="202A582F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CON</w:t>
            </w:r>
          </w:p>
        </w:tc>
        <w:tc>
          <w:tcPr>
            <w:tcW w:w="700" w:type="dxa"/>
          </w:tcPr>
          <w:p w14:paraId="1385D30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22</w:t>
            </w:r>
          </w:p>
        </w:tc>
        <w:tc>
          <w:tcPr>
            <w:tcW w:w="600" w:type="dxa"/>
          </w:tcPr>
          <w:p w14:paraId="0FFD5FC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64F290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CWE</w:t>
            </w:r>
          </w:p>
        </w:tc>
        <w:tc>
          <w:tcPr>
            <w:tcW w:w="700" w:type="dxa"/>
          </w:tcPr>
          <w:p w14:paraId="25E6016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03D0C30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0501</w:t>
            </w:r>
          </w:p>
        </w:tc>
        <w:tc>
          <w:tcPr>
            <w:tcW w:w="942" w:type="dxa"/>
          </w:tcPr>
          <w:p w14:paraId="7AD6D1F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9.9.4.22</w:t>
            </w:r>
          </w:p>
        </w:tc>
      </w:tr>
      <w:tr w:rsidR="00940027" w14:paraId="5305A94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E0258D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Consent Status</w:t>
            </w:r>
          </w:p>
        </w:tc>
        <w:tc>
          <w:tcPr>
            <w:tcW w:w="800" w:type="dxa"/>
          </w:tcPr>
          <w:p w14:paraId="3B16862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01786</w:t>
            </w:r>
          </w:p>
        </w:tc>
        <w:tc>
          <w:tcPr>
            <w:tcW w:w="600" w:type="dxa"/>
          </w:tcPr>
          <w:p w14:paraId="6A251E1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CON</w:t>
            </w:r>
          </w:p>
        </w:tc>
        <w:tc>
          <w:tcPr>
            <w:tcW w:w="700" w:type="dxa"/>
          </w:tcPr>
          <w:p w14:paraId="2CFF703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11</w:t>
            </w:r>
          </w:p>
        </w:tc>
        <w:tc>
          <w:tcPr>
            <w:tcW w:w="600" w:type="dxa"/>
          </w:tcPr>
          <w:p w14:paraId="5E8068A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7F3BF93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CNE</w:t>
            </w:r>
          </w:p>
        </w:tc>
        <w:tc>
          <w:tcPr>
            <w:tcW w:w="700" w:type="dxa"/>
          </w:tcPr>
          <w:p w14:paraId="3AD4299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784D514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0498</w:t>
            </w:r>
          </w:p>
        </w:tc>
        <w:tc>
          <w:tcPr>
            <w:tcW w:w="942" w:type="dxa"/>
          </w:tcPr>
          <w:p w14:paraId="4933606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9.9.4.11</w:t>
            </w:r>
          </w:p>
        </w:tc>
      </w:tr>
      <w:tr w:rsidR="00940027" w14:paraId="2464C29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B3BF78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Consent Text</w:t>
            </w:r>
          </w:p>
        </w:tc>
        <w:tc>
          <w:tcPr>
            <w:tcW w:w="800" w:type="dxa"/>
          </w:tcPr>
          <w:p w14:paraId="66942E7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01780</w:t>
            </w:r>
          </w:p>
        </w:tc>
        <w:tc>
          <w:tcPr>
            <w:tcW w:w="600" w:type="dxa"/>
          </w:tcPr>
          <w:p w14:paraId="5DC67F9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CON</w:t>
            </w:r>
          </w:p>
        </w:tc>
        <w:tc>
          <w:tcPr>
            <w:tcW w:w="700" w:type="dxa"/>
          </w:tcPr>
          <w:p w14:paraId="2318A15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  <w:tc>
          <w:tcPr>
            <w:tcW w:w="600" w:type="dxa"/>
          </w:tcPr>
          <w:p w14:paraId="02F23AE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65536</w:t>
            </w:r>
          </w:p>
        </w:tc>
        <w:tc>
          <w:tcPr>
            <w:tcW w:w="600" w:type="dxa"/>
          </w:tcPr>
          <w:p w14:paraId="21CAA7E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FT</w:t>
            </w:r>
          </w:p>
        </w:tc>
        <w:tc>
          <w:tcPr>
            <w:tcW w:w="700" w:type="dxa"/>
          </w:tcPr>
          <w:p w14:paraId="7697352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21DF4F3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EEFE65A" w14:textId="77777777" w:rsidR="00940027" w:rsidRDefault="00940027">
            <w:pPr>
              <w:pStyle w:val="OtherTableBody"/>
            </w:pPr>
            <w:r>
              <w:t>9.9.4.5</w:t>
            </w:r>
          </w:p>
        </w:tc>
      </w:tr>
      <w:tr w:rsidR="00940027" w14:paraId="4C83526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88A0807" w14:textId="77777777" w:rsidR="00940027" w:rsidRDefault="00940027">
            <w:pPr>
              <w:pStyle w:val="OtherTableBody"/>
            </w:pPr>
            <w:r>
              <w:t>Consent Type</w:t>
            </w:r>
          </w:p>
        </w:tc>
        <w:tc>
          <w:tcPr>
            <w:tcW w:w="800" w:type="dxa"/>
          </w:tcPr>
          <w:p w14:paraId="7262C0F8" w14:textId="77777777" w:rsidR="00940027" w:rsidRDefault="00940027">
            <w:pPr>
              <w:pStyle w:val="OtherTableBody"/>
              <w:jc w:val="center"/>
            </w:pPr>
            <w:r>
              <w:t>01777</w:t>
            </w:r>
          </w:p>
        </w:tc>
        <w:tc>
          <w:tcPr>
            <w:tcW w:w="600" w:type="dxa"/>
          </w:tcPr>
          <w:p w14:paraId="5191CE6C" w14:textId="77777777" w:rsidR="00940027" w:rsidRDefault="00940027">
            <w:pPr>
              <w:pStyle w:val="OtherTableBody"/>
              <w:jc w:val="center"/>
            </w:pPr>
            <w:r>
              <w:t>CON</w:t>
            </w:r>
          </w:p>
        </w:tc>
        <w:tc>
          <w:tcPr>
            <w:tcW w:w="700" w:type="dxa"/>
          </w:tcPr>
          <w:p w14:paraId="61A8E777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27C49F17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3D180D8C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5ECC85A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7314B89" w14:textId="77777777" w:rsidR="00940027" w:rsidRDefault="00940027">
            <w:pPr>
              <w:pStyle w:val="OtherTableBody"/>
              <w:jc w:val="center"/>
            </w:pPr>
            <w:r>
              <w:t>0496</w:t>
            </w:r>
          </w:p>
        </w:tc>
        <w:tc>
          <w:tcPr>
            <w:tcW w:w="942" w:type="dxa"/>
          </w:tcPr>
          <w:p w14:paraId="692BB31D" w14:textId="77777777" w:rsidR="00940027" w:rsidRDefault="00940027">
            <w:pPr>
              <w:pStyle w:val="OtherTableBody"/>
            </w:pPr>
            <w:r>
              <w:t>9.9.4.2</w:t>
            </w:r>
          </w:p>
        </w:tc>
      </w:tr>
      <w:tr w:rsidR="00940027" w14:paraId="6C50562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4FCFE5A" w14:textId="77777777" w:rsidR="00940027" w:rsidRDefault="00940027">
            <w:pPr>
              <w:pStyle w:val="OtherTableBody"/>
            </w:pPr>
            <w:r>
              <w:t>Consent Waiting Period Quantity</w:t>
            </w:r>
          </w:p>
        </w:tc>
        <w:tc>
          <w:tcPr>
            <w:tcW w:w="800" w:type="dxa"/>
          </w:tcPr>
          <w:p w14:paraId="58B6A0BB" w14:textId="77777777" w:rsidR="00940027" w:rsidRDefault="00940027">
            <w:pPr>
              <w:pStyle w:val="OtherTableBody"/>
              <w:jc w:val="center"/>
            </w:pPr>
            <w:r>
              <w:t>01495</w:t>
            </w:r>
          </w:p>
        </w:tc>
        <w:tc>
          <w:tcPr>
            <w:tcW w:w="600" w:type="dxa"/>
          </w:tcPr>
          <w:p w14:paraId="7140FE32" w14:textId="77777777" w:rsidR="00940027" w:rsidRDefault="00940027">
            <w:pPr>
              <w:pStyle w:val="OtherTableBody"/>
              <w:jc w:val="center"/>
            </w:pPr>
            <w:r>
              <w:t>OM7</w:t>
            </w:r>
          </w:p>
        </w:tc>
        <w:tc>
          <w:tcPr>
            <w:tcW w:w="700" w:type="dxa"/>
          </w:tcPr>
          <w:p w14:paraId="6564C351" w14:textId="77777777" w:rsidR="00940027" w:rsidRDefault="00940027">
            <w:pPr>
              <w:pStyle w:val="OtherTableBody"/>
            </w:pPr>
            <w:r>
              <w:t>17</w:t>
            </w:r>
          </w:p>
        </w:tc>
        <w:tc>
          <w:tcPr>
            <w:tcW w:w="600" w:type="dxa"/>
          </w:tcPr>
          <w:p w14:paraId="65A5DDB4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27373615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0C22887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3DAFA7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2C7F6B6" w14:textId="77777777" w:rsidR="00940027" w:rsidRDefault="00940027">
            <w:pPr>
              <w:pStyle w:val="OtherTableBody"/>
            </w:pPr>
            <w:r>
              <w:t>8.8.14.17</w:t>
            </w:r>
          </w:p>
        </w:tc>
      </w:tr>
      <w:tr w:rsidR="00940027" w14:paraId="6689CAD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1069659" w14:textId="77777777" w:rsidR="00940027" w:rsidRDefault="00940027">
            <w:pPr>
              <w:pStyle w:val="OtherTableBody"/>
            </w:pPr>
            <w:r>
              <w:t>Consent Waiting Period Units</w:t>
            </w:r>
          </w:p>
        </w:tc>
        <w:tc>
          <w:tcPr>
            <w:tcW w:w="800" w:type="dxa"/>
          </w:tcPr>
          <w:p w14:paraId="54C2AF5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01496</w:t>
            </w:r>
          </w:p>
        </w:tc>
        <w:tc>
          <w:tcPr>
            <w:tcW w:w="600" w:type="dxa"/>
          </w:tcPr>
          <w:p w14:paraId="4BCE9D9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OM7</w:t>
            </w:r>
          </w:p>
        </w:tc>
        <w:tc>
          <w:tcPr>
            <w:tcW w:w="700" w:type="dxa"/>
          </w:tcPr>
          <w:p w14:paraId="508067A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18</w:t>
            </w:r>
          </w:p>
        </w:tc>
        <w:tc>
          <w:tcPr>
            <w:tcW w:w="600" w:type="dxa"/>
          </w:tcPr>
          <w:p w14:paraId="691605B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CE5AA8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61CBB23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5E81CD0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0414</w:t>
            </w:r>
          </w:p>
        </w:tc>
        <w:tc>
          <w:tcPr>
            <w:tcW w:w="942" w:type="dxa"/>
          </w:tcPr>
          <w:p w14:paraId="34A2D9C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8.8.14.18</w:t>
            </w:r>
          </w:p>
        </w:tc>
      </w:tr>
      <w:tr w:rsidR="00940027" w14:paraId="6729892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F3847C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Consenter ID</w:t>
            </w:r>
          </w:p>
        </w:tc>
        <w:tc>
          <w:tcPr>
            <w:tcW w:w="800" w:type="dxa"/>
          </w:tcPr>
          <w:p w14:paraId="3D260EF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01909</w:t>
            </w:r>
          </w:p>
        </w:tc>
        <w:tc>
          <w:tcPr>
            <w:tcW w:w="600" w:type="dxa"/>
          </w:tcPr>
          <w:p w14:paraId="781998C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CON</w:t>
            </w:r>
          </w:p>
        </w:tc>
        <w:tc>
          <w:tcPr>
            <w:tcW w:w="700" w:type="dxa"/>
          </w:tcPr>
          <w:p w14:paraId="09073C8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24</w:t>
            </w:r>
          </w:p>
        </w:tc>
        <w:tc>
          <w:tcPr>
            <w:tcW w:w="600" w:type="dxa"/>
          </w:tcPr>
          <w:p w14:paraId="75AAA57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E9BBC6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XPN</w:t>
            </w:r>
          </w:p>
        </w:tc>
        <w:tc>
          <w:tcPr>
            <w:tcW w:w="700" w:type="dxa"/>
          </w:tcPr>
          <w:p w14:paraId="2798599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1AB103D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3EC313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9.9.4.24</w:t>
            </w:r>
          </w:p>
        </w:tc>
      </w:tr>
      <w:tr w:rsidR="00940027" w14:paraId="68CB111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F7EE25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Consenter-imposed limitations</w:t>
            </w:r>
          </w:p>
        </w:tc>
        <w:tc>
          <w:tcPr>
            <w:tcW w:w="800" w:type="dxa"/>
          </w:tcPr>
          <w:p w14:paraId="01BE59F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01784</w:t>
            </w:r>
          </w:p>
        </w:tc>
        <w:tc>
          <w:tcPr>
            <w:tcW w:w="600" w:type="dxa"/>
          </w:tcPr>
          <w:p w14:paraId="7E8ED05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CON</w:t>
            </w:r>
          </w:p>
        </w:tc>
        <w:tc>
          <w:tcPr>
            <w:tcW w:w="700" w:type="dxa"/>
          </w:tcPr>
          <w:p w14:paraId="47DC8C5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9</w:t>
            </w:r>
          </w:p>
        </w:tc>
        <w:tc>
          <w:tcPr>
            <w:tcW w:w="600" w:type="dxa"/>
          </w:tcPr>
          <w:p w14:paraId="7301405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65536</w:t>
            </w:r>
          </w:p>
        </w:tc>
        <w:tc>
          <w:tcPr>
            <w:tcW w:w="600" w:type="dxa"/>
          </w:tcPr>
          <w:p w14:paraId="120D6BA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FT</w:t>
            </w:r>
          </w:p>
        </w:tc>
        <w:tc>
          <w:tcPr>
            <w:tcW w:w="700" w:type="dxa"/>
          </w:tcPr>
          <w:p w14:paraId="27E77B7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7678A55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D6B4F3A" w14:textId="77777777" w:rsidR="00940027" w:rsidRDefault="00940027">
            <w:pPr>
              <w:pStyle w:val="OtherTableBody"/>
            </w:pPr>
            <w:r>
              <w:t>9.9.4.9</w:t>
            </w:r>
          </w:p>
        </w:tc>
      </w:tr>
      <w:tr w:rsidR="00940027" w14:paraId="77AE1EF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15BF2A7" w14:textId="77777777" w:rsidR="00940027" w:rsidRDefault="00940027">
            <w:pPr>
              <w:pStyle w:val="OtherTableBody"/>
            </w:pPr>
            <w:r>
              <w:t>Consulting Doctor</w:t>
            </w:r>
          </w:p>
        </w:tc>
        <w:tc>
          <w:tcPr>
            <w:tcW w:w="800" w:type="dxa"/>
          </w:tcPr>
          <w:p w14:paraId="4F78D333" w14:textId="77777777" w:rsidR="00940027" w:rsidRDefault="00940027">
            <w:pPr>
              <w:pStyle w:val="OtherTableBody"/>
              <w:jc w:val="center"/>
            </w:pPr>
            <w:r>
              <w:t>00139</w:t>
            </w:r>
          </w:p>
        </w:tc>
        <w:tc>
          <w:tcPr>
            <w:tcW w:w="600" w:type="dxa"/>
          </w:tcPr>
          <w:p w14:paraId="694B1FE5" w14:textId="77777777" w:rsidR="00940027" w:rsidRDefault="00940027">
            <w:pPr>
              <w:pStyle w:val="OtherTableBody"/>
              <w:jc w:val="center"/>
            </w:pPr>
            <w:r>
              <w:t>PV1</w:t>
            </w:r>
          </w:p>
        </w:tc>
        <w:tc>
          <w:tcPr>
            <w:tcW w:w="700" w:type="dxa"/>
          </w:tcPr>
          <w:p w14:paraId="0213824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9</w:t>
            </w:r>
          </w:p>
        </w:tc>
        <w:tc>
          <w:tcPr>
            <w:tcW w:w="600" w:type="dxa"/>
          </w:tcPr>
          <w:p w14:paraId="417917A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D8D87A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XCN</w:t>
            </w:r>
          </w:p>
        </w:tc>
        <w:tc>
          <w:tcPr>
            <w:tcW w:w="700" w:type="dxa"/>
          </w:tcPr>
          <w:p w14:paraId="19994F8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298BF92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0010</w:t>
            </w:r>
          </w:p>
        </w:tc>
        <w:tc>
          <w:tcPr>
            <w:tcW w:w="942" w:type="dxa"/>
          </w:tcPr>
          <w:p w14:paraId="79E23F9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3.4.3.9</w:t>
            </w:r>
          </w:p>
        </w:tc>
      </w:tr>
      <w:tr w:rsidR="00940027" w14:paraId="5609D86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DE753B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Consumption Quantity</w:t>
            </w:r>
          </w:p>
        </w:tc>
        <w:tc>
          <w:tcPr>
            <w:tcW w:w="800" w:type="dxa"/>
          </w:tcPr>
          <w:p w14:paraId="5E8410F6" w14:textId="77777777" w:rsidR="00940027" w:rsidRDefault="00940027">
            <w:pPr>
              <w:pStyle w:val="OtherTableBody"/>
              <w:jc w:val="center"/>
            </w:pPr>
            <w:r>
              <w:t>01381</w:t>
            </w:r>
          </w:p>
        </w:tc>
        <w:tc>
          <w:tcPr>
            <w:tcW w:w="600" w:type="dxa"/>
          </w:tcPr>
          <w:p w14:paraId="0B8B9A17" w14:textId="77777777" w:rsidR="00940027" w:rsidRDefault="00940027">
            <w:pPr>
              <w:pStyle w:val="OtherTableBody"/>
              <w:jc w:val="center"/>
            </w:pPr>
            <w:r>
              <w:t>INV</w:t>
            </w:r>
          </w:p>
        </w:tc>
        <w:tc>
          <w:tcPr>
            <w:tcW w:w="700" w:type="dxa"/>
          </w:tcPr>
          <w:p w14:paraId="05A32D57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600F12EF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3D563ABC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301804F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482E97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D447358" w14:textId="77777777" w:rsidR="00940027" w:rsidRDefault="00940027">
            <w:pPr>
              <w:pStyle w:val="OtherTableBody"/>
            </w:pPr>
            <w:r>
              <w:t>13.4.4.10</w:t>
            </w:r>
          </w:p>
        </w:tc>
      </w:tr>
      <w:tr w:rsidR="00940027" w14:paraId="3AAA1E4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2BEB9CF" w14:textId="77777777" w:rsidR="00940027" w:rsidRDefault="00940027">
            <w:pPr>
              <w:pStyle w:val="OtherTableBody"/>
            </w:pPr>
            <w:r>
              <w:t>Contact Address</w:t>
            </w:r>
          </w:p>
        </w:tc>
        <w:tc>
          <w:tcPr>
            <w:tcW w:w="800" w:type="dxa"/>
          </w:tcPr>
          <w:p w14:paraId="79EB195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01166</w:t>
            </w:r>
          </w:p>
        </w:tc>
        <w:tc>
          <w:tcPr>
            <w:tcW w:w="600" w:type="dxa"/>
          </w:tcPr>
          <w:p w14:paraId="4B38AC1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CTD</w:t>
            </w:r>
          </w:p>
        </w:tc>
        <w:tc>
          <w:tcPr>
            <w:tcW w:w="700" w:type="dxa"/>
          </w:tcPr>
          <w:p w14:paraId="5830090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45D78E1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971D5F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XAD</w:t>
            </w:r>
          </w:p>
        </w:tc>
        <w:tc>
          <w:tcPr>
            <w:tcW w:w="700" w:type="dxa"/>
          </w:tcPr>
          <w:p w14:paraId="1F29B8D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1EA43FB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E2CE06B" w14:textId="77777777" w:rsidR="00940027" w:rsidRDefault="00940027">
            <w:pPr>
              <w:pStyle w:val="OtherTableBody"/>
            </w:pPr>
            <w:r>
              <w:t>11.6.4.3</w:t>
            </w:r>
          </w:p>
        </w:tc>
      </w:tr>
      <w:tr w:rsidR="00940027" w14:paraId="5460708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B5910A5" w14:textId="77777777" w:rsidR="00940027" w:rsidRDefault="00940027">
            <w:pPr>
              <w:pStyle w:val="OtherTableBody"/>
            </w:pPr>
            <w:r>
              <w:t>Contact Address</w:t>
            </w:r>
          </w:p>
        </w:tc>
        <w:tc>
          <w:tcPr>
            <w:tcW w:w="800" w:type="dxa"/>
          </w:tcPr>
          <w:p w14:paraId="12E044EA" w14:textId="77777777" w:rsidR="00940027" w:rsidRDefault="00940027">
            <w:pPr>
              <w:pStyle w:val="OtherTableBody"/>
              <w:jc w:val="center"/>
            </w:pPr>
            <w:r>
              <w:t>01166</w:t>
            </w:r>
          </w:p>
        </w:tc>
        <w:tc>
          <w:tcPr>
            <w:tcW w:w="600" w:type="dxa"/>
          </w:tcPr>
          <w:p w14:paraId="40C0769C" w14:textId="77777777" w:rsidR="00940027" w:rsidRDefault="00940027">
            <w:pPr>
              <w:pStyle w:val="OtherTableBody"/>
              <w:jc w:val="center"/>
            </w:pPr>
            <w:r>
              <w:t>FAC</w:t>
            </w:r>
          </w:p>
        </w:tc>
        <w:tc>
          <w:tcPr>
            <w:tcW w:w="700" w:type="dxa"/>
          </w:tcPr>
          <w:p w14:paraId="329321F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</w:t>
            </w:r>
          </w:p>
        </w:tc>
        <w:tc>
          <w:tcPr>
            <w:tcW w:w="600" w:type="dxa"/>
          </w:tcPr>
          <w:p w14:paraId="518A5AF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3D0A0F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XAD</w:t>
            </w:r>
          </w:p>
        </w:tc>
        <w:tc>
          <w:tcPr>
            <w:tcW w:w="700" w:type="dxa"/>
          </w:tcPr>
          <w:p w14:paraId="35BB87B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7652072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43E8C87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7.12.6.7</w:t>
            </w:r>
          </w:p>
        </w:tc>
      </w:tr>
      <w:tr w:rsidR="00940027" w14:paraId="7C70DD9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2C8B97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Contact Communication Information</w:t>
            </w:r>
          </w:p>
        </w:tc>
        <w:tc>
          <w:tcPr>
            <w:tcW w:w="800" w:type="dxa"/>
          </w:tcPr>
          <w:p w14:paraId="397FD15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01168</w:t>
            </w:r>
          </w:p>
        </w:tc>
        <w:tc>
          <w:tcPr>
            <w:tcW w:w="600" w:type="dxa"/>
          </w:tcPr>
          <w:p w14:paraId="778EB88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CTD</w:t>
            </w:r>
          </w:p>
        </w:tc>
        <w:tc>
          <w:tcPr>
            <w:tcW w:w="700" w:type="dxa"/>
          </w:tcPr>
          <w:p w14:paraId="394A805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  <w:tc>
          <w:tcPr>
            <w:tcW w:w="600" w:type="dxa"/>
          </w:tcPr>
          <w:p w14:paraId="7A2A6D5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8B14D0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XTN</w:t>
            </w:r>
          </w:p>
        </w:tc>
        <w:tc>
          <w:tcPr>
            <w:tcW w:w="700" w:type="dxa"/>
          </w:tcPr>
          <w:p w14:paraId="54E4651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5907575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9AE3D43" w14:textId="77777777" w:rsidR="00940027" w:rsidRDefault="00940027">
            <w:pPr>
              <w:pStyle w:val="OtherTableBody"/>
            </w:pPr>
            <w:r>
              <w:t>11.6.4.5</w:t>
            </w:r>
          </w:p>
        </w:tc>
      </w:tr>
      <w:tr w:rsidR="00940027" w14:paraId="103F7E4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0F22182" w14:textId="77777777" w:rsidR="00940027" w:rsidRDefault="00940027">
            <w:pPr>
              <w:pStyle w:val="OtherTableBody"/>
            </w:pPr>
            <w:r>
              <w:t>Contact for Study</w:t>
            </w:r>
          </w:p>
        </w:tc>
        <w:tc>
          <w:tcPr>
            <w:tcW w:w="800" w:type="dxa"/>
          </w:tcPr>
          <w:p w14:paraId="33FC337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01018</w:t>
            </w:r>
          </w:p>
        </w:tc>
        <w:tc>
          <w:tcPr>
            <w:tcW w:w="600" w:type="dxa"/>
          </w:tcPr>
          <w:p w14:paraId="6D505C9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CM0</w:t>
            </w:r>
          </w:p>
        </w:tc>
        <w:tc>
          <w:tcPr>
            <w:tcW w:w="700" w:type="dxa"/>
          </w:tcPr>
          <w:p w14:paraId="3EFDC5D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9</w:t>
            </w:r>
          </w:p>
        </w:tc>
        <w:tc>
          <w:tcPr>
            <w:tcW w:w="600" w:type="dxa"/>
          </w:tcPr>
          <w:p w14:paraId="289B4B4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68A3C6E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XCN</w:t>
            </w:r>
          </w:p>
        </w:tc>
        <w:tc>
          <w:tcPr>
            <w:tcW w:w="700" w:type="dxa"/>
          </w:tcPr>
          <w:p w14:paraId="6E1232C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4B33ED1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221B66B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8.11.2.9</w:t>
            </w:r>
          </w:p>
        </w:tc>
      </w:tr>
      <w:tr w:rsidR="00940027" w14:paraId="5A7FE9B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EDB30F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Contact Identifiers</w:t>
            </w:r>
          </w:p>
        </w:tc>
        <w:tc>
          <w:tcPr>
            <w:tcW w:w="800" w:type="dxa"/>
          </w:tcPr>
          <w:p w14:paraId="69F189A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01171</w:t>
            </w:r>
          </w:p>
        </w:tc>
        <w:tc>
          <w:tcPr>
            <w:tcW w:w="600" w:type="dxa"/>
          </w:tcPr>
          <w:p w14:paraId="7239DDE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CTD</w:t>
            </w:r>
          </w:p>
        </w:tc>
        <w:tc>
          <w:tcPr>
            <w:tcW w:w="700" w:type="dxa"/>
          </w:tcPr>
          <w:p w14:paraId="3102966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</w:t>
            </w:r>
          </w:p>
        </w:tc>
        <w:tc>
          <w:tcPr>
            <w:tcW w:w="600" w:type="dxa"/>
          </w:tcPr>
          <w:p w14:paraId="4B518D5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100</w:t>
            </w:r>
          </w:p>
        </w:tc>
        <w:tc>
          <w:tcPr>
            <w:tcW w:w="600" w:type="dxa"/>
          </w:tcPr>
          <w:p w14:paraId="12A92AB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PLN</w:t>
            </w:r>
          </w:p>
        </w:tc>
        <w:tc>
          <w:tcPr>
            <w:tcW w:w="700" w:type="dxa"/>
          </w:tcPr>
          <w:p w14:paraId="7ED8609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4DFF080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4BE2E53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11.6.4.7</w:t>
            </w:r>
          </w:p>
        </w:tc>
      </w:tr>
      <w:tr w:rsidR="00940027" w14:paraId="502921B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836B61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Contact Location</w:t>
            </w:r>
          </w:p>
        </w:tc>
        <w:tc>
          <w:tcPr>
            <w:tcW w:w="800" w:type="dxa"/>
          </w:tcPr>
          <w:p w14:paraId="65F3DC8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01167</w:t>
            </w:r>
          </w:p>
        </w:tc>
        <w:tc>
          <w:tcPr>
            <w:tcW w:w="600" w:type="dxa"/>
          </w:tcPr>
          <w:p w14:paraId="575F266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CTD</w:t>
            </w:r>
          </w:p>
        </w:tc>
        <w:tc>
          <w:tcPr>
            <w:tcW w:w="700" w:type="dxa"/>
          </w:tcPr>
          <w:p w14:paraId="7850A8E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600" w:type="dxa"/>
          </w:tcPr>
          <w:p w14:paraId="496BEF2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60</w:t>
            </w:r>
          </w:p>
        </w:tc>
        <w:tc>
          <w:tcPr>
            <w:tcW w:w="600" w:type="dxa"/>
          </w:tcPr>
          <w:p w14:paraId="4CC240D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PL</w:t>
            </w:r>
          </w:p>
        </w:tc>
        <w:tc>
          <w:tcPr>
            <w:tcW w:w="700" w:type="dxa"/>
          </w:tcPr>
          <w:p w14:paraId="533DA51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7EF30CF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4D444C1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11.6.4.4</w:t>
            </w:r>
          </w:p>
        </w:tc>
      </w:tr>
      <w:tr w:rsidR="00940027" w14:paraId="6B08EB3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4FE7AB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Contact Name</w:t>
            </w:r>
          </w:p>
        </w:tc>
        <w:tc>
          <w:tcPr>
            <w:tcW w:w="800" w:type="dxa"/>
          </w:tcPr>
          <w:p w14:paraId="41B76CA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01165</w:t>
            </w:r>
          </w:p>
        </w:tc>
        <w:tc>
          <w:tcPr>
            <w:tcW w:w="600" w:type="dxa"/>
          </w:tcPr>
          <w:p w14:paraId="34D0A4F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CTD</w:t>
            </w:r>
          </w:p>
        </w:tc>
        <w:tc>
          <w:tcPr>
            <w:tcW w:w="700" w:type="dxa"/>
          </w:tcPr>
          <w:p w14:paraId="4354ED6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2C2423D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17FDB6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XPN</w:t>
            </w:r>
          </w:p>
        </w:tc>
        <w:tc>
          <w:tcPr>
            <w:tcW w:w="700" w:type="dxa"/>
          </w:tcPr>
          <w:p w14:paraId="210FDDC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78BBBDF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57455B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11.6.4.2</w:t>
            </w:r>
          </w:p>
        </w:tc>
      </w:tr>
      <w:tr w:rsidR="00940027" w14:paraId="63F0AD7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034EE2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Contact Person</w:t>
            </w:r>
          </w:p>
        </w:tc>
        <w:tc>
          <w:tcPr>
            <w:tcW w:w="800" w:type="dxa"/>
          </w:tcPr>
          <w:p w14:paraId="19A239F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01266</w:t>
            </w:r>
          </w:p>
        </w:tc>
        <w:tc>
          <w:tcPr>
            <w:tcW w:w="600" w:type="dxa"/>
          </w:tcPr>
          <w:p w14:paraId="7F95CD9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FAC</w:t>
            </w:r>
          </w:p>
        </w:tc>
        <w:tc>
          <w:tcPr>
            <w:tcW w:w="700" w:type="dxa"/>
          </w:tcPr>
          <w:p w14:paraId="30FCB0B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  <w:tc>
          <w:tcPr>
            <w:tcW w:w="600" w:type="dxa"/>
          </w:tcPr>
          <w:p w14:paraId="6913F90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3E45634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XCN</w:t>
            </w:r>
          </w:p>
        </w:tc>
        <w:tc>
          <w:tcPr>
            <w:tcW w:w="700" w:type="dxa"/>
          </w:tcPr>
          <w:p w14:paraId="06FD62B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41C0155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0FF79CF" w14:textId="77777777" w:rsidR="00940027" w:rsidRDefault="00940027">
            <w:pPr>
              <w:pStyle w:val="OtherTableBody"/>
            </w:pPr>
            <w:r>
              <w:t>7.12.6.5</w:t>
            </w:r>
          </w:p>
        </w:tc>
      </w:tr>
      <w:tr w:rsidR="00940027" w14:paraId="32D909D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33AF7E9" w14:textId="77777777" w:rsidR="00940027" w:rsidRDefault="00940027">
            <w:pPr>
              <w:pStyle w:val="OtherTableBody"/>
            </w:pPr>
            <w:r>
              <w:t>Contact Person Social Security Number</w:t>
            </w:r>
          </w:p>
        </w:tc>
        <w:tc>
          <w:tcPr>
            <w:tcW w:w="800" w:type="dxa"/>
          </w:tcPr>
          <w:p w14:paraId="28457080" w14:textId="77777777" w:rsidR="00940027" w:rsidRDefault="00940027">
            <w:pPr>
              <w:pStyle w:val="OtherTableBody"/>
              <w:jc w:val="center"/>
            </w:pPr>
            <w:r>
              <w:t>00754</w:t>
            </w:r>
          </w:p>
        </w:tc>
        <w:tc>
          <w:tcPr>
            <w:tcW w:w="600" w:type="dxa"/>
          </w:tcPr>
          <w:p w14:paraId="0AF9A396" w14:textId="77777777" w:rsidR="00940027" w:rsidRDefault="00940027">
            <w:pPr>
              <w:pStyle w:val="OtherTableBody"/>
              <w:jc w:val="center"/>
            </w:pPr>
            <w:r>
              <w:t>NK1</w:t>
            </w:r>
          </w:p>
        </w:tc>
        <w:tc>
          <w:tcPr>
            <w:tcW w:w="700" w:type="dxa"/>
          </w:tcPr>
          <w:p w14:paraId="2605771A" w14:textId="77777777" w:rsidR="00940027" w:rsidRDefault="00940027">
            <w:pPr>
              <w:pStyle w:val="OtherTableBody"/>
            </w:pPr>
            <w:r>
              <w:t>37</w:t>
            </w:r>
          </w:p>
        </w:tc>
        <w:tc>
          <w:tcPr>
            <w:tcW w:w="600" w:type="dxa"/>
          </w:tcPr>
          <w:p w14:paraId="3AB6F078" w14:textId="77777777" w:rsidR="00940027" w:rsidRDefault="00940027">
            <w:pPr>
              <w:pStyle w:val="OtherTableBody"/>
            </w:pPr>
            <w:r>
              <w:t>16</w:t>
            </w:r>
          </w:p>
        </w:tc>
        <w:tc>
          <w:tcPr>
            <w:tcW w:w="600" w:type="dxa"/>
          </w:tcPr>
          <w:p w14:paraId="17340523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41B5C58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5671C7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FBBCDF6" w14:textId="77777777" w:rsidR="00940027" w:rsidRDefault="00940027">
            <w:pPr>
              <w:pStyle w:val="OtherTableBody"/>
            </w:pPr>
            <w:r>
              <w:t>3.4.5.37</w:t>
            </w:r>
          </w:p>
        </w:tc>
      </w:tr>
      <w:tr w:rsidR="00940027" w14:paraId="7C405C6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B5B7524" w14:textId="77777777" w:rsidR="00940027" w:rsidRDefault="00940027">
            <w:pPr>
              <w:pStyle w:val="OtherTableBody"/>
            </w:pPr>
            <w:r>
              <w:t>Contact Person_s Address</w:t>
            </w:r>
          </w:p>
        </w:tc>
        <w:tc>
          <w:tcPr>
            <w:tcW w:w="800" w:type="dxa"/>
          </w:tcPr>
          <w:p w14:paraId="0EA9BF7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00750</w:t>
            </w:r>
          </w:p>
        </w:tc>
        <w:tc>
          <w:tcPr>
            <w:tcW w:w="600" w:type="dxa"/>
          </w:tcPr>
          <w:p w14:paraId="21232CD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NK1</w:t>
            </w:r>
          </w:p>
        </w:tc>
        <w:tc>
          <w:tcPr>
            <w:tcW w:w="700" w:type="dxa"/>
          </w:tcPr>
          <w:p w14:paraId="5D7B400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32</w:t>
            </w:r>
          </w:p>
        </w:tc>
        <w:tc>
          <w:tcPr>
            <w:tcW w:w="600" w:type="dxa"/>
          </w:tcPr>
          <w:p w14:paraId="5C54B1F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383C7E5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XAD</w:t>
            </w:r>
          </w:p>
        </w:tc>
        <w:tc>
          <w:tcPr>
            <w:tcW w:w="700" w:type="dxa"/>
          </w:tcPr>
          <w:p w14:paraId="03C7A42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1CF0354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46386325" w14:textId="77777777" w:rsidR="00940027" w:rsidRDefault="00940027">
            <w:pPr>
              <w:pStyle w:val="OtherTableBody"/>
            </w:pPr>
            <w:r>
              <w:t>3.4.5.32</w:t>
            </w:r>
          </w:p>
        </w:tc>
      </w:tr>
      <w:tr w:rsidR="00940027" w14:paraId="7889BD3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C26C792" w14:textId="77777777" w:rsidR="00940027" w:rsidRDefault="00940027">
            <w:pPr>
              <w:pStyle w:val="OtherTableBody"/>
            </w:pPr>
            <w:r>
              <w:t>Contact Person_s Name</w:t>
            </w:r>
          </w:p>
        </w:tc>
        <w:tc>
          <w:tcPr>
            <w:tcW w:w="800" w:type="dxa"/>
          </w:tcPr>
          <w:p w14:paraId="06C2FD3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00748</w:t>
            </w:r>
          </w:p>
        </w:tc>
        <w:tc>
          <w:tcPr>
            <w:tcW w:w="600" w:type="dxa"/>
          </w:tcPr>
          <w:p w14:paraId="0177E96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NK1</w:t>
            </w:r>
          </w:p>
        </w:tc>
        <w:tc>
          <w:tcPr>
            <w:tcW w:w="700" w:type="dxa"/>
          </w:tcPr>
          <w:p w14:paraId="70424C3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30</w:t>
            </w:r>
          </w:p>
        </w:tc>
        <w:tc>
          <w:tcPr>
            <w:tcW w:w="600" w:type="dxa"/>
          </w:tcPr>
          <w:p w14:paraId="3A72C97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60A8171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XPN</w:t>
            </w:r>
          </w:p>
        </w:tc>
        <w:tc>
          <w:tcPr>
            <w:tcW w:w="700" w:type="dxa"/>
          </w:tcPr>
          <w:p w14:paraId="2B8BFD3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347F0C7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90DFC03" w14:textId="77777777" w:rsidR="00940027" w:rsidRDefault="00940027">
            <w:pPr>
              <w:pStyle w:val="OtherTableBody"/>
            </w:pPr>
            <w:r>
              <w:t>3.4.5.30</w:t>
            </w:r>
          </w:p>
        </w:tc>
      </w:tr>
      <w:tr w:rsidR="00940027" w14:paraId="707CDA6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72C63FB" w14:textId="77777777" w:rsidR="00940027" w:rsidRDefault="00940027">
            <w:pPr>
              <w:pStyle w:val="OtherTableBody"/>
            </w:pPr>
            <w:r>
              <w:t>Contact Person_s Name</w:t>
            </w:r>
          </w:p>
        </w:tc>
        <w:tc>
          <w:tcPr>
            <w:tcW w:w="800" w:type="dxa"/>
          </w:tcPr>
          <w:p w14:paraId="5D048A3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00748</w:t>
            </w:r>
          </w:p>
        </w:tc>
        <w:tc>
          <w:tcPr>
            <w:tcW w:w="600" w:type="dxa"/>
          </w:tcPr>
          <w:p w14:paraId="12367D3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GT1</w:t>
            </w:r>
          </w:p>
        </w:tc>
        <w:tc>
          <w:tcPr>
            <w:tcW w:w="700" w:type="dxa"/>
          </w:tcPr>
          <w:p w14:paraId="4F6EE47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45</w:t>
            </w:r>
          </w:p>
        </w:tc>
        <w:tc>
          <w:tcPr>
            <w:tcW w:w="600" w:type="dxa"/>
          </w:tcPr>
          <w:p w14:paraId="6C3FDDF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6932DE5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XPN</w:t>
            </w:r>
          </w:p>
        </w:tc>
        <w:tc>
          <w:tcPr>
            <w:tcW w:w="700" w:type="dxa"/>
          </w:tcPr>
          <w:p w14:paraId="5F887D7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1241C0C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F8D72DF" w14:textId="77777777" w:rsidR="00940027" w:rsidRDefault="00940027">
            <w:pPr>
              <w:pStyle w:val="OtherTableBody"/>
            </w:pPr>
            <w:r>
              <w:t>6.5.5.45</w:t>
            </w:r>
          </w:p>
        </w:tc>
      </w:tr>
      <w:tr w:rsidR="00940027" w14:paraId="03F7BBB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0D2C7BC" w14:textId="77777777" w:rsidR="00940027" w:rsidRDefault="00940027">
            <w:pPr>
              <w:pStyle w:val="OtherTableBody"/>
            </w:pPr>
            <w:r>
              <w:t>Contact Person_s Telephone Number</w:t>
            </w:r>
          </w:p>
        </w:tc>
        <w:tc>
          <w:tcPr>
            <w:tcW w:w="800" w:type="dxa"/>
          </w:tcPr>
          <w:p w14:paraId="31451A9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00749</w:t>
            </w:r>
          </w:p>
        </w:tc>
        <w:tc>
          <w:tcPr>
            <w:tcW w:w="600" w:type="dxa"/>
          </w:tcPr>
          <w:p w14:paraId="4319DB8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GT1</w:t>
            </w:r>
          </w:p>
        </w:tc>
        <w:tc>
          <w:tcPr>
            <w:tcW w:w="700" w:type="dxa"/>
          </w:tcPr>
          <w:p w14:paraId="5208037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46</w:t>
            </w:r>
          </w:p>
        </w:tc>
        <w:tc>
          <w:tcPr>
            <w:tcW w:w="600" w:type="dxa"/>
          </w:tcPr>
          <w:p w14:paraId="187951D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1461AC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XTN</w:t>
            </w:r>
          </w:p>
        </w:tc>
        <w:tc>
          <w:tcPr>
            <w:tcW w:w="700" w:type="dxa"/>
          </w:tcPr>
          <w:p w14:paraId="797ECE9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10C83F7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6D3777B1" w14:textId="77777777" w:rsidR="00940027" w:rsidRDefault="00940027">
            <w:pPr>
              <w:pStyle w:val="OtherTableBody"/>
            </w:pPr>
            <w:r>
              <w:t>6.5.5.46</w:t>
            </w:r>
          </w:p>
        </w:tc>
      </w:tr>
      <w:tr w:rsidR="00940027" w14:paraId="42CCEF3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1E9EDA4" w14:textId="77777777" w:rsidR="00940027" w:rsidRDefault="00940027">
            <w:pPr>
              <w:pStyle w:val="OtherTableBody"/>
            </w:pPr>
            <w:r>
              <w:t>Contact Person_s Telephone Number</w:t>
            </w:r>
          </w:p>
        </w:tc>
        <w:tc>
          <w:tcPr>
            <w:tcW w:w="800" w:type="dxa"/>
          </w:tcPr>
          <w:p w14:paraId="164E9E5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00749</w:t>
            </w:r>
          </w:p>
        </w:tc>
        <w:tc>
          <w:tcPr>
            <w:tcW w:w="600" w:type="dxa"/>
          </w:tcPr>
          <w:p w14:paraId="611C7F4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NK1</w:t>
            </w:r>
          </w:p>
        </w:tc>
        <w:tc>
          <w:tcPr>
            <w:tcW w:w="700" w:type="dxa"/>
          </w:tcPr>
          <w:p w14:paraId="1D4C090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31</w:t>
            </w:r>
          </w:p>
        </w:tc>
        <w:tc>
          <w:tcPr>
            <w:tcW w:w="600" w:type="dxa"/>
          </w:tcPr>
          <w:p w14:paraId="0902646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3BD177C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XTN</w:t>
            </w:r>
          </w:p>
        </w:tc>
        <w:tc>
          <w:tcPr>
            <w:tcW w:w="700" w:type="dxa"/>
          </w:tcPr>
          <w:p w14:paraId="6DEC593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1F2789F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4AE4B3A7" w14:textId="77777777" w:rsidR="00940027" w:rsidRDefault="00940027">
            <w:pPr>
              <w:pStyle w:val="OtherTableBody"/>
            </w:pPr>
            <w:r>
              <w:t>3.4.5.31</w:t>
            </w:r>
          </w:p>
        </w:tc>
      </w:tr>
      <w:tr w:rsidR="00940027" w14:paraId="7C13FA9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B024A94" w14:textId="77777777" w:rsidR="00940027" w:rsidRDefault="00940027">
            <w:pPr>
              <w:pStyle w:val="OtherTableBody"/>
            </w:pPr>
            <w:r>
              <w:t>Contact Phone</w:t>
            </w:r>
          </w:p>
        </w:tc>
        <w:tc>
          <w:tcPr>
            <w:tcW w:w="800" w:type="dxa"/>
          </w:tcPr>
          <w:p w14:paraId="31F3E6AF" w14:textId="77777777" w:rsidR="00940027" w:rsidRDefault="00940027">
            <w:pPr>
              <w:pStyle w:val="OtherTableBody"/>
              <w:jc w:val="center"/>
            </w:pPr>
            <w:r>
              <w:t>00978</w:t>
            </w:r>
          </w:p>
        </w:tc>
        <w:tc>
          <w:tcPr>
            <w:tcW w:w="600" w:type="dxa"/>
          </w:tcPr>
          <w:p w14:paraId="74E59605" w14:textId="77777777" w:rsidR="00940027" w:rsidRDefault="00940027">
            <w:pPr>
              <w:pStyle w:val="OtherTableBody"/>
              <w:jc w:val="center"/>
            </w:pPr>
            <w:r>
              <w:t>LDP</w:t>
            </w:r>
          </w:p>
        </w:tc>
        <w:tc>
          <w:tcPr>
            <w:tcW w:w="700" w:type="dxa"/>
          </w:tcPr>
          <w:p w14:paraId="26B944D7" w14:textId="77777777" w:rsidR="00940027" w:rsidRDefault="00940027">
            <w:pPr>
              <w:pStyle w:val="OtherTableBody"/>
            </w:pPr>
            <w:r>
              <w:t>11</w:t>
            </w:r>
          </w:p>
        </w:tc>
        <w:tc>
          <w:tcPr>
            <w:tcW w:w="600" w:type="dxa"/>
          </w:tcPr>
          <w:p w14:paraId="2C92ABDF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11D85398" w14:textId="77777777" w:rsidR="00940027" w:rsidRDefault="00940027">
            <w:pPr>
              <w:pStyle w:val="OtherTableBody"/>
            </w:pPr>
            <w:r>
              <w:t>XTN</w:t>
            </w:r>
          </w:p>
        </w:tc>
        <w:tc>
          <w:tcPr>
            <w:tcW w:w="700" w:type="dxa"/>
          </w:tcPr>
          <w:p w14:paraId="330BAFE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26922C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66782DB" w14:textId="77777777" w:rsidR="00940027" w:rsidRDefault="00940027">
            <w:pPr>
              <w:pStyle w:val="OtherTableBody"/>
            </w:pPr>
            <w:r>
              <w:t>8.9.5.11</w:t>
            </w:r>
          </w:p>
        </w:tc>
      </w:tr>
      <w:tr w:rsidR="00940027" w14:paraId="6E20775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581C747" w14:textId="77777777" w:rsidR="00940027" w:rsidRDefault="00940027">
            <w:pPr>
              <w:pStyle w:val="OtherTableBody"/>
            </w:pPr>
            <w:r>
              <w:t>Contact Reason</w:t>
            </w:r>
          </w:p>
        </w:tc>
        <w:tc>
          <w:tcPr>
            <w:tcW w:w="800" w:type="dxa"/>
          </w:tcPr>
          <w:p w14:paraId="7EC6C6D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00747</w:t>
            </w:r>
          </w:p>
        </w:tc>
        <w:tc>
          <w:tcPr>
            <w:tcW w:w="600" w:type="dxa"/>
          </w:tcPr>
          <w:p w14:paraId="2AC6C3A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GT1</w:t>
            </w:r>
          </w:p>
        </w:tc>
        <w:tc>
          <w:tcPr>
            <w:tcW w:w="700" w:type="dxa"/>
          </w:tcPr>
          <w:p w14:paraId="264BC0D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47</w:t>
            </w:r>
          </w:p>
        </w:tc>
        <w:tc>
          <w:tcPr>
            <w:tcW w:w="600" w:type="dxa"/>
          </w:tcPr>
          <w:p w14:paraId="4331F1A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6E0FEBE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73D905A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67B9EB1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0222</w:t>
            </w:r>
          </w:p>
        </w:tc>
        <w:tc>
          <w:tcPr>
            <w:tcW w:w="942" w:type="dxa"/>
          </w:tcPr>
          <w:p w14:paraId="627CF06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6.5.5.47</w:t>
            </w:r>
          </w:p>
        </w:tc>
      </w:tr>
      <w:tr w:rsidR="00940027" w14:paraId="0C0C77B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E8F141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Contact Reason</w:t>
            </w:r>
          </w:p>
        </w:tc>
        <w:tc>
          <w:tcPr>
            <w:tcW w:w="800" w:type="dxa"/>
          </w:tcPr>
          <w:p w14:paraId="02031F0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00747</w:t>
            </w:r>
          </w:p>
        </w:tc>
        <w:tc>
          <w:tcPr>
            <w:tcW w:w="600" w:type="dxa"/>
          </w:tcPr>
          <w:p w14:paraId="4CC9696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NK1</w:t>
            </w:r>
          </w:p>
        </w:tc>
        <w:tc>
          <w:tcPr>
            <w:tcW w:w="700" w:type="dxa"/>
          </w:tcPr>
          <w:p w14:paraId="65DDF19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29</w:t>
            </w:r>
          </w:p>
        </w:tc>
        <w:tc>
          <w:tcPr>
            <w:tcW w:w="600" w:type="dxa"/>
          </w:tcPr>
          <w:p w14:paraId="0E8ABFF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BF26B5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1E0C22C6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529ED4AE" w14:textId="77777777" w:rsidR="00940027" w:rsidRDefault="00940027">
            <w:pPr>
              <w:pStyle w:val="OtherTableBody"/>
              <w:jc w:val="center"/>
            </w:pPr>
            <w:r>
              <w:t>0222</w:t>
            </w:r>
          </w:p>
        </w:tc>
        <w:tc>
          <w:tcPr>
            <w:tcW w:w="942" w:type="dxa"/>
          </w:tcPr>
          <w:p w14:paraId="3251ED61" w14:textId="77777777" w:rsidR="00940027" w:rsidRDefault="00940027">
            <w:pPr>
              <w:pStyle w:val="OtherTableBody"/>
            </w:pPr>
            <w:r>
              <w:t>3.4.5.29</w:t>
            </w:r>
          </w:p>
        </w:tc>
      </w:tr>
      <w:tr w:rsidR="00940027" w14:paraId="33F360D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55A2470" w14:textId="77777777" w:rsidR="00940027" w:rsidRDefault="00940027">
            <w:pPr>
              <w:pStyle w:val="OtherTableBody"/>
            </w:pPr>
            <w:r>
              <w:t>Contact Relationship</w:t>
            </w:r>
          </w:p>
        </w:tc>
        <w:tc>
          <w:tcPr>
            <w:tcW w:w="800" w:type="dxa"/>
          </w:tcPr>
          <w:p w14:paraId="7E34BEEA" w14:textId="77777777" w:rsidR="00940027" w:rsidRDefault="00940027">
            <w:pPr>
              <w:pStyle w:val="OtherTableBody"/>
              <w:jc w:val="center"/>
            </w:pPr>
            <w:r>
              <w:t>00784</w:t>
            </w:r>
          </w:p>
        </w:tc>
        <w:tc>
          <w:tcPr>
            <w:tcW w:w="600" w:type="dxa"/>
          </w:tcPr>
          <w:p w14:paraId="488D1C3B" w14:textId="77777777" w:rsidR="00940027" w:rsidRDefault="00940027">
            <w:pPr>
              <w:pStyle w:val="OtherTableBody"/>
              <w:jc w:val="center"/>
            </w:pPr>
            <w:r>
              <w:t>GT1</w:t>
            </w:r>
          </w:p>
        </w:tc>
        <w:tc>
          <w:tcPr>
            <w:tcW w:w="700" w:type="dxa"/>
          </w:tcPr>
          <w:p w14:paraId="6880DBC6" w14:textId="77777777" w:rsidR="00940027" w:rsidRDefault="00940027">
            <w:pPr>
              <w:pStyle w:val="OtherTableBody"/>
            </w:pPr>
            <w:r>
              <w:t>48</w:t>
            </w:r>
          </w:p>
        </w:tc>
        <w:tc>
          <w:tcPr>
            <w:tcW w:w="600" w:type="dxa"/>
          </w:tcPr>
          <w:p w14:paraId="327C1AB0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5E18B105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744BF9E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1BF4B7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0063</w:t>
            </w:r>
          </w:p>
        </w:tc>
        <w:tc>
          <w:tcPr>
            <w:tcW w:w="942" w:type="dxa"/>
          </w:tcPr>
          <w:p w14:paraId="42BEFCC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6.5.5.48</w:t>
            </w:r>
          </w:p>
        </w:tc>
      </w:tr>
      <w:tr w:rsidR="00940027" w14:paraId="40D139F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AD7D59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Contact Role</w:t>
            </w:r>
          </w:p>
        </w:tc>
        <w:tc>
          <w:tcPr>
            <w:tcW w:w="800" w:type="dxa"/>
          </w:tcPr>
          <w:p w14:paraId="652959B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00196</w:t>
            </w:r>
          </w:p>
        </w:tc>
        <w:tc>
          <w:tcPr>
            <w:tcW w:w="600" w:type="dxa"/>
          </w:tcPr>
          <w:p w14:paraId="7E62CDB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CTD</w:t>
            </w:r>
          </w:p>
        </w:tc>
        <w:tc>
          <w:tcPr>
            <w:tcW w:w="700" w:type="dxa"/>
          </w:tcPr>
          <w:p w14:paraId="2F7ACD5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1524066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217678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76EC71E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67DA710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0131</w:t>
            </w:r>
          </w:p>
        </w:tc>
        <w:tc>
          <w:tcPr>
            <w:tcW w:w="942" w:type="dxa"/>
          </w:tcPr>
          <w:p w14:paraId="422FDA2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11.6.4.1</w:t>
            </w:r>
          </w:p>
        </w:tc>
      </w:tr>
      <w:tr w:rsidR="00940027" w14:paraId="339F571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5A8FE1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Contact Role</w:t>
            </w:r>
          </w:p>
        </w:tc>
        <w:tc>
          <w:tcPr>
            <w:tcW w:w="800" w:type="dxa"/>
          </w:tcPr>
          <w:p w14:paraId="2F277D0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00196</w:t>
            </w:r>
          </w:p>
        </w:tc>
        <w:tc>
          <w:tcPr>
            <w:tcW w:w="600" w:type="dxa"/>
          </w:tcPr>
          <w:p w14:paraId="18F4983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NK1</w:t>
            </w:r>
          </w:p>
        </w:tc>
        <w:tc>
          <w:tcPr>
            <w:tcW w:w="700" w:type="dxa"/>
          </w:tcPr>
          <w:p w14:paraId="7A80369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</w:t>
            </w:r>
          </w:p>
        </w:tc>
        <w:tc>
          <w:tcPr>
            <w:tcW w:w="600" w:type="dxa"/>
          </w:tcPr>
          <w:p w14:paraId="23BA488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3C7DDDA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43AE263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0AFDDDB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0131</w:t>
            </w:r>
          </w:p>
        </w:tc>
        <w:tc>
          <w:tcPr>
            <w:tcW w:w="942" w:type="dxa"/>
          </w:tcPr>
          <w:p w14:paraId="482E4F2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3.4.5.7</w:t>
            </w:r>
          </w:p>
        </w:tc>
      </w:tr>
      <w:tr w:rsidR="00940027" w14:paraId="5BA8630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2DC277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Contact Telecommunication</w:t>
            </w:r>
          </w:p>
        </w:tc>
        <w:tc>
          <w:tcPr>
            <w:tcW w:w="800" w:type="dxa"/>
          </w:tcPr>
          <w:p w14:paraId="52E265C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01269</w:t>
            </w:r>
          </w:p>
        </w:tc>
        <w:tc>
          <w:tcPr>
            <w:tcW w:w="600" w:type="dxa"/>
          </w:tcPr>
          <w:p w14:paraId="52677EE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FAC</w:t>
            </w:r>
          </w:p>
        </w:tc>
        <w:tc>
          <w:tcPr>
            <w:tcW w:w="700" w:type="dxa"/>
          </w:tcPr>
          <w:p w14:paraId="677D2FB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</w:t>
            </w:r>
          </w:p>
        </w:tc>
        <w:tc>
          <w:tcPr>
            <w:tcW w:w="600" w:type="dxa"/>
          </w:tcPr>
          <w:p w14:paraId="489BCB8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1BDCE52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XTN</w:t>
            </w:r>
          </w:p>
        </w:tc>
        <w:tc>
          <w:tcPr>
            <w:tcW w:w="700" w:type="dxa"/>
          </w:tcPr>
          <w:p w14:paraId="044F9F2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7D984A9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6718281" w14:textId="77777777" w:rsidR="00940027" w:rsidRDefault="00940027">
            <w:pPr>
              <w:pStyle w:val="OtherTableBody"/>
            </w:pPr>
            <w:r>
              <w:t>7.12.6.8</w:t>
            </w:r>
          </w:p>
        </w:tc>
      </w:tr>
      <w:tr w:rsidR="00940027" w14:paraId="4C20EF1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5EB1CE4" w14:textId="77777777" w:rsidR="00940027" w:rsidRDefault="00940027">
            <w:pPr>
              <w:pStyle w:val="OtherTableBody"/>
            </w:pPr>
            <w:r>
              <w:t>Contact Title</w:t>
            </w:r>
          </w:p>
        </w:tc>
        <w:tc>
          <w:tcPr>
            <w:tcW w:w="800" w:type="dxa"/>
          </w:tcPr>
          <w:p w14:paraId="07C03684" w14:textId="77777777" w:rsidR="00940027" w:rsidRDefault="00940027">
            <w:pPr>
              <w:pStyle w:val="OtherTableBody"/>
              <w:jc w:val="center"/>
            </w:pPr>
            <w:r>
              <w:t>01267</w:t>
            </w:r>
          </w:p>
        </w:tc>
        <w:tc>
          <w:tcPr>
            <w:tcW w:w="600" w:type="dxa"/>
          </w:tcPr>
          <w:p w14:paraId="73F817B4" w14:textId="77777777" w:rsidR="00940027" w:rsidRDefault="00940027">
            <w:pPr>
              <w:pStyle w:val="OtherTableBody"/>
              <w:jc w:val="center"/>
            </w:pPr>
            <w:r>
              <w:t>FAC</w:t>
            </w:r>
          </w:p>
        </w:tc>
        <w:tc>
          <w:tcPr>
            <w:tcW w:w="700" w:type="dxa"/>
          </w:tcPr>
          <w:p w14:paraId="0FB2459C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452536D5" w14:textId="77777777" w:rsidR="00940027" w:rsidRDefault="00940027">
            <w:pPr>
              <w:pStyle w:val="OtherTableBody"/>
            </w:pPr>
            <w:r>
              <w:t>60</w:t>
            </w:r>
          </w:p>
        </w:tc>
        <w:tc>
          <w:tcPr>
            <w:tcW w:w="600" w:type="dxa"/>
          </w:tcPr>
          <w:p w14:paraId="3FB555F5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2AAF63E8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2598953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9A077CD" w14:textId="77777777" w:rsidR="00940027" w:rsidRDefault="00940027">
            <w:pPr>
              <w:pStyle w:val="OtherTableBody"/>
            </w:pPr>
            <w:r>
              <w:t>7.12.6.6</w:t>
            </w:r>
          </w:p>
        </w:tc>
      </w:tr>
      <w:tr w:rsidR="00940027" w14:paraId="6A038E1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681AD69" w14:textId="77777777" w:rsidR="00940027" w:rsidRDefault="00940027">
            <w:pPr>
              <w:pStyle w:val="OtherTableBody"/>
            </w:pPr>
            <w:r>
              <w:t>Contact's Address</w:t>
            </w:r>
          </w:p>
        </w:tc>
        <w:tc>
          <w:tcPr>
            <w:tcW w:w="800" w:type="dxa"/>
          </w:tcPr>
          <w:p w14:paraId="57E65D6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01020</w:t>
            </w:r>
          </w:p>
        </w:tc>
        <w:tc>
          <w:tcPr>
            <w:tcW w:w="600" w:type="dxa"/>
          </w:tcPr>
          <w:p w14:paraId="3B99099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CM0</w:t>
            </w:r>
          </w:p>
        </w:tc>
        <w:tc>
          <w:tcPr>
            <w:tcW w:w="700" w:type="dxa"/>
          </w:tcPr>
          <w:p w14:paraId="7912886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11</w:t>
            </w:r>
          </w:p>
        </w:tc>
        <w:tc>
          <w:tcPr>
            <w:tcW w:w="600" w:type="dxa"/>
          </w:tcPr>
          <w:p w14:paraId="5708A6D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1F69AC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XAD</w:t>
            </w:r>
          </w:p>
        </w:tc>
        <w:tc>
          <w:tcPr>
            <w:tcW w:w="700" w:type="dxa"/>
          </w:tcPr>
          <w:p w14:paraId="6C9D392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66A6A47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21FFB65B" w14:textId="77777777" w:rsidR="00940027" w:rsidRDefault="00940027">
            <w:pPr>
              <w:pStyle w:val="OtherTableBody"/>
            </w:pPr>
            <w:r>
              <w:t>8.11.2.11</w:t>
            </w:r>
          </w:p>
        </w:tc>
      </w:tr>
      <w:tr w:rsidR="00940027" w14:paraId="6C48BB6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56EB158" w14:textId="77777777" w:rsidR="00940027" w:rsidRDefault="00940027">
            <w:pPr>
              <w:pStyle w:val="OtherTableBody"/>
            </w:pPr>
            <w:r>
              <w:t>Contact's Telephone Number</w:t>
            </w:r>
          </w:p>
        </w:tc>
        <w:tc>
          <w:tcPr>
            <w:tcW w:w="800" w:type="dxa"/>
          </w:tcPr>
          <w:p w14:paraId="22963E2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01019</w:t>
            </w:r>
          </w:p>
        </w:tc>
        <w:tc>
          <w:tcPr>
            <w:tcW w:w="600" w:type="dxa"/>
          </w:tcPr>
          <w:p w14:paraId="78DB5F6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CM0</w:t>
            </w:r>
          </w:p>
        </w:tc>
        <w:tc>
          <w:tcPr>
            <w:tcW w:w="700" w:type="dxa"/>
          </w:tcPr>
          <w:p w14:paraId="12E8726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  <w:tc>
          <w:tcPr>
            <w:tcW w:w="600" w:type="dxa"/>
          </w:tcPr>
          <w:p w14:paraId="7A7892E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EA9AE4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XTN</w:t>
            </w:r>
          </w:p>
        </w:tc>
        <w:tc>
          <w:tcPr>
            <w:tcW w:w="700" w:type="dxa"/>
          </w:tcPr>
          <w:p w14:paraId="4E905A9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12EF7F7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8F9A55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8.11.2.10</w:t>
            </w:r>
          </w:p>
        </w:tc>
      </w:tr>
      <w:tr w:rsidR="00940027" w14:paraId="2A04E73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D4AD64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Container Carrier Identifier</w:t>
            </w:r>
          </w:p>
        </w:tc>
        <w:tc>
          <w:tcPr>
            <w:tcW w:w="800" w:type="dxa"/>
          </w:tcPr>
          <w:p w14:paraId="7B0B5CE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01376</w:t>
            </w:r>
          </w:p>
        </w:tc>
        <w:tc>
          <w:tcPr>
            <w:tcW w:w="600" w:type="dxa"/>
          </w:tcPr>
          <w:p w14:paraId="7DF7CE1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INV</w:t>
            </w:r>
          </w:p>
        </w:tc>
        <w:tc>
          <w:tcPr>
            <w:tcW w:w="700" w:type="dxa"/>
          </w:tcPr>
          <w:p w14:paraId="26AAA0A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  <w:tc>
          <w:tcPr>
            <w:tcW w:w="600" w:type="dxa"/>
          </w:tcPr>
          <w:p w14:paraId="7AE2CF9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6A43677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36E436E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6C1A7E5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4F6D2A8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13.4.4.5</w:t>
            </w:r>
          </w:p>
        </w:tc>
      </w:tr>
      <w:tr w:rsidR="00940027" w14:paraId="022D3C2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927EE7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Container Condition</w:t>
            </w:r>
          </w:p>
        </w:tc>
        <w:tc>
          <w:tcPr>
            <w:tcW w:w="800" w:type="dxa"/>
          </w:tcPr>
          <w:p w14:paraId="2BF44D3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01774</w:t>
            </w:r>
          </w:p>
        </w:tc>
        <w:tc>
          <w:tcPr>
            <w:tcW w:w="600" w:type="dxa"/>
          </w:tcPr>
          <w:p w14:paraId="5643AFE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SPM</w:t>
            </w:r>
          </w:p>
        </w:tc>
        <w:tc>
          <w:tcPr>
            <w:tcW w:w="700" w:type="dxa"/>
          </w:tcPr>
          <w:p w14:paraId="7DBFA76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28</w:t>
            </w:r>
          </w:p>
        </w:tc>
        <w:tc>
          <w:tcPr>
            <w:tcW w:w="600" w:type="dxa"/>
          </w:tcPr>
          <w:p w14:paraId="3C85F1A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993BE2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CWE</w:t>
            </w:r>
          </w:p>
        </w:tc>
        <w:tc>
          <w:tcPr>
            <w:tcW w:w="700" w:type="dxa"/>
          </w:tcPr>
          <w:p w14:paraId="33F3948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229599F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0544</w:t>
            </w:r>
          </w:p>
        </w:tc>
        <w:tc>
          <w:tcPr>
            <w:tcW w:w="942" w:type="dxa"/>
          </w:tcPr>
          <w:p w14:paraId="603F946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7.4.3.28</w:t>
            </w:r>
          </w:p>
        </w:tc>
      </w:tr>
      <w:tr w:rsidR="00940027" w14:paraId="713F662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C69DDB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Container Description</w:t>
            </w:r>
          </w:p>
        </w:tc>
        <w:tc>
          <w:tcPr>
            <w:tcW w:w="800" w:type="dxa"/>
          </w:tcPr>
          <w:p w14:paraId="246A9F41" w14:textId="77777777" w:rsidR="00940027" w:rsidRDefault="00940027">
            <w:pPr>
              <w:pStyle w:val="OtherTableBody"/>
              <w:jc w:val="center"/>
            </w:pPr>
            <w:r>
              <w:t>00643</w:t>
            </w:r>
          </w:p>
        </w:tc>
        <w:tc>
          <w:tcPr>
            <w:tcW w:w="600" w:type="dxa"/>
          </w:tcPr>
          <w:p w14:paraId="296C43D3" w14:textId="77777777" w:rsidR="00940027" w:rsidRDefault="00940027">
            <w:pPr>
              <w:pStyle w:val="OtherTableBody"/>
              <w:jc w:val="center"/>
            </w:pPr>
            <w:r>
              <w:t>OM4</w:t>
            </w:r>
          </w:p>
        </w:tc>
        <w:tc>
          <w:tcPr>
            <w:tcW w:w="700" w:type="dxa"/>
          </w:tcPr>
          <w:p w14:paraId="3972CCDF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042A4AFA" w14:textId="77777777" w:rsidR="00940027" w:rsidRDefault="00940027">
            <w:pPr>
              <w:pStyle w:val="OtherTableBody"/>
            </w:pPr>
            <w:r>
              <w:t>60</w:t>
            </w:r>
          </w:p>
        </w:tc>
        <w:tc>
          <w:tcPr>
            <w:tcW w:w="600" w:type="dxa"/>
          </w:tcPr>
          <w:p w14:paraId="658B02A1" w14:textId="77777777" w:rsidR="00940027" w:rsidRDefault="00940027">
            <w:pPr>
              <w:pStyle w:val="OtherTableBody"/>
            </w:pPr>
            <w:r>
              <w:t>TX</w:t>
            </w:r>
          </w:p>
        </w:tc>
        <w:tc>
          <w:tcPr>
            <w:tcW w:w="700" w:type="dxa"/>
          </w:tcPr>
          <w:p w14:paraId="20F0C1F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F4DF4A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CAF6EED" w14:textId="77777777" w:rsidR="00940027" w:rsidRDefault="00940027">
            <w:pPr>
              <w:pStyle w:val="OtherTableBody"/>
            </w:pPr>
            <w:r>
              <w:t>8.8.11.3</w:t>
            </w:r>
          </w:p>
        </w:tc>
      </w:tr>
      <w:tr w:rsidR="00940027" w14:paraId="2DC3E72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83E7096" w14:textId="77777777" w:rsidR="00940027" w:rsidRDefault="00940027">
            <w:pPr>
              <w:pStyle w:val="OtherTableBody"/>
            </w:pPr>
            <w:r>
              <w:t>Container Diameter</w:t>
            </w:r>
          </w:p>
        </w:tc>
        <w:tc>
          <w:tcPr>
            <w:tcW w:w="800" w:type="dxa"/>
          </w:tcPr>
          <w:p w14:paraId="7E71E78E" w14:textId="77777777" w:rsidR="00940027" w:rsidRDefault="00940027">
            <w:pPr>
              <w:pStyle w:val="OtherTableBody"/>
              <w:jc w:val="center"/>
            </w:pPr>
            <w:r>
              <w:t>01344</w:t>
            </w:r>
          </w:p>
        </w:tc>
        <w:tc>
          <w:tcPr>
            <w:tcW w:w="600" w:type="dxa"/>
          </w:tcPr>
          <w:p w14:paraId="72CD3436" w14:textId="77777777" w:rsidR="00940027" w:rsidRDefault="00940027">
            <w:pPr>
              <w:pStyle w:val="OtherTableBody"/>
              <w:jc w:val="center"/>
            </w:pPr>
            <w:r>
              <w:t>SAC</w:t>
            </w:r>
          </w:p>
        </w:tc>
        <w:tc>
          <w:tcPr>
            <w:tcW w:w="700" w:type="dxa"/>
          </w:tcPr>
          <w:p w14:paraId="4558DEBF" w14:textId="77777777" w:rsidR="00940027" w:rsidRDefault="00940027">
            <w:pPr>
              <w:pStyle w:val="OtherTableBody"/>
            </w:pPr>
            <w:r>
              <w:t>17</w:t>
            </w:r>
          </w:p>
        </w:tc>
        <w:tc>
          <w:tcPr>
            <w:tcW w:w="600" w:type="dxa"/>
          </w:tcPr>
          <w:p w14:paraId="7D662B36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5394B10D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0A59121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61707E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C9791E0" w14:textId="77777777" w:rsidR="00940027" w:rsidRDefault="00940027">
            <w:pPr>
              <w:pStyle w:val="OtherTableBody"/>
            </w:pPr>
            <w:r>
              <w:t>13.4.3.17</w:t>
            </w:r>
          </w:p>
        </w:tc>
      </w:tr>
      <w:tr w:rsidR="00940027" w14:paraId="1F369D8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F86FC5C" w14:textId="77777777" w:rsidR="00940027" w:rsidRDefault="00940027">
            <w:pPr>
              <w:pStyle w:val="OtherTableBody"/>
            </w:pPr>
            <w:r>
              <w:t>Container Height</w:t>
            </w:r>
          </w:p>
        </w:tc>
        <w:tc>
          <w:tcPr>
            <w:tcW w:w="800" w:type="dxa"/>
          </w:tcPr>
          <w:p w14:paraId="088C3CAD" w14:textId="77777777" w:rsidR="00940027" w:rsidRDefault="00940027">
            <w:pPr>
              <w:pStyle w:val="OtherTableBody"/>
              <w:jc w:val="center"/>
            </w:pPr>
            <w:r>
              <w:t>01343</w:t>
            </w:r>
          </w:p>
        </w:tc>
        <w:tc>
          <w:tcPr>
            <w:tcW w:w="600" w:type="dxa"/>
          </w:tcPr>
          <w:p w14:paraId="070077DE" w14:textId="77777777" w:rsidR="00940027" w:rsidRDefault="00940027">
            <w:pPr>
              <w:pStyle w:val="OtherTableBody"/>
              <w:jc w:val="center"/>
            </w:pPr>
            <w:r>
              <w:t>SAC</w:t>
            </w:r>
          </w:p>
        </w:tc>
        <w:tc>
          <w:tcPr>
            <w:tcW w:w="700" w:type="dxa"/>
          </w:tcPr>
          <w:p w14:paraId="380329E9" w14:textId="77777777" w:rsidR="00940027" w:rsidRDefault="00940027">
            <w:pPr>
              <w:pStyle w:val="OtherTableBody"/>
            </w:pPr>
            <w:r>
              <w:t>16</w:t>
            </w:r>
          </w:p>
        </w:tc>
        <w:tc>
          <w:tcPr>
            <w:tcW w:w="600" w:type="dxa"/>
          </w:tcPr>
          <w:p w14:paraId="6C6B9434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76217072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7BE3B26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941314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50B57DE" w14:textId="77777777" w:rsidR="00940027" w:rsidRDefault="00940027">
            <w:pPr>
              <w:pStyle w:val="OtherTableBody"/>
            </w:pPr>
            <w:r>
              <w:t>13.4.3.16</w:t>
            </w:r>
          </w:p>
        </w:tc>
      </w:tr>
      <w:tr w:rsidR="00940027" w14:paraId="7B8E56D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D469253" w14:textId="77777777" w:rsidR="00940027" w:rsidRDefault="00940027">
            <w:pPr>
              <w:pStyle w:val="OtherTableBody"/>
            </w:pPr>
            <w:r>
              <w:t>Container Height/Diameter/Delta Units</w:t>
            </w:r>
          </w:p>
        </w:tc>
        <w:tc>
          <w:tcPr>
            <w:tcW w:w="800" w:type="dxa"/>
          </w:tcPr>
          <w:p w14:paraId="67682FC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01347</w:t>
            </w:r>
          </w:p>
        </w:tc>
        <w:tc>
          <w:tcPr>
            <w:tcW w:w="600" w:type="dxa"/>
          </w:tcPr>
          <w:p w14:paraId="22FEA76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SAC</w:t>
            </w:r>
          </w:p>
        </w:tc>
        <w:tc>
          <w:tcPr>
            <w:tcW w:w="700" w:type="dxa"/>
          </w:tcPr>
          <w:p w14:paraId="1E693C1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20</w:t>
            </w:r>
          </w:p>
        </w:tc>
        <w:tc>
          <w:tcPr>
            <w:tcW w:w="600" w:type="dxa"/>
          </w:tcPr>
          <w:p w14:paraId="4633FDA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395BBD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3254035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5C11117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5D7316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13.4.3.20</w:t>
            </w:r>
          </w:p>
        </w:tc>
      </w:tr>
      <w:tr w:rsidR="00940027" w14:paraId="1C8A84F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EA55E1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Container Identifier</w:t>
            </w:r>
          </w:p>
        </w:tc>
        <w:tc>
          <w:tcPr>
            <w:tcW w:w="800" w:type="dxa"/>
          </w:tcPr>
          <w:p w14:paraId="4916EA2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01331</w:t>
            </w:r>
          </w:p>
        </w:tc>
        <w:tc>
          <w:tcPr>
            <w:tcW w:w="600" w:type="dxa"/>
          </w:tcPr>
          <w:p w14:paraId="0F20A4B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SAC</w:t>
            </w:r>
          </w:p>
        </w:tc>
        <w:tc>
          <w:tcPr>
            <w:tcW w:w="700" w:type="dxa"/>
          </w:tcPr>
          <w:p w14:paraId="725AF6A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26B6965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80</w:t>
            </w:r>
          </w:p>
        </w:tc>
        <w:tc>
          <w:tcPr>
            <w:tcW w:w="600" w:type="dxa"/>
          </w:tcPr>
          <w:p w14:paraId="45B2E16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EI</w:t>
            </w:r>
          </w:p>
        </w:tc>
        <w:tc>
          <w:tcPr>
            <w:tcW w:w="700" w:type="dxa"/>
          </w:tcPr>
          <w:p w14:paraId="7A7EC73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6CACB6A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8E74D3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13.4.3.3</w:t>
            </w:r>
          </w:p>
        </w:tc>
      </w:tr>
      <w:tr w:rsidR="00940027" w14:paraId="57015AE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91B918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Container Status</w:t>
            </w:r>
          </w:p>
        </w:tc>
        <w:tc>
          <w:tcPr>
            <w:tcW w:w="800" w:type="dxa"/>
          </w:tcPr>
          <w:p w14:paraId="01A9EE4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01335</w:t>
            </w:r>
          </w:p>
        </w:tc>
        <w:tc>
          <w:tcPr>
            <w:tcW w:w="600" w:type="dxa"/>
          </w:tcPr>
          <w:p w14:paraId="6F2739F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SAC</w:t>
            </w:r>
          </w:p>
        </w:tc>
        <w:tc>
          <w:tcPr>
            <w:tcW w:w="700" w:type="dxa"/>
          </w:tcPr>
          <w:p w14:paraId="4EE8861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</w:t>
            </w:r>
          </w:p>
        </w:tc>
        <w:tc>
          <w:tcPr>
            <w:tcW w:w="600" w:type="dxa"/>
          </w:tcPr>
          <w:p w14:paraId="496CE40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174481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14FF788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27BE72A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0370</w:t>
            </w:r>
          </w:p>
        </w:tc>
        <w:tc>
          <w:tcPr>
            <w:tcW w:w="942" w:type="dxa"/>
          </w:tcPr>
          <w:p w14:paraId="50408A2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13.4.3.8</w:t>
            </w:r>
          </w:p>
        </w:tc>
      </w:tr>
      <w:tr w:rsidR="00940027" w14:paraId="4571F8B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A08399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Container Type</w:t>
            </w:r>
          </w:p>
        </w:tc>
        <w:tc>
          <w:tcPr>
            <w:tcW w:w="800" w:type="dxa"/>
          </w:tcPr>
          <w:p w14:paraId="589707A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01773</w:t>
            </w:r>
          </w:p>
        </w:tc>
        <w:tc>
          <w:tcPr>
            <w:tcW w:w="600" w:type="dxa"/>
          </w:tcPr>
          <w:p w14:paraId="350CDC9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SPM</w:t>
            </w:r>
          </w:p>
        </w:tc>
        <w:tc>
          <w:tcPr>
            <w:tcW w:w="700" w:type="dxa"/>
          </w:tcPr>
          <w:p w14:paraId="4978828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27</w:t>
            </w:r>
          </w:p>
        </w:tc>
        <w:tc>
          <w:tcPr>
            <w:tcW w:w="600" w:type="dxa"/>
          </w:tcPr>
          <w:p w14:paraId="2F34227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E1A727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CWE</w:t>
            </w:r>
          </w:p>
        </w:tc>
        <w:tc>
          <w:tcPr>
            <w:tcW w:w="700" w:type="dxa"/>
          </w:tcPr>
          <w:p w14:paraId="57A60D2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18538DC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872C16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7.4.3.27</w:t>
            </w:r>
          </w:p>
        </w:tc>
      </w:tr>
      <w:tr w:rsidR="00940027" w14:paraId="78DDE32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05F40B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Container Units</w:t>
            </w:r>
          </w:p>
        </w:tc>
        <w:tc>
          <w:tcPr>
            <w:tcW w:w="800" w:type="dxa"/>
          </w:tcPr>
          <w:p w14:paraId="2142D48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00645</w:t>
            </w:r>
          </w:p>
        </w:tc>
        <w:tc>
          <w:tcPr>
            <w:tcW w:w="600" w:type="dxa"/>
          </w:tcPr>
          <w:p w14:paraId="1BE0C27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OM4</w:t>
            </w:r>
          </w:p>
        </w:tc>
        <w:tc>
          <w:tcPr>
            <w:tcW w:w="700" w:type="dxa"/>
          </w:tcPr>
          <w:p w14:paraId="1890631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  <w:tc>
          <w:tcPr>
            <w:tcW w:w="600" w:type="dxa"/>
          </w:tcPr>
          <w:p w14:paraId="7636FEE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36DD42E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615B615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09B1476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9999</w:t>
            </w:r>
          </w:p>
        </w:tc>
        <w:tc>
          <w:tcPr>
            <w:tcW w:w="942" w:type="dxa"/>
          </w:tcPr>
          <w:p w14:paraId="710C1DB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8.8.11.5</w:t>
            </w:r>
          </w:p>
        </w:tc>
      </w:tr>
      <w:tr w:rsidR="00940027" w14:paraId="4B6E8BC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35F526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Container Volume</w:t>
            </w:r>
          </w:p>
        </w:tc>
        <w:tc>
          <w:tcPr>
            <w:tcW w:w="800" w:type="dxa"/>
          </w:tcPr>
          <w:p w14:paraId="2AE975D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00644</w:t>
            </w:r>
          </w:p>
        </w:tc>
        <w:tc>
          <w:tcPr>
            <w:tcW w:w="600" w:type="dxa"/>
          </w:tcPr>
          <w:p w14:paraId="595B728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SAC</w:t>
            </w:r>
          </w:p>
        </w:tc>
        <w:tc>
          <w:tcPr>
            <w:tcW w:w="700" w:type="dxa"/>
          </w:tcPr>
          <w:p w14:paraId="24459DA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21</w:t>
            </w:r>
          </w:p>
        </w:tc>
        <w:tc>
          <w:tcPr>
            <w:tcW w:w="600" w:type="dxa"/>
          </w:tcPr>
          <w:p w14:paraId="1DBEE09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20</w:t>
            </w:r>
          </w:p>
        </w:tc>
        <w:tc>
          <w:tcPr>
            <w:tcW w:w="600" w:type="dxa"/>
          </w:tcPr>
          <w:p w14:paraId="3EBC076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NM</w:t>
            </w:r>
          </w:p>
        </w:tc>
        <w:tc>
          <w:tcPr>
            <w:tcW w:w="700" w:type="dxa"/>
          </w:tcPr>
          <w:p w14:paraId="4E74095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549797D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6A9CEC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13.4.3.21</w:t>
            </w:r>
          </w:p>
        </w:tc>
      </w:tr>
      <w:tr w:rsidR="00940027" w14:paraId="187A20B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AF5F35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Container Volume</w:t>
            </w:r>
          </w:p>
        </w:tc>
        <w:tc>
          <w:tcPr>
            <w:tcW w:w="800" w:type="dxa"/>
          </w:tcPr>
          <w:p w14:paraId="78852F7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00644</w:t>
            </w:r>
          </w:p>
        </w:tc>
        <w:tc>
          <w:tcPr>
            <w:tcW w:w="600" w:type="dxa"/>
          </w:tcPr>
          <w:p w14:paraId="287AC09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OM4</w:t>
            </w:r>
          </w:p>
        </w:tc>
        <w:tc>
          <w:tcPr>
            <w:tcW w:w="700" w:type="dxa"/>
          </w:tcPr>
          <w:p w14:paraId="083A80E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600" w:type="dxa"/>
          </w:tcPr>
          <w:p w14:paraId="476ED11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20</w:t>
            </w:r>
          </w:p>
        </w:tc>
        <w:tc>
          <w:tcPr>
            <w:tcW w:w="600" w:type="dxa"/>
          </w:tcPr>
          <w:p w14:paraId="01573BC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NM</w:t>
            </w:r>
          </w:p>
        </w:tc>
        <w:tc>
          <w:tcPr>
            <w:tcW w:w="700" w:type="dxa"/>
          </w:tcPr>
          <w:p w14:paraId="0A9D7A3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566674E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39FE75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8.8.11.4</w:t>
            </w:r>
          </w:p>
        </w:tc>
      </w:tr>
      <w:tr w:rsidR="00940027" w14:paraId="5ECB523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044C8F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Continuation Pointer</w:t>
            </w:r>
          </w:p>
        </w:tc>
        <w:tc>
          <w:tcPr>
            <w:tcW w:w="800" w:type="dxa"/>
          </w:tcPr>
          <w:p w14:paraId="09DF95F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00014</w:t>
            </w:r>
          </w:p>
        </w:tc>
        <w:tc>
          <w:tcPr>
            <w:tcW w:w="600" w:type="dxa"/>
          </w:tcPr>
          <w:p w14:paraId="6187CD9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MSH</w:t>
            </w:r>
          </w:p>
        </w:tc>
        <w:tc>
          <w:tcPr>
            <w:tcW w:w="700" w:type="dxa"/>
          </w:tcPr>
          <w:p w14:paraId="31E7C71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14</w:t>
            </w:r>
          </w:p>
        </w:tc>
        <w:tc>
          <w:tcPr>
            <w:tcW w:w="600" w:type="dxa"/>
          </w:tcPr>
          <w:p w14:paraId="23CCB88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180</w:t>
            </w:r>
          </w:p>
        </w:tc>
        <w:tc>
          <w:tcPr>
            <w:tcW w:w="600" w:type="dxa"/>
          </w:tcPr>
          <w:p w14:paraId="7FCF2B3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ST</w:t>
            </w:r>
          </w:p>
        </w:tc>
        <w:tc>
          <w:tcPr>
            <w:tcW w:w="700" w:type="dxa"/>
          </w:tcPr>
          <w:p w14:paraId="49B8DA1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5393250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4F006FB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2.15.9.14</w:t>
            </w:r>
          </w:p>
        </w:tc>
      </w:tr>
      <w:tr w:rsidR="00940027" w14:paraId="6E0247E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91EF14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Continuation Pointer</w:t>
            </w:r>
          </w:p>
        </w:tc>
        <w:tc>
          <w:tcPr>
            <w:tcW w:w="800" w:type="dxa"/>
          </w:tcPr>
          <w:p w14:paraId="731B526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00014</w:t>
            </w:r>
          </w:p>
        </w:tc>
        <w:tc>
          <w:tcPr>
            <w:tcW w:w="600" w:type="dxa"/>
          </w:tcPr>
          <w:p w14:paraId="7A357EA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DSC</w:t>
            </w:r>
          </w:p>
        </w:tc>
        <w:tc>
          <w:tcPr>
            <w:tcW w:w="700" w:type="dxa"/>
          </w:tcPr>
          <w:p w14:paraId="7147C35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691D231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180</w:t>
            </w:r>
          </w:p>
        </w:tc>
        <w:tc>
          <w:tcPr>
            <w:tcW w:w="600" w:type="dxa"/>
          </w:tcPr>
          <w:p w14:paraId="1DD7FE6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ST</w:t>
            </w:r>
          </w:p>
        </w:tc>
        <w:tc>
          <w:tcPr>
            <w:tcW w:w="700" w:type="dxa"/>
          </w:tcPr>
          <w:p w14:paraId="02476F1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097E802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5064E9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2.15.4.1</w:t>
            </w:r>
          </w:p>
        </w:tc>
      </w:tr>
      <w:tr w:rsidR="00940027" w14:paraId="124D109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88D049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Continuation Style</w:t>
            </w:r>
          </w:p>
        </w:tc>
        <w:tc>
          <w:tcPr>
            <w:tcW w:w="800" w:type="dxa"/>
          </w:tcPr>
          <w:p w14:paraId="04F5099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01354</w:t>
            </w:r>
          </w:p>
        </w:tc>
        <w:tc>
          <w:tcPr>
            <w:tcW w:w="600" w:type="dxa"/>
          </w:tcPr>
          <w:p w14:paraId="477CBFD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DSC</w:t>
            </w:r>
          </w:p>
        </w:tc>
        <w:tc>
          <w:tcPr>
            <w:tcW w:w="700" w:type="dxa"/>
          </w:tcPr>
          <w:p w14:paraId="17D77AF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4095E90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521925A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ID</w:t>
            </w:r>
          </w:p>
        </w:tc>
        <w:tc>
          <w:tcPr>
            <w:tcW w:w="700" w:type="dxa"/>
          </w:tcPr>
          <w:p w14:paraId="29C56FE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16629F4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0398</w:t>
            </w:r>
          </w:p>
        </w:tc>
        <w:tc>
          <w:tcPr>
            <w:tcW w:w="942" w:type="dxa"/>
          </w:tcPr>
          <w:p w14:paraId="6086112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2.15.4.2</w:t>
            </w:r>
          </w:p>
        </w:tc>
      </w:tr>
      <w:tr w:rsidR="00940027" w14:paraId="0BD1DE3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1830BC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Contract Amount</w:t>
            </w:r>
          </w:p>
        </w:tc>
        <w:tc>
          <w:tcPr>
            <w:tcW w:w="800" w:type="dxa"/>
          </w:tcPr>
          <w:p w14:paraId="0B67F31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00156</w:t>
            </w:r>
          </w:p>
        </w:tc>
        <w:tc>
          <w:tcPr>
            <w:tcW w:w="600" w:type="dxa"/>
          </w:tcPr>
          <w:p w14:paraId="2DE48CD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PV1</w:t>
            </w:r>
          </w:p>
        </w:tc>
        <w:tc>
          <w:tcPr>
            <w:tcW w:w="700" w:type="dxa"/>
          </w:tcPr>
          <w:p w14:paraId="33FD1B9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26</w:t>
            </w:r>
          </w:p>
        </w:tc>
        <w:tc>
          <w:tcPr>
            <w:tcW w:w="600" w:type="dxa"/>
          </w:tcPr>
          <w:p w14:paraId="1018E5E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12</w:t>
            </w:r>
          </w:p>
        </w:tc>
        <w:tc>
          <w:tcPr>
            <w:tcW w:w="600" w:type="dxa"/>
          </w:tcPr>
          <w:p w14:paraId="263955B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NM</w:t>
            </w:r>
          </w:p>
        </w:tc>
        <w:tc>
          <w:tcPr>
            <w:tcW w:w="700" w:type="dxa"/>
          </w:tcPr>
          <w:p w14:paraId="009941A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1278F2D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45092B6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3.4.3.26</w:t>
            </w:r>
          </w:p>
        </w:tc>
      </w:tr>
      <w:tr w:rsidR="00940027" w14:paraId="221329D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D4718D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Contract Code</w:t>
            </w:r>
          </w:p>
        </w:tc>
        <w:tc>
          <w:tcPr>
            <w:tcW w:w="800" w:type="dxa"/>
          </w:tcPr>
          <w:p w14:paraId="7B9175D4" w14:textId="77777777" w:rsidR="00940027" w:rsidRDefault="00940027">
            <w:pPr>
              <w:pStyle w:val="OtherTableBody"/>
              <w:jc w:val="center"/>
            </w:pPr>
            <w:r>
              <w:t>00154</w:t>
            </w:r>
          </w:p>
        </w:tc>
        <w:tc>
          <w:tcPr>
            <w:tcW w:w="600" w:type="dxa"/>
          </w:tcPr>
          <w:p w14:paraId="166231EA" w14:textId="77777777" w:rsidR="00940027" w:rsidRDefault="00940027">
            <w:pPr>
              <w:pStyle w:val="OtherTableBody"/>
              <w:jc w:val="center"/>
            </w:pPr>
            <w:r>
              <w:t>PV1</w:t>
            </w:r>
          </w:p>
        </w:tc>
        <w:tc>
          <w:tcPr>
            <w:tcW w:w="700" w:type="dxa"/>
          </w:tcPr>
          <w:p w14:paraId="5021A710" w14:textId="77777777" w:rsidR="00940027" w:rsidRDefault="00940027">
            <w:pPr>
              <w:pStyle w:val="OtherTableBody"/>
            </w:pPr>
            <w:r>
              <w:t>24</w:t>
            </w:r>
          </w:p>
        </w:tc>
        <w:tc>
          <w:tcPr>
            <w:tcW w:w="600" w:type="dxa"/>
          </w:tcPr>
          <w:p w14:paraId="3612EE79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0F5373BF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0F8C2D6C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0FB7433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0044</w:t>
            </w:r>
          </w:p>
        </w:tc>
        <w:tc>
          <w:tcPr>
            <w:tcW w:w="942" w:type="dxa"/>
          </w:tcPr>
          <w:p w14:paraId="0499F9D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3.4.3.24</w:t>
            </w:r>
          </w:p>
        </w:tc>
      </w:tr>
      <w:tr w:rsidR="00940027" w14:paraId="2E8331E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438EA6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Contract Effective Date</w:t>
            </w:r>
          </w:p>
        </w:tc>
        <w:tc>
          <w:tcPr>
            <w:tcW w:w="800" w:type="dxa"/>
          </w:tcPr>
          <w:p w14:paraId="2686692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00155</w:t>
            </w:r>
          </w:p>
        </w:tc>
        <w:tc>
          <w:tcPr>
            <w:tcW w:w="600" w:type="dxa"/>
          </w:tcPr>
          <w:p w14:paraId="0D7E072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PV1</w:t>
            </w:r>
          </w:p>
        </w:tc>
        <w:tc>
          <w:tcPr>
            <w:tcW w:w="700" w:type="dxa"/>
          </w:tcPr>
          <w:p w14:paraId="36E4CC7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</w:t>
            </w:r>
          </w:p>
        </w:tc>
        <w:tc>
          <w:tcPr>
            <w:tcW w:w="600" w:type="dxa"/>
          </w:tcPr>
          <w:p w14:paraId="0284C9A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</w:t>
            </w:r>
          </w:p>
        </w:tc>
        <w:tc>
          <w:tcPr>
            <w:tcW w:w="600" w:type="dxa"/>
          </w:tcPr>
          <w:p w14:paraId="3B38A5A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DT</w:t>
            </w:r>
          </w:p>
        </w:tc>
        <w:tc>
          <w:tcPr>
            <w:tcW w:w="700" w:type="dxa"/>
          </w:tcPr>
          <w:p w14:paraId="07386C1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1A97661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D34D2AE" w14:textId="77777777" w:rsidR="00940027" w:rsidRDefault="00940027">
            <w:pPr>
              <w:pStyle w:val="OtherTableBody"/>
            </w:pPr>
            <w:r>
              <w:t>3.4.3.25</w:t>
            </w:r>
          </w:p>
        </w:tc>
      </w:tr>
      <w:tr w:rsidR="00940027" w14:paraId="679738B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A1D6851" w14:textId="77777777" w:rsidR="00940027" w:rsidRDefault="00940027">
            <w:pPr>
              <w:pStyle w:val="OtherTableBody"/>
            </w:pPr>
            <w:r>
              <w:t>Contract Number</w:t>
            </w:r>
          </w:p>
        </w:tc>
        <w:tc>
          <w:tcPr>
            <w:tcW w:w="800" w:type="dxa"/>
          </w:tcPr>
          <w:p w14:paraId="5537D4A0" w14:textId="77777777" w:rsidR="00940027" w:rsidRDefault="00940027">
            <w:pPr>
              <w:pStyle w:val="OtherTableBody"/>
              <w:jc w:val="center"/>
            </w:pPr>
            <w:r>
              <w:t>00992</w:t>
            </w:r>
          </w:p>
        </w:tc>
        <w:tc>
          <w:tcPr>
            <w:tcW w:w="600" w:type="dxa"/>
          </w:tcPr>
          <w:p w14:paraId="59E4D8DD" w14:textId="77777777" w:rsidR="00940027" w:rsidRDefault="00940027">
            <w:pPr>
              <w:pStyle w:val="OtherTableBody"/>
              <w:jc w:val="center"/>
            </w:pPr>
            <w:r>
              <w:t>CDM</w:t>
            </w:r>
          </w:p>
        </w:tc>
        <w:tc>
          <w:tcPr>
            <w:tcW w:w="700" w:type="dxa"/>
          </w:tcPr>
          <w:p w14:paraId="3B606ED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11</w:t>
            </w:r>
          </w:p>
        </w:tc>
        <w:tc>
          <w:tcPr>
            <w:tcW w:w="600" w:type="dxa"/>
          </w:tcPr>
          <w:p w14:paraId="7D896F7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1C872DD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CX</w:t>
            </w:r>
          </w:p>
        </w:tc>
        <w:tc>
          <w:tcPr>
            <w:tcW w:w="700" w:type="dxa"/>
          </w:tcPr>
          <w:p w14:paraId="08F718C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0A7E6B8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2EF0D13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8.10.2.11</w:t>
            </w:r>
          </w:p>
        </w:tc>
      </w:tr>
      <w:tr w:rsidR="00940027" w14:paraId="4BD78C3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F68C45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Contract Organization</w:t>
            </w:r>
          </w:p>
        </w:tc>
        <w:tc>
          <w:tcPr>
            <w:tcW w:w="800" w:type="dxa"/>
          </w:tcPr>
          <w:p w14:paraId="614105F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00993</w:t>
            </w:r>
          </w:p>
        </w:tc>
        <w:tc>
          <w:tcPr>
            <w:tcW w:w="600" w:type="dxa"/>
          </w:tcPr>
          <w:p w14:paraId="168F803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CDM</w:t>
            </w:r>
          </w:p>
        </w:tc>
        <w:tc>
          <w:tcPr>
            <w:tcW w:w="700" w:type="dxa"/>
          </w:tcPr>
          <w:p w14:paraId="1A36BED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12</w:t>
            </w:r>
          </w:p>
        </w:tc>
        <w:tc>
          <w:tcPr>
            <w:tcW w:w="600" w:type="dxa"/>
          </w:tcPr>
          <w:p w14:paraId="4144C19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5C34BC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XON</w:t>
            </w:r>
          </w:p>
        </w:tc>
        <w:tc>
          <w:tcPr>
            <w:tcW w:w="700" w:type="dxa"/>
          </w:tcPr>
          <w:p w14:paraId="303F7C5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0E920E6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43EE4AD" w14:textId="77777777" w:rsidR="00940027" w:rsidRDefault="00940027">
            <w:pPr>
              <w:pStyle w:val="OtherTableBody"/>
            </w:pPr>
            <w:r>
              <w:t>8.10.2.12</w:t>
            </w:r>
          </w:p>
        </w:tc>
      </w:tr>
      <w:tr w:rsidR="00940027" w14:paraId="41518A3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72B5C92" w14:textId="77777777" w:rsidR="00940027" w:rsidRDefault="00940027">
            <w:pPr>
              <w:pStyle w:val="OtherTableBody"/>
            </w:pPr>
            <w:r>
              <w:t>Contract Period</w:t>
            </w:r>
          </w:p>
        </w:tc>
        <w:tc>
          <w:tcPr>
            <w:tcW w:w="800" w:type="dxa"/>
          </w:tcPr>
          <w:p w14:paraId="458B1C2A" w14:textId="77777777" w:rsidR="00940027" w:rsidRDefault="00940027">
            <w:pPr>
              <w:pStyle w:val="OtherTableBody"/>
              <w:jc w:val="center"/>
            </w:pPr>
            <w:r>
              <w:t>00157</w:t>
            </w:r>
          </w:p>
        </w:tc>
        <w:tc>
          <w:tcPr>
            <w:tcW w:w="600" w:type="dxa"/>
          </w:tcPr>
          <w:p w14:paraId="04C449E8" w14:textId="77777777" w:rsidR="00940027" w:rsidRDefault="00940027">
            <w:pPr>
              <w:pStyle w:val="OtherTableBody"/>
              <w:jc w:val="center"/>
            </w:pPr>
            <w:r>
              <w:t>PV1</w:t>
            </w:r>
          </w:p>
        </w:tc>
        <w:tc>
          <w:tcPr>
            <w:tcW w:w="700" w:type="dxa"/>
          </w:tcPr>
          <w:p w14:paraId="79540A2A" w14:textId="77777777" w:rsidR="00940027" w:rsidRDefault="00940027">
            <w:pPr>
              <w:pStyle w:val="OtherTableBody"/>
            </w:pPr>
            <w:r>
              <w:t>27</w:t>
            </w:r>
          </w:p>
        </w:tc>
        <w:tc>
          <w:tcPr>
            <w:tcW w:w="600" w:type="dxa"/>
          </w:tcPr>
          <w:p w14:paraId="2816F900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145B45B3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0C8DAF8F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3294B80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E648511" w14:textId="77777777" w:rsidR="00940027" w:rsidRDefault="00940027">
            <w:pPr>
              <w:pStyle w:val="OtherTableBody"/>
            </w:pPr>
            <w:r>
              <w:t>3.4.3.27</w:t>
            </w:r>
          </w:p>
        </w:tc>
      </w:tr>
      <w:tr w:rsidR="00940027" w14:paraId="7272AB0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02FF376" w14:textId="77777777" w:rsidR="00940027" w:rsidRDefault="00940027">
            <w:pPr>
              <w:pStyle w:val="OtherTableBody"/>
            </w:pPr>
            <w:r>
              <w:t>Contraindications to Observations</w:t>
            </w:r>
          </w:p>
        </w:tc>
        <w:tc>
          <w:tcPr>
            <w:tcW w:w="800" w:type="dxa"/>
          </w:tcPr>
          <w:p w14:paraId="7A9BD865" w14:textId="77777777" w:rsidR="00940027" w:rsidRDefault="00940027">
            <w:pPr>
              <w:pStyle w:val="OtherTableBody"/>
              <w:jc w:val="center"/>
            </w:pPr>
            <w:r>
              <w:t>00618</w:t>
            </w:r>
          </w:p>
        </w:tc>
        <w:tc>
          <w:tcPr>
            <w:tcW w:w="600" w:type="dxa"/>
          </w:tcPr>
          <w:p w14:paraId="47C99580" w14:textId="77777777" w:rsidR="00940027" w:rsidRDefault="00940027">
            <w:pPr>
              <w:pStyle w:val="OtherTableBody"/>
              <w:jc w:val="center"/>
            </w:pPr>
            <w:r>
              <w:t>OM1</w:t>
            </w:r>
          </w:p>
        </w:tc>
        <w:tc>
          <w:tcPr>
            <w:tcW w:w="700" w:type="dxa"/>
          </w:tcPr>
          <w:p w14:paraId="1B791E41" w14:textId="77777777" w:rsidR="00940027" w:rsidRDefault="00940027">
            <w:pPr>
              <w:pStyle w:val="OtherTableBody"/>
            </w:pPr>
            <w:r>
              <w:t>33</w:t>
            </w:r>
          </w:p>
        </w:tc>
        <w:tc>
          <w:tcPr>
            <w:tcW w:w="600" w:type="dxa"/>
          </w:tcPr>
          <w:p w14:paraId="108A536C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25AF055E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466DA44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7448D1C" w14:textId="77777777" w:rsidR="00940027" w:rsidRDefault="00940027">
            <w:pPr>
              <w:pStyle w:val="OtherTableBody"/>
              <w:jc w:val="center"/>
            </w:pPr>
            <w:r>
              <w:t>9999</w:t>
            </w:r>
          </w:p>
        </w:tc>
        <w:tc>
          <w:tcPr>
            <w:tcW w:w="942" w:type="dxa"/>
          </w:tcPr>
          <w:p w14:paraId="1BE67066" w14:textId="77777777" w:rsidR="00940027" w:rsidRDefault="00940027">
            <w:pPr>
              <w:pStyle w:val="OtherTableBody"/>
            </w:pPr>
            <w:r>
              <w:t>8.8.8.33</w:t>
            </w:r>
          </w:p>
        </w:tc>
      </w:tr>
      <w:tr w:rsidR="00940027" w14:paraId="2794AAE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41831AA" w14:textId="77777777" w:rsidR="00940027" w:rsidRDefault="00940027">
            <w:pPr>
              <w:pStyle w:val="OtherTableBody"/>
            </w:pPr>
            <w:r>
              <w:t>Controlled Substance Schedule</w:t>
            </w:r>
          </w:p>
        </w:tc>
        <w:tc>
          <w:tcPr>
            <w:tcW w:w="800" w:type="dxa"/>
          </w:tcPr>
          <w:p w14:paraId="1F3625FE" w14:textId="77777777" w:rsidR="00940027" w:rsidRDefault="00940027">
            <w:pPr>
              <w:pStyle w:val="OtherTableBody"/>
              <w:jc w:val="center"/>
            </w:pPr>
            <w:r>
              <w:t>01676</w:t>
            </w:r>
          </w:p>
        </w:tc>
        <w:tc>
          <w:tcPr>
            <w:tcW w:w="600" w:type="dxa"/>
          </w:tcPr>
          <w:p w14:paraId="7B5C55F0" w14:textId="77777777" w:rsidR="00940027" w:rsidRDefault="00940027">
            <w:pPr>
              <w:pStyle w:val="OtherTableBody"/>
              <w:jc w:val="center"/>
            </w:pPr>
            <w:r>
              <w:t>RXE</w:t>
            </w:r>
          </w:p>
        </w:tc>
        <w:tc>
          <w:tcPr>
            <w:tcW w:w="700" w:type="dxa"/>
          </w:tcPr>
          <w:p w14:paraId="2059E222" w14:textId="77777777" w:rsidR="00940027" w:rsidRDefault="00940027">
            <w:pPr>
              <w:pStyle w:val="OtherTableBody"/>
            </w:pPr>
            <w:r>
              <w:t>35</w:t>
            </w:r>
          </w:p>
        </w:tc>
        <w:tc>
          <w:tcPr>
            <w:tcW w:w="600" w:type="dxa"/>
          </w:tcPr>
          <w:p w14:paraId="3344F543" w14:textId="77777777" w:rsidR="00940027" w:rsidRDefault="00940027">
            <w:pPr>
              <w:pStyle w:val="OtherTableBody"/>
            </w:pPr>
            <w:r>
              <w:t>60</w:t>
            </w:r>
          </w:p>
        </w:tc>
        <w:tc>
          <w:tcPr>
            <w:tcW w:w="600" w:type="dxa"/>
          </w:tcPr>
          <w:p w14:paraId="7781ED0B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4E6FB9C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F37E296" w14:textId="77777777" w:rsidR="00940027" w:rsidRDefault="00940027">
            <w:pPr>
              <w:pStyle w:val="OtherTableBody"/>
              <w:jc w:val="center"/>
            </w:pPr>
            <w:r>
              <w:t>0477</w:t>
            </w:r>
          </w:p>
        </w:tc>
        <w:tc>
          <w:tcPr>
            <w:tcW w:w="942" w:type="dxa"/>
          </w:tcPr>
          <w:p w14:paraId="0DFC6AAA" w14:textId="77777777" w:rsidR="00940027" w:rsidRDefault="00940027">
            <w:pPr>
              <w:pStyle w:val="OtherTableBody"/>
            </w:pPr>
            <w:r>
              <w:t>4.14.4.35</w:t>
            </w:r>
          </w:p>
        </w:tc>
      </w:tr>
      <w:tr w:rsidR="00940027" w14:paraId="48F2F41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D6CA9F9" w14:textId="77777777" w:rsidR="00940027" w:rsidRDefault="00940027">
            <w:pPr>
              <w:pStyle w:val="OtherTableBody"/>
            </w:pPr>
            <w:r>
              <w:t>Coord Of Ben. Priority</w:t>
            </w:r>
          </w:p>
        </w:tc>
        <w:tc>
          <w:tcPr>
            <w:tcW w:w="800" w:type="dxa"/>
          </w:tcPr>
          <w:p w14:paraId="1CC17154" w14:textId="77777777" w:rsidR="00940027" w:rsidRDefault="00940027">
            <w:pPr>
              <w:pStyle w:val="OtherTableBody"/>
              <w:jc w:val="center"/>
            </w:pPr>
            <w:r>
              <w:t>00447</w:t>
            </w:r>
          </w:p>
        </w:tc>
        <w:tc>
          <w:tcPr>
            <w:tcW w:w="600" w:type="dxa"/>
          </w:tcPr>
          <w:p w14:paraId="44255C03" w14:textId="77777777" w:rsidR="00940027" w:rsidRDefault="00940027">
            <w:pPr>
              <w:pStyle w:val="OtherTableBody"/>
              <w:jc w:val="center"/>
            </w:pPr>
            <w:r>
              <w:t>IN1</w:t>
            </w:r>
          </w:p>
        </w:tc>
        <w:tc>
          <w:tcPr>
            <w:tcW w:w="700" w:type="dxa"/>
          </w:tcPr>
          <w:p w14:paraId="6847B747" w14:textId="77777777" w:rsidR="00940027" w:rsidRDefault="00940027">
            <w:pPr>
              <w:pStyle w:val="OtherTableBody"/>
            </w:pPr>
            <w:r>
              <w:t>22</w:t>
            </w:r>
          </w:p>
        </w:tc>
        <w:tc>
          <w:tcPr>
            <w:tcW w:w="600" w:type="dxa"/>
          </w:tcPr>
          <w:p w14:paraId="224F16FB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4F315C25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33A8E3C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13788E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A8B3165" w14:textId="77777777" w:rsidR="00940027" w:rsidRDefault="00940027">
            <w:pPr>
              <w:pStyle w:val="OtherTableBody"/>
            </w:pPr>
            <w:r>
              <w:t>6.5.6.22</w:t>
            </w:r>
          </w:p>
        </w:tc>
      </w:tr>
      <w:tr w:rsidR="00940027" w14:paraId="3DC51FC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B8AEEB3" w14:textId="77777777" w:rsidR="00940027" w:rsidRDefault="00940027">
            <w:pPr>
              <w:pStyle w:val="OtherTableBody"/>
            </w:pPr>
            <w:r>
              <w:t>Coordination Of Benefits</w:t>
            </w:r>
          </w:p>
        </w:tc>
        <w:tc>
          <w:tcPr>
            <w:tcW w:w="800" w:type="dxa"/>
          </w:tcPr>
          <w:p w14:paraId="0BF4026D" w14:textId="77777777" w:rsidR="00940027" w:rsidRDefault="00940027">
            <w:pPr>
              <w:pStyle w:val="OtherTableBody"/>
              <w:jc w:val="center"/>
            </w:pPr>
            <w:r>
              <w:t>00446</w:t>
            </w:r>
          </w:p>
        </w:tc>
        <w:tc>
          <w:tcPr>
            <w:tcW w:w="600" w:type="dxa"/>
          </w:tcPr>
          <w:p w14:paraId="2B0DC852" w14:textId="77777777" w:rsidR="00940027" w:rsidRDefault="00940027">
            <w:pPr>
              <w:pStyle w:val="OtherTableBody"/>
              <w:jc w:val="center"/>
            </w:pPr>
            <w:r>
              <w:t>IN1</w:t>
            </w:r>
          </w:p>
        </w:tc>
        <w:tc>
          <w:tcPr>
            <w:tcW w:w="700" w:type="dxa"/>
          </w:tcPr>
          <w:p w14:paraId="4ACAB885" w14:textId="77777777" w:rsidR="00940027" w:rsidRDefault="00940027">
            <w:pPr>
              <w:pStyle w:val="OtherTableBody"/>
            </w:pPr>
            <w:r>
              <w:t>21</w:t>
            </w:r>
          </w:p>
        </w:tc>
        <w:tc>
          <w:tcPr>
            <w:tcW w:w="600" w:type="dxa"/>
          </w:tcPr>
          <w:p w14:paraId="5E15B223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015FD12B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53E81A0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A3BCD0D" w14:textId="77777777" w:rsidR="00940027" w:rsidRDefault="00940027">
            <w:pPr>
              <w:pStyle w:val="OtherTableBody"/>
              <w:jc w:val="center"/>
            </w:pPr>
            <w:r>
              <w:t>0173</w:t>
            </w:r>
          </w:p>
        </w:tc>
        <w:tc>
          <w:tcPr>
            <w:tcW w:w="942" w:type="dxa"/>
          </w:tcPr>
          <w:p w14:paraId="33361B61" w14:textId="77777777" w:rsidR="00940027" w:rsidRDefault="00940027">
            <w:pPr>
              <w:pStyle w:val="OtherTableBody"/>
            </w:pPr>
            <w:r>
              <w:t>6.5.6.21</w:t>
            </w:r>
          </w:p>
        </w:tc>
      </w:tr>
      <w:tr w:rsidR="00940027" w14:paraId="0F494BB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E619A7E" w14:textId="77777777" w:rsidR="00940027" w:rsidRDefault="00940027">
            <w:pPr>
              <w:pStyle w:val="OtherTableBody"/>
            </w:pPr>
            <w:r>
              <w:t>Co-Pay Amount</w:t>
            </w:r>
          </w:p>
        </w:tc>
        <w:tc>
          <w:tcPr>
            <w:tcW w:w="800" w:type="dxa"/>
          </w:tcPr>
          <w:p w14:paraId="1170B542" w14:textId="77777777" w:rsidR="00940027" w:rsidRDefault="00940027">
            <w:pPr>
              <w:pStyle w:val="OtherTableBody"/>
              <w:jc w:val="center"/>
            </w:pPr>
            <w:r>
              <w:t>01620</w:t>
            </w:r>
          </w:p>
        </w:tc>
        <w:tc>
          <w:tcPr>
            <w:tcW w:w="600" w:type="dxa"/>
          </w:tcPr>
          <w:p w14:paraId="2BE66484" w14:textId="77777777" w:rsidR="00940027" w:rsidRDefault="00940027">
            <w:pPr>
              <w:pStyle w:val="OtherTableBody"/>
              <w:jc w:val="center"/>
            </w:pPr>
            <w:r>
              <w:t>GP2</w:t>
            </w:r>
          </w:p>
        </w:tc>
        <w:tc>
          <w:tcPr>
            <w:tcW w:w="700" w:type="dxa"/>
          </w:tcPr>
          <w:p w14:paraId="40AAF6FE" w14:textId="77777777" w:rsidR="00940027" w:rsidRDefault="00940027">
            <w:pPr>
              <w:pStyle w:val="OtherTableBody"/>
            </w:pPr>
            <w:r>
              <w:t>13</w:t>
            </w:r>
          </w:p>
        </w:tc>
        <w:tc>
          <w:tcPr>
            <w:tcW w:w="600" w:type="dxa"/>
          </w:tcPr>
          <w:p w14:paraId="79D23C58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11620684" w14:textId="77777777" w:rsidR="00940027" w:rsidRDefault="00940027">
            <w:pPr>
              <w:pStyle w:val="OtherTableBody"/>
            </w:pPr>
            <w:r>
              <w:t>CP</w:t>
            </w:r>
          </w:p>
        </w:tc>
        <w:tc>
          <w:tcPr>
            <w:tcW w:w="700" w:type="dxa"/>
          </w:tcPr>
          <w:p w14:paraId="78A0A3E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5BBFC3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7C72E55" w14:textId="77777777" w:rsidR="00940027" w:rsidRDefault="00940027">
            <w:pPr>
              <w:pStyle w:val="OtherTableBody"/>
            </w:pPr>
            <w:r>
              <w:t>6.5.16.13</w:t>
            </w:r>
          </w:p>
        </w:tc>
      </w:tr>
      <w:tr w:rsidR="00940027" w14:paraId="53CBBC9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9EBA233" w14:textId="77777777" w:rsidR="00940027" w:rsidRDefault="00940027">
            <w:pPr>
              <w:pStyle w:val="OtherTableBody"/>
            </w:pPr>
            <w:r>
              <w:t>Copay Limit Flag</w:t>
            </w:r>
          </w:p>
        </w:tc>
        <w:tc>
          <w:tcPr>
            <w:tcW w:w="800" w:type="dxa"/>
          </w:tcPr>
          <w:p w14:paraId="2FBA40C4" w14:textId="77777777" w:rsidR="00940027" w:rsidRDefault="00940027">
            <w:pPr>
              <w:pStyle w:val="OtherTableBody"/>
              <w:jc w:val="center"/>
            </w:pPr>
            <w:r>
              <w:t>00807</w:t>
            </w:r>
          </w:p>
        </w:tc>
        <w:tc>
          <w:tcPr>
            <w:tcW w:w="600" w:type="dxa"/>
          </w:tcPr>
          <w:p w14:paraId="17536890" w14:textId="77777777" w:rsidR="00940027" w:rsidRDefault="00940027">
            <w:pPr>
              <w:pStyle w:val="OtherTableBody"/>
              <w:jc w:val="center"/>
            </w:pPr>
            <w:r>
              <w:t>IN2</w:t>
            </w:r>
          </w:p>
        </w:tc>
        <w:tc>
          <w:tcPr>
            <w:tcW w:w="700" w:type="dxa"/>
          </w:tcPr>
          <w:p w14:paraId="75DF091E" w14:textId="77777777" w:rsidR="00940027" w:rsidRDefault="00940027">
            <w:pPr>
              <w:pStyle w:val="OtherTableBody"/>
            </w:pPr>
            <w:r>
              <w:t>67</w:t>
            </w:r>
          </w:p>
        </w:tc>
        <w:tc>
          <w:tcPr>
            <w:tcW w:w="600" w:type="dxa"/>
          </w:tcPr>
          <w:p w14:paraId="086DB592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73DB4447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3DD7585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96602AA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2980F88B" w14:textId="77777777" w:rsidR="00940027" w:rsidRDefault="00940027">
            <w:pPr>
              <w:pStyle w:val="OtherTableBody"/>
            </w:pPr>
            <w:r>
              <w:t>6.5.7.67</w:t>
            </w:r>
          </w:p>
        </w:tc>
      </w:tr>
      <w:tr w:rsidR="00940027" w14:paraId="67AF341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A0EF3BA" w14:textId="77777777" w:rsidR="00940027" w:rsidRDefault="00940027">
            <w:pPr>
              <w:pStyle w:val="OtherTableBody"/>
            </w:pPr>
            <w:r>
              <w:t>Copy Auto Ins</w:t>
            </w:r>
          </w:p>
        </w:tc>
        <w:tc>
          <w:tcPr>
            <w:tcW w:w="800" w:type="dxa"/>
          </w:tcPr>
          <w:p w14:paraId="3AA8FE9D" w14:textId="77777777" w:rsidR="00940027" w:rsidRDefault="00940027">
            <w:pPr>
              <w:pStyle w:val="OtherTableBody"/>
              <w:jc w:val="center"/>
            </w:pPr>
            <w:r>
              <w:t>01229</w:t>
            </w:r>
          </w:p>
        </w:tc>
        <w:tc>
          <w:tcPr>
            <w:tcW w:w="600" w:type="dxa"/>
          </w:tcPr>
          <w:p w14:paraId="003C90ED" w14:textId="77777777" w:rsidR="00940027" w:rsidRDefault="00940027">
            <w:pPr>
              <w:pStyle w:val="OtherTableBody"/>
              <w:jc w:val="center"/>
            </w:pPr>
            <w:r>
              <w:t>STF</w:t>
            </w:r>
          </w:p>
        </w:tc>
        <w:tc>
          <w:tcPr>
            <w:tcW w:w="700" w:type="dxa"/>
          </w:tcPr>
          <w:p w14:paraId="2E9076F1" w14:textId="77777777" w:rsidR="00940027" w:rsidRDefault="00940027">
            <w:pPr>
              <w:pStyle w:val="OtherTableBody"/>
            </w:pPr>
            <w:r>
              <w:t>23</w:t>
            </w:r>
          </w:p>
        </w:tc>
        <w:tc>
          <w:tcPr>
            <w:tcW w:w="600" w:type="dxa"/>
          </w:tcPr>
          <w:p w14:paraId="772FC0C8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7E03C0F3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710E13B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416A9BF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347AD7A2" w14:textId="77777777" w:rsidR="00940027" w:rsidRDefault="00940027">
            <w:pPr>
              <w:pStyle w:val="OtherTableBody"/>
            </w:pPr>
            <w:r>
              <w:t>15.4.8.23</w:t>
            </w:r>
          </w:p>
        </w:tc>
      </w:tr>
      <w:tr w:rsidR="00940027" w14:paraId="5166D20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76F7409" w14:textId="77777777" w:rsidR="00940027" w:rsidRDefault="00940027">
            <w:pPr>
              <w:pStyle w:val="OtherTableBody"/>
            </w:pPr>
            <w:r>
              <w:t>Coroner Indicator</w:t>
            </w:r>
          </w:p>
        </w:tc>
        <w:tc>
          <w:tcPr>
            <w:tcW w:w="800" w:type="dxa"/>
          </w:tcPr>
          <w:p w14:paraId="19C350E4" w14:textId="77777777" w:rsidR="00940027" w:rsidRDefault="00940027">
            <w:pPr>
              <w:pStyle w:val="OtherTableBody"/>
              <w:jc w:val="center"/>
            </w:pPr>
            <w:r>
              <w:t>01582</w:t>
            </w:r>
          </w:p>
        </w:tc>
        <w:tc>
          <w:tcPr>
            <w:tcW w:w="600" w:type="dxa"/>
          </w:tcPr>
          <w:p w14:paraId="75030993" w14:textId="77777777" w:rsidR="00940027" w:rsidRDefault="00940027">
            <w:pPr>
              <w:pStyle w:val="OtherTableBody"/>
              <w:jc w:val="center"/>
            </w:pPr>
            <w:r>
              <w:t>PDA</w:t>
            </w:r>
          </w:p>
        </w:tc>
        <w:tc>
          <w:tcPr>
            <w:tcW w:w="700" w:type="dxa"/>
          </w:tcPr>
          <w:p w14:paraId="109348F0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7D61CE77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2C3A9CAC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5F994C9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71D5D4F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5C91689A" w14:textId="77777777" w:rsidR="00940027" w:rsidRDefault="00940027">
            <w:pPr>
              <w:pStyle w:val="OtherTableBody"/>
            </w:pPr>
            <w:r>
              <w:t>3.4.12.9</w:t>
            </w:r>
          </w:p>
        </w:tc>
      </w:tr>
      <w:tr w:rsidR="00940027" w14:paraId="1BAD7C5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09460EF" w14:textId="77777777" w:rsidR="00940027" w:rsidRDefault="00940027">
            <w:pPr>
              <w:pStyle w:val="OtherTableBody"/>
            </w:pPr>
            <w:r>
              <w:t>Corresponding SI Units of Measure</w:t>
            </w:r>
          </w:p>
        </w:tc>
        <w:tc>
          <w:tcPr>
            <w:tcW w:w="800" w:type="dxa"/>
          </w:tcPr>
          <w:p w14:paraId="07579D79" w14:textId="77777777" w:rsidR="00940027" w:rsidRDefault="00940027">
            <w:pPr>
              <w:pStyle w:val="OtherTableBody"/>
              <w:jc w:val="center"/>
            </w:pPr>
            <w:r>
              <w:t>00629</w:t>
            </w:r>
          </w:p>
        </w:tc>
        <w:tc>
          <w:tcPr>
            <w:tcW w:w="600" w:type="dxa"/>
          </w:tcPr>
          <w:p w14:paraId="4740ED1E" w14:textId="77777777" w:rsidR="00940027" w:rsidRDefault="00940027">
            <w:pPr>
              <w:pStyle w:val="OtherTableBody"/>
              <w:jc w:val="center"/>
            </w:pPr>
            <w:r>
              <w:t>OM2</w:t>
            </w:r>
          </w:p>
        </w:tc>
        <w:tc>
          <w:tcPr>
            <w:tcW w:w="700" w:type="dxa"/>
          </w:tcPr>
          <w:p w14:paraId="20D580A7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39B53799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7822B382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664D74A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4809F81" w14:textId="77777777" w:rsidR="00940027" w:rsidRDefault="00940027">
            <w:pPr>
              <w:pStyle w:val="OtherTableBody"/>
              <w:jc w:val="center"/>
            </w:pPr>
            <w:r>
              <w:t>9999</w:t>
            </w:r>
          </w:p>
        </w:tc>
        <w:tc>
          <w:tcPr>
            <w:tcW w:w="942" w:type="dxa"/>
          </w:tcPr>
          <w:p w14:paraId="1573EF3C" w14:textId="77777777" w:rsidR="00940027" w:rsidRDefault="00940027">
            <w:pPr>
              <w:pStyle w:val="OtherTableBody"/>
            </w:pPr>
            <w:r>
              <w:t>8.8.9.4</w:t>
            </w:r>
          </w:p>
        </w:tc>
      </w:tr>
      <w:tr w:rsidR="00940027" w14:paraId="43AD02C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98790CF" w14:textId="77777777" w:rsidR="00940027" w:rsidRDefault="00940027">
            <w:pPr>
              <w:pStyle w:val="OtherTableBody"/>
            </w:pPr>
            <w:r>
              <w:t>Cost</w:t>
            </w:r>
          </w:p>
        </w:tc>
        <w:tc>
          <w:tcPr>
            <w:tcW w:w="800" w:type="dxa"/>
          </w:tcPr>
          <w:p w14:paraId="10CB3D6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00989</w:t>
            </w:r>
          </w:p>
        </w:tc>
        <w:tc>
          <w:tcPr>
            <w:tcW w:w="600" w:type="dxa"/>
          </w:tcPr>
          <w:p w14:paraId="60004B7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PRC</w:t>
            </w:r>
          </w:p>
        </w:tc>
        <w:tc>
          <w:tcPr>
            <w:tcW w:w="700" w:type="dxa"/>
          </w:tcPr>
          <w:p w14:paraId="065C48B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17</w:t>
            </w:r>
          </w:p>
        </w:tc>
        <w:tc>
          <w:tcPr>
            <w:tcW w:w="600" w:type="dxa"/>
          </w:tcPr>
          <w:p w14:paraId="1D5F1DB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12</w:t>
            </w:r>
          </w:p>
        </w:tc>
        <w:tc>
          <w:tcPr>
            <w:tcW w:w="600" w:type="dxa"/>
          </w:tcPr>
          <w:p w14:paraId="650442B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MO</w:t>
            </w:r>
          </w:p>
        </w:tc>
        <w:tc>
          <w:tcPr>
            <w:tcW w:w="700" w:type="dxa"/>
          </w:tcPr>
          <w:p w14:paraId="6F80074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1DA4DDE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8E0D08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8.10.3.17</w:t>
            </w:r>
          </w:p>
        </w:tc>
      </w:tr>
      <w:tr w:rsidR="00940027" w14:paraId="5178163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F5001B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Cost Center Code</w:t>
            </w:r>
          </w:p>
        </w:tc>
        <w:tc>
          <w:tcPr>
            <w:tcW w:w="800" w:type="dxa"/>
          </w:tcPr>
          <w:p w14:paraId="1B5F255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01891</w:t>
            </w:r>
          </w:p>
        </w:tc>
        <w:tc>
          <w:tcPr>
            <w:tcW w:w="600" w:type="dxa"/>
          </w:tcPr>
          <w:p w14:paraId="2C27921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STF</w:t>
            </w:r>
          </w:p>
        </w:tc>
        <w:tc>
          <w:tcPr>
            <w:tcW w:w="700" w:type="dxa"/>
          </w:tcPr>
          <w:p w14:paraId="051BFA9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36</w:t>
            </w:r>
          </w:p>
        </w:tc>
        <w:tc>
          <w:tcPr>
            <w:tcW w:w="600" w:type="dxa"/>
          </w:tcPr>
          <w:p w14:paraId="1D680C0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3BA143D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CWE</w:t>
            </w:r>
          </w:p>
        </w:tc>
        <w:tc>
          <w:tcPr>
            <w:tcW w:w="700" w:type="dxa"/>
          </w:tcPr>
          <w:p w14:paraId="34B4D29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17FFE73D" w14:textId="77777777" w:rsidR="00940027" w:rsidRDefault="00940027">
            <w:pPr>
              <w:pStyle w:val="OtherTableBody"/>
              <w:jc w:val="center"/>
            </w:pPr>
            <w:r>
              <w:t>0539</w:t>
            </w:r>
          </w:p>
        </w:tc>
        <w:tc>
          <w:tcPr>
            <w:tcW w:w="942" w:type="dxa"/>
          </w:tcPr>
          <w:p w14:paraId="4F56D6B7" w14:textId="77777777" w:rsidR="00940027" w:rsidRDefault="00940027">
            <w:pPr>
              <w:pStyle w:val="OtherTableBody"/>
            </w:pPr>
            <w:r>
              <w:t>15.4.8.36</w:t>
            </w:r>
          </w:p>
        </w:tc>
      </w:tr>
      <w:tr w:rsidR="00940027" w14:paraId="7335CDD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6F9908E" w14:textId="77777777" w:rsidR="00940027" w:rsidRDefault="00940027">
            <w:pPr>
              <w:pStyle w:val="OtherTableBody"/>
            </w:pPr>
            <w:r>
              <w:t>Country</w:t>
            </w:r>
          </w:p>
        </w:tc>
        <w:tc>
          <w:tcPr>
            <w:tcW w:w="800" w:type="dxa"/>
          </w:tcPr>
          <w:p w14:paraId="2F2B5720" w14:textId="77777777" w:rsidR="00940027" w:rsidRDefault="00940027">
            <w:pPr>
              <w:pStyle w:val="OtherTableBody"/>
              <w:jc w:val="center"/>
            </w:pPr>
            <w:r>
              <w:t>01248</w:t>
            </w:r>
          </w:p>
        </w:tc>
        <w:tc>
          <w:tcPr>
            <w:tcW w:w="600" w:type="dxa"/>
          </w:tcPr>
          <w:p w14:paraId="2CBA41AA" w14:textId="77777777" w:rsidR="00940027" w:rsidRDefault="00940027">
            <w:pPr>
              <w:pStyle w:val="OtherTableBody"/>
              <w:jc w:val="center"/>
            </w:pPr>
            <w:r>
              <w:t>PDC</w:t>
            </w:r>
          </w:p>
        </w:tc>
        <w:tc>
          <w:tcPr>
            <w:tcW w:w="700" w:type="dxa"/>
          </w:tcPr>
          <w:p w14:paraId="0075E4D6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45D8A38F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2307792C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70C0523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D1F01E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9984FAF" w14:textId="77777777" w:rsidR="00940027" w:rsidRDefault="00940027">
            <w:pPr>
              <w:pStyle w:val="OtherTableBody"/>
            </w:pPr>
            <w:r>
              <w:t>7.12.5.2</w:t>
            </w:r>
          </w:p>
        </w:tc>
      </w:tr>
      <w:tr w:rsidR="00940027" w14:paraId="4A4048A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2263560" w14:textId="77777777" w:rsidR="00940027" w:rsidRDefault="00940027">
            <w:pPr>
              <w:pStyle w:val="OtherTableBody"/>
            </w:pPr>
            <w:r>
              <w:t>Country Code</w:t>
            </w:r>
          </w:p>
        </w:tc>
        <w:tc>
          <w:tcPr>
            <w:tcW w:w="800" w:type="dxa"/>
          </w:tcPr>
          <w:p w14:paraId="3EDA8B5A" w14:textId="77777777" w:rsidR="00940027" w:rsidRDefault="00940027">
            <w:pPr>
              <w:pStyle w:val="OtherTableBody"/>
              <w:jc w:val="center"/>
            </w:pPr>
            <w:r>
              <w:t>00017</w:t>
            </w:r>
          </w:p>
        </w:tc>
        <w:tc>
          <w:tcPr>
            <w:tcW w:w="600" w:type="dxa"/>
          </w:tcPr>
          <w:p w14:paraId="6120CFB0" w14:textId="77777777" w:rsidR="00940027" w:rsidRDefault="00940027">
            <w:pPr>
              <w:pStyle w:val="OtherTableBody"/>
              <w:jc w:val="center"/>
            </w:pPr>
            <w:r>
              <w:t>MSH</w:t>
            </w:r>
          </w:p>
        </w:tc>
        <w:tc>
          <w:tcPr>
            <w:tcW w:w="700" w:type="dxa"/>
          </w:tcPr>
          <w:p w14:paraId="42CC8487" w14:textId="77777777" w:rsidR="00940027" w:rsidRDefault="00940027">
            <w:pPr>
              <w:pStyle w:val="OtherTableBody"/>
            </w:pPr>
            <w:r>
              <w:t>17</w:t>
            </w:r>
          </w:p>
        </w:tc>
        <w:tc>
          <w:tcPr>
            <w:tcW w:w="600" w:type="dxa"/>
          </w:tcPr>
          <w:p w14:paraId="3B0516F8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4D4EFF76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6AAB23C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287DE22" w14:textId="77777777" w:rsidR="00940027" w:rsidRDefault="00940027">
            <w:pPr>
              <w:pStyle w:val="OtherTableBody"/>
              <w:jc w:val="center"/>
            </w:pPr>
            <w:r>
              <w:t>0399</w:t>
            </w:r>
          </w:p>
        </w:tc>
        <w:tc>
          <w:tcPr>
            <w:tcW w:w="942" w:type="dxa"/>
          </w:tcPr>
          <w:p w14:paraId="7161A693" w14:textId="77777777" w:rsidR="00940027" w:rsidRDefault="00940027">
            <w:pPr>
              <w:pStyle w:val="OtherTableBody"/>
            </w:pPr>
            <w:r>
              <w:t>2.15.9.17</w:t>
            </w:r>
          </w:p>
        </w:tc>
      </w:tr>
      <w:tr w:rsidR="00940027" w14:paraId="47143ED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F2FA382" w14:textId="77777777" w:rsidR="00940027" w:rsidRDefault="00940027">
            <w:pPr>
              <w:pStyle w:val="OtherTableBody"/>
            </w:pPr>
            <w:r>
              <w:t>County Code</w:t>
            </w:r>
          </w:p>
        </w:tc>
        <w:tc>
          <w:tcPr>
            <w:tcW w:w="800" w:type="dxa"/>
          </w:tcPr>
          <w:p w14:paraId="01A0633C" w14:textId="77777777" w:rsidR="00940027" w:rsidRDefault="00940027">
            <w:pPr>
              <w:pStyle w:val="OtherTableBody"/>
              <w:jc w:val="center"/>
            </w:pPr>
            <w:r>
              <w:t>00115</w:t>
            </w:r>
          </w:p>
        </w:tc>
        <w:tc>
          <w:tcPr>
            <w:tcW w:w="600" w:type="dxa"/>
          </w:tcPr>
          <w:p w14:paraId="010BA056" w14:textId="77777777" w:rsidR="00940027" w:rsidRDefault="00940027">
            <w:pPr>
              <w:pStyle w:val="OtherTableBody"/>
              <w:jc w:val="center"/>
            </w:pPr>
            <w:r>
              <w:t>PID</w:t>
            </w:r>
          </w:p>
        </w:tc>
        <w:tc>
          <w:tcPr>
            <w:tcW w:w="700" w:type="dxa"/>
          </w:tcPr>
          <w:p w14:paraId="3612A4D0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04498CED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14B024A9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447B229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2EAC15D" w14:textId="77777777" w:rsidR="00940027" w:rsidRDefault="00940027">
            <w:pPr>
              <w:pStyle w:val="OtherTableBody"/>
              <w:jc w:val="center"/>
            </w:pPr>
            <w:r>
              <w:t>0289</w:t>
            </w:r>
          </w:p>
        </w:tc>
        <w:tc>
          <w:tcPr>
            <w:tcW w:w="942" w:type="dxa"/>
          </w:tcPr>
          <w:p w14:paraId="4308E3B4" w14:textId="77777777" w:rsidR="00940027" w:rsidRDefault="00940027">
            <w:pPr>
              <w:pStyle w:val="OtherTableBody"/>
            </w:pPr>
            <w:r>
              <w:t>3.4.2.12</w:t>
            </w:r>
          </w:p>
        </w:tc>
      </w:tr>
      <w:tr w:rsidR="00940027" w14:paraId="11A4F22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EBB9EC3" w14:textId="77777777" w:rsidR="00940027" w:rsidRDefault="00940027">
            <w:pPr>
              <w:pStyle w:val="OtherTableBody"/>
            </w:pPr>
            <w:r>
              <w:t>Courtesy Code</w:t>
            </w:r>
          </w:p>
        </w:tc>
        <w:tc>
          <w:tcPr>
            <w:tcW w:w="800" w:type="dxa"/>
          </w:tcPr>
          <w:p w14:paraId="2EC684D2" w14:textId="77777777" w:rsidR="00940027" w:rsidRDefault="00940027">
            <w:pPr>
              <w:pStyle w:val="OtherTableBody"/>
              <w:jc w:val="center"/>
            </w:pPr>
            <w:r>
              <w:t>00152</w:t>
            </w:r>
          </w:p>
        </w:tc>
        <w:tc>
          <w:tcPr>
            <w:tcW w:w="600" w:type="dxa"/>
          </w:tcPr>
          <w:p w14:paraId="10E22803" w14:textId="77777777" w:rsidR="00940027" w:rsidRDefault="00940027">
            <w:pPr>
              <w:pStyle w:val="OtherTableBody"/>
              <w:jc w:val="center"/>
            </w:pPr>
            <w:r>
              <w:t>PV1</w:t>
            </w:r>
          </w:p>
        </w:tc>
        <w:tc>
          <w:tcPr>
            <w:tcW w:w="700" w:type="dxa"/>
          </w:tcPr>
          <w:p w14:paraId="4F25A5A6" w14:textId="77777777" w:rsidR="00940027" w:rsidRDefault="00940027">
            <w:pPr>
              <w:pStyle w:val="OtherTableBody"/>
            </w:pPr>
            <w:r>
              <w:t>22</w:t>
            </w:r>
          </w:p>
        </w:tc>
        <w:tc>
          <w:tcPr>
            <w:tcW w:w="600" w:type="dxa"/>
          </w:tcPr>
          <w:p w14:paraId="7250B1BC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1CBF70BC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7754A47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535CCE9" w14:textId="77777777" w:rsidR="00940027" w:rsidRDefault="00940027">
            <w:pPr>
              <w:pStyle w:val="OtherTableBody"/>
              <w:jc w:val="center"/>
            </w:pPr>
            <w:r>
              <w:t>0045</w:t>
            </w:r>
          </w:p>
        </w:tc>
        <w:tc>
          <w:tcPr>
            <w:tcW w:w="942" w:type="dxa"/>
          </w:tcPr>
          <w:p w14:paraId="7C02C74E" w14:textId="77777777" w:rsidR="00940027" w:rsidRDefault="00940027">
            <w:pPr>
              <w:pStyle w:val="OtherTableBody"/>
            </w:pPr>
            <w:r>
              <w:t>3.4.3.22</w:t>
            </w:r>
          </w:p>
        </w:tc>
      </w:tr>
      <w:tr w:rsidR="00940027" w14:paraId="6DCCB13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FEB5F1E" w14:textId="77777777" w:rsidR="00940027" w:rsidRDefault="00940027">
            <w:pPr>
              <w:pStyle w:val="OtherTableBody"/>
            </w:pPr>
            <w:r>
              <w:t>Coverage Type</w:t>
            </w:r>
          </w:p>
        </w:tc>
        <w:tc>
          <w:tcPr>
            <w:tcW w:w="800" w:type="dxa"/>
          </w:tcPr>
          <w:p w14:paraId="03ACF9A3" w14:textId="77777777" w:rsidR="00940027" w:rsidRDefault="00940027">
            <w:pPr>
              <w:pStyle w:val="OtherTableBody"/>
              <w:jc w:val="center"/>
            </w:pPr>
            <w:r>
              <w:t>01227</w:t>
            </w:r>
          </w:p>
        </w:tc>
        <w:tc>
          <w:tcPr>
            <w:tcW w:w="600" w:type="dxa"/>
          </w:tcPr>
          <w:p w14:paraId="1DF19FE2" w14:textId="77777777" w:rsidR="00940027" w:rsidRDefault="00940027">
            <w:pPr>
              <w:pStyle w:val="OtherTableBody"/>
              <w:jc w:val="center"/>
            </w:pPr>
            <w:r>
              <w:t>IN1</w:t>
            </w:r>
          </w:p>
        </w:tc>
        <w:tc>
          <w:tcPr>
            <w:tcW w:w="700" w:type="dxa"/>
          </w:tcPr>
          <w:p w14:paraId="598F6762" w14:textId="77777777" w:rsidR="00940027" w:rsidRDefault="00940027">
            <w:pPr>
              <w:pStyle w:val="OtherTableBody"/>
            </w:pPr>
            <w:r>
              <w:t>47</w:t>
            </w:r>
          </w:p>
        </w:tc>
        <w:tc>
          <w:tcPr>
            <w:tcW w:w="600" w:type="dxa"/>
          </w:tcPr>
          <w:p w14:paraId="6D7E02F9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16450BA3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71DC256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5931125" w14:textId="77777777" w:rsidR="00940027" w:rsidRDefault="00940027">
            <w:pPr>
              <w:pStyle w:val="OtherTableBody"/>
              <w:jc w:val="center"/>
            </w:pPr>
            <w:r>
              <w:t>0309</w:t>
            </w:r>
          </w:p>
        </w:tc>
        <w:tc>
          <w:tcPr>
            <w:tcW w:w="942" w:type="dxa"/>
          </w:tcPr>
          <w:p w14:paraId="16058BB1" w14:textId="77777777" w:rsidR="00940027" w:rsidRDefault="00940027">
            <w:pPr>
              <w:pStyle w:val="OtherTableBody"/>
            </w:pPr>
            <w:r>
              <w:t>6.5.6.47</w:t>
            </w:r>
          </w:p>
        </w:tc>
      </w:tr>
      <w:tr w:rsidR="00940027" w14:paraId="548F11E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0B72906" w14:textId="77777777" w:rsidR="00940027" w:rsidRDefault="00940027">
            <w:pPr>
              <w:pStyle w:val="OtherTableBody"/>
            </w:pPr>
            <w:r>
              <w:t>Covered Days - (23)</w:t>
            </w:r>
          </w:p>
        </w:tc>
        <w:tc>
          <w:tcPr>
            <w:tcW w:w="800" w:type="dxa"/>
          </w:tcPr>
          <w:p w14:paraId="6DADC53C" w14:textId="77777777" w:rsidR="00940027" w:rsidRDefault="00940027">
            <w:pPr>
              <w:pStyle w:val="OtherTableBody"/>
              <w:jc w:val="center"/>
            </w:pPr>
            <w:r>
              <w:t>00537</w:t>
            </w:r>
          </w:p>
        </w:tc>
        <w:tc>
          <w:tcPr>
            <w:tcW w:w="600" w:type="dxa"/>
          </w:tcPr>
          <w:p w14:paraId="3E748AE1" w14:textId="77777777" w:rsidR="00940027" w:rsidRDefault="00940027">
            <w:pPr>
              <w:pStyle w:val="OtherTableBody"/>
              <w:jc w:val="center"/>
            </w:pPr>
            <w:r>
              <w:t>UB1</w:t>
            </w:r>
          </w:p>
        </w:tc>
        <w:tc>
          <w:tcPr>
            <w:tcW w:w="700" w:type="dxa"/>
          </w:tcPr>
          <w:p w14:paraId="1800ABCA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6CCB13E3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45C6CB73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7677C87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C52D80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13620A4" w14:textId="77777777" w:rsidR="00940027" w:rsidRDefault="00940027">
            <w:pPr>
              <w:pStyle w:val="OtherTableBody"/>
            </w:pPr>
            <w:r>
              <w:t>6.5.10.8</w:t>
            </w:r>
          </w:p>
        </w:tc>
      </w:tr>
      <w:tr w:rsidR="00940027" w14:paraId="7CE9894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FAF0BC9" w14:textId="77777777" w:rsidR="00940027" w:rsidRDefault="00940027">
            <w:pPr>
              <w:pStyle w:val="OtherTableBody"/>
            </w:pPr>
            <w:r>
              <w:t>Covered Days (7)</w:t>
            </w:r>
          </w:p>
        </w:tc>
        <w:tc>
          <w:tcPr>
            <w:tcW w:w="800" w:type="dxa"/>
          </w:tcPr>
          <w:p w14:paraId="4963E653" w14:textId="77777777" w:rsidR="00940027" w:rsidRDefault="00940027">
            <w:pPr>
              <w:pStyle w:val="OtherTableBody"/>
              <w:jc w:val="center"/>
            </w:pPr>
            <w:r>
              <w:t>00556</w:t>
            </w:r>
          </w:p>
        </w:tc>
        <w:tc>
          <w:tcPr>
            <w:tcW w:w="600" w:type="dxa"/>
          </w:tcPr>
          <w:p w14:paraId="1887E2DC" w14:textId="77777777" w:rsidR="00940027" w:rsidRDefault="00940027">
            <w:pPr>
              <w:pStyle w:val="OtherTableBody"/>
              <w:jc w:val="center"/>
            </w:pPr>
            <w:r>
              <w:t>UB2</w:t>
            </w:r>
          </w:p>
        </w:tc>
        <w:tc>
          <w:tcPr>
            <w:tcW w:w="700" w:type="dxa"/>
          </w:tcPr>
          <w:p w14:paraId="3016CA32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7557A372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3E2650F6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5EFCD3A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450387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492C057" w14:textId="77777777" w:rsidR="00940027" w:rsidRDefault="00940027">
            <w:pPr>
              <w:pStyle w:val="OtherTableBody"/>
            </w:pPr>
            <w:r>
              <w:t>6.5.11.4</w:t>
            </w:r>
          </w:p>
        </w:tc>
      </w:tr>
      <w:tr w:rsidR="00940027" w14:paraId="12F5697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644EB39" w14:textId="77777777" w:rsidR="00940027" w:rsidRDefault="00940027">
            <w:pPr>
              <w:pStyle w:val="OtherTableBody"/>
            </w:pPr>
            <w:r>
              <w:t>CP Commercial Product</w:t>
            </w:r>
          </w:p>
        </w:tc>
        <w:tc>
          <w:tcPr>
            <w:tcW w:w="800" w:type="dxa"/>
          </w:tcPr>
          <w:p w14:paraId="3D00AF9E" w14:textId="77777777" w:rsidR="00940027" w:rsidRDefault="00940027">
            <w:pPr>
              <w:pStyle w:val="OtherTableBody"/>
              <w:jc w:val="center"/>
            </w:pPr>
            <w:r>
              <w:t>01721</w:t>
            </w:r>
          </w:p>
        </w:tc>
        <w:tc>
          <w:tcPr>
            <w:tcW w:w="600" w:type="dxa"/>
          </w:tcPr>
          <w:p w14:paraId="5E5E05EE" w14:textId="77777777" w:rsidR="00940027" w:rsidRDefault="00940027">
            <w:pPr>
              <w:pStyle w:val="OtherTableBody"/>
              <w:jc w:val="center"/>
            </w:pPr>
            <w:r>
              <w:t>BPX</w:t>
            </w:r>
          </w:p>
        </w:tc>
        <w:tc>
          <w:tcPr>
            <w:tcW w:w="700" w:type="dxa"/>
          </w:tcPr>
          <w:p w14:paraId="58166AE1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6F0F1765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31017FD8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2192489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3F717B5" w14:textId="77777777" w:rsidR="00940027" w:rsidRDefault="00940027">
            <w:pPr>
              <w:pStyle w:val="OtherTableBody"/>
              <w:jc w:val="center"/>
            </w:pPr>
            <w:r>
              <w:t>0512</w:t>
            </w:r>
          </w:p>
        </w:tc>
        <w:tc>
          <w:tcPr>
            <w:tcW w:w="942" w:type="dxa"/>
          </w:tcPr>
          <w:p w14:paraId="3955283C" w14:textId="77777777" w:rsidR="00940027" w:rsidRDefault="00940027">
            <w:pPr>
              <w:pStyle w:val="OtherTableBody"/>
            </w:pPr>
            <w:r>
              <w:t>4.21.2.8</w:t>
            </w:r>
          </w:p>
        </w:tc>
      </w:tr>
      <w:tr w:rsidR="00940027" w14:paraId="5867134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BDB50F1" w14:textId="77777777" w:rsidR="00940027" w:rsidRDefault="00940027">
            <w:pPr>
              <w:pStyle w:val="OtherTableBody"/>
            </w:pPr>
            <w:r>
              <w:t>CP Commercial Product</w:t>
            </w:r>
          </w:p>
        </w:tc>
        <w:tc>
          <w:tcPr>
            <w:tcW w:w="800" w:type="dxa"/>
          </w:tcPr>
          <w:p w14:paraId="57BD2A88" w14:textId="77777777" w:rsidR="00940027" w:rsidRDefault="00940027">
            <w:pPr>
              <w:pStyle w:val="OtherTableBody"/>
              <w:jc w:val="center"/>
            </w:pPr>
            <w:r>
              <w:t>01739</w:t>
            </w:r>
          </w:p>
        </w:tc>
        <w:tc>
          <w:tcPr>
            <w:tcW w:w="600" w:type="dxa"/>
          </w:tcPr>
          <w:p w14:paraId="0F157C59" w14:textId="77777777" w:rsidR="00940027" w:rsidRDefault="00940027">
            <w:pPr>
              <w:pStyle w:val="OtherTableBody"/>
              <w:jc w:val="center"/>
            </w:pPr>
            <w:r>
              <w:t>BTX</w:t>
            </w:r>
          </w:p>
        </w:tc>
        <w:tc>
          <w:tcPr>
            <w:tcW w:w="700" w:type="dxa"/>
          </w:tcPr>
          <w:p w14:paraId="46502D1C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0CDF6FA7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72CB2365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7619CFB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7420987" w14:textId="77777777" w:rsidR="00940027" w:rsidRDefault="00940027">
            <w:pPr>
              <w:pStyle w:val="OtherTableBody"/>
              <w:jc w:val="center"/>
            </w:pPr>
            <w:r>
              <w:t>0512</w:t>
            </w:r>
          </w:p>
        </w:tc>
        <w:tc>
          <w:tcPr>
            <w:tcW w:w="942" w:type="dxa"/>
          </w:tcPr>
          <w:p w14:paraId="1B74517E" w14:textId="77777777" w:rsidR="00940027" w:rsidRDefault="00940027">
            <w:pPr>
              <w:pStyle w:val="OtherTableBody"/>
            </w:pPr>
            <w:r>
              <w:t>4.21.3.5</w:t>
            </w:r>
          </w:p>
        </w:tc>
      </w:tr>
      <w:tr w:rsidR="00940027" w14:paraId="03ABE02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55AA592" w14:textId="77777777" w:rsidR="00940027" w:rsidRDefault="00940027">
            <w:pPr>
              <w:pStyle w:val="OtherTableBody"/>
            </w:pPr>
            <w:r>
              <w:t>CP Lot Number</w:t>
            </w:r>
          </w:p>
        </w:tc>
        <w:tc>
          <w:tcPr>
            <w:tcW w:w="800" w:type="dxa"/>
          </w:tcPr>
          <w:p w14:paraId="018E764F" w14:textId="77777777" w:rsidR="00940027" w:rsidRDefault="00940027">
            <w:pPr>
              <w:pStyle w:val="OtherTableBody"/>
              <w:jc w:val="center"/>
            </w:pPr>
            <w:r>
              <w:t>01741</w:t>
            </w:r>
          </w:p>
        </w:tc>
        <w:tc>
          <w:tcPr>
            <w:tcW w:w="600" w:type="dxa"/>
          </w:tcPr>
          <w:p w14:paraId="515D64E1" w14:textId="77777777" w:rsidR="00940027" w:rsidRDefault="00940027">
            <w:pPr>
              <w:pStyle w:val="OtherTableBody"/>
              <w:jc w:val="center"/>
            </w:pPr>
            <w:r>
              <w:t>BTX</w:t>
            </w:r>
          </w:p>
        </w:tc>
        <w:tc>
          <w:tcPr>
            <w:tcW w:w="700" w:type="dxa"/>
          </w:tcPr>
          <w:p w14:paraId="06F3DDB7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548D697B" w14:textId="77777777" w:rsidR="00940027" w:rsidRDefault="00940027">
            <w:pPr>
              <w:pStyle w:val="OtherTableBody"/>
            </w:pPr>
            <w:r>
              <w:t>22</w:t>
            </w:r>
          </w:p>
        </w:tc>
        <w:tc>
          <w:tcPr>
            <w:tcW w:w="600" w:type="dxa"/>
          </w:tcPr>
          <w:p w14:paraId="50146FC5" w14:textId="77777777" w:rsidR="00940027" w:rsidRDefault="00940027">
            <w:pPr>
              <w:pStyle w:val="OtherTableBody"/>
            </w:pPr>
            <w:r>
              <w:t>EI</w:t>
            </w:r>
          </w:p>
        </w:tc>
        <w:tc>
          <w:tcPr>
            <w:tcW w:w="700" w:type="dxa"/>
          </w:tcPr>
          <w:p w14:paraId="3B10BB7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BF4E1C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C87754D" w14:textId="77777777" w:rsidR="00940027" w:rsidRDefault="00940027">
            <w:pPr>
              <w:pStyle w:val="OtherTableBody"/>
            </w:pPr>
            <w:r>
              <w:t>4.21.3.7</w:t>
            </w:r>
          </w:p>
        </w:tc>
      </w:tr>
      <w:tr w:rsidR="00940027" w14:paraId="6075B2B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3C39940" w14:textId="77777777" w:rsidR="00940027" w:rsidRDefault="00940027">
            <w:pPr>
              <w:pStyle w:val="OtherTableBody"/>
            </w:pPr>
            <w:r>
              <w:t>CP Lot Number</w:t>
            </w:r>
          </w:p>
        </w:tc>
        <w:tc>
          <w:tcPr>
            <w:tcW w:w="800" w:type="dxa"/>
          </w:tcPr>
          <w:p w14:paraId="31DB1EF7" w14:textId="77777777" w:rsidR="00940027" w:rsidRDefault="00940027">
            <w:pPr>
              <w:pStyle w:val="OtherTableBody"/>
              <w:jc w:val="center"/>
            </w:pPr>
            <w:r>
              <w:t>01723</w:t>
            </w:r>
          </w:p>
        </w:tc>
        <w:tc>
          <w:tcPr>
            <w:tcW w:w="600" w:type="dxa"/>
          </w:tcPr>
          <w:p w14:paraId="3E3FC72B" w14:textId="77777777" w:rsidR="00940027" w:rsidRDefault="00940027">
            <w:pPr>
              <w:pStyle w:val="OtherTableBody"/>
              <w:jc w:val="center"/>
            </w:pPr>
            <w:r>
              <w:t>BPX</w:t>
            </w:r>
          </w:p>
        </w:tc>
        <w:tc>
          <w:tcPr>
            <w:tcW w:w="700" w:type="dxa"/>
          </w:tcPr>
          <w:p w14:paraId="2FC88381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3A69BF42" w14:textId="77777777" w:rsidR="00940027" w:rsidRDefault="00940027">
            <w:pPr>
              <w:pStyle w:val="OtherTableBody"/>
            </w:pPr>
            <w:r>
              <w:t>22</w:t>
            </w:r>
          </w:p>
        </w:tc>
        <w:tc>
          <w:tcPr>
            <w:tcW w:w="600" w:type="dxa"/>
          </w:tcPr>
          <w:p w14:paraId="05DB2730" w14:textId="77777777" w:rsidR="00940027" w:rsidRDefault="00940027">
            <w:pPr>
              <w:pStyle w:val="OtherTableBody"/>
            </w:pPr>
            <w:r>
              <w:t>EI</w:t>
            </w:r>
          </w:p>
        </w:tc>
        <w:tc>
          <w:tcPr>
            <w:tcW w:w="700" w:type="dxa"/>
          </w:tcPr>
          <w:p w14:paraId="437B189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46BC6A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5B1C8EC" w14:textId="77777777" w:rsidR="00940027" w:rsidRDefault="00940027">
            <w:pPr>
              <w:pStyle w:val="OtherTableBody"/>
            </w:pPr>
            <w:r>
              <w:t>4.21.2.10</w:t>
            </w:r>
          </w:p>
        </w:tc>
      </w:tr>
      <w:tr w:rsidR="00940027" w14:paraId="6B57447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E55098B" w14:textId="77777777" w:rsidR="00940027" w:rsidRDefault="00940027">
            <w:pPr>
              <w:pStyle w:val="OtherTableBody"/>
            </w:pPr>
            <w:r>
              <w:t>CP Manufacturer</w:t>
            </w:r>
          </w:p>
        </w:tc>
        <w:tc>
          <w:tcPr>
            <w:tcW w:w="800" w:type="dxa"/>
          </w:tcPr>
          <w:p w14:paraId="3F5BD9C9" w14:textId="77777777" w:rsidR="00940027" w:rsidRDefault="00940027">
            <w:pPr>
              <w:pStyle w:val="OtherTableBody"/>
              <w:jc w:val="center"/>
            </w:pPr>
            <w:r>
              <w:t>01722</w:t>
            </w:r>
          </w:p>
        </w:tc>
        <w:tc>
          <w:tcPr>
            <w:tcW w:w="600" w:type="dxa"/>
          </w:tcPr>
          <w:p w14:paraId="41BEC804" w14:textId="77777777" w:rsidR="00940027" w:rsidRDefault="00940027">
            <w:pPr>
              <w:pStyle w:val="OtherTableBody"/>
              <w:jc w:val="center"/>
            </w:pPr>
            <w:r>
              <w:t>BPX</w:t>
            </w:r>
          </w:p>
        </w:tc>
        <w:tc>
          <w:tcPr>
            <w:tcW w:w="700" w:type="dxa"/>
          </w:tcPr>
          <w:p w14:paraId="4F0C0CAE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1C4F5724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2ACEB115" w14:textId="77777777" w:rsidR="00940027" w:rsidRDefault="00940027">
            <w:pPr>
              <w:pStyle w:val="OtherTableBody"/>
            </w:pPr>
            <w:r>
              <w:t>XON</w:t>
            </w:r>
          </w:p>
        </w:tc>
        <w:tc>
          <w:tcPr>
            <w:tcW w:w="700" w:type="dxa"/>
          </w:tcPr>
          <w:p w14:paraId="566C448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28DB6F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1B156AE" w14:textId="77777777" w:rsidR="00940027" w:rsidRDefault="00940027">
            <w:pPr>
              <w:pStyle w:val="OtherTableBody"/>
            </w:pPr>
            <w:r>
              <w:t>4.21.2.9</w:t>
            </w:r>
          </w:p>
        </w:tc>
      </w:tr>
      <w:tr w:rsidR="00940027" w14:paraId="45BB4FF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DE9D78E" w14:textId="77777777" w:rsidR="00940027" w:rsidRDefault="00940027">
            <w:pPr>
              <w:pStyle w:val="OtherTableBody"/>
            </w:pPr>
            <w:r>
              <w:t>CP Manufacturer</w:t>
            </w:r>
          </w:p>
        </w:tc>
        <w:tc>
          <w:tcPr>
            <w:tcW w:w="800" w:type="dxa"/>
          </w:tcPr>
          <w:p w14:paraId="5EFF2C17" w14:textId="77777777" w:rsidR="00940027" w:rsidRDefault="00940027">
            <w:pPr>
              <w:pStyle w:val="OtherTableBody"/>
              <w:jc w:val="center"/>
            </w:pPr>
            <w:r>
              <w:t>01740</w:t>
            </w:r>
          </w:p>
        </w:tc>
        <w:tc>
          <w:tcPr>
            <w:tcW w:w="600" w:type="dxa"/>
          </w:tcPr>
          <w:p w14:paraId="7E4B4F76" w14:textId="77777777" w:rsidR="00940027" w:rsidRDefault="00940027">
            <w:pPr>
              <w:pStyle w:val="OtherTableBody"/>
              <w:jc w:val="center"/>
            </w:pPr>
            <w:r>
              <w:t>BTX</w:t>
            </w:r>
          </w:p>
        </w:tc>
        <w:tc>
          <w:tcPr>
            <w:tcW w:w="700" w:type="dxa"/>
          </w:tcPr>
          <w:p w14:paraId="2A344B4B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3339459A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372FF81E" w14:textId="77777777" w:rsidR="00940027" w:rsidRDefault="00940027">
            <w:pPr>
              <w:pStyle w:val="OtherTableBody"/>
            </w:pPr>
            <w:r>
              <w:t>XON</w:t>
            </w:r>
          </w:p>
        </w:tc>
        <w:tc>
          <w:tcPr>
            <w:tcW w:w="700" w:type="dxa"/>
          </w:tcPr>
          <w:p w14:paraId="464E623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81A2D6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F4D5B7B" w14:textId="77777777" w:rsidR="00940027" w:rsidRDefault="00940027">
            <w:pPr>
              <w:pStyle w:val="OtherTableBody"/>
            </w:pPr>
            <w:r>
              <w:t>4.21.3.6</w:t>
            </w:r>
          </w:p>
        </w:tc>
      </w:tr>
      <w:tr w:rsidR="00940027" w14:paraId="14E204E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DF72E6A" w14:textId="77777777" w:rsidR="00940027" w:rsidRDefault="00940027">
            <w:pPr>
              <w:pStyle w:val="OtherTableBody"/>
            </w:pPr>
            <w:r>
              <w:t>Credit Rating</w:t>
            </w:r>
          </w:p>
        </w:tc>
        <w:tc>
          <w:tcPr>
            <w:tcW w:w="800" w:type="dxa"/>
          </w:tcPr>
          <w:p w14:paraId="4EBC6C21" w14:textId="77777777" w:rsidR="00940027" w:rsidRDefault="00940027">
            <w:pPr>
              <w:pStyle w:val="OtherTableBody"/>
              <w:jc w:val="center"/>
            </w:pPr>
            <w:r>
              <w:t>00153</w:t>
            </w:r>
          </w:p>
        </w:tc>
        <w:tc>
          <w:tcPr>
            <w:tcW w:w="600" w:type="dxa"/>
          </w:tcPr>
          <w:p w14:paraId="2D8CFCBD" w14:textId="77777777" w:rsidR="00940027" w:rsidRDefault="00940027">
            <w:pPr>
              <w:pStyle w:val="OtherTableBody"/>
              <w:jc w:val="center"/>
            </w:pPr>
            <w:r>
              <w:t>PV1</w:t>
            </w:r>
          </w:p>
        </w:tc>
        <w:tc>
          <w:tcPr>
            <w:tcW w:w="700" w:type="dxa"/>
          </w:tcPr>
          <w:p w14:paraId="14C8B4D5" w14:textId="77777777" w:rsidR="00940027" w:rsidRDefault="00940027">
            <w:pPr>
              <w:pStyle w:val="OtherTableBody"/>
            </w:pPr>
            <w:r>
              <w:t>23</w:t>
            </w:r>
          </w:p>
        </w:tc>
        <w:tc>
          <w:tcPr>
            <w:tcW w:w="600" w:type="dxa"/>
          </w:tcPr>
          <w:p w14:paraId="72CDFE82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63A9A4BB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7E217C2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5A5361D" w14:textId="77777777" w:rsidR="00940027" w:rsidRDefault="00940027">
            <w:pPr>
              <w:pStyle w:val="OtherTableBody"/>
              <w:jc w:val="center"/>
            </w:pPr>
            <w:r>
              <w:t>0046</w:t>
            </w:r>
          </w:p>
        </w:tc>
        <w:tc>
          <w:tcPr>
            <w:tcW w:w="942" w:type="dxa"/>
          </w:tcPr>
          <w:p w14:paraId="0E19F53E" w14:textId="77777777" w:rsidR="00940027" w:rsidRDefault="00940027">
            <w:pPr>
              <w:pStyle w:val="OtherTableBody"/>
            </w:pPr>
            <w:r>
              <w:t>3.4.3.23</w:t>
            </w:r>
          </w:p>
        </w:tc>
      </w:tr>
      <w:tr w:rsidR="00940027" w14:paraId="0406DF3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DE38A75" w14:textId="77777777" w:rsidR="00940027" w:rsidRDefault="00940027">
            <w:pPr>
              <w:pStyle w:val="OtherTableBody"/>
            </w:pPr>
            <w:r>
              <w:t>Critical Range for Ordinal and Continuous Observations</w:t>
            </w:r>
          </w:p>
        </w:tc>
        <w:tc>
          <w:tcPr>
            <w:tcW w:w="800" w:type="dxa"/>
          </w:tcPr>
          <w:p w14:paraId="5D43713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00632</w:t>
            </w:r>
          </w:p>
        </w:tc>
        <w:tc>
          <w:tcPr>
            <w:tcW w:w="600" w:type="dxa"/>
          </w:tcPr>
          <w:p w14:paraId="7F5BF69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OM2</w:t>
            </w:r>
          </w:p>
        </w:tc>
        <w:tc>
          <w:tcPr>
            <w:tcW w:w="700" w:type="dxa"/>
          </w:tcPr>
          <w:p w14:paraId="0610F3D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</w:t>
            </w:r>
          </w:p>
        </w:tc>
        <w:tc>
          <w:tcPr>
            <w:tcW w:w="600" w:type="dxa"/>
          </w:tcPr>
          <w:p w14:paraId="5367ADC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205</w:t>
            </w:r>
          </w:p>
        </w:tc>
        <w:tc>
          <w:tcPr>
            <w:tcW w:w="600" w:type="dxa"/>
          </w:tcPr>
          <w:p w14:paraId="4B81FB3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RFR</w:t>
            </w:r>
          </w:p>
        </w:tc>
        <w:tc>
          <w:tcPr>
            <w:tcW w:w="700" w:type="dxa"/>
          </w:tcPr>
          <w:p w14:paraId="548E491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7197ADD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62F59FF8" w14:textId="77777777" w:rsidR="00940027" w:rsidRDefault="00940027">
            <w:pPr>
              <w:pStyle w:val="OtherTableBody"/>
            </w:pPr>
            <w:r>
              <w:t>8.8.9.7</w:t>
            </w:r>
          </w:p>
        </w:tc>
      </w:tr>
      <w:tr w:rsidR="00940027" w14:paraId="062465D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6ADE699" w14:textId="77777777" w:rsidR="00940027" w:rsidRDefault="00940027">
            <w:pPr>
              <w:pStyle w:val="OtherTableBody"/>
            </w:pPr>
            <w:r>
              <w:t>Critical Text/Codes for Categorical Observations</w:t>
            </w:r>
          </w:p>
        </w:tc>
        <w:tc>
          <w:tcPr>
            <w:tcW w:w="800" w:type="dxa"/>
          </w:tcPr>
          <w:p w14:paraId="2874361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00640</w:t>
            </w:r>
          </w:p>
        </w:tc>
        <w:tc>
          <w:tcPr>
            <w:tcW w:w="600" w:type="dxa"/>
          </w:tcPr>
          <w:p w14:paraId="0D4C57F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OM3</w:t>
            </w:r>
          </w:p>
        </w:tc>
        <w:tc>
          <w:tcPr>
            <w:tcW w:w="700" w:type="dxa"/>
          </w:tcPr>
          <w:p w14:paraId="44D7746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600" w:type="dxa"/>
          </w:tcPr>
          <w:p w14:paraId="189851F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68CD7A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04391B1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1DD15F3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9999</w:t>
            </w:r>
          </w:p>
        </w:tc>
        <w:tc>
          <w:tcPr>
            <w:tcW w:w="942" w:type="dxa"/>
          </w:tcPr>
          <w:p w14:paraId="043F296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8.8.10.6</w:t>
            </w:r>
          </w:p>
        </w:tc>
      </w:tr>
      <w:tr w:rsidR="00940027" w14:paraId="0252696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D644BB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CRL Distribution Point</w:t>
            </w:r>
          </w:p>
        </w:tc>
        <w:tc>
          <w:tcPr>
            <w:tcW w:w="800" w:type="dxa"/>
          </w:tcPr>
          <w:p w14:paraId="4BB8839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01872</w:t>
            </w:r>
          </w:p>
        </w:tc>
        <w:tc>
          <w:tcPr>
            <w:tcW w:w="600" w:type="dxa"/>
          </w:tcPr>
          <w:p w14:paraId="009C295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CER</w:t>
            </w:r>
          </w:p>
        </w:tc>
        <w:tc>
          <w:tcPr>
            <w:tcW w:w="700" w:type="dxa"/>
          </w:tcPr>
          <w:p w14:paraId="01EADC6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18</w:t>
            </w:r>
          </w:p>
        </w:tc>
        <w:tc>
          <w:tcPr>
            <w:tcW w:w="600" w:type="dxa"/>
          </w:tcPr>
          <w:p w14:paraId="2A152CB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9602AC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CWE</w:t>
            </w:r>
          </w:p>
        </w:tc>
        <w:tc>
          <w:tcPr>
            <w:tcW w:w="700" w:type="dxa"/>
          </w:tcPr>
          <w:p w14:paraId="4956B0E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1DCD9FD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479DE4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15.4.2.18</w:t>
            </w:r>
          </w:p>
        </w:tc>
      </w:tr>
      <w:tr w:rsidR="00940027" w14:paraId="3EB190D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EA31D4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Current Application</w:t>
            </w:r>
          </w:p>
        </w:tc>
        <w:tc>
          <w:tcPr>
            <w:tcW w:w="800" w:type="dxa"/>
          </w:tcPr>
          <w:p w14:paraId="42A77D8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01191</w:t>
            </w:r>
          </w:p>
        </w:tc>
        <w:tc>
          <w:tcPr>
            <w:tcW w:w="600" w:type="dxa"/>
          </w:tcPr>
          <w:p w14:paraId="2E88304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NSC</w:t>
            </w:r>
          </w:p>
        </w:tc>
        <w:tc>
          <w:tcPr>
            <w:tcW w:w="700" w:type="dxa"/>
          </w:tcPr>
          <w:p w14:paraId="39B144D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600" w:type="dxa"/>
          </w:tcPr>
          <w:p w14:paraId="60AB1AF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30</w:t>
            </w:r>
          </w:p>
        </w:tc>
        <w:tc>
          <w:tcPr>
            <w:tcW w:w="600" w:type="dxa"/>
          </w:tcPr>
          <w:p w14:paraId="1F3733C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HD</w:t>
            </w:r>
          </w:p>
        </w:tc>
        <w:tc>
          <w:tcPr>
            <w:tcW w:w="700" w:type="dxa"/>
          </w:tcPr>
          <w:p w14:paraId="23CB1BC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41F5BF7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BBF231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14.4.2.4</w:t>
            </w:r>
          </w:p>
        </w:tc>
      </w:tr>
      <w:tr w:rsidR="00940027" w14:paraId="60CDA3F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D0EEC3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Current CPU</w:t>
            </w:r>
          </w:p>
        </w:tc>
        <w:tc>
          <w:tcPr>
            <w:tcW w:w="800" w:type="dxa"/>
          </w:tcPr>
          <w:p w14:paraId="0087C3F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01189</w:t>
            </w:r>
          </w:p>
        </w:tc>
        <w:tc>
          <w:tcPr>
            <w:tcW w:w="600" w:type="dxa"/>
          </w:tcPr>
          <w:p w14:paraId="7376462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NSC</w:t>
            </w:r>
          </w:p>
        </w:tc>
        <w:tc>
          <w:tcPr>
            <w:tcW w:w="700" w:type="dxa"/>
          </w:tcPr>
          <w:p w14:paraId="1B6E3B6F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6EEADAAD" w14:textId="77777777" w:rsidR="00940027" w:rsidRDefault="00940027">
            <w:pPr>
              <w:pStyle w:val="OtherTableBody"/>
            </w:pPr>
            <w:r>
              <w:t>30</w:t>
            </w:r>
          </w:p>
        </w:tc>
        <w:tc>
          <w:tcPr>
            <w:tcW w:w="600" w:type="dxa"/>
          </w:tcPr>
          <w:p w14:paraId="42D41862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5DB8330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E8B768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74FF097" w14:textId="77777777" w:rsidR="00940027" w:rsidRDefault="00940027">
            <w:pPr>
              <w:pStyle w:val="OtherTableBody"/>
            </w:pPr>
            <w:r>
              <w:t>14.4.2.2</w:t>
            </w:r>
          </w:p>
        </w:tc>
      </w:tr>
      <w:tr w:rsidR="00940027" w14:paraId="7634CD1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C178BFA" w14:textId="77777777" w:rsidR="00940027" w:rsidRDefault="00940027">
            <w:pPr>
              <w:pStyle w:val="OtherTableBody"/>
            </w:pPr>
            <w:r>
              <w:t>Current Facility</w:t>
            </w:r>
          </w:p>
        </w:tc>
        <w:tc>
          <w:tcPr>
            <w:tcW w:w="800" w:type="dxa"/>
          </w:tcPr>
          <w:p w14:paraId="3E61C279" w14:textId="77777777" w:rsidR="00940027" w:rsidRDefault="00940027">
            <w:pPr>
              <w:pStyle w:val="OtherTableBody"/>
              <w:jc w:val="center"/>
            </w:pPr>
            <w:r>
              <w:t>01192</w:t>
            </w:r>
          </w:p>
        </w:tc>
        <w:tc>
          <w:tcPr>
            <w:tcW w:w="600" w:type="dxa"/>
          </w:tcPr>
          <w:p w14:paraId="476E6ED4" w14:textId="77777777" w:rsidR="00940027" w:rsidRDefault="00940027">
            <w:pPr>
              <w:pStyle w:val="OtherTableBody"/>
              <w:jc w:val="center"/>
            </w:pPr>
            <w:r>
              <w:t>NSC</w:t>
            </w:r>
          </w:p>
        </w:tc>
        <w:tc>
          <w:tcPr>
            <w:tcW w:w="700" w:type="dxa"/>
          </w:tcPr>
          <w:p w14:paraId="729E90CE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48262E37" w14:textId="77777777" w:rsidR="00940027" w:rsidRDefault="00940027">
            <w:pPr>
              <w:pStyle w:val="OtherTableBody"/>
            </w:pPr>
            <w:r>
              <w:t>30</w:t>
            </w:r>
          </w:p>
        </w:tc>
        <w:tc>
          <w:tcPr>
            <w:tcW w:w="600" w:type="dxa"/>
          </w:tcPr>
          <w:p w14:paraId="7BC7C5B9" w14:textId="77777777" w:rsidR="00940027" w:rsidRDefault="00940027">
            <w:pPr>
              <w:pStyle w:val="OtherTableBody"/>
            </w:pPr>
            <w:r>
              <w:t>HD</w:t>
            </w:r>
          </w:p>
        </w:tc>
        <w:tc>
          <w:tcPr>
            <w:tcW w:w="700" w:type="dxa"/>
          </w:tcPr>
          <w:p w14:paraId="39F950E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CA284B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1CA3A8B" w14:textId="77777777" w:rsidR="00940027" w:rsidRDefault="00940027">
            <w:pPr>
              <w:pStyle w:val="OtherTableBody"/>
            </w:pPr>
            <w:r>
              <w:t>14.4.2.5</w:t>
            </w:r>
          </w:p>
        </w:tc>
      </w:tr>
      <w:tr w:rsidR="00940027" w14:paraId="6AA4611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2AC1F00" w14:textId="77777777" w:rsidR="00940027" w:rsidRDefault="00940027">
            <w:pPr>
              <w:pStyle w:val="OtherTableBody"/>
            </w:pPr>
            <w:r>
              <w:t>Current Fileserver</w:t>
            </w:r>
          </w:p>
        </w:tc>
        <w:tc>
          <w:tcPr>
            <w:tcW w:w="800" w:type="dxa"/>
          </w:tcPr>
          <w:p w14:paraId="002E3FC3" w14:textId="77777777" w:rsidR="00940027" w:rsidRDefault="00940027">
            <w:pPr>
              <w:pStyle w:val="OtherTableBody"/>
              <w:jc w:val="center"/>
            </w:pPr>
            <w:r>
              <w:t>01190</w:t>
            </w:r>
          </w:p>
        </w:tc>
        <w:tc>
          <w:tcPr>
            <w:tcW w:w="600" w:type="dxa"/>
          </w:tcPr>
          <w:p w14:paraId="0950B984" w14:textId="77777777" w:rsidR="00940027" w:rsidRDefault="00940027">
            <w:pPr>
              <w:pStyle w:val="OtherTableBody"/>
              <w:jc w:val="center"/>
            </w:pPr>
            <w:r>
              <w:t>NSC</w:t>
            </w:r>
          </w:p>
        </w:tc>
        <w:tc>
          <w:tcPr>
            <w:tcW w:w="700" w:type="dxa"/>
          </w:tcPr>
          <w:p w14:paraId="78E9ADBB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37BAD0AB" w14:textId="77777777" w:rsidR="00940027" w:rsidRDefault="00940027">
            <w:pPr>
              <w:pStyle w:val="OtherTableBody"/>
            </w:pPr>
            <w:r>
              <w:t>30</w:t>
            </w:r>
          </w:p>
        </w:tc>
        <w:tc>
          <w:tcPr>
            <w:tcW w:w="600" w:type="dxa"/>
          </w:tcPr>
          <w:p w14:paraId="14E3F07D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078DA00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F405A3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2D11877" w14:textId="77777777" w:rsidR="00940027" w:rsidRDefault="00940027">
            <w:pPr>
              <w:pStyle w:val="OtherTableBody"/>
            </w:pPr>
            <w:r>
              <w:t>14.4.2.3</w:t>
            </w:r>
          </w:p>
        </w:tc>
      </w:tr>
      <w:tr w:rsidR="00940027" w14:paraId="788BD6B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F2CF98F" w14:textId="77777777" w:rsidR="00940027" w:rsidRDefault="00940027">
            <w:pPr>
              <w:pStyle w:val="OtherTableBody"/>
            </w:pPr>
            <w:r>
              <w:t>Current Goal Review Date/Time</w:t>
            </w:r>
          </w:p>
        </w:tc>
        <w:tc>
          <w:tcPr>
            <w:tcW w:w="800" w:type="dxa"/>
          </w:tcPr>
          <w:p w14:paraId="3B6EACC1" w14:textId="77777777" w:rsidR="00940027" w:rsidRDefault="00940027">
            <w:pPr>
              <w:pStyle w:val="OtherTableBody"/>
              <w:jc w:val="center"/>
            </w:pPr>
            <w:r>
              <w:t>00828</w:t>
            </w:r>
          </w:p>
        </w:tc>
        <w:tc>
          <w:tcPr>
            <w:tcW w:w="600" w:type="dxa"/>
          </w:tcPr>
          <w:p w14:paraId="1FE63EBC" w14:textId="77777777" w:rsidR="00940027" w:rsidRDefault="00940027">
            <w:pPr>
              <w:pStyle w:val="OtherTableBody"/>
              <w:jc w:val="center"/>
            </w:pPr>
            <w:r>
              <w:t>GOL</w:t>
            </w:r>
          </w:p>
        </w:tc>
        <w:tc>
          <w:tcPr>
            <w:tcW w:w="700" w:type="dxa"/>
          </w:tcPr>
          <w:p w14:paraId="5F0164DF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5387B027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177DACA6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4B55260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CA0F6E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62D726E" w14:textId="77777777" w:rsidR="00940027" w:rsidRDefault="00940027">
            <w:pPr>
              <w:pStyle w:val="OtherTableBody"/>
            </w:pPr>
            <w:r>
              <w:t>12.4.1.12</w:t>
            </w:r>
          </w:p>
        </w:tc>
      </w:tr>
      <w:tr w:rsidR="00940027" w14:paraId="2FFF371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7B98593" w14:textId="77777777" w:rsidR="00940027" w:rsidRDefault="00940027">
            <w:pPr>
              <w:pStyle w:val="OtherTableBody"/>
            </w:pPr>
            <w:r>
              <w:t>Current Goal Review Status</w:t>
            </w:r>
          </w:p>
        </w:tc>
        <w:tc>
          <w:tcPr>
            <w:tcW w:w="800" w:type="dxa"/>
          </w:tcPr>
          <w:p w14:paraId="1346106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00827</w:t>
            </w:r>
          </w:p>
        </w:tc>
        <w:tc>
          <w:tcPr>
            <w:tcW w:w="600" w:type="dxa"/>
          </w:tcPr>
          <w:p w14:paraId="01EF00A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GOL</w:t>
            </w:r>
          </w:p>
        </w:tc>
        <w:tc>
          <w:tcPr>
            <w:tcW w:w="700" w:type="dxa"/>
          </w:tcPr>
          <w:p w14:paraId="48F8CEF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11</w:t>
            </w:r>
          </w:p>
        </w:tc>
        <w:tc>
          <w:tcPr>
            <w:tcW w:w="600" w:type="dxa"/>
          </w:tcPr>
          <w:p w14:paraId="0C290B2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1D9E198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554656F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068406E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20A4B8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12.4.1.11</w:t>
            </w:r>
          </w:p>
        </w:tc>
      </w:tr>
      <w:tr w:rsidR="00940027" w14:paraId="2D91C08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CF0E25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Current Patient Balance</w:t>
            </w:r>
          </w:p>
        </w:tc>
        <w:tc>
          <w:tcPr>
            <w:tcW w:w="800" w:type="dxa"/>
          </w:tcPr>
          <w:p w14:paraId="702808E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00176</w:t>
            </w:r>
          </w:p>
        </w:tc>
        <w:tc>
          <w:tcPr>
            <w:tcW w:w="600" w:type="dxa"/>
          </w:tcPr>
          <w:p w14:paraId="4AEA9C4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PV1</w:t>
            </w:r>
          </w:p>
        </w:tc>
        <w:tc>
          <w:tcPr>
            <w:tcW w:w="700" w:type="dxa"/>
          </w:tcPr>
          <w:p w14:paraId="257AFEB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46</w:t>
            </w:r>
          </w:p>
        </w:tc>
        <w:tc>
          <w:tcPr>
            <w:tcW w:w="600" w:type="dxa"/>
          </w:tcPr>
          <w:p w14:paraId="7A8B0DB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12</w:t>
            </w:r>
          </w:p>
        </w:tc>
        <w:tc>
          <w:tcPr>
            <w:tcW w:w="600" w:type="dxa"/>
          </w:tcPr>
          <w:p w14:paraId="439A381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NM</w:t>
            </w:r>
          </w:p>
        </w:tc>
        <w:tc>
          <w:tcPr>
            <w:tcW w:w="700" w:type="dxa"/>
          </w:tcPr>
          <w:p w14:paraId="0E679C8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37EBF74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2792BC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3.4.3.46</w:t>
            </w:r>
          </w:p>
        </w:tc>
      </w:tr>
      <w:tr w:rsidR="00940027" w14:paraId="1CC1CB5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B947E8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Current Quantity</w:t>
            </w:r>
          </w:p>
        </w:tc>
        <w:tc>
          <w:tcPr>
            <w:tcW w:w="800" w:type="dxa"/>
          </w:tcPr>
          <w:p w14:paraId="1AC68EFB" w14:textId="77777777" w:rsidR="00940027" w:rsidRDefault="00940027">
            <w:pPr>
              <w:pStyle w:val="OtherTableBody"/>
              <w:jc w:val="center"/>
            </w:pPr>
            <w:r>
              <w:t>01379</w:t>
            </w:r>
          </w:p>
        </w:tc>
        <w:tc>
          <w:tcPr>
            <w:tcW w:w="600" w:type="dxa"/>
          </w:tcPr>
          <w:p w14:paraId="4E6804C8" w14:textId="77777777" w:rsidR="00940027" w:rsidRDefault="00940027">
            <w:pPr>
              <w:pStyle w:val="OtherTableBody"/>
              <w:jc w:val="center"/>
            </w:pPr>
            <w:r>
              <w:t>INV</w:t>
            </w:r>
          </w:p>
        </w:tc>
        <w:tc>
          <w:tcPr>
            <w:tcW w:w="700" w:type="dxa"/>
          </w:tcPr>
          <w:p w14:paraId="078C3F15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2A5CB49D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4189B66A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5B27D00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163ABD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7C49CD8" w14:textId="77777777" w:rsidR="00940027" w:rsidRDefault="00940027">
            <w:pPr>
              <w:pStyle w:val="OtherTableBody"/>
            </w:pPr>
            <w:r>
              <w:t>13.4.4.8</w:t>
            </w:r>
          </w:p>
        </w:tc>
      </w:tr>
      <w:tr w:rsidR="00940027" w14:paraId="0811C8A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1A34770" w14:textId="77777777" w:rsidR="00940027" w:rsidRDefault="00940027">
            <w:pPr>
              <w:pStyle w:val="OtherTableBody"/>
            </w:pPr>
            <w:r>
              <w:t>Cyclic Entry/Exit Indicator</w:t>
            </w:r>
          </w:p>
        </w:tc>
        <w:tc>
          <w:tcPr>
            <w:tcW w:w="800" w:type="dxa"/>
          </w:tcPr>
          <w:p w14:paraId="7FF8644F" w14:textId="77777777" w:rsidR="00940027" w:rsidRDefault="00940027">
            <w:pPr>
              <w:pStyle w:val="OtherTableBody"/>
              <w:jc w:val="center"/>
            </w:pPr>
            <w:r>
              <w:t>01654</w:t>
            </w:r>
          </w:p>
        </w:tc>
        <w:tc>
          <w:tcPr>
            <w:tcW w:w="600" w:type="dxa"/>
          </w:tcPr>
          <w:p w14:paraId="772D159E" w14:textId="77777777" w:rsidR="00940027" w:rsidRDefault="00940027">
            <w:pPr>
              <w:pStyle w:val="OtherTableBody"/>
              <w:jc w:val="center"/>
            </w:pPr>
            <w:r>
              <w:t>TQ2</w:t>
            </w:r>
          </w:p>
        </w:tc>
        <w:tc>
          <w:tcPr>
            <w:tcW w:w="700" w:type="dxa"/>
          </w:tcPr>
          <w:p w14:paraId="17A35665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70362E3D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6998DA49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27FB13B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630FEBE" w14:textId="77777777" w:rsidR="00940027" w:rsidRDefault="00940027">
            <w:pPr>
              <w:pStyle w:val="OtherTableBody"/>
              <w:jc w:val="center"/>
            </w:pPr>
            <w:r>
              <w:t>0505</w:t>
            </w:r>
          </w:p>
        </w:tc>
        <w:tc>
          <w:tcPr>
            <w:tcW w:w="942" w:type="dxa"/>
          </w:tcPr>
          <w:p w14:paraId="00A9AB00" w14:textId="77777777" w:rsidR="00940027" w:rsidRDefault="00940027">
            <w:pPr>
              <w:pStyle w:val="OtherTableBody"/>
            </w:pPr>
            <w:r>
              <w:t>4.5.5.7</w:t>
            </w:r>
          </w:p>
        </w:tc>
      </w:tr>
      <w:tr w:rsidR="00940027" w14:paraId="1FF090E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D4BD4F0" w14:textId="77777777" w:rsidR="00940027" w:rsidRDefault="00940027">
            <w:pPr>
              <w:pStyle w:val="OtherTableBody"/>
            </w:pPr>
            <w:r>
              <w:t>Cyclic Group Maximum Number of Repeats</w:t>
            </w:r>
          </w:p>
        </w:tc>
        <w:tc>
          <w:tcPr>
            <w:tcW w:w="800" w:type="dxa"/>
          </w:tcPr>
          <w:p w14:paraId="5134BC7D" w14:textId="77777777" w:rsidR="00940027" w:rsidRDefault="00940027">
            <w:pPr>
              <w:pStyle w:val="OtherTableBody"/>
              <w:jc w:val="center"/>
            </w:pPr>
            <w:r>
              <w:t>01656</w:t>
            </w:r>
          </w:p>
        </w:tc>
        <w:tc>
          <w:tcPr>
            <w:tcW w:w="600" w:type="dxa"/>
          </w:tcPr>
          <w:p w14:paraId="6F2FD991" w14:textId="77777777" w:rsidR="00940027" w:rsidRDefault="00940027">
            <w:pPr>
              <w:pStyle w:val="OtherTableBody"/>
              <w:jc w:val="center"/>
            </w:pPr>
            <w:r>
              <w:t>TQ2</w:t>
            </w:r>
          </w:p>
        </w:tc>
        <w:tc>
          <w:tcPr>
            <w:tcW w:w="700" w:type="dxa"/>
          </w:tcPr>
          <w:p w14:paraId="19BA8338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2348B26B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36F179C1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68D8B48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C91BF6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E69E7DA" w14:textId="77777777" w:rsidR="00940027" w:rsidRDefault="00940027">
            <w:pPr>
              <w:pStyle w:val="OtherTableBody"/>
            </w:pPr>
            <w:r>
              <w:t>4.5.5.9</w:t>
            </w:r>
          </w:p>
        </w:tc>
      </w:tr>
      <w:tr w:rsidR="00940027" w14:paraId="5DFF6B3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AF4C22A" w14:textId="77777777" w:rsidR="00940027" w:rsidRDefault="00940027">
            <w:pPr>
              <w:pStyle w:val="OtherTableBody"/>
            </w:pPr>
            <w:r>
              <w:t>D/T of Most Recent Refill or Dose Dispensed</w:t>
            </w:r>
          </w:p>
        </w:tc>
        <w:tc>
          <w:tcPr>
            <w:tcW w:w="800" w:type="dxa"/>
          </w:tcPr>
          <w:p w14:paraId="4AC9BEF1" w14:textId="77777777" w:rsidR="00940027" w:rsidRDefault="00940027">
            <w:pPr>
              <w:pStyle w:val="OtherTableBody"/>
              <w:jc w:val="center"/>
            </w:pPr>
            <w:r>
              <w:t>00328</w:t>
            </w:r>
          </w:p>
        </w:tc>
        <w:tc>
          <w:tcPr>
            <w:tcW w:w="600" w:type="dxa"/>
          </w:tcPr>
          <w:p w14:paraId="38AEFCCB" w14:textId="77777777" w:rsidR="00940027" w:rsidRDefault="00940027">
            <w:pPr>
              <w:pStyle w:val="OtherTableBody"/>
              <w:jc w:val="center"/>
            </w:pPr>
            <w:r>
              <w:t>RXE</w:t>
            </w:r>
          </w:p>
        </w:tc>
        <w:tc>
          <w:tcPr>
            <w:tcW w:w="700" w:type="dxa"/>
          </w:tcPr>
          <w:p w14:paraId="2C24B809" w14:textId="77777777" w:rsidR="00940027" w:rsidRDefault="00940027">
            <w:pPr>
              <w:pStyle w:val="OtherTableBody"/>
            </w:pPr>
            <w:r>
              <w:t>18</w:t>
            </w:r>
          </w:p>
        </w:tc>
        <w:tc>
          <w:tcPr>
            <w:tcW w:w="600" w:type="dxa"/>
          </w:tcPr>
          <w:p w14:paraId="17B50544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1697CCEF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589DAE6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437E35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F1905C6" w14:textId="77777777" w:rsidR="00940027" w:rsidRDefault="00940027">
            <w:pPr>
              <w:pStyle w:val="OtherTableBody"/>
            </w:pPr>
            <w:r>
              <w:t>4.14.4.18</w:t>
            </w:r>
          </w:p>
        </w:tc>
      </w:tr>
      <w:tr w:rsidR="00940027" w14:paraId="6F74CB6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AC151EF" w14:textId="77777777" w:rsidR="00940027" w:rsidRDefault="00940027">
            <w:pPr>
              <w:pStyle w:val="OtherTableBody"/>
            </w:pPr>
            <w:r>
              <w:t>Daily Deductible</w:t>
            </w:r>
          </w:p>
        </w:tc>
        <w:tc>
          <w:tcPr>
            <w:tcW w:w="800" w:type="dxa"/>
          </w:tcPr>
          <w:p w14:paraId="55710AB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00501</w:t>
            </w:r>
          </w:p>
        </w:tc>
        <w:tc>
          <w:tcPr>
            <w:tcW w:w="600" w:type="dxa"/>
          </w:tcPr>
          <w:p w14:paraId="6CB45CC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IN2</w:t>
            </w:r>
          </w:p>
        </w:tc>
        <w:tc>
          <w:tcPr>
            <w:tcW w:w="700" w:type="dxa"/>
          </w:tcPr>
          <w:p w14:paraId="5E59144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30</w:t>
            </w:r>
          </w:p>
        </w:tc>
        <w:tc>
          <w:tcPr>
            <w:tcW w:w="600" w:type="dxa"/>
          </w:tcPr>
          <w:p w14:paraId="1A6B4ED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</w:t>
            </w:r>
          </w:p>
        </w:tc>
        <w:tc>
          <w:tcPr>
            <w:tcW w:w="600" w:type="dxa"/>
          </w:tcPr>
          <w:p w14:paraId="21BC7BA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DDI</w:t>
            </w:r>
          </w:p>
        </w:tc>
        <w:tc>
          <w:tcPr>
            <w:tcW w:w="700" w:type="dxa"/>
          </w:tcPr>
          <w:p w14:paraId="56E07E9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7D649D1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7ECB8A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6.5.7.30</w:t>
            </w:r>
          </w:p>
        </w:tc>
      </w:tr>
      <w:tr w:rsidR="00940027" w14:paraId="72CC4B9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EAB844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Danger Code</w:t>
            </w:r>
          </w:p>
        </w:tc>
        <w:tc>
          <w:tcPr>
            <w:tcW w:w="800" w:type="dxa"/>
          </w:tcPr>
          <w:p w14:paraId="44FFA18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00246</w:t>
            </w:r>
          </w:p>
        </w:tc>
        <w:tc>
          <w:tcPr>
            <w:tcW w:w="600" w:type="dxa"/>
          </w:tcPr>
          <w:p w14:paraId="1DE5190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OBR</w:t>
            </w:r>
          </w:p>
        </w:tc>
        <w:tc>
          <w:tcPr>
            <w:tcW w:w="700" w:type="dxa"/>
          </w:tcPr>
          <w:p w14:paraId="78FEF37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12</w:t>
            </w:r>
          </w:p>
        </w:tc>
        <w:tc>
          <w:tcPr>
            <w:tcW w:w="600" w:type="dxa"/>
          </w:tcPr>
          <w:p w14:paraId="67CF241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10A7D2E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1151E3B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0D9AE05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99D4E2A" w14:textId="77777777" w:rsidR="00940027" w:rsidRDefault="00940027">
            <w:pPr>
              <w:pStyle w:val="OtherTableBody"/>
            </w:pPr>
            <w:r>
              <w:t>4.5.3.12</w:t>
            </w:r>
          </w:p>
        </w:tc>
      </w:tr>
      <w:tr w:rsidR="00940027" w14:paraId="6C08153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27CD1C0" w14:textId="77777777" w:rsidR="00940027" w:rsidRDefault="00940027">
            <w:pPr>
              <w:pStyle w:val="OtherTableBody"/>
            </w:pPr>
            <w:r>
              <w:t>Data Line</w:t>
            </w:r>
          </w:p>
        </w:tc>
        <w:tc>
          <w:tcPr>
            <w:tcW w:w="800" w:type="dxa"/>
          </w:tcPr>
          <w:p w14:paraId="298769D3" w14:textId="77777777" w:rsidR="00940027" w:rsidRDefault="00940027">
            <w:pPr>
              <w:pStyle w:val="OtherTableBody"/>
              <w:jc w:val="center"/>
            </w:pPr>
            <w:r>
              <w:t>00063</w:t>
            </w:r>
          </w:p>
        </w:tc>
        <w:tc>
          <w:tcPr>
            <w:tcW w:w="600" w:type="dxa"/>
          </w:tcPr>
          <w:p w14:paraId="4AF38A89" w14:textId="77777777" w:rsidR="00940027" w:rsidRDefault="00940027">
            <w:pPr>
              <w:pStyle w:val="OtherTableBody"/>
              <w:jc w:val="center"/>
            </w:pPr>
            <w:r>
              <w:t>DSP</w:t>
            </w:r>
          </w:p>
        </w:tc>
        <w:tc>
          <w:tcPr>
            <w:tcW w:w="700" w:type="dxa"/>
          </w:tcPr>
          <w:p w14:paraId="7C167D29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05CC9478" w14:textId="77777777" w:rsidR="00940027" w:rsidRDefault="00940027">
            <w:pPr>
              <w:pStyle w:val="OtherTableBody"/>
            </w:pPr>
            <w:r>
              <w:t>300</w:t>
            </w:r>
          </w:p>
        </w:tc>
        <w:tc>
          <w:tcPr>
            <w:tcW w:w="600" w:type="dxa"/>
          </w:tcPr>
          <w:p w14:paraId="14687BC4" w14:textId="77777777" w:rsidR="00940027" w:rsidRDefault="00940027">
            <w:pPr>
              <w:pStyle w:val="OtherTableBody"/>
            </w:pPr>
            <w:r>
              <w:t>TX</w:t>
            </w:r>
          </w:p>
        </w:tc>
        <w:tc>
          <w:tcPr>
            <w:tcW w:w="700" w:type="dxa"/>
          </w:tcPr>
          <w:p w14:paraId="0760BC3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5212B5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487E27A" w14:textId="77777777" w:rsidR="00940027" w:rsidRDefault="00940027">
            <w:pPr>
              <w:pStyle w:val="OtherTableBody"/>
            </w:pPr>
            <w:r>
              <w:t>5.5.1.3</w:t>
            </w:r>
          </w:p>
        </w:tc>
      </w:tr>
      <w:tr w:rsidR="00940027" w14:paraId="184F121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D2205D2" w14:textId="77777777" w:rsidR="00940027" w:rsidRDefault="00940027">
            <w:pPr>
              <w:pStyle w:val="OtherTableBody"/>
            </w:pPr>
            <w:r>
              <w:t>Date Entered Practice</w:t>
            </w:r>
          </w:p>
        </w:tc>
        <w:tc>
          <w:tcPr>
            <w:tcW w:w="800" w:type="dxa"/>
          </w:tcPr>
          <w:p w14:paraId="6D45F711" w14:textId="77777777" w:rsidR="00940027" w:rsidRDefault="00940027">
            <w:pPr>
              <w:pStyle w:val="OtherTableBody"/>
              <w:jc w:val="center"/>
            </w:pPr>
            <w:r>
              <w:t>01296</w:t>
            </w:r>
          </w:p>
        </w:tc>
        <w:tc>
          <w:tcPr>
            <w:tcW w:w="600" w:type="dxa"/>
          </w:tcPr>
          <w:p w14:paraId="302446B4" w14:textId="77777777" w:rsidR="00940027" w:rsidRDefault="00940027">
            <w:pPr>
              <w:pStyle w:val="OtherTableBody"/>
              <w:jc w:val="center"/>
            </w:pPr>
            <w:r>
              <w:t>PRA</w:t>
            </w:r>
          </w:p>
        </w:tc>
        <w:tc>
          <w:tcPr>
            <w:tcW w:w="700" w:type="dxa"/>
          </w:tcPr>
          <w:p w14:paraId="7AB94738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30EE3BC3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3E776A9A" w14:textId="77777777" w:rsidR="00940027" w:rsidRDefault="00940027">
            <w:pPr>
              <w:pStyle w:val="OtherTableBody"/>
            </w:pPr>
            <w:r>
              <w:t>DT</w:t>
            </w:r>
          </w:p>
        </w:tc>
        <w:tc>
          <w:tcPr>
            <w:tcW w:w="700" w:type="dxa"/>
          </w:tcPr>
          <w:p w14:paraId="064169B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6816E2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E6C358B" w14:textId="77777777" w:rsidR="00940027" w:rsidRDefault="00940027">
            <w:pPr>
              <w:pStyle w:val="OtherTableBody"/>
            </w:pPr>
            <w:r>
              <w:t>15.4.6.8</w:t>
            </w:r>
          </w:p>
        </w:tc>
      </w:tr>
      <w:tr w:rsidR="00940027" w14:paraId="7675A05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C764BFC" w14:textId="77777777" w:rsidR="00940027" w:rsidRDefault="00940027">
            <w:pPr>
              <w:pStyle w:val="OtherTableBody"/>
            </w:pPr>
            <w:r>
              <w:t>Date First Marketed</w:t>
            </w:r>
          </w:p>
        </w:tc>
        <w:tc>
          <w:tcPr>
            <w:tcW w:w="800" w:type="dxa"/>
          </w:tcPr>
          <w:p w14:paraId="514DC289" w14:textId="77777777" w:rsidR="00940027" w:rsidRDefault="00940027">
            <w:pPr>
              <w:pStyle w:val="OtherTableBody"/>
              <w:jc w:val="center"/>
            </w:pPr>
            <w:r>
              <w:t>01260</w:t>
            </w:r>
          </w:p>
        </w:tc>
        <w:tc>
          <w:tcPr>
            <w:tcW w:w="600" w:type="dxa"/>
          </w:tcPr>
          <w:p w14:paraId="2F2CE041" w14:textId="77777777" w:rsidR="00940027" w:rsidRDefault="00940027">
            <w:pPr>
              <w:pStyle w:val="OtherTableBody"/>
              <w:jc w:val="center"/>
            </w:pPr>
            <w:r>
              <w:t>PDC</w:t>
            </w:r>
          </w:p>
        </w:tc>
        <w:tc>
          <w:tcPr>
            <w:tcW w:w="700" w:type="dxa"/>
          </w:tcPr>
          <w:p w14:paraId="67A3F953" w14:textId="77777777" w:rsidR="00940027" w:rsidRDefault="00940027">
            <w:pPr>
              <w:pStyle w:val="OtherTableBody"/>
            </w:pPr>
            <w:r>
              <w:t>14</w:t>
            </w:r>
          </w:p>
        </w:tc>
        <w:tc>
          <w:tcPr>
            <w:tcW w:w="600" w:type="dxa"/>
          </w:tcPr>
          <w:p w14:paraId="18A0CB95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6BAED237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2CC385F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3F608B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0B8A3ED" w14:textId="77777777" w:rsidR="00940027" w:rsidRDefault="00940027">
            <w:pPr>
              <w:pStyle w:val="OtherTableBody"/>
            </w:pPr>
            <w:r>
              <w:t>7.12.5.14</w:t>
            </w:r>
          </w:p>
        </w:tc>
      </w:tr>
      <w:tr w:rsidR="00940027" w14:paraId="069C3CC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9947948" w14:textId="77777777" w:rsidR="00940027" w:rsidRDefault="00940027">
            <w:pPr>
              <w:pStyle w:val="OtherTableBody"/>
            </w:pPr>
            <w:r>
              <w:t>Date Last DMV Review</w:t>
            </w:r>
          </w:p>
        </w:tc>
        <w:tc>
          <w:tcPr>
            <w:tcW w:w="800" w:type="dxa"/>
          </w:tcPr>
          <w:p w14:paraId="6FFD6CA3" w14:textId="77777777" w:rsidR="00940027" w:rsidRDefault="00940027">
            <w:pPr>
              <w:pStyle w:val="OtherTableBody"/>
              <w:jc w:val="center"/>
            </w:pPr>
            <w:r>
              <w:t>01298</w:t>
            </w:r>
          </w:p>
        </w:tc>
        <w:tc>
          <w:tcPr>
            <w:tcW w:w="600" w:type="dxa"/>
          </w:tcPr>
          <w:p w14:paraId="683D8CDE" w14:textId="77777777" w:rsidR="00940027" w:rsidRDefault="00940027">
            <w:pPr>
              <w:pStyle w:val="OtherTableBody"/>
              <w:jc w:val="center"/>
            </w:pPr>
            <w:r>
              <w:t>STF</w:t>
            </w:r>
          </w:p>
        </w:tc>
        <w:tc>
          <w:tcPr>
            <w:tcW w:w="700" w:type="dxa"/>
          </w:tcPr>
          <w:p w14:paraId="1C5210F8" w14:textId="77777777" w:rsidR="00940027" w:rsidRDefault="00940027">
            <w:pPr>
              <w:pStyle w:val="OtherTableBody"/>
            </w:pPr>
            <w:r>
              <w:t>25</w:t>
            </w:r>
          </w:p>
        </w:tc>
        <w:tc>
          <w:tcPr>
            <w:tcW w:w="600" w:type="dxa"/>
          </w:tcPr>
          <w:p w14:paraId="1361B84A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26E79938" w14:textId="77777777" w:rsidR="00940027" w:rsidRDefault="00940027">
            <w:pPr>
              <w:pStyle w:val="OtherTableBody"/>
            </w:pPr>
            <w:r>
              <w:t>DT</w:t>
            </w:r>
          </w:p>
        </w:tc>
        <w:tc>
          <w:tcPr>
            <w:tcW w:w="700" w:type="dxa"/>
          </w:tcPr>
          <w:p w14:paraId="1DEDC4E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5A67C7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F010EA9" w14:textId="77777777" w:rsidR="00940027" w:rsidRDefault="00940027">
            <w:pPr>
              <w:pStyle w:val="OtherTableBody"/>
            </w:pPr>
            <w:r>
              <w:t>15.4.8.25</w:t>
            </w:r>
          </w:p>
        </w:tc>
      </w:tr>
      <w:tr w:rsidR="00940027" w14:paraId="0AECEBE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2D4F198" w14:textId="77777777" w:rsidR="00940027" w:rsidRDefault="00940027">
            <w:pPr>
              <w:pStyle w:val="OtherTableBody"/>
            </w:pPr>
            <w:r>
              <w:t>Date Last Marketed</w:t>
            </w:r>
          </w:p>
        </w:tc>
        <w:tc>
          <w:tcPr>
            <w:tcW w:w="800" w:type="dxa"/>
          </w:tcPr>
          <w:p w14:paraId="2E451063" w14:textId="77777777" w:rsidR="00940027" w:rsidRDefault="00940027">
            <w:pPr>
              <w:pStyle w:val="OtherTableBody"/>
              <w:jc w:val="center"/>
            </w:pPr>
            <w:r>
              <w:t>01261</w:t>
            </w:r>
          </w:p>
        </w:tc>
        <w:tc>
          <w:tcPr>
            <w:tcW w:w="600" w:type="dxa"/>
          </w:tcPr>
          <w:p w14:paraId="2A927A56" w14:textId="77777777" w:rsidR="00940027" w:rsidRDefault="00940027">
            <w:pPr>
              <w:pStyle w:val="OtherTableBody"/>
              <w:jc w:val="center"/>
            </w:pPr>
            <w:r>
              <w:t>PDC</w:t>
            </w:r>
          </w:p>
        </w:tc>
        <w:tc>
          <w:tcPr>
            <w:tcW w:w="700" w:type="dxa"/>
          </w:tcPr>
          <w:p w14:paraId="506BFCF3" w14:textId="77777777" w:rsidR="00940027" w:rsidRDefault="00940027">
            <w:pPr>
              <w:pStyle w:val="OtherTableBody"/>
            </w:pPr>
            <w:r>
              <w:t>15</w:t>
            </w:r>
          </w:p>
        </w:tc>
        <w:tc>
          <w:tcPr>
            <w:tcW w:w="600" w:type="dxa"/>
          </w:tcPr>
          <w:p w14:paraId="59D3C999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2CE9CBD3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203D1DF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3B27A8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1141816" w14:textId="77777777" w:rsidR="00940027" w:rsidRDefault="00940027">
            <w:pPr>
              <w:pStyle w:val="OtherTableBody"/>
            </w:pPr>
            <w:r>
              <w:t>7.12.5.15</w:t>
            </w:r>
          </w:p>
        </w:tc>
      </w:tr>
      <w:tr w:rsidR="00940027" w14:paraId="74D523A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E236DBD" w14:textId="77777777" w:rsidR="00940027" w:rsidRDefault="00940027">
            <w:pPr>
              <w:pStyle w:val="OtherTableBody"/>
            </w:pPr>
            <w:r>
              <w:t>Date Left Practice</w:t>
            </w:r>
          </w:p>
        </w:tc>
        <w:tc>
          <w:tcPr>
            <w:tcW w:w="800" w:type="dxa"/>
          </w:tcPr>
          <w:p w14:paraId="7035BD8E" w14:textId="77777777" w:rsidR="00940027" w:rsidRDefault="00940027">
            <w:pPr>
              <w:pStyle w:val="OtherTableBody"/>
              <w:jc w:val="center"/>
            </w:pPr>
            <w:r>
              <w:t>01348</w:t>
            </w:r>
          </w:p>
        </w:tc>
        <w:tc>
          <w:tcPr>
            <w:tcW w:w="600" w:type="dxa"/>
          </w:tcPr>
          <w:p w14:paraId="58B5DEE1" w14:textId="77777777" w:rsidR="00940027" w:rsidRDefault="00940027">
            <w:pPr>
              <w:pStyle w:val="OtherTableBody"/>
              <w:jc w:val="center"/>
            </w:pPr>
            <w:r>
              <w:t>PRA</w:t>
            </w:r>
          </w:p>
        </w:tc>
        <w:tc>
          <w:tcPr>
            <w:tcW w:w="700" w:type="dxa"/>
          </w:tcPr>
          <w:p w14:paraId="543445F6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746CE19B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1017DF16" w14:textId="77777777" w:rsidR="00940027" w:rsidRDefault="00940027">
            <w:pPr>
              <w:pStyle w:val="OtherTableBody"/>
            </w:pPr>
            <w:r>
              <w:t>DT</w:t>
            </w:r>
          </w:p>
        </w:tc>
        <w:tc>
          <w:tcPr>
            <w:tcW w:w="700" w:type="dxa"/>
          </w:tcPr>
          <w:p w14:paraId="7ED6187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676A13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014B0F3" w14:textId="77777777" w:rsidR="00940027" w:rsidRDefault="00940027">
            <w:pPr>
              <w:pStyle w:val="OtherTableBody"/>
            </w:pPr>
            <w:r>
              <w:t>15.4.6.10</w:t>
            </w:r>
          </w:p>
        </w:tc>
      </w:tr>
      <w:tr w:rsidR="00940027" w14:paraId="1043C39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FC4D106" w14:textId="77777777" w:rsidR="00940027" w:rsidRDefault="00940027">
            <w:pPr>
              <w:pStyle w:val="OtherTableBody"/>
            </w:pPr>
            <w:r>
              <w:t>Date Needed</w:t>
            </w:r>
          </w:p>
        </w:tc>
        <w:tc>
          <w:tcPr>
            <w:tcW w:w="800" w:type="dxa"/>
          </w:tcPr>
          <w:p w14:paraId="2C939EA2" w14:textId="77777777" w:rsidR="00940027" w:rsidRDefault="00940027">
            <w:pPr>
              <w:pStyle w:val="OtherTableBody"/>
              <w:jc w:val="center"/>
            </w:pPr>
            <w:r>
              <w:t>00284</w:t>
            </w:r>
          </w:p>
        </w:tc>
        <w:tc>
          <w:tcPr>
            <w:tcW w:w="600" w:type="dxa"/>
          </w:tcPr>
          <w:p w14:paraId="36398352" w14:textId="77777777" w:rsidR="00940027" w:rsidRDefault="00940027">
            <w:pPr>
              <w:pStyle w:val="OtherTableBody"/>
              <w:jc w:val="center"/>
            </w:pPr>
            <w:r>
              <w:t>RQD</w:t>
            </w:r>
          </w:p>
        </w:tc>
        <w:tc>
          <w:tcPr>
            <w:tcW w:w="700" w:type="dxa"/>
          </w:tcPr>
          <w:p w14:paraId="576FABCB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721E5DC4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12000BF0" w14:textId="77777777" w:rsidR="00940027" w:rsidRDefault="00940027">
            <w:pPr>
              <w:pStyle w:val="OtherTableBody"/>
            </w:pPr>
            <w:r>
              <w:t>DT</w:t>
            </w:r>
          </w:p>
        </w:tc>
        <w:tc>
          <w:tcPr>
            <w:tcW w:w="700" w:type="dxa"/>
          </w:tcPr>
          <w:p w14:paraId="26D6A0A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2DEBFF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676A27A" w14:textId="77777777" w:rsidR="00940027" w:rsidRDefault="00940027">
            <w:pPr>
              <w:pStyle w:val="OtherTableBody"/>
            </w:pPr>
            <w:r>
              <w:t>4.11.1.10</w:t>
            </w:r>
          </w:p>
        </w:tc>
      </w:tr>
      <w:tr w:rsidR="00940027" w14:paraId="4E6B5F4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2B34436" w14:textId="77777777" w:rsidR="00940027" w:rsidRDefault="00940027">
            <w:pPr>
              <w:pStyle w:val="OtherTableBody"/>
            </w:pPr>
            <w:r>
              <w:t>Date Next DMV Review</w:t>
            </w:r>
          </w:p>
        </w:tc>
        <w:tc>
          <w:tcPr>
            <w:tcW w:w="800" w:type="dxa"/>
          </w:tcPr>
          <w:p w14:paraId="024C829E" w14:textId="77777777" w:rsidR="00940027" w:rsidRDefault="00940027">
            <w:pPr>
              <w:pStyle w:val="OtherTableBody"/>
              <w:jc w:val="center"/>
            </w:pPr>
            <w:r>
              <w:t>01234</w:t>
            </w:r>
          </w:p>
        </w:tc>
        <w:tc>
          <w:tcPr>
            <w:tcW w:w="600" w:type="dxa"/>
          </w:tcPr>
          <w:p w14:paraId="4C3BA750" w14:textId="77777777" w:rsidR="00940027" w:rsidRDefault="00940027">
            <w:pPr>
              <w:pStyle w:val="OtherTableBody"/>
              <w:jc w:val="center"/>
            </w:pPr>
            <w:r>
              <w:t>STF</w:t>
            </w:r>
          </w:p>
        </w:tc>
        <w:tc>
          <w:tcPr>
            <w:tcW w:w="700" w:type="dxa"/>
          </w:tcPr>
          <w:p w14:paraId="278E7F95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20C1479B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31E4BBEF" w14:textId="77777777" w:rsidR="00940027" w:rsidRDefault="00940027">
            <w:pPr>
              <w:pStyle w:val="OtherTableBody"/>
            </w:pPr>
            <w:r>
              <w:t>DT</w:t>
            </w:r>
          </w:p>
        </w:tc>
        <w:tc>
          <w:tcPr>
            <w:tcW w:w="700" w:type="dxa"/>
          </w:tcPr>
          <w:p w14:paraId="2F0A834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15A671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432080B" w14:textId="77777777" w:rsidR="00940027" w:rsidRDefault="00940027">
            <w:pPr>
              <w:pStyle w:val="OtherTableBody"/>
            </w:pPr>
            <w:r>
              <w:t>15.4.8.26</w:t>
            </w:r>
          </w:p>
        </w:tc>
      </w:tr>
      <w:tr w:rsidR="00940027" w14:paraId="2D4AA04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8339D29" w14:textId="77777777" w:rsidR="00940027" w:rsidRDefault="00940027">
            <w:pPr>
              <w:pStyle w:val="OtherTableBody"/>
            </w:pPr>
            <w:r>
              <w:t>Date Product Returned To Manufacturer</w:t>
            </w:r>
          </w:p>
        </w:tc>
        <w:tc>
          <w:tcPr>
            <w:tcW w:w="800" w:type="dxa"/>
          </w:tcPr>
          <w:p w14:paraId="3F20EA5D" w14:textId="77777777" w:rsidR="00940027" w:rsidRDefault="00940027">
            <w:pPr>
              <w:pStyle w:val="OtherTableBody"/>
              <w:jc w:val="center"/>
            </w:pPr>
            <w:r>
              <w:t>01115</w:t>
            </w:r>
          </w:p>
        </w:tc>
        <w:tc>
          <w:tcPr>
            <w:tcW w:w="600" w:type="dxa"/>
          </w:tcPr>
          <w:p w14:paraId="6CCBBBA9" w14:textId="77777777" w:rsidR="00940027" w:rsidRDefault="00940027">
            <w:pPr>
              <w:pStyle w:val="OtherTableBody"/>
              <w:jc w:val="center"/>
            </w:pPr>
            <w:r>
              <w:t>PCR</w:t>
            </w:r>
          </w:p>
        </w:tc>
        <w:tc>
          <w:tcPr>
            <w:tcW w:w="700" w:type="dxa"/>
          </w:tcPr>
          <w:p w14:paraId="5EEB4657" w14:textId="77777777" w:rsidR="00940027" w:rsidRDefault="00940027">
            <w:pPr>
              <w:pStyle w:val="OtherTableBody"/>
            </w:pPr>
            <w:r>
              <w:t>18</w:t>
            </w:r>
          </w:p>
        </w:tc>
        <w:tc>
          <w:tcPr>
            <w:tcW w:w="600" w:type="dxa"/>
          </w:tcPr>
          <w:p w14:paraId="02F672DE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43A15A68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2016249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C87B44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D1B59A3" w14:textId="77777777" w:rsidR="00940027" w:rsidRDefault="00940027">
            <w:pPr>
              <w:pStyle w:val="OtherTableBody"/>
            </w:pPr>
            <w:r>
              <w:t>7.12.3.18</w:t>
            </w:r>
          </w:p>
        </w:tc>
      </w:tr>
      <w:tr w:rsidR="00940027" w14:paraId="796D2C9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2F28F85" w14:textId="77777777" w:rsidR="00940027" w:rsidRDefault="00940027">
            <w:pPr>
              <w:pStyle w:val="OtherTableBody"/>
            </w:pPr>
            <w:r>
              <w:t>Date/Time Completed</w:t>
            </w:r>
          </w:p>
        </w:tc>
        <w:tc>
          <w:tcPr>
            <w:tcW w:w="800" w:type="dxa"/>
          </w:tcPr>
          <w:p w14:paraId="4E7893BE" w14:textId="77777777" w:rsidR="00940027" w:rsidRDefault="00940027">
            <w:pPr>
              <w:pStyle w:val="OtherTableBody"/>
              <w:jc w:val="center"/>
            </w:pPr>
            <w:r>
              <w:t>01396</w:t>
            </w:r>
          </w:p>
        </w:tc>
        <w:tc>
          <w:tcPr>
            <w:tcW w:w="600" w:type="dxa"/>
          </w:tcPr>
          <w:p w14:paraId="02C8C33C" w14:textId="77777777" w:rsidR="00940027" w:rsidRDefault="00940027">
            <w:pPr>
              <w:pStyle w:val="OtherTableBody"/>
              <w:jc w:val="center"/>
            </w:pPr>
            <w:r>
              <w:t>ECR</w:t>
            </w:r>
          </w:p>
        </w:tc>
        <w:tc>
          <w:tcPr>
            <w:tcW w:w="700" w:type="dxa"/>
          </w:tcPr>
          <w:p w14:paraId="6AF674CA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0BEB58BB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5EB7C557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4B1A786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18A643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5341096" w14:textId="77777777" w:rsidR="00940027" w:rsidRDefault="00940027">
            <w:pPr>
              <w:pStyle w:val="OtherTableBody"/>
            </w:pPr>
            <w:r>
              <w:t>13.4.6.2</w:t>
            </w:r>
          </w:p>
        </w:tc>
      </w:tr>
      <w:tr w:rsidR="00940027" w14:paraId="3C7BCC4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C53D453" w14:textId="77777777" w:rsidR="00940027" w:rsidRDefault="00940027">
            <w:pPr>
              <w:pStyle w:val="OtherTableBody"/>
            </w:pPr>
            <w:r>
              <w:t>Date/Time Dispensed</w:t>
            </w:r>
          </w:p>
        </w:tc>
        <w:tc>
          <w:tcPr>
            <w:tcW w:w="800" w:type="dxa"/>
          </w:tcPr>
          <w:p w14:paraId="67055495" w14:textId="77777777" w:rsidR="00940027" w:rsidRDefault="00940027">
            <w:pPr>
              <w:pStyle w:val="OtherTableBody"/>
              <w:jc w:val="center"/>
            </w:pPr>
            <w:r>
              <w:t>00336</w:t>
            </w:r>
          </w:p>
        </w:tc>
        <w:tc>
          <w:tcPr>
            <w:tcW w:w="600" w:type="dxa"/>
          </w:tcPr>
          <w:p w14:paraId="528ACFA4" w14:textId="77777777" w:rsidR="00940027" w:rsidRDefault="00940027">
            <w:pPr>
              <w:pStyle w:val="OtherTableBody"/>
              <w:jc w:val="center"/>
            </w:pPr>
            <w:r>
              <w:t>RXD</w:t>
            </w:r>
          </w:p>
        </w:tc>
        <w:tc>
          <w:tcPr>
            <w:tcW w:w="700" w:type="dxa"/>
          </w:tcPr>
          <w:p w14:paraId="324C958E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3F122D4C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376085BE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0CF7884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F34568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5E926A1" w14:textId="77777777" w:rsidR="00940027" w:rsidRDefault="00940027">
            <w:pPr>
              <w:pStyle w:val="OtherTableBody"/>
            </w:pPr>
            <w:r>
              <w:t>4.14.5.3</w:t>
            </w:r>
          </w:p>
        </w:tc>
      </w:tr>
      <w:tr w:rsidR="00940027" w14:paraId="6CFD7E4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4596955" w14:textId="77777777" w:rsidR="00940027" w:rsidRDefault="00940027">
            <w:pPr>
              <w:pStyle w:val="OtherTableBody"/>
            </w:pPr>
            <w:r>
              <w:t>Date/Time End of Administration</w:t>
            </w:r>
          </w:p>
        </w:tc>
        <w:tc>
          <w:tcPr>
            <w:tcW w:w="800" w:type="dxa"/>
          </w:tcPr>
          <w:p w14:paraId="252AC709" w14:textId="77777777" w:rsidR="00940027" w:rsidRDefault="00940027">
            <w:pPr>
              <w:pStyle w:val="OtherTableBody"/>
              <w:jc w:val="center"/>
            </w:pPr>
            <w:r>
              <w:t>00346</w:t>
            </w:r>
          </w:p>
        </w:tc>
        <w:tc>
          <w:tcPr>
            <w:tcW w:w="600" w:type="dxa"/>
          </w:tcPr>
          <w:p w14:paraId="75226022" w14:textId="77777777" w:rsidR="00940027" w:rsidRDefault="00940027">
            <w:pPr>
              <w:pStyle w:val="OtherTableBody"/>
              <w:jc w:val="center"/>
            </w:pPr>
            <w:r>
              <w:t>RXA</w:t>
            </w:r>
          </w:p>
        </w:tc>
        <w:tc>
          <w:tcPr>
            <w:tcW w:w="700" w:type="dxa"/>
          </w:tcPr>
          <w:p w14:paraId="42CEFD93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19E2C8BF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2C3C00C9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14F6D7B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CBF5AC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40989F0" w14:textId="77777777" w:rsidR="00940027" w:rsidRDefault="00940027">
            <w:pPr>
              <w:pStyle w:val="OtherTableBody"/>
            </w:pPr>
            <w:r>
              <w:t>4.14.7.4</w:t>
            </w:r>
          </w:p>
        </w:tc>
      </w:tr>
      <w:tr w:rsidR="00940027" w14:paraId="1FADB43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3E22536" w14:textId="77777777" w:rsidR="00940027" w:rsidRDefault="00940027">
            <w:pPr>
              <w:pStyle w:val="OtherTableBody"/>
            </w:pPr>
            <w:r>
              <w:t>Date/time Ended Study</w:t>
            </w:r>
          </w:p>
        </w:tc>
        <w:tc>
          <w:tcPr>
            <w:tcW w:w="800" w:type="dxa"/>
          </w:tcPr>
          <w:p w14:paraId="25BA641B" w14:textId="77777777" w:rsidR="00940027" w:rsidRDefault="00940027">
            <w:pPr>
              <w:pStyle w:val="OtherTableBody"/>
              <w:jc w:val="center"/>
            </w:pPr>
            <w:r>
              <w:t>01049</w:t>
            </w:r>
          </w:p>
        </w:tc>
        <w:tc>
          <w:tcPr>
            <w:tcW w:w="600" w:type="dxa"/>
          </w:tcPr>
          <w:p w14:paraId="7A9F3154" w14:textId="77777777" w:rsidR="00940027" w:rsidRDefault="00940027">
            <w:pPr>
              <w:pStyle w:val="OtherTableBody"/>
              <w:jc w:val="center"/>
            </w:pPr>
            <w:r>
              <w:t>CSR</w:t>
            </w:r>
          </w:p>
        </w:tc>
        <w:tc>
          <w:tcPr>
            <w:tcW w:w="700" w:type="dxa"/>
          </w:tcPr>
          <w:p w14:paraId="48345555" w14:textId="77777777" w:rsidR="00940027" w:rsidRDefault="00940027">
            <w:pPr>
              <w:pStyle w:val="OtherTableBody"/>
            </w:pPr>
            <w:r>
              <w:t>15</w:t>
            </w:r>
          </w:p>
        </w:tc>
        <w:tc>
          <w:tcPr>
            <w:tcW w:w="600" w:type="dxa"/>
          </w:tcPr>
          <w:p w14:paraId="1ABA746C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7E112534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72CD312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4E3895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818EFA0" w14:textId="77777777" w:rsidR="00940027" w:rsidRDefault="00940027">
            <w:pPr>
              <w:pStyle w:val="OtherTableBody"/>
            </w:pPr>
            <w:r>
              <w:t>7.8.1.15</w:t>
            </w:r>
          </w:p>
        </w:tc>
      </w:tr>
      <w:tr w:rsidR="00940027" w14:paraId="0874AC8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5E7EC82" w14:textId="77777777" w:rsidR="00940027" w:rsidRDefault="00940027">
            <w:pPr>
              <w:pStyle w:val="OtherTableBody"/>
            </w:pPr>
            <w:r>
              <w:t>Date/Time Incident</w:t>
            </w:r>
          </w:p>
        </w:tc>
        <w:tc>
          <w:tcPr>
            <w:tcW w:w="800" w:type="dxa"/>
          </w:tcPr>
          <w:p w14:paraId="0D693675" w14:textId="77777777" w:rsidR="00940027" w:rsidRDefault="00940027">
            <w:pPr>
              <w:pStyle w:val="OtherTableBody"/>
              <w:jc w:val="center"/>
            </w:pPr>
            <w:r>
              <w:t>01531</w:t>
            </w:r>
          </w:p>
        </w:tc>
        <w:tc>
          <w:tcPr>
            <w:tcW w:w="600" w:type="dxa"/>
          </w:tcPr>
          <w:p w14:paraId="185AEA51" w14:textId="77777777" w:rsidR="00940027" w:rsidRDefault="00940027">
            <w:pPr>
              <w:pStyle w:val="OtherTableBody"/>
              <w:jc w:val="center"/>
            </w:pPr>
            <w:r>
              <w:t>RMI</w:t>
            </w:r>
          </w:p>
        </w:tc>
        <w:tc>
          <w:tcPr>
            <w:tcW w:w="700" w:type="dxa"/>
          </w:tcPr>
          <w:p w14:paraId="72DBE7A9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79532E1C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071CE1C9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7A0E880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A8459B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2739DAC" w14:textId="77777777" w:rsidR="00940027" w:rsidRDefault="00940027">
            <w:pPr>
              <w:pStyle w:val="OtherTableBody"/>
            </w:pPr>
            <w:r>
              <w:t>6.5.14.2</w:t>
            </w:r>
          </w:p>
        </w:tc>
      </w:tr>
      <w:tr w:rsidR="00940027" w14:paraId="051E7A2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F0C4142" w14:textId="77777777" w:rsidR="00940027" w:rsidRDefault="00940027">
            <w:pPr>
              <w:pStyle w:val="OtherTableBody"/>
            </w:pPr>
            <w:r>
              <w:t>Date/Time of Attestation</w:t>
            </w:r>
          </w:p>
        </w:tc>
        <w:tc>
          <w:tcPr>
            <w:tcW w:w="800" w:type="dxa"/>
          </w:tcPr>
          <w:p w14:paraId="14308F58" w14:textId="77777777" w:rsidR="00940027" w:rsidRDefault="00940027">
            <w:pPr>
              <w:pStyle w:val="OtherTableBody"/>
              <w:jc w:val="center"/>
            </w:pPr>
            <w:r>
              <w:t>01517</w:t>
            </w:r>
          </w:p>
        </w:tc>
        <w:tc>
          <w:tcPr>
            <w:tcW w:w="600" w:type="dxa"/>
          </w:tcPr>
          <w:p w14:paraId="25F7DAF1" w14:textId="77777777" w:rsidR="00940027" w:rsidRDefault="00940027">
            <w:pPr>
              <w:pStyle w:val="OtherTableBody"/>
              <w:jc w:val="center"/>
            </w:pPr>
            <w:r>
              <w:t>ABS</w:t>
            </w:r>
          </w:p>
        </w:tc>
        <w:tc>
          <w:tcPr>
            <w:tcW w:w="700" w:type="dxa"/>
          </w:tcPr>
          <w:p w14:paraId="30971D54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304CE7D3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116647FF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1BE4B9E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0BCE2E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95AA2A5" w14:textId="77777777" w:rsidR="00940027" w:rsidRDefault="00940027">
            <w:pPr>
              <w:pStyle w:val="OtherTableBody"/>
            </w:pPr>
            <w:r>
              <w:t>6.5.12.4</w:t>
            </w:r>
          </w:p>
        </w:tc>
      </w:tr>
      <w:tr w:rsidR="00940027" w14:paraId="594AE1C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D40ADFC" w14:textId="77777777" w:rsidR="00940027" w:rsidRDefault="00940027">
            <w:pPr>
              <w:pStyle w:val="OtherTableBody"/>
            </w:pPr>
            <w:r>
              <w:t>Date/Time of Birth</w:t>
            </w:r>
          </w:p>
        </w:tc>
        <w:tc>
          <w:tcPr>
            <w:tcW w:w="800" w:type="dxa"/>
          </w:tcPr>
          <w:p w14:paraId="355FA6DE" w14:textId="77777777" w:rsidR="00940027" w:rsidRDefault="00940027">
            <w:pPr>
              <w:pStyle w:val="OtherTableBody"/>
              <w:jc w:val="center"/>
            </w:pPr>
            <w:r>
              <w:t>00110</w:t>
            </w:r>
          </w:p>
        </w:tc>
        <w:tc>
          <w:tcPr>
            <w:tcW w:w="600" w:type="dxa"/>
          </w:tcPr>
          <w:p w14:paraId="3191521D" w14:textId="77777777" w:rsidR="00940027" w:rsidRDefault="00940027">
            <w:pPr>
              <w:pStyle w:val="OtherTableBody"/>
              <w:jc w:val="center"/>
            </w:pPr>
            <w:r>
              <w:t>PID</w:t>
            </w:r>
          </w:p>
        </w:tc>
        <w:tc>
          <w:tcPr>
            <w:tcW w:w="700" w:type="dxa"/>
          </w:tcPr>
          <w:p w14:paraId="2F07F69B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5F8C6A81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28DEBAAB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03AC09D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A0331A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794FA15" w14:textId="77777777" w:rsidR="00940027" w:rsidRDefault="00940027">
            <w:pPr>
              <w:pStyle w:val="OtherTableBody"/>
            </w:pPr>
            <w:r>
              <w:t>3.4.2.7</w:t>
            </w:r>
          </w:p>
        </w:tc>
      </w:tr>
      <w:tr w:rsidR="00940027" w14:paraId="7BB4A27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8C55E13" w14:textId="77777777" w:rsidR="00940027" w:rsidRDefault="00940027">
            <w:pPr>
              <w:pStyle w:val="OtherTableBody"/>
            </w:pPr>
            <w:r>
              <w:t>Date/Time of Birth</w:t>
            </w:r>
          </w:p>
        </w:tc>
        <w:tc>
          <w:tcPr>
            <w:tcW w:w="800" w:type="dxa"/>
          </w:tcPr>
          <w:p w14:paraId="36B6C842" w14:textId="77777777" w:rsidR="00940027" w:rsidRDefault="00940027">
            <w:pPr>
              <w:pStyle w:val="OtherTableBody"/>
              <w:jc w:val="center"/>
            </w:pPr>
            <w:r>
              <w:t>00110</w:t>
            </w:r>
          </w:p>
        </w:tc>
        <w:tc>
          <w:tcPr>
            <w:tcW w:w="600" w:type="dxa"/>
          </w:tcPr>
          <w:p w14:paraId="1D2D5F26" w14:textId="77777777" w:rsidR="00940027" w:rsidRDefault="00940027">
            <w:pPr>
              <w:pStyle w:val="OtherTableBody"/>
              <w:jc w:val="center"/>
            </w:pPr>
            <w:r>
              <w:t>STF</w:t>
            </w:r>
          </w:p>
        </w:tc>
        <w:tc>
          <w:tcPr>
            <w:tcW w:w="700" w:type="dxa"/>
          </w:tcPr>
          <w:p w14:paraId="70A8001B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7818FAB3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71569EA2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2310A59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0AC50C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DA345AB" w14:textId="77777777" w:rsidR="00940027" w:rsidRDefault="00940027">
            <w:pPr>
              <w:pStyle w:val="OtherTableBody"/>
            </w:pPr>
            <w:r>
              <w:t>15.4.8.6</w:t>
            </w:r>
          </w:p>
        </w:tc>
      </w:tr>
      <w:tr w:rsidR="00940027" w14:paraId="26DE89C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BCA6881" w14:textId="77777777" w:rsidR="00940027" w:rsidRDefault="00940027">
            <w:pPr>
              <w:pStyle w:val="OtherTableBody"/>
            </w:pPr>
            <w:r>
              <w:t>Date/Time of Birth</w:t>
            </w:r>
          </w:p>
        </w:tc>
        <w:tc>
          <w:tcPr>
            <w:tcW w:w="800" w:type="dxa"/>
          </w:tcPr>
          <w:p w14:paraId="7F1807A2" w14:textId="77777777" w:rsidR="00940027" w:rsidRDefault="00940027">
            <w:pPr>
              <w:pStyle w:val="OtherTableBody"/>
              <w:jc w:val="center"/>
            </w:pPr>
            <w:r>
              <w:t>00110</w:t>
            </w:r>
          </w:p>
        </w:tc>
        <w:tc>
          <w:tcPr>
            <w:tcW w:w="600" w:type="dxa"/>
          </w:tcPr>
          <w:p w14:paraId="57E9CBD5" w14:textId="77777777" w:rsidR="00940027" w:rsidRDefault="00940027">
            <w:pPr>
              <w:pStyle w:val="OtherTableBody"/>
              <w:jc w:val="center"/>
            </w:pPr>
            <w:r>
              <w:t>NK1</w:t>
            </w:r>
          </w:p>
        </w:tc>
        <w:tc>
          <w:tcPr>
            <w:tcW w:w="700" w:type="dxa"/>
          </w:tcPr>
          <w:p w14:paraId="3F3D9F7E" w14:textId="77777777" w:rsidR="00940027" w:rsidRDefault="00940027">
            <w:pPr>
              <w:pStyle w:val="OtherTableBody"/>
            </w:pPr>
            <w:r>
              <w:t>16</w:t>
            </w:r>
          </w:p>
        </w:tc>
        <w:tc>
          <w:tcPr>
            <w:tcW w:w="600" w:type="dxa"/>
          </w:tcPr>
          <w:p w14:paraId="3A1C7AF1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71A5450B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6C569A8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17202B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DDF9EDF" w14:textId="77777777" w:rsidR="00940027" w:rsidRDefault="00940027">
            <w:pPr>
              <w:pStyle w:val="OtherTableBody"/>
            </w:pPr>
            <w:r>
              <w:t>3.4.5.16</w:t>
            </w:r>
          </w:p>
        </w:tc>
      </w:tr>
      <w:tr w:rsidR="00940027" w14:paraId="3CC234D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25997E6" w14:textId="77777777" w:rsidR="00940027" w:rsidRDefault="00940027">
            <w:pPr>
              <w:pStyle w:val="OtherTableBody"/>
            </w:pPr>
            <w:r>
              <w:t>Date/Time Of Message</w:t>
            </w:r>
          </w:p>
        </w:tc>
        <w:tc>
          <w:tcPr>
            <w:tcW w:w="800" w:type="dxa"/>
          </w:tcPr>
          <w:p w14:paraId="02253A42" w14:textId="77777777" w:rsidR="00940027" w:rsidRDefault="00940027">
            <w:pPr>
              <w:pStyle w:val="OtherTableBody"/>
              <w:jc w:val="center"/>
            </w:pPr>
            <w:r>
              <w:t>00007</w:t>
            </w:r>
          </w:p>
        </w:tc>
        <w:tc>
          <w:tcPr>
            <w:tcW w:w="600" w:type="dxa"/>
          </w:tcPr>
          <w:p w14:paraId="6938B870" w14:textId="77777777" w:rsidR="00940027" w:rsidRDefault="00940027">
            <w:pPr>
              <w:pStyle w:val="OtherTableBody"/>
              <w:jc w:val="center"/>
            </w:pPr>
            <w:r>
              <w:t>MSH</w:t>
            </w:r>
          </w:p>
        </w:tc>
        <w:tc>
          <w:tcPr>
            <w:tcW w:w="700" w:type="dxa"/>
          </w:tcPr>
          <w:p w14:paraId="40087EF3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20FB0E17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5A584BB7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085D90A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88278F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06639C0" w14:textId="77777777" w:rsidR="00940027" w:rsidRDefault="00940027">
            <w:pPr>
              <w:pStyle w:val="OtherTableBody"/>
            </w:pPr>
            <w:r>
              <w:t>2.15.9.7</w:t>
            </w:r>
          </w:p>
        </w:tc>
      </w:tr>
      <w:tr w:rsidR="00940027" w14:paraId="06BE5EE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1712D5E" w14:textId="77777777" w:rsidR="00940027" w:rsidRDefault="00940027">
            <w:pPr>
              <w:pStyle w:val="OtherTableBody"/>
            </w:pPr>
            <w:r>
              <w:t>Date/Time Of Patient Study Registration</w:t>
            </w:r>
          </w:p>
        </w:tc>
        <w:tc>
          <w:tcPr>
            <w:tcW w:w="800" w:type="dxa"/>
          </w:tcPr>
          <w:p w14:paraId="6DE610CA" w14:textId="77777777" w:rsidR="00940027" w:rsidRDefault="00940027">
            <w:pPr>
              <w:pStyle w:val="OtherTableBody"/>
              <w:jc w:val="center"/>
            </w:pPr>
            <w:r>
              <w:t>01040</w:t>
            </w:r>
          </w:p>
        </w:tc>
        <w:tc>
          <w:tcPr>
            <w:tcW w:w="600" w:type="dxa"/>
          </w:tcPr>
          <w:p w14:paraId="2E1F0494" w14:textId="77777777" w:rsidR="00940027" w:rsidRDefault="00940027">
            <w:pPr>
              <w:pStyle w:val="OtherTableBody"/>
              <w:jc w:val="center"/>
            </w:pPr>
            <w:r>
              <w:t>CSR</w:t>
            </w:r>
          </w:p>
        </w:tc>
        <w:tc>
          <w:tcPr>
            <w:tcW w:w="700" w:type="dxa"/>
          </w:tcPr>
          <w:p w14:paraId="76FF760F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4161048D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41F86CAA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726D8E9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00553E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771E080" w14:textId="77777777" w:rsidR="00940027" w:rsidRDefault="00940027">
            <w:pPr>
              <w:pStyle w:val="OtherTableBody"/>
            </w:pPr>
            <w:r>
              <w:t>7.8.1.6</w:t>
            </w:r>
          </w:p>
        </w:tc>
      </w:tr>
      <w:tr w:rsidR="00940027" w14:paraId="2D525D0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04B7392" w14:textId="77777777" w:rsidR="00940027" w:rsidRDefault="00940027">
            <w:pPr>
              <w:pStyle w:val="OtherTableBody"/>
            </w:pPr>
            <w:r>
              <w:t>Date/Time of the Analysis</w:t>
            </w:r>
          </w:p>
        </w:tc>
        <w:tc>
          <w:tcPr>
            <w:tcW w:w="800" w:type="dxa"/>
          </w:tcPr>
          <w:p w14:paraId="799D95F5" w14:textId="77777777" w:rsidR="00940027" w:rsidRDefault="00940027">
            <w:pPr>
              <w:pStyle w:val="OtherTableBody"/>
              <w:jc w:val="center"/>
            </w:pPr>
            <w:r>
              <w:t>01480</w:t>
            </w:r>
          </w:p>
        </w:tc>
        <w:tc>
          <w:tcPr>
            <w:tcW w:w="600" w:type="dxa"/>
          </w:tcPr>
          <w:p w14:paraId="2D8EC3C1" w14:textId="77777777" w:rsidR="00940027" w:rsidRDefault="00940027">
            <w:pPr>
              <w:pStyle w:val="OtherTableBody"/>
              <w:jc w:val="center"/>
            </w:pPr>
            <w:r>
              <w:t>OBX</w:t>
            </w:r>
          </w:p>
        </w:tc>
        <w:tc>
          <w:tcPr>
            <w:tcW w:w="700" w:type="dxa"/>
          </w:tcPr>
          <w:p w14:paraId="58F87E61" w14:textId="77777777" w:rsidR="00940027" w:rsidRDefault="00940027">
            <w:pPr>
              <w:pStyle w:val="OtherTableBody"/>
            </w:pPr>
            <w:r>
              <w:t>19</w:t>
            </w:r>
          </w:p>
        </w:tc>
        <w:tc>
          <w:tcPr>
            <w:tcW w:w="600" w:type="dxa"/>
          </w:tcPr>
          <w:p w14:paraId="50154314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5ABB290F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592319A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29B5F5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DA5D112" w14:textId="77777777" w:rsidR="00940027" w:rsidRDefault="00940027">
            <w:pPr>
              <w:pStyle w:val="OtherTableBody"/>
            </w:pPr>
            <w:r>
              <w:t>7.4.2.19</w:t>
            </w:r>
          </w:p>
        </w:tc>
      </w:tr>
      <w:tr w:rsidR="00940027" w14:paraId="46E2C93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BC8C0CB" w14:textId="77777777" w:rsidR="00940027" w:rsidRDefault="00940027">
            <w:pPr>
              <w:pStyle w:val="OtherTableBody"/>
            </w:pPr>
            <w:r>
              <w:t>Date/Time of the Observation</w:t>
            </w:r>
          </w:p>
        </w:tc>
        <w:tc>
          <w:tcPr>
            <w:tcW w:w="800" w:type="dxa"/>
          </w:tcPr>
          <w:p w14:paraId="6F991C5C" w14:textId="77777777" w:rsidR="00940027" w:rsidRDefault="00940027">
            <w:pPr>
              <w:pStyle w:val="OtherTableBody"/>
              <w:jc w:val="center"/>
            </w:pPr>
            <w:r>
              <w:t>00582</w:t>
            </w:r>
          </w:p>
        </w:tc>
        <w:tc>
          <w:tcPr>
            <w:tcW w:w="600" w:type="dxa"/>
          </w:tcPr>
          <w:p w14:paraId="5FE1F5D9" w14:textId="77777777" w:rsidR="00940027" w:rsidRDefault="00940027">
            <w:pPr>
              <w:pStyle w:val="OtherTableBody"/>
              <w:jc w:val="center"/>
            </w:pPr>
            <w:r>
              <w:t>OBX</w:t>
            </w:r>
          </w:p>
        </w:tc>
        <w:tc>
          <w:tcPr>
            <w:tcW w:w="700" w:type="dxa"/>
          </w:tcPr>
          <w:p w14:paraId="7AA16C8E" w14:textId="77777777" w:rsidR="00940027" w:rsidRDefault="00940027">
            <w:pPr>
              <w:pStyle w:val="OtherTableBody"/>
            </w:pPr>
            <w:r>
              <w:t>14</w:t>
            </w:r>
          </w:p>
        </w:tc>
        <w:tc>
          <w:tcPr>
            <w:tcW w:w="600" w:type="dxa"/>
          </w:tcPr>
          <w:p w14:paraId="1DCE84EA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16CDCC44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70221C9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7AF255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5396BA1" w14:textId="77777777" w:rsidR="00940027" w:rsidRDefault="00940027">
            <w:pPr>
              <w:pStyle w:val="OtherTableBody"/>
            </w:pPr>
            <w:r>
              <w:t>7.4.2.14</w:t>
            </w:r>
          </w:p>
        </w:tc>
      </w:tr>
      <w:tr w:rsidR="00940027" w14:paraId="6DB969F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54E38FF" w14:textId="77777777" w:rsidR="00940027" w:rsidRDefault="00940027">
            <w:pPr>
              <w:pStyle w:val="OtherTableBody"/>
            </w:pPr>
            <w:r>
              <w:t>Date/Time of Transaction</w:t>
            </w:r>
          </w:p>
        </w:tc>
        <w:tc>
          <w:tcPr>
            <w:tcW w:w="800" w:type="dxa"/>
          </w:tcPr>
          <w:p w14:paraId="24ED4556" w14:textId="77777777" w:rsidR="00940027" w:rsidRDefault="00940027">
            <w:pPr>
              <w:pStyle w:val="OtherTableBody"/>
              <w:jc w:val="center"/>
            </w:pPr>
            <w:r>
              <w:t>00223</w:t>
            </w:r>
          </w:p>
        </w:tc>
        <w:tc>
          <w:tcPr>
            <w:tcW w:w="600" w:type="dxa"/>
          </w:tcPr>
          <w:p w14:paraId="3D89BEA5" w14:textId="77777777" w:rsidR="00940027" w:rsidRDefault="00940027">
            <w:pPr>
              <w:pStyle w:val="OtherTableBody"/>
              <w:jc w:val="center"/>
            </w:pPr>
            <w:r>
              <w:t>ORC</w:t>
            </w:r>
          </w:p>
        </w:tc>
        <w:tc>
          <w:tcPr>
            <w:tcW w:w="700" w:type="dxa"/>
          </w:tcPr>
          <w:p w14:paraId="6863A7F1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522EA6E2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62C5203D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3F72B2D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E4353B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7EF987A" w14:textId="77777777" w:rsidR="00940027" w:rsidRDefault="00940027">
            <w:pPr>
              <w:pStyle w:val="OtherTableBody"/>
            </w:pPr>
            <w:r>
              <w:t>4.5.1.9</w:t>
            </w:r>
          </w:p>
        </w:tc>
      </w:tr>
      <w:tr w:rsidR="00940027" w14:paraId="469B898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D232D46" w14:textId="77777777" w:rsidR="00940027" w:rsidRDefault="00940027">
            <w:pPr>
              <w:pStyle w:val="OtherTableBody"/>
            </w:pPr>
            <w:r>
              <w:t>Date/time Patient Study Consent Signed</w:t>
            </w:r>
          </w:p>
        </w:tc>
        <w:tc>
          <w:tcPr>
            <w:tcW w:w="800" w:type="dxa"/>
          </w:tcPr>
          <w:p w14:paraId="498CE312" w14:textId="77777777" w:rsidR="00940027" w:rsidRDefault="00940027">
            <w:pPr>
              <w:pStyle w:val="OtherTableBody"/>
              <w:jc w:val="center"/>
            </w:pPr>
            <w:r>
              <w:t>01043</w:t>
            </w:r>
          </w:p>
        </w:tc>
        <w:tc>
          <w:tcPr>
            <w:tcW w:w="600" w:type="dxa"/>
          </w:tcPr>
          <w:p w14:paraId="3CF00121" w14:textId="77777777" w:rsidR="00940027" w:rsidRDefault="00940027">
            <w:pPr>
              <w:pStyle w:val="OtherTableBody"/>
              <w:jc w:val="center"/>
            </w:pPr>
            <w:r>
              <w:t>CSR</w:t>
            </w:r>
          </w:p>
        </w:tc>
        <w:tc>
          <w:tcPr>
            <w:tcW w:w="700" w:type="dxa"/>
          </w:tcPr>
          <w:p w14:paraId="5E6835CA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5EE46850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7B82AE69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5F69DAD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AFC7AA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2FB87F5" w14:textId="77777777" w:rsidR="00940027" w:rsidRDefault="00940027">
            <w:pPr>
              <w:pStyle w:val="OtherTableBody"/>
            </w:pPr>
            <w:r>
              <w:t>7.8.1.9</w:t>
            </w:r>
          </w:p>
        </w:tc>
      </w:tr>
      <w:tr w:rsidR="00940027" w14:paraId="1AB368E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7F91EB2" w14:textId="77777777" w:rsidR="00940027" w:rsidRDefault="00940027">
            <w:pPr>
              <w:pStyle w:val="OtherTableBody"/>
            </w:pPr>
            <w:r>
              <w:t>Date/Time Planned Event</w:t>
            </w:r>
          </w:p>
        </w:tc>
        <w:tc>
          <w:tcPr>
            <w:tcW w:w="800" w:type="dxa"/>
          </w:tcPr>
          <w:p w14:paraId="0B1B7426" w14:textId="77777777" w:rsidR="00940027" w:rsidRDefault="00940027">
            <w:pPr>
              <w:pStyle w:val="OtherTableBody"/>
              <w:jc w:val="center"/>
            </w:pPr>
            <w:r>
              <w:t>00101</w:t>
            </w:r>
          </w:p>
        </w:tc>
        <w:tc>
          <w:tcPr>
            <w:tcW w:w="600" w:type="dxa"/>
          </w:tcPr>
          <w:p w14:paraId="37439558" w14:textId="77777777" w:rsidR="00940027" w:rsidRDefault="00940027">
            <w:pPr>
              <w:pStyle w:val="OtherTableBody"/>
              <w:jc w:val="center"/>
            </w:pPr>
            <w:r>
              <w:t>EVN</w:t>
            </w:r>
          </w:p>
        </w:tc>
        <w:tc>
          <w:tcPr>
            <w:tcW w:w="700" w:type="dxa"/>
          </w:tcPr>
          <w:p w14:paraId="36C52C02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453616CD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47159AA7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22DACCE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EF3009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B6AC926" w14:textId="77777777" w:rsidR="00940027" w:rsidRDefault="00940027">
            <w:pPr>
              <w:pStyle w:val="OtherTableBody"/>
            </w:pPr>
            <w:r>
              <w:t>3.4.1.3</w:t>
            </w:r>
          </w:p>
        </w:tc>
      </w:tr>
      <w:tr w:rsidR="00940027" w14:paraId="3C07716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FCD6027" w14:textId="77777777" w:rsidR="00940027" w:rsidRDefault="00940027">
            <w:pPr>
              <w:pStyle w:val="OtherTableBody"/>
            </w:pPr>
            <w:r>
              <w:t>Date/Time Selection Qualifier</w:t>
            </w:r>
          </w:p>
        </w:tc>
        <w:tc>
          <w:tcPr>
            <w:tcW w:w="800" w:type="dxa"/>
          </w:tcPr>
          <w:p w14:paraId="34EEB560" w14:textId="77777777" w:rsidR="00940027" w:rsidRDefault="00940027">
            <w:pPr>
              <w:pStyle w:val="OtherTableBody"/>
              <w:jc w:val="center"/>
            </w:pPr>
            <w:r>
              <w:t>00044</w:t>
            </w:r>
          </w:p>
        </w:tc>
        <w:tc>
          <w:tcPr>
            <w:tcW w:w="600" w:type="dxa"/>
          </w:tcPr>
          <w:p w14:paraId="44B0EB6E" w14:textId="77777777" w:rsidR="00940027" w:rsidRDefault="00940027">
            <w:pPr>
              <w:pStyle w:val="OtherTableBody"/>
              <w:jc w:val="center"/>
            </w:pPr>
            <w:r>
              <w:t>QRF</w:t>
            </w:r>
          </w:p>
        </w:tc>
        <w:tc>
          <w:tcPr>
            <w:tcW w:w="700" w:type="dxa"/>
          </w:tcPr>
          <w:p w14:paraId="5244C6B5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3387EF3D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00F1B6B4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53FACC10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57737640" w14:textId="77777777" w:rsidR="00940027" w:rsidRDefault="00940027">
            <w:pPr>
              <w:pStyle w:val="OtherTableBody"/>
              <w:jc w:val="center"/>
            </w:pPr>
            <w:r>
              <w:t>0158</w:t>
            </w:r>
          </w:p>
        </w:tc>
        <w:tc>
          <w:tcPr>
            <w:tcW w:w="942" w:type="dxa"/>
          </w:tcPr>
          <w:p w14:paraId="038C64E6" w14:textId="77777777" w:rsidR="00940027" w:rsidRDefault="00940027">
            <w:pPr>
              <w:pStyle w:val="OtherTableBody"/>
            </w:pPr>
            <w:r>
              <w:t>5.10.5.4.8</w:t>
            </w:r>
          </w:p>
        </w:tc>
      </w:tr>
      <w:tr w:rsidR="00940027" w14:paraId="3C1689C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495FF1F" w14:textId="77777777" w:rsidR="00940027" w:rsidRDefault="00940027">
            <w:pPr>
              <w:pStyle w:val="OtherTableBody"/>
            </w:pPr>
            <w:r>
              <w:t>Date/Time Stamp for any change in Definition for the Observation</w:t>
            </w:r>
          </w:p>
        </w:tc>
        <w:tc>
          <w:tcPr>
            <w:tcW w:w="800" w:type="dxa"/>
          </w:tcPr>
          <w:p w14:paraId="0968EA0F" w14:textId="77777777" w:rsidR="00940027" w:rsidRDefault="00940027">
            <w:pPr>
              <w:pStyle w:val="OtherTableBody"/>
              <w:jc w:val="center"/>
            </w:pPr>
            <w:r>
              <w:t>00606</w:t>
            </w:r>
          </w:p>
        </w:tc>
        <w:tc>
          <w:tcPr>
            <w:tcW w:w="600" w:type="dxa"/>
          </w:tcPr>
          <w:p w14:paraId="18E7F1DB" w14:textId="77777777" w:rsidR="00940027" w:rsidRDefault="00940027">
            <w:pPr>
              <w:pStyle w:val="OtherTableBody"/>
              <w:jc w:val="center"/>
            </w:pPr>
            <w:r>
              <w:t>OM1</w:t>
            </w:r>
          </w:p>
        </w:tc>
        <w:tc>
          <w:tcPr>
            <w:tcW w:w="700" w:type="dxa"/>
          </w:tcPr>
          <w:p w14:paraId="15361F13" w14:textId="77777777" w:rsidR="00940027" w:rsidRDefault="00940027">
            <w:pPr>
              <w:pStyle w:val="OtherTableBody"/>
            </w:pPr>
            <w:r>
              <w:t>21</w:t>
            </w:r>
          </w:p>
        </w:tc>
        <w:tc>
          <w:tcPr>
            <w:tcW w:w="600" w:type="dxa"/>
          </w:tcPr>
          <w:p w14:paraId="5852DE70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7E2C53EA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059C211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1AD096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64E7CCC" w14:textId="77777777" w:rsidR="00940027" w:rsidRDefault="00940027">
            <w:pPr>
              <w:pStyle w:val="OtherTableBody"/>
            </w:pPr>
            <w:r>
              <w:t>8.8.8.21</w:t>
            </w:r>
          </w:p>
        </w:tc>
      </w:tr>
      <w:tr w:rsidR="00940027" w14:paraId="46DD1C5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7B0983F" w14:textId="77777777" w:rsidR="00940027" w:rsidRDefault="00940027">
            <w:pPr>
              <w:pStyle w:val="OtherTableBody"/>
            </w:pPr>
            <w:r>
              <w:t>Date/Time Start of Administration</w:t>
            </w:r>
          </w:p>
        </w:tc>
        <w:tc>
          <w:tcPr>
            <w:tcW w:w="800" w:type="dxa"/>
          </w:tcPr>
          <w:p w14:paraId="5CCD7384" w14:textId="77777777" w:rsidR="00940027" w:rsidRDefault="00940027">
            <w:pPr>
              <w:pStyle w:val="OtherTableBody"/>
              <w:jc w:val="center"/>
            </w:pPr>
            <w:r>
              <w:t>00345</w:t>
            </w:r>
          </w:p>
        </w:tc>
        <w:tc>
          <w:tcPr>
            <w:tcW w:w="600" w:type="dxa"/>
          </w:tcPr>
          <w:p w14:paraId="50D5657F" w14:textId="77777777" w:rsidR="00940027" w:rsidRDefault="00940027">
            <w:pPr>
              <w:pStyle w:val="OtherTableBody"/>
              <w:jc w:val="center"/>
            </w:pPr>
            <w:r>
              <w:t>RXA</w:t>
            </w:r>
          </w:p>
        </w:tc>
        <w:tc>
          <w:tcPr>
            <w:tcW w:w="700" w:type="dxa"/>
          </w:tcPr>
          <w:p w14:paraId="25A38B1C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0E1C8013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766A16A4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5EF3853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F498D2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3B80D26" w14:textId="77777777" w:rsidR="00940027" w:rsidRDefault="00940027">
            <w:pPr>
              <w:pStyle w:val="OtherTableBody"/>
            </w:pPr>
            <w:r>
              <w:t>4.14.7.3</w:t>
            </w:r>
          </w:p>
        </w:tc>
      </w:tr>
      <w:tr w:rsidR="00940027" w14:paraId="17A31E7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B94C531" w14:textId="77777777" w:rsidR="00940027" w:rsidRDefault="00940027">
            <w:pPr>
              <w:pStyle w:val="OtherTableBody"/>
            </w:pPr>
            <w:r>
              <w:t>Date/time Study Phase Began</w:t>
            </w:r>
          </w:p>
        </w:tc>
        <w:tc>
          <w:tcPr>
            <w:tcW w:w="800" w:type="dxa"/>
          </w:tcPr>
          <w:p w14:paraId="055DBA40" w14:textId="77777777" w:rsidR="00940027" w:rsidRDefault="00940027">
            <w:pPr>
              <w:pStyle w:val="OtherTableBody"/>
              <w:jc w:val="center"/>
            </w:pPr>
            <w:r>
              <w:t>01052</w:t>
            </w:r>
          </w:p>
        </w:tc>
        <w:tc>
          <w:tcPr>
            <w:tcW w:w="600" w:type="dxa"/>
          </w:tcPr>
          <w:p w14:paraId="77BEEDBB" w14:textId="77777777" w:rsidR="00940027" w:rsidRDefault="00940027">
            <w:pPr>
              <w:pStyle w:val="OtherTableBody"/>
              <w:jc w:val="center"/>
            </w:pPr>
            <w:r>
              <w:t>CSP</w:t>
            </w:r>
          </w:p>
        </w:tc>
        <w:tc>
          <w:tcPr>
            <w:tcW w:w="700" w:type="dxa"/>
          </w:tcPr>
          <w:p w14:paraId="72B31FE2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5CDB122B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5B54D935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611D9B1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7D2F30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2C3410C" w14:textId="77777777" w:rsidR="00940027" w:rsidRDefault="00940027">
            <w:pPr>
              <w:pStyle w:val="OtherTableBody"/>
            </w:pPr>
            <w:r>
              <w:t>7.8.2.2</w:t>
            </w:r>
          </w:p>
        </w:tc>
      </w:tr>
      <w:tr w:rsidR="00940027" w14:paraId="696C0E9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7D54C92" w14:textId="77777777" w:rsidR="00940027" w:rsidRDefault="00940027">
            <w:pPr>
              <w:pStyle w:val="OtherTableBody"/>
            </w:pPr>
            <w:r>
              <w:t>Date/time Study Phase Ended</w:t>
            </w:r>
          </w:p>
        </w:tc>
        <w:tc>
          <w:tcPr>
            <w:tcW w:w="800" w:type="dxa"/>
          </w:tcPr>
          <w:p w14:paraId="7CE75F7E" w14:textId="77777777" w:rsidR="00940027" w:rsidRDefault="00940027">
            <w:pPr>
              <w:pStyle w:val="OtherTableBody"/>
              <w:jc w:val="center"/>
            </w:pPr>
            <w:r>
              <w:t>01053</w:t>
            </w:r>
          </w:p>
        </w:tc>
        <w:tc>
          <w:tcPr>
            <w:tcW w:w="600" w:type="dxa"/>
          </w:tcPr>
          <w:p w14:paraId="53475889" w14:textId="77777777" w:rsidR="00940027" w:rsidRDefault="00940027">
            <w:pPr>
              <w:pStyle w:val="OtherTableBody"/>
              <w:jc w:val="center"/>
            </w:pPr>
            <w:r>
              <w:t>CSP</w:t>
            </w:r>
          </w:p>
        </w:tc>
        <w:tc>
          <w:tcPr>
            <w:tcW w:w="700" w:type="dxa"/>
          </w:tcPr>
          <w:p w14:paraId="731C7208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254F9D2F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7A4DECB6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1A7EFDC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4D97D8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6B06DAA" w14:textId="77777777" w:rsidR="00940027" w:rsidRDefault="00940027">
            <w:pPr>
              <w:pStyle w:val="OtherTableBody"/>
            </w:pPr>
            <w:r>
              <w:t>7.8.2.3</w:t>
            </w:r>
          </w:p>
        </w:tc>
      </w:tr>
      <w:tr w:rsidR="00940027" w14:paraId="0E4035D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179809D" w14:textId="77777777" w:rsidR="00940027" w:rsidRDefault="00940027">
            <w:pPr>
              <w:pStyle w:val="OtherTableBody"/>
            </w:pPr>
            <w:r>
              <w:t>Days</w:t>
            </w:r>
          </w:p>
        </w:tc>
        <w:tc>
          <w:tcPr>
            <w:tcW w:w="800" w:type="dxa"/>
          </w:tcPr>
          <w:p w14:paraId="5D47F03C" w14:textId="77777777" w:rsidR="00940027" w:rsidRDefault="00940027">
            <w:pPr>
              <w:pStyle w:val="OtherTableBody"/>
              <w:jc w:val="center"/>
            </w:pPr>
            <w:r>
              <w:t>00512</w:t>
            </w:r>
          </w:p>
        </w:tc>
        <w:tc>
          <w:tcPr>
            <w:tcW w:w="600" w:type="dxa"/>
          </w:tcPr>
          <w:p w14:paraId="2BD80889" w14:textId="77777777" w:rsidR="00940027" w:rsidRDefault="00940027">
            <w:pPr>
              <w:pStyle w:val="OtherTableBody"/>
              <w:jc w:val="center"/>
            </w:pPr>
            <w:r>
              <w:t>IN3</w:t>
            </w:r>
          </w:p>
        </w:tc>
        <w:tc>
          <w:tcPr>
            <w:tcW w:w="700" w:type="dxa"/>
          </w:tcPr>
          <w:p w14:paraId="19CC4856" w14:textId="77777777" w:rsidR="00940027" w:rsidRDefault="00940027">
            <w:pPr>
              <w:pStyle w:val="OtherTableBody"/>
            </w:pPr>
            <w:r>
              <w:t>11</w:t>
            </w:r>
          </w:p>
        </w:tc>
        <w:tc>
          <w:tcPr>
            <w:tcW w:w="600" w:type="dxa"/>
          </w:tcPr>
          <w:p w14:paraId="4CFFD98B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0E497C38" w14:textId="77777777" w:rsidR="00940027" w:rsidRDefault="00940027">
            <w:pPr>
              <w:pStyle w:val="OtherTableBody"/>
            </w:pPr>
            <w:r>
              <w:t>DTN</w:t>
            </w:r>
          </w:p>
        </w:tc>
        <w:tc>
          <w:tcPr>
            <w:tcW w:w="700" w:type="dxa"/>
          </w:tcPr>
          <w:p w14:paraId="342F383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28BDDC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AC83905" w14:textId="77777777" w:rsidR="00940027" w:rsidRDefault="00940027">
            <w:pPr>
              <w:pStyle w:val="OtherTableBody"/>
            </w:pPr>
            <w:r>
              <w:t>6.5.8.11</w:t>
            </w:r>
          </w:p>
        </w:tc>
      </w:tr>
      <w:tr w:rsidR="00940027" w14:paraId="62A9C81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05EDF82" w14:textId="77777777" w:rsidR="00940027" w:rsidRDefault="00940027">
            <w:pPr>
              <w:pStyle w:val="OtherTableBody"/>
            </w:pPr>
            <w:r>
              <w:t>Death Cause Code</w:t>
            </w:r>
          </w:p>
        </w:tc>
        <w:tc>
          <w:tcPr>
            <w:tcW w:w="800" w:type="dxa"/>
          </w:tcPr>
          <w:p w14:paraId="62B16CF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01574</w:t>
            </w:r>
          </w:p>
        </w:tc>
        <w:tc>
          <w:tcPr>
            <w:tcW w:w="600" w:type="dxa"/>
          </w:tcPr>
          <w:p w14:paraId="4BAE51C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PDA</w:t>
            </w:r>
          </w:p>
        </w:tc>
        <w:tc>
          <w:tcPr>
            <w:tcW w:w="700" w:type="dxa"/>
          </w:tcPr>
          <w:p w14:paraId="7983A6B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4A9FA48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6976C39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0C3AC38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456B46E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F8B6B8D" w14:textId="77777777" w:rsidR="00940027" w:rsidRDefault="00940027">
            <w:pPr>
              <w:pStyle w:val="OtherTableBody"/>
            </w:pPr>
            <w:r>
              <w:t>3.4.12.1</w:t>
            </w:r>
          </w:p>
        </w:tc>
      </w:tr>
      <w:tr w:rsidR="00940027" w14:paraId="37A779E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66D8886" w14:textId="77777777" w:rsidR="00940027" w:rsidRDefault="00940027">
            <w:pPr>
              <w:pStyle w:val="OtherTableBody"/>
            </w:pPr>
            <w:r>
              <w:t>Death Certificate Signed Date/Time</w:t>
            </w:r>
          </w:p>
        </w:tc>
        <w:tc>
          <w:tcPr>
            <w:tcW w:w="800" w:type="dxa"/>
          </w:tcPr>
          <w:p w14:paraId="531B4DAD" w14:textId="77777777" w:rsidR="00940027" w:rsidRDefault="00940027">
            <w:pPr>
              <w:pStyle w:val="OtherTableBody"/>
              <w:jc w:val="center"/>
            </w:pPr>
            <w:r>
              <w:t>01577</w:t>
            </w:r>
          </w:p>
        </w:tc>
        <w:tc>
          <w:tcPr>
            <w:tcW w:w="600" w:type="dxa"/>
          </w:tcPr>
          <w:p w14:paraId="597FCD3F" w14:textId="77777777" w:rsidR="00940027" w:rsidRDefault="00940027">
            <w:pPr>
              <w:pStyle w:val="OtherTableBody"/>
              <w:jc w:val="center"/>
            </w:pPr>
            <w:r>
              <w:t>PDA</w:t>
            </w:r>
          </w:p>
        </w:tc>
        <w:tc>
          <w:tcPr>
            <w:tcW w:w="700" w:type="dxa"/>
          </w:tcPr>
          <w:p w14:paraId="16F1DD34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57BFDC45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76722EBC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1577E32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352F90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1279C65" w14:textId="77777777" w:rsidR="00940027" w:rsidRDefault="00940027">
            <w:pPr>
              <w:pStyle w:val="OtherTableBody"/>
            </w:pPr>
            <w:r>
              <w:t>3.4.12.4</w:t>
            </w:r>
          </w:p>
        </w:tc>
      </w:tr>
      <w:tr w:rsidR="00940027" w14:paraId="5F5E40C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EFD4B85" w14:textId="77777777" w:rsidR="00940027" w:rsidRDefault="00940027">
            <w:pPr>
              <w:pStyle w:val="OtherTableBody"/>
            </w:pPr>
            <w:r>
              <w:t>Death Certified By</w:t>
            </w:r>
          </w:p>
        </w:tc>
        <w:tc>
          <w:tcPr>
            <w:tcW w:w="800" w:type="dxa"/>
          </w:tcPr>
          <w:p w14:paraId="4646FFAA" w14:textId="77777777" w:rsidR="00940027" w:rsidRDefault="00940027">
            <w:pPr>
              <w:pStyle w:val="OtherTableBody"/>
              <w:jc w:val="center"/>
            </w:pPr>
            <w:r>
              <w:t>01578</w:t>
            </w:r>
          </w:p>
        </w:tc>
        <w:tc>
          <w:tcPr>
            <w:tcW w:w="600" w:type="dxa"/>
          </w:tcPr>
          <w:p w14:paraId="2CCAE823" w14:textId="77777777" w:rsidR="00940027" w:rsidRDefault="00940027">
            <w:pPr>
              <w:pStyle w:val="OtherTableBody"/>
              <w:jc w:val="center"/>
            </w:pPr>
            <w:r>
              <w:t>PDA</w:t>
            </w:r>
          </w:p>
        </w:tc>
        <w:tc>
          <w:tcPr>
            <w:tcW w:w="700" w:type="dxa"/>
          </w:tcPr>
          <w:p w14:paraId="7F385636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2F504B1B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365E1D75" w14:textId="77777777" w:rsidR="00940027" w:rsidRDefault="00940027">
            <w:pPr>
              <w:pStyle w:val="OtherTableBody"/>
            </w:pPr>
            <w:r>
              <w:t>XCN</w:t>
            </w:r>
          </w:p>
        </w:tc>
        <w:tc>
          <w:tcPr>
            <w:tcW w:w="700" w:type="dxa"/>
          </w:tcPr>
          <w:p w14:paraId="539CD26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2402BB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2D98F61" w14:textId="77777777" w:rsidR="00940027" w:rsidRDefault="00940027">
            <w:pPr>
              <w:pStyle w:val="OtherTableBody"/>
            </w:pPr>
            <w:r>
              <w:t>3.4.12.5</w:t>
            </w:r>
          </w:p>
        </w:tc>
      </w:tr>
      <w:tr w:rsidR="00940027" w14:paraId="70F2D74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DE8B3AB" w14:textId="77777777" w:rsidR="00940027" w:rsidRDefault="00940027">
            <w:pPr>
              <w:pStyle w:val="OtherTableBody"/>
            </w:pPr>
            <w:r>
              <w:t>Death Certified Indicator</w:t>
            </w:r>
          </w:p>
        </w:tc>
        <w:tc>
          <w:tcPr>
            <w:tcW w:w="800" w:type="dxa"/>
          </w:tcPr>
          <w:p w14:paraId="23416DA1" w14:textId="77777777" w:rsidR="00940027" w:rsidRDefault="00940027">
            <w:pPr>
              <w:pStyle w:val="OtherTableBody"/>
              <w:jc w:val="center"/>
            </w:pPr>
            <w:r>
              <w:t>01576</w:t>
            </w:r>
          </w:p>
        </w:tc>
        <w:tc>
          <w:tcPr>
            <w:tcW w:w="600" w:type="dxa"/>
          </w:tcPr>
          <w:p w14:paraId="20179068" w14:textId="77777777" w:rsidR="00940027" w:rsidRDefault="00940027">
            <w:pPr>
              <w:pStyle w:val="OtherTableBody"/>
              <w:jc w:val="center"/>
            </w:pPr>
            <w:r>
              <w:t>PDA</w:t>
            </w:r>
          </w:p>
        </w:tc>
        <w:tc>
          <w:tcPr>
            <w:tcW w:w="700" w:type="dxa"/>
          </w:tcPr>
          <w:p w14:paraId="430BB43B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330E1C18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3F588455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41D992E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2E4D86B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304F656D" w14:textId="77777777" w:rsidR="00940027" w:rsidRDefault="00940027">
            <w:pPr>
              <w:pStyle w:val="OtherTableBody"/>
            </w:pPr>
            <w:r>
              <w:t>3.4.12.3</w:t>
            </w:r>
          </w:p>
        </w:tc>
      </w:tr>
      <w:tr w:rsidR="00940027" w14:paraId="27B980E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F3A4A23" w14:textId="77777777" w:rsidR="00940027" w:rsidRDefault="00940027">
            <w:pPr>
              <w:pStyle w:val="OtherTableBody"/>
            </w:pPr>
            <w:r>
              <w:t>Death Date and Time</w:t>
            </w:r>
          </w:p>
        </w:tc>
        <w:tc>
          <w:tcPr>
            <w:tcW w:w="800" w:type="dxa"/>
          </w:tcPr>
          <w:p w14:paraId="6A3AFE26" w14:textId="77777777" w:rsidR="00940027" w:rsidRDefault="00940027">
            <w:pPr>
              <w:pStyle w:val="OtherTableBody"/>
              <w:jc w:val="center"/>
            </w:pPr>
            <w:r>
              <w:t>01886</w:t>
            </w:r>
          </w:p>
        </w:tc>
        <w:tc>
          <w:tcPr>
            <w:tcW w:w="600" w:type="dxa"/>
          </w:tcPr>
          <w:p w14:paraId="7434E50C" w14:textId="77777777" w:rsidR="00940027" w:rsidRDefault="00940027">
            <w:pPr>
              <w:pStyle w:val="OtherTableBody"/>
              <w:jc w:val="center"/>
            </w:pPr>
            <w:r>
              <w:t>STF</w:t>
            </w:r>
          </w:p>
        </w:tc>
        <w:tc>
          <w:tcPr>
            <w:tcW w:w="700" w:type="dxa"/>
          </w:tcPr>
          <w:p w14:paraId="2C43F71F" w14:textId="77777777" w:rsidR="00940027" w:rsidRDefault="00940027">
            <w:pPr>
              <w:pStyle w:val="OtherTableBody"/>
            </w:pPr>
            <w:r>
              <w:t>31</w:t>
            </w:r>
          </w:p>
        </w:tc>
        <w:tc>
          <w:tcPr>
            <w:tcW w:w="600" w:type="dxa"/>
          </w:tcPr>
          <w:p w14:paraId="466C1A2E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3C354036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61ED27D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21F37B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2A9D0BB" w14:textId="77777777" w:rsidR="00940027" w:rsidRDefault="00940027">
            <w:pPr>
              <w:pStyle w:val="OtherTableBody"/>
            </w:pPr>
            <w:r>
              <w:t>15.4.8.31</w:t>
            </w:r>
          </w:p>
        </w:tc>
      </w:tr>
      <w:tr w:rsidR="00940027" w14:paraId="2549B37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29412FD" w14:textId="77777777" w:rsidR="00940027" w:rsidRDefault="00940027">
            <w:pPr>
              <w:pStyle w:val="OtherTableBody"/>
            </w:pPr>
            <w:r>
              <w:t>Death Indicator</w:t>
            </w:r>
          </w:p>
        </w:tc>
        <w:tc>
          <w:tcPr>
            <w:tcW w:w="800" w:type="dxa"/>
          </w:tcPr>
          <w:p w14:paraId="55A9364C" w14:textId="77777777" w:rsidR="00940027" w:rsidRDefault="00940027">
            <w:pPr>
              <w:pStyle w:val="OtherTableBody"/>
              <w:jc w:val="center"/>
            </w:pPr>
            <w:r>
              <w:t>01887</w:t>
            </w:r>
          </w:p>
        </w:tc>
        <w:tc>
          <w:tcPr>
            <w:tcW w:w="600" w:type="dxa"/>
          </w:tcPr>
          <w:p w14:paraId="5794D8E6" w14:textId="77777777" w:rsidR="00940027" w:rsidRDefault="00940027">
            <w:pPr>
              <w:pStyle w:val="OtherTableBody"/>
              <w:jc w:val="center"/>
            </w:pPr>
            <w:r>
              <w:t>STF</w:t>
            </w:r>
          </w:p>
        </w:tc>
        <w:tc>
          <w:tcPr>
            <w:tcW w:w="700" w:type="dxa"/>
          </w:tcPr>
          <w:p w14:paraId="0451E0DA" w14:textId="77777777" w:rsidR="00940027" w:rsidRDefault="00940027">
            <w:pPr>
              <w:pStyle w:val="OtherTableBody"/>
            </w:pPr>
            <w:r>
              <w:t>32</w:t>
            </w:r>
          </w:p>
        </w:tc>
        <w:tc>
          <w:tcPr>
            <w:tcW w:w="600" w:type="dxa"/>
          </w:tcPr>
          <w:p w14:paraId="542BB0E2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2B2DB5F4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13AA220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0E8AFA8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79A76139" w14:textId="77777777" w:rsidR="00940027" w:rsidRDefault="00940027">
            <w:pPr>
              <w:pStyle w:val="OtherTableBody"/>
            </w:pPr>
            <w:r>
              <w:t>15.4.8.32</w:t>
            </w:r>
          </w:p>
        </w:tc>
      </w:tr>
      <w:tr w:rsidR="00940027" w14:paraId="3D1B424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776562A" w14:textId="77777777" w:rsidR="00940027" w:rsidRDefault="00940027">
            <w:pPr>
              <w:pStyle w:val="OtherTableBody"/>
            </w:pPr>
            <w:r>
              <w:t>Death Location</w:t>
            </w:r>
          </w:p>
        </w:tc>
        <w:tc>
          <w:tcPr>
            <w:tcW w:w="800" w:type="dxa"/>
          </w:tcPr>
          <w:p w14:paraId="31D447C0" w14:textId="77777777" w:rsidR="00940027" w:rsidRDefault="00940027">
            <w:pPr>
              <w:pStyle w:val="OtherTableBody"/>
              <w:jc w:val="center"/>
            </w:pPr>
            <w:r>
              <w:t>01575</w:t>
            </w:r>
          </w:p>
        </w:tc>
        <w:tc>
          <w:tcPr>
            <w:tcW w:w="600" w:type="dxa"/>
          </w:tcPr>
          <w:p w14:paraId="37D156F5" w14:textId="77777777" w:rsidR="00940027" w:rsidRDefault="00940027">
            <w:pPr>
              <w:pStyle w:val="OtherTableBody"/>
              <w:jc w:val="center"/>
            </w:pPr>
            <w:r>
              <w:t>PDA</w:t>
            </w:r>
          </w:p>
        </w:tc>
        <w:tc>
          <w:tcPr>
            <w:tcW w:w="700" w:type="dxa"/>
          </w:tcPr>
          <w:p w14:paraId="7501D668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628B5914" w14:textId="77777777" w:rsidR="00940027" w:rsidRDefault="00940027">
            <w:pPr>
              <w:pStyle w:val="OtherTableBody"/>
            </w:pPr>
            <w:r>
              <w:t>80</w:t>
            </w:r>
          </w:p>
        </w:tc>
        <w:tc>
          <w:tcPr>
            <w:tcW w:w="600" w:type="dxa"/>
          </w:tcPr>
          <w:p w14:paraId="16E53381" w14:textId="77777777" w:rsidR="00940027" w:rsidRDefault="00940027">
            <w:pPr>
              <w:pStyle w:val="OtherTableBody"/>
            </w:pPr>
            <w:r>
              <w:t>PL</w:t>
            </w:r>
          </w:p>
        </w:tc>
        <w:tc>
          <w:tcPr>
            <w:tcW w:w="700" w:type="dxa"/>
          </w:tcPr>
          <w:p w14:paraId="71F58A2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3C2773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663C8CE" w14:textId="77777777" w:rsidR="00940027" w:rsidRDefault="00940027">
            <w:pPr>
              <w:pStyle w:val="OtherTableBody"/>
            </w:pPr>
            <w:r>
              <w:t>3.4.12.2</w:t>
            </w:r>
          </w:p>
        </w:tc>
      </w:tr>
      <w:tr w:rsidR="00940027" w14:paraId="1851433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9C99306" w14:textId="77777777" w:rsidR="00940027" w:rsidRDefault="00940027">
            <w:pPr>
              <w:pStyle w:val="OtherTableBody"/>
            </w:pPr>
            <w:r>
              <w:t>Deferred Response Date/Time</w:t>
            </w:r>
          </w:p>
        </w:tc>
        <w:tc>
          <w:tcPr>
            <w:tcW w:w="800" w:type="dxa"/>
          </w:tcPr>
          <w:p w14:paraId="251A3E19" w14:textId="77777777" w:rsidR="00940027" w:rsidRDefault="00940027">
            <w:pPr>
              <w:pStyle w:val="OtherTableBody"/>
              <w:jc w:val="center"/>
            </w:pPr>
            <w:r>
              <w:t>00030</w:t>
            </w:r>
          </w:p>
        </w:tc>
        <w:tc>
          <w:tcPr>
            <w:tcW w:w="600" w:type="dxa"/>
          </w:tcPr>
          <w:p w14:paraId="7ACD14A7" w14:textId="77777777" w:rsidR="00940027" w:rsidRDefault="00940027">
            <w:pPr>
              <w:pStyle w:val="OtherTableBody"/>
              <w:jc w:val="center"/>
            </w:pPr>
            <w:r>
              <w:t>QRD</w:t>
            </w:r>
          </w:p>
        </w:tc>
        <w:tc>
          <w:tcPr>
            <w:tcW w:w="700" w:type="dxa"/>
          </w:tcPr>
          <w:p w14:paraId="289E4720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5B1B6539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45072A4D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3EEEA9B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4F1678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C1CCF81" w14:textId="77777777" w:rsidR="00940027" w:rsidRDefault="00940027">
            <w:pPr>
              <w:pStyle w:val="OtherTableBody"/>
            </w:pPr>
            <w:r>
              <w:t>5.10.5.3.6</w:t>
            </w:r>
          </w:p>
        </w:tc>
      </w:tr>
      <w:tr w:rsidR="00940027" w14:paraId="761424D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08C1CB4" w14:textId="77777777" w:rsidR="00940027" w:rsidRDefault="00940027">
            <w:pPr>
              <w:pStyle w:val="OtherTableBody"/>
            </w:pPr>
            <w:r>
              <w:t>Deferred Response Type</w:t>
            </w:r>
          </w:p>
        </w:tc>
        <w:tc>
          <w:tcPr>
            <w:tcW w:w="800" w:type="dxa"/>
          </w:tcPr>
          <w:p w14:paraId="1A35CDB4" w14:textId="77777777" w:rsidR="00940027" w:rsidRDefault="00940027">
            <w:pPr>
              <w:pStyle w:val="OtherTableBody"/>
              <w:jc w:val="center"/>
            </w:pPr>
            <w:r>
              <w:t>00029</w:t>
            </w:r>
          </w:p>
        </w:tc>
        <w:tc>
          <w:tcPr>
            <w:tcW w:w="600" w:type="dxa"/>
          </w:tcPr>
          <w:p w14:paraId="1D214198" w14:textId="77777777" w:rsidR="00940027" w:rsidRDefault="00940027">
            <w:pPr>
              <w:pStyle w:val="OtherTableBody"/>
              <w:jc w:val="center"/>
            </w:pPr>
            <w:r>
              <w:t>QRD</w:t>
            </w:r>
          </w:p>
        </w:tc>
        <w:tc>
          <w:tcPr>
            <w:tcW w:w="700" w:type="dxa"/>
          </w:tcPr>
          <w:p w14:paraId="1FDE22F9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27F075E0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4EE6D22D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0819E89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4FCE216" w14:textId="77777777" w:rsidR="00940027" w:rsidRDefault="00940027">
            <w:pPr>
              <w:pStyle w:val="OtherTableBody"/>
              <w:jc w:val="center"/>
            </w:pPr>
            <w:r>
              <w:t>0107</w:t>
            </w:r>
          </w:p>
        </w:tc>
        <w:tc>
          <w:tcPr>
            <w:tcW w:w="942" w:type="dxa"/>
          </w:tcPr>
          <w:p w14:paraId="547A6226" w14:textId="77777777" w:rsidR="00940027" w:rsidRDefault="00940027">
            <w:pPr>
              <w:pStyle w:val="OtherTableBody"/>
            </w:pPr>
            <w:r>
              <w:t>5.10.5.3.5</w:t>
            </w:r>
          </w:p>
        </w:tc>
      </w:tr>
      <w:tr w:rsidR="00940027" w14:paraId="5D0791C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DD55E08" w14:textId="77777777" w:rsidR="00940027" w:rsidRDefault="00940027">
            <w:pPr>
              <w:pStyle w:val="OtherTableBody"/>
            </w:pPr>
            <w:r>
              <w:t>Delay Before L.R. Day</w:t>
            </w:r>
          </w:p>
        </w:tc>
        <w:tc>
          <w:tcPr>
            <w:tcW w:w="800" w:type="dxa"/>
          </w:tcPr>
          <w:p w14:paraId="7D855FB3" w14:textId="77777777" w:rsidR="00940027" w:rsidRDefault="00940027">
            <w:pPr>
              <w:pStyle w:val="OtherTableBody"/>
              <w:jc w:val="center"/>
            </w:pPr>
            <w:r>
              <w:t>00459</w:t>
            </w:r>
          </w:p>
        </w:tc>
        <w:tc>
          <w:tcPr>
            <w:tcW w:w="600" w:type="dxa"/>
          </w:tcPr>
          <w:p w14:paraId="00B54D8B" w14:textId="77777777" w:rsidR="00940027" w:rsidRDefault="00940027">
            <w:pPr>
              <w:pStyle w:val="OtherTableBody"/>
              <w:jc w:val="center"/>
            </w:pPr>
            <w:r>
              <w:t>IN1</w:t>
            </w:r>
          </w:p>
        </w:tc>
        <w:tc>
          <w:tcPr>
            <w:tcW w:w="700" w:type="dxa"/>
          </w:tcPr>
          <w:p w14:paraId="466C762F" w14:textId="77777777" w:rsidR="00940027" w:rsidRDefault="00940027">
            <w:pPr>
              <w:pStyle w:val="OtherTableBody"/>
            </w:pPr>
            <w:r>
              <w:t>34</w:t>
            </w:r>
          </w:p>
        </w:tc>
        <w:tc>
          <w:tcPr>
            <w:tcW w:w="600" w:type="dxa"/>
          </w:tcPr>
          <w:p w14:paraId="49FEB4C1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4B692096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1B13F77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809ED1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FDA8405" w14:textId="77777777" w:rsidR="00940027" w:rsidRDefault="00940027">
            <w:pPr>
              <w:pStyle w:val="OtherTableBody"/>
            </w:pPr>
            <w:r>
              <w:t>6.5.6.34</w:t>
            </w:r>
          </w:p>
        </w:tc>
      </w:tr>
      <w:tr w:rsidR="00940027" w14:paraId="4FFAFC1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6705098" w14:textId="77777777" w:rsidR="00940027" w:rsidRDefault="00940027">
            <w:pPr>
              <w:pStyle w:val="OtherTableBody"/>
            </w:pPr>
            <w:r>
              <w:t>Delayed Acknowledgment Type</w:t>
            </w:r>
          </w:p>
        </w:tc>
        <w:tc>
          <w:tcPr>
            <w:tcW w:w="800" w:type="dxa"/>
          </w:tcPr>
          <w:p w14:paraId="1DD08DC5" w14:textId="77777777" w:rsidR="00940027" w:rsidRDefault="00940027">
            <w:pPr>
              <w:pStyle w:val="OtherTableBody"/>
              <w:jc w:val="center"/>
            </w:pPr>
            <w:r>
              <w:t>00022</w:t>
            </w:r>
          </w:p>
        </w:tc>
        <w:tc>
          <w:tcPr>
            <w:tcW w:w="600" w:type="dxa"/>
          </w:tcPr>
          <w:p w14:paraId="64DB7B08" w14:textId="77777777" w:rsidR="00940027" w:rsidRDefault="00940027">
            <w:pPr>
              <w:pStyle w:val="OtherTableBody"/>
              <w:jc w:val="center"/>
            </w:pPr>
            <w:r>
              <w:t>MSA</w:t>
            </w:r>
          </w:p>
        </w:tc>
        <w:tc>
          <w:tcPr>
            <w:tcW w:w="700" w:type="dxa"/>
          </w:tcPr>
          <w:p w14:paraId="530BD226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0789D965" w14:textId="77777777" w:rsidR="00940027" w:rsidRDefault="00940027">
            <w:pPr>
              <w:pStyle w:val="OtherTableBody"/>
            </w:pPr>
            <w:r>
              <w:t>0</w:t>
            </w:r>
          </w:p>
        </w:tc>
        <w:tc>
          <w:tcPr>
            <w:tcW w:w="600" w:type="dxa"/>
          </w:tcPr>
          <w:p w14:paraId="4E65A625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2CA3CAF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2ADF9F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75B2DDC" w14:textId="77777777" w:rsidR="00940027" w:rsidRDefault="00940027">
            <w:pPr>
              <w:pStyle w:val="OtherTableBody"/>
            </w:pPr>
            <w:r>
              <w:t>2.15.8.5</w:t>
            </w:r>
          </w:p>
        </w:tc>
      </w:tr>
      <w:tr w:rsidR="00940027" w14:paraId="771152F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AA57D14" w14:textId="77777777" w:rsidR="00940027" w:rsidRDefault="00940027">
            <w:pPr>
              <w:pStyle w:val="OtherTableBody"/>
            </w:pPr>
            <w:r>
              <w:t>Delete Account Date</w:t>
            </w:r>
          </w:p>
        </w:tc>
        <w:tc>
          <w:tcPr>
            <w:tcW w:w="800" w:type="dxa"/>
          </w:tcPr>
          <w:p w14:paraId="69BC6518" w14:textId="77777777" w:rsidR="00940027" w:rsidRDefault="00940027">
            <w:pPr>
              <w:pStyle w:val="OtherTableBody"/>
              <w:jc w:val="center"/>
            </w:pPr>
            <w:r>
              <w:t>00165</w:t>
            </w:r>
          </w:p>
        </w:tc>
        <w:tc>
          <w:tcPr>
            <w:tcW w:w="600" w:type="dxa"/>
          </w:tcPr>
          <w:p w14:paraId="7B7F3B15" w14:textId="77777777" w:rsidR="00940027" w:rsidRDefault="00940027">
            <w:pPr>
              <w:pStyle w:val="OtherTableBody"/>
              <w:jc w:val="center"/>
            </w:pPr>
            <w:r>
              <w:t>PV1</w:t>
            </w:r>
          </w:p>
        </w:tc>
        <w:tc>
          <w:tcPr>
            <w:tcW w:w="700" w:type="dxa"/>
          </w:tcPr>
          <w:p w14:paraId="5B0A8E03" w14:textId="77777777" w:rsidR="00940027" w:rsidRDefault="00940027">
            <w:pPr>
              <w:pStyle w:val="OtherTableBody"/>
            </w:pPr>
            <w:r>
              <w:t>35</w:t>
            </w:r>
          </w:p>
        </w:tc>
        <w:tc>
          <w:tcPr>
            <w:tcW w:w="600" w:type="dxa"/>
          </w:tcPr>
          <w:p w14:paraId="3EF6ECD2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21E80510" w14:textId="77777777" w:rsidR="00940027" w:rsidRDefault="00940027">
            <w:pPr>
              <w:pStyle w:val="OtherTableBody"/>
            </w:pPr>
            <w:r>
              <w:t>DT</w:t>
            </w:r>
          </w:p>
        </w:tc>
        <w:tc>
          <w:tcPr>
            <w:tcW w:w="700" w:type="dxa"/>
          </w:tcPr>
          <w:p w14:paraId="5D17094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7CCF50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CE061B5" w14:textId="77777777" w:rsidR="00940027" w:rsidRDefault="00940027">
            <w:pPr>
              <w:pStyle w:val="OtherTableBody"/>
            </w:pPr>
            <w:r>
              <w:t>3.4.3.35</w:t>
            </w:r>
          </w:p>
        </w:tc>
      </w:tr>
      <w:tr w:rsidR="00940027" w14:paraId="1368EB3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EA9A606" w14:textId="77777777" w:rsidR="00940027" w:rsidRDefault="00940027">
            <w:pPr>
              <w:pStyle w:val="OtherTableBody"/>
            </w:pPr>
            <w:r>
              <w:t>Delete Account Indicator</w:t>
            </w:r>
          </w:p>
        </w:tc>
        <w:tc>
          <w:tcPr>
            <w:tcW w:w="800" w:type="dxa"/>
          </w:tcPr>
          <w:p w14:paraId="7D532697" w14:textId="77777777" w:rsidR="00940027" w:rsidRDefault="00940027">
            <w:pPr>
              <w:pStyle w:val="OtherTableBody"/>
              <w:jc w:val="center"/>
            </w:pPr>
            <w:r>
              <w:t>00164</w:t>
            </w:r>
          </w:p>
        </w:tc>
        <w:tc>
          <w:tcPr>
            <w:tcW w:w="600" w:type="dxa"/>
          </w:tcPr>
          <w:p w14:paraId="79FC7D24" w14:textId="77777777" w:rsidR="00940027" w:rsidRDefault="00940027">
            <w:pPr>
              <w:pStyle w:val="OtherTableBody"/>
              <w:jc w:val="center"/>
            </w:pPr>
            <w:r>
              <w:t>PV1</w:t>
            </w:r>
          </w:p>
        </w:tc>
        <w:tc>
          <w:tcPr>
            <w:tcW w:w="700" w:type="dxa"/>
          </w:tcPr>
          <w:p w14:paraId="6659CBE1" w14:textId="77777777" w:rsidR="00940027" w:rsidRDefault="00940027">
            <w:pPr>
              <w:pStyle w:val="OtherTableBody"/>
            </w:pPr>
            <w:r>
              <w:t>34</w:t>
            </w:r>
          </w:p>
        </w:tc>
        <w:tc>
          <w:tcPr>
            <w:tcW w:w="600" w:type="dxa"/>
          </w:tcPr>
          <w:p w14:paraId="1DEF760B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06904EC7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692AE66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DD613E0" w14:textId="77777777" w:rsidR="00940027" w:rsidRDefault="00940027">
            <w:pPr>
              <w:pStyle w:val="OtherTableBody"/>
              <w:jc w:val="center"/>
            </w:pPr>
            <w:r>
              <w:t>0111</w:t>
            </w:r>
          </w:p>
        </w:tc>
        <w:tc>
          <w:tcPr>
            <w:tcW w:w="942" w:type="dxa"/>
          </w:tcPr>
          <w:p w14:paraId="08C54807" w14:textId="77777777" w:rsidR="00940027" w:rsidRDefault="00940027">
            <w:pPr>
              <w:pStyle w:val="OtherTableBody"/>
            </w:pPr>
            <w:r>
              <w:t>3.4.3.34</w:t>
            </w:r>
          </w:p>
        </w:tc>
      </w:tr>
      <w:tr w:rsidR="00940027" w14:paraId="6E469D0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B1573EE" w14:textId="77777777" w:rsidR="00940027" w:rsidRDefault="00940027">
            <w:pPr>
              <w:pStyle w:val="OtherTableBody"/>
            </w:pPr>
            <w:r>
              <w:t>Deliver To ID</w:t>
            </w:r>
          </w:p>
        </w:tc>
        <w:tc>
          <w:tcPr>
            <w:tcW w:w="800" w:type="dxa"/>
          </w:tcPr>
          <w:p w14:paraId="410D3319" w14:textId="77777777" w:rsidR="00940027" w:rsidRDefault="00940027">
            <w:pPr>
              <w:pStyle w:val="OtherTableBody"/>
              <w:jc w:val="center"/>
            </w:pPr>
            <w:r>
              <w:t>00283</w:t>
            </w:r>
          </w:p>
        </w:tc>
        <w:tc>
          <w:tcPr>
            <w:tcW w:w="600" w:type="dxa"/>
          </w:tcPr>
          <w:p w14:paraId="326E246B" w14:textId="77777777" w:rsidR="00940027" w:rsidRDefault="00940027">
            <w:pPr>
              <w:pStyle w:val="OtherTableBody"/>
              <w:jc w:val="center"/>
            </w:pPr>
            <w:r>
              <w:t>RQD</w:t>
            </w:r>
          </w:p>
        </w:tc>
        <w:tc>
          <w:tcPr>
            <w:tcW w:w="700" w:type="dxa"/>
          </w:tcPr>
          <w:p w14:paraId="4677EAA6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0171AA9D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00AB0761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3C46CC8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3208C6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2B614BF" w14:textId="77777777" w:rsidR="00940027" w:rsidRDefault="00940027">
            <w:pPr>
              <w:pStyle w:val="OtherTableBody"/>
            </w:pPr>
            <w:r>
              <w:t>4.11.1.9</w:t>
            </w:r>
          </w:p>
        </w:tc>
      </w:tr>
      <w:tr w:rsidR="00940027" w14:paraId="4E6B709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6023A5B" w14:textId="77777777" w:rsidR="00940027" w:rsidRDefault="00940027">
            <w:pPr>
              <w:pStyle w:val="OtherTableBody"/>
            </w:pPr>
            <w:r>
              <w:t>Deliver-to Address</w:t>
            </w:r>
          </w:p>
        </w:tc>
        <w:tc>
          <w:tcPr>
            <w:tcW w:w="800" w:type="dxa"/>
          </w:tcPr>
          <w:p w14:paraId="3E858CCD" w14:textId="77777777" w:rsidR="00940027" w:rsidRDefault="00940027">
            <w:pPr>
              <w:pStyle w:val="OtherTableBody"/>
              <w:jc w:val="center"/>
            </w:pPr>
            <w:r>
              <w:t>01684</w:t>
            </w:r>
          </w:p>
        </w:tc>
        <w:tc>
          <w:tcPr>
            <w:tcW w:w="600" w:type="dxa"/>
          </w:tcPr>
          <w:p w14:paraId="247762DA" w14:textId="77777777" w:rsidR="00940027" w:rsidRDefault="00940027">
            <w:pPr>
              <w:pStyle w:val="OtherTableBody"/>
              <w:jc w:val="center"/>
            </w:pPr>
            <w:r>
              <w:t>RXE</w:t>
            </w:r>
          </w:p>
        </w:tc>
        <w:tc>
          <w:tcPr>
            <w:tcW w:w="700" w:type="dxa"/>
          </w:tcPr>
          <w:p w14:paraId="1317F886" w14:textId="77777777" w:rsidR="00940027" w:rsidRDefault="00940027">
            <w:pPr>
              <w:pStyle w:val="OtherTableBody"/>
            </w:pPr>
            <w:r>
              <w:t>43</w:t>
            </w:r>
          </w:p>
        </w:tc>
        <w:tc>
          <w:tcPr>
            <w:tcW w:w="600" w:type="dxa"/>
          </w:tcPr>
          <w:p w14:paraId="19A5F06B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0E04F425" w14:textId="77777777" w:rsidR="00940027" w:rsidRDefault="00940027">
            <w:pPr>
              <w:pStyle w:val="OtherTableBody"/>
            </w:pPr>
            <w:r>
              <w:t>XAD</w:t>
            </w:r>
          </w:p>
        </w:tc>
        <w:tc>
          <w:tcPr>
            <w:tcW w:w="700" w:type="dxa"/>
          </w:tcPr>
          <w:p w14:paraId="6F16D68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A31D86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546F680" w14:textId="77777777" w:rsidR="00940027" w:rsidRDefault="00940027">
            <w:pPr>
              <w:pStyle w:val="OtherTableBody"/>
            </w:pPr>
            <w:r>
              <w:t>4.14.4.43</w:t>
            </w:r>
          </w:p>
        </w:tc>
      </w:tr>
      <w:tr w:rsidR="00940027" w14:paraId="563DE54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ACBB790" w14:textId="77777777" w:rsidR="00940027" w:rsidRDefault="00940027">
            <w:pPr>
              <w:pStyle w:val="OtherTableBody"/>
            </w:pPr>
            <w:r>
              <w:t>Deliver-To Location</w:t>
            </w:r>
          </w:p>
        </w:tc>
        <w:tc>
          <w:tcPr>
            <w:tcW w:w="800" w:type="dxa"/>
          </w:tcPr>
          <w:p w14:paraId="444DCD34" w14:textId="77777777" w:rsidR="00940027" w:rsidRDefault="00940027">
            <w:pPr>
              <w:pStyle w:val="OtherTableBody"/>
              <w:jc w:val="center"/>
            </w:pPr>
            <w:r>
              <w:t>00299</w:t>
            </w:r>
          </w:p>
        </w:tc>
        <w:tc>
          <w:tcPr>
            <w:tcW w:w="600" w:type="dxa"/>
          </w:tcPr>
          <w:p w14:paraId="77C61F13" w14:textId="77777777" w:rsidR="00940027" w:rsidRDefault="00940027">
            <w:pPr>
              <w:pStyle w:val="OtherTableBody"/>
              <w:jc w:val="center"/>
            </w:pPr>
            <w:r>
              <w:t>RXE</w:t>
            </w:r>
          </w:p>
        </w:tc>
        <w:tc>
          <w:tcPr>
            <w:tcW w:w="700" w:type="dxa"/>
          </w:tcPr>
          <w:p w14:paraId="06A31E48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3ACD65BB" w14:textId="77777777" w:rsidR="00940027" w:rsidRDefault="00940027">
            <w:pPr>
              <w:pStyle w:val="OtherTableBody"/>
            </w:pPr>
            <w:r>
              <w:t>200</w:t>
            </w:r>
          </w:p>
        </w:tc>
        <w:tc>
          <w:tcPr>
            <w:tcW w:w="600" w:type="dxa"/>
          </w:tcPr>
          <w:p w14:paraId="74C48BE6" w14:textId="77777777" w:rsidR="00940027" w:rsidRDefault="00940027">
            <w:pPr>
              <w:pStyle w:val="OtherTableBody"/>
            </w:pPr>
            <w:r>
              <w:t>LA1</w:t>
            </w:r>
          </w:p>
        </w:tc>
        <w:tc>
          <w:tcPr>
            <w:tcW w:w="700" w:type="dxa"/>
          </w:tcPr>
          <w:p w14:paraId="3337F60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4E5838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3F34228" w14:textId="77777777" w:rsidR="00940027" w:rsidRDefault="00940027">
            <w:pPr>
              <w:pStyle w:val="OtherTableBody"/>
            </w:pPr>
            <w:r>
              <w:t>4.14.4.8</w:t>
            </w:r>
          </w:p>
        </w:tc>
      </w:tr>
      <w:tr w:rsidR="00940027" w14:paraId="34EF274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F90B7AC" w14:textId="77777777" w:rsidR="00940027" w:rsidRDefault="00940027">
            <w:pPr>
              <w:pStyle w:val="OtherTableBody"/>
            </w:pPr>
            <w:r>
              <w:t>Deliver-To Location</w:t>
            </w:r>
          </w:p>
        </w:tc>
        <w:tc>
          <w:tcPr>
            <w:tcW w:w="800" w:type="dxa"/>
          </w:tcPr>
          <w:p w14:paraId="0DE2F8C9" w14:textId="77777777" w:rsidR="00940027" w:rsidRDefault="00940027">
            <w:pPr>
              <w:pStyle w:val="OtherTableBody"/>
              <w:jc w:val="center"/>
            </w:pPr>
            <w:r>
              <w:t>00299</w:t>
            </w:r>
          </w:p>
        </w:tc>
        <w:tc>
          <w:tcPr>
            <w:tcW w:w="600" w:type="dxa"/>
          </w:tcPr>
          <w:p w14:paraId="576EEC71" w14:textId="77777777" w:rsidR="00940027" w:rsidRDefault="00940027">
            <w:pPr>
              <w:pStyle w:val="OtherTableBody"/>
              <w:jc w:val="center"/>
            </w:pPr>
            <w:r>
              <w:t>RXO</w:t>
            </w:r>
          </w:p>
        </w:tc>
        <w:tc>
          <w:tcPr>
            <w:tcW w:w="700" w:type="dxa"/>
          </w:tcPr>
          <w:p w14:paraId="55719872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01F22EC0" w14:textId="77777777" w:rsidR="00940027" w:rsidRDefault="00940027">
            <w:pPr>
              <w:pStyle w:val="OtherTableBody"/>
            </w:pPr>
            <w:r>
              <w:t>200</w:t>
            </w:r>
          </w:p>
        </w:tc>
        <w:tc>
          <w:tcPr>
            <w:tcW w:w="600" w:type="dxa"/>
          </w:tcPr>
          <w:p w14:paraId="42F82D5A" w14:textId="77777777" w:rsidR="00940027" w:rsidRDefault="00940027">
            <w:pPr>
              <w:pStyle w:val="OtherTableBody"/>
            </w:pPr>
            <w:r>
              <w:t>LA1</w:t>
            </w:r>
          </w:p>
        </w:tc>
        <w:tc>
          <w:tcPr>
            <w:tcW w:w="700" w:type="dxa"/>
          </w:tcPr>
          <w:p w14:paraId="45F0B8F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EF5332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FB81AF6" w14:textId="77777777" w:rsidR="00940027" w:rsidRDefault="00940027">
            <w:pPr>
              <w:pStyle w:val="OtherTableBody"/>
            </w:pPr>
            <w:r>
              <w:t>4.14.1.8</w:t>
            </w:r>
          </w:p>
        </w:tc>
      </w:tr>
      <w:tr w:rsidR="00940027" w14:paraId="761C564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5C1EB4A" w14:textId="77777777" w:rsidR="00940027" w:rsidRDefault="00940027">
            <w:pPr>
              <w:pStyle w:val="OtherTableBody"/>
            </w:pPr>
            <w:r>
              <w:t>Deliver-to Patient Location</w:t>
            </w:r>
          </w:p>
        </w:tc>
        <w:tc>
          <w:tcPr>
            <w:tcW w:w="800" w:type="dxa"/>
          </w:tcPr>
          <w:p w14:paraId="0B6C4755" w14:textId="77777777" w:rsidR="00940027" w:rsidRDefault="00940027">
            <w:pPr>
              <w:pStyle w:val="OtherTableBody"/>
              <w:jc w:val="center"/>
            </w:pPr>
            <w:r>
              <w:t>01683</w:t>
            </w:r>
          </w:p>
        </w:tc>
        <w:tc>
          <w:tcPr>
            <w:tcW w:w="600" w:type="dxa"/>
          </w:tcPr>
          <w:p w14:paraId="53F94C5D" w14:textId="77777777" w:rsidR="00940027" w:rsidRDefault="00940027">
            <w:pPr>
              <w:pStyle w:val="OtherTableBody"/>
              <w:jc w:val="center"/>
            </w:pPr>
            <w:r>
              <w:t>RXE</w:t>
            </w:r>
          </w:p>
        </w:tc>
        <w:tc>
          <w:tcPr>
            <w:tcW w:w="700" w:type="dxa"/>
          </w:tcPr>
          <w:p w14:paraId="1DF36660" w14:textId="77777777" w:rsidR="00940027" w:rsidRDefault="00940027">
            <w:pPr>
              <w:pStyle w:val="OtherTableBody"/>
            </w:pPr>
            <w:r>
              <w:t>42</w:t>
            </w:r>
          </w:p>
        </w:tc>
        <w:tc>
          <w:tcPr>
            <w:tcW w:w="600" w:type="dxa"/>
          </w:tcPr>
          <w:p w14:paraId="1DAB3B82" w14:textId="77777777" w:rsidR="00940027" w:rsidRDefault="00940027">
            <w:pPr>
              <w:pStyle w:val="OtherTableBody"/>
            </w:pPr>
            <w:r>
              <w:t>80</w:t>
            </w:r>
          </w:p>
        </w:tc>
        <w:tc>
          <w:tcPr>
            <w:tcW w:w="600" w:type="dxa"/>
          </w:tcPr>
          <w:p w14:paraId="4D169A68" w14:textId="77777777" w:rsidR="00940027" w:rsidRDefault="00940027">
            <w:pPr>
              <w:pStyle w:val="OtherTableBody"/>
            </w:pPr>
            <w:r>
              <w:t>PL</w:t>
            </w:r>
          </w:p>
        </w:tc>
        <w:tc>
          <w:tcPr>
            <w:tcW w:w="700" w:type="dxa"/>
          </w:tcPr>
          <w:p w14:paraId="772E59C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836100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D112744" w14:textId="77777777" w:rsidR="00940027" w:rsidRDefault="00940027">
            <w:pPr>
              <w:pStyle w:val="OtherTableBody"/>
            </w:pPr>
            <w:r>
              <w:t>4.14.4.42</w:t>
            </w:r>
          </w:p>
        </w:tc>
      </w:tr>
      <w:tr w:rsidR="00940027" w14:paraId="07FA4A3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8270EA7" w14:textId="77777777" w:rsidR="00940027" w:rsidRDefault="00940027">
            <w:pPr>
              <w:pStyle w:val="OtherTableBody"/>
            </w:pPr>
            <w:r>
              <w:t>Delta Check Criteria</w:t>
            </w:r>
          </w:p>
        </w:tc>
        <w:tc>
          <w:tcPr>
            <w:tcW w:w="800" w:type="dxa"/>
          </w:tcPr>
          <w:p w14:paraId="4D69F84E" w14:textId="77777777" w:rsidR="00940027" w:rsidRDefault="00940027">
            <w:pPr>
              <w:pStyle w:val="OtherTableBody"/>
              <w:jc w:val="center"/>
            </w:pPr>
            <w:r>
              <w:t>00634</w:t>
            </w:r>
          </w:p>
        </w:tc>
        <w:tc>
          <w:tcPr>
            <w:tcW w:w="600" w:type="dxa"/>
          </w:tcPr>
          <w:p w14:paraId="7567A7CB" w14:textId="77777777" w:rsidR="00940027" w:rsidRDefault="00940027">
            <w:pPr>
              <w:pStyle w:val="OtherTableBody"/>
              <w:jc w:val="center"/>
            </w:pPr>
            <w:r>
              <w:t>OM2</w:t>
            </w:r>
          </w:p>
        </w:tc>
        <w:tc>
          <w:tcPr>
            <w:tcW w:w="700" w:type="dxa"/>
          </w:tcPr>
          <w:p w14:paraId="249D0052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36222115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565BED8E" w14:textId="77777777" w:rsidR="00940027" w:rsidRDefault="00940027">
            <w:pPr>
              <w:pStyle w:val="OtherTableBody"/>
            </w:pPr>
            <w:r>
              <w:t>DLT</w:t>
            </w:r>
          </w:p>
        </w:tc>
        <w:tc>
          <w:tcPr>
            <w:tcW w:w="700" w:type="dxa"/>
          </w:tcPr>
          <w:p w14:paraId="1FB55301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0A3E0ED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9CC9199" w14:textId="77777777" w:rsidR="00940027" w:rsidRDefault="00940027">
            <w:pPr>
              <w:pStyle w:val="OtherTableBody"/>
            </w:pPr>
            <w:r>
              <w:t>8.8.9.9</w:t>
            </w:r>
          </w:p>
        </w:tc>
      </w:tr>
      <w:tr w:rsidR="00940027" w14:paraId="7EFED02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7FECDB8" w14:textId="77777777" w:rsidR="00940027" w:rsidRDefault="00940027">
            <w:pPr>
              <w:pStyle w:val="OtherTableBody"/>
            </w:pPr>
            <w:r>
              <w:t>Denial or Rejection Code</w:t>
            </w:r>
          </w:p>
        </w:tc>
        <w:tc>
          <w:tcPr>
            <w:tcW w:w="800" w:type="dxa"/>
          </w:tcPr>
          <w:p w14:paraId="7526D139" w14:textId="77777777" w:rsidR="00940027" w:rsidRDefault="00940027">
            <w:pPr>
              <w:pStyle w:val="OtherTableBody"/>
              <w:jc w:val="center"/>
            </w:pPr>
            <w:r>
              <w:t>01607</w:t>
            </w:r>
          </w:p>
        </w:tc>
        <w:tc>
          <w:tcPr>
            <w:tcW w:w="600" w:type="dxa"/>
          </w:tcPr>
          <w:p w14:paraId="6D357F8D" w14:textId="77777777" w:rsidR="00940027" w:rsidRDefault="00940027">
            <w:pPr>
              <w:pStyle w:val="OtherTableBody"/>
              <w:jc w:val="center"/>
            </w:pPr>
            <w:r>
              <w:t>GP2</w:t>
            </w:r>
          </w:p>
        </w:tc>
        <w:tc>
          <w:tcPr>
            <w:tcW w:w="700" w:type="dxa"/>
          </w:tcPr>
          <w:p w14:paraId="386B2A33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023EC89D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3DA2D998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2B827CA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7F4FABE" w14:textId="77777777" w:rsidR="00940027" w:rsidRDefault="00940027">
            <w:pPr>
              <w:pStyle w:val="OtherTableBody"/>
              <w:jc w:val="center"/>
            </w:pPr>
            <w:r>
              <w:t>0460</w:t>
            </w:r>
          </w:p>
        </w:tc>
        <w:tc>
          <w:tcPr>
            <w:tcW w:w="942" w:type="dxa"/>
          </w:tcPr>
          <w:p w14:paraId="1C443054" w14:textId="77777777" w:rsidR="00940027" w:rsidRDefault="00940027">
            <w:pPr>
              <w:pStyle w:val="OtherTableBody"/>
            </w:pPr>
            <w:r>
              <w:t>6.5.16.5</w:t>
            </w:r>
          </w:p>
        </w:tc>
      </w:tr>
      <w:tr w:rsidR="00940027" w14:paraId="1F1F373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084F0AB" w14:textId="77777777" w:rsidR="00940027" w:rsidRDefault="00940027">
            <w:pPr>
              <w:pStyle w:val="OtherTableBody"/>
            </w:pPr>
            <w:r>
              <w:t>Department</w:t>
            </w:r>
          </w:p>
        </w:tc>
        <w:tc>
          <w:tcPr>
            <w:tcW w:w="800" w:type="dxa"/>
          </w:tcPr>
          <w:p w14:paraId="57118B1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00676</w:t>
            </w:r>
          </w:p>
        </w:tc>
        <w:tc>
          <w:tcPr>
            <w:tcW w:w="600" w:type="dxa"/>
          </w:tcPr>
          <w:p w14:paraId="5711C95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PRC</w:t>
            </w:r>
          </w:p>
        </w:tc>
        <w:tc>
          <w:tcPr>
            <w:tcW w:w="700" w:type="dxa"/>
          </w:tcPr>
          <w:p w14:paraId="6065321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253EA9D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0076E8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6827484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460D41C8" w14:textId="77777777" w:rsidR="00940027" w:rsidRDefault="00940027">
            <w:pPr>
              <w:pStyle w:val="OtherTableBody"/>
              <w:jc w:val="center"/>
            </w:pPr>
            <w:r>
              <w:t>0184</w:t>
            </w:r>
          </w:p>
        </w:tc>
        <w:tc>
          <w:tcPr>
            <w:tcW w:w="942" w:type="dxa"/>
          </w:tcPr>
          <w:p w14:paraId="05A17C03" w14:textId="77777777" w:rsidR="00940027" w:rsidRDefault="00940027">
            <w:pPr>
              <w:pStyle w:val="OtherTableBody"/>
            </w:pPr>
            <w:r>
              <w:t>8.10.3.3</w:t>
            </w:r>
          </w:p>
        </w:tc>
      </w:tr>
      <w:tr w:rsidR="00940027" w14:paraId="68F639B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B95EE55" w14:textId="77777777" w:rsidR="00940027" w:rsidRDefault="00940027">
            <w:pPr>
              <w:pStyle w:val="OtherTableBody"/>
            </w:pPr>
            <w:r>
              <w:t>Department</w:t>
            </w:r>
          </w:p>
        </w:tc>
        <w:tc>
          <w:tcPr>
            <w:tcW w:w="800" w:type="dxa"/>
          </w:tcPr>
          <w:p w14:paraId="11E4F2F2" w14:textId="77777777" w:rsidR="00940027" w:rsidRDefault="00940027">
            <w:pPr>
              <w:pStyle w:val="OtherTableBody"/>
              <w:jc w:val="center"/>
            </w:pPr>
            <w:r>
              <w:t>00676</w:t>
            </w:r>
          </w:p>
        </w:tc>
        <w:tc>
          <w:tcPr>
            <w:tcW w:w="600" w:type="dxa"/>
          </w:tcPr>
          <w:p w14:paraId="1748ED02" w14:textId="77777777" w:rsidR="00940027" w:rsidRDefault="00940027">
            <w:pPr>
              <w:pStyle w:val="OtherTableBody"/>
              <w:jc w:val="center"/>
            </w:pPr>
            <w:r>
              <w:t>STF</w:t>
            </w:r>
          </w:p>
        </w:tc>
        <w:tc>
          <w:tcPr>
            <w:tcW w:w="700" w:type="dxa"/>
          </w:tcPr>
          <w:p w14:paraId="63B916F4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4EB27571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2F5051FC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3765F38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5D3C911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0184</w:t>
            </w:r>
          </w:p>
        </w:tc>
        <w:tc>
          <w:tcPr>
            <w:tcW w:w="942" w:type="dxa"/>
          </w:tcPr>
          <w:p w14:paraId="7796A2F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15.4.8.8</w:t>
            </w:r>
          </w:p>
        </w:tc>
      </w:tr>
      <w:tr w:rsidR="00940027" w14:paraId="60407E4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910070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Department Code</w:t>
            </w:r>
          </w:p>
        </w:tc>
        <w:tc>
          <w:tcPr>
            <w:tcW w:w="800" w:type="dxa"/>
          </w:tcPr>
          <w:p w14:paraId="06EB701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00367</w:t>
            </w:r>
          </w:p>
        </w:tc>
        <w:tc>
          <w:tcPr>
            <w:tcW w:w="600" w:type="dxa"/>
          </w:tcPr>
          <w:p w14:paraId="1136F6B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FT1</w:t>
            </w:r>
          </w:p>
        </w:tc>
        <w:tc>
          <w:tcPr>
            <w:tcW w:w="700" w:type="dxa"/>
          </w:tcPr>
          <w:p w14:paraId="04A2DF3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</w:t>
            </w:r>
          </w:p>
        </w:tc>
        <w:tc>
          <w:tcPr>
            <w:tcW w:w="600" w:type="dxa"/>
          </w:tcPr>
          <w:p w14:paraId="7758E3B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824D4E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28093BE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054AC790" w14:textId="77777777" w:rsidR="00940027" w:rsidRDefault="00940027">
            <w:pPr>
              <w:pStyle w:val="OtherTableBody"/>
              <w:jc w:val="center"/>
            </w:pPr>
            <w:r>
              <w:t>0049</w:t>
            </w:r>
          </w:p>
        </w:tc>
        <w:tc>
          <w:tcPr>
            <w:tcW w:w="942" w:type="dxa"/>
          </w:tcPr>
          <w:p w14:paraId="20D681DB" w14:textId="77777777" w:rsidR="00940027" w:rsidRDefault="00940027">
            <w:pPr>
              <w:pStyle w:val="OtherTableBody"/>
            </w:pPr>
            <w:r>
              <w:t>6.5.1.13</w:t>
            </w:r>
          </w:p>
        </w:tc>
      </w:tr>
      <w:tr w:rsidR="00940027" w14:paraId="59B0F63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5397430" w14:textId="77777777" w:rsidR="00940027" w:rsidRDefault="00940027">
            <w:pPr>
              <w:pStyle w:val="OtherTableBody"/>
            </w:pPr>
            <w:r>
              <w:t>Dependent Of Military Recipient</w:t>
            </w:r>
          </w:p>
        </w:tc>
        <w:tc>
          <w:tcPr>
            <w:tcW w:w="800" w:type="dxa"/>
          </w:tcPr>
          <w:p w14:paraId="282B1BB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00482</w:t>
            </w:r>
          </w:p>
        </w:tc>
        <w:tc>
          <w:tcPr>
            <w:tcW w:w="600" w:type="dxa"/>
          </w:tcPr>
          <w:p w14:paraId="18D34A3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IN2</w:t>
            </w:r>
          </w:p>
        </w:tc>
        <w:tc>
          <w:tcPr>
            <w:tcW w:w="700" w:type="dxa"/>
          </w:tcPr>
          <w:p w14:paraId="7CD3212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11</w:t>
            </w:r>
          </w:p>
        </w:tc>
        <w:tc>
          <w:tcPr>
            <w:tcW w:w="600" w:type="dxa"/>
          </w:tcPr>
          <w:p w14:paraId="4AABDB1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3DFFE56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1D11870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4475D7C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0342</w:t>
            </w:r>
          </w:p>
        </w:tc>
        <w:tc>
          <w:tcPr>
            <w:tcW w:w="942" w:type="dxa"/>
          </w:tcPr>
          <w:p w14:paraId="77E2FA8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6.5.7.11</w:t>
            </w:r>
          </w:p>
        </w:tc>
      </w:tr>
      <w:tr w:rsidR="00940027" w14:paraId="0AB3A9D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4E25D3D" w14:textId="77777777" w:rsidR="00940027" w:rsidRDefault="00940027">
            <w:pPr>
              <w:pStyle w:val="OtherTableBody"/>
            </w:pPr>
            <w:r>
              <w:rPr>
                <w:lang w:val="fr-FR"/>
              </w:rPr>
              <w:t xml:space="preserve">Dept. </w:t>
            </w:r>
            <w:r>
              <w:t>Cost Center</w:t>
            </w:r>
          </w:p>
        </w:tc>
        <w:tc>
          <w:tcPr>
            <w:tcW w:w="800" w:type="dxa"/>
          </w:tcPr>
          <w:p w14:paraId="2B1FF562" w14:textId="77777777" w:rsidR="00940027" w:rsidRDefault="00940027">
            <w:pPr>
              <w:pStyle w:val="OtherTableBody"/>
              <w:jc w:val="center"/>
            </w:pPr>
            <w:r>
              <w:t>00281</w:t>
            </w:r>
          </w:p>
        </w:tc>
        <w:tc>
          <w:tcPr>
            <w:tcW w:w="600" w:type="dxa"/>
          </w:tcPr>
          <w:p w14:paraId="04156CC6" w14:textId="77777777" w:rsidR="00940027" w:rsidRDefault="00940027">
            <w:pPr>
              <w:pStyle w:val="OtherTableBody"/>
              <w:jc w:val="center"/>
            </w:pPr>
            <w:r>
              <w:t>RQD</w:t>
            </w:r>
          </w:p>
        </w:tc>
        <w:tc>
          <w:tcPr>
            <w:tcW w:w="700" w:type="dxa"/>
          </w:tcPr>
          <w:p w14:paraId="44FA95F0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5C56DFE4" w14:textId="77777777" w:rsidR="00940027" w:rsidRDefault="00940027">
            <w:pPr>
              <w:pStyle w:val="OtherTableBody"/>
            </w:pPr>
            <w:r>
              <w:t>30</w:t>
            </w:r>
          </w:p>
        </w:tc>
        <w:tc>
          <w:tcPr>
            <w:tcW w:w="600" w:type="dxa"/>
          </w:tcPr>
          <w:p w14:paraId="0BD82784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7E70A5D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2969CAB" w14:textId="77777777" w:rsidR="00940027" w:rsidRDefault="00940027">
            <w:pPr>
              <w:pStyle w:val="OtherTableBody"/>
              <w:jc w:val="center"/>
            </w:pPr>
            <w:r>
              <w:t>0319</w:t>
            </w:r>
          </w:p>
        </w:tc>
        <w:tc>
          <w:tcPr>
            <w:tcW w:w="942" w:type="dxa"/>
          </w:tcPr>
          <w:p w14:paraId="27052044" w14:textId="77777777" w:rsidR="00940027" w:rsidRDefault="00940027">
            <w:pPr>
              <w:pStyle w:val="OtherTableBody"/>
            </w:pPr>
            <w:r>
              <w:t>4.11.1.7</w:t>
            </w:r>
          </w:p>
        </w:tc>
      </w:tr>
      <w:tr w:rsidR="00940027" w14:paraId="0504CDF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9888955" w14:textId="77777777" w:rsidR="00940027" w:rsidRDefault="00940027">
            <w:pPr>
              <w:pStyle w:val="OtherTableBody"/>
            </w:pPr>
            <w:r>
              <w:t>Derivation Rule</w:t>
            </w:r>
          </w:p>
        </w:tc>
        <w:tc>
          <w:tcPr>
            <w:tcW w:w="800" w:type="dxa"/>
          </w:tcPr>
          <w:p w14:paraId="760959FE" w14:textId="77777777" w:rsidR="00940027" w:rsidRDefault="00940027">
            <w:pPr>
              <w:pStyle w:val="OtherTableBody"/>
              <w:jc w:val="center"/>
            </w:pPr>
            <w:r>
              <w:t>00657</w:t>
            </w:r>
          </w:p>
        </w:tc>
        <w:tc>
          <w:tcPr>
            <w:tcW w:w="600" w:type="dxa"/>
          </w:tcPr>
          <w:p w14:paraId="5FCE567D" w14:textId="77777777" w:rsidR="00940027" w:rsidRDefault="00940027">
            <w:pPr>
              <w:pStyle w:val="OtherTableBody"/>
              <w:jc w:val="center"/>
            </w:pPr>
            <w:r>
              <w:t>OM6</w:t>
            </w:r>
          </w:p>
        </w:tc>
        <w:tc>
          <w:tcPr>
            <w:tcW w:w="700" w:type="dxa"/>
          </w:tcPr>
          <w:p w14:paraId="09D8E4F0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60D37166" w14:textId="77777777" w:rsidR="00940027" w:rsidRDefault="00940027">
            <w:pPr>
              <w:pStyle w:val="OtherTableBody"/>
            </w:pPr>
            <w:r>
              <w:t>10240</w:t>
            </w:r>
          </w:p>
        </w:tc>
        <w:tc>
          <w:tcPr>
            <w:tcW w:w="600" w:type="dxa"/>
          </w:tcPr>
          <w:p w14:paraId="2AB24852" w14:textId="77777777" w:rsidR="00940027" w:rsidRDefault="00940027">
            <w:pPr>
              <w:pStyle w:val="OtherTableBody"/>
            </w:pPr>
            <w:r>
              <w:t>TX</w:t>
            </w:r>
          </w:p>
        </w:tc>
        <w:tc>
          <w:tcPr>
            <w:tcW w:w="700" w:type="dxa"/>
          </w:tcPr>
          <w:p w14:paraId="148D4BB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B9E110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A00352D" w14:textId="77777777" w:rsidR="00940027" w:rsidRDefault="00940027">
            <w:pPr>
              <w:pStyle w:val="OtherTableBody"/>
            </w:pPr>
            <w:r>
              <w:t>8.8.13.2</w:t>
            </w:r>
          </w:p>
        </w:tc>
      </w:tr>
      <w:tr w:rsidR="00940027" w14:paraId="557F18C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45DAB83" w14:textId="77777777" w:rsidR="00940027" w:rsidRDefault="00940027">
            <w:pPr>
              <w:pStyle w:val="OtherTableBody"/>
            </w:pPr>
            <w:r>
              <w:t>Derived Specimen</w:t>
            </w:r>
          </w:p>
        </w:tc>
        <w:tc>
          <w:tcPr>
            <w:tcW w:w="800" w:type="dxa"/>
          </w:tcPr>
          <w:p w14:paraId="388977F6" w14:textId="77777777" w:rsidR="00940027" w:rsidRDefault="00940027">
            <w:pPr>
              <w:pStyle w:val="OtherTableBody"/>
              <w:jc w:val="center"/>
            </w:pPr>
            <w:r>
              <w:t>00642</w:t>
            </w:r>
          </w:p>
        </w:tc>
        <w:tc>
          <w:tcPr>
            <w:tcW w:w="600" w:type="dxa"/>
          </w:tcPr>
          <w:p w14:paraId="0CCBFB20" w14:textId="77777777" w:rsidR="00940027" w:rsidRDefault="00940027">
            <w:pPr>
              <w:pStyle w:val="OtherTableBody"/>
              <w:jc w:val="center"/>
            </w:pPr>
            <w:r>
              <w:t>OM4</w:t>
            </w:r>
          </w:p>
        </w:tc>
        <w:tc>
          <w:tcPr>
            <w:tcW w:w="700" w:type="dxa"/>
          </w:tcPr>
          <w:p w14:paraId="086DBD8A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750D1279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118AA6C5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0F2C7BF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89C15CF" w14:textId="77777777" w:rsidR="00940027" w:rsidRDefault="00940027">
            <w:pPr>
              <w:pStyle w:val="OtherTableBody"/>
              <w:jc w:val="center"/>
            </w:pPr>
            <w:r>
              <w:t>0170</w:t>
            </w:r>
          </w:p>
        </w:tc>
        <w:tc>
          <w:tcPr>
            <w:tcW w:w="942" w:type="dxa"/>
          </w:tcPr>
          <w:p w14:paraId="56FD7BB1" w14:textId="77777777" w:rsidR="00940027" w:rsidRDefault="00940027">
            <w:pPr>
              <w:pStyle w:val="OtherTableBody"/>
            </w:pPr>
            <w:r>
              <w:t>8.8.11.2</w:t>
            </w:r>
          </w:p>
        </w:tc>
      </w:tr>
      <w:tr w:rsidR="00940027" w14:paraId="035F866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7E77912" w14:textId="77777777" w:rsidR="00940027" w:rsidRDefault="00940027">
            <w:pPr>
              <w:pStyle w:val="OtherTableBody"/>
            </w:pPr>
            <w:r>
              <w:t>Description of Study Phase</w:t>
            </w:r>
          </w:p>
        </w:tc>
        <w:tc>
          <w:tcPr>
            <w:tcW w:w="800" w:type="dxa"/>
          </w:tcPr>
          <w:p w14:paraId="561C6009" w14:textId="77777777" w:rsidR="00940027" w:rsidRDefault="00940027">
            <w:pPr>
              <w:pStyle w:val="OtherTableBody"/>
              <w:jc w:val="center"/>
            </w:pPr>
            <w:r>
              <w:t>01023</w:t>
            </w:r>
          </w:p>
        </w:tc>
        <w:tc>
          <w:tcPr>
            <w:tcW w:w="600" w:type="dxa"/>
          </w:tcPr>
          <w:p w14:paraId="199D1176" w14:textId="77777777" w:rsidR="00940027" w:rsidRDefault="00940027">
            <w:pPr>
              <w:pStyle w:val="OtherTableBody"/>
              <w:jc w:val="center"/>
            </w:pPr>
            <w:r>
              <w:t>CM1</w:t>
            </w:r>
          </w:p>
        </w:tc>
        <w:tc>
          <w:tcPr>
            <w:tcW w:w="700" w:type="dxa"/>
          </w:tcPr>
          <w:p w14:paraId="39B3ADB1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3D1B2044" w14:textId="77777777" w:rsidR="00940027" w:rsidRDefault="00940027">
            <w:pPr>
              <w:pStyle w:val="OtherTableBody"/>
            </w:pPr>
            <w:r>
              <w:t>300</w:t>
            </w:r>
          </w:p>
        </w:tc>
        <w:tc>
          <w:tcPr>
            <w:tcW w:w="600" w:type="dxa"/>
          </w:tcPr>
          <w:p w14:paraId="54B196AF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3BEEAA7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E0D75F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5742294" w14:textId="77777777" w:rsidR="00940027" w:rsidRDefault="00940027">
            <w:pPr>
              <w:pStyle w:val="OtherTableBody"/>
            </w:pPr>
            <w:r>
              <w:t>8.11.3.3</w:t>
            </w:r>
          </w:p>
        </w:tc>
      </w:tr>
      <w:tr w:rsidR="00940027" w14:paraId="1A8632F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2B3A9A3" w14:textId="77777777" w:rsidR="00940027" w:rsidRDefault="00940027">
            <w:pPr>
              <w:pStyle w:val="OtherTableBody"/>
            </w:pPr>
            <w:r>
              <w:t>Description of Test Methods</w:t>
            </w:r>
          </w:p>
        </w:tc>
        <w:tc>
          <w:tcPr>
            <w:tcW w:w="800" w:type="dxa"/>
          </w:tcPr>
          <w:p w14:paraId="417F76A1" w14:textId="77777777" w:rsidR="00940027" w:rsidRDefault="00940027">
            <w:pPr>
              <w:pStyle w:val="OtherTableBody"/>
              <w:jc w:val="center"/>
            </w:pPr>
            <w:r>
              <w:t>00626</w:t>
            </w:r>
          </w:p>
        </w:tc>
        <w:tc>
          <w:tcPr>
            <w:tcW w:w="600" w:type="dxa"/>
          </w:tcPr>
          <w:p w14:paraId="51F6E2F8" w14:textId="77777777" w:rsidR="00940027" w:rsidRDefault="00940027">
            <w:pPr>
              <w:pStyle w:val="OtherTableBody"/>
              <w:jc w:val="center"/>
            </w:pPr>
            <w:r>
              <w:t>OM1</w:t>
            </w:r>
          </w:p>
        </w:tc>
        <w:tc>
          <w:tcPr>
            <w:tcW w:w="700" w:type="dxa"/>
          </w:tcPr>
          <w:p w14:paraId="076E24D4" w14:textId="77777777" w:rsidR="00940027" w:rsidRDefault="00940027">
            <w:pPr>
              <w:pStyle w:val="OtherTableBody"/>
            </w:pPr>
            <w:r>
              <w:t>41</w:t>
            </w:r>
          </w:p>
        </w:tc>
        <w:tc>
          <w:tcPr>
            <w:tcW w:w="600" w:type="dxa"/>
          </w:tcPr>
          <w:p w14:paraId="27879F9A" w14:textId="77777777" w:rsidR="00940027" w:rsidRDefault="00940027">
            <w:pPr>
              <w:pStyle w:val="OtherTableBody"/>
            </w:pPr>
            <w:r>
              <w:t>65536</w:t>
            </w:r>
          </w:p>
        </w:tc>
        <w:tc>
          <w:tcPr>
            <w:tcW w:w="600" w:type="dxa"/>
          </w:tcPr>
          <w:p w14:paraId="19028E78" w14:textId="77777777" w:rsidR="00940027" w:rsidRDefault="00940027">
            <w:pPr>
              <w:pStyle w:val="OtherTableBody"/>
            </w:pPr>
            <w:r>
              <w:t>TX</w:t>
            </w:r>
          </w:p>
        </w:tc>
        <w:tc>
          <w:tcPr>
            <w:tcW w:w="700" w:type="dxa"/>
          </w:tcPr>
          <w:p w14:paraId="12205BE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E734DC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87B3AA9" w14:textId="77777777" w:rsidR="00940027" w:rsidRDefault="00940027">
            <w:pPr>
              <w:pStyle w:val="OtherTableBody"/>
            </w:pPr>
            <w:r>
              <w:t>8.8.8.41</w:t>
            </w:r>
          </w:p>
        </w:tc>
      </w:tr>
      <w:tr w:rsidR="00940027" w14:paraId="7E74296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95D47AE" w14:textId="77777777" w:rsidR="00940027" w:rsidRDefault="00940027">
            <w:pPr>
              <w:pStyle w:val="OtherTableBody"/>
            </w:pPr>
            <w:r>
              <w:t>Description of Time Point</w:t>
            </w:r>
          </w:p>
        </w:tc>
        <w:tc>
          <w:tcPr>
            <w:tcW w:w="800" w:type="dxa"/>
          </w:tcPr>
          <w:p w14:paraId="7A93A8E9" w14:textId="77777777" w:rsidR="00940027" w:rsidRDefault="00940027">
            <w:pPr>
              <w:pStyle w:val="OtherTableBody"/>
              <w:jc w:val="center"/>
            </w:pPr>
            <w:r>
              <w:t>01026</w:t>
            </w:r>
          </w:p>
        </w:tc>
        <w:tc>
          <w:tcPr>
            <w:tcW w:w="600" w:type="dxa"/>
          </w:tcPr>
          <w:p w14:paraId="0DC3F686" w14:textId="77777777" w:rsidR="00940027" w:rsidRDefault="00940027">
            <w:pPr>
              <w:pStyle w:val="OtherTableBody"/>
              <w:jc w:val="center"/>
            </w:pPr>
            <w:r>
              <w:t>CM2</w:t>
            </w:r>
          </w:p>
        </w:tc>
        <w:tc>
          <w:tcPr>
            <w:tcW w:w="700" w:type="dxa"/>
          </w:tcPr>
          <w:p w14:paraId="31D51A2B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5759B2E5" w14:textId="77777777" w:rsidR="00940027" w:rsidRDefault="00940027">
            <w:pPr>
              <w:pStyle w:val="OtherTableBody"/>
            </w:pPr>
            <w:r>
              <w:t>300</w:t>
            </w:r>
          </w:p>
        </w:tc>
        <w:tc>
          <w:tcPr>
            <w:tcW w:w="600" w:type="dxa"/>
          </w:tcPr>
          <w:p w14:paraId="2730DBC7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186C19F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62BF25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EFBD701" w14:textId="77777777" w:rsidR="00940027" w:rsidRDefault="00940027">
            <w:pPr>
              <w:pStyle w:val="OtherTableBody"/>
            </w:pPr>
            <w:r>
              <w:t>8.11.4.3</w:t>
            </w:r>
          </w:p>
        </w:tc>
      </w:tr>
      <w:tr w:rsidR="00940027" w14:paraId="513A5EA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96692FE" w14:textId="77777777" w:rsidR="00940027" w:rsidRDefault="00940027">
            <w:pPr>
              <w:pStyle w:val="OtherTableBody"/>
            </w:pPr>
            <w:r>
              <w:t>Description Override Indicator</w:t>
            </w:r>
          </w:p>
        </w:tc>
        <w:tc>
          <w:tcPr>
            <w:tcW w:w="800" w:type="dxa"/>
          </w:tcPr>
          <w:p w14:paraId="7F21E3ED" w14:textId="77777777" w:rsidR="00940027" w:rsidRDefault="00940027">
            <w:pPr>
              <w:pStyle w:val="OtherTableBody"/>
              <w:jc w:val="center"/>
            </w:pPr>
            <w:r>
              <w:t>00986</w:t>
            </w:r>
          </w:p>
        </w:tc>
        <w:tc>
          <w:tcPr>
            <w:tcW w:w="600" w:type="dxa"/>
          </w:tcPr>
          <w:p w14:paraId="5231EA24" w14:textId="77777777" w:rsidR="00940027" w:rsidRDefault="00940027">
            <w:pPr>
              <w:pStyle w:val="OtherTableBody"/>
              <w:jc w:val="center"/>
            </w:pPr>
            <w:r>
              <w:t>CDM</w:t>
            </w:r>
          </w:p>
        </w:tc>
        <w:tc>
          <w:tcPr>
            <w:tcW w:w="700" w:type="dxa"/>
          </w:tcPr>
          <w:p w14:paraId="5FF04869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2016BC1D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233B6174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38166C7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F4BFC74" w14:textId="77777777" w:rsidR="00940027" w:rsidRDefault="00940027">
            <w:pPr>
              <w:pStyle w:val="OtherTableBody"/>
              <w:jc w:val="center"/>
            </w:pPr>
            <w:r>
              <w:t>0268</w:t>
            </w:r>
          </w:p>
        </w:tc>
        <w:tc>
          <w:tcPr>
            <w:tcW w:w="942" w:type="dxa"/>
          </w:tcPr>
          <w:p w14:paraId="3120C535" w14:textId="77777777" w:rsidR="00940027" w:rsidRDefault="00940027">
            <w:pPr>
              <w:pStyle w:val="OtherTableBody"/>
            </w:pPr>
            <w:r>
              <w:t>8.10.2.5</w:t>
            </w:r>
          </w:p>
        </w:tc>
      </w:tr>
      <w:tr w:rsidR="00940027" w14:paraId="6675EDD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74D91FE" w14:textId="77777777" w:rsidR="00940027" w:rsidRDefault="00940027">
            <w:pPr>
              <w:pStyle w:val="OtherTableBody"/>
            </w:pPr>
            <w:r>
              <w:t>Device Family Name</w:t>
            </w:r>
          </w:p>
        </w:tc>
        <w:tc>
          <w:tcPr>
            <w:tcW w:w="800" w:type="dxa"/>
          </w:tcPr>
          <w:p w14:paraId="05E6A401" w14:textId="77777777" w:rsidR="00940027" w:rsidRDefault="00940027">
            <w:pPr>
              <w:pStyle w:val="OtherTableBody"/>
              <w:jc w:val="center"/>
            </w:pPr>
            <w:r>
              <w:t>01250</w:t>
            </w:r>
          </w:p>
        </w:tc>
        <w:tc>
          <w:tcPr>
            <w:tcW w:w="600" w:type="dxa"/>
          </w:tcPr>
          <w:p w14:paraId="7C2E6EF6" w14:textId="77777777" w:rsidR="00940027" w:rsidRDefault="00940027">
            <w:pPr>
              <w:pStyle w:val="OtherTableBody"/>
              <w:jc w:val="center"/>
            </w:pPr>
            <w:r>
              <w:t>PDC</w:t>
            </w:r>
          </w:p>
        </w:tc>
        <w:tc>
          <w:tcPr>
            <w:tcW w:w="700" w:type="dxa"/>
          </w:tcPr>
          <w:p w14:paraId="1C63C0D7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39E9BA1E" w14:textId="77777777" w:rsidR="00940027" w:rsidRDefault="00940027">
            <w:pPr>
              <w:pStyle w:val="OtherTableBody"/>
            </w:pPr>
            <w:r>
              <w:t>60</w:t>
            </w:r>
          </w:p>
        </w:tc>
        <w:tc>
          <w:tcPr>
            <w:tcW w:w="600" w:type="dxa"/>
          </w:tcPr>
          <w:p w14:paraId="5695EBB6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508084A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D6DC4D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7258BEE" w14:textId="77777777" w:rsidR="00940027" w:rsidRDefault="00940027">
            <w:pPr>
              <w:pStyle w:val="OtherTableBody"/>
            </w:pPr>
            <w:r>
              <w:t>7.12.5.4</w:t>
            </w:r>
          </w:p>
        </w:tc>
      </w:tr>
      <w:tr w:rsidR="00940027" w14:paraId="1D874CA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53357A1" w14:textId="77777777" w:rsidR="00940027" w:rsidRDefault="00940027">
            <w:pPr>
              <w:pStyle w:val="OtherTableBody"/>
            </w:pPr>
            <w:r>
              <w:t>Device Operator Qualifications</w:t>
            </w:r>
          </w:p>
        </w:tc>
        <w:tc>
          <w:tcPr>
            <w:tcW w:w="800" w:type="dxa"/>
          </w:tcPr>
          <w:p w14:paraId="2DB5B09A" w14:textId="77777777" w:rsidR="00940027" w:rsidRDefault="00940027">
            <w:pPr>
              <w:pStyle w:val="OtherTableBody"/>
              <w:jc w:val="center"/>
            </w:pPr>
            <w:r>
              <w:t>01116</w:t>
            </w:r>
          </w:p>
        </w:tc>
        <w:tc>
          <w:tcPr>
            <w:tcW w:w="600" w:type="dxa"/>
          </w:tcPr>
          <w:p w14:paraId="2E44DA1D" w14:textId="77777777" w:rsidR="00940027" w:rsidRDefault="00940027">
            <w:pPr>
              <w:pStyle w:val="OtherTableBody"/>
              <w:jc w:val="center"/>
            </w:pPr>
            <w:r>
              <w:t>PCR</w:t>
            </w:r>
          </w:p>
        </w:tc>
        <w:tc>
          <w:tcPr>
            <w:tcW w:w="700" w:type="dxa"/>
          </w:tcPr>
          <w:p w14:paraId="22706008" w14:textId="77777777" w:rsidR="00940027" w:rsidRDefault="00940027">
            <w:pPr>
              <w:pStyle w:val="OtherTableBody"/>
            </w:pPr>
            <w:r>
              <w:t>19</w:t>
            </w:r>
          </w:p>
        </w:tc>
        <w:tc>
          <w:tcPr>
            <w:tcW w:w="600" w:type="dxa"/>
          </w:tcPr>
          <w:p w14:paraId="4C20D00C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21DA3E98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4CA005B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20815AC" w14:textId="77777777" w:rsidR="00940027" w:rsidRDefault="00940027">
            <w:pPr>
              <w:pStyle w:val="OtherTableBody"/>
              <w:jc w:val="center"/>
            </w:pPr>
            <w:r>
              <w:t>0242</w:t>
            </w:r>
          </w:p>
        </w:tc>
        <w:tc>
          <w:tcPr>
            <w:tcW w:w="942" w:type="dxa"/>
          </w:tcPr>
          <w:p w14:paraId="7B34394E" w14:textId="77777777" w:rsidR="00940027" w:rsidRDefault="00940027">
            <w:pPr>
              <w:pStyle w:val="OtherTableBody"/>
            </w:pPr>
            <w:r>
              <w:t>7.12.3.19</w:t>
            </w:r>
          </w:p>
        </w:tc>
      </w:tr>
      <w:tr w:rsidR="00940027" w14:paraId="71EE584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A94DBD0" w14:textId="77777777" w:rsidR="00940027" w:rsidRDefault="00940027">
            <w:pPr>
              <w:pStyle w:val="OtherTableBody"/>
            </w:pPr>
            <w:r>
              <w:t>Diagnosing Clinician</w:t>
            </w:r>
          </w:p>
        </w:tc>
        <w:tc>
          <w:tcPr>
            <w:tcW w:w="800" w:type="dxa"/>
          </w:tcPr>
          <w:p w14:paraId="6BC1B465" w14:textId="77777777" w:rsidR="00940027" w:rsidRDefault="00940027">
            <w:pPr>
              <w:pStyle w:val="OtherTableBody"/>
              <w:jc w:val="center"/>
            </w:pPr>
            <w:r>
              <w:t>00390</w:t>
            </w:r>
          </w:p>
        </w:tc>
        <w:tc>
          <w:tcPr>
            <w:tcW w:w="600" w:type="dxa"/>
          </w:tcPr>
          <w:p w14:paraId="01326DDF" w14:textId="77777777" w:rsidR="00940027" w:rsidRDefault="00940027">
            <w:pPr>
              <w:pStyle w:val="OtherTableBody"/>
              <w:jc w:val="center"/>
            </w:pPr>
            <w:r>
              <w:t>DG1</w:t>
            </w:r>
          </w:p>
        </w:tc>
        <w:tc>
          <w:tcPr>
            <w:tcW w:w="700" w:type="dxa"/>
          </w:tcPr>
          <w:p w14:paraId="06ADBC2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16</w:t>
            </w:r>
          </w:p>
        </w:tc>
        <w:tc>
          <w:tcPr>
            <w:tcW w:w="600" w:type="dxa"/>
          </w:tcPr>
          <w:p w14:paraId="5217401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610197B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XCN</w:t>
            </w:r>
          </w:p>
        </w:tc>
        <w:tc>
          <w:tcPr>
            <w:tcW w:w="700" w:type="dxa"/>
          </w:tcPr>
          <w:p w14:paraId="152721C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19487DC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D0E200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6.5.2.16</w:t>
            </w:r>
          </w:p>
        </w:tc>
      </w:tr>
      <w:tr w:rsidR="00940027" w14:paraId="0AC9E22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FBD38B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Diagnosis Action Code</w:t>
            </w:r>
          </w:p>
        </w:tc>
        <w:tc>
          <w:tcPr>
            <w:tcW w:w="800" w:type="dxa"/>
          </w:tcPr>
          <w:p w14:paraId="7935A2D0" w14:textId="77777777" w:rsidR="00940027" w:rsidRDefault="00940027">
            <w:pPr>
              <w:pStyle w:val="OtherTableBody"/>
              <w:jc w:val="center"/>
            </w:pPr>
            <w:r>
              <w:t>01894</w:t>
            </w:r>
          </w:p>
        </w:tc>
        <w:tc>
          <w:tcPr>
            <w:tcW w:w="600" w:type="dxa"/>
          </w:tcPr>
          <w:p w14:paraId="19B3F9B4" w14:textId="77777777" w:rsidR="00940027" w:rsidRDefault="00940027">
            <w:pPr>
              <w:pStyle w:val="OtherTableBody"/>
              <w:jc w:val="center"/>
            </w:pPr>
            <w:r>
              <w:t>DG1</w:t>
            </w:r>
          </w:p>
        </w:tc>
        <w:tc>
          <w:tcPr>
            <w:tcW w:w="700" w:type="dxa"/>
          </w:tcPr>
          <w:p w14:paraId="287F36D9" w14:textId="77777777" w:rsidR="00940027" w:rsidRDefault="00940027">
            <w:pPr>
              <w:pStyle w:val="OtherTableBody"/>
            </w:pPr>
            <w:r>
              <w:t>21</w:t>
            </w:r>
          </w:p>
        </w:tc>
        <w:tc>
          <w:tcPr>
            <w:tcW w:w="600" w:type="dxa"/>
          </w:tcPr>
          <w:p w14:paraId="3367EF1C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354CDB91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60900DB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16AD643" w14:textId="77777777" w:rsidR="00940027" w:rsidRDefault="00940027">
            <w:pPr>
              <w:pStyle w:val="OtherTableBody"/>
              <w:jc w:val="center"/>
            </w:pPr>
            <w:r>
              <w:t>0206</w:t>
            </w:r>
          </w:p>
        </w:tc>
        <w:tc>
          <w:tcPr>
            <w:tcW w:w="942" w:type="dxa"/>
          </w:tcPr>
          <w:p w14:paraId="4AAA8555" w14:textId="77777777" w:rsidR="00940027" w:rsidRDefault="00940027">
            <w:pPr>
              <w:pStyle w:val="OtherTableBody"/>
            </w:pPr>
            <w:r>
              <w:t>6.5.2.21</w:t>
            </w:r>
          </w:p>
        </w:tc>
      </w:tr>
      <w:tr w:rsidR="00940027" w14:paraId="4759F2D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DF69915" w14:textId="77777777" w:rsidR="00940027" w:rsidRDefault="00940027">
            <w:pPr>
              <w:pStyle w:val="OtherTableBody"/>
            </w:pPr>
            <w:r>
              <w:t>Diagnosis Classification</w:t>
            </w:r>
          </w:p>
        </w:tc>
        <w:tc>
          <w:tcPr>
            <w:tcW w:w="800" w:type="dxa"/>
          </w:tcPr>
          <w:p w14:paraId="785BB86E" w14:textId="77777777" w:rsidR="00940027" w:rsidRDefault="00940027">
            <w:pPr>
              <w:pStyle w:val="OtherTableBody"/>
              <w:jc w:val="center"/>
            </w:pPr>
            <w:r>
              <w:t>00766</w:t>
            </w:r>
          </w:p>
        </w:tc>
        <w:tc>
          <w:tcPr>
            <w:tcW w:w="600" w:type="dxa"/>
          </w:tcPr>
          <w:p w14:paraId="71BF5343" w14:textId="77777777" w:rsidR="00940027" w:rsidRDefault="00940027">
            <w:pPr>
              <w:pStyle w:val="OtherTableBody"/>
              <w:jc w:val="center"/>
            </w:pPr>
            <w:r>
              <w:t>DG1</w:t>
            </w:r>
          </w:p>
        </w:tc>
        <w:tc>
          <w:tcPr>
            <w:tcW w:w="700" w:type="dxa"/>
          </w:tcPr>
          <w:p w14:paraId="53EA228E" w14:textId="77777777" w:rsidR="00940027" w:rsidRDefault="00940027">
            <w:pPr>
              <w:pStyle w:val="OtherTableBody"/>
            </w:pPr>
            <w:r>
              <w:t>17</w:t>
            </w:r>
          </w:p>
        </w:tc>
        <w:tc>
          <w:tcPr>
            <w:tcW w:w="600" w:type="dxa"/>
          </w:tcPr>
          <w:p w14:paraId="583C8D1B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25FE37C0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24AD8CA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0F9BC9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0228</w:t>
            </w:r>
          </w:p>
        </w:tc>
        <w:tc>
          <w:tcPr>
            <w:tcW w:w="942" w:type="dxa"/>
          </w:tcPr>
          <w:p w14:paraId="77C478C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6.5.2.17</w:t>
            </w:r>
          </w:p>
        </w:tc>
      </w:tr>
      <w:tr w:rsidR="00940027" w14:paraId="349CE01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0C5CA7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Diagnosis Code - DG1</w:t>
            </w:r>
          </w:p>
        </w:tc>
        <w:tc>
          <w:tcPr>
            <w:tcW w:w="800" w:type="dxa"/>
          </w:tcPr>
          <w:p w14:paraId="1EF619F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00377</w:t>
            </w:r>
          </w:p>
        </w:tc>
        <w:tc>
          <w:tcPr>
            <w:tcW w:w="600" w:type="dxa"/>
          </w:tcPr>
          <w:p w14:paraId="624E080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DG1</w:t>
            </w:r>
          </w:p>
        </w:tc>
        <w:tc>
          <w:tcPr>
            <w:tcW w:w="700" w:type="dxa"/>
          </w:tcPr>
          <w:p w14:paraId="6697718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5AEA1DB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62836DC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6717DCE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1983B50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0051</w:t>
            </w:r>
          </w:p>
        </w:tc>
        <w:tc>
          <w:tcPr>
            <w:tcW w:w="942" w:type="dxa"/>
          </w:tcPr>
          <w:p w14:paraId="6CC3F50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6.5.2.3</w:t>
            </w:r>
          </w:p>
        </w:tc>
      </w:tr>
      <w:tr w:rsidR="00940027" w14:paraId="68B26C8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14CDF3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Diagnosis Code - FT1</w:t>
            </w:r>
          </w:p>
        </w:tc>
        <w:tc>
          <w:tcPr>
            <w:tcW w:w="800" w:type="dxa"/>
          </w:tcPr>
          <w:p w14:paraId="7D1B2DA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00371</w:t>
            </w:r>
          </w:p>
        </w:tc>
        <w:tc>
          <w:tcPr>
            <w:tcW w:w="600" w:type="dxa"/>
          </w:tcPr>
          <w:p w14:paraId="16B3F54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FT1</w:t>
            </w:r>
          </w:p>
        </w:tc>
        <w:tc>
          <w:tcPr>
            <w:tcW w:w="700" w:type="dxa"/>
          </w:tcPr>
          <w:p w14:paraId="10D5896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19</w:t>
            </w:r>
          </w:p>
        </w:tc>
        <w:tc>
          <w:tcPr>
            <w:tcW w:w="600" w:type="dxa"/>
          </w:tcPr>
          <w:p w14:paraId="6B05CBE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86C245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47BA620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544FE3F6" w14:textId="77777777" w:rsidR="00940027" w:rsidRDefault="00940027">
            <w:pPr>
              <w:pStyle w:val="OtherTableBody"/>
              <w:jc w:val="center"/>
            </w:pPr>
            <w:r>
              <w:t>0051</w:t>
            </w:r>
          </w:p>
        </w:tc>
        <w:tc>
          <w:tcPr>
            <w:tcW w:w="942" w:type="dxa"/>
          </w:tcPr>
          <w:p w14:paraId="17E93567" w14:textId="77777777" w:rsidR="00940027" w:rsidRDefault="00940027">
            <w:pPr>
              <w:pStyle w:val="OtherTableBody"/>
            </w:pPr>
            <w:r>
              <w:t>6.5.1.19</w:t>
            </w:r>
          </w:p>
        </w:tc>
      </w:tr>
      <w:tr w:rsidR="00940027" w14:paraId="451C16C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FF9AAFE" w14:textId="77777777" w:rsidR="00940027" w:rsidRDefault="00940027">
            <w:pPr>
              <w:pStyle w:val="OtherTableBody"/>
            </w:pPr>
            <w:r>
              <w:t>Diagnosis Coding Method</w:t>
            </w:r>
          </w:p>
        </w:tc>
        <w:tc>
          <w:tcPr>
            <w:tcW w:w="800" w:type="dxa"/>
          </w:tcPr>
          <w:p w14:paraId="48219E1A" w14:textId="77777777" w:rsidR="00940027" w:rsidRDefault="00940027">
            <w:pPr>
              <w:pStyle w:val="OtherTableBody"/>
              <w:jc w:val="center"/>
            </w:pPr>
            <w:r>
              <w:t>00376</w:t>
            </w:r>
          </w:p>
        </w:tc>
        <w:tc>
          <w:tcPr>
            <w:tcW w:w="600" w:type="dxa"/>
          </w:tcPr>
          <w:p w14:paraId="4CBB1E64" w14:textId="77777777" w:rsidR="00940027" w:rsidRDefault="00940027">
            <w:pPr>
              <w:pStyle w:val="OtherTableBody"/>
              <w:jc w:val="center"/>
            </w:pPr>
            <w:r>
              <w:t>DG1</w:t>
            </w:r>
          </w:p>
        </w:tc>
        <w:tc>
          <w:tcPr>
            <w:tcW w:w="700" w:type="dxa"/>
          </w:tcPr>
          <w:p w14:paraId="4189BF17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5C74AA3F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02B42B60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54F0B85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1DD0A33" w14:textId="77777777" w:rsidR="00940027" w:rsidRDefault="00940027">
            <w:pPr>
              <w:pStyle w:val="OtherTableBody"/>
              <w:jc w:val="center"/>
            </w:pPr>
            <w:r>
              <w:t>0053</w:t>
            </w:r>
          </w:p>
        </w:tc>
        <w:tc>
          <w:tcPr>
            <w:tcW w:w="942" w:type="dxa"/>
          </w:tcPr>
          <w:p w14:paraId="07DD052C" w14:textId="77777777" w:rsidR="00940027" w:rsidRDefault="00940027">
            <w:pPr>
              <w:pStyle w:val="OtherTableBody"/>
            </w:pPr>
            <w:r>
              <w:t>6.5.2.2</w:t>
            </w:r>
          </w:p>
        </w:tc>
      </w:tr>
      <w:tr w:rsidR="00940027" w14:paraId="01008CC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1A2365E" w14:textId="77777777" w:rsidR="00940027" w:rsidRDefault="00940027">
            <w:pPr>
              <w:pStyle w:val="OtherTableBody"/>
            </w:pPr>
            <w:r>
              <w:t>Diagnosis Date/Time</w:t>
            </w:r>
          </w:p>
        </w:tc>
        <w:tc>
          <w:tcPr>
            <w:tcW w:w="800" w:type="dxa"/>
          </w:tcPr>
          <w:p w14:paraId="270C93D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00379</w:t>
            </w:r>
          </w:p>
        </w:tc>
        <w:tc>
          <w:tcPr>
            <w:tcW w:w="600" w:type="dxa"/>
          </w:tcPr>
          <w:p w14:paraId="28902A7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DG1</w:t>
            </w:r>
          </w:p>
        </w:tc>
        <w:tc>
          <w:tcPr>
            <w:tcW w:w="700" w:type="dxa"/>
          </w:tcPr>
          <w:p w14:paraId="3DBB14F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  <w:tc>
          <w:tcPr>
            <w:tcW w:w="600" w:type="dxa"/>
          </w:tcPr>
          <w:p w14:paraId="4D21195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26</w:t>
            </w:r>
          </w:p>
        </w:tc>
        <w:tc>
          <w:tcPr>
            <w:tcW w:w="600" w:type="dxa"/>
          </w:tcPr>
          <w:p w14:paraId="09D6A40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TS</w:t>
            </w:r>
          </w:p>
        </w:tc>
        <w:tc>
          <w:tcPr>
            <w:tcW w:w="700" w:type="dxa"/>
          </w:tcPr>
          <w:p w14:paraId="0A5F96E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102E020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00F962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6.5.2.5</w:t>
            </w:r>
          </w:p>
        </w:tc>
      </w:tr>
      <w:tr w:rsidR="00940027" w14:paraId="79251EE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D252E4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Diagnosis Description</w:t>
            </w:r>
          </w:p>
        </w:tc>
        <w:tc>
          <w:tcPr>
            <w:tcW w:w="800" w:type="dxa"/>
          </w:tcPr>
          <w:p w14:paraId="666DCD16" w14:textId="77777777" w:rsidR="00940027" w:rsidRDefault="00940027">
            <w:pPr>
              <w:pStyle w:val="OtherTableBody"/>
              <w:jc w:val="center"/>
            </w:pPr>
            <w:r>
              <w:t>00378</w:t>
            </w:r>
          </w:p>
        </w:tc>
        <w:tc>
          <w:tcPr>
            <w:tcW w:w="600" w:type="dxa"/>
          </w:tcPr>
          <w:p w14:paraId="1D61A22B" w14:textId="77777777" w:rsidR="00940027" w:rsidRDefault="00940027">
            <w:pPr>
              <w:pStyle w:val="OtherTableBody"/>
              <w:jc w:val="center"/>
            </w:pPr>
            <w:r>
              <w:t>DG1</w:t>
            </w:r>
          </w:p>
        </w:tc>
        <w:tc>
          <w:tcPr>
            <w:tcW w:w="700" w:type="dxa"/>
          </w:tcPr>
          <w:p w14:paraId="45970D42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4EE47B50" w14:textId="77777777" w:rsidR="00940027" w:rsidRDefault="00940027">
            <w:pPr>
              <w:pStyle w:val="OtherTableBody"/>
            </w:pPr>
            <w:r>
              <w:t>40</w:t>
            </w:r>
          </w:p>
        </w:tc>
        <w:tc>
          <w:tcPr>
            <w:tcW w:w="600" w:type="dxa"/>
          </w:tcPr>
          <w:p w14:paraId="2E5B79D7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065DF56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D9CA1D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CF9E077" w14:textId="77777777" w:rsidR="00940027" w:rsidRDefault="00940027">
            <w:pPr>
              <w:pStyle w:val="OtherTableBody"/>
            </w:pPr>
            <w:r>
              <w:t>6.5.2.4</w:t>
            </w:r>
          </w:p>
        </w:tc>
      </w:tr>
      <w:tr w:rsidR="00940027" w14:paraId="7FC5800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01E7BED" w14:textId="77777777" w:rsidR="00940027" w:rsidRDefault="00940027">
            <w:pPr>
              <w:pStyle w:val="OtherTableBody"/>
            </w:pPr>
            <w:r>
              <w:t>Diagnosis Identifier</w:t>
            </w:r>
          </w:p>
        </w:tc>
        <w:tc>
          <w:tcPr>
            <w:tcW w:w="800" w:type="dxa"/>
          </w:tcPr>
          <w:p w14:paraId="4C84F303" w14:textId="77777777" w:rsidR="00940027" w:rsidRDefault="00940027">
            <w:pPr>
              <w:pStyle w:val="OtherTableBody"/>
              <w:jc w:val="center"/>
            </w:pPr>
            <w:r>
              <w:t>01850</w:t>
            </w:r>
          </w:p>
        </w:tc>
        <w:tc>
          <w:tcPr>
            <w:tcW w:w="600" w:type="dxa"/>
          </w:tcPr>
          <w:p w14:paraId="236B919C" w14:textId="77777777" w:rsidR="00940027" w:rsidRDefault="00940027">
            <w:pPr>
              <w:pStyle w:val="OtherTableBody"/>
              <w:jc w:val="center"/>
            </w:pPr>
            <w:r>
              <w:t>DG1</w:t>
            </w:r>
          </w:p>
        </w:tc>
        <w:tc>
          <w:tcPr>
            <w:tcW w:w="700" w:type="dxa"/>
          </w:tcPr>
          <w:p w14:paraId="70BDC724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3B8D9622" w14:textId="77777777" w:rsidR="00940027" w:rsidRDefault="00940027">
            <w:pPr>
              <w:pStyle w:val="OtherTableBody"/>
            </w:pPr>
            <w:r>
              <w:t>427</w:t>
            </w:r>
          </w:p>
        </w:tc>
        <w:tc>
          <w:tcPr>
            <w:tcW w:w="600" w:type="dxa"/>
          </w:tcPr>
          <w:p w14:paraId="41C5591D" w14:textId="77777777" w:rsidR="00940027" w:rsidRDefault="00940027">
            <w:pPr>
              <w:pStyle w:val="OtherTableBody"/>
            </w:pPr>
            <w:r>
              <w:t>EI</w:t>
            </w:r>
          </w:p>
        </w:tc>
        <w:tc>
          <w:tcPr>
            <w:tcW w:w="700" w:type="dxa"/>
          </w:tcPr>
          <w:p w14:paraId="4AF8814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A856A0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B41361B" w14:textId="77777777" w:rsidR="00940027" w:rsidRDefault="00940027">
            <w:pPr>
              <w:pStyle w:val="OtherTableBody"/>
            </w:pPr>
            <w:r>
              <w:t>6.5.2.20</w:t>
            </w:r>
          </w:p>
        </w:tc>
      </w:tr>
      <w:tr w:rsidR="00940027" w14:paraId="6C45F73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6CE4F2F" w14:textId="77777777" w:rsidR="00940027" w:rsidRDefault="00940027">
            <w:pPr>
              <w:pStyle w:val="OtherTableBody"/>
            </w:pPr>
            <w:r>
              <w:t>Diagnosis Priority</w:t>
            </w:r>
          </w:p>
        </w:tc>
        <w:tc>
          <w:tcPr>
            <w:tcW w:w="800" w:type="dxa"/>
          </w:tcPr>
          <w:p w14:paraId="43C09D9C" w14:textId="77777777" w:rsidR="00940027" w:rsidRDefault="00940027">
            <w:pPr>
              <w:pStyle w:val="OtherTableBody"/>
              <w:jc w:val="center"/>
            </w:pPr>
            <w:r>
              <w:t>00389</w:t>
            </w:r>
          </w:p>
        </w:tc>
        <w:tc>
          <w:tcPr>
            <w:tcW w:w="600" w:type="dxa"/>
          </w:tcPr>
          <w:p w14:paraId="4F6B33DA" w14:textId="77777777" w:rsidR="00940027" w:rsidRDefault="00940027">
            <w:pPr>
              <w:pStyle w:val="OtherTableBody"/>
              <w:jc w:val="center"/>
            </w:pPr>
            <w:r>
              <w:t>DG1</w:t>
            </w:r>
          </w:p>
        </w:tc>
        <w:tc>
          <w:tcPr>
            <w:tcW w:w="700" w:type="dxa"/>
          </w:tcPr>
          <w:p w14:paraId="5EB1054A" w14:textId="77777777" w:rsidR="00940027" w:rsidRDefault="00940027">
            <w:pPr>
              <w:pStyle w:val="OtherTableBody"/>
            </w:pPr>
            <w:r>
              <w:t>15</w:t>
            </w:r>
          </w:p>
        </w:tc>
        <w:tc>
          <w:tcPr>
            <w:tcW w:w="600" w:type="dxa"/>
          </w:tcPr>
          <w:p w14:paraId="4824D295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47AF6AC8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2FA04D8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3CB09D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0359</w:t>
            </w:r>
          </w:p>
        </w:tc>
        <w:tc>
          <w:tcPr>
            <w:tcW w:w="942" w:type="dxa"/>
          </w:tcPr>
          <w:p w14:paraId="0F452FC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6.5.2.15</w:t>
            </w:r>
          </w:p>
        </w:tc>
      </w:tr>
      <w:tr w:rsidR="00940027" w14:paraId="1387D1C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32A261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Diagnosis Type</w:t>
            </w:r>
          </w:p>
        </w:tc>
        <w:tc>
          <w:tcPr>
            <w:tcW w:w="800" w:type="dxa"/>
          </w:tcPr>
          <w:p w14:paraId="1303246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00380</w:t>
            </w:r>
          </w:p>
        </w:tc>
        <w:tc>
          <w:tcPr>
            <w:tcW w:w="600" w:type="dxa"/>
          </w:tcPr>
          <w:p w14:paraId="7A996A0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DG1</w:t>
            </w:r>
          </w:p>
        </w:tc>
        <w:tc>
          <w:tcPr>
            <w:tcW w:w="700" w:type="dxa"/>
          </w:tcPr>
          <w:p w14:paraId="6A854EC1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172B3595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6FB34515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4B6E1A0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9EA8CC9" w14:textId="77777777" w:rsidR="00940027" w:rsidRDefault="00940027">
            <w:pPr>
              <w:pStyle w:val="OtherTableBody"/>
              <w:jc w:val="center"/>
            </w:pPr>
            <w:r>
              <w:t>0052</w:t>
            </w:r>
          </w:p>
        </w:tc>
        <w:tc>
          <w:tcPr>
            <w:tcW w:w="942" w:type="dxa"/>
          </w:tcPr>
          <w:p w14:paraId="1627E4F9" w14:textId="77777777" w:rsidR="00940027" w:rsidRDefault="00940027">
            <w:pPr>
              <w:pStyle w:val="OtherTableBody"/>
            </w:pPr>
            <w:r>
              <w:t>6.5.2.6</w:t>
            </w:r>
          </w:p>
        </w:tc>
      </w:tr>
      <w:tr w:rsidR="00940027" w14:paraId="241BAC7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C880819" w14:textId="77777777" w:rsidR="00940027" w:rsidRDefault="00940027">
            <w:pPr>
              <w:pStyle w:val="OtherTableBody"/>
            </w:pPr>
            <w:r>
              <w:t>Diagnostic Information</w:t>
            </w:r>
          </w:p>
        </w:tc>
        <w:tc>
          <w:tcPr>
            <w:tcW w:w="800" w:type="dxa"/>
          </w:tcPr>
          <w:p w14:paraId="69AB9F7D" w14:textId="77777777" w:rsidR="00940027" w:rsidRDefault="00940027">
            <w:pPr>
              <w:pStyle w:val="OtherTableBody"/>
              <w:jc w:val="center"/>
            </w:pPr>
            <w:r>
              <w:t>01817</w:t>
            </w:r>
          </w:p>
        </w:tc>
        <w:tc>
          <w:tcPr>
            <w:tcW w:w="600" w:type="dxa"/>
          </w:tcPr>
          <w:p w14:paraId="78127AA3" w14:textId="77777777" w:rsidR="00940027" w:rsidRDefault="00940027">
            <w:pPr>
              <w:pStyle w:val="OtherTableBody"/>
              <w:jc w:val="center"/>
            </w:pPr>
            <w:r>
              <w:t>ERR</w:t>
            </w:r>
          </w:p>
        </w:tc>
        <w:tc>
          <w:tcPr>
            <w:tcW w:w="700" w:type="dxa"/>
          </w:tcPr>
          <w:p w14:paraId="77F7C58F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7762F303" w14:textId="77777777" w:rsidR="00940027" w:rsidRDefault="00940027">
            <w:pPr>
              <w:pStyle w:val="OtherTableBody"/>
            </w:pPr>
            <w:r>
              <w:t>2048</w:t>
            </w:r>
          </w:p>
        </w:tc>
        <w:tc>
          <w:tcPr>
            <w:tcW w:w="600" w:type="dxa"/>
          </w:tcPr>
          <w:p w14:paraId="2A11A1DE" w14:textId="77777777" w:rsidR="00940027" w:rsidRDefault="00940027">
            <w:pPr>
              <w:pStyle w:val="OtherTableBody"/>
            </w:pPr>
            <w:r>
              <w:t>TX</w:t>
            </w:r>
          </w:p>
        </w:tc>
        <w:tc>
          <w:tcPr>
            <w:tcW w:w="700" w:type="dxa"/>
          </w:tcPr>
          <w:p w14:paraId="017B8B2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B96384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CF9BEDB" w14:textId="77777777" w:rsidR="00940027" w:rsidRDefault="00940027">
            <w:pPr>
              <w:pStyle w:val="OtherTableBody"/>
            </w:pPr>
            <w:r>
              <w:t>2.15.5.7</w:t>
            </w:r>
          </w:p>
        </w:tc>
      </w:tr>
      <w:tr w:rsidR="00940027" w14:paraId="1C023D7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4B3B043" w14:textId="77777777" w:rsidR="00940027" w:rsidRDefault="00940027">
            <w:pPr>
              <w:pStyle w:val="OtherTableBody"/>
            </w:pPr>
            <w:r>
              <w:t>Diagnostic Related Group</w:t>
            </w:r>
          </w:p>
        </w:tc>
        <w:tc>
          <w:tcPr>
            <w:tcW w:w="800" w:type="dxa"/>
          </w:tcPr>
          <w:p w14:paraId="0C7DD72E" w14:textId="77777777" w:rsidR="00940027" w:rsidRDefault="00940027">
            <w:pPr>
              <w:pStyle w:val="OtherTableBody"/>
              <w:jc w:val="center"/>
            </w:pPr>
            <w:r>
              <w:t>00382</w:t>
            </w:r>
          </w:p>
        </w:tc>
        <w:tc>
          <w:tcPr>
            <w:tcW w:w="600" w:type="dxa"/>
          </w:tcPr>
          <w:p w14:paraId="52B4B535" w14:textId="77777777" w:rsidR="00940027" w:rsidRDefault="00940027">
            <w:pPr>
              <w:pStyle w:val="OtherTableBody"/>
              <w:jc w:val="center"/>
            </w:pPr>
            <w:r>
              <w:t>DRG</w:t>
            </w:r>
          </w:p>
        </w:tc>
        <w:tc>
          <w:tcPr>
            <w:tcW w:w="700" w:type="dxa"/>
          </w:tcPr>
          <w:p w14:paraId="7998A69D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703CD89B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694EB103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0AE99FE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FA906C9" w14:textId="77777777" w:rsidR="00940027" w:rsidRDefault="00940027">
            <w:pPr>
              <w:pStyle w:val="OtherTableBody"/>
              <w:jc w:val="center"/>
            </w:pPr>
            <w:r>
              <w:t>0055</w:t>
            </w:r>
          </w:p>
        </w:tc>
        <w:tc>
          <w:tcPr>
            <w:tcW w:w="942" w:type="dxa"/>
          </w:tcPr>
          <w:p w14:paraId="527635FE" w14:textId="77777777" w:rsidR="00940027" w:rsidRDefault="00940027">
            <w:pPr>
              <w:pStyle w:val="OtherTableBody"/>
            </w:pPr>
            <w:r>
              <w:t>6.5.3.1</w:t>
            </w:r>
          </w:p>
        </w:tc>
      </w:tr>
      <w:tr w:rsidR="00940027" w14:paraId="2F16192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CFD0986" w14:textId="77777777" w:rsidR="00940027" w:rsidRDefault="00940027">
            <w:pPr>
              <w:pStyle w:val="OtherTableBody"/>
            </w:pPr>
            <w:r>
              <w:t>Diagnostic Related Group</w:t>
            </w:r>
          </w:p>
        </w:tc>
        <w:tc>
          <w:tcPr>
            <w:tcW w:w="800" w:type="dxa"/>
          </w:tcPr>
          <w:p w14:paraId="326326DB" w14:textId="77777777" w:rsidR="00940027" w:rsidRDefault="00940027">
            <w:pPr>
              <w:pStyle w:val="OtherTableBody"/>
              <w:jc w:val="center"/>
            </w:pPr>
            <w:r>
              <w:t>00382</w:t>
            </w:r>
          </w:p>
        </w:tc>
        <w:tc>
          <w:tcPr>
            <w:tcW w:w="600" w:type="dxa"/>
          </w:tcPr>
          <w:p w14:paraId="20D67CD9" w14:textId="77777777" w:rsidR="00940027" w:rsidRDefault="00940027">
            <w:pPr>
              <w:pStyle w:val="OtherTableBody"/>
              <w:jc w:val="center"/>
            </w:pPr>
            <w:r>
              <w:t>DG1</w:t>
            </w:r>
          </w:p>
        </w:tc>
        <w:tc>
          <w:tcPr>
            <w:tcW w:w="700" w:type="dxa"/>
          </w:tcPr>
          <w:p w14:paraId="5F8049C7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579B32EE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77FDB3EB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5AEC27F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0C54635" w14:textId="77777777" w:rsidR="00940027" w:rsidRDefault="00940027">
            <w:pPr>
              <w:pStyle w:val="OtherTableBody"/>
              <w:jc w:val="center"/>
            </w:pPr>
            <w:r>
              <w:t>0055</w:t>
            </w:r>
          </w:p>
        </w:tc>
        <w:tc>
          <w:tcPr>
            <w:tcW w:w="942" w:type="dxa"/>
          </w:tcPr>
          <w:p w14:paraId="1B232A2F" w14:textId="77777777" w:rsidR="00940027" w:rsidRDefault="00940027">
            <w:pPr>
              <w:pStyle w:val="OtherTableBody"/>
            </w:pPr>
            <w:r>
              <w:t>6.5.2.8</w:t>
            </w:r>
          </w:p>
        </w:tc>
      </w:tr>
      <w:tr w:rsidR="00940027" w14:paraId="7EA0B7A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DCEC879" w14:textId="77777777" w:rsidR="00940027" w:rsidRDefault="00940027">
            <w:pPr>
              <w:pStyle w:val="OtherTableBody"/>
            </w:pPr>
            <w:r>
              <w:t>Diagnostic Serv Sect ID</w:t>
            </w:r>
          </w:p>
        </w:tc>
        <w:tc>
          <w:tcPr>
            <w:tcW w:w="800" w:type="dxa"/>
          </w:tcPr>
          <w:p w14:paraId="00EDC0B9" w14:textId="77777777" w:rsidR="00940027" w:rsidRDefault="00940027">
            <w:pPr>
              <w:pStyle w:val="OtherTableBody"/>
              <w:jc w:val="center"/>
            </w:pPr>
            <w:r>
              <w:t>00257</w:t>
            </w:r>
          </w:p>
        </w:tc>
        <w:tc>
          <w:tcPr>
            <w:tcW w:w="600" w:type="dxa"/>
          </w:tcPr>
          <w:p w14:paraId="3C0728F0" w14:textId="77777777" w:rsidR="00940027" w:rsidRDefault="00940027">
            <w:pPr>
              <w:pStyle w:val="OtherTableBody"/>
              <w:jc w:val="center"/>
            </w:pPr>
            <w:r>
              <w:t>OBR</w:t>
            </w:r>
          </w:p>
        </w:tc>
        <w:tc>
          <w:tcPr>
            <w:tcW w:w="700" w:type="dxa"/>
          </w:tcPr>
          <w:p w14:paraId="79BA4DB6" w14:textId="77777777" w:rsidR="00940027" w:rsidRDefault="00940027">
            <w:pPr>
              <w:pStyle w:val="OtherTableBody"/>
            </w:pPr>
            <w:r>
              <w:t>24</w:t>
            </w:r>
          </w:p>
        </w:tc>
        <w:tc>
          <w:tcPr>
            <w:tcW w:w="600" w:type="dxa"/>
          </w:tcPr>
          <w:p w14:paraId="7B443234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0246F519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77356B7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7689497" w14:textId="77777777" w:rsidR="00940027" w:rsidRDefault="00940027">
            <w:pPr>
              <w:pStyle w:val="OtherTableBody"/>
              <w:jc w:val="center"/>
            </w:pPr>
            <w:r>
              <w:t>0074</w:t>
            </w:r>
          </w:p>
        </w:tc>
        <w:tc>
          <w:tcPr>
            <w:tcW w:w="942" w:type="dxa"/>
          </w:tcPr>
          <w:p w14:paraId="62194609" w14:textId="77777777" w:rsidR="00940027" w:rsidRDefault="00940027">
            <w:pPr>
              <w:pStyle w:val="OtherTableBody"/>
            </w:pPr>
            <w:r>
              <w:t>4.5.3.24</w:t>
            </w:r>
          </w:p>
        </w:tc>
      </w:tr>
      <w:tr w:rsidR="00940027" w14:paraId="6CDF2C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6B2B9EA" w14:textId="77777777" w:rsidR="00940027" w:rsidRDefault="00940027">
            <w:pPr>
              <w:pStyle w:val="OtherTableBody"/>
            </w:pPr>
            <w:r>
              <w:t>Diet Type</w:t>
            </w:r>
          </w:p>
        </w:tc>
        <w:tc>
          <w:tcPr>
            <w:tcW w:w="800" w:type="dxa"/>
          </w:tcPr>
          <w:p w14:paraId="4193390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00168</w:t>
            </w:r>
          </w:p>
        </w:tc>
        <w:tc>
          <w:tcPr>
            <w:tcW w:w="600" w:type="dxa"/>
          </w:tcPr>
          <w:p w14:paraId="47FF6E2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PV1</w:t>
            </w:r>
          </w:p>
        </w:tc>
        <w:tc>
          <w:tcPr>
            <w:tcW w:w="700" w:type="dxa"/>
          </w:tcPr>
          <w:p w14:paraId="2D309E6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38</w:t>
            </w:r>
          </w:p>
        </w:tc>
        <w:tc>
          <w:tcPr>
            <w:tcW w:w="600" w:type="dxa"/>
          </w:tcPr>
          <w:p w14:paraId="3D3910D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1489A0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694A74D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6870EB3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0114</w:t>
            </w:r>
          </w:p>
        </w:tc>
        <w:tc>
          <w:tcPr>
            <w:tcW w:w="942" w:type="dxa"/>
          </w:tcPr>
          <w:p w14:paraId="4EFD778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3.4.3.38</w:t>
            </w:r>
          </w:p>
        </w:tc>
      </w:tr>
      <w:tr w:rsidR="00940027" w14:paraId="0EF01C7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8C9FF2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Diet, Supplement, or Preference Code</w:t>
            </w:r>
          </w:p>
        </w:tc>
        <w:tc>
          <w:tcPr>
            <w:tcW w:w="800" w:type="dxa"/>
          </w:tcPr>
          <w:p w14:paraId="084EF47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00271</w:t>
            </w:r>
          </w:p>
        </w:tc>
        <w:tc>
          <w:tcPr>
            <w:tcW w:w="600" w:type="dxa"/>
          </w:tcPr>
          <w:p w14:paraId="5804EC3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ODS</w:t>
            </w:r>
          </w:p>
        </w:tc>
        <w:tc>
          <w:tcPr>
            <w:tcW w:w="700" w:type="dxa"/>
          </w:tcPr>
          <w:p w14:paraId="4FE5FCC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451F242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6B9C48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2FB648C3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7F123E1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9E630EE" w14:textId="77777777" w:rsidR="00940027" w:rsidRDefault="00940027">
            <w:pPr>
              <w:pStyle w:val="OtherTableBody"/>
            </w:pPr>
            <w:r>
              <w:t>4.8.1.3</w:t>
            </w:r>
          </w:p>
        </w:tc>
      </w:tr>
      <w:tr w:rsidR="00940027" w14:paraId="1209BD3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C80BA67" w14:textId="77777777" w:rsidR="00940027" w:rsidRDefault="00940027">
            <w:pPr>
              <w:pStyle w:val="OtherTableBody"/>
            </w:pPr>
            <w:r>
              <w:t>Dilution Factor</w:t>
            </w:r>
          </w:p>
        </w:tc>
        <w:tc>
          <w:tcPr>
            <w:tcW w:w="800" w:type="dxa"/>
          </w:tcPr>
          <w:p w14:paraId="617BCB98" w14:textId="77777777" w:rsidR="00940027" w:rsidRDefault="00940027">
            <w:pPr>
              <w:pStyle w:val="OtherTableBody"/>
              <w:jc w:val="center"/>
            </w:pPr>
            <w:r>
              <w:t>01356</w:t>
            </w:r>
          </w:p>
        </w:tc>
        <w:tc>
          <w:tcPr>
            <w:tcW w:w="600" w:type="dxa"/>
          </w:tcPr>
          <w:p w14:paraId="653E7FAD" w14:textId="77777777" w:rsidR="00940027" w:rsidRDefault="00940027">
            <w:pPr>
              <w:pStyle w:val="OtherTableBody"/>
              <w:jc w:val="center"/>
            </w:pPr>
            <w:r>
              <w:t>SAC</w:t>
            </w:r>
          </w:p>
        </w:tc>
        <w:tc>
          <w:tcPr>
            <w:tcW w:w="700" w:type="dxa"/>
          </w:tcPr>
          <w:p w14:paraId="29B4FA8C" w14:textId="77777777" w:rsidR="00940027" w:rsidRDefault="00940027">
            <w:pPr>
              <w:pStyle w:val="OtherTableBody"/>
            </w:pPr>
            <w:r>
              <w:t>29</w:t>
            </w:r>
          </w:p>
        </w:tc>
        <w:tc>
          <w:tcPr>
            <w:tcW w:w="600" w:type="dxa"/>
          </w:tcPr>
          <w:p w14:paraId="1EFC9983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5B9A0976" w14:textId="77777777" w:rsidR="00940027" w:rsidRDefault="00940027">
            <w:pPr>
              <w:pStyle w:val="OtherTableBody"/>
            </w:pPr>
            <w:r>
              <w:t>SN</w:t>
            </w:r>
          </w:p>
        </w:tc>
        <w:tc>
          <w:tcPr>
            <w:tcW w:w="700" w:type="dxa"/>
          </w:tcPr>
          <w:p w14:paraId="3F69C9A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86A316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CF65AE3" w14:textId="77777777" w:rsidR="00940027" w:rsidRDefault="00940027">
            <w:pPr>
              <w:pStyle w:val="OtherTableBody"/>
            </w:pPr>
            <w:r>
              <w:t>13.4.3.29</w:t>
            </w:r>
          </w:p>
        </w:tc>
      </w:tr>
      <w:tr w:rsidR="00940027" w14:paraId="4E4F00D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AABA4B2" w14:textId="77777777" w:rsidR="00940027" w:rsidRDefault="00940027">
            <w:pPr>
              <w:pStyle w:val="OtherTableBody"/>
            </w:pPr>
            <w:r>
              <w:t>Disability End Date</w:t>
            </w:r>
          </w:p>
        </w:tc>
        <w:tc>
          <w:tcPr>
            <w:tcW w:w="800" w:type="dxa"/>
          </w:tcPr>
          <w:p w14:paraId="45D9F45D" w14:textId="77777777" w:rsidR="00940027" w:rsidRDefault="00940027">
            <w:pPr>
              <w:pStyle w:val="OtherTableBody"/>
              <w:jc w:val="center"/>
            </w:pPr>
            <w:r>
              <w:t>01288</w:t>
            </w:r>
          </w:p>
        </w:tc>
        <w:tc>
          <w:tcPr>
            <w:tcW w:w="600" w:type="dxa"/>
          </w:tcPr>
          <w:p w14:paraId="55807A5C" w14:textId="77777777" w:rsidR="00940027" w:rsidRDefault="00940027">
            <w:pPr>
              <w:pStyle w:val="OtherTableBody"/>
              <w:jc w:val="center"/>
            </w:pPr>
            <w:r>
              <w:t>DB1</w:t>
            </w:r>
          </w:p>
        </w:tc>
        <w:tc>
          <w:tcPr>
            <w:tcW w:w="700" w:type="dxa"/>
          </w:tcPr>
          <w:p w14:paraId="3CE30ED0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6DBC10E9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62E1A232" w14:textId="77777777" w:rsidR="00940027" w:rsidRDefault="00940027">
            <w:pPr>
              <w:pStyle w:val="OtherTableBody"/>
            </w:pPr>
            <w:r>
              <w:t>DT</w:t>
            </w:r>
          </w:p>
        </w:tc>
        <w:tc>
          <w:tcPr>
            <w:tcW w:w="700" w:type="dxa"/>
          </w:tcPr>
          <w:p w14:paraId="0518333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C711FF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AE42AE8" w14:textId="77777777" w:rsidR="00940027" w:rsidRDefault="00940027">
            <w:pPr>
              <w:pStyle w:val="OtherTableBody"/>
            </w:pPr>
            <w:r>
              <w:t>3.4.11.6</w:t>
            </w:r>
          </w:p>
        </w:tc>
      </w:tr>
      <w:tr w:rsidR="00940027" w14:paraId="7FC9944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7E0FE6B" w14:textId="77777777" w:rsidR="00940027" w:rsidRDefault="00940027">
            <w:pPr>
              <w:pStyle w:val="OtherTableBody"/>
            </w:pPr>
            <w:r>
              <w:t>Disability Return to Work Date</w:t>
            </w:r>
          </w:p>
        </w:tc>
        <w:tc>
          <w:tcPr>
            <w:tcW w:w="800" w:type="dxa"/>
          </w:tcPr>
          <w:p w14:paraId="1D8D2A70" w14:textId="77777777" w:rsidR="00940027" w:rsidRDefault="00940027">
            <w:pPr>
              <w:pStyle w:val="OtherTableBody"/>
              <w:jc w:val="center"/>
            </w:pPr>
            <w:r>
              <w:t>01289</w:t>
            </w:r>
          </w:p>
        </w:tc>
        <w:tc>
          <w:tcPr>
            <w:tcW w:w="600" w:type="dxa"/>
          </w:tcPr>
          <w:p w14:paraId="4BA1BCD0" w14:textId="77777777" w:rsidR="00940027" w:rsidRDefault="00940027">
            <w:pPr>
              <w:pStyle w:val="OtherTableBody"/>
              <w:jc w:val="center"/>
            </w:pPr>
            <w:r>
              <w:t>DB1</w:t>
            </w:r>
          </w:p>
        </w:tc>
        <w:tc>
          <w:tcPr>
            <w:tcW w:w="700" w:type="dxa"/>
          </w:tcPr>
          <w:p w14:paraId="16D56543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139A6BD2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26271EC6" w14:textId="77777777" w:rsidR="00940027" w:rsidRDefault="00940027">
            <w:pPr>
              <w:pStyle w:val="OtherTableBody"/>
            </w:pPr>
            <w:r>
              <w:t>DT</w:t>
            </w:r>
          </w:p>
        </w:tc>
        <w:tc>
          <w:tcPr>
            <w:tcW w:w="700" w:type="dxa"/>
          </w:tcPr>
          <w:p w14:paraId="45D4505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D1B259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57D3792" w14:textId="77777777" w:rsidR="00940027" w:rsidRDefault="00940027">
            <w:pPr>
              <w:pStyle w:val="OtherTableBody"/>
            </w:pPr>
            <w:r>
              <w:t>3.4.11.7</w:t>
            </w:r>
          </w:p>
        </w:tc>
      </w:tr>
      <w:tr w:rsidR="00940027" w14:paraId="7640F91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34B8458" w14:textId="77777777" w:rsidR="00940027" w:rsidRDefault="00940027">
            <w:pPr>
              <w:pStyle w:val="OtherTableBody"/>
            </w:pPr>
            <w:r>
              <w:t>Disability Start Date</w:t>
            </w:r>
          </w:p>
        </w:tc>
        <w:tc>
          <w:tcPr>
            <w:tcW w:w="800" w:type="dxa"/>
          </w:tcPr>
          <w:p w14:paraId="332128AB" w14:textId="77777777" w:rsidR="00940027" w:rsidRDefault="00940027">
            <w:pPr>
              <w:pStyle w:val="OtherTableBody"/>
              <w:jc w:val="center"/>
            </w:pPr>
            <w:r>
              <w:t>01287</w:t>
            </w:r>
          </w:p>
        </w:tc>
        <w:tc>
          <w:tcPr>
            <w:tcW w:w="600" w:type="dxa"/>
          </w:tcPr>
          <w:p w14:paraId="1A21F5F9" w14:textId="77777777" w:rsidR="00940027" w:rsidRDefault="00940027">
            <w:pPr>
              <w:pStyle w:val="OtherTableBody"/>
              <w:jc w:val="center"/>
            </w:pPr>
            <w:r>
              <w:t>DB1</w:t>
            </w:r>
          </w:p>
        </w:tc>
        <w:tc>
          <w:tcPr>
            <w:tcW w:w="700" w:type="dxa"/>
          </w:tcPr>
          <w:p w14:paraId="23E620BC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4E828684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006F54F7" w14:textId="77777777" w:rsidR="00940027" w:rsidRDefault="00940027">
            <w:pPr>
              <w:pStyle w:val="OtherTableBody"/>
            </w:pPr>
            <w:r>
              <w:t>DT</w:t>
            </w:r>
          </w:p>
        </w:tc>
        <w:tc>
          <w:tcPr>
            <w:tcW w:w="700" w:type="dxa"/>
          </w:tcPr>
          <w:p w14:paraId="4A1B477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3929CB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A930C04" w14:textId="77777777" w:rsidR="00940027" w:rsidRDefault="00940027">
            <w:pPr>
              <w:pStyle w:val="OtherTableBody"/>
            </w:pPr>
            <w:r>
              <w:t>3.4.11.5</w:t>
            </w:r>
          </w:p>
        </w:tc>
      </w:tr>
      <w:tr w:rsidR="00940027" w14:paraId="41A9354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5A139D4" w14:textId="77777777" w:rsidR="00940027" w:rsidRDefault="00940027">
            <w:pPr>
              <w:pStyle w:val="OtherTableBody"/>
            </w:pPr>
            <w:r>
              <w:t>Disability Unable to Work Date</w:t>
            </w:r>
          </w:p>
        </w:tc>
        <w:tc>
          <w:tcPr>
            <w:tcW w:w="800" w:type="dxa"/>
          </w:tcPr>
          <w:p w14:paraId="05345CB3" w14:textId="77777777" w:rsidR="00940027" w:rsidRDefault="00940027">
            <w:pPr>
              <w:pStyle w:val="OtherTableBody"/>
              <w:jc w:val="center"/>
            </w:pPr>
            <w:r>
              <w:t>01290</w:t>
            </w:r>
          </w:p>
        </w:tc>
        <w:tc>
          <w:tcPr>
            <w:tcW w:w="600" w:type="dxa"/>
          </w:tcPr>
          <w:p w14:paraId="44D4FAF8" w14:textId="77777777" w:rsidR="00940027" w:rsidRDefault="00940027">
            <w:pPr>
              <w:pStyle w:val="OtherTableBody"/>
              <w:jc w:val="center"/>
            </w:pPr>
            <w:r>
              <w:t>DB1</w:t>
            </w:r>
          </w:p>
        </w:tc>
        <w:tc>
          <w:tcPr>
            <w:tcW w:w="700" w:type="dxa"/>
          </w:tcPr>
          <w:p w14:paraId="39ACE1EC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3863EECE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6CCD2708" w14:textId="77777777" w:rsidR="00940027" w:rsidRDefault="00940027">
            <w:pPr>
              <w:pStyle w:val="OtherTableBody"/>
            </w:pPr>
            <w:r>
              <w:t>DT</w:t>
            </w:r>
          </w:p>
        </w:tc>
        <w:tc>
          <w:tcPr>
            <w:tcW w:w="700" w:type="dxa"/>
          </w:tcPr>
          <w:p w14:paraId="155F41B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268BAD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6D5584D" w14:textId="77777777" w:rsidR="00940027" w:rsidRDefault="00940027">
            <w:pPr>
              <w:pStyle w:val="OtherTableBody"/>
            </w:pPr>
            <w:r>
              <w:t>3.4.11.8</w:t>
            </w:r>
          </w:p>
        </w:tc>
      </w:tr>
      <w:tr w:rsidR="00940027" w14:paraId="547A59B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36EA5B4" w14:textId="77777777" w:rsidR="00940027" w:rsidRDefault="00940027">
            <w:pPr>
              <w:pStyle w:val="OtherTableBody"/>
            </w:pPr>
            <w:r>
              <w:t>Disabled Indicator</w:t>
            </w:r>
          </w:p>
        </w:tc>
        <w:tc>
          <w:tcPr>
            <w:tcW w:w="800" w:type="dxa"/>
          </w:tcPr>
          <w:p w14:paraId="16D7B3AC" w14:textId="77777777" w:rsidR="00940027" w:rsidRDefault="00940027">
            <w:pPr>
              <w:pStyle w:val="OtherTableBody"/>
              <w:jc w:val="center"/>
            </w:pPr>
            <w:r>
              <w:t>01286</w:t>
            </w:r>
          </w:p>
        </w:tc>
        <w:tc>
          <w:tcPr>
            <w:tcW w:w="600" w:type="dxa"/>
          </w:tcPr>
          <w:p w14:paraId="6C1499AF" w14:textId="77777777" w:rsidR="00940027" w:rsidRDefault="00940027">
            <w:pPr>
              <w:pStyle w:val="OtherTableBody"/>
              <w:jc w:val="center"/>
            </w:pPr>
            <w:r>
              <w:t>DB1</w:t>
            </w:r>
          </w:p>
        </w:tc>
        <w:tc>
          <w:tcPr>
            <w:tcW w:w="700" w:type="dxa"/>
          </w:tcPr>
          <w:p w14:paraId="6D58C45C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0171EBF2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0A755365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520D112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A58B543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182EBFA2" w14:textId="77777777" w:rsidR="00940027" w:rsidRDefault="00940027">
            <w:pPr>
              <w:pStyle w:val="OtherTableBody"/>
            </w:pPr>
            <w:r>
              <w:t>3.4.11.4</w:t>
            </w:r>
          </w:p>
        </w:tc>
      </w:tr>
      <w:tr w:rsidR="00940027" w14:paraId="10B94AE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4D13764" w14:textId="77777777" w:rsidR="00940027" w:rsidRDefault="00940027">
            <w:pPr>
              <w:pStyle w:val="OtherTableBody"/>
            </w:pPr>
            <w:r>
              <w:t>Disabled Person Code</w:t>
            </w:r>
          </w:p>
        </w:tc>
        <w:tc>
          <w:tcPr>
            <w:tcW w:w="800" w:type="dxa"/>
          </w:tcPr>
          <w:p w14:paraId="1946FD14" w14:textId="77777777" w:rsidR="00940027" w:rsidRDefault="00940027">
            <w:pPr>
              <w:pStyle w:val="OtherTableBody"/>
              <w:jc w:val="center"/>
            </w:pPr>
            <w:r>
              <w:t>01284</w:t>
            </w:r>
          </w:p>
        </w:tc>
        <w:tc>
          <w:tcPr>
            <w:tcW w:w="600" w:type="dxa"/>
          </w:tcPr>
          <w:p w14:paraId="5367A495" w14:textId="77777777" w:rsidR="00940027" w:rsidRDefault="00940027">
            <w:pPr>
              <w:pStyle w:val="OtherTableBody"/>
              <w:jc w:val="center"/>
            </w:pPr>
            <w:r>
              <w:t>DB1</w:t>
            </w:r>
          </w:p>
        </w:tc>
        <w:tc>
          <w:tcPr>
            <w:tcW w:w="700" w:type="dxa"/>
          </w:tcPr>
          <w:p w14:paraId="4A21CA6F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0D5FEA28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33A6AE3D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1C772C5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2ED82DD" w14:textId="77777777" w:rsidR="00940027" w:rsidRDefault="00940027">
            <w:pPr>
              <w:pStyle w:val="OtherTableBody"/>
              <w:jc w:val="center"/>
            </w:pPr>
            <w:r>
              <w:t>0334</w:t>
            </w:r>
          </w:p>
        </w:tc>
        <w:tc>
          <w:tcPr>
            <w:tcW w:w="942" w:type="dxa"/>
          </w:tcPr>
          <w:p w14:paraId="0CC23008" w14:textId="77777777" w:rsidR="00940027" w:rsidRDefault="00940027">
            <w:pPr>
              <w:pStyle w:val="OtherTableBody"/>
            </w:pPr>
            <w:r>
              <w:t>3.4.11.2</w:t>
            </w:r>
          </w:p>
        </w:tc>
      </w:tr>
      <w:tr w:rsidR="00940027" w14:paraId="102C4CD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F7BF310" w14:textId="77777777" w:rsidR="00940027" w:rsidRDefault="00940027">
            <w:pPr>
              <w:pStyle w:val="OtherTableBody"/>
            </w:pPr>
            <w:r>
              <w:t>Disabled Person Identifier</w:t>
            </w:r>
          </w:p>
        </w:tc>
        <w:tc>
          <w:tcPr>
            <w:tcW w:w="800" w:type="dxa"/>
          </w:tcPr>
          <w:p w14:paraId="4128708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01285</w:t>
            </w:r>
          </w:p>
        </w:tc>
        <w:tc>
          <w:tcPr>
            <w:tcW w:w="600" w:type="dxa"/>
          </w:tcPr>
          <w:p w14:paraId="47728C7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DB1</w:t>
            </w:r>
          </w:p>
        </w:tc>
        <w:tc>
          <w:tcPr>
            <w:tcW w:w="700" w:type="dxa"/>
          </w:tcPr>
          <w:p w14:paraId="10848B4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47DEE90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D9F402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CX</w:t>
            </w:r>
          </w:p>
        </w:tc>
        <w:tc>
          <w:tcPr>
            <w:tcW w:w="700" w:type="dxa"/>
          </w:tcPr>
          <w:p w14:paraId="716E283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2A0970F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47407DF0" w14:textId="77777777" w:rsidR="00940027" w:rsidRDefault="00940027">
            <w:pPr>
              <w:pStyle w:val="OtherTableBody"/>
            </w:pPr>
            <w:r>
              <w:t>3.4.11.3</w:t>
            </w:r>
          </w:p>
        </w:tc>
      </w:tr>
      <w:tr w:rsidR="00940027" w14:paraId="5E5C013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E8C6FC2" w14:textId="77777777" w:rsidR="00940027" w:rsidRDefault="00940027">
            <w:pPr>
              <w:pStyle w:val="OtherTableBody"/>
            </w:pPr>
            <w:r>
              <w:t>Discharge Care Provider</w:t>
            </w:r>
          </w:p>
        </w:tc>
        <w:tc>
          <w:tcPr>
            <w:tcW w:w="800" w:type="dxa"/>
          </w:tcPr>
          <w:p w14:paraId="3CA819ED" w14:textId="77777777" w:rsidR="00940027" w:rsidRDefault="00940027">
            <w:pPr>
              <w:pStyle w:val="OtherTableBody"/>
              <w:jc w:val="center"/>
            </w:pPr>
            <w:r>
              <w:t>01514</w:t>
            </w:r>
          </w:p>
        </w:tc>
        <w:tc>
          <w:tcPr>
            <w:tcW w:w="600" w:type="dxa"/>
          </w:tcPr>
          <w:p w14:paraId="17F778A2" w14:textId="77777777" w:rsidR="00940027" w:rsidRDefault="00940027">
            <w:pPr>
              <w:pStyle w:val="OtherTableBody"/>
              <w:jc w:val="center"/>
            </w:pPr>
            <w:r>
              <w:t>ABS</w:t>
            </w:r>
          </w:p>
        </w:tc>
        <w:tc>
          <w:tcPr>
            <w:tcW w:w="700" w:type="dxa"/>
          </w:tcPr>
          <w:p w14:paraId="0BDBA909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04F06B01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1645C9B3" w14:textId="77777777" w:rsidR="00940027" w:rsidRDefault="00940027">
            <w:pPr>
              <w:pStyle w:val="OtherTableBody"/>
            </w:pPr>
            <w:r>
              <w:t>XCN</w:t>
            </w:r>
          </w:p>
        </w:tc>
        <w:tc>
          <w:tcPr>
            <w:tcW w:w="700" w:type="dxa"/>
          </w:tcPr>
          <w:p w14:paraId="0E57A4A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3557A15" w14:textId="77777777" w:rsidR="00940027" w:rsidRDefault="00940027">
            <w:pPr>
              <w:pStyle w:val="OtherTableBody"/>
              <w:jc w:val="center"/>
            </w:pPr>
            <w:r>
              <w:t>0010</w:t>
            </w:r>
          </w:p>
        </w:tc>
        <w:tc>
          <w:tcPr>
            <w:tcW w:w="942" w:type="dxa"/>
          </w:tcPr>
          <w:p w14:paraId="11394D6D" w14:textId="77777777" w:rsidR="00940027" w:rsidRDefault="00940027">
            <w:pPr>
              <w:pStyle w:val="OtherTableBody"/>
            </w:pPr>
            <w:r>
              <w:t>6.5.12.1</w:t>
            </w:r>
          </w:p>
        </w:tc>
      </w:tr>
      <w:tr w:rsidR="00940027" w14:paraId="0E0C31E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AA8C600" w14:textId="77777777" w:rsidR="00940027" w:rsidRDefault="00940027">
            <w:pPr>
              <w:pStyle w:val="OtherTableBody"/>
            </w:pPr>
            <w:r>
              <w:t>Discharge Date/Time</w:t>
            </w:r>
          </w:p>
        </w:tc>
        <w:tc>
          <w:tcPr>
            <w:tcW w:w="800" w:type="dxa"/>
          </w:tcPr>
          <w:p w14:paraId="07C0A80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00175</w:t>
            </w:r>
          </w:p>
        </w:tc>
        <w:tc>
          <w:tcPr>
            <w:tcW w:w="600" w:type="dxa"/>
          </w:tcPr>
          <w:p w14:paraId="04F9ABB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PV1</w:t>
            </w:r>
          </w:p>
        </w:tc>
        <w:tc>
          <w:tcPr>
            <w:tcW w:w="700" w:type="dxa"/>
          </w:tcPr>
          <w:p w14:paraId="793E642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45</w:t>
            </w:r>
          </w:p>
        </w:tc>
        <w:tc>
          <w:tcPr>
            <w:tcW w:w="600" w:type="dxa"/>
          </w:tcPr>
          <w:p w14:paraId="6994F49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26</w:t>
            </w:r>
          </w:p>
        </w:tc>
        <w:tc>
          <w:tcPr>
            <w:tcW w:w="600" w:type="dxa"/>
          </w:tcPr>
          <w:p w14:paraId="12796A7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TS</w:t>
            </w:r>
          </w:p>
        </w:tc>
        <w:tc>
          <w:tcPr>
            <w:tcW w:w="700" w:type="dxa"/>
          </w:tcPr>
          <w:p w14:paraId="56F6A7A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4F8BA47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B3226E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3.4.3.45</w:t>
            </w:r>
          </w:p>
        </w:tc>
      </w:tr>
      <w:tr w:rsidR="00940027" w14:paraId="13E1F0E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4E45D8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Discharge Disposition</w:t>
            </w:r>
          </w:p>
        </w:tc>
        <w:tc>
          <w:tcPr>
            <w:tcW w:w="800" w:type="dxa"/>
          </w:tcPr>
          <w:p w14:paraId="47E4539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00166</w:t>
            </w:r>
          </w:p>
        </w:tc>
        <w:tc>
          <w:tcPr>
            <w:tcW w:w="600" w:type="dxa"/>
          </w:tcPr>
          <w:p w14:paraId="1D66A78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PV1</w:t>
            </w:r>
          </w:p>
        </w:tc>
        <w:tc>
          <w:tcPr>
            <w:tcW w:w="700" w:type="dxa"/>
          </w:tcPr>
          <w:p w14:paraId="06350B29" w14:textId="77777777" w:rsidR="00940027" w:rsidRDefault="00940027">
            <w:pPr>
              <w:pStyle w:val="OtherTableBody"/>
            </w:pPr>
            <w:r>
              <w:t>36</w:t>
            </w:r>
          </w:p>
        </w:tc>
        <w:tc>
          <w:tcPr>
            <w:tcW w:w="600" w:type="dxa"/>
          </w:tcPr>
          <w:p w14:paraId="3BF9CAB5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78E25F09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1F64E1F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C3CB62F" w14:textId="77777777" w:rsidR="00940027" w:rsidRDefault="00940027">
            <w:pPr>
              <w:pStyle w:val="OtherTableBody"/>
              <w:jc w:val="center"/>
            </w:pPr>
            <w:r>
              <w:t>0112</w:t>
            </w:r>
          </w:p>
        </w:tc>
        <w:tc>
          <w:tcPr>
            <w:tcW w:w="942" w:type="dxa"/>
          </w:tcPr>
          <w:p w14:paraId="40262EE5" w14:textId="77777777" w:rsidR="00940027" w:rsidRDefault="00940027">
            <w:pPr>
              <w:pStyle w:val="OtherTableBody"/>
            </w:pPr>
            <w:r>
              <w:t>3.4.3.36</w:t>
            </w:r>
          </w:p>
        </w:tc>
      </w:tr>
      <w:tr w:rsidR="00940027" w14:paraId="3828E46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DE42629" w14:textId="77777777" w:rsidR="00940027" w:rsidRDefault="00940027">
            <w:pPr>
              <w:pStyle w:val="OtherTableBody"/>
            </w:pPr>
            <w:r>
              <w:t>Discharged to Location</w:t>
            </w:r>
          </w:p>
        </w:tc>
        <w:tc>
          <w:tcPr>
            <w:tcW w:w="800" w:type="dxa"/>
          </w:tcPr>
          <w:p w14:paraId="1498D4FB" w14:textId="77777777" w:rsidR="00940027" w:rsidRDefault="00940027">
            <w:pPr>
              <w:pStyle w:val="OtherTableBody"/>
              <w:jc w:val="center"/>
            </w:pPr>
            <w:r>
              <w:t>00167</w:t>
            </w:r>
          </w:p>
        </w:tc>
        <w:tc>
          <w:tcPr>
            <w:tcW w:w="600" w:type="dxa"/>
          </w:tcPr>
          <w:p w14:paraId="462F4BBE" w14:textId="77777777" w:rsidR="00940027" w:rsidRDefault="00940027">
            <w:pPr>
              <w:pStyle w:val="OtherTableBody"/>
              <w:jc w:val="center"/>
            </w:pPr>
            <w:r>
              <w:t>PV1</w:t>
            </w:r>
          </w:p>
        </w:tc>
        <w:tc>
          <w:tcPr>
            <w:tcW w:w="700" w:type="dxa"/>
          </w:tcPr>
          <w:p w14:paraId="1F799875" w14:textId="77777777" w:rsidR="00940027" w:rsidRDefault="00940027">
            <w:pPr>
              <w:pStyle w:val="OtherTableBody"/>
            </w:pPr>
            <w:r>
              <w:t>37</w:t>
            </w:r>
          </w:p>
        </w:tc>
        <w:tc>
          <w:tcPr>
            <w:tcW w:w="600" w:type="dxa"/>
          </w:tcPr>
          <w:p w14:paraId="16DA9194" w14:textId="77777777" w:rsidR="00940027" w:rsidRDefault="00940027">
            <w:pPr>
              <w:pStyle w:val="OtherTableBody"/>
            </w:pPr>
            <w:r>
              <w:t>47</w:t>
            </w:r>
          </w:p>
        </w:tc>
        <w:tc>
          <w:tcPr>
            <w:tcW w:w="600" w:type="dxa"/>
          </w:tcPr>
          <w:p w14:paraId="5A0FA2C5" w14:textId="77777777" w:rsidR="00940027" w:rsidRDefault="00940027">
            <w:pPr>
              <w:pStyle w:val="OtherTableBody"/>
            </w:pPr>
            <w:r>
              <w:t>DLD</w:t>
            </w:r>
          </w:p>
        </w:tc>
        <w:tc>
          <w:tcPr>
            <w:tcW w:w="700" w:type="dxa"/>
          </w:tcPr>
          <w:p w14:paraId="24E44EC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5AE5798" w14:textId="77777777" w:rsidR="00940027" w:rsidRDefault="00940027">
            <w:pPr>
              <w:pStyle w:val="OtherTableBody"/>
              <w:jc w:val="center"/>
            </w:pPr>
            <w:r>
              <w:t>0113</w:t>
            </w:r>
          </w:p>
        </w:tc>
        <w:tc>
          <w:tcPr>
            <w:tcW w:w="942" w:type="dxa"/>
          </w:tcPr>
          <w:p w14:paraId="6C634A5E" w14:textId="77777777" w:rsidR="00940027" w:rsidRDefault="00940027">
            <w:pPr>
              <w:pStyle w:val="OtherTableBody"/>
            </w:pPr>
            <w:r>
              <w:t>3.4.3.37</w:t>
            </w:r>
          </w:p>
        </w:tc>
      </w:tr>
      <w:tr w:rsidR="00940027" w14:paraId="7D1FE69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3CFC8D9" w14:textId="77777777" w:rsidR="00940027" w:rsidRDefault="00940027">
            <w:pPr>
              <w:pStyle w:val="OtherTableBody"/>
            </w:pPr>
            <w:r>
              <w:t>Dispense Amount</w:t>
            </w:r>
          </w:p>
        </w:tc>
        <w:tc>
          <w:tcPr>
            <w:tcW w:w="800" w:type="dxa"/>
          </w:tcPr>
          <w:p w14:paraId="2558D67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00323</w:t>
            </w:r>
          </w:p>
        </w:tc>
        <w:tc>
          <w:tcPr>
            <w:tcW w:w="600" w:type="dxa"/>
          </w:tcPr>
          <w:p w14:paraId="5C29795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RXE</w:t>
            </w:r>
          </w:p>
        </w:tc>
        <w:tc>
          <w:tcPr>
            <w:tcW w:w="700" w:type="dxa"/>
          </w:tcPr>
          <w:p w14:paraId="3E1FCE3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  <w:tc>
          <w:tcPr>
            <w:tcW w:w="600" w:type="dxa"/>
          </w:tcPr>
          <w:p w14:paraId="65374A9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20</w:t>
            </w:r>
          </w:p>
        </w:tc>
        <w:tc>
          <w:tcPr>
            <w:tcW w:w="600" w:type="dxa"/>
          </w:tcPr>
          <w:p w14:paraId="153502D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NM</w:t>
            </w:r>
          </w:p>
        </w:tc>
        <w:tc>
          <w:tcPr>
            <w:tcW w:w="700" w:type="dxa"/>
          </w:tcPr>
          <w:p w14:paraId="2DBB656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092DCBB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CED77F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4.14.4.10</w:t>
            </w:r>
          </w:p>
        </w:tc>
      </w:tr>
      <w:tr w:rsidR="00940027" w14:paraId="01F6ADA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BDE20F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Dispense Notes</w:t>
            </w:r>
          </w:p>
        </w:tc>
        <w:tc>
          <w:tcPr>
            <w:tcW w:w="800" w:type="dxa"/>
          </w:tcPr>
          <w:p w14:paraId="23A3BC83" w14:textId="77777777" w:rsidR="00940027" w:rsidRDefault="00940027">
            <w:pPr>
              <w:pStyle w:val="OtherTableBody"/>
              <w:jc w:val="center"/>
            </w:pPr>
            <w:r>
              <w:t>00340</w:t>
            </w:r>
          </w:p>
        </w:tc>
        <w:tc>
          <w:tcPr>
            <w:tcW w:w="600" w:type="dxa"/>
          </w:tcPr>
          <w:p w14:paraId="5B83AF13" w14:textId="77777777" w:rsidR="00940027" w:rsidRDefault="00940027">
            <w:pPr>
              <w:pStyle w:val="OtherTableBody"/>
              <w:jc w:val="center"/>
            </w:pPr>
            <w:r>
              <w:t>RXD</w:t>
            </w:r>
          </w:p>
        </w:tc>
        <w:tc>
          <w:tcPr>
            <w:tcW w:w="700" w:type="dxa"/>
          </w:tcPr>
          <w:p w14:paraId="65E062A9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6C35E9C6" w14:textId="77777777" w:rsidR="00940027" w:rsidRDefault="00940027">
            <w:pPr>
              <w:pStyle w:val="OtherTableBody"/>
            </w:pPr>
            <w:r>
              <w:t>200</w:t>
            </w:r>
          </w:p>
        </w:tc>
        <w:tc>
          <w:tcPr>
            <w:tcW w:w="600" w:type="dxa"/>
          </w:tcPr>
          <w:p w14:paraId="6B563ED9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66B5F6A7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6DC44D3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ED2398E" w14:textId="77777777" w:rsidR="00940027" w:rsidRDefault="00940027">
            <w:pPr>
              <w:pStyle w:val="OtherTableBody"/>
            </w:pPr>
            <w:r>
              <w:t>4.14.5.9</w:t>
            </w:r>
          </w:p>
        </w:tc>
      </w:tr>
      <w:tr w:rsidR="00940027" w14:paraId="6AD1F09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F712B9F" w14:textId="77777777" w:rsidR="00940027" w:rsidRDefault="00940027">
            <w:pPr>
              <w:pStyle w:val="OtherTableBody"/>
            </w:pPr>
            <w:r>
              <w:t>Dispense Package Method</w:t>
            </w:r>
          </w:p>
        </w:tc>
        <w:tc>
          <w:tcPr>
            <w:tcW w:w="800" w:type="dxa"/>
          </w:tcPr>
          <w:p w14:paraId="63A35CF0" w14:textId="77777777" w:rsidR="00940027" w:rsidRDefault="00940027">
            <w:pPr>
              <w:pStyle w:val="OtherTableBody"/>
              <w:jc w:val="center"/>
            </w:pPr>
            <w:r>
              <w:t>01222</w:t>
            </w:r>
          </w:p>
        </w:tc>
        <w:tc>
          <w:tcPr>
            <w:tcW w:w="600" w:type="dxa"/>
          </w:tcPr>
          <w:p w14:paraId="0D313C6E" w14:textId="77777777" w:rsidR="00940027" w:rsidRDefault="00940027">
            <w:pPr>
              <w:pStyle w:val="OtherTableBody"/>
              <w:jc w:val="center"/>
            </w:pPr>
            <w:r>
              <w:t>RXE</w:t>
            </w:r>
          </w:p>
        </w:tc>
        <w:tc>
          <w:tcPr>
            <w:tcW w:w="700" w:type="dxa"/>
          </w:tcPr>
          <w:p w14:paraId="34E80840" w14:textId="77777777" w:rsidR="00940027" w:rsidRDefault="00940027">
            <w:pPr>
              <w:pStyle w:val="OtherTableBody"/>
            </w:pPr>
            <w:r>
              <w:t>30</w:t>
            </w:r>
          </w:p>
        </w:tc>
        <w:tc>
          <w:tcPr>
            <w:tcW w:w="600" w:type="dxa"/>
          </w:tcPr>
          <w:p w14:paraId="4491533F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1633631E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4C6E377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B52813C" w14:textId="77777777" w:rsidR="00940027" w:rsidRDefault="00940027">
            <w:pPr>
              <w:pStyle w:val="OtherTableBody"/>
              <w:jc w:val="center"/>
            </w:pPr>
            <w:r>
              <w:t>0321</w:t>
            </w:r>
          </w:p>
        </w:tc>
        <w:tc>
          <w:tcPr>
            <w:tcW w:w="942" w:type="dxa"/>
          </w:tcPr>
          <w:p w14:paraId="6734ACB1" w14:textId="77777777" w:rsidR="00940027" w:rsidRDefault="00940027">
            <w:pPr>
              <w:pStyle w:val="OtherTableBody"/>
            </w:pPr>
            <w:r>
              <w:t>4.14.4.30</w:t>
            </w:r>
          </w:p>
        </w:tc>
      </w:tr>
      <w:tr w:rsidR="00940027" w14:paraId="14B865D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307DF72" w14:textId="77777777" w:rsidR="00940027" w:rsidRDefault="00940027">
            <w:pPr>
              <w:pStyle w:val="OtherTableBody"/>
            </w:pPr>
            <w:r>
              <w:t>Dispense Package Method</w:t>
            </w:r>
          </w:p>
        </w:tc>
        <w:tc>
          <w:tcPr>
            <w:tcW w:w="800" w:type="dxa"/>
          </w:tcPr>
          <w:p w14:paraId="3013E55E" w14:textId="77777777" w:rsidR="00940027" w:rsidRDefault="00940027">
            <w:pPr>
              <w:pStyle w:val="OtherTableBody"/>
              <w:jc w:val="center"/>
            </w:pPr>
            <w:r>
              <w:t>01222</w:t>
            </w:r>
          </w:p>
        </w:tc>
        <w:tc>
          <w:tcPr>
            <w:tcW w:w="600" w:type="dxa"/>
          </w:tcPr>
          <w:p w14:paraId="06530F88" w14:textId="77777777" w:rsidR="00940027" w:rsidRDefault="00940027">
            <w:pPr>
              <w:pStyle w:val="OtherTableBody"/>
              <w:jc w:val="center"/>
            </w:pPr>
            <w:r>
              <w:t>RXD</w:t>
            </w:r>
          </w:p>
        </w:tc>
        <w:tc>
          <w:tcPr>
            <w:tcW w:w="700" w:type="dxa"/>
          </w:tcPr>
          <w:p w14:paraId="3B8799B7" w14:textId="77777777" w:rsidR="00940027" w:rsidRDefault="00940027">
            <w:pPr>
              <w:pStyle w:val="OtherTableBody"/>
            </w:pPr>
            <w:r>
              <w:t>24</w:t>
            </w:r>
          </w:p>
        </w:tc>
        <w:tc>
          <w:tcPr>
            <w:tcW w:w="600" w:type="dxa"/>
          </w:tcPr>
          <w:p w14:paraId="5C20DBFE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73A4894B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0A34034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86E662E" w14:textId="77777777" w:rsidR="00940027" w:rsidRDefault="00940027">
            <w:pPr>
              <w:pStyle w:val="OtherTableBody"/>
              <w:jc w:val="center"/>
            </w:pPr>
            <w:r>
              <w:t>0321</w:t>
            </w:r>
          </w:p>
        </w:tc>
        <w:tc>
          <w:tcPr>
            <w:tcW w:w="942" w:type="dxa"/>
          </w:tcPr>
          <w:p w14:paraId="0E52ACB5" w14:textId="77777777" w:rsidR="00940027" w:rsidRDefault="00940027">
            <w:pPr>
              <w:pStyle w:val="OtherTableBody"/>
            </w:pPr>
            <w:r>
              <w:t>4.14.5.24</w:t>
            </w:r>
          </w:p>
        </w:tc>
      </w:tr>
      <w:tr w:rsidR="00940027" w14:paraId="4A20378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128750E" w14:textId="77777777" w:rsidR="00940027" w:rsidRDefault="00940027">
            <w:pPr>
              <w:pStyle w:val="OtherTableBody"/>
            </w:pPr>
            <w:r>
              <w:t>Dispense Package Size</w:t>
            </w:r>
          </w:p>
        </w:tc>
        <w:tc>
          <w:tcPr>
            <w:tcW w:w="800" w:type="dxa"/>
          </w:tcPr>
          <w:p w14:paraId="081F3C2F" w14:textId="77777777" w:rsidR="00940027" w:rsidRDefault="00940027">
            <w:pPr>
              <w:pStyle w:val="OtherTableBody"/>
              <w:jc w:val="center"/>
            </w:pPr>
            <w:r>
              <w:t>01220</w:t>
            </w:r>
          </w:p>
        </w:tc>
        <w:tc>
          <w:tcPr>
            <w:tcW w:w="600" w:type="dxa"/>
          </w:tcPr>
          <w:p w14:paraId="31547CFE" w14:textId="77777777" w:rsidR="00940027" w:rsidRDefault="00940027">
            <w:pPr>
              <w:pStyle w:val="OtherTableBody"/>
              <w:jc w:val="center"/>
            </w:pPr>
            <w:r>
              <w:t>RXE</w:t>
            </w:r>
          </w:p>
        </w:tc>
        <w:tc>
          <w:tcPr>
            <w:tcW w:w="700" w:type="dxa"/>
          </w:tcPr>
          <w:p w14:paraId="114BD7CF" w14:textId="77777777" w:rsidR="00940027" w:rsidRDefault="00940027">
            <w:pPr>
              <w:pStyle w:val="OtherTableBody"/>
            </w:pPr>
            <w:r>
              <w:t>28</w:t>
            </w:r>
          </w:p>
        </w:tc>
        <w:tc>
          <w:tcPr>
            <w:tcW w:w="600" w:type="dxa"/>
          </w:tcPr>
          <w:p w14:paraId="25A2CC85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718CE1DE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44C1F82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0599AA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88ED221" w14:textId="77777777" w:rsidR="00940027" w:rsidRDefault="00940027">
            <w:pPr>
              <w:pStyle w:val="OtherTableBody"/>
            </w:pPr>
            <w:r>
              <w:t>4.14.4.28</w:t>
            </w:r>
          </w:p>
        </w:tc>
      </w:tr>
      <w:tr w:rsidR="00940027" w14:paraId="0A6329F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0FFBD7D" w14:textId="77777777" w:rsidR="00940027" w:rsidRDefault="00940027">
            <w:pPr>
              <w:pStyle w:val="OtherTableBody"/>
            </w:pPr>
            <w:r>
              <w:t>Dispense Package Size</w:t>
            </w:r>
          </w:p>
        </w:tc>
        <w:tc>
          <w:tcPr>
            <w:tcW w:w="800" w:type="dxa"/>
          </w:tcPr>
          <w:p w14:paraId="7E15571F" w14:textId="77777777" w:rsidR="00940027" w:rsidRDefault="00940027">
            <w:pPr>
              <w:pStyle w:val="OtherTableBody"/>
              <w:jc w:val="center"/>
            </w:pPr>
            <w:r>
              <w:t>01220</w:t>
            </w:r>
          </w:p>
        </w:tc>
        <w:tc>
          <w:tcPr>
            <w:tcW w:w="600" w:type="dxa"/>
          </w:tcPr>
          <w:p w14:paraId="13BC43FD" w14:textId="77777777" w:rsidR="00940027" w:rsidRDefault="00940027">
            <w:pPr>
              <w:pStyle w:val="OtherTableBody"/>
              <w:jc w:val="center"/>
            </w:pPr>
            <w:r>
              <w:t>RXD</w:t>
            </w:r>
          </w:p>
        </w:tc>
        <w:tc>
          <w:tcPr>
            <w:tcW w:w="700" w:type="dxa"/>
          </w:tcPr>
          <w:p w14:paraId="388900FA" w14:textId="77777777" w:rsidR="00940027" w:rsidRDefault="00940027">
            <w:pPr>
              <w:pStyle w:val="OtherTableBody"/>
            </w:pPr>
            <w:r>
              <w:t>22</w:t>
            </w:r>
          </w:p>
        </w:tc>
        <w:tc>
          <w:tcPr>
            <w:tcW w:w="600" w:type="dxa"/>
          </w:tcPr>
          <w:p w14:paraId="7AF735E8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78DC033C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2B74FBA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1E7DE7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74E1AB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4.14.5.22</w:t>
            </w:r>
          </w:p>
        </w:tc>
      </w:tr>
      <w:tr w:rsidR="00940027" w14:paraId="2ECC44D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94D694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Dispense Package Size Unit</w:t>
            </w:r>
          </w:p>
        </w:tc>
        <w:tc>
          <w:tcPr>
            <w:tcW w:w="800" w:type="dxa"/>
          </w:tcPr>
          <w:p w14:paraId="49CBC6D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01221</w:t>
            </w:r>
          </w:p>
        </w:tc>
        <w:tc>
          <w:tcPr>
            <w:tcW w:w="600" w:type="dxa"/>
          </w:tcPr>
          <w:p w14:paraId="29990DD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RXE</w:t>
            </w:r>
          </w:p>
        </w:tc>
        <w:tc>
          <w:tcPr>
            <w:tcW w:w="700" w:type="dxa"/>
          </w:tcPr>
          <w:p w14:paraId="6FB4A6C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29</w:t>
            </w:r>
          </w:p>
        </w:tc>
        <w:tc>
          <w:tcPr>
            <w:tcW w:w="600" w:type="dxa"/>
          </w:tcPr>
          <w:p w14:paraId="006E160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1A50C5C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27BFD04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04A57A7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B56DF9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4.14.4.29</w:t>
            </w:r>
          </w:p>
        </w:tc>
      </w:tr>
      <w:tr w:rsidR="00940027" w14:paraId="0ACA526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D7A997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Dispense Package Size Unit</w:t>
            </w:r>
          </w:p>
        </w:tc>
        <w:tc>
          <w:tcPr>
            <w:tcW w:w="800" w:type="dxa"/>
          </w:tcPr>
          <w:p w14:paraId="135E598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01221</w:t>
            </w:r>
          </w:p>
        </w:tc>
        <w:tc>
          <w:tcPr>
            <w:tcW w:w="600" w:type="dxa"/>
          </w:tcPr>
          <w:p w14:paraId="259C534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RXD</w:t>
            </w:r>
          </w:p>
        </w:tc>
        <w:tc>
          <w:tcPr>
            <w:tcW w:w="700" w:type="dxa"/>
          </w:tcPr>
          <w:p w14:paraId="7934759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23</w:t>
            </w:r>
          </w:p>
        </w:tc>
        <w:tc>
          <w:tcPr>
            <w:tcW w:w="600" w:type="dxa"/>
          </w:tcPr>
          <w:p w14:paraId="6C90A3D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3EA0B3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44BCA83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148E86D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AD7FB23" w14:textId="77777777" w:rsidR="00940027" w:rsidRDefault="00940027">
            <w:pPr>
              <w:pStyle w:val="OtherTableBody"/>
            </w:pPr>
            <w:r>
              <w:t>4.14.5.23</w:t>
            </w:r>
          </w:p>
        </w:tc>
      </w:tr>
      <w:tr w:rsidR="00940027" w14:paraId="7DEBD7F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EC8B182" w14:textId="77777777" w:rsidR="00940027" w:rsidRDefault="00940027">
            <w:pPr>
              <w:pStyle w:val="OtherTableBody"/>
            </w:pPr>
            <w:r>
              <w:t>Dispense Sub-ID Counter</w:t>
            </w:r>
          </w:p>
        </w:tc>
        <w:tc>
          <w:tcPr>
            <w:tcW w:w="800" w:type="dxa"/>
          </w:tcPr>
          <w:p w14:paraId="444E8B83" w14:textId="77777777" w:rsidR="00940027" w:rsidRDefault="00940027">
            <w:pPr>
              <w:pStyle w:val="OtherTableBody"/>
              <w:jc w:val="center"/>
            </w:pPr>
            <w:r>
              <w:t>00334</w:t>
            </w:r>
          </w:p>
        </w:tc>
        <w:tc>
          <w:tcPr>
            <w:tcW w:w="600" w:type="dxa"/>
          </w:tcPr>
          <w:p w14:paraId="144AFEC7" w14:textId="77777777" w:rsidR="00940027" w:rsidRDefault="00940027">
            <w:pPr>
              <w:pStyle w:val="OtherTableBody"/>
              <w:jc w:val="center"/>
            </w:pPr>
            <w:r>
              <w:t>RXD</w:t>
            </w:r>
          </w:p>
        </w:tc>
        <w:tc>
          <w:tcPr>
            <w:tcW w:w="700" w:type="dxa"/>
          </w:tcPr>
          <w:p w14:paraId="1C1CD822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199C60E7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1F3E3B83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317DCFE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29DBD6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87865F2" w14:textId="77777777" w:rsidR="00940027" w:rsidRDefault="00940027">
            <w:pPr>
              <w:pStyle w:val="OtherTableBody"/>
            </w:pPr>
            <w:r>
              <w:t>4.14.5.1</w:t>
            </w:r>
          </w:p>
        </w:tc>
      </w:tr>
      <w:tr w:rsidR="00940027" w14:paraId="70CFAEA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BC923E0" w14:textId="77777777" w:rsidR="00940027" w:rsidRDefault="00940027">
            <w:pPr>
              <w:pStyle w:val="OtherTableBody"/>
            </w:pPr>
            <w:r>
              <w:t>Dispense Sub-ID Counter</w:t>
            </w:r>
          </w:p>
        </w:tc>
        <w:tc>
          <w:tcPr>
            <w:tcW w:w="800" w:type="dxa"/>
          </w:tcPr>
          <w:p w14:paraId="4E724009" w14:textId="77777777" w:rsidR="00940027" w:rsidRDefault="00940027">
            <w:pPr>
              <w:pStyle w:val="OtherTableBody"/>
              <w:jc w:val="center"/>
            </w:pPr>
            <w:r>
              <w:t>00334</w:t>
            </w:r>
          </w:p>
        </w:tc>
        <w:tc>
          <w:tcPr>
            <w:tcW w:w="600" w:type="dxa"/>
          </w:tcPr>
          <w:p w14:paraId="100F762F" w14:textId="77777777" w:rsidR="00940027" w:rsidRDefault="00940027">
            <w:pPr>
              <w:pStyle w:val="OtherTableBody"/>
              <w:jc w:val="center"/>
            </w:pPr>
            <w:r>
              <w:t>RXG</w:t>
            </w:r>
          </w:p>
        </w:tc>
        <w:tc>
          <w:tcPr>
            <w:tcW w:w="700" w:type="dxa"/>
          </w:tcPr>
          <w:p w14:paraId="3C35A58B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711C8F5F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6FB53375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15840AC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59DAD0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D041614" w14:textId="77777777" w:rsidR="00940027" w:rsidRDefault="00940027">
            <w:pPr>
              <w:pStyle w:val="OtherTableBody"/>
            </w:pPr>
            <w:r>
              <w:t>4.14.6.2</w:t>
            </w:r>
          </w:p>
        </w:tc>
      </w:tr>
      <w:tr w:rsidR="00940027" w14:paraId="7083323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A6BBE50" w14:textId="77777777" w:rsidR="00940027" w:rsidRDefault="00940027">
            <w:pPr>
              <w:pStyle w:val="OtherTableBody"/>
            </w:pPr>
            <w:r>
              <w:t>Dispense to Pharmacy</w:t>
            </w:r>
          </w:p>
        </w:tc>
        <w:tc>
          <w:tcPr>
            <w:tcW w:w="800" w:type="dxa"/>
          </w:tcPr>
          <w:p w14:paraId="42710344" w14:textId="77777777" w:rsidR="00940027" w:rsidRDefault="00940027">
            <w:pPr>
              <w:pStyle w:val="OtherTableBody"/>
              <w:jc w:val="center"/>
            </w:pPr>
            <w:r>
              <w:t>01688</w:t>
            </w:r>
          </w:p>
        </w:tc>
        <w:tc>
          <w:tcPr>
            <w:tcW w:w="600" w:type="dxa"/>
          </w:tcPr>
          <w:p w14:paraId="04971961" w14:textId="77777777" w:rsidR="00940027" w:rsidRDefault="00940027">
            <w:pPr>
              <w:pStyle w:val="OtherTableBody"/>
              <w:jc w:val="center"/>
            </w:pPr>
            <w:r>
              <w:t>RXD</w:t>
            </w:r>
          </w:p>
        </w:tc>
        <w:tc>
          <w:tcPr>
            <w:tcW w:w="700" w:type="dxa"/>
          </w:tcPr>
          <w:p w14:paraId="33B55144" w14:textId="77777777" w:rsidR="00940027" w:rsidRDefault="00940027">
            <w:pPr>
              <w:pStyle w:val="OtherTableBody"/>
            </w:pPr>
            <w:r>
              <w:t>30</w:t>
            </w:r>
          </w:p>
        </w:tc>
        <w:tc>
          <w:tcPr>
            <w:tcW w:w="600" w:type="dxa"/>
          </w:tcPr>
          <w:p w14:paraId="4DFB6BEE" w14:textId="77777777" w:rsidR="00940027" w:rsidRDefault="00940027">
            <w:pPr>
              <w:pStyle w:val="OtherTableBody"/>
            </w:pPr>
            <w:r>
              <w:t>180</w:t>
            </w:r>
          </w:p>
        </w:tc>
        <w:tc>
          <w:tcPr>
            <w:tcW w:w="600" w:type="dxa"/>
          </w:tcPr>
          <w:p w14:paraId="41685537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5A99EAF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DD799E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3376DFC" w14:textId="77777777" w:rsidR="00940027" w:rsidRDefault="00940027">
            <w:pPr>
              <w:pStyle w:val="OtherTableBody"/>
            </w:pPr>
            <w:r>
              <w:t>4.14.5.30</w:t>
            </w:r>
          </w:p>
        </w:tc>
      </w:tr>
      <w:tr w:rsidR="00940027" w14:paraId="6C4DD54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4294CE0" w14:textId="77777777" w:rsidR="00940027" w:rsidRDefault="00940027">
            <w:pPr>
              <w:pStyle w:val="OtherTableBody"/>
            </w:pPr>
            <w:r>
              <w:t>Dispense to Pharmacy Address</w:t>
            </w:r>
          </w:p>
        </w:tc>
        <w:tc>
          <w:tcPr>
            <w:tcW w:w="800" w:type="dxa"/>
          </w:tcPr>
          <w:p w14:paraId="6F772DE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01689</w:t>
            </w:r>
          </w:p>
        </w:tc>
        <w:tc>
          <w:tcPr>
            <w:tcW w:w="600" w:type="dxa"/>
          </w:tcPr>
          <w:p w14:paraId="4A27D7F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RXD</w:t>
            </w:r>
          </w:p>
        </w:tc>
        <w:tc>
          <w:tcPr>
            <w:tcW w:w="700" w:type="dxa"/>
          </w:tcPr>
          <w:p w14:paraId="7596219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31</w:t>
            </w:r>
          </w:p>
        </w:tc>
        <w:tc>
          <w:tcPr>
            <w:tcW w:w="600" w:type="dxa"/>
          </w:tcPr>
          <w:p w14:paraId="1B934A1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106</w:t>
            </w:r>
          </w:p>
        </w:tc>
        <w:tc>
          <w:tcPr>
            <w:tcW w:w="600" w:type="dxa"/>
          </w:tcPr>
          <w:p w14:paraId="7C8D283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XAD</w:t>
            </w:r>
          </w:p>
        </w:tc>
        <w:tc>
          <w:tcPr>
            <w:tcW w:w="700" w:type="dxa"/>
          </w:tcPr>
          <w:p w14:paraId="4E4DC9F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1949AA8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A1FAD7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4.14.5.31</w:t>
            </w:r>
          </w:p>
        </w:tc>
      </w:tr>
      <w:tr w:rsidR="00940027" w14:paraId="2A9A375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0FC60C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Dispense Type</w:t>
            </w:r>
          </w:p>
        </w:tc>
        <w:tc>
          <w:tcPr>
            <w:tcW w:w="800" w:type="dxa"/>
          </w:tcPr>
          <w:p w14:paraId="6D19BDE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01691</w:t>
            </w:r>
          </w:p>
        </w:tc>
        <w:tc>
          <w:tcPr>
            <w:tcW w:w="600" w:type="dxa"/>
          </w:tcPr>
          <w:p w14:paraId="0F96702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RXD</w:t>
            </w:r>
          </w:p>
        </w:tc>
        <w:tc>
          <w:tcPr>
            <w:tcW w:w="700" w:type="dxa"/>
          </w:tcPr>
          <w:p w14:paraId="1959608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33</w:t>
            </w:r>
          </w:p>
        </w:tc>
        <w:tc>
          <w:tcPr>
            <w:tcW w:w="600" w:type="dxa"/>
          </w:tcPr>
          <w:p w14:paraId="14D83AF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65BB4A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CWE</w:t>
            </w:r>
          </w:p>
        </w:tc>
        <w:tc>
          <w:tcPr>
            <w:tcW w:w="700" w:type="dxa"/>
          </w:tcPr>
          <w:p w14:paraId="472D719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356B4CF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0484</w:t>
            </w:r>
          </w:p>
        </w:tc>
        <w:tc>
          <w:tcPr>
            <w:tcW w:w="942" w:type="dxa"/>
          </w:tcPr>
          <w:p w14:paraId="7073EEB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4.14.5.33</w:t>
            </w:r>
          </w:p>
        </w:tc>
      </w:tr>
      <w:tr w:rsidR="00940027" w14:paraId="5CBD355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94A532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Dispense Units</w:t>
            </w:r>
          </w:p>
        </w:tc>
        <w:tc>
          <w:tcPr>
            <w:tcW w:w="800" w:type="dxa"/>
          </w:tcPr>
          <w:p w14:paraId="3366039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00324</w:t>
            </w:r>
          </w:p>
        </w:tc>
        <w:tc>
          <w:tcPr>
            <w:tcW w:w="600" w:type="dxa"/>
          </w:tcPr>
          <w:p w14:paraId="6BA4D00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RXE</w:t>
            </w:r>
          </w:p>
        </w:tc>
        <w:tc>
          <w:tcPr>
            <w:tcW w:w="700" w:type="dxa"/>
          </w:tcPr>
          <w:p w14:paraId="2CCDBFB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11</w:t>
            </w:r>
          </w:p>
        </w:tc>
        <w:tc>
          <w:tcPr>
            <w:tcW w:w="600" w:type="dxa"/>
          </w:tcPr>
          <w:p w14:paraId="6C4180D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7F78C8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5ED6A5F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6BA9611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BFEE5A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4.14.4.11</w:t>
            </w:r>
          </w:p>
        </w:tc>
      </w:tr>
      <w:tr w:rsidR="00940027" w14:paraId="62DE101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1B37C1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Dispense/Give Code</w:t>
            </w:r>
          </w:p>
        </w:tc>
        <w:tc>
          <w:tcPr>
            <w:tcW w:w="800" w:type="dxa"/>
          </w:tcPr>
          <w:p w14:paraId="3DABFDA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00335</w:t>
            </w:r>
          </w:p>
        </w:tc>
        <w:tc>
          <w:tcPr>
            <w:tcW w:w="600" w:type="dxa"/>
          </w:tcPr>
          <w:p w14:paraId="0A2FE41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RXD</w:t>
            </w:r>
          </w:p>
        </w:tc>
        <w:tc>
          <w:tcPr>
            <w:tcW w:w="700" w:type="dxa"/>
          </w:tcPr>
          <w:p w14:paraId="6A4D0A3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288D8FA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9CC27C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081E9C5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195F8A8C" w14:textId="77777777" w:rsidR="00940027" w:rsidRDefault="00940027">
            <w:pPr>
              <w:pStyle w:val="OtherTableBody"/>
              <w:jc w:val="center"/>
            </w:pPr>
            <w:r>
              <w:t>0292</w:t>
            </w:r>
          </w:p>
        </w:tc>
        <w:tc>
          <w:tcPr>
            <w:tcW w:w="942" w:type="dxa"/>
          </w:tcPr>
          <w:p w14:paraId="0152DC67" w14:textId="77777777" w:rsidR="00940027" w:rsidRDefault="00940027">
            <w:pPr>
              <w:pStyle w:val="OtherTableBody"/>
            </w:pPr>
            <w:r>
              <w:t>4.14.5.2</w:t>
            </w:r>
          </w:p>
        </w:tc>
      </w:tr>
      <w:tr w:rsidR="00940027" w14:paraId="66798C9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C1C36CB" w14:textId="77777777" w:rsidR="00940027" w:rsidRDefault="00940027">
            <w:pPr>
              <w:pStyle w:val="OtherTableBody"/>
            </w:pPr>
            <w:r>
              <w:t>Dispense-to Location</w:t>
            </w:r>
          </w:p>
        </w:tc>
        <w:tc>
          <w:tcPr>
            <w:tcW w:w="800" w:type="dxa"/>
          </w:tcPr>
          <w:p w14:paraId="616EF96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01303</w:t>
            </w:r>
          </w:p>
        </w:tc>
        <w:tc>
          <w:tcPr>
            <w:tcW w:w="600" w:type="dxa"/>
          </w:tcPr>
          <w:p w14:paraId="79623DA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RXG</w:t>
            </w:r>
          </w:p>
        </w:tc>
        <w:tc>
          <w:tcPr>
            <w:tcW w:w="700" w:type="dxa"/>
          </w:tcPr>
          <w:p w14:paraId="48E5199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11</w:t>
            </w:r>
          </w:p>
        </w:tc>
        <w:tc>
          <w:tcPr>
            <w:tcW w:w="600" w:type="dxa"/>
          </w:tcPr>
          <w:p w14:paraId="1812DC7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200</w:t>
            </w:r>
          </w:p>
        </w:tc>
        <w:tc>
          <w:tcPr>
            <w:tcW w:w="600" w:type="dxa"/>
          </w:tcPr>
          <w:p w14:paraId="26A0A6A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LA2</w:t>
            </w:r>
          </w:p>
        </w:tc>
        <w:tc>
          <w:tcPr>
            <w:tcW w:w="700" w:type="dxa"/>
          </w:tcPr>
          <w:p w14:paraId="7C275F2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0D7AB51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780E26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4.14.6.11</w:t>
            </w:r>
          </w:p>
        </w:tc>
      </w:tr>
      <w:tr w:rsidR="00940027" w14:paraId="0963122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0133F2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Dispense-to Location</w:t>
            </w:r>
          </w:p>
        </w:tc>
        <w:tc>
          <w:tcPr>
            <w:tcW w:w="800" w:type="dxa"/>
          </w:tcPr>
          <w:p w14:paraId="5D6B24F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01303</w:t>
            </w:r>
          </w:p>
        </w:tc>
        <w:tc>
          <w:tcPr>
            <w:tcW w:w="600" w:type="dxa"/>
          </w:tcPr>
          <w:p w14:paraId="727526F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RXD</w:t>
            </w:r>
          </w:p>
        </w:tc>
        <w:tc>
          <w:tcPr>
            <w:tcW w:w="700" w:type="dxa"/>
          </w:tcPr>
          <w:p w14:paraId="13649D6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</w:t>
            </w:r>
          </w:p>
        </w:tc>
        <w:tc>
          <w:tcPr>
            <w:tcW w:w="600" w:type="dxa"/>
          </w:tcPr>
          <w:p w14:paraId="15F78A4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200</w:t>
            </w:r>
          </w:p>
        </w:tc>
        <w:tc>
          <w:tcPr>
            <w:tcW w:w="600" w:type="dxa"/>
          </w:tcPr>
          <w:p w14:paraId="54819EE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LA2</w:t>
            </w:r>
          </w:p>
        </w:tc>
        <w:tc>
          <w:tcPr>
            <w:tcW w:w="700" w:type="dxa"/>
          </w:tcPr>
          <w:p w14:paraId="0BBA42E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03A5BE9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88C4C98" w14:textId="77777777" w:rsidR="00940027" w:rsidRDefault="00940027">
            <w:pPr>
              <w:pStyle w:val="OtherTableBody"/>
            </w:pPr>
            <w:r>
              <w:t>4.14.5.13</w:t>
            </w:r>
          </w:p>
        </w:tc>
      </w:tr>
      <w:tr w:rsidR="00940027" w14:paraId="2D9CC95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8BB243A" w14:textId="77777777" w:rsidR="00940027" w:rsidRDefault="00940027">
            <w:pPr>
              <w:pStyle w:val="OtherTableBody"/>
            </w:pPr>
            <w:r>
              <w:t>Dispensing Interval</w:t>
            </w:r>
          </w:p>
        </w:tc>
        <w:tc>
          <w:tcPr>
            <w:tcW w:w="800" w:type="dxa"/>
          </w:tcPr>
          <w:p w14:paraId="7E698D4C" w14:textId="77777777" w:rsidR="00940027" w:rsidRDefault="00940027">
            <w:pPr>
              <w:pStyle w:val="OtherTableBody"/>
              <w:jc w:val="center"/>
            </w:pPr>
            <w:r>
              <w:t>01669</w:t>
            </w:r>
          </w:p>
        </w:tc>
        <w:tc>
          <w:tcPr>
            <w:tcW w:w="600" w:type="dxa"/>
          </w:tcPr>
          <w:p w14:paraId="325EA0B6" w14:textId="77777777" w:rsidR="00940027" w:rsidRDefault="00940027">
            <w:pPr>
              <w:pStyle w:val="OtherTableBody"/>
              <w:jc w:val="center"/>
            </w:pPr>
            <w:r>
              <w:t>RXO</w:t>
            </w:r>
          </w:p>
        </w:tc>
        <w:tc>
          <w:tcPr>
            <w:tcW w:w="700" w:type="dxa"/>
          </w:tcPr>
          <w:p w14:paraId="73482295" w14:textId="77777777" w:rsidR="00940027" w:rsidRDefault="00940027">
            <w:pPr>
              <w:pStyle w:val="OtherTableBody"/>
            </w:pPr>
            <w:r>
              <w:t>28</w:t>
            </w:r>
          </w:p>
        </w:tc>
        <w:tc>
          <w:tcPr>
            <w:tcW w:w="600" w:type="dxa"/>
          </w:tcPr>
          <w:p w14:paraId="31639E5F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55BF803F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2EA7D3A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76F23D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DBF43E6" w14:textId="77777777" w:rsidR="00940027" w:rsidRDefault="00940027">
            <w:pPr>
              <w:pStyle w:val="OtherTableBody"/>
            </w:pPr>
            <w:r>
              <w:t>4.14.1.28</w:t>
            </w:r>
          </w:p>
        </w:tc>
      </w:tr>
      <w:tr w:rsidR="00940027" w14:paraId="0A051C7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2E5C388" w14:textId="77777777" w:rsidR="00940027" w:rsidRDefault="00940027">
            <w:pPr>
              <w:pStyle w:val="OtherTableBody"/>
            </w:pPr>
            <w:r>
              <w:t>Dispensing Pharmacy</w:t>
            </w:r>
          </w:p>
        </w:tc>
        <w:tc>
          <w:tcPr>
            <w:tcW w:w="800" w:type="dxa"/>
          </w:tcPr>
          <w:p w14:paraId="738B34EF" w14:textId="77777777" w:rsidR="00940027" w:rsidRDefault="00940027">
            <w:pPr>
              <w:pStyle w:val="OtherTableBody"/>
              <w:jc w:val="center"/>
            </w:pPr>
            <w:r>
              <w:t>01681</w:t>
            </w:r>
          </w:p>
        </w:tc>
        <w:tc>
          <w:tcPr>
            <w:tcW w:w="600" w:type="dxa"/>
          </w:tcPr>
          <w:p w14:paraId="3E7AB0D5" w14:textId="77777777" w:rsidR="00940027" w:rsidRDefault="00940027">
            <w:pPr>
              <w:pStyle w:val="OtherTableBody"/>
              <w:jc w:val="center"/>
            </w:pPr>
            <w:r>
              <w:t>RXE</w:t>
            </w:r>
          </w:p>
        </w:tc>
        <w:tc>
          <w:tcPr>
            <w:tcW w:w="700" w:type="dxa"/>
          </w:tcPr>
          <w:p w14:paraId="03DEA689" w14:textId="77777777" w:rsidR="00940027" w:rsidRDefault="00940027">
            <w:pPr>
              <w:pStyle w:val="OtherTableBody"/>
            </w:pPr>
            <w:r>
              <w:t>40</w:t>
            </w:r>
          </w:p>
        </w:tc>
        <w:tc>
          <w:tcPr>
            <w:tcW w:w="600" w:type="dxa"/>
          </w:tcPr>
          <w:p w14:paraId="0FA7905E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2A5A1B46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5DD51DF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3EAE51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563A02F" w14:textId="77777777" w:rsidR="00940027" w:rsidRDefault="00940027">
            <w:pPr>
              <w:pStyle w:val="OtherTableBody"/>
            </w:pPr>
            <w:r>
              <w:t>4.14.4.40</w:t>
            </w:r>
          </w:p>
        </w:tc>
      </w:tr>
      <w:tr w:rsidR="00940027" w14:paraId="0491572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120EE27" w14:textId="77777777" w:rsidR="00940027" w:rsidRDefault="00940027">
            <w:pPr>
              <w:pStyle w:val="OtherTableBody"/>
            </w:pPr>
            <w:r>
              <w:t>Dispensing Pharmacy Address</w:t>
            </w:r>
          </w:p>
        </w:tc>
        <w:tc>
          <w:tcPr>
            <w:tcW w:w="800" w:type="dxa"/>
          </w:tcPr>
          <w:p w14:paraId="675CEC23" w14:textId="77777777" w:rsidR="00940027" w:rsidRDefault="00940027">
            <w:pPr>
              <w:pStyle w:val="OtherTableBody"/>
              <w:jc w:val="center"/>
            </w:pPr>
            <w:r>
              <w:t>01682</w:t>
            </w:r>
          </w:p>
        </w:tc>
        <w:tc>
          <w:tcPr>
            <w:tcW w:w="600" w:type="dxa"/>
          </w:tcPr>
          <w:p w14:paraId="72DBEDBA" w14:textId="77777777" w:rsidR="00940027" w:rsidRDefault="00940027">
            <w:pPr>
              <w:pStyle w:val="OtherTableBody"/>
              <w:jc w:val="center"/>
            </w:pPr>
            <w:r>
              <w:t>RXE</w:t>
            </w:r>
          </w:p>
        </w:tc>
        <w:tc>
          <w:tcPr>
            <w:tcW w:w="700" w:type="dxa"/>
          </w:tcPr>
          <w:p w14:paraId="7A3BFD44" w14:textId="77777777" w:rsidR="00940027" w:rsidRDefault="00940027">
            <w:pPr>
              <w:pStyle w:val="OtherTableBody"/>
            </w:pPr>
            <w:r>
              <w:t>41</w:t>
            </w:r>
          </w:p>
        </w:tc>
        <w:tc>
          <w:tcPr>
            <w:tcW w:w="600" w:type="dxa"/>
          </w:tcPr>
          <w:p w14:paraId="6A700DEA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67D2BFB8" w14:textId="77777777" w:rsidR="00940027" w:rsidRDefault="00940027">
            <w:pPr>
              <w:pStyle w:val="OtherTableBody"/>
            </w:pPr>
            <w:r>
              <w:t>XAD</w:t>
            </w:r>
          </w:p>
        </w:tc>
        <w:tc>
          <w:tcPr>
            <w:tcW w:w="700" w:type="dxa"/>
          </w:tcPr>
          <w:p w14:paraId="1B11DD6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767469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00B8244" w14:textId="77777777" w:rsidR="00940027" w:rsidRDefault="00940027">
            <w:pPr>
              <w:pStyle w:val="OtherTableBody"/>
            </w:pPr>
            <w:r>
              <w:t>4.14.4.41</w:t>
            </w:r>
          </w:p>
        </w:tc>
      </w:tr>
      <w:tr w:rsidR="00940027" w14:paraId="4D6A5EE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6C83A2B" w14:textId="77777777" w:rsidR="00940027" w:rsidRDefault="00940027">
            <w:pPr>
              <w:pStyle w:val="OtherTableBody"/>
            </w:pPr>
            <w:r>
              <w:t>Dispensing Provider</w:t>
            </w:r>
          </w:p>
        </w:tc>
        <w:tc>
          <w:tcPr>
            <w:tcW w:w="800" w:type="dxa"/>
          </w:tcPr>
          <w:p w14:paraId="5A6C71C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00341</w:t>
            </w:r>
          </w:p>
        </w:tc>
        <w:tc>
          <w:tcPr>
            <w:tcW w:w="600" w:type="dxa"/>
          </w:tcPr>
          <w:p w14:paraId="0D55467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RXD</w:t>
            </w:r>
          </w:p>
        </w:tc>
        <w:tc>
          <w:tcPr>
            <w:tcW w:w="700" w:type="dxa"/>
          </w:tcPr>
          <w:p w14:paraId="1B7E24E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  <w:tc>
          <w:tcPr>
            <w:tcW w:w="600" w:type="dxa"/>
          </w:tcPr>
          <w:p w14:paraId="515A25D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200</w:t>
            </w:r>
          </w:p>
        </w:tc>
        <w:tc>
          <w:tcPr>
            <w:tcW w:w="600" w:type="dxa"/>
          </w:tcPr>
          <w:p w14:paraId="0A6B130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XCN</w:t>
            </w:r>
          </w:p>
        </w:tc>
        <w:tc>
          <w:tcPr>
            <w:tcW w:w="700" w:type="dxa"/>
          </w:tcPr>
          <w:p w14:paraId="48C5F6E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6D9D72A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4C43503F" w14:textId="77777777" w:rsidR="00940027" w:rsidRDefault="00940027">
            <w:pPr>
              <w:pStyle w:val="OtherTableBody"/>
            </w:pPr>
            <w:r>
              <w:t>4.14.5.10</w:t>
            </w:r>
          </w:p>
        </w:tc>
      </w:tr>
      <w:tr w:rsidR="00940027" w14:paraId="790C877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4C85C01" w14:textId="77777777" w:rsidR="00940027" w:rsidRDefault="00940027">
            <w:pPr>
              <w:pStyle w:val="OtherTableBody"/>
            </w:pPr>
            <w:r>
              <w:t>Display Level</w:t>
            </w:r>
          </w:p>
        </w:tc>
        <w:tc>
          <w:tcPr>
            <w:tcW w:w="800" w:type="dxa"/>
          </w:tcPr>
          <w:p w14:paraId="157E44CB" w14:textId="77777777" w:rsidR="00940027" w:rsidRDefault="00940027">
            <w:pPr>
              <w:pStyle w:val="OtherTableBody"/>
              <w:jc w:val="center"/>
            </w:pPr>
            <w:r>
              <w:t>00062</w:t>
            </w:r>
          </w:p>
        </w:tc>
        <w:tc>
          <w:tcPr>
            <w:tcW w:w="600" w:type="dxa"/>
          </w:tcPr>
          <w:p w14:paraId="2821DC97" w14:textId="77777777" w:rsidR="00940027" w:rsidRDefault="00940027">
            <w:pPr>
              <w:pStyle w:val="OtherTableBody"/>
              <w:jc w:val="center"/>
            </w:pPr>
            <w:r>
              <w:t>DSP</w:t>
            </w:r>
          </w:p>
        </w:tc>
        <w:tc>
          <w:tcPr>
            <w:tcW w:w="700" w:type="dxa"/>
          </w:tcPr>
          <w:p w14:paraId="36185337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5E3D2DF6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6C190D0F" w14:textId="77777777" w:rsidR="00940027" w:rsidRDefault="00940027">
            <w:pPr>
              <w:pStyle w:val="OtherTableBody"/>
            </w:pPr>
            <w:r>
              <w:t>SI</w:t>
            </w:r>
          </w:p>
        </w:tc>
        <w:tc>
          <w:tcPr>
            <w:tcW w:w="700" w:type="dxa"/>
          </w:tcPr>
          <w:p w14:paraId="1816D85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F77081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47DCC1E" w14:textId="77777777" w:rsidR="00940027" w:rsidRDefault="00940027">
            <w:pPr>
              <w:pStyle w:val="OtherTableBody"/>
            </w:pPr>
            <w:r>
              <w:t>5.5.1.2</w:t>
            </w:r>
          </w:p>
        </w:tc>
      </w:tr>
      <w:tr w:rsidR="00940027" w14:paraId="53FB2BD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0B5E7FF" w14:textId="77777777" w:rsidR="00940027" w:rsidRDefault="00940027">
            <w:pPr>
              <w:pStyle w:val="OtherTableBody"/>
            </w:pPr>
            <w:r>
              <w:t>Distributed Copies (Code and Name of Recipients)</w:t>
            </w:r>
          </w:p>
        </w:tc>
        <w:tc>
          <w:tcPr>
            <w:tcW w:w="800" w:type="dxa"/>
          </w:tcPr>
          <w:p w14:paraId="0D9226F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00935</w:t>
            </w:r>
          </w:p>
        </w:tc>
        <w:tc>
          <w:tcPr>
            <w:tcW w:w="600" w:type="dxa"/>
          </w:tcPr>
          <w:p w14:paraId="3AEC7E0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TXA</w:t>
            </w:r>
          </w:p>
        </w:tc>
        <w:tc>
          <w:tcPr>
            <w:tcW w:w="700" w:type="dxa"/>
          </w:tcPr>
          <w:p w14:paraId="1DACDA1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23</w:t>
            </w:r>
          </w:p>
        </w:tc>
        <w:tc>
          <w:tcPr>
            <w:tcW w:w="600" w:type="dxa"/>
          </w:tcPr>
          <w:p w14:paraId="0B38947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14A4F58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XCN</w:t>
            </w:r>
          </w:p>
        </w:tc>
        <w:tc>
          <w:tcPr>
            <w:tcW w:w="700" w:type="dxa"/>
          </w:tcPr>
          <w:p w14:paraId="176BCA0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1D3353A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51CFBF8" w14:textId="77777777" w:rsidR="00940027" w:rsidRDefault="00940027">
            <w:pPr>
              <w:pStyle w:val="OtherTableBody"/>
            </w:pPr>
            <w:r>
              <w:t>9.6.1.23</w:t>
            </w:r>
          </w:p>
        </w:tc>
      </w:tr>
      <w:tr w:rsidR="00940027" w14:paraId="45F2C46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5CCB8C8" w14:textId="77777777" w:rsidR="00940027" w:rsidRDefault="00940027">
            <w:pPr>
              <w:pStyle w:val="OtherTableBody"/>
            </w:pPr>
            <w:r>
              <w:t>Document Availability Status</w:t>
            </w:r>
          </w:p>
        </w:tc>
        <w:tc>
          <w:tcPr>
            <w:tcW w:w="800" w:type="dxa"/>
          </w:tcPr>
          <w:p w14:paraId="79D9B1E9" w14:textId="77777777" w:rsidR="00940027" w:rsidRDefault="00940027">
            <w:pPr>
              <w:pStyle w:val="OtherTableBody"/>
              <w:jc w:val="center"/>
            </w:pPr>
            <w:r>
              <w:t>00930</w:t>
            </w:r>
          </w:p>
        </w:tc>
        <w:tc>
          <w:tcPr>
            <w:tcW w:w="600" w:type="dxa"/>
          </w:tcPr>
          <w:p w14:paraId="2F8B2F02" w14:textId="77777777" w:rsidR="00940027" w:rsidRDefault="00940027">
            <w:pPr>
              <w:pStyle w:val="OtherTableBody"/>
              <w:jc w:val="center"/>
            </w:pPr>
            <w:r>
              <w:t>TXA</w:t>
            </w:r>
          </w:p>
        </w:tc>
        <w:tc>
          <w:tcPr>
            <w:tcW w:w="700" w:type="dxa"/>
          </w:tcPr>
          <w:p w14:paraId="099720D8" w14:textId="77777777" w:rsidR="00940027" w:rsidRDefault="00940027">
            <w:pPr>
              <w:pStyle w:val="OtherTableBody"/>
            </w:pPr>
            <w:r>
              <w:t>19</w:t>
            </w:r>
          </w:p>
        </w:tc>
        <w:tc>
          <w:tcPr>
            <w:tcW w:w="600" w:type="dxa"/>
          </w:tcPr>
          <w:p w14:paraId="05D3AC07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247B4CCE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293E408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43E054F" w14:textId="77777777" w:rsidR="00940027" w:rsidRDefault="00940027">
            <w:pPr>
              <w:pStyle w:val="OtherTableBody"/>
              <w:jc w:val="center"/>
            </w:pPr>
            <w:r>
              <w:t>0273</w:t>
            </w:r>
          </w:p>
        </w:tc>
        <w:tc>
          <w:tcPr>
            <w:tcW w:w="942" w:type="dxa"/>
          </w:tcPr>
          <w:p w14:paraId="6A5E7D1D" w14:textId="77777777" w:rsidR="00940027" w:rsidRDefault="00940027">
            <w:pPr>
              <w:pStyle w:val="OtherTableBody"/>
            </w:pPr>
            <w:r>
              <w:t>9.6.1.19</w:t>
            </w:r>
          </w:p>
        </w:tc>
      </w:tr>
      <w:tr w:rsidR="00940027" w14:paraId="218BAC9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D66BCAE" w14:textId="77777777" w:rsidR="00940027" w:rsidRDefault="00940027">
            <w:pPr>
              <w:pStyle w:val="OtherTableBody"/>
            </w:pPr>
            <w:r>
              <w:t>Document Change Reason</w:t>
            </w:r>
          </w:p>
        </w:tc>
        <w:tc>
          <w:tcPr>
            <w:tcW w:w="800" w:type="dxa"/>
          </w:tcPr>
          <w:p w14:paraId="39611755" w14:textId="77777777" w:rsidR="00940027" w:rsidRDefault="00940027">
            <w:pPr>
              <w:pStyle w:val="OtherTableBody"/>
              <w:jc w:val="center"/>
            </w:pPr>
            <w:r>
              <w:t>00933</w:t>
            </w:r>
          </w:p>
        </w:tc>
        <w:tc>
          <w:tcPr>
            <w:tcW w:w="600" w:type="dxa"/>
          </w:tcPr>
          <w:p w14:paraId="5CC8F397" w14:textId="77777777" w:rsidR="00940027" w:rsidRDefault="00940027">
            <w:pPr>
              <w:pStyle w:val="OtherTableBody"/>
              <w:jc w:val="center"/>
            </w:pPr>
            <w:r>
              <w:t>TXA</w:t>
            </w:r>
          </w:p>
        </w:tc>
        <w:tc>
          <w:tcPr>
            <w:tcW w:w="700" w:type="dxa"/>
          </w:tcPr>
          <w:p w14:paraId="2435CE49" w14:textId="77777777" w:rsidR="00940027" w:rsidRDefault="00940027">
            <w:pPr>
              <w:pStyle w:val="OtherTableBody"/>
            </w:pPr>
            <w:r>
              <w:t>21</w:t>
            </w:r>
          </w:p>
        </w:tc>
        <w:tc>
          <w:tcPr>
            <w:tcW w:w="600" w:type="dxa"/>
          </w:tcPr>
          <w:p w14:paraId="3F37859C" w14:textId="77777777" w:rsidR="00940027" w:rsidRDefault="00940027">
            <w:pPr>
              <w:pStyle w:val="OtherTableBody"/>
            </w:pPr>
            <w:r>
              <w:t>30</w:t>
            </w:r>
          </w:p>
        </w:tc>
        <w:tc>
          <w:tcPr>
            <w:tcW w:w="600" w:type="dxa"/>
          </w:tcPr>
          <w:p w14:paraId="500D8943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3257B62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9F3650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976E71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9.6.1.21</w:t>
            </w:r>
          </w:p>
        </w:tc>
      </w:tr>
      <w:tr w:rsidR="00940027" w14:paraId="6852AF4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6687A1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Document Completion Status</w:t>
            </w:r>
          </w:p>
        </w:tc>
        <w:tc>
          <w:tcPr>
            <w:tcW w:w="800" w:type="dxa"/>
          </w:tcPr>
          <w:p w14:paraId="71209367" w14:textId="77777777" w:rsidR="00940027" w:rsidRDefault="00940027">
            <w:pPr>
              <w:pStyle w:val="OtherTableBody"/>
              <w:jc w:val="center"/>
            </w:pPr>
            <w:r>
              <w:t>00928</w:t>
            </w:r>
          </w:p>
        </w:tc>
        <w:tc>
          <w:tcPr>
            <w:tcW w:w="600" w:type="dxa"/>
          </w:tcPr>
          <w:p w14:paraId="09C3C876" w14:textId="77777777" w:rsidR="00940027" w:rsidRDefault="00940027">
            <w:pPr>
              <w:pStyle w:val="OtherTableBody"/>
              <w:jc w:val="center"/>
            </w:pPr>
            <w:r>
              <w:t>TXA</w:t>
            </w:r>
          </w:p>
        </w:tc>
        <w:tc>
          <w:tcPr>
            <w:tcW w:w="700" w:type="dxa"/>
          </w:tcPr>
          <w:p w14:paraId="36EE1C07" w14:textId="77777777" w:rsidR="00940027" w:rsidRDefault="00940027">
            <w:pPr>
              <w:pStyle w:val="OtherTableBody"/>
            </w:pPr>
            <w:r>
              <w:t>17</w:t>
            </w:r>
          </w:p>
        </w:tc>
        <w:tc>
          <w:tcPr>
            <w:tcW w:w="600" w:type="dxa"/>
          </w:tcPr>
          <w:p w14:paraId="67B6051E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4CEF422A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11CA1F2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21AB3A1" w14:textId="77777777" w:rsidR="00940027" w:rsidRDefault="00940027">
            <w:pPr>
              <w:pStyle w:val="OtherTableBody"/>
              <w:jc w:val="center"/>
            </w:pPr>
            <w:r>
              <w:t>0271</w:t>
            </w:r>
          </w:p>
        </w:tc>
        <w:tc>
          <w:tcPr>
            <w:tcW w:w="942" w:type="dxa"/>
          </w:tcPr>
          <w:p w14:paraId="2569D665" w14:textId="77777777" w:rsidR="00940027" w:rsidRDefault="00940027">
            <w:pPr>
              <w:pStyle w:val="OtherTableBody"/>
            </w:pPr>
            <w:r>
              <w:t>9.6.1.17</w:t>
            </w:r>
          </w:p>
        </w:tc>
      </w:tr>
      <w:tr w:rsidR="00940027" w14:paraId="2E4AC92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71B987A" w14:textId="77777777" w:rsidR="00940027" w:rsidRDefault="00940027">
            <w:pPr>
              <w:pStyle w:val="OtherTableBody"/>
            </w:pPr>
            <w:r>
              <w:t>Document Confidentiality Status</w:t>
            </w:r>
          </w:p>
        </w:tc>
        <w:tc>
          <w:tcPr>
            <w:tcW w:w="800" w:type="dxa"/>
          </w:tcPr>
          <w:p w14:paraId="08B55E0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00929</w:t>
            </w:r>
          </w:p>
        </w:tc>
        <w:tc>
          <w:tcPr>
            <w:tcW w:w="600" w:type="dxa"/>
          </w:tcPr>
          <w:p w14:paraId="30E621D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TXA</w:t>
            </w:r>
          </w:p>
        </w:tc>
        <w:tc>
          <w:tcPr>
            <w:tcW w:w="700" w:type="dxa"/>
          </w:tcPr>
          <w:p w14:paraId="07AD1E6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18</w:t>
            </w:r>
          </w:p>
        </w:tc>
        <w:tc>
          <w:tcPr>
            <w:tcW w:w="600" w:type="dxa"/>
          </w:tcPr>
          <w:p w14:paraId="177350F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3DF5285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ID</w:t>
            </w:r>
          </w:p>
        </w:tc>
        <w:tc>
          <w:tcPr>
            <w:tcW w:w="700" w:type="dxa"/>
          </w:tcPr>
          <w:p w14:paraId="011A201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624E2E4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0272</w:t>
            </w:r>
          </w:p>
        </w:tc>
        <w:tc>
          <w:tcPr>
            <w:tcW w:w="942" w:type="dxa"/>
          </w:tcPr>
          <w:p w14:paraId="6C5259C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9.6.1.18</w:t>
            </w:r>
          </w:p>
        </w:tc>
      </w:tr>
      <w:tr w:rsidR="00940027" w14:paraId="296DF09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61407A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Document Content Presentation</w:t>
            </w:r>
          </w:p>
        </w:tc>
        <w:tc>
          <w:tcPr>
            <w:tcW w:w="800" w:type="dxa"/>
          </w:tcPr>
          <w:p w14:paraId="49758E3E" w14:textId="77777777" w:rsidR="00940027" w:rsidRDefault="00940027">
            <w:pPr>
              <w:pStyle w:val="OtherTableBody"/>
              <w:jc w:val="center"/>
            </w:pPr>
            <w:r>
              <w:t>00916</w:t>
            </w:r>
          </w:p>
        </w:tc>
        <w:tc>
          <w:tcPr>
            <w:tcW w:w="600" w:type="dxa"/>
          </w:tcPr>
          <w:p w14:paraId="3DDEC9CC" w14:textId="77777777" w:rsidR="00940027" w:rsidRDefault="00940027">
            <w:pPr>
              <w:pStyle w:val="OtherTableBody"/>
              <w:jc w:val="center"/>
            </w:pPr>
            <w:r>
              <w:t>TXA</w:t>
            </w:r>
          </w:p>
        </w:tc>
        <w:tc>
          <w:tcPr>
            <w:tcW w:w="700" w:type="dxa"/>
          </w:tcPr>
          <w:p w14:paraId="26F078D1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7257BE5E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2B2F1130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47B32DC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FF05F92" w14:textId="77777777" w:rsidR="00940027" w:rsidRDefault="00940027">
            <w:pPr>
              <w:pStyle w:val="OtherTableBody"/>
              <w:jc w:val="center"/>
            </w:pPr>
            <w:r>
              <w:t>0191</w:t>
            </w:r>
          </w:p>
        </w:tc>
        <w:tc>
          <w:tcPr>
            <w:tcW w:w="942" w:type="dxa"/>
          </w:tcPr>
          <w:p w14:paraId="038F3EEE" w14:textId="77777777" w:rsidR="00940027" w:rsidRDefault="00940027">
            <w:pPr>
              <w:pStyle w:val="OtherTableBody"/>
            </w:pPr>
            <w:r>
              <w:t>9.6.1.3</w:t>
            </w:r>
          </w:p>
        </w:tc>
      </w:tr>
      <w:tr w:rsidR="00940027" w14:paraId="7FCB459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9B40A00" w14:textId="77777777" w:rsidR="00940027" w:rsidRDefault="00940027">
            <w:pPr>
              <w:pStyle w:val="OtherTableBody"/>
            </w:pPr>
            <w:r>
              <w:t>Document Control Number</w:t>
            </w:r>
          </w:p>
        </w:tc>
        <w:tc>
          <w:tcPr>
            <w:tcW w:w="800" w:type="dxa"/>
          </w:tcPr>
          <w:p w14:paraId="0AF09BD6" w14:textId="77777777" w:rsidR="00940027" w:rsidRDefault="00940027">
            <w:pPr>
              <w:pStyle w:val="OtherTableBody"/>
              <w:jc w:val="center"/>
            </w:pPr>
            <w:r>
              <w:t>00564</w:t>
            </w:r>
          </w:p>
        </w:tc>
        <w:tc>
          <w:tcPr>
            <w:tcW w:w="600" w:type="dxa"/>
          </w:tcPr>
          <w:p w14:paraId="4B9721B4" w14:textId="77777777" w:rsidR="00940027" w:rsidRDefault="00940027">
            <w:pPr>
              <w:pStyle w:val="OtherTableBody"/>
              <w:jc w:val="center"/>
            </w:pPr>
            <w:r>
              <w:t>UB2</w:t>
            </w:r>
          </w:p>
        </w:tc>
        <w:tc>
          <w:tcPr>
            <w:tcW w:w="700" w:type="dxa"/>
          </w:tcPr>
          <w:p w14:paraId="7FF4E2BC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70AB3929" w14:textId="77777777" w:rsidR="00940027" w:rsidRDefault="00940027">
            <w:pPr>
              <w:pStyle w:val="OtherTableBody"/>
            </w:pPr>
            <w:r>
              <w:t>23</w:t>
            </w:r>
          </w:p>
        </w:tc>
        <w:tc>
          <w:tcPr>
            <w:tcW w:w="600" w:type="dxa"/>
          </w:tcPr>
          <w:p w14:paraId="73BCC544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2BE8A6C8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175321D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B46377A" w14:textId="77777777" w:rsidR="00940027" w:rsidRDefault="00940027">
            <w:pPr>
              <w:pStyle w:val="OtherTableBody"/>
            </w:pPr>
            <w:r>
              <w:t>6.5.11.12</w:t>
            </w:r>
          </w:p>
        </w:tc>
      </w:tr>
      <w:tr w:rsidR="00940027" w14:paraId="7C0D712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43AB9CE" w14:textId="77777777" w:rsidR="00940027" w:rsidRDefault="00940027">
            <w:pPr>
              <w:pStyle w:val="OtherTableBody"/>
            </w:pPr>
            <w:r>
              <w:t>Document Storage Status</w:t>
            </w:r>
          </w:p>
        </w:tc>
        <w:tc>
          <w:tcPr>
            <w:tcW w:w="800" w:type="dxa"/>
          </w:tcPr>
          <w:p w14:paraId="4BF6F3F8" w14:textId="77777777" w:rsidR="00940027" w:rsidRDefault="00940027">
            <w:pPr>
              <w:pStyle w:val="OtherTableBody"/>
              <w:jc w:val="center"/>
            </w:pPr>
            <w:r>
              <w:t>00932</w:t>
            </w:r>
          </w:p>
        </w:tc>
        <w:tc>
          <w:tcPr>
            <w:tcW w:w="600" w:type="dxa"/>
          </w:tcPr>
          <w:p w14:paraId="5BFA4CA8" w14:textId="77777777" w:rsidR="00940027" w:rsidRDefault="00940027">
            <w:pPr>
              <w:pStyle w:val="OtherTableBody"/>
              <w:jc w:val="center"/>
            </w:pPr>
            <w:r>
              <w:t>TXA</w:t>
            </w:r>
          </w:p>
        </w:tc>
        <w:tc>
          <w:tcPr>
            <w:tcW w:w="700" w:type="dxa"/>
          </w:tcPr>
          <w:p w14:paraId="2C5BA186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52505903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6F739EEE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41A4FE4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1BCDB43" w14:textId="77777777" w:rsidR="00940027" w:rsidRDefault="00940027">
            <w:pPr>
              <w:pStyle w:val="OtherTableBody"/>
              <w:jc w:val="center"/>
            </w:pPr>
            <w:r>
              <w:t>0275</w:t>
            </w:r>
          </w:p>
        </w:tc>
        <w:tc>
          <w:tcPr>
            <w:tcW w:w="942" w:type="dxa"/>
          </w:tcPr>
          <w:p w14:paraId="75348CE0" w14:textId="77777777" w:rsidR="00940027" w:rsidRDefault="00940027">
            <w:pPr>
              <w:pStyle w:val="OtherTableBody"/>
            </w:pPr>
            <w:r>
              <w:t>9.6.1.20</w:t>
            </w:r>
          </w:p>
        </w:tc>
      </w:tr>
      <w:tr w:rsidR="00940027" w14:paraId="650B9B6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ABB924E" w14:textId="77777777" w:rsidR="00940027" w:rsidRDefault="00940027">
            <w:pPr>
              <w:pStyle w:val="OtherTableBody"/>
            </w:pPr>
            <w:r>
              <w:t>Document Type</w:t>
            </w:r>
          </w:p>
        </w:tc>
        <w:tc>
          <w:tcPr>
            <w:tcW w:w="800" w:type="dxa"/>
          </w:tcPr>
          <w:p w14:paraId="78E894C5" w14:textId="77777777" w:rsidR="00940027" w:rsidRDefault="00940027">
            <w:pPr>
              <w:pStyle w:val="OtherTableBody"/>
              <w:jc w:val="center"/>
            </w:pPr>
            <w:r>
              <w:t>00915</w:t>
            </w:r>
          </w:p>
        </w:tc>
        <w:tc>
          <w:tcPr>
            <w:tcW w:w="600" w:type="dxa"/>
          </w:tcPr>
          <w:p w14:paraId="0DA052FD" w14:textId="77777777" w:rsidR="00940027" w:rsidRDefault="00940027">
            <w:pPr>
              <w:pStyle w:val="OtherTableBody"/>
              <w:jc w:val="center"/>
            </w:pPr>
            <w:r>
              <w:t>TXA</w:t>
            </w:r>
          </w:p>
        </w:tc>
        <w:tc>
          <w:tcPr>
            <w:tcW w:w="700" w:type="dxa"/>
          </w:tcPr>
          <w:p w14:paraId="5A9C6C7B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3DFA89D8" w14:textId="77777777" w:rsidR="00940027" w:rsidRDefault="00940027">
            <w:pPr>
              <w:pStyle w:val="OtherTableBody"/>
            </w:pPr>
            <w:r>
              <w:t>30</w:t>
            </w:r>
          </w:p>
        </w:tc>
        <w:tc>
          <w:tcPr>
            <w:tcW w:w="600" w:type="dxa"/>
          </w:tcPr>
          <w:p w14:paraId="4F86F12B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06DEE65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036C09D" w14:textId="77777777" w:rsidR="00940027" w:rsidRDefault="00940027">
            <w:pPr>
              <w:pStyle w:val="OtherTableBody"/>
              <w:jc w:val="center"/>
            </w:pPr>
            <w:r>
              <w:t>0270</w:t>
            </w:r>
          </w:p>
        </w:tc>
        <w:tc>
          <w:tcPr>
            <w:tcW w:w="942" w:type="dxa"/>
          </w:tcPr>
          <w:p w14:paraId="3F88254C" w14:textId="77777777" w:rsidR="00940027" w:rsidRDefault="00940027">
            <w:pPr>
              <w:pStyle w:val="OtherTableBody"/>
            </w:pPr>
            <w:r>
              <w:t>9.6.1.2</w:t>
            </w:r>
          </w:p>
        </w:tc>
      </w:tr>
      <w:tr w:rsidR="00940027" w14:paraId="4CA701A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956244D" w14:textId="77777777" w:rsidR="00940027" w:rsidRDefault="00940027">
            <w:pPr>
              <w:pStyle w:val="OtherTableBody"/>
            </w:pPr>
            <w:r>
              <w:t>Documented Date/Time</w:t>
            </w:r>
          </w:p>
        </w:tc>
        <w:tc>
          <w:tcPr>
            <w:tcW w:w="800" w:type="dxa"/>
          </w:tcPr>
          <w:p w14:paraId="48BB5BF0" w14:textId="77777777" w:rsidR="00940027" w:rsidRDefault="00940027">
            <w:pPr>
              <w:pStyle w:val="OtherTableBody"/>
              <w:jc w:val="center"/>
            </w:pPr>
            <w:r>
              <w:t>01213</w:t>
            </w:r>
          </w:p>
        </w:tc>
        <w:tc>
          <w:tcPr>
            <w:tcW w:w="600" w:type="dxa"/>
          </w:tcPr>
          <w:p w14:paraId="56C2E858" w14:textId="77777777" w:rsidR="00940027" w:rsidRDefault="00940027">
            <w:pPr>
              <w:pStyle w:val="OtherTableBody"/>
              <w:jc w:val="center"/>
            </w:pPr>
            <w:r>
              <w:t>VAR</w:t>
            </w:r>
          </w:p>
        </w:tc>
        <w:tc>
          <w:tcPr>
            <w:tcW w:w="700" w:type="dxa"/>
          </w:tcPr>
          <w:p w14:paraId="0E584FDD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6CFC873B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2EDCDA3F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69AD677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C6661F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EC953F7" w14:textId="77777777" w:rsidR="00940027" w:rsidRDefault="00940027">
            <w:pPr>
              <w:pStyle w:val="OtherTableBody"/>
            </w:pPr>
            <w:r>
              <w:t>12.4.5.2</w:t>
            </w:r>
          </w:p>
        </w:tc>
      </w:tr>
      <w:tr w:rsidR="00940027" w14:paraId="78F908D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DF70BC1" w14:textId="77777777" w:rsidR="00940027" w:rsidRDefault="00940027">
            <w:pPr>
              <w:pStyle w:val="OtherTableBody"/>
            </w:pPr>
            <w:r>
              <w:t>DRG Approval Indicator</w:t>
            </w:r>
          </w:p>
        </w:tc>
        <w:tc>
          <w:tcPr>
            <w:tcW w:w="800" w:type="dxa"/>
          </w:tcPr>
          <w:p w14:paraId="498ACBC5" w14:textId="77777777" w:rsidR="00940027" w:rsidRDefault="00940027">
            <w:pPr>
              <w:pStyle w:val="OtherTableBody"/>
              <w:jc w:val="center"/>
            </w:pPr>
            <w:r>
              <w:t>00383</w:t>
            </w:r>
          </w:p>
        </w:tc>
        <w:tc>
          <w:tcPr>
            <w:tcW w:w="600" w:type="dxa"/>
          </w:tcPr>
          <w:p w14:paraId="6CB82A8B" w14:textId="77777777" w:rsidR="00940027" w:rsidRDefault="00940027">
            <w:pPr>
              <w:pStyle w:val="OtherTableBody"/>
              <w:jc w:val="center"/>
            </w:pPr>
            <w:r>
              <w:t>DG1</w:t>
            </w:r>
          </w:p>
        </w:tc>
        <w:tc>
          <w:tcPr>
            <w:tcW w:w="700" w:type="dxa"/>
          </w:tcPr>
          <w:p w14:paraId="7044F880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20FE36D2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5389D48E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69AC234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BD13C06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74F869A0" w14:textId="77777777" w:rsidR="00940027" w:rsidRDefault="00940027">
            <w:pPr>
              <w:pStyle w:val="OtherTableBody"/>
            </w:pPr>
            <w:r>
              <w:t>6.5.2.9</w:t>
            </w:r>
          </w:p>
        </w:tc>
      </w:tr>
      <w:tr w:rsidR="00940027" w14:paraId="657A44B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4D55210" w14:textId="77777777" w:rsidR="00940027" w:rsidRDefault="00940027">
            <w:pPr>
              <w:pStyle w:val="OtherTableBody"/>
            </w:pPr>
            <w:r>
              <w:t>DRG Approval Indicator</w:t>
            </w:r>
          </w:p>
        </w:tc>
        <w:tc>
          <w:tcPr>
            <w:tcW w:w="800" w:type="dxa"/>
          </w:tcPr>
          <w:p w14:paraId="06B9F294" w14:textId="77777777" w:rsidR="00940027" w:rsidRDefault="00940027">
            <w:pPr>
              <w:pStyle w:val="OtherTableBody"/>
              <w:jc w:val="center"/>
            </w:pPr>
            <w:r>
              <w:t>00383</w:t>
            </w:r>
          </w:p>
        </w:tc>
        <w:tc>
          <w:tcPr>
            <w:tcW w:w="600" w:type="dxa"/>
          </w:tcPr>
          <w:p w14:paraId="269BC52D" w14:textId="77777777" w:rsidR="00940027" w:rsidRDefault="00940027">
            <w:pPr>
              <w:pStyle w:val="OtherTableBody"/>
              <w:jc w:val="center"/>
            </w:pPr>
            <w:r>
              <w:t>DRG</w:t>
            </w:r>
          </w:p>
        </w:tc>
        <w:tc>
          <w:tcPr>
            <w:tcW w:w="700" w:type="dxa"/>
          </w:tcPr>
          <w:p w14:paraId="40E805AC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202E6569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2EF54363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1227096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EA179FA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13D174CB" w14:textId="77777777" w:rsidR="00940027" w:rsidRDefault="00940027">
            <w:pPr>
              <w:pStyle w:val="OtherTableBody"/>
            </w:pPr>
            <w:r>
              <w:t>6.5.3.3</w:t>
            </w:r>
          </w:p>
        </w:tc>
      </w:tr>
      <w:tr w:rsidR="00940027" w14:paraId="427303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EAB30CB" w14:textId="77777777" w:rsidR="00940027" w:rsidRDefault="00940027">
            <w:pPr>
              <w:pStyle w:val="OtherTableBody"/>
            </w:pPr>
            <w:r>
              <w:t>DRG Assigned Date/Time</w:t>
            </w:r>
          </w:p>
        </w:tc>
        <w:tc>
          <w:tcPr>
            <w:tcW w:w="800" w:type="dxa"/>
          </w:tcPr>
          <w:p w14:paraId="287BAF71" w14:textId="77777777" w:rsidR="00940027" w:rsidRDefault="00940027">
            <w:pPr>
              <w:pStyle w:val="OtherTableBody"/>
              <w:jc w:val="center"/>
            </w:pPr>
            <w:r>
              <w:t>00769</w:t>
            </w:r>
          </w:p>
        </w:tc>
        <w:tc>
          <w:tcPr>
            <w:tcW w:w="600" w:type="dxa"/>
          </w:tcPr>
          <w:p w14:paraId="2C0657C5" w14:textId="77777777" w:rsidR="00940027" w:rsidRDefault="00940027">
            <w:pPr>
              <w:pStyle w:val="OtherTableBody"/>
              <w:jc w:val="center"/>
            </w:pPr>
            <w:r>
              <w:t>DRG</w:t>
            </w:r>
          </w:p>
        </w:tc>
        <w:tc>
          <w:tcPr>
            <w:tcW w:w="700" w:type="dxa"/>
          </w:tcPr>
          <w:p w14:paraId="0A61F29E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6AA546E7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619DEBE6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026FCA8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5BA173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F19F905" w14:textId="77777777" w:rsidR="00940027" w:rsidRDefault="00940027">
            <w:pPr>
              <w:pStyle w:val="OtherTableBody"/>
            </w:pPr>
            <w:r>
              <w:t>6.5.3.2</w:t>
            </w:r>
          </w:p>
        </w:tc>
      </w:tr>
      <w:tr w:rsidR="00940027" w14:paraId="013445D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154083B" w14:textId="77777777" w:rsidR="00940027" w:rsidRDefault="00940027">
            <w:pPr>
              <w:pStyle w:val="OtherTableBody"/>
            </w:pPr>
            <w:r>
              <w:t>DRG Grouper Review Code</w:t>
            </w:r>
          </w:p>
        </w:tc>
        <w:tc>
          <w:tcPr>
            <w:tcW w:w="800" w:type="dxa"/>
          </w:tcPr>
          <w:p w14:paraId="1FCCA14B" w14:textId="77777777" w:rsidR="00940027" w:rsidRDefault="00940027">
            <w:pPr>
              <w:pStyle w:val="OtherTableBody"/>
              <w:jc w:val="center"/>
            </w:pPr>
            <w:r>
              <w:t>00384</w:t>
            </w:r>
          </w:p>
        </w:tc>
        <w:tc>
          <w:tcPr>
            <w:tcW w:w="600" w:type="dxa"/>
          </w:tcPr>
          <w:p w14:paraId="08547644" w14:textId="77777777" w:rsidR="00940027" w:rsidRDefault="00940027">
            <w:pPr>
              <w:pStyle w:val="OtherTableBody"/>
              <w:jc w:val="center"/>
            </w:pPr>
            <w:r>
              <w:t>DRG</w:t>
            </w:r>
          </w:p>
        </w:tc>
        <w:tc>
          <w:tcPr>
            <w:tcW w:w="700" w:type="dxa"/>
          </w:tcPr>
          <w:p w14:paraId="2B49D523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4A826FAA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09029F55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44A739C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E61309B" w14:textId="77777777" w:rsidR="00940027" w:rsidRDefault="00940027">
            <w:pPr>
              <w:pStyle w:val="OtherTableBody"/>
              <w:jc w:val="center"/>
            </w:pPr>
            <w:r>
              <w:t>0056</w:t>
            </w:r>
          </w:p>
        </w:tc>
        <w:tc>
          <w:tcPr>
            <w:tcW w:w="942" w:type="dxa"/>
          </w:tcPr>
          <w:p w14:paraId="5192A0EB" w14:textId="77777777" w:rsidR="00940027" w:rsidRDefault="00940027">
            <w:pPr>
              <w:pStyle w:val="OtherTableBody"/>
            </w:pPr>
            <w:r>
              <w:t>6.5.3.4</w:t>
            </w:r>
          </w:p>
        </w:tc>
      </w:tr>
      <w:tr w:rsidR="00940027" w14:paraId="3058B1E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D6732B9" w14:textId="77777777" w:rsidR="00940027" w:rsidRDefault="00940027">
            <w:pPr>
              <w:pStyle w:val="OtherTableBody"/>
            </w:pPr>
            <w:r>
              <w:t>DRG Grouper Review Code</w:t>
            </w:r>
          </w:p>
        </w:tc>
        <w:tc>
          <w:tcPr>
            <w:tcW w:w="800" w:type="dxa"/>
          </w:tcPr>
          <w:p w14:paraId="0B11CE36" w14:textId="77777777" w:rsidR="00940027" w:rsidRDefault="00940027">
            <w:pPr>
              <w:pStyle w:val="OtherTableBody"/>
              <w:jc w:val="center"/>
            </w:pPr>
            <w:r>
              <w:t>00384</w:t>
            </w:r>
          </w:p>
        </w:tc>
        <w:tc>
          <w:tcPr>
            <w:tcW w:w="600" w:type="dxa"/>
          </w:tcPr>
          <w:p w14:paraId="452094E1" w14:textId="77777777" w:rsidR="00940027" w:rsidRDefault="00940027">
            <w:pPr>
              <w:pStyle w:val="OtherTableBody"/>
              <w:jc w:val="center"/>
            </w:pPr>
            <w:r>
              <w:t>DG1</w:t>
            </w:r>
          </w:p>
        </w:tc>
        <w:tc>
          <w:tcPr>
            <w:tcW w:w="700" w:type="dxa"/>
          </w:tcPr>
          <w:p w14:paraId="0DFC5C79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2574548B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7ADC1004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675F5A2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0121E79" w14:textId="77777777" w:rsidR="00940027" w:rsidRDefault="00940027">
            <w:pPr>
              <w:pStyle w:val="OtherTableBody"/>
              <w:jc w:val="center"/>
            </w:pPr>
            <w:r>
              <w:t>0056</w:t>
            </w:r>
          </w:p>
        </w:tc>
        <w:tc>
          <w:tcPr>
            <w:tcW w:w="942" w:type="dxa"/>
          </w:tcPr>
          <w:p w14:paraId="6227EA69" w14:textId="77777777" w:rsidR="00940027" w:rsidRDefault="00940027">
            <w:pPr>
              <w:pStyle w:val="OtherTableBody"/>
            </w:pPr>
            <w:r>
              <w:t>6.5.2.10</w:t>
            </w:r>
          </w:p>
        </w:tc>
      </w:tr>
      <w:tr w:rsidR="00940027" w14:paraId="02D3D4F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5AE0379" w14:textId="77777777" w:rsidR="00940027" w:rsidRDefault="00940027">
            <w:pPr>
              <w:pStyle w:val="OtherTableBody"/>
            </w:pPr>
            <w:r>
              <w:t>DRG Payor</w:t>
            </w:r>
          </w:p>
        </w:tc>
        <w:tc>
          <w:tcPr>
            <w:tcW w:w="800" w:type="dxa"/>
          </w:tcPr>
          <w:p w14:paraId="0FC80BE8" w14:textId="77777777" w:rsidR="00940027" w:rsidRDefault="00940027">
            <w:pPr>
              <w:pStyle w:val="OtherTableBody"/>
              <w:jc w:val="center"/>
            </w:pPr>
            <w:r>
              <w:t>00770</w:t>
            </w:r>
          </w:p>
        </w:tc>
        <w:tc>
          <w:tcPr>
            <w:tcW w:w="600" w:type="dxa"/>
          </w:tcPr>
          <w:p w14:paraId="087D79AF" w14:textId="77777777" w:rsidR="00940027" w:rsidRDefault="00940027">
            <w:pPr>
              <w:pStyle w:val="OtherTableBody"/>
              <w:jc w:val="center"/>
            </w:pPr>
            <w:r>
              <w:t>DRG</w:t>
            </w:r>
          </w:p>
        </w:tc>
        <w:tc>
          <w:tcPr>
            <w:tcW w:w="700" w:type="dxa"/>
          </w:tcPr>
          <w:p w14:paraId="50B1DD1B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527C26EE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7FEE554B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754B207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E29901B" w14:textId="77777777" w:rsidR="00940027" w:rsidRDefault="00940027">
            <w:pPr>
              <w:pStyle w:val="OtherTableBody"/>
              <w:jc w:val="center"/>
            </w:pPr>
            <w:r>
              <w:t>0229</w:t>
            </w:r>
          </w:p>
        </w:tc>
        <w:tc>
          <w:tcPr>
            <w:tcW w:w="942" w:type="dxa"/>
          </w:tcPr>
          <w:p w14:paraId="7B8A4707" w14:textId="77777777" w:rsidR="00940027" w:rsidRDefault="00940027">
            <w:pPr>
              <w:pStyle w:val="OtherTableBody"/>
            </w:pPr>
            <w:r>
              <w:t>6.5.3.8</w:t>
            </w:r>
          </w:p>
        </w:tc>
      </w:tr>
      <w:tr w:rsidR="00940027" w14:paraId="6C15BEE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39E30FF" w14:textId="77777777" w:rsidR="00940027" w:rsidRDefault="00940027">
            <w:pPr>
              <w:pStyle w:val="OtherTableBody"/>
            </w:pPr>
            <w:r>
              <w:t>DRG Transfer Type</w:t>
            </w:r>
          </w:p>
        </w:tc>
        <w:tc>
          <w:tcPr>
            <w:tcW w:w="800" w:type="dxa"/>
          </w:tcPr>
          <w:p w14:paraId="36CA66A1" w14:textId="77777777" w:rsidR="00940027" w:rsidRDefault="00940027">
            <w:pPr>
              <w:pStyle w:val="OtherTableBody"/>
              <w:jc w:val="center"/>
            </w:pPr>
            <w:r>
              <w:t>01500</w:t>
            </w:r>
          </w:p>
        </w:tc>
        <w:tc>
          <w:tcPr>
            <w:tcW w:w="600" w:type="dxa"/>
          </w:tcPr>
          <w:p w14:paraId="0DCFFD9E" w14:textId="77777777" w:rsidR="00940027" w:rsidRDefault="00940027">
            <w:pPr>
              <w:pStyle w:val="OtherTableBody"/>
              <w:jc w:val="center"/>
            </w:pPr>
            <w:r>
              <w:t>DRG</w:t>
            </w:r>
          </w:p>
        </w:tc>
        <w:tc>
          <w:tcPr>
            <w:tcW w:w="700" w:type="dxa"/>
          </w:tcPr>
          <w:p w14:paraId="7F4142AD" w14:textId="77777777" w:rsidR="00940027" w:rsidRDefault="00940027">
            <w:pPr>
              <w:pStyle w:val="OtherTableBody"/>
            </w:pPr>
            <w:r>
              <w:t>11</w:t>
            </w:r>
          </w:p>
        </w:tc>
        <w:tc>
          <w:tcPr>
            <w:tcW w:w="600" w:type="dxa"/>
          </w:tcPr>
          <w:p w14:paraId="05A7F477" w14:textId="77777777" w:rsidR="00940027" w:rsidRDefault="00940027">
            <w:pPr>
              <w:pStyle w:val="OtherTableBody"/>
            </w:pPr>
            <w:r>
              <w:t>21</w:t>
            </w:r>
          </w:p>
        </w:tc>
        <w:tc>
          <w:tcPr>
            <w:tcW w:w="600" w:type="dxa"/>
          </w:tcPr>
          <w:p w14:paraId="175A3866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7B32593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596CEEE" w14:textId="77777777" w:rsidR="00940027" w:rsidRDefault="00940027">
            <w:pPr>
              <w:pStyle w:val="OtherTableBody"/>
              <w:jc w:val="center"/>
            </w:pPr>
            <w:r>
              <w:t>0415</w:t>
            </w:r>
          </w:p>
        </w:tc>
        <w:tc>
          <w:tcPr>
            <w:tcW w:w="942" w:type="dxa"/>
          </w:tcPr>
          <w:p w14:paraId="158D62D8" w14:textId="77777777" w:rsidR="00940027" w:rsidRDefault="00940027">
            <w:pPr>
              <w:pStyle w:val="OtherTableBody"/>
            </w:pPr>
            <w:r>
              <w:t>6.5.3.11</w:t>
            </w:r>
          </w:p>
        </w:tc>
      </w:tr>
      <w:tr w:rsidR="00940027" w14:paraId="2F89637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94973DF" w14:textId="77777777" w:rsidR="00940027" w:rsidRDefault="00940027">
            <w:pPr>
              <w:pStyle w:val="OtherTableBody"/>
            </w:pPr>
            <w:r>
              <w:t>Driver_s License Number _ Staff</w:t>
            </w:r>
          </w:p>
        </w:tc>
        <w:tc>
          <w:tcPr>
            <w:tcW w:w="800" w:type="dxa"/>
          </w:tcPr>
          <w:p w14:paraId="31EEDE4C" w14:textId="77777777" w:rsidR="00940027" w:rsidRDefault="00940027">
            <w:pPr>
              <w:pStyle w:val="OtherTableBody"/>
              <w:jc w:val="center"/>
            </w:pPr>
            <w:r>
              <w:t>01302</w:t>
            </w:r>
          </w:p>
        </w:tc>
        <w:tc>
          <w:tcPr>
            <w:tcW w:w="600" w:type="dxa"/>
          </w:tcPr>
          <w:p w14:paraId="33D2CA80" w14:textId="77777777" w:rsidR="00940027" w:rsidRDefault="00940027">
            <w:pPr>
              <w:pStyle w:val="OtherTableBody"/>
              <w:jc w:val="center"/>
            </w:pPr>
            <w:r>
              <w:t>STF</w:t>
            </w:r>
          </w:p>
        </w:tc>
        <w:tc>
          <w:tcPr>
            <w:tcW w:w="700" w:type="dxa"/>
          </w:tcPr>
          <w:p w14:paraId="38AF4F84" w14:textId="77777777" w:rsidR="00940027" w:rsidRDefault="00940027">
            <w:pPr>
              <w:pStyle w:val="OtherTableBody"/>
            </w:pPr>
            <w:r>
              <w:t>22</w:t>
            </w:r>
          </w:p>
        </w:tc>
        <w:tc>
          <w:tcPr>
            <w:tcW w:w="600" w:type="dxa"/>
          </w:tcPr>
          <w:p w14:paraId="388A4B94" w14:textId="77777777" w:rsidR="00940027" w:rsidRDefault="00940027">
            <w:pPr>
              <w:pStyle w:val="OtherTableBody"/>
            </w:pPr>
            <w:r>
              <w:t>25</w:t>
            </w:r>
          </w:p>
        </w:tc>
        <w:tc>
          <w:tcPr>
            <w:tcW w:w="600" w:type="dxa"/>
          </w:tcPr>
          <w:p w14:paraId="2C823154" w14:textId="77777777" w:rsidR="00940027" w:rsidRDefault="00940027">
            <w:pPr>
              <w:pStyle w:val="OtherTableBody"/>
            </w:pPr>
            <w:r>
              <w:t>DLN</w:t>
            </w:r>
          </w:p>
        </w:tc>
        <w:tc>
          <w:tcPr>
            <w:tcW w:w="700" w:type="dxa"/>
          </w:tcPr>
          <w:p w14:paraId="19AB1EB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4C5F2A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8F9BB0B" w14:textId="77777777" w:rsidR="00940027" w:rsidRDefault="00940027">
            <w:pPr>
              <w:pStyle w:val="OtherTableBody"/>
            </w:pPr>
            <w:r>
              <w:t>15.4.8.22</w:t>
            </w:r>
          </w:p>
        </w:tc>
      </w:tr>
      <w:tr w:rsidR="00940027" w14:paraId="5988D22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4B8ED12" w14:textId="77777777" w:rsidR="00940027" w:rsidRDefault="00940027">
            <w:pPr>
              <w:pStyle w:val="OtherTableBody"/>
            </w:pPr>
            <w:r>
              <w:t>Driver's License Number - Patient</w:t>
            </w:r>
          </w:p>
        </w:tc>
        <w:tc>
          <w:tcPr>
            <w:tcW w:w="800" w:type="dxa"/>
          </w:tcPr>
          <w:p w14:paraId="056BB185" w14:textId="77777777" w:rsidR="00940027" w:rsidRDefault="00940027">
            <w:pPr>
              <w:pStyle w:val="OtherTableBody"/>
              <w:jc w:val="center"/>
            </w:pPr>
            <w:r>
              <w:t>00123</w:t>
            </w:r>
          </w:p>
        </w:tc>
        <w:tc>
          <w:tcPr>
            <w:tcW w:w="600" w:type="dxa"/>
          </w:tcPr>
          <w:p w14:paraId="0F85F6F6" w14:textId="77777777" w:rsidR="00940027" w:rsidRDefault="00940027">
            <w:pPr>
              <w:pStyle w:val="OtherTableBody"/>
              <w:jc w:val="center"/>
            </w:pPr>
            <w:r>
              <w:t>PID</w:t>
            </w:r>
          </w:p>
        </w:tc>
        <w:tc>
          <w:tcPr>
            <w:tcW w:w="700" w:type="dxa"/>
          </w:tcPr>
          <w:p w14:paraId="21600553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7BB8FF57" w14:textId="77777777" w:rsidR="00940027" w:rsidRDefault="00940027">
            <w:pPr>
              <w:pStyle w:val="OtherTableBody"/>
            </w:pPr>
            <w:r>
              <w:t>25</w:t>
            </w:r>
          </w:p>
        </w:tc>
        <w:tc>
          <w:tcPr>
            <w:tcW w:w="600" w:type="dxa"/>
          </w:tcPr>
          <w:p w14:paraId="0328A3AC" w14:textId="77777777" w:rsidR="00940027" w:rsidRDefault="00940027">
            <w:pPr>
              <w:pStyle w:val="OtherTableBody"/>
            </w:pPr>
            <w:r>
              <w:t>DLN</w:t>
            </w:r>
          </w:p>
        </w:tc>
        <w:tc>
          <w:tcPr>
            <w:tcW w:w="700" w:type="dxa"/>
          </w:tcPr>
          <w:p w14:paraId="491BA2B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43E779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B7F9BCD" w14:textId="77777777" w:rsidR="00940027" w:rsidRDefault="00940027">
            <w:pPr>
              <w:pStyle w:val="OtherTableBody"/>
            </w:pPr>
            <w:r>
              <w:t>3.4.2.20</w:t>
            </w:r>
          </w:p>
        </w:tc>
      </w:tr>
      <w:tr w:rsidR="00940027" w14:paraId="57B2165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0F3E5DB" w14:textId="77777777" w:rsidR="00940027" w:rsidRDefault="00940027">
            <w:pPr>
              <w:pStyle w:val="OtherTableBody"/>
            </w:pPr>
            <w:r>
              <w:t>Drug Interference</w:t>
            </w:r>
          </w:p>
        </w:tc>
        <w:tc>
          <w:tcPr>
            <w:tcW w:w="800" w:type="dxa"/>
          </w:tcPr>
          <w:p w14:paraId="57C5F6C5" w14:textId="77777777" w:rsidR="00940027" w:rsidRDefault="00940027">
            <w:pPr>
              <w:pStyle w:val="OtherTableBody"/>
              <w:jc w:val="center"/>
            </w:pPr>
            <w:r>
              <w:t>01368</w:t>
            </w:r>
          </w:p>
        </w:tc>
        <w:tc>
          <w:tcPr>
            <w:tcW w:w="600" w:type="dxa"/>
          </w:tcPr>
          <w:p w14:paraId="6098D947" w14:textId="77777777" w:rsidR="00940027" w:rsidRDefault="00940027">
            <w:pPr>
              <w:pStyle w:val="OtherTableBody"/>
              <w:jc w:val="center"/>
            </w:pPr>
            <w:r>
              <w:t>SAC</w:t>
            </w:r>
          </w:p>
        </w:tc>
        <w:tc>
          <w:tcPr>
            <w:tcW w:w="700" w:type="dxa"/>
          </w:tcPr>
          <w:p w14:paraId="62D46058" w14:textId="77777777" w:rsidR="00940027" w:rsidRDefault="00940027">
            <w:pPr>
              <w:pStyle w:val="OtherTableBody"/>
            </w:pPr>
            <w:r>
              <w:t>41</w:t>
            </w:r>
          </w:p>
        </w:tc>
        <w:tc>
          <w:tcPr>
            <w:tcW w:w="600" w:type="dxa"/>
          </w:tcPr>
          <w:p w14:paraId="0880EADC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54BEBA0F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33F4BDD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4F24E77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0382</w:t>
            </w:r>
          </w:p>
        </w:tc>
        <w:tc>
          <w:tcPr>
            <w:tcW w:w="942" w:type="dxa"/>
          </w:tcPr>
          <w:p w14:paraId="55D140D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13.4.3.41</w:t>
            </w:r>
          </w:p>
        </w:tc>
      </w:tr>
      <w:tr w:rsidR="00940027" w14:paraId="1EA1AD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60F8F9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Duplicate Patient</w:t>
            </w:r>
          </w:p>
        </w:tc>
        <w:tc>
          <w:tcPr>
            <w:tcW w:w="800" w:type="dxa"/>
          </w:tcPr>
          <w:p w14:paraId="7E05B14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00762</w:t>
            </w:r>
          </w:p>
        </w:tc>
        <w:tc>
          <w:tcPr>
            <w:tcW w:w="600" w:type="dxa"/>
          </w:tcPr>
          <w:p w14:paraId="3B7008C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PD1</w:t>
            </w:r>
          </w:p>
        </w:tc>
        <w:tc>
          <w:tcPr>
            <w:tcW w:w="700" w:type="dxa"/>
          </w:tcPr>
          <w:p w14:paraId="540D957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  <w:tc>
          <w:tcPr>
            <w:tcW w:w="600" w:type="dxa"/>
          </w:tcPr>
          <w:p w14:paraId="282C6BB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B2C679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CX</w:t>
            </w:r>
          </w:p>
        </w:tc>
        <w:tc>
          <w:tcPr>
            <w:tcW w:w="700" w:type="dxa"/>
          </w:tcPr>
          <w:p w14:paraId="018F53E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7293111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F03C4C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3.4.10.10</w:t>
            </w:r>
          </w:p>
        </w:tc>
      </w:tr>
      <w:tr w:rsidR="00940027" w14:paraId="03A489D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B98A6E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Duration</w:t>
            </w:r>
          </w:p>
        </w:tc>
        <w:tc>
          <w:tcPr>
            <w:tcW w:w="800" w:type="dxa"/>
          </w:tcPr>
          <w:p w14:paraId="6A47795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00893</w:t>
            </w:r>
          </w:p>
        </w:tc>
        <w:tc>
          <w:tcPr>
            <w:tcW w:w="600" w:type="dxa"/>
          </w:tcPr>
          <w:p w14:paraId="5306790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AIS</w:t>
            </w:r>
          </w:p>
        </w:tc>
        <w:tc>
          <w:tcPr>
            <w:tcW w:w="700" w:type="dxa"/>
          </w:tcPr>
          <w:p w14:paraId="3A5F23B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</w:t>
            </w:r>
          </w:p>
        </w:tc>
        <w:tc>
          <w:tcPr>
            <w:tcW w:w="600" w:type="dxa"/>
          </w:tcPr>
          <w:p w14:paraId="6EEA199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20</w:t>
            </w:r>
          </w:p>
        </w:tc>
        <w:tc>
          <w:tcPr>
            <w:tcW w:w="600" w:type="dxa"/>
          </w:tcPr>
          <w:p w14:paraId="25E3B3B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NM</w:t>
            </w:r>
          </w:p>
        </w:tc>
        <w:tc>
          <w:tcPr>
            <w:tcW w:w="700" w:type="dxa"/>
          </w:tcPr>
          <w:p w14:paraId="2B71ED1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4CA23A8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6ABB0A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10.6.4.7</w:t>
            </w:r>
          </w:p>
        </w:tc>
      </w:tr>
      <w:tr w:rsidR="00940027" w14:paraId="775C1C2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A4936D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Duration</w:t>
            </w:r>
          </w:p>
        </w:tc>
        <w:tc>
          <w:tcPr>
            <w:tcW w:w="800" w:type="dxa"/>
          </w:tcPr>
          <w:p w14:paraId="45CA2E0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00893</w:t>
            </w:r>
          </w:p>
        </w:tc>
        <w:tc>
          <w:tcPr>
            <w:tcW w:w="600" w:type="dxa"/>
          </w:tcPr>
          <w:p w14:paraId="78556EE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AIP</w:t>
            </w:r>
          </w:p>
        </w:tc>
        <w:tc>
          <w:tcPr>
            <w:tcW w:w="700" w:type="dxa"/>
          </w:tcPr>
          <w:p w14:paraId="008D81D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9</w:t>
            </w:r>
          </w:p>
        </w:tc>
        <w:tc>
          <w:tcPr>
            <w:tcW w:w="600" w:type="dxa"/>
          </w:tcPr>
          <w:p w14:paraId="4FBC009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20</w:t>
            </w:r>
          </w:p>
        </w:tc>
        <w:tc>
          <w:tcPr>
            <w:tcW w:w="600" w:type="dxa"/>
          </w:tcPr>
          <w:p w14:paraId="7A6F334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NM</w:t>
            </w:r>
          </w:p>
        </w:tc>
        <w:tc>
          <w:tcPr>
            <w:tcW w:w="700" w:type="dxa"/>
          </w:tcPr>
          <w:p w14:paraId="170F770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4756E73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6BF028D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10.6.7.9</w:t>
            </w:r>
          </w:p>
        </w:tc>
      </w:tr>
      <w:tr w:rsidR="00940027" w14:paraId="08DBFBE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3B189E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Duration</w:t>
            </w:r>
          </w:p>
        </w:tc>
        <w:tc>
          <w:tcPr>
            <w:tcW w:w="800" w:type="dxa"/>
          </w:tcPr>
          <w:p w14:paraId="6D03DBC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00893</w:t>
            </w:r>
          </w:p>
        </w:tc>
        <w:tc>
          <w:tcPr>
            <w:tcW w:w="600" w:type="dxa"/>
          </w:tcPr>
          <w:p w14:paraId="4814177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AIL</w:t>
            </w:r>
          </w:p>
        </w:tc>
        <w:tc>
          <w:tcPr>
            <w:tcW w:w="700" w:type="dxa"/>
          </w:tcPr>
          <w:p w14:paraId="45D63CA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9</w:t>
            </w:r>
          </w:p>
        </w:tc>
        <w:tc>
          <w:tcPr>
            <w:tcW w:w="600" w:type="dxa"/>
          </w:tcPr>
          <w:p w14:paraId="46E2950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20</w:t>
            </w:r>
          </w:p>
        </w:tc>
        <w:tc>
          <w:tcPr>
            <w:tcW w:w="600" w:type="dxa"/>
          </w:tcPr>
          <w:p w14:paraId="7D7B579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NM</w:t>
            </w:r>
          </w:p>
        </w:tc>
        <w:tc>
          <w:tcPr>
            <w:tcW w:w="700" w:type="dxa"/>
          </w:tcPr>
          <w:p w14:paraId="7FDC7BA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48814F5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23CCF4E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10.6.6.9</w:t>
            </w:r>
          </w:p>
        </w:tc>
      </w:tr>
      <w:tr w:rsidR="00940027" w14:paraId="19A26CF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A5C0A1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Duration</w:t>
            </w:r>
          </w:p>
        </w:tc>
        <w:tc>
          <w:tcPr>
            <w:tcW w:w="800" w:type="dxa"/>
          </w:tcPr>
          <w:p w14:paraId="37FCC6A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00893</w:t>
            </w:r>
          </w:p>
        </w:tc>
        <w:tc>
          <w:tcPr>
            <w:tcW w:w="600" w:type="dxa"/>
          </w:tcPr>
          <w:p w14:paraId="775E303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AIG</w:t>
            </w:r>
          </w:p>
        </w:tc>
        <w:tc>
          <w:tcPr>
            <w:tcW w:w="700" w:type="dxa"/>
          </w:tcPr>
          <w:p w14:paraId="736C7A4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11</w:t>
            </w:r>
          </w:p>
        </w:tc>
        <w:tc>
          <w:tcPr>
            <w:tcW w:w="600" w:type="dxa"/>
          </w:tcPr>
          <w:p w14:paraId="239B0C8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20</w:t>
            </w:r>
          </w:p>
        </w:tc>
        <w:tc>
          <w:tcPr>
            <w:tcW w:w="600" w:type="dxa"/>
          </w:tcPr>
          <w:p w14:paraId="0E3C1C5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NM</w:t>
            </w:r>
          </w:p>
        </w:tc>
        <w:tc>
          <w:tcPr>
            <w:tcW w:w="700" w:type="dxa"/>
          </w:tcPr>
          <w:p w14:paraId="3318F1A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5EFB73A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6F909B4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10.6.5.11</w:t>
            </w:r>
          </w:p>
        </w:tc>
      </w:tr>
      <w:tr w:rsidR="00940027" w14:paraId="1885D4E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73B9FD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Duration Units</w:t>
            </w:r>
          </w:p>
        </w:tc>
        <w:tc>
          <w:tcPr>
            <w:tcW w:w="800" w:type="dxa"/>
          </w:tcPr>
          <w:p w14:paraId="156FDFF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00894</w:t>
            </w:r>
          </w:p>
        </w:tc>
        <w:tc>
          <w:tcPr>
            <w:tcW w:w="600" w:type="dxa"/>
          </w:tcPr>
          <w:p w14:paraId="7FEFA69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AIS</w:t>
            </w:r>
          </w:p>
        </w:tc>
        <w:tc>
          <w:tcPr>
            <w:tcW w:w="700" w:type="dxa"/>
          </w:tcPr>
          <w:p w14:paraId="27D636D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</w:t>
            </w:r>
          </w:p>
        </w:tc>
        <w:tc>
          <w:tcPr>
            <w:tcW w:w="600" w:type="dxa"/>
          </w:tcPr>
          <w:p w14:paraId="6001822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34EA318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177A3C4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4767CA9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3D39EF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10.6.4.8</w:t>
            </w:r>
          </w:p>
        </w:tc>
      </w:tr>
      <w:tr w:rsidR="00940027" w14:paraId="27A6C5D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14568E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Duration Units</w:t>
            </w:r>
          </w:p>
        </w:tc>
        <w:tc>
          <w:tcPr>
            <w:tcW w:w="800" w:type="dxa"/>
          </w:tcPr>
          <w:p w14:paraId="3ED533B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00894</w:t>
            </w:r>
          </w:p>
        </w:tc>
        <w:tc>
          <w:tcPr>
            <w:tcW w:w="600" w:type="dxa"/>
          </w:tcPr>
          <w:p w14:paraId="142EB5C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AIL</w:t>
            </w:r>
          </w:p>
        </w:tc>
        <w:tc>
          <w:tcPr>
            <w:tcW w:w="700" w:type="dxa"/>
          </w:tcPr>
          <w:p w14:paraId="5EFF434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  <w:tc>
          <w:tcPr>
            <w:tcW w:w="600" w:type="dxa"/>
          </w:tcPr>
          <w:p w14:paraId="01C5651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CC4233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5B86974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556610B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479B30A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10.6.6.10</w:t>
            </w:r>
          </w:p>
        </w:tc>
      </w:tr>
      <w:tr w:rsidR="00940027" w14:paraId="08FB5CD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400D26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Duration Units</w:t>
            </w:r>
          </w:p>
        </w:tc>
        <w:tc>
          <w:tcPr>
            <w:tcW w:w="800" w:type="dxa"/>
          </w:tcPr>
          <w:p w14:paraId="6E937DB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00894</w:t>
            </w:r>
          </w:p>
        </w:tc>
        <w:tc>
          <w:tcPr>
            <w:tcW w:w="600" w:type="dxa"/>
          </w:tcPr>
          <w:p w14:paraId="2B4AFBA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AIP</w:t>
            </w:r>
          </w:p>
        </w:tc>
        <w:tc>
          <w:tcPr>
            <w:tcW w:w="700" w:type="dxa"/>
          </w:tcPr>
          <w:p w14:paraId="76A5CAD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  <w:tc>
          <w:tcPr>
            <w:tcW w:w="600" w:type="dxa"/>
          </w:tcPr>
          <w:p w14:paraId="5162FC9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D80CAC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30EF13C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5ED7501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528CAD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10.6.7.10</w:t>
            </w:r>
          </w:p>
        </w:tc>
      </w:tr>
      <w:tr w:rsidR="00940027" w14:paraId="0880263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E24CAA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Duration Units</w:t>
            </w:r>
          </w:p>
        </w:tc>
        <w:tc>
          <w:tcPr>
            <w:tcW w:w="800" w:type="dxa"/>
          </w:tcPr>
          <w:p w14:paraId="547ED410" w14:textId="77777777" w:rsidR="00940027" w:rsidRDefault="00940027">
            <w:pPr>
              <w:pStyle w:val="OtherTableBody"/>
              <w:jc w:val="center"/>
            </w:pPr>
            <w:r>
              <w:t>00894</w:t>
            </w:r>
          </w:p>
        </w:tc>
        <w:tc>
          <w:tcPr>
            <w:tcW w:w="600" w:type="dxa"/>
          </w:tcPr>
          <w:p w14:paraId="209A4587" w14:textId="77777777" w:rsidR="00940027" w:rsidRDefault="00940027">
            <w:pPr>
              <w:pStyle w:val="OtherTableBody"/>
              <w:jc w:val="center"/>
            </w:pPr>
            <w:r>
              <w:t>AIG</w:t>
            </w:r>
          </w:p>
        </w:tc>
        <w:tc>
          <w:tcPr>
            <w:tcW w:w="700" w:type="dxa"/>
          </w:tcPr>
          <w:p w14:paraId="596A0C1B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545F4D43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6723DAEE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6592C34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A59C34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0A5176A" w14:textId="77777777" w:rsidR="00940027" w:rsidRDefault="00940027">
            <w:pPr>
              <w:pStyle w:val="OtherTableBody"/>
            </w:pPr>
            <w:r>
              <w:t>10.6.5.12</w:t>
            </w:r>
          </w:p>
        </w:tc>
      </w:tr>
      <w:tr w:rsidR="00940027" w14:paraId="718D82D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745A979" w14:textId="77777777" w:rsidR="00940027" w:rsidRDefault="00940027">
            <w:pPr>
              <w:pStyle w:val="OtherTableBody"/>
            </w:pPr>
            <w:r>
              <w:t>Edit Date/Time</w:t>
            </w:r>
          </w:p>
        </w:tc>
        <w:tc>
          <w:tcPr>
            <w:tcW w:w="800" w:type="dxa"/>
          </w:tcPr>
          <w:p w14:paraId="06835CF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00921</w:t>
            </w:r>
          </w:p>
        </w:tc>
        <w:tc>
          <w:tcPr>
            <w:tcW w:w="600" w:type="dxa"/>
          </w:tcPr>
          <w:p w14:paraId="7892AA6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TXA</w:t>
            </w:r>
          </w:p>
        </w:tc>
        <w:tc>
          <w:tcPr>
            <w:tcW w:w="700" w:type="dxa"/>
          </w:tcPr>
          <w:p w14:paraId="2D9F10A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</w:t>
            </w:r>
          </w:p>
        </w:tc>
        <w:tc>
          <w:tcPr>
            <w:tcW w:w="600" w:type="dxa"/>
          </w:tcPr>
          <w:p w14:paraId="4A4D856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26</w:t>
            </w:r>
          </w:p>
        </w:tc>
        <w:tc>
          <w:tcPr>
            <w:tcW w:w="600" w:type="dxa"/>
          </w:tcPr>
          <w:p w14:paraId="1B03412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TS</w:t>
            </w:r>
          </w:p>
        </w:tc>
        <w:tc>
          <w:tcPr>
            <w:tcW w:w="700" w:type="dxa"/>
          </w:tcPr>
          <w:p w14:paraId="66E7E16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68BF94B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8B84DCD" w14:textId="77777777" w:rsidR="00940027" w:rsidRDefault="00940027">
            <w:pPr>
              <w:pStyle w:val="OtherTableBody"/>
            </w:pPr>
            <w:r>
              <w:t>9.6.1.8</w:t>
            </w:r>
          </w:p>
        </w:tc>
      </w:tr>
      <w:tr w:rsidR="00940027" w14:paraId="006D4AF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CE17C59" w14:textId="77777777" w:rsidR="00940027" w:rsidRDefault="00940027">
            <w:pPr>
              <w:pStyle w:val="OtherTableBody"/>
            </w:pPr>
            <w:r>
              <w:t>Effective Date</w:t>
            </w:r>
          </w:p>
        </w:tc>
        <w:tc>
          <w:tcPr>
            <w:tcW w:w="800" w:type="dxa"/>
          </w:tcPr>
          <w:p w14:paraId="516C411E" w14:textId="77777777" w:rsidR="00940027" w:rsidRDefault="00940027">
            <w:pPr>
              <w:pStyle w:val="OtherTableBody"/>
              <w:jc w:val="center"/>
            </w:pPr>
            <w:r>
              <w:t>01143</w:t>
            </w:r>
          </w:p>
        </w:tc>
        <w:tc>
          <w:tcPr>
            <w:tcW w:w="600" w:type="dxa"/>
          </w:tcPr>
          <w:p w14:paraId="410AED1F" w14:textId="77777777" w:rsidR="00940027" w:rsidRDefault="00940027">
            <w:pPr>
              <w:pStyle w:val="OtherTableBody"/>
              <w:jc w:val="center"/>
            </w:pPr>
            <w:r>
              <w:t>RF1</w:t>
            </w:r>
          </w:p>
        </w:tc>
        <w:tc>
          <w:tcPr>
            <w:tcW w:w="700" w:type="dxa"/>
          </w:tcPr>
          <w:p w14:paraId="5B379434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7E3D75D7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16DEA8FA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770539A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E81129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8B3AFD4" w14:textId="77777777" w:rsidR="00940027" w:rsidRDefault="00940027">
            <w:pPr>
              <w:pStyle w:val="OtherTableBody"/>
            </w:pPr>
            <w:r>
              <w:t>11.6.1.7</w:t>
            </w:r>
          </w:p>
        </w:tc>
      </w:tr>
      <w:tr w:rsidR="00940027" w14:paraId="4A671DE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BE164E7" w14:textId="77777777" w:rsidR="00940027" w:rsidRDefault="00940027">
            <w:pPr>
              <w:pStyle w:val="OtherTableBody"/>
            </w:pPr>
            <w:r>
              <w:t>Effective Date of Reference Range</w:t>
            </w:r>
          </w:p>
        </w:tc>
        <w:tc>
          <w:tcPr>
            <w:tcW w:w="800" w:type="dxa"/>
          </w:tcPr>
          <w:p w14:paraId="10E8F233" w14:textId="77777777" w:rsidR="00940027" w:rsidRDefault="00940027">
            <w:pPr>
              <w:pStyle w:val="OtherTableBody"/>
              <w:jc w:val="center"/>
            </w:pPr>
            <w:r>
              <w:t>00580</w:t>
            </w:r>
          </w:p>
        </w:tc>
        <w:tc>
          <w:tcPr>
            <w:tcW w:w="600" w:type="dxa"/>
          </w:tcPr>
          <w:p w14:paraId="53A04C58" w14:textId="77777777" w:rsidR="00940027" w:rsidRDefault="00940027">
            <w:pPr>
              <w:pStyle w:val="OtherTableBody"/>
              <w:jc w:val="center"/>
            </w:pPr>
            <w:r>
              <w:t>OBX</w:t>
            </w:r>
          </w:p>
        </w:tc>
        <w:tc>
          <w:tcPr>
            <w:tcW w:w="700" w:type="dxa"/>
          </w:tcPr>
          <w:p w14:paraId="479DA030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05173193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65D58999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4C0CB16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DFFDD0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BCEDFA8" w14:textId="77777777" w:rsidR="00940027" w:rsidRDefault="00940027">
            <w:pPr>
              <w:pStyle w:val="OtherTableBody"/>
            </w:pPr>
            <w:r>
              <w:t>7.4.2.12</w:t>
            </w:r>
          </w:p>
        </w:tc>
      </w:tr>
      <w:tr w:rsidR="00940027" w14:paraId="235835A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0F1FF4D" w14:textId="77777777" w:rsidR="00940027" w:rsidRDefault="00940027">
            <w:pPr>
              <w:pStyle w:val="OtherTableBody"/>
            </w:pPr>
            <w:r>
              <w:t>Effective Date Range</w:t>
            </w:r>
          </w:p>
        </w:tc>
        <w:tc>
          <w:tcPr>
            <w:tcW w:w="800" w:type="dxa"/>
          </w:tcPr>
          <w:p w14:paraId="0EDC2084" w14:textId="77777777" w:rsidR="00940027" w:rsidRDefault="00940027">
            <w:pPr>
              <w:pStyle w:val="OtherTableBody"/>
              <w:jc w:val="center"/>
            </w:pPr>
            <w:r>
              <w:t>01465</w:t>
            </w:r>
          </w:p>
        </w:tc>
        <w:tc>
          <w:tcPr>
            <w:tcW w:w="600" w:type="dxa"/>
          </w:tcPr>
          <w:p w14:paraId="2DD81F07" w14:textId="77777777" w:rsidR="00940027" w:rsidRDefault="00940027">
            <w:pPr>
              <w:pStyle w:val="OtherTableBody"/>
              <w:jc w:val="center"/>
            </w:pPr>
            <w:r>
              <w:t>ORG</w:t>
            </w:r>
          </w:p>
        </w:tc>
        <w:tc>
          <w:tcPr>
            <w:tcW w:w="700" w:type="dxa"/>
          </w:tcPr>
          <w:p w14:paraId="572B166D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2B0826FF" w14:textId="77777777" w:rsidR="00940027" w:rsidRDefault="00940027">
            <w:pPr>
              <w:pStyle w:val="OtherTableBody"/>
            </w:pPr>
            <w:r>
              <w:t>52</w:t>
            </w:r>
          </w:p>
        </w:tc>
        <w:tc>
          <w:tcPr>
            <w:tcW w:w="600" w:type="dxa"/>
          </w:tcPr>
          <w:p w14:paraId="72CCBE7B" w14:textId="77777777" w:rsidR="00940027" w:rsidRDefault="00940027">
            <w:pPr>
              <w:pStyle w:val="OtherTableBody"/>
            </w:pPr>
            <w:r>
              <w:t>DR</w:t>
            </w:r>
          </w:p>
        </w:tc>
        <w:tc>
          <w:tcPr>
            <w:tcW w:w="700" w:type="dxa"/>
          </w:tcPr>
          <w:p w14:paraId="33B4573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882AD6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843FD46" w14:textId="77777777" w:rsidR="00940027" w:rsidRDefault="00940027">
            <w:pPr>
              <w:pStyle w:val="OtherTableBody"/>
            </w:pPr>
            <w:r>
              <w:t>15.4.5.9</w:t>
            </w:r>
          </w:p>
        </w:tc>
      </w:tr>
      <w:tr w:rsidR="00940027" w14:paraId="4FE6815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A0E3B1B" w14:textId="77777777" w:rsidR="00940027" w:rsidRDefault="00940027">
            <w:pPr>
              <w:pStyle w:val="OtherTableBody"/>
            </w:pPr>
            <w:r>
              <w:t>Effective Date/Time</w:t>
            </w:r>
          </w:p>
        </w:tc>
        <w:tc>
          <w:tcPr>
            <w:tcW w:w="800" w:type="dxa"/>
          </w:tcPr>
          <w:p w14:paraId="5EFE3793" w14:textId="77777777" w:rsidR="00940027" w:rsidRDefault="00940027">
            <w:pPr>
              <w:pStyle w:val="OtherTableBody"/>
              <w:jc w:val="center"/>
            </w:pPr>
            <w:r>
              <w:t>00662</w:t>
            </w:r>
          </w:p>
        </w:tc>
        <w:tc>
          <w:tcPr>
            <w:tcW w:w="600" w:type="dxa"/>
          </w:tcPr>
          <w:p w14:paraId="59A6E827" w14:textId="77777777" w:rsidR="00940027" w:rsidRDefault="00940027">
            <w:pPr>
              <w:pStyle w:val="OtherTableBody"/>
              <w:jc w:val="center"/>
            </w:pPr>
            <w:r>
              <w:t>MFE</w:t>
            </w:r>
          </w:p>
        </w:tc>
        <w:tc>
          <w:tcPr>
            <w:tcW w:w="700" w:type="dxa"/>
          </w:tcPr>
          <w:p w14:paraId="732513A1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706F042B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6DFFC90C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08D0D31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E3DD07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4738C9F" w14:textId="77777777" w:rsidR="00940027" w:rsidRDefault="00940027">
            <w:pPr>
              <w:pStyle w:val="OtherTableBody"/>
            </w:pPr>
            <w:r>
              <w:t>8.5.2.3</w:t>
            </w:r>
          </w:p>
        </w:tc>
      </w:tr>
      <w:tr w:rsidR="00940027" w14:paraId="682EAA5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8FD78D8" w14:textId="77777777" w:rsidR="00940027" w:rsidRDefault="00940027">
            <w:pPr>
              <w:pStyle w:val="OtherTableBody"/>
            </w:pPr>
            <w:r>
              <w:t>Effective Date/Time</w:t>
            </w:r>
          </w:p>
        </w:tc>
        <w:tc>
          <w:tcPr>
            <w:tcW w:w="800" w:type="dxa"/>
          </w:tcPr>
          <w:p w14:paraId="0F11C8D1" w14:textId="77777777" w:rsidR="00940027" w:rsidRDefault="00940027">
            <w:pPr>
              <w:pStyle w:val="OtherTableBody"/>
              <w:jc w:val="center"/>
            </w:pPr>
            <w:r>
              <w:t>00662</w:t>
            </w:r>
          </w:p>
        </w:tc>
        <w:tc>
          <w:tcPr>
            <w:tcW w:w="600" w:type="dxa"/>
          </w:tcPr>
          <w:p w14:paraId="3851C54E" w14:textId="77777777" w:rsidR="00940027" w:rsidRDefault="00940027">
            <w:pPr>
              <w:pStyle w:val="OtherTableBody"/>
              <w:jc w:val="center"/>
            </w:pPr>
            <w:r>
              <w:t>MFI</w:t>
            </w:r>
          </w:p>
        </w:tc>
        <w:tc>
          <w:tcPr>
            <w:tcW w:w="700" w:type="dxa"/>
          </w:tcPr>
          <w:p w14:paraId="340B10D6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2791B0DE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1B3B074C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4293AF7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6C0808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20F1894" w14:textId="77777777" w:rsidR="00940027" w:rsidRDefault="00940027">
            <w:pPr>
              <w:pStyle w:val="OtherTableBody"/>
            </w:pPr>
            <w:r>
              <w:t>8.5.1.5</w:t>
            </w:r>
          </w:p>
        </w:tc>
      </w:tr>
      <w:tr w:rsidR="00940027" w14:paraId="5AC85EF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14913B5" w14:textId="77777777" w:rsidR="00940027" w:rsidRDefault="00940027">
            <w:pPr>
              <w:pStyle w:val="OtherTableBody"/>
            </w:pPr>
            <w:r>
              <w:t>Effective Date/Time of Change</w:t>
            </w:r>
          </w:p>
        </w:tc>
        <w:tc>
          <w:tcPr>
            <w:tcW w:w="800" w:type="dxa"/>
          </w:tcPr>
          <w:p w14:paraId="4B85F3A0" w14:textId="77777777" w:rsidR="00940027" w:rsidRDefault="00940027">
            <w:pPr>
              <w:pStyle w:val="OtherTableBody"/>
              <w:jc w:val="center"/>
            </w:pPr>
            <w:r>
              <w:t>00607</w:t>
            </w:r>
          </w:p>
        </w:tc>
        <w:tc>
          <w:tcPr>
            <w:tcW w:w="600" w:type="dxa"/>
          </w:tcPr>
          <w:p w14:paraId="6CE0180A" w14:textId="77777777" w:rsidR="00940027" w:rsidRDefault="00940027">
            <w:pPr>
              <w:pStyle w:val="OtherTableBody"/>
              <w:jc w:val="center"/>
            </w:pPr>
            <w:r>
              <w:t>OM1</w:t>
            </w:r>
          </w:p>
        </w:tc>
        <w:tc>
          <w:tcPr>
            <w:tcW w:w="700" w:type="dxa"/>
          </w:tcPr>
          <w:p w14:paraId="6C072C72" w14:textId="77777777" w:rsidR="00940027" w:rsidRDefault="00940027">
            <w:pPr>
              <w:pStyle w:val="OtherTableBody"/>
            </w:pPr>
            <w:r>
              <w:t>22</w:t>
            </w:r>
          </w:p>
        </w:tc>
        <w:tc>
          <w:tcPr>
            <w:tcW w:w="600" w:type="dxa"/>
          </w:tcPr>
          <w:p w14:paraId="6A40F225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58966276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1C4C2DB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182D86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3B53BEB" w14:textId="77777777" w:rsidR="00940027" w:rsidRDefault="00940027">
            <w:pPr>
              <w:pStyle w:val="OtherTableBody"/>
            </w:pPr>
            <w:r>
              <w:t>8.8.8.22</w:t>
            </w:r>
          </w:p>
        </w:tc>
      </w:tr>
      <w:tr w:rsidR="00940027" w14:paraId="2AE1147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3EF22B5" w14:textId="77777777" w:rsidR="00940027" w:rsidRDefault="00940027">
            <w:pPr>
              <w:pStyle w:val="OtherTableBody"/>
            </w:pPr>
            <w:r>
              <w:t>Effective Date/Time of Change</w:t>
            </w:r>
          </w:p>
        </w:tc>
        <w:tc>
          <w:tcPr>
            <w:tcW w:w="800" w:type="dxa"/>
          </w:tcPr>
          <w:p w14:paraId="18136DD2" w14:textId="77777777" w:rsidR="00940027" w:rsidRDefault="00940027">
            <w:pPr>
              <w:pStyle w:val="OtherTableBody"/>
              <w:jc w:val="center"/>
            </w:pPr>
            <w:r>
              <w:t>00607</w:t>
            </w:r>
          </w:p>
        </w:tc>
        <w:tc>
          <w:tcPr>
            <w:tcW w:w="600" w:type="dxa"/>
          </w:tcPr>
          <w:p w14:paraId="3C68D2A1" w14:textId="77777777" w:rsidR="00940027" w:rsidRDefault="00940027">
            <w:pPr>
              <w:pStyle w:val="OtherTableBody"/>
              <w:jc w:val="center"/>
            </w:pPr>
            <w:r>
              <w:t>OM7</w:t>
            </w:r>
          </w:p>
        </w:tc>
        <w:tc>
          <w:tcPr>
            <w:tcW w:w="700" w:type="dxa"/>
          </w:tcPr>
          <w:p w14:paraId="1C652CF4" w14:textId="77777777" w:rsidR="00940027" w:rsidRDefault="00940027">
            <w:pPr>
              <w:pStyle w:val="OtherTableBody"/>
            </w:pPr>
            <w:r>
              <w:t>19</w:t>
            </w:r>
          </w:p>
        </w:tc>
        <w:tc>
          <w:tcPr>
            <w:tcW w:w="600" w:type="dxa"/>
          </w:tcPr>
          <w:p w14:paraId="707A4489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1DA428F1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3DC3720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DFB480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C06C5D9" w14:textId="77777777" w:rsidR="00940027" w:rsidRDefault="00940027">
            <w:pPr>
              <w:pStyle w:val="OtherTableBody"/>
            </w:pPr>
            <w:r>
              <w:t>8.8.14.19</w:t>
            </w:r>
          </w:p>
        </w:tc>
      </w:tr>
      <w:tr w:rsidR="00940027" w14:paraId="2FB92B5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7DACBCF" w14:textId="77777777" w:rsidR="00940027" w:rsidRDefault="00940027">
            <w:pPr>
              <w:pStyle w:val="OtherTableBody"/>
            </w:pPr>
            <w:r>
              <w:t>Effective End Date</w:t>
            </w:r>
          </w:p>
        </w:tc>
        <w:tc>
          <w:tcPr>
            <w:tcW w:w="800" w:type="dxa"/>
          </w:tcPr>
          <w:p w14:paraId="3FC98EFA" w14:textId="77777777" w:rsidR="00940027" w:rsidRDefault="00940027">
            <w:pPr>
              <w:pStyle w:val="OtherTableBody"/>
              <w:jc w:val="center"/>
            </w:pPr>
            <w:r>
              <w:t>01005</w:t>
            </w:r>
          </w:p>
        </w:tc>
        <w:tc>
          <w:tcPr>
            <w:tcW w:w="600" w:type="dxa"/>
          </w:tcPr>
          <w:p w14:paraId="327EF14D" w14:textId="77777777" w:rsidR="00940027" w:rsidRDefault="00940027">
            <w:pPr>
              <w:pStyle w:val="OtherTableBody"/>
              <w:jc w:val="center"/>
            </w:pPr>
            <w:r>
              <w:t>PRC</w:t>
            </w:r>
          </w:p>
        </w:tc>
        <w:tc>
          <w:tcPr>
            <w:tcW w:w="700" w:type="dxa"/>
          </w:tcPr>
          <w:p w14:paraId="4AFBE0B4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3BE8290A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547B41B1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1794141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6D2B82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CF074AE" w14:textId="77777777" w:rsidR="00940027" w:rsidRDefault="00940027">
            <w:pPr>
              <w:pStyle w:val="OtherTableBody"/>
            </w:pPr>
            <w:r>
              <w:t>8.10.3.12</w:t>
            </w:r>
          </w:p>
        </w:tc>
      </w:tr>
      <w:tr w:rsidR="00940027" w14:paraId="22B09C2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DC0E426" w14:textId="77777777" w:rsidR="00940027" w:rsidRDefault="00940027">
            <w:pPr>
              <w:pStyle w:val="OtherTableBody"/>
            </w:pPr>
            <w:r>
              <w:t>Effective End Date of Provider Role</w:t>
            </w:r>
          </w:p>
        </w:tc>
        <w:tc>
          <w:tcPr>
            <w:tcW w:w="800" w:type="dxa"/>
          </w:tcPr>
          <w:p w14:paraId="1BFD7873" w14:textId="77777777" w:rsidR="00940027" w:rsidRDefault="00940027">
            <w:pPr>
              <w:pStyle w:val="OtherTableBody"/>
              <w:jc w:val="center"/>
            </w:pPr>
            <w:r>
              <w:t>01164</w:t>
            </w:r>
          </w:p>
        </w:tc>
        <w:tc>
          <w:tcPr>
            <w:tcW w:w="600" w:type="dxa"/>
          </w:tcPr>
          <w:p w14:paraId="660283F4" w14:textId="77777777" w:rsidR="00940027" w:rsidRDefault="00940027">
            <w:pPr>
              <w:pStyle w:val="OtherTableBody"/>
              <w:jc w:val="center"/>
            </w:pPr>
            <w:r>
              <w:t>PRD</w:t>
            </w:r>
          </w:p>
        </w:tc>
        <w:tc>
          <w:tcPr>
            <w:tcW w:w="700" w:type="dxa"/>
          </w:tcPr>
          <w:p w14:paraId="098D1FFB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061088B9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4359DEF3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69CADD8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6A1684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92B06CD" w14:textId="77777777" w:rsidR="00940027" w:rsidRDefault="00940027">
            <w:pPr>
              <w:pStyle w:val="OtherTableBody"/>
            </w:pPr>
            <w:r>
              <w:t>11.6.3.9</w:t>
            </w:r>
          </w:p>
        </w:tc>
      </w:tr>
      <w:tr w:rsidR="00940027" w14:paraId="5D6C878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C622D32" w14:textId="77777777" w:rsidR="00940027" w:rsidRDefault="00940027">
            <w:pPr>
              <w:pStyle w:val="OtherTableBody"/>
            </w:pPr>
            <w:r>
              <w:t>Effective Start Date</w:t>
            </w:r>
          </w:p>
        </w:tc>
        <w:tc>
          <w:tcPr>
            <w:tcW w:w="800" w:type="dxa"/>
          </w:tcPr>
          <w:p w14:paraId="0D6CD280" w14:textId="77777777" w:rsidR="00940027" w:rsidRDefault="00940027">
            <w:pPr>
              <w:pStyle w:val="OtherTableBody"/>
              <w:jc w:val="center"/>
            </w:pPr>
            <w:r>
              <w:t>01004</w:t>
            </w:r>
          </w:p>
        </w:tc>
        <w:tc>
          <w:tcPr>
            <w:tcW w:w="600" w:type="dxa"/>
          </w:tcPr>
          <w:p w14:paraId="22D42B61" w14:textId="77777777" w:rsidR="00940027" w:rsidRDefault="00940027">
            <w:pPr>
              <w:pStyle w:val="OtherTableBody"/>
              <w:jc w:val="center"/>
            </w:pPr>
            <w:r>
              <w:t>PRC</w:t>
            </w:r>
          </w:p>
        </w:tc>
        <w:tc>
          <w:tcPr>
            <w:tcW w:w="700" w:type="dxa"/>
          </w:tcPr>
          <w:p w14:paraId="4090E887" w14:textId="77777777" w:rsidR="00940027" w:rsidRDefault="00940027">
            <w:pPr>
              <w:pStyle w:val="OtherTableBody"/>
            </w:pPr>
            <w:r>
              <w:t>11</w:t>
            </w:r>
          </w:p>
        </w:tc>
        <w:tc>
          <w:tcPr>
            <w:tcW w:w="600" w:type="dxa"/>
          </w:tcPr>
          <w:p w14:paraId="1235570A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2358E5DD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247710D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6CE2C3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E82726D" w14:textId="77777777" w:rsidR="00940027" w:rsidRDefault="00940027">
            <w:pPr>
              <w:pStyle w:val="OtherTableBody"/>
            </w:pPr>
            <w:r>
              <w:t>8.10.3.11</w:t>
            </w:r>
          </w:p>
        </w:tc>
      </w:tr>
      <w:tr w:rsidR="00940027" w14:paraId="5563716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7982E45" w14:textId="77777777" w:rsidR="00940027" w:rsidRDefault="00940027">
            <w:pPr>
              <w:pStyle w:val="OtherTableBody"/>
            </w:pPr>
            <w:r>
              <w:t>Effective Start Date of Provider Role</w:t>
            </w:r>
          </w:p>
        </w:tc>
        <w:tc>
          <w:tcPr>
            <w:tcW w:w="800" w:type="dxa"/>
          </w:tcPr>
          <w:p w14:paraId="1433D9F2" w14:textId="77777777" w:rsidR="00940027" w:rsidRDefault="00940027">
            <w:pPr>
              <w:pStyle w:val="OtherTableBody"/>
              <w:jc w:val="center"/>
            </w:pPr>
            <w:r>
              <w:t>01163</w:t>
            </w:r>
          </w:p>
        </w:tc>
        <w:tc>
          <w:tcPr>
            <w:tcW w:w="600" w:type="dxa"/>
          </w:tcPr>
          <w:p w14:paraId="243CDA54" w14:textId="77777777" w:rsidR="00940027" w:rsidRDefault="00940027">
            <w:pPr>
              <w:pStyle w:val="OtherTableBody"/>
              <w:jc w:val="center"/>
            </w:pPr>
            <w:r>
              <w:t>PRD</w:t>
            </w:r>
          </w:p>
        </w:tc>
        <w:tc>
          <w:tcPr>
            <w:tcW w:w="700" w:type="dxa"/>
          </w:tcPr>
          <w:p w14:paraId="4D9091F2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3E3BCB0E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16E99F45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1B8FE2F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A033A2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8DBDABD" w14:textId="77777777" w:rsidR="00940027" w:rsidRDefault="00940027">
            <w:pPr>
              <w:pStyle w:val="OtherTableBody"/>
            </w:pPr>
            <w:r>
              <w:t>11.6.3.8</w:t>
            </w:r>
          </w:p>
        </w:tc>
      </w:tr>
      <w:tr w:rsidR="00940027" w14:paraId="69CC120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3018594" w14:textId="77777777" w:rsidR="00940027" w:rsidRDefault="00940027">
            <w:pPr>
              <w:pStyle w:val="OtherTableBody"/>
            </w:pPr>
            <w:r>
              <w:t>Effective Test/Service End Date/Time</w:t>
            </w:r>
          </w:p>
        </w:tc>
        <w:tc>
          <w:tcPr>
            <w:tcW w:w="800" w:type="dxa"/>
          </w:tcPr>
          <w:p w14:paraId="4C6E7BD2" w14:textId="77777777" w:rsidR="00940027" w:rsidRDefault="00940027">
            <w:pPr>
              <w:pStyle w:val="OtherTableBody"/>
              <w:jc w:val="center"/>
            </w:pPr>
            <w:r>
              <w:t>01485</w:t>
            </w:r>
          </w:p>
        </w:tc>
        <w:tc>
          <w:tcPr>
            <w:tcW w:w="600" w:type="dxa"/>
          </w:tcPr>
          <w:p w14:paraId="45910732" w14:textId="77777777" w:rsidR="00940027" w:rsidRDefault="00940027">
            <w:pPr>
              <w:pStyle w:val="OtherTableBody"/>
              <w:jc w:val="center"/>
            </w:pPr>
            <w:r>
              <w:t>OM7</w:t>
            </w:r>
          </w:p>
        </w:tc>
        <w:tc>
          <w:tcPr>
            <w:tcW w:w="700" w:type="dxa"/>
          </w:tcPr>
          <w:p w14:paraId="67CDF62F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636A4DED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003C69AC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28AEA68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F3767F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B9CCF5E" w14:textId="77777777" w:rsidR="00940027" w:rsidRDefault="00940027">
            <w:pPr>
              <w:pStyle w:val="OtherTableBody"/>
            </w:pPr>
            <w:r>
              <w:t>8.8.14.7</w:t>
            </w:r>
          </w:p>
        </w:tc>
      </w:tr>
      <w:tr w:rsidR="00940027" w14:paraId="69040C2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4DD72CF" w14:textId="77777777" w:rsidR="00940027" w:rsidRDefault="00940027">
            <w:pPr>
              <w:pStyle w:val="OtherTableBody"/>
            </w:pPr>
            <w:r>
              <w:t>Effective Test/Service Start Date/Time</w:t>
            </w:r>
          </w:p>
        </w:tc>
        <w:tc>
          <w:tcPr>
            <w:tcW w:w="800" w:type="dxa"/>
          </w:tcPr>
          <w:p w14:paraId="4E8A533A" w14:textId="77777777" w:rsidR="00940027" w:rsidRDefault="00940027">
            <w:pPr>
              <w:pStyle w:val="OtherTableBody"/>
              <w:jc w:val="center"/>
            </w:pPr>
            <w:r>
              <w:t>01484</w:t>
            </w:r>
          </w:p>
        </w:tc>
        <w:tc>
          <w:tcPr>
            <w:tcW w:w="600" w:type="dxa"/>
          </w:tcPr>
          <w:p w14:paraId="2BA7C4B8" w14:textId="77777777" w:rsidR="00940027" w:rsidRDefault="00940027">
            <w:pPr>
              <w:pStyle w:val="OtherTableBody"/>
              <w:jc w:val="center"/>
            </w:pPr>
            <w:r>
              <w:t>OM7</w:t>
            </w:r>
          </w:p>
        </w:tc>
        <w:tc>
          <w:tcPr>
            <w:tcW w:w="700" w:type="dxa"/>
          </w:tcPr>
          <w:p w14:paraId="5E3288DB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53B9145F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7E4F600B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4624768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FE45F6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72BDE82" w14:textId="77777777" w:rsidR="00940027" w:rsidRDefault="00940027">
            <w:pPr>
              <w:pStyle w:val="OtherTableBody"/>
            </w:pPr>
            <w:r>
              <w:t>8.8.14.6</w:t>
            </w:r>
          </w:p>
        </w:tc>
      </w:tr>
      <w:tr w:rsidR="00940027" w14:paraId="03DE1A1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B52EF6F" w14:textId="77777777" w:rsidR="00940027" w:rsidRDefault="00940027">
            <w:pPr>
              <w:pStyle w:val="OtherTableBody"/>
            </w:pPr>
            <w:r>
              <w:t>Eligibility Source</w:t>
            </w:r>
          </w:p>
        </w:tc>
        <w:tc>
          <w:tcPr>
            <w:tcW w:w="800" w:type="dxa"/>
          </w:tcPr>
          <w:p w14:paraId="17B8692B" w14:textId="77777777" w:rsidR="00940027" w:rsidRDefault="00940027">
            <w:pPr>
              <w:pStyle w:val="OtherTableBody"/>
              <w:jc w:val="center"/>
            </w:pPr>
            <w:r>
              <w:t>00498</w:t>
            </w:r>
          </w:p>
        </w:tc>
        <w:tc>
          <w:tcPr>
            <w:tcW w:w="600" w:type="dxa"/>
          </w:tcPr>
          <w:p w14:paraId="18A7430E" w14:textId="77777777" w:rsidR="00940027" w:rsidRDefault="00940027">
            <w:pPr>
              <w:pStyle w:val="OtherTableBody"/>
              <w:jc w:val="center"/>
            </w:pPr>
            <w:r>
              <w:t>IN2</w:t>
            </w:r>
          </w:p>
        </w:tc>
        <w:tc>
          <w:tcPr>
            <w:tcW w:w="700" w:type="dxa"/>
          </w:tcPr>
          <w:p w14:paraId="63C43EE9" w14:textId="77777777" w:rsidR="00940027" w:rsidRDefault="00940027">
            <w:pPr>
              <w:pStyle w:val="OtherTableBody"/>
            </w:pPr>
            <w:r>
              <w:t>27</w:t>
            </w:r>
          </w:p>
        </w:tc>
        <w:tc>
          <w:tcPr>
            <w:tcW w:w="600" w:type="dxa"/>
          </w:tcPr>
          <w:p w14:paraId="7AAE4DC7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0BEAC308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4848C79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B1D18B0" w14:textId="77777777" w:rsidR="00940027" w:rsidRDefault="00940027">
            <w:pPr>
              <w:pStyle w:val="OtherTableBody"/>
              <w:jc w:val="center"/>
            </w:pPr>
            <w:r>
              <w:t>0144</w:t>
            </w:r>
          </w:p>
        </w:tc>
        <w:tc>
          <w:tcPr>
            <w:tcW w:w="942" w:type="dxa"/>
          </w:tcPr>
          <w:p w14:paraId="1648D9F4" w14:textId="77777777" w:rsidR="00940027" w:rsidRDefault="00940027">
            <w:pPr>
              <w:pStyle w:val="OtherTableBody"/>
            </w:pPr>
            <w:r>
              <w:t>6.5.7.27</w:t>
            </w:r>
          </w:p>
        </w:tc>
      </w:tr>
      <w:tr w:rsidR="00940027" w14:paraId="3AC1A84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A9BC3E3" w14:textId="77777777" w:rsidR="00940027" w:rsidRDefault="00940027">
            <w:pPr>
              <w:pStyle w:val="OtherTableBody"/>
            </w:pPr>
            <w:r>
              <w:t>E-Mail Address</w:t>
            </w:r>
          </w:p>
        </w:tc>
        <w:tc>
          <w:tcPr>
            <w:tcW w:w="800" w:type="dxa"/>
          </w:tcPr>
          <w:p w14:paraId="44B6CC02" w14:textId="77777777" w:rsidR="00940027" w:rsidRDefault="00940027">
            <w:pPr>
              <w:pStyle w:val="OtherTableBody"/>
              <w:jc w:val="center"/>
            </w:pPr>
            <w:r>
              <w:t>00683</w:t>
            </w:r>
          </w:p>
        </w:tc>
        <w:tc>
          <w:tcPr>
            <w:tcW w:w="600" w:type="dxa"/>
          </w:tcPr>
          <w:p w14:paraId="33BD3BF9" w14:textId="77777777" w:rsidR="00940027" w:rsidRDefault="00940027">
            <w:pPr>
              <w:pStyle w:val="OtherTableBody"/>
              <w:jc w:val="center"/>
            </w:pPr>
            <w:r>
              <w:t>STF</w:t>
            </w:r>
          </w:p>
        </w:tc>
        <w:tc>
          <w:tcPr>
            <w:tcW w:w="700" w:type="dxa"/>
          </w:tcPr>
          <w:p w14:paraId="7DB291BA" w14:textId="77777777" w:rsidR="00940027" w:rsidRDefault="00940027">
            <w:pPr>
              <w:pStyle w:val="OtherTableBody"/>
            </w:pPr>
            <w:r>
              <w:t>15</w:t>
            </w:r>
          </w:p>
        </w:tc>
        <w:tc>
          <w:tcPr>
            <w:tcW w:w="600" w:type="dxa"/>
          </w:tcPr>
          <w:p w14:paraId="468D7758" w14:textId="77777777" w:rsidR="00940027" w:rsidRDefault="00940027">
            <w:pPr>
              <w:pStyle w:val="OtherTableBody"/>
            </w:pPr>
            <w:r>
              <w:t>40</w:t>
            </w:r>
          </w:p>
        </w:tc>
        <w:tc>
          <w:tcPr>
            <w:tcW w:w="600" w:type="dxa"/>
          </w:tcPr>
          <w:p w14:paraId="3C283EAA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6EF8D579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5B227B5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4E39B17" w14:textId="77777777" w:rsidR="00940027" w:rsidRDefault="00940027">
            <w:pPr>
              <w:pStyle w:val="OtherTableBody"/>
            </w:pPr>
            <w:r>
              <w:t>15.4.8.15</w:t>
            </w:r>
          </w:p>
        </w:tc>
      </w:tr>
      <w:tr w:rsidR="00940027" w14:paraId="6C26406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262A834" w14:textId="77777777" w:rsidR="00940027" w:rsidRDefault="00940027">
            <w:pPr>
              <w:pStyle w:val="OtherTableBody"/>
            </w:pPr>
            <w:r>
              <w:t>Employer Contact Person Name</w:t>
            </w:r>
          </w:p>
        </w:tc>
        <w:tc>
          <w:tcPr>
            <w:tcW w:w="800" w:type="dxa"/>
          </w:tcPr>
          <w:p w14:paraId="0DDBB400" w14:textId="77777777" w:rsidR="00940027" w:rsidRDefault="00940027">
            <w:pPr>
              <w:pStyle w:val="OtherTableBody"/>
              <w:jc w:val="center"/>
            </w:pPr>
            <w:r>
              <w:t>00789</w:t>
            </w:r>
          </w:p>
        </w:tc>
        <w:tc>
          <w:tcPr>
            <w:tcW w:w="600" w:type="dxa"/>
          </w:tcPr>
          <w:p w14:paraId="40952710" w14:textId="77777777" w:rsidR="00940027" w:rsidRDefault="00940027">
            <w:pPr>
              <w:pStyle w:val="OtherTableBody"/>
              <w:jc w:val="center"/>
            </w:pPr>
            <w:r>
              <w:t>IN2</w:t>
            </w:r>
          </w:p>
        </w:tc>
        <w:tc>
          <w:tcPr>
            <w:tcW w:w="700" w:type="dxa"/>
          </w:tcPr>
          <w:p w14:paraId="35085A18" w14:textId="77777777" w:rsidR="00940027" w:rsidRDefault="00940027">
            <w:pPr>
              <w:pStyle w:val="OtherTableBody"/>
            </w:pPr>
            <w:r>
              <w:t>49</w:t>
            </w:r>
          </w:p>
        </w:tc>
        <w:tc>
          <w:tcPr>
            <w:tcW w:w="600" w:type="dxa"/>
          </w:tcPr>
          <w:p w14:paraId="1C7516EC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52FD2B28" w14:textId="77777777" w:rsidR="00940027" w:rsidRDefault="00940027">
            <w:pPr>
              <w:pStyle w:val="OtherTableBody"/>
            </w:pPr>
            <w:r>
              <w:t>XPN</w:t>
            </w:r>
          </w:p>
        </w:tc>
        <w:tc>
          <w:tcPr>
            <w:tcW w:w="700" w:type="dxa"/>
          </w:tcPr>
          <w:p w14:paraId="556D8C0D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66A2A57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8B3934A" w14:textId="77777777" w:rsidR="00940027" w:rsidRDefault="00940027">
            <w:pPr>
              <w:pStyle w:val="OtherTableBody"/>
            </w:pPr>
            <w:r>
              <w:t>6.5.7.49</w:t>
            </w:r>
          </w:p>
        </w:tc>
      </w:tr>
      <w:tr w:rsidR="00940027" w14:paraId="6B75A59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2822E1A" w14:textId="77777777" w:rsidR="00940027" w:rsidRDefault="00940027">
            <w:pPr>
              <w:pStyle w:val="OtherTableBody"/>
            </w:pPr>
            <w:r>
              <w:t>Employer Contact Person Phone Number</w:t>
            </w:r>
          </w:p>
        </w:tc>
        <w:tc>
          <w:tcPr>
            <w:tcW w:w="800" w:type="dxa"/>
          </w:tcPr>
          <w:p w14:paraId="272F5E35" w14:textId="77777777" w:rsidR="00940027" w:rsidRDefault="00940027">
            <w:pPr>
              <w:pStyle w:val="OtherTableBody"/>
              <w:jc w:val="center"/>
            </w:pPr>
            <w:r>
              <w:t>00790</w:t>
            </w:r>
          </w:p>
        </w:tc>
        <w:tc>
          <w:tcPr>
            <w:tcW w:w="600" w:type="dxa"/>
          </w:tcPr>
          <w:p w14:paraId="5F3DEB06" w14:textId="77777777" w:rsidR="00940027" w:rsidRDefault="00940027">
            <w:pPr>
              <w:pStyle w:val="OtherTableBody"/>
              <w:jc w:val="center"/>
            </w:pPr>
            <w:r>
              <w:t>IN2</w:t>
            </w:r>
          </w:p>
        </w:tc>
        <w:tc>
          <w:tcPr>
            <w:tcW w:w="700" w:type="dxa"/>
          </w:tcPr>
          <w:p w14:paraId="656E21DD" w14:textId="77777777" w:rsidR="00940027" w:rsidRDefault="00940027">
            <w:pPr>
              <w:pStyle w:val="OtherTableBody"/>
            </w:pPr>
            <w:r>
              <w:t>50</w:t>
            </w:r>
          </w:p>
        </w:tc>
        <w:tc>
          <w:tcPr>
            <w:tcW w:w="600" w:type="dxa"/>
          </w:tcPr>
          <w:p w14:paraId="4D160F93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626050A5" w14:textId="77777777" w:rsidR="00940027" w:rsidRDefault="00940027">
            <w:pPr>
              <w:pStyle w:val="OtherTableBody"/>
            </w:pPr>
            <w:r>
              <w:t>XTN</w:t>
            </w:r>
          </w:p>
        </w:tc>
        <w:tc>
          <w:tcPr>
            <w:tcW w:w="700" w:type="dxa"/>
          </w:tcPr>
          <w:p w14:paraId="2402A668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14B69CC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CAA4714" w14:textId="77777777" w:rsidR="00940027" w:rsidRDefault="00940027">
            <w:pPr>
              <w:pStyle w:val="OtherTableBody"/>
            </w:pPr>
            <w:r>
              <w:t>6.5.7.50</w:t>
            </w:r>
          </w:p>
        </w:tc>
      </w:tr>
      <w:tr w:rsidR="00940027" w14:paraId="186DFAA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B5EEEE6" w14:textId="77777777" w:rsidR="00940027" w:rsidRDefault="00940027">
            <w:pPr>
              <w:pStyle w:val="OtherTableBody"/>
            </w:pPr>
            <w:r>
              <w:t>Employer Contact Reason</w:t>
            </w:r>
          </w:p>
        </w:tc>
        <w:tc>
          <w:tcPr>
            <w:tcW w:w="800" w:type="dxa"/>
          </w:tcPr>
          <w:p w14:paraId="23FF9B0A" w14:textId="77777777" w:rsidR="00940027" w:rsidRDefault="00940027">
            <w:pPr>
              <w:pStyle w:val="OtherTableBody"/>
              <w:jc w:val="center"/>
            </w:pPr>
            <w:r>
              <w:t>00791</w:t>
            </w:r>
          </w:p>
        </w:tc>
        <w:tc>
          <w:tcPr>
            <w:tcW w:w="600" w:type="dxa"/>
          </w:tcPr>
          <w:p w14:paraId="1FEB8BED" w14:textId="77777777" w:rsidR="00940027" w:rsidRDefault="00940027">
            <w:pPr>
              <w:pStyle w:val="OtherTableBody"/>
              <w:jc w:val="center"/>
            </w:pPr>
            <w:r>
              <w:t>IN2</w:t>
            </w:r>
          </w:p>
        </w:tc>
        <w:tc>
          <w:tcPr>
            <w:tcW w:w="700" w:type="dxa"/>
          </w:tcPr>
          <w:p w14:paraId="2A63CCE7" w14:textId="77777777" w:rsidR="00940027" w:rsidRDefault="00940027">
            <w:pPr>
              <w:pStyle w:val="OtherTableBody"/>
            </w:pPr>
            <w:r>
              <w:t>51</w:t>
            </w:r>
          </w:p>
        </w:tc>
        <w:tc>
          <w:tcPr>
            <w:tcW w:w="600" w:type="dxa"/>
          </w:tcPr>
          <w:p w14:paraId="51B89089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308DB0B6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46C100E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54C35AB" w14:textId="77777777" w:rsidR="00940027" w:rsidRDefault="00940027">
            <w:pPr>
              <w:pStyle w:val="OtherTableBody"/>
              <w:jc w:val="center"/>
            </w:pPr>
            <w:r>
              <w:t>0222</w:t>
            </w:r>
          </w:p>
        </w:tc>
        <w:tc>
          <w:tcPr>
            <w:tcW w:w="942" w:type="dxa"/>
          </w:tcPr>
          <w:p w14:paraId="07B3D138" w14:textId="77777777" w:rsidR="00940027" w:rsidRDefault="00940027">
            <w:pPr>
              <w:pStyle w:val="OtherTableBody"/>
            </w:pPr>
            <w:r>
              <w:t>6.5.7.51</w:t>
            </w:r>
          </w:p>
        </w:tc>
      </w:tr>
      <w:tr w:rsidR="00940027" w14:paraId="77C2320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E34CF8C" w14:textId="77777777" w:rsidR="00940027" w:rsidRDefault="00940027">
            <w:pPr>
              <w:pStyle w:val="OtherTableBody"/>
            </w:pPr>
            <w:r>
              <w:t>Employer Information Data</w:t>
            </w:r>
          </w:p>
        </w:tc>
        <w:tc>
          <w:tcPr>
            <w:tcW w:w="800" w:type="dxa"/>
          </w:tcPr>
          <w:p w14:paraId="5B0B1EA0" w14:textId="77777777" w:rsidR="00940027" w:rsidRDefault="00940027">
            <w:pPr>
              <w:pStyle w:val="OtherTableBody"/>
              <w:jc w:val="center"/>
            </w:pPr>
            <w:r>
              <w:t>00475</w:t>
            </w:r>
          </w:p>
        </w:tc>
        <w:tc>
          <w:tcPr>
            <w:tcW w:w="600" w:type="dxa"/>
          </w:tcPr>
          <w:p w14:paraId="54A2C820" w14:textId="77777777" w:rsidR="00940027" w:rsidRDefault="00940027">
            <w:pPr>
              <w:pStyle w:val="OtherTableBody"/>
              <w:jc w:val="center"/>
            </w:pPr>
            <w:r>
              <w:t>IN2</w:t>
            </w:r>
          </w:p>
        </w:tc>
        <w:tc>
          <w:tcPr>
            <w:tcW w:w="700" w:type="dxa"/>
          </w:tcPr>
          <w:p w14:paraId="03E451F7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69291824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68900BBF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791F831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8F4E7FD" w14:textId="77777777" w:rsidR="00940027" w:rsidRDefault="00940027">
            <w:pPr>
              <w:pStyle w:val="OtherTableBody"/>
              <w:jc w:val="center"/>
            </w:pPr>
            <w:r>
              <w:t>0139</w:t>
            </w:r>
          </w:p>
        </w:tc>
        <w:tc>
          <w:tcPr>
            <w:tcW w:w="942" w:type="dxa"/>
          </w:tcPr>
          <w:p w14:paraId="7674BEA2" w14:textId="77777777" w:rsidR="00940027" w:rsidRDefault="00940027">
            <w:pPr>
              <w:pStyle w:val="OtherTableBody"/>
            </w:pPr>
            <w:r>
              <w:t>6.5.7.4</w:t>
            </w:r>
          </w:p>
        </w:tc>
      </w:tr>
      <w:tr w:rsidR="00940027" w14:paraId="7ECB41E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0053297" w14:textId="77777777" w:rsidR="00940027" w:rsidRDefault="00940027">
            <w:pPr>
              <w:pStyle w:val="OtherTableBody"/>
            </w:pPr>
            <w:r>
              <w:t>Employment Illness Related Indicator</w:t>
            </w:r>
          </w:p>
        </w:tc>
        <w:tc>
          <w:tcPr>
            <w:tcW w:w="800" w:type="dxa"/>
          </w:tcPr>
          <w:p w14:paraId="1272D028" w14:textId="77777777" w:rsidR="00940027" w:rsidRDefault="00940027">
            <w:pPr>
              <w:pStyle w:val="OtherTableBody"/>
              <w:jc w:val="center"/>
            </w:pPr>
            <w:r>
              <w:t>00716</w:t>
            </w:r>
          </w:p>
        </w:tc>
        <w:tc>
          <w:tcPr>
            <w:tcW w:w="600" w:type="dxa"/>
          </w:tcPr>
          <w:p w14:paraId="59A84767" w14:textId="77777777" w:rsidR="00940027" w:rsidRDefault="00940027">
            <w:pPr>
              <w:pStyle w:val="OtherTableBody"/>
              <w:jc w:val="center"/>
            </w:pPr>
            <w:r>
              <w:t>PV2</w:t>
            </w:r>
          </w:p>
        </w:tc>
        <w:tc>
          <w:tcPr>
            <w:tcW w:w="700" w:type="dxa"/>
          </w:tcPr>
          <w:p w14:paraId="27C80F17" w14:textId="77777777" w:rsidR="00940027" w:rsidRDefault="00940027">
            <w:pPr>
              <w:pStyle w:val="OtherTableBody"/>
            </w:pPr>
            <w:r>
              <w:t>15</w:t>
            </w:r>
          </w:p>
        </w:tc>
        <w:tc>
          <w:tcPr>
            <w:tcW w:w="600" w:type="dxa"/>
          </w:tcPr>
          <w:p w14:paraId="40F7A292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7724A43C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53BD92E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AB95A32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23C6056F" w14:textId="77777777" w:rsidR="00940027" w:rsidRDefault="00940027">
            <w:pPr>
              <w:pStyle w:val="OtherTableBody"/>
            </w:pPr>
            <w:r>
              <w:t>3.4.4.15</w:t>
            </w:r>
          </w:p>
        </w:tc>
      </w:tr>
      <w:tr w:rsidR="00940027" w14:paraId="371EA82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6ACE954" w14:textId="77777777" w:rsidR="00940027" w:rsidRDefault="00940027">
            <w:pPr>
              <w:pStyle w:val="OtherTableBody"/>
            </w:pPr>
            <w:r>
              <w:t>Employment Status Code</w:t>
            </w:r>
          </w:p>
        </w:tc>
        <w:tc>
          <w:tcPr>
            <w:tcW w:w="800" w:type="dxa"/>
          </w:tcPr>
          <w:p w14:paraId="4280194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01276</w:t>
            </w:r>
          </w:p>
        </w:tc>
        <w:tc>
          <w:tcPr>
            <w:tcW w:w="600" w:type="dxa"/>
          </w:tcPr>
          <w:p w14:paraId="47558F0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ORG</w:t>
            </w:r>
          </w:p>
        </w:tc>
        <w:tc>
          <w:tcPr>
            <w:tcW w:w="700" w:type="dxa"/>
          </w:tcPr>
          <w:p w14:paraId="385C02A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  <w:tc>
          <w:tcPr>
            <w:tcW w:w="600" w:type="dxa"/>
          </w:tcPr>
          <w:p w14:paraId="3CDE08E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D091A2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513E256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582D162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0066</w:t>
            </w:r>
          </w:p>
        </w:tc>
        <w:tc>
          <w:tcPr>
            <w:tcW w:w="942" w:type="dxa"/>
          </w:tcPr>
          <w:p w14:paraId="54B822D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15.4.5.10</w:t>
            </w:r>
          </w:p>
        </w:tc>
      </w:tr>
      <w:tr w:rsidR="00940027" w14:paraId="2D4A7D0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E2552D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Employment Status Code</w:t>
            </w:r>
          </w:p>
        </w:tc>
        <w:tc>
          <w:tcPr>
            <w:tcW w:w="800" w:type="dxa"/>
          </w:tcPr>
          <w:p w14:paraId="68E7827A" w14:textId="77777777" w:rsidR="00940027" w:rsidRDefault="00940027">
            <w:pPr>
              <w:pStyle w:val="OtherTableBody"/>
              <w:jc w:val="center"/>
            </w:pPr>
            <w:r>
              <w:t>01276</w:t>
            </w:r>
          </w:p>
        </w:tc>
        <w:tc>
          <w:tcPr>
            <w:tcW w:w="600" w:type="dxa"/>
          </w:tcPr>
          <w:p w14:paraId="14857F01" w14:textId="77777777" w:rsidR="00940027" w:rsidRDefault="00940027">
            <w:pPr>
              <w:pStyle w:val="OtherTableBody"/>
              <w:jc w:val="center"/>
            </w:pPr>
            <w:r>
              <w:t>STF</w:t>
            </w:r>
          </w:p>
        </w:tc>
        <w:tc>
          <w:tcPr>
            <w:tcW w:w="700" w:type="dxa"/>
          </w:tcPr>
          <w:p w14:paraId="6066066E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45118539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4C30BEB0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05103DC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B1DEA75" w14:textId="77777777" w:rsidR="00940027" w:rsidRDefault="00940027">
            <w:pPr>
              <w:pStyle w:val="OtherTableBody"/>
              <w:jc w:val="center"/>
            </w:pPr>
            <w:r>
              <w:t>0066</w:t>
            </w:r>
          </w:p>
        </w:tc>
        <w:tc>
          <w:tcPr>
            <w:tcW w:w="942" w:type="dxa"/>
          </w:tcPr>
          <w:p w14:paraId="25B86013" w14:textId="77777777" w:rsidR="00940027" w:rsidRDefault="00940027">
            <w:pPr>
              <w:pStyle w:val="OtherTableBody"/>
            </w:pPr>
            <w:r>
              <w:t>15.4.8.20</w:t>
            </w:r>
          </w:p>
        </w:tc>
      </w:tr>
      <w:tr w:rsidR="00940027" w14:paraId="442900F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DAABA34" w14:textId="77777777" w:rsidR="00940027" w:rsidRDefault="00940027">
            <w:pPr>
              <w:pStyle w:val="OtherTableBody"/>
            </w:pPr>
            <w:r>
              <w:t>Employment Stop Date</w:t>
            </w:r>
          </w:p>
        </w:tc>
        <w:tc>
          <w:tcPr>
            <w:tcW w:w="800" w:type="dxa"/>
          </w:tcPr>
          <w:p w14:paraId="39B615C3" w14:textId="77777777" w:rsidR="00940027" w:rsidRDefault="00940027">
            <w:pPr>
              <w:pStyle w:val="OtherTableBody"/>
              <w:jc w:val="center"/>
            </w:pPr>
            <w:r>
              <w:t>00783</w:t>
            </w:r>
          </w:p>
        </w:tc>
        <w:tc>
          <w:tcPr>
            <w:tcW w:w="600" w:type="dxa"/>
          </w:tcPr>
          <w:p w14:paraId="196DAE83" w14:textId="77777777" w:rsidR="00940027" w:rsidRDefault="00940027">
            <w:pPr>
              <w:pStyle w:val="OtherTableBody"/>
              <w:jc w:val="center"/>
            </w:pPr>
            <w:r>
              <w:t>IN2</w:t>
            </w:r>
          </w:p>
        </w:tc>
        <w:tc>
          <w:tcPr>
            <w:tcW w:w="700" w:type="dxa"/>
          </w:tcPr>
          <w:p w14:paraId="1FCC94CF" w14:textId="77777777" w:rsidR="00940027" w:rsidRDefault="00940027">
            <w:pPr>
              <w:pStyle w:val="OtherTableBody"/>
            </w:pPr>
            <w:r>
              <w:t>45</w:t>
            </w:r>
          </w:p>
        </w:tc>
        <w:tc>
          <w:tcPr>
            <w:tcW w:w="600" w:type="dxa"/>
          </w:tcPr>
          <w:p w14:paraId="06758C0A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668A1001" w14:textId="77777777" w:rsidR="00940027" w:rsidRDefault="00940027">
            <w:pPr>
              <w:pStyle w:val="OtherTableBody"/>
            </w:pPr>
            <w:r>
              <w:t>DT</w:t>
            </w:r>
          </w:p>
        </w:tc>
        <w:tc>
          <w:tcPr>
            <w:tcW w:w="700" w:type="dxa"/>
          </w:tcPr>
          <w:p w14:paraId="5994F54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2930C8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E552995" w14:textId="77777777" w:rsidR="00940027" w:rsidRDefault="00940027">
            <w:pPr>
              <w:pStyle w:val="OtherTableBody"/>
            </w:pPr>
            <w:r>
              <w:t>6.5.7.45</w:t>
            </w:r>
          </w:p>
        </w:tc>
      </w:tr>
      <w:tr w:rsidR="00940027" w14:paraId="64A9B60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417A4CD" w14:textId="77777777" w:rsidR="00940027" w:rsidRDefault="00940027">
            <w:pPr>
              <w:pStyle w:val="OtherTableBody"/>
            </w:pPr>
            <w:r>
              <w:t>Employment Stop Date</w:t>
            </w:r>
          </w:p>
        </w:tc>
        <w:tc>
          <w:tcPr>
            <w:tcW w:w="800" w:type="dxa"/>
          </w:tcPr>
          <w:p w14:paraId="4A1A43D5" w14:textId="77777777" w:rsidR="00940027" w:rsidRDefault="00940027">
            <w:pPr>
              <w:pStyle w:val="OtherTableBody"/>
              <w:jc w:val="center"/>
            </w:pPr>
            <w:r>
              <w:t>00783</w:t>
            </w:r>
          </w:p>
        </w:tc>
        <w:tc>
          <w:tcPr>
            <w:tcW w:w="600" w:type="dxa"/>
          </w:tcPr>
          <w:p w14:paraId="6CA929DA" w14:textId="77777777" w:rsidR="00940027" w:rsidRDefault="00940027">
            <w:pPr>
              <w:pStyle w:val="OtherTableBody"/>
              <w:jc w:val="center"/>
            </w:pPr>
            <w:r>
              <w:t>GT1</w:t>
            </w:r>
          </w:p>
        </w:tc>
        <w:tc>
          <w:tcPr>
            <w:tcW w:w="700" w:type="dxa"/>
          </w:tcPr>
          <w:p w14:paraId="30B78A7B" w14:textId="77777777" w:rsidR="00940027" w:rsidRDefault="00940027">
            <w:pPr>
              <w:pStyle w:val="OtherTableBody"/>
            </w:pPr>
            <w:r>
              <w:t>32</w:t>
            </w:r>
          </w:p>
        </w:tc>
        <w:tc>
          <w:tcPr>
            <w:tcW w:w="600" w:type="dxa"/>
          </w:tcPr>
          <w:p w14:paraId="0C4854F2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4DEF8D99" w14:textId="77777777" w:rsidR="00940027" w:rsidRDefault="00940027">
            <w:pPr>
              <w:pStyle w:val="OtherTableBody"/>
            </w:pPr>
            <w:r>
              <w:t>DT</w:t>
            </w:r>
          </w:p>
        </w:tc>
        <w:tc>
          <w:tcPr>
            <w:tcW w:w="700" w:type="dxa"/>
          </w:tcPr>
          <w:p w14:paraId="7A17FD9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567C5D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91CE5D3" w14:textId="77777777" w:rsidR="00940027" w:rsidRDefault="00940027">
            <w:pPr>
              <w:pStyle w:val="OtherTableBody"/>
            </w:pPr>
            <w:r>
              <w:t>6.5.5.32</w:t>
            </w:r>
          </w:p>
        </w:tc>
      </w:tr>
      <w:tr w:rsidR="00940027" w14:paraId="049E158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DB822FF" w14:textId="77777777" w:rsidR="00940027" w:rsidRDefault="00940027">
            <w:pPr>
              <w:pStyle w:val="OtherTableBody"/>
            </w:pPr>
            <w:r>
              <w:t>Encoding Characters</w:t>
            </w:r>
          </w:p>
        </w:tc>
        <w:tc>
          <w:tcPr>
            <w:tcW w:w="800" w:type="dxa"/>
          </w:tcPr>
          <w:p w14:paraId="7C237A48" w14:textId="77777777" w:rsidR="00940027" w:rsidRDefault="00940027">
            <w:pPr>
              <w:pStyle w:val="OtherTableBody"/>
              <w:jc w:val="center"/>
            </w:pPr>
            <w:r>
              <w:t>00002</w:t>
            </w:r>
          </w:p>
        </w:tc>
        <w:tc>
          <w:tcPr>
            <w:tcW w:w="600" w:type="dxa"/>
          </w:tcPr>
          <w:p w14:paraId="781720B4" w14:textId="77777777" w:rsidR="00940027" w:rsidRDefault="00940027">
            <w:pPr>
              <w:pStyle w:val="OtherTableBody"/>
              <w:jc w:val="center"/>
            </w:pPr>
            <w:r>
              <w:t>MSH</w:t>
            </w:r>
          </w:p>
        </w:tc>
        <w:tc>
          <w:tcPr>
            <w:tcW w:w="700" w:type="dxa"/>
          </w:tcPr>
          <w:p w14:paraId="2A4E7FAB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20849AB7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1A301EEC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431EFF4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735165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AA63076" w14:textId="77777777" w:rsidR="00940027" w:rsidRDefault="00940027">
            <w:pPr>
              <w:pStyle w:val="OtherTableBody"/>
            </w:pPr>
            <w:r>
              <w:t>2.15.9.2</w:t>
            </w:r>
          </w:p>
        </w:tc>
      </w:tr>
      <w:tr w:rsidR="00940027" w14:paraId="3732F77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FADB7A3" w14:textId="77777777" w:rsidR="00940027" w:rsidRDefault="00940027">
            <w:pPr>
              <w:pStyle w:val="OtherTableBody"/>
            </w:pPr>
            <w:r>
              <w:t>End Date</w:t>
            </w:r>
          </w:p>
        </w:tc>
        <w:tc>
          <w:tcPr>
            <w:tcW w:w="800" w:type="dxa"/>
          </w:tcPr>
          <w:p w14:paraId="066AB3E5" w14:textId="77777777" w:rsidR="00940027" w:rsidRDefault="00940027">
            <w:pPr>
              <w:pStyle w:val="OtherTableBody"/>
              <w:jc w:val="center"/>
            </w:pPr>
            <w:r>
              <w:t>00198</w:t>
            </w:r>
          </w:p>
        </w:tc>
        <w:tc>
          <w:tcPr>
            <w:tcW w:w="600" w:type="dxa"/>
          </w:tcPr>
          <w:p w14:paraId="46841D33" w14:textId="77777777" w:rsidR="00940027" w:rsidRDefault="00940027">
            <w:pPr>
              <w:pStyle w:val="OtherTableBody"/>
              <w:jc w:val="center"/>
            </w:pPr>
            <w:r>
              <w:t>NK1</w:t>
            </w:r>
          </w:p>
        </w:tc>
        <w:tc>
          <w:tcPr>
            <w:tcW w:w="700" w:type="dxa"/>
          </w:tcPr>
          <w:p w14:paraId="55611288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0810BF8E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05915D64" w14:textId="77777777" w:rsidR="00940027" w:rsidRDefault="00940027">
            <w:pPr>
              <w:pStyle w:val="OtherTableBody"/>
            </w:pPr>
            <w:r>
              <w:t>DT</w:t>
            </w:r>
          </w:p>
        </w:tc>
        <w:tc>
          <w:tcPr>
            <w:tcW w:w="700" w:type="dxa"/>
          </w:tcPr>
          <w:p w14:paraId="34B87EA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4DF7E6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D01C017" w14:textId="77777777" w:rsidR="00940027" w:rsidRDefault="00940027">
            <w:pPr>
              <w:pStyle w:val="OtherTableBody"/>
            </w:pPr>
            <w:r>
              <w:t>3.4.5.9</w:t>
            </w:r>
          </w:p>
        </w:tc>
      </w:tr>
      <w:tr w:rsidR="00940027" w14:paraId="064772A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94B6FA9" w14:textId="77777777" w:rsidR="00940027" w:rsidRDefault="00940027">
            <w:pPr>
              <w:pStyle w:val="OtherTableBody"/>
            </w:pPr>
            <w:r>
              <w:t>End date/time</w:t>
            </w:r>
          </w:p>
        </w:tc>
        <w:tc>
          <w:tcPr>
            <w:tcW w:w="800" w:type="dxa"/>
          </w:tcPr>
          <w:p w14:paraId="1E07766C" w14:textId="77777777" w:rsidR="00940027" w:rsidRDefault="00940027">
            <w:pPr>
              <w:pStyle w:val="OtherTableBody"/>
              <w:jc w:val="center"/>
            </w:pPr>
            <w:r>
              <w:t>01634</w:t>
            </w:r>
          </w:p>
        </w:tc>
        <w:tc>
          <w:tcPr>
            <w:tcW w:w="600" w:type="dxa"/>
          </w:tcPr>
          <w:p w14:paraId="1F56C06A" w14:textId="77777777" w:rsidR="00940027" w:rsidRDefault="00940027">
            <w:pPr>
              <w:pStyle w:val="OtherTableBody"/>
              <w:jc w:val="center"/>
            </w:pPr>
            <w:r>
              <w:t>TQ1</w:t>
            </w:r>
          </w:p>
        </w:tc>
        <w:tc>
          <w:tcPr>
            <w:tcW w:w="700" w:type="dxa"/>
          </w:tcPr>
          <w:p w14:paraId="5E20584E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19E89236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0A3DEE59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04ED7FD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64CF9D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21AB966" w14:textId="77777777" w:rsidR="00940027" w:rsidRDefault="00940027">
            <w:pPr>
              <w:pStyle w:val="OtherTableBody"/>
            </w:pPr>
            <w:r>
              <w:t>4.5.4.8</w:t>
            </w:r>
          </w:p>
        </w:tc>
      </w:tr>
      <w:tr w:rsidR="00940027" w14:paraId="5CD3B5B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E05EFB1" w14:textId="77777777" w:rsidR="00940027" w:rsidRDefault="00940027">
            <w:pPr>
              <w:pStyle w:val="OtherTableBody"/>
            </w:pPr>
            <w:r>
              <w:t>End Date/Time</w:t>
            </w:r>
          </w:p>
        </w:tc>
        <w:tc>
          <w:tcPr>
            <w:tcW w:w="800" w:type="dxa"/>
          </w:tcPr>
          <w:p w14:paraId="44C94BA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01432</w:t>
            </w:r>
          </w:p>
        </w:tc>
        <w:tc>
          <w:tcPr>
            <w:tcW w:w="600" w:type="dxa"/>
          </w:tcPr>
          <w:p w14:paraId="7967B39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EQP</w:t>
            </w:r>
          </w:p>
        </w:tc>
        <w:tc>
          <w:tcPr>
            <w:tcW w:w="700" w:type="dxa"/>
          </w:tcPr>
          <w:p w14:paraId="1A624A2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600" w:type="dxa"/>
          </w:tcPr>
          <w:p w14:paraId="47C2A18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26</w:t>
            </w:r>
          </w:p>
        </w:tc>
        <w:tc>
          <w:tcPr>
            <w:tcW w:w="600" w:type="dxa"/>
          </w:tcPr>
          <w:p w14:paraId="10BC04E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TS</w:t>
            </w:r>
          </w:p>
        </w:tc>
        <w:tc>
          <w:tcPr>
            <w:tcW w:w="700" w:type="dxa"/>
          </w:tcPr>
          <w:p w14:paraId="1814B64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6DA0DF7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4FAA8C4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13.4.12.4</w:t>
            </w:r>
          </w:p>
        </w:tc>
      </w:tr>
      <w:tr w:rsidR="00940027" w14:paraId="7C241AD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0EE087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Ending Notification Code</w:t>
            </w:r>
          </w:p>
        </w:tc>
        <w:tc>
          <w:tcPr>
            <w:tcW w:w="800" w:type="dxa"/>
          </w:tcPr>
          <w:p w14:paraId="06C87E4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01407</w:t>
            </w:r>
          </w:p>
        </w:tc>
        <w:tc>
          <w:tcPr>
            <w:tcW w:w="600" w:type="dxa"/>
          </w:tcPr>
          <w:p w14:paraId="54A2101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CNS</w:t>
            </w:r>
          </w:p>
        </w:tc>
        <w:tc>
          <w:tcPr>
            <w:tcW w:w="700" w:type="dxa"/>
          </w:tcPr>
          <w:p w14:paraId="6850EE9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600" w:type="dxa"/>
          </w:tcPr>
          <w:p w14:paraId="03DE10B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933171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380A91F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088DC5A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41E4A894" w14:textId="77777777" w:rsidR="00940027" w:rsidRDefault="00940027">
            <w:pPr>
              <w:pStyle w:val="OtherTableBody"/>
            </w:pPr>
            <w:r>
              <w:t>13.4.8.6</w:t>
            </w:r>
          </w:p>
        </w:tc>
      </w:tr>
      <w:tr w:rsidR="00940027" w14:paraId="53C23C3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026AB96" w14:textId="77777777" w:rsidR="00940027" w:rsidRDefault="00940027">
            <w:pPr>
              <w:pStyle w:val="OtherTableBody"/>
            </w:pPr>
            <w:r>
              <w:t>Ending Notification Date/Time</w:t>
            </w:r>
          </w:p>
        </w:tc>
        <w:tc>
          <w:tcPr>
            <w:tcW w:w="800" w:type="dxa"/>
          </w:tcPr>
          <w:p w14:paraId="3691482C" w14:textId="77777777" w:rsidR="00940027" w:rsidRDefault="00940027">
            <w:pPr>
              <w:pStyle w:val="OtherTableBody"/>
              <w:jc w:val="center"/>
            </w:pPr>
            <w:r>
              <w:t>01405</w:t>
            </w:r>
          </w:p>
        </w:tc>
        <w:tc>
          <w:tcPr>
            <w:tcW w:w="600" w:type="dxa"/>
          </w:tcPr>
          <w:p w14:paraId="7E8AA00A" w14:textId="77777777" w:rsidR="00940027" w:rsidRDefault="00940027">
            <w:pPr>
              <w:pStyle w:val="OtherTableBody"/>
              <w:jc w:val="center"/>
            </w:pPr>
            <w:r>
              <w:t>CNS</w:t>
            </w:r>
          </w:p>
        </w:tc>
        <w:tc>
          <w:tcPr>
            <w:tcW w:w="700" w:type="dxa"/>
          </w:tcPr>
          <w:p w14:paraId="272A9A98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28796F8B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55B8F56C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33AC067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98152C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151A20B" w14:textId="77777777" w:rsidR="00940027" w:rsidRDefault="00940027">
            <w:pPr>
              <w:pStyle w:val="OtherTableBody"/>
            </w:pPr>
            <w:r>
              <w:t>13.4.8.4</w:t>
            </w:r>
          </w:p>
        </w:tc>
      </w:tr>
      <w:tr w:rsidR="00940027" w14:paraId="0775F03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D8DCB7F" w14:textId="77777777" w:rsidR="00940027" w:rsidRDefault="00940027">
            <w:pPr>
              <w:pStyle w:val="OtherTableBody"/>
            </w:pPr>
            <w:r>
              <w:t>Ending Notification Reference Number</w:t>
            </w:r>
          </w:p>
        </w:tc>
        <w:tc>
          <w:tcPr>
            <w:tcW w:w="800" w:type="dxa"/>
          </w:tcPr>
          <w:p w14:paraId="23C4B116" w14:textId="77777777" w:rsidR="00940027" w:rsidRDefault="00940027">
            <w:pPr>
              <w:pStyle w:val="OtherTableBody"/>
              <w:jc w:val="center"/>
            </w:pPr>
            <w:r>
              <w:t>01403</w:t>
            </w:r>
          </w:p>
        </w:tc>
        <w:tc>
          <w:tcPr>
            <w:tcW w:w="600" w:type="dxa"/>
          </w:tcPr>
          <w:p w14:paraId="4BCA6CB0" w14:textId="77777777" w:rsidR="00940027" w:rsidRDefault="00940027">
            <w:pPr>
              <w:pStyle w:val="OtherTableBody"/>
              <w:jc w:val="center"/>
            </w:pPr>
            <w:r>
              <w:t>CNS</w:t>
            </w:r>
          </w:p>
        </w:tc>
        <w:tc>
          <w:tcPr>
            <w:tcW w:w="700" w:type="dxa"/>
          </w:tcPr>
          <w:p w14:paraId="2FB871A8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51ED0C14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0DF53123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126AC55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52141D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7E8C262" w14:textId="77777777" w:rsidR="00940027" w:rsidRDefault="00940027">
            <w:pPr>
              <w:pStyle w:val="OtherTableBody"/>
            </w:pPr>
            <w:r>
              <w:t>13.4.8.2</w:t>
            </w:r>
          </w:p>
        </w:tc>
      </w:tr>
      <w:tr w:rsidR="00940027" w14:paraId="5EFB541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28C18F5" w14:textId="77777777" w:rsidR="00940027" w:rsidRDefault="00940027">
            <w:pPr>
              <w:pStyle w:val="OtherTableBody"/>
            </w:pPr>
            <w:r>
              <w:t>Endogenous Content of Pre-Dilution Diluent</w:t>
            </w:r>
          </w:p>
        </w:tc>
        <w:tc>
          <w:tcPr>
            <w:tcW w:w="800" w:type="dxa"/>
          </w:tcPr>
          <w:p w14:paraId="63A65FB2" w14:textId="77777777" w:rsidR="00940027" w:rsidRDefault="00940027">
            <w:pPr>
              <w:pStyle w:val="OtherTableBody"/>
              <w:jc w:val="center"/>
            </w:pPr>
            <w:r>
              <w:t>01413</w:t>
            </w:r>
          </w:p>
        </w:tc>
        <w:tc>
          <w:tcPr>
            <w:tcW w:w="600" w:type="dxa"/>
          </w:tcPr>
          <w:p w14:paraId="00B210B3" w14:textId="77777777" w:rsidR="00940027" w:rsidRDefault="00940027">
            <w:pPr>
              <w:pStyle w:val="OtherTableBody"/>
              <w:jc w:val="center"/>
            </w:pPr>
            <w:r>
              <w:t>TCC</w:t>
            </w:r>
          </w:p>
        </w:tc>
        <w:tc>
          <w:tcPr>
            <w:tcW w:w="700" w:type="dxa"/>
          </w:tcPr>
          <w:p w14:paraId="4A375F1F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4948F5AA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0F05520D" w14:textId="77777777" w:rsidR="00940027" w:rsidRDefault="00940027">
            <w:pPr>
              <w:pStyle w:val="OtherTableBody"/>
            </w:pPr>
            <w:r>
              <w:t>SN</w:t>
            </w:r>
          </w:p>
        </w:tc>
        <w:tc>
          <w:tcPr>
            <w:tcW w:w="700" w:type="dxa"/>
          </w:tcPr>
          <w:p w14:paraId="5A2987A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645DDB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157C3B2" w14:textId="77777777" w:rsidR="00940027" w:rsidRDefault="00940027">
            <w:pPr>
              <w:pStyle w:val="OtherTableBody"/>
            </w:pPr>
            <w:r>
              <w:t>13.4.9.7</w:t>
            </w:r>
          </w:p>
        </w:tc>
      </w:tr>
      <w:tr w:rsidR="00940027" w14:paraId="1387702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AD4BFD4" w14:textId="77777777" w:rsidR="00940027" w:rsidRDefault="00940027">
            <w:pPr>
              <w:pStyle w:val="OtherTableBody"/>
            </w:pPr>
            <w:r>
              <w:t>Endogenous Content of Pre-Dilution Diluent</w:t>
            </w:r>
          </w:p>
        </w:tc>
        <w:tc>
          <w:tcPr>
            <w:tcW w:w="800" w:type="dxa"/>
          </w:tcPr>
          <w:p w14:paraId="7ED015EF" w14:textId="77777777" w:rsidR="00940027" w:rsidRDefault="00940027">
            <w:pPr>
              <w:pStyle w:val="OtherTableBody"/>
              <w:jc w:val="center"/>
            </w:pPr>
            <w:r>
              <w:t>01413</w:t>
            </w:r>
          </w:p>
        </w:tc>
        <w:tc>
          <w:tcPr>
            <w:tcW w:w="600" w:type="dxa"/>
          </w:tcPr>
          <w:p w14:paraId="0FE65DA6" w14:textId="77777777" w:rsidR="00940027" w:rsidRDefault="00940027">
            <w:pPr>
              <w:pStyle w:val="OtherTableBody"/>
              <w:jc w:val="center"/>
            </w:pPr>
            <w:r>
              <w:t>TCD</w:t>
            </w:r>
          </w:p>
        </w:tc>
        <w:tc>
          <w:tcPr>
            <w:tcW w:w="700" w:type="dxa"/>
          </w:tcPr>
          <w:p w14:paraId="13A36B78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7F5E9CFA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6BB92079" w14:textId="77777777" w:rsidR="00940027" w:rsidRDefault="00940027">
            <w:pPr>
              <w:pStyle w:val="OtherTableBody"/>
            </w:pPr>
            <w:r>
              <w:t>SN</w:t>
            </w:r>
          </w:p>
        </w:tc>
        <w:tc>
          <w:tcPr>
            <w:tcW w:w="700" w:type="dxa"/>
          </w:tcPr>
          <w:p w14:paraId="381FB35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32F4A4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8403D96" w14:textId="77777777" w:rsidR="00940027" w:rsidRDefault="00940027">
            <w:pPr>
              <w:pStyle w:val="OtherTableBody"/>
            </w:pPr>
            <w:r>
              <w:t>13.4.10.5</w:t>
            </w:r>
          </w:p>
        </w:tc>
      </w:tr>
      <w:tr w:rsidR="00940027" w14:paraId="38A480D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DE60E50" w14:textId="77777777" w:rsidR="00940027" w:rsidRDefault="00940027">
            <w:pPr>
              <w:pStyle w:val="OtherTableBody"/>
            </w:pPr>
            <w:r>
              <w:t>Entered By</w:t>
            </w:r>
          </w:p>
        </w:tc>
        <w:tc>
          <w:tcPr>
            <w:tcW w:w="800" w:type="dxa"/>
          </w:tcPr>
          <w:p w14:paraId="0DBFE8DC" w14:textId="77777777" w:rsidR="00940027" w:rsidRDefault="00940027">
            <w:pPr>
              <w:pStyle w:val="OtherTableBody"/>
              <w:jc w:val="center"/>
            </w:pPr>
            <w:r>
              <w:t>00224</w:t>
            </w:r>
          </w:p>
        </w:tc>
        <w:tc>
          <w:tcPr>
            <w:tcW w:w="600" w:type="dxa"/>
          </w:tcPr>
          <w:p w14:paraId="1654F294" w14:textId="77777777" w:rsidR="00940027" w:rsidRDefault="00940027">
            <w:pPr>
              <w:pStyle w:val="OtherTableBody"/>
              <w:jc w:val="center"/>
            </w:pPr>
            <w:r>
              <w:t>OM7</w:t>
            </w:r>
          </w:p>
        </w:tc>
        <w:tc>
          <w:tcPr>
            <w:tcW w:w="700" w:type="dxa"/>
          </w:tcPr>
          <w:p w14:paraId="53EAC326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704D6929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64C83A5C" w14:textId="77777777" w:rsidR="00940027" w:rsidRDefault="00940027">
            <w:pPr>
              <w:pStyle w:val="OtherTableBody"/>
            </w:pPr>
            <w:r>
              <w:t>XCN</w:t>
            </w:r>
          </w:p>
        </w:tc>
        <w:tc>
          <w:tcPr>
            <w:tcW w:w="700" w:type="dxa"/>
          </w:tcPr>
          <w:p w14:paraId="7073CDF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5B2325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041D566" w14:textId="77777777" w:rsidR="00940027" w:rsidRDefault="00940027">
            <w:pPr>
              <w:pStyle w:val="OtherTableBody"/>
            </w:pPr>
            <w:r>
              <w:t>8.8.14.20</w:t>
            </w:r>
          </w:p>
        </w:tc>
      </w:tr>
      <w:tr w:rsidR="00940027" w14:paraId="782341A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9EEDF2B" w14:textId="77777777" w:rsidR="00940027" w:rsidRDefault="00940027">
            <w:pPr>
              <w:pStyle w:val="OtherTableBody"/>
            </w:pPr>
            <w:r>
              <w:t>Entered By</w:t>
            </w:r>
          </w:p>
        </w:tc>
        <w:tc>
          <w:tcPr>
            <w:tcW w:w="800" w:type="dxa"/>
          </w:tcPr>
          <w:p w14:paraId="7BF43727" w14:textId="77777777" w:rsidR="00940027" w:rsidRDefault="00940027">
            <w:pPr>
              <w:pStyle w:val="OtherTableBody"/>
              <w:jc w:val="center"/>
            </w:pPr>
            <w:r>
              <w:t>00224</w:t>
            </w:r>
          </w:p>
        </w:tc>
        <w:tc>
          <w:tcPr>
            <w:tcW w:w="600" w:type="dxa"/>
          </w:tcPr>
          <w:p w14:paraId="62F4DEC2" w14:textId="77777777" w:rsidR="00940027" w:rsidRDefault="00940027">
            <w:pPr>
              <w:pStyle w:val="OtherTableBody"/>
              <w:jc w:val="center"/>
            </w:pPr>
            <w:r>
              <w:t>ACC</w:t>
            </w:r>
          </w:p>
        </w:tc>
        <w:tc>
          <w:tcPr>
            <w:tcW w:w="700" w:type="dxa"/>
          </w:tcPr>
          <w:p w14:paraId="6712A199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50CE64B7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18FA9D2B" w14:textId="77777777" w:rsidR="00940027" w:rsidRDefault="00940027">
            <w:pPr>
              <w:pStyle w:val="OtherTableBody"/>
            </w:pPr>
            <w:r>
              <w:t>XCN</w:t>
            </w:r>
          </w:p>
        </w:tc>
        <w:tc>
          <w:tcPr>
            <w:tcW w:w="700" w:type="dxa"/>
          </w:tcPr>
          <w:p w14:paraId="616C488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227F91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28C36E9" w14:textId="77777777" w:rsidR="00940027" w:rsidRDefault="00940027">
            <w:pPr>
              <w:pStyle w:val="OtherTableBody"/>
            </w:pPr>
            <w:r>
              <w:t>6.5.9.7</w:t>
            </w:r>
          </w:p>
        </w:tc>
      </w:tr>
      <w:tr w:rsidR="00940027" w14:paraId="1077C7E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B9AF95C" w14:textId="77777777" w:rsidR="00940027" w:rsidRDefault="00940027">
            <w:pPr>
              <w:pStyle w:val="OtherTableBody"/>
            </w:pPr>
            <w:r>
              <w:t>Entered By</w:t>
            </w:r>
          </w:p>
        </w:tc>
        <w:tc>
          <w:tcPr>
            <w:tcW w:w="800" w:type="dxa"/>
          </w:tcPr>
          <w:p w14:paraId="035D402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00224</w:t>
            </w:r>
          </w:p>
        </w:tc>
        <w:tc>
          <w:tcPr>
            <w:tcW w:w="600" w:type="dxa"/>
          </w:tcPr>
          <w:p w14:paraId="2B71CF4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ORC</w:t>
            </w:r>
          </w:p>
        </w:tc>
        <w:tc>
          <w:tcPr>
            <w:tcW w:w="700" w:type="dxa"/>
          </w:tcPr>
          <w:p w14:paraId="4829FE2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  <w:tc>
          <w:tcPr>
            <w:tcW w:w="600" w:type="dxa"/>
          </w:tcPr>
          <w:p w14:paraId="0E0922A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F83F2E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XCN</w:t>
            </w:r>
          </w:p>
        </w:tc>
        <w:tc>
          <w:tcPr>
            <w:tcW w:w="700" w:type="dxa"/>
          </w:tcPr>
          <w:p w14:paraId="540A80A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31F56BD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2F37F326" w14:textId="77777777" w:rsidR="00940027" w:rsidRDefault="00940027">
            <w:pPr>
              <w:pStyle w:val="OtherTableBody"/>
            </w:pPr>
            <w:r>
              <w:t>4.5.1.10</w:t>
            </w:r>
          </w:p>
        </w:tc>
      </w:tr>
      <w:tr w:rsidR="00940027" w14:paraId="4CA6D41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E3DC81B" w14:textId="77777777" w:rsidR="00940027" w:rsidRDefault="00940027">
            <w:pPr>
              <w:pStyle w:val="OtherTableBody"/>
            </w:pPr>
            <w:r>
              <w:t>Entered By Code</w:t>
            </w:r>
          </w:p>
        </w:tc>
        <w:tc>
          <w:tcPr>
            <w:tcW w:w="800" w:type="dxa"/>
          </w:tcPr>
          <w:p w14:paraId="03329B1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00765</w:t>
            </w:r>
          </w:p>
        </w:tc>
        <w:tc>
          <w:tcPr>
            <w:tcW w:w="600" w:type="dxa"/>
          </w:tcPr>
          <w:p w14:paraId="477373D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FT1</w:t>
            </w:r>
          </w:p>
        </w:tc>
        <w:tc>
          <w:tcPr>
            <w:tcW w:w="700" w:type="dxa"/>
          </w:tcPr>
          <w:p w14:paraId="332F5CA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24</w:t>
            </w:r>
          </w:p>
        </w:tc>
        <w:tc>
          <w:tcPr>
            <w:tcW w:w="600" w:type="dxa"/>
          </w:tcPr>
          <w:p w14:paraId="3B01DB2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140CC9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XCN</w:t>
            </w:r>
          </w:p>
        </w:tc>
        <w:tc>
          <w:tcPr>
            <w:tcW w:w="700" w:type="dxa"/>
          </w:tcPr>
          <w:p w14:paraId="3DF4C45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721E475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EA4358B" w14:textId="77777777" w:rsidR="00940027" w:rsidRDefault="00940027">
            <w:pPr>
              <w:pStyle w:val="OtherTableBody"/>
            </w:pPr>
            <w:r>
              <w:t>6.5.1.24</w:t>
            </w:r>
          </w:p>
        </w:tc>
      </w:tr>
      <w:tr w:rsidR="00940027" w14:paraId="1DA3D9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72236FD" w14:textId="77777777" w:rsidR="00940027" w:rsidRDefault="00940027">
            <w:pPr>
              <w:pStyle w:val="OtherTableBody"/>
            </w:pPr>
            <w:r>
              <w:t>Entered By Location</w:t>
            </w:r>
          </w:p>
        </w:tc>
        <w:tc>
          <w:tcPr>
            <w:tcW w:w="800" w:type="dxa"/>
          </w:tcPr>
          <w:p w14:paraId="36A46532" w14:textId="77777777" w:rsidR="00940027" w:rsidRDefault="00940027">
            <w:pPr>
              <w:pStyle w:val="OtherTableBody"/>
              <w:jc w:val="center"/>
            </w:pPr>
            <w:r>
              <w:t>00880</w:t>
            </w:r>
          </w:p>
        </w:tc>
        <w:tc>
          <w:tcPr>
            <w:tcW w:w="600" w:type="dxa"/>
          </w:tcPr>
          <w:p w14:paraId="5BCB0E79" w14:textId="77777777" w:rsidR="00940027" w:rsidRDefault="00940027">
            <w:pPr>
              <w:pStyle w:val="OtherTableBody"/>
              <w:jc w:val="center"/>
            </w:pPr>
            <w:r>
              <w:t>SCH</w:t>
            </w:r>
          </w:p>
        </w:tc>
        <w:tc>
          <w:tcPr>
            <w:tcW w:w="700" w:type="dxa"/>
          </w:tcPr>
          <w:p w14:paraId="17F71399" w14:textId="77777777" w:rsidR="00940027" w:rsidRDefault="00940027">
            <w:pPr>
              <w:pStyle w:val="OtherTableBody"/>
            </w:pPr>
            <w:r>
              <w:t>22</w:t>
            </w:r>
          </w:p>
        </w:tc>
        <w:tc>
          <w:tcPr>
            <w:tcW w:w="600" w:type="dxa"/>
          </w:tcPr>
          <w:p w14:paraId="7CB78DAD" w14:textId="77777777" w:rsidR="00940027" w:rsidRDefault="00940027">
            <w:pPr>
              <w:pStyle w:val="OtherTableBody"/>
            </w:pPr>
            <w:r>
              <w:t>80</w:t>
            </w:r>
          </w:p>
        </w:tc>
        <w:tc>
          <w:tcPr>
            <w:tcW w:w="600" w:type="dxa"/>
          </w:tcPr>
          <w:p w14:paraId="28C30F6C" w14:textId="77777777" w:rsidR="00940027" w:rsidRDefault="00940027">
            <w:pPr>
              <w:pStyle w:val="OtherTableBody"/>
            </w:pPr>
            <w:r>
              <w:t>PL</w:t>
            </w:r>
          </w:p>
        </w:tc>
        <w:tc>
          <w:tcPr>
            <w:tcW w:w="700" w:type="dxa"/>
          </w:tcPr>
          <w:p w14:paraId="5E33798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7C9FAF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AADEE83" w14:textId="77777777" w:rsidR="00940027" w:rsidRDefault="00940027">
            <w:pPr>
              <w:pStyle w:val="OtherTableBody"/>
            </w:pPr>
            <w:r>
              <w:t>10.6.2.22</w:t>
            </w:r>
          </w:p>
        </w:tc>
      </w:tr>
      <w:tr w:rsidR="00940027" w14:paraId="49C657D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1CE8489" w14:textId="77777777" w:rsidR="00940027" w:rsidRDefault="00940027">
            <w:pPr>
              <w:pStyle w:val="OtherTableBody"/>
            </w:pPr>
            <w:r>
              <w:t>Entered By Location</w:t>
            </w:r>
          </w:p>
        </w:tc>
        <w:tc>
          <w:tcPr>
            <w:tcW w:w="800" w:type="dxa"/>
          </w:tcPr>
          <w:p w14:paraId="5ABF4DAA" w14:textId="77777777" w:rsidR="00940027" w:rsidRDefault="00940027">
            <w:pPr>
              <w:pStyle w:val="OtherTableBody"/>
              <w:jc w:val="center"/>
            </w:pPr>
            <w:r>
              <w:t>00880</w:t>
            </w:r>
          </w:p>
        </w:tc>
        <w:tc>
          <w:tcPr>
            <w:tcW w:w="600" w:type="dxa"/>
          </w:tcPr>
          <w:p w14:paraId="7813610D" w14:textId="77777777" w:rsidR="00940027" w:rsidRDefault="00940027">
            <w:pPr>
              <w:pStyle w:val="OtherTableBody"/>
              <w:jc w:val="center"/>
            </w:pPr>
            <w:r>
              <w:t>ARQ</w:t>
            </w:r>
          </w:p>
        </w:tc>
        <w:tc>
          <w:tcPr>
            <w:tcW w:w="700" w:type="dxa"/>
          </w:tcPr>
          <w:p w14:paraId="1A7F17F3" w14:textId="77777777" w:rsidR="00940027" w:rsidRDefault="00940027">
            <w:pPr>
              <w:pStyle w:val="OtherTableBody"/>
            </w:pPr>
            <w:r>
              <w:t>21</w:t>
            </w:r>
          </w:p>
        </w:tc>
        <w:tc>
          <w:tcPr>
            <w:tcW w:w="600" w:type="dxa"/>
          </w:tcPr>
          <w:p w14:paraId="18C6923B" w14:textId="77777777" w:rsidR="00940027" w:rsidRDefault="00940027">
            <w:pPr>
              <w:pStyle w:val="OtherTableBody"/>
            </w:pPr>
            <w:r>
              <w:t>80</w:t>
            </w:r>
          </w:p>
        </w:tc>
        <w:tc>
          <w:tcPr>
            <w:tcW w:w="600" w:type="dxa"/>
          </w:tcPr>
          <w:p w14:paraId="14E4A9D1" w14:textId="77777777" w:rsidR="00940027" w:rsidRDefault="00940027">
            <w:pPr>
              <w:pStyle w:val="OtherTableBody"/>
            </w:pPr>
            <w:r>
              <w:t>PL</w:t>
            </w:r>
          </w:p>
        </w:tc>
        <w:tc>
          <w:tcPr>
            <w:tcW w:w="700" w:type="dxa"/>
          </w:tcPr>
          <w:p w14:paraId="23537C3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4D1E44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33094BA" w14:textId="77777777" w:rsidR="00940027" w:rsidRDefault="00940027">
            <w:pPr>
              <w:pStyle w:val="OtherTableBody"/>
            </w:pPr>
            <w:r>
              <w:t>10.6.1.21</w:t>
            </w:r>
          </w:p>
        </w:tc>
      </w:tr>
      <w:tr w:rsidR="00940027" w14:paraId="5C930D3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925D79B" w14:textId="77777777" w:rsidR="00940027" w:rsidRDefault="00940027">
            <w:pPr>
              <w:pStyle w:val="OtherTableBody"/>
            </w:pPr>
            <w:r>
              <w:t>Entered By Person</w:t>
            </w:r>
          </w:p>
        </w:tc>
        <w:tc>
          <w:tcPr>
            <w:tcW w:w="800" w:type="dxa"/>
          </w:tcPr>
          <w:p w14:paraId="1BCD4E1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00878</w:t>
            </w:r>
          </w:p>
        </w:tc>
        <w:tc>
          <w:tcPr>
            <w:tcW w:w="600" w:type="dxa"/>
          </w:tcPr>
          <w:p w14:paraId="2E39C11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ARQ</w:t>
            </w:r>
          </w:p>
        </w:tc>
        <w:tc>
          <w:tcPr>
            <w:tcW w:w="700" w:type="dxa"/>
          </w:tcPr>
          <w:p w14:paraId="78B0748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19</w:t>
            </w:r>
          </w:p>
        </w:tc>
        <w:tc>
          <w:tcPr>
            <w:tcW w:w="600" w:type="dxa"/>
          </w:tcPr>
          <w:p w14:paraId="24743B1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1A0B8A3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XCN</w:t>
            </w:r>
          </w:p>
        </w:tc>
        <w:tc>
          <w:tcPr>
            <w:tcW w:w="700" w:type="dxa"/>
          </w:tcPr>
          <w:p w14:paraId="47C1536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5EA9ECA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7E80EF8" w14:textId="77777777" w:rsidR="00940027" w:rsidRDefault="00940027">
            <w:pPr>
              <w:pStyle w:val="OtherTableBody"/>
            </w:pPr>
            <w:r>
              <w:t>10.6.1.19</w:t>
            </w:r>
          </w:p>
        </w:tc>
      </w:tr>
      <w:tr w:rsidR="00940027" w14:paraId="64125C9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06E0D7C" w14:textId="77777777" w:rsidR="00940027" w:rsidRDefault="00940027">
            <w:pPr>
              <w:pStyle w:val="OtherTableBody"/>
            </w:pPr>
            <w:r>
              <w:t>Entered By Person</w:t>
            </w:r>
          </w:p>
        </w:tc>
        <w:tc>
          <w:tcPr>
            <w:tcW w:w="800" w:type="dxa"/>
          </w:tcPr>
          <w:p w14:paraId="69080B1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00878</w:t>
            </w:r>
          </w:p>
        </w:tc>
        <w:tc>
          <w:tcPr>
            <w:tcW w:w="600" w:type="dxa"/>
          </w:tcPr>
          <w:p w14:paraId="749F32C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SCH</w:t>
            </w:r>
          </w:p>
        </w:tc>
        <w:tc>
          <w:tcPr>
            <w:tcW w:w="700" w:type="dxa"/>
          </w:tcPr>
          <w:p w14:paraId="1A6C9F1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20</w:t>
            </w:r>
          </w:p>
        </w:tc>
        <w:tc>
          <w:tcPr>
            <w:tcW w:w="600" w:type="dxa"/>
          </w:tcPr>
          <w:p w14:paraId="54200D3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6CA9063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XCN</w:t>
            </w:r>
          </w:p>
        </w:tc>
        <w:tc>
          <w:tcPr>
            <w:tcW w:w="700" w:type="dxa"/>
          </w:tcPr>
          <w:p w14:paraId="2B5FA3F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0F22726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78AD4CC" w14:textId="77777777" w:rsidR="00940027" w:rsidRDefault="00940027">
            <w:pPr>
              <w:pStyle w:val="OtherTableBody"/>
            </w:pPr>
            <w:r>
              <w:t>10.6.2.20</w:t>
            </w:r>
          </w:p>
        </w:tc>
      </w:tr>
      <w:tr w:rsidR="00940027" w14:paraId="14020AC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F77F051" w14:textId="77777777" w:rsidR="00940027" w:rsidRDefault="00940027">
            <w:pPr>
              <w:pStyle w:val="OtherTableBody"/>
            </w:pPr>
            <w:r>
              <w:t>Entered By Phone Number</w:t>
            </w:r>
          </w:p>
        </w:tc>
        <w:tc>
          <w:tcPr>
            <w:tcW w:w="800" w:type="dxa"/>
          </w:tcPr>
          <w:p w14:paraId="274B21E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00879</w:t>
            </w:r>
          </w:p>
        </w:tc>
        <w:tc>
          <w:tcPr>
            <w:tcW w:w="600" w:type="dxa"/>
          </w:tcPr>
          <w:p w14:paraId="085F6F0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SCH</w:t>
            </w:r>
          </w:p>
        </w:tc>
        <w:tc>
          <w:tcPr>
            <w:tcW w:w="700" w:type="dxa"/>
          </w:tcPr>
          <w:p w14:paraId="50336BE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21</w:t>
            </w:r>
          </w:p>
        </w:tc>
        <w:tc>
          <w:tcPr>
            <w:tcW w:w="600" w:type="dxa"/>
          </w:tcPr>
          <w:p w14:paraId="5FBE9F1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EEABF2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XTN</w:t>
            </w:r>
          </w:p>
        </w:tc>
        <w:tc>
          <w:tcPr>
            <w:tcW w:w="700" w:type="dxa"/>
          </w:tcPr>
          <w:p w14:paraId="7EB3132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36F39C6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AC433BF" w14:textId="77777777" w:rsidR="00940027" w:rsidRDefault="00940027">
            <w:pPr>
              <w:pStyle w:val="OtherTableBody"/>
            </w:pPr>
            <w:r>
              <w:t>10.6.2.21</w:t>
            </w:r>
          </w:p>
        </w:tc>
      </w:tr>
      <w:tr w:rsidR="00940027" w14:paraId="1A46BCE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D64D082" w14:textId="77777777" w:rsidR="00940027" w:rsidRDefault="00940027">
            <w:pPr>
              <w:pStyle w:val="OtherTableBody"/>
            </w:pPr>
            <w:r>
              <w:t>Entered By Phone Number</w:t>
            </w:r>
          </w:p>
        </w:tc>
        <w:tc>
          <w:tcPr>
            <w:tcW w:w="800" w:type="dxa"/>
          </w:tcPr>
          <w:p w14:paraId="0F9FDF0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00879</w:t>
            </w:r>
          </w:p>
        </w:tc>
        <w:tc>
          <w:tcPr>
            <w:tcW w:w="600" w:type="dxa"/>
          </w:tcPr>
          <w:p w14:paraId="033AB95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ARQ</w:t>
            </w:r>
          </w:p>
        </w:tc>
        <w:tc>
          <w:tcPr>
            <w:tcW w:w="700" w:type="dxa"/>
          </w:tcPr>
          <w:p w14:paraId="7EE4731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20</w:t>
            </w:r>
          </w:p>
        </w:tc>
        <w:tc>
          <w:tcPr>
            <w:tcW w:w="600" w:type="dxa"/>
          </w:tcPr>
          <w:p w14:paraId="1D1F9C8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60C41AB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XTN</w:t>
            </w:r>
          </w:p>
        </w:tc>
        <w:tc>
          <w:tcPr>
            <w:tcW w:w="700" w:type="dxa"/>
          </w:tcPr>
          <w:p w14:paraId="5E40CE9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774366D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6FCCAE47" w14:textId="77777777" w:rsidR="00940027" w:rsidRDefault="00940027">
            <w:pPr>
              <w:pStyle w:val="OtherTableBody"/>
            </w:pPr>
            <w:r>
              <w:t>10.6.1.20</w:t>
            </w:r>
          </w:p>
        </w:tc>
      </w:tr>
      <w:tr w:rsidR="00940027" w14:paraId="5FD12F1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6CA8F90" w14:textId="77777777" w:rsidR="00940027" w:rsidRDefault="00940027">
            <w:pPr>
              <w:pStyle w:val="OtherTableBody"/>
            </w:pPr>
            <w:r>
              <w:t>Entered Date/Time</w:t>
            </w:r>
          </w:p>
        </w:tc>
        <w:tc>
          <w:tcPr>
            <w:tcW w:w="800" w:type="dxa"/>
          </w:tcPr>
          <w:p w14:paraId="43F25B62" w14:textId="77777777" w:rsidR="00940027" w:rsidRDefault="00940027">
            <w:pPr>
              <w:pStyle w:val="OtherTableBody"/>
              <w:jc w:val="center"/>
            </w:pPr>
            <w:r>
              <w:t>00661</w:t>
            </w:r>
          </w:p>
        </w:tc>
        <w:tc>
          <w:tcPr>
            <w:tcW w:w="600" w:type="dxa"/>
          </w:tcPr>
          <w:p w14:paraId="43A890CC" w14:textId="77777777" w:rsidR="00940027" w:rsidRDefault="00940027">
            <w:pPr>
              <w:pStyle w:val="OtherTableBody"/>
              <w:jc w:val="center"/>
            </w:pPr>
            <w:r>
              <w:t>MFI</w:t>
            </w:r>
          </w:p>
        </w:tc>
        <w:tc>
          <w:tcPr>
            <w:tcW w:w="700" w:type="dxa"/>
          </w:tcPr>
          <w:p w14:paraId="34C7C5EA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6F0079BF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004B8921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6CD86A7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57928E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4230DB1" w14:textId="77777777" w:rsidR="00940027" w:rsidRDefault="00940027">
            <w:pPr>
              <w:pStyle w:val="OtherTableBody"/>
            </w:pPr>
            <w:r>
              <w:t>8.5.1.4</w:t>
            </w:r>
          </w:p>
        </w:tc>
      </w:tr>
      <w:tr w:rsidR="00940027" w14:paraId="4187FF4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70885DB" w14:textId="77777777" w:rsidR="00940027" w:rsidRDefault="00940027">
            <w:pPr>
              <w:pStyle w:val="OtherTableBody"/>
            </w:pPr>
            <w:r>
              <w:t>Enterer Authorization Mode</w:t>
            </w:r>
          </w:p>
        </w:tc>
        <w:tc>
          <w:tcPr>
            <w:tcW w:w="800" w:type="dxa"/>
          </w:tcPr>
          <w:p w14:paraId="1D04101B" w14:textId="77777777" w:rsidR="00940027" w:rsidRDefault="00940027">
            <w:pPr>
              <w:pStyle w:val="OtherTableBody"/>
              <w:jc w:val="center"/>
            </w:pPr>
            <w:r>
              <w:t>01644</w:t>
            </w:r>
          </w:p>
        </w:tc>
        <w:tc>
          <w:tcPr>
            <w:tcW w:w="600" w:type="dxa"/>
          </w:tcPr>
          <w:p w14:paraId="3FEAA4DD" w14:textId="77777777" w:rsidR="00940027" w:rsidRDefault="00940027">
            <w:pPr>
              <w:pStyle w:val="OtherTableBody"/>
              <w:jc w:val="center"/>
            </w:pPr>
            <w:r>
              <w:t>ORC</w:t>
            </w:r>
          </w:p>
        </w:tc>
        <w:tc>
          <w:tcPr>
            <w:tcW w:w="700" w:type="dxa"/>
          </w:tcPr>
          <w:p w14:paraId="27C38FF3" w14:textId="77777777" w:rsidR="00940027" w:rsidRDefault="00940027">
            <w:pPr>
              <w:pStyle w:val="OtherTableBody"/>
            </w:pPr>
            <w:r>
              <w:t>30</w:t>
            </w:r>
          </w:p>
        </w:tc>
        <w:tc>
          <w:tcPr>
            <w:tcW w:w="600" w:type="dxa"/>
          </w:tcPr>
          <w:p w14:paraId="147612B4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10B84A6D" w14:textId="77777777" w:rsidR="00940027" w:rsidRDefault="00940027">
            <w:pPr>
              <w:pStyle w:val="OtherTableBody"/>
            </w:pPr>
            <w:r>
              <w:t>CNE</w:t>
            </w:r>
          </w:p>
        </w:tc>
        <w:tc>
          <w:tcPr>
            <w:tcW w:w="700" w:type="dxa"/>
          </w:tcPr>
          <w:p w14:paraId="090BF29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A657CA5" w14:textId="77777777" w:rsidR="00940027" w:rsidRDefault="00940027">
            <w:pPr>
              <w:pStyle w:val="OtherTableBody"/>
              <w:jc w:val="center"/>
            </w:pPr>
            <w:r>
              <w:t>0483</w:t>
            </w:r>
          </w:p>
        </w:tc>
        <w:tc>
          <w:tcPr>
            <w:tcW w:w="942" w:type="dxa"/>
          </w:tcPr>
          <w:p w14:paraId="126B82DC" w14:textId="77777777" w:rsidR="00940027" w:rsidRDefault="00940027">
            <w:pPr>
              <w:pStyle w:val="OtherTableBody"/>
            </w:pPr>
            <w:r>
              <w:t>4.5.1.30</w:t>
            </w:r>
          </w:p>
        </w:tc>
      </w:tr>
      <w:tr w:rsidR="00940027" w14:paraId="2EE326C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957FF1D" w14:textId="77777777" w:rsidR="00940027" w:rsidRDefault="00940027">
            <w:pPr>
              <w:pStyle w:val="OtherTableBody"/>
            </w:pPr>
            <w:r>
              <w:t>Enterer's Location</w:t>
            </w:r>
          </w:p>
        </w:tc>
        <w:tc>
          <w:tcPr>
            <w:tcW w:w="800" w:type="dxa"/>
          </w:tcPr>
          <w:p w14:paraId="5FE2AC3D" w14:textId="77777777" w:rsidR="00940027" w:rsidRDefault="00940027">
            <w:pPr>
              <w:pStyle w:val="OtherTableBody"/>
              <w:jc w:val="center"/>
            </w:pPr>
            <w:r>
              <w:t>00227</w:t>
            </w:r>
          </w:p>
        </w:tc>
        <w:tc>
          <w:tcPr>
            <w:tcW w:w="600" w:type="dxa"/>
          </w:tcPr>
          <w:p w14:paraId="15F67C8D" w14:textId="77777777" w:rsidR="00940027" w:rsidRDefault="00940027">
            <w:pPr>
              <w:pStyle w:val="OtherTableBody"/>
              <w:jc w:val="center"/>
            </w:pPr>
            <w:r>
              <w:t>ORC</w:t>
            </w:r>
          </w:p>
        </w:tc>
        <w:tc>
          <w:tcPr>
            <w:tcW w:w="700" w:type="dxa"/>
          </w:tcPr>
          <w:p w14:paraId="2C14DF47" w14:textId="77777777" w:rsidR="00940027" w:rsidRDefault="00940027">
            <w:pPr>
              <w:pStyle w:val="OtherTableBody"/>
            </w:pPr>
            <w:r>
              <w:t>13</w:t>
            </w:r>
          </w:p>
        </w:tc>
        <w:tc>
          <w:tcPr>
            <w:tcW w:w="600" w:type="dxa"/>
          </w:tcPr>
          <w:p w14:paraId="37C66728" w14:textId="77777777" w:rsidR="00940027" w:rsidRDefault="00940027">
            <w:pPr>
              <w:pStyle w:val="OtherTableBody"/>
            </w:pPr>
            <w:r>
              <w:t>80</w:t>
            </w:r>
          </w:p>
        </w:tc>
        <w:tc>
          <w:tcPr>
            <w:tcW w:w="600" w:type="dxa"/>
          </w:tcPr>
          <w:p w14:paraId="5170447E" w14:textId="77777777" w:rsidR="00940027" w:rsidRDefault="00940027">
            <w:pPr>
              <w:pStyle w:val="OtherTableBody"/>
            </w:pPr>
            <w:r>
              <w:t>PL</w:t>
            </w:r>
          </w:p>
        </w:tc>
        <w:tc>
          <w:tcPr>
            <w:tcW w:w="700" w:type="dxa"/>
          </w:tcPr>
          <w:p w14:paraId="5B00833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DB7C9D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EC6777F" w14:textId="77777777" w:rsidR="00940027" w:rsidRDefault="00940027">
            <w:pPr>
              <w:pStyle w:val="OtherTableBody"/>
            </w:pPr>
            <w:r>
              <w:t>4.5.1.13</w:t>
            </w:r>
          </w:p>
        </w:tc>
      </w:tr>
      <w:tr w:rsidR="00940027" w14:paraId="36CE8CF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B54038D" w14:textId="77777777" w:rsidR="00940027" w:rsidRDefault="00940027">
            <w:pPr>
              <w:pStyle w:val="OtherTableBody"/>
            </w:pPr>
            <w:r>
              <w:t>Entering Device</w:t>
            </w:r>
          </w:p>
        </w:tc>
        <w:tc>
          <w:tcPr>
            <w:tcW w:w="800" w:type="dxa"/>
          </w:tcPr>
          <w:p w14:paraId="41190ED7" w14:textId="77777777" w:rsidR="00940027" w:rsidRDefault="00940027">
            <w:pPr>
              <w:pStyle w:val="OtherTableBody"/>
              <w:jc w:val="center"/>
            </w:pPr>
            <w:r>
              <w:t>00232</w:t>
            </w:r>
          </w:p>
        </w:tc>
        <w:tc>
          <w:tcPr>
            <w:tcW w:w="600" w:type="dxa"/>
          </w:tcPr>
          <w:p w14:paraId="795B270B" w14:textId="77777777" w:rsidR="00940027" w:rsidRDefault="00940027">
            <w:pPr>
              <w:pStyle w:val="OtherTableBody"/>
              <w:jc w:val="center"/>
            </w:pPr>
            <w:r>
              <w:t>ORC</w:t>
            </w:r>
          </w:p>
        </w:tc>
        <w:tc>
          <w:tcPr>
            <w:tcW w:w="700" w:type="dxa"/>
          </w:tcPr>
          <w:p w14:paraId="38F5C223" w14:textId="77777777" w:rsidR="00940027" w:rsidRDefault="00940027">
            <w:pPr>
              <w:pStyle w:val="OtherTableBody"/>
            </w:pPr>
            <w:r>
              <w:t>18</w:t>
            </w:r>
          </w:p>
        </w:tc>
        <w:tc>
          <w:tcPr>
            <w:tcW w:w="600" w:type="dxa"/>
          </w:tcPr>
          <w:p w14:paraId="47259D58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091210A3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151504A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25F259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7313BC3" w14:textId="77777777" w:rsidR="00940027" w:rsidRDefault="00940027">
            <w:pPr>
              <w:pStyle w:val="OtherTableBody"/>
            </w:pPr>
            <w:r>
              <w:t>4.5.1.18</w:t>
            </w:r>
          </w:p>
        </w:tc>
      </w:tr>
      <w:tr w:rsidR="00940027" w14:paraId="2678CC4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D03CE82" w14:textId="77777777" w:rsidR="00940027" w:rsidRDefault="00940027">
            <w:pPr>
              <w:pStyle w:val="OtherTableBody"/>
            </w:pPr>
            <w:r>
              <w:t>Entering Organization</w:t>
            </w:r>
          </w:p>
        </w:tc>
        <w:tc>
          <w:tcPr>
            <w:tcW w:w="800" w:type="dxa"/>
          </w:tcPr>
          <w:p w14:paraId="061609BA" w14:textId="77777777" w:rsidR="00940027" w:rsidRDefault="00940027">
            <w:pPr>
              <w:pStyle w:val="OtherTableBody"/>
              <w:jc w:val="center"/>
            </w:pPr>
            <w:r>
              <w:t>00231</w:t>
            </w:r>
          </w:p>
        </w:tc>
        <w:tc>
          <w:tcPr>
            <w:tcW w:w="600" w:type="dxa"/>
          </w:tcPr>
          <w:p w14:paraId="167FD667" w14:textId="77777777" w:rsidR="00940027" w:rsidRDefault="00940027">
            <w:pPr>
              <w:pStyle w:val="OtherTableBody"/>
              <w:jc w:val="center"/>
            </w:pPr>
            <w:r>
              <w:t>ORC</w:t>
            </w:r>
          </w:p>
        </w:tc>
        <w:tc>
          <w:tcPr>
            <w:tcW w:w="700" w:type="dxa"/>
          </w:tcPr>
          <w:p w14:paraId="4150D8E0" w14:textId="77777777" w:rsidR="00940027" w:rsidRDefault="00940027">
            <w:pPr>
              <w:pStyle w:val="OtherTableBody"/>
            </w:pPr>
            <w:r>
              <w:t>17</w:t>
            </w:r>
          </w:p>
        </w:tc>
        <w:tc>
          <w:tcPr>
            <w:tcW w:w="600" w:type="dxa"/>
          </w:tcPr>
          <w:p w14:paraId="559CF0B3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00CAEF61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044E026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FBE082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84C6983" w14:textId="77777777" w:rsidR="00940027" w:rsidRDefault="00940027">
            <w:pPr>
              <w:pStyle w:val="OtherTableBody"/>
            </w:pPr>
            <w:r>
              <w:t>4.5.1.17</w:t>
            </w:r>
          </w:p>
        </w:tc>
      </w:tr>
      <w:tr w:rsidR="00940027" w14:paraId="2781100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34101FB" w14:textId="77777777" w:rsidR="00940027" w:rsidRDefault="00940027">
            <w:pPr>
              <w:pStyle w:val="OtherTableBody"/>
            </w:pPr>
            <w:r>
              <w:t>Episode of Care ID</w:t>
            </w:r>
          </w:p>
        </w:tc>
        <w:tc>
          <w:tcPr>
            <w:tcW w:w="800" w:type="dxa"/>
          </w:tcPr>
          <w:p w14:paraId="6FF5B347" w14:textId="77777777" w:rsidR="00940027" w:rsidRDefault="00940027">
            <w:pPr>
              <w:pStyle w:val="OtherTableBody"/>
              <w:jc w:val="center"/>
            </w:pPr>
            <w:r>
              <w:t>00820</w:t>
            </w:r>
          </w:p>
        </w:tc>
        <w:tc>
          <w:tcPr>
            <w:tcW w:w="600" w:type="dxa"/>
          </w:tcPr>
          <w:p w14:paraId="3FEB945F" w14:textId="77777777" w:rsidR="00940027" w:rsidRDefault="00940027">
            <w:pPr>
              <w:pStyle w:val="OtherTableBody"/>
              <w:jc w:val="center"/>
            </w:pPr>
            <w:r>
              <w:t>PRB</w:t>
            </w:r>
          </w:p>
        </w:tc>
        <w:tc>
          <w:tcPr>
            <w:tcW w:w="700" w:type="dxa"/>
          </w:tcPr>
          <w:p w14:paraId="4BA7C85E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7EBE9F67" w14:textId="77777777" w:rsidR="00940027" w:rsidRDefault="00940027">
            <w:pPr>
              <w:pStyle w:val="OtherTableBody"/>
            </w:pPr>
            <w:r>
              <w:t>60</w:t>
            </w:r>
          </w:p>
        </w:tc>
        <w:tc>
          <w:tcPr>
            <w:tcW w:w="600" w:type="dxa"/>
          </w:tcPr>
          <w:p w14:paraId="71F629C7" w14:textId="77777777" w:rsidR="00940027" w:rsidRDefault="00940027">
            <w:pPr>
              <w:pStyle w:val="OtherTableBody"/>
            </w:pPr>
            <w:r>
              <w:t>EI</w:t>
            </w:r>
          </w:p>
        </w:tc>
        <w:tc>
          <w:tcPr>
            <w:tcW w:w="700" w:type="dxa"/>
          </w:tcPr>
          <w:p w14:paraId="0BAD9EC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EB0BF9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DB1C289" w14:textId="77777777" w:rsidR="00940027" w:rsidRDefault="00940027">
            <w:pPr>
              <w:pStyle w:val="OtherTableBody"/>
            </w:pPr>
            <w:r>
              <w:t>12.4.2.5</w:t>
            </w:r>
          </w:p>
        </w:tc>
      </w:tr>
      <w:tr w:rsidR="00940027" w14:paraId="12B4A8E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D51E6E5" w14:textId="77777777" w:rsidR="00940027" w:rsidRDefault="00940027">
            <w:pPr>
              <w:pStyle w:val="OtherTableBody"/>
            </w:pPr>
            <w:r>
              <w:t>Episode of Care ID</w:t>
            </w:r>
          </w:p>
        </w:tc>
        <w:tc>
          <w:tcPr>
            <w:tcW w:w="800" w:type="dxa"/>
          </w:tcPr>
          <w:p w14:paraId="6A1391B1" w14:textId="77777777" w:rsidR="00940027" w:rsidRDefault="00940027">
            <w:pPr>
              <w:pStyle w:val="OtherTableBody"/>
              <w:jc w:val="center"/>
            </w:pPr>
            <w:r>
              <w:t>00820</w:t>
            </w:r>
          </w:p>
        </w:tc>
        <w:tc>
          <w:tcPr>
            <w:tcW w:w="600" w:type="dxa"/>
          </w:tcPr>
          <w:p w14:paraId="0BC91D7A" w14:textId="77777777" w:rsidR="00940027" w:rsidRDefault="00940027">
            <w:pPr>
              <w:pStyle w:val="OtherTableBody"/>
              <w:jc w:val="center"/>
            </w:pPr>
            <w:r>
              <w:t>GOL</w:t>
            </w:r>
          </w:p>
        </w:tc>
        <w:tc>
          <w:tcPr>
            <w:tcW w:w="700" w:type="dxa"/>
          </w:tcPr>
          <w:p w14:paraId="3D7C938F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6F359E4D" w14:textId="77777777" w:rsidR="00940027" w:rsidRDefault="00940027">
            <w:pPr>
              <w:pStyle w:val="OtherTableBody"/>
            </w:pPr>
            <w:r>
              <w:t>60</w:t>
            </w:r>
          </w:p>
        </w:tc>
        <w:tc>
          <w:tcPr>
            <w:tcW w:w="600" w:type="dxa"/>
          </w:tcPr>
          <w:p w14:paraId="7706E981" w14:textId="77777777" w:rsidR="00940027" w:rsidRDefault="00940027">
            <w:pPr>
              <w:pStyle w:val="OtherTableBody"/>
            </w:pPr>
            <w:r>
              <w:t>EI</w:t>
            </w:r>
          </w:p>
        </w:tc>
        <w:tc>
          <w:tcPr>
            <w:tcW w:w="700" w:type="dxa"/>
          </w:tcPr>
          <w:p w14:paraId="5F38EBA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5B648C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D11E615" w14:textId="77777777" w:rsidR="00940027" w:rsidRDefault="00940027">
            <w:pPr>
              <w:pStyle w:val="OtherTableBody"/>
            </w:pPr>
            <w:r>
              <w:t>12.4.1.5</w:t>
            </w:r>
          </w:p>
        </w:tc>
      </w:tr>
      <w:tr w:rsidR="00940027" w14:paraId="3DA3794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7C016EF" w14:textId="77777777" w:rsidR="00940027" w:rsidRDefault="00940027">
            <w:pPr>
              <w:pStyle w:val="OtherTableBody"/>
            </w:pPr>
            <w:r>
              <w:t>EQL Query Name</w:t>
            </w:r>
          </w:p>
        </w:tc>
        <w:tc>
          <w:tcPr>
            <w:tcW w:w="800" w:type="dxa"/>
          </w:tcPr>
          <w:p w14:paraId="5F3C9C13" w14:textId="77777777" w:rsidR="00940027" w:rsidRDefault="00940027">
            <w:pPr>
              <w:pStyle w:val="OtherTableBody"/>
              <w:jc w:val="center"/>
            </w:pPr>
            <w:r>
              <w:t>00709</w:t>
            </w:r>
          </w:p>
        </w:tc>
        <w:tc>
          <w:tcPr>
            <w:tcW w:w="600" w:type="dxa"/>
          </w:tcPr>
          <w:p w14:paraId="333C6928" w14:textId="77777777" w:rsidR="00940027" w:rsidRDefault="00940027">
            <w:pPr>
              <w:pStyle w:val="OtherTableBody"/>
              <w:jc w:val="center"/>
            </w:pPr>
            <w:r>
              <w:t>EQL</w:t>
            </w:r>
          </w:p>
        </w:tc>
        <w:tc>
          <w:tcPr>
            <w:tcW w:w="700" w:type="dxa"/>
          </w:tcPr>
          <w:p w14:paraId="2F9AFEB8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682AB4DB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4969117F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5ED10A1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47D86E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EACFE45" w14:textId="77777777" w:rsidR="00940027" w:rsidRDefault="00940027">
            <w:pPr>
              <w:pStyle w:val="OtherTableBody"/>
            </w:pPr>
            <w:r>
              <w:t>5.10.5.1.3</w:t>
            </w:r>
          </w:p>
        </w:tc>
      </w:tr>
      <w:tr w:rsidR="00940027" w14:paraId="26B8683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3716FD1" w14:textId="77777777" w:rsidR="00940027" w:rsidRDefault="00940027">
            <w:pPr>
              <w:pStyle w:val="OtherTableBody"/>
            </w:pPr>
            <w:r>
              <w:t>EQL Query Statement</w:t>
            </w:r>
          </w:p>
        </w:tc>
        <w:tc>
          <w:tcPr>
            <w:tcW w:w="800" w:type="dxa"/>
          </w:tcPr>
          <w:p w14:paraId="71DB6D87" w14:textId="77777777" w:rsidR="00940027" w:rsidRDefault="00940027">
            <w:pPr>
              <w:pStyle w:val="OtherTableBody"/>
              <w:jc w:val="center"/>
            </w:pPr>
            <w:r>
              <w:t>00710</w:t>
            </w:r>
          </w:p>
        </w:tc>
        <w:tc>
          <w:tcPr>
            <w:tcW w:w="600" w:type="dxa"/>
          </w:tcPr>
          <w:p w14:paraId="0A05D4A0" w14:textId="77777777" w:rsidR="00940027" w:rsidRDefault="00940027">
            <w:pPr>
              <w:pStyle w:val="OtherTableBody"/>
              <w:jc w:val="center"/>
            </w:pPr>
            <w:r>
              <w:t>EQL</w:t>
            </w:r>
          </w:p>
        </w:tc>
        <w:tc>
          <w:tcPr>
            <w:tcW w:w="700" w:type="dxa"/>
          </w:tcPr>
          <w:p w14:paraId="1CBAA5EA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3F7BC6CB" w14:textId="77777777" w:rsidR="00940027" w:rsidRDefault="00940027">
            <w:pPr>
              <w:pStyle w:val="OtherTableBody"/>
            </w:pPr>
            <w:r>
              <w:t>4096</w:t>
            </w:r>
          </w:p>
        </w:tc>
        <w:tc>
          <w:tcPr>
            <w:tcW w:w="600" w:type="dxa"/>
          </w:tcPr>
          <w:p w14:paraId="0A8629D9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580023F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87105D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2FAB32C" w14:textId="77777777" w:rsidR="00940027" w:rsidRDefault="00940027">
            <w:pPr>
              <w:pStyle w:val="OtherTableBody"/>
            </w:pPr>
            <w:r>
              <w:t>5.10.5.1.4</w:t>
            </w:r>
          </w:p>
        </w:tc>
      </w:tr>
      <w:tr w:rsidR="00940027" w14:paraId="6142214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B81E50A" w14:textId="77777777" w:rsidR="00940027" w:rsidRDefault="00940027">
            <w:pPr>
              <w:pStyle w:val="OtherTableBody"/>
            </w:pPr>
            <w:r>
              <w:t>Equipment Container Identifier</w:t>
            </w:r>
          </w:p>
        </w:tc>
        <w:tc>
          <w:tcPr>
            <w:tcW w:w="800" w:type="dxa"/>
          </w:tcPr>
          <w:p w14:paraId="113C5DD1" w14:textId="77777777" w:rsidR="00940027" w:rsidRDefault="00940027">
            <w:pPr>
              <w:pStyle w:val="OtherTableBody"/>
              <w:jc w:val="center"/>
            </w:pPr>
            <w:r>
              <w:t>01333</w:t>
            </w:r>
          </w:p>
        </w:tc>
        <w:tc>
          <w:tcPr>
            <w:tcW w:w="600" w:type="dxa"/>
          </w:tcPr>
          <w:p w14:paraId="53E7E2B5" w14:textId="77777777" w:rsidR="00940027" w:rsidRDefault="00940027">
            <w:pPr>
              <w:pStyle w:val="OtherTableBody"/>
              <w:jc w:val="center"/>
            </w:pPr>
            <w:r>
              <w:t>SAC</w:t>
            </w:r>
          </w:p>
        </w:tc>
        <w:tc>
          <w:tcPr>
            <w:tcW w:w="700" w:type="dxa"/>
          </w:tcPr>
          <w:p w14:paraId="01F1140C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189ABF1E" w14:textId="77777777" w:rsidR="00940027" w:rsidRDefault="00940027">
            <w:pPr>
              <w:pStyle w:val="OtherTableBody"/>
            </w:pPr>
            <w:r>
              <w:t>80</w:t>
            </w:r>
          </w:p>
        </w:tc>
        <w:tc>
          <w:tcPr>
            <w:tcW w:w="600" w:type="dxa"/>
          </w:tcPr>
          <w:p w14:paraId="03A2A291" w14:textId="77777777" w:rsidR="00940027" w:rsidRDefault="00940027">
            <w:pPr>
              <w:pStyle w:val="OtherTableBody"/>
            </w:pPr>
            <w:r>
              <w:t>EI</w:t>
            </w:r>
          </w:p>
        </w:tc>
        <w:tc>
          <w:tcPr>
            <w:tcW w:w="700" w:type="dxa"/>
          </w:tcPr>
          <w:p w14:paraId="114355C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F3EFA4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E154699" w14:textId="77777777" w:rsidR="00940027" w:rsidRDefault="00940027">
            <w:pPr>
              <w:pStyle w:val="OtherTableBody"/>
            </w:pPr>
            <w:r>
              <w:t>13.4.3.5</w:t>
            </w:r>
          </w:p>
        </w:tc>
      </w:tr>
      <w:tr w:rsidR="00940027" w14:paraId="42F29B6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10304B2" w14:textId="77777777" w:rsidR="00940027" w:rsidRDefault="00940027">
            <w:pPr>
              <w:pStyle w:val="OtherTableBody"/>
            </w:pPr>
            <w:r>
              <w:t>Equipment Dynamic Range</w:t>
            </w:r>
          </w:p>
        </w:tc>
        <w:tc>
          <w:tcPr>
            <w:tcW w:w="800" w:type="dxa"/>
          </w:tcPr>
          <w:p w14:paraId="2BD7F615" w14:textId="77777777" w:rsidR="00940027" w:rsidRDefault="00940027">
            <w:pPr>
              <w:pStyle w:val="OtherTableBody"/>
              <w:jc w:val="center"/>
            </w:pPr>
            <w:r>
              <w:t>01418</w:t>
            </w:r>
          </w:p>
        </w:tc>
        <w:tc>
          <w:tcPr>
            <w:tcW w:w="600" w:type="dxa"/>
          </w:tcPr>
          <w:p w14:paraId="1708602B" w14:textId="77777777" w:rsidR="00940027" w:rsidRDefault="00940027">
            <w:pPr>
              <w:pStyle w:val="OtherTableBody"/>
              <w:jc w:val="center"/>
            </w:pPr>
            <w:r>
              <w:t>TCC</w:t>
            </w:r>
          </w:p>
        </w:tc>
        <w:tc>
          <w:tcPr>
            <w:tcW w:w="700" w:type="dxa"/>
          </w:tcPr>
          <w:p w14:paraId="375E119C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2ED66C28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7300163E" w14:textId="77777777" w:rsidR="00940027" w:rsidRDefault="00940027">
            <w:pPr>
              <w:pStyle w:val="OtherTableBody"/>
            </w:pPr>
            <w:r>
              <w:t>SN</w:t>
            </w:r>
          </w:p>
        </w:tc>
        <w:tc>
          <w:tcPr>
            <w:tcW w:w="700" w:type="dxa"/>
          </w:tcPr>
          <w:p w14:paraId="65622EF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2B005C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5DB8E65" w14:textId="77777777" w:rsidR="00940027" w:rsidRDefault="00940027">
            <w:pPr>
              <w:pStyle w:val="OtherTableBody"/>
            </w:pPr>
            <w:r>
              <w:t>13.4.9.12</w:t>
            </w:r>
          </w:p>
        </w:tc>
      </w:tr>
      <w:tr w:rsidR="00940027" w14:paraId="745ED2F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03F84D1" w14:textId="77777777" w:rsidR="00940027" w:rsidRDefault="00940027">
            <w:pPr>
              <w:pStyle w:val="OtherTableBody"/>
            </w:pPr>
            <w:r>
              <w:t>Equipment Instance Identifier</w:t>
            </w:r>
          </w:p>
        </w:tc>
        <w:tc>
          <w:tcPr>
            <w:tcW w:w="800" w:type="dxa"/>
          </w:tcPr>
          <w:p w14:paraId="4FD7490D" w14:textId="77777777" w:rsidR="00940027" w:rsidRDefault="00940027">
            <w:pPr>
              <w:pStyle w:val="OtherTableBody"/>
              <w:jc w:val="center"/>
            </w:pPr>
            <w:r>
              <w:t>01479</w:t>
            </w:r>
          </w:p>
        </w:tc>
        <w:tc>
          <w:tcPr>
            <w:tcW w:w="600" w:type="dxa"/>
          </w:tcPr>
          <w:p w14:paraId="111A4CC5" w14:textId="77777777" w:rsidR="00940027" w:rsidRDefault="00940027">
            <w:pPr>
              <w:pStyle w:val="OtherTableBody"/>
              <w:jc w:val="center"/>
            </w:pPr>
            <w:r>
              <w:t>OBX</w:t>
            </w:r>
          </w:p>
        </w:tc>
        <w:tc>
          <w:tcPr>
            <w:tcW w:w="700" w:type="dxa"/>
          </w:tcPr>
          <w:p w14:paraId="38FFDB43" w14:textId="77777777" w:rsidR="00940027" w:rsidRDefault="00940027">
            <w:pPr>
              <w:pStyle w:val="OtherTableBody"/>
            </w:pPr>
            <w:r>
              <w:t>18</w:t>
            </w:r>
          </w:p>
        </w:tc>
        <w:tc>
          <w:tcPr>
            <w:tcW w:w="600" w:type="dxa"/>
          </w:tcPr>
          <w:p w14:paraId="4A8B6DEF" w14:textId="77777777" w:rsidR="00940027" w:rsidRDefault="00940027">
            <w:pPr>
              <w:pStyle w:val="OtherTableBody"/>
            </w:pPr>
            <w:r>
              <w:t>22</w:t>
            </w:r>
          </w:p>
        </w:tc>
        <w:tc>
          <w:tcPr>
            <w:tcW w:w="600" w:type="dxa"/>
          </w:tcPr>
          <w:p w14:paraId="6205466F" w14:textId="77777777" w:rsidR="00940027" w:rsidRDefault="00940027">
            <w:pPr>
              <w:pStyle w:val="OtherTableBody"/>
            </w:pPr>
            <w:r>
              <w:t>EI</w:t>
            </w:r>
          </w:p>
        </w:tc>
        <w:tc>
          <w:tcPr>
            <w:tcW w:w="700" w:type="dxa"/>
          </w:tcPr>
          <w:p w14:paraId="7F6BFDA4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6CEE7D4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449F593" w14:textId="77777777" w:rsidR="00940027" w:rsidRDefault="00940027">
            <w:pPr>
              <w:pStyle w:val="OtherTableBody"/>
            </w:pPr>
            <w:r>
              <w:t>7.4.2.18</w:t>
            </w:r>
          </w:p>
        </w:tc>
      </w:tr>
      <w:tr w:rsidR="00940027" w14:paraId="1ECA015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4CFD093" w14:textId="77777777" w:rsidR="00940027" w:rsidRDefault="00940027">
            <w:pPr>
              <w:pStyle w:val="OtherTableBody"/>
            </w:pPr>
            <w:r>
              <w:t>Equipment Instance Identifier</w:t>
            </w:r>
          </w:p>
        </w:tc>
        <w:tc>
          <w:tcPr>
            <w:tcW w:w="800" w:type="dxa"/>
          </w:tcPr>
          <w:p w14:paraId="63819402" w14:textId="77777777" w:rsidR="00940027" w:rsidRDefault="00940027">
            <w:pPr>
              <w:pStyle w:val="OtherTableBody"/>
              <w:jc w:val="center"/>
            </w:pPr>
            <w:r>
              <w:t>01479</w:t>
            </w:r>
          </w:p>
        </w:tc>
        <w:tc>
          <w:tcPr>
            <w:tcW w:w="600" w:type="dxa"/>
          </w:tcPr>
          <w:p w14:paraId="7D17ED42" w14:textId="77777777" w:rsidR="00940027" w:rsidRDefault="00940027">
            <w:pPr>
              <w:pStyle w:val="OtherTableBody"/>
              <w:jc w:val="center"/>
            </w:pPr>
            <w:r>
              <w:t>EQU</w:t>
            </w:r>
          </w:p>
        </w:tc>
        <w:tc>
          <w:tcPr>
            <w:tcW w:w="700" w:type="dxa"/>
          </w:tcPr>
          <w:p w14:paraId="19F609B2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0EDEA9F0" w14:textId="77777777" w:rsidR="00940027" w:rsidRDefault="00940027">
            <w:pPr>
              <w:pStyle w:val="OtherTableBody"/>
            </w:pPr>
            <w:r>
              <w:t>22</w:t>
            </w:r>
          </w:p>
        </w:tc>
        <w:tc>
          <w:tcPr>
            <w:tcW w:w="600" w:type="dxa"/>
          </w:tcPr>
          <w:p w14:paraId="0F2A1F7A" w14:textId="77777777" w:rsidR="00940027" w:rsidRDefault="00940027">
            <w:pPr>
              <w:pStyle w:val="OtherTableBody"/>
            </w:pPr>
            <w:r>
              <w:t>EI</w:t>
            </w:r>
          </w:p>
        </w:tc>
        <w:tc>
          <w:tcPr>
            <w:tcW w:w="700" w:type="dxa"/>
          </w:tcPr>
          <w:p w14:paraId="5E06432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14AA24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74074B5" w14:textId="77777777" w:rsidR="00940027" w:rsidRDefault="00940027">
            <w:pPr>
              <w:pStyle w:val="OtherTableBody"/>
            </w:pPr>
            <w:r>
              <w:t>13.4.1.1</w:t>
            </w:r>
          </w:p>
        </w:tc>
      </w:tr>
      <w:tr w:rsidR="00940027" w14:paraId="2F0F07E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6A272A5" w14:textId="77777777" w:rsidR="00940027" w:rsidRDefault="00940027">
            <w:pPr>
              <w:pStyle w:val="OtherTableBody"/>
            </w:pPr>
            <w:r>
              <w:t>Equipment State</w:t>
            </w:r>
          </w:p>
        </w:tc>
        <w:tc>
          <w:tcPr>
            <w:tcW w:w="800" w:type="dxa"/>
          </w:tcPr>
          <w:p w14:paraId="61151070" w14:textId="77777777" w:rsidR="00940027" w:rsidRDefault="00940027">
            <w:pPr>
              <w:pStyle w:val="OtherTableBody"/>
              <w:jc w:val="center"/>
            </w:pPr>
            <w:r>
              <w:t>01323</w:t>
            </w:r>
          </w:p>
        </w:tc>
        <w:tc>
          <w:tcPr>
            <w:tcW w:w="600" w:type="dxa"/>
          </w:tcPr>
          <w:p w14:paraId="00247321" w14:textId="77777777" w:rsidR="00940027" w:rsidRDefault="00940027">
            <w:pPr>
              <w:pStyle w:val="OtherTableBody"/>
              <w:jc w:val="center"/>
            </w:pPr>
            <w:r>
              <w:t>EQU</w:t>
            </w:r>
          </w:p>
        </w:tc>
        <w:tc>
          <w:tcPr>
            <w:tcW w:w="700" w:type="dxa"/>
          </w:tcPr>
          <w:p w14:paraId="116175AF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62EC72FF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2404803B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5BB80A1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E67BFBD" w14:textId="77777777" w:rsidR="00940027" w:rsidRDefault="00940027">
            <w:pPr>
              <w:pStyle w:val="OtherTableBody"/>
              <w:jc w:val="center"/>
            </w:pPr>
            <w:r>
              <w:t>0365</w:t>
            </w:r>
          </w:p>
        </w:tc>
        <w:tc>
          <w:tcPr>
            <w:tcW w:w="942" w:type="dxa"/>
          </w:tcPr>
          <w:p w14:paraId="2D339605" w14:textId="77777777" w:rsidR="00940027" w:rsidRDefault="00940027">
            <w:pPr>
              <w:pStyle w:val="OtherTableBody"/>
            </w:pPr>
            <w:r>
              <w:t>13.4.1.3</w:t>
            </w:r>
          </w:p>
        </w:tc>
      </w:tr>
      <w:tr w:rsidR="00940027" w14:paraId="43F9206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EAFB4DC" w14:textId="77777777" w:rsidR="00940027" w:rsidRDefault="00940027">
            <w:pPr>
              <w:pStyle w:val="OtherTableBody"/>
            </w:pPr>
            <w:r>
              <w:t>Error Code and Location</w:t>
            </w:r>
          </w:p>
        </w:tc>
        <w:tc>
          <w:tcPr>
            <w:tcW w:w="800" w:type="dxa"/>
          </w:tcPr>
          <w:p w14:paraId="65BA4ABD" w14:textId="77777777" w:rsidR="00940027" w:rsidRDefault="00940027">
            <w:pPr>
              <w:pStyle w:val="OtherTableBody"/>
              <w:jc w:val="center"/>
            </w:pPr>
            <w:r>
              <w:t>00024</w:t>
            </w:r>
          </w:p>
        </w:tc>
        <w:tc>
          <w:tcPr>
            <w:tcW w:w="600" w:type="dxa"/>
          </w:tcPr>
          <w:p w14:paraId="36D22760" w14:textId="77777777" w:rsidR="00940027" w:rsidRDefault="00940027">
            <w:pPr>
              <w:pStyle w:val="OtherTableBody"/>
              <w:jc w:val="center"/>
            </w:pPr>
            <w:r>
              <w:t>ERR</w:t>
            </w:r>
          </w:p>
        </w:tc>
        <w:tc>
          <w:tcPr>
            <w:tcW w:w="700" w:type="dxa"/>
          </w:tcPr>
          <w:p w14:paraId="373D6B3D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4A47C313" w14:textId="77777777" w:rsidR="00940027" w:rsidRDefault="00940027">
            <w:pPr>
              <w:pStyle w:val="OtherTableBody"/>
            </w:pPr>
            <w:r>
              <w:t>493</w:t>
            </w:r>
          </w:p>
        </w:tc>
        <w:tc>
          <w:tcPr>
            <w:tcW w:w="600" w:type="dxa"/>
          </w:tcPr>
          <w:p w14:paraId="3E13876B" w14:textId="77777777" w:rsidR="00940027" w:rsidRDefault="00940027">
            <w:pPr>
              <w:pStyle w:val="OtherTableBody"/>
            </w:pPr>
            <w:r>
              <w:t>ELD</w:t>
            </w:r>
          </w:p>
        </w:tc>
        <w:tc>
          <w:tcPr>
            <w:tcW w:w="700" w:type="dxa"/>
          </w:tcPr>
          <w:p w14:paraId="0E3EF3B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2018267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987A60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2.15.5.1</w:t>
            </w:r>
          </w:p>
        </w:tc>
      </w:tr>
      <w:tr w:rsidR="00940027" w14:paraId="1034F86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75BE7C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Error Condition</w:t>
            </w:r>
          </w:p>
        </w:tc>
        <w:tc>
          <w:tcPr>
            <w:tcW w:w="800" w:type="dxa"/>
          </w:tcPr>
          <w:p w14:paraId="2BD8970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00023</w:t>
            </w:r>
          </w:p>
        </w:tc>
        <w:tc>
          <w:tcPr>
            <w:tcW w:w="600" w:type="dxa"/>
          </w:tcPr>
          <w:p w14:paraId="2F262B6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MSA</w:t>
            </w:r>
          </w:p>
        </w:tc>
        <w:tc>
          <w:tcPr>
            <w:tcW w:w="700" w:type="dxa"/>
          </w:tcPr>
          <w:p w14:paraId="665AE12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600" w:type="dxa"/>
          </w:tcPr>
          <w:p w14:paraId="477DA3B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39FE5C9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6E325CF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1D25BA0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0357</w:t>
            </w:r>
          </w:p>
        </w:tc>
        <w:tc>
          <w:tcPr>
            <w:tcW w:w="942" w:type="dxa"/>
          </w:tcPr>
          <w:p w14:paraId="4B5ED59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2.15.8.6</w:t>
            </w:r>
          </w:p>
        </w:tc>
      </w:tr>
      <w:tr w:rsidR="00940027" w14:paraId="7F72465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B29FBC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Error Location</w:t>
            </w:r>
          </w:p>
        </w:tc>
        <w:tc>
          <w:tcPr>
            <w:tcW w:w="800" w:type="dxa"/>
          </w:tcPr>
          <w:p w14:paraId="74ADE1C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01812</w:t>
            </w:r>
          </w:p>
        </w:tc>
        <w:tc>
          <w:tcPr>
            <w:tcW w:w="600" w:type="dxa"/>
          </w:tcPr>
          <w:p w14:paraId="4DBA93B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ERR</w:t>
            </w:r>
          </w:p>
        </w:tc>
        <w:tc>
          <w:tcPr>
            <w:tcW w:w="700" w:type="dxa"/>
          </w:tcPr>
          <w:p w14:paraId="09C27F6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059F09D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18</w:t>
            </w:r>
          </w:p>
        </w:tc>
        <w:tc>
          <w:tcPr>
            <w:tcW w:w="600" w:type="dxa"/>
          </w:tcPr>
          <w:p w14:paraId="414901A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ERL</w:t>
            </w:r>
          </w:p>
        </w:tc>
        <w:tc>
          <w:tcPr>
            <w:tcW w:w="700" w:type="dxa"/>
          </w:tcPr>
          <w:p w14:paraId="28D226C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2125C34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40C27794" w14:textId="77777777" w:rsidR="00940027" w:rsidRDefault="00940027">
            <w:pPr>
              <w:pStyle w:val="OtherTableBody"/>
            </w:pPr>
            <w:r>
              <w:t>2.15.5.2</w:t>
            </w:r>
          </w:p>
        </w:tc>
      </w:tr>
      <w:tr w:rsidR="00940027" w14:paraId="18C91FB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E01BF83" w14:textId="77777777" w:rsidR="00940027" w:rsidRDefault="00940027">
            <w:pPr>
              <w:pStyle w:val="OtherTableBody"/>
            </w:pPr>
            <w:r>
              <w:t>Escort Required</w:t>
            </w:r>
          </w:p>
        </w:tc>
        <w:tc>
          <w:tcPr>
            <w:tcW w:w="800" w:type="dxa"/>
          </w:tcPr>
          <w:p w14:paraId="041CF61C" w14:textId="77777777" w:rsidR="00940027" w:rsidRDefault="00940027">
            <w:pPr>
              <w:pStyle w:val="OtherTableBody"/>
              <w:jc w:val="center"/>
            </w:pPr>
            <w:r>
              <w:t>01033</w:t>
            </w:r>
          </w:p>
        </w:tc>
        <w:tc>
          <w:tcPr>
            <w:tcW w:w="600" w:type="dxa"/>
          </w:tcPr>
          <w:p w14:paraId="661A4AC4" w14:textId="77777777" w:rsidR="00940027" w:rsidRDefault="00940027">
            <w:pPr>
              <w:pStyle w:val="OtherTableBody"/>
              <w:jc w:val="center"/>
            </w:pPr>
            <w:r>
              <w:t>OBR</w:t>
            </w:r>
          </w:p>
        </w:tc>
        <w:tc>
          <w:tcPr>
            <w:tcW w:w="700" w:type="dxa"/>
          </w:tcPr>
          <w:p w14:paraId="19B31CB1" w14:textId="77777777" w:rsidR="00940027" w:rsidRDefault="00940027">
            <w:pPr>
              <w:pStyle w:val="OtherTableBody"/>
            </w:pPr>
            <w:r>
              <w:t>42</w:t>
            </w:r>
          </w:p>
        </w:tc>
        <w:tc>
          <w:tcPr>
            <w:tcW w:w="600" w:type="dxa"/>
          </w:tcPr>
          <w:p w14:paraId="076083D4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1CAE011C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5A6D3F4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C2151CC" w14:textId="77777777" w:rsidR="00940027" w:rsidRDefault="00940027">
            <w:pPr>
              <w:pStyle w:val="OtherTableBody"/>
              <w:jc w:val="center"/>
            </w:pPr>
            <w:r>
              <w:t>0225</w:t>
            </w:r>
          </w:p>
        </w:tc>
        <w:tc>
          <w:tcPr>
            <w:tcW w:w="942" w:type="dxa"/>
          </w:tcPr>
          <w:p w14:paraId="154BD222" w14:textId="77777777" w:rsidR="00940027" w:rsidRDefault="00940027">
            <w:pPr>
              <w:pStyle w:val="OtherTableBody"/>
            </w:pPr>
            <w:r>
              <w:t>4.5.3.42</w:t>
            </w:r>
          </w:p>
        </w:tc>
      </w:tr>
      <w:tr w:rsidR="00940027" w14:paraId="6A3F0C8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6D2A69D" w14:textId="77777777" w:rsidR="00940027" w:rsidRDefault="00940027">
            <w:pPr>
              <w:pStyle w:val="OtherTableBody"/>
            </w:pPr>
            <w:r>
              <w:t>Estimated Length of Inpatient Stay</w:t>
            </w:r>
          </w:p>
        </w:tc>
        <w:tc>
          <w:tcPr>
            <w:tcW w:w="800" w:type="dxa"/>
          </w:tcPr>
          <w:p w14:paraId="0A4ECDE6" w14:textId="77777777" w:rsidR="00940027" w:rsidRDefault="00940027">
            <w:pPr>
              <w:pStyle w:val="OtherTableBody"/>
              <w:jc w:val="center"/>
            </w:pPr>
            <w:r>
              <w:t>00711</w:t>
            </w:r>
          </w:p>
        </w:tc>
        <w:tc>
          <w:tcPr>
            <w:tcW w:w="600" w:type="dxa"/>
          </w:tcPr>
          <w:p w14:paraId="0C3DA396" w14:textId="77777777" w:rsidR="00940027" w:rsidRDefault="00940027">
            <w:pPr>
              <w:pStyle w:val="OtherTableBody"/>
              <w:jc w:val="center"/>
            </w:pPr>
            <w:r>
              <w:t>PV2</w:t>
            </w:r>
          </w:p>
        </w:tc>
        <w:tc>
          <w:tcPr>
            <w:tcW w:w="700" w:type="dxa"/>
          </w:tcPr>
          <w:p w14:paraId="33B9595B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68A5C3CF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3A55CE8A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08E1650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9ED1EF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8CA0C1A" w14:textId="77777777" w:rsidR="00940027" w:rsidRDefault="00940027">
            <w:pPr>
              <w:pStyle w:val="OtherTableBody"/>
            </w:pPr>
            <w:r>
              <w:t>3.4.4.10</w:t>
            </w:r>
          </w:p>
        </w:tc>
      </w:tr>
      <w:tr w:rsidR="00940027" w14:paraId="7D86B27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FD04AAC" w14:textId="77777777" w:rsidR="00940027" w:rsidRDefault="00940027">
            <w:pPr>
              <w:pStyle w:val="OtherTableBody"/>
            </w:pPr>
            <w:r>
              <w:t>Ethnic Group</w:t>
            </w:r>
          </w:p>
        </w:tc>
        <w:tc>
          <w:tcPr>
            <w:tcW w:w="800" w:type="dxa"/>
          </w:tcPr>
          <w:p w14:paraId="44CD61BB" w14:textId="77777777" w:rsidR="00940027" w:rsidRDefault="00940027">
            <w:pPr>
              <w:pStyle w:val="OtherTableBody"/>
              <w:jc w:val="center"/>
            </w:pPr>
            <w:r>
              <w:t>00125</w:t>
            </w:r>
          </w:p>
        </w:tc>
        <w:tc>
          <w:tcPr>
            <w:tcW w:w="600" w:type="dxa"/>
          </w:tcPr>
          <w:p w14:paraId="162B1415" w14:textId="77777777" w:rsidR="00940027" w:rsidRDefault="00940027">
            <w:pPr>
              <w:pStyle w:val="OtherTableBody"/>
              <w:jc w:val="center"/>
            </w:pPr>
            <w:r>
              <w:t>STF</w:t>
            </w:r>
          </w:p>
        </w:tc>
        <w:tc>
          <w:tcPr>
            <w:tcW w:w="700" w:type="dxa"/>
          </w:tcPr>
          <w:p w14:paraId="0DAE389B" w14:textId="77777777" w:rsidR="00940027" w:rsidRDefault="00940027">
            <w:pPr>
              <w:pStyle w:val="OtherTableBody"/>
            </w:pPr>
            <w:r>
              <w:t>28</w:t>
            </w:r>
          </w:p>
        </w:tc>
        <w:tc>
          <w:tcPr>
            <w:tcW w:w="600" w:type="dxa"/>
          </w:tcPr>
          <w:p w14:paraId="6FBE5704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741D23F2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1CF8DF8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2A4AF3D" w14:textId="77777777" w:rsidR="00940027" w:rsidRDefault="00940027">
            <w:pPr>
              <w:pStyle w:val="OtherTableBody"/>
              <w:jc w:val="center"/>
            </w:pPr>
            <w:r>
              <w:t>0189</w:t>
            </w:r>
          </w:p>
        </w:tc>
        <w:tc>
          <w:tcPr>
            <w:tcW w:w="942" w:type="dxa"/>
          </w:tcPr>
          <w:p w14:paraId="52E38589" w14:textId="77777777" w:rsidR="00940027" w:rsidRDefault="00940027">
            <w:pPr>
              <w:pStyle w:val="OtherTableBody"/>
            </w:pPr>
            <w:r>
              <w:t>15.4.8.28</w:t>
            </w:r>
          </w:p>
        </w:tc>
      </w:tr>
      <w:tr w:rsidR="00940027" w14:paraId="75DA7E3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3791C9A" w14:textId="77777777" w:rsidR="00940027" w:rsidRDefault="00940027">
            <w:pPr>
              <w:pStyle w:val="OtherTableBody"/>
            </w:pPr>
            <w:r>
              <w:t>Ethnic Group</w:t>
            </w:r>
          </w:p>
        </w:tc>
        <w:tc>
          <w:tcPr>
            <w:tcW w:w="800" w:type="dxa"/>
          </w:tcPr>
          <w:p w14:paraId="484B219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00125</w:t>
            </w:r>
          </w:p>
        </w:tc>
        <w:tc>
          <w:tcPr>
            <w:tcW w:w="600" w:type="dxa"/>
          </w:tcPr>
          <w:p w14:paraId="0553F83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IN2</w:t>
            </w:r>
          </w:p>
        </w:tc>
        <w:tc>
          <w:tcPr>
            <w:tcW w:w="700" w:type="dxa"/>
          </w:tcPr>
          <w:p w14:paraId="0167355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42</w:t>
            </w:r>
          </w:p>
        </w:tc>
        <w:tc>
          <w:tcPr>
            <w:tcW w:w="600" w:type="dxa"/>
          </w:tcPr>
          <w:p w14:paraId="6F75599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3FBB92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6AFBA9F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53B478E4" w14:textId="77777777" w:rsidR="00940027" w:rsidRDefault="00940027">
            <w:pPr>
              <w:pStyle w:val="OtherTableBody"/>
              <w:jc w:val="center"/>
            </w:pPr>
            <w:r>
              <w:t>0189</w:t>
            </w:r>
          </w:p>
        </w:tc>
        <w:tc>
          <w:tcPr>
            <w:tcW w:w="942" w:type="dxa"/>
          </w:tcPr>
          <w:p w14:paraId="4D8EAEF3" w14:textId="77777777" w:rsidR="00940027" w:rsidRDefault="00940027">
            <w:pPr>
              <w:pStyle w:val="OtherTableBody"/>
            </w:pPr>
            <w:r>
              <w:t>6.5.7.42</w:t>
            </w:r>
          </w:p>
        </w:tc>
      </w:tr>
      <w:tr w:rsidR="00940027" w14:paraId="10D1589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A29BB75" w14:textId="77777777" w:rsidR="00940027" w:rsidRDefault="00940027">
            <w:pPr>
              <w:pStyle w:val="OtherTableBody"/>
            </w:pPr>
            <w:r>
              <w:t>Ethnic Group</w:t>
            </w:r>
          </w:p>
        </w:tc>
        <w:tc>
          <w:tcPr>
            <w:tcW w:w="800" w:type="dxa"/>
          </w:tcPr>
          <w:p w14:paraId="0E09547E" w14:textId="77777777" w:rsidR="00940027" w:rsidRDefault="00940027">
            <w:pPr>
              <w:pStyle w:val="OtherTableBody"/>
              <w:jc w:val="center"/>
            </w:pPr>
            <w:r>
              <w:t>00125</w:t>
            </w:r>
          </w:p>
        </w:tc>
        <w:tc>
          <w:tcPr>
            <w:tcW w:w="600" w:type="dxa"/>
          </w:tcPr>
          <w:p w14:paraId="16FB2936" w14:textId="77777777" w:rsidR="00940027" w:rsidRDefault="00940027">
            <w:pPr>
              <w:pStyle w:val="OtherTableBody"/>
              <w:jc w:val="center"/>
            </w:pPr>
            <w:r>
              <w:t>GT1</w:t>
            </w:r>
          </w:p>
        </w:tc>
        <w:tc>
          <w:tcPr>
            <w:tcW w:w="700" w:type="dxa"/>
          </w:tcPr>
          <w:p w14:paraId="3C68C26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44</w:t>
            </w:r>
          </w:p>
        </w:tc>
        <w:tc>
          <w:tcPr>
            <w:tcW w:w="600" w:type="dxa"/>
          </w:tcPr>
          <w:p w14:paraId="19F5BAD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30D750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364FDD8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30F3005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0189</w:t>
            </w:r>
          </w:p>
        </w:tc>
        <w:tc>
          <w:tcPr>
            <w:tcW w:w="942" w:type="dxa"/>
          </w:tcPr>
          <w:p w14:paraId="7560776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6.5.5.44</w:t>
            </w:r>
          </w:p>
        </w:tc>
      </w:tr>
      <w:tr w:rsidR="00940027" w14:paraId="125D7D5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A3FD50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Ethnic Group</w:t>
            </w:r>
          </w:p>
        </w:tc>
        <w:tc>
          <w:tcPr>
            <w:tcW w:w="800" w:type="dxa"/>
          </w:tcPr>
          <w:p w14:paraId="0DDCF87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00125</w:t>
            </w:r>
          </w:p>
        </w:tc>
        <w:tc>
          <w:tcPr>
            <w:tcW w:w="600" w:type="dxa"/>
          </w:tcPr>
          <w:p w14:paraId="7133BAA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PID</w:t>
            </w:r>
          </w:p>
        </w:tc>
        <w:tc>
          <w:tcPr>
            <w:tcW w:w="700" w:type="dxa"/>
          </w:tcPr>
          <w:p w14:paraId="688D5E7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22</w:t>
            </w:r>
          </w:p>
        </w:tc>
        <w:tc>
          <w:tcPr>
            <w:tcW w:w="600" w:type="dxa"/>
          </w:tcPr>
          <w:p w14:paraId="126D7FA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DC6F8A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253D96A7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46C94DCC" w14:textId="77777777" w:rsidR="00940027" w:rsidRDefault="00940027">
            <w:pPr>
              <w:pStyle w:val="OtherTableBody"/>
              <w:jc w:val="center"/>
            </w:pPr>
            <w:r>
              <w:t>0189</w:t>
            </w:r>
          </w:p>
        </w:tc>
        <w:tc>
          <w:tcPr>
            <w:tcW w:w="942" w:type="dxa"/>
          </w:tcPr>
          <w:p w14:paraId="33BA6FBD" w14:textId="77777777" w:rsidR="00940027" w:rsidRDefault="00940027">
            <w:pPr>
              <w:pStyle w:val="OtherTableBody"/>
            </w:pPr>
            <w:r>
              <w:t>3.4.2.22</w:t>
            </w:r>
          </w:p>
        </w:tc>
      </w:tr>
      <w:tr w:rsidR="00940027" w14:paraId="3245A4B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79DC6ED" w14:textId="77777777" w:rsidR="00940027" w:rsidRDefault="00940027">
            <w:pPr>
              <w:pStyle w:val="OtherTableBody"/>
            </w:pPr>
            <w:r>
              <w:t>Ethnic Group</w:t>
            </w:r>
          </w:p>
        </w:tc>
        <w:tc>
          <w:tcPr>
            <w:tcW w:w="800" w:type="dxa"/>
          </w:tcPr>
          <w:p w14:paraId="6AE5298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00125</w:t>
            </w:r>
          </w:p>
        </w:tc>
        <w:tc>
          <w:tcPr>
            <w:tcW w:w="600" w:type="dxa"/>
          </w:tcPr>
          <w:p w14:paraId="7477A33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NK1</w:t>
            </w:r>
          </w:p>
        </w:tc>
        <w:tc>
          <w:tcPr>
            <w:tcW w:w="700" w:type="dxa"/>
          </w:tcPr>
          <w:p w14:paraId="2CBD809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28</w:t>
            </w:r>
          </w:p>
        </w:tc>
        <w:tc>
          <w:tcPr>
            <w:tcW w:w="600" w:type="dxa"/>
          </w:tcPr>
          <w:p w14:paraId="7CFA4A2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8FC010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66C0466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7958D319" w14:textId="77777777" w:rsidR="00940027" w:rsidRDefault="00940027">
            <w:pPr>
              <w:pStyle w:val="OtherTableBody"/>
              <w:jc w:val="center"/>
            </w:pPr>
            <w:r>
              <w:t>0189</w:t>
            </w:r>
          </w:p>
        </w:tc>
        <w:tc>
          <w:tcPr>
            <w:tcW w:w="942" w:type="dxa"/>
          </w:tcPr>
          <w:p w14:paraId="5FA75A72" w14:textId="77777777" w:rsidR="00940027" w:rsidRDefault="00940027">
            <w:pPr>
              <w:pStyle w:val="OtherTableBody"/>
            </w:pPr>
            <w:r>
              <w:t>3.4.5.28</w:t>
            </w:r>
          </w:p>
        </w:tc>
      </w:tr>
      <w:tr w:rsidR="00940027" w14:paraId="5417FFA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4CC4656" w14:textId="77777777" w:rsidR="00940027" w:rsidRDefault="00940027">
            <w:pPr>
              <w:pStyle w:val="OtherTableBody"/>
            </w:pPr>
            <w:r>
              <w:t>Evaluated Product Source</w:t>
            </w:r>
          </w:p>
        </w:tc>
        <w:tc>
          <w:tcPr>
            <w:tcW w:w="800" w:type="dxa"/>
          </w:tcPr>
          <w:p w14:paraId="1BB32CE2" w14:textId="77777777" w:rsidR="00940027" w:rsidRDefault="00940027">
            <w:pPr>
              <w:pStyle w:val="OtherTableBody"/>
              <w:jc w:val="center"/>
            </w:pPr>
            <w:r>
              <w:t>01114</w:t>
            </w:r>
          </w:p>
        </w:tc>
        <w:tc>
          <w:tcPr>
            <w:tcW w:w="600" w:type="dxa"/>
          </w:tcPr>
          <w:p w14:paraId="43CD9332" w14:textId="77777777" w:rsidR="00940027" w:rsidRDefault="00940027">
            <w:pPr>
              <w:pStyle w:val="OtherTableBody"/>
              <w:jc w:val="center"/>
            </w:pPr>
            <w:r>
              <w:t>PCR</w:t>
            </w:r>
          </w:p>
        </w:tc>
        <w:tc>
          <w:tcPr>
            <w:tcW w:w="700" w:type="dxa"/>
          </w:tcPr>
          <w:p w14:paraId="4094CEBD" w14:textId="77777777" w:rsidR="00940027" w:rsidRDefault="00940027">
            <w:pPr>
              <w:pStyle w:val="OtherTableBody"/>
            </w:pPr>
            <w:r>
              <w:t>17</w:t>
            </w:r>
          </w:p>
        </w:tc>
        <w:tc>
          <w:tcPr>
            <w:tcW w:w="600" w:type="dxa"/>
          </w:tcPr>
          <w:p w14:paraId="27CBFFE1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58241EB2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7CBA893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B2E5102" w14:textId="77777777" w:rsidR="00940027" w:rsidRDefault="00940027">
            <w:pPr>
              <w:pStyle w:val="OtherTableBody"/>
              <w:jc w:val="center"/>
            </w:pPr>
            <w:r>
              <w:t>0248</w:t>
            </w:r>
          </w:p>
        </w:tc>
        <w:tc>
          <w:tcPr>
            <w:tcW w:w="942" w:type="dxa"/>
          </w:tcPr>
          <w:p w14:paraId="5AE6675B" w14:textId="77777777" w:rsidR="00940027" w:rsidRDefault="00940027">
            <w:pPr>
              <w:pStyle w:val="OtherTableBody"/>
            </w:pPr>
            <w:r>
              <w:t>7.12.3.17</w:t>
            </w:r>
          </w:p>
        </w:tc>
      </w:tr>
      <w:tr w:rsidR="00940027" w14:paraId="2594FB6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7B76B3B" w14:textId="77777777" w:rsidR="00940027" w:rsidRDefault="00940027">
            <w:pPr>
              <w:pStyle w:val="OtherTableBody"/>
            </w:pPr>
            <w:r>
              <w:t>Event Causality Observations</w:t>
            </w:r>
          </w:p>
        </w:tc>
        <w:tc>
          <w:tcPr>
            <w:tcW w:w="800" w:type="dxa"/>
          </w:tcPr>
          <w:p w14:paraId="12998DC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01119</w:t>
            </w:r>
          </w:p>
        </w:tc>
        <w:tc>
          <w:tcPr>
            <w:tcW w:w="600" w:type="dxa"/>
          </w:tcPr>
          <w:p w14:paraId="27E1C35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PCR</w:t>
            </w:r>
          </w:p>
        </w:tc>
        <w:tc>
          <w:tcPr>
            <w:tcW w:w="700" w:type="dxa"/>
          </w:tcPr>
          <w:p w14:paraId="1B10DB7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22</w:t>
            </w:r>
          </w:p>
        </w:tc>
        <w:tc>
          <w:tcPr>
            <w:tcW w:w="600" w:type="dxa"/>
          </w:tcPr>
          <w:p w14:paraId="70BF664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79C37EA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ID</w:t>
            </w:r>
          </w:p>
        </w:tc>
        <w:tc>
          <w:tcPr>
            <w:tcW w:w="700" w:type="dxa"/>
          </w:tcPr>
          <w:p w14:paraId="5BDF4E0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20C1F9CE" w14:textId="77777777" w:rsidR="00940027" w:rsidRDefault="00940027">
            <w:pPr>
              <w:pStyle w:val="OtherTableBody"/>
              <w:jc w:val="center"/>
            </w:pPr>
            <w:r>
              <w:t>0252</w:t>
            </w:r>
          </w:p>
        </w:tc>
        <w:tc>
          <w:tcPr>
            <w:tcW w:w="942" w:type="dxa"/>
          </w:tcPr>
          <w:p w14:paraId="4C990656" w14:textId="77777777" w:rsidR="00940027" w:rsidRDefault="00940027">
            <w:pPr>
              <w:pStyle w:val="OtherTableBody"/>
            </w:pPr>
            <w:r>
              <w:t>7.12.3.22</w:t>
            </w:r>
          </w:p>
        </w:tc>
      </w:tr>
      <w:tr w:rsidR="00940027" w14:paraId="599E340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F7DFA1B" w14:textId="77777777" w:rsidR="00940027" w:rsidRDefault="00940027">
            <w:pPr>
              <w:pStyle w:val="OtherTableBody"/>
            </w:pPr>
            <w:r>
              <w:t>Event Completion Date/Time</w:t>
            </w:r>
          </w:p>
        </w:tc>
        <w:tc>
          <w:tcPr>
            <w:tcW w:w="800" w:type="dxa"/>
          </w:tcPr>
          <w:p w14:paraId="7EF0CD86" w14:textId="77777777" w:rsidR="00940027" w:rsidRDefault="00940027">
            <w:pPr>
              <w:pStyle w:val="OtherTableBody"/>
              <w:jc w:val="center"/>
            </w:pPr>
            <w:r>
              <w:t>00668</w:t>
            </w:r>
          </w:p>
        </w:tc>
        <w:tc>
          <w:tcPr>
            <w:tcW w:w="600" w:type="dxa"/>
          </w:tcPr>
          <w:p w14:paraId="77098736" w14:textId="77777777" w:rsidR="00940027" w:rsidRDefault="00940027">
            <w:pPr>
              <w:pStyle w:val="OtherTableBody"/>
              <w:jc w:val="center"/>
            </w:pPr>
            <w:r>
              <w:t>MFA</w:t>
            </w:r>
          </w:p>
        </w:tc>
        <w:tc>
          <w:tcPr>
            <w:tcW w:w="700" w:type="dxa"/>
          </w:tcPr>
          <w:p w14:paraId="4395146F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493DBCDE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6083629E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2B6B3CA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C03038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AAA12C1" w14:textId="77777777" w:rsidR="00940027" w:rsidRDefault="00940027">
            <w:pPr>
              <w:pStyle w:val="OtherTableBody"/>
            </w:pPr>
            <w:r>
              <w:t>8.5.3.3</w:t>
            </w:r>
          </w:p>
        </w:tc>
      </w:tr>
      <w:tr w:rsidR="00940027" w14:paraId="2B8602A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53DE58E" w14:textId="77777777" w:rsidR="00940027" w:rsidRDefault="00940027">
            <w:pPr>
              <w:pStyle w:val="OtherTableBody"/>
            </w:pPr>
            <w:r>
              <w:t>Event Date/Time</w:t>
            </w:r>
          </w:p>
        </w:tc>
        <w:tc>
          <w:tcPr>
            <w:tcW w:w="800" w:type="dxa"/>
          </w:tcPr>
          <w:p w14:paraId="529C2E3C" w14:textId="77777777" w:rsidR="00940027" w:rsidRDefault="00940027">
            <w:pPr>
              <w:pStyle w:val="OtherTableBody"/>
              <w:jc w:val="center"/>
            </w:pPr>
            <w:r>
              <w:t>01322</w:t>
            </w:r>
          </w:p>
        </w:tc>
        <w:tc>
          <w:tcPr>
            <w:tcW w:w="600" w:type="dxa"/>
          </w:tcPr>
          <w:p w14:paraId="4CA68FBC" w14:textId="77777777" w:rsidR="00940027" w:rsidRDefault="00940027">
            <w:pPr>
              <w:pStyle w:val="OtherTableBody"/>
              <w:jc w:val="center"/>
            </w:pPr>
            <w:r>
              <w:t>EQU</w:t>
            </w:r>
          </w:p>
        </w:tc>
        <w:tc>
          <w:tcPr>
            <w:tcW w:w="700" w:type="dxa"/>
          </w:tcPr>
          <w:p w14:paraId="2CE4F444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667BADCA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31C71D76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3EC2141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68A1A4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B1F517C" w14:textId="77777777" w:rsidR="00940027" w:rsidRDefault="00940027">
            <w:pPr>
              <w:pStyle w:val="OtherTableBody"/>
            </w:pPr>
            <w:r>
              <w:t>13.4.1.2</w:t>
            </w:r>
          </w:p>
        </w:tc>
      </w:tr>
      <w:tr w:rsidR="00940027" w14:paraId="44BDB41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F1F8246" w14:textId="77777777" w:rsidR="00940027" w:rsidRDefault="00940027">
            <w:pPr>
              <w:pStyle w:val="OtherTableBody"/>
            </w:pPr>
            <w:r>
              <w:t>Event Description From Autopsy</w:t>
            </w:r>
          </w:p>
        </w:tc>
        <w:tc>
          <w:tcPr>
            <w:tcW w:w="800" w:type="dxa"/>
          </w:tcPr>
          <w:p w14:paraId="06D5A29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01089</w:t>
            </w:r>
          </w:p>
        </w:tc>
        <w:tc>
          <w:tcPr>
            <w:tcW w:w="600" w:type="dxa"/>
          </w:tcPr>
          <w:p w14:paraId="4CCAD7D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PEO</w:t>
            </w:r>
          </w:p>
        </w:tc>
        <w:tc>
          <w:tcPr>
            <w:tcW w:w="700" w:type="dxa"/>
          </w:tcPr>
          <w:p w14:paraId="1CC819C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17</w:t>
            </w:r>
          </w:p>
        </w:tc>
        <w:tc>
          <w:tcPr>
            <w:tcW w:w="600" w:type="dxa"/>
          </w:tcPr>
          <w:p w14:paraId="439258C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600</w:t>
            </w:r>
          </w:p>
        </w:tc>
        <w:tc>
          <w:tcPr>
            <w:tcW w:w="600" w:type="dxa"/>
          </w:tcPr>
          <w:p w14:paraId="6065014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FT</w:t>
            </w:r>
          </w:p>
        </w:tc>
        <w:tc>
          <w:tcPr>
            <w:tcW w:w="700" w:type="dxa"/>
          </w:tcPr>
          <w:p w14:paraId="1DEE7D4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6148ABA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BEE6C4E" w14:textId="77777777" w:rsidR="00940027" w:rsidRDefault="00940027">
            <w:pPr>
              <w:pStyle w:val="OtherTableBody"/>
            </w:pPr>
            <w:r>
              <w:t>7.12.2.17</w:t>
            </w:r>
          </w:p>
        </w:tc>
      </w:tr>
      <w:tr w:rsidR="00940027" w14:paraId="2698572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CB3BD30" w14:textId="77777777" w:rsidR="00940027" w:rsidRDefault="00940027">
            <w:pPr>
              <w:pStyle w:val="OtherTableBody"/>
            </w:pPr>
            <w:r>
              <w:t>Event Description From Others</w:t>
            </w:r>
          </w:p>
        </w:tc>
        <w:tc>
          <w:tcPr>
            <w:tcW w:w="800" w:type="dxa"/>
          </w:tcPr>
          <w:p w14:paraId="566DAF8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01085</w:t>
            </w:r>
          </w:p>
        </w:tc>
        <w:tc>
          <w:tcPr>
            <w:tcW w:w="600" w:type="dxa"/>
          </w:tcPr>
          <w:p w14:paraId="48F4C19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PEO</w:t>
            </w:r>
          </w:p>
        </w:tc>
        <w:tc>
          <w:tcPr>
            <w:tcW w:w="700" w:type="dxa"/>
          </w:tcPr>
          <w:p w14:paraId="70B4748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</w:t>
            </w:r>
          </w:p>
        </w:tc>
        <w:tc>
          <w:tcPr>
            <w:tcW w:w="600" w:type="dxa"/>
          </w:tcPr>
          <w:p w14:paraId="55E67C3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600</w:t>
            </w:r>
          </w:p>
        </w:tc>
        <w:tc>
          <w:tcPr>
            <w:tcW w:w="600" w:type="dxa"/>
          </w:tcPr>
          <w:p w14:paraId="06380D7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FT</w:t>
            </w:r>
          </w:p>
        </w:tc>
        <w:tc>
          <w:tcPr>
            <w:tcW w:w="700" w:type="dxa"/>
          </w:tcPr>
          <w:p w14:paraId="2F6A678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2011735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882A247" w14:textId="77777777" w:rsidR="00940027" w:rsidRDefault="00940027">
            <w:pPr>
              <w:pStyle w:val="OtherTableBody"/>
            </w:pPr>
            <w:r>
              <w:t>7.12.2.13</w:t>
            </w:r>
          </w:p>
        </w:tc>
      </w:tr>
      <w:tr w:rsidR="00940027" w14:paraId="28DCA6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D55744D" w14:textId="77777777" w:rsidR="00940027" w:rsidRDefault="00940027">
            <w:pPr>
              <w:pStyle w:val="OtherTableBody"/>
            </w:pPr>
            <w:r>
              <w:t>Event Description From Patient</w:t>
            </w:r>
          </w:p>
        </w:tc>
        <w:tc>
          <w:tcPr>
            <w:tcW w:w="800" w:type="dxa"/>
          </w:tcPr>
          <w:p w14:paraId="125B79BA" w14:textId="77777777" w:rsidR="00940027" w:rsidRDefault="00940027">
            <w:pPr>
              <w:pStyle w:val="OtherTableBody"/>
              <w:jc w:val="center"/>
            </w:pPr>
            <w:r>
              <w:t>01087</w:t>
            </w:r>
          </w:p>
        </w:tc>
        <w:tc>
          <w:tcPr>
            <w:tcW w:w="600" w:type="dxa"/>
          </w:tcPr>
          <w:p w14:paraId="5A59A08C" w14:textId="77777777" w:rsidR="00940027" w:rsidRDefault="00940027">
            <w:pPr>
              <w:pStyle w:val="OtherTableBody"/>
              <w:jc w:val="center"/>
            </w:pPr>
            <w:r>
              <w:t>PEO</w:t>
            </w:r>
          </w:p>
        </w:tc>
        <w:tc>
          <w:tcPr>
            <w:tcW w:w="700" w:type="dxa"/>
          </w:tcPr>
          <w:p w14:paraId="3B70FBBE" w14:textId="77777777" w:rsidR="00940027" w:rsidRDefault="00940027">
            <w:pPr>
              <w:pStyle w:val="OtherTableBody"/>
            </w:pPr>
            <w:r>
              <w:t>15</w:t>
            </w:r>
          </w:p>
        </w:tc>
        <w:tc>
          <w:tcPr>
            <w:tcW w:w="600" w:type="dxa"/>
          </w:tcPr>
          <w:p w14:paraId="78767C8A" w14:textId="77777777" w:rsidR="00940027" w:rsidRDefault="00940027">
            <w:pPr>
              <w:pStyle w:val="OtherTableBody"/>
            </w:pPr>
            <w:r>
              <w:t>600</w:t>
            </w:r>
          </w:p>
        </w:tc>
        <w:tc>
          <w:tcPr>
            <w:tcW w:w="600" w:type="dxa"/>
          </w:tcPr>
          <w:p w14:paraId="7494B623" w14:textId="77777777" w:rsidR="00940027" w:rsidRDefault="00940027">
            <w:pPr>
              <w:pStyle w:val="OtherTableBody"/>
            </w:pPr>
            <w:r>
              <w:t>FT</w:t>
            </w:r>
          </w:p>
        </w:tc>
        <w:tc>
          <w:tcPr>
            <w:tcW w:w="700" w:type="dxa"/>
          </w:tcPr>
          <w:p w14:paraId="081C4E3C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40F20E7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121CDB0" w14:textId="77777777" w:rsidR="00940027" w:rsidRDefault="00940027">
            <w:pPr>
              <w:pStyle w:val="OtherTableBody"/>
            </w:pPr>
            <w:r>
              <w:t>7.12.2.15</w:t>
            </w:r>
          </w:p>
        </w:tc>
      </w:tr>
      <w:tr w:rsidR="00940027" w14:paraId="18B7CC7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3E6236F" w14:textId="77777777" w:rsidR="00940027" w:rsidRDefault="00940027">
            <w:pPr>
              <w:pStyle w:val="OtherTableBody"/>
            </w:pPr>
            <w:r>
              <w:t>Event Description From Practitioner</w:t>
            </w:r>
          </w:p>
        </w:tc>
        <w:tc>
          <w:tcPr>
            <w:tcW w:w="800" w:type="dxa"/>
          </w:tcPr>
          <w:p w14:paraId="1EEA2C46" w14:textId="77777777" w:rsidR="00940027" w:rsidRDefault="00940027">
            <w:pPr>
              <w:pStyle w:val="OtherTableBody"/>
              <w:jc w:val="center"/>
            </w:pPr>
            <w:r>
              <w:t>01088</w:t>
            </w:r>
          </w:p>
        </w:tc>
        <w:tc>
          <w:tcPr>
            <w:tcW w:w="600" w:type="dxa"/>
          </w:tcPr>
          <w:p w14:paraId="18B12FD5" w14:textId="77777777" w:rsidR="00940027" w:rsidRDefault="00940027">
            <w:pPr>
              <w:pStyle w:val="OtherTableBody"/>
              <w:jc w:val="center"/>
            </w:pPr>
            <w:r>
              <w:t>PEO</w:t>
            </w:r>
          </w:p>
        </w:tc>
        <w:tc>
          <w:tcPr>
            <w:tcW w:w="700" w:type="dxa"/>
          </w:tcPr>
          <w:p w14:paraId="6084ACE8" w14:textId="77777777" w:rsidR="00940027" w:rsidRDefault="00940027">
            <w:pPr>
              <w:pStyle w:val="OtherTableBody"/>
            </w:pPr>
            <w:r>
              <w:t>16</w:t>
            </w:r>
          </w:p>
        </w:tc>
        <w:tc>
          <w:tcPr>
            <w:tcW w:w="600" w:type="dxa"/>
          </w:tcPr>
          <w:p w14:paraId="5CEA38C4" w14:textId="77777777" w:rsidR="00940027" w:rsidRDefault="00940027">
            <w:pPr>
              <w:pStyle w:val="OtherTableBody"/>
            </w:pPr>
            <w:r>
              <w:t>600</w:t>
            </w:r>
          </w:p>
        </w:tc>
        <w:tc>
          <w:tcPr>
            <w:tcW w:w="600" w:type="dxa"/>
          </w:tcPr>
          <w:p w14:paraId="2090940B" w14:textId="77777777" w:rsidR="00940027" w:rsidRDefault="00940027">
            <w:pPr>
              <w:pStyle w:val="OtherTableBody"/>
            </w:pPr>
            <w:r>
              <w:t>FT</w:t>
            </w:r>
          </w:p>
        </w:tc>
        <w:tc>
          <w:tcPr>
            <w:tcW w:w="700" w:type="dxa"/>
          </w:tcPr>
          <w:p w14:paraId="658C1F7E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4BA1192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E4E30EC" w14:textId="77777777" w:rsidR="00940027" w:rsidRDefault="00940027">
            <w:pPr>
              <w:pStyle w:val="OtherTableBody"/>
            </w:pPr>
            <w:r>
              <w:t>7.12.2.16</w:t>
            </w:r>
          </w:p>
        </w:tc>
      </w:tr>
      <w:tr w:rsidR="00940027" w14:paraId="27EC3E6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E2AC485" w14:textId="77777777" w:rsidR="00940027" w:rsidRDefault="00940027">
            <w:pPr>
              <w:pStyle w:val="OtherTableBody"/>
            </w:pPr>
            <w:r>
              <w:t>Event Ended Data/Time</w:t>
            </w:r>
          </w:p>
        </w:tc>
        <w:tc>
          <w:tcPr>
            <w:tcW w:w="800" w:type="dxa"/>
          </w:tcPr>
          <w:p w14:paraId="29C2085F" w14:textId="77777777" w:rsidR="00940027" w:rsidRDefault="00940027">
            <w:pPr>
              <w:pStyle w:val="OtherTableBody"/>
              <w:jc w:val="center"/>
            </w:pPr>
            <w:r>
              <w:t>01078</w:t>
            </w:r>
          </w:p>
        </w:tc>
        <w:tc>
          <w:tcPr>
            <w:tcW w:w="600" w:type="dxa"/>
          </w:tcPr>
          <w:p w14:paraId="13C7E720" w14:textId="77777777" w:rsidR="00940027" w:rsidRDefault="00940027">
            <w:pPr>
              <w:pStyle w:val="OtherTableBody"/>
              <w:jc w:val="center"/>
            </w:pPr>
            <w:r>
              <w:t>PEO</w:t>
            </w:r>
          </w:p>
        </w:tc>
        <w:tc>
          <w:tcPr>
            <w:tcW w:w="700" w:type="dxa"/>
          </w:tcPr>
          <w:p w14:paraId="76FA7C75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02857970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55906493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1F6F3FA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9EA023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16417A6" w14:textId="77777777" w:rsidR="00940027" w:rsidRDefault="00940027">
            <w:pPr>
              <w:pStyle w:val="OtherTableBody"/>
            </w:pPr>
            <w:r>
              <w:t>7.12.2.6</w:t>
            </w:r>
          </w:p>
        </w:tc>
      </w:tr>
      <w:tr w:rsidR="00940027" w14:paraId="7CBE415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D23D702" w14:textId="77777777" w:rsidR="00940027" w:rsidRDefault="00940027">
            <w:pPr>
              <w:pStyle w:val="OtherTableBody"/>
            </w:pPr>
            <w:r>
              <w:t>Event Exacerbation Date/Time</w:t>
            </w:r>
          </w:p>
        </w:tc>
        <w:tc>
          <w:tcPr>
            <w:tcW w:w="800" w:type="dxa"/>
          </w:tcPr>
          <w:p w14:paraId="52FC216C" w14:textId="77777777" w:rsidR="00940027" w:rsidRDefault="00940027">
            <w:pPr>
              <w:pStyle w:val="OtherTableBody"/>
              <w:jc w:val="center"/>
            </w:pPr>
            <w:r>
              <w:t>01076</w:t>
            </w:r>
          </w:p>
        </w:tc>
        <w:tc>
          <w:tcPr>
            <w:tcW w:w="600" w:type="dxa"/>
          </w:tcPr>
          <w:p w14:paraId="2D9B00D4" w14:textId="77777777" w:rsidR="00940027" w:rsidRDefault="00940027">
            <w:pPr>
              <w:pStyle w:val="OtherTableBody"/>
              <w:jc w:val="center"/>
            </w:pPr>
            <w:r>
              <w:t>PEO</w:t>
            </w:r>
          </w:p>
        </w:tc>
        <w:tc>
          <w:tcPr>
            <w:tcW w:w="700" w:type="dxa"/>
          </w:tcPr>
          <w:p w14:paraId="2E7BA1A1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57F46472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55BE43C7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7F3B056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64A3D2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918854A" w14:textId="77777777" w:rsidR="00940027" w:rsidRDefault="00940027">
            <w:pPr>
              <w:pStyle w:val="OtherTableBody"/>
            </w:pPr>
            <w:r>
              <w:t>7.12.2.4</w:t>
            </w:r>
          </w:p>
        </w:tc>
      </w:tr>
      <w:tr w:rsidR="00940027" w14:paraId="3843037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9DDC887" w14:textId="77777777" w:rsidR="00940027" w:rsidRDefault="00940027">
            <w:pPr>
              <w:pStyle w:val="OtherTableBody"/>
            </w:pPr>
            <w:r>
              <w:t>Event Expected</w:t>
            </w:r>
          </w:p>
        </w:tc>
        <w:tc>
          <w:tcPr>
            <w:tcW w:w="800" w:type="dxa"/>
          </w:tcPr>
          <w:p w14:paraId="3C62AAC0" w14:textId="77777777" w:rsidR="00940027" w:rsidRDefault="00940027">
            <w:pPr>
              <w:pStyle w:val="OtherTableBody"/>
              <w:jc w:val="center"/>
            </w:pPr>
            <w:r>
              <w:t>01082</w:t>
            </w:r>
          </w:p>
        </w:tc>
        <w:tc>
          <w:tcPr>
            <w:tcW w:w="600" w:type="dxa"/>
          </w:tcPr>
          <w:p w14:paraId="303D5B12" w14:textId="77777777" w:rsidR="00940027" w:rsidRDefault="00940027">
            <w:pPr>
              <w:pStyle w:val="OtherTableBody"/>
              <w:jc w:val="center"/>
            </w:pPr>
            <w:r>
              <w:t>PEO</w:t>
            </w:r>
          </w:p>
        </w:tc>
        <w:tc>
          <w:tcPr>
            <w:tcW w:w="700" w:type="dxa"/>
          </w:tcPr>
          <w:p w14:paraId="3CDB9AC7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4FCDAAF2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2023D9E9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1A6B8AE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ABB74F0" w14:textId="77777777" w:rsidR="00940027" w:rsidRDefault="00940027">
            <w:pPr>
              <w:pStyle w:val="OtherTableBody"/>
              <w:jc w:val="center"/>
            </w:pPr>
            <w:r>
              <w:t>0239</w:t>
            </w:r>
          </w:p>
        </w:tc>
        <w:tc>
          <w:tcPr>
            <w:tcW w:w="942" w:type="dxa"/>
          </w:tcPr>
          <w:p w14:paraId="7481F28D" w14:textId="77777777" w:rsidR="00940027" w:rsidRDefault="00940027">
            <w:pPr>
              <w:pStyle w:val="OtherTableBody"/>
            </w:pPr>
            <w:r>
              <w:t>7.12.2.10</w:t>
            </w:r>
          </w:p>
        </w:tc>
      </w:tr>
      <w:tr w:rsidR="00940027" w14:paraId="28FFF45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DE9740D" w14:textId="77777777" w:rsidR="00940027" w:rsidRDefault="00940027">
            <w:pPr>
              <w:pStyle w:val="OtherTableBody"/>
            </w:pPr>
            <w:r>
              <w:t>Event Facility</w:t>
            </w:r>
          </w:p>
        </w:tc>
        <w:tc>
          <w:tcPr>
            <w:tcW w:w="800" w:type="dxa"/>
          </w:tcPr>
          <w:p w14:paraId="001605EC" w14:textId="77777777" w:rsidR="00940027" w:rsidRDefault="00940027">
            <w:pPr>
              <w:pStyle w:val="OtherTableBody"/>
              <w:jc w:val="center"/>
            </w:pPr>
            <w:r>
              <w:t>01534</w:t>
            </w:r>
          </w:p>
        </w:tc>
        <w:tc>
          <w:tcPr>
            <w:tcW w:w="600" w:type="dxa"/>
          </w:tcPr>
          <w:p w14:paraId="67EDD120" w14:textId="77777777" w:rsidR="00940027" w:rsidRDefault="00940027">
            <w:pPr>
              <w:pStyle w:val="OtherTableBody"/>
              <w:jc w:val="center"/>
            </w:pPr>
            <w:r>
              <w:t>EVN</w:t>
            </w:r>
          </w:p>
        </w:tc>
        <w:tc>
          <w:tcPr>
            <w:tcW w:w="700" w:type="dxa"/>
          </w:tcPr>
          <w:p w14:paraId="297CA0C7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2D30C5D7" w14:textId="77777777" w:rsidR="00940027" w:rsidRDefault="00940027">
            <w:pPr>
              <w:pStyle w:val="OtherTableBody"/>
            </w:pPr>
            <w:r>
              <w:t>241</w:t>
            </w:r>
          </w:p>
        </w:tc>
        <w:tc>
          <w:tcPr>
            <w:tcW w:w="600" w:type="dxa"/>
          </w:tcPr>
          <w:p w14:paraId="432290E3" w14:textId="77777777" w:rsidR="00940027" w:rsidRDefault="00940027">
            <w:pPr>
              <w:pStyle w:val="OtherTableBody"/>
            </w:pPr>
            <w:r>
              <w:t>HD</w:t>
            </w:r>
          </w:p>
        </w:tc>
        <w:tc>
          <w:tcPr>
            <w:tcW w:w="700" w:type="dxa"/>
          </w:tcPr>
          <w:p w14:paraId="201D2EC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A97773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FC5F976" w14:textId="77777777" w:rsidR="00940027" w:rsidRDefault="00940027">
            <w:pPr>
              <w:pStyle w:val="OtherTableBody"/>
            </w:pPr>
            <w:r>
              <w:t>3.4.1.7</w:t>
            </w:r>
          </w:p>
        </w:tc>
      </w:tr>
      <w:tr w:rsidR="00940027" w14:paraId="08EF739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E4D8A97" w14:textId="77777777" w:rsidR="00940027" w:rsidRDefault="00940027">
            <w:pPr>
              <w:pStyle w:val="OtherTableBody"/>
            </w:pPr>
            <w:r>
              <w:t>Event From Original Reporter</w:t>
            </w:r>
          </w:p>
        </w:tc>
        <w:tc>
          <w:tcPr>
            <w:tcW w:w="800" w:type="dxa"/>
          </w:tcPr>
          <w:p w14:paraId="7FCAACA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01086</w:t>
            </w:r>
          </w:p>
        </w:tc>
        <w:tc>
          <w:tcPr>
            <w:tcW w:w="600" w:type="dxa"/>
          </w:tcPr>
          <w:p w14:paraId="1D4E6EC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PEO</w:t>
            </w:r>
          </w:p>
        </w:tc>
        <w:tc>
          <w:tcPr>
            <w:tcW w:w="700" w:type="dxa"/>
          </w:tcPr>
          <w:p w14:paraId="64FD196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14</w:t>
            </w:r>
          </w:p>
        </w:tc>
        <w:tc>
          <w:tcPr>
            <w:tcW w:w="600" w:type="dxa"/>
          </w:tcPr>
          <w:p w14:paraId="5CC4F62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600</w:t>
            </w:r>
          </w:p>
        </w:tc>
        <w:tc>
          <w:tcPr>
            <w:tcW w:w="600" w:type="dxa"/>
          </w:tcPr>
          <w:p w14:paraId="0B23758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FT</w:t>
            </w:r>
          </w:p>
        </w:tc>
        <w:tc>
          <w:tcPr>
            <w:tcW w:w="700" w:type="dxa"/>
          </w:tcPr>
          <w:p w14:paraId="6A5FB91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754BADE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35B198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7.12.2.14</w:t>
            </w:r>
          </w:p>
        </w:tc>
      </w:tr>
      <w:tr w:rsidR="00940027" w14:paraId="408420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533159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Event Identifier</w:t>
            </w:r>
          </w:p>
        </w:tc>
        <w:tc>
          <w:tcPr>
            <w:tcW w:w="800" w:type="dxa"/>
          </w:tcPr>
          <w:p w14:paraId="73D02D9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00706</w:t>
            </w:r>
          </w:p>
        </w:tc>
        <w:tc>
          <w:tcPr>
            <w:tcW w:w="600" w:type="dxa"/>
          </w:tcPr>
          <w:p w14:paraId="14724E6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ERQ</w:t>
            </w:r>
          </w:p>
        </w:tc>
        <w:tc>
          <w:tcPr>
            <w:tcW w:w="700" w:type="dxa"/>
          </w:tcPr>
          <w:p w14:paraId="0037919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6ED8966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60F041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091D261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3E4B5FF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6CACE96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5.10.5.2.2</w:t>
            </w:r>
          </w:p>
        </w:tc>
      </w:tr>
      <w:tr w:rsidR="00940027" w14:paraId="460AFE5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7D97B5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Event Identifiers Used</w:t>
            </w:r>
          </w:p>
        </w:tc>
        <w:tc>
          <w:tcPr>
            <w:tcW w:w="800" w:type="dxa"/>
          </w:tcPr>
          <w:p w14:paraId="5D5E0C0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01073</w:t>
            </w:r>
          </w:p>
        </w:tc>
        <w:tc>
          <w:tcPr>
            <w:tcW w:w="600" w:type="dxa"/>
          </w:tcPr>
          <w:p w14:paraId="7C013F3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PEO</w:t>
            </w:r>
          </w:p>
        </w:tc>
        <w:tc>
          <w:tcPr>
            <w:tcW w:w="700" w:type="dxa"/>
          </w:tcPr>
          <w:p w14:paraId="56E206E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3830A0E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3C9A23A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00566DB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0EBB301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E2FACF5" w14:textId="77777777" w:rsidR="00940027" w:rsidRDefault="00940027">
            <w:pPr>
              <w:pStyle w:val="OtherTableBody"/>
            </w:pPr>
            <w:r>
              <w:t>7.12.2.1</w:t>
            </w:r>
          </w:p>
        </w:tc>
      </w:tr>
      <w:tr w:rsidR="00940027" w14:paraId="2E109A1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ECD0D27" w14:textId="77777777" w:rsidR="00940027" w:rsidRDefault="00940027">
            <w:pPr>
              <w:pStyle w:val="OtherTableBody"/>
            </w:pPr>
            <w:r>
              <w:t>Event Improved Date/Time</w:t>
            </w:r>
          </w:p>
        </w:tc>
        <w:tc>
          <w:tcPr>
            <w:tcW w:w="800" w:type="dxa"/>
          </w:tcPr>
          <w:p w14:paraId="0B7E6311" w14:textId="77777777" w:rsidR="00940027" w:rsidRDefault="00940027">
            <w:pPr>
              <w:pStyle w:val="OtherTableBody"/>
              <w:jc w:val="center"/>
            </w:pPr>
            <w:r>
              <w:t>01077</w:t>
            </w:r>
          </w:p>
        </w:tc>
        <w:tc>
          <w:tcPr>
            <w:tcW w:w="600" w:type="dxa"/>
          </w:tcPr>
          <w:p w14:paraId="0AAB4B1C" w14:textId="77777777" w:rsidR="00940027" w:rsidRDefault="00940027">
            <w:pPr>
              <w:pStyle w:val="OtherTableBody"/>
              <w:jc w:val="center"/>
            </w:pPr>
            <w:r>
              <w:t>PEO</w:t>
            </w:r>
          </w:p>
        </w:tc>
        <w:tc>
          <w:tcPr>
            <w:tcW w:w="700" w:type="dxa"/>
          </w:tcPr>
          <w:p w14:paraId="686D3308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404BAD25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323E4C38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1AFEC9C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B8F8B1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CD6F8B9" w14:textId="77777777" w:rsidR="00940027" w:rsidRDefault="00940027">
            <w:pPr>
              <w:pStyle w:val="OtherTableBody"/>
            </w:pPr>
            <w:r>
              <w:t>7.12.2.5</w:t>
            </w:r>
          </w:p>
        </w:tc>
      </w:tr>
      <w:tr w:rsidR="00940027" w14:paraId="7830F70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DF51A42" w14:textId="77777777" w:rsidR="00940027" w:rsidRDefault="00940027">
            <w:pPr>
              <w:pStyle w:val="OtherTableBody"/>
            </w:pPr>
            <w:r>
              <w:t>Event Location Occurred Address</w:t>
            </w:r>
          </w:p>
        </w:tc>
        <w:tc>
          <w:tcPr>
            <w:tcW w:w="800" w:type="dxa"/>
          </w:tcPr>
          <w:p w14:paraId="4EFD3A0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01079</w:t>
            </w:r>
          </w:p>
        </w:tc>
        <w:tc>
          <w:tcPr>
            <w:tcW w:w="600" w:type="dxa"/>
          </w:tcPr>
          <w:p w14:paraId="63A7250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PEO</w:t>
            </w:r>
          </w:p>
        </w:tc>
        <w:tc>
          <w:tcPr>
            <w:tcW w:w="700" w:type="dxa"/>
          </w:tcPr>
          <w:p w14:paraId="1E43A61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</w:t>
            </w:r>
          </w:p>
        </w:tc>
        <w:tc>
          <w:tcPr>
            <w:tcW w:w="600" w:type="dxa"/>
          </w:tcPr>
          <w:p w14:paraId="24480E4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B57D98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XAD</w:t>
            </w:r>
          </w:p>
        </w:tc>
        <w:tc>
          <w:tcPr>
            <w:tcW w:w="700" w:type="dxa"/>
          </w:tcPr>
          <w:p w14:paraId="744040C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600198C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85035E9" w14:textId="77777777" w:rsidR="00940027" w:rsidRDefault="00940027">
            <w:pPr>
              <w:pStyle w:val="OtherTableBody"/>
            </w:pPr>
            <w:r>
              <w:t>7.12.2.7</w:t>
            </w:r>
          </w:p>
        </w:tc>
      </w:tr>
      <w:tr w:rsidR="00940027" w14:paraId="2E7BB90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98170AF" w14:textId="77777777" w:rsidR="00940027" w:rsidRDefault="00940027">
            <w:pPr>
              <w:pStyle w:val="OtherTableBody"/>
            </w:pPr>
            <w:r>
              <w:t>Event Occurred</w:t>
            </w:r>
          </w:p>
        </w:tc>
        <w:tc>
          <w:tcPr>
            <w:tcW w:w="800" w:type="dxa"/>
          </w:tcPr>
          <w:p w14:paraId="45CC9269" w14:textId="77777777" w:rsidR="00940027" w:rsidRDefault="00940027">
            <w:pPr>
              <w:pStyle w:val="OtherTableBody"/>
              <w:jc w:val="center"/>
            </w:pPr>
            <w:r>
              <w:t>01278</w:t>
            </w:r>
          </w:p>
        </w:tc>
        <w:tc>
          <w:tcPr>
            <w:tcW w:w="600" w:type="dxa"/>
          </w:tcPr>
          <w:p w14:paraId="54199FC2" w14:textId="77777777" w:rsidR="00940027" w:rsidRDefault="00940027">
            <w:pPr>
              <w:pStyle w:val="OtherTableBody"/>
              <w:jc w:val="center"/>
            </w:pPr>
            <w:r>
              <w:t>EVN</w:t>
            </w:r>
          </w:p>
        </w:tc>
        <w:tc>
          <w:tcPr>
            <w:tcW w:w="700" w:type="dxa"/>
          </w:tcPr>
          <w:p w14:paraId="7612B89B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4740F810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22794B11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2241891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7342C5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796C7CC" w14:textId="77777777" w:rsidR="00940027" w:rsidRDefault="00940027">
            <w:pPr>
              <w:pStyle w:val="OtherTableBody"/>
            </w:pPr>
            <w:r>
              <w:t>3.4.1.6</w:t>
            </w:r>
          </w:p>
        </w:tc>
      </w:tr>
      <w:tr w:rsidR="00940027" w14:paraId="4355FC9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B76D654" w14:textId="77777777" w:rsidR="00940027" w:rsidRDefault="00940027">
            <w:pPr>
              <w:pStyle w:val="OtherTableBody"/>
            </w:pPr>
            <w:r>
              <w:t>Event Onset Date/Time</w:t>
            </w:r>
          </w:p>
        </w:tc>
        <w:tc>
          <w:tcPr>
            <w:tcW w:w="800" w:type="dxa"/>
          </w:tcPr>
          <w:p w14:paraId="79092D9A" w14:textId="77777777" w:rsidR="00940027" w:rsidRDefault="00940027">
            <w:pPr>
              <w:pStyle w:val="OtherTableBody"/>
              <w:jc w:val="center"/>
            </w:pPr>
            <w:r>
              <w:t>01075</w:t>
            </w:r>
          </w:p>
        </w:tc>
        <w:tc>
          <w:tcPr>
            <w:tcW w:w="600" w:type="dxa"/>
          </w:tcPr>
          <w:p w14:paraId="70276C05" w14:textId="77777777" w:rsidR="00940027" w:rsidRDefault="00940027">
            <w:pPr>
              <w:pStyle w:val="OtherTableBody"/>
              <w:jc w:val="center"/>
            </w:pPr>
            <w:r>
              <w:t>PEO</w:t>
            </w:r>
          </w:p>
        </w:tc>
        <w:tc>
          <w:tcPr>
            <w:tcW w:w="700" w:type="dxa"/>
          </w:tcPr>
          <w:p w14:paraId="3367FE6B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3798196D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61143A2B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6008801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1264DC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5832601" w14:textId="77777777" w:rsidR="00940027" w:rsidRDefault="00940027">
            <w:pPr>
              <w:pStyle w:val="OtherTableBody"/>
            </w:pPr>
            <w:r>
              <w:t>7.12.2.3</w:t>
            </w:r>
          </w:p>
        </w:tc>
      </w:tr>
      <w:tr w:rsidR="00940027" w14:paraId="1FF0E14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4C7C2A9" w14:textId="77777777" w:rsidR="00940027" w:rsidRDefault="00940027">
            <w:pPr>
              <w:pStyle w:val="OtherTableBody"/>
            </w:pPr>
            <w:r>
              <w:t>Event Outcome</w:t>
            </w:r>
          </w:p>
        </w:tc>
        <w:tc>
          <w:tcPr>
            <w:tcW w:w="800" w:type="dxa"/>
          </w:tcPr>
          <w:p w14:paraId="0E83A1C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01083</w:t>
            </w:r>
          </w:p>
        </w:tc>
        <w:tc>
          <w:tcPr>
            <w:tcW w:w="600" w:type="dxa"/>
          </w:tcPr>
          <w:p w14:paraId="6AE1A3E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PEO</w:t>
            </w:r>
          </w:p>
        </w:tc>
        <w:tc>
          <w:tcPr>
            <w:tcW w:w="700" w:type="dxa"/>
          </w:tcPr>
          <w:p w14:paraId="6D59F4F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11</w:t>
            </w:r>
          </w:p>
        </w:tc>
        <w:tc>
          <w:tcPr>
            <w:tcW w:w="600" w:type="dxa"/>
          </w:tcPr>
          <w:p w14:paraId="2F1780F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33BB90D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ID</w:t>
            </w:r>
          </w:p>
        </w:tc>
        <w:tc>
          <w:tcPr>
            <w:tcW w:w="700" w:type="dxa"/>
          </w:tcPr>
          <w:p w14:paraId="3DAFA34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1616BBB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0240</w:t>
            </w:r>
          </w:p>
        </w:tc>
        <w:tc>
          <w:tcPr>
            <w:tcW w:w="942" w:type="dxa"/>
          </w:tcPr>
          <w:p w14:paraId="012C6A2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7.12.2.11</w:t>
            </w:r>
          </w:p>
        </w:tc>
      </w:tr>
      <w:tr w:rsidR="00940027" w14:paraId="7F9EB38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6FF912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Event Qualification</w:t>
            </w:r>
          </w:p>
        </w:tc>
        <w:tc>
          <w:tcPr>
            <w:tcW w:w="800" w:type="dxa"/>
          </w:tcPr>
          <w:p w14:paraId="457140A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01080</w:t>
            </w:r>
          </w:p>
        </w:tc>
        <w:tc>
          <w:tcPr>
            <w:tcW w:w="600" w:type="dxa"/>
          </w:tcPr>
          <w:p w14:paraId="24CA2C0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PEO</w:t>
            </w:r>
          </w:p>
        </w:tc>
        <w:tc>
          <w:tcPr>
            <w:tcW w:w="700" w:type="dxa"/>
          </w:tcPr>
          <w:p w14:paraId="7B0898FB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13E1C01C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5693AD70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7A719586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72822ED6" w14:textId="77777777" w:rsidR="00940027" w:rsidRDefault="00940027">
            <w:pPr>
              <w:pStyle w:val="OtherTableBody"/>
              <w:jc w:val="center"/>
            </w:pPr>
            <w:r>
              <w:t>0237</w:t>
            </w:r>
          </w:p>
        </w:tc>
        <w:tc>
          <w:tcPr>
            <w:tcW w:w="942" w:type="dxa"/>
          </w:tcPr>
          <w:p w14:paraId="074BBD02" w14:textId="77777777" w:rsidR="00940027" w:rsidRDefault="00940027">
            <w:pPr>
              <w:pStyle w:val="OtherTableBody"/>
            </w:pPr>
            <w:r>
              <w:t>7.12.2.8</w:t>
            </w:r>
          </w:p>
        </w:tc>
      </w:tr>
      <w:tr w:rsidR="00940027" w14:paraId="5C474AE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65AAFB8" w14:textId="77777777" w:rsidR="00940027" w:rsidRDefault="00940027">
            <w:pPr>
              <w:pStyle w:val="OtherTableBody"/>
            </w:pPr>
            <w:r>
              <w:t>Event Reason</w:t>
            </w:r>
          </w:p>
        </w:tc>
        <w:tc>
          <w:tcPr>
            <w:tcW w:w="800" w:type="dxa"/>
          </w:tcPr>
          <w:p w14:paraId="6013DF9D" w14:textId="77777777" w:rsidR="00940027" w:rsidRDefault="00940027">
            <w:pPr>
              <w:pStyle w:val="OtherTableBody"/>
              <w:jc w:val="center"/>
            </w:pPr>
            <w:r>
              <w:t>00883</w:t>
            </w:r>
          </w:p>
        </w:tc>
        <w:tc>
          <w:tcPr>
            <w:tcW w:w="600" w:type="dxa"/>
          </w:tcPr>
          <w:p w14:paraId="75766598" w14:textId="77777777" w:rsidR="00940027" w:rsidRDefault="00940027">
            <w:pPr>
              <w:pStyle w:val="OtherTableBody"/>
              <w:jc w:val="center"/>
            </w:pPr>
            <w:r>
              <w:t>SCH</w:t>
            </w:r>
          </w:p>
        </w:tc>
        <w:tc>
          <w:tcPr>
            <w:tcW w:w="700" w:type="dxa"/>
          </w:tcPr>
          <w:p w14:paraId="5A247712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43F8DB4F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3D024383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1AE4BBF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40B3E6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E66E40B" w14:textId="77777777" w:rsidR="00940027" w:rsidRDefault="00940027">
            <w:pPr>
              <w:pStyle w:val="OtherTableBody"/>
            </w:pPr>
            <w:r>
              <w:t>10.6.2.6</w:t>
            </w:r>
          </w:p>
        </w:tc>
      </w:tr>
      <w:tr w:rsidR="00940027" w14:paraId="761CE82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611F9CE" w14:textId="77777777" w:rsidR="00940027" w:rsidRDefault="00940027">
            <w:pPr>
              <w:pStyle w:val="OtherTableBody"/>
            </w:pPr>
            <w:r>
              <w:t>Event Reason Code</w:t>
            </w:r>
          </w:p>
        </w:tc>
        <w:tc>
          <w:tcPr>
            <w:tcW w:w="800" w:type="dxa"/>
          </w:tcPr>
          <w:p w14:paraId="6AA924E8" w14:textId="77777777" w:rsidR="00940027" w:rsidRDefault="00940027">
            <w:pPr>
              <w:pStyle w:val="OtherTableBody"/>
              <w:jc w:val="center"/>
            </w:pPr>
            <w:r>
              <w:t>00102</w:t>
            </w:r>
          </w:p>
        </w:tc>
        <w:tc>
          <w:tcPr>
            <w:tcW w:w="600" w:type="dxa"/>
          </w:tcPr>
          <w:p w14:paraId="75F9C6A6" w14:textId="77777777" w:rsidR="00940027" w:rsidRDefault="00940027">
            <w:pPr>
              <w:pStyle w:val="OtherTableBody"/>
              <w:jc w:val="center"/>
            </w:pPr>
            <w:r>
              <w:t>EVN</w:t>
            </w:r>
          </w:p>
        </w:tc>
        <w:tc>
          <w:tcPr>
            <w:tcW w:w="700" w:type="dxa"/>
          </w:tcPr>
          <w:p w14:paraId="0A46BD80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56E0A041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0270C5C5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3B5FB61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1DA3C12" w14:textId="77777777" w:rsidR="00940027" w:rsidRDefault="00940027">
            <w:pPr>
              <w:pStyle w:val="OtherTableBody"/>
              <w:jc w:val="center"/>
            </w:pPr>
            <w:r>
              <w:t>0062</w:t>
            </w:r>
          </w:p>
        </w:tc>
        <w:tc>
          <w:tcPr>
            <w:tcW w:w="942" w:type="dxa"/>
          </w:tcPr>
          <w:p w14:paraId="0C3F5E9A" w14:textId="77777777" w:rsidR="00940027" w:rsidRDefault="00940027">
            <w:pPr>
              <w:pStyle w:val="OtherTableBody"/>
            </w:pPr>
            <w:r>
              <w:t>3.4.1.4</w:t>
            </w:r>
          </w:p>
        </w:tc>
      </w:tr>
      <w:tr w:rsidR="00940027" w14:paraId="298973A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E03E2F5" w14:textId="77777777" w:rsidR="00940027" w:rsidRDefault="00940027">
            <w:pPr>
              <w:pStyle w:val="OtherTableBody"/>
            </w:pPr>
            <w:r>
              <w:t>Event Report Date</w:t>
            </w:r>
          </w:p>
        </w:tc>
        <w:tc>
          <w:tcPr>
            <w:tcW w:w="800" w:type="dxa"/>
          </w:tcPr>
          <w:p w14:paraId="0626BE54" w14:textId="77777777" w:rsidR="00940027" w:rsidRDefault="00940027">
            <w:pPr>
              <w:pStyle w:val="OtherTableBody"/>
              <w:jc w:val="center"/>
            </w:pPr>
            <w:r>
              <w:t>01069</w:t>
            </w:r>
          </w:p>
        </w:tc>
        <w:tc>
          <w:tcPr>
            <w:tcW w:w="600" w:type="dxa"/>
          </w:tcPr>
          <w:p w14:paraId="17605085" w14:textId="77777777" w:rsidR="00940027" w:rsidRDefault="00940027">
            <w:pPr>
              <w:pStyle w:val="OtherTableBody"/>
              <w:jc w:val="center"/>
            </w:pPr>
            <w:r>
              <w:t>PES</w:t>
            </w:r>
          </w:p>
        </w:tc>
        <w:tc>
          <w:tcPr>
            <w:tcW w:w="700" w:type="dxa"/>
          </w:tcPr>
          <w:p w14:paraId="64FDB40A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73F0C689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76FD6CFA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734AB2B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3B73F7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809C2F7" w14:textId="77777777" w:rsidR="00940027" w:rsidRDefault="00940027">
            <w:pPr>
              <w:pStyle w:val="OtherTableBody"/>
            </w:pPr>
            <w:r>
              <w:t>7.12.1.10</w:t>
            </w:r>
          </w:p>
        </w:tc>
      </w:tr>
      <w:tr w:rsidR="00940027" w14:paraId="5B579D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9273D5E" w14:textId="77777777" w:rsidR="00940027" w:rsidRDefault="00940027">
            <w:pPr>
              <w:pStyle w:val="OtherTableBody"/>
            </w:pPr>
            <w:r>
              <w:t>Event Report Source</w:t>
            </w:r>
          </w:p>
        </w:tc>
        <w:tc>
          <w:tcPr>
            <w:tcW w:w="800" w:type="dxa"/>
          </w:tcPr>
          <w:p w14:paraId="1169F540" w14:textId="77777777" w:rsidR="00940027" w:rsidRDefault="00940027">
            <w:pPr>
              <w:pStyle w:val="OtherTableBody"/>
              <w:jc w:val="center"/>
            </w:pPr>
            <w:r>
              <w:t>01071</w:t>
            </w:r>
          </w:p>
        </w:tc>
        <w:tc>
          <w:tcPr>
            <w:tcW w:w="600" w:type="dxa"/>
          </w:tcPr>
          <w:p w14:paraId="28F25146" w14:textId="77777777" w:rsidR="00940027" w:rsidRDefault="00940027">
            <w:pPr>
              <w:pStyle w:val="OtherTableBody"/>
              <w:jc w:val="center"/>
            </w:pPr>
            <w:r>
              <w:t>PES</w:t>
            </w:r>
          </w:p>
        </w:tc>
        <w:tc>
          <w:tcPr>
            <w:tcW w:w="700" w:type="dxa"/>
          </w:tcPr>
          <w:p w14:paraId="7324A6AB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601AEFD2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046F3551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395D18B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38A692B" w14:textId="77777777" w:rsidR="00940027" w:rsidRDefault="00940027">
            <w:pPr>
              <w:pStyle w:val="OtherTableBody"/>
              <w:jc w:val="center"/>
            </w:pPr>
            <w:r>
              <w:t>0235</w:t>
            </w:r>
          </w:p>
        </w:tc>
        <w:tc>
          <w:tcPr>
            <w:tcW w:w="942" w:type="dxa"/>
          </w:tcPr>
          <w:p w14:paraId="2FF1690B" w14:textId="77777777" w:rsidR="00940027" w:rsidRDefault="00940027">
            <w:pPr>
              <w:pStyle w:val="OtherTableBody"/>
            </w:pPr>
            <w:r>
              <w:t>7.12.1.12</w:t>
            </w:r>
          </w:p>
        </w:tc>
      </w:tr>
      <w:tr w:rsidR="00940027" w14:paraId="1B4FF2B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B3C0459" w14:textId="77777777" w:rsidR="00940027" w:rsidRDefault="00940027">
            <w:pPr>
              <w:pStyle w:val="OtherTableBody"/>
            </w:pPr>
            <w:r>
              <w:t>Event Report Timing/Type</w:t>
            </w:r>
          </w:p>
        </w:tc>
        <w:tc>
          <w:tcPr>
            <w:tcW w:w="800" w:type="dxa"/>
          </w:tcPr>
          <w:p w14:paraId="587F99D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01070</w:t>
            </w:r>
          </w:p>
        </w:tc>
        <w:tc>
          <w:tcPr>
            <w:tcW w:w="600" w:type="dxa"/>
          </w:tcPr>
          <w:p w14:paraId="323D4F8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PES</w:t>
            </w:r>
          </w:p>
        </w:tc>
        <w:tc>
          <w:tcPr>
            <w:tcW w:w="700" w:type="dxa"/>
          </w:tcPr>
          <w:p w14:paraId="751FDA8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11</w:t>
            </w:r>
          </w:p>
        </w:tc>
        <w:tc>
          <w:tcPr>
            <w:tcW w:w="600" w:type="dxa"/>
          </w:tcPr>
          <w:p w14:paraId="620E947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6462F1D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ID</w:t>
            </w:r>
          </w:p>
        </w:tc>
        <w:tc>
          <w:tcPr>
            <w:tcW w:w="700" w:type="dxa"/>
          </w:tcPr>
          <w:p w14:paraId="42E4F06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63E70F02" w14:textId="77777777" w:rsidR="00940027" w:rsidRDefault="00940027">
            <w:pPr>
              <w:pStyle w:val="OtherTableBody"/>
              <w:jc w:val="center"/>
            </w:pPr>
            <w:r>
              <w:t>0234</w:t>
            </w:r>
          </w:p>
        </w:tc>
        <w:tc>
          <w:tcPr>
            <w:tcW w:w="942" w:type="dxa"/>
          </w:tcPr>
          <w:p w14:paraId="3237A209" w14:textId="77777777" w:rsidR="00940027" w:rsidRDefault="00940027">
            <w:pPr>
              <w:pStyle w:val="OtherTableBody"/>
            </w:pPr>
            <w:r>
              <w:t>7.12.1.11</w:t>
            </w:r>
          </w:p>
        </w:tc>
      </w:tr>
      <w:tr w:rsidR="00940027" w14:paraId="3B56201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51FEA5D" w14:textId="77777777" w:rsidR="00940027" w:rsidRDefault="00940027">
            <w:pPr>
              <w:pStyle w:val="OtherTableBody"/>
            </w:pPr>
            <w:r>
              <w:t>Event Reported To</w:t>
            </w:r>
          </w:p>
        </w:tc>
        <w:tc>
          <w:tcPr>
            <w:tcW w:w="800" w:type="dxa"/>
          </w:tcPr>
          <w:p w14:paraId="146EEA5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01072</w:t>
            </w:r>
          </w:p>
        </w:tc>
        <w:tc>
          <w:tcPr>
            <w:tcW w:w="600" w:type="dxa"/>
          </w:tcPr>
          <w:p w14:paraId="7E2115C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PES</w:t>
            </w:r>
          </w:p>
        </w:tc>
        <w:tc>
          <w:tcPr>
            <w:tcW w:w="700" w:type="dxa"/>
          </w:tcPr>
          <w:p w14:paraId="564D24A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</w:t>
            </w:r>
          </w:p>
        </w:tc>
        <w:tc>
          <w:tcPr>
            <w:tcW w:w="600" w:type="dxa"/>
          </w:tcPr>
          <w:p w14:paraId="6884A8E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4451B97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ID</w:t>
            </w:r>
          </w:p>
        </w:tc>
        <w:tc>
          <w:tcPr>
            <w:tcW w:w="700" w:type="dxa"/>
          </w:tcPr>
          <w:p w14:paraId="0E4589A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1CBEFA67" w14:textId="77777777" w:rsidR="00940027" w:rsidRDefault="00940027">
            <w:pPr>
              <w:pStyle w:val="OtherTableBody"/>
              <w:jc w:val="center"/>
            </w:pPr>
            <w:r>
              <w:t>0236</w:t>
            </w:r>
          </w:p>
        </w:tc>
        <w:tc>
          <w:tcPr>
            <w:tcW w:w="942" w:type="dxa"/>
          </w:tcPr>
          <w:p w14:paraId="65990B5F" w14:textId="77777777" w:rsidR="00940027" w:rsidRDefault="00940027">
            <w:pPr>
              <w:pStyle w:val="OtherTableBody"/>
            </w:pPr>
            <w:r>
              <w:t>7.12.1.13</w:t>
            </w:r>
          </w:p>
        </w:tc>
      </w:tr>
      <w:tr w:rsidR="00940027" w14:paraId="409B9C8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218FCDF" w14:textId="77777777" w:rsidR="00940027" w:rsidRDefault="00940027">
            <w:pPr>
              <w:pStyle w:val="OtherTableBody"/>
            </w:pPr>
            <w:r>
              <w:t>Event Serious</w:t>
            </w:r>
          </w:p>
        </w:tc>
        <w:tc>
          <w:tcPr>
            <w:tcW w:w="800" w:type="dxa"/>
          </w:tcPr>
          <w:p w14:paraId="43A9E8E7" w14:textId="77777777" w:rsidR="00940027" w:rsidRDefault="00940027">
            <w:pPr>
              <w:pStyle w:val="OtherTableBody"/>
              <w:jc w:val="center"/>
            </w:pPr>
            <w:r>
              <w:t>01081</w:t>
            </w:r>
          </w:p>
        </w:tc>
        <w:tc>
          <w:tcPr>
            <w:tcW w:w="600" w:type="dxa"/>
          </w:tcPr>
          <w:p w14:paraId="6858C35A" w14:textId="77777777" w:rsidR="00940027" w:rsidRDefault="00940027">
            <w:pPr>
              <w:pStyle w:val="OtherTableBody"/>
              <w:jc w:val="center"/>
            </w:pPr>
            <w:r>
              <w:t>PEO</w:t>
            </w:r>
          </w:p>
        </w:tc>
        <w:tc>
          <w:tcPr>
            <w:tcW w:w="700" w:type="dxa"/>
          </w:tcPr>
          <w:p w14:paraId="304B40F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9</w:t>
            </w:r>
          </w:p>
        </w:tc>
        <w:tc>
          <w:tcPr>
            <w:tcW w:w="600" w:type="dxa"/>
          </w:tcPr>
          <w:p w14:paraId="520730F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78ED941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ID</w:t>
            </w:r>
          </w:p>
        </w:tc>
        <w:tc>
          <w:tcPr>
            <w:tcW w:w="700" w:type="dxa"/>
          </w:tcPr>
          <w:p w14:paraId="4D584BC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4F607F3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0238</w:t>
            </w:r>
          </w:p>
        </w:tc>
        <w:tc>
          <w:tcPr>
            <w:tcW w:w="942" w:type="dxa"/>
          </w:tcPr>
          <w:p w14:paraId="43FC497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7.12.2.9</w:t>
            </w:r>
          </w:p>
        </w:tc>
      </w:tr>
      <w:tr w:rsidR="00940027" w14:paraId="6D0366C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CD073E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Event Symptom/Diagnosis Code</w:t>
            </w:r>
          </w:p>
        </w:tc>
        <w:tc>
          <w:tcPr>
            <w:tcW w:w="800" w:type="dxa"/>
          </w:tcPr>
          <w:p w14:paraId="53FC549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01074</w:t>
            </w:r>
          </w:p>
        </w:tc>
        <w:tc>
          <w:tcPr>
            <w:tcW w:w="600" w:type="dxa"/>
          </w:tcPr>
          <w:p w14:paraId="12460A9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PEO</w:t>
            </w:r>
          </w:p>
        </w:tc>
        <w:tc>
          <w:tcPr>
            <w:tcW w:w="700" w:type="dxa"/>
          </w:tcPr>
          <w:p w14:paraId="2411CFC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5A5CB53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31A2155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32189FB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75B305E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6FF6E02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7.12.2.2</w:t>
            </w:r>
          </w:p>
        </w:tc>
      </w:tr>
      <w:tr w:rsidR="00940027" w14:paraId="513685D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68ADC4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Event type</w:t>
            </w:r>
          </w:p>
        </w:tc>
        <w:tc>
          <w:tcPr>
            <w:tcW w:w="800" w:type="dxa"/>
          </w:tcPr>
          <w:p w14:paraId="0832412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01430</w:t>
            </w:r>
          </w:p>
        </w:tc>
        <w:tc>
          <w:tcPr>
            <w:tcW w:w="600" w:type="dxa"/>
          </w:tcPr>
          <w:p w14:paraId="0AF9499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EQP</w:t>
            </w:r>
          </w:p>
        </w:tc>
        <w:tc>
          <w:tcPr>
            <w:tcW w:w="700" w:type="dxa"/>
          </w:tcPr>
          <w:p w14:paraId="1888B49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4F85E2E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E5F433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07A15EE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54C2B54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0450</w:t>
            </w:r>
          </w:p>
        </w:tc>
        <w:tc>
          <w:tcPr>
            <w:tcW w:w="942" w:type="dxa"/>
          </w:tcPr>
          <w:p w14:paraId="4CB1848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13.4.12.1</w:t>
            </w:r>
          </w:p>
        </w:tc>
      </w:tr>
      <w:tr w:rsidR="00940027" w14:paraId="34FB63C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3BA400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Event Type Code</w:t>
            </w:r>
          </w:p>
        </w:tc>
        <w:tc>
          <w:tcPr>
            <w:tcW w:w="800" w:type="dxa"/>
          </w:tcPr>
          <w:p w14:paraId="0B3851F3" w14:textId="77777777" w:rsidR="00940027" w:rsidRDefault="00940027">
            <w:pPr>
              <w:pStyle w:val="OtherTableBody"/>
              <w:jc w:val="center"/>
            </w:pPr>
            <w:r>
              <w:t>00099</w:t>
            </w:r>
          </w:p>
        </w:tc>
        <w:tc>
          <w:tcPr>
            <w:tcW w:w="600" w:type="dxa"/>
          </w:tcPr>
          <w:p w14:paraId="0AAC8A3B" w14:textId="77777777" w:rsidR="00940027" w:rsidRDefault="00940027">
            <w:pPr>
              <w:pStyle w:val="OtherTableBody"/>
              <w:jc w:val="center"/>
            </w:pPr>
            <w:r>
              <w:t>EVN</w:t>
            </w:r>
          </w:p>
        </w:tc>
        <w:tc>
          <w:tcPr>
            <w:tcW w:w="700" w:type="dxa"/>
          </w:tcPr>
          <w:p w14:paraId="183FC0B1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60D0162C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29EF87F4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653F59A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A605156" w14:textId="77777777" w:rsidR="00940027" w:rsidRDefault="00940027">
            <w:pPr>
              <w:pStyle w:val="OtherTableBody"/>
              <w:jc w:val="center"/>
            </w:pPr>
            <w:r>
              <w:t>0003</w:t>
            </w:r>
          </w:p>
        </w:tc>
        <w:tc>
          <w:tcPr>
            <w:tcW w:w="942" w:type="dxa"/>
          </w:tcPr>
          <w:p w14:paraId="6C1D2402" w14:textId="77777777" w:rsidR="00940027" w:rsidRDefault="00940027">
            <w:pPr>
              <w:pStyle w:val="OtherTableBody"/>
            </w:pPr>
            <w:r>
              <w:t>3.4.1.1</w:t>
            </w:r>
          </w:p>
        </w:tc>
      </w:tr>
      <w:tr w:rsidR="00940027" w14:paraId="5990B8E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B2F974B" w14:textId="77777777" w:rsidR="00940027" w:rsidRDefault="00940027">
            <w:pPr>
              <w:pStyle w:val="OtherTableBody"/>
            </w:pPr>
            <w:r>
              <w:t>Events Scheduled This Time Point</w:t>
            </w:r>
          </w:p>
        </w:tc>
        <w:tc>
          <w:tcPr>
            <w:tcW w:w="800" w:type="dxa"/>
          </w:tcPr>
          <w:p w14:paraId="5BCBF57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01027</w:t>
            </w:r>
          </w:p>
        </w:tc>
        <w:tc>
          <w:tcPr>
            <w:tcW w:w="600" w:type="dxa"/>
          </w:tcPr>
          <w:p w14:paraId="3A9461D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CM2</w:t>
            </w:r>
          </w:p>
        </w:tc>
        <w:tc>
          <w:tcPr>
            <w:tcW w:w="700" w:type="dxa"/>
          </w:tcPr>
          <w:p w14:paraId="697A7B3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600" w:type="dxa"/>
          </w:tcPr>
          <w:p w14:paraId="1AD63F2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841A84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79E0FE2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4783535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42138E7" w14:textId="77777777" w:rsidR="00940027" w:rsidRDefault="00940027">
            <w:pPr>
              <w:pStyle w:val="OtherTableBody"/>
            </w:pPr>
            <w:r>
              <w:t>8.11.4.4</w:t>
            </w:r>
          </w:p>
        </w:tc>
      </w:tr>
      <w:tr w:rsidR="00940027" w14:paraId="5E583C8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0125E98" w14:textId="77777777" w:rsidR="00940027" w:rsidRDefault="00940027">
            <w:pPr>
              <w:pStyle w:val="OtherTableBody"/>
            </w:pPr>
            <w:r>
              <w:t>Execution and Delivery Time</w:t>
            </w:r>
          </w:p>
        </w:tc>
        <w:tc>
          <w:tcPr>
            <w:tcW w:w="800" w:type="dxa"/>
          </w:tcPr>
          <w:p w14:paraId="7BC3BD8A" w14:textId="77777777" w:rsidR="00940027" w:rsidRDefault="00940027">
            <w:pPr>
              <w:pStyle w:val="OtherTableBody"/>
              <w:jc w:val="center"/>
            </w:pPr>
            <w:r>
              <w:t>01441</w:t>
            </w:r>
          </w:p>
        </w:tc>
        <w:tc>
          <w:tcPr>
            <w:tcW w:w="600" w:type="dxa"/>
          </w:tcPr>
          <w:p w14:paraId="1F4B4C8C" w14:textId="77777777" w:rsidR="00940027" w:rsidRDefault="00940027">
            <w:pPr>
              <w:pStyle w:val="OtherTableBody"/>
              <w:jc w:val="center"/>
            </w:pPr>
            <w:r>
              <w:t>RCP</w:t>
            </w:r>
          </w:p>
        </w:tc>
        <w:tc>
          <w:tcPr>
            <w:tcW w:w="700" w:type="dxa"/>
          </w:tcPr>
          <w:p w14:paraId="26C4629D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5707ED03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661C6CF8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6B8D60F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9CE2C7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58C9C62" w14:textId="77777777" w:rsidR="00940027" w:rsidRDefault="00940027">
            <w:pPr>
              <w:pStyle w:val="OtherTableBody"/>
            </w:pPr>
            <w:r>
              <w:t>5.5.6.4</w:t>
            </w:r>
          </w:p>
        </w:tc>
      </w:tr>
      <w:tr w:rsidR="00940027" w14:paraId="57B7409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A18156F" w14:textId="77777777" w:rsidR="00940027" w:rsidRDefault="00940027">
            <w:pPr>
              <w:pStyle w:val="OtherTableBody"/>
            </w:pPr>
            <w:r>
              <w:t>Expected Admit Date/Time</w:t>
            </w:r>
          </w:p>
        </w:tc>
        <w:tc>
          <w:tcPr>
            <w:tcW w:w="800" w:type="dxa"/>
          </w:tcPr>
          <w:p w14:paraId="08FB3B37" w14:textId="77777777" w:rsidR="00940027" w:rsidRDefault="00940027">
            <w:pPr>
              <w:pStyle w:val="OtherTableBody"/>
              <w:jc w:val="center"/>
            </w:pPr>
            <w:r>
              <w:t>00188</w:t>
            </w:r>
          </w:p>
        </w:tc>
        <w:tc>
          <w:tcPr>
            <w:tcW w:w="600" w:type="dxa"/>
          </w:tcPr>
          <w:p w14:paraId="291B5212" w14:textId="77777777" w:rsidR="00940027" w:rsidRDefault="00940027">
            <w:pPr>
              <w:pStyle w:val="OtherTableBody"/>
              <w:jc w:val="center"/>
            </w:pPr>
            <w:r>
              <w:t>PV2</w:t>
            </w:r>
          </w:p>
        </w:tc>
        <w:tc>
          <w:tcPr>
            <w:tcW w:w="700" w:type="dxa"/>
          </w:tcPr>
          <w:p w14:paraId="18285302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5E053EBA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0A445EF5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7BFB9A5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E5DFF4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717662A" w14:textId="77777777" w:rsidR="00940027" w:rsidRDefault="00940027">
            <w:pPr>
              <w:pStyle w:val="OtherTableBody"/>
            </w:pPr>
            <w:r>
              <w:t>3.4.4.8</w:t>
            </w:r>
          </w:p>
        </w:tc>
      </w:tr>
      <w:tr w:rsidR="00940027" w14:paraId="26165CA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C35808D" w14:textId="77777777" w:rsidR="00940027" w:rsidRDefault="00940027">
            <w:pPr>
              <w:pStyle w:val="OtherTableBody"/>
            </w:pPr>
            <w:r>
              <w:t>Expected CMS Payment Amount</w:t>
            </w:r>
          </w:p>
        </w:tc>
        <w:tc>
          <w:tcPr>
            <w:tcW w:w="800" w:type="dxa"/>
          </w:tcPr>
          <w:p w14:paraId="1B9174B2" w14:textId="77777777" w:rsidR="00940027" w:rsidRDefault="00940027">
            <w:pPr>
              <w:pStyle w:val="OtherTableBody"/>
              <w:jc w:val="center"/>
            </w:pPr>
            <w:r>
              <w:t>01618</w:t>
            </w:r>
          </w:p>
        </w:tc>
        <w:tc>
          <w:tcPr>
            <w:tcW w:w="600" w:type="dxa"/>
          </w:tcPr>
          <w:p w14:paraId="3636917A" w14:textId="77777777" w:rsidR="00940027" w:rsidRDefault="00940027">
            <w:pPr>
              <w:pStyle w:val="OtherTableBody"/>
              <w:jc w:val="center"/>
            </w:pPr>
            <w:r>
              <w:t>GP2</w:t>
            </w:r>
          </w:p>
        </w:tc>
        <w:tc>
          <w:tcPr>
            <w:tcW w:w="700" w:type="dxa"/>
          </w:tcPr>
          <w:p w14:paraId="6677D3BA" w14:textId="77777777" w:rsidR="00940027" w:rsidRDefault="00940027">
            <w:pPr>
              <w:pStyle w:val="OtherTableBody"/>
            </w:pPr>
            <w:r>
              <w:t>11</w:t>
            </w:r>
          </w:p>
        </w:tc>
        <w:tc>
          <w:tcPr>
            <w:tcW w:w="600" w:type="dxa"/>
          </w:tcPr>
          <w:p w14:paraId="1E0281AE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6135B465" w14:textId="77777777" w:rsidR="00940027" w:rsidRDefault="00940027">
            <w:pPr>
              <w:pStyle w:val="OtherTableBody"/>
            </w:pPr>
            <w:r>
              <w:t>CP</w:t>
            </w:r>
          </w:p>
        </w:tc>
        <w:tc>
          <w:tcPr>
            <w:tcW w:w="700" w:type="dxa"/>
          </w:tcPr>
          <w:p w14:paraId="64566BC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2713FA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DA4CB42" w14:textId="77777777" w:rsidR="00940027" w:rsidRDefault="00940027">
            <w:pPr>
              <w:pStyle w:val="OtherTableBody"/>
            </w:pPr>
            <w:r>
              <w:t>6.5.16.11</w:t>
            </w:r>
          </w:p>
        </w:tc>
      </w:tr>
      <w:tr w:rsidR="00940027" w14:paraId="2662CEE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2EE0714" w14:textId="77777777" w:rsidR="00940027" w:rsidRDefault="00940027">
            <w:pPr>
              <w:pStyle w:val="OtherTableBody"/>
            </w:pPr>
            <w:r>
              <w:t>Expected Discharge Date/Time</w:t>
            </w:r>
          </w:p>
        </w:tc>
        <w:tc>
          <w:tcPr>
            <w:tcW w:w="800" w:type="dxa"/>
          </w:tcPr>
          <w:p w14:paraId="409266E1" w14:textId="77777777" w:rsidR="00940027" w:rsidRDefault="00940027">
            <w:pPr>
              <w:pStyle w:val="OtherTableBody"/>
              <w:jc w:val="center"/>
            </w:pPr>
            <w:r>
              <w:t>00189</w:t>
            </w:r>
          </w:p>
        </w:tc>
        <w:tc>
          <w:tcPr>
            <w:tcW w:w="600" w:type="dxa"/>
          </w:tcPr>
          <w:p w14:paraId="4B818CB2" w14:textId="77777777" w:rsidR="00940027" w:rsidRDefault="00940027">
            <w:pPr>
              <w:pStyle w:val="OtherTableBody"/>
              <w:jc w:val="center"/>
            </w:pPr>
            <w:r>
              <w:t>PV2</w:t>
            </w:r>
          </w:p>
        </w:tc>
        <w:tc>
          <w:tcPr>
            <w:tcW w:w="700" w:type="dxa"/>
          </w:tcPr>
          <w:p w14:paraId="43FF6307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3786DFA1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4C3E0665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0288218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B7B849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C9AB6C8" w14:textId="77777777" w:rsidR="00940027" w:rsidRDefault="00940027">
            <w:pPr>
              <w:pStyle w:val="OtherTableBody"/>
            </w:pPr>
            <w:r>
              <w:t>3.4.4.9</w:t>
            </w:r>
          </w:p>
        </w:tc>
      </w:tr>
      <w:tr w:rsidR="00940027" w14:paraId="000CB92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7A943BF" w14:textId="77777777" w:rsidR="00940027" w:rsidRDefault="00940027">
            <w:pPr>
              <w:pStyle w:val="OtherTableBody"/>
            </w:pPr>
            <w:r>
              <w:t>Expected Discharge Disposition</w:t>
            </w:r>
          </w:p>
        </w:tc>
        <w:tc>
          <w:tcPr>
            <w:tcW w:w="800" w:type="dxa"/>
          </w:tcPr>
          <w:p w14:paraId="7398D492" w14:textId="77777777" w:rsidR="00940027" w:rsidRDefault="00940027">
            <w:pPr>
              <w:pStyle w:val="OtherTableBody"/>
              <w:jc w:val="center"/>
            </w:pPr>
            <w:r>
              <w:t>00728</w:t>
            </w:r>
          </w:p>
        </w:tc>
        <w:tc>
          <w:tcPr>
            <w:tcW w:w="600" w:type="dxa"/>
          </w:tcPr>
          <w:p w14:paraId="491FCB3E" w14:textId="77777777" w:rsidR="00940027" w:rsidRDefault="00940027">
            <w:pPr>
              <w:pStyle w:val="OtherTableBody"/>
              <w:jc w:val="center"/>
            </w:pPr>
            <w:r>
              <w:t>PV2</w:t>
            </w:r>
          </w:p>
        </w:tc>
        <w:tc>
          <w:tcPr>
            <w:tcW w:w="700" w:type="dxa"/>
          </w:tcPr>
          <w:p w14:paraId="63C4DA12" w14:textId="77777777" w:rsidR="00940027" w:rsidRDefault="00940027">
            <w:pPr>
              <w:pStyle w:val="OtherTableBody"/>
            </w:pPr>
            <w:r>
              <w:t>27</w:t>
            </w:r>
          </w:p>
        </w:tc>
        <w:tc>
          <w:tcPr>
            <w:tcW w:w="600" w:type="dxa"/>
          </w:tcPr>
          <w:p w14:paraId="11EEC87F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108E6F74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43567B4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7C406DE" w14:textId="77777777" w:rsidR="00940027" w:rsidRDefault="00940027">
            <w:pPr>
              <w:pStyle w:val="OtherTableBody"/>
              <w:jc w:val="center"/>
            </w:pPr>
            <w:r>
              <w:t>0112</w:t>
            </w:r>
          </w:p>
        </w:tc>
        <w:tc>
          <w:tcPr>
            <w:tcW w:w="942" w:type="dxa"/>
          </w:tcPr>
          <w:p w14:paraId="664855B4" w14:textId="77777777" w:rsidR="00940027" w:rsidRDefault="00940027">
            <w:pPr>
              <w:pStyle w:val="OtherTableBody"/>
            </w:pPr>
            <w:r>
              <w:t>3.4.4.27</w:t>
            </w:r>
          </w:p>
        </w:tc>
      </w:tr>
      <w:tr w:rsidR="00940027" w14:paraId="7E225B7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328C493" w14:textId="77777777" w:rsidR="00940027" w:rsidRDefault="00940027">
            <w:pPr>
              <w:pStyle w:val="OtherTableBody"/>
            </w:pPr>
            <w:r>
              <w:t>Expected Goal Achieve Date/Time</w:t>
            </w:r>
          </w:p>
        </w:tc>
        <w:tc>
          <w:tcPr>
            <w:tcW w:w="800" w:type="dxa"/>
          </w:tcPr>
          <w:p w14:paraId="4E09EAFC" w14:textId="77777777" w:rsidR="00940027" w:rsidRDefault="00940027">
            <w:pPr>
              <w:pStyle w:val="OtherTableBody"/>
              <w:jc w:val="center"/>
            </w:pPr>
            <w:r>
              <w:t>00824</w:t>
            </w:r>
          </w:p>
        </w:tc>
        <w:tc>
          <w:tcPr>
            <w:tcW w:w="600" w:type="dxa"/>
          </w:tcPr>
          <w:p w14:paraId="6D8893CA" w14:textId="77777777" w:rsidR="00940027" w:rsidRDefault="00940027">
            <w:pPr>
              <w:pStyle w:val="OtherTableBody"/>
              <w:jc w:val="center"/>
            </w:pPr>
            <w:r>
              <w:t>GOL</w:t>
            </w:r>
          </w:p>
        </w:tc>
        <w:tc>
          <w:tcPr>
            <w:tcW w:w="700" w:type="dxa"/>
          </w:tcPr>
          <w:p w14:paraId="2B9A96A2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64918E34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3F095A6D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64DED2E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34DB07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676FF05" w14:textId="77777777" w:rsidR="00940027" w:rsidRDefault="00940027">
            <w:pPr>
              <w:pStyle w:val="OtherTableBody"/>
            </w:pPr>
            <w:r>
              <w:t>12.4.1.8</w:t>
            </w:r>
          </w:p>
        </w:tc>
      </w:tr>
      <w:tr w:rsidR="00940027" w14:paraId="3BCE6F1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71B358E" w14:textId="77777777" w:rsidR="00940027" w:rsidRDefault="00940027">
            <w:pPr>
              <w:pStyle w:val="OtherTableBody"/>
            </w:pPr>
            <w:r>
              <w:t>Expected LOA Return Date/Time</w:t>
            </w:r>
          </w:p>
        </w:tc>
        <w:tc>
          <w:tcPr>
            <w:tcW w:w="800" w:type="dxa"/>
          </w:tcPr>
          <w:p w14:paraId="39E235EB" w14:textId="77777777" w:rsidR="00940027" w:rsidRDefault="00940027">
            <w:pPr>
              <w:pStyle w:val="OtherTableBody"/>
              <w:jc w:val="center"/>
            </w:pPr>
            <w:r>
              <w:t>01550</w:t>
            </w:r>
          </w:p>
        </w:tc>
        <w:tc>
          <w:tcPr>
            <w:tcW w:w="600" w:type="dxa"/>
          </w:tcPr>
          <w:p w14:paraId="363B4E17" w14:textId="77777777" w:rsidR="00940027" w:rsidRDefault="00940027">
            <w:pPr>
              <w:pStyle w:val="OtherTableBody"/>
              <w:jc w:val="center"/>
            </w:pPr>
            <w:r>
              <w:t>PV2</w:t>
            </w:r>
          </w:p>
        </w:tc>
        <w:tc>
          <w:tcPr>
            <w:tcW w:w="700" w:type="dxa"/>
          </w:tcPr>
          <w:p w14:paraId="1C2F9A68" w14:textId="77777777" w:rsidR="00940027" w:rsidRDefault="00940027">
            <w:pPr>
              <w:pStyle w:val="OtherTableBody"/>
            </w:pPr>
            <w:r>
              <w:t>47</w:t>
            </w:r>
          </w:p>
        </w:tc>
        <w:tc>
          <w:tcPr>
            <w:tcW w:w="600" w:type="dxa"/>
          </w:tcPr>
          <w:p w14:paraId="69433749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52ACCB80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4A07E17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B62592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702A705" w14:textId="77777777" w:rsidR="00940027" w:rsidRDefault="00940027">
            <w:pPr>
              <w:pStyle w:val="OtherTableBody"/>
            </w:pPr>
            <w:r>
              <w:t>3.4.4.47</w:t>
            </w:r>
          </w:p>
        </w:tc>
      </w:tr>
      <w:tr w:rsidR="00940027" w14:paraId="5A8B81C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987A994" w14:textId="77777777" w:rsidR="00940027" w:rsidRDefault="00940027">
            <w:pPr>
              <w:pStyle w:val="OtherTableBody"/>
            </w:pPr>
            <w:r>
              <w:t>Expected Number of Insurance Plans</w:t>
            </w:r>
          </w:p>
        </w:tc>
        <w:tc>
          <w:tcPr>
            <w:tcW w:w="800" w:type="dxa"/>
          </w:tcPr>
          <w:p w14:paraId="64817AC4" w14:textId="77777777" w:rsidR="00940027" w:rsidRDefault="00940027">
            <w:pPr>
              <w:pStyle w:val="OtherTableBody"/>
              <w:jc w:val="center"/>
            </w:pPr>
            <w:r>
              <w:t>00721</w:t>
            </w:r>
          </w:p>
        </w:tc>
        <w:tc>
          <w:tcPr>
            <w:tcW w:w="600" w:type="dxa"/>
          </w:tcPr>
          <w:p w14:paraId="564F8F89" w14:textId="77777777" w:rsidR="00940027" w:rsidRDefault="00940027">
            <w:pPr>
              <w:pStyle w:val="OtherTableBody"/>
              <w:jc w:val="center"/>
            </w:pPr>
            <w:r>
              <w:t>PV2</w:t>
            </w:r>
          </w:p>
        </w:tc>
        <w:tc>
          <w:tcPr>
            <w:tcW w:w="700" w:type="dxa"/>
          </w:tcPr>
          <w:p w14:paraId="45426EE9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20A5A8F4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0E4F56FC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14C8B9D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38D709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4249597" w14:textId="77777777" w:rsidR="00940027" w:rsidRDefault="00940027">
            <w:pPr>
              <w:pStyle w:val="OtherTableBody"/>
            </w:pPr>
            <w:r>
              <w:t>3.4.4.20</w:t>
            </w:r>
          </w:p>
        </w:tc>
      </w:tr>
      <w:tr w:rsidR="00940027" w14:paraId="38F9D0B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4FE3A15" w14:textId="77777777" w:rsidR="00940027" w:rsidRDefault="00940027">
            <w:pPr>
              <w:pStyle w:val="OtherTableBody"/>
            </w:pPr>
            <w:r>
              <w:t>Expected Pre-admission Testing Date/Time</w:t>
            </w:r>
          </w:p>
        </w:tc>
        <w:tc>
          <w:tcPr>
            <w:tcW w:w="800" w:type="dxa"/>
          </w:tcPr>
          <w:p w14:paraId="18071777" w14:textId="77777777" w:rsidR="00940027" w:rsidRDefault="00940027">
            <w:pPr>
              <w:pStyle w:val="OtherTableBody"/>
              <w:jc w:val="center"/>
            </w:pPr>
            <w:r>
              <w:t>01841</w:t>
            </w:r>
          </w:p>
        </w:tc>
        <w:tc>
          <w:tcPr>
            <w:tcW w:w="600" w:type="dxa"/>
          </w:tcPr>
          <w:p w14:paraId="631BEFEB" w14:textId="77777777" w:rsidR="00940027" w:rsidRDefault="00940027">
            <w:pPr>
              <w:pStyle w:val="OtherTableBody"/>
              <w:jc w:val="center"/>
            </w:pPr>
            <w:r>
              <w:t>PV2</w:t>
            </w:r>
          </w:p>
        </w:tc>
        <w:tc>
          <w:tcPr>
            <w:tcW w:w="700" w:type="dxa"/>
          </w:tcPr>
          <w:p w14:paraId="41CFF359" w14:textId="77777777" w:rsidR="00940027" w:rsidRDefault="00940027">
            <w:pPr>
              <w:pStyle w:val="OtherTableBody"/>
            </w:pPr>
            <w:r>
              <w:t>48</w:t>
            </w:r>
          </w:p>
        </w:tc>
        <w:tc>
          <w:tcPr>
            <w:tcW w:w="600" w:type="dxa"/>
          </w:tcPr>
          <w:p w14:paraId="61B7632A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5364272F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4440299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C89495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9CEAE18" w14:textId="77777777" w:rsidR="00940027" w:rsidRDefault="00940027">
            <w:pPr>
              <w:pStyle w:val="OtherTableBody"/>
            </w:pPr>
            <w:r>
              <w:t>3.4.4.48</w:t>
            </w:r>
          </w:p>
        </w:tc>
      </w:tr>
      <w:tr w:rsidR="00940027" w14:paraId="177385C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2C9024D" w14:textId="77777777" w:rsidR="00940027" w:rsidRDefault="00940027">
            <w:pPr>
              <w:pStyle w:val="OtherTableBody"/>
            </w:pPr>
            <w:r>
              <w:t>Expected Return Date</w:t>
            </w:r>
          </w:p>
        </w:tc>
        <w:tc>
          <w:tcPr>
            <w:tcW w:w="800" w:type="dxa"/>
          </w:tcPr>
          <w:p w14:paraId="546A2D8C" w14:textId="77777777" w:rsidR="00940027" w:rsidRDefault="00940027">
            <w:pPr>
              <w:pStyle w:val="OtherTableBody"/>
              <w:jc w:val="center"/>
            </w:pPr>
            <w:r>
              <w:t>01890</w:t>
            </w:r>
          </w:p>
        </w:tc>
        <w:tc>
          <w:tcPr>
            <w:tcW w:w="600" w:type="dxa"/>
          </w:tcPr>
          <w:p w14:paraId="08622B14" w14:textId="77777777" w:rsidR="00940027" w:rsidRDefault="00940027">
            <w:pPr>
              <w:pStyle w:val="OtherTableBody"/>
              <w:jc w:val="center"/>
            </w:pPr>
            <w:r>
              <w:t>STF</w:t>
            </w:r>
          </w:p>
        </w:tc>
        <w:tc>
          <w:tcPr>
            <w:tcW w:w="700" w:type="dxa"/>
          </w:tcPr>
          <w:p w14:paraId="391B623A" w14:textId="77777777" w:rsidR="00940027" w:rsidRDefault="00940027">
            <w:pPr>
              <w:pStyle w:val="OtherTableBody"/>
            </w:pPr>
            <w:r>
              <w:t>35</w:t>
            </w:r>
          </w:p>
        </w:tc>
        <w:tc>
          <w:tcPr>
            <w:tcW w:w="600" w:type="dxa"/>
          </w:tcPr>
          <w:p w14:paraId="6A941B3E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4EE60100" w14:textId="77777777" w:rsidR="00940027" w:rsidRDefault="00940027">
            <w:pPr>
              <w:pStyle w:val="OtherTableBody"/>
            </w:pPr>
            <w:r>
              <w:t>DT</w:t>
            </w:r>
          </w:p>
        </w:tc>
        <w:tc>
          <w:tcPr>
            <w:tcW w:w="700" w:type="dxa"/>
          </w:tcPr>
          <w:p w14:paraId="68C130E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67E91F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0B3A952" w14:textId="77777777" w:rsidR="00940027" w:rsidRDefault="00940027">
            <w:pPr>
              <w:pStyle w:val="OtherTableBody"/>
            </w:pPr>
            <w:r>
              <w:t>15.4.8.35</w:t>
            </w:r>
          </w:p>
        </w:tc>
      </w:tr>
      <w:tr w:rsidR="00940027" w14:paraId="0DFC41D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5E01F13" w14:textId="77777777" w:rsidR="00940027" w:rsidRDefault="00940027">
            <w:pPr>
              <w:pStyle w:val="OtherTableBody"/>
            </w:pPr>
            <w:r>
              <w:t>Expected Sequence Number</w:t>
            </w:r>
          </w:p>
        </w:tc>
        <w:tc>
          <w:tcPr>
            <w:tcW w:w="800" w:type="dxa"/>
          </w:tcPr>
          <w:p w14:paraId="4214F870" w14:textId="77777777" w:rsidR="00940027" w:rsidRDefault="00940027">
            <w:pPr>
              <w:pStyle w:val="OtherTableBody"/>
              <w:jc w:val="center"/>
            </w:pPr>
            <w:r>
              <w:t>00021</w:t>
            </w:r>
          </w:p>
        </w:tc>
        <w:tc>
          <w:tcPr>
            <w:tcW w:w="600" w:type="dxa"/>
          </w:tcPr>
          <w:p w14:paraId="398BC70A" w14:textId="77777777" w:rsidR="00940027" w:rsidRDefault="00940027">
            <w:pPr>
              <w:pStyle w:val="OtherTableBody"/>
              <w:jc w:val="center"/>
            </w:pPr>
            <w:r>
              <w:t>MSA</w:t>
            </w:r>
          </w:p>
        </w:tc>
        <w:tc>
          <w:tcPr>
            <w:tcW w:w="700" w:type="dxa"/>
          </w:tcPr>
          <w:p w14:paraId="425FA91E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6AE7BF9C" w14:textId="77777777" w:rsidR="00940027" w:rsidRDefault="00940027">
            <w:pPr>
              <w:pStyle w:val="OtherTableBody"/>
            </w:pPr>
            <w:r>
              <w:t>15</w:t>
            </w:r>
          </w:p>
        </w:tc>
        <w:tc>
          <w:tcPr>
            <w:tcW w:w="600" w:type="dxa"/>
          </w:tcPr>
          <w:p w14:paraId="57AEAA19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62C0669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A2D4D3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6F8B31E" w14:textId="77777777" w:rsidR="00940027" w:rsidRDefault="00940027">
            <w:pPr>
              <w:pStyle w:val="OtherTableBody"/>
            </w:pPr>
            <w:r>
              <w:t>2.15.8.4</w:t>
            </w:r>
          </w:p>
        </w:tc>
      </w:tr>
      <w:tr w:rsidR="00940027" w14:paraId="02373CE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176BAEF" w14:textId="77777777" w:rsidR="00940027" w:rsidRDefault="00940027">
            <w:pPr>
              <w:pStyle w:val="OtherTableBody"/>
            </w:pPr>
            <w:r>
              <w:t>Expected Shelf Life</w:t>
            </w:r>
          </w:p>
        </w:tc>
        <w:tc>
          <w:tcPr>
            <w:tcW w:w="800" w:type="dxa"/>
          </w:tcPr>
          <w:p w14:paraId="62EE36E4" w14:textId="77777777" w:rsidR="00940027" w:rsidRDefault="00940027">
            <w:pPr>
              <w:pStyle w:val="OtherTableBody"/>
              <w:jc w:val="center"/>
            </w:pPr>
            <w:r>
              <w:t>01259</w:t>
            </w:r>
          </w:p>
        </w:tc>
        <w:tc>
          <w:tcPr>
            <w:tcW w:w="600" w:type="dxa"/>
          </w:tcPr>
          <w:p w14:paraId="67BCC163" w14:textId="77777777" w:rsidR="00940027" w:rsidRDefault="00940027">
            <w:pPr>
              <w:pStyle w:val="OtherTableBody"/>
              <w:jc w:val="center"/>
            </w:pPr>
            <w:r>
              <w:t>PDC</w:t>
            </w:r>
          </w:p>
        </w:tc>
        <w:tc>
          <w:tcPr>
            <w:tcW w:w="700" w:type="dxa"/>
          </w:tcPr>
          <w:p w14:paraId="4F53D6C5" w14:textId="77777777" w:rsidR="00940027" w:rsidRDefault="00940027">
            <w:pPr>
              <w:pStyle w:val="OtherTableBody"/>
            </w:pPr>
            <w:r>
              <w:t>13</w:t>
            </w:r>
          </w:p>
        </w:tc>
        <w:tc>
          <w:tcPr>
            <w:tcW w:w="600" w:type="dxa"/>
          </w:tcPr>
          <w:p w14:paraId="5E631B4E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1B1B7414" w14:textId="77777777" w:rsidR="00940027" w:rsidRDefault="00940027">
            <w:pPr>
              <w:pStyle w:val="OtherTableBody"/>
            </w:pPr>
            <w:r>
              <w:t>CQ</w:t>
            </w:r>
          </w:p>
        </w:tc>
        <w:tc>
          <w:tcPr>
            <w:tcW w:w="700" w:type="dxa"/>
          </w:tcPr>
          <w:p w14:paraId="0740D69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D7548F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77C9A45" w14:textId="77777777" w:rsidR="00940027" w:rsidRDefault="00940027">
            <w:pPr>
              <w:pStyle w:val="OtherTableBody"/>
            </w:pPr>
            <w:r>
              <w:t>7.12.5.13</w:t>
            </w:r>
          </w:p>
        </w:tc>
      </w:tr>
      <w:tr w:rsidR="00940027" w14:paraId="6A3F54C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C28633B" w14:textId="77777777" w:rsidR="00940027" w:rsidRDefault="00940027">
            <w:pPr>
              <w:pStyle w:val="OtherTableBody"/>
            </w:pPr>
            <w:r>
              <w:t>Expected Surgery Date and Time</w:t>
            </w:r>
          </w:p>
        </w:tc>
        <w:tc>
          <w:tcPr>
            <w:tcW w:w="800" w:type="dxa"/>
          </w:tcPr>
          <w:p w14:paraId="547384D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00734</w:t>
            </w:r>
          </w:p>
        </w:tc>
        <w:tc>
          <w:tcPr>
            <w:tcW w:w="600" w:type="dxa"/>
          </w:tcPr>
          <w:p w14:paraId="6EBBCB4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PV2</w:t>
            </w:r>
          </w:p>
        </w:tc>
        <w:tc>
          <w:tcPr>
            <w:tcW w:w="700" w:type="dxa"/>
          </w:tcPr>
          <w:p w14:paraId="35722BD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33</w:t>
            </w:r>
          </w:p>
        </w:tc>
        <w:tc>
          <w:tcPr>
            <w:tcW w:w="600" w:type="dxa"/>
          </w:tcPr>
          <w:p w14:paraId="7809019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26</w:t>
            </w:r>
          </w:p>
        </w:tc>
        <w:tc>
          <w:tcPr>
            <w:tcW w:w="600" w:type="dxa"/>
          </w:tcPr>
          <w:p w14:paraId="0C8DFA6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TS</w:t>
            </w:r>
          </w:p>
        </w:tc>
        <w:tc>
          <w:tcPr>
            <w:tcW w:w="700" w:type="dxa"/>
          </w:tcPr>
          <w:p w14:paraId="3DCD376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04D29A4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E742F1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3.4.4.33</w:t>
            </w:r>
          </w:p>
        </w:tc>
      </w:tr>
      <w:tr w:rsidR="00940027" w14:paraId="1CDFC82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AA444D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Expiration Date</w:t>
            </w:r>
          </w:p>
        </w:tc>
        <w:tc>
          <w:tcPr>
            <w:tcW w:w="800" w:type="dxa"/>
          </w:tcPr>
          <w:p w14:paraId="2AF0B65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01880</w:t>
            </w:r>
          </w:p>
        </w:tc>
        <w:tc>
          <w:tcPr>
            <w:tcW w:w="600" w:type="dxa"/>
          </w:tcPr>
          <w:p w14:paraId="6F8F9B6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CER</w:t>
            </w:r>
          </w:p>
        </w:tc>
        <w:tc>
          <w:tcPr>
            <w:tcW w:w="700" w:type="dxa"/>
          </w:tcPr>
          <w:p w14:paraId="7349343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27</w:t>
            </w:r>
          </w:p>
        </w:tc>
        <w:tc>
          <w:tcPr>
            <w:tcW w:w="600" w:type="dxa"/>
          </w:tcPr>
          <w:p w14:paraId="5A657A4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26</w:t>
            </w:r>
          </w:p>
        </w:tc>
        <w:tc>
          <w:tcPr>
            <w:tcW w:w="600" w:type="dxa"/>
          </w:tcPr>
          <w:p w14:paraId="02119EB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TS</w:t>
            </w:r>
          </w:p>
        </w:tc>
        <w:tc>
          <w:tcPr>
            <w:tcW w:w="700" w:type="dxa"/>
          </w:tcPr>
          <w:p w14:paraId="7903661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126F76D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92FE13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15.4.2.27</w:t>
            </w:r>
          </w:p>
        </w:tc>
      </w:tr>
      <w:tr w:rsidR="00940027" w14:paraId="48B1A13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00E83D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Expiration Date</w:t>
            </w:r>
          </w:p>
        </w:tc>
        <w:tc>
          <w:tcPr>
            <w:tcW w:w="800" w:type="dxa"/>
          </w:tcPr>
          <w:p w14:paraId="57E3C83C" w14:textId="77777777" w:rsidR="00940027" w:rsidRDefault="00940027">
            <w:pPr>
              <w:pStyle w:val="OtherTableBody"/>
              <w:jc w:val="center"/>
            </w:pPr>
            <w:r>
              <w:t>01144</w:t>
            </w:r>
          </w:p>
        </w:tc>
        <w:tc>
          <w:tcPr>
            <w:tcW w:w="600" w:type="dxa"/>
          </w:tcPr>
          <w:p w14:paraId="5885816F" w14:textId="77777777" w:rsidR="00940027" w:rsidRDefault="00940027">
            <w:pPr>
              <w:pStyle w:val="OtherTableBody"/>
              <w:jc w:val="center"/>
            </w:pPr>
            <w:r>
              <w:t>RF1</w:t>
            </w:r>
          </w:p>
        </w:tc>
        <w:tc>
          <w:tcPr>
            <w:tcW w:w="700" w:type="dxa"/>
          </w:tcPr>
          <w:p w14:paraId="14C35EC9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2618083B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030096A7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48A048A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80F18A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63209E1" w14:textId="77777777" w:rsidR="00940027" w:rsidRDefault="00940027">
            <w:pPr>
              <w:pStyle w:val="OtherTableBody"/>
            </w:pPr>
            <w:r>
              <w:t>11.6.1.8</w:t>
            </w:r>
          </w:p>
        </w:tc>
      </w:tr>
      <w:tr w:rsidR="00940027" w14:paraId="29561D1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1831984" w14:textId="77777777" w:rsidR="00940027" w:rsidRDefault="00940027">
            <w:pPr>
              <w:pStyle w:val="OtherTableBody"/>
            </w:pPr>
            <w:r>
              <w:t>Expiration Date/Time</w:t>
            </w:r>
          </w:p>
        </w:tc>
        <w:tc>
          <w:tcPr>
            <w:tcW w:w="800" w:type="dxa"/>
          </w:tcPr>
          <w:p w14:paraId="7D76C8EC" w14:textId="77777777" w:rsidR="00940027" w:rsidRDefault="00940027">
            <w:pPr>
              <w:pStyle w:val="OtherTableBody"/>
              <w:jc w:val="center"/>
            </w:pPr>
            <w:r>
              <w:t>01383</w:t>
            </w:r>
          </w:p>
        </w:tc>
        <w:tc>
          <w:tcPr>
            <w:tcW w:w="600" w:type="dxa"/>
          </w:tcPr>
          <w:p w14:paraId="5106FC1F" w14:textId="77777777" w:rsidR="00940027" w:rsidRDefault="00940027">
            <w:pPr>
              <w:pStyle w:val="OtherTableBody"/>
              <w:jc w:val="center"/>
            </w:pPr>
            <w:r>
              <w:t>INV</w:t>
            </w:r>
          </w:p>
        </w:tc>
        <w:tc>
          <w:tcPr>
            <w:tcW w:w="700" w:type="dxa"/>
          </w:tcPr>
          <w:p w14:paraId="14030AC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12</w:t>
            </w:r>
          </w:p>
        </w:tc>
        <w:tc>
          <w:tcPr>
            <w:tcW w:w="600" w:type="dxa"/>
          </w:tcPr>
          <w:p w14:paraId="53C236A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26</w:t>
            </w:r>
          </w:p>
        </w:tc>
        <w:tc>
          <w:tcPr>
            <w:tcW w:w="600" w:type="dxa"/>
          </w:tcPr>
          <w:p w14:paraId="5CB6CEB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TS</w:t>
            </w:r>
          </w:p>
        </w:tc>
        <w:tc>
          <w:tcPr>
            <w:tcW w:w="700" w:type="dxa"/>
          </w:tcPr>
          <w:p w14:paraId="6C25824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7604777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2467488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13.4.4.12</w:t>
            </w:r>
          </w:p>
        </w:tc>
      </w:tr>
      <w:tr w:rsidR="00940027" w14:paraId="73F15EE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7A7B29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Explicit Time</w:t>
            </w:r>
          </w:p>
        </w:tc>
        <w:tc>
          <w:tcPr>
            <w:tcW w:w="800" w:type="dxa"/>
          </w:tcPr>
          <w:p w14:paraId="277BD2A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01630</w:t>
            </w:r>
          </w:p>
        </w:tc>
        <w:tc>
          <w:tcPr>
            <w:tcW w:w="600" w:type="dxa"/>
          </w:tcPr>
          <w:p w14:paraId="544E260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TQ1</w:t>
            </w:r>
          </w:p>
        </w:tc>
        <w:tc>
          <w:tcPr>
            <w:tcW w:w="700" w:type="dxa"/>
          </w:tcPr>
          <w:p w14:paraId="55163CC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600" w:type="dxa"/>
          </w:tcPr>
          <w:p w14:paraId="512579E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20</w:t>
            </w:r>
          </w:p>
        </w:tc>
        <w:tc>
          <w:tcPr>
            <w:tcW w:w="600" w:type="dxa"/>
          </w:tcPr>
          <w:p w14:paraId="25C258D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TM</w:t>
            </w:r>
          </w:p>
        </w:tc>
        <w:tc>
          <w:tcPr>
            <w:tcW w:w="700" w:type="dxa"/>
          </w:tcPr>
          <w:p w14:paraId="2BD6828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5F5B244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468B9574" w14:textId="77777777" w:rsidR="00940027" w:rsidRDefault="00940027">
            <w:pPr>
              <w:pStyle w:val="OtherTableBody"/>
            </w:pPr>
            <w:r>
              <w:t>4.5.4.4</w:t>
            </w:r>
          </w:p>
        </w:tc>
      </w:tr>
      <w:tr w:rsidR="00940027" w14:paraId="7FB08CB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DD3977F" w14:textId="77777777" w:rsidR="00940027" w:rsidRDefault="00940027">
            <w:pPr>
              <w:pStyle w:val="OtherTableBody"/>
            </w:pPr>
            <w:r>
              <w:t>Exploding Charges</w:t>
            </w:r>
          </w:p>
        </w:tc>
        <w:tc>
          <w:tcPr>
            <w:tcW w:w="800" w:type="dxa"/>
          </w:tcPr>
          <w:p w14:paraId="09679E1C" w14:textId="77777777" w:rsidR="00940027" w:rsidRDefault="00940027">
            <w:pPr>
              <w:pStyle w:val="OtherTableBody"/>
              <w:jc w:val="center"/>
            </w:pPr>
            <w:r>
              <w:t>00987</w:t>
            </w:r>
          </w:p>
        </w:tc>
        <w:tc>
          <w:tcPr>
            <w:tcW w:w="600" w:type="dxa"/>
          </w:tcPr>
          <w:p w14:paraId="672949C6" w14:textId="77777777" w:rsidR="00940027" w:rsidRDefault="00940027">
            <w:pPr>
              <w:pStyle w:val="OtherTableBody"/>
              <w:jc w:val="center"/>
            </w:pPr>
            <w:r>
              <w:t>CDM</w:t>
            </w:r>
          </w:p>
        </w:tc>
        <w:tc>
          <w:tcPr>
            <w:tcW w:w="700" w:type="dxa"/>
          </w:tcPr>
          <w:p w14:paraId="3600143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600" w:type="dxa"/>
          </w:tcPr>
          <w:p w14:paraId="3C1428F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6C7390C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2885D30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30FC5D2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C8F475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8.10.2.6</w:t>
            </w:r>
          </w:p>
        </w:tc>
      </w:tr>
      <w:tr w:rsidR="00940027" w14:paraId="1B1E98D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313974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External Accession Identifier</w:t>
            </w:r>
          </w:p>
        </w:tc>
        <w:tc>
          <w:tcPr>
            <w:tcW w:w="800" w:type="dxa"/>
          </w:tcPr>
          <w:p w14:paraId="119F8B9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01329</w:t>
            </w:r>
          </w:p>
        </w:tc>
        <w:tc>
          <w:tcPr>
            <w:tcW w:w="600" w:type="dxa"/>
          </w:tcPr>
          <w:p w14:paraId="30BAB89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SAC</w:t>
            </w:r>
          </w:p>
        </w:tc>
        <w:tc>
          <w:tcPr>
            <w:tcW w:w="700" w:type="dxa"/>
          </w:tcPr>
          <w:p w14:paraId="064803B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13C390A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80</w:t>
            </w:r>
          </w:p>
        </w:tc>
        <w:tc>
          <w:tcPr>
            <w:tcW w:w="600" w:type="dxa"/>
          </w:tcPr>
          <w:p w14:paraId="5090EBD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EI</w:t>
            </w:r>
          </w:p>
        </w:tc>
        <w:tc>
          <w:tcPr>
            <w:tcW w:w="700" w:type="dxa"/>
          </w:tcPr>
          <w:p w14:paraId="62B5B35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6FAEB91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CFFC46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13.4.3.1</w:t>
            </w:r>
          </w:p>
        </w:tc>
      </w:tr>
      <w:tr w:rsidR="00940027" w14:paraId="1F19F01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FD9EF0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External Referral Identifier</w:t>
            </w:r>
          </w:p>
        </w:tc>
        <w:tc>
          <w:tcPr>
            <w:tcW w:w="800" w:type="dxa"/>
          </w:tcPr>
          <w:p w14:paraId="66B4D77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01300</w:t>
            </w:r>
          </w:p>
        </w:tc>
        <w:tc>
          <w:tcPr>
            <w:tcW w:w="600" w:type="dxa"/>
          </w:tcPr>
          <w:p w14:paraId="42BA889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RF1</w:t>
            </w:r>
          </w:p>
        </w:tc>
        <w:tc>
          <w:tcPr>
            <w:tcW w:w="700" w:type="dxa"/>
          </w:tcPr>
          <w:p w14:paraId="0916973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11</w:t>
            </w:r>
          </w:p>
        </w:tc>
        <w:tc>
          <w:tcPr>
            <w:tcW w:w="600" w:type="dxa"/>
          </w:tcPr>
          <w:p w14:paraId="42B4FA9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30</w:t>
            </w:r>
          </w:p>
        </w:tc>
        <w:tc>
          <w:tcPr>
            <w:tcW w:w="600" w:type="dxa"/>
          </w:tcPr>
          <w:p w14:paraId="33FD6CB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EI</w:t>
            </w:r>
          </w:p>
        </w:tc>
        <w:tc>
          <w:tcPr>
            <w:tcW w:w="700" w:type="dxa"/>
          </w:tcPr>
          <w:p w14:paraId="1C413CE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0DC9D37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2C15D03" w14:textId="77777777" w:rsidR="00940027" w:rsidRDefault="00940027">
            <w:pPr>
              <w:pStyle w:val="OtherTableBody"/>
            </w:pPr>
            <w:r>
              <w:t>11.6.1.11</w:t>
            </w:r>
          </w:p>
        </w:tc>
      </w:tr>
      <w:tr w:rsidR="00940027" w14:paraId="3C85EE1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11C7E71" w14:textId="77777777" w:rsidR="00940027" w:rsidRDefault="00940027">
            <w:pPr>
              <w:pStyle w:val="OtherTableBody"/>
            </w:pPr>
            <w:r>
              <w:t>Facility Address</w:t>
            </w:r>
          </w:p>
        </w:tc>
        <w:tc>
          <w:tcPr>
            <w:tcW w:w="800" w:type="dxa"/>
          </w:tcPr>
          <w:p w14:paraId="7D2B97F4" w14:textId="77777777" w:rsidR="00940027" w:rsidRDefault="00940027">
            <w:pPr>
              <w:pStyle w:val="OtherTableBody"/>
              <w:jc w:val="center"/>
            </w:pPr>
            <w:r>
              <w:t>01264</w:t>
            </w:r>
          </w:p>
        </w:tc>
        <w:tc>
          <w:tcPr>
            <w:tcW w:w="600" w:type="dxa"/>
          </w:tcPr>
          <w:p w14:paraId="0C7162DB" w14:textId="77777777" w:rsidR="00940027" w:rsidRDefault="00940027">
            <w:pPr>
              <w:pStyle w:val="OtherTableBody"/>
              <w:jc w:val="center"/>
            </w:pPr>
            <w:r>
              <w:t>FAC</w:t>
            </w:r>
          </w:p>
        </w:tc>
        <w:tc>
          <w:tcPr>
            <w:tcW w:w="700" w:type="dxa"/>
          </w:tcPr>
          <w:p w14:paraId="74EA1EBB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54A9EE75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162DE888" w14:textId="77777777" w:rsidR="00940027" w:rsidRDefault="00940027">
            <w:pPr>
              <w:pStyle w:val="OtherTableBody"/>
            </w:pPr>
            <w:r>
              <w:t>XAD</w:t>
            </w:r>
          </w:p>
        </w:tc>
        <w:tc>
          <w:tcPr>
            <w:tcW w:w="700" w:type="dxa"/>
          </w:tcPr>
          <w:p w14:paraId="7A3E5DB4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459DBA5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F02E131" w14:textId="77777777" w:rsidR="00940027" w:rsidRDefault="00940027">
            <w:pPr>
              <w:pStyle w:val="OtherTableBody"/>
            </w:pPr>
            <w:r>
              <w:t>7.12.6.3</w:t>
            </w:r>
          </w:p>
        </w:tc>
      </w:tr>
      <w:tr w:rsidR="00940027" w14:paraId="0C43666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90CBC27" w14:textId="77777777" w:rsidR="00940027" w:rsidRDefault="00940027">
            <w:pPr>
              <w:pStyle w:val="OtherTableBody"/>
            </w:pPr>
            <w:r>
              <w:t>Facility ID - PRC</w:t>
            </w:r>
          </w:p>
        </w:tc>
        <w:tc>
          <w:tcPr>
            <w:tcW w:w="800" w:type="dxa"/>
          </w:tcPr>
          <w:p w14:paraId="789B1A6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00995</w:t>
            </w:r>
          </w:p>
        </w:tc>
        <w:tc>
          <w:tcPr>
            <w:tcW w:w="600" w:type="dxa"/>
          </w:tcPr>
          <w:p w14:paraId="7150D38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PRC</w:t>
            </w:r>
          </w:p>
        </w:tc>
        <w:tc>
          <w:tcPr>
            <w:tcW w:w="700" w:type="dxa"/>
          </w:tcPr>
          <w:p w14:paraId="44CFFAD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79D6323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9513F5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2CF80B6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42D95E1B" w14:textId="77777777" w:rsidR="00940027" w:rsidRDefault="00940027">
            <w:pPr>
              <w:pStyle w:val="OtherTableBody"/>
              <w:jc w:val="center"/>
            </w:pPr>
            <w:r>
              <w:t>0464</w:t>
            </w:r>
          </w:p>
        </w:tc>
        <w:tc>
          <w:tcPr>
            <w:tcW w:w="942" w:type="dxa"/>
          </w:tcPr>
          <w:p w14:paraId="27FC11CB" w14:textId="77777777" w:rsidR="00940027" w:rsidRDefault="00940027">
            <w:pPr>
              <w:pStyle w:val="OtherTableBody"/>
            </w:pPr>
            <w:r>
              <w:t>8.10.3.2</w:t>
            </w:r>
          </w:p>
        </w:tc>
      </w:tr>
      <w:tr w:rsidR="00940027" w14:paraId="3284C08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0BB2B3F" w14:textId="77777777" w:rsidR="00940027" w:rsidRDefault="00940027">
            <w:pPr>
              <w:pStyle w:val="OtherTableBody"/>
            </w:pPr>
            <w:r>
              <w:t>Facility ID-FAC</w:t>
            </w:r>
          </w:p>
        </w:tc>
        <w:tc>
          <w:tcPr>
            <w:tcW w:w="800" w:type="dxa"/>
          </w:tcPr>
          <w:p w14:paraId="7776D677" w14:textId="77777777" w:rsidR="00940027" w:rsidRDefault="00940027">
            <w:pPr>
              <w:pStyle w:val="OtherTableBody"/>
              <w:jc w:val="center"/>
            </w:pPr>
            <w:r>
              <w:t>01262</w:t>
            </w:r>
          </w:p>
        </w:tc>
        <w:tc>
          <w:tcPr>
            <w:tcW w:w="600" w:type="dxa"/>
          </w:tcPr>
          <w:p w14:paraId="250E977B" w14:textId="77777777" w:rsidR="00940027" w:rsidRDefault="00940027">
            <w:pPr>
              <w:pStyle w:val="OtherTableBody"/>
              <w:jc w:val="center"/>
            </w:pPr>
            <w:r>
              <w:t>FAC</w:t>
            </w:r>
          </w:p>
        </w:tc>
        <w:tc>
          <w:tcPr>
            <w:tcW w:w="700" w:type="dxa"/>
          </w:tcPr>
          <w:p w14:paraId="3BD61417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1ECD77FF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4B81299C" w14:textId="77777777" w:rsidR="00940027" w:rsidRDefault="00940027">
            <w:pPr>
              <w:pStyle w:val="OtherTableBody"/>
            </w:pPr>
            <w:r>
              <w:t>EI</w:t>
            </w:r>
          </w:p>
        </w:tc>
        <w:tc>
          <w:tcPr>
            <w:tcW w:w="700" w:type="dxa"/>
          </w:tcPr>
          <w:p w14:paraId="3526137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0C4EB1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D7B6955" w14:textId="77777777" w:rsidR="00940027" w:rsidRDefault="00940027">
            <w:pPr>
              <w:pStyle w:val="OtherTableBody"/>
            </w:pPr>
            <w:r>
              <w:t>7.12.6.1</w:t>
            </w:r>
          </w:p>
        </w:tc>
      </w:tr>
      <w:tr w:rsidR="00940027" w14:paraId="0135FE2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9DA4B51" w14:textId="77777777" w:rsidR="00940027" w:rsidRDefault="00940027">
            <w:pPr>
              <w:pStyle w:val="OtherTableBody"/>
            </w:pPr>
            <w:r>
              <w:t>Facility Telecommunication</w:t>
            </w:r>
          </w:p>
        </w:tc>
        <w:tc>
          <w:tcPr>
            <w:tcW w:w="800" w:type="dxa"/>
          </w:tcPr>
          <w:p w14:paraId="36882137" w14:textId="77777777" w:rsidR="00940027" w:rsidRDefault="00940027">
            <w:pPr>
              <w:pStyle w:val="OtherTableBody"/>
              <w:jc w:val="center"/>
            </w:pPr>
            <w:r>
              <w:t>01265</w:t>
            </w:r>
          </w:p>
        </w:tc>
        <w:tc>
          <w:tcPr>
            <w:tcW w:w="600" w:type="dxa"/>
          </w:tcPr>
          <w:p w14:paraId="1F6F1D10" w14:textId="77777777" w:rsidR="00940027" w:rsidRDefault="00940027">
            <w:pPr>
              <w:pStyle w:val="OtherTableBody"/>
              <w:jc w:val="center"/>
            </w:pPr>
            <w:r>
              <w:t>FAC</w:t>
            </w:r>
          </w:p>
        </w:tc>
        <w:tc>
          <w:tcPr>
            <w:tcW w:w="700" w:type="dxa"/>
          </w:tcPr>
          <w:p w14:paraId="04BABFBD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0B5A6FBC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277D2A02" w14:textId="77777777" w:rsidR="00940027" w:rsidRDefault="00940027">
            <w:pPr>
              <w:pStyle w:val="OtherTableBody"/>
            </w:pPr>
            <w:r>
              <w:t>XTN</w:t>
            </w:r>
          </w:p>
        </w:tc>
        <w:tc>
          <w:tcPr>
            <w:tcW w:w="700" w:type="dxa"/>
          </w:tcPr>
          <w:p w14:paraId="07C156B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F29332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A9B41BF" w14:textId="77777777" w:rsidR="00940027" w:rsidRDefault="00940027">
            <w:pPr>
              <w:pStyle w:val="OtherTableBody"/>
            </w:pPr>
            <w:r>
              <w:t>7.12.6.4</w:t>
            </w:r>
          </w:p>
        </w:tc>
      </w:tr>
      <w:tr w:rsidR="00940027" w14:paraId="792F770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F64CA42" w14:textId="77777777" w:rsidR="00940027" w:rsidRDefault="00940027">
            <w:pPr>
              <w:pStyle w:val="OtherTableBody"/>
            </w:pPr>
            <w:r>
              <w:t>Facility Type</w:t>
            </w:r>
          </w:p>
        </w:tc>
        <w:tc>
          <w:tcPr>
            <w:tcW w:w="800" w:type="dxa"/>
          </w:tcPr>
          <w:p w14:paraId="28B00B83" w14:textId="77777777" w:rsidR="00940027" w:rsidRDefault="00940027">
            <w:pPr>
              <w:pStyle w:val="OtherTableBody"/>
              <w:jc w:val="center"/>
            </w:pPr>
            <w:r>
              <w:t>01263</w:t>
            </w:r>
          </w:p>
        </w:tc>
        <w:tc>
          <w:tcPr>
            <w:tcW w:w="600" w:type="dxa"/>
          </w:tcPr>
          <w:p w14:paraId="04B67526" w14:textId="77777777" w:rsidR="00940027" w:rsidRDefault="00940027">
            <w:pPr>
              <w:pStyle w:val="OtherTableBody"/>
              <w:jc w:val="center"/>
            </w:pPr>
            <w:r>
              <w:t>FAC</w:t>
            </w:r>
          </w:p>
        </w:tc>
        <w:tc>
          <w:tcPr>
            <w:tcW w:w="700" w:type="dxa"/>
          </w:tcPr>
          <w:p w14:paraId="66B8F8C0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612BB9F3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6589797D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6606A4E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7F1DCE2" w14:textId="77777777" w:rsidR="00940027" w:rsidRDefault="00940027">
            <w:pPr>
              <w:pStyle w:val="OtherTableBody"/>
              <w:jc w:val="center"/>
            </w:pPr>
            <w:r>
              <w:t>0331</w:t>
            </w:r>
          </w:p>
        </w:tc>
        <w:tc>
          <w:tcPr>
            <w:tcW w:w="942" w:type="dxa"/>
          </w:tcPr>
          <w:p w14:paraId="04B39A34" w14:textId="77777777" w:rsidR="00940027" w:rsidRDefault="00940027">
            <w:pPr>
              <w:pStyle w:val="OtherTableBody"/>
            </w:pPr>
            <w:r>
              <w:t>7.12.6.2</w:t>
            </w:r>
          </w:p>
        </w:tc>
      </w:tr>
      <w:tr w:rsidR="00940027" w14:paraId="0AD26C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CF66C50" w14:textId="77777777" w:rsidR="00940027" w:rsidRDefault="00940027">
            <w:pPr>
              <w:pStyle w:val="OtherTableBody"/>
            </w:pPr>
            <w:r>
              <w:t>Factors that may Affect the Observation</w:t>
            </w:r>
          </w:p>
        </w:tc>
        <w:tc>
          <w:tcPr>
            <w:tcW w:w="800" w:type="dxa"/>
          </w:tcPr>
          <w:p w14:paraId="04A5FD07" w14:textId="77777777" w:rsidR="00940027" w:rsidRDefault="00940027">
            <w:pPr>
              <w:pStyle w:val="OtherTableBody"/>
              <w:jc w:val="center"/>
            </w:pPr>
            <w:r>
              <w:t>00624</w:t>
            </w:r>
          </w:p>
        </w:tc>
        <w:tc>
          <w:tcPr>
            <w:tcW w:w="600" w:type="dxa"/>
          </w:tcPr>
          <w:p w14:paraId="6EE89F5A" w14:textId="77777777" w:rsidR="00940027" w:rsidRDefault="00940027">
            <w:pPr>
              <w:pStyle w:val="OtherTableBody"/>
              <w:jc w:val="center"/>
            </w:pPr>
            <w:r>
              <w:t>OM1</w:t>
            </w:r>
          </w:p>
        </w:tc>
        <w:tc>
          <w:tcPr>
            <w:tcW w:w="700" w:type="dxa"/>
          </w:tcPr>
          <w:p w14:paraId="6D36272B" w14:textId="77777777" w:rsidR="00940027" w:rsidRDefault="00940027">
            <w:pPr>
              <w:pStyle w:val="OtherTableBody"/>
            </w:pPr>
            <w:r>
              <w:t>39</w:t>
            </w:r>
          </w:p>
        </w:tc>
        <w:tc>
          <w:tcPr>
            <w:tcW w:w="600" w:type="dxa"/>
          </w:tcPr>
          <w:p w14:paraId="518996FA" w14:textId="77777777" w:rsidR="00940027" w:rsidRDefault="00940027">
            <w:pPr>
              <w:pStyle w:val="OtherTableBody"/>
            </w:pPr>
            <w:r>
              <w:t>200</w:t>
            </w:r>
          </w:p>
        </w:tc>
        <w:tc>
          <w:tcPr>
            <w:tcW w:w="600" w:type="dxa"/>
          </w:tcPr>
          <w:p w14:paraId="2671E67D" w14:textId="77777777" w:rsidR="00940027" w:rsidRDefault="00940027">
            <w:pPr>
              <w:pStyle w:val="OtherTableBody"/>
            </w:pPr>
            <w:r>
              <w:t>TX</w:t>
            </w:r>
          </w:p>
        </w:tc>
        <w:tc>
          <w:tcPr>
            <w:tcW w:w="700" w:type="dxa"/>
          </w:tcPr>
          <w:p w14:paraId="7AA411F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3511DC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9F0ED74" w14:textId="77777777" w:rsidR="00940027" w:rsidRDefault="00940027">
            <w:pPr>
              <w:pStyle w:val="OtherTableBody"/>
            </w:pPr>
            <w:r>
              <w:t>8.8.8.39</w:t>
            </w:r>
          </w:p>
        </w:tc>
      </w:tr>
      <w:tr w:rsidR="00940027" w14:paraId="63FED09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5A8009A" w14:textId="77777777" w:rsidR="00940027" w:rsidRDefault="00940027">
            <w:pPr>
              <w:pStyle w:val="OtherTableBody"/>
            </w:pPr>
            <w:r>
              <w:t>Family/Significant Other Awareness of Problem/Prognosis</w:t>
            </w:r>
          </w:p>
        </w:tc>
        <w:tc>
          <w:tcPr>
            <w:tcW w:w="800" w:type="dxa"/>
          </w:tcPr>
          <w:p w14:paraId="592C005E" w14:textId="77777777" w:rsidR="00940027" w:rsidRDefault="00940027">
            <w:pPr>
              <w:pStyle w:val="OtherTableBody"/>
              <w:jc w:val="center"/>
            </w:pPr>
            <w:r>
              <w:t>00859</w:t>
            </w:r>
          </w:p>
        </w:tc>
        <w:tc>
          <w:tcPr>
            <w:tcW w:w="600" w:type="dxa"/>
          </w:tcPr>
          <w:p w14:paraId="0816E99F" w14:textId="77777777" w:rsidR="00940027" w:rsidRDefault="00940027">
            <w:pPr>
              <w:pStyle w:val="OtherTableBody"/>
              <w:jc w:val="center"/>
            </w:pPr>
            <w:r>
              <w:t>PRB</w:t>
            </w:r>
          </w:p>
        </w:tc>
        <w:tc>
          <w:tcPr>
            <w:tcW w:w="700" w:type="dxa"/>
          </w:tcPr>
          <w:p w14:paraId="720D3992" w14:textId="77777777" w:rsidR="00940027" w:rsidRDefault="00940027">
            <w:pPr>
              <w:pStyle w:val="OtherTableBody"/>
            </w:pPr>
            <w:r>
              <w:t>24</w:t>
            </w:r>
          </w:p>
        </w:tc>
        <w:tc>
          <w:tcPr>
            <w:tcW w:w="600" w:type="dxa"/>
          </w:tcPr>
          <w:p w14:paraId="00669AD1" w14:textId="77777777" w:rsidR="00940027" w:rsidRDefault="00940027">
            <w:pPr>
              <w:pStyle w:val="OtherTableBody"/>
            </w:pPr>
            <w:r>
              <w:t>200</w:t>
            </w:r>
          </w:p>
        </w:tc>
        <w:tc>
          <w:tcPr>
            <w:tcW w:w="600" w:type="dxa"/>
          </w:tcPr>
          <w:p w14:paraId="7B4DF24E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785584E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3D7C59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7C32212" w14:textId="77777777" w:rsidR="00940027" w:rsidRDefault="00940027">
            <w:pPr>
              <w:pStyle w:val="OtherTableBody"/>
            </w:pPr>
            <w:r>
              <w:t>12.4.2.24</w:t>
            </w:r>
          </w:p>
        </w:tc>
      </w:tr>
      <w:tr w:rsidR="00940027" w14:paraId="612C6EF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1946E8B" w14:textId="77777777" w:rsidR="00940027" w:rsidRDefault="00940027">
            <w:pPr>
              <w:pStyle w:val="OtherTableBody"/>
            </w:pPr>
            <w:r>
              <w:t>Fee Schedule</w:t>
            </w:r>
          </w:p>
        </w:tc>
        <w:tc>
          <w:tcPr>
            <w:tcW w:w="800" w:type="dxa"/>
          </w:tcPr>
          <w:p w14:paraId="7661ADD9" w14:textId="77777777" w:rsidR="00940027" w:rsidRDefault="00940027">
            <w:pPr>
              <w:pStyle w:val="OtherTableBody"/>
              <w:jc w:val="center"/>
            </w:pPr>
            <w:r>
              <w:t>00370</w:t>
            </w:r>
          </w:p>
        </w:tc>
        <w:tc>
          <w:tcPr>
            <w:tcW w:w="600" w:type="dxa"/>
          </w:tcPr>
          <w:p w14:paraId="1C57587E" w14:textId="77777777" w:rsidR="00940027" w:rsidRDefault="00940027">
            <w:pPr>
              <w:pStyle w:val="OtherTableBody"/>
              <w:jc w:val="center"/>
            </w:pPr>
            <w:r>
              <w:t>FT1</w:t>
            </w:r>
          </w:p>
        </w:tc>
        <w:tc>
          <w:tcPr>
            <w:tcW w:w="700" w:type="dxa"/>
          </w:tcPr>
          <w:p w14:paraId="5DEA9A96" w14:textId="77777777" w:rsidR="00940027" w:rsidRDefault="00940027">
            <w:pPr>
              <w:pStyle w:val="OtherTableBody"/>
            </w:pPr>
            <w:r>
              <w:t>17</w:t>
            </w:r>
          </w:p>
        </w:tc>
        <w:tc>
          <w:tcPr>
            <w:tcW w:w="600" w:type="dxa"/>
          </w:tcPr>
          <w:p w14:paraId="0C394AE8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0CFB54AA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20EBC1F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F7C1FA2" w14:textId="77777777" w:rsidR="00940027" w:rsidRDefault="00940027">
            <w:pPr>
              <w:pStyle w:val="OtherTableBody"/>
              <w:jc w:val="center"/>
            </w:pPr>
            <w:r>
              <w:t>0024</w:t>
            </w:r>
          </w:p>
        </w:tc>
        <w:tc>
          <w:tcPr>
            <w:tcW w:w="942" w:type="dxa"/>
          </w:tcPr>
          <w:p w14:paraId="27D63E9A" w14:textId="77777777" w:rsidR="00940027" w:rsidRDefault="00940027">
            <w:pPr>
              <w:pStyle w:val="OtherTableBody"/>
            </w:pPr>
            <w:r>
              <w:t>6.5.1.17</w:t>
            </w:r>
          </w:p>
        </w:tc>
      </w:tr>
      <w:tr w:rsidR="00940027" w14:paraId="331958D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0AABFF9" w14:textId="77777777" w:rsidR="00940027" w:rsidRDefault="00940027">
            <w:pPr>
              <w:pStyle w:val="OtherTableBody"/>
            </w:pPr>
            <w:r>
              <w:t>Fibrin Index</w:t>
            </w:r>
          </w:p>
        </w:tc>
        <w:tc>
          <w:tcPr>
            <w:tcW w:w="800" w:type="dxa"/>
          </w:tcPr>
          <w:p w14:paraId="319361B0" w14:textId="77777777" w:rsidR="00940027" w:rsidRDefault="00940027">
            <w:pPr>
              <w:pStyle w:val="OtherTableBody"/>
              <w:jc w:val="center"/>
            </w:pPr>
            <w:r>
              <w:t>01365</w:t>
            </w:r>
          </w:p>
        </w:tc>
        <w:tc>
          <w:tcPr>
            <w:tcW w:w="600" w:type="dxa"/>
          </w:tcPr>
          <w:p w14:paraId="7E17798C" w14:textId="77777777" w:rsidR="00940027" w:rsidRDefault="00940027">
            <w:pPr>
              <w:pStyle w:val="OtherTableBody"/>
              <w:jc w:val="center"/>
            </w:pPr>
            <w:r>
              <w:t>SAC</w:t>
            </w:r>
          </w:p>
        </w:tc>
        <w:tc>
          <w:tcPr>
            <w:tcW w:w="700" w:type="dxa"/>
          </w:tcPr>
          <w:p w14:paraId="659EE8AE" w14:textId="77777777" w:rsidR="00940027" w:rsidRDefault="00940027">
            <w:pPr>
              <w:pStyle w:val="OtherTableBody"/>
            </w:pPr>
            <w:r>
              <w:t>38</w:t>
            </w:r>
          </w:p>
        </w:tc>
        <w:tc>
          <w:tcPr>
            <w:tcW w:w="600" w:type="dxa"/>
          </w:tcPr>
          <w:p w14:paraId="1C514456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74B76B02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3B912EC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BBC564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3475876" w14:textId="77777777" w:rsidR="00940027" w:rsidRDefault="00940027">
            <w:pPr>
              <w:pStyle w:val="OtherTableBody"/>
            </w:pPr>
            <w:r>
              <w:t>13.4.3.38</w:t>
            </w:r>
          </w:p>
        </w:tc>
      </w:tr>
      <w:tr w:rsidR="00940027" w14:paraId="2A1799B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E723639" w14:textId="77777777" w:rsidR="00940027" w:rsidRDefault="00940027">
            <w:pPr>
              <w:pStyle w:val="OtherTableBody"/>
            </w:pPr>
            <w:r>
              <w:t>Fibrin Index Units</w:t>
            </w:r>
          </w:p>
        </w:tc>
        <w:tc>
          <w:tcPr>
            <w:tcW w:w="800" w:type="dxa"/>
          </w:tcPr>
          <w:p w14:paraId="2E972E28" w14:textId="77777777" w:rsidR="00940027" w:rsidRDefault="00940027">
            <w:pPr>
              <w:pStyle w:val="OtherTableBody"/>
              <w:jc w:val="center"/>
            </w:pPr>
            <w:r>
              <w:t>01366</w:t>
            </w:r>
          </w:p>
        </w:tc>
        <w:tc>
          <w:tcPr>
            <w:tcW w:w="600" w:type="dxa"/>
          </w:tcPr>
          <w:p w14:paraId="78D27B56" w14:textId="77777777" w:rsidR="00940027" w:rsidRDefault="00940027">
            <w:pPr>
              <w:pStyle w:val="OtherTableBody"/>
              <w:jc w:val="center"/>
            </w:pPr>
            <w:r>
              <w:t>SAC</w:t>
            </w:r>
          </w:p>
        </w:tc>
        <w:tc>
          <w:tcPr>
            <w:tcW w:w="700" w:type="dxa"/>
          </w:tcPr>
          <w:p w14:paraId="3DD28508" w14:textId="77777777" w:rsidR="00940027" w:rsidRDefault="00940027">
            <w:pPr>
              <w:pStyle w:val="OtherTableBody"/>
            </w:pPr>
            <w:r>
              <w:t>39</w:t>
            </w:r>
          </w:p>
        </w:tc>
        <w:tc>
          <w:tcPr>
            <w:tcW w:w="600" w:type="dxa"/>
          </w:tcPr>
          <w:p w14:paraId="5046683C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3819A7F4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4B4D138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6F324B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8D4784B" w14:textId="77777777" w:rsidR="00940027" w:rsidRDefault="00940027">
            <w:pPr>
              <w:pStyle w:val="OtherTableBody"/>
            </w:pPr>
            <w:r>
              <w:t>13.4.3.39</w:t>
            </w:r>
          </w:p>
        </w:tc>
      </w:tr>
      <w:tr w:rsidR="00940027" w14:paraId="14B8500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6717585" w14:textId="77777777" w:rsidR="00940027" w:rsidRDefault="00940027">
            <w:pPr>
              <w:pStyle w:val="OtherTableBody"/>
            </w:pPr>
            <w:r>
              <w:t>Field Separator</w:t>
            </w:r>
          </w:p>
        </w:tc>
        <w:tc>
          <w:tcPr>
            <w:tcW w:w="800" w:type="dxa"/>
          </w:tcPr>
          <w:p w14:paraId="29B6604F" w14:textId="77777777" w:rsidR="00940027" w:rsidRDefault="00940027">
            <w:pPr>
              <w:pStyle w:val="OtherTableBody"/>
              <w:jc w:val="center"/>
            </w:pPr>
            <w:r>
              <w:t>00001</w:t>
            </w:r>
          </w:p>
        </w:tc>
        <w:tc>
          <w:tcPr>
            <w:tcW w:w="600" w:type="dxa"/>
          </w:tcPr>
          <w:p w14:paraId="54998D3E" w14:textId="77777777" w:rsidR="00940027" w:rsidRDefault="00940027">
            <w:pPr>
              <w:pStyle w:val="OtherTableBody"/>
              <w:jc w:val="center"/>
            </w:pPr>
            <w:r>
              <w:t>MSH</w:t>
            </w:r>
          </w:p>
        </w:tc>
        <w:tc>
          <w:tcPr>
            <w:tcW w:w="700" w:type="dxa"/>
          </w:tcPr>
          <w:p w14:paraId="21CC557F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36F8B809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7EB9155F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1D75D12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BE49CF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C661ECD" w14:textId="77777777" w:rsidR="00940027" w:rsidRDefault="00940027">
            <w:pPr>
              <w:pStyle w:val="OtherTableBody"/>
            </w:pPr>
            <w:r>
              <w:t>2.15.9.1</w:t>
            </w:r>
          </w:p>
        </w:tc>
      </w:tr>
      <w:tr w:rsidR="00940027" w14:paraId="7F27334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DE1EC4F" w14:textId="77777777" w:rsidR="00940027" w:rsidRDefault="00940027">
            <w:pPr>
              <w:pStyle w:val="OtherTableBody"/>
            </w:pPr>
            <w:r>
              <w:t>File Batch Count</w:t>
            </w:r>
          </w:p>
        </w:tc>
        <w:tc>
          <w:tcPr>
            <w:tcW w:w="800" w:type="dxa"/>
          </w:tcPr>
          <w:p w14:paraId="5F338A82" w14:textId="77777777" w:rsidR="00940027" w:rsidRDefault="00940027">
            <w:pPr>
              <w:pStyle w:val="OtherTableBody"/>
              <w:jc w:val="center"/>
            </w:pPr>
            <w:r>
              <w:t>00079</w:t>
            </w:r>
          </w:p>
        </w:tc>
        <w:tc>
          <w:tcPr>
            <w:tcW w:w="600" w:type="dxa"/>
          </w:tcPr>
          <w:p w14:paraId="57558826" w14:textId="77777777" w:rsidR="00940027" w:rsidRDefault="00940027">
            <w:pPr>
              <w:pStyle w:val="OtherTableBody"/>
              <w:jc w:val="center"/>
            </w:pPr>
            <w:r>
              <w:t>FTS</w:t>
            </w:r>
          </w:p>
        </w:tc>
        <w:tc>
          <w:tcPr>
            <w:tcW w:w="700" w:type="dxa"/>
          </w:tcPr>
          <w:p w14:paraId="0754FB5D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623BE54A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2ED8452A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39E22AB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48D426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A399C20" w14:textId="77777777" w:rsidR="00940027" w:rsidRDefault="00940027">
            <w:pPr>
              <w:pStyle w:val="OtherTableBody"/>
            </w:pPr>
            <w:r>
              <w:t>2.15.7.1</w:t>
            </w:r>
          </w:p>
        </w:tc>
      </w:tr>
      <w:tr w:rsidR="00940027" w14:paraId="04D445E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DE6A806" w14:textId="77777777" w:rsidR="00940027" w:rsidRDefault="00940027">
            <w:pPr>
              <w:pStyle w:val="OtherTableBody"/>
            </w:pPr>
            <w:r>
              <w:t>File Control ID</w:t>
            </w:r>
          </w:p>
        </w:tc>
        <w:tc>
          <w:tcPr>
            <w:tcW w:w="800" w:type="dxa"/>
          </w:tcPr>
          <w:p w14:paraId="34C8AC72" w14:textId="77777777" w:rsidR="00940027" w:rsidRDefault="00940027">
            <w:pPr>
              <w:pStyle w:val="OtherTableBody"/>
              <w:jc w:val="center"/>
            </w:pPr>
            <w:r>
              <w:t>00077</w:t>
            </w:r>
          </w:p>
        </w:tc>
        <w:tc>
          <w:tcPr>
            <w:tcW w:w="600" w:type="dxa"/>
          </w:tcPr>
          <w:p w14:paraId="118C6915" w14:textId="77777777" w:rsidR="00940027" w:rsidRDefault="00940027">
            <w:pPr>
              <w:pStyle w:val="OtherTableBody"/>
              <w:jc w:val="center"/>
            </w:pPr>
            <w:r>
              <w:t>FHS</w:t>
            </w:r>
          </w:p>
        </w:tc>
        <w:tc>
          <w:tcPr>
            <w:tcW w:w="700" w:type="dxa"/>
          </w:tcPr>
          <w:p w14:paraId="52A81209" w14:textId="77777777" w:rsidR="00940027" w:rsidRDefault="00940027">
            <w:pPr>
              <w:pStyle w:val="OtherTableBody"/>
            </w:pPr>
            <w:r>
              <w:t>11</w:t>
            </w:r>
          </w:p>
        </w:tc>
        <w:tc>
          <w:tcPr>
            <w:tcW w:w="600" w:type="dxa"/>
          </w:tcPr>
          <w:p w14:paraId="14C8C115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74A405FD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5386A01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EB7680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D1F4CDC" w14:textId="77777777" w:rsidR="00940027" w:rsidRDefault="00940027">
            <w:pPr>
              <w:pStyle w:val="OtherTableBody"/>
            </w:pPr>
            <w:r>
              <w:t>2.15.6.11</w:t>
            </w:r>
          </w:p>
        </w:tc>
      </w:tr>
      <w:tr w:rsidR="00940027" w14:paraId="1953C1C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E8A6850" w14:textId="77777777" w:rsidR="00940027" w:rsidRDefault="00940027">
            <w:pPr>
              <w:pStyle w:val="OtherTableBody"/>
            </w:pPr>
            <w:r>
              <w:t>File Creation Date/Time</w:t>
            </w:r>
          </w:p>
        </w:tc>
        <w:tc>
          <w:tcPr>
            <w:tcW w:w="800" w:type="dxa"/>
          </w:tcPr>
          <w:p w14:paraId="7ED0A425" w14:textId="77777777" w:rsidR="00940027" w:rsidRDefault="00940027">
            <w:pPr>
              <w:pStyle w:val="OtherTableBody"/>
              <w:jc w:val="center"/>
            </w:pPr>
            <w:r>
              <w:t>00073</w:t>
            </w:r>
          </w:p>
        </w:tc>
        <w:tc>
          <w:tcPr>
            <w:tcW w:w="600" w:type="dxa"/>
          </w:tcPr>
          <w:p w14:paraId="25360C8A" w14:textId="77777777" w:rsidR="00940027" w:rsidRDefault="00940027">
            <w:pPr>
              <w:pStyle w:val="OtherTableBody"/>
              <w:jc w:val="center"/>
            </w:pPr>
            <w:r>
              <w:t>FHS</w:t>
            </w:r>
          </w:p>
        </w:tc>
        <w:tc>
          <w:tcPr>
            <w:tcW w:w="700" w:type="dxa"/>
          </w:tcPr>
          <w:p w14:paraId="258BCF98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7FA7BC4D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60EFDE1E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6D29006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900A77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92631DE" w14:textId="77777777" w:rsidR="00940027" w:rsidRDefault="00940027">
            <w:pPr>
              <w:pStyle w:val="OtherTableBody"/>
            </w:pPr>
            <w:r>
              <w:t>2.15.6.7</w:t>
            </w:r>
          </w:p>
        </w:tc>
      </w:tr>
      <w:tr w:rsidR="00940027" w14:paraId="395C499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D3CD41E" w14:textId="77777777" w:rsidR="00940027" w:rsidRDefault="00940027">
            <w:pPr>
              <w:pStyle w:val="OtherTableBody"/>
            </w:pPr>
            <w:r>
              <w:t>File Encoding Characters</w:t>
            </w:r>
          </w:p>
        </w:tc>
        <w:tc>
          <w:tcPr>
            <w:tcW w:w="800" w:type="dxa"/>
          </w:tcPr>
          <w:p w14:paraId="61A255EB" w14:textId="77777777" w:rsidR="00940027" w:rsidRDefault="00940027">
            <w:pPr>
              <w:pStyle w:val="OtherTableBody"/>
              <w:jc w:val="center"/>
            </w:pPr>
            <w:r>
              <w:t>00068</w:t>
            </w:r>
          </w:p>
        </w:tc>
        <w:tc>
          <w:tcPr>
            <w:tcW w:w="600" w:type="dxa"/>
          </w:tcPr>
          <w:p w14:paraId="2BC6FC1A" w14:textId="77777777" w:rsidR="00940027" w:rsidRDefault="00940027">
            <w:pPr>
              <w:pStyle w:val="OtherTableBody"/>
              <w:jc w:val="center"/>
            </w:pPr>
            <w:r>
              <w:t>FHS</w:t>
            </w:r>
          </w:p>
        </w:tc>
        <w:tc>
          <w:tcPr>
            <w:tcW w:w="700" w:type="dxa"/>
          </w:tcPr>
          <w:p w14:paraId="0BC24239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367330D7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7C25816B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45E2D37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9D858B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BD083C7" w14:textId="77777777" w:rsidR="00940027" w:rsidRDefault="00940027">
            <w:pPr>
              <w:pStyle w:val="OtherTableBody"/>
            </w:pPr>
            <w:r>
              <w:t>2.15.6.2</w:t>
            </w:r>
          </w:p>
        </w:tc>
      </w:tr>
      <w:tr w:rsidR="00940027" w14:paraId="6FC22B2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47F75FA" w14:textId="77777777" w:rsidR="00940027" w:rsidRDefault="00940027">
            <w:pPr>
              <w:pStyle w:val="OtherTableBody"/>
            </w:pPr>
            <w:r>
              <w:t>File Field Separator</w:t>
            </w:r>
          </w:p>
        </w:tc>
        <w:tc>
          <w:tcPr>
            <w:tcW w:w="800" w:type="dxa"/>
          </w:tcPr>
          <w:p w14:paraId="48DDCF09" w14:textId="77777777" w:rsidR="00940027" w:rsidRDefault="00940027">
            <w:pPr>
              <w:pStyle w:val="OtherTableBody"/>
              <w:jc w:val="center"/>
            </w:pPr>
            <w:r>
              <w:t>00067</w:t>
            </w:r>
          </w:p>
        </w:tc>
        <w:tc>
          <w:tcPr>
            <w:tcW w:w="600" w:type="dxa"/>
          </w:tcPr>
          <w:p w14:paraId="005C7699" w14:textId="77777777" w:rsidR="00940027" w:rsidRDefault="00940027">
            <w:pPr>
              <w:pStyle w:val="OtherTableBody"/>
              <w:jc w:val="center"/>
            </w:pPr>
            <w:r>
              <w:t>FHS</w:t>
            </w:r>
          </w:p>
        </w:tc>
        <w:tc>
          <w:tcPr>
            <w:tcW w:w="700" w:type="dxa"/>
          </w:tcPr>
          <w:p w14:paraId="763E7564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552A64CE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566A1537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3EBCCBC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BE2613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6B95A18" w14:textId="77777777" w:rsidR="00940027" w:rsidRDefault="00940027">
            <w:pPr>
              <w:pStyle w:val="OtherTableBody"/>
            </w:pPr>
            <w:r>
              <w:t>2.15.6.1</w:t>
            </w:r>
          </w:p>
        </w:tc>
      </w:tr>
      <w:tr w:rsidR="00940027" w14:paraId="17927A9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6FE483F" w14:textId="77777777" w:rsidR="00940027" w:rsidRDefault="00940027">
            <w:pPr>
              <w:pStyle w:val="OtherTableBody"/>
            </w:pPr>
            <w:r>
              <w:t>File Header Comment</w:t>
            </w:r>
          </w:p>
        </w:tc>
        <w:tc>
          <w:tcPr>
            <w:tcW w:w="800" w:type="dxa"/>
          </w:tcPr>
          <w:p w14:paraId="64263AAD" w14:textId="77777777" w:rsidR="00940027" w:rsidRDefault="00940027">
            <w:pPr>
              <w:pStyle w:val="OtherTableBody"/>
              <w:jc w:val="center"/>
            </w:pPr>
            <w:r>
              <w:t>00076</w:t>
            </w:r>
          </w:p>
        </w:tc>
        <w:tc>
          <w:tcPr>
            <w:tcW w:w="600" w:type="dxa"/>
          </w:tcPr>
          <w:p w14:paraId="29A5FBFB" w14:textId="77777777" w:rsidR="00940027" w:rsidRDefault="00940027">
            <w:pPr>
              <w:pStyle w:val="OtherTableBody"/>
              <w:jc w:val="center"/>
            </w:pPr>
            <w:r>
              <w:t>FHS</w:t>
            </w:r>
          </w:p>
        </w:tc>
        <w:tc>
          <w:tcPr>
            <w:tcW w:w="700" w:type="dxa"/>
          </w:tcPr>
          <w:p w14:paraId="5FC08CB2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78E2718F" w14:textId="77777777" w:rsidR="00940027" w:rsidRDefault="00940027">
            <w:pPr>
              <w:pStyle w:val="OtherTableBody"/>
            </w:pPr>
            <w:r>
              <w:t>80</w:t>
            </w:r>
          </w:p>
        </w:tc>
        <w:tc>
          <w:tcPr>
            <w:tcW w:w="600" w:type="dxa"/>
          </w:tcPr>
          <w:p w14:paraId="222B868B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7AD5454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2CEC8B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1F82439" w14:textId="77777777" w:rsidR="00940027" w:rsidRDefault="00940027">
            <w:pPr>
              <w:pStyle w:val="OtherTableBody"/>
            </w:pPr>
            <w:r>
              <w:t>2.15.6.10</w:t>
            </w:r>
          </w:p>
        </w:tc>
      </w:tr>
      <w:tr w:rsidR="00940027" w14:paraId="711E407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975010A" w14:textId="77777777" w:rsidR="00940027" w:rsidRDefault="00940027">
            <w:pPr>
              <w:pStyle w:val="OtherTableBody"/>
            </w:pPr>
            <w:r>
              <w:t>File Name</w:t>
            </w:r>
          </w:p>
        </w:tc>
        <w:tc>
          <w:tcPr>
            <w:tcW w:w="800" w:type="dxa"/>
          </w:tcPr>
          <w:p w14:paraId="48B5B9D8" w14:textId="77777777" w:rsidR="00940027" w:rsidRDefault="00940027">
            <w:pPr>
              <w:pStyle w:val="OtherTableBody"/>
              <w:jc w:val="center"/>
            </w:pPr>
            <w:r>
              <w:t>01431</w:t>
            </w:r>
          </w:p>
        </w:tc>
        <w:tc>
          <w:tcPr>
            <w:tcW w:w="600" w:type="dxa"/>
          </w:tcPr>
          <w:p w14:paraId="7EA76BCE" w14:textId="77777777" w:rsidR="00940027" w:rsidRDefault="00940027">
            <w:pPr>
              <w:pStyle w:val="OtherTableBody"/>
              <w:jc w:val="center"/>
            </w:pPr>
            <w:r>
              <w:t>EQP</w:t>
            </w:r>
          </w:p>
        </w:tc>
        <w:tc>
          <w:tcPr>
            <w:tcW w:w="700" w:type="dxa"/>
          </w:tcPr>
          <w:p w14:paraId="77DFC3F4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5E6D6D3C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270491E8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755E357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A35FB4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3F6E0E3" w14:textId="77777777" w:rsidR="00940027" w:rsidRDefault="00940027">
            <w:pPr>
              <w:pStyle w:val="OtherTableBody"/>
            </w:pPr>
            <w:r>
              <w:t>13.4.12.2</w:t>
            </w:r>
          </w:p>
        </w:tc>
      </w:tr>
      <w:tr w:rsidR="00940027" w14:paraId="36D93E0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09C6442" w14:textId="77777777" w:rsidR="00940027" w:rsidRDefault="00940027">
            <w:pPr>
              <w:pStyle w:val="OtherTableBody"/>
            </w:pPr>
            <w:r>
              <w:t>File Name/ID</w:t>
            </w:r>
          </w:p>
        </w:tc>
        <w:tc>
          <w:tcPr>
            <w:tcW w:w="800" w:type="dxa"/>
          </w:tcPr>
          <w:p w14:paraId="7ABF0D04" w14:textId="77777777" w:rsidR="00940027" w:rsidRDefault="00940027">
            <w:pPr>
              <w:pStyle w:val="OtherTableBody"/>
              <w:jc w:val="center"/>
            </w:pPr>
            <w:r>
              <w:t>00075</w:t>
            </w:r>
          </w:p>
        </w:tc>
        <w:tc>
          <w:tcPr>
            <w:tcW w:w="600" w:type="dxa"/>
          </w:tcPr>
          <w:p w14:paraId="0E6358E1" w14:textId="77777777" w:rsidR="00940027" w:rsidRDefault="00940027">
            <w:pPr>
              <w:pStyle w:val="OtherTableBody"/>
              <w:jc w:val="center"/>
            </w:pPr>
            <w:r>
              <w:t>FHS</w:t>
            </w:r>
          </w:p>
        </w:tc>
        <w:tc>
          <w:tcPr>
            <w:tcW w:w="700" w:type="dxa"/>
          </w:tcPr>
          <w:p w14:paraId="14555E1F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2A088F73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2573ED7F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6B6AD5E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C9C3A8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07D6D5D" w14:textId="77777777" w:rsidR="00940027" w:rsidRDefault="00940027">
            <w:pPr>
              <w:pStyle w:val="OtherTableBody"/>
            </w:pPr>
            <w:r>
              <w:t>2.15.6.9</w:t>
            </w:r>
          </w:p>
        </w:tc>
      </w:tr>
      <w:tr w:rsidR="00940027" w14:paraId="6CD543A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72EA4E8" w14:textId="77777777" w:rsidR="00940027" w:rsidRDefault="00940027">
            <w:pPr>
              <w:pStyle w:val="OtherTableBody"/>
            </w:pPr>
            <w:r>
              <w:t>File Receiving Application</w:t>
            </w:r>
          </w:p>
        </w:tc>
        <w:tc>
          <w:tcPr>
            <w:tcW w:w="800" w:type="dxa"/>
          </w:tcPr>
          <w:p w14:paraId="637941DA" w14:textId="77777777" w:rsidR="00940027" w:rsidRDefault="00940027">
            <w:pPr>
              <w:pStyle w:val="OtherTableBody"/>
              <w:jc w:val="center"/>
            </w:pPr>
            <w:r>
              <w:t>00071</w:t>
            </w:r>
          </w:p>
        </w:tc>
        <w:tc>
          <w:tcPr>
            <w:tcW w:w="600" w:type="dxa"/>
          </w:tcPr>
          <w:p w14:paraId="3DE045C7" w14:textId="77777777" w:rsidR="00940027" w:rsidRDefault="00940027">
            <w:pPr>
              <w:pStyle w:val="OtherTableBody"/>
              <w:jc w:val="center"/>
            </w:pPr>
            <w:r>
              <w:t>FHS</w:t>
            </w:r>
          </w:p>
        </w:tc>
        <w:tc>
          <w:tcPr>
            <w:tcW w:w="700" w:type="dxa"/>
          </w:tcPr>
          <w:p w14:paraId="5FE1A740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6EDA38C9" w14:textId="77777777" w:rsidR="00940027" w:rsidRDefault="00940027">
            <w:pPr>
              <w:pStyle w:val="OtherTableBody"/>
            </w:pPr>
            <w:r>
              <w:t>227</w:t>
            </w:r>
          </w:p>
        </w:tc>
        <w:tc>
          <w:tcPr>
            <w:tcW w:w="600" w:type="dxa"/>
          </w:tcPr>
          <w:p w14:paraId="44C15E7F" w14:textId="77777777" w:rsidR="00940027" w:rsidRDefault="00940027">
            <w:pPr>
              <w:pStyle w:val="OtherTableBody"/>
            </w:pPr>
            <w:r>
              <w:t>HD</w:t>
            </w:r>
          </w:p>
        </w:tc>
        <w:tc>
          <w:tcPr>
            <w:tcW w:w="700" w:type="dxa"/>
          </w:tcPr>
          <w:p w14:paraId="4953022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0859D9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0FB1EB0" w14:textId="77777777" w:rsidR="00940027" w:rsidRDefault="00940027">
            <w:pPr>
              <w:pStyle w:val="OtherTableBody"/>
            </w:pPr>
            <w:r>
              <w:t>2.15.6.5</w:t>
            </w:r>
          </w:p>
        </w:tc>
      </w:tr>
      <w:tr w:rsidR="00940027" w14:paraId="0216F4E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C91C92B" w14:textId="77777777" w:rsidR="00940027" w:rsidRDefault="00940027">
            <w:pPr>
              <w:pStyle w:val="OtherTableBody"/>
            </w:pPr>
            <w:r>
              <w:t>File Receiving Facility</w:t>
            </w:r>
          </w:p>
        </w:tc>
        <w:tc>
          <w:tcPr>
            <w:tcW w:w="800" w:type="dxa"/>
          </w:tcPr>
          <w:p w14:paraId="0FDF4C91" w14:textId="77777777" w:rsidR="00940027" w:rsidRDefault="00940027">
            <w:pPr>
              <w:pStyle w:val="OtherTableBody"/>
              <w:jc w:val="center"/>
            </w:pPr>
            <w:r>
              <w:t>00072</w:t>
            </w:r>
          </w:p>
        </w:tc>
        <w:tc>
          <w:tcPr>
            <w:tcW w:w="600" w:type="dxa"/>
          </w:tcPr>
          <w:p w14:paraId="04891745" w14:textId="77777777" w:rsidR="00940027" w:rsidRDefault="00940027">
            <w:pPr>
              <w:pStyle w:val="OtherTableBody"/>
              <w:jc w:val="center"/>
            </w:pPr>
            <w:r>
              <w:t>FHS</w:t>
            </w:r>
          </w:p>
        </w:tc>
        <w:tc>
          <w:tcPr>
            <w:tcW w:w="700" w:type="dxa"/>
          </w:tcPr>
          <w:p w14:paraId="1A4E5536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4A27B35C" w14:textId="77777777" w:rsidR="00940027" w:rsidRDefault="00940027">
            <w:pPr>
              <w:pStyle w:val="OtherTableBody"/>
            </w:pPr>
            <w:r>
              <w:t>227</w:t>
            </w:r>
          </w:p>
        </w:tc>
        <w:tc>
          <w:tcPr>
            <w:tcW w:w="600" w:type="dxa"/>
          </w:tcPr>
          <w:p w14:paraId="7018B9D8" w14:textId="77777777" w:rsidR="00940027" w:rsidRDefault="00940027">
            <w:pPr>
              <w:pStyle w:val="OtherTableBody"/>
            </w:pPr>
            <w:r>
              <w:t>HD</w:t>
            </w:r>
          </w:p>
        </w:tc>
        <w:tc>
          <w:tcPr>
            <w:tcW w:w="700" w:type="dxa"/>
          </w:tcPr>
          <w:p w14:paraId="7F9E831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F18BBE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2ECD0E6" w14:textId="77777777" w:rsidR="00940027" w:rsidRDefault="00940027">
            <w:pPr>
              <w:pStyle w:val="OtherTableBody"/>
            </w:pPr>
            <w:r>
              <w:t>2.15.6.6</w:t>
            </w:r>
          </w:p>
        </w:tc>
      </w:tr>
      <w:tr w:rsidR="00940027" w14:paraId="19B673F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5BD0FD0" w14:textId="77777777" w:rsidR="00940027" w:rsidRDefault="00940027">
            <w:pPr>
              <w:pStyle w:val="OtherTableBody"/>
            </w:pPr>
            <w:r>
              <w:t>File Security</w:t>
            </w:r>
          </w:p>
        </w:tc>
        <w:tc>
          <w:tcPr>
            <w:tcW w:w="800" w:type="dxa"/>
          </w:tcPr>
          <w:p w14:paraId="011481A0" w14:textId="77777777" w:rsidR="00940027" w:rsidRDefault="00940027">
            <w:pPr>
              <w:pStyle w:val="OtherTableBody"/>
              <w:jc w:val="center"/>
            </w:pPr>
            <w:r>
              <w:t>00074</w:t>
            </w:r>
          </w:p>
        </w:tc>
        <w:tc>
          <w:tcPr>
            <w:tcW w:w="600" w:type="dxa"/>
          </w:tcPr>
          <w:p w14:paraId="0ABD8030" w14:textId="77777777" w:rsidR="00940027" w:rsidRDefault="00940027">
            <w:pPr>
              <w:pStyle w:val="OtherTableBody"/>
              <w:jc w:val="center"/>
            </w:pPr>
            <w:r>
              <w:t>FHS</w:t>
            </w:r>
          </w:p>
        </w:tc>
        <w:tc>
          <w:tcPr>
            <w:tcW w:w="700" w:type="dxa"/>
          </w:tcPr>
          <w:p w14:paraId="22EB7999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3EA49E7D" w14:textId="77777777" w:rsidR="00940027" w:rsidRDefault="00940027">
            <w:pPr>
              <w:pStyle w:val="OtherTableBody"/>
            </w:pPr>
            <w:r>
              <w:t>40</w:t>
            </w:r>
          </w:p>
        </w:tc>
        <w:tc>
          <w:tcPr>
            <w:tcW w:w="600" w:type="dxa"/>
          </w:tcPr>
          <w:p w14:paraId="4C60F092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3DF9FA6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A0790A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F44B3E7" w14:textId="77777777" w:rsidR="00940027" w:rsidRDefault="00940027">
            <w:pPr>
              <w:pStyle w:val="OtherTableBody"/>
            </w:pPr>
            <w:r>
              <w:t>2.15.6.8</w:t>
            </w:r>
          </w:p>
        </w:tc>
      </w:tr>
      <w:tr w:rsidR="00940027" w14:paraId="071D691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78BBCC6" w14:textId="77777777" w:rsidR="00940027" w:rsidRDefault="00940027">
            <w:pPr>
              <w:pStyle w:val="OtherTableBody"/>
            </w:pPr>
            <w:r>
              <w:t>File Sending Application</w:t>
            </w:r>
          </w:p>
        </w:tc>
        <w:tc>
          <w:tcPr>
            <w:tcW w:w="800" w:type="dxa"/>
          </w:tcPr>
          <w:p w14:paraId="16D5BCF1" w14:textId="77777777" w:rsidR="00940027" w:rsidRDefault="00940027">
            <w:pPr>
              <w:pStyle w:val="OtherTableBody"/>
              <w:jc w:val="center"/>
            </w:pPr>
            <w:r>
              <w:t>00069</w:t>
            </w:r>
          </w:p>
        </w:tc>
        <w:tc>
          <w:tcPr>
            <w:tcW w:w="600" w:type="dxa"/>
          </w:tcPr>
          <w:p w14:paraId="20BE2831" w14:textId="77777777" w:rsidR="00940027" w:rsidRDefault="00940027">
            <w:pPr>
              <w:pStyle w:val="OtherTableBody"/>
              <w:jc w:val="center"/>
            </w:pPr>
            <w:r>
              <w:t>FHS</w:t>
            </w:r>
          </w:p>
        </w:tc>
        <w:tc>
          <w:tcPr>
            <w:tcW w:w="700" w:type="dxa"/>
          </w:tcPr>
          <w:p w14:paraId="3A18B3F2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60BC2414" w14:textId="77777777" w:rsidR="00940027" w:rsidRDefault="00940027">
            <w:pPr>
              <w:pStyle w:val="OtherTableBody"/>
            </w:pPr>
            <w:r>
              <w:t>227</w:t>
            </w:r>
          </w:p>
        </w:tc>
        <w:tc>
          <w:tcPr>
            <w:tcW w:w="600" w:type="dxa"/>
          </w:tcPr>
          <w:p w14:paraId="2CC0F2F3" w14:textId="77777777" w:rsidR="00940027" w:rsidRDefault="00940027">
            <w:pPr>
              <w:pStyle w:val="OtherTableBody"/>
            </w:pPr>
            <w:r>
              <w:t>HD</w:t>
            </w:r>
          </w:p>
        </w:tc>
        <w:tc>
          <w:tcPr>
            <w:tcW w:w="700" w:type="dxa"/>
          </w:tcPr>
          <w:p w14:paraId="01352C6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FF4E98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1B064F2" w14:textId="77777777" w:rsidR="00940027" w:rsidRDefault="00940027">
            <w:pPr>
              <w:pStyle w:val="OtherTableBody"/>
            </w:pPr>
            <w:r>
              <w:t>2.15.6.3</w:t>
            </w:r>
          </w:p>
        </w:tc>
      </w:tr>
      <w:tr w:rsidR="00940027" w14:paraId="0646800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E5459CA" w14:textId="77777777" w:rsidR="00940027" w:rsidRDefault="00940027">
            <w:pPr>
              <w:pStyle w:val="OtherTableBody"/>
            </w:pPr>
            <w:r>
              <w:t>File Sending Facility</w:t>
            </w:r>
          </w:p>
        </w:tc>
        <w:tc>
          <w:tcPr>
            <w:tcW w:w="800" w:type="dxa"/>
          </w:tcPr>
          <w:p w14:paraId="55055F17" w14:textId="77777777" w:rsidR="00940027" w:rsidRDefault="00940027">
            <w:pPr>
              <w:pStyle w:val="OtherTableBody"/>
              <w:jc w:val="center"/>
            </w:pPr>
            <w:r>
              <w:t>00070</w:t>
            </w:r>
          </w:p>
        </w:tc>
        <w:tc>
          <w:tcPr>
            <w:tcW w:w="600" w:type="dxa"/>
          </w:tcPr>
          <w:p w14:paraId="4A1DE4D9" w14:textId="77777777" w:rsidR="00940027" w:rsidRDefault="00940027">
            <w:pPr>
              <w:pStyle w:val="OtherTableBody"/>
              <w:jc w:val="center"/>
            </w:pPr>
            <w:r>
              <w:t>FHS</w:t>
            </w:r>
          </w:p>
        </w:tc>
        <w:tc>
          <w:tcPr>
            <w:tcW w:w="700" w:type="dxa"/>
          </w:tcPr>
          <w:p w14:paraId="77E13D75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16FFAF89" w14:textId="77777777" w:rsidR="00940027" w:rsidRDefault="00940027">
            <w:pPr>
              <w:pStyle w:val="OtherTableBody"/>
            </w:pPr>
            <w:r>
              <w:t>227</w:t>
            </w:r>
          </w:p>
        </w:tc>
        <w:tc>
          <w:tcPr>
            <w:tcW w:w="600" w:type="dxa"/>
          </w:tcPr>
          <w:p w14:paraId="69FDE253" w14:textId="77777777" w:rsidR="00940027" w:rsidRDefault="00940027">
            <w:pPr>
              <w:pStyle w:val="OtherTableBody"/>
            </w:pPr>
            <w:r>
              <w:t>HD</w:t>
            </w:r>
          </w:p>
        </w:tc>
        <w:tc>
          <w:tcPr>
            <w:tcW w:w="700" w:type="dxa"/>
          </w:tcPr>
          <w:p w14:paraId="4BE075E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D17DA0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714712D" w14:textId="77777777" w:rsidR="00940027" w:rsidRDefault="00940027">
            <w:pPr>
              <w:pStyle w:val="OtherTableBody"/>
            </w:pPr>
            <w:r>
              <w:t>2.15.6.4</w:t>
            </w:r>
          </w:p>
        </w:tc>
      </w:tr>
      <w:tr w:rsidR="00940027" w14:paraId="6F6D287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9AA3441" w14:textId="77777777" w:rsidR="00940027" w:rsidRDefault="00940027">
            <w:pPr>
              <w:pStyle w:val="OtherTableBody"/>
            </w:pPr>
            <w:r>
              <w:t>File Trailer Comment</w:t>
            </w:r>
          </w:p>
        </w:tc>
        <w:tc>
          <w:tcPr>
            <w:tcW w:w="800" w:type="dxa"/>
          </w:tcPr>
          <w:p w14:paraId="71A385CA" w14:textId="77777777" w:rsidR="00940027" w:rsidRDefault="00940027">
            <w:pPr>
              <w:pStyle w:val="OtherTableBody"/>
              <w:jc w:val="center"/>
            </w:pPr>
            <w:r>
              <w:t>00080</w:t>
            </w:r>
          </w:p>
        </w:tc>
        <w:tc>
          <w:tcPr>
            <w:tcW w:w="600" w:type="dxa"/>
          </w:tcPr>
          <w:p w14:paraId="295090F8" w14:textId="77777777" w:rsidR="00940027" w:rsidRDefault="00940027">
            <w:pPr>
              <w:pStyle w:val="OtherTableBody"/>
              <w:jc w:val="center"/>
            </w:pPr>
            <w:r>
              <w:t>FTS</w:t>
            </w:r>
          </w:p>
        </w:tc>
        <w:tc>
          <w:tcPr>
            <w:tcW w:w="700" w:type="dxa"/>
          </w:tcPr>
          <w:p w14:paraId="12D633DE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3E9080D9" w14:textId="77777777" w:rsidR="00940027" w:rsidRDefault="00940027">
            <w:pPr>
              <w:pStyle w:val="OtherTableBody"/>
            </w:pPr>
            <w:r>
              <w:t>80</w:t>
            </w:r>
          </w:p>
        </w:tc>
        <w:tc>
          <w:tcPr>
            <w:tcW w:w="600" w:type="dxa"/>
          </w:tcPr>
          <w:p w14:paraId="48ABDD52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0456807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58BEBE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3E5514F" w14:textId="77777777" w:rsidR="00940027" w:rsidRDefault="00940027">
            <w:pPr>
              <w:pStyle w:val="OtherTableBody"/>
            </w:pPr>
            <w:r>
              <w:t>2.15.7.2</w:t>
            </w:r>
          </w:p>
        </w:tc>
      </w:tr>
      <w:tr w:rsidR="00940027" w14:paraId="0491ABE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9B6B5EC" w14:textId="77777777" w:rsidR="00940027" w:rsidRDefault="00940027">
            <w:pPr>
              <w:pStyle w:val="OtherTableBody"/>
            </w:pPr>
            <w:r>
              <w:t>File-Level Event Code</w:t>
            </w:r>
          </w:p>
        </w:tc>
        <w:tc>
          <w:tcPr>
            <w:tcW w:w="800" w:type="dxa"/>
          </w:tcPr>
          <w:p w14:paraId="016E0444" w14:textId="77777777" w:rsidR="00940027" w:rsidRDefault="00940027">
            <w:pPr>
              <w:pStyle w:val="OtherTableBody"/>
              <w:jc w:val="center"/>
            </w:pPr>
            <w:r>
              <w:t>00660</w:t>
            </w:r>
          </w:p>
        </w:tc>
        <w:tc>
          <w:tcPr>
            <w:tcW w:w="600" w:type="dxa"/>
          </w:tcPr>
          <w:p w14:paraId="74A65CE5" w14:textId="77777777" w:rsidR="00940027" w:rsidRDefault="00940027">
            <w:pPr>
              <w:pStyle w:val="OtherTableBody"/>
              <w:jc w:val="center"/>
            </w:pPr>
            <w:r>
              <w:t>MFI</w:t>
            </w:r>
          </w:p>
        </w:tc>
        <w:tc>
          <w:tcPr>
            <w:tcW w:w="700" w:type="dxa"/>
          </w:tcPr>
          <w:p w14:paraId="2D46C63D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0F2FD9B8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39C02D3A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1C93EB8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1C0661F" w14:textId="77777777" w:rsidR="00940027" w:rsidRDefault="00940027">
            <w:pPr>
              <w:pStyle w:val="OtherTableBody"/>
              <w:jc w:val="center"/>
            </w:pPr>
            <w:r>
              <w:t>0178</w:t>
            </w:r>
          </w:p>
        </w:tc>
        <w:tc>
          <w:tcPr>
            <w:tcW w:w="942" w:type="dxa"/>
          </w:tcPr>
          <w:p w14:paraId="7D1AB4A9" w14:textId="77777777" w:rsidR="00940027" w:rsidRDefault="00940027">
            <w:pPr>
              <w:pStyle w:val="OtherTableBody"/>
            </w:pPr>
            <w:r>
              <w:t>8.5.1.3</w:t>
            </w:r>
          </w:p>
        </w:tc>
      </w:tr>
      <w:tr w:rsidR="00940027" w14:paraId="3017631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37CCE80" w14:textId="77777777" w:rsidR="00940027" w:rsidRDefault="00940027">
            <w:pPr>
              <w:pStyle w:val="OtherTableBody"/>
            </w:pPr>
            <w:r>
              <w:t>Filler Appointment ID</w:t>
            </w:r>
          </w:p>
        </w:tc>
        <w:tc>
          <w:tcPr>
            <w:tcW w:w="800" w:type="dxa"/>
          </w:tcPr>
          <w:p w14:paraId="460B01EE" w14:textId="77777777" w:rsidR="00940027" w:rsidRDefault="00940027">
            <w:pPr>
              <w:pStyle w:val="OtherTableBody"/>
              <w:jc w:val="center"/>
            </w:pPr>
            <w:r>
              <w:t>00861</w:t>
            </w:r>
          </w:p>
        </w:tc>
        <w:tc>
          <w:tcPr>
            <w:tcW w:w="600" w:type="dxa"/>
          </w:tcPr>
          <w:p w14:paraId="2F55E3D9" w14:textId="77777777" w:rsidR="00940027" w:rsidRDefault="00940027">
            <w:pPr>
              <w:pStyle w:val="OtherTableBody"/>
              <w:jc w:val="center"/>
            </w:pPr>
            <w:r>
              <w:t>SCH</w:t>
            </w:r>
          </w:p>
        </w:tc>
        <w:tc>
          <w:tcPr>
            <w:tcW w:w="700" w:type="dxa"/>
          </w:tcPr>
          <w:p w14:paraId="0D12D440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26655B9E" w14:textId="77777777" w:rsidR="00940027" w:rsidRDefault="00940027">
            <w:pPr>
              <w:pStyle w:val="OtherTableBody"/>
            </w:pPr>
            <w:r>
              <w:t>75</w:t>
            </w:r>
          </w:p>
        </w:tc>
        <w:tc>
          <w:tcPr>
            <w:tcW w:w="600" w:type="dxa"/>
          </w:tcPr>
          <w:p w14:paraId="19787100" w14:textId="77777777" w:rsidR="00940027" w:rsidRDefault="00940027">
            <w:pPr>
              <w:pStyle w:val="OtherTableBody"/>
            </w:pPr>
            <w:r>
              <w:t>EI</w:t>
            </w:r>
          </w:p>
        </w:tc>
        <w:tc>
          <w:tcPr>
            <w:tcW w:w="700" w:type="dxa"/>
          </w:tcPr>
          <w:p w14:paraId="3C93D41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E3CF81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4071E04" w14:textId="77777777" w:rsidR="00940027" w:rsidRDefault="00940027">
            <w:pPr>
              <w:pStyle w:val="OtherTableBody"/>
            </w:pPr>
            <w:r>
              <w:t>10.6.2.2</w:t>
            </w:r>
          </w:p>
        </w:tc>
      </w:tr>
      <w:tr w:rsidR="00940027" w14:paraId="5F0E117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C41F2FB" w14:textId="77777777" w:rsidR="00940027" w:rsidRDefault="00940027">
            <w:pPr>
              <w:pStyle w:val="OtherTableBody"/>
            </w:pPr>
            <w:r>
              <w:t>Filler Appointment ID</w:t>
            </w:r>
          </w:p>
        </w:tc>
        <w:tc>
          <w:tcPr>
            <w:tcW w:w="800" w:type="dxa"/>
          </w:tcPr>
          <w:p w14:paraId="59133770" w14:textId="77777777" w:rsidR="00940027" w:rsidRDefault="00940027">
            <w:pPr>
              <w:pStyle w:val="OtherTableBody"/>
              <w:jc w:val="center"/>
            </w:pPr>
            <w:r>
              <w:t>00861</w:t>
            </w:r>
          </w:p>
        </w:tc>
        <w:tc>
          <w:tcPr>
            <w:tcW w:w="600" w:type="dxa"/>
          </w:tcPr>
          <w:p w14:paraId="51429CA0" w14:textId="77777777" w:rsidR="00940027" w:rsidRDefault="00940027">
            <w:pPr>
              <w:pStyle w:val="OtherTableBody"/>
              <w:jc w:val="center"/>
            </w:pPr>
            <w:r>
              <w:t>ARQ</w:t>
            </w:r>
          </w:p>
        </w:tc>
        <w:tc>
          <w:tcPr>
            <w:tcW w:w="700" w:type="dxa"/>
          </w:tcPr>
          <w:p w14:paraId="037F9745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50DAF02E" w14:textId="77777777" w:rsidR="00940027" w:rsidRDefault="00940027">
            <w:pPr>
              <w:pStyle w:val="OtherTableBody"/>
            </w:pPr>
            <w:r>
              <w:t>75</w:t>
            </w:r>
          </w:p>
        </w:tc>
        <w:tc>
          <w:tcPr>
            <w:tcW w:w="600" w:type="dxa"/>
          </w:tcPr>
          <w:p w14:paraId="7A3D04CD" w14:textId="77777777" w:rsidR="00940027" w:rsidRDefault="00940027">
            <w:pPr>
              <w:pStyle w:val="OtherTableBody"/>
            </w:pPr>
            <w:r>
              <w:t>EI</w:t>
            </w:r>
          </w:p>
        </w:tc>
        <w:tc>
          <w:tcPr>
            <w:tcW w:w="700" w:type="dxa"/>
          </w:tcPr>
          <w:p w14:paraId="11EE227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7ADCC2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17EF872" w14:textId="77777777" w:rsidR="00940027" w:rsidRDefault="00940027">
            <w:pPr>
              <w:pStyle w:val="OtherTableBody"/>
            </w:pPr>
            <w:r>
              <w:t>10.6.1.2</w:t>
            </w:r>
          </w:p>
        </w:tc>
      </w:tr>
      <w:tr w:rsidR="00940027" w14:paraId="0B8C833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9C008B3" w14:textId="77777777" w:rsidR="00940027" w:rsidRDefault="00940027">
            <w:pPr>
              <w:pStyle w:val="OtherTableBody"/>
            </w:pPr>
            <w:r>
              <w:t>Filler Contact Address</w:t>
            </w:r>
          </w:p>
        </w:tc>
        <w:tc>
          <w:tcPr>
            <w:tcW w:w="800" w:type="dxa"/>
          </w:tcPr>
          <w:p w14:paraId="171A7D0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00887</w:t>
            </w:r>
          </w:p>
        </w:tc>
        <w:tc>
          <w:tcPr>
            <w:tcW w:w="600" w:type="dxa"/>
          </w:tcPr>
          <w:p w14:paraId="6E3BC37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SCH</w:t>
            </w:r>
          </w:p>
        </w:tc>
        <w:tc>
          <w:tcPr>
            <w:tcW w:w="700" w:type="dxa"/>
          </w:tcPr>
          <w:p w14:paraId="05C5CBF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18</w:t>
            </w:r>
          </w:p>
        </w:tc>
        <w:tc>
          <w:tcPr>
            <w:tcW w:w="600" w:type="dxa"/>
          </w:tcPr>
          <w:p w14:paraId="102DF38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DE4827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XAD</w:t>
            </w:r>
          </w:p>
        </w:tc>
        <w:tc>
          <w:tcPr>
            <w:tcW w:w="700" w:type="dxa"/>
          </w:tcPr>
          <w:p w14:paraId="526E1C2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653B910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936EF7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10.6.2.18</w:t>
            </w:r>
          </w:p>
        </w:tc>
      </w:tr>
      <w:tr w:rsidR="00940027" w14:paraId="3BAB445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893960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Filler Contact Location</w:t>
            </w:r>
          </w:p>
        </w:tc>
        <w:tc>
          <w:tcPr>
            <w:tcW w:w="800" w:type="dxa"/>
          </w:tcPr>
          <w:p w14:paraId="40F030D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00888</w:t>
            </w:r>
          </w:p>
        </w:tc>
        <w:tc>
          <w:tcPr>
            <w:tcW w:w="600" w:type="dxa"/>
          </w:tcPr>
          <w:p w14:paraId="598F545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SCH</w:t>
            </w:r>
          </w:p>
        </w:tc>
        <w:tc>
          <w:tcPr>
            <w:tcW w:w="700" w:type="dxa"/>
          </w:tcPr>
          <w:p w14:paraId="6AA3877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19</w:t>
            </w:r>
          </w:p>
        </w:tc>
        <w:tc>
          <w:tcPr>
            <w:tcW w:w="600" w:type="dxa"/>
          </w:tcPr>
          <w:p w14:paraId="1E8FBAD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80</w:t>
            </w:r>
          </w:p>
        </w:tc>
        <w:tc>
          <w:tcPr>
            <w:tcW w:w="600" w:type="dxa"/>
          </w:tcPr>
          <w:p w14:paraId="0B008EB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PL</w:t>
            </w:r>
          </w:p>
        </w:tc>
        <w:tc>
          <w:tcPr>
            <w:tcW w:w="700" w:type="dxa"/>
          </w:tcPr>
          <w:p w14:paraId="2F6F176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53E1DB5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AA80A9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10.6.2.19</w:t>
            </w:r>
          </w:p>
        </w:tc>
      </w:tr>
      <w:tr w:rsidR="00940027" w14:paraId="451C202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46945E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Filler Contact Person</w:t>
            </w:r>
          </w:p>
        </w:tc>
        <w:tc>
          <w:tcPr>
            <w:tcW w:w="800" w:type="dxa"/>
          </w:tcPr>
          <w:p w14:paraId="45AC4EC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00885</w:t>
            </w:r>
          </w:p>
        </w:tc>
        <w:tc>
          <w:tcPr>
            <w:tcW w:w="600" w:type="dxa"/>
          </w:tcPr>
          <w:p w14:paraId="7E57965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SCH</w:t>
            </w:r>
          </w:p>
        </w:tc>
        <w:tc>
          <w:tcPr>
            <w:tcW w:w="700" w:type="dxa"/>
          </w:tcPr>
          <w:p w14:paraId="012F643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16</w:t>
            </w:r>
          </w:p>
        </w:tc>
        <w:tc>
          <w:tcPr>
            <w:tcW w:w="600" w:type="dxa"/>
          </w:tcPr>
          <w:p w14:paraId="12247F4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1D34875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XCN</w:t>
            </w:r>
          </w:p>
        </w:tc>
        <w:tc>
          <w:tcPr>
            <w:tcW w:w="700" w:type="dxa"/>
          </w:tcPr>
          <w:p w14:paraId="0338D5D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3670179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5450D4E" w14:textId="77777777" w:rsidR="00940027" w:rsidRDefault="00940027">
            <w:pPr>
              <w:pStyle w:val="OtherTableBody"/>
            </w:pPr>
            <w:r>
              <w:t>10.6.2.16</w:t>
            </w:r>
          </w:p>
        </w:tc>
      </w:tr>
      <w:tr w:rsidR="00940027" w14:paraId="140B316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30B836A" w14:textId="77777777" w:rsidR="00940027" w:rsidRDefault="00940027">
            <w:pPr>
              <w:pStyle w:val="OtherTableBody"/>
            </w:pPr>
            <w:r>
              <w:t>Filler Contact Phone Number</w:t>
            </w:r>
          </w:p>
        </w:tc>
        <w:tc>
          <w:tcPr>
            <w:tcW w:w="800" w:type="dxa"/>
          </w:tcPr>
          <w:p w14:paraId="4BBD5944" w14:textId="77777777" w:rsidR="00940027" w:rsidRDefault="00940027">
            <w:pPr>
              <w:pStyle w:val="OtherTableBody"/>
              <w:jc w:val="center"/>
            </w:pPr>
            <w:r>
              <w:t>00886</w:t>
            </w:r>
          </w:p>
        </w:tc>
        <w:tc>
          <w:tcPr>
            <w:tcW w:w="600" w:type="dxa"/>
          </w:tcPr>
          <w:p w14:paraId="3A1664CA" w14:textId="77777777" w:rsidR="00940027" w:rsidRDefault="00940027">
            <w:pPr>
              <w:pStyle w:val="OtherTableBody"/>
              <w:jc w:val="center"/>
            </w:pPr>
            <w:r>
              <w:t>SCH</w:t>
            </w:r>
          </w:p>
        </w:tc>
        <w:tc>
          <w:tcPr>
            <w:tcW w:w="700" w:type="dxa"/>
          </w:tcPr>
          <w:p w14:paraId="0825601E" w14:textId="77777777" w:rsidR="00940027" w:rsidRDefault="00940027">
            <w:pPr>
              <w:pStyle w:val="OtherTableBody"/>
            </w:pPr>
            <w:r>
              <w:t>17</w:t>
            </w:r>
          </w:p>
        </w:tc>
        <w:tc>
          <w:tcPr>
            <w:tcW w:w="600" w:type="dxa"/>
          </w:tcPr>
          <w:p w14:paraId="1CE5245C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1DB09F83" w14:textId="77777777" w:rsidR="00940027" w:rsidRDefault="00940027">
            <w:pPr>
              <w:pStyle w:val="OtherTableBody"/>
            </w:pPr>
            <w:r>
              <w:t>XTN</w:t>
            </w:r>
          </w:p>
        </w:tc>
        <w:tc>
          <w:tcPr>
            <w:tcW w:w="700" w:type="dxa"/>
          </w:tcPr>
          <w:p w14:paraId="1BE4200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9ACC82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486D7A2" w14:textId="77777777" w:rsidR="00940027" w:rsidRDefault="00940027">
            <w:pPr>
              <w:pStyle w:val="OtherTableBody"/>
            </w:pPr>
            <w:r>
              <w:t>10.6.2.17</w:t>
            </w:r>
          </w:p>
        </w:tc>
      </w:tr>
      <w:tr w:rsidR="00940027" w14:paraId="2ACE715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C73F8B2" w14:textId="77777777" w:rsidR="00940027" w:rsidRDefault="00940027">
            <w:pPr>
              <w:pStyle w:val="OtherTableBody"/>
            </w:pPr>
            <w:r>
              <w:t>Filler Field 1</w:t>
            </w:r>
          </w:p>
        </w:tc>
        <w:tc>
          <w:tcPr>
            <w:tcW w:w="800" w:type="dxa"/>
          </w:tcPr>
          <w:p w14:paraId="58186CD3" w14:textId="77777777" w:rsidR="00940027" w:rsidRDefault="00940027">
            <w:pPr>
              <w:pStyle w:val="OtherTableBody"/>
              <w:jc w:val="center"/>
            </w:pPr>
            <w:r>
              <w:t>00253</w:t>
            </w:r>
          </w:p>
        </w:tc>
        <w:tc>
          <w:tcPr>
            <w:tcW w:w="600" w:type="dxa"/>
          </w:tcPr>
          <w:p w14:paraId="3C13C247" w14:textId="77777777" w:rsidR="00940027" w:rsidRDefault="00940027">
            <w:pPr>
              <w:pStyle w:val="OtherTableBody"/>
              <w:jc w:val="center"/>
            </w:pPr>
            <w:r>
              <w:t>OBR</w:t>
            </w:r>
          </w:p>
        </w:tc>
        <w:tc>
          <w:tcPr>
            <w:tcW w:w="700" w:type="dxa"/>
          </w:tcPr>
          <w:p w14:paraId="5D10FFA6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702C65AF" w14:textId="77777777" w:rsidR="00940027" w:rsidRDefault="00940027">
            <w:pPr>
              <w:pStyle w:val="OtherTableBody"/>
            </w:pPr>
            <w:r>
              <w:t>60</w:t>
            </w:r>
          </w:p>
        </w:tc>
        <w:tc>
          <w:tcPr>
            <w:tcW w:w="600" w:type="dxa"/>
          </w:tcPr>
          <w:p w14:paraId="7245D75E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7C64277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94AAC8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0C904EB" w14:textId="77777777" w:rsidR="00940027" w:rsidRDefault="00940027">
            <w:pPr>
              <w:pStyle w:val="OtherTableBody"/>
            </w:pPr>
            <w:r>
              <w:t>4.5.3.20</w:t>
            </w:r>
          </w:p>
        </w:tc>
      </w:tr>
      <w:tr w:rsidR="00940027" w14:paraId="175EB47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CDF7C8F" w14:textId="77777777" w:rsidR="00940027" w:rsidRDefault="00940027">
            <w:pPr>
              <w:pStyle w:val="OtherTableBody"/>
            </w:pPr>
            <w:r>
              <w:t>Filler Field 2</w:t>
            </w:r>
          </w:p>
        </w:tc>
        <w:tc>
          <w:tcPr>
            <w:tcW w:w="800" w:type="dxa"/>
          </w:tcPr>
          <w:p w14:paraId="34BA653F" w14:textId="77777777" w:rsidR="00940027" w:rsidRDefault="00940027">
            <w:pPr>
              <w:pStyle w:val="OtherTableBody"/>
              <w:jc w:val="center"/>
            </w:pPr>
            <w:r>
              <w:t>00254</w:t>
            </w:r>
          </w:p>
        </w:tc>
        <w:tc>
          <w:tcPr>
            <w:tcW w:w="600" w:type="dxa"/>
          </w:tcPr>
          <w:p w14:paraId="6DCAFFEB" w14:textId="77777777" w:rsidR="00940027" w:rsidRDefault="00940027">
            <w:pPr>
              <w:pStyle w:val="OtherTableBody"/>
              <w:jc w:val="center"/>
            </w:pPr>
            <w:r>
              <w:t>OBR</w:t>
            </w:r>
          </w:p>
        </w:tc>
        <w:tc>
          <w:tcPr>
            <w:tcW w:w="700" w:type="dxa"/>
          </w:tcPr>
          <w:p w14:paraId="1FC8D901" w14:textId="77777777" w:rsidR="00940027" w:rsidRDefault="00940027">
            <w:pPr>
              <w:pStyle w:val="OtherTableBody"/>
            </w:pPr>
            <w:r>
              <w:t>21</w:t>
            </w:r>
          </w:p>
        </w:tc>
        <w:tc>
          <w:tcPr>
            <w:tcW w:w="600" w:type="dxa"/>
          </w:tcPr>
          <w:p w14:paraId="7739ADF0" w14:textId="77777777" w:rsidR="00940027" w:rsidRDefault="00940027">
            <w:pPr>
              <w:pStyle w:val="OtherTableBody"/>
            </w:pPr>
            <w:r>
              <w:t>60</w:t>
            </w:r>
          </w:p>
        </w:tc>
        <w:tc>
          <w:tcPr>
            <w:tcW w:w="600" w:type="dxa"/>
          </w:tcPr>
          <w:p w14:paraId="7AD2C153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024F982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28C9B2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72A2874" w14:textId="77777777" w:rsidR="00940027" w:rsidRDefault="00940027">
            <w:pPr>
              <w:pStyle w:val="OtherTableBody"/>
            </w:pPr>
            <w:r>
              <w:t>4.5.3.21</w:t>
            </w:r>
          </w:p>
        </w:tc>
      </w:tr>
      <w:tr w:rsidR="00940027" w14:paraId="07F9341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73E40A1" w14:textId="77777777" w:rsidR="00940027" w:rsidRDefault="00940027">
            <w:pPr>
              <w:pStyle w:val="OtherTableBody"/>
            </w:pPr>
            <w:r>
              <w:t>Filler Order Number</w:t>
            </w:r>
          </w:p>
        </w:tc>
        <w:tc>
          <w:tcPr>
            <w:tcW w:w="800" w:type="dxa"/>
          </w:tcPr>
          <w:p w14:paraId="1A421C95" w14:textId="77777777" w:rsidR="00940027" w:rsidRDefault="00940027">
            <w:pPr>
              <w:pStyle w:val="OtherTableBody"/>
              <w:jc w:val="center"/>
            </w:pPr>
            <w:r>
              <w:t>00217</w:t>
            </w:r>
          </w:p>
        </w:tc>
        <w:tc>
          <w:tcPr>
            <w:tcW w:w="600" w:type="dxa"/>
          </w:tcPr>
          <w:p w14:paraId="754F4D87" w14:textId="77777777" w:rsidR="00940027" w:rsidRDefault="00940027">
            <w:pPr>
              <w:pStyle w:val="OtherTableBody"/>
              <w:jc w:val="center"/>
            </w:pPr>
            <w:r>
              <w:t>OBR</w:t>
            </w:r>
          </w:p>
        </w:tc>
        <w:tc>
          <w:tcPr>
            <w:tcW w:w="700" w:type="dxa"/>
          </w:tcPr>
          <w:p w14:paraId="7E5E263B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7CED9EBD" w14:textId="77777777" w:rsidR="00940027" w:rsidRDefault="00940027">
            <w:pPr>
              <w:pStyle w:val="OtherTableBody"/>
            </w:pPr>
            <w:r>
              <w:t>22</w:t>
            </w:r>
          </w:p>
        </w:tc>
        <w:tc>
          <w:tcPr>
            <w:tcW w:w="600" w:type="dxa"/>
          </w:tcPr>
          <w:p w14:paraId="42EFBBDC" w14:textId="77777777" w:rsidR="00940027" w:rsidRDefault="00940027">
            <w:pPr>
              <w:pStyle w:val="OtherTableBody"/>
            </w:pPr>
            <w:r>
              <w:t>EI</w:t>
            </w:r>
          </w:p>
        </w:tc>
        <w:tc>
          <w:tcPr>
            <w:tcW w:w="700" w:type="dxa"/>
          </w:tcPr>
          <w:p w14:paraId="0206C2D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86E46E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9A271EC" w14:textId="77777777" w:rsidR="00940027" w:rsidRDefault="00940027">
            <w:pPr>
              <w:pStyle w:val="OtherTableBody"/>
            </w:pPr>
            <w:r>
              <w:t>4.5.3.3</w:t>
            </w:r>
          </w:p>
        </w:tc>
      </w:tr>
      <w:tr w:rsidR="00940027" w14:paraId="1A0E2E0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E502986" w14:textId="77777777" w:rsidR="00940027" w:rsidRDefault="00940027">
            <w:pPr>
              <w:pStyle w:val="OtherTableBody"/>
            </w:pPr>
            <w:r>
              <w:t>Filler Order Number</w:t>
            </w:r>
          </w:p>
        </w:tc>
        <w:tc>
          <w:tcPr>
            <w:tcW w:w="800" w:type="dxa"/>
          </w:tcPr>
          <w:p w14:paraId="6455EB58" w14:textId="77777777" w:rsidR="00940027" w:rsidRDefault="00940027">
            <w:pPr>
              <w:pStyle w:val="OtherTableBody"/>
              <w:jc w:val="center"/>
            </w:pPr>
            <w:r>
              <w:t>00217</w:t>
            </w:r>
          </w:p>
        </w:tc>
        <w:tc>
          <w:tcPr>
            <w:tcW w:w="600" w:type="dxa"/>
          </w:tcPr>
          <w:p w14:paraId="4F327DF0" w14:textId="77777777" w:rsidR="00940027" w:rsidRDefault="00940027">
            <w:pPr>
              <w:pStyle w:val="OtherTableBody"/>
              <w:jc w:val="center"/>
            </w:pPr>
            <w:r>
              <w:t>TXA</w:t>
            </w:r>
          </w:p>
        </w:tc>
        <w:tc>
          <w:tcPr>
            <w:tcW w:w="700" w:type="dxa"/>
          </w:tcPr>
          <w:p w14:paraId="5F163A66" w14:textId="77777777" w:rsidR="00940027" w:rsidRDefault="00940027">
            <w:pPr>
              <w:pStyle w:val="OtherTableBody"/>
            </w:pPr>
            <w:r>
              <w:t>15</w:t>
            </w:r>
          </w:p>
        </w:tc>
        <w:tc>
          <w:tcPr>
            <w:tcW w:w="600" w:type="dxa"/>
          </w:tcPr>
          <w:p w14:paraId="72CB4F91" w14:textId="77777777" w:rsidR="00940027" w:rsidRDefault="00940027">
            <w:pPr>
              <w:pStyle w:val="OtherTableBody"/>
            </w:pPr>
            <w:r>
              <w:t>22</w:t>
            </w:r>
          </w:p>
        </w:tc>
        <w:tc>
          <w:tcPr>
            <w:tcW w:w="600" w:type="dxa"/>
          </w:tcPr>
          <w:p w14:paraId="7CB858D2" w14:textId="77777777" w:rsidR="00940027" w:rsidRDefault="00940027">
            <w:pPr>
              <w:pStyle w:val="OtherTableBody"/>
            </w:pPr>
            <w:r>
              <w:t>EI</w:t>
            </w:r>
          </w:p>
        </w:tc>
        <w:tc>
          <w:tcPr>
            <w:tcW w:w="700" w:type="dxa"/>
          </w:tcPr>
          <w:p w14:paraId="473466E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05C741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5DDD3AC" w14:textId="77777777" w:rsidR="00940027" w:rsidRDefault="00940027">
            <w:pPr>
              <w:pStyle w:val="OtherTableBody"/>
            </w:pPr>
            <w:r>
              <w:t>9.6.1.15</w:t>
            </w:r>
          </w:p>
        </w:tc>
      </w:tr>
      <w:tr w:rsidR="00940027" w14:paraId="0D6D994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D07788A" w14:textId="77777777" w:rsidR="00940027" w:rsidRDefault="00940027">
            <w:pPr>
              <w:pStyle w:val="OtherTableBody"/>
            </w:pPr>
            <w:r>
              <w:t>Filler Order Number</w:t>
            </w:r>
          </w:p>
        </w:tc>
        <w:tc>
          <w:tcPr>
            <w:tcW w:w="800" w:type="dxa"/>
          </w:tcPr>
          <w:p w14:paraId="12A80500" w14:textId="77777777" w:rsidR="00940027" w:rsidRDefault="00940027">
            <w:pPr>
              <w:pStyle w:val="OtherTableBody"/>
              <w:jc w:val="center"/>
              <w:rPr>
                <w:lang w:val="de-DE"/>
              </w:rPr>
            </w:pPr>
            <w:r>
              <w:rPr>
                <w:lang w:val="de-DE"/>
              </w:rPr>
              <w:t>00217</w:t>
            </w:r>
          </w:p>
        </w:tc>
        <w:tc>
          <w:tcPr>
            <w:tcW w:w="600" w:type="dxa"/>
          </w:tcPr>
          <w:p w14:paraId="52D493AF" w14:textId="77777777" w:rsidR="00940027" w:rsidRDefault="00940027">
            <w:pPr>
              <w:pStyle w:val="OtherTableBody"/>
              <w:jc w:val="center"/>
              <w:rPr>
                <w:lang w:val="de-DE"/>
              </w:rPr>
            </w:pPr>
            <w:r>
              <w:rPr>
                <w:lang w:val="de-DE"/>
              </w:rPr>
              <w:t>SCH</w:t>
            </w:r>
          </w:p>
        </w:tc>
        <w:tc>
          <w:tcPr>
            <w:tcW w:w="700" w:type="dxa"/>
          </w:tcPr>
          <w:p w14:paraId="403293BD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27</w:t>
            </w:r>
          </w:p>
        </w:tc>
        <w:tc>
          <w:tcPr>
            <w:tcW w:w="600" w:type="dxa"/>
          </w:tcPr>
          <w:p w14:paraId="6F5A9A77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22</w:t>
            </w:r>
          </w:p>
        </w:tc>
        <w:tc>
          <w:tcPr>
            <w:tcW w:w="600" w:type="dxa"/>
          </w:tcPr>
          <w:p w14:paraId="01E4BB26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EI</w:t>
            </w:r>
          </w:p>
        </w:tc>
        <w:tc>
          <w:tcPr>
            <w:tcW w:w="700" w:type="dxa"/>
          </w:tcPr>
          <w:p w14:paraId="3EEC5448" w14:textId="77777777" w:rsidR="00940027" w:rsidRDefault="00940027">
            <w:pPr>
              <w:pStyle w:val="OtherTableBody"/>
              <w:jc w:val="center"/>
              <w:rPr>
                <w:lang w:val="de-DE"/>
              </w:rPr>
            </w:pPr>
            <w:r>
              <w:rPr>
                <w:lang w:val="de-DE"/>
              </w:rPr>
              <w:t>Y</w:t>
            </w:r>
          </w:p>
        </w:tc>
        <w:tc>
          <w:tcPr>
            <w:tcW w:w="700" w:type="dxa"/>
          </w:tcPr>
          <w:p w14:paraId="0B6A1FD5" w14:textId="77777777" w:rsidR="00940027" w:rsidRDefault="00940027">
            <w:pPr>
              <w:pStyle w:val="OtherTableBody"/>
              <w:jc w:val="center"/>
              <w:rPr>
                <w:lang w:val="de-DE"/>
              </w:rPr>
            </w:pPr>
          </w:p>
        </w:tc>
        <w:tc>
          <w:tcPr>
            <w:tcW w:w="942" w:type="dxa"/>
          </w:tcPr>
          <w:p w14:paraId="0153F86A" w14:textId="77777777" w:rsidR="00940027" w:rsidRDefault="00940027">
            <w:pPr>
              <w:pStyle w:val="OtherTableBody"/>
            </w:pPr>
            <w:r>
              <w:t>10.6.2.27</w:t>
            </w:r>
          </w:p>
        </w:tc>
      </w:tr>
      <w:tr w:rsidR="00940027" w14:paraId="7944693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09F11EA" w14:textId="77777777" w:rsidR="00940027" w:rsidRDefault="00940027">
            <w:pPr>
              <w:pStyle w:val="OtherTableBody"/>
            </w:pPr>
            <w:r>
              <w:t>Filler Order Number</w:t>
            </w:r>
          </w:p>
        </w:tc>
        <w:tc>
          <w:tcPr>
            <w:tcW w:w="800" w:type="dxa"/>
          </w:tcPr>
          <w:p w14:paraId="317F156A" w14:textId="77777777" w:rsidR="00940027" w:rsidRDefault="00940027">
            <w:pPr>
              <w:pStyle w:val="OtherTableBody"/>
              <w:jc w:val="center"/>
            </w:pPr>
            <w:r>
              <w:t>00217</w:t>
            </w:r>
          </w:p>
        </w:tc>
        <w:tc>
          <w:tcPr>
            <w:tcW w:w="600" w:type="dxa"/>
          </w:tcPr>
          <w:p w14:paraId="736545BE" w14:textId="77777777" w:rsidR="00940027" w:rsidRDefault="00940027">
            <w:pPr>
              <w:pStyle w:val="OtherTableBody"/>
              <w:jc w:val="center"/>
            </w:pPr>
            <w:r>
              <w:t>ORC</w:t>
            </w:r>
          </w:p>
        </w:tc>
        <w:tc>
          <w:tcPr>
            <w:tcW w:w="700" w:type="dxa"/>
          </w:tcPr>
          <w:p w14:paraId="0F3179BF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78184144" w14:textId="77777777" w:rsidR="00940027" w:rsidRDefault="00940027">
            <w:pPr>
              <w:pStyle w:val="OtherTableBody"/>
            </w:pPr>
            <w:r>
              <w:t>22</w:t>
            </w:r>
          </w:p>
        </w:tc>
        <w:tc>
          <w:tcPr>
            <w:tcW w:w="600" w:type="dxa"/>
          </w:tcPr>
          <w:p w14:paraId="558CC656" w14:textId="77777777" w:rsidR="00940027" w:rsidRDefault="00940027">
            <w:pPr>
              <w:pStyle w:val="OtherTableBody"/>
            </w:pPr>
            <w:r>
              <w:t>EI</w:t>
            </w:r>
          </w:p>
        </w:tc>
        <w:tc>
          <w:tcPr>
            <w:tcW w:w="700" w:type="dxa"/>
          </w:tcPr>
          <w:p w14:paraId="14A1BC2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BBC78D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873B06F" w14:textId="77777777" w:rsidR="00940027" w:rsidRDefault="00940027">
            <w:pPr>
              <w:pStyle w:val="OtherTableBody"/>
            </w:pPr>
            <w:r>
              <w:t>4.5.1.3</w:t>
            </w:r>
          </w:p>
        </w:tc>
      </w:tr>
      <w:tr w:rsidR="00940027" w14:paraId="6AD9DC9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0863DF9" w14:textId="77777777" w:rsidR="00940027" w:rsidRDefault="00940027">
            <w:pPr>
              <w:pStyle w:val="OtherTableBody"/>
            </w:pPr>
            <w:r>
              <w:t>Filler Order Number</w:t>
            </w:r>
          </w:p>
        </w:tc>
        <w:tc>
          <w:tcPr>
            <w:tcW w:w="800" w:type="dxa"/>
          </w:tcPr>
          <w:p w14:paraId="49045A3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00217</w:t>
            </w:r>
          </w:p>
        </w:tc>
        <w:tc>
          <w:tcPr>
            <w:tcW w:w="600" w:type="dxa"/>
          </w:tcPr>
          <w:p w14:paraId="4704D06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ARQ</w:t>
            </w:r>
          </w:p>
        </w:tc>
        <w:tc>
          <w:tcPr>
            <w:tcW w:w="700" w:type="dxa"/>
          </w:tcPr>
          <w:p w14:paraId="1EBB1D7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</w:t>
            </w:r>
          </w:p>
        </w:tc>
        <w:tc>
          <w:tcPr>
            <w:tcW w:w="600" w:type="dxa"/>
          </w:tcPr>
          <w:p w14:paraId="0B670EB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22</w:t>
            </w:r>
          </w:p>
        </w:tc>
        <w:tc>
          <w:tcPr>
            <w:tcW w:w="600" w:type="dxa"/>
          </w:tcPr>
          <w:p w14:paraId="0BAD49B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EI</w:t>
            </w:r>
          </w:p>
        </w:tc>
        <w:tc>
          <w:tcPr>
            <w:tcW w:w="700" w:type="dxa"/>
          </w:tcPr>
          <w:p w14:paraId="11F0EDC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62DDF8E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8A19B90" w14:textId="77777777" w:rsidR="00940027" w:rsidRDefault="00940027">
            <w:pPr>
              <w:pStyle w:val="OtherTableBody"/>
            </w:pPr>
            <w:r>
              <w:t>10.6.1.25</w:t>
            </w:r>
          </w:p>
        </w:tc>
      </w:tr>
      <w:tr w:rsidR="00940027" w14:paraId="1E68EDE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2F19C99" w14:textId="77777777" w:rsidR="00940027" w:rsidRDefault="00940027">
            <w:pPr>
              <w:pStyle w:val="OtherTableBody"/>
            </w:pPr>
            <w:r>
              <w:t>Filler Order Number</w:t>
            </w:r>
          </w:p>
        </w:tc>
        <w:tc>
          <w:tcPr>
            <w:tcW w:w="800" w:type="dxa"/>
          </w:tcPr>
          <w:p w14:paraId="4A117585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00217</w:t>
            </w:r>
          </w:p>
        </w:tc>
        <w:tc>
          <w:tcPr>
            <w:tcW w:w="600" w:type="dxa"/>
          </w:tcPr>
          <w:p w14:paraId="1AD6444A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FT1</w:t>
            </w:r>
          </w:p>
        </w:tc>
        <w:tc>
          <w:tcPr>
            <w:tcW w:w="700" w:type="dxa"/>
          </w:tcPr>
          <w:p w14:paraId="29067D9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23</w:t>
            </w:r>
          </w:p>
        </w:tc>
        <w:tc>
          <w:tcPr>
            <w:tcW w:w="600" w:type="dxa"/>
          </w:tcPr>
          <w:p w14:paraId="790DA26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22</w:t>
            </w:r>
          </w:p>
        </w:tc>
        <w:tc>
          <w:tcPr>
            <w:tcW w:w="600" w:type="dxa"/>
          </w:tcPr>
          <w:p w14:paraId="1B1B8C3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EI</w:t>
            </w:r>
          </w:p>
        </w:tc>
        <w:tc>
          <w:tcPr>
            <w:tcW w:w="700" w:type="dxa"/>
          </w:tcPr>
          <w:p w14:paraId="0ADE7173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</w:p>
        </w:tc>
        <w:tc>
          <w:tcPr>
            <w:tcW w:w="700" w:type="dxa"/>
          </w:tcPr>
          <w:p w14:paraId="12B2F1FE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</w:p>
        </w:tc>
        <w:tc>
          <w:tcPr>
            <w:tcW w:w="942" w:type="dxa"/>
          </w:tcPr>
          <w:p w14:paraId="75FA4D0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6.5.1.23</w:t>
            </w:r>
          </w:p>
        </w:tc>
      </w:tr>
      <w:tr w:rsidR="00940027" w14:paraId="046CFDA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A7B051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Filler Override Criteria</w:t>
            </w:r>
          </w:p>
        </w:tc>
        <w:tc>
          <w:tcPr>
            <w:tcW w:w="800" w:type="dxa"/>
          </w:tcPr>
          <w:p w14:paraId="1C7F253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00912</w:t>
            </w:r>
          </w:p>
        </w:tc>
        <w:tc>
          <w:tcPr>
            <w:tcW w:w="600" w:type="dxa"/>
          </w:tcPr>
          <w:p w14:paraId="54C36AF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APR</w:t>
            </w:r>
          </w:p>
        </w:tc>
        <w:tc>
          <w:tcPr>
            <w:tcW w:w="700" w:type="dxa"/>
          </w:tcPr>
          <w:p w14:paraId="67ECA56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  <w:tc>
          <w:tcPr>
            <w:tcW w:w="600" w:type="dxa"/>
          </w:tcPr>
          <w:p w14:paraId="7C93634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80</w:t>
            </w:r>
          </w:p>
        </w:tc>
        <w:tc>
          <w:tcPr>
            <w:tcW w:w="600" w:type="dxa"/>
          </w:tcPr>
          <w:p w14:paraId="3D54470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SCV</w:t>
            </w:r>
          </w:p>
        </w:tc>
        <w:tc>
          <w:tcPr>
            <w:tcW w:w="700" w:type="dxa"/>
          </w:tcPr>
          <w:p w14:paraId="6534AB6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30A1926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417A1B1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10.6.8.5</w:t>
            </w:r>
          </w:p>
        </w:tc>
      </w:tr>
      <w:tr w:rsidR="00940027" w14:paraId="03E6E60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44B6BB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Filler Status Code</w:t>
            </w:r>
          </w:p>
        </w:tc>
        <w:tc>
          <w:tcPr>
            <w:tcW w:w="800" w:type="dxa"/>
          </w:tcPr>
          <w:p w14:paraId="3C6F73D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00889</w:t>
            </w:r>
          </w:p>
        </w:tc>
        <w:tc>
          <w:tcPr>
            <w:tcW w:w="600" w:type="dxa"/>
          </w:tcPr>
          <w:p w14:paraId="1ABADED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AIG</w:t>
            </w:r>
          </w:p>
        </w:tc>
        <w:tc>
          <w:tcPr>
            <w:tcW w:w="700" w:type="dxa"/>
          </w:tcPr>
          <w:p w14:paraId="0E037D4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14</w:t>
            </w:r>
          </w:p>
        </w:tc>
        <w:tc>
          <w:tcPr>
            <w:tcW w:w="600" w:type="dxa"/>
          </w:tcPr>
          <w:p w14:paraId="36E9D5D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3BDC37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6201948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71AD1F5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0278</w:t>
            </w:r>
          </w:p>
        </w:tc>
        <w:tc>
          <w:tcPr>
            <w:tcW w:w="942" w:type="dxa"/>
          </w:tcPr>
          <w:p w14:paraId="1998544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10.6.5.14</w:t>
            </w:r>
          </w:p>
        </w:tc>
      </w:tr>
      <w:tr w:rsidR="00940027" w14:paraId="585425B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C12EB5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Filler Status Code</w:t>
            </w:r>
          </w:p>
        </w:tc>
        <w:tc>
          <w:tcPr>
            <w:tcW w:w="800" w:type="dxa"/>
          </w:tcPr>
          <w:p w14:paraId="0CDB31D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00889</w:t>
            </w:r>
          </w:p>
        </w:tc>
        <w:tc>
          <w:tcPr>
            <w:tcW w:w="600" w:type="dxa"/>
          </w:tcPr>
          <w:p w14:paraId="5012BDC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SCH</w:t>
            </w:r>
          </w:p>
        </w:tc>
        <w:tc>
          <w:tcPr>
            <w:tcW w:w="700" w:type="dxa"/>
          </w:tcPr>
          <w:p w14:paraId="7A080EA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</w:t>
            </w:r>
          </w:p>
        </w:tc>
        <w:tc>
          <w:tcPr>
            <w:tcW w:w="600" w:type="dxa"/>
          </w:tcPr>
          <w:p w14:paraId="22270AD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ED6A80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1BF7EB0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110156E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0278</w:t>
            </w:r>
          </w:p>
        </w:tc>
        <w:tc>
          <w:tcPr>
            <w:tcW w:w="942" w:type="dxa"/>
          </w:tcPr>
          <w:p w14:paraId="7B6E7A3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10.6.2.25</w:t>
            </w:r>
          </w:p>
        </w:tc>
      </w:tr>
      <w:tr w:rsidR="00940027" w14:paraId="5AC2DA2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F38AAB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Filler Status Code</w:t>
            </w:r>
          </w:p>
        </w:tc>
        <w:tc>
          <w:tcPr>
            <w:tcW w:w="800" w:type="dxa"/>
          </w:tcPr>
          <w:p w14:paraId="2BF8F26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00889</w:t>
            </w:r>
          </w:p>
        </w:tc>
        <w:tc>
          <w:tcPr>
            <w:tcW w:w="600" w:type="dxa"/>
          </w:tcPr>
          <w:p w14:paraId="0878832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AIS</w:t>
            </w:r>
          </w:p>
        </w:tc>
        <w:tc>
          <w:tcPr>
            <w:tcW w:w="700" w:type="dxa"/>
          </w:tcPr>
          <w:p w14:paraId="124B72C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  <w:tc>
          <w:tcPr>
            <w:tcW w:w="600" w:type="dxa"/>
          </w:tcPr>
          <w:p w14:paraId="737F752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BBDC40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3A16851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0CFC3B3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0278</w:t>
            </w:r>
          </w:p>
        </w:tc>
        <w:tc>
          <w:tcPr>
            <w:tcW w:w="942" w:type="dxa"/>
          </w:tcPr>
          <w:p w14:paraId="437781F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10.6.4.10</w:t>
            </w:r>
          </w:p>
        </w:tc>
      </w:tr>
      <w:tr w:rsidR="00940027" w14:paraId="258E3A2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037945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Filler Status Code</w:t>
            </w:r>
          </w:p>
        </w:tc>
        <w:tc>
          <w:tcPr>
            <w:tcW w:w="800" w:type="dxa"/>
          </w:tcPr>
          <w:p w14:paraId="6F435BD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00889</w:t>
            </w:r>
          </w:p>
        </w:tc>
        <w:tc>
          <w:tcPr>
            <w:tcW w:w="600" w:type="dxa"/>
          </w:tcPr>
          <w:p w14:paraId="06285AA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AIP</w:t>
            </w:r>
          </w:p>
        </w:tc>
        <w:tc>
          <w:tcPr>
            <w:tcW w:w="700" w:type="dxa"/>
          </w:tcPr>
          <w:p w14:paraId="552B467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12</w:t>
            </w:r>
          </w:p>
        </w:tc>
        <w:tc>
          <w:tcPr>
            <w:tcW w:w="600" w:type="dxa"/>
          </w:tcPr>
          <w:p w14:paraId="783BE04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C171C5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0DA62F4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3B6FDD0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0278</w:t>
            </w:r>
          </w:p>
        </w:tc>
        <w:tc>
          <w:tcPr>
            <w:tcW w:w="942" w:type="dxa"/>
          </w:tcPr>
          <w:p w14:paraId="4D7F3E8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10.6.7.12</w:t>
            </w:r>
          </w:p>
        </w:tc>
      </w:tr>
      <w:tr w:rsidR="00940027" w14:paraId="723178D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C59A8B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Filler Status Code</w:t>
            </w:r>
          </w:p>
        </w:tc>
        <w:tc>
          <w:tcPr>
            <w:tcW w:w="800" w:type="dxa"/>
          </w:tcPr>
          <w:p w14:paraId="76AB017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00889</w:t>
            </w:r>
          </w:p>
        </w:tc>
        <w:tc>
          <w:tcPr>
            <w:tcW w:w="600" w:type="dxa"/>
          </w:tcPr>
          <w:p w14:paraId="19645C3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AIL</w:t>
            </w:r>
          </w:p>
        </w:tc>
        <w:tc>
          <w:tcPr>
            <w:tcW w:w="700" w:type="dxa"/>
          </w:tcPr>
          <w:p w14:paraId="3A3395E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12</w:t>
            </w:r>
          </w:p>
        </w:tc>
        <w:tc>
          <w:tcPr>
            <w:tcW w:w="600" w:type="dxa"/>
          </w:tcPr>
          <w:p w14:paraId="680AC7E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0A32AC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0EADE46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4020D6E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0278</w:t>
            </w:r>
          </w:p>
        </w:tc>
        <w:tc>
          <w:tcPr>
            <w:tcW w:w="942" w:type="dxa"/>
          </w:tcPr>
          <w:p w14:paraId="46E249A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10.6.6.12</w:t>
            </w:r>
          </w:p>
        </w:tc>
      </w:tr>
      <w:tr w:rsidR="00940027" w14:paraId="77929F7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EF6C2A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Filler Supplemental Service Information</w:t>
            </w:r>
          </w:p>
        </w:tc>
        <w:tc>
          <w:tcPr>
            <w:tcW w:w="800" w:type="dxa"/>
          </w:tcPr>
          <w:p w14:paraId="0B95563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01475</w:t>
            </w:r>
          </w:p>
        </w:tc>
        <w:tc>
          <w:tcPr>
            <w:tcW w:w="600" w:type="dxa"/>
          </w:tcPr>
          <w:p w14:paraId="7B19004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OBR</w:t>
            </w:r>
          </w:p>
        </w:tc>
        <w:tc>
          <w:tcPr>
            <w:tcW w:w="700" w:type="dxa"/>
          </w:tcPr>
          <w:p w14:paraId="092B7EA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47</w:t>
            </w:r>
          </w:p>
        </w:tc>
        <w:tc>
          <w:tcPr>
            <w:tcW w:w="600" w:type="dxa"/>
          </w:tcPr>
          <w:p w14:paraId="64A6999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6660312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134A1DC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1D64294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0411</w:t>
            </w:r>
          </w:p>
        </w:tc>
        <w:tc>
          <w:tcPr>
            <w:tcW w:w="942" w:type="dxa"/>
          </w:tcPr>
          <w:p w14:paraId="268FD95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4.5.3.47</w:t>
            </w:r>
          </w:p>
        </w:tc>
      </w:tr>
      <w:tr w:rsidR="00940027" w14:paraId="6AE9F35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EFBD06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Filler Supplemental Service Information</w:t>
            </w:r>
          </w:p>
        </w:tc>
        <w:tc>
          <w:tcPr>
            <w:tcW w:w="800" w:type="dxa"/>
          </w:tcPr>
          <w:p w14:paraId="2D75C55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01475</w:t>
            </w:r>
          </w:p>
        </w:tc>
        <w:tc>
          <w:tcPr>
            <w:tcW w:w="600" w:type="dxa"/>
          </w:tcPr>
          <w:p w14:paraId="1A21A6D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AIS</w:t>
            </w:r>
          </w:p>
        </w:tc>
        <w:tc>
          <w:tcPr>
            <w:tcW w:w="700" w:type="dxa"/>
          </w:tcPr>
          <w:p w14:paraId="1809DA4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12</w:t>
            </w:r>
          </w:p>
        </w:tc>
        <w:tc>
          <w:tcPr>
            <w:tcW w:w="600" w:type="dxa"/>
          </w:tcPr>
          <w:p w14:paraId="4D077F4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33AB9EF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59FD419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63CA26FA" w14:textId="77777777" w:rsidR="00940027" w:rsidRDefault="00940027">
            <w:pPr>
              <w:pStyle w:val="OtherTableBody"/>
              <w:jc w:val="center"/>
            </w:pPr>
            <w:r>
              <w:t>0411</w:t>
            </w:r>
          </w:p>
        </w:tc>
        <w:tc>
          <w:tcPr>
            <w:tcW w:w="942" w:type="dxa"/>
          </w:tcPr>
          <w:p w14:paraId="5D463EF4" w14:textId="77777777" w:rsidR="00940027" w:rsidRDefault="00940027">
            <w:pPr>
              <w:pStyle w:val="OtherTableBody"/>
            </w:pPr>
            <w:r>
              <w:t>10.6.4.12</w:t>
            </w:r>
          </w:p>
        </w:tc>
      </w:tr>
      <w:tr w:rsidR="00940027" w14:paraId="4D82E48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C28AB71" w14:textId="77777777" w:rsidR="00940027" w:rsidRDefault="00940027">
            <w:pPr>
              <w:pStyle w:val="OtherTableBody"/>
            </w:pPr>
            <w:r>
              <w:t>Filler's Expected Availability Date/Time</w:t>
            </w:r>
          </w:p>
        </w:tc>
        <w:tc>
          <w:tcPr>
            <w:tcW w:w="800" w:type="dxa"/>
          </w:tcPr>
          <w:p w14:paraId="2F45E44B" w14:textId="77777777" w:rsidR="00940027" w:rsidRDefault="00940027">
            <w:pPr>
              <w:pStyle w:val="OtherTableBody"/>
              <w:jc w:val="center"/>
            </w:pPr>
            <w:r>
              <w:t>01642</w:t>
            </w:r>
          </w:p>
        </w:tc>
        <w:tc>
          <w:tcPr>
            <w:tcW w:w="600" w:type="dxa"/>
          </w:tcPr>
          <w:p w14:paraId="2753EDB6" w14:textId="77777777" w:rsidR="00940027" w:rsidRDefault="00940027">
            <w:pPr>
              <w:pStyle w:val="OtherTableBody"/>
              <w:jc w:val="center"/>
            </w:pPr>
            <w:r>
              <w:t>ORC</w:t>
            </w:r>
          </w:p>
        </w:tc>
        <w:tc>
          <w:tcPr>
            <w:tcW w:w="700" w:type="dxa"/>
          </w:tcPr>
          <w:p w14:paraId="59D31823" w14:textId="77777777" w:rsidR="00940027" w:rsidRDefault="00940027">
            <w:pPr>
              <w:pStyle w:val="OtherTableBody"/>
            </w:pPr>
            <w:r>
              <w:t>27</w:t>
            </w:r>
          </w:p>
        </w:tc>
        <w:tc>
          <w:tcPr>
            <w:tcW w:w="600" w:type="dxa"/>
          </w:tcPr>
          <w:p w14:paraId="1251D953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690AFA20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652A879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B9FE61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04B22CD" w14:textId="77777777" w:rsidR="00940027" w:rsidRDefault="00940027">
            <w:pPr>
              <w:pStyle w:val="OtherTableBody"/>
            </w:pPr>
            <w:r>
              <w:t>4.5.1.27</w:t>
            </w:r>
          </w:p>
        </w:tc>
      </w:tr>
      <w:tr w:rsidR="00940027" w14:paraId="0049FF0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185982F" w14:textId="77777777" w:rsidR="00940027" w:rsidRDefault="00940027">
            <w:pPr>
              <w:pStyle w:val="OtherTableBody"/>
            </w:pPr>
            <w:r>
              <w:t>Financial Class</w:t>
            </w:r>
          </w:p>
        </w:tc>
        <w:tc>
          <w:tcPr>
            <w:tcW w:w="800" w:type="dxa"/>
          </w:tcPr>
          <w:p w14:paraId="6D2C230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00150</w:t>
            </w:r>
          </w:p>
        </w:tc>
        <w:tc>
          <w:tcPr>
            <w:tcW w:w="600" w:type="dxa"/>
          </w:tcPr>
          <w:p w14:paraId="5149C41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PV1</w:t>
            </w:r>
          </w:p>
        </w:tc>
        <w:tc>
          <w:tcPr>
            <w:tcW w:w="700" w:type="dxa"/>
          </w:tcPr>
          <w:p w14:paraId="15F3EDA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20</w:t>
            </w:r>
          </w:p>
        </w:tc>
        <w:tc>
          <w:tcPr>
            <w:tcW w:w="600" w:type="dxa"/>
          </w:tcPr>
          <w:p w14:paraId="49F04CC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50</w:t>
            </w:r>
          </w:p>
        </w:tc>
        <w:tc>
          <w:tcPr>
            <w:tcW w:w="600" w:type="dxa"/>
          </w:tcPr>
          <w:p w14:paraId="22BF0BF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FC</w:t>
            </w:r>
          </w:p>
        </w:tc>
        <w:tc>
          <w:tcPr>
            <w:tcW w:w="700" w:type="dxa"/>
          </w:tcPr>
          <w:p w14:paraId="163BFFF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16D787C4" w14:textId="77777777" w:rsidR="00940027" w:rsidRDefault="00940027">
            <w:pPr>
              <w:pStyle w:val="OtherTableBody"/>
              <w:jc w:val="center"/>
            </w:pPr>
            <w:r>
              <w:t>0064</w:t>
            </w:r>
          </w:p>
        </w:tc>
        <w:tc>
          <w:tcPr>
            <w:tcW w:w="942" w:type="dxa"/>
          </w:tcPr>
          <w:p w14:paraId="6580264B" w14:textId="77777777" w:rsidR="00940027" w:rsidRDefault="00940027">
            <w:pPr>
              <w:pStyle w:val="OtherTableBody"/>
            </w:pPr>
            <w:r>
              <w:t>3.4.3.20</w:t>
            </w:r>
          </w:p>
        </w:tc>
      </w:tr>
      <w:tr w:rsidR="00940027" w14:paraId="78405C9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1C8E1EB" w14:textId="77777777" w:rsidR="00940027" w:rsidRDefault="00940027">
            <w:pPr>
              <w:pStyle w:val="OtherTableBody"/>
            </w:pPr>
            <w:r>
              <w:t>First Similar Illness Date</w:t>
            </w:r>
          </w:p>
        </w:tc>
        <w:tc>
          <w:tcPr>
            <w:tcW w:w="800" w:type="dxa"/>
          </w:tcPr>
          <w:p w14:paraId="028FC752" w14:textId="77777777" w:rsidR="00940027" w:rsidRDefault="00940027">
            <w:pPr>
              <w:pStyle w:val="OtherTableBody"/>
              <w:jc w:val="center"/>
            </w:pPr>
            <w:r>
              <w:t>00730</w:t>
            </w:r>
          </w:p>
        </w:tc>
        <w:tc>
          <w:tcPr>
            <w:tcW w:w="600" w:type="dxa"/>
          </w:tcPr>
          <w:p w14:paraId="60DE5992" w14:textId="77777777" w:rsidR="00940027" w:rsidRDefault="00940027">
            <w:pPr>
              <w:pStyle w:val="OtherTableBody"/>
              <w:jc w:val="center"/>
            </w:pPr>
            <w:r>
              <w:t>PV2</w:t>
            </w:r>
          </w:p>
        </w:tc>
        <w:tc>
          <w:tcPr>
            <w:tcW w:w="700" w:type="dxa"/>
          </w:tcPr>
          <w:p w14:paraId="4D1F2C81" w14:textId="77777777" w:rsidR="00940027" w:rsidRDefault="00940027">
            <w:pPr>
              <w:pStyle w:val="OtherTableBody"/>
            </w:pPr>
            <w:r>
              <w:t>29</w:t>
            </w:r>
          </w:p>
        </w:tc>
        <w:tc>
          <w:tcPr>
            <w:tcW w:w="600" w:type="dxa"/>
          </w:tcPr>
          <w:p w14:paraId="3FFB2203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20549C11" w14:textId="77777777" w:rsidR="00940027" w:rsidRDefault="00940027">
            <w:pPr>
              <w:pStyle w:val="OtherTableBody"/>
            </w:pPr>
            <w:r>
              <w:t>DT</w:t>
            </w:r>
          </w:p>
        </w:tc>
        <w:tc>
          <w:tcPr>
            <w:tcW w:w="700" w:type="dxa"/>
          </w:tcPr>
          <w:p w14:paraId="68F3FCE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339599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A2F00D8" w14:textId="77777777" w:rsidR="00940027" w:rsidRDefault="00940027">
            <w:pPr>
              <w:pStyle w:val="OtherTableBody"/>
            </w:pPr>
            <w:r>
              <w:t>3.4.4.29</w:t>
            </w:r>
          </w:p>
        </w:tc>
      </w:tr>
      <w:tr w:rsidR="00940027" w14:paraId="65A2597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82C41DA" w14:textId="77777777" w:rsidR="00940027" w:rsidRDefault="00940027">
            <w:pPr>
              <w:pStyle w:val="OtherTableBody"/>
            </w:pPr>
            <w:r>
              <w:t>First Used Date/Time</w:t>
            </w:r>
          </w:p>
        </w:tc>
        <w:tc>
          <w:tcPr>
            <w:tcW w:w="800" w:type="dxa"/>
          </w:tcPr>
          <w:p w14:paraId="34E728EE" w14:textId="77777777" w:rsidR="00940027" w:rsidRDefault="00940027">
            <w:pPr>
              <w:pStyle w:val="OtherTableBody"/>
              <w:jc w:val="center"/>
            </w:pPr>
            <w:r>
              <w:t>01384</w:t>
            </w:r>
          </w:p>
        </w:tc>
        <w:tc>
          <w:tcPr>
            <w:tcW w:w="600" w:type="dxa"/>
          </w:tcPr>
          <w:p w14:paraId="2319F90C" w14:textId="77777777" w:rsidR="00940027" w:rsidRDefault="00940027">
            <w:pPr>
              <w:pStyle w:val="OtherTableBody"/>
              <w:jc w:val="center"/>
            </w:pPr>
            <w:r>
              <w:t>INV</w:t>
            </w:r>
          </w:p>
        </w:tc>
        <w:tc>
          <w:tcPr>
            <w:tcW w:w="700" w:type="dxa"/>
          </w:tcPr>
          <w:p w14:paraId="3673F8E2" w14:textId="77777777" w:rsidR="00940027" w:rsidRDefault="00940027">
            <w:pPr>
              <w:pStyle w:val="OtherTableBody"/>
            </w:pPr>
            <w:r>
              <w:t>13</w:t>
            </w:r>
          </w:p>
        </w:tc>
        <w:tc>
          <w:tcPr>
            <w:tcW w:w="600" w:type="dxa"/>
          </w:tcPr>
          <w:p w14:paraId="1A1FC06F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4F261CFE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04331EB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82EB95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388E411" w14:textId="77777777" w:rsidR="00940027" w:rsidRDefault="00940027">
            <w:pPr>
              <w:pStyle w:val="OtherTableBody"/>
            </w:pPr>
            <w:r>
              <w:t>13.4.4.13</w:t>
            </w:r>
          </w:p>
        </w:tc>
      </w:tr>
      <w:tr w:rsidR="00940027" w14:paraId="39FF1F6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04FC6E3" w14:textId="77777777" w:rsidR="00940027" w:rsidRDefault="00940027">
            <w:pPr>
              <w:pStyle w:val="OtherTableBody"/>
            </w:pPr>
            <w:r>
              <w:t>Fixed Canned Message</w:t>
            </w:r>
          </w:p>
        </w:tc>
        <w:tc>
          <w:tcPr>
            <w:tcW w:w="800" w:type="dxa"/>
          </w:tcPr>
          <w:p w14:paraId="2F8DA7F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00621</w:t>
            </w:r>
          </w:p>
        </w:tc>
        <w:tc>
          <w:tcPr>
            <w:tcW w:w="600" w:type="dxa"/>
          </w:tcPr>
          <w:p w14:paraId="68717CB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OM1</w:t>
            </w:r>
          </w:p>
        </w:tc>
        <w:tc>
          <w:tcPr>
            <w:tcW w:w="700" w:type="dxa"/>
          </w:tcPr>
          <w:p w14:paraId="64CAEF2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36</w:t>
            </w:r>
          </w:p>
        </w:tc>
        <w:tc>
          <w:tcPr>
            <w:tcW w:w="600" w:type="dxa"/>
          </w:tcPr>
          <w:p w14:paraId="584536C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253766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06F29F9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24E1510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9999</w:t>
            </w:r>
          </w:p>
        </w:tc>
        <w:tc>
          <w:tcPr>
            <w:tcW w:w="942" w:type="dxa"/>
          </w:tcPr>
          <w:p w14:paraId="72EE45F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8.8.8.36</w:t>
            </w:r>
          </w:p>
        </w:tc>
      </w:tr>
      <w:tr w:rsidR="00940027" w14:paraId="256CAFA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B65547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Formula</w:t>
            </w:r>
          </w:p>
        </w:tc>
        <w:tc>
          <w:tcPr>
            <w:tcW w:w="800" w:type="dxa"/>
          </w:tcPr>
          <w:p w14:paraId="4966381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00999</w:t>
            </w:r>
          </w:p>
        </w:tc>
        <w:tc>
          <w:tcPr>
            <w:tcW w:w="600" w:type="dxa"/>
          </w:tcPr>
          <w:p w14:paraId="7182A28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PRC</w:t>
            </w:r>
          </w:p>
        </w:tc>
        <w:tc>
          <w:tcPr>
            <w:tcW w:w="700" w:type="dxa"/>
          </w:tcPr>
          <w:p w14:paraId="3BA2A6AF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69E14889" w14:textId="77777777" w:rsidR="00940027" w:rsidRDefault="00940027">
            <w:pPr>
              <w:pStyle w:val="OtherTableBody"/>
            </w:pPr>
            <w:r>
              <w:t>200</w:t>
            </w:r>
          </w:p>
        </w:tc>
        <w:tc>
          <w:tcPr>
            <w:tcW w:w="600" w:type="dxa"/>
          </w:tcPr>
          <w:p w14:paraId="02A89C1F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1979F767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7714EF5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92F44BB" w14:textId="77777777" w:rsidR="00940027" w:rsidRDefault="00940027">
            <w:pPr>
              <w:pStyle w:val="OtherTableBody"/>
            </w:pPr>
            <w:r>
              <w:t>8.10.3.6</w:t>
            </w:r>
          </w:p>
        </w:tc>
      </w:tr>
      <w:tr w:rsidR="00940027" w14:paraId="2F1AD32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59B3491" w14:textId="77777777" w:rsidR="00940027" w:rsidRDefault="00940027">
            <w:pPr>
              <w:pStyle w:val="OtherTableBody"/>
            </w:pPr>
            <w:r>
              <w:t>Formulary Status</w:t>
            </w:r>
          </w:p>
        </w:tc>
        <w:tc>
          <w:tcPr>
            <w:tcW w:w="800" w:type="dxa"/>
          </w:tcPr>
          <w:p w14:paraId="3E3C8088" w14:textId="77777777" w:rsidR="00940027" w:rsidRDefault="00940027">
            <w:pPr>
              <w:pStyle w:val="OtherTableBody"/>
              <w:jc w:val="center"/>
            </w:pPr>
            <w:r>
              <w:t>01677</w:t>
            </w:r>
          </w:p>
        </w:tc>
        <w:tc>
          <w:tcPr>
            <w:tcW w:w="600" w:type="dxa"/>
          </w:tcPr>
          <w:p w14:paraId="321BC3CA" w14:textId="77777777" w:rsidR="00940027" w:rsidRDefault="00940027">
            <w:pPr>
              <w:pStyle w:val="OtherTableBody"/>
              <w:jc w:val="center"/>
            </w:pPr>
            <w:r>
              <w:t>RXE</w:t>
            </w:r>
          </w:p>
        </w:tc>
        <w:tc>
          <w:tcPr>
            <w:tcW w:w="700" w:type="dxa"/>
          </w:tcPr>
          <w:p w14:paraId="6E32E2D0" w14:textId="77777777" w:rsidR="00940027" w:rsidRDefault="00940027">
            <w:pPr>
              <w:pStyle w:val="OtherTableBody"/>
            </w:pPr>
            <w:r>
              <w:t>36</w:t>
            </w:r>
          </w:p>
        </w:tc>
        <w:tc>
          <w:tcPr>
            <w:tcW w:w="600" w:type="dxa"/>
          </w:tcPr>
          <w:p w14:paraId="31343BE0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3BE9D305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14514E1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E2CC78F" w14:textId="77777777" w:rsidR="00940027" w:rsidRDefault="00940027">
            <w:pPr>
              <w:pStyle w:val="OtherTableBody"/>
              <w:jc w:val="center"/>
            </w:pPr>
            <w:r>
              <w:t>0478</w:t>
            </w:r>
          </w:p>
        </w:tc>
        <w:tc>
          <w:tcPr>
            <w:tcW w:w="942" w:type="dxa"/>
          </w:tcPr>
          <w:p w14:paraId="66F06335" w14:textId="77777777" w:rsidR="00940027" w:rsidRDefault="00940027">
            <w:pPr>
              <w:pStyle w:val="OtherTableBody"/>
            </w:pPr>
            <w:r>
              <w:t>4.14.4.36</w:t>
            </w:r>
          </w:p>
        </w:tc>
      </w:tr>
      <w:tr w:rsidR="00940027" w14:paraId="64D4F41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32446E8" w14:textId="77777777" w:rsidR="00940027" w:rsidRDefault="00940027">
            <w:pPr>
              <w:pStyle w:val="OtherTableBody"/>
            </w:pPr>
            <w:r>
              <w:t>Formulary Status</w:t>
            </w:r>
          </w:p>
        </w:tc>
        <w:tc>
          <w:tcPr>
            <w:tcW w:w="800" w:type="dxa"/>
          </w:tcPr>
          <w:p w14:paraId="11C0F8CB" w14:textId="77777777" w:rsidR="00940027" w:rsidRDefault="00940027">
            <w:pPr>
              <w:pStyle w:val="OtherTableBody"/>
              <w:jc w:val="center"/>
            </w:pPr>
            <w:r>
              <w:t>01498</w:t>
            </w:r>
          </w:p>
        </w:tc>
        <w:tc>
          <w:tcPr>
            <w:tcW w:w="600" w:type="dxa"/>
          </w:tcPr>
          <w:p w14:paraId="3315344D" w14:textId="77777777" w:rsidR="00940027" w:rsidRDefault="00940027">
            <w:pPr>
              <w:pStyle w:val="OtherTableBody"/>
              <w:jc w:val="center"/>
            </w:pPr>
            <w:r>
              <w:t>OM7</w:t>
            </w:r>
          </w:p>
        </w:tc>
        <w:tc>
          <w:tcPr>
            <w:tcW w:w="700" w:type="dxa"/>
          </w:tcPr>
          <w:p w14:paraId="4F843C6C" w14:textId="77777777" w:rsidR="00940027" w:rsidRDefault="00940027">
            <w:pPr>
              <w:pStyle w:val="OtherTableBody"/>
            </w:pPr>
            <w:r>
              <w:t>22</w:t>
            </w:r>
          </w:p>
        </w:tc>
        <w:tc>
          <w:tcPr>
            <w:tcW w:w="600" w:type="dxa"/>
          </w:tcPr>
          <w:p w14:paraId="1F0EDBE5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18169FCF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36FD83D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6B7BF6D" w14:textId="77777777" w:rsidR="00940027" w:rsidRDefault="00940027">
            <w:pPr>
              <w:pStyle w:val="OtherTableBody"/>
              <w:jc w:val="center"/>
            </w:pPr>
            <w:r>
              <w:t>0473</w:t>
            </w:r>
          </w:p>
        </w:tc>
        <w:tc>
          <w:tcPr>
            <w:tcW w:w="942" w:type="dxa"/>
          </w:tcPr>
          <w:p w14:paraId="423776CA" w14:textId="77777777" w:rsidR="00940027" w:rsidRDefault="00940027">
            <w:pPr>
              <w:pStyle w:val="OtherTableBody"/>
            </w:pPr>
            <w:r>
              <w:t>8.8.14.22</w:t>
            </w:r>
          </w:p>
        </w:tc>
      </w:tr>
      <w:tr w:rsidR="00940027" w14:paraId="4EBBD77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8A49528" w14:textId="77777777" w:rsidR="00940027" w:rsidRDefault="00940027">
            <w:pPr>
              <w:pStyle w:val="OtherTableBody"/>
            </w:pPr>
            <w:r>
              <w:t>Generic Classification Indicator</w:t>
            </w:r>
          </w:p>
        </w:tc>
        <w:tc>
          <w:tcPr>
            <w:tcW w:w="800" w:type="dxa"/>
          </w:tcPr>
          <w:p w14:paraId="3CFAFCF8" w14:textId="77777777" w:rsidR="00940027" w:rsidRDefault="00940027">
            <w:pPr>
              <w:pStyle w:val="OtherTableBody"/>
              <w:jc w:val="center"/>
            </w:pPr>
            <w:r>
              <w:t>01892</w:t>
            </w:r>
          </w:p>
        </w:tc>
        <w:tc>
          <w:tcPr>
            <w:tcW w:w="600" w:type="dxa"/>
          </w:tcPr>
          <w:p w14:paraId="03C77CFB" w14:textId="77777777" w:rsidR="00940027" w:rsidRDefault="00940027">
            <w:pPr>
              <w:pStyle w:val="OtherTableBody"/>
              <w:jc w:val="center"/>
            </w:pPr>
            <w:r>
              <w:t>STF</w:t>
            </w:r>
          </w:p>
        </w:tc>
        <w:tc>
          <w:tcPr>
            <w:tcW w:w="700" w:type="dxa"/>
          </w:tcPr>
          <w:p w14:paraId="17125638" w14:textId="77777777" w:rsidR="00940027" w:rsidRDefault="00940027">
            <w:pPr>
              <w:pStyle w:val="OtherTableBody"/>
            </w:pPr>
            <w:r>
              <w:t>37</w:t>
            </w:r>
          </w:p>
        </w:tc>
        <w:tc>
          <w:tcPr>
            <w:tcW w:w="600" w:type="dxa"/>
          </w:tcPr>
          <w:p w14:paraId="35825C30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65177FF7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5195217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13199EF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46EB5F82" w14:textId="77777777" w:rsidR="00940027" w:rsidRDefault="00940027">
            <w:pPr>
              <w:pStyle w:val="OtherTableBody"/>
            </w:pPr>
            <w:r>
              <w:t>15.4.8.37</w:t>
            </w:r>
          </w:p>
        </w:tc>
      </w:tr>
      <w:tr w:rsidR="00940027" w14:paraId="2D4444C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745D6E3" w14:textId="77777777" w:rsidR="00940027" w:rsidRDefault="00940027">
            <w:pPr>
              <w:pStyle w:val="OtherTableBody"/>
            </w:pPr>
            <w:r>
              <w:t>Generic Name</w:t>
            </w:r>
          </w:p>
        </w:tc>
        <w:tc>
          <w:tcPr>
            <w:tcW w:w="800" w:type="dxa"/>
          </w:tcPr>
          <w:p w14:paraId="6D517018" w14:textId="77777777" w:rsidR="00940027" w:rsidRDefault="00940027">
            <w:pPr>
              <w:pStyle w:val="OtherTableBody"/>
              <w:jc w:val="center"/>
            </w:pPr>
            <w:r>
              <w:t>01251</w:t>
            </w:r>
          </w:p>
        </w:tc>
        <w:tc>
          <w:tcPr>
            <w:tcW w:w="600" w:type="dxa"/>
          </w:tcPr>
          <w:p w14:paraId="68463A4F" w14:textId="77777777" w:rsidR="00940027" w:rsidRDefault="00940027">
            <w:pPr>
              <w:pStyle w:val="OtherTableBody"/>
              <w:jc w:val="center"/>
            </w:pPr>
            <w:r>
              <w:t>PDC</w:t>
            </w:r>
          </w:p>
        </w:tc>
        <w:tc>
          <w:tcPr>
            <w:tcW w:w="700" w:type="dxa"/>
          </w:tcPr>
          <w:p w14:paraId="6937D09F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1D4B617E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6FE7F0AB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3008BE6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A7DD0B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7BD892D" w14:textId="77777777" w:rsidR="00940027" w:rsidRDefault="00940027">
            <w:pPr>
              <w:pStyle w:val="OtherTableBody"/>
            </w:pPr>
            <w:r>
              <w:t>7.12.5.5</w:t>
            </w:r>
          </w:p>
        </w:tc>
      </w:tr>
      <w:tr w:rsidR="00940027" w14:paraId="53A4FE6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F0EB645" w14:textId="77777777" w:rsidR="00940027" w:rsidRDefault="00940027">
            <w:pPr>
              <w:pStyle w:val="OtherTableBody"/>
            </w:pPr>
            <w:r>
              <w:t>Generic Product</w:t>
            </w:r>
          </w:p>
        </w:tc>
        <w:tc>
          <w:tcPr>
            <w:tcW w:w="800" w:type="dxa"/>
          </w:tcPr>
          <w:p w14:paraId="62734F34" w14:textId="77777777" w:rsidR="00940027" w:rsidRDefault="00940027">
            <w:pPr>
              <w:pStyle w:val="OtherTableBody"/>
              <w:jc w:val="center"/>
            </w:pPr>
            <w:r>
              <w:t>01099</w:t>
            </w:r>
          </w:p>
        </w:tc>
        <w:tc>
          <w:tcPr>
            <w:tcW w:w="600" w:type="dxa"/>
          </w:tcPr>
          <w:p w14:paraId="7CB26B6F" w14:textId="77777777" w:rsidR="00940027" w:rsidRDefault="00940027">
            <w:pPr>
              <w:pStyle w:val="OtherTableBody"/>
              <w:jc w:val="center"/>
            </w:pPr>
            <w:r>
              <w:t>PCR</w:t>
            </w:r>
          </w:p>
        </w:tc>
        <w:tc>
          <w:tcPr>
            <w:tcW w:w="700" w:type="dxa"/>
          </w:tcPr>
          <w:p w14:paraId="63D07097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4E7C4704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10BD4F74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499DD74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7598DB9" w14:textId="77777777" w:rsidR="00940027" w:rsidRDefault="00940027">
            <w:pPr>
              <w:pStyle w:val="OtherTableBody"/>
              <w:jc w:val="center"/>
            </w:pPr>
            <w:r>
              <w:t>0249</w:t>
            </w:r>
          </w:p>
        </w:tc>
        <w:tc>
          <w:tcPr>
            <w:tcW w:w="942" w:type="dxa"/>
          </w:tcPr>
          <w:p w14:paraId="519EC97F" w14:textId="77777777" w:rsidR="00940027" w:rsidRDefault="00940027">
            <w:pPr>
              <w:pStyle w:val="OtherTableBody"/>
            </w:pPr>
            <w:r>
              <w:t>7.12.3.2</w:t>
            </w:r>
          </w:p>
        </w:tc>
      </w:tr>
      <w:tr w:rsidR="00940027" w14:paraId="21A907F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BC18E03" w14:textId="77777777" w:rsidR="00940027" w:rsidRDefault="00940027">
            <w:pPr>
              <w:pStyle w:val="OtherTableBody"/>
            </w:pPr>
            <w:r>
              <w:t>Gestation Category Code</w:t>
            </w:r>
          </w:p>
        </w:tc>
        <w:tc>
          <w:tcPr>
            <w:tcW w:w="800" w:type="dxa"/>
          </w:tcPr>
          <w:p w14:paraId="4B71F0F1" w14:textId="77777777" w:rsidR="00940027" w:rsidRDefault="00940027">
            <w:pPr>
              <w:pStyle w:val="OtherTableBody"/>
              <w:jc w:val="center"/>
            </w:pPr>
            <w:r>
              <w:t>01524</w:t>
            </w:r>
          </w:p>
        </w:tc>
        <w:tc>
          <w:tcPr>
            <w:tcW w:w="600" w:type="dxa"/>
          </w:tcPr>
          <w:p w14:paraId="6D351E19" w14:textId="77777777" w:rsidR="00940027" w:rsidRDefault="00940027">
            <w:pPr>
              <w:pStyle w:val="OtherTableBody"/>
              <w:jc w:val="center"/>
            </w:pPr>
            <w:r>
              <w:t>ABS</w:t>
            </w:r>
          </w:p>
        </w:tc>
        <w:tc>
          <w:tcPr>
            <w:tcW w:w="700" w:type="dxa"/>
          </w:tcPr>
          <w:p w14:paraId="29D0890A" w14:textId="77777777" w:rsidR="00940027" w:rsidRDefault="00940027">
            <w:pPr>
              <w:pStyle w:val="OtherTableBody"/>
            </w:pPr>
            <w:r>
              <w:t>11</w:t>
            </w:r>
          </w:p>
        </w:tc>
        <w:tc>
          <w:tcPr>
            <w:tcW w:w="600" w:type="dxa"/>
          </w:tcPr>
          <w:p w14:paraId="40260419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0D780728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50B7355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F871498" w14:textId="77777777" w:rsidR="00940027" w:rsidRDefault="00940027">
            <w:pPr>
              <w:pStyle w:val="OtherTableBody"/>
              <w:jc w:val="center"/>
            </w:pPr>
            <w:r>
              <w:t>0424</w:t>
            </w:r>
          </w:p>
        </w:tc>
        <w:tc>
          <w:tcPr>
            <w:tcW w:w="942" w:type="dxa"/>
          </w:tcPr>
          <w:p w14:paraId="1C2DBC99" w14:textId="77777777" w:rsidR="00940027" w:rsidRDefault="00940027">
            <w:pPr>
              <w:pStyle w:val="OtherTableBody"/>
            </w:pPr>
            <w:r>
              <w:t>6.5.12.11</w:t>
            </w:r>
          </w:p>
        </w:tc>
      </w:tr>
      <w:tr w:rsidR="00940027" w14:paraId="7D7F4B8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CA31BB1" w14:textId="77777777" w:rsidR="00940027" w:rsidRDefault="00940027">
            <w:pPr>
              <w:pStyle w:val="OtherTableBody"/>
            </w:pPr>
            <w:r>
              <w:t>Gestation Period - Weeks</w:t>
            </w:r>
          </w:p>
        </w:tc>
        <w:tc>
          <w:tcPr>
            <w:tcW w:w="800" w:type="dxa"/>
          </w:tcPr>
          <w:p w14:paraId="486A3F66" w14:textId="77777777" w:rsidR="00940027" w:rsidRDefault="00940027">
            <w:pPr>
              <w:pStyle w:val="OtherTableBody"/>
              <w:jc w:val="center"/>
            </w:pPr>
            <w:r>
              <w:t>01525</w:t>
            </w:r>
          </w:p>
        </w:tc>
        <w:tc>
          <w:tcPr>
            <w:tcW w:w="600" w:type="dxa"/>
          </w:tcPr>
          <w:p w14:paraId="2F0F0DB0" w14:textId="77777777" w:rsidR="00940027" w:rsidRDefault="00940027">
            <w:pPr>
              <w:pStyle w:val="OtherTableBody"/>
              <w:jc w:val="center"/>
            </w:pPr>
            <w:r>
              <w:t>ABS</w:t>
            </w:r>
          </w:p>
        </w:tc>
        <w:tc>
          <w:tcPr>
            <w:tcW w:w="700" w:type="dxa"/>
          </w:tcPr>
          <w:p w14:paraId="6F8CE669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0B70434F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6CD2D63C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6F719FE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5102E2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8C80BF4" w14:textId="77777777" w:rsidR="00940027" w:rsidRDefault="00940027">
            <w:pPr>
              <w:pStyle w:val="OtherTableBody"/>
            </w:pPr>
            <w:r>
              <w:t>6.5.12.12</w:t>
            </w:r>
          </w:p>
        </w:tc>
      </w:tr>
      <w:tr w:rsidR="00940027" w14:paraId="4A9194D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7809917" w14:textId="77777777" w:rsidR="00940027" w:rsidRDefault="00940027">
            <w:pPr>
              <w:pStyle w:val="OtherTableBody"/>
            </w:pPr>
            <w:r>
              <w:t>Give Amount - Maximum</w:t>
            </w:r>
          </w:p>
        </w:tc>
        <w:tc>
          <w:tcPr>
            <w:tcW w:w="800" w:type="dxa"/>
          </w:tcPr>
          <w:p w14:paraId="3B7DB955" w14:textId="77777777" w:rsidR="00940027" w:rsidRDefault="00940027">
            <w:pPr>
              <w:pStyle w:val="OtherTableBody"/>
              <w:jc w:val="center"/>
            </w:pPr>
            <w:r>
              <w:t>00319</w:t>
            </w:r>
          </w:p>
        </w:tc>
        <w:tc>
          <w:tcPr>
            <w:tcW w:w="600" w:type="dxa"/>
          </w:tcPr>
          <w:p w14:paraId="613BD1A3" w14:textId="77777777" w:rsidR="00940027" w:rsidRDefault="00940027">
            <w:pPr>
              <w:pStyle w:val="OtherTableBody"/>
              <w:jc w:val="center"/>
            </w:pPr>
            <w:r>
              <w:t>RXG</w:t>
            </w:r>
          </w:p>
        </w:tc>
        <w:tc>
          <w:tcPr>
            <w:tcW w:w="700" w:type="dxa"/>
          </w:tcPr>
          <w:p w14:paraId="4EE6394C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713105B4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00B4B637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2FBF1E2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1F433D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0752ED0" w14:textId="77777777" w:rsidR="00940027" w:rsidRDefault="00940027">
            <w:pPr>
              <w:pStyle w:val="OtherTableBody"/>
            </w:pPr>
            <w:r>
              <w:t>4.14.6.6</w:t>
            </w:r>
          </w:p>
        </w:tc>
      </w:tr>
      <w:tr w:rsidR="00940027" w14:paraId="4C3C9F1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E06D2B1" w14:textId="77777777" w:rsidR="00940027" w:rsidRDefault="00940027">
            <w:pPr>
              <w:pStyle w:val="OtherTableBody"/>
            </w:pPr>
            <w:r>
              <w:t>Give Amount - Maximum</w:t>
            </w:r>
          </w:p>
        </w:tc>
        <w:tc>
          <w:tcPr>
            <w:tcW w:w="800" w:type="dxa"/>
          </w:tcPr>
          <w:p w14:paraId="76CDB60D" w14:textId="77777777" w:rsidR="00940027" w:rsidRDefault="00940027">
            <w:pPr>
              <w:pStyle w:val="OtherTableBody"/>
              <w:jc w:val="center"/>
            </w:pPr>
            <w:r>
              <w:t>00319</w:t>
            </w:r>
          </w:p>
        </w:tc>
        <w:tc>
          <w:tcPr>
            <w:tcW w:w="600" w:type="dxa"/>
          </w:tcPr>
          <w:p w14:paraId="4CCE0430" w14:textId="77777777" w:rsidR="00940027" w:rsidRDefault="00940027">
            <w:pPr>
              <w:pStyle w:val="OtherTableBody"/>
              <w:jc w:val="center"/>
            </w:pPr>
            <w:r>
              <w:t>RXE</w:t>
            </w:r>
          </w:p>
        </w:tc>
        <w:tc>
          <w:tcPr>
            <w:tcW w:w="700" w:type="dxa"/>
          </w:tcPr>
          <w:p w14:paraId="16837BD5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4D325E6A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205CDFA7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25FCC6A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D5E15B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D72E80A" w14:textId="77777777" w:rsidR="00940027" w:rsidRDefault="00940027">
            <w:pPr>
              <w:pStyle w:val="OtherTableBody"/>
            </w:pPr>
            <w:r>
              <w:t>4.14.4.4</w:t>
            </w:r>
          </w:p>
        </w:tc>
      </w:tr>
      <w:tr w:rsidR="00940027" w14:paraId="7343F73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CAF74C4" w14:textId="77777777" w:rsidR="00940027" w:rsidRDefault="00940027">
            <w:pPr>
              <w:pStyle w:val="OtherTableBody"/>
            </w:pPr>
            <w:r>
              <w:t>Give Amount - Minimum</w:t>
            </w:r>
          </w:p>
        </w:tc>
        <w:tc>
          <w:tcPr>
            <w:tcW w:w="800" w:type="dxa"/>
          </w:tcPr>
          <w:p w14:paraId="021F6D61" w14:textId="77777777" w:rsidR="00940027" w:rsidRDefault="00940027">
            <w:pPr>
              <w:pStyle w:val="OtherTableBody"/>
              <w:jc w:val="center"/>
            </w:pPr>
            <w:r>
              <w:t>00318</w:t>
            </w:r>
          </w:p>
        </w:tc>
        <w:tc>
          <w:tcPr>
            <w:tcW w:w="600" w:type="dxa"/>
          </w:tcPr>
          <w:p w14:paraId="0AB3E47A" w14:textId="77777777" w:rsidR="00940027" w:rsidRDefault="00940027">
            <w:pPr>
              <w:pStyle w:val="OtherTableBody"/>
              <w:jc w:val="center"/>
            </w:pPr>
            <w:r>
              <w:t>RXG</w:t>
            </w:r>
          </w:p>
        </w:tc>
        <w:tc>
          <w:tcPr>
            <w:tcW w:w="700" w:type="dxa"/>
          </w:tcPr>
          <w:p w14:paraId="3250E5AE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64880803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51A83471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3CF0B10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8C3916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1AD5FE1" w14:textId="77777777" w:rsidR="00940027" w:rsidRDefault="00940027">
            <w:pPr>
              <w:pStyle w:val="OtherTableBody"/>
            </w:pPr>
            <w:r>
              <w:t>4.14.6.5</w:t>
            </w:r>
          </w:p>
        </w:tc>
      </w:tr>
      <w:tr w:rsidR="00940027" w14:paraId="101F46B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16F7624" w14:textId="77777777" w:rsidR="00940027" w:rsidRDefault="00940027">
            <w:pPr>
              <w:pStyle w:val="OtherTableBody"/>
            </w:pPr>
            <w:r>
              <w:t>Give Amount - Minimum</w:t>
            </w:r>
          </w:p>
        </w:tc>
        <w:tc>
          <w:tcPr>
            <w:tcW w:w="800" w:type="dxa"/>
          </w:tcPr>
          <w:p w14:paraId="7C13EB03" w14:textId="77777777" w:rsidR="00940027" w:rsidRDefault="00940027">
            <w:pPr>
              <w:pStyle w:val="OtherTableBody"/>
              <w:jc w:val="center"/>
            </w:pPr>
            <w:r>
              <w:t>00318</w:t>
            </w:r>
          </w:p>
        </w:tc>
        <w:tc>
          <w:tcPr>
            <w:tcW w:w="600" w:type="dxa"/>
          </w:tcPr>
          <w:p w14:paraId="232BCB2D" w14:textId="77777777" w:rsidR="00940027" w:rsidRDefault="00940027">
            <w:pPr>
              <w:pStyle w:val="OtherTableBody"/>
              <w:jc w:val="center"/>
            </w:pPr>
            <w:r>
              <w:t>RXE</w:t>
            </w:r>
          </w:p>
        </w:tc>
        <w:tc>
          <w:tcPr>
            <w:tcW w:w="700" w:type="dxa"/>
          </w:tcPr>
          <w:p w14:paraId="621E4534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3E51BD26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60D22BCD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79E73ED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763E45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E3B32FA" w14:textId="77777777" w:rsidR="00940027" w:rsidRDefault="00940027">
            <w:pPr>
              <w:pStyle w:val="OtherTableBody"/>
            </w:pPr>
            <w:r>
              <w:t>4.14.4.3</w:t>
            </w:r>
          </w:p>
        </w:tc>
      </w:tr>
      <w:tr w:rsidR="00940027" w14:paraId="605313E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AE970B1" w14:textId="77777777" w:rsidR="00940027" w:rsidRDefault="00940027">
            <w:pPr>
              <w:pStyle w:val="OtherTableBody"/>
            </w:pPr>
            <w:r>
              <w:t>Give Barcode Identifier</w:t>
            </w:r>
          </w:p>
        </w:tc>
        <w:tc>
          <w:tcPr>
            <w:tcW w:w="800" w:type="dxa"/>
          </w:tcPr>
          <w:p w14:paraId="0894FA57" w14:textId="77777777" w:rsidR="00940027" w:rsidRDefault="00940027">
            <w:pPr>
              <w:pStyle w:val="OtherTableBody"/>
              <w:jc w:val="center"/>
            </w:pPr>
            <w:r>
              <w:t>01694</w:t>
            </w:r>
          </w:p>
        </w:tc>
        <w:tc>
          <w:tcPr>
            <w:tcW w:w="600" w:type="dxa"/>
          </w:tcPr>
          <w:p w14:paraId="56548C62" w14:textId="77777777" w:rsidR="00940027" w:rsidRDefault="00940027">
            <w:pPr>
              <w:pStyle w:val="OtherTableBody"/>
              <w:jc w:val="center"/>
            </w:pPr>
            <w:r>
              <w:t>RXG</w:t>
            </w:r>
          </w:p>
        </w:tc>
        <w:tc>
          <w:tcPr>
            <w:tcW w:w="700" w:type="dxa"/>
          </w:tcPr>
          <w:p w14:paraId="049A6EF6" w14:textId="77777777" w:rsidR="00940027" w:rsidRDefault="00940027">
            <w:pPr>
              <w:pStyle w:val="OtherTableBody"/>
            </w:pPr>
            <w:r>
              <w:t>25</w:t>
            </w:r>
          </w:p>
        </w:tc>
        <w:tc>
          <w:tcPr>
            <w:tcW w:w="600" w:type="dxa"/>
          </w:tcPr>
          <w:p w14:paraId="339F814D" w14:textId="77777777" w:rsidR="00940027" w:rsidRDefault="00940027">
            <w:pPr>
              <w:pStyle w:val="OtherTableBody"/>
            </w:pPr>
            <w:r>
              <w:t>60</w:t>
            </w:r>
          </w:p>
        </w:tc>
        <w:tc>
          <w:tcPr>
            <w:tcW w:w="600" w:type="dxa"/>
          </w:tcPr>
          <w:p w14:paraId="093027B7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1770489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99C6ED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1540BB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4.14.6.25</w:t>
            </w:r>
          </w:p>
        </w:tc>
      </w:tr>
      <w:tr w:rsidR="00940027" w14:paraId="16609D8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E2F27E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Give Code</w:t>
            </w:r>
          </w:p>
        </w:tc>
        <w:tc>
          <w:tcPr>
            <w:tcW w:w="800" w:type="dxa"/>
          </w:tcPr>
          <w:p w14:paraId="221AE8D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00317</w:t>
            </w:r>
          </w:p>
        </w:tc>
        <w:tc>
          <w:tcPr>
            <w:tcW w:w="600" w:type="dxa"/>
          </w:tcPr>
          <w:p w14:paraId="7D62656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RXG</w:t>
            </w:r>
          </w:p>
        </w:tc>
        <w:tc>
          <w:tcPr>
            <w:tcW w:w="700" w:type="dxa"/>
          </w:tcPr>
          <w:p w14:paraId="42D810B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600" w:type="dxa"/>
          </w:tcPr>
          <w:p w14:paraId="7605BAE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4E0373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38B3FAC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6BA9439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0292</w:t>
            </w:r>
          </w:p>
        </w:tc>
        <w:tc>
          <w:tcPr>
            <w:tcW w:w="942" w:type="dxa"/>
          </w:tcPr>
          <w:p w14:paraId="5791FB4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4.14.6.4</w:t>
            </w:r>
          </w:p>
        </w:tc>
      </w:tr>
      <w:tr w:rsidR="00940027" w14:paraId="023A776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388A86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Give Code</w:t>
            </w:r>
          </w:p>
        </w:tc>
        <w:tc>
          <w:tcPr>
            <w:tcW w:w="800" w:type="dxa"/>
          </w:tcPr>
          <w:p w14:paraId="7CB229A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00317</w:t>
            </w:r>
          </w:p>
        </w:tc>
        <w:tc>
          <w:tcPr>
            <w:tcW w:w="600" w:type="dxa"/>
          </w:tcPr>
          <w:p w14:paraId="59F4AD2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RXE</w:t>
            </w:r>
          </w:p>
        </w:tc>
        <w:tc>
          <w:tcPr>
            <w:tcW w:w="700" w:type="dxa"/>
          </w:tcPr>
          <w:p w14:paraId="1AA3A815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1373EB39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6113A905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4A48115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9CD0480" w14:textId="77777777" w:rsidR="00940027" w:rsidRDefault="00940027">
            <w:pPr>
              <w:pStyle w:val="OtherTableBody"/>
              <w:jc w:val="center"/>
            </w:pPr>
            <w:r>
              <w:t>0292</w:t>
            </w:r>
          </w:p>
        </w:tc>
        <w:tc>
          <w:tcPr>
            <w:tcW w:w="942" w:type="dxa"/>
          </w:tcPr>
          <w:p w14:paraId="5932858E" w14:textId="77777777" w:rsidR="00940027" w:rsidRDefault="00940027">
            <w:pPr>
              <w:pStyle w:val="OtherTableBody"/>
            </w:pPr>
            <w:r>
              <w:t>4.14.4.2</w:t>
            </w:r>
          </w:p>
        </w:tc>
      </w:tr>
      <w:tr w:rsidR="00940027" w14:paraId="429BD9B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80248BD" w14:textId="77777777" w:rsidR="00940027" w:rsidRDefault="00940027">
            <w:pPr>
              <w:pStyle w:val="OtherTableBody"/>
            </w:pPr>
            <w:r>
              <w:t>Give Dosage Form</w:t>
            </w:r>
          </w:p>
        </w:tc>
        <w:tc>
          <w:tcPr>
            <w:tcW w:w="800" w:type="dxa"/>
          </w:tcPr>
          <w:p w14:paraId="2AAD2A3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00321</w:t>
            </w:r>
          </w:p>
        </w:tc>
        <w:tc>
          <w:tcPr>
            <w:tcW w:w="600" w:type="dxa"/>
          </w:tcPr>
          <w:p w14:paraId="503A641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RXE</w:t>
            </w:r>
          </w:p>
        </w:tc>
        <w:tc>
          <w:tcPr>
            <w:tcW w:w="700" w:type="dxa"/>
          </w:tcPr>
          <w:p w14:paraId="6B1F935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600" w:type="dxa"/>
          </w:tcPr>
          <w:p w14:paraId="35642C2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EFF7D6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0A7AEE6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291997C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5E162E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4.14.4.6</w:t>
            </w:r>
          </w:p>
        </w:tc>
      </w:tr>
      <w:tr w:rsidR="00940027" w14:paraId="4DB955B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FFBF1E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Give Dosage Form</w:t>
            </w:r>
          </w:p>
        </w:tc>
        <w:tc>
          <w:tcPr>
            <w:tcW w:w="800" w:type="dxa"/>
          </w:tcPr>
          <w:p w14:paraId="2F7B51F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00321</w:t>
            </w:r>
          </w:p>
        </w:tc>
        <w:tc>
          <w:tcPr>
            <w:tcW w:w="600" w:type="dxa"/>
          </w:tcPr>
          <w:p w14:paraId="2904CCC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RXG</w:t>
            </w:r>
          </w:p>
        </w:tc>
        <w:tc>
          <w:tcPr>
            <w:tcW w:w="700" w:type="dxa"/>
          </w:tcPr>
          <w:p w14:paraId="383173F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</w:t>
            </w:r>
          </w:p>
        </w:tc>
        <w:tc>
          <w:tcPr>
            <w:tcW w:w="600" w:type="dxa"/>
          </w:tcPr>
          <w:p w14:paraId="5C39C97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FF340D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220C153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4496719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A8F7CF3" w14:textId="77777777" w:rsidR="00940027" w:rsidRDefault="00940027">
            <w:pPr>
              <w:pStyle w:val="OtherTableBody"/>
            </w:pPr>
            <w:r>
              <w:t>4.14.6.8</w:t>
            </w:r>
          </w:p>
        </w:tc>
      </w:tr>
      <w:tr w:rsidR="00940027" w14:paraId="2B2D8BF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A1AF6DF" w14:textId="77777777" w:rsidR="00940027" w:rsidRDefault="00940027">
            <w:pPr>
              <w:pStyle w:val="OtherTableBody"/>
            </w:pPr>
            <w:r>
              <w:t>Give Drug Strength Volume</w:t>
            </w:r>
          </w:p>
        </w:tc>
        <w:tc>
          <w:tcPr>
            <w:tcW w:w="800" w:type="dxa"/>
          </w:tcPr>
          <w:p w14:paraId="577DA03A" w14:textId="77777777" w:rsidR="00940027" w:rsidRDefault="00940027">
            <w:pPr>
              <w:pStyle w:val="OtherTableBody"/>
              <w:jc w:val="center"/>
            </w:pPr>
            <w:r>
              <w:t>01692</w:t>
            </w:r>
          </w:p>
        </w:tc>
        <w:tc>
          <w:tcPr>
            <w:tcW w:w="600" w:type="dxa"/>
          </w:tcPr>
          <w:p w14:paraId="0978BB66" w14:textId="77777777" w:rsidR="00940027" w:rsidRDefault="00940027">
            <w:pPr>
              <w:pStyle w:val="OtherTableBody"/>
              <w:jc w:val="center"/>
            </w:pPr>
            <w:r>
              <w:t>RXG</w:t>
            </w:r>
          </w:p>
        </w:tc>
        <w:tc>
          <w:tcPr>
            <w:tcW w:w="700" w:type="dxa"/>
          </w:tcPr>
          <w:p w14:paraId="77B9E1DD" w14:textId="77777777" w:rsidR="00940027" w:rsidRDefault="00940027">
            <w:pPr>
              <w:pStyle w:val="OtherTableBody"/>
            </w:pPr>
            <w:r>
              <w:t>23</w:t>
            </w:r>
          </w:p>
        </w:tc>
        <w:tc>
          <w:tcPr>
            <w:tcW w:w="600" w:type="dxa"/>
          </w:tcPr>
          <w:p w14:paraId="311AC2C3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6AAE86D5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44778AF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91B340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3A77B2E" w14:textId="77777777" w:rsidR="00940027" w:rsidRDefault="00940027">
            <w:pPr>
              <w:pStyle w:val="OtherTableBody"/>
            </w:pPr>
            <w:r>
              <w:t>4.14.6.23</w:t>
            </w:r>
          </w:p>
        </w:tc>
      </w:tr>
      <w:tr w:rsidR="00940027" w14:paraId="3369392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D5F9764" w14:textId="77777777" w:rsidR="00940027" w:rsidRDefault="00940027">
            <w:pPr>
              <w:pStyle w:val="OtherTableBody"/>
            </w:pPr>
            <w:r>
              <w:t>Give Drug Strength Volume</w:t>
            </w:r>
          </w:p>
        </w:tc>
        <w:tc>
          <w:tcPr>
            <w:tcW w:w="800" w:type="dxa"/>
          </w:tcPr>
          <w:p w14:paraId="273F9931" w14:textId="77777777" w:rsidR="00940027" w:rsidRDefault="00940027">
            <w:pPr>
              <w:pStyle w:val="OtherTableBody"/>
              <w:jc w:val="center"/>
            </w:pPr>
            <w:r>
              <w:t>01674</w:t>
            </w:r>
          </w:p>
        </w:tc>
        <w:tc>
          <w:tcPr>
            <w:tcW w:w="600" w:type="dxa"/>
          </w:tcPr>
          <w:p w14:paraId="4DE4B9AD" w14:textId="77777777" w:rsidR="00940027" w:rsidRDefault="00940027">
            <w:pPr>
              <w:pStyle w:val="OtherTableBody"/>
              <w:jc w:val="center"/>
            </w:pPr>
            <w:r>
              <w:t>RXE</w:t>
            </w:r>
          </w:p>
        </w:tc>
        <w:tc>
          <w:tcPr>
            <w:tcW w:w="700" w:type="dxa"/>
          </w:tcPr>
          <w:p w14:paraId="5AB4099F" w14:textId="77777777" w:rsidR="00940027" w:rsidRDefault="00940027">
            <w:pPr>
              <w:pStyle w:val="OtherTableBody"/>
            </w:pPr>
            <w:r>
              <w:t>33</w:t>
            </w:r>
          </w:p>
        </w:tc>
        <w:tc>
          <w:tcPr>
            <w:tcW w:w="600" w:type="dxa"/>
          </w:tcPr>
          <w:p w14:paraId="47E2088E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456F09BA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4FD4EBC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665140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EBDD38A" w14:textId="77777777" w:rsidR="00940027" w:rsidRDefault="00940027">
            <w:pPr>
              <w:pStyle w:val="OtherTableBody"/>
            </w:pPr>
            <w:r>
              <w:t>4.14.4.33</w:t>
            </w:r>
          </w:p>
        </w:tc>
      </w:tr>
      <w:tr w:rsidR="00940027" w14:paraId="007D32F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6C2C68A" w14:textId="77777777" w:rsidR="00940027" w:rsidRDefault="00940027">
            <w:pPr>
              <w:pStyle w:val="OtherTableBody"/>
            </w:pPr>
            <w:r>
              <w:t>Give Drug Strength Volume Units</w:t>
            </w:r>
          </w:p>
        </w:tc>
        <w:tc>
          <w:tcPr>
            <w:tcW w:w="800" w:type="dxa"/>
          </w:tcPr>
          <w:p w14:paraId="59478482" w14:textId="77777777" w:rsidR="00940027" w:rsidRDefault="00940027">
            <w:pPr>
              <w:pStyle w:val="OtherTableBody"/>
              <w:jc w:val="center"/>
            </w:pPr>
            <w:r>
              <w:t>01675</w:t>
            </w:r>
          </w:p>
        </w:tc>
        <w:tc>
          <w:tcPr>
            <w:tcW w:w="600" w:type="dxa"/>
          </w:tcPr>
          <w:p w14:paraId="27B34A0B" w14:textId="77777777" w:rsidR="00940027" w:rsidRDefault="00940027">
            <w:pPr>
              <w:pStyle w:val="OtherTableBody"/>
              <w:jc w:val="center"/>
            </w:pPr>
            <w:r>
              <w:t>RXE</w:t>
            </w:r>
          </w:p>
        </w:tc>
        <w:tc>
          <w:tcPr>
            <w:tcW w:w="700" w:type="dxa"/>
          </w:tcPr>
          <w:p w14:paraId="242C412B" w14:textId="77777777" w:rsidR="00940027" w:rsidRDefault="00940027">
            <w:pPr>
              <w:pStyle w:val="OtherTableBody"/>
            </w:pPr>
            <w:r>
              <w:t>34</w:t>
            </w:r>
          </w:p>
        </w:tc>
        <w:tc>
          <w:tcPr>
            <w:tcW w:w="600" w:type="dxa"/>
          </w:tcPr>
          <w:p w14:paraId="50CCD8CD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5DA60391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44E3BC6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FBE7B8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995BCE9" w14:textId="77777777" w:rsidR="00940027" w:rsidRDefault="00940027">
            <w:pPr>
              <w:pStyle w:val="OtherTableBody"/>
            </w:pPr>
            <w:r>
              <w:t>4.14.4.34</w:t>
            </w:r>
          </w:p>
        </w:tc>
      </w:tr>
      <w:tr w:rsidR="00940027" w14:paraId="1ADF366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E187B4D" w14:textId="77777777" w:rsidR="00940027" w:rsidRDefault="00940027">
            <w:pPr>
              <w:pStyle w:val="OtherTableBody"/>
            </w:pPr>
            <w:r>
              <w:t>Give Drug Strength Volume Units</w:t>
            </w:r>
          </w:p>
        </w:tc>
        <w:tc>
          <w:tcPr>
            <w:tcW w:w="800" w:type="dxa"/>
          </w:tcPr>
          <w:p w14:paraId="6C3F2FCF" w14:textId="77777777" w:rsidR="00940027" w:rsidRDefault="00940027">
            <w:pPr>
              <w:pStyle w:val="OtherTableBody"/>
              <w:jc w:val="center"/>
            </w:pPr>
            <w:r>
              <w:t>01693</w:t>
            </w:r>
          </w:p>
        </w:tc>
        <w:tc>
          <w:tcPr>
            <w:tcW w:w="600" w:type="dxa"/>
          </w:tcPr>
          <w:p w14:paraId="4F1A00A6" w14:textId="77777777" w:rsidR="00940027" w:rsidRDefault="00940027">
            <w:pPr>
              <w:pStyle w:val="OtherTableBody"/>
              <w:jc w:val="center"/>
            </w:pPr>
            <w:r>
              <w:t>RXG</w:t>
            </w:r>
          </w:p>
        </w:tc>
        <w:tc>
          <w:tcPr>
            <w:tcW w:w="700" w:type="dxa"/>
          </w:tcPr>
          <w:p w14:paraId="3397C23D" w14:textId="77777777" w:rsidR="00940027" w:rsidRDefault="00940027">
            <w:pPr>
              <w:pStyle w:val="OtherTableBody"/>
            </w:pPr>
            <w:r>
              <w:t>24</w:t>
            </w:r>
          </w:p>
        </w:tc>
        <w:tc>
          <w:tcPr>
            <w:tcW w:w="600" w:type="dxa"/>
          </w:tcPr>
          <w:p w14:paraId="60036125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7CB2B11D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6E419C3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61305C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2D0AF3C" w14:textId="77777777" w:rsidR="00940027" w:rsidRDefault="00940027">
            <w:pPr>
              <w:pStyle w:val="OtherTableBody"/>
            </w:pPr>
            <w:r>
              <w:t>4.14.6.24</w:t>
            </w:r>
          </w:p>
        </w:tc>
      </w:tr>
      <w:tr w:rsidR="00940027" w14:paraId="5ED75FE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0373B09" w14:textId="77777777" w:rsidR="00940027" w:rsidRDefault="00940027">
            <w:pPr>
              <w:pStyle w:val="OtherTableBody"/>
            </w:pPr>
            <w:r>
              <w:t>Give Indication</w:t>
            </w:r>
          </w:p>
        </w:tc>
        <w:tc>
          <w:tcPr>
            <w:tcW w:w="800" w:type="dxa"/>
          </w:tcPr>
          <w:p w14:paraId="61E0671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01128</w:t>
            </w:r>
          </w:p>
        </w:tc>
        <w:tc>
          <w:tcPr>
            <w:tcW w:w="600" w:type="dxa"/>
          </w:tcPr>
          <w:p w14:paraId="78DEC3C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RXE</w:t>
            </w:r>
          </w:p>
        </w:tc>
        <w:tc>
          <w:tcPr>
            <w:tcW w:w="700" w:type="dxa"/>
          </w:tcPr>
          <w:p w14:paraId="15089D6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27</w:t>
            </w:r>
          </w:p>
        </w:tc>
        <w:tc>
          <w:tcPr>
            <w:tcW w:w="600" w:type="dxa"/>
          </w:tcPr>
          <w:p w14:paraId="068B4D9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92D47A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4923377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6713FA5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476DBB5" w14:textId="77777777" w:rsidR="00940027" w:rsidRDefault="00940027">
            <w:pPr>
              <w:pStyle w:val="OtherTableBody"/>
            </w:pPr>
            <w:r>
              <w:t>4.14.4.27</w:t>
            </w:r>
          </w:p>
        </w:tc>
      </w:tr>
      <w:tr w:rsidR="00940027" w14:paraId="7608CED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787271E" w14:textId="77777777" w:rsidR="00940027" w:rsidRDefault="00940027">
            <w:pPr>
              <w:pStyle w:val="OtherTableBody"/>
            </w:pPr>
            <w:r>
              <w:t>Give Per (Time Unit)</w:t>
            </w:r>
          </w:p>
        </w:tc>
        <w:tc>
          <w:tcPr>
            <w:tcW w:w="800" w:type="dxa"/>
          </w:tcPr>
          <w:p w14:paraId="66F46996" w14:textId="77777777" w:rsidR="00940027" w:rsidRDefault="00940027">
            <w:pPr>
              <w:pStyle w:val="OtherTableBody"/>
              <w:jc w:val="center"/>
            </w:pPr>
            <w:r>
              <w:t>00331</w:t>
            </w:r>
          </w:p>
        </w:tc>
        <w:tc>
          <w:tcPr>
            <w:tcW w:w="600" w:type="dxa"/>
          </w:tcPr>
          <w:p w14:paraId="49838877" w14:textId="77777777" w:rsidR="00940027" w:rsidRDefault="00940027">
            <w:pPr>
              <w:pStyle w:val="OtherTableBody"/>
              <w:jc w:val="center"/>
            </w:pPr>
            <w:r>
              <w:t>RXG</w:t>
            </w:r>
          </w:p>
        </w:tc>
        <w:tc>
          <w:tcPr>
            <w:tcW w:w="700" w:type="dxa"/>
          </w:tcPr>
          <w:p w14:paraId="5617296D" w14:textId="77777777" w:rsidR="00940027" w:rsidRDefault="00940027">
            <w:pPr>
              <w:pStyle w:val="OtherTableBody"/>
            </w:pPr>
            <w:r>
              <w:t>14</w:t>
            </w:r>
          </w:p>
        </w:tc>
        <w:tc>
          <w:tcPr>
            <w:tcW w:w="600" w:type="dxa"/>
          </w:tcPr>
          <w:p w14:paraId="519D1F86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13CF4B39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128580A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6A47FC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FC790C0" w14:textId="77777777" w:rsidR="00940027" w:rsidRDefault="00940027">
            <w:pPr>
              <w:pStyle w:val="OtherTableBody"/>
            </w:pPr>
            <w:r>
              <w:t>4.14.6.14</w:t>
            </w:r>
          </w:p>
        </w:tc>
      </w:tr>
      <w:tr w:rsidR="00940027" w14:paraId="221ABAC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AF41E0B" w14:textId="77777777" w:rsidR="00940027" w:rsidRDefault="00940027">
            <w:pPr>
              <w:pStyle w:val="OtherTableBody"/>
            </w:pPr>
            <w:r>
              <w:t>Give Per (Time Unit)</w:t>
            </w:r>
          </w:p>
        </w:tc>
        <w:tc>
          <w:tcPr>
            <w:tcW w:w="800" w:type="dxa"/>
          </w:tcPr>
          <w:p w14:paraId="1231634A" w14:textId="77777777" w:rsidR="00940027" w:rsidRDefault="00940027">
            <w:pPr>
              <w:pStyle w:val="OtherTableBody"/>
              <w:jc w:val="center"/>
            </w:pPr>
            <w:r>
              <w:t>00331</w:t>
            </w:r>
          </w:p>
        </w:tc>
        <w:tc>
          <w:tcPr>
            <w:tcW w:w="600" w:type="dxa"/>
          </w:tcPr>
          <w:p w14:paraId="0BBAD8D1" w14:textId="77777777" w:rsidR="00940027" w:rsidRDefault="00940027">
            <w:pPr>
              <w:pStyle w:val="OtherTableBody"/>
              <w:jc w:val="center"/>
            </w:pPr>
            <w:r>
              <w:t>RXE</w:t>
            </w:r>
          </w:p>
        </w:tc>
        <w:tc>
          <w:tcPr>
            <w:tcW w:w="700" w:type="dxa"/>
          </w:tcPr>
          <w:p w14:paraId="1A1C6F9E" w14:textId="77777777" w:rsidR="00940027" w:rsidRDefault="00940027">
            <w:pPr>
              <w:pStyle w:val="OtherTableBody"/>
            </w:pPr>
            <w:r>
              <w:t>22</w:t>
            </w:r>
          </w:p>
        </w:tc>
        <w:tc>
          <w:tcPr>
            <w:tcW w:w="600" w:type="dxa"/>
          </w:tcPr>
          <w:p w14:paraId="4FF2C1E3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2F04F1DD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6BBF814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CD054E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F559AA6" w14:textId="77777777" w:rsidR="00940027" w:rsidRDefault="00940027">
            <w:pPr>
              <w:pStyle w:val="OtherTableBody"/>
            </w:pPr>
            <w:r>
              <w:t>4.14.4.22</w:t>
            </w:r>
          </w:p>
        </w:tc>
      </w:tr>
      <w:tr w:rsidR="00940027" w14:paraId="738AD44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67B5FE4" w14:textId="77777777" w:rsidR="00940027" w:rsidRDefault="00940027">
            <w:pPr>
              <w:pStyle w:val="OtherTableBody"/>
            </w:pPr>
            <w:r>
              <w:t>Give Rate Amount</w:t>
            </w:r>
          </w:p>
        </w:tc>
        <w:tc>
          <w:tcPr>
            <w:tcW w:w="800" w:type="dxa"/>
          </w:tcPr>
          <w:p w14:paraId="761AAF9A" w14:textId="77777777" w:rsidR="00940027" w:rsidRDefault="00940027">
            <w:pPr>
              <w:pStyle w:val="OtherTableBody"/>
              <w:jc w:val="center"/>
            </w:pPr>
            <w:r>
              <w:t>00332</w:t>
            </w:r>
          </w:p>
        </w:tc>
        <w:tc>
          <w:tcPr>
            <w:tcW w:w="600" w:type="dxa"/>
          </w:tcPr>
          <w:p w14:paraId="78CF97DC" w14:textId="77777777" w:rsidR="00940027" w:rsidRDefault="00940027">
            <w:pPr>
              <w:pStyle w:val="OtherTableBody"/>
              <w:jc w:val="center"/>
            </w:pPr>
            <w:r>
              <w:t>RXG</w:t>
            </w:r>
          </w:p>
        </w:tc>
        <w:tc>
          <w:tcPr>
            <w:tcW w:w="700" w:type="dxa"/>
          </w:tcPr>
          <w:p w14:paraId="4F01C8EF" w14:textId="77777777" w:rsidR="00940027" w:rsidRDefault="00940027">
            <w:pPr>
              <w:pStyle w:val="OtherTableBody"/>
            </w:pPr>
            <w:r>
              <w:t>15</w:t>
            </w:r>
          </w:p>
        </w:tc>
        <w:tc>
          <w:tcPr>
            <w:tcW w:w="600" w:type="dxa"/>
          </w:tcPr>
          <w:p w14:paraId="128655F7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469C8FBD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7F43298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E9D71D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92535BA" w14:textId="77777777" w:rsidR="00940027" w:rsidRDefault="00940027">
            <w:pPr>
              <w:pStyle w:val="OtherTableBody"/>
            </w:pPr>
            <w:r>
              <w:t>4.14.6.15</w:t>
            </w:r>
          </w:p>
        </w:tc>
      </w:tr>
      <w:tr w:rsidR="00940027" w14:paraId="3C8686A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FFE41A5" w14:textId="77777777" w:rsidR="00940027" w:rsidRDefault="00940027">
            <w:pPr>
              <w:pStyle w:val="OtherTableBody"/>
            </w:pPr>
            <w:r>
              <w:t>Give Rate Amount</w:t>
            </w:r>
          </w:p>
        </w:tc>
        <w:tc>
          <w:tcPr>
            <w:tcW w:w="800" w:type="dxa"/>
          </w:tcPr>
          <w:p w14:paraId="4829240B" w14:textId="77777777" w:rsidR="00940027" w:rsidRDefault="00940027">
            <w:pPr>
              <w:pStyle w:val="OtherTableBody"/>
              <w:jc w:val="center"/>
            </w:pPr>
            <w:r>
              <w:t>00332</w:t>
            </w:r>
          </w:p>
        </w:tc>
        <w:tc>
          <w:tcPr>
            <w:tcW w:w="600" w:type="dxa"/>
          </w:tcPr>
          <w:p w14:paraId="6D589050" w14:textId="77777777" w:rsidR="00940027" w:rsidRDefault="00940027">
            <w:pPr>
              <w:pStyle w:val="OtherTableBody"/>
              <w:jc w:val="center"/>
            </w:pPr>
            <w:r>
              <w:t>RXE</w:t>
            </w:r>
          </w:p>
        </w:tc>
        <w:tc>
          <w:tcPr>
            <w:tcW w:w="700" w:type="dxa"/>
          </w:tcPr>
          <w:p w14:paraId="79A5307D" w14:textId="77777777" w:rsidR="00940027" w:rsidRDefault="00940027">
            <w:pPr>
              <w:pStyle w:val="OtherTableBody"/>
            </w:pPr>
            <w:r>
              <w:t>23</w:t>
            </w:r>
          </w:p>
        </w:tc>
        <w:tc>
          <w:tcPr>
            <w:tcW w:w="600" w:type="dxa"/>
          </w:tcPr>
          <w:p w14:paraId="51422D1C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72C97531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35A1D9D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D2E6BC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8E8F833" w14:textId="77777777" w:rsidR="00940027" w:rsidRDefault="00940027">
            <w:pPr>
              <w:pStyle w:val="OtherTableBody"/>
            </w:pPr>
            <w:r>
              <w:t>4.14.4.23</w:t>
            </w:r>
          </w:p>
        </w:tc>
      </w:tr>
      <w:tr w:rsidR="00940027" w14:paraId="1ED001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FE7C0FB" w14:textId="77777777" w:rsidR="00940027" w:rsidRDefault="00940027">
            <w:pPr>
              <w:pStyle w:val="OtherTableBody"/>
            </w:pPr>
            <w:r>
              <w:t>Give Rate Units</w:t>
            </w:r>
          </w:p>
        </w:tc>
        <w:tc>
          <w:tcPr>
            <w:tcW w:w="800" w:type="dxa"/>
          </w:tcPr>
          <w:p w14:paraId="48E325A4" w14:textId="77777777" w:rsidR="00940027" w:rsidRDefault="00940027">
            <w:pPr>
              <w:pStyle w:val="OtherTableBody"/>
              <w:jc w:val="center"/>
            </w:pPr>
            <w:r>
              <w:t>00333</w:t>
            </w:r>
          </w:p>
        </w:tc>
        <w:tc>
          <w:tcPr>
            <w:tcW w:w="600" w:type="dxa"/>
          </w:tcPr>
          <w:p w14:paraId="4D27D0DB" w14:textId="77777777" w:rsidR="00940027" w:rsidRDefault="00940027">
            <w:pPr>
              <w:pStyle w:val="OtherTableBody"/>
              <w:jc w:val="center"/>
            </w:pPr>
            <w:r>
              <w:t>RXE</w:t>
            </w:r>
          </w:p>
        </w:tc>
        <w:tc>
          <w:tcPr>
            <w:tcW w:w="700" w:type="dxa"/>
          </w:tcPr>
          <w:p w14:paraId="0B8437F4" w14:textId="77777777" w:rsidR="00940027" w:rsidRDefault="00940027">
            <w:pPr>
              <w:pStyle w:val="OtherTableBody"/>
            </w:pPr>
            <w:r>
              <w:t>24</w:t>
            </w:r>
          </w:p>
        </w:tc>
        <w:tc>
          <w:tcPr>
            <w:tcW w:w="600" w:type="dxa"/>
          </w:tcPr>
          <w:p w14:paraId="6A634FAC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7EF476FC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0385AB4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A08242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55F947A" w14:textId="77777777" w:rsidR="00940027" w:rsidRDefault="00940027">
            <w:pPr>
              <w:pStyle w:val="OtherTableBody"/>
            </w:pPr>
            <w:r>
              <w:t>4.14.4.24</w:t>
            </w:r>
          </w:p>
        </w:tc>
      </w:tr>
      <w:tr w:rsidR="00940027" w14:paraId="6D19C16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CE514B8" w14:textId="77777777" w:rsidR="00940027" w:rsidRDefault="00940027">
            <w:pPr>
              <w:pStyle w:val="OtherTableBody"/>
            </w:pPr>
            <w:r>
              <w:t>Give Rate Units</w:t>
            </w:r>
          </w:p>
        </w:tc>
        <w:tc>
          <w:tcPr>
            <w:tcW w:w="800" w:type="dxa"/>
          </w:tcPr>
          <w:p w14:paraId="6B58939C" w14:textId="77777777" w:rsidR="00940027" w:rsidRDefault="00940027">
            <w:pPr>
              <w:pStyle w:val="OtherTableBody"/>
              <w:jc w:val="center"/>
            </w:pPr>
            <w:r>
              <w:t>00333</w:t>
            </w:r>
          </w:p>
        </w:tc>
        <w:tc>
          <w:tcPr>
            <w:tcW w:w="600" w:type="dxa"/>
          </w:tcPr>
          <w:p w14:paraId="4023AD6D" w14:textId="77777777" w:rsidR="00940027" w:rsidRDefault="00940027">
            <w:pPr>
              <w:pStyle w:val="OtherTableBody"/>
              <w:jc w:val="center"/>
            </w:pPr>
            <w:r>
              <w:t>RXG</w:t>
            </w:r>
          </w:p>
        </w:tc>
        <w:tc>
          <w:tcPr>
            <w:tcW w:w="700" w:type="dxa"/>
          </w:tcPr>
          <w:p w14:paraId="33C0FBDA" w14:textId="77777777" w:rsidR="00940027" w:rsidRDefault="00940027">
            <w:pPr>
              <w:pStyle w:val="OtherTableBody"/>
            </w:pPr>
            <w:r>
              <w:t>16</w:t>
            </w:r>
          </w:p>
        </w:tc>
        <w:tc>
          <w:tcPr>
            <w:tcW w:w="600" w:type="dxa"/>
          </w:tcPr>
          <w:p w14:paraId="0D8A9817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18F95F2F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31C543B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7C3EC2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2471C69" w14:textId="77777777" w:rsidR="00940027" w:rsidRDefault="00940027">
            <w:pPr>
              <w:pStyle w:val="OtherTableBody"/>
            </w:pPr>
            <w:r>
              <w:t>4.14.6.16</w:t>
            </w:r>
          </w:p>
        </w:tc>
      </w:tr>
      <w:tr w:rsidR="00940027" w14:paraId="581512B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01CB342" w14:textId="77777777" w:rsidR="00940027" w:rsidRDefault="00940027">
            <w:pPr>
              <w:pStyle w:val="OtherTableBody"/>
            </w:pPr>
            <w:r>
              <w:t>Give Strength</w:t>
            </w:r>
          </w:p>
        </w:tc>
        <w:tc>
          <w:tcPr>
            <w:tcW w:w="800" w:type="dxa"/>
          </w:tcPr>
          <w:p w14:paraId="381598C2" w14:textId="77777777" w:rsidR="00940027" w:rsidRDefault="00940027">
            <w:pPr>
              <w:pStyle w:val="OtherTableBody"/>
              <w:jc w:val="center"/>
            </w:pPr>
            <w:r>
              <w:t>01126</w:t>
            </w:r>
          </w:p>
        </w:tc>
        <w:tc>
          <w:tcPr>
            <w:tcW w:w="600" w:type="dxa"/>
          </w:tcPr>
          <w:p w14:paraId="2F9223A4" w14:textId="77777777" w:rsidR="00940027" w:rsidRDefault="00940027">
            <w:pPr>
              <w:pStyle w:val="OtherTableBody"/>
              <w:jc w:val="center"/>
            </w:pPr>
            <w:r>
              <w:t>RXE</w:t>
            </w:r>
          </w:p>
        </w:tc>
        <w:tc>
          <w:tcPr>
            <w:tcW w:w="700" w:type="dxa"/>
          </w:tcPr>
          <w:p w14:paraId="146E2A44" w14:textId="77777777" w:rsidR="00940027" w:rsidRDefault="00940027">
            <w:pPr>
              <w:pStyle w:val="OtherTableBody"/>
            </w:pPr>
            <w:r>
              <w:t>25</w:t>
            </w:r>
          </w:p>
        </w:tc>
        <w:tc>
          <w:tcPr>
            <w:tcW w:w="600" w:type="dxa"/>
          </w:tcPr>
          <w:p w14:paraId="61582474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0D7B675C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5238F98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EC8B5D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4F4A2C5" w14:textId="77777777" w:rsidR="00940027" w:rsidRDefault="00940027">
            <w:pPr>
              <w:pStyle w:val="OtherTableBody"/>
            </w:pPr>
            <w:r>
              <w:t>4.14.4.25</w:t>
            </w:r>
          </w:p>
        </w:tc>
      </w:tr>
      <w:tr w:rsidR="00940027" w14:paraId="1062778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B7CDF30" w14:textId="77777777" w:rsidR="00940027" w:rsidRDefault="00940027">
            <w:pPr>
              <w:pStyle w:val="OtherTableBody"/>
            </w:pPr>
            <w:r>
              <w:t>Give Strength</w:t>
            </w:r>
          </w:p>
        </w:tc>
        <w:tc>
          <w:tcPr>
            <w:tcW w:w="800" w:type="dxa"/>
          </w:tcPr>
          <w:p w14:paraId="408AF7F3" w14:textId="77777777" w:rsidR="00940027" w:rsidRDefault="00940027">
            <w:pPr>
              <w:pStyle w:val="OtherTableBody"/>
              <w:jc w:val="center"/>
            </w:pPr>
            <w:r>
              <w:t>01126</w:t>
            </w:r>
          </w:p>
        </w:tc>
        <w:tc>
          <w:tcPr>
            <w:tcW w:w="600" w:type="dxa"/>
          </w:tcPr>
          <w:p w14:paraId="2E56F201" w14:textId="77777777" w:rsidR="00940027" w:rsidRDefault="00940027">
            <w:pPr>
              <w:pStyle w:val="OtherTableBody"/>
              <w:jc w:val="center"/>
            </w:pPr>
            <w:r>
              <w:t>RXG</w:t>
            </w:r>
          </w:p>
        </w:tc>
        <w:tc>
          <w:tcPr>
            <w:tcW w:w="700" w:type="dxa"/>
          </w:tcPr>
          <w:p w14:paraId="588EEA33" w14:textId="77777777" w:rsidR="00940027" w:rsidRDefault="00940027">
            <w:pPr>
              <w:pStyle w:val="OtherTableBody"/>
            </w:pPr>
            <w:r>
              <w:t>17</w:t>
            </w:r>
          </w:p>
        </w:tc>
        <w:tc>
          <w:tcPr>
            <w:tcW w:w="600" w:type="dxa"/>
          </w:tcPr>
          <w:p w14:paraId="7DBB9E8F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21BED3B4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30CC6EB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DBF4F0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F47610A" w14:textId="77777777" w:rsidR="00940027" w:rsidRDefault="00940027">
            <w:pPr>
              <w:pStyle w:val="OtherTableBody"/>
            </w:pPr>
            <w:r>
              <w:t>4.14.6.17</w:t>
            </w:r>
          </w:p>
        </w:tc>
      </w:tr>
      <w:tr w:rsidR="00940027" w14:paraId="42E945E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C90470B" w14:textId="77777777" w:rsidR="00940027" w:rsidRDefault="00940027">
            <w:pPr>
              <w:pStyle w:val="OtherTableBody"/>
            </w:pPr>
            <w:r>
              <w:t>Give Strength Units</w:t>
            </w:r>
          </w:p>
        </w:tc>
        <w:tc>
          <w:tcPr>
            <w:tcW w:w="800" w:type="dxa"/>
          </w:tcPr>
          <w:p w14:paraId="36023209" w14:textId="77777777" w:rsidR="00940027" w:rsidRDefault="00940027">
            <w:pPr>
              <w:pStyle w:val="OtherTableBody"/>
              <w:jc w:val="center"/>
            </w:pPr>
            <w:r>
              <w:t>01127</w:t>
            </w:r>
          </w:p>
        </w:tc>
        <w:tc>
          <w:tcPr>
            <w:tcW w:w="600" w:type="dxa"/>
          </w:tcPr>
          <w:p w14:paraId="0D465039" w14:textId="77777777" w:rsidR="00940027" w:rsidRDefault="00940027">
            <w:pPr>
              <w:pStyle w:val="OtherTableBody"/>
              <w:jc w:val="center"/>
            </w:pPr>
            <w:r>
              <w:t>RXE</w:t>
            </w:r>
          </w:p>
        </w:tc>
        <w:tc>
          <w:tcPr>
            <w:tcW w:w="700" w:type="dxa"/>
          </w:tcPr>
          <w:p w14:paraId="5D806316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21662EAB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68190A45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23ABE31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433C40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0F3C56A" w14:textId="77777777" w:rsidR="00940027" w:rsidRDefault="00940027">
            <w:pPr>
              <w:pStyle w:val="OtherTableBody"/>
            </w:pPr>
            <w:r>
              <w:t>4.14.4.26</w:t>
            </w:r>
          </w:p>
        </w:tc>
      </w:tr>
      <w:tr w:rsidR="00940027" w14:paraId="25BC13B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A2C8DD0" w14:textId="77777777" w:rsidR="00940027" w:rsidRDefault="00940027">
            <w:pPr>
              <w:pStyle w:val="OtherTableBody"/>
            </w:pPr>
            <w:r>
              <w:t>Give Strength Units</w:t>
            </w:r>
          </w:p>
        </w:tc>
        <w:tc>
          <w:tcPr>
            <w:tcW w:w="800" w:type="dxa"/>
          </w:tcPr>
          <w:p w14:paraId="6A490993" w14:textId="77777777" w:rsidR="00940027" w:rsidRDefault="00940027">
            <w:pPr>
              <w:pStyle w:val="OtherTableBody"/>
              <w:jc w:val="center"/>
            </w:pPr>
            <w:r>
              <w:t>01127</w:t>
            </w:r>
          </w:p>
        </w:tc>
        <w:tc>
          <w:tcPr>
            <w:tcW w:w="600" w:type="dxa"/>
          </w:tcPr>
          <w:p w14:paraId="0F014245" w14:textId="77777777" w:rsidR="00940027" w:rsidRDefault="00940027">
            <w:pPr>
              <w:pStyle w:val="OtherTableBody"/>
              <w:jc w:val="center"/>
            </w:pPr>
            <w:r>
              <w:t>RXG</w:t>
            </w:r>
          </w:p>
        </w:tc>
        <w:tc>
          <w:tcPr>
            <w:tcW w:w="700" w:type="dxa"/>
          </w:tcPr>
          <w:p w14:paraId="3E57F9D4" w14:textId="77777777" w:rsidR="00940027" w:rsidRDefault="00940027">
            <w:pPr>
              <w:pStyle w:val="OtherTableBody"/>
            </w:pPr>
            <w:r>
              <w:t>18</w:t>
            </w:r>
          </w:p>
        </w:tc>
        <w:tc>
          <w:tcPr>
            <w:tcW w:w="600" w:type="dxa"/>
          </w:tcPr>
          <w:p w14:paraId="50180CA9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45AA96A5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3C621D5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B0BA36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888DE12" w14:textId="77777777" w:rsidR="00940027" w:rsidRDefault="00940027">
            <w:pPr>
              <w:pStyle w:val="OtherTableBody"/>
            </w:pPr>
            <w:r>
              <w:t>4.14.6.18</w:t>
            </w:r>
          </w:p>
        </w:tc>
      </w:tr>
      <w:tr w:rsidR="00940027" w14:paraId="1A34D41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B4DD9CE" w14:textId="77777777" w:rsidR="00940027" w:rsidRDefault="00940027">
            <w:pPr>
              <w:pStyle w:val="OtherTableBody"/>
            </w:pPr>
            <w:r>
              <w:t>Give Sub-ID Counter</w:t>
            </w:r>
          </w:p>
        </w:tc>
        <w:tc>
          <w:tcPr>
            <w:tcW w:w="800" w:type="dxa"/>
          </w:tcPr>
          <w:p w14:paraId="34A98AC1" w14:textId="77777777" w:rsidR="00940027" w:rsidRDefault="00940027">
            <w:pPr>
              <w:pStyle w:val="OtherTableBody"/>
              <w:jc w:val="center"/>
            </w:pPr>
            <w:r>
              <w:t>00342</w:t>
            </w:r>
          </w:p>
        </w:tc>
        <w:tc>
          <w:tcPr>
            <w:tcW w:w="600" w:type="dxa"/>
          </w:tcPr>
          <w:p w14:paraId="673CDC90" w14:textId="77777777" w:rsidR="00940027" w:rsidRDefault="00940027">
            <w:pPr>
              <w:pStyle w:val="OtherTableBody"/>
              <w:jc w:val="center"/>
            </w:pPr>
            <w:r>
              <w:t>RXG</w:t>
            </w:r>
          </w:p>
        </w:tc>
        <w:tc>
          <w:tcPr>
            <w:tcW w:w="700" w:type="dxa"/>
          </w:tcPr>
          <w:p w14:paraId="24E660F9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3522F012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1860C48C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5360F8D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A36281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AADD799" w14:textId="77777777" w:rsidR="00940027" w:rsidRDefault="00940027">
            <w:pPr>
              <w:pStyle w:val="OtherTableBody"/>
            </w:pPr>
            <w:r>
              <w:t>4.14.6.1</w:t>
            </w:r>
          </w:p>
        </w:tc>
      </w:tr>
      <w:tr w:rsidR="00940027" w14:paraId="50D1762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7BA139B" w14:textId="77777777" w:rsidR="00940027" w:rsidRDefault="00940027">
            <w:pPr>
              <w:pStyle w:val="OtherTableBody"/>
            </w:pPr>
            <w:r>
              <w:t>Give Sub-ID Counter</w:t>
            </w:r>
          </w:p>
        </w:tc>
        <w:tc>
          <w:tcPr>
            <w:tcW w:w="800" w:type="dxa"/>
          </w:tcPr>
          <w:p w14:paraId="388F0E8E" w14:textId="77777777" w:rsidR="00940027" w:rsidRDefault="00940027">
            <w:pPr>
              <w:pStyle w:val="OtherTableBody"/>
              <w:jc w:val="center"/>
            </w:pPr>
            <w:r>
              <w:t>00342</w:t>
            </w:r>
          </w:p>
        </w:tc>
        <w:tc>
          <w:tcPr>
            <w:tcW w:w="600" w:type="dxa"/>
          </w:tcPr>
          <w:p w14:paraId="632E3121" w14:textId="77777777" w:rsidR="00940027" w:rsidRDefault="00940027">
            <w:pPr>
              <w:pStyle w:val="OtherTableBody"/>
              <w:jc w:val="center"/>
            </w:pPr>
            <w:r>
              <w:t>RXA</w:t>
            </w:r>
          </w:p>
        </w:tc>
        <w:tc>
          <w:tcPr>
            <w:tcW w:w="700" w:type="dxa"/>
          </w:tcPr>
          <w:p w14:paraId="7E1FAD21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2041CBA4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172E27C6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60B89E8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5A7C6A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07D451F" w14:textId="77777777" w:rsidR="00940027" w:rsidRDefault="00940027">
            <w:pPr>
              <w:pStyle w:val="OtherTableBody"/>
            </w:pPr>
            <w:r>
              <w:t>4.14.7.1</w:t>
            </w:r>
          </w:p>
        </w:tc>
      </w:tr>
      <w:tr w:rsidR="00940027" w14:paraId="7864AA1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EAF73DE" w14:textId="77777777" w:rsidR="00940027" w:rsidRDefault="00940027">
            <w:pPr>
              <w:pStyle w:val="OtherTableBody"/>
            </w:pPr>
            <w:r>
              <w:t>Give Units</w:t>
            </w:r>
          </w:p>
        </w:tc>
        <w:tc>
          <w:tcPr>
            <w:tcW w:w="800" w:type="dxa"/>
          </w:tcPr>
          <w:p w14:paraId="7BFCC51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00320</w:t>
            </w:r>
          </w:p>
        </w:tc>
        <w:tc>
          <w:tcPr>
            <w:tcW w:w="600" w:type="dxa"/>
          </w:tcPr>
          <w:p w14:paraId="2B22F5F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RXE</w:t>
            </w:r>
          </w:p>
        </w:tc>
        <w:tc>
          <w:tcPr>
            <w:tcW w:w="700" w:type="dxa"/>
          </w:tcPr>
          <w:p w14:paraId="7742546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  <w:tc>
          <w:tcPr>
            <w:tcW w:w="600" w:type="dxa"/>
          </w:tcPr>
          <w:p w14:paraId="46ACC73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6D62594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7107AE4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4EB6416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40F7AAE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4.14.4.5</w:t>
            </w:r>
          </w:p>
        </w:tc>
      </w:tr>
      <w:tr w:rsidR="00940027" w14:paraId="4604D6A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8DD774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Give Units</w:t>
            </w:r>
          </w:p>
        </w:tc>
        <w:tc>
          <w:tcPr>
            <w:tcW w:w="800" w:type="dxa"/>
          </w:tcPr>
          <w:p w14:paraId="73362A5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00320</w:t>
            </w:r>
          </w:p>
        </w:tc>
        <w:tc>
          <w:tcPr>
            <w:tcW w:w="600" w:type="dxa"/>
          </w:tcPr>
          <w:p w14:paraId="00046C3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RXG</w:t>
            </w:r>
          </w:p>
        </w:tc>
        <w:tc>
          <w:tcPr>
            <w:tcW w:w="700" w:type="dxa"/>
          </w:tcPr>
          <w:p w14:paraId="44B8041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</w:t>
            </w:r>
          </w:p>
        </w:tc>
        <w:tc>
          <w:tcPr>
            <w:tcW w:w="600" w:type="dxa"/>
          </w:tcPr>
          <w:p w14:paraId="6281FA9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F7658F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6A3F5F0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1C2DA04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D6BA77B" w14:textId="77777777" w:rsidR="00940027" w:rsidRDefault="00940027">
            <w:pPr>
              <w:pStyle w:val="OtherTableBody"/>
            </w:pPr>
            <w:r>
              <w:t>4.14.6.7</w:t>
            </w:r>
          </w:p>
        </w:tc>
      </w:tr>
      <w:tr w:rsidR="00940027" w14:paraId="338B93D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2AC7F24" w14:textId="77777777" w:rsidR="00940027" w:rsidRDefault="00940027">
            <w:pPr>
              <w:pStyle w:val="OtherTableBody"/>
            </w:pPr>
            <w:r>
              <w:t>Goal Classification</w:t>
            </w:r>
          </w:p>
        </w:tc>
        <w:tc>
          <w:tcPr>
            <w:tcW w:w="800" w:type="dxa"/>
          </w:tcPr>
          <w:p w14:paraId="6E966F2D" w14:textId="77777777" w:rsidR="00940027" w:rsidRDefault="00940027">
            <w:pPr>
              <w:pStyle w:val="OtherTableBody"/>
              <w:jc w:val="center"/>
            </w:pPr>
            <w:r>
              <w:t>00825</w:t>
            </w:r>
          </w:p>
        </w:tc>
        <w:tc>
          <w:tcPr>
            <w:tcW w:w="600" w:type="dxa"/>
          </w:tcPr>
          <w:p w14:paraId="1C340F28" w14:textId="77777777" w:rsidR="00940027" w:rsidRDefault="00940027">
            <w:pPr>
              <w:pStyle w:val="OtherTableBody"/>
              <w:jc w:val="center"/>
            </w:pPr>
            <w:r>
              <w:t>GOL</w:t>
            </w:r>
          </w:p>
        </w:tc>
        <w:tc>
          <w:tcPr>
            <w:tcW w:w="700" w:type="dxa"/>
          </w:tcPr>
          <w:p w14:paraId="1436241C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7C1410F2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28DB1EC2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7937C24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B251AC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980F6E0" w14:textId="77777777" w:rsidR="00940027" w:rsidRDefault="00940027">
            <w:pPr>
              <w:pStyle w:val="OtherTableBody"/>
            </w:pPr>
            <w:r>
              <w:t>12.4.1.9</w:t>
            </w:r>
          </w:p>
        </w:tc>
      </w:tr>
      <w:tr w:rsidR="00940027" w14:paraId="3F8F4F1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CB470BC" w14:textId="77777777" w:rsidR="00940027" w:rsidRDefault="00940027">
            <w:pPr>
              <w:pStyle w:val="OtherTableBody"/>
            </w:pPr>
            <w:r>
              <w:t>Goal Established Date/Time</w:t>
            </w:r>
          </w:p>
        </w:tc>
        <w:tc>
          <w:tcPr>
            <w:tcW w:w="800" w:type="dxa"/>
          </w:tcPr>
          <w:p w14:paraId="0155A1E9" w14:textId="77777777" w:rsidR="00940027" w:rsidRDefault="00940027">
            <w:pPr>
              <w:pStyle w:val="OtherTableBody"/>
              <w:jc w:val="center"/>
            </w:pPr>
            <w:r>
              <w:t>00822</w:t>
            </w:r>
          </w:p>
        </w:tc>
        <w:tc>
          <w:tcPr>
            <w:tcW w:w="600" w:type="dxa"/>
          </w:tcPr>
          <w:p w14:paraId="4D31114E" w14:textId="77777777" w:rsidR="00940027" w:rsidRDefault="00940027">
            <w:pPr>
              <w:pStyle w:val="OtherTableBody"/>
              <w:jc w:val="center"/>
            </w:pPr>
            <w:r>
              <w:t>GOL</w:t>
            </w:r>
          </w:p>
        </w:tc>
        <w:tc>
          <w:tcPr>
            <w:tcW w:w="700" w:type="dxa"/>
          </w:tcPr>
          <w:p w14:paraId="6E71B6E0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1B819701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558ABCEE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467EDFC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C5CF0E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49191B2" w14:textId="77777777" w:rsidR="00940027" w:rsidRDefault="00940027">
            <w:pPr>
              <w:pStyle w:val="OtherTableBody"/>
            </w:pPr>
            <w:r>
              <w:t>12.4.1.7</w:t>
            </w:r>
          </w:p>
        </w:tc>
      </w:tr>
      <w:tr w:rsidR="00940027" w14:paraId="47CF3D1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7D97DF1" w14:textId="77777777" w:rsidR="00940027" w:rsidRDefault="00940027">
            <w:pPr>
              <w:pStyle w:val="OtherTableBody"/>
            </w:pPr>
            <w:r>
              <w:t>Goal Evaluation</w:t>
            </w:r>
          </w:p>
        </w:tc>
        <w:tc>
          <w:tcPr>
            <w:tcW w:w="800" w:type="dxa"/>
          </w:tcPr>
          <w:p w14:paraId="6DC171EC" w14:textId="77777777" w:rsidR="00940027" w:rsidRDefault="00940027">
            <w:pPr>
              <w:pStyle w:val="OtherTableBody"/>
              <w:jc w:val="center"/>
            </w:pPr>
            <w:r>
              <w:t>00832</w:t>
            </w:r>
          </w:p>
        </w:tc>
        <w:tc>
          <w:tcPr>
            <w:tcW w:w="600" w:type="dxa"/>
          </w:tcPr>
          <w:p w14:paraId="313C4FD0" w14:textId="77777777" w:rsidR="00940027" w:rsidRDefault="00940027">
            <w:pPr>
              <w:pStyle w:val="OtherTableBody"/>
              <w:jc w:val="center"/>
            </w:pPr>
            <w:r>
              <w:t>GOL</w:t>
            </w:r>
          </w:p>
        </w:tc>
        <w:tc>
          <w:tcPr>
            <w:tcW w:w="700" w:type="dxa"/>
          </w:tcPr>
          <w:p w14:paraId="71CEB9BF" w14:textId="77777777" w:rsidR="00940027" w:rsidRDefault="00940027">
            <w:pPr>
              <w:pStyle w:val="OtherTableBody"/>
            </w:pPr>
            <w:r>
              <w:t>16</w:t>
            </w:r>
          </w:p>
        </w:tc>
        <w:tc>
          <w:tcPr>
            <w:tcW w:w="600" w:type="dxa"/>
          </w:tcPr>
          <w:p w14:paraId="22B8D6C4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2813D2C7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1B89F14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5F9706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D5B04AE" w14:textId="77777777" w:rsidR="00940027" w:rsidRDefault="00940027">
            <w:pPr>
              <w:pStyle w:val="OtherTableBody"/>
            </w:pPr>
            <w:r>
              <w:t>12.4.1.16</w:t>
            </w:r>
          </w:p>
        </w:tc>
      </w:tr>
      <w:tr w:rsidR="00940027" w14:paraId="5F523A3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4673F78" w14:textId="77777777" w:rsidR="00940027" w:rsidRDefault="00940027">
            <w:pPr>
              <w:pStyle w:val="OtherTableBody"/>
            </w:pPr>
            <w:r>
              <w:t>Goal Evaluation Comment</w:t>
            </w:r>
          </w:p>
        </w:tc>
        <w:tc>
          <w:tcPr>
            <w:tcW w:w="800" w:type="dxa"/>
          </w:tcPr>
          <w:p w14:paraId="37FACD90" w14:textId="77777777" w:rsidR="00940027" w:rsidRDefault="00940027">
            <w:pPr>
              <w:pStyle w:val="OtherTableBody"/>
              <w:jc w:val="center"/>
            </w:pPr>
            <w:r>
              <w:t>00833</w:t>
            </w:r>
          </w:p>
        </w:tc>
        <w:tc>
          <w:tcPr>
            <w:tcW w:w="600" w:type="dxa"/>
          </w:tcPr>
          <w:p w14:paraId="2BACE79A" w14:textId="77777777" w:rsidR="00940027" w:rsidRDefault="00940027">
            <w:pPr>
              <w:pStyle w:val="OtherTableBody"/>
              <w:jc w:val="center"/>
            </w:pPr>
            <w:r>
              <w:t>GOL</w:t>
            </w:r>
          </w:p>
        </w:tc>
        <w:tc>
          <w:tcPr>
            <w:tcW w:w="700" w:type="dxa"/>
          </w:tcPr>
          <w:p w14:paraId="233DD411" w14:textId="77777777" w:rsidR="00940027" w:rsidRDefault="00940027">
            <w:pPr>
              <w:pStyle w:val="OtherTableBody"/>
            </w:pPr>
            <w:r>
              <w:t>17</w:t>
            </w:r>
          </w:p>
        </w:tc>
        <w:tc>
          <w:tcPr>
            <w:tcW w:w="600" w:type="dxa"/>
          </w:tcPr>
          <w:p w14:paraId="15FD50D7" w14:textId="77777777" w:rsidR="00940027" w:rsidRDefault="00940027">
            <w:pPr>
              <w:pStyle w:val="OtherTableBody"/>
            </w:pPr>
            <w:r>
              <w:t>300</w:t>
            </w:r>
          </w:p>
        </w:tc>
        <w:tc>
          <w:tcPr>
            <w:tcW w:w="600" w:type="dxa"/>
          </w:tcPr>
          <w:p w14:paraId="32131894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21A2C2C1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7C16298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944CBFA" w14:textId="77777777" w:rsidR="00940027" w:rsidRDefault="00940027">
            <w:pPr>
              <w:pStyle w:val="OtherTableBody"/>
            </w:pPr>
            <w:r>
              <w:t>12.4.1.17</w:t>
            </w:r>
          </w:p>
        </w:tc>
      </w:tr>
      <w:tr w:rsidR="00940027" w14:paraId="27CAD46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0904EAE" w14:textId="77777777" w:rsidR="00940027" w:rsidRDefault="00940027">
            <w:pPr>
              <w:pStyle w:val="OtherTableBody"/>
            </w:pPr>
            <w:r>
              <w:t>Goal ID</w:t>
            </w:r>
          </w:p>
        </w:tc>
        <w:tc>
          <w:tcPr>
            <w:tcW w:w="800" w:type="dxa"/>
          </w:tcPr>
          <w:p w14:paraId="6B276F55" w14:textId="77777777" w:rsidR="00940027" w:rsidRDefault="00940027">
            <w:pPr>
              <w:pStyle w:val="OtherTableBody"/>
              <w:jc w:val="center"/>
            </w:pPr>
            <w:r>
              <w:t>00818</w:t>
            </w:r>
          </w:p>
        </w:tc>
        <w:tc>
          <w:tcPr>
            <w:tcW w:w="600" w:type="dxa"/>
          </w:tcPr>
          <w:p w14:paraId="62E6EF1C" w14:textId="77777777" w:rsidR="00940027" w:rsidRDefault="00940027">
            <w:pPr>
              <w:pStyle w:val="OtherTableBody"/>
              <w:jc w:val="center"/>
            </w:pPr>
            <w:r>
              <w:t>GOL</w:t>
            </w:r>
          </w:p>
        </w:tc>
        <w:tc>
          <w:tcPr>
            <w:tcW w:w="700" w:type="dxa"/>
          </w:tcPr>
          <w:p w14:paraId="50700047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73C78E57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49AC84AF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7A6B08C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73BFCD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3601322" w14:textId="77777777" w:rsidR="00940027" w:rsidRDefault="00940027">
            <w:pPr>
              <w:pStyle w:val="OtherTableBody"/>
            </w:pPr>
            <w:r>
              <w:t>12.4.1.3</w:t>
            </w:r>
          </w:p>
        </w:tc>
      </w:tr>
      <w:tr w:rsidR="00940027" w14:paraId="6A41A2B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B4306C0" w14:textId="77777777" w:rsidR="00940027" w:rsidRDefault="00940027">
            <w:pPr>
              <w:pStyle w:val="OtherTableBody"/>
            </w:pPr>
            <w:r>
              <w:t>Goal Instance ID</w:t>
            </w:r>
          </w:p>
        </w:tc>
        <w:tc>
          <w:tcPr>
            <w:tcW w:w="800" w:type="dxa"/>
          </w:tcPr>
          <w:p w14:paraId="4566C858" w14:textId="77777777" w:rsidR="00940027" w:rsidRDefault="00940027">
            <w:pPr>
              <w:pStyle w:val="OtherTableBody"/>
              <w:jc w:val="center"/>
            </w:pPr>
            <w:r>
              <w:t>00819</w:t>
            </w:r>
          </w:p>
        </w:tc>
        <w:tc>
          <w:tcPr>
            <w:tcW w:w="600" w:type="dxa"/>
          </w:tcPr>
          <w:p w14:paraId="1320B495" w14:textId="77777777" w:rsidR="00940027" w:rsidRDefault="00940027">
            <w:pPr>
              <w:pStyle w:val="OtherTableBody"/>
              <w:jc w:val="center"/>
            </w:pPr>
            <w:r>
              <w:t>GOL</w:t>
            </w:r>
          </w:p>
        </w:tc>
        <w:tc>
          <w:tcPr>
            <w:tcW w:w="700" w:type="dxa"/>
          </w:tcPr>
          <w:p w14:paraId="68BC7F15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2264495C" w14:textId="77777777" w:rsidR="00940027" w:rsidRDefault="00940027">
            <w:pPr>
              <w:pStyle w:val="OtherTableBody"/>
            </w:pPr>
            <w:r>
              <w:t>60</w:t>
            </w:r>
          </w:p>
        </w:tc>
        <w:tc>
          <w:tcPr>
            <w:tcW w:w="600" w:type="dxa"/>
          </w:tcPr>
          <w:p w14:paraId="7C5F0424" w14:textId="77777777" w:rsidR="00940027" w:rsidRDefault="00940027">
            <w:pPr>
              <w:pStyle w:val="OtherTableBody"/>
            </w:pPr>
            <w:r>
              <w:t>EI</w:t>
            </w:r>
          </w:p>
        </w:tc>
        <w:tc>
          <w:tcPr>
            <w:tcW w:w="700" w:type="dxa"/>
          </w:tcPr>
          <w:p w14:paraId="642EE25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5AE412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9075B2D" w14:textId="77777777" w:rsidR="00940027" w:rsidRDefault="00940027">
            <w:pPr>
              <w:pStyle w:val="OtherTableBody"/>
            </w:pPr>
            <w:r>
              <w:t>12.4.1.4</w:t>
            </w:r>
          </w:p>
        </w:tc>
      </w:tr>
      <w:tr w:rsidR="00940027" w14:paraId="72CA3E1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30B35DE" w14:textId="77777777" w:rsidR="00940027" w:rsidRDefault="00940027">
            <w:pPr>
              <w:pStyle w:val="OtherTableBody"/>
            </w:pPr>
            <w:r>
              <w:t>Goal Life Cycle Status</w:t>
            </w:r>
          </w:p>
        </w:tc>
        <w:tc>
          <w:tcPr>
            <w:tcW w:w="800" w:type="dxa"/>
          </w:tcPr>
          <w:p w14:paraId="101E7020" w14:textId="77777777" w:rsidR="00940027" w:rsidRDefault="00940027">
            <w:pPr>
              <w:pStyle w:val="OtherTableBody"/>
              <w:jc w:val="center"/>
            </w:pPr>
            <w:r>
              <w:t>00834</w:t>
            </w:r>
          </w:p>
        </w:tc>
        <w:tc>
          <w:tcPr>
            <w:tcW w:w="600" w:type="dxa"/>
          </w:tcPr>
          <w:p w14:paraId="7AC03371" w14:textId="77777777" w:rsidR="00940027" w:rsidRDefault="00940027">
            <w:pPr>
              <w:pStyle w:val="OtherTableBody"/>
              <w:jc w:val="center"/>
            </w:pPr>
            <w:r>
              <w:t>GOL</w:t>
            </w:r>
          </w:p>
        </w:tc>
        <w:tc>
          <w:tcPr>
            <w:tcW w:w="700" w:type="dxa"/>
          </w:tcPr>
          <w:p w14:paraId="3A82829E" w14:textId="77777777" w:rsidR="00940027" w:rsidRDefault="00940027">
            <w:pPr>
              <w:pStyle w:val="OtherTableBody"/>
            </w:pPr>
            <w:r>
              <w:t>18</w:t>
            </w:r>
          </w:p>
        </w:tc>
        <w:tc>
          <w:tcPr>
            <w:tcW w:w="600" w:type="dxa"/>
          </w:tcPr>
          <w:p w14:paraId="3BD9B7F2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2A72A2DF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0ADF045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8B5D0A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2124ABE" w14:textId="77777777" w:rsidR="00940027" w:rsidRDefault="00940027">
            <w:pPr>
              <w:pStyle w:val="OtherTableBody"/>
            </w:pPr>
            <w:r>
              <w:t>12.4.1.18</w:t>
            </w:r>
          </w:p>
        </w:tc>
      </w:tr>
      <w:tr w:rsidR="00940027" w14:paraId="314DBA3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3BC640D" w14:textId="77777777" w:rsidR="00940027" w:rsidRDefault="00940027">
            <w:pPr>
              <w:pStyle w:val="OtherTableBody"/>
            </w:pPr>
            <w:r>
              <w:t>Goal Life Cycle Status Date/Time</w:t>
            </w:r>
          </w:p>
        </w:tc>
        <w:tc>
          <w:tcPr>
            <w:tcW w:w="800" w:type="dxa"/>
          </w:tcPr>
          <w:p w14:paraId="7D571804" w14:textId="77777777" w:rsidR="00940027" w:rsidRDefault="00940027">
            <w:pPr>
              <w:pStyle w:val="OtherTableBody"/>
              <w:jc w:val="center"/>
            </w:pPr>
            <w:r>
              <w:t>00835</w:t>
            </w:r>
          </w:p>
        </w:tc>
        <w:tc>
          <w:tcPr>
            <w:tcW w:w="600" w:type="dxa"/>
          </w:tcPr>
          <w:p w14:paraId="114154BB" w14:textId="77777777" w:rsidR="00940027" w:rsidRDefault="00940027">
            <w:pPr>
              <w:pStyle w:val="OtherTableBody"/>
              <w:jc w:val="center"/>
            </w:pPr>
            <w:r>
              <w:t>GOL</w:t>
            </w:r>
          </w:p>
        </w:tc>
        <w:tc>
          <w:tcPr>
            <w:tcW w:w="700" w:type="dxa"/>
          </w:tcPr>
          <w:p w14:paraId="125C4667" w14:textId="77777777" w:rsidR="00940027" w:rsidRDefault="00940027">
            <w:pPr>
              <w:pStyle w:val="OtherTableBody"/>
            </w:pPr>
            <w:r>
              <w:t>19</w:t>
            </w:r>
          </w:p>
        </w:tc>
        <w:tc>
          <w:tcPr>
            <w:tcW w:w="600" w:type="dxa"/>
          </w:tcPr>
          <w:p w14:paraId="7905A74B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68EFEC31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57450F0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F5F849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E6DB1E0" w14:textId="77777777" w:rsidR="00940027" w:rsidRDefault="00940027">
            <w:pPr>
              <w:pStyle w:val="OtherTableBody"/>
            </w:pPr>
            <w:r>
              <w:t>12.4.1.19</w:t>
            </w:r>
          </w:p>
        </w:tc>
      </w:tr>
      <w:tr w:rsidR="00940027" w14:paraId="2F72719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DEE842A" w14:textId="77777777" w:rsidR="00940027" w:rsidRDefault="00940027">
            <w:pPr>
              <w:pStyle w:val="OtherTableBody"/>
            </w:pPr>
            <w:r>
              <w:t>Goal List Priority</w:t>
            </w:r>
          </w:p>
        </w:tc>
        <w:tc>
          <w:tcPr>
            <w:tcW w:w="800" w:type="dxa"/>
          </w:tcPr>
          <w:p w14:paraId="1250F61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00821</w:t>
            </w:r>
          </w:p>
        </w:tc>
        <w:tc>
          <w:tcPr>
            <w:tcW w:w="600" w:type="dxa"/>
          </w:tcPr>
          <w:p w14:paraId="46FE422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GOL</w:t>
            </w:r>
          </w:p>
        </w:tc>
        <w:tc>
          <w:tcPr>
            <w:tcW w:w="700" w:type="dxa"/>
          </w:tcPr>
          <w:p w14:paraId="233C8B9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600" w:type="dxa"/>
          </w:tcPr>
          <w:p w14:paraId="64C2F26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60</w:t>
            </w:r>
          </w:p>
        </w:tc>
        <w:tc>
          <w:tcPr>
            <w:tcW w:w="600" w:type="dxa"/>
          </w:tcPr>
          <w:p w14:paraId="25D9F9C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NM</w:t>
            </w:r>
          </w:p>
        </w:tc>
        <w:tc>
          <w:tcPr>
            <w:tcW w:w="700" w:type="dxa"/>
          </w:tcPr>
          <w:p w14:paraId="36507FD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4945438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13D805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12.4.1.6</w:t>
            </w:r>
          </w:p>
        </w:tc>
      </w:tr>
      <w:tr w:rsidR="00940027" w14:paraId="397AA13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47B6BD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Goal Management Discipline</w:t>
            </w:r>
          </w:p>
        </w:tc>
        <w:tc>
          <w:tcPr>
            <w:tcW w:w="800" w:type="dxa"/>
          </w:tcPr>
          <w:p w14:paraId="1DE5FEB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00826</w:t>
            </w:r>
          </w:p>
        </w:tc>
        <w:tc>
          <w:tcPr>
            <w:tcW w:w="600" w:type="dxa"/>
          </w:tcPr>
          <w:p w14:paraId="1B69E3E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GOL</w:t>
            </w:r>
          </w:p>
        </w:tc>
        <w:tc>
          <w:tcPr>
            <w:tcW w:w="700" w:type="dxa"/>
          </w:tcPr>
          <w:p w14:paraId="4859404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  <w:tc>
          <w:tcPr>
            <w:tcW w:w="600" w:type="dxa"/>
          </w:tcPr>
          <w:p w14:paraId="2303CD7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63ED463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20AC520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0DD29A8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637FD0D0" w14:textId="77777777" w:rsidR="00940027" w:rsidRDefault="00940027">
            <w:pPr>
              <w:pStyle w:val="OtherTableBody"/>
            </w:pPr>
            <w:r>
              <w:t>12.4.1.10</w:t>
            </w:r>
          </w:p>
        </w:tc>
      </w:tr>
      <w:tr w:rsidR="00940027" w14:paraId="3023A9E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0888DA8" w14:textId="77777777" w:rsidR="00940027" w:rsidRDefault="00940027">
            <w:pPr>
              <w:pStyle w:val="OtherTableBody"/>
            </w:pPr>
            <w:r>
              <w:t>Goal Review Interval</w:t>
            </w:r>
          </w:p>
        </w:tc>
        <w:tc>
          <w:tcPr>
            <w:tcW w:w="800" w:type="dxa"/>
          </w:tcPr>
          <w:p w14:paraId="01AF4079" w14:textId="77777777" w:rsidR="00940027" w:rsidRDefault="00940027">
            <w:pPr>
              <w:pStyle w:val="OtherTableBody"/>
              <w:jc w:val="center"/>
            </w:pPr>
            <w:r>
              <w:t>00831</w:t>
            </w:r>
          </w:p>
        </w:tc>
        <w:tc>
          <w:tcPr>
            <w:tcW w:w="600" w:type="dxa"/>
          </w:tcPr>
          <w:p w14:paraId="3B491EA6" w14:textId="77777777" w:rsidR="00940027" w:rsidRDefault="00940027">
            <w:pPr>
              <w:pStyle w:val="OtherTableBody"/>
              <w:jc w:val="center"/>
            </w:pPr>
            <w:r>
              <w:t>GOL</w:t>
            </w:r>
          </w:p>
        </w:tc>
        <w:tc>
          <w:tcPr>
            <w:tcW w:w="700" w:type="dxa"/>
          </w:tcPr>
          <w:p w14:paraId="7F29A516" w14:textId="77777777" w:rsidR="00940027" w:rsidRDefault="00940027">
            <w:pPr>
              <w:pStyle w:val="OtherTableBody"/>
            </w:pPr>
            <w:r>
              <w:t>15</w:t>
            </w:r>
          </w:p>
        </w:tc>
        <w:tc>
          <w:tcPr>
            <w:tcW w:w="600" w:type="dxa"/>
          </w:tcPr>
          <w:p w14:paraId="7BAF4B94" w14:textId="77777777" w:rsidR="00940027" w:rsidRDefault="00940027">
            <w:pPr>
              <w:pStyle w:val="OtherTableBody"/>
            </w:pPr>
            <w:r>
              <w:t>200</w:t>
            </w:r>
          </w:p>
        </w:tc>
        <w:tc>
          <w:tcPr>
            <w:tcW w:w="600" w:type="dxa"/>
          </w:tcPr>
          <w:p w14:paraId="0EF36015" w14:textId="77777777" w:rsidR="00940027" w:rsidRDefault="00940027">
            <w:pPr>
              <w:pStyle w:val="OtherTableBody"/>
            </w:pPr>
            <w:r>
              <w:t>TQ</w:t>
            </w:r>
          </w:p>
        </w:tc>
        <w:tc>
          <w:tcPr>
            <w:tcW w:w="700" w:type="dxa"/>
          </w:tcPr>
          <w:p w14:paraId="29B9CE1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823EE4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578A375" w14:textId="77777777" w:rsidR="00940027" w:rsidRDefault="00940027">
            <w:pPr>
              <w:pStyle w:val="OtherTableBody"/>
            </w:pPr>
            <w:r>
              <w:t>12.4.1.15</w:t>
            </w:r>
          </w:p>
        </w:tc>
      </w:tr>
      <w:tr w:rsidR="00940027" w14:paraId="315F8E4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339DA0F" w14:textId="77777777" w:rsidR="00940027" w:rsidRDefault="00940027">
            <w:pPr>
              <w:pStyle w:val="OtherTableBody"/>
            </w:pPr>
            <w:r>
              <w:t>Goal Target Name</w:t>
            </w:r>
          </w:p>
        </w:tc>
        <w:tc>
          <w:tcPr>
            <w:tcW w:w="800" w:type="dxa"/>
          </w:tcPr>
          <w:p w14:paraId="3D6F54C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00837</w:t>
            </w:r>
          </w:p>
        </w:tc>
        <w:tc>
          <w:tcPr>
            <w:tcW w:w="600" w:type="dxa"/>
          </w:tcPr>
          <w:p w14:paraId="7315372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GOL</w:t>
            </w:r>
          </w:p>
        </w:tc>
        <w:tc>
          <w:tcPr>
            <w:tcW w:w="700" w:type="dxa"/>
          </w:tcPr>
          <w:p w14:paraId="0FF0D41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21</w:t>
            </w:r>
          </w:p>
        </w:tc>
        <w:tc>
          <w:tcPr>
            <w:tcW w:w="600" w:type="dxa"/>
          </w:tcPr>
          <w:p w14:paraId="25054DC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78663F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XPN</w:t>
            </w:r>
          </w:p>
        </w:tc>
        <w:tc>
          <w:tcPr>
            <w:tcW w:w="700" w:type="dxa"/>
          </w:tcPr>
          <w:p w14:paraId="59B631A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3D9AD61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813F9B5" w14:textId="77777777" w:rsidR="00940027" w:rsidRDefault="00940027">
            <w:pPr>
              <w:pStyle w:val="OtherTableBody"/>
            </w:pPr>
            <w:r>
              <w:t>12.4.1.21</w:t>
            </w:r>
          </w:p>
        </w:tc>
      </w:tr>
      <w:tr w:rsidR="00940027" w14:paraId="129199B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9E27856" w14:textId="77777777" w:rsidR="00940027" w:rsidRDefault="00940027">
            <w:pPr>
              <w:pStyle w:val="OtherTableBody"/>
            </w:pPr>
            <w:r>
              <w:t>Goal Target Type</w:t>
            </w:r>
          </w:p>
        </w:tc>
        <w:tc>
          <w:tcPr>
            <w:tcW w:w="800" w:type="dxa"/>
          </w:tcPr>
          <w:p w14:paraId="402F51B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00836</w:t>
            </w:r>
          </w:p>
        </w:tc>
        <w:tc>
          <w:tcPr>
            <w:tcW w:w="600" w:type="dxa"/>
          </w:tcPr>
          <w:p w14:paraId="725E7E1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GOL</w:t>
            </w:r>
          </w:p>
        </w:tc>
        <w:tc>
          <w:tcPr>
            <w:tcW w:w="700" w:type="dxa"/>
          </w:tcPr>
          <w:p w14:paraId="2E193E4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20</w:t>
            </w:r>
          </w:p>
        </w:tc>
        <w:tc>
          <w:tcPr>
            <w:tcW w:w="600" w:type="dxa"/>
          </w:tcPr>
          <w:p w14:paraId="197733E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D0E5C3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7AF562A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32D6A05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6ED23D96" w14:textId="77777777" w:rsidR="00940027" w:rsidRDefault="00940027">
            <w:pPr>
              <w:pStyle w:val="OtherTableBody"/>
            </w:pPr>
            <w:r>
              <w:t>12.4.1.20</w:t>
            </w:r>
          </w:p>
        </w:tc>
      </w:tr>
      <w:tr w:rsidR="00940027" w14:paraId="2F3BF13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6C366AF" w14:textId="77777777" w:rsidR="00940027" w:rsidRDefault="00940027">
            <w:pPr>
              <w:pStyle w:val="OtherTableBody"/>
            </w:pPr>
            <w:r>
              <w:t>Government Reimbursement Billing Eligibility</w:t>
            </w:r>
          </w:p>
        </w:tc>
        <w:tc>
          <w:tcPr>
            <w:tcW w:w="800" w:type="dxa"/>
          </w:tcPr>
          <w:p w14:paraId="414739E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01388</w:t>
            </w:r>
          </w:p>
        </w:tc>
        <w:tc>
          <w:tcPr>
            <w:tcW w:w="600" w:type="dxa"/>
          </w:tcPr>
          <w:p w14:paraId="6485A70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PRA</w:t>
            </w:r>
          </w:p>
        </w:tc>
        <w:tc>
          <w:tcPr>
            <w:tcW w:w="700" w:type="dxa"/>
          </w:tcPr>
          <w:p w14:paraId="76660D1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11</w:t>
            </w:r>
          </w:p>
        </w:tc>
        <w:tc>
          <w:tcPr>
            <w:tcW w:w="600" w:type="dxa"/>
          </w:tcPr>
          <w:p w14:paraId="4410F8C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A23F66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30AFC12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6191CDCE" w14:textId="77777777" w:rsidR="00940027" w:rsidRDefault="00940027">
            <w:pPr>
              <w:pStyle w:val="OtherTableBody"/>
              <w:jc w:val="center"/>
            </w:pPr>
            <w:r>
              <w:t>0401</w:t>
            </w:r>
          </w:p>
        </w:tc>
        <w:tc>
          <w:tcPr>
            <w:tcW w:w="942" w:type="dxa"/>
          </w:tcPr>
          <w:p w14:paraId="31915378" w14:textId="77777777" w:rsidR="00940027" w:rsidRDefault="00940027">
            <w:pPr>
              <w:pStyle w:val="OtherTableBody"/>
            </w:pPr>
            <w:r>
              <w:t>15.4.6.11</w:t>
            </w:r>
          </w:p>
        </w:tc>
      </w:tr>
      <w:tr w:rsidR="00940027" w14:paraId="39CC898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9A0D366" w14:textId="77777777" w:rsidR="00940027" w:rsidRDefault="00940027">
            <w:pPr>
              <w:pStyle w:val="OtherTableBody"/>
            </w:pPr>
            <w:r>
              <w:t>Granting Authority</w:t>
            </w:r>
          </w:p>
        </w:tc>
        <w:tc>
          <w:tcPr>
            <w:tcW w:w="800" w:type="dxa"/>
          </w:tcPr>
          <w:p w14:paraId="19DAA76E" w14:textId="77777777" w:rsidR="00940027" w:rsidRDefault="00940027">
            <w:pPr>
              <w:pStyle w:val="OtherTableBody"/>
              <w:jc w:val="center"/>
            </w:pPr>
            <w:r>
              <w:t>01859</w:t>
            </w:r>
          </w:p>
        </w:tc>
        <w:tc>
          <w:tcPr>
            <w:tcW w:w="600" w:type="dxa"/>
          </w:tcPr>
          <w:p w14:paraId="7455E35A" w14:textId="77777777" w:rsidR="00940027" w:rsidRDefault="00940027">
            <w:pPr>
              <w:pStyle w:val="OtherTableBody"/>
              <w:jc w:val="center"/>
            </w:pPr>
            <w:r>
              <w:t>CER</w:t>
            </w:r>
          </w:p>
        </w:tc>
        <w:tc>
          <w:tcPr>
            <w:tcW w:w="700" w:type="dxa"/>
          </w:tcPr>
          <w:p w14:paraId="1DFFDCF9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7BCCF7DF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014E27CB" w14:textId="77777777" w:rsidR="00940027" w:rsidRDefault="00940027">
            <w:pPr>
              <w:pStyle w:val="OtherTableBody"/>
            </w:pPr>
            <w:r>
              <w:t>XON</w:t>
            </w:r>
          </w:p>
        </w:tc>
        <w:tc>
          <w:tcPr>
            <w:tcW w:w="700" w:type="dxa"/>
          </w:tcPr>
          <w:p w14:paraId="2E593AF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036D8C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326926F" w14:textId="77777777" w:rsidR="00940027" w:rsidRDefault="00940027">
            <w:pPr>
              <w:pStyle w:val="OtherTableBody"/>
            </w:pPr>
            <w:r>
              <w:t>15.4.2.4</w:t>
            </w:r>
          </w:p>
        </w:tc>
      </w:tr>
      <w:tr w:rsidR="00940027" w14:paraId="1BA5596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6C3B522" w14:textId="77777777" w:rsidR="00940027" w:rsidRDefault="00940027">
            <w:pPr>
              <w:pStyle w:val="OtherTableBody"/>
            </w:pPr>
            <w:r>
              <w:t>Granting Country</w:t>
            </w:r>
          </w:p>
        </w:tc>
        <w:tc>
          <w:tcPr>
            <w:tcW w:w="800" w:type="dxa"/>
          </w:tcPr>
          <w:p w14:paraId="4D08DE0D" w14:textId="77777777" w:rsidR="00940027" w:rsidRDefault="00940027">
            <w:pPr>
              <w:pStyle w:val="OtherTableBody"/>
              <w:jc w:val="center"/>
            </w:pPr>
            <w:r>
              <w:t>01862</w:t>
            </w:r>
          </w:p>
        </w:tc>
        <w:tc>
          <w:tcPr>
            <w:tcW w:w="600" w:type="dxa"/>
          </w:tcPr>
          <w:p w14:paraId="683B6692" w14:textId="77777777" w:rsidR="00940027" w:rsidRDefault="00940027">
            <w:pPr>
              <w:pStyle w:val="OtherTableBody"/>
              <w:jc w:val="center"/>
            </w:pPr>
            <w:r>
              <w:t>CER</w:t>
            </w:r>
          </w:p>
        </w:tc>
        <w:tc>
          <w:tcPr>
            <w:tcW w:w="700" w:type="dxa"/>
          </w:tcPr>
          <w:p w14:paraId="49DAE4AD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6D83A16E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6DD4D7F8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196E2B3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27CF35D" w14:textId="77777777" w:rsidR="00940027" w:rsidRDefault="00940027">
            <w:pPr>
              <w:pStyle w:val="OtherTableBody"/>
              <w:jc w:val="center"/>
            </w:pPr>
            <w:r>
              <w:t>0399</w:t>
            </w:r>
          </w:p>
        </w:tc>
        <w:tc>
          <w:tcPr>
            <w:tcW w:w="942" w:type="dxa"/>
          </w:tcPr>
          <w:p w14:paraId="7E90FF76" w14:textId="77777777" w:rsidR="00940027" w:rsidRDefault="00940027">
            <w:pPr>
              <w:pStyle w:val="OtherTableBody"/>
            </w:pPr>
            <w:r>
              <w:t>15.4.2.7</w:t>
            </w:r>
          </w:p>
        </w:tc>
      </w:tr>
      <w:tr w:rsidR="00940027" w14:paraId="5E8CE94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164019D" w14:textId="77777777" w:rsidR="00940027" w:rsidRDefault="00940027">
            <w:pPr>
              <w:pStyle w:val="OtherTableBody"/>
            </w:pPr>
            <w:r>
              <w:t>Granting County/Parish</w:t>
            </w:r>
          </w:p>
        </w:tc>
        <w:tc>
          <w:tcPr>
            <w:tcW w:w="800" w:type="dxa"/>
          </w:tcPr>
          <w:p w14:paraId="649EB029" w14:textId="77777777" w:rsidR="00940027" w:rsidRDefault="00940027">
            <w:pPr>
              <w:pStyle w:val="OtherTableBody"/>
              <w:jc w:val="center"/>
            </w:pPr>
            <w:r>
              <w:t>01864</w:t>
            </w:r>
          </w:p>
        </w:tc>
        <w:tc>
          <w:tcPr>
            <w:tcW w:w="600" w:type="dxa"/>
          </w:tcPr>
          <w:p w14:paraId="36D903B7" w14:textId="77777777" w:rsidR="00940027" w:rsidRDefault="00940027">
            <w:pPr>
              <w:pStyle w:val="OtherTableBody"/>
              <w:jc w:val="center"/>
            </w:pPr>
            <w:r>
              <w:t>CER</w:t>
            </w:r>
          </w:p>
        </w:tc>
        <w:tc>
          <w:tcPr>
            <w:tcW w:w="700" w:type="dxa"/>
          </w:tcPr>
          <w:p w14:paraId="3E704FC2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75B09BDE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13587E0D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44E8698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32436DB" w14:textId="77777777" w:rsidR="00940027" w:rsidRDefault="00940027">
            <w:pPr>
              <w:pStyle w:val="OtherTableBody"/>
              <w:jc w:val="center"/>
            </w:pPr>
            <w:r>
              <w:t>0289</w:t>
            </w:r>
          </w:p>
        </w:tc>
        <w:tc>
          <w:tcPr>
            <w:tcW w:w="942" w:type="dxa"/>
          </w:tcPr>
          <w:p w14:paraId="3F5943DA" w14:textId="77777777" w:rsidR="00940027" w:rsidRDefault="00940027">
            <w:pPr>
              <w:pStyle w:val="OtherTableBody"/>
            </w:pPr>
            <w:r>
              <w:t>15.4.2.9</w:t>
            </w:r>
          </w:p>
        </w:tc>
      </w:tr>
      <w:tr w:rsidR="00940027" w14:paraId="6B4F2AA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EDEE00D" w14:textId="77777777" w:rsidR="00940027" w:rsidRDefault="00940027">
            <w:pPr>
              <w:pStyle w:val="OtherTableBody"/>
            </w:pPr>
            <w:r>
              <w:t>Granting Date</w:t>
            </w:r>
          </w:p>
        </w:tc>
        <w:tc>
          <w:tcPr>
            <w:tcW w:w="800" w:type="dxa"/>
          </w:tcPr>
          <w:p w14:paraId="27462B97" w14:textId="77777777" w:rsidR="00940027" w:rsidRDefault="00940027">
            <w:pPr>
              <w:pStyle w:val="OtherTableBody"/>
              <w:jc w:val="center"/>
            </w:pPr>
            <w:r>
              <w:t>01876</w:t>
            </w:r>
          </w:p>
        </w:tc>
        <w:tc>
          <w:tcPr>
            <w:tcW w:w="600" w:type="dxa"/>
          </w:tcPr>
          <w:p w14:paraId="4A0303AA" w14:textId="77777777" w:rsidR="00940027" w:rsidRDefault="00940027">
            <w:pPr>
              <w:pStyle w:val="OtherTableBody"/>
              <w:jc w:val="center"/>
            </w:pPr>
            <w:r>
              <w:t>CER</w:t>
            </w:r>
          </w:p>
        </w:tc>
        <w:tc>
          <w:tcPr>
            <w:tcW w:w="700" w:type="dxa"/>
          </w:tcPr>
          <w:p w14:paraId="70B0795B" w14:textId="77777777" w:rsidR="00940027" w:rsidRDefault="00940027">
            <w:pPr>
              <w:pStyle w:val="OtherTableBody"/>
            </w:pPr>
            <w:r>
              <w:t>23</w:t>
            </w:r>
          </w:p>
        </w:tc>
        <w:tc>
          <w:tcPr>
            <w:tcW w:w="600" w:type="dxa"/>
          </w:tcPr>
          <w:p w14:paraId="3D2C87C7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7061B089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6EBE706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AEB0A5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5F88D3D" w14:textId="77777777" w:rsidR="00940027" w:rsidRDefault="00940027">
            <w:pPr>
              <w:pStyle w:val="OtherTableBody"/>
            </w:pPr>
            <w:r>
              <w:t>15.4.2.23</w:t>
            </w:r>
          </w:p>
        </w:tc>
      </w:tr>
      <w:tr w:rsidR="00940027" w14:paraId="0D9A6D2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7238202" w14:textId="77777777" w:rsidR="00940027" w:rsidRDefault="00940027">
            <w:pPr>
              <w:pStyle w:val="OtherTableBody"/>
            </w:pPr>
            <w:r>
              <w:t>Granting State/Province</w:t>
            </w:r>
          </w:p>
        </w:tc>
        <w:tc>
          <w:tcPr>
            <w:tcW w:w="800" w:type="dxa"/>
          </w:tcPr>
          <w:p w14:paraId="083F7BFE" w14:textId="77777777" w:rsidR="00940027" w:rsidRDefault="00940027">
            <w:pPr>
              <w:pStyle w:val="OtherTableBody"/>
              <w:jc w:val="center"/>
            </w:pPr>
            <w:r>
              <w:t>01863</w:t>
            </w:r>
          </w:p>
        </w:tc>
        <w:tc>
          <w:tcPr>
            <w:tcW w:w="600" w:type="dxa"/>
          </w:tcPr>
          <w:p w14:paraId="06847D05" w14:textId="77777777" w:rsidR="00940027" w:rsidRDefault="00940027">
            <w:pPr>
              <w:pStyle w:val="OtherTableBody"/>
              <w:jc w:val="center"/>
            </w:pPr>
            <w:r>
              <w:t>CER</w:t>
            </w:r>
          </w:p>
        </w:tc>
        <w:tc>
          <w:tcPr>
            <w:tcW w:w="700" w:type="dxa"/>
          </w:tcPr>
          <w:p w14:paraId="23BCCFB5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1D7910A6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48806521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00B47F0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778FEF0" w14:textId="77777777" w:rsidR="00940027" w:rsidRDefault="00940027">
            <w:pPr>
              <w:pStyle w:val="OtherTableBody"/>
              <w:jc w:val="center"/>
            </w:pPr>
            <w:r>
              <w:t>0347</w:t>
            </w:r>
          </w:p>
        </w:tc>
        <w:tc>
          <w:tcPr>
            <w:tcW w:w="942" w:type="dxa"/>
          </w:tcPr>
          <w:p w14:paraId="67D91228" w14:textId="77777777" w:rsidR="00940027" w:rsidRDefault="00940027">
            <w:pPr>
              <w:pStyle w:val="OtherTableBody"/>
            </w:pPr>
            <w:r>
              <w:t>15.4.2.8</w:t>
            </w:r>
          </w:p>
        </w:tc>
      </w:tr>
      <w:tr w:rsidR="00940027" w14:paraId="6403C8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85925A9" w14:textId="77777777" w:rsidR="00940027" w:rsidRDefault="00940027">
            <w:pPr>
              <w:pStyle w:val="OtherTableBody"/>
            </w:pPr>
            <w:r>
              <w:t>Group Name</w:t>
            </w:r>
          </w:p>
        </w:tc>
        <w:tc>
          <w:tcPr>
            <w:tcW w:w="800" w:type="dxa"/>
          </w:tcPr>
          <w:p w14:paraId="0F06B7B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00434</w:t>
            </w:r>
          </w:p>
        </w:tc>
        <w:tc>
          <w:tcPr>
            <w:tcW w:w="600" w:type="dxa"/>
          </w:tcPr>
          <w:p w14:paraId="0FC2899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IN1</w:t>
            </w:r>
          </w:p>
        </w:tc>
        <w:tc>
          <w:tcPr>
            <w:tcW w:w="700" w:type="dxa"/>
          </w:tcPr>
          <w:p w14:paraId="352498A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9</w:t>
            </w:r>
          </w:p>
        </w:tc>
        <w:tc>
          <w:tcPr>
            <w:tcW w:w="600" w:type="dxa"/>
          </w:tcPr>
          <w:p w14:paraId="5802219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64CFFB5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XON</w:t>
            </w:r>
          </w:p>
        </w:tc>
        <w:tc>
          <w:tcPr>
            <w:tcW w:w="700" w:type="dxa"/>
          </w:tcPr>
          <w:p w14:paraId="19EA361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492AB38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6361657" w14:textId="77777777" w:rsidR="00940027" w:rsidRDefault="00940027">
            <w:pPr>
              <w:pStyle w:val="OtherTableBody"/>
            </w:pPr>
            <w:r>
              <w:t>6.5.6.9</w:t>
            </w:r>
          </w:p>
        </w:tc>
      </w:tr>
      <w:tr w:rsidR="00940027" w14:paraId="6E489D3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029AF6A" w14:textId="77777777" w:rsidR="00940027" w:rsidRDefault="00940027">
            <w:pPr>
              <w:pStyle w:val="OtherTableBody"/>
            </w:pPr>
            <w:r>
              <w:t>Group Number</w:t>
            </w:r>
          </w:p>
        </w:tc>
        <w:tc>
          <w:tcPr>
            <w:tcW w:w="800" w:type="dxa"/>
          </w:tcPr>
          <w:p w14:paraId="5A3B2802" w14:textId="77777777" w:rsidR="00940027" w:rsidRDefault="00940027">
            <w:pPr>
              <w:pStyle w:val="OtherTableBody"/>
              <w:jc w:val="center"/>
            </w:pPr>
            <w:r>
              <w:t>00433</w:t>
            </w:r>
          </w:p>
        </w:tc>
        <w:tc>
          <w:tcPr>
            <w:tcW w:w="600" w:type="dxa"/>
          </w:tcPr>
          <w:p w14:paraId="2A7ABEE7" w14:textId="77777777" w:rsidR="00940027" w:rsidRDefault="00940027">
            <w:pPr>
              <w:pStyle w:val="OtherTableBody"/>
              <w:jc w:val="center"/>
            </w:pPr>
            <w:r>
              <w:t>IN1</w:t>
            </w:r>
          </w:p>
        </w:tc>
        <w:tc>
          <w:tcPr>
            <w:tcW w:w="700" w:type="dxa"/>
          </w:tcPr>
          <w:p w14:paraId="41FA748B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4055BD0E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3442A3A5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7B8CB77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0668DB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956B41D" w14:textId="77777777" w:rsidR="00940027" w:rsidRDefault="00940027">
            <w:pPr>
              <w:pStyle w:val="OtherTableBody"/>
            </w:pPr>
            <w:r>
              <w:t>6.5.6.8</w:t>
            </w:r>
          </w:p>
        </w:tc>
      </w:tr>
      <w:tr w:rsidR="00940027" w14:paraId="3AD34E7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2C346C7" w14:textId="77777777" w:rsidR="00940027" w:rsidRDefault="00940027">
            <w:pPr>
              <w:pStyle w:val="OtherTableBody"/>
            </w:pPr>
            <w:r>
              <w:t>Grouped Specimen Count</w:t>
            </w:r>
          </w:p>
        </w:tc>
        <w:tc>
          <w:tcPr>
            <w:tcW w:w="800" w:type="dxa"/>
          </w:tcPr>
          <w:p w14:paraId="487F2260" w14:textId="77777777" w:rsidR="00940027" w:rsidRDefault="00940027">
            <w:pPr>
              <w:pStyle w:val="OtherTableBody"/>
              <w:jc w:val="center"/>
            </w:pPr>
            <w:r>
              <w:t>01763</w:t>
            </w:r>
          </w:p>
        </w:tc>
        <w:tc>
          <w:tcPr>
            <w:tcW w:w="600" w:type="dxa"/>
          </w:tcPr>
          <w:p w14:paraId="50568DDF" w14:textId="77777777" w:rsidR="00940027" w:rsidRDefault="00940027">
            <w:pPr>
              <w:pStyle w:val="OtherTableBody"/>
              <w:jc w:val="center"/>
            </w:pPr>
            <w:r>
              <w:t>SPM</w:t>
            </w:r>
          </w:p>
        </w:tc>
        <w:tc>
          <w:tcPr>
            <w:tcW w:w="700" w:type="dxa"/>
          </w:tcPr>
          <w:p w14:paraId="238D8B6A" w14:textId="77777777" w:rsidR="00940027" w:rsidRDefault="00940027">
            <w:pPr>
              <w:pStyle w:val="OtherTableBody"/>
            </w:pPr>
            <w:r>
              <w:t>13</w:t>
            </w:r>
          </w:p>
        </w:tc>
        <w:tc>
          <w:tcPr>
            <w:tcW w:w="600" w:type="dxa"/>
          </w:tcPr>
          <w:p w14:paraId="082A2E77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55452D3F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59E5B58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C73097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43EDDE4" w14:textId="77777777" w:rsidR="00940027" w:rsidRDefault="00940027">
            <w:pPr>
              <w:pStyle w:val="OtherTableBody"/>
            </w:pPr>
            <w:r>
              <w:t>7.4.3.13</w:t>
            </w:r>
          </w:p>
        </w:tc>
      </w:tr>
      <w:tr w:rsidR="00940027" w14:paraId="1B7C166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777095F" w14:textId="77777777" w:rsidR="00940027" w:rsidRDefault="00940027">
            <w:pPr>
              <w:pStyle w:val="OtherTableBody"/>
            </w:pPr>
            <w:r>
              <w:t>Grouper Version And Type</w:t>
            </w:r>
          </w:p>
        </w:tc>
        <w:tc>
          <w:tcPr>
            <w:tcW w:w="800" w:type="dxa"/>
          </w:tcPr>
          <w:p w14:paraId="0CAF53F0" w14:textId="77777777" w:rsidR="00940027" w:rsidRDefault="00940027">
            <w:pPr>
              <w:pStyle w:val="OtherTableBody"/>
              <w:jc w:val="center"/>
            </w:pPr>
            <w:r>
              <w:t>00388</w:t>
            </w:r>
          </w:p>
        </w:tc>
        <w:tc>
          <w:tcPr>
            <w:tcW w:w="600" w:type="dxa"/>
          </w:tcPr>
          <w:p w14:paraId="3D33CA2C" w14:textId="77777777" w:rsidR="00940027" w:rsidRDefault="00940027">
            <w:pPr>
              <w:pStyle w:val="OtherTableBody"/>
              <w:jc w:val="center"/>
            </w:pPr>
            <w:r>
              <w:t>DG1</w:t>
            </w:r>
          </w:p>
        </w:tc>
        <w:tc>
          <w:tcPr>
            <w:tcW w:w="700" w:type="dxa"/>
          </w:tcPr>
          <w:p w14:paraId="06DFC55E" w14:textId="77777777" w:rsidR="00940027" w:rsidRDefault="00940027">
            <w:pPr>
              <w:pStyle w:val="OtherTableBody"/>
            </w:pPr>
            <w:r>
              <w:t>14</w:t>
            </w:r>
          </w:p>
        </w:tc>
        <w:tc>
          <w:tcPr>
            <w:tcW w:w="600" w:type="dxa"/>
          </w:tcPr>
          <w:p w14:paraId="51A35049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014BCFA6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5469BF9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7E7C4B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1739DDE" w14:textId="77777777" w:rsidR="00940027" w:rsidRDefault="00940027">
            <w:pPr>
              <w:pStyle w:val="OtherTableBody"/>
            </w:pPr>
            <w:r>
              <w:t>6.5.2.14</w:t>
            </w:r>
          </w:p>
        </w:tc>
      </w:tr>
      <w:tr w:rsidR="00940027" w14:paraId="67B0B80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2745593" w14:textId="77777777" w:rsidR="00940027" w:rsidRDefault="00940027">
            <w:pPr>
              <w:pStyle w:val="OtherTableBody"/>
            </w:pPr>
            <w:r>
              <w:t>Guarantor Address</w:t>
            </w:r>
          </w:p>
        </w:tc>
        <w:tc>
          <w:tcPr>
            <w:tcW w:w="800" w:type="dxa"/>
          </w:tcPr>
          <w:p w14:paraId="440387F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00409</w:t>
            </w:r>
          </w:p>
        </w:tc>
        <w:tc>
          <w:tcPr>
            <w:tcW w:w="600" w:type="dxa"/>
          </w:tcPr>
          <w:p w14:paraId="56833AD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GT1</w:t>
            </w:r>
          </w:p>
        </w:tc>
        <w:tc>
          <w:tcPr>
            <w:tcW w:w="700" w:type="dxa"/>
          </w:tcPr>
          <w:p w14:paraId="03741DA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  <w:tc>
          <w:tcPr>
            <w:tcW w:w="600" w:type="dxa"/>
          </w:tcPr>
          <w:p w14:paraId="18A1315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AEF4CA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XAD</w:t>
            </w:r>
          </w:p>
        </w:tc>
        <w:tc>
          <w:tcPr>
            <w:tcW w:w="700" w:type="dxa"/>
          </w:tcPr>
          <w:p w14:paraId="495D297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160BAE7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931D477" w14:textId="77777777" w:rsidR="00940027" w:rsidRDefault="00940027">
            <w:pPr>
              <w:pStyle w:val="OtherTableBody"/>
            </w:pPr>
            <w:r>
              <w:t>6.5.5.5</w:t>
            </w:r>
          </w:p>
        </w:tc>
      </w:tr>
      <w:tr w:rsidR="00940027" w14:paraId="36F66D4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19042AE" w14:textId="77777777" w:rsidR="00940027" w:rsidRDefault="00940027">
            <w:pPr>
              <w:pStyle w:val="OtherTableBody"/>
            </w:pPr>
            <w:r>
              <w:t>Guarantor Administrative Sex</w:t>
            </w:r>
          </w:p>
        </w:tc>
        <w:tc>
          <w:tcPr>
            <w:tcW w:w="800" w:type="dxa"/>
          </w:tcPr>
          <w:p w14:paraId="165ABCCB" w14:textId="77777777" w:rsidR="00940027" w:rsidRDefault="00940027">
            <w:pPr>
              <w:pStyle w:val="OtherTableBody"/>
              <w:jc w:val="center"/>
            </w:pPr>
            <w:r>
              <w:t>00413</w:t>
            </w:r>
          </w:p>
        </w:tc>
        <w:tc>
          <w:tcPr>
            <w:tcW w:w="600" w:type="dxa"/>
          </w:tcPr>
          <w:p w14:paraId="32097856" w14:textId="77777777" w:rsidR="00940027" w:rsidRDefault="00940027">
            <w:pPr>
              <w:pStyle w:val="OtherTableBody"/>
              <w:jc w:val="center"/>
            </w:pPr>
            <w:r>
              <w:t>GT1</w:t>
            </w:r>
          </w:p>
        </w:tc>
        <w:tc>
          <w:tcPr>
            <w:tcW w:w="700" w:type="dxa"/>
          </w:tcPr>
          <w:p w14:paraId="305A5040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13C570A5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187F2D6B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61FE17E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BE8F48A" w14:textId="77777777" w:rsidR="00940027" w:rsidRDefault="00940027">
            <w:pPr>
              <w:pStyle w:val="OtherTableBody"/>
              <w:jc w:val="center"/>
            </w:pPr>
            <w:r>
              <w:t>0001</w:t>
            </w:r>
          </w:p>
        </w:tc>
        <w:tc>
          <w:tcPr>
            <w:tcW w:w="942" w:type="dxa"/>
          </w:tcPr>
          <w:p w14:paraId="62FA4A04" w14:textId="77777777" w:rsidR="00940027" w:rsidRDefault="00940027">
            <w:pPr>
              <w:pStyle w:val="OtherTableBody"/>
            </w:pPr>
            <w:r>
              <w:t>6.5.5.9</w:t>
            </w:r>
          </w:p>
        </w:tc>
      </w:tr>
      <w:tr w:rsidR="00940027" w14:paraId="7C59B98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6CAC689" w14:textId="77777777" w:rsidR="00940027" w:rsidRDefault="00940027">
            <w:pPr>
              <w:pStyle w:val="OtherTableBody"/>
            </w:pPr>
            <w:r>
              <w:t>Guarantor Billing Hold Flag</w:t>
            </w:r>
          </w:p>
        </w:tc>
        <w:tc>
          <w:tcPr>
            <w:tcW w:w="800" w:type="dxa"/>
          </w:tcPr>
          <w:p w14:paraId="4C2F40C6" w14:textId="77777777" w:rsidR="00940027" w:rsidRDefault="00940027">
            <w:pPr>
              <w:pStyle w:val="OtherTableBody"/>
              <w:jc w:val="center"/>
            </w:pPr>
            <w:r>
              <w:t>00773</w:t>
            </w:r>
          </w:p>
        </w:tc>
        <w:tc>
          <w:tcPr>
            <w:tcW w:w="600" w:type="dxa"/>
          </w:tcPr>
          <w:p w14:paraId="4BD4BEF3" w14:textId="77777777" w:rsidR="00940027" w:rsidRDefault="00940027">
            <w:pPr>
              <w:pStyle w:val="OtherTableBody"/>
              <w:jc w:val="center"/>
            </w:pPr>
            <w:r>
              <w:t>GT1</w:t>
            </w:r>
          </w:p>
        </w:tc>
        <w:tc>
          <w:tcPr>
            <w:tcW w:w="700" w:type="dxa"/>
          </w:tcPr>
          <w:p w14:paraId="3BAE5402" w14:textId="77777777" w:rsidR="00940027" w:rsidRDefault="00940027">
            <w:pPr>
              <w:pStyle w:val="OtherTableBody"/>
            </w:pPr>
            <w:r>
              <w:t>22</w:t>
            </w:r>
          </w:p>
        </w:tc>
        <w:tc>
          <w:tcPr>
            <w:tcW w:w="600" w:type="dxa"/>
          </w:tcPr>
          <w:p w14:paraId="29D9A180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1D157E00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5C8F78F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71FEFE7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6F431A6D" w14:textId="77777777" w:rsidR="00940027" w:rsidRDefault="00940027">
            <w:pPr>
              <w:pStyle w:val="OtherTableBody"/>
            </w:pPr>
            <w:r>
              <w:t>6.5.5.22</w:t>
            </w:r>
          </w:p>
        </w:tc>
      </w:tr>
      <w:tr w:rsidR="00940027" w14:paraId="66F2780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930ADCB" w14:textId="77777777" w:rsidR="00940027" w:rsidRDefault="00940027">
            <w:pPr>
              <w:pStyle w:val="OtherTableBody"/>
            </w:pPr>
            <w:r>
              <w:t>Guarantor Birth Place</w:t>
            </w:r>
          </w:p>
        </w:tc>
        <w:tc>
          <w:tcPr>
            <w:tcW w:w="800" w:type="dxa"/>
          </w:tcPr>
          <w:p w14:paraId="7B880E8C" w14:textId="77777777" w:rsidR="00940027" w:rsidRDefault="00940027">
            <w:pPr>
              <w:pStyle w:val="OtherTableBody"/>
              <w:jc w:val="center"/>
            </w:pPr>
            <w:r>
              <w:t>01851</w:t>
            </w:r>
          </w:p>
        </w:tc>
        <w:tc>
          <w:tcPr>
            <w:tcW w:w="600" w:type="dxa"/>
          </w:tcPr>
          <w:p w14:paraId="2DA30DD7" w14:textId="77777777" w:rsidR="00940027" w:rsidRDefault="00940027">
            <w:pPr>
              <w:pStyle w:val="OtherTableBody"/>
              <w:jc w:val="center"/>
            </w:pPr>
            <w:r>
              <w:t>GT1</w:t>
            </w:r>
          </w:p>
        </w:tc>
        <w:tc>
          <w:tcPr>
            <w:tcW w:w="700" w:type="dxa"/>
          </w:tcPr>
          <w:p w14:paraId="6356CA0B" w14:textId="77777777" w:rsidR="00940027" w:rsidRDefault="00940027">
            <w:pPr>
              <w:pStyle w:val="OtherTableBody"/>
            </w:pPr>
            <w:r>
              <w:t>56</w:t>
            </w:r>
          </w:p>
        </w:tc>
        <w:tc>
          <w:tcPr>
            <w:tcW w:w="600" w:type="dxa"/>
          </w:tcPr>
          <w:p w14:paraId="1391F924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620F9831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0B4E7FE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D8D43D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F706C2B" w14:textId="77777777" w:rsidR="00940027" w:rsidRDefault="00940027">
            <w:pPr>
              <w:pStyle w:val="OtherTableBody"/>
            </w:pPr>
            <w:r>
              <w:t>6.5.5.56</w:t>
            </w:r>
          </w:p>
        </w:tc>
      </w:tr>
      <w:tr w:rsidR="00940027" w14:paraId="547FE9E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EF3662D" w14:textId="77777777" w:rsidR="00940027" w:rsidRDefault="00940027">
            <w:pPr>
              <w:pStyle w:val="OtherTableBody"/>
            </w:pPr>
            <w:r>
              <w:t>Guarantor Charge Adjustment Code</w:t>
            </w:r>
          </w:p>
        </w:tc>
        <w:tc>
          <w:tcPr>
            <w:tcW w:w="800" w:type="dxa"/>
          </w:tcPr>
          <w:p w14:paraId="5AA3D10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00777</w:t>
            </w:r>
          </w:p>
        </w:tc>
        <w:tc>
          <w:tcPr>
            <w:tcW w:w="600" w:type="dxa"/>
          </w:tcPr>
          <w:p w14:paraId="5997873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GT1</w:t>
            </w:r>
          </w:p>
        </w:tc>
        <w:tc>
          <w:tcPr>
            <w:tcW w:w="700" w:type="dxa"/>
          </w:tcPr>
          <w:p w14:paraId="252AF1E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26</w:t>
            </w:r>
          </w:p>
        </w:tc>
        <w:tc>
          <w:tcPr>
            <w:tcW w:w="600" w:type="dxa"/>
          </w:tcPr>
          <w:p w14:paraId="7B8E986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879D32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64A6654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5E88DE3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0218</w:t>
            </w:r>
          </w:p>
        </w:tc>
        <w:tc>
          <w:tcPr>
            <w:tcW w:w="942" w:type="dxa"/>
          </w:tcPr>
          <w:p w14:paraId="43C0BF8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6.5.5.26</w:t>
            </w:r>
          </w:p>
        </w:tc>
      </w:tr>
      <w:tr w:rsidR="00940027" w14:paraId="063821E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A3CBFD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Guarantor Credit Rating Code</w:t>
            </w:r>
          </w:p>
        </w:tc>
        <w:tc>
          <w:tcPr>
            <w:tcW w:w="800" w:type="dxa"/>
          </w:tcPr>
          <w:p w14:paraId="1798B08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00774</w:t>
            </w:r>
          </w:p>
        </w:tc>
        <w:tc>
          <w:tcPr>
            <w:tcW w:w="600" w:type="dxa"/>
          </w:tcPr>
          <w:p w14:paraId="57B872C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GT1</w:t>
            </w:r>
          </w:p>
        </w:tc>
        <w:tc>
          <w:tcPr>
            <w:tcW w:w="700" w:type="dxa"/>
          </w:tcPr>
          <w:p w14:paraId="5A17DFF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23</w:t>
            </w:r>
          </w:p>
        </w:tc>
        <w:tc>
          <w:tcPr>
            <w:tcW w:w="600" w:type="dxa"/>
          </w:tcPr>
          <w:p w14:paraId="60F7A58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1795F89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6F6FB7A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2BE5CEAC" w14:textId="77777777" w:rsidR="00940027" w:rsidRDefault="00940027">
            <w:pPr>
              <w:pStyle w:val="OtherTableBody"/>
              <w:jc w:val="center"/>
            </w:pPr>
            <w:r>
              <w:t>0341</w:t>
            </w:r>
          </w:p>
        </w:tc>
        <w:tc>
          <w:tcPr>
            <w:tcW w:w="942" w:type="dxa"/>
          </w:tcPr>
          <w:p w14:paraId="2A367520" w14:textId="77777777" w:rsidR="00940027" w:rsidRDefault="00940027">
            <w:pPr>
              <w:pStyle w:val="OtherTableBody"/>
            </w:pPr>
            <w:r>
              <w:t>6.5.5.23</w:t>
            </w:r>
          </w:p>
        </w:tc>
      </w:tr>
      <w:tr w:rsidR="00940027" w14:paraId="44FAE1A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2791CCB" w14:textId="77777777" w:rsidR="00940027" w:rsidRDefault="00940027">
            <w:pPr>
              <w:pStyle w:val="OtherTableBody"/>
            </w:pPr>
            <w:r>
              <w:t>Guarantor Date - Begin</w:t>
            </w:r>
          </w:p>
        </w:tc>
        <w:tc>
          <w:tcPr>
            <w:tcW w:w="800" w:type="dxa"/>
          </w:tcPr>
          <w:p w14:paraId="6B525FFA" w14:textId="77777777" w:rsidR="00940027" w:rsidRDefault="00940027">
            <w:pPr>
              <w:pStyle w:val="OtherTableBody"/>
              <w:jc w:val="center"/>
            </w:pPr>
            <w:r>
              <w:t>00417</w:t>
            </w:r>
          </w:p>
        </w:tc>
        <w:tc>
          <w:tcPr>
            <w:tcW w:w="600" w:type="dxa"/>
          </w:tcPr>
          <w:p w14:paraId="5238D78E" w14:textId="77777777" w:rsidR="00940027" w:rsidRDefault="00940027">
            <w:pPr>
              <w:pStyle w:val="OtherTableBody"/>
              <w:jc w:val="center"/>
            </w:pPr>
            <w:r>
              <w:t>GT1</w:t>
            </w:r>
          </w:p>
        </w:tc>
        <w:tc>
          <w:tcPr>
            <w:tcW w:w="700" w:type="dxa"/>
          </w:tcPr>
          <w:p w14:paraId="69B2456A" w14:textId="77777777" w:rsidR="00940027" w:rsidRDefault="00940027">
            <w:pPr>
              <w:pStyle w:val="OtherTableBody"/>
            </w:pPr>
            <w:r>
              <w:t>13</w:t>
            </w:r>
          </w:p>
        </w:tc>
        <w:tc>
          <w:tcPr>
            <w:tcW w:w="600" w:type="dxa"/>
          </w:tcPr>
          <w:p w14:paraId="771DE3BF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50B71A56" w14:textId="77777777" w:rsidR="00940027" w:rsidRDefault="00940027">
            <w:pPr>
              <w:pStyle w:val="OtherTableBody"/>
            </w:pPr>
            <w:r>
              <w:t>DT</w:t>
            </w:r>
          </w:p>
        </w:tc>
        <w:tc>
          <w:tcPr>
            <w:tcW w:w="700" w:type="dxa"/>
          </w:tcPr>
          <w:p w14:paraId="1B7A2A2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8AF52D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909B894" w14:textId="77777777" w:rsidR="00940027" w:rsidRDefault="00940027">
            <w:pPr>
              <w:pStyle w:val="OtherTableBody"/>
            </w:pPr>
            <w:r>
              <w:t>6.5.5.13</w:t>
            </w:r>
          </w:p>
        </w:tc>
      </w:tr>
      <w:tr w:rsidR="00940027" w14:paraId="7D41455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7AEAB7D" w14:textId="77777777" w:rsidR="00940027" w:rsidRDefault="00940027">
            <w:pPr>
              <w:pStyle w:val="OtherTableBody"/>
            </w:pPr>
            <w:r>
              <w:t>Guarantor Date - End</w:t>
            </w:r>
          </w:p>
        </w:tc>
        <w:tc>
          <w:tcPr>
            <w:tcW w:w="800" w:type="dxa"/>
          </w:tcPr>
          <w:p w14:paraId="32F5B79F" w14:textId="77777777" w:rsidR="00940027" w:rsidRDefault="00940027">
            <w:pPr>
              <w:pStyle w:val="OtherTableBody"/>
              <w:jc w:val="center"/>
            </w:pPr>
            <w:r>
              <w:t>00418</w:t>
            </w:r>
          </w:p>
        </w:tc>
        <w:tc>
          <w:tcPr>
            <w:tcW w:w="600" w:type="dxa"/>
          </w:tcPr>
          <w:p w14:paraId="1792271B" w14:textId="77777777" w:rsidR="00940027" w:rsidRDefault="00940027">
            <w:pPr>
              <w:pStyle w:val="OtherTableBody"/>
              <w:jc w:val="center"/>
            </w:pPr>
            <w:r>
              <w:t>GT1</w:t>
            </w:r>
          </w:p>
        </w:tc>
        <w:tc>
          <w:tcPr>
            <w:tcW w:w="700" w:type="dxa"/>
          </w:tcPr>
          <w:p w14:paraId="5CF2F034" w14:textId="77777777" w:rsidR="00940027" w:rsidRDefault="00940027">
            <w:pPr>
              <w:pStyle w:val="OtherTableBody"/>
            </w:pPr>
            <w:r>
              <w:t>14</w:t>
            </w:r>
          </w:p>
        </w:tc>
        <w:tc>
          <w:tcPr>
            <w:tcW w:w="600" w:type="dxa"/>
          </w:tcPr>
          <w:p w14:paraId="6EF5D9F9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68B8128D" w14:textId="77777777" w:rsidR="00940027" w:rsidRDefault="00940027">
            <w:pPr>
              <w:pStyle w:val="OtherTableBody"/>
            </w:pPr>
            <w:r>
              <w:t>DT</w:t>
            </w:r>
          </w:p>
        </w:tc>
        <w:tc>
          <w:tcPr>
            <w:tcW w:w="700" w:type="dxa"/>
          </w:tcPr>
          <w:p w14:paraId="78AC970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02B697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C791C58" w14:textId="77777777" w:rsidR="00940027" w:rsidRDefault="00940027">
            <w:pPr>
              <w:pStyle w:val="OtherTableBody"/>
            </w:pPr>
            <w:r>
              <w:t>6.5.5.14</w:t>
            </w:r>
          </w:p>
        </w:tc>
      </w:tr>
      <w:tr w:rsidR="00940027" w14:paraId="2443A0F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C0D1D40" w14:textId="77777777" w:rsidR="00940027" w:rsidRDefault="00940027">
            <w:pPr>
              <w:pStyle w:val="OtherTableBody"/>
            </w:pPr>
            <w:r>
              <w:t>Guarantor Date/Time Of Birth</w:t>
            </w:r>
          </w:p>
        </w:tc>
        <w:tc>
          <w:tcPr>
            <w:tcW w:w="800" w:type="dxa"/>
          </w:tcPr>
          <w:p w14:paraId="2E27FE96" w14:textId="77777777" w:rsidR="00940027" w:rsidRDefault="00940027">
            <w:pPr>
              <w:pStyle w:val="OtherTableBody"/>
              <w:jc w:val="center"/>
            </w:pPr>
            <w:r>
              <w:t>00412</w:t>
            </w:r>
          </w:p>
        </w:tc>
        <w:tc>
          <w:tcPr>
            <w:tcW w:w="600" w:type="dxa"/>
          </w:tcPr>
          <w:p w14:paraId="4F5E8E44" w14:textId="77777777" w:rsidR="00940027" w:rsidRDefault="00940027">
            <w:pPr>
              <w:pStyle w:val="OtherTableBody"/>
              <w:jc w:val="center"/>
            </w:pPr>
            <w:r>
              <w:t>GT1</w:t>
            </w:r>
          </w:p>
        </w:tc>
        <w:tc>
          <w:tcPr>
            <w:tcW w:w="700" w:type="dxa"/>
          </w:tcPr>
          <w:p w14:paraId="7984B55E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732EE236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68A9369D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3EA10EC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3C00DA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9D7BB92" w14:textId="77777777" w:rsidR="00940027" w:rsidRDefault="00940027">
            <w:pPr>
              <w:pStyle w:val="OtherTableBody"/>
            </w:pPr>
            <w:r>
              <w:t>6.5.5.8</w:t>
            </w:r>
          </w:p>
        </w:tc>
      </w:tr>
      <w:tr w:rsidR="00940027" w14:paraId="725E2B6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182DDCD" w14:textId="77777777" w:rsidR="00940027" w:rsidRDefault="00940027">
            <w:pPr>
              <w:pStyle w:val="OtherTableBody"/>
            </w:pPr>
            <w:r>
              <w:t>Guarantor Death Date And Time</w:t>
            </w:r>
          </w:p>
        </w:tc>
        <w:tc>
          <w:tcPr>
            <w:tcW w:w="800" w:type="dxa"/>
          </w:tcPr>
          <w:p w14:paraId="2483D28C" w14:textId="77777777" w:rsidR="00940027" w:rsidRDefault="00940027">
            <w:pPr>
              <w:pStyle w:val="OtherTableBody"/>
              <w:jc w:val="center"/>
            </w:pPr>
            <w:r>
              <w:t>00775</w:t>
            </w:r>
          </w:p>
        </w:tc>
        <w:tc>
          <w:tcPr>
            <w:tcW w:w="600" w:type="dxa"/>
          </w:tcPr>
          <w:p w14:paraId="70310CDD" w14:textId="77777777" w:rsidR="00940027" w:rsidRDefault="00940027">
            <w:pPr>
              <w:pStyle w:val="OtherTableBody"/>
              <w:jc w:val="center"/>
            </w:pPr>
            <w:r>
              <w:t>GT1</w:t>
            </w:r>
          </w:p>
        </w:tc>
        <w:tc>
          <w:tcPr>
            <w:tcW w:w="700" w:type="dxa"/>
          </w:tcPr>
          <w:p w14:paraId="24C7697B" w14:textId="77777777" w:rsidR="00940027" w:rsidRDefault="00940027">
            <w:pPr>
              <w:pStyle w:val="OtherTableBody"/>
            </w:pPr>
            <w:r>
              <w:t>24</w:t>
            </w:r>
          </w:p>
        </w:tc>
        <w:tc>
          <w:tcPr>
            <w:tcW w:w="600" w:type="dxa"/>
          </w:tcPr>
          <w:p w14:paraId="11265C71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07B51CD7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4A202A0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EF8A0F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344D2F7" w14:textId="77777777" w:rsidR="00940027" w:rsidRDefault="00940027">
            <w:pPr>
              <w:pStyle w:val="OtherTableBody"/>
            </w:pPr>
            <w:r>
              <w:t>6.5.5.24</w:t>
            </w:r>
          </w:p>
        </w:tc>
      </w:tr>
      <w:tr w:rsidR="00940027" w14:paraId="6918BCD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1B3771E" w14:textId="77777777" w:rsidR="00940027" w:rsidRDefault="00940027">
            <w:pPr>
              <w:pStyle w:val="OtherTableBody"/>
            </w:pPr>
            <w:r>
              <w:t>Guarantor Death Flag</w:t>
            </w:r>
          </w:p>
        </w:tc>
        <w:tc>
          <w:tcPr>
            <w:tcW w:w="800" w:type="dxa"/>
          </w:tcPr>
          <w:p w14:paraId="7CED8101" w14:textId="77777777" w:rsidR="00940027" w:rsidRDefault="00940027">
            <w:pPr>
              <w:pStyle w:val="OtherTableBody"/>
              <w:jc w:val="center"/>
            </w:pPr>
            <w:r>
              <w:t>00776</w:t>
            </w:r>
          </w:p>
        </w:tc>
        <w:tc>
          <w:tcPr>
            <w:tcW w:w="600" w:type="dxa"/>
          </w:tcPr>
          <w:p w14:paraId="3E7AEBAA" w14:textId="77777777" w:rsidR="00940027" w:rsidRDefault="00940027">
            <w:pPr>
              <w:pStyle w:val="OtherTableBody"/>
              <w:jc w:val="center"/>
            </w:pPr>
            <w:r>
              <w:t>GT1</w:t>
            </w:r>
          </w:p>
        </w:tc>
        <w:tc>
          <w:tcPr>
            <w:tcW w:w="700" w:type="dxa"/>
          </w:tcPr>
          <w:p w14:paraId="0CAFAC9B" w14:textId="77777777" w:rsidR="00940027" w:rsidRDefault="00940027">
            <w:pPr>
              <w:pStyle w:val="OtherTableBody"/>
            </w:pPr>
            <w:r>
              <w:t>25</w:t>
            </w:r>
          </w:p>
        </w:tc>
        <w:tc>
          <w:tcPr>
            <w:tcW w:w="600" w:type="dxa"/>
          </w:tcPr>
          <w:p w14:paraId="4A7D739A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49C8A4C0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3165305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1FD5F17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4035C022" w14:textId="77777777" w:rsidR="00940027" w:rsidRDefault="00940027">
            <w:pPr>
              <w:pStyle w:val="OtherTableBody"/>
            </w:pPr>
            <w:r>
              <w:t>6.5.5.25</w:t>
            </w:r>
          </w:p>
        </w:tc>
      </w:tr>
      <w:tr w:rsidR="00940027" w14:paraId="42742EF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511011B" w14:textId="77777777" w:rsidR="00940027" w:rsidRDefault="00940027">
            <w:pPr>
              <w:pStyle w:val="OtherTableBody"/>
            </w:pPr>
            <w:r>
              <w:t>Guarantor Employee ID Number</w:t>
            </w:r>
          </w:p>
        </w:tc>
        <w:tc>
          <w:tcPr>
            <w:tcW w:w="800" w:type="dxa"/>
          </w:tcPr>
          <w:p w14:paraId="28645ED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00423</w:t>
            </w:r>
          </w:p>
        </w:tc>
        <w:tc>
          <w:tcPr>
            <w:tcW w:w="600" w:type="dxa"/>
          </w:tcPr>
          <w:p w14:paraId="2D967B6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GT1</w:t>
            </w:r>
          </w:p>
        </w:tc>
        <w:tc>
          <w:tcPr>
            <w:tcW w:w="700" w:type="dxa"/>
          </w:tcPr>
          <w:p w14:paraId="0109D5F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19</w:t>
            </w:r>
          </w:p>
        </w:tc>
        <w:tc>
          <w:tcPr>
            <w:tcW w:w="600" w:type="dxa"/>
          </w:tcPr>
          <w:p w14:paraId="71626EF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6848252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CX</w:t>
            </w:r>
          </w:p>
        </w:tc>
        <w:tc>
          <w:tcPr>
            <w:tcW w:w="700" w:type="dxa"/>
          </w:tcPr>
          <w:p w14:paraId="32C6B86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0C9D938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4314D6E" w14:textId="77777777" w:rsidR="00940027" w:rsidRDefault="00940027">
            <w:pPr>
              <w:pStyle w:val="OtherTableBody"/>
            </w:pPr>
            <w:r>
              <w:t>6.5.5.19</w:t>
            </w:r>
          </w:p>
        </w:tc>
      </w:tr>
      <w:tr w:rsidR="00940027" w14:paraId="459D704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E3A371B" w14:textId="77777777" w:rsidR="00940027" w:rsidRDefault="00940027">
            <w:pPr>
              <w:pStyle w:val="OtherTableBody"/>
            </w:pPr>
            <w:r>
              <w:t>Guarantor Employer Address</w:t>
            </w:r>
          </w:p>
        </w:tc>
        <w:tc>
          <w:tcPr>
            <w:tcW w:w="800" w:type="dxa"/>
          </w:tcPr>
          <w:p w14:paraId="1A60F94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00421</w:t>
            </w:r>
          </w:p>
        </w:tc>
        <w:tc>
          <w:tcPr>
            <w:tcW w:w="600" w:type="dxa"/>
          </w:tcPr>
          <w:p w14:paraId="1548C76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GT1</w:t>
            </w:r>
          </w:p>
        </w:tc>
        <w:tc>
          <w:tcPr>
            <w:tcW w:w="700" w:type="dxa"/>
          </w:tcPr>
          <w:p w14:paraId="2417933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17</w:t>
            </w:r>
          </w:p>
        </w:tc>
        <w:tc>
          <w:tcPr>
            <w:tcW w:w="600" w:type="dxa"/>
          </w:tcPr>
          <w:p w14:paraId="3778618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04348A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XAD</w:t>
            </w:r>
          </w:p>
        </w:tc>
        <w:tc>
          <w:tcPr>
            <w:tcW w:w="700" w:type="dxa"/>
          </w:tcPr>
          <w:p w14:paraId="5045D2E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21B8CB4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495B10B9" w14:textId="77777777" w:rsidR="00940027" w:rsidRDefault="00940027">
            <w:pPr>
              <w:pStyle w:val="OtherTableBody"/>
            </w:pPr>
            <w:r>
              <w:t>6.5.5.17</w:t>
            </w:r>
          </w:p>
        </w:tc>
      </w:tr>
      <w:tr w:rsidR="00940027" w14:paraId="3B1F229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3EA5E24" w14:textId="77777777" w:rsidR="00940027" w:rsidRDefault="00940027">
            <w:pPr>
              <w:pStyle w:val="OtherTableBody"/>
            </w:pPr>
            <w:r>
              <w:t>Guarantor Employer ID Number</w:t>
            </w:r>
          </w:p>
        </w:tc>
        <w:tc>
          <w:tcPr>
            <w:tcW w:w="800" w:type="dxa"/>
          </w:tcPr>
          <w:p w14:paraId="112A63F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00780</w:t>
            </w:r>
          </w:p>
        </w:tc>
        <w:tc>
          <w:tcPr>
            <w:tcW w:w="600" w:type="dxa"/>
          </w:tcPr>
          <w:p w14:paraId="2248FEB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GT1</w:t>
            </w:r>
          </w:p>
        </w:tc>
        <w:tc>
          <w:tcPr>
            <w:tcW w:w="700" w:type="dxa"/>
          </w:tcPr>
          <w:p w14:paraId="6560E7C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29</w:t>
            </w:r>
          </w:p>
        </w:tc>
        <w:tc>
          <w:tcPr>
            <w:tcW w:w="600" w:type="dxa"/>
          </w:tcPr>
          <w:p w14:paraId="51A9B98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7404FC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CX</w:t>
            </w:r>
          </w:p>
        </w:tc>
        <w:tc>
          <w:tcPr>
            <w:tcW w:w="700" w:type="dxa"/>
          </w:tcPr>
          <w:p w14:paraId="794090C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3CFF114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204611A1" w14:textId="77777777" w:rsidR="00940027" w:rsidRDefault="00940027">
            <w:pPr>
              <w:pStyle w:val="OtherTableBody"/>
            </w:pPr>
            <w:r>
              <w:t>6.5.5.29</w:t>
            </w:r>
          </w:p>
        </w:tc>
      </w:tr>
      <w:tr w:rsidR="00940027" w14:paraId="6EFC40E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47F7B56" w14:textId="77777777" w:rsidR="00940027" w:rsidRDefault="00940027">
            <w:pPr>
              <w:pStyle w:val="OtherTableBody"/>
            </w:pPr>
            <w:r>
              <w:t>Guarantor Employer Name</w:t>
            </w:r>
          </w:p>
        </w:tc>
        <w:tc>
          <w:tcPr>
            <w:tcW w:w="800" w:type="dxa"/>
          </w:tcPr>
          <w:p w14:paraId="19AB62B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00420</w:t>
            </w:r>
          </w:p>
        </w:tc>
        <w:tc>
          <w:tcPr>
            <w:tcW w:w="600" w:type="dxa"/>
          </w:tcPr>
          <w:p w14:paraId="5EF6E37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GT1</w:t>
            </w:r>
          </w:p>
        </w:tc>
        <w:tc>
          <w:tcPr>
            <w:tcW w:w="700" w:type="dxa"/>
          </w:tcPr>
          <w:p w14:paraId="4081360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16</w:t>
            </w:r>
          </w:p>
        </w:tc>
        <w:tc>
          <w:tcPr>
            <w:tcW w:w="600" w:type="dxa"/>
          </w:tcPr>
          <w:p w14:paraId="380296A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65AD5B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XPN</w:t>
            </w:r>
          </w:p>
        </w:tc>
        <w:tc>
          <w:tcPr>
            <w:tcW w:w="700" w:type="dxa"/>
          </w:tcPr>
          <w:p w14:paraId="75C5C52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3F28D2F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C3316BE" w14:textId="77777777" w:rsidR="00940027" w:rsidRDefault="00940027">
            <w:pPr>
              <w:pStyle w:val="OtherTableBody"/>
            </w:pPr>
            <w:r>
              <w:t>6.5.5.16</w:t>
            </w:r>
          </w:p>
        </w:tc>
      </w:tr>
      <w:tr w:rsidR="00940027" w14:paraId="6902A29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E52BB80" w14:textId="77777777" w:rsidR="00940027" w:rsidRDefault="00940027">
            <w:pPr>
              <w:pStyle w:val="OtherTableBody"/>
            </w:pPr>
            <w:r>
              <w:t>Guarantor Employer Phone Number</w:t>
            </w:r>
          </w:p>
        </w:tc>
        <w:tc>
          <w:tcPr>
            <w:tcW w:w="800" w:type="dxa"/>
          </w:tcPr>
          <w:p w14:paraId="26F018C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00422</w:t>
            </w:r>
          </w:p>
        </w:tc>
        <w:tc>
          <w:tcPr>
            <w:tcW w:w="600" w:type="dxa"/>
          </w:tcPr>
          <w:p w14:paraId="63F29C9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GT1</w:t>
            </w:r>
          </w:p>
        </w:tc>
        <w:tc>
          <w:tcPr>
            <w:tcW w:w="700" w:type="dxa"/>
          </w:tcPr>
          <w:p w14:paraId="6D6E766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18</w:t>
            </w:r>
          </w:p>
        </w:tc>
        <w:tc>
          <w:tcPr>
            <w:tcW w:w="600" w:type="dxa"/>
          </w:tcPr>
          <w:p w14:paraId="41C1C2B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158747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XTN</w:t>
            </w:r>
          </w:p>
        </w:tc>
        <w:tc>
          <w:tcPr>
            <w:tcW w:w="700" w:type="dxa"/>
          </w:tcPr>
          <w:p w14:paraId="7978248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111F786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F5B34B9" w14:textId="77777777" w:rsidR="00940027" w:rsidRDefault="00940027">
            <w:pPr>
              <w:pStyle w:val="OtherTableBody"/>
            </w:pPr>
            <w:r>
              <w:t>6.5.5.18</w:t>
            </w:r>
          </w:p>
        </w:tc>
      </w:tr>
      <w:tr w:rsidR="00940027" w14:paraId="4A6E3DA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523EDE5" w14:textId="77777777" w:rsidR="00940027" w:rsidRDefault="00940027">
            <w:pPr>
              <w:pStyle w:val="OtherTableBody"/>
            </w:pPr>
            <w:r>
              <w:t>Guarantor Employer_s Organization Name</w:t>
            </w:r>
          </w:p>
        </w:tc>
        <w:tc>
          <w:tcPr>
            <w:tcW w:w="800" w:type="dxa"/>
          </w:tcPr>
          <w:p w14:paraId="6E6A33C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01299</w:t>
            </w:r>
          </w:p>
        </w:tc>
        <w:tc>
          <w:tcPr>
            <w:tcW w:w="600" w:type="dxa"/>
          </w:tcPr>
          <w:p w14:paraId="7B50F4A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GT1</w:t>
            </w:r>
          </w:p>
        </w:tc>
        <w:tc>
          <w:tcPr>
            <w:tcW w:w="700" w:type="dxa"/>
          </w:tcPr>
          <w:p w14:paraId="6BC61CF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51</w:t>
            </w:r>
          </w:p>
        </w:tc>
        <w:tc>
          <w:tcPr>
            <w:tcW w:w="600" w:type="dxa"/>
          </w:tcPr>
          <w:p w14:paraId="2A51B3B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1B67CBF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XON</w:t>
            </w:r>
          </w:p>
        </w:tc>
        <w:tc>
          <w:tcPr>
            <w:tcW w:w="700" w:type="dxa"/>
          </w:tcPr>
          <w:p w14:paraId="7809B3A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273EDCF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1B0104E" w14:textId="77777777" w:rsidR="00940027" w:rsidRDefault="00940027">
            <w:pPr>
              <w:pStyle w:val="OtherTableBody"/>
            </w:pPr>
            <w:r>
              <w:t>6.5.5.51</w:t>
            </w:r>
          </w:p>
        </w:tc>
      </w:tr>
      <w:tr w:rsidR="00940027" w14:paraId="1449E56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23F134C" w14:textId="77777777" w:rsidR="00940027" w:rsidRDefault="00940027">
            <w:pPr>
              <w:pStyle w:val="OtherTableBody"/>
            </w:pPr>
            <w:r>
              <w:t>Guarantor Employment Status</w:t>
            </w:r>
          </w:p>
        </w:tc>
        <w:tc>
          <w:tcPr>
            <w:tcW w:w="800" w:type="dxa"/>
          </w:tcPr>
          <w:p w14:paraId="48D3FADD" w14:textId="77777777" w:rsidR="00940027" w:rsidRDefault="00940027">
            <w:pPr>
              <w:pStyle w:val="OtherTableBody"/>
              <w:jc w:val="center"/>
            </w:pPr>
            <w:r>
              <w:t>00424</w:t>
            </w:r>
          </w:p>
        </w:tc>
        <w:tc>
          <w:tcPr>
            <w:tcW w:w="600" w:type="dxa"/>
          </w:tcPr>
          <w:p w14:paraId="074BC93B" w14:textId="77777777" w:rsidR="00940027" w:rsidRDefault="00940027">
            <w:pPr>
              <w:pStyle w:val="OtherTableBody"/>
              <w:jc w:val="center"/>
            </w:pPr>
            <w:r>
              <w:t>GT1</w:t>
            </w:r>
          </w:p>
        </w:tc>
        <w:tc>
          <w:tcPr>
            <w:tcW w:w="700" w:type="dxa"/>
          </w:tcPr>
          <w:p w14:paraId="017397DB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4A95619C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5FCE683A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0C81541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884843F" w14:textId="77777777" w:rsidR="00940027" w:rsidRDefault="00940027">
            <w:pPr>
              <w:pStyle w:val="OtherTableBody"/>
              <w:jc w:val="center"/>
            </w:pPr>
            <w:r>
              <w:t>0066</w:t>
            </w:r>
          </w:p>
        </w:tc>
        <w:tc>
          <w:tcPr>
            <w:tcW w:w="942" w:type="dxa"/>
          </w:tcPr>
          <w:p w14:paraId="6ED24910" w14:textId="77777777" w:rsidR="00940027" w:rsidRDefault="00940027">
            <w:pPr>
              <w:pStyle w:val="OtherTableBody"/>
            </w:pPr>
            <w:r>
              <w:t>6.5.5.20</w:t>
            </w:r>
          </w:p>
        </w:tc>
      </w:tr>
      <w:tr w:rsidR="00940027" w14:paraId="5492820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1F233D2" w14:textId="77777777" w:rsidR="00940027" w:rsidRDefault="00940027">
            <w:pPr>
              <w:pStyle w:val="OtherTableBody"/>
            </w:pPr>
            <w:r>
              <w:t>Guarantor Financial Class</w:t>
            </w:r>
          </w:p>
        </w:tc>
        <w:tc>
          <w:tcPr>
            <w:tcW w:w="800" w:type="dxa"/>
          </w:tcPr>
          <w:p w14:paraId="73BB0136" w14:textId="77777777" w:rsidR="00940027" w:rsidRDefault="00940027">
            <w:pPr>
              <w:pStyle w:val="OtherTableBody"/>
              <w:jc w:val="center"/>
            </w:pPr>
            <w:r>
              <w:t>01231</w:t>
            </w:r>
          </w:p>
        </w:tc>
        <w:tc>
          <w:tcPr>
            <w:tcW w:w="600" w:type="dxa"/>
          </w:tcPr>
          <w:p w14:paraId="682A739E" w14:textId="77777777" w:rsidR="00940027" w:rsidRDefault="00940027">
            <w:pPr>
              <w:pStyle w:val="OtherTableBody"/>
              <w:jc w:val="center"/>
            </w:pPr>
            <w:r>
              <w:t>GT1</w:t>
            </w:r>
          </w:p>
        </w:tc>
        <w:tc>
          <w:tcPr>
            <w:tcW w:w="700" w:type="dxa"/>
          </w:tcPr>
          <w:p w14:paraId="3FA2701B" w14:textId="77777777" w:rsidR="00940027" w:rsidRDefault="00940027">
            <w:pPr>
              <w:pStyle w:val="OtherTableBody"/>
            </w:pPr>
            <w:r>
              <w:t>54</w:t>
            </w:r>
          </w:p>
        </w:tc>
        <w:tc>
          <w:tcPr>
            <w:tcW w:w="600" w:type="dxa"/>
          </w:tcPr>
          <w:p w14:paraId="55B39160" w14:textId="77777777" w:rsidR="00940027" w:rsidRDefault="00940027">
            <w:pPr>
              <w:pStyle w:val="OtherTableBody"/>
            </w:pPr>
            <w:r>
              <w:t>50</w:t>
            </w:r>
          </w:p>
        </w:tc>
        <w:tc>
          <w:tcPr>
            <w:tcW w:w="600" w:type="dxa"/>
          </w:tcPr>
          <w:p w14:paraId="64DCFA59" w14:textId="77777777" w:rsidR="00940027" w:rsidRDefault="00940027">
            <w:pPr>
              <w:pStyle w:val="OtherTableBody"/>
            </w:pPr>
            <w:r>
              <w:t>FC</w:t>
            </w:r>
          </w:p>
        </w:tc>
        <w:tc>
          <w:tcPr>
            <w:tcW w:w="700" w:type="dxa"/>
          </w:tcPr>
          <w:p w14:paraId="0C7D067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36CFC4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717512F" w14:textId="77777777" w:rsidR="00940027" w:rsidRDefault="00940027">
            <w:pPr>
              <w:pStyle w:val="OtherTableBody"/>
            </w:pPr>
            <w:r>
              <w:t>6.5.5.54</w:t>
            </w:r>
          </w:p>
        </w:tc>
      </w:tr>
      <w:tr w:rsidR="00940027" w14:paraId="0F74074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392BCBB" w14:textId="77777777" w:rsidR="00940027" w:rsidRDefault="00940027">
            <w:pPr>
              <w:pStyle w:val="OtherTableBody"/>
            </w:pPr>
            <w:r>
              <w:t>Guarantor Hire Effective Date</w:t>
            </w:r>
          </w:p>
        </w:tc>
        <w:tc>
          <w:tcPr>
            <w:tcW w:w="800" w:type="dxa"/>
          </w:tcPr>
          <w:p w14:paraId="7F5F0D46" w14:textId="77777777" w:rsidR="00940027" w:rsidRDefault="00940027">
            <w:pPr>
              <w:pStyle w:val="OtherTableBody"/>
              <w:jc w:val="center"/>
            </w:pPr>
            <w:r>
              <w:t>00782</w:t>
            </w:r>
          </w:p>
        </w:tc>
        <w:tc>
          <w:tcPr>
            <w:tcW w:w="600" w:type="dxa"/>
          </w:tcPr>
          <w:p w14:paraId="7C8D313C" w14:textId="77777777" w:rsidR="00940027" w:rsidRDefault="00940027">
            <w:pPr>
              <w:pStyle w:val="OtherTableBody"/>
              <w:jc w:val="center"/>
            </w:pPr>
            <w:r>
              <w:t>GT1</w:t>
            </w:r>
          </w:p>
        </w:tc>
        <w:tc>
          <w:tcPr>
            <w:tcW w:w="700" w:type="dxa"/>
          </w:tcPr>
          <w:p w14:paraId="4FA6BFE9" w14:textId="77777777" w:rsidR="00940027" w:rsidRDefault="00940027">
            <w:pPr>
              <w:pStyle w:val="OtherTableBody"/>
            </w:pPr>
            <w:r>
              <w:t>31</w:t>
            </w:r>
          </w:p>
        </w:tc>
        <w:tc>
          <w:tcPr>
            <w:tcW w:w="600" w:type="dxa"/>
          </w:tcPr>
          <w:p w14:paraId="4B1D23E3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37F697ED" w14:textId="77777777" w:rsidR="00940027" w:rsidRDefault="00940027">
            <w:pPr>
              <w:pStyle w:val="OtherTableBody"/>
            </w:pPr>
            <w:r>
              <w:t>DT</w:t>
            </w:r>
          </w:p>
        </w:tc>
        <w:tc>
          <w:tcPr>
            <w:tcW w:w="700" w:type="dxa"/>
          </w:tcPr>
          <w:p w14:paraId="0A2F3E7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17CD74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D5C0D39" w14:textId="77777777" w:rsidR="00940027" w:rsidRDefault="00940027">
            <w:pPr>
              <w:pStyle w:val="OtherTableBody"/>
            </w:pPr>
            <w:r>
              <w:t>6.5.5.31</w:t>
            </w:r>
          </w:p>
        </w:tc>
      </w:tr>
      <w:tr w:rsidR="00940027" w14:paraId="20A9904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1489BF0" w14:textId="77777777" w:rsidR="00940027" w:rsidRDefault="00940027">
            <w:pPr>
              <w:pStyle w:val="OtherTableBody"/>
            </w:pPr>
            <w:r>
              <w:t>Guarantor Household Annual Income</w:t>
            </w:r>
          </w:p>
        </w:tc>
        <w:tc>
          <w:tcPr>
            <w:tcW w:w="800" w:type="dxa"/>
          </w:tcPr>
          <w:p w14:paraId="09934246" w14:textId="77777777" w:rsidR="00940027" w:rsidRDefault="00940027">
            <w:pPr>
              <w:pStyle w:val="OtherTableBody"/>
              <w:jc w:val="center"/>
            </w:pPr>
            <w:r>
              <w:t>00778</w:t>
            </w:r>
          </w:p>
        </w:tc>
        <w:tc>
          <w:tcPr>
            <w:tcW w:w="600" w:type="dxa"/>
          </w:tcPr>
          <w:p w14:paraId="7162231C" w14:textId="77777777" w:rsidR="00940027" w:rsidRDefault="00940027">
            <w:pPr>
              <w:pStyle w:val="OtherTableBody"/>
              <w:jc w:val="center"/>
            </w:pPr>
            <w:r>
              <w:t>GT1</w:t>
            </w:r>
          </w:p>
        </w:tc>
        <w:tc>
          <w:tcPr>
            <w:tcW w:w="700" w:type="dxa"/>
          </w:tcPr>
          <w:p w14:paraId="5CE9E567" w14:textId="77777777" w:rsidR="00940027" w:rsidRDefault="00940027">
            <w:pPr>
              <w:pStyle w:val="OtherTableBody"/>
            </w:pPr>
            <w:r>
              <w:t>27</w:t>
            </w:r>
          </w:p>
        </w:tc>
        <w:tc>
          <w:tcPr>
            <w:tcW w:w="600" w:type="dxa"/>
          </w:tcPr>
          <w:p w14:paraId="1412808E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24DA7CC9" w14:textId="77777777" w:rsidR="00940027" w:rsidRDefault="00940027">
            <w:pPr>
              <w:pStyle w:val="OtherTableBody"/>
            </w:pPr>
            <w:r>
              <w:t>CP</w:t>
            </w:r>
          </w:p>
        </w:tc>
        <w:tc>
          <w:tcPr>
            <w:tcW w:w="700" w:type="dxa"/>
          </w:tcPr>
          <w:p w14:paraId="6CF2038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B7D7FE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8A15794" w14:textId="77777777" w:rsidR="00940027" w:rsidRDefault="00940027">
            <w:pPr>
              <w:pStyle w:val="OtherTableBody"/>
            </w:pPr>
            <w:r>
              <w:t>6.5.5.27</w:t>
            </w:r>
          </w:p>
        </w:tc>
      </w:tr>
      <w:tr w:rsidR="00940027" w14:paraId="1C73EEE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40FA5AB" w14:textId="77777777" w:rsidR="00940027" w:rsidRDefault="00940027">
            <w:pPr>
              <w:pStyle w:val="OtherTableBody"/>
            </w:pPr>
            <w:r>
              <w:t>Guarantor Household Size</w:t>
            </w:r>
          </w:p>
        </w:tc>
        <w:tc>
          <w:tcPr>
            <w:tcW w:w="800" w:type="dxa"/>
          </w:tcPr>
          <w:p w14:paraId="0753505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00779</w:t>
            </w:r>
          </w:p>
        </w:tc>
        <w:tc>
          <w:tcPr>
            <w:tcW w:w="600" w:type="dxa"/>
          </w:tcPr>
          <w:p w14:paraId="223EBEF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GT1</w:t>
            </w:r>
          </w:p>
        </w:tc>
        <w:tc>
          <w:tcPr>
            <w:tcW w:w="700" w:type="dxa"/>
          </w:tcPr>
          <w:p w14:paraId="5C304ED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28</w:t>
            </w:r>
          </w:p>
        </w:tc>
        <w:tc>
          <w:tcPr>
            <w:tcW w:w="600" w:type="dxa"/>
          </w:tcPr>
          <w:p w14:paraId="444D4A6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642CF38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NM</w:t>
            </w:r>
          </w:p>
        </w:tc>
        <w:tc>
          <w:tcPr>
            <w:tcW w:w="700" w:type="dxa"/>
          </w:tcPr>
          <w:p w14:paraId="2B87DAF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15E7E37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C0D11E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6.5.5.28</w:t>
            </w:r>
          </w:p>
        </w:tc>
      </w:tr>
      <w:tr w:rsidR="00940027" w14:paraId="1E42328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6A1120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Guarantor Marital Status Code</w:t>
            </w:r>
          </w:p>
        </w:tc>
        <w:tc>
          <w:tcPr>
            <w:tcW w:w="800" w:type="dxa"/>
          </w:tcPr>
          <w:p w14:paraId="0C3D3E8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00781</w:t>
            </w:r>
          </w:p>
        </w:tc>
        <w:tc>
          <w:tcPr>
            <w:tcW w:w="600" w:type="dxa"/>
          </w:tcPr>
          <w:p w14:paraId="2495A74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GT1</w:t>
            </w:r>
          </w:p>
        </w:tc>
        <w:tc>
          <w:tcPr>
            <w:tcW w:w="700" w:type="dxa"/>
          </w:tcPr>
          <w:p w14:paraId="1C3F128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30</w:t>
            </w:r>
          </w:p>
        </w:tc>
        <w:tc>
          <w:tcPr>
            <w:tcW w:w="600" w:type="dxa"/>
          </w:tcPr>
          <w:p w14:paraId="3AB6A6A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C25085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03BD2AF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0B257B1B" w14:textId="77777777" w:rsidR="00940027" w:rsidRDefault="00940027">
            <w:pPr>
              <w:pStyle w:val="OtherTableBody"/>
              <w:jc w:val="center"/>
            </w:pPr>
            <w:r>
              <w:t>0002</w:t>
            </w:r>
          </w:p>
        </w:tc>
        <w:tc>
          <w:tcPr>
            <w:tcW w:w="942" w:type="dxa"/>
          </w:tcPr>
          <w:p w14:paraId="37F07195" w14:textId="77777777" w:rsidR="00940027" w:rsidRDefault="00940027">
            <w:pPr>
              <w:pStyle w:val="OtherTableBody"/>
            </w:pPr>
            <w:r>
              <w:t>6.5.5.30</w:t>
            </w:r>
          </w:p>
        </w:tc>
      </w:tr>
      <w:tr w:rsidR="00940027" w14:paraId="32291EA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C983C61" w14:textId="77777777" w:rsidR="00940027" w:rsidRDefault="00940027">
            <w:pPr>
              <w:pStyle w:val="OtherTableBody"/>
            </w:pPr>
            <w:r>
              <w:t>Guarantor Name</w:t>
            </w:r>
          </w:p>
        </w:tc>
        <w:tc>
          <w:tcPr>
            <w:tcW w:w="800" w:type="dxa"/>
          </w:tcPr>
          <w:p w14:paraId="275133F3" w14:textId="77777777" w:rsidR="00940027" w:rsidRDefault="00940027">
            <w:pPr>
              <w:pStyle w:val="OtherTableBody"/>
              <w:jc w:val="center"/>
            </w:pPr>
            <w:r>
              <w:t>00407</w:t>
            </w:r>
          </w:p>
        </w:tc>
        <w:tc>
          <w:tcPr>
            <w:tcW w:w="600" w:type="dxa"/>
          </w:tcPr>
          <w:p w14:paraId="7142BB87" w14:textId="77777777" w:rsidR="00940027" w:rsidRDefault="00940027">
            <w:pPr>
              <w:pStyle w:val="OtherTableBody"/>
              <w:jc w:val="center"/>
            </w:pPr>
            <w:r>
              <w:t>GT1</w:t>
            </w:r>
          </w:p>
        </w:tc>
        <w:tc>
          <w:tcPr>
            <w:tcW w:w="700" w:type="dxa"/>
          </w:tcPr>
          <w:p w14:paraId="28212A79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1B672453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5EE938C0" w14:textId="77777777" w:rsidR="00940027" w:rsidRDefault="00940027">
            <w:pPr>
              <w:pStyle w:val="OtherTableBody"/>
            </w:pPr>
            <w:r>
              <w:t>XPN</w:t>
            </w:r>
          </w:p>
        </w:tc>
        <w:tc>
          <w:tcPr>
            <w:tcW w:w="700" w:type="dxa"/>
          </w:tcPr>
          <w:p w14:paraId="34330B39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25424BA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B5CCCC8" w14:textId="77777777" w:rsidR="00940027" w:rsidRDefault="00940027">
            <w:pPr>
              <w:pStyle w:val="OtherTableBody"/>
            </w:pPr>
            <w:r>
              <w:t>6.5.5.3</w:t>
            </w:r>
          </w:p>
        </w:tc>
      </w:tr>
      <w:tr w:rsidR="00940027" w14:paraId="196C51E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E8A9CCD" w14:textId="77777777" w:rsidR="00940027" w:rsidRDefault="00940027">
            <w:pPr>
              <w:pStyle w:val="OtherTableBody"/>
            </w:pPr>
            <w:r>
              <w:t>Guarantor Number</w:t>
            </w:r>
          </w:p>
        </w:tc>
        <w:tc>
          <w:tcPr>
            <w:tcW w:w="800" w:type="dxa"/>
          </w:tcPr>
          <w:p w14:paraId="56AE490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00406</w:t>
            </w:r>
          </w:p>
        </w:tc>
        <w:tc>
          <w:tcPr>
            <w:tcW w:w="600" w:type="dxa"/>
          </w:tcPr>
          <w:p w14:paraId="7734626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GT1</w:t>
            </w:r>
          </w:p>
        </w:tc>
        <w:tc>
          <w:tcPr>
            <w:tcW w:w="700" w:type="dxa"/>
          </w:tcPr>
          <w:p w14:paraId="2FAF6FC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7860941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C1E0BE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CX</w:t>
            </w:r>
          </w:p>
        </w:tc>
        <w:tc>
          <w:tcPr>
            <w:tcW w:w="700" w:type="dxa"/>
          </w:tcPr>
          <w:p w14:paraId="17BC475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2D0A5A1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12F94CE" w14:textId="77777777" w:rsidR="00940027" w:rsidRDefault="00940027">
            <w:pPr>
              <w:pStyle w:val="OtherTableBody"/>
            </w:pPr>
            <w:r>
              <w:t>6.5.5.2</w:t>
            </w:r>
          </w:p>
        </w:tc>
      </w:tr>
      <w:tr w:rsidR="00940027" w14:paraId="7C6DCCD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B8E745D" w14:textId="77777777" w:rsidR="00940027" w:rsidRDefault="00940027">
            <w:pPr>
              <w:pStyle w:val="OtherTableBody"/>
            </w:pPr>
            <w:r>
              <w:t>Guarantor Organization Name</w:t>
            </w:r>
          </w:p>
        </w:tc>
        <w:tc>
          <w:tcPr>
            <w:tcW w:w="800" w:type="dxa"/>
          </w:tcPr>
          <w:p w14:paraId="531305A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00425</w:t>
            </w:r>
          </w:p>
        </w:tc>
        <w:tc>
          <w:tcPr>
            <w:tcW w:w="600" w:type="dxa"/>
          </w:tcPr>
          <w:p w14:paraId="1BCC2B6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GT1</w:t>
            </w:r>
          </w:p>
        </w:tc>
        <w:tc>
          <w:tcPr>
            <w:tcW w:w="700" w:type="dxa"/>
          </w:tcPr>
          <w:p w14:paraId="02A9416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21</w:t>
            </w:r>
          </w:p>
        </w:tc>
        <w:tc>
          <w:tcPr>
            <w:tcW w:w="600" w:type="dxa"/>
          </w:tcPr>
          <w:p w14:paraId="323E7DA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267783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XON</w:t>
            </w:r>
          </w:p>
        </w:tc>
        <w:tc>
          <w:tcPr>
            <w:tcW w:w="700" w:type="dxa"/>
          </w:tcPr>
          <w:p w14:paraId="767AB85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5CFE681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26ED65F9" w14:textId="77777777" w:rsidR="00940027" w:rsidRDefault="00940027">
            <w:pPr>
              <w:pStyle w:val="OtherTableBody"/>
            </w:pPr>
            <w:r>
              <w:t>6.5.5.21</w:t>
            </w:r>
          </w:p>
        </w:tc>
      </w:tr>
      <w:tr w:rsidR="00940027" w14:paraId="09086F9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B57FD3E" w14:textId="77777777" w:rsidR="00940027" w:rsidRDefault="00940027">
            <w:pPr>
              <w:pStyle w:val="OtherTableBody"/>
            </w:pPr>
            <w:r>
              <w:t>Guarantor Ph Num - Business</w:t>
            </w:r>
          </w:p>
        </w:tc>
        <w:tc>
          <w:tcPr>
            <w:tcW w:w="800" w:type="dxa"/>
          </w:tcPr>
          <w:p w14:paraId="199B02B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00411</w:t>
            </w:r>
          </w:p>
        </w:tc>
        <w:tc>
          <w:tcPr>
            <w:tcW w:w="600" w:type="dxa"/>
          </w:tcPr>
          <w:p w14:paraId="6AC44CD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GT1</w:t>
            </w:r>
          </w:p>
        </w:tc>
        <w:tc>
          <w:tcPr>
            <w:tcW w:w="700" w:type="dxa"/>
          </w:tcPr>
          <w:p w14:paraId="07C3F76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</w:t>
            </w:r>
          </w:p>
        </w:tc>
        <w:tc>
          <w:tcPr>
            <w:tcW w:w="600" w:type="dxa"/>
          </w:tcPr>
          <w:p w14:paraId="03F7A9B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F360C1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XTN</w:t>
            </w:r>
          </w:p>
        </w:tc>
        <w:tc>
          <w:tcPr>
            <w:tcW w:w="700" w:type="dxa"/>
          </w:tcPr>
          <w:p w14:paraId="677AED4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71EDA09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4436E553" w14:textId="77777777" w:rsidR="00940027" w:rsidRDefault="00940027">
            <w:pPr>
              <w:pStyle w:val="OtherTableBody"/>
            </w:pPr>
            <w:r>
              <w:t>6.5.5.7</w:t>
            </w:r>
          </w:p>
        </w:tc>
      </w:tr>
      <w:tr w:rsidR="00940027" w14:paraId="389640F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3AE479B" w14:textId="77777777" w:rsidR="00940027" w:rsidRDefault="00940027">
            <w:pPr>
              <w:pStyle w:val="OtherTableBody"/>
            </w:pPr>
            <w:r>
              <w:t>Guarantor Ph Num - Home</w:t>
            </w:r>
          </w:p>
        </w:tc>
        <w:tc>
          <w:tcPr>
            <w:tcW w:w="800" w:type="dxa"/>
          </w:tcPr>
          <w:p w14:paraId="6FFDC4E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00410</w:t>
            </w:r>
          </w:p>
        </w:tc>
        <w:tc>
          <w:tcPr>
            <w:tcW w:w="600" w:type="dxa"/>
          </w:tcPr>
          <w:p w14:paraId="757873B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GT1</w:t>
            </w:r>
          </w:p>
        </w:tc>
        <w:tc>
          <w:tcPr>
            <w:tcW w:w="700" w:type="dxa"/>
          </w:tcPr>
          <w:p w14:paraId="28FD09F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600" w:type="dxa"/>
          </w:tcPr>
          <w:p w14:paraId="0E74A07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B3C337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XTN</w:t>
            </w:r>
          </w:p>
        </w:tc>
        <w:tc>
          <w:tcPr>
            <w:tcW w:w="700" w:type="dxa"/>
          </w:tcPr>
          <w:p w14:paraId="3F8E63D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54984D1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1D2A1CE" w14:textId="77777777" w:rsidR="00940027" w:rsidRDefault="00940027">
            <w:pPr>
              <w:pStyle w:val="OtherTableBody"/>
            </w:pPr>
            <w:r>
              <w:t>6.5.5.6</w:t>
            </w:r>
          </w:p>
        </w:tc>
      </w:tr>
      <w:tr w:rsidR="00940027" w14:paraId="457855B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7480C23" w14:textId="77777777" w:rsidR="00940027" w:rsidRDefault="00940027">
            <w:pPr>
              <w:pStyle w:val="OtherTableBody"/>
            </w:pPr>
            <w:r>
              <w:t>Guarantor Priority</w:t>
            </w:r>
          </w:p>
        </w:tc>
        <w:tc>
          <w:tcPr>
            <w:tcW w:w="800" w:type="dxa"/>
          </w:tcPr>
          <w:p w14:paraId="22069FF1" w14:textId="77777777" w:rsidR="00940027" w:rsidRDefault="00940027">
            <w:pPr>
              <w:pStyle w:val="OtherTableBody"/>
              <w:jc w:val="center"/>
            </w:pPr>
            <w:r>
              <w:t>00419</w:t>
            </w:r>
          </w:p>
        </w:tc>
        <w:tc>
          <w:tcPr>
            <w:tcW w:w="600" w:type="dxa"/>
          </w:tcPr>
          <w:p w14:paraId="73329286" w14:textId="77777777" w:rsidR="00940027" w:rsidRDefault="00940027">
            <w:pPr>
              <w:pStyle w:val="OtherTableBody"/>
              <w:jc w:val="center"/>
            </w:pPr>
            <w:r>
              <w:t>GT1</w:t>
            </w:r>
          </w:p>
        </w:tc>
        <w:tc>
          <w:tcPr>
            <w:tcW w:w="700" w:type="dxa"/>
          </w:tcPr>
          <w:p w14:paraId="762C24CC" w14:textId="77777777" w:rsidR="00940027" w:rsidRDefault="00940027">
            <w:pPr>
              <w:pStyle w:val="OtherTableBody"/>
            </w:pPr>
            <w:r>
              <w:t>15</w:t>
            </w:r>
          </w:p>
        </w:tc>
        <w:tc>
          <w:tcPr>
            <w:tcW w:w="600" w:type="dxa"/>
          </w:tcPr>
          <w:p w14:paraId="168CABB6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2DA41380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0A8CD9B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887F3A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29B28C7" w14:textId="77777777" w:rsidR="00940027" w:rsidRDefault="00940027">
            <w:pPr>
              <w:pStyle w:val="OtherTableBody"/>
            </w:pPr>
            <w:r>
              <w:t>6.5.5.15</w:t>
            </w:r>
          </w:p>
        </w:tc>
      </w:tr>
      <w:tr w:rsidR="00940027" w14:paraId="629DCBC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47C9429" w14:textId="77777777" w:rsidR="00940027" w:rsidRDefault="00940027">
            <w:pPr>
              <w:pStyle w:val="OtherTableBody"/>
            </w:pPr>
            <w:r>
              <w:t>Guarantor Race</w:t>
            </w:r>
          </w:p>
        </w:tc>
        <w:tc>
          <w:tcPr>
            <w:tcW w:w="800" w:type="dxa"/>
          </w:tcPr>
          <w:p w14:paraId="2A4CC475" w14:textId="77777777" w:rsidR="00940027" w:rsidRDefault="00940027">
            <w:pPr>
              <w:pStyle w:val="OtherTableBody"/>
              <w:jc w:val="center"/>
            </w:pPr>
            <w:r>
              <w:t>01291</w:t>
            </w:r>
          </w:p>
        </w:tc>
        <w:tc>
          <w:tcPr>
            <w:tcW w:w="600" w:type="dxa"/>
          </w:tcPr>
          <w:p w14:paraId="5E1994FE" w14:textId="77777777" w:rsidR="00940027" w:rsidRDefault="00940027">
            <w:pPr>
              <w:pStyle w:val="OtherTableBody"/>
              <w:jc w:val="center"/>
            </w:pPr>
            <w:r>
              <w:t>GT1</w:t>
            </w:r>
          </w:p>
        </w:tc>
        <w:tc>
          <w:tcPr>
            <w:tcW w:w="700" w:type="dxa"/>
          </w:tcPr>
          <w:p w14:paraId="1675C1F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55</w:t>
            </w:r>
          </w:p>
        </w:tc>
        <w:tc>
          <w:tcPr>
            <w:tcW w:w="600" w:type="dxa"/>
          </w:tcPr>
          <w:p w14:paraId="3E9F1DF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94C47A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7E664FE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3614103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0005</w:t>
            </w:r>
          </w:p>
        </w:tc>
        <w:tc>
          <w:tcPr>
            <w:tcW w:w="942" w:type="dxa"/>
          </w:tcPr>
          <w:p w14:paraId="3ABF940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6.5.5.55</w:t>
            </w:r>
          </w:p>
        </w:tc>
      </w:tr>
      <w:tr w:rsidR="00940027" w14:paraId="20FEA7A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A9F238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Guarantor Relationship</w:t>
            </w:r>
          </w:p>
        </w:tc>
        <w:tc>
          <w:tcPr>
            <w:tcW w:w="800" w:type="dxa"/>
          </w:tcPr>
          <w:p w14:paraId="2621C4A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00415</w:t>
            </w:r>
          </w:p>
        </w:tc>
        <w:tc>
          <w:tcPr>
            <w:tcW w:w="600" w:type="dxa"/>
          </w:tcPr>
          <w:p w14:paraId="7882551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GT1</w:t>
            </w:r>
          </w:p>
        </w:tc>
        <w:tc>
          <w:tcPr>
            <w:tcW w:w="700" w:type="dxa"/>
          </w:tcPr>
          <w:p w14:paraId="3B07616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11</w:t>
            </w:r>
          </w:p>
        </w:tc>
        <w:tc>
          <w:tcPr>
            <w:tcW w:w="600" w:type="dxa"/>
          </w:tcPr>
          <w:p w14:paraId="25312EB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6AD940E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2B9C8AE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2F89B2C9" w14:textId="77777777" w:rsidR="00940027" w:rsidRDefault="00940027">
            <w:pPr>
              <w:pStyle w:val="OtherTableBody"/>
              <w:jc w:val="center"/>
            </w:pPr>
            <w:r>
              <w:t>0063</w:t>
            </w:r>
          </w:p>
        </w:tc>
        <w:tc>
          <w:tcPr>
            <w:tcW w:w="942" w:type="dxa"/>
          </w:tcPr>
          <w:p w14:paraId="509C8DF4" w14:textId="77777777" w:rsidR="00940027" w:rsidRDefault="00940027">
            <w:pPr>
              <w:pStyle w:val="OtherTableBody"/>
            </w:pPr>
            <w:r>
              <w:t>6.5.5.11</w:t>
            </w:r>
          </w:p>
        </w:tc>
      </w:tr>
      <w:tr w:rsidR="00940027" w14:paraId="2B88718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473701C" w14:textId="77777777" w:rsidR="00940027" w:rsidRDefault="00940027">
            <w:pPr>
              <w:pStyle w:val="OtherTableBody"/>
            </w:pPr>
            <w:r>
              <w:t>Guarantor Spouse Name</w:t>
            </w:r>
          </w:p>
        </w:tc>
        <w:tc>
          <w:tcPr>
            <w:tcW w:w="800" w:type="dxa"/>
          </w:tcPr>
          <w:p w14:paraId="3BA0E15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00408</w:t>
            </w:r>
          </w:p>
        </w:tc>
        <w:tc>
          <w:tcPr>
            <w:tcW w:w="600" w:type="dxa"/>
          </w:tcPr>
          <w:p w14:paraId="25F1105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GT1</w:t>
            </w:r>
          </w:p>
        </w:tc>
        <w:tc>
          <w:tcPr>
            <w:tcW w:w="700" w:type="dxa"/>
          </w:tcPr>
          <w:p w14:paraId="2C0D5FC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600" w:type="dxa"/>
          </w:tcPr>
          <w:p w14:paraId="182044A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8F5F7E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XPN</w:t>
            </w:r>
          </w:p>
        </w:tc>
        <w:tc>
          <w:tcPr>
            <w:tcW w:w="700" w:type="dxa"/>
          </w:tcPr>
          <w:p w14:paraId="7F345F3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1734A17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922EA6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6.5.5.4</w:t>
            </w:r>
          </w:p>
        </w:tc>
      </w:tr>
      <w:tr w:rsidR="00940027" w14:paraId="5DC194E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C7718C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Guarantor SSN</w:t>
            </w:r>
          </w:p>
        </w:tc>
        <w:tc>
          <w:tcPr>
            <w:tcW w:w="800" w:type="dxa"/>
          </w:tcPr>
          <w:p w14:paraId="6FFEB653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00416</w:t>
            </w:r>
          </w:p>
        </w:tc>
        <w:tc>
          <w:tcPr>
            <w:tcW w:w="600" w:type="dxa"/>
          </w:tcPr>
          <w:p w14:paraId="19A59028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GT1</w:t>
            </w:r>
          </w:p>
        </w:tc>
        <w:tc>
          <w:tcPr>
            <w:tcW w:w="700" w:type="dxa"/>
          </w:tcPr>
          <w:p w14:paraId="7F9807B3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066C4E93" w14:textId="77777777" w:rsidR="00940027" w:rsidRDefault="00940027">
            <w:pPr>
              <w:pStyle w:val="OtherTableBody"/>
            </w:pPr>
            <w:r>
              <w:t>11</w:t>
            </w:r>
          </w:p>
        </w:tc>
        <w:tc>
          <w:tcPr>
            <w:tcW w:w="600" w:type="dxa"/>
          </w:tcPr>
          <w:p w14:paraId="040F0A4A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500A64C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9C9842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2DFC628" w14:textId="77777777" w:rsidR="00940027" w:rsidRDefault="00940027">
            <w:pPr>
              <w:pStyle w:val="OtherTableBody"/>
            </w:pPr>
            <w:r>
              <w:t>6.5.5.12</w:t>
            </w:r>
          </w:p>
        </w:tc>
      </w:tr>
      <w:tr w:rsidR="00940027" w14:paraId="18D7F0A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67AD18A" w14:textId="77777777" w:rsidR="00940027" w:rsidRDefault="00940027">
            <w:pPr>
              <w:pStyle w:val="OtherTableBody"/>
            </w:pPr>
            <w:r>
              <w:t>Guarantor Type</w:t>
            </w:r>
          </w:p>
        </w:tc>
        <w:tc>
          <w:tcPr>
            <w:tcW w:w="800" w:type="dxa"/>
          </w:tcPr>
          <w:p w14:paraId="10C587A2" w14:textId="77777777" w:rsidR="00940027" w:rsidRDefault="00940027">
            <w:pPr>
              <w:pStyle w:val="OtherTableBody"/>
              <w:jc w:val="center"/>
            </w:pPr>
            <w:r>
              <w:t>00414</w:t>
            </w:r>
          </w:p>
        </w:tc>
        <w:tc>
          <w:tcPr>
            <w:tcW w:w="600" w:type="dxa"/>
          </w:tcPr>
          <w:p w14:paraId="04F105EE" w14:textId="77777777" w:rsidR="00940027" w:rsidRDefault="00940027">
            <w:pPr>
              <w:pStyle w:val="OtherTableBody"/>
              <w:jc w:val="center"/>
            </w:pPr>
            <w:r>
              <w:t>GT1</w:t>
            </w:r>
          </w:p>
        </w:tc>
        <w:tc>
          <w:tcPr>
            <w:tcW w:w="700" w:type="dxa"/>
          </w:tcPr>
          <w:p w14:paraId="2D7D3828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37E00EF4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29AA77DD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0BC52F3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6B1AB06" w14:textId="77777777" w:rsidR="00940027" w:rsidRDefault="00940027">
            <w:pPr>
              <w:pStyle w:val="OtherTableBody"/>
              <w:jc w:val="center"/>
            </w:pPr>
            <w:r>
              <w:t>0068</w:t>
            </w:r>
          </w:p>
        </w:tc>
        <w:tc>
          <w:tcPr>
            <w:tcW w:w="942" w:type="dxa"/>
          </w:tcPr>
          <w:p w14:paraId="08FACEB0" w14:textId="77777777" w:rsidR="00940027" w:rsidRDefault="00940027">
            <w:pPr>
              <w:pStyle w:val="OtherTableBody"/>
            </w:pPr>
            <w:r>
              <w:t>6.5.5.10</w:t>
            </w:r>
          </w:p>
        </w:tc>
      </w:tr>
      <w:tr w:rsidR="00940027" w14:paraId="3DBEFF6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F392CA3" w14:textId="77777777" w:rsidR="00940027" w:rsidRDefault="00940027">
            <w:pPr>
              <w:pStyle w:val="OtherTableBody"/>
            </w:pPr>
            <w:r>
              <w:t>Guarantor_s Relationship to Insured</w:t>
            </w:r>
          </w:p>
        </w:tc>
        <w:tc>
          <w:tcPr>
            <w:tcW w:w="800" w:type="dxa"/>
          </w:tcPr>
          <w:p w14:paraId="3F72327F" w14:textId="77777777" w:rsidR="00940027" w:rsidRDefault="00940027">
            <w:pPr>
              <w:pStyle w:val="OtherTableBody"/>
              <w:jc w:val="center"/>
            </w:pPr>
            <w:r>
              <w:t>00802</w:t>
            </w:r>
          </w:p>
        </w:tc>
        <w:tc>
          <w:tcPr>
            <w:tcW w:w="600" w:type="dxa"/>
          </w:tcPr>
          <w:p w14:paraId="1B07FE57" w14:textId="77777777" w:rsidR="00940027" w:rsidRDefault="00940027">
            <w:pPr>
              <w:pStyle w:val="OtherTableBody"/>
              <w:jc w:val="center"/>
            </w:pPr>
            <w:r>
              <w:t>IN2</w:t>
            </w:r>
          </w:p>
        </w:tc>
        <w:tc>
          <w:tcPr>
            <w:tcW w:w="700" w:type="dxa"/>
          </w:tcPr>
          <w:p w14:paraId="1CB51F08" w14:textId="77777777" w:rsidR="00940027" w:rsidRDefault="00940027">
            <w:pPr>
              <w:pStyle w:val="OtherTableBody"/>
            </w:pPr>
            <w:r>
              <w:t>62</w:t>
            </w:r>
          </w:p>
        </w:tc>
        <w:tc>
          <w:tcPr>
            <w:tcW w:w="600" w:type="dxa"/>
          </w:tcPr>
          <w:p w14:paraId="6B743E0F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657DC294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249E8EC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1D8D237" w14:textId="77777777" w:rsidR="00940027" w:rsidRDefault="00940027">
            <w:pPr>
              <w:pStyle w:val="OtherTableBody"/>
              <w:jc w:val="center"/>
            </w:pPr>
            <w:r>
              <w:t>0063</w:t>
            </w:r>
          </w:p>
        </w:tc>
        <w:tc>
          <w:tcPr>
            <w:tcW w:w="942" w:type="dxa"/>
          </w:tcPr>
          <w:p w14:paraId="26058B55" w14:textId="77777777" w:rsidR="00940027" w:rsidRDefault="00940027">
            <w:pPr>
              <w:pStyle w:val="OtherTableBody"/>
            </w:pPr>
            <w:r>
              <w:t>6.5.7.62</w:t>
            </w:r>
          </w:p>
        </w:tc>
      </w:tr>
      <w:tr w:rsidR="00940027" w14:paraId="5D1B3F7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3586C0E" w14:textId="77777777" w:rsidR="00940027" w:rsidRDefault="00940027">
            <w:pPr>
              <w:pStyle w:val="OtherTableBody"/>
            </w:pPr>
            <w:r>
              <w:t>Handicap</w:t>
            </w:r>
          </w:p>
        </w:tc>
        <w:tc>
          <w:tcPr>
            <w:tcW w:w="800" w:type="dxa"/>
          </w:tcPr>
          <w:p w14:paraId="52362EED" w14:textId="77777777" w:rsidR="00940027" w:rsidRDefault="00940027">
            <w:pPr>
              <w:pStyle w:val="OtherTableBody"/>
              <w:jc w:val="center"/>
            </w:pPr>
            <w:r>
              <w:t>00753</w:t>
            </w:r>
          </w:p>
        </w:tc>
        <w:tc>
          <w:tcPr>
            <w:tcW w:w="600" w:type="dxa"/>
          </w:tcPr>
          <w:p w14:paraId="03B30BC6" w14:textId="77777777" w:rsidR="00940027" w:rsidRDefault="00940027">
            <w:pPr>
              <w:pStyle w:val="OtherTableBody"/>
              <w:jc w:val="center"/>
            </w:pPr>
            <w:r>
              <w:t>IN1</w:t>
            </w:r>
          </w:p>
        </w:tc>
        <w:tc>
          <w:tcPr>
            <w:tcW w:w="700" w:type="dxa"/>
          </w:tcPr>
          <w:p w14:paraId="06D75DF6" w14:textId="77777777" w:rsidR="00940027" w:rsidRDefault="00940027">
            <w:pPr>
              <w:pStyle w:val="OtherTableBody"/>
            </w:pPr>
            <w:r>
              <w:t>48</w:t>
            </w:r>
          </w:p>
        </w:tc>
        <w:tc>
          <w:tcPr>
            <w:tcW w:w="600" w:type="dxa"/>
          </w:tcPr>
          <w:p w14:paraId="0F3C4E3B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1791F930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5611726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65F2D63" w14:textId="77777777" w:rsidR="00940027" w:rsidRDefault="00940027">
            <w:pPr>
              <w:pStyle w:val="OtherTableBody"/>
              <w:jc w:val="center"/>
            </w:pPr>
            <w:r>
              <w:t>0295</w:t>
            </w:r>
          </w:p>
        </w:tc>
        <w:tc>
          <w:tcPr>
            <w:tcW w:w="942" w:type="dxa"/>
          </w:tcPr>
          <w:p w14:paraId="3C5D29D9" w14:textId="77777777" w:rsidR="00940027" w:rsidRDefault="00940027">
            <w:pPr>
              <w:pStyle w:val="OtherTableBody"/>
            </w:pPr>
            <w:r>
              <w:t>6.5.6.48</w:t>
            </w:r>
          </w:p>
        </w:tc>
      </w:tr>
      <w:tr w:rsidR="00940027" w14:paraId="480284F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95EF665" w14:textId="77777777" w:rsidR="00940027" w:rsidRDefault="00940027">
            <w:pPr>
              <w:pStyle w:val="OtherTableBody"/>
            </w:pPr>
            <w:r>
              <w:t>Handicap</w:t>
            </w:r>
          </w:p>
        </w:tc>
        <w:tc>
          <w:tcPr>
            <w:tcW w:w="800" w:type="dxa"/>
          </w:tcPr>
          <w:p w14:paraId="4B1F810B" w14:textId="77777777" w:rsidR="00940027" w:rsidRDefault="00940027">
            <w:pPr>
              <w:pStyle w:val="OtherTableBody"/>
              <w:jc w:val="center"/>
            </w:pPr>
            <w:r>
              <w:t>00753</w:t>
            </w:r>
          </w:p>
        </w:tc>
        <w:tc>
          <w:tcPr>
            <w:tcW w:w="600" w:type="dxa"/>
          </w:tcPr>
          <w:p w14:paraId="12A662AF" w14:textId="77777777" w:rsidR="00940027" w:rsidRDefault="00940027">
            <w:pPr>
              <w:pStyle w:val="OtherTableBody"/>
              <w:jc w:val="center"/>
            </w:pPr>
            <w:r>
              <w:t>GT1</w:t>
            </w:r>
          </w:p>
        </w:tc>
        <w:tc>
          <w:tcPr>
            <w:tcW w:w="700" w:type="dxa"/>
          </w:tcPr>
          <w:p w14:paraId="14248554" w14:textId="77777777" w:rsidR="00940027" w:rsidRDefault="00940027">
            <w:pPr>
              <w:pStyle w:val="OtherTableBody"/>
            </w:pPr>
            <w:r>
              <w:t>52</w:t>
            </w:r>
          </w:p>
        </w:tc>
        <w:tc>
          <w:tcPr>
            <w:tcW w:w="600" w:type="dxa"/>
          </w:tcPr>
          <w:p w14:paraId="581BB25E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3996AB99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6441D23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C2971D3" w14:textId="77777777" w:rsidR="00940027" w:rsidRDefault="00940027">
            <w:pPr>
              <w:pStyle w:val="OtherTableBody"/>
              <w:jc w:val="center"/>
            </w:pPr>
            <w:r>
              <w:t>0295</w:t>
            </w:r>
          </w:p>
        </w:tc>
        <w:tc>
          <w:tcPr>
            <w:tcW w:w="942" w:type="dxa"/>
          </w:tcPr>
          <w:p w14:paraId="6D008530" w14:textId="77777777" w:rsidR="00940027" w:rsidRDefault="00940027">
            <w:pPr>
              <w:pStyle w:val="OtherTableBody"/>
            </w:pPr>
            <w:r>
              <w:t>6.5.5.52</w:t>
            </w:r>
          </w:p>
        </w:tc>
      </w:tr>
      <w:tr w:rsidR="00940027" w14:paraId="1BFBEC3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3B3BB65" w14:textId="77777777" w:rsidR="00940027" w:rsidRDefault="00940027">
            <w:pPr>
              <w:pStyle w:val="OtherTableBody"/>
            </w:pPr>
            <w:r>
              <w:t>Handicap</w:t>
            </w:r>
          </w:p>
        </w:tc>
        <w:tc>
          <w:tcPr>
            <w:tcW w:w="800" w:type="dxa"/>
          </w:tcPr>
          <w:p w14:paraId="4128C5FE" w14:textId="77777777" w:rsidR="00940027" w:rsidRDefault="00940027">
            <w:pPr>
              <w:pStyle w:val="OtherTableBody"/>
              <w:jc w:val="center"/>
            </w:pPr>
            <w:r>
              <w:t>00753</w:t>
            </w:r>
          </w:p>
        </w:tc>
        <w:tc>
          <w:tcPr>
            <w:tcW w:w="600" w:type="dxa"/>
          </w:tcPr>
          <w:p w14:paraId="544072DF" w14:textId="77777777" w:rsidR="00940027" w:rsidRDefault="00940027">
            <w:pPr>
              <w:pStyle w:val="OtherTableBody"/>
              <w:jc w:val="center"/>
            </w:pPr>
            <w:r>
              <w:t>PD1</w:t>
            </w:r>
          </w:p>
        </w:tc>
        <w:tc>
          <w:tcPr>
            <w:tcW w:w="700" w:type="dxa"/>
          </w:tcPr>
          <w:p w14:paraId="4783A76F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20BB1FAC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45BAD4DD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2B84F1C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63C7B25" w14:textId="77777777" w:rsidR="00940027" w:rsidRDefault="00940027">
            <w:pPr>
              <w:pStyle w:val="OtherTableBody"/>
              <w:jc w:val="center"/>
            </w:pPr>
            <w:r>
              <w:t>0295</w:t>
            </w:r>
          </w:p>
        </w:tc>
        <w:tc>
          <w:tcPr>
            <w:tcW w:w="942" w:type="dxa"/>
          </w:tcPr>
          <w:p w14:paraId="794D0D16" w14:textId="77777777" w:rsidR="00940027" w:rsidRDefault="00940027">
            <w:pPr>
              <w:pStyle w:val="OtherTableBody"/>
            </w:pPr>
            <w:r>
              <w:t>3.4.10.6</w:t>
            </w:r>
          </w:p>
        </w:tc>
      </w:tr>
      <w:tr w:rsidR="00940027" w14:paraId="342554B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AA2EC0E" w14:textId="77777777" w:rsidR="00940027" w:rsidRDefault="00940027">
            <w:pPr>
              <w:pStyle w:val="OtherTableBody"/>
            </w:pPr>
            <w:r>
              <w:t>Handicap</w:t>
            </w:r>
          </w:p>
        </w:tc>
        <w:tc>
          <w:tcPr>
            <w:tcW w:w="800" w:type="dxa"/>
          </w:tcPr>
          <w:p w14:paraId="47468D48" w14:textId="77777777" w:rsidR="00940027" w:rsidRDefault="00940027">
            <w:pPr>
              <w:pStyle w:val="OtherTableBody"/>
              <w:jc w:val="center"/>
            </w:pPr>
            <w:r>
              <w:t>00753</w:t>
            </w:r>
          </w:p>
        </w:tc>
        <w:tc>
          <w:tcPr>
            <w:tcW w:w="600" w:type="dxa"/>
          </w:tcPr>
          <w:p w14:paraId="78A6E5D5" w14:textId="77777777" w:rsidR="00940027" w:rsidRDefault="00940027">
            <w:pPr>
              <w:pStyle w:val="OtherTableBody"/>
              <w:jc w:val="center"/>
            </w:pPr>
            <w:r>
              <w:t>NK1</w:t>
            </w:r>
          </w:p>
        </w:tc>
        <w:tc>
          <w:tcPr>
            <w:tcW w:w="700" w:type="dxa"/>
          </w:tcPr>
          <w:p w14:paraId="35CC250D" w14:textId="77777777" w:rsidR="00940027" w:rsidRDefault="00940027">
            <w:pPr>
              <w:pStyle w:val="OtherTableBody"/>
            </w:pPr>
            <w:r>
              <w:t>36</w:t>
            </w:r>
          </w:p>
        </w:tc>
        <w:tc>
          <w:tcPr>
            <w:tcW w:w="600" w:type="dxa"/>
          </w:tcPr>
          <w:p w14:paraId="73B6232F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2D70BC82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58FC999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D9C67C7" w14:textId="77777777" w:rsidR="00940027" w:rsidRDefault="00940027">
            <w:pPr>
              <w:pStyle w:val="OtherTableBody"/>
              <w:jc w:val="center"/>
            </w:pPr>
            <w:r>
              <w:t>0295</w:t>
            </w:r>
          </w:p>
        </w:tc>
        <w:tc>
          <w:tcPr>
            <w:tcW w:w="942" w:type="dxa"/>
          </w:tcPr>
          <w:p w14:paraId="24463328" w14:textId="77777777" w:rsidR="00940027" w:rsidRDefault="00940027">
            <w:pPr>
              <w:pStyle w:val="OtherTableBody"/>
            </w:pPr>
            <w:r>
              <w:t>3.4.5.36</w:t>
            </w:r>
          </w:p>
        </w:tc>
      </w:tr>
      <w:tr w:rsidR="00940027" w14:paraId="046E16C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730638D" w14:textId="77777777" w:rsidR="00940027" w:rsidRDefault="00940027">
            <w:pPr>
              <w:pStyle w:val="OtherTableBody"/>
            </w:pPr>
            <w:r>
              <w:t>Health Care Provider Area of Specialization Code</w:t>
            </w:r>
          </w:p>
        </w:tc>
        <w:tc>
          <w:tcPr>
            <w:tcW w:w="800" w:type="dxa"/>
          </w:tcPr>
          <w:p w14:paraId="3667D4FE" w14:textId="77777777" w:rsidR="00940027" w:rsidRDefault="00940027">
            <w:pPr>
              <w:pStyle w:val="OtherTableBody"/>
              <w:jc w:val="center"/>
            </w:pPr>
            <w:r>
              <w:t>01615</w:t>
            </w:r>
          </w:p>
        </w:tc>
        <w:tc>
          <w:tcPr>
            <w:tcW w:w="600" w:type="dxa"/>
          </w:tcPr>
          <w:p w14:paraId="4862D3AA" w14:textId="77777777" w:rsidR="00940027" w:rsidRDefault="00940027">
            <w:pPr>
              <w:pStyle w:val="OtherTableBody"/>
              <w:jc w:val="center"/>
            </w:pPr>
            <w:r>
              <w:t>ORG</w:t>
            </w:r>
          </w:p>
        </w:tc>
        <w:tc>
          <w:tcPr>
            <w:tcW w:w="700" w:type="dxa"/>
          </w:tcPr>
          <w:p w14:paraId="125EEDDD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5ED7E73D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1BCEF298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6D3D661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7836FE0" w14:textId="77777777" w:rsidR="00940027" w:rsidRDefault="00940027">
            <w:pPr>
              <w:pStyle w:val="OtherTableBody"/>
              <w:jc w:val="center"/>
            </w:pPr>
            <w:r>
              <w:t>0454</w:t>
            </w:r>
          </w:p>
        </w:tc>
        <w:tc>
          <w:tcPr>
            <w:tcW w:w="942" w:type="dxa"/>
          </w:tcPr>
          <w:p w14:paraId="3867E2A1" w14:textId="77777777" w:rsidR="00940027" w:rsidRDefault="00940027">
            <w:pPr>
              <w:pStyle w:val="OtherTableBody"/>
            </w:pPr>
            <w:r>
              <w:t>15.4.5.8</w:t>
            </w:r>
          </w:p>
        </w:tc>
      </w:tr>
      <w:tr w:rsidR="00940027" w14:paraId="5D378DB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E6D87EC" w14:textId="77777777" w:rsidR="00940027" w:rsidRDefault="00940027">
            <w:pPr>
              <w:pStyle w:val="OtherTableBody"/>
            </w:pPr>
            <w:r>
              <w:t>Health Care Provider Classification Code</w:t>
            </w:r>
          </w:p>
        </w:tc>
        <w:tc>
          <w:tcPr>
            <w:tcW w:w="800" w:type="dxa"/>
          </w:tcPr>
          <w:p w14:paraId="1B042D39" w14:textId="77777777" w:rsidR="00940027" w:rsidRDefault="00940027">
            <w:pPr>
              <w:pStyle w:val="OtherTableBody"/>
              <w:jc w:val="center"/>
            </w:pPr>
            <w:r>
              <w:t>01614</w:t>
            </w:r>
          </w:p>
        </w:tc>
        <w:tc>
          <w:tcPr>
            <w:tcW w:w="600" w:type="dxa"/>
          </w:tcPr>
          <w:p w14:paraId="0A4797F0" w14:textId="77777777" w:rsidR="00940027" w:rsidRDefault="00940027">
            <w:pPr>
              <w:pStyle w:val="OtherTableBody"/>
              <w:jc w:val="center"/>
            </w:pPr>
            <w:r>
              <w:t>ORG</w:t>
            </w:r>
          </w:p>
        </w:tc>
        <w:tc>
          <w:tcPr>
            <w:tcW w:w="700" w:type="dxa"/>
          </w:tcPr>
          <w:p w14:paraId="779C7673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487916AF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6868099E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7A45EEA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7E07678" w14:textId="77777777" w:rsidR="00940027" w:rsidRDefault="00940027">
            <w:pPr>
              <w:pStyle w:val="OtherTableBody"/>
              <w:jc w:val="center"/>
            </w:pPr>
            <w:r>
              <w:t>0453</w:t>
            </w:r>
          </w:p>
        </w:tc>
        <w:tc>
          <w:tcPr>
            <w:tcW w:w="942" w:type="dxa"/>
          </w:tcPr>
          <w:p w14:paraId="292DCDA9" w14:textId="77777777" w:rsidR="00940027" w:rsidRDefault="00940027">
            <w:pPr>
              <w:pStyle w:val="OtherTableBody"/>
            </w:pPr>
            <w:r>
              <w:t>15.4.5.7</w:t>
            </w:r>
          </w:p>
        </w:tc>
      </w:tr>
      <w:tr w:rsidR="00940027" w14:paraId="6B5F7C9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74527C2" w14:textId="77777777" w:rsidR="00940027" w:rsidRDefault="00940027">
            <w:pPr>
              <w:pStyle w:val="OtherTableBody"/>
            </w:pPr>
            <w:r>
              <w:t>Health Care Provider Type Code</w:t>
            </w:r>
          </w:p>
        </w:tc>
        <w:tc>
          <w:tcPr>
            <w:tcW w:w="800" w:type="dxa"/>
          </w:tcPr>
          <w:p w14:paraId="73131BB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01464</w:t>
            </w:r>
          </w:p>
        </w:tc>
        <w:tc>
          <w:tcPr>
            <w:tcW w:w="600" w:type="dxa"/>
          </w:tcPr>
          <w:p w14:paraId="3F1BE87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ORG</w:t>
            </w:r>
          </w:p>
        </w:tc>
        <w:tc>
          <w:tcPr>
            <w:tcW w:w="700" w:type="dxa"/>
          </w:tcPr>
          <w:p w14:paraId="2CB2101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600" w:type="dxa"/>
          </w:tcPr>
          <w:p w14:paraId="4620540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6143FB7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0813C2A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79203FA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0452</w:t>
            </w:r>
          </w:p>
        </w:tc>
        <w:tc>
          <w:tcPr>
            <w:tcW w:w="942" w:type="dxa"/>
          </w:tcPr>
          <w:p w14:paraId="6536336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15.4.5.6</w:t>
            </w:r>
          </w:p>
        </w:tc>
      </w:tr>
      <w:tr w:rsidR="00940027" w14:paraId="1D72D1A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93B9C3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Help Desk Contact Point</w:t>
            </w:r>
          </w:p>
        </w:tc>
        <w:tc>
          <w:tcPr>
            <w:tcW w:w="800" w:type="dxa"/>
          </w:tcPr>
          <w:p w14:paraId="0EE4275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01822</w:t>
            </w:r>
          </w:p>
        </w:tc>
        <w:tc>
          <w:tcPr>
            <w:tcW w:w="600" w:type="dxa"/>
          </w:tcPr>
          <w:p w14:paraId="61C72EF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ERR</w:t>
            </w:r>
          </w:p>
        </w:tc>
        <w:tc>
          <w:tcPr>
            <w:tcW w:w="700" w:type="dxa"/>
          </w:tcPr>
          <w:p w14:paraId="3162AB0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12</w:t>
            </w:r>
          </w:p>
        </w:tc>
        <w:tc>
          <w:tcPr>
            <w:tcW w:w="600" w:type="dxa"/>
          </w:tcPr>
          <w:p w14:paraId="3148F75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652</w:t>
            </w:r>
          </w:p>
        </w:tc>
        <w:tc>
          <w:tcPr>
            <w:tcW w:w="600" w:type="dxa"/>
          </w:tcPr>
          <w:p w14:paraId="574510A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XTN</w:t>
            </w:r>
          </w:p>
        </w:tc>
        <w:tc>
          <w:tcPr>
            <w:tcW w:w="700" w:type="dxa"/>
          </w:tcPr>
          <w:p w14:paraId="0F9DC1C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321F854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E47A430" w14:textId="77777777" w:rsidR="00940027" w:rsidRDefault="00940027">
            <w:pPr>
              <w:pStyle w:val="OtherTableBody"/>
            </w:pPr>
            <w:r>
              <w:t>2.15.5.12</w:t>
            </w:r>
          </w:p>
        </w:tc>
      </w:tr>
      <w:tr w:rsidR="00940027" w14:paraId="1BA4749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8E0E1A2" w14:textId="77777777" w:rsidR="00940027" w:rsidRDefault="00940027">
            <w:pPr>
              <w:pStyle w:val="OtherTableBody"/>
            </w:pPr>
            <w:r>
              <w:t>Hemolysis Index</w:t>
            </w:r>
          </w:p>
        </w:tc>
        <w:tc>
          <w:tcPr>
            <w:tcW w:w="800" w:type="dxa"/>
          </w:tcPr>
          <w:p w14:paraId="463CDD04" w14:textId="77777777" w:rsidR="00940027" w:rsidRDefault="00940027">
            <w:pPr>
              <w:pStyle w:val="OtherTableBody"/>
              <w:jc w:val="center"/>
            </w:pPr>
            <w:r>
              <w:t>01359</w:t>
            </w:r>
          </w:p>
        </w:tc>
        <w:tc>
          <w:tcPr>
            <w:tcW w:w="600" w:type="dxa"/>
          </w:tcPr>
          <w:p w14:paraId="27F7C223" w14:textId="77777777" w:rsidR="00940027" w:rsidRDefault="00940027">
            <w:pPr>
              <w:pStyle w:val="OtherTableBody"/>
              <w:jc w:val="center"/>
            </w:pPr>
            <w:r>
              <w:t>SAC</w:t>
            </w:r>
          </w:p>
        </w:tc>
        <w:tc>
          <w:tcPr>
            <w:tcW w:w="700" w:type="dxa"/>
          </w:tcPr>
          <w:p w14:paraId="66DF90D4" w14:textId="77777777" w:rsidR="00940027" w:rsidRDefault="00940027">
            <w:pPr>
              <w:pStyle w:val="OtherTableBody"/>
            </w:pPr>
            <w:r>
              <w:t>32</w:t>
            </w:r>
          </w:p>
        </w:tc>
        <w:tc>
          <w:tcPr>
            <w:tcW w:w="600" w:type="dxa"/>
          </w:tcPr>
          <w:p w14:paraId="29C4063C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602FF0E1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2A38D3B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11EBD2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34AE79D" w14:textId="77777777" w:rsidR="00940027" w:rsidRDefault="00940027">
            <w:pPr>
              <w:pStyle w:val="OtherTableBody"/>
            </w:pPr>
            <w:r>
              <w:t>13.4.3.32</w:t>
            </w:r>
          </w:p>
        </w:tc>
      </w:tr>
      <w:tr w:rsidR="00940027" w14:paraId="41AD6CF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F187BFA" w14:textId="77777777" w:rsidR="00940027" w:rsidRDefault="00940027">
            <w:pPr>
              <w:pStyle w:val="OtherTableBody"/>
            </w:pPr>
            <w:r>
              <w:t>Hemolysis Index Units</w:t>
            </w:r>
          </w:p>
        </w:tc>
        <w:tc>
          <w:tcPr>
            <w:tcW w:w="800" w:type="dxa"/>
          </w:tcPr>
          <w:p w14:paraId="3958DA1F" w14:textId="77777777" w:rsidR="00940027" w:rsidRDefault="00940027">
            <w:pPr>
              <w:pStyle w:val="OtherTableBody"/>
              <w:jc w:val="center"/>
            </w:pPr>
            <w:r>
              <w:t>01360</w:t>
            </w:r>
          </w:p>
        </w:tc>
        <w:tc>
          <w:tcPr>
            <w:tcW w:w="600" w:type="dxa"/>
          </w:tcPr>
          <w:p w14:paraId="20B4A8DC" w14:textId="77777777" w:rsidR="00940027" w:rsidRDefault="00940027">
            <w:pPr>
              <w:pStyle w:val="OtherTableBody"/>
              <w:jc w:val="center"/>
            </w:pPr>
            <w:r>
              <w:t>SAC</w:t>
            </w:r>
          </w:p>
        </w:tc>
        <w:tc>
          <w:tcPr>
            <w:tcW w:w="700" w:type="dxa"/>
          </w:tcPr>
          <w:p w14:paraId="4DBED258" w14:textId="77777777" w:rsidR="00940027" w:rsidRDefault="00940027">
            <w:pPr>
              <w:pStyle w:val="OtherTableBody"/>
            </w:pPr>
            <w:r>
              <w:t>33</w:t>
            </w:r>
          </w:p>
        </w:tc>
        <w:tc>
          <w:tcPr>
            <w:tcW w:w="600" w:type="dxa"/>
          </w:tcPr>
          <w:p w14:paraId="2C984C51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69B48ACD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4E3DD05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46E425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4F4E2CC" w14:textId="77777777" w:rsidR="00940027" w:rsidRDefault="00940027">
            <w:pPr>
              <w:pStyle w:val="OtherTableBody"/>
            </w:pPr>
            <w:r>
              <w:t>13.4.3.33</w:t>
            </w:r>
          </w:p>
        </w:tc>
      </w:tr>
      <w:tr w:rsidR="00940027" w14:paraId="4912F4D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53B5804" w14:textId="77777777" w:rsidR="00940027" w:rsidRDefault="00940027">
            <w:pPr>
              <w:pStyle w:val="OtherTableBody"/>
            </w:pPr>
            <w:r>
              <w:t>Hit Count</w:t>
            </w:r>
          </w:p>
        </w:tc>
        <w:tc>
          <w:tcPr>
            <w:tcW w:w="800" w:type="dxa"/>
          </w:tcPr>
          <w:p w14:paraId="40AC6214" w14:textId="77777777" w:rsidR="00940027" w:rsidRDefault="00940027">
            <w:pPr>
              <w:pStyle w:val="OtherTableBody"/>
              <w:jc w:val="center"/>
            </w:pPr>
            <w:r>
              <w:t>01434</w:t>
            </w:r>
          </w:p>
        </w:tc>
        <w:tc>
          <w:tcPr>
            <w:tcW w:w="600" w:type="dxa"/>
          </w:tcPr>
          <w:p w14:paraId="303B5DD4" w14:textId="77777777" w:rsidR="00940027" w:rsidRDefault="00940027">
            <w:pPr>
              <w:pStyle w:val="OtherTableBody"/>
              <w:jc w:val="center"/>
            </w:pPr>
            <w:r>
              <w:t>QAK</w:t>
            </w:r>
          </w:p>
        </w:tc>
        <w:tc>
          <w:tcPr>
            <w:tcW w:w="700" w:type="dxa"/>
          </w:tcPr>
          <w:p w14:paraId="708B4935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2A846320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33DB999E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0AA117D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11B897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8755A37" w14:textId="77777777" w:rsidR="00940027" w:rsidRDefault="00940027">
            <w:pPr>
              <w:pStyle w:val="OtherTableBody"/>
            </w:pPr>
            <w:r>
              <w:t>5.5.2.4</w:t>
            </w:r>
          </w:p>
        </w:tc>
      </w:tr>
      <w:tr w:rsidR="00940027" w14:paraId="37644BC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74744CD" w14:textId="77777777" w:rsidR="00940027" w:rsidRDefault="00940027">
            <w:pPr>
              <w:pStyle w:val="OtherTableBody"/>
            </w:pPr>
            <w:r>
              <w:t>Hits remaining</w:t>
            </w:r>
          </w:p>
        </w:tc>
        <w:tc>
          <w:tcPr>
            <w:tcW w:w="800" w:type="dxa"/>
          </w:tcPr>
          <w:p w14:paraId="042759DF" w14:textId="77777777" w:rsidR="00940027" w:rsidRDefault="00940027">
            <w:pPr>
              <w:pStyle w:val="OtherTableBody"/>
              <w:jc w:val="center"/>
              <w:rPr>
                <w:lang w:val="de-DE"/>
              </w:rPr>
            </w:pPr>
            <w:r>
              <w:rPr>
                <w:lang w:val="de-DE"/>
              </w:rPr>
              <w:t>01623</w:t>
            </w:r>
          </w:p>
        </w:tc>
        <w:tc>
          <w:tcPr>
            <w:tcW w:w="600" w:type="dxa"/>
          </w:tcPr>
          <w:p w14:paraId="74AF7AFA" w14:textId="77777777" w:rsidR="00940027" w:rsidRDefault="00940027">
            <w:pPr>
              <w:pStyle w:val="OtherTableBody"/>
              <w:jc w:val="center"/>
              <w:rPr>
                <w:lang w:val="de-DE"/>
              </w:rPr>
            </w:pPr>
            <w:r>
              <w:rPr>
                <w:lang w:val="de-DE"/>
              </w:rPr>
              <w:t>QAK</w:t>
            </w:r>
          </w:p>
        </w:tc>
        <w:tc>
          <w:tcPr>
            <w:tcW w:w="700" w:type="dxa"/>
          </w:tcPr>
          <w:p w14:paraId="0B0DC727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6</w:t>
            </w:r>
          </w:p>
        </w:tc>
        <w:tc>
          <w:tcPr>
            <w:tcW w:w="600" w:type="dxa"/>
          </w:tcPr>
          <w:p w14:paraId="2A9DE03C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10</w:t>
            </w:r>
          </w:p>
        </w:tc>
        <w:tc>
          <w:tcPr>
            <w:tcW w:w="600" w:type="dxa"/>
          </w:tcPr>
          <w:p w14:paraId="05B03910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NM</w:t>
            </w:r>
          </w:p>
        </w:tc>
        <w:tc>
          <w:tcPr>
            <w:tcW w:w="700" w:type="dxa"/>
          </w:tcPr>
          <w:p w14:paraId="5489D76E" w14:textId="77777777" w:rsidR="00940027" w:rsidRDefault="00940027">
            <w:pPr>
              <w:pStyle w:val="OtherTableBody"/>
              <w:jc w:val="center"/>
              <w:rPr>
                <w:lang w:val="de-DE"/>
              </w:rPr>
            </w:pPr>
          </w:p>
        </w:tc>
        <w:tc>
          <w:tcPr>
            <w:tcW w:w="700" w:type="dxa"/>
          </w:tcPr>
          <w:p w14:paraId="471A6EC7" w14:textId="77777777" w:rsidR="00940027" w:rsidRDefault="00940027">
            <w:pPr>
              <w:pStyle w:val="OtherTableBody"/>
              <w:jc w:val="center"/>
              <w:rPr>
                <w:lang w:val="de-DE"/>
              </w:rPr>
            </w:pPr>
          </w:p>
        </w:tc>
        <w:tc>
          <w:tcPr>
            <w:tcW w:w="942" w:type="dxa"/>
          </w:tcPr>
          <w:p w14:paraId="5C189DA3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5.5.2.6</w:t>
            </w:r>
          </w:p>
        </w:tc>
      </w:tr>
      <w:tr w:rsidR="00940027" w14:paraId="0AED032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DBC2222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HL7 Error Code</w:t>
            </w:r>
          </w:p>
        </w:tc>
        <w:tc>
          <w:tcPr>
            <w:tcW w:w="800" w:type="dxa"/>
          </w:tcPr>
          <w:p w14:paraId="55762A19" w14:textId="77777777" w:rsidR="00940027" w:rsidRDefault="00940027">
            <w:pPr>
              <w:pStyle w:val="OtherTableBody"/>
              <w:jc w:val="center"/>
              <w:rPr>
                <w:lang w:val="de-DE"/>
              </w:rPr>
            </w:pPr>
            <w:r>
              <w:rPr>
                <w:lang w:val="de-DE"/>
              </w:rPr>
              <w:t>01813</w:t>
            </w:r>
          </w:p>
        </w:tc>
        <w:tc>
          <w:tcPr>
            <w:tcW w:w="600" w:type="dxa"/>
          </w:tcPr>
          <w:p w14:paraId="3139E051" w14:textId="77777777" w:rsidR="00940027" w:rsidRDefault="00940027">
            <w:pPr>
              <w:pStyle w:val="OtherTableBody"/>
              <w:jc w:val="center"/>
              <w:rPr>
                <w:lang w:val="de-DE"/>
              </w:rPr>
            </w:pPr>
            <w:r>
              <w:rPr>
                <w:lang w:val="de-DE"/>
              </w:rPr>
              <w:t>ERR</w:t>
            </w:r>
          </w:p>
        </w:tc>
        <w:tc>
          <w:tcPr>
            <w:tcW w:w="700" w:type="dxa"/>
          </w:tcPr>
          <w:p w14:paraId="145F5819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28C3744D" w14:textId="77777777" w:rsidR="00940027" w:rsidRDefault="00940027">
            <w:pPr>
              <w:pStyle w:val="OtherTableBody"/>
            </w:pPr>
            <w:r>
              <w:t>705</w:t>
            </w:r>
          </w:p>
        </w:tc>
        <w:tc>
          <w:tcPr>
            <w:tcW w:w="600" w:type="dxa"/>
          </w:tcPr>
          <w:p w14:paraId="6D5170CE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68618FE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1DBC2D5" w14:textId="77777777" w:rsidR="00940027" w:rsidRDefault="00940027">
            <w:pPr>
              <w:pStyle w:val="OtherTableBody"/>
              <w:jc w:val="center"/>
            </w:pPr>
            <w:r>
              <w:t>0357</w:t>
            </w:r>
          </w:p>
        </w:tc>
        <w:tc>
          <w:tcPr>
            <w:tcW w:w="942" w:type="dxa"/>
          </w:tcPr>
          <w:p w14:paraId="66CE1448" w14:textId="77777777" w:rsidR="00940027" w:rsidRDefault="00940027">
            <w:pPr>
              <w:pStyle w:val="OtherTableBody"/>
            </w:pPr>
            <w:r>
              <w:t>2.15.5.3</w:t>
            </w:r>
          </w:p>
        </w:tc>
      </w:tr>
      <w:tr w:rsidR="00940027" w14:paraId="2F9F919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19D9B7F" w14:textId="77777777" w:rsidR="00940027" w:rsidRDefault="00940027">
            <w:pPr>
              <w:pStyle w:val="OtherTableBody"/>
            </w:pPr>
            <w:r>
              <w:t>Hospital Item Code</w:t>
            </w:r>
          </w:p>
        </w:tc>
        <w:tc>
          <w:tcPr>
            <w:tcW w:w="800" w:type="dxa"/>
          </w:tcPr>
          <w:p w14:paraId="56632BCE" w14:textId="77777777" w:rsidR="00940027" w:rsidRDefault="00940027">
            <w:pPr>
              <w:pStyle w:val="OtherTableBody"/>
              <w:jc w:val="center"/>
            </w:pPr>
            <w:r>
              <w:t>00278</w:t>
            </w:r>
          </w:p>
        </w:tc>
        <w:tc>
          <w:tcPr>
            <w:tcW w:w="600" w:type="dxa"/>
          </w:tcPr>
          <w:p w14:paraId="3594616B" w14:textId="77777777" w:rsidR="00940027" w:rsidRDefault="00940027">
            <w:pPr>
              <w:pStyle w:val="OtherTableBody"/>
              <w:jc w:val="center"/>
            </w:pPr>
            <w:r>
              <w:t>RQD</w:t>
            </w:r>
          </w:p>
        </w:tc>
        <w:tc>
          <w:tcPr>
            <w:tcW w:w="700" w:type="dxa"/>
          </w:tcPr>
          <w:p w14:paraId="186A08B6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36DCE27E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52E9D456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6F83DBE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098260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7F6BC38" w14:textId="77777777" w:rsidR="00940027" w:rsidRDefault="00940027">
            <w:pPr>
              <w:pStyle w:val="OtherTableBody"/>
            </w:pPr>
            <w:r>
              <w:t>4.11.1.4</w:t>
            </w:r>
          </w:p>
        </w:tc>
      </w:tr>
      <w:tr w:rsidR="00940027" w14:paraId="230100B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7A191F2" w14:textId="77777777" w:rsidR="00940027" w:rsidRDefault="00940027">
            <w:pPr>
              <w:pStyle w:val="OtherTableBody"/>
            </w:pPr>
            <w:r>
              <w:t>Hospital Service</w:t>
            </w:r>
          </w:p>
        </w:tc>
        <w:tc>
          <w:tcPr>
            <w:tcW w:w="800" w:type="dxa"/>
          </w:tcPr>
          <w:p w14:paraId="2C68B1F4" w14:textId="77777777" w:rsidR="00940027" w:rsidRDefault="00940027">
            <w:pPr>
              <w:pStyle w:val="OtherTableBody"/>
              <w:jc w:val="center"/>
            </w:pPr>
            <w:r>
              <w:t>00140</w:t>
            </w:r>
          </w:p>
        </w:tc>
        <w:tc>
          <w:tcPr>
            <w:tcW w:w="600" w:type="dxa"/>
          </w:tcPr>
          <w:p w14:paraId="477FAA98" w14:textId="77777777" w:rsidR="00940027" w:rsidRDefault="00940027">
            <w:pPr>
              <w:pStyle w:val="OtherTableBody"/>
              <w:jc w:val="center"/>
            </w:pPr>
            <w:r>
              <w:t>PV1</w:t>
            </w:r>
          </w:p>
        </w:tc>
        <w:tc>
          <w:tcPr>
            <w:tcW w:w="700" w:type="dxa"/>
          </w:tcPr>
          <w:p w14:paraId="07C0519A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78074640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4A1F0620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233AE3A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53C31F8" w14:textId="77777777" w:rsidR="00940027" w:rsidRDefault="00940027">
            <w:pPr>
              <w:pStyle w:val="OtherTableBody"/>
              <w:jc w:val="center"/>
            </w:pPr>
            <w:r>
              <w:t>0069</w:t>
            </w:r>
          </w:p>
        </w:tc>
        <w:tc>
          <w:tcPr>
            <w:tcW w:w="942" w:type="dxa"/>
          </w:tcPr>
          <w:p w14:paraId="1155C8B2" w14:textId="77777777" w:rsidR="00940027" w:rsidRDefault="00940027">
            <w:pPr>
              <w:pStyle w:val="OtherTableBody"/>
            </w:pPr>
            <w:r>
              <w:t>3.4.3.10</w:t>
            </w:r>
          </w:p>
        </w:tc>
      </w:tr>
      <w:tr w:rsidR="00940027" w14:paraId="423A41A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8858B8D" w14:textId="77777777" w:rsidR="00940027" w:rsidRDefault="00940027">
            <w:pPr>
              <w:pStyle w:val="OtherTableBody"/>
            </w:pPr>
            <w:r>
              <w:t>Hospital Service - STF</w:t>
            </w:r>
          </w:p>
        </w:tc>
        <w:tc>
          <w:tcPr>
            <w:tcW w:w="800" w:type="dxa"/>
          </w:tcPr>
          <w:p w14:paraId="364791F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00677</w:t>
            </w:r>
          </w:p>
        </w:tc>
        <w:tc>
          <w:tcPr>
            <w:tcW w:w="600" w:type="dxa"/>
          </w:tcPr>
          <w:p w14:paraId="72B7806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STF</w:t>
            </w:r>
          </w:p>
        </w:tc>
        <w:tc>
          <w:tcPr>
            <w:tcW w:w="700" w:type="dxa"/>
          </w:tcPr>
          <w:p w14:paraId="04C4E64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9</w:t>
            </w:r>
          </w:p>
        </w:tc>
        <w:tc>
          <w:tcPr>
            <w:tcW w:w="600" w:type="dxa"/>
          </w:tcPr>
          <w:p w14:paraId="10C3E28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5D6249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4347977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2C8B8B4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0069</w:t>
            </w:r>
          </w:p>
        </w:tc>
        <w:tc>
          <w:tcPr>
            <w:tcW w:w="942" w:type="dxa"/>
          </w:tcPr>
          <w:p w14:paraId="006BCA3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15.4.8.9</w:t>
            </w:r>
          </w:p>
        </w:tc>
      </w:tr>
      <w:tr w:rsidR="00940027" w14:paraId="7AFE326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FF5860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Icterus Index</w:t>
            </w:r>
          </w:p>
        </w:tc>
        <w:tc>
          <w:tcPr>
            <w:tcW w:w="800" w:type="dxa"/>
          </w:tcPr>
          <w:p w14:paraId="1924729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01363</w:t>
            </w:r>
          </w:p>
        </w:tc>
        <w:tc>
          <w:tcPr>
            <w:tcW w:w="600" w:type="dxa"/>
          </w:tcPr>
          <w:p w14:paraId="264E05B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SAC</w:t>
            </w:r>
          </w:p>
        </w:tc>
        <w:tc>
          <w:tcPr>
            <w:tcW w:w="700" w:type="dxa"/>
          </w:tcPr>
          <w:p w14:paraId="1A3D3F8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36</w:t>
            </w:r>
          </w:p>
        </w:tc>
        <w:tc>
          <w:tcPr>
            <w:tcW w:w="600" w:type="dxa"/>
          </w:tcPr>
          <w:p w14:paraId="3ABAEAE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20</w:t>
            </w:r>
          </w:p>
        </w:tc>
        <w:tc>
          <w:tcPr>
            <w:tcW w:w="600" w:type="dxa"/>
          </w:tcPr>
          <w:p w14:paraId="2FD3212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NM</w:t>
            </w:r>
          </w:p>
        </w:tc>
        <w:tc>
          <w:tcPr>
            <w:tcW w:w="700" w:type="dxa"/>
          </w:tcPr>
          <w:p w14:paraId="51AB783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3A306FF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6F43115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13.4.3.36</w:t>
            </w:r>
          </w:p>
        </w:tc>
      </w:tr>
      <w:tr w:rsidR="00940027" w14:paraId="2A74063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4E102A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Icterus Index Units</w:t>
            </w:r>
          </w:p>
        </w:tc>
        <w:tc>
          <w:tcPr>
            <w:tcW w:w="800" w:type="dxa"/>
          </w:tcPr>
          <w:p w14:paraId="4730453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01364</w:t>
            </w:r>
          </w:p>
        </w:tc>
        <w:tc>
          <w:tcPr>
            <w:tcW w:w="600" w:type="dxa"/>
          </w:tcPr>
          <w:p w14:paraId="21DB584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SAC</w:t>
            </w:r>
          </w:p>
        </w:tc>
        <w:tc>
          <w:tcPr>
            <w:tcW w:w="700" w:type="dxa"/>
          </w:tcPr>
          <w:p w14:paraId="76D719D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37</w:t>
            </w:r>
          </w:p>
        </w:tc>
        <w:tc>
          <w:tcPr>
            <w:tcW w:w="600" w:type="dxa"/>
          </w:tcPr>
          <w:p w14:paraId="35087E0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1D8338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7E3E93F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41BF729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689B5761" w14:textId="77777777" w:rsidR="00940027" w:rsidRDefault="00940027">
            <w:pPr>
              <w:pStyle w:val="OtherTableBody"/>
            </w:pPr>
            <w:r>
              <w:t>13.4.3.37</w:t>
            </w:r>
          </w:p>
        </w:tc>
      </w:tr>
      <w:tr w:rsidR="00940027" w14:paraId="430D8A4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02068D7" w14:textId="77777777" w:rsidR="00940027" w:rsidRDefault="00940027">
            <w:pPr>
              <w:pStyle w:val="OtherTableBody"/>
            </w:pPr>
            <w:r>
              <w:t>Identification Date</w:t>
            </w:r>
          </w:p>
        </w:tc>
        <w:tc>
          <w:tcPr>
            <w:tcW w:w="800" w:type="dxa"/>
          </w:tcPr>
          <w:p w14:paraId="3662E4A9" w14:textId="77777777" w:rsidR="00940027" w:rsidRDefault="00940027">
            <w:pPr>
              <w:pStyle w:val="OtherTableBody"/>
              <w:jc w:val="center"/>
            </w:pPr>
            <w:r>
              <w:t>00208</w:t>
            </w:r>
          </w:p>
        </w:tc>
        <w:tc>
          <w:tcPr>
            <w:tcW w:w="600" w:type="dxa"/>
          </w:tcPr>
          <w:p w14:paraId="0AEAF819" w14:textId="77777777" w:rsidR="00940027" w:rsidRDefault="00940027">
            <w:pPr>
              <w:pStyle w:val="OtherTableBody"/>
              <w:jc w:val="center"/>
            </w:pPr>
            <w:r>
              <w:t>AL1</w:t>
            </w:r>
          </w:p>
        </w:tc>
        <w:tc>
          <w:tcPr>
            <w:tcW w:w="700" w:type="dxa"/>
          </w:tcPr>
          <w:p w14:paraId="733C7C3E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72775A52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67D0E91B" w14:textId="77777777" w:rsidR="00940027" w:rsidRDefault="00940027">
            <w:pPr>
              <w:pStyle w:val="OtherTableBody"/>
            </w:pPr>
            <w:r>
              <w:t>DT</w:t>
            </w:r>
          </w:p>
        </w:tc>
        <w:tc>
          <w:tcPr>
            <w:tcW w:w="700" w:type="dxa"/>
          </w:tcPr>
          <w:p w14:paraId="548BB19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E2990B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BA20E5A" w14:textId="77777777" w:rsidR="00940027" w:rsidRDefault="00940027">
            <w:pPr>
              <w:pStyle w:val="OtherTableBody"/>
            </w:pPr>
            <w:r>
              <w:t>3.4.6.6</w:t>
            </w:r>
          </w:p>
        </w:tc>
      </w:tr>
      <w:tr w:rsidR="00940027" w14:paraId="5C433B5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97EC219" w14:textId="77777777" w:rsidR="00940027" w:rsidRDefault="00940027">
            <w:pPr>
              <w:pStyle w:val="OtherTableBody"/>
            </w:pPr>
            <w:r>
              <w:t>Identity of Instrument Used to Perform this Study</w:t>
            </w:r>
          </w:p>
        </w:tc>
        <w:tc>
          <w:tcPr>
            <w:tcW w:w="800" w:type="dxa"/>
          </w:tcPr>
          <w:p w14:paraId="0EE9200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00598</w:t>
            </w:r>
          </w:p>
        </w:tc>
        <w:tc>
          <w:tcPr>
            <w:tcW w:w="600" w:type="dxa"/>
          </w:tcPr>
          <w:p w14:paraId="207EC2E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OM1</w:t>
            </w:r>
          </w:p>
        </w:tc>
        <w:tc>
          <w:tcPr>
            <w:tcW w:w="700" w:type="dxa"/>
          </w:tcPr>
          <w:p w14:paraId="3A08C6C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</w:t>
            </w:r>
          </w:p>
        </w:tc>
        <w:tc>
          <w:tcPr>
            <w:tcW w:w="600" w:type="dxa"/>
          </w:tcPr>
          <w:p w14:paraId="7DBEA17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15458F5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289934D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188D8223" w14:textId="77777777" w:rsidR="00940027" w:rsidRDefault="00940027">
            <w:pPr>
              <w:pStyle w:val="OtherTableBody"/>
              <w:jc w:val="center"/>
            </w:pPr>
            <w:r>
              <w:t>9999</w:t>
            </w:r>
          </w:p>
        </w:tc>
        <w:tc>
          <w:tcPr>
            <w:tcW w:w="942" w:type="dxa"/>
          </w:tcPr>
          <w:p w14:paraId="07C6449F" w14:textId="77777777" w:rsidR="00940027" w:rsidRDefault="00940027">
            <w:pPr>
              <w:pStyle w:val="OtherTableBody"/>
            </w:pPr>
            <w:r>
              <w:t>8.8.8.13</w:t>
            </w:r>
          </w:p>
        </w:tc>
      </w:tr>
      <w:tr w:rsidR="00940027" w14:paraId="73DCD6D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A4744B5" w14:textId="77777777" w:rsidR="00940027" w:rsidRDefault="00940027">
            <w:pPr>
              <w:pStyle w:val="OtherTableBody"/>
            </w:pPr>
            <w:r>
              <w:t>Identity Reliability Code</w:t>
            </w:r>
          </w:p>
        </w:tc>
        <w:tc>
          <w:tcPr>
            <w:tcW w:w="800" w:type="dxa"/>
          </w:tcPr>
          <w:p w14:paraId="3B2382A9" w14:textId="77777777" w:rsidR="00940027" w:rsidRDefault="00940027">
            <w:pPr>
              <w:pStyle w:val="OtherTableBody"/>
              <w:jc w:val="center"/>
            </w:pPr>
            <w:r>
              <w:t>01536</w:t>
            </w:r>
          </w:p>
        </w:tc>
        <w:tc>
          <w:tcPr>
            <w:tcW w:w="600" w:type="dxa"/>
          </w:tcPr>
          <w:p w14:paraId="5C585BFE" w14:textId="77777777" w:rsidR="00940027" w:rsidRDefault="00940027">
            <w:pPr>
              <w:pStyle w:val="OtherTableBody"/>
              <w:jc w:val="center"/>
            </w:pPr>
            <w:r>
              <w:t>PID</w:t>
            </w:r>
          </w:p>
        </w:tc>
        <w:tc>
          <w:tcPr>
            <w:tcW w:w="700" w:type="dxa"/>
          </w:tcPr>
          <w:p w14:paraId="44CE0DDE" w14:textId="77777777" w:rsidR="00940027" w:rsidRDefault="00940027">
            <w:pPr>
              <w:pStyle w:val="OtherTableBody"/>
            </w:pPr>
            <w:r>
              <w:t>32</w:t>
            </w:r>
          </w:p>
        </w:tc>
        <w:tc>
          <w:tcPr>
            <w:tcW w:w="600" w:type="dxa"/>
          </w:tcPr>
          <w:p w14:paraId="2FF6DB63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2C4B215C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594B8955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41E06396" w14:textId="77777777" w:rsidR="00940027" w:rsidRDefault="00940027">
            <w:pPr>
              <w:pStyle w:val="OtherTableBody"/>
              <w:jc w:val="center"/>
            </w:pPr>
            <w:r>
              <w:t>0445</w:t>
            </w:r>
          </w:p>
        </w:tc>
        <w:tc>
          <w:tcPr>
            <w:tcW w:w="942" w:type="dxa"/>
          </w:tcPr>
          <w:p w14:paraId="585945EF" w14:textId="77777777" w:rsidR="00940027" w:rsidRDefault="00940027">
            <w:pPr>
              <w:pStyle w:val="OtherTableBody"/>
            </w:pPr>
            <w:r>
              <w:t>3.4.2.32</w:t>
            </w:r>
          </w:p>
        </w:tc>
      </w:tr>
      <w:tr w:rsidR="00940027" w14:paraId="4F8F29A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A2BAB7B" w14:textId="77777777" w:rsidR="00940027" w:rsidRDefault="00940027">
            <w:pPr>
              <w:pStyle w:val="OtherTableBody"/>
            </w:pPr>
            <w:r>
              <w:t>Identity Unknown Indicator</w:t>
            </w:r>
          </w:p>
        </w:tc>
        <w:tc>
          <w:tcPr>
            <w:tcW w:w="800" w:type="dxa"/>
          </w:tcPr>
          <w:p w14:paraId="785E8DBC" w14:textId="77777777" w:rsidR="00940027" w:rsidRDefault="00940027">
            <w:pPr>
              <w:pStyle w:val="OtherTableBody"/>
              <w:jc w:val="center"/>
            </w:pPr>
            <w:r>
              <w:t>01535</w:t>
            </w:r>
          </w:p>
        </w:tc>
        <w:tc>
          <w:tcPr>
            <w:tcW w:w="600" w:type="dxa"/>
          </w:tcPr>
          <w:p w14:paraId="5E704F78" w14:textId="77777777" w:rsidR="00940027" w:rsidRDefault="00940027">
            <w:pPr>
              <w:pStyle w:val="OtherTableBody"/>
              <w:jc w:val="center"/>
            </w:pPr>
            <w:r>
              <w:t>PID</w:t>
            </w:r>
          </w:p>
        </w:tc>
        <w:tc>
          <w:tcPr>
            <w:tcW w:w="700" w:type="dxa"/>
          </w:tcPr>
          <w:p w14:paraId="15A59745" w14:textId="77777777" w:rsidR="00940027" w:rsidRDefault="00940027">
            <w:pPr>
              <w:pStyle w:val="OtherTableBody"/>
            </w:pPr>
            <w:r>
              <w:t>31</w:t>
            </w:r>
          </w:p>
        </w:tc>
        <w:tc>
          <w:tcPr>
            <w:tcW w:w="600" w:type="dxa"/>
          </w:tcPr>
          <w:p w14:paraId="0CA90265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4ACD8561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4982A5E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423ED62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6156873D" w14:textId="77777777" w:rsidR="00940027" w:rsidRDefault="00940027">
            <w:pPr>
              <w:pStyle w:val="OtherTableBody"/>
            </w:pPr>
            <w:r>
              <w:t>3.4.2.31</w:t>
            </w:r>
          </w:p>
        </w:tc>
      </w:tr>
      <w:tr w:rsidR="00940027" w14:paraId="50DF4C9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23E5E49" w14:textId="77777777" w:rsidR="00940027" w:rsidRDefault="00940027">
            <w:pPr>
              <w:pStyle w:val="OtherTableBody"/>
            </w:pPr>
            <w:r>
              <w:t>Immunization Registry Status</w:t>
            </w:r>
          </w:p>
        </w:tc>
        <w:tc>
          <w:tcPr>
            <w:tcW w:w="800" w:type="dxa"/>
          </w:tcPr>
          <w:p w14:paraId="6DB3F633" w14:textId="77777777" w:rsidR="00940027" w:rsidRDefault="00940027">
            <w:pPr>
              <w:pStyle w:val="OtherTableBody"/>
              <w:jc w:val="center"/>
            </w:pPr>
            <w:r>
              <w:t>01569</w:t>
            </w:r>
          </w:p>
        </w:tc>
        <w:tc>
          <w:tcPr>
            <w:tcW w:w="600" w:type="dxa"/>
          </w:tcPr>
          <w:p w14:paraId="2BF90102" w14:textId="77777777" w:rsidR="00940027" w:rsidRDefault="00940027">
            <w:pPr>
              <w:pStyle w:val="OtherTableBody"/>
              <w:jc w:val="center"/>
            </w:pPr>
            <w:r>
              <w:t>PD1</w:t>
            </w:r>
          </w:p>
        </w:tc>
        <w:tc>
          <w:tcPr>
            <w:tcW w:w="700" w:type="dxa"/>
          </w:tcPr>
          <w:p w14:paraId="0AA87495" w14:textId="77777777" w:rsidR="00940027" w:rsidRDefault="00940027">
            <w:pPr>
              <w:pStyle w:val="OtherTableBody"/>
            </w:pPr>
            <w:r>
              <w:t>16</w:t>
            </w:r>
          </w:p>
        </w:tc>
        <w:tc>
          <w:tcPr>
            <w:tcW w:w="600" w:type="dxa"/>
          </w:tcPr>
          <w:p w14:paraId="7B8D3D36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74722C96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5B256CF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5D1AD39" w14:textId="77777777" w:rsidR="00940027" w:rsidRDefault="00940027">
            <w:pPr>
              <w:pStyle w:val="OtherTableBody"/>
              <w:jc w:val="center"/>
            </w:pPr>
            <w:r>
              <w:t>0441</w:t>
            </w:r>
          </w:p>
        </w:tc>
        <w:tc>
          <w:tcPr>
            <w:tcW w:w="942" w:type="dxa"/>
          </w:tcPr>
          <w:p w14:paraId="17EF42B8" w14:textId="77777777" w:rsidR="00940027" w:rsidRDefault="00940027">
            <w:pPr>
              <w:pStyle w:val="OtherTableBody"/>
            </w:pPr>
            <w:r>
              <w:t>3.4.10.16</w:t>
            </w:r>
          </w:p>
        </w:tc>
      </w:tr>
      <w:tr w:rsidR="00940027" w14:paraId="5DD7877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18AC641" w14:textId="77777777" w:rsidR="00940027" w:rsidRDefault="00940027">
            <w:pPr>
              <w:pStyle w:val="OtherTableBody"/>
            </w:pPr>
            <w:r>
              <w:t>Immunization Registry Status Effective Date</w:t>
            </w:r>
          </w:p>
        </w:tc>
        <w:tc>
          <w:tcPr>
            <w:tcW w:w="800" w:type="dxa"/>
          </w:tcPr>
          <w:p w14:paraId="63E46D53" w14:textId="77777777" w:rsidR="00940027" w:rsidRDefault="00940027">
            <w:pPr>
              <w:pStyle w:val="OtherTableBody"/>
              <w:jc w:val="center"/>
            </w:pPr>
            <w:r>
              <w:t>01570</w:t>
            </w:r>
          </w:p>
        </w:tc>
        <w:tc>
          <w:tcPr>
            <w:tcW w:w="600" w:type="dxa"/>
          </w:tcPr>
          <w:p w14:paraId="4D42EE74" w14:textId="77777777" w:rsidR="00940027" w:rsidRDefault="00940027">
            <w:pPr>
              <w:pStyle w:val="OtherTableBody"/>
              <w:jc w:val="center"/>
            </w:pPr>
            <w:r>
              <w:t>PD1</w:t>
            </w:r>
          </w:p>
        </w:tc>
        <w:tc>
          <w:tcPr>
            <w:tcW w:w="700" w:type="dxa"/>
          </w:tcPr>
          <w:p w14:paraId="1BC2C829" w14:textId="77777777" w:rsidR="00940027" w:rsidRDefault="00940027">
            <w:pPr>
              <w:pStyle w:val="OtherTableBody"/>
            </w:pPr>
            <w:r>
              <w:t>17</w:t>
            </w:r>
          </w:p>
        </w:tc>
        <w:tc>
          <w:tcPr>
            <w:tcW w:w="600" w:type="dxa"/>
          </w:tcPr>
          <w:p w14:paraId="1A859594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11C80996" w14:textId="77777777" w:rsidR="00940027" w:rsidRDefault="00940027">
            <w:pPr>
              <w:pStyle w:val="OtherTableBody"/>
            </w:pPr>
            <w:r>
              <w:t>DT</w:t>
            </w:r>
          </w:p>
        </w:tc>
        <w:tc>
          <w:tcPr>
            <w:tcW w:w="700" w:type="dxa"/>
          </w:tcPr>
          <w:p w14:paraId="4224898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EBC9ED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5266AAE" w14:textId="77777777" w:rsidR="00940027" w:rsidRDefault="00940027">
            <w:pPr>
              <w:pStyle w:val="OtherTableBody"/>
            </w:pPr>
            <w:r>
              <w:t>3.4.10.17</w:t>
            </w:r>
          </w:p>
        </w:tc>
      </w:tr>
      <w:tr w:rsidR="00940027" w14:paraId="1A93E41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0752D4F" w14:textId="77777777" w:rsidR="00940027" w:rsidRDefault="00940027">
            <w:pPr>
              <w:pStyle w:val="OtherTableBody"/>
            </w:pPr>
            <w:r>
              <w:t>Implicated Product</w:t>
            </w:r>
          </w:p>
        </w:tc>
        <w:tc>
          <w:tcPr>
            <w:tcW w:w="800" w:type="dxa"/>
          </w:tcPr>
          <w:p w14:paraId="1A580F4F" w14:textId="77777777" w:rsidR="00940027" w:rsidRDefault="00940027">
            <w:pPr>
              <w:pStyle w:val="OtherTableBody"/>
              <w:jc w:val="center"/>
            </w:pPr>
            <w:r>
              <w:t>01098</w:t>
            </w:r>
          </w:p>
        </w:tc>
        <w:tc>
          <w:tcPr>
            <w:tcW w:w="600" w:type="dxa"/>
          </w:tcPr>
          <w:p w14:paraId="3F501AD9" w14:textId="77777777" w:rsidR="00940027" w:rsidRDefault="00940027">
            <w:pPr>
              <w:pStyle w:val="OtherTableBody"/>
              <w:jc w:val="center"/>
            </w:pPr>
            <w:r>
              <w:t>PCR</w:t>
            </w:r>
          </w:p>
        </w:tc>
        <w:tc>
          <w:tcPr>
            <w:tcW w:w="700" w:type="dxa"/>
          </w:tcPr>
          <w:p w14:paraId="7F22C5CE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740B5AE8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72AB65D9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346F218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6652C7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26728C6" w14:textId="77777777" w:rsidR="00940027" w:rsidRDefault="00940027">
            <w:pPr>
              <w:pStyle w:val="OtherTableBody"/>
            </w:pPr>
            <w:r>
              <w:t>7.12.3.1</w:t>
            </w:r>
          </w:p>
        </w:tc>
      </w:tr>
      <w:tr w:rsidR="00940027" w14:paraId="7147E32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6A2D825" w14:textId="77777777" w:rsidR="00940027" w:rsidRDefault="00940027">
            <w:pPr>
              <w:pStyle w:val="OtherTableBody"/>
            </w:pPr>
            <w:r>
              <w:t>Inactivated Reason</w:t>
            </w:r>
          </w:p>
        </w:tc>
        <w:tc>
          <w:tcPr>
            <w:tcW w:w="800" w:type="dxa"/>
          </w:tcPr>
          <w:p w14:paraId="204AD258" w14:textId="77777777" w:rsidR="00940027" w:rsidRDefault="00940027">
            <w:pPr>
              <w:pStyle w:val="OtherTableBody"/>
              <w:jc w:val="center"/>
            </w:pPr>
            <w:r>
              <w:t>00971</w:t>
            </w:r>
          </w:p>
        </w:tc>
        <w:tc>
          <w:tcPr>
            <w:tcW w:w="600" w:type="dxa"/>
          </w:tcPr>
          <w:p w14:paraId="717437B5" w14:textId="77777777" w:rsidR="00940027" w:rsidRDefault="00940027">
            <w:pPr>
              <w:pStyle w:val="OtherTableBody"/>
              <w:jc w:val="center"/>
            </w:pPr>
            <w:r>
              <w:t>LDP</w:t>
            </w:r>
          </w:p>
        </w:tc>
        <w:tc>
          <w:tcPr>
            <w:tcW w:w="700" w:type="dxa"/>
          </w:tcPr>
          <w:p w14:paraId="128A0E5F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5556107A" w14:textId="77777777" w:rsidR="00940027" w:rsidRDefault="00940027">
            <w:pPr>
              <w:pStyle w:val="OtherTableBody"/>
            </w:pPr>
            <w:r>
              <w:t>80</w:t>
            </w:r>
          </w:p>
        </w:tc>
        <w:tc>
          <w:tcPr>
            <w:tcW w:w="600" w:type="dxa"/>
          </w:tcPr>
          <w:p w14:paraId="61C2FA7A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100FF23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ECBDDE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E0DC4E8" w14:textId="77777777" w:rsidR="00940027" w:rsidRDefault="00940027">
            <w:pPr>
              <w:pStyle w:val="OtherTableBody"/>
            </w:pPr>
            <w:r>
              <w:t>8.9.5.9</w:t>
            </w:r>
          </w:p>
        </w:tc>
      </w:tr>
      <w:tr w:rsidR="00940027" w14:paraId="53B4BEC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DE143B9" w14:textId="77777777" w:rsidR="00940027" w:rsidRDefault="00940027">
            <w:pPr>
              <w:pStyle w:val="OtherTableBody"/>
            </w:pPr>
            <w:r>
              <w:t>Inactivation Date</w:t>
            </w:r>
          </w:p>
        </w:tc>
        <w:tc>
          <w:tcPr>
            <w:tcW w:w="800" w:type="dxa"/>
          </w:tcPr>
          <w:p w14:paraId="75F00F3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01879</w:t>
            </w:r>
          </w:p>
        </w:tc>
        <w:tc>
          <w:tcPr>
            <w:tcW w:w="600" w:type="dxa"/>
          </w:tcPr>
          <w:p w14:paraId="15845FF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CER</w:t>
            </w:r>
          </w:p>
        </w:tc>
        <w:tc>
          <w:tcPr>
            <w:tcW w:w="700" w:type="dxa"/>
          </w:tcPr>
          <w:p w14:paraId="1262360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26</w:t>
            </w:r>
          </w:p>
        </w:tc>
        <w:tc>
          <w:tcPr>
            <w:tcW w:w="600" w:type="dxa"/>
          </w:tcPr>
          <w:p w14:paraId="5CBEDC2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26</w:t>
            </w:r>
          </w:p>
        </w:tc>
        <w:tc>
          <w:tcPr>
            <w:tcW w:w="600" w:type="dxa"/>
          </w:tcPr>
          <w:p w14:paraId="2111379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TS</w:t>
            </w:r>
          </w:p>
        </w:tc>
        <w:tc>
          <w:tcPr>
            <w:tcW w:w="700" w:type="dxa"/>
          </w:tcPr>
          <w:p w14:paraId="2C8F3B4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0DE20A4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3B2215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15.4.2.26</w:t>
            </w:r>
          </w:p>
        </w:tc>
      </w:tr>
      <w:tr w:rsidR="00940027" w14:paraId="1A8A6DD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8077B0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Inactivation Date - LDP</w:t>
            </w:r>
          </w:p>
        </w:tc>
        <w:tc>
          <w:tcPr>
            <w:tcW w:w="800" w:type="dxa"/>
          </w:tcPr>
          <w:p w14:paraId="3208D314" w14:textId="77777777" w:rsidR="00940027" w:rsidRDefault="00940027">
            <w:pPr>
              <w:pStyle w:val="OtherTableBody"/>
              <w:jc w:val="center"/>
            </w:pPr>
            <w:r>
              <w:t>00970</w:t>
            </w:r>
          </w:p>
        </w:tc>
        <w:tc>
          <w:tcPr>
            <w:tcW w:w="600" w:type="dxa"/>
          </w:tcPr>
          <w:p w14:paraId="17967DEF" w14:textId="77777777" w:rsidR="00940027" w:rsidRDefault="00940027">
            <w:pPr>
              <w:pStyle w:val="OtherTableBody"/>
              <w:jc w:val="center"/>
            </w:pPr>
            <w:r>
              <w:t>LDP</w:t>
            </w:r>
          </w:p>
        </w:tc>
        <w:tc>
          <w:tcPr>
            <w:tcW w:w="700" w:type="dxa"/>
          </w:tcPr>
          <w:p w14:paraId="036A013C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14BE123F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5ACEBE3F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48655C0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388CDB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248B667" w14:textId="77777777" w:rsidR="00940027" w:rsidRDefault="00940027">
            <w:pPr>
              <w:pStyle w:val="OtherTableBody"/>
            </w:pPr>
            <w:r>
              <w:t>8.9.5.8</w:t>
            </w:r>
          </w:p>
        </w:tc>
      </w:tr>
      <w:tr w:rsidR="00940027" w14:paraId="2383923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BA51544" w14:textId="77777777" w:rsidR="00940027" w:rsidRDefault="00940027">
            <w:pPr>
              <w:pStyle w:val="OtherTableBody"/>
            </w:pPr>
            <w:r>
              <w:t>Inactive Reason Code</w:t>
            </w:r>
          </w:p>
        </w:tc>
        <w:tc>
          <w:tcPr>
            <w:tcW w:w="800" w:type="dxa"/>
          </w:tcPr>
          <w:p w14:paraId="172DC01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01893</w:t>
            </w:r>
          </w:p>
        </w:tc>
        <w:tc>
          <w:tcPr>
            <w:tcW w:w="600" w:type="dxa"/>
          </w:tcPr>
          <w:p w14:paraId="512E61B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STF</w:t>
            </w:r>
          </w:p>
        </w:tc>
        <w:tc>
          <w:tcPr>
            <w:tcW w:w="700" w:type="dxa"/>
          </w:tcPr>
          <w:p w14:paraId="7B68320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38</w:t>
            </w:r>
          </w:p>
        </w:tc>
        <w:tc>
          <w:tcPr>
            <w:tcW w:w="600" w:type="dxa"/>
          </w:tcPr>
          <w:p w14:paraId="675504D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3A8CB6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CWE</w:t>
            </w:r>
          </w:p>
        </w:tc>
        <w:tc>
          <w:tcPr>
            <w:tcW w:w="700" w:type="dxa"/>
          </w:tcPr>
          <w:p w14:paraId="3D9134C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06A336E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0540</w:t>
            </w:r>
          </w:p>
        </w:tc>
        <w:tc>
          <w:tcPr>
            <w:tcW w:w="942" w:type="dxa"/>
          </w:tcPr>
          <w:p w14:paraId="3E7EDA2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15.4.8.38</w:t>
            </w:r>
          </w:p>
        </w:tc>
      </w:tr>
      <w:tr w:rsidR="00940027" w14:paraId="37520AF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98BFFA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Incident Type Code</w:t>
            </w:r>
          </w:p>
        </w:tc>
        <w:tc>
          <w:tcPr>
            <w:tcW w:w="800" w:type="dxa"/>
          </w:tcPr>
          <w:p w14:paraId="5ADA5BD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01533</w:t>
            </w:r>
          </w:p>
        </w:tc>
        <w:tc>
          <w:tcPr>
            <w:tcW w:w="600" w:type="dxa"/>
          </w:tcPr>
          <w:p w14:paraId="0602223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RMI</w:t>
            </w:r>
          </w:p>
        </w:tc>
        <w:tc>
          <w:tcPr>
            <w:tcW w:w="700" w:type="dxa"/>
          </w:tcPr>
          <w:p w14:paraId="1AE7936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410E1D0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57C43C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1B40DF8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22CC9E7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0428</w:t>
            </w:r>
          </w:p>
        </w:tc>
        <w:tc>
          <w:tcPr>
            <w:tcW w:w="942" w:type="dxa"/>
          </w:tcPr>
          <w:p w14:paraId="1EE7A28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6.5.14.3</w:t>
            </w:r>
          </w:p>
        </w:tc>
      </w:tr>
      <w:tr w:rsidR="00940027" w14:paraId="5090DE4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17AEF2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Indication</w:t>
            </w:r>
          </w:p>
        </w:tc>
        <w:tc>
          <w:tcPr>
            <w:tcW w:w="800" w:type="dxa"/>
          </w:tcPr>
          <w:p w14:paraId="4436AEE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01123</w:t>
            </w:r>
          </w:p>
        </w:tc>
        <w:tc>
          <w:tcPr>
            <w:tcW w:w="600" w:type="dxa"/>
          </w:tcPr>
          <w:p w14:paraId="00E16D3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RXO</w:t>
            </w:r>
          </w:p>
        </w:tc>
        <w:tc>
          <w:tcPr>
            <w:tcW w:w="700" w:type="dxa"/>
          </w:tcPr>
          <w:p w14:paraId="632712B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20</w:t>
            </w:r>
          </w:p>
        </w:tc>
        <w:tc>
          <w:tcPr>
            <w:tcW w:w="600" w:type="dxa"/>
          </w:tcPr>
          <w:p w14:paraId="6D060AD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1BDAB1E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2FE8801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058654D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D7159D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4.14.1.20</w:t>
            </w:r>
          </w:p>
        </w:tc>
      </w:tr>
      <w:tr w:rsidR="00940027" w14:paraId="494517F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0AD359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Indication</w:t>
            </w:r>
          </w:p>
        </w:tc>
        <w:tc>
          <w:tcPr>
            <w:tcW w:w="800" w:type="dxa"/>
          </w:tcPr>
          <w:p w14:paraId="6FECF6B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01123</w:t>
            </w:r>
          </w:p>
        </w:tc>
        <w:tc>
          <w:tcPr>
            <w:tcW w:w="600" w:type="dxa"/>
          </w:tcPr>
          <w:p w14:paraId="70C1615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RXG</w:t>
            </w:r>
          </w:p>
        </w:tc>
        <w:tc>
          <w:tcPr>
            <w:tcW w:w="700" w:type="dxa"/>
          </w:tcPr>
          <w:p w14:paraId="45BFE32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22</w:t>
            </w:r>
          </w:p>
        </w:tc>
        <w:tc>
          <w:tcPr>
            <w:tcW w:w="600" w:type="dxa"/>
          </w:tcPr>
          <w:p w14:paraId="6D7A30F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3B4B5B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46AB11D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2BD8CE2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768C47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4.14.6.22</w:t>
            </w:r>
          </w:p>
        </w:tc>
      </w:tr>
      <w:tr w:rsidR="00940027" w14:paraId="0D8EDB8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AB439C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Indication</w:t>
            </w:r>
          </w:p>
        </w:tc>
        <w:tc>
          <w:tcPr>
            <w:tcW w:w="800" w:type="dxa"/>
          </w:tcPr>
          <w:p w14:paraId="6F1AC26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01123</w:t>
            </w:r>
          </w:p>
        </w:tc>
        <w:tc>
          <w:tcPr>
            <w:tcW w:w="600" w:type="dxa"/>
          </w:tcPr>
          <w:p w14:paraId="70A1656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RXA</w:t>
            </w:r>
          </w:p>
        </w:tc>
        <w:tc>
          <w:tcPr>
            <w:tcW w:w="700" w:type="dxa"/>
          </w:tcPr>
          <w:p w14:paraId="7ABBF4D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19</w:t>
            </w:r>
          </w:p>
        </w:tc>
        <w:tc>
          <w:tcPr>
            <w:tcW w:w="600" w:type="dxa"/>
          </w:tcPr>
          <w:p w14:paraId="17AD910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8A1DC8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74956A0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2312544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137323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4.14.7.19</w:t>
            </w:r>
          </w:p>
        </w:tc>
      </w:tr>
      <w:tr w:rsidR="00940027" w14:paraId="3788B7A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C877DB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Indication</w:t>
            </w:r>
          </w:p>
        </w:tc>
        <w:tc>
          <w:tcPr>
            <w:tcW w:w="800" w:type="dxa"/>
          </w:tcPr>
          <w:p w14:paraId="34EEA28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01123</w:t>
            </w:r>
          </w:p>
        </w:tc>
        <w:tc>
          <w:tcPr>
            <w:tcW w:w="600" w:type="dxa"/>
          </w:tcPr>
          <w:p w14:paraId="41DD249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RXD</w:t>
            </w:r>
          </w:p>
        </w:tc>
        <w:tc>
          <w:tcPr>
            <w:tcW w:w="700" w:type="dxa"/>
          </w:tcPr>
          <w:p w14:paraId="5BD102F4" w14:textId="77777777" w:rsidR="00940027" w:rsidRDefault="00940027">
            <w:pPr>
              <w:pStyle w:val="OtherTableBody"/>
            </w:pPr>
            <w:r>
              <w:t>21</w:t>
            </w:r>
          </w:p>
        </w:tc>
        <w:tc>
          <w:tcPr>
            <w:tcW w:w="600" w:type="dxa"/>
          </w:tcPr>
          <w:p w14:paraId="7C6B2586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358B928C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4681CAEB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7C526CD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1265B49" w14:textId="77777777" w:rsidR="00940027" w:rsidRDefault="00940027">
            <w:pPr>
              <w:pStyle w:val="OtherTableBody"/>
            </w:pPr>
            <w:r>
              <w:t>4.14.5.21</w:t>
            </w:r>
          </w:p>
        </w:tc>
      </w:tr>
      <w:tr w:rsidR="00940027" w14:paraId="76DBEE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2F9EA4B" w14:textId="77777777" w:rsidR="00940027" w:rsidRDefault="00940027">
            <w:pPr>
              <w:pStyle w:val="OtherTableBody"/>
            </w:pPr>
            <w:r>
              <w:t>Indication For Product Use</w:t>
            </w:r>
          </w:p>
        </w:tc>
        <w:tc>
          <w:tcPr>
            <w:tcW w:w="800" w:type="dxa"/>
          </w:tcPr>
          <w:p w14:paraId="189E0AC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01107</w:t>
            </w:r>
          </w:p>
        </w:tc>
        <w:tc>
          <w:tcPr>
            <w:tcW w:w="600" w:type="dxa"/>
          </w:tcPr>
          <w:p w14:paraId="02102B5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PCR</w:t>
            </w:r>
          </w:p>
        </w:tc>
        <w:tc>
          <w:tcPr>
            <w:tcW w:w="700" w:type="dxa"/>
          </w:tcPr>
          <w:p w14:paraId="415C7C0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  <w:tc>
          <w:tcPr>
            <w:tcW w:w="600" w:type="dxa"/>
          </w:tcPr>
          <w:p w14:paraId="140F124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13E0B3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643FE38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0208FA5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2D78302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7.12.3.10</w:t>
            </w:r>
          </w:p>
        </w:tc>
      </w:tr>
      <w:tr w:rsidR="00940027" w14:paraId="1D9B541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E4C68E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Indirect Exposure Mechanism</w:t>
            </w:r>
          </w:p>
        </w:tc>
        <w:tc>
          <w:tcPr>
            <w:tcW w:w="800" w:type="dxa"/>
          </w:tcPr>
          <w:p w14:paraId="0460F67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01120</w:t>
            </w:r>
          </w:p>
        </w:tc>
        <w:tc>
          <w:tcPr>
            <w:tcW w:w="600" w:type="dxa"/>
          </w:tcPr>
          <w:p w14:paraId="16DC85B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PCR</w:t>
            </w:r>
          </w:p>
        </w:tc>
        <w:tc>
          <w:tcPr>
            <w:tcW w:w="700" w:type="dxa"/>
          </w:tcPr>
          <w:p w14:paraId="25022D0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23</w:t>
            </w:r>
          </w:p>
        </w:tc>
        <w:tc>
          <w:tcPr>
            <w:tcW w:w="600" w:type="dxa"/>
          </w:tcPr>
          <w:p w14:paraId="5F850DF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0E75F36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ID</w:t>
            </w:r>
          </w:p>
        </w:tc>
        <w:tc>
          <w:tcPr>
            <w:tcW w:w="700" w:type="dxa"/>
          </w:tcPr>
          <w:p w14:paraId="5E07B07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680A0E09" w14:textId="77777777" w:rsidR="00940027" w:rsidRDefault="00940027">
            <w:pPr>
              <w:pStyle w:val="OtherTableBody"/>
              <w:jc w:val="center"/>
            </w:pPr>
            <w:r>
              <w:t>0253</w:t>
            </w:r>
          </w:p>
        </w:tc>
        <w:tc>
          <w:tcPr>
            <w:tcW w:w="942" w:type="dxa"/>
          </w:tcPr>
          <w:p w14:paraId="64C967AD" w14:textId="77777777" w:rsidR="00940027" w:rsidRDefault="00940027">
            <w:pPr>
              <w:pStyle w:val="OtherTableBody"/>
            </w:pPr>
            <w:r>
              <w:t>7.12.3.23</w:t>
            </w:r>
          </w:p>
        </w:tc>
      </w:tr>
      <w:tr w:rsidR="00940027" w14:paraId="6B0551D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AF5633F" w14:textId="77777777" w:rsidR="00940027" w:rsidRDefault="00940027">
            <w:pPr>
              <w:pStyle w:val="OtherTableBody"/>
            </w:pPr>
            <w:r>
              <w:t>Individual Awareness of Problem</w:t>
            </w:r>
          </w:p>
        </w:tc>
        <w:tc>
          <w:tcPr>
            <w:tcW w:w="800" w:type="dxa"/>
          </w:tcPr>
          <w:p w14:paraId="62ED5BE0" w14:textId="77777777" w:rsidR="00940027" w:rsidRDefault="00940027">
            <w:pPr>
              <w:pStyle w:val="OtherTableBody"/>
              <w:jc w:val="center"/>
            </w:pPr>
            <w:r>
              <w:t>00856</w:t>
            </w:r>
          </w:p>
        </w:tc>
        <w:tc>
          <w:tcPr>
            <w:tcW w:w="600" w:type="dxa"/>
          </w:tcPr>
          <w:p w14:paraId="46EA811B" w14:textId="77777777" w:rsidR="00940027" w:rsidRDefault="00940027">
            <w:pPr>
              <w:pStyle w:val="OtherTableBody"/>
              <w:jc w:val="center"/>
            </w:pPr>
            <w:r>
              <w:t>PRB</w:t>
            </w:r>
          </w:p>
        </w:tc>
        <w:tc>
          <w:tcPr>
            <w:tcW w:w="700" w:type="dxa"/>
          </w:tcPr>
          <w:p w14:paraId="2D67D5C1" w14:textId="77777777" w:rsidR="00940027" w:rsidRDefault="00940027">
            <w:pPr>
              <w:pStyle w:val="OtherTableBody"/>
            </w:pPr>
            <w:r>
              <w:t>21</w:t>
            </w:r>
          </w:p>
        </w:tc>
        <w:tc>
          <w:tcPr>
            <w:tcW w:w="600" w:type="dxa"/>
          </w:tcPr>
          <w:p w14:paraId="03802B01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66FE6954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491B9C8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351895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A0DB5D4" w14:textId="77777777" w:rsidR="00940027" w:rsidRDefault="00940027">
            <w:pPr>
              <w:pStyle w:val="OtherTableBody"/>
            </w:pPr>
            <w:r>
              <w:t>12.4.2.21</w:t>
            </w:r>
          </w:p>
        </w:tc>
      </w:tr>
      <w:tr w:rsidR="00940027" w14:paraId="7F640B1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6219E6A" w14:textId="77777777" w:rsidR="00940027" w:rsidRDefault="00940027">
            <w:pPr>
              <w:pStyle w:val="OtherTableBody"/>
            </w:pPr>
            <w:r>
              <w:t>Individual Awareness of Prognosis</w:t>
            </w:r>
          </w:p>
        </w:tc>
        <w:tc>
          <w:tcPr>
            <w:tcW w:w="800" w:type="dxa"/>
          </w:tcPr>
          <w:p w14:paraId="12C72559" w14:textId="77777777" w:rsidR="00940027" w:rsidRDefault="00940027">
            <w:pPr>
              <w:pStyle w:val="OtherTableBody"/>
              <w:jc w:val="center"/>
            </w:pPr>
            <w:r>
              <w:t>00858</w:t>
            </w:r>
          </w:p>
        </w:tc>
        <w:tc>
          <w:tcPr>
            <w:tcW w:w="600" w:type="dxa"/>
          </w:tcPr>
          <w:p w14:paraId="7CF07CD4" w14:textId="77777777" w:rsidR="00940027" w:rsidRDefault="00940027">
            <w:pPr>
              <w:pStyle w:val="OtherTableBody"/>
              <w:jc w:val="center"/>
            </w:pPr>
            <w:r>
              <w:t>PRB</w:t>
            </w:r>
          </w:p>
        </w:tc>
        <w:tc>
          <w:tcPr>
            <w:tcW w:w="700" w:type="dxa"/>
          </w:tcPr>
          <w:p w14:paraId="30F1C561" w14:textId="77777777" w:rsidR="00940027" w:rsidRDefault="00940027">
            <w:pPr>
              <w:pStyle w:val="OtherTableBody"/>
            </w:pPr>
            <w:r>
              <w:t>23</w:t>
            </w:r>
          </w:p>
        </w:tc>
        <w:tc>
          <w:tcPr>
            <w:tcW w:w="600" w:type="dxa"/>
          </w:tcPr>
          <w:p w14:paraId="462DF786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6C7DAEFC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2CAEFB8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FF5096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67631E0" w14:textId="77777777" w:rsidR="00940027" w:rsidRDefault="00940027">
            <w:pPr>
              <w:pStyle w:val="OtherTableBody"/>
            </w:pPr>
            <w:r>
              <w:t>12.4.2.23</w:t>
            </w:r>
          </w:p>
        </w:tc>
      </w:tr>
      <w:tr w:rsidR="00940027" w14:paraId="410340B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C0AF582" w14:textId="77777777" w:rsidR="00940027" w:rsidRDefault="00940027">
            <w:pPr>
              <w:pStyle w:val="OtherTableBody"/>
            </w:pPr>
            <w:r>
              <w:t>Inform Person Indicator</w:t>
            </w:r>
          </w:p>
        </w:tc>
        <w:tc>
          <w:tcPr>
            <w:tcW w:w="800" w:type="dxa"/>
          </w:tcPr>
          <w:p w14:paraId="0B7948E2" w14:textId="77777777" w:rsidR="00940027" w:rsidRDefault="00940027">
            <w:pPr>
              <w:pStyle w:val="OtherTableBody"/>
              <w:jc w:val="center"/>
            </w:pPr>
            <w:r>
              <w:t>01819</w:t>
            </w:r>
          </w:p>
        </w:tc>
        <w:tc>
          <w:tcPr>
            <w:tcW w:w="600" w:type="dxa"/>
          </w:tcPr>
          <w:p w14:paraId="46EDB29C" w14:textId="77777777" w:rsidR="00940027" w:rsidRDefault="00940027">
            <w:pPr>
              <w:pStyle w:val="OtherTableBody"/>
              <w:jc w:val="center"/>
            </w:pPr>
            <w:r>
              <w:t>ERR</w:t>
            </w:r>
          </w:p>
        </w:tc>
        <w:tc>
          <w:tcPr>
            <w:tcW w:w="700" w:type="dxa"/>
          </w:tcPr>
          <w:p w14:paraId="27E9E077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52550E3F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241058A3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22251F36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052B24BA" w14:textId="77777777" w:rsidR="00940027" w:rsidRDefault="00940027">
            <w:pPr>
              <w:pStyle w:val="OtherTableBody"/>
              <w:jc w:val="center"/>
            </w:pPr>
            <w:r>
              <w:t>0517</w:t>
            </w:r>
          </w:p>
        </w:tc>
        <w:tc>
          <w:tcPr>
            <w:tcW w:w="942" w:type="dxa"/>
          </w:tcPr>
          <w:p w14:paraId="632C9955" w14:textId="77777777" w:rsidR="00940027" w:rsidRDefault="00940027">
            <w:pPr>
              <w:pStyle w:val="OtherTableBody"/>
            </w:pPr>
            <w:r>
              <w:t>2.15.5.9</w:t>
            </w:r>
          </w:p>
        </w:tc>
      </w:tr>
      <w:tr w:rsidR="00940027" w14:paraId="00170B9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4D5DF4E" w14:textId="77777777" w:rsidR="00940027" w:rsidRDefault="00940027">
            <w:pPr>
              <w:pStyle w:val="OtherTableBody"/>
            </w:pPr>
            <w:r>
              <w:t>Informational Material Supplied Indicator</w:t>
            </w:r>
          </w:p>
        </w:tc>
        <w:tc>
          <w:tcPr>
            <w:tcW w:w="800" w:type="dxa"/>
          </w:tcPr>
          <w:p w14:paraId="0BE489BB" w14:textId="77777777" w:rsidR="00940027" w:rsidRDefault="00940027">
            <w:pPr>
              <w:pStyle w:val="OtherTableBody"/>
              <w:jc w:val="center"/>
            </w:pPr>
            <w:r>
              <w:t>01794</w:t>
            </w:r>
          </w:p>
        </w:tc>
        <w:tc>
          <w:tcPr>
            <w:tcW w:w="600" w:type="dxa"/>
          </w:tcPr>
          <w:p w14:paraId="59848EF8" w14:textId="77777777" w:rsidR="00940027" w:rsidRDefault="00940027">
            <w:pPr>
              <w:pStyle w:val="OtherTableBody"/>
              <w:jc w:val="center"/>
            </w:pPr>
            <w:r>
              <w:t>CON</w:t>
            </w:r>
          </w:p>
        </w:tc>
        <w:tc>
          <w:tcPr>
            <w:tcW w:w="700" w:type="dxa"/>
          </w:tcPr>
          <w:p w14:paraId="4D6D973C" w14:textId="77777777" w:rsidR="00940027" w:rsidRDefault="00940027">
            <w:pPr>
              <w:pStyle w:val="OtherTableBody"/>
            </w:pPr>
            <w:r>
              <w:t>19</w:t>
            </w:r>
          </w:p>
        </w:tc>
        <w:tc>
          <w:tcPr>
            <w:tcW w:w="600" w:type="dxa"/>
          </w:tcPr>
          <w:p w14:paraId="004FBC28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0DF1F877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16D5ADF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E7FE8E8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2C16C1D6" w14:textId="77777777" w:rsidR="00940027" w:rsidRDefault="00940027">
            <w:pPr>
              <w:pStyle w:val="OtherTableBody"/>
            </w:pPr>
            <w:r>
              <w:t>9.9.4.19</w:t>
            </w:r>
          </w:p>
        </w:tc>
      </w:tr>
      <w:tr w:rsidR="00940027" w14:paraId="2AF1928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F2408A2" w14:textId="77777777" w:rsidR="00940027" w:rsidRDefault="00940027">
            <w:pPr>
              <w:pStyle w:val="OtherTableBody"/>
            </w:pPr>
            <w:r>
              <w:t>Initial Dispense Amount</w:t>
            </w:r>
          </w:p>
        </w:tc>
        <w:tc>
          <w:tcPr>
            <w:tcW w:w="800" w:type="dxa"/>
          </w:tcPr>
          <w:p w14:paraId="746BD67D" w14:textId="77777777" w:rsidR="00940027" w:rsidRDefault="00940027">
            <w:pPr>
              <w:pStyle w:val="OtherTableBody"/>
              <w:jc w:val="center"/>
            </w:pPr>
            <w:r>
              <w:t>01680</w:t>
            </w:r>
          </w:p>
        </w:tc>
        <w:tc>
          <w:tcPr>
            <w:tcW w:w="600" w:type="dxa"/>
          </w:tcPr>
          <w:p w14:paraId="68106446" w14:textId="77777777" w:rsidR="00940027" w:rsidRDefault="00940027">
            <w:pPr>
              <w:pStyle w:val="OtherTableBody"/>
              <w:jc w:val="center"/>
            </w:pPr>
            <w:r>
              <w:t>RXE</w:t>
            </w:r>
          </w:p>
        </w:tc>
        <w:tc>
          <w:tcPr>
            <w:tcW w:w="700" w:type="dxa"/>
          </w:tcPr>
          <w:p w14:paraId="57E3CA96" w14:textId="77777777" w:rsidR="00940027" w:rsidRDefault="00940027">
            <w:pPr>
              <w:pStyle w:val="OtherTableBody"/>
            </w:pPr>
            <w:r>
              <w:t>39</w:t>
            </w:r>
          </w:p>
        </w:tc>
        <w:tc>
          <w:tcPr>
            <w:tcW w:w="600" w:type="dxa"/>
          </w:tcPr>
          <w:p w14:paraId="58DFD1AE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1D7BDD59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33E770B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0DB8D4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1C76EC7" w14:textId="77777777" w:rsidR="00940027" w:rsidRDefault="00940027">
            <w:pPr>
              <w:pStyle w:val="OtherTableBody"/>
            </w:pPr>
            <w:r>
              <w:t>4.14.4.39</w:t>
            </w:r>
          </w:p>
        </w:tc>
      </w:tr>
      <w:tr w:rsidR="00940027" w14:paraId="5783026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08FDEED" w14:textId="77777777" w:rsidR="00940027" w:rsidRDefault="00940027">
            <w:pPr>
              <w:pStyle w:val="OtherTableBody"/>
            </w:pPr>
            <w:r>
              <w:t>Initial Quantity</w:t>
            </w:r>
          </w:p>
        </w:tc>
        <w:tc>
          <w:tcPr>
            <w:tcW w:w="800" w:type="dxa"/>
          </w:tcPr>
          <w:p w14:paraId="7A67EA4F" w14:textId="77777777" w:rsidR="00940027" w:rsidRDefault="00940027">
            <w:pPr>
              <w:pStyle w:val="OtherTableBody"/>
              <w:jc w:val="center"/>
            </w:pPr>
            <w:r>
              <w:t>01378</w:t>
            </w:r>
          </w:p>
        </w:tc>
        <w:tc>
          <w:tcPr>
            <w:tcW w:w="600" w:type="dxa"/>
          </w:tcPr>
          <w:p w14:paraId="7F94CC16" w14:textId="77777777" w:rsidR="00940027" w:rsidRDefault="00940027">
            <w:pPr>
              <w:pStyle w:val="OtherTableBody"/>
              <w:jc w:val="center"/>
            </w:pPr>
            <w:r>
              <w:t>INV</w:t>
            </w:r>
          </w:p>
        </w:tc>
        <w:tc>
          <w:tcPr>
            <w:tcW w:w="700" w:type="dxa"/>
          </w:tcPr>
          <w:p w14:paraId="0A665DB5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1425AA05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03F83D50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6554E21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472061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55F63C3" w14:textId="77777777" w:rsidR="00940027" w:rsidRDefault="00940027">
            <w:pPr>
              <w:pStyle w:val="OtherTableBody"/>
            </w:pPr>
            <w:r>
              <w:t>13.4.4.7</w:t>
            </w:r>
          </w:p>
        </w:tc>
      </w:tr>
      <w:tr w:rsidR="00940027" w14:paraId="6A6DB39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800566D" w14:textId="77777777" w:rsidR="00940027" w:rsidRDefault="00940027">
            <w:pPr>
              <w:pStyle w:val="OtherTableBody"/>
            </w:pPr>
            <w:r>
              <w:t>Initial Specimen Volume</w:t>
            </w:r>
          </w:p>
        </w:tc>
        <w:tc>
          <w:tcPr>
            <w:tcW w:w="800" w:type="dxa"/>
          </w:tcPr>
          <w:p w14:paraId="20007D19" w14:textId="77777777" w:rsidR="00940027" w:rsidRDefault="00940027">
            <w:pPr>
              <w:pStyle w:val="OtherTableBody"/>
              <w:jc w:val="center"/>
            </w:pPr>
            <w:r>
              <w:t>01350</w:t>
            </w:r>
          </w:p>
        </w:tc>
        <w:tc>
          <w:tcPr>
            <w:tcW w:w="600" w:type="dxa"/>
          </w:tcPr>
          <w:p w14:paraId="4DCBF854" w14:textId="77777777" w:rsidR="00940027" w:rsidRDefault="00940027">
            <w:pPr>
              <w:pStyle w:val="OtherTableBody"/>
              <w:jc w:val="center"/>
            </w:pPr>
            <w:r>
              <w:t>SAC</w:t>
            </w:r>
          </w:p>
        </w:tc>
        <w:tc>
          <w:tcPr>
            <w:tcW w:w="700" w:type="dxa"/>
          </w:tcPr>
          <w:p w14:paraId="25029CF6" w14:textId="77777777" w:rsidR="00940027" w:rsidRDefault="00940027">
            <w:pPr>
              <w:pStyle w:val="OtherTableBody"/>
            </w:pPr>
            <w:r>
              <w:t>23</w:t>
            </w:r>
          </w:p>
        </w:tc>
        <w:tc>
          <w:tcPr>
            <w:tcW w:w="600" w:type="dxa"/>
          </w:tcPr>
          <w:p w14:paraId="704C592A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3C058B42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3BBC252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BE9987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B8AE487" w14:textId="77777777" w:rsidR="00940027" w:rsidRDefault="00940027">
            <w:pPr>
              <w:pStyle w:val="OtherTableBody"/>
            </w:pPr>
            <w:r>
              <w:t>13.4.3.23</w:t>
            </w:r>
          </w:p>
        </w:tc>
      </w:tr>
      <w:tr w:rsidR="00940027" w14:paraId="476EE25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D9033BA" w14:textId="77777777" w:rsidR="00940027" w:rsidRDefault="00940027">
            <w:pPr>
              <w:pStyle w:val="OtherTableBody"/>
            </w:pPr>
            <w:r>
              <w:t>Initiating Location</w:t>
            </w:r>
          </w:p>
        </w:tc>
        <w:tc>
          <w:tcPr>
            <w:tcW w:w="800" w:type="dxa"/>
          </w:tcPr>
          <w:p w14:paraId="701D280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01477</w:t>
            </w:r>
          </w:p>
        </w:tc>
        <w:tc>
          <w:tcPr>
            <w:tcW w:w="600" w:type="dxa"/>
          </w:tcPr>
          <w:p w14:paraId="299697D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RXD</w:t>
            </w:r>
          </w:p>
        </w:tc>
        <w:tc>
          <w:tcPr>
            <w:tcW w:w="700" w:type="dxa"/>
          </w:tcPr>
          <w:p w14:paraId="114C35E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26</w:t>
            </w:r>
          </w:p>
        </w:tc>
        <w:tc>
          <w:tcPr>
            <w:tcW w:w="600" w:type="dxa"/>
          </w:tcPr>
          <w:p w14:paraId="33BD93A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AD5226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2D9511D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4AD987A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63697E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4.14.5.26</w:t>
            </w:r>
          </w:p>
        </w:tc>
      </w:tr>
      <w:tr w:rsidR="00940027" w14:paraId="16F26A0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3ED365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Input Parameter List</w:t>
            </w:r>
          </w:p>
        </w:tc>
        <w:tc>
          <w:tcPr>
            <w:tcW w:w="800" w:type="dxa"/>
          </w:tcPr>
          <w:p w14:paraId="3E4B47B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00705</w:t>
            </w:r>
          </w:p>
        </w:tc>
        <w:tc>
          <w:tcPr>
            <w:tcW w:w="600" w:type="dxa"/>
          </w:tcPr>
          <w:p w14:paraId="690AADE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SPR</w:t>
            </w:r>
          </w:p>
        </w:tc>
        <w:tc>
          <w:tcPr>
            <w:tcW w:w="700" w:type="dxa"/>
          </w:tcPr>
          <w:p w14:paraId="59BDD41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600" w:type="dxa"/>
          </w:tcPr>
          <w:p w14:paraId="627DCB5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256</w:t>
            </w:r>
          </w:p>
        </w:tc>
        <w:tc>
          <w:tcPr>
            <w:tcW w:w="600" w:type="dxa"/>
          </w:tcPr>
          <w:p w14:paraId="0EEEE52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QIP</w:t>
            </w:r>
          </w:p>
        </w:tc>
        <w:tc>
          <w:tcPr>
            <w:tcW w:w="700" w:type="dxa"/>
          </w:tcPr>
          <w:p w14:paraId="7DD90DF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0AFA651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43044C5D" w14:textId="77777777" w:rsidR="00940027" w:rsidRDefault="00940027">
            <w:pPr>
              <w:pStyle w:val="OtherTableBody"/>
            </w:pPr>
            <w:r>
              <w:t>5.10.5.5.4</w:t>
            </w:r>
          </w:p>
        </w:tc>
      </w:tr>
      <w:tr w:rsidR="00940027" w14:paraId="3B5131C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CDB152A" w14:textId="77777777" w:rsidR="00940027" w:rsidRDefault="00940027">
            <w:pPr>
              <w:pStyle w:val="OtherTableBody"/>
            </w:pPr>
            <w:r>
              <w:t>Input Parameter List</w:t>
            </w:r>
          </w:p>
        </w:tc>
        <w:tc>
          <w:tcPr>
            <w:tcW w:w="800" w:type="dxa"/>
          </w:tcPr>
          <w:p w14:paraId="2BC7DF0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00705</w:t>
            </w:r>
          </w:p>
        </w:tc>
        <w:tc>
          <w:tcPr>
            <w:tcW w:w="600" w:type="dxa"/>
          </w:tcPr>
          <w:p w14:paraId="2DC4B3B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ERQ</w:t>
            </w:r>
          </w:p>
        </w:tc>
        <w:tc>
          <w:tcPr>
            <w:tcW w:w="700" w:type="dxa"/>
          </w:tcPr>
          <w:p w14:paraId="6E2E491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00B6F59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256</w:t>
            </w:r>
          </w:p>
        </w:tc>
        <w:tc>
          <w:tcPr>
            <w:tcW w:w="600" w:type="dxa"/>
          </w:tcPr>
          <w:p w14:paraId="05F93E1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QIP</w:t>
            </w:r>
          </w:p>
        </w:tc>
        <w:tc>
          <w:tcPr>
            <w:tcW w:w="700" w:type="dxa"/>
          </w:tcPr>
          <w:p w14:paraId="45CE9DD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228B198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4D5E723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5.10.5.2.3</w:t>
            </w:r>
          </w:p>
        </w:tc>
      </w:tr>
      <w:tr w:rsidR="00940027" w14:paraId="288BDD7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4EE774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Institution</w:t>
            </w:r>
          </w:p>
        </w:tc>
        <w:tc>
          <w:tcPr>
            <w:tcW w:w="800" w:type="dxa"/>
          </w:tcPr>
          <w:p w14:paraId="3B63BC0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01613</w:t>
            </w:r>
          </w:p>
        </w:tc>
        <w:tc>
          <w:tcPr>
            <w:tcW w:w="600" w:type="dxa"/>
          </w:tcPr>
          <w:p w14:paraId="7C3170C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PRA</w:t>
            </w:r>
          </w:p>
        </w:tc>
        <w:tc>
          <w:tcPr>
            <w:tcW w:w="700" w:type="dxa"/>
          </w:tcPr>
          <w:p w14:paraId="0FC11F8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9</w:t>
            </w:r>
          </w:p>
        </w:tc>
        <w:tc>
          <w:tcPr>
            <w:tcW w:w="600" w:type="dxa"/>
          </w:tcPr>
          <w:p w14:paraId="7EE404D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C99A04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7CA7131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309556B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0537</w:t>
            </w:r>
          </w:p>
        </w:tc>
        <w:tc>
          <w:tcPr>
            <w:tcW w:w="942" w:type="dxa"/>
          </w:tcPr>
          <w:p w14:paraId="6C2D7FC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15.4.6.9</w:t>
            </w:r>
          </w:p>
        </w:tc>
      </w:tr>
      <w:tr w:rsidR="00940027" w14:paraId="04CF86E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8BB247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Institution Activation Date</w:t>
            </w:r>
          </w:p>
        </w:tc>
        <w:tc>
          <w:tcPr>
            <w:tcW w:w="800" w:type="dxa"/>
          </w:tcPr>
          <w:p w14:paraId="5E73096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00680</w:t>
            </w:r>
          </w:p>
        </w:tc>
        <w:tc>
          <w:tcPr>
            <w:tcW w:w="600" w:type="dxa"/>
          </w:tcPr>
          <w:p w14:paraId="7E3D81C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STF</w:t>
            </w:r>
          </w:p>
        </w:tc>
        <w:tc>
          <w:tcPr>
            <w:tcW w:w="700" w:type="dxa"/>
          </w:tcPr>
          <w:p w14:paraId="18A8675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12</w:t>
            </w:r>
          </w:p>
        </w:tc>
        <w:tc>
          <w:tcPr>
            <w:tcW w:w="600" w:type="dxa"/>
          </w:tcPr>
          <w:p w14:paraId="0F91495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276</w:t>
            </w:r>
          </w:p>
        </w:tc>
        <w:tc>
          <w:tcPr>
            <w:tcW w:w="600" w:type="dxa"/>
          </w:tcPr>
          <w:p w14:paraId="53B7C5E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DIN</w:t>
            </w:r>
          </w:p>
        </w:tc>
        <w:tc>
          <w:tcPr>
            <w:tcW w:w="700" w:type="dxa"/>
          </w:tcPr>
          <w:p w14:paraId="4C2F2DD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48FD860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0537</w:t>
            </w:r>
          </w:p>
        </w:tc>
        <w:tc>
          <w:tcPr>
            <w:tcW w:w="942" w:type="dxa"/>
          </w:tcPr>
          <w:p w14:paraId="410C02A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15.4.8.12</w:t>
            </w:r>
          </w:p>
        </w:tc>
      </w:tr>
      <w:tr w:rsidR="00940027" w14:paraId="56147DC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87746E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Institution Inactivation Date</w:t>
            </w:r>
          </w:p>
        </w:tc>
        <w:tc>
          <w:tcPr>
            <w:tcW w:w="800" w:type="dxa"/>
          </w:tcPr>
          <w:p w14:paraId="02E6DBF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00681</w:t>
            </w:r>
          </w:p>
        </w:tc>
        <w:tc>
          <w:tcPr>
            <w:tcW w:w="600" w:type="dxa"/>
          </w:tcPr>
          <w:p w14:paraId="6D923FD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STF</w:t>
            </w:r>
          </w:p>
        </w:tc>
        <w:tc>
          <w:tcPr>
            <w:tcW w:w="700" w:type="dxa"/>
          </w:tcPr>
          <w:p w14:paraId="1EA9020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</w:t>
            </w:r>
          </w:p>
        </w:tc>
        <w:tc>
          <w:tcPr>
            <w:tcW w:w="600" w:type="dxa"/>
          </w:tcPr>
          <w:p w14:paraId="54BF204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276</w:t>
            </w:r>
          </w:p>
        </w:tc>
        <w:tc>
          <w:tcPr>
            <w:tcW w:w="600" w:type="dxa"/>
          </w:tcPr>
          <w:p w14:paraId="43453E6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DIN</w:t>
            </w:r>
          </w:p>
        </w:tc>
        <w:tc>
          <w:tcPr>
            <w:tcW w:w="700" w:type="dxa"/>
          </w:tcPr>
          <w:p w14:paraId="527882C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743E32C8" w14:textId="77777777" w:rsidR="00940027" w:rsidRDefault="00940027">
            <w:pPr>
              <w:pStyle w:val="OtherTableBody"/>
              <w:jc w:val="center"/>
            </w:pPr>
            <w:r>
              <w:t>0537</w:t>
            </w:r>
          </w:p>
        </w:tc>
        <w:tc>
          <w:tcPr>
            <w:tcW w:w="942" w:type="dxa"/>
          </w:tcPr>
          <w:p w14:paraId="112F13BA" w14:textId="77777777" w:rsidR="00940027" w:rsidRDefault="00940027">
            <w:pPr>
              <w:pStyle w:val="OtherTableBody"/>
            </w:pPr>
            <w:r>
              <w:t>15.4.8.13</w:t>
            </w:r>
          </w:p>
        </w:tc>
      </w:tr>
      <w:tr w:rsidR="00940027" w14:paraId="1919CCF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B2AA990" w14:textId="77777777" w:rsidR="00940027" w:rsidRDefault="00940027">
            <w:pPr>
              <w:pStyle w:val="OtherTableBody"/>
            </w:pPr>
            <w:r>
              <w:t>Institution Registering the Patient</w:t>
            </w:r>
          </w:p>
        </w:tc>
        <w:tc>
          <w:tcPr>
            <w:tcW w:w="800" w:type="dxa"/>
          </w:tcPr>
          <w:p w14:paraId="5EB7EAD4" w14:textId="77777777" w:rsidR="00940027" w:rsidRDefault="00940027">
            <w:pPr>
              <w:pStyle w:val="OtherTableBody"/>
              <w:jc w:val="center"/>
            </w:pPr>
            <w:r>
              <w:t>01037</w:t>
            </w:r>
          </w:p>
        </w:tc>
        <w:tc>
          <w:tcPr>
            <w:tcW w:w="600" w:type="dxa"/>
          </w:tcPr>
          <w:p w14:paraId="50B8A80C" w14:textId="77777777" w:rsidR="00940027" w:rsidRDefault="00940027">
            <w:pPr>
              <w:pStyle w:val="OtherTableBody"/>
              <w:jc w:val="center"/>
            </w:pPr>
            <w:r>
              <w:t>CSR</w:t>
            </w:r>
          </w:p>
        </w:tc>
        <w:tc>
          <w:tcPr>
            <w:tcW w:w="700" w:type="dxa"/>
          </w:tcPr>
          <w:p w14:paraId="5713B6D0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2A593D54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3C928B58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5CF881E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49CCAC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E1BBC76" w14:textId="77777777" w:rsidR="00940027" w:rsidRDefault="00940027">
            <w:pPr>
              <w:pStyle w:val="OtherTableBody"/>
            </w:pPr>
            <w:r>
              <w:t>7.8.1.3</w:t>
            </w:r>
          </w:p>
        </w:tc>
      </w:tr>
      <w:tr w:rsidR="00940027" w14:paraId="59734B3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DD9E2C0" w14:textId="77777777" w:rsidR="00940027" w:rsidRDefault="00940027">
            <w:pPr>
              <w:pStyle w:val="OtherTableBody"/>
            </w:pPr>
            <w:r>
              <w:t>Institution Relationship Period</w:t>
            </w:r>
          </w:p>
        </w:tc>
        <w:tc>
          <w:tcPr>
            <w:tcW w:w="800" w:type="dxa"/>
          </w:tcPr>
          <w:p w14:paraId="7ADC953F" w14:textId="77777777" w:rsidR="00940027" w:rsidRDefault="00940027">
            <w:pPr>
              <w:pStyle w:val="OtherTableBody"/>
              <w:jc w:val="center"/>
            </w:pPr>
            <w:r>
              <w:t>01889</w:t>
            </w:r>
          </w:p>
        </w:tc>
        <w:tc>
          <w:tcPr>
            <w:tcW w:w="600" w:type="dxa"/>
          </w:tcPr>
          <w:p w14:paraId="7B56863F" w14:textId="77777777" w:rsidR="00940027" w:rsidRDefault="00940027">
            <w:pPr>
              <w:pStyle w:val="OtherTableBody"/>
              <w:jc w:val="center"/>
            </w:pPr>
            <w:r>
              <w:t>STF</w:t>
            </w:r>
          </w:p>
        </w:tc>
        <w:tc>
          <w:tcPr>
            <w:tcW w:w="700" w:type="dxa"/>
          </w:tcPr>
          <w:p w14:paraId="41692289" w14:textId="77777777" w:rsidR="00940027" w:rsidRDefault="00940027">
            <w:pPr>
              <w:pStyle w:val="OtherTableBody"/>
            </w:pPr>
            <w:r>
              <w:t>34</w:t>
            </w:r>
          </w:p>
        </w:tc>
        <w:tc>
          <w:tcPr>
            <w:tcW w:w="600" w:type="dxa"/>
          </w:tcPr>
          <w:p w14:paraId="795EC126" w14:textId="77777777" w:rsidR="00940027" w:rsidRDefault="00940027">
            <w:pPr>
              <w:pStyle w:val="OtherTableBody"/>
            </w:pPr>
            <w:r>
              <w:t>52</w:t>
            </w:r>
          </w:p>
        </w:tc>
        <w:tc>
          <w:tcPr>
            <w:tcW w:w="600" w:type="dxa"/>
          </w:tcPr>
          <w:p w14:paraId="4324D7C6" w14:textId="77777777" w:rsidR="00940027" w:rsidRDefault="00940027">
            <w:pPr>
              <w:pStyle w:val="OtherTableBody"/>
            </w:pPr>
            <w:r>
              <w:t>DR</w:t>
            </w:r>
          </w:p>
        </w:tc>
        <w:tc>
          <w:tcPr>
            <w:tcW w:w="700" w:type="dxa"/>
          </w:tcPr>
          <w:p w14:paraId="7776A24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D3BF4A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0257E84" w14:textId="77777777" w:rsidR="00940027" w:rsidRDefault="00940027">
            <w:pPr>
              <w:pStyle w:val="OtherTableBody"/>
            </w:pPr>
            <w:r>
              <w:t>15.4.8.34</w:t>
            </w:r>
          </w:p>
        </w:tc>
      </w:tr>
      <w:tr w:rsidR="00940027" w14:paraId="7EA0D69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71A79B1" w14:textId="77777777" w:rsidR="00940027" w:rsidRDefault="00940027">
            <w:pPr>
              <w:pStyle w:val="OtherTableBody"/>
            </w:pPr>
            <w:r>
              <w:t>Institution Relationship Type Code</w:t>
            </w:r>
          </w:p>
        </w:tc>
        <w:tc>
          <w:tcPr>
            <w:tcW w:w="800" w:type="dxa"/>
          </w:tcPr>
          <w:p w14:paraId="0DBB51EC" w14:textId="77777777" w:rsidR="00940027" w:rsidRDefault="00940027">
            <w:pPr>
              <w:pStyle w:val="OtherTableBody"/>
              <w:jc w:val="center"/>
            </w:pPr>
            <w:r>
              <w:t>01888</w:t>
            </w:r>
          </w:p>
        </w:tc>
        <w:tc>
          <w:tcPr>
            <w:tcW w:w="600" w:type="dxa"/>
          </w:tcPr>
          <w:p w14:paraId="66427D4F" w14:textId="77777777" w:rsidR="00940027" w:rsidRDefault="00940027">
            <w:pPr>
              <w:pStyle w:val="OtherTableBody"/>
              <w:jc w:val="center"/>
            </w:pPr>
            <w:r>
              <w:t>STF</w:t>
            </w:r>
          </w:p>
        </w:tc>
        <w:tc>
          <w:tcPr>
            <w:tcW w:w="700" w:type="dxa"/>
          </w:tcPr>
          <w:p w14:paraId="1FCE30D8" w14:textId="77777777" w:rsidR="00940027" w:rsidRDefault="00940027">
            <w:pPr>
              <w:pStyle w:val="OtherTableBody"/>
            </w:pPr>
            <w:r>
              <w:t>33</w:t>
            </w:r>
          </w:p>
        </w:tc>
        <w:tc>
          <w:tcPr>
            <w:tcW w:w="600" w:type="dxa"/>
          </w:tcPr>
          <w:p w14:paraId="44348C96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2F022039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7F9AFA5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783521E" w14:textId="77777777" w:rsidR="00940027" w:rsidRDefault="00940027">
            <w:pPr>
              <w:pStyle w:val="OtherTableBody"/>
              <w:jc w:val="center"/>
            </w:pPr>
            <w:r>
              <w:t>0538</w:t>
            </w:r>
          </w:p>
        </w:tc>
        <w:tc>
          <w:tcPr>
            <w:tcW w:w="942" w:type="dxa"/>
          </w:tcPr>
          <w:p w14:paraId="03F239D2" w14:textId="77777777" w:rsidR="00940027" w:rsidRDefault="00940027">
            <w:pPr>
              <w:pStyle w:val="OtherTableBody"/>
            </w:pPr>
            <w:r>
              <w:t>15.4.8.33</w:t>
            </w:r>
          </w:p>
        </w:tc>
      </w:tr>
      <w:tr w:rsidR="00940027" w14:paraId="433225C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B54A276" w14:textId="77777777" w:rsidR="00940027" w:rsidRDefault="00940027">
            <w:pPr>
              <w:pStyle w:val="OtherTableBody"/>
            </w:pPr>
            <w:r>
              <w:t>Insurance Amount</w:t>
            </w:r>
          </w:p>
        </w:tc>
        <w:tc>
          <w:tcPr>
            <w:tcW w:w="800" w:type="dxa"/>
          </w:tcPr>
          <w:p w14:paraId="78E979C8" w14:textId="77777777" w:rsidR="00940027" w:rsidRDefault="00940027">
            <w:pPr>
              <w:pStyle w:val="OtherTableBody"/>
              <w:jc w:val="center"/>
            </w:pPr>
            <w:r>
              <w:t>00369</w:t>
            </w:r>
          </w:p>
        </w:tc>
        <w:tc>
          <w:tcPr>
            <w:tcW w:w="600" w:type="dxa"/>
          </w:tcPr>
          <w:p w14:paraId="2FF1E3AB" w14:textId="77777777" w:rsidR="00940027" w:rsidRDefault="00940027">
            <w:pPr>
              <w:pStyle w:val="OtherTableBody"/>
              <w:jc w:val="center"/>
            </w:pPr>
            <w:r>
              <w:t>FT1</w:t>
            </w:r>
          </w:p>
        </w:tc>
        <w:tc>
          <w:tcPr>
            <w:tcW w:w="700" w:type="dxa"/>
          </w:tcPr>
          <w:p w14:paraId="6DB7F441" w14:textId="77777777" w:rsidR="00940027" w:rsidRDefault="00940027">
            <w:pPr>
              <w:pStyle w:val="OtherTableBody"/>
            </w:pPr>
            <w:r>
              <w:t>15</w:t>
            </w:r>
          </w:p>
        </w:tc>
        <w:tc>
          <w:tcPr>
            <w:tcW w:w="600" w:type="dxa"/>
          </w:tcPr>
          <w:p w14:paraId="45225959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51CA8F5C" w14:textId="77777777" w:rsidR="00940027" w:rsidRDefault="00940027">
            <w:pPr>
              <w:pStyle w:val="OtherTableBody"/>
            </w:pPr>
            <w:r>
              <w:t>CP</w:t>
            </w:r>
          </w:p>
        </w:tc>
        <w:tc>
          <w:tcPr>
            <w:tcW w:w="700" w:type="dxa"/>
          </w:tcPr>
          <w:p w14:paraId="62EAA91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F64D98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AFAD109" w14:textId="77777777" w:rsidR="00940027" w:rsidRDefault="00940027">
            <w:pPr>
              <w:pStyle w:val="OtherTableBody"/>
            </w:pPr>
            <w:r>
              <w:t>6.5.1.15</w:t>
            </w:r>
          </w:p>
        </w:tc>
      </w:tr>
      <w:tr w:rsidR="00940027" w14:paraId="070D9C0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5E11A03" w14:textId="77777777" w:rsidR="00940027" w:rsidRDefault="00940027">
            <w:pPr>
              <w:pStyle w:val="OtherTableBody"/>
            </w:pPr>
            <w:r>
              <w:t>Insurance Co Contact Person</w:t>
            </w:r>
          </w:p>
        </w:tc>
        <w:tc>
          <w:tcPr>
            <w:tcW w:w="800" w:type="dxa"/>
          </w:tcPr>
          <w:p w14:paraId="57AFDE8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00431</w:t>
            </w:r>
          </w:p>
        </w:tc>
        <w:tc>
          <w:tcPr>
            <w:tcW w:w="600" w:type="dxa"/>
          </w:tcPr>
          <w:p w14:paraId="10F98BA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IN1</w:t>
            </w:r>
          </w:p>
        </w:tc>
        <w:tc>
          <w:tcPr>
            <w:tcW w:w="700" w:type="dxa"/>
          </w:tcPr>
          <w:p w14:paraId="506E997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600" w:type="dxa"/>
          </w:tcPr>
          <w:p w14:paraId="3E0285B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1D046E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XPN</w:t>
            </w:r>
          </w:p>
        </w:tc>
        <w:tc>
          <w:tcPr>
            <w:tcW w:w="700" w:type="dxa"/>
          </w:tcPr>
          <w:p w14:paraId="2E3DA13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0D5F119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3322DA4" w14:textId="77777777" w:rsidR="00940027" w:rsidRDefault="00940027">
            <w:pPr>
              <w:pStyle w:val="OtherTableBody"/>
            </w:pPr>
            <w:r>
              <w:t>6.5.6.6</w:t>
            </w:r>
          </w:p>
        </w:tc>
      </w:tr>
      <w:tr w:rsidR="00940027" w14:paraId="3E08C2A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026D1BE" w14:textId="77777777" w:rsidR="00940027" w:rsidRDefault="00940027">
            <w:pPr>
              <w:pStyle w:val="OtherTableBody"/>
            </w:pPr>
            <w:r>
              <w:t>Insurance Co Contact Phone Number</w:t>
            </w:r>
          </w:p>
        </w:tc>
        <w:tc>
          <w:tcPr>
            <w:tcW w:w="800" w:type="dxa"/>
          </w:tcPr>
          <w:p w14:paraId="5C4937C5" w14:textId="77777777" w:rsidR="00940027" w:rsidRDefault="00940027">
            <w:pPr>
              <w:pStyle w:val="OtherTableBody"/>
              <w:jc w:val="center"/>
            </w:pPr>
            <w:r>
              <w:t>00798</w:t>
            </w:r>
          </w:p>
        </w:tc>
        <w:tc>
          <w:tcPr>
            <w:tcW w:w="600" w:type="dxa"/>
          </w:tcPr>
          <w:p w14:paraId="7FED60EC" w14:textId="77777777" w:rsidR="00940027" w:rsidRDefault="00940027">
            <w:pPr>
              <w:pStyle w:val="OtherTableBody"/>
              <w:jc w:val="center"/>
            </w:pPr>
            <w:r>
              <w:t>IN2</w:t>
            </w:r>
          </w:p>
        </w:tc>
        <w:tc>
          <w:tcPr>
            <w:tcW w:w="700" w:type="dxa"/>
          </w:tcPr>
          <w:p w14:paraId="50AC2E33" w14:textId="77777777" w:rsidR="00940027" w:rsidRDefault="00940027">
            <w:pPr>
              <w:pStyle w:val="OtherTableBody"/>
            </w:pPr>
            <w:r>
              <w:t>58</w:t>
            </w:r>
          </w:p>
        </w:tc>
        <w:tc>
          <w:tcPr>
            <w:tcW w:w="600" w:type="dxa"/>
          </w:tcPr>
          <w:p w14:paraId="78754D17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471B6125" w14:textId="77777777" w:rsidR="00940027" w:rsidRDefault="00940027">
            <w:pPr>
              <w:pStyle w:val="OtherTableBody"/>
            </w:pPr>
            <w:r>
              <w:t>XTN</w:t>
            </w:r>
          </w:p>
        </w:tc>
        <w:tc>
          <w:tcPr>
            <w:tcW w:w="700" w:type="dxa"/>
          </w:tcPr>
          <w:p w14:paraId="006A909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33A145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62B8136" w14:textId="77777777" w:rsidR="00940027" w:rsidRDefault="00940027">
            <w:pPr>
              <w:pStyle w:val="OtherTableBody"/>
            </w:pPr>
            <w:r>
              <w:t>6.5.7.58</w:t>
            </w:r>
          </w:p>
        </w:tc>
      </w:tr>
      <w:tr w:rsidR="00940027" w14:paraId="445F434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1207481" w14:textId="77777777" w:rsidR="00940027" w:rsidRDefault="00940027">
            <w:pPr>
              <w:pStyle w:val="OtherTableBody"/>
            </w:pPr>
            <w:r>
              <w:t>Insurance Co Phone Number</w:t>
            </w:r>
          </w:p>
        </w:tc>
        <w:tc>
          <w:tcPr>
            <w:tcW w:w="800" w:type="dxa"/>
          </w:tcPr>
          <w:p w14:paraId="0522720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00432</w:t>
            </w:r>
          </w:p>
        </w:tc>
        <w:tc>
          <w:tcPr>
            <w:tcW w:w="600" w:type="dxa"/>
          </w:tcPr>
          <w:p w14:paraId="157D1F1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IN1</w:t>
            </w:r>
          </w:p>
        </w:tc>
        <w:tc>
          <w:tcPr>
            <w:tcW w:w="700" w:type="dxa"/>
          </w:tcPr>
          <w:p w14:paraId="7C1E265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</w:t>
            </w:r>
          </w:p>
        </w:tc>
        <w:tc>
          <w:tcPr>
            <w:tcW w:w="600" w:type="dxa"/>
          </w:tcPr>
          <w:p w14:paraId="2BB2D7C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70C382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XTN</w:t>
            </w:r>
          </w:p>
        </w:tc>
        <w:tc>
          <w:tcPr>
            <w:tcW w:w="700" w:type="dxa"/>
          </w:tcPr>
          <w:p w14:paraId="7AD3ABC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2571C93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93FEC77" w14:textId="77777777" w:rsidR="00940027" w:rsidRDefault="00940027">
            <w:pPr>
              <w:pStyle w:val="OtherTableBody"/>
            </w:pPr>
            <w:r>
              <w:t>6.5.6.7</w:t>
            </w:r>
          </w:p>
        </w:tc>
      </w:tr>
      <w:tr w:rsidR="00940027" w14:paraId="4D5819E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5A507E3" w14:textId="77777777" w:rsidR="00940027" w:rsidRDefault="00940027">
            <w:pPr>
              <w:pStyle w:val="OtherTableBody"/>
            </w:pPr>
            <w:r>
              <w:t>Insurance Co. Contact Reason</w:t>
            </w:r>
          </w:p>
        </w:tc>
        <w:tc>
          <w:tcPr>
            <w:tcW w:w="800" w:type="dxa"/>
          </w:tcPr>
          <w:p w14:paraId="772C4410" w14:textId="77777777" w:rsidR="00940027" w:rsidRDefault="00940027">
            <w:pPr>
              <w:pStyle w:val="OtherTableBody"/>
              <w:jc w:val="center"/>
            </w:pPr>
            <w:r>
              <w:t>00797</w:t>
            </w:r>
          </w:p>
        </w:tc>
        <w:tc>
          <w:tcPr>
            <w:tcW w:w="600" w:type="dxa"/>
          </w:tcPr>
          <w:p w14:paraId="783C0748" w14:textId="77777777" w:rsidR="00940027" w:rsidRDefault="00940027">
            <w:pPr>
              <w:pStyle w:val="OtherTableBody"/>
              <w:jc w:val="center"/>
            </w:pPr>
            <w:r>
              <w:t>IN2</w:t>
            </w:r>
          </w:p>
        </w:tc>
        <w:tc>
          <w:tcPr>
            <w:tcW w:w="700" w:type="dxa"/>
          </w:tcPr>
          <w:p w14:paraId="31F03D88" w14:textId="77777777" w:rsidR="00940027" w:rsidRDefault="00940027">
            <w:pPr>
              <w:pStyle w:val="OtherTableBody"/>
            </w:pPr>
            <w:r>
              <w:t>57</w:t>
            </w:r>
          </w:p>
        </w:tc>
        <w:tc>
          <w:tcPr>
            <w:tcW w:w="600" w:type="dxa"/>
          </w:tcPr>
          <w:p w14:paraId="6875654B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7ABBD4BF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12DD8FD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8E2CBBE" w14:textId="77777777" w:rsidR="00940027" w:rsidRDefault="00940027">
            <w:pPr>
              <w:pStyle w:val="OtherTableBody"/>
              <w:jc w:val="center"/>
            </w:pPr>
            <w:r>
              <w:t>0232</w:t>
            </w:r>
          </w:p>
        </w:tc>
        <w:tc>
          <w:tcPr>
            <w:tcW w:w="942" w:type="dxa"/>
          </w:tcPr>
          <w:p w14:paraId="0FAF262C" w14:textId="77777777" w:rsidR="00940027" w:rsidRDefault="00940027">
            <w:pPr>
              <w:pStyle w:val="OtherTableBody"/>
            </w:pPr>
            <w:r>
              <w:t>6.5.7.57</w:t>
            </w:r>
          </w:p>
        </w:tc>
      </w:tr>
      <w:tr w:rsidR="00940027" w14:paraId="0F5E549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7E6D4C3" w14:textId="77777777" w:rsidR="00940027" w:rsidRDefault="00940027">
            <w:pPr>
              <w:pStyle w:val="OtherTableBody"/>
            </w:pPr>
            <w:r>
              <w:t>Insurance Company Address</w:t>
            </w:r>
          </w:p>
        </w:tc>
        <w:tc>
          <w:tcPr>
            <w:tcW w:w="800" w:type="dxa"/>
          </w:tcPr>
          <w:p w14:paraId="7D7D23DD" w14:textId="77777777" w:rsidR="00940027" w:rsidRDefault="00940027">
            <w:pPr>
              <w:pStyle w:val="OtherTableBody"/>
              <w:jc w:val="center"/>
            </w:pPr>
            <w:r>
              <w:t>00430</w:t>
            </w:r>
          </w:p>
        </w:tc>
        <w:tc>
          <w:tcPr>
            <w:tcW w:w="600" w:type="dxa"/>
          </w:tcPr>
          <w:p w14:paraId="44D5CC1F" w14:textId="77777777" w:rsidR="00940027" w:rsidRDefault="00940027">
            <w:pPr>
              <w:pStyle w:val="OtherTableBody"/>
              <w:jc w:val="center"/>
            </w:pPr>
            <w:r>
              <w:t>IN1</w:t>
            </w:r>
          </w:p>
        </w:tc>
        <w:tc>
          <w:tcPr>
            <w:tcW w:w="700" w:type="dxa"/>
          </w:tcPr>
          <w:p w14:paraId="59049E65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213D806E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4F74B97A" w14:textId="77777777" w:rsidR="00940027" w:rsidRDefault="00940027">
            <w:pPr>
              <w:pStyle w:val="OtherTableBody"/>
            </w:pPr>
            <w:r>
              <w:t>XAD</w:t>
            </w:r>
          </w:p>
        </w:tc>
        <w:tc>
          <w:tcPr>
            <w:tcW w:w="700" w:type="dxa"/>
          </w:tcPr>
          <w:p w14:paraId="4BFC5C07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2B63692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FC623F6" w14:textId="77777777" w:rsidR="00940027" w:rsidRDefault="00940027">
            <w:pPr>
              <w:pStyle w:val="OtherTableBody"/>
            </w:pPr>
            <w:r>
              <w:t>6.5.6.5</w:t>
            </w:r>
          </w:p>
        </w:tc>
      </w:tr>
      <w:tr w:rsidR="00940027" w14:paraId="1D66B96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0DFA528" w14:textId="77777777" w:rsidR="00940027" w:rsidRDefault="00940027">
            <w:pPr>
              <w:pStyle w:val="OtherTableBody"/>
            </w:pPr>
            <w:r>
              <w:t>Insurance Company ID</w:t>
            </w:r>
          </w:p>
        </w:tc>
        <w:tc>
          <w:tcPr>
            <w:tcW w:w="800" w:type="dxa"/>
          </w:tcPr>
          <w:p w14:paraId="0ECFBEE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00428</w:t>
            </w:r>
          </w:p>
        </w:tc>
        <w:tc>
          <w:tcPr>
            <w:tcW w:w="600" w:type="dxa"/>
          </w:tcPr>
          <w:p w14:paraId="52DAA54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IN1</w:t>
            </w:r>
          </w:p>
        </w:tc>
        <w:tc>
          <w:tcPr>
            <w:tcW w:w="700" w:type="dxa"/>
          </w:tcPr>
          <w:p w14:paraId="2903E2C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151F861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567269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CX</w:t>
            </w:r>
          </w:p>
        </w:tc>
        <w:tc>
          <w:tcPr>
            <w:tcW w:w="700" w:type="dxa"/>
          </w:tcPr>
          <w:p w14:paraId="11408F0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74BCCD0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A1331B6" w14:textId="77777777" w:rsidR="00940027" w:rsidRDefault="00940027">
            <w:pPr>
              <w:pStyle w:val="OtherTableBody"/>
            </w:pPr>
            <w:r>
              <w:t>6.5.6.3</w:t>
            </w:r>
          </w:p>
        </w:tc>
      </w:tr>
      <w:tr w:rsidR="00940027" w14:paraId="193FD61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8E39DA8" w14:textId="77777777" w:rsidR="00940027" w:rsidRDefault="00940027">
            <w:pPr>
              <w:pStyle w:val="OtherTableBody"/>
            </w:pPr>
            <w:r>
              <w:t>Insurance Company Name</w:t>
            </w:r>
          </w:p>
        </w:tc>
        <w:tc>
          <w:tcPr>
            <w:tcW w:w="800" w:type="dxa"/>
          </w:tcPr>
          <w:p w14:paraId="1F23E57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00429</w:t>
            </w:r>
          </w:p>
        </w:tc>
        <w:tc>
          <w:tcPr>
            <w:tcW w:w="600" w:type="dxa"/>
          </w:tcPr>
          <w:p w14:paraId="3F26B8E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IN1</w:t>
            </w:r>
          </w:p>
        </w:tc>
        <w:tc>
          <w:tcPr>
            <w:tcW w:w="700" w:type="dxa"/>
          </w:tcPr>
          <w:p w14:paraId="4B8F87D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600" w:type="dxa"/>
          </w:tcPr>
          <w:p w14:paraId="5C5B703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3AEBD1E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XON</w:t>
            </w:r>
          </w:p>
        </w:tc>
        <w:tc>
          <w:tcPr>
            <w:tcW w:w="700" w:type="dxa"/>
          </w:tcPr>
          <w:p w14:paraId="03E07D6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5637ED9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AA2F93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6.5.6.4</w:t>
            </w:r>
          </w:p>
        </w:tc>
      </w:tr>
      <w:tr w:rsidR="00940027" w14:paraId="3DE617C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105677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Insurance Plan ID</w:t>
            </w:r>
          </w:p>
        </w:tc>
        <w:tc>
          <w:tcPr>
            <w:tcW w:w="800" w:type="dxa"/>
          </w:tcPr>
          <w:p w14:paraId="075FB0D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00368</w:t>
            </w:r>
          </w:p>
        </w:tc>
        <w:tc>
          <w:tcPr>
            <w:tcW w:w="600" w:type="dxa"/>
          </w:tcPr>
          <w:p w14:paraId="7D0F720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IN1</w:t>
            </w:r>
          </w:p>
        </w:tc>
        <w:tc>
          <w:tcPr>
            <w:tcW w:w="700" w:type="dxa"/>
          </w:tcPr>
          <w:p w14:paraId="54958B0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080325F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BD55FA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43C4915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6707BB0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0072</w:t>
            </w:r>
          </w:p>
        </w:tc>
        <w:tc>
          <w:tcPr>
            <w:tcW w:w="942" w:type="dxa"/>
          </w:tcPr>
          <w:p w14:paraId="2E9FA76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6.5.6.2</w:t>
            </w:r>
          </w:p>
        </w:tc>
      </w:tr>
      <w:tr w:rsidR="00940027" w14:paraId="2D9EC09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F2ADC5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Insurance Plan ID</w:t>
            </w:r>
          </w:p>
        </w:tc>
        <w:tc>
          <w:tcPr>
            <w:tcW w:w="800" w:type="dxa"/>
          </w:tcPr>
          <w:p w14:paraId="6A541EDE" w14:textId="77777777" w:rsidR="00940027" w:rsidRDefault="00940027">
            <w:pPr>
              <w:pStyle w:val="OtherTableBody"/>
              <w:jc w:val="center"/>
            </w:pPr>
            <w:r>
              <w:t>00368</w:t>
            </w:r>
          </w:p>
        </w:tc>
        <w:tc>
          <w:tcPr>
            <w:tcW w:w="600" w:type="dxa"/>
          </w:tcPr>
          <w:p w14:paraId="38311100" w14:textId="77777777" w:rsidR="00940027" w:rsidRDefault="00940027">
            <w:pPr>
              <w:pStyle w:val="OtherTableBody"/>
              <w:jc w:val="center"/>
            </w:pPr>
            <w:r>
              <w:t>FT1</w:t>
            </w:r>
          </w:p>
        </w:tc>
        <w:tc>
          <w:tcPr>
            <w:tcW w:w="700" w:type="dxa"/>
          </w:tcPr>
          <w:p w14:paraId="4D660B7C" w14:textId="77777777" w:rsidR="00940027" w:rsidRDefault="00940027">
            <w:pPr>
              <w:pStyle w:val="OtherTableBody"/>
            </w:pPr>
            <w:r>
              <w:t>14</w:t>
            </w:r>
          </w:p>
        </w:tc>
        <w:tc>
          <w:tcPr>
            <w:tcW w:w="600" w:type="dxa"/>
          </w:tcPr>
          <w:p w14:paraId="5ED36FC2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70734BE7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1233C26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6B48E40" w14:textId="77777777" w:rsidR="00940027" w:rsidRDefault="00940027">
            <w:pPr>
              <w:pStyle w:val="OtherTableBody"/>
              <w:jc w:val="center"/>
            </w:pPr>
            <w:r>
              <w:t>0072</w:t>
            </w:r>
          </w:p>
        </w:tc>
        <w:tc>
          <w:tcPr>
            <w:tcW w:w="942" w:type="dxa"/>
          </w:tcPr>
          <w:p w14:paraId="37C221FD" w14:textId="77777777" w:rsidR="00940027" w:rsidRDefault="00940027">
            <w:pPr>
              <w:pStyle w:val="OtherTableBody"/>
            </w:pPr>
            <w:r>
              <w:t>6.5.1.14</w:t>
            </w:r>
          </w:p>
        </w:tc>
      </w:tr>
      <w:tr w:rsidR="00940027" w14:paraId="274FE79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E4F97AE" w14:textId="77777777" w:rsidR="00940027" w:rsidRDefault="00940027">
            <w:pPr>
              <w:pStyle w:val="OtherTableBody"/>
            </w:pPr>
            <w:r>
              <w:t>Insured Employer Organization Name and ID</w:t>
            </w:r>
          </w:p>
        </w:tc>
        <w:tc>
          <w:tcPr>
            <w:tcW w:w="800" w:type="dxa"/>
          </w:tcPr>
          <w:p w14:paraId="0E7ACFD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00810</w:t>
            </w:r>
          </w:p>
        </w:tc>
        <w:tc>
          <w:tcPr>
            <w:tcW w:w="600" w:type="dxa"/>
          </w:tcPr>
          <w:p w14:paraId="18845EF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IN2</w:t>
            </w:r>
          </w:p>
        </w:tc>
        <w:tc>
          <w:tcPr>
            <w:tcW w:w="700" w:type="dxa"/>
          </w:tcPr>
          <w:p w14:paraId="293B3CB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70</w:t>
            </w:r>
          </w:p>
        </w:tc>
        <w:tc>
          <w:tcPr>
            <w:tcW w:w="600" w:type="dxa"/>
          </w:tcPr>
          <w:p w14:paraId="6094E0F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A865AB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XON</w:t>
            </w:r>
          </w:p>
        </w:tc>
        <w:tc>
          <w:tcPr>
            <w:tcW w:w="700" w:type="dxa"/>
          </w:tcPr>
          <w:p w14:paraId="1F51E35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238A319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79CD97B" w14:textId="77777777" w:rsidR="00940027" w:rsidRDefault="00940027">
            <w:pPr>
              <w:pStyle w:val="OtherTableBody"/>
            </w:pPr>
            <w:r>
              <w:t>6.5.7.70</w:t>
            </w:r>
          </w:p>
        </w:tc>
      </w:tr>
      <w:tr w:rsidR="00940027" w14:paraId="19AB446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F73CC77" w14:textId="77777777" w:rsidR="00940027" w:rsidRDefault="00940027">
            <w:pPr>
              <w:pStyle w:val="OtherTableBody"/>
            </w:pPr>
            <w:r>
              <w:t>Insured Organization Name and ID</w:t>
            </w:r>
          </w:p>
        </w:tc>
        <w:tc>
          <w:tcPr>
            <w:tcW w:w="800" w:type="dxa"/>
          </w:tcPr>
          <w:p w14:paraId="5877D7C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00809</w:t>
            </w:r>
          </w:p>
        </w:tc>
        <w:tc>
          <w:tcPr>
            <w:tcW w:w="600" w:type="dxa"/>
          </w:tcPr>
          <w:p w14:paraId="089EED3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IN2</w:t>
            </w:r>
          </w:p>
        </w:tc>
        <w:tc>
          <w:tcPr>
            <w:tcW w:w="700" w:type="dxa"/>
          </w:tcPr>
          <w:p w14:paraId="53FF996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69</w:t>
            </w:r>
          </w:p>
        </w:tc>
        <w:tc>
          <w:tcPr>
            <w:tcW w:w="600" w:type="dxa"/>
          </w:tcPr>
          <w:p w14:paraId="0FAD856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EE45B2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XON</w:t>
            </w:r>
          </w:p>
        </w:tc>
        <w:tc>
          <w:tcPr>
            <w:tcW w:w="700" w:type="dxa"/>
          </w:tcPr>
          <w:p w14:paraId="69889AC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38A6174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6D738CF" w14:textId="77777777" w:rsidR="00940027" w:rsidRDefault="00940027">
            <w:pPr>
              <w:pStyle w:val="OtherTableBody"/>
            </w:pPr>
            <w:r>
              <w:t>6.5.7.69</w:t>
            </w:r>
          </w:p>
        </w:tc>
      </w:tr>
      <w:tr w:rsidR="00940027" w14:paraId="5B4C12D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A6AF549" w14:textId="77777777" w:rsidR="00940027" w:rsidRDefault="00940027">
            <w:pPr>
              <w:pStyle w:val="OtherTableBody"/>
            </w:pPr>
            <w:r>
              <w:t>Insured_s Address</w:t>
            </w:r>
          </w:p>
        </w:tc>
        <w:tc>
          <w:tcPr>
            <w:tcW w:w="800" w:type="dxa"/>
          </w:tcPr>
          <w:p w14:paraId="5450C643" w14:textId="77777777" w:rsidR="00940027" w:rsidRDefault="00940027">
            <w:pPr>
              <w:pStyle w:val="OtherTableBody"/>
              <w:jc w:val="center"/>
            </w:pPr>
            <w:r>
              <w:t>00444</w:t>
            </w:r>
          </w:p>
        </w:tc>
        <w:tc>
          <w:tcPr>
            <w:tcW w:w="600" w:type="dxa"/>
          </w:tcPr>
          <w:p w14:paraId="39D2E2E3" w14:textId="77777777" w:rsidR="00940027" w:rsidRDefault="00940027">
            <w:pPr>
              <w:pStyle w:val="OtherTableBody"/>
              <w:jc w:val="center"/>
            </w:pPr>
            <w:r>
              <w:t>IN1</w:t>
            </w:r>
          </w:p>
        </w:tc>
        <w:tc>
          <w:tcPr>
            <w:tcW w:w="700" w:type="dxa"/>
          </w:tcPr>
          <w:p w14:paraId="6A57038A" w14:textId="77777777" w:rsidR="00940027" w:rsidRDefault="00940027">
            <w:pPr>
              <w:pStyle w:val="OtherTableBody"/>
            </w:pPr>
            <w:r>
              <w:t>19</w:t>
            </w:r>
          </w:p>
        </w:tc>
        <w:tc>
          <w:tcPr>
            <w:tcW w:w="600" w:type="dxa"/>
          </w:tcPr>
          <w:p w14:paraId="272FC69C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6EE323B7" w14:textId="77777777" w:rsidR="00940027" w:rsidRDefault="00940027">
            <w:pPr>
              <w:pStyle w:val="OtherTableBody"/>
            </w:pPr>
            <w:r>
              <w:t>XAD</w:t>
            </w:r>
          </w:p>
        </w:tc>
        <w:tc>
          <w:tcPr>
            <w:tcW w:w="700" w:type="dxa"/>
          </w:tcPr>
          <w:p w14:paraId="1ADE038B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523A99E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D2E10ED" w14:textId="77777777" w:rsidR="00940027" w:rsidRDefault="00940027">
            <w:pPr>
              <w:pStyle w:val="OtherTableBody"/>
            </w:pPr>
            <w:r>
              <w:t>6.5.6.19</w:t>
            </w:r>
          </w:p>
        </w:tc>
      </w:tr>
      <w:tr w:rsidR="00940027" w14:paraId="0661160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07A90AE" w14:textId="77777777" w:rsidR="00940027" w:rsidRDefault="00940027">
            <w:pPr>
              <w:pStyle w:val="OtherTableBody"/>
            </w:pPr>
            <w:r>
              <w:t>Insured_s Administrative Sex</w:t>
            </w:r>
          </w:p>
        </w:tc>
        <w:tc>
          <w:tcPr>
            <w:tcW w:w="800" w:type="dxa"/>
          </w:tcPr>
          <w:p w14:paraId="490D11E4" w14:textId="77777777" w:rsidR="00940027" w:rsidRDefault="00940027">
            <w:pPr>
              <w:pStyle w:val="OtherTableBody"/>
              <w:jc w:val="center"/>
            </w:pPr>
            <w:r>
              <w:t>00468</w:t>
            </w:r>
          </w:p>
        </w:tc>
        <w:tc>
          <w:tcPr>
            <w:tcW w:w="600" w:type="dxa"/>
          </w:tcPr>
          <w:p w14:paraId="157437E4" w14:textId="77777777" w:rsidR="00940027" w:rsidRDefault="00940027">
            <w:pPr>
              <w:pStyle w:val="OtherTableBody"/>
              <w:jc w:val="center"/>
            </w:pPr>
            <w:r>
              <w:t>IN1</w:t>
            </w:r>
          </w:p>
        </w:tc>
        <w:tc>
          <w:tcPr>
            <w:tcW w:w="700" w:type="dxa"/>
          </w:tcPr>
          <w:p w14:paraId="2690D410" w14:textId="77777777" w:rsidR="00940027" w:rsidRDefault="00940027">
            <w:pPr>
              <w:pStyle w:val="OtherTableBody"/>
            </w:pPr>
            <w:r>
              <w:t>43</w:t>
            </w:r>
          </w:p>
        </w:tc>
        <w:tc>
          <w:tcPr>
            <w:tcW w:w="600" w:type="dxa"/>
          </w:tcPr>
          <w:p w14:paraId="1D242010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0DEECCC6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1D327BE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4C9358C" w14:textId="77777777" w:rsidR="00940027" w:rsidRDefault="00940027">
            <w:pPr>
              <w:pStyle w:val="OtherTableBody"/>
              <w:jc w:val="center"/>
            </w:pPr>
            <w:r>
              <w:t>0001</w:t>
            </w:r>
          </w:p>
        </w:tc>
        <w:tc>
          <w:tcPr>
            <w:tcW w:w="942" w:type="dxa"/>
          </w:tcPr>
          <w:p w14:paraId="26181EC4" w14:textId="77777777" w:rsidR="00940027" w:rsidRDefault="00940027">
            <w:pPr>
              <w:pStyle w:val="OtherTableBody"/>
            </w:pPr>
            <w:r>
              <w:t>6.5.6.43</w:t>
            </w:r>
          </w:p>
        </w:tc>
      </w:tr>
      <w:tr w:rsidR="00940027" w14:paraId="16699E7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597CA30" w14:textId="77777777" w:rsidR="00940027" w:rsidRDefault="00940027">
            <w:pPr>
              <w:pStyle w:val="OtherTableBody"/>
            </w:pPr>
            <w:r>
              <w:t>Insured_s Birth Place</w:t>
            </w:r>
          </w:p>
        </w:tc>
        <w:tc>
          <w:tcPr>
            <w:tcW w:w="800" w:type="dxa"/>
          </w:tcPr>
          <w:p w14:paraId="3B3468A2" w14:textId="77777777" w:rsidR="00940027" w:rsidRDefault="00940027">
            <w:pPr>
              <w:pStyle w:val="OtherTableBody"/>
              <w:jc w:val="center"/>
            </w:pPr>
            <w:r>
              <w:t>01899</w:t>
            </w:r>
          </w:p>
        </w:tc>
        <w:tc>
          <w:tcPr>
            <w:tcW w:w="600" w:type="dxa"/>
          </w:tcPr>
          <w:p w14:paraId="649ED67B" w14:textId="77777777" w:rsidR="00940027" w:rsidRDefault="00940027">
            <w:pPr>
              <w:pStyle w:val="OtherTableBody"/>
              <w:jc w:val="center"/>
            </w:pPr>
            <w:r>
              <w:t>IN1</w:t>
            </w:r>
          </w:p>
        </w:tc>
        <w:tc>
          <w:tcPr>
            <w:tcW w:w="700" w:type="dxa"/>
          </w:tcPr>
          <w:p w14:paraId="3C971F66" w14:textId="77777777" w:rsidR="00940027" w:rsidRDefault="00940027">
            <w:pPr>
              <w:pStyle w:val="OtherTableBody"/>
            </w:pPr>
            <w:r>
              <w:t>52</w:t>
            </w:r>
          </w:p>
        </w:tc>
        <w:tc>
          <w:tcPr>
            <w:tcW w:w="600" w:type="dxa"/>
          </w:tcPr>
          <w:p w14:paraId="0C9C696B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6784EDC8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71A30F8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797DA9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7AA2C13" w14:textId="77777777" w:rsidR="00940027" w:rsidRDefault="00940027">
            <w:pPr>
              <w:pStyle w:val="OtherTableBody"/>
            </w:pPr>
            <w:r>
              <w:t>6.5.6.52</w:t>
            </w:r>
          </w:p>
        </w:tc>
      </w:tr>
      <w:tr w:rsidR="00940027" w14:paraId="47F0643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CF1BCC2" w14:textId="77777777" w:rsidR="00940027" w:rsidRDefault="00940027">
            <w:pPr>
              <w:pStyle w:val="OtherTableBody"/>
            </w:pPr>
            <w:r>
              <w:t>Insured_s Contact Person Phone Number</w:t>
            </w:r>
          </w:p>
        </w:tc>
        <w:tc>
          <w:tcPr>
            <w:tcW w:w="800" w:type="dxa"/>
          </w:tcPr>
          <w:p w14:paraId="10E343C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00793</w:t>
            </w:r>
          </w:p>
        </w:tc>
        <w:tc>
          <w:tcPr>
            <w:tcW w:w="600" w:type="dxa"/>
          </w:tcPr>
          <w:p w14:paraId="79AC194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IN2</w:t>
            </w:r>
          </w:p>
        </w:tc>
        <w:tc>
          <w:tcPr>
            <w:tcW w:w="700" w:type="dxa"/>
          </w:tcPr>
          <w:p w14:paraId="5A53DAB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53</w:t>
            </w:r>
          </w:p>
        </w:tc>
        <w:tc>
          <w:tcPr>
            <w:tcW w:w="600" w:type="dxa"/>
          </w:tcPr>
          <w:p w14:paraId="5DFB8C5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1644570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XTN</w:t>
            </w:r>
          </w:p>
        </w:tc>
        <w:tc>
          <w:tcPr>
            <w:tcW w:w="700" w:type="dxa"/>
          </w:tcPr>
          <w:p w14:paraId="56CB647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53D9D03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6614D305" w14:textId="77777777" w:rsidR="00940027" w:rsidRDefault="00940027">
            <w:pPr>
              <w:pStyle w:val="OtherTableBody"/>
            </w:pPr>
            <w:r>
              <w:t>6.5.7.53</w:t>
            </w:r>
          </w:p>
        </w:tc>
      </w:tr>
      <w:tr w:rsidR="00940027" w14:paraId="2A34450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C42A145" w14:textId="77777777" w:rsidR="00940027" w:rsidRDefault="00940027">
            <w:pPr>
              <w:pStyle w:val="OtherTableBody"/>
            </w:pPr>
            <w:r>
              <w:t>Insured_s Contact Person Reason</w:t>
            </w:r>
          </w:p>
        </w:tc>
        <w:tc>
          <w:tcPr>
            <w:tcW w:w="800" w:type="dxa"/>
          </w:tcPr>
          <w:p w14:paraId="5331D2D8" w14:textId="77777777" w:rsidR="00940027" w:rsidRDefault="00940027">
            <w:pPr>
              <w:pStyle w:val="OtherTableBody"/>
              <w:jc w:val="center"/>
            </w:pPr>
            <w:r>
              <w:t>00794</w:t>
            </w:r>
          </w:p>
        </w:tc>
        <w:tc>
          <w:tcPr>
            <w:tcW w:w="600" w:type="dxa"/>
          </w:tcPr>
          <w:p w14:paraId="39728F32" w14:textId="77777777" w:rsidR="00940027" w:rsidRDefault="00940027">
            <w:pPr>
              <w:pStyle w:val="OtherTableBody"/>
              <w:jc w:val="center"/>
            </w:pPr>
            <w:r>
              <w:t>IN2</w:t>
            </w:r>
          </w:p>
        </w:tc>
        <w:tc>
          <w:tcPr>
            <w:tcW w:w="700" w:type="dxa"/>
          </w:tcPr>
          <w:p w14:paraId="7AEC4C20" w14:textId="77777777" w:rsidR="00940027" w:rsidRDefault="00940027">
            <w:pPr>
              <w:pStyle w:val="OtherTableBody"/>
            </w:pPr>
            <w:r>
              <w:t>54</w:t>
            </w:r>
          </w:p>
        </w:tc>
        <w:tc>
          <w:tcPr>
            <w:tcW w:w="600" w:type="dxa"/>
          </w:tcPr>
          <w:p w14:paraId="56315518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3D9A6218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66B20D88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57BDF9F0" w14:textId="77777777" w:rsidR="00940027" w:rsidRDefault="00940027">
            <w:pPr>
              <w:pStyle w:val="OtherTableBody"/>
              <w:jc w:val="center"/>
            </w:pPr>
            <w:r>
              <w:t>0222</w:t>
            </w:r>
          </w:p>
        </w:tc>
        <w:tc>
          <w:tcPr>
            <w:tcW w:w="942" w:type="dxa"/>
          </w:tcPr>
          <w:p w14:paraId="2E2A5CBB" w14:textId="77777777" w:rsidR="00940027" w:rsidRDefault="00940027">
            <w:pPr>
              <w:pStyle w:val="OtherTableBody"/>
            </w:pPr>
            <w:r>
              <w:t>6.5.7.54</w:t>
            </w:r>
          </w:p>
        </w:tc>
      </w:tr>
      <w:tr w:rsidR="00940027" w14:paraId="0F86067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249083E" w14:textId="77777777" w:rsidR="00940027" w:rsidRDefault="00940027">
            <w:pPr>
              <w:pStyle w:val="OtherTableBody"/>
            </w:pPr>
            <w:r>
              <w:t>Insured_s Contact Person_s Name</w:t>
            </w:r>
          </w:p>
        </w:tc>
        <w:tc>
          <w:tcPr>
            <w:tcW w:w="800" w:type="dxa"/>
          </w:tcPr>
          <w:p w14:paraId="36CDFF2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00792</w:t>
            </w:r>
          </w:p>
        </w:tc>
        <w:tc>
          <w:tcPr>
            <w:tcW w:w="600" w:type="dxa"/>
          </w:tcPr>
          <w:p w14:paraId="17C3343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IN2</w:t>
            </w:r>
          </w:p>
        </w:tc>
        <w:tc>
          <w:tcPr>
            <w:tcW w:w="700" w:type="dxa"/>
          </w:tcPr>
          <w:p w14:paraId="36B71E2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52</w:t>
            </w:r>
          </w:p>
        </w:tc>
        <w:tc>
          <w:tcPr>
            <w:tcW w:w="600" w:type="dxa"/>
          </w:tcPr>
          <w:p w14:paraId="2A0BFDB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911C0A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XPN</w:t>
            </w:r>
          </w:p>
        </w:tc>
        <w:tc>
          <w:tcPr>
            <w:tcW w:w="700" w:type="dxa"/>
          </w:tcPr>
          <w:p w14:paraId="2919B39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5A0AB22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67610191" w14:textId="77777777" w:rsidR="00940027" w:rsidRDefault="00940027">
            <w:pPr>
              <w:pStyle w:val="OtherTableBody"/>
            </w:pPr>
            <w:r>
              <w:t>6.5.7.52</w:t>
            </w:r>
          </w:p>
        </w:tc>
      </w:tr>
      <w:tr w:rsidR="00940027" w14:paraId="04A94FE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3B4026A" w14:textId="77777777" w:rsidR="00940027" w:rsidRDefault="00940027">
            <w:pPr>
              <w:pStyle w:val="OtherTableBody"/>
            </w:pPr>
            <w:r>
              <w:t>Insured_s Date Of Birth</w:t>
            </w:r>
          </w:p>
        </w:tc>
        <w:tc>
          <w:tcPr>
            <w:tcW w:w="800" w:type="dxa"/>
          </w:tcPr>
          <w:p w14:paraId="4BCD72E6" w14:textId="77777777" w:rsidR="00940027" w:rsidRDefault="00940027">
            <w:pPr>
              <w:pStyle w:val="OtherTableBody"/>
              <w:jc w:val="center"/>
            </w:pPr>
            <w:r>
              <w:t>00443</w:t>
            </w:r>
          </w:p>
        </w:tc>
        <w:tc>
          <w:tcPr>
            <w:tcW w:w="600" w:type="dxa"/>
          </w:tcPr>
          <w:p w14:paraId="23BDCBF4" w14:textId="77777777" w:rsidR="00940027" w:rsidRDefault="00940027">
            <w:pPr>
              <w:pStyle w:val="OtherTableBody"/>
              <w:jc w:val="center"/>
            </w:pPr>
            <w:r>
              <w:t>IN1</w:t>
            </w:r>
          </w:p>
        </w:tc>
        <w:tc>
          <w:tcPr>
            <w:tcW w:w="700" w:type="dxa"/>
          </w:tcPr>
          <w:p w14:paraId="434626C8" w14:textId="77777777" w:rsidR="00940027" w:rsidRDefault="00940027">
            <w:pPr>
              <w:pStyle w:val="OtherTableBody"/>
            </w:pPr>
            <w:r>
              <w:t>18</w:t>
            </w:r>
          </w:p>
        </w:tc>
        <w:tc>
          <w:tcPr>
            <w:tcW w:w="600" w:type="dxa"/>
          </w:tcPr>
          <w:p w14:paraId="754AAA02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4C690962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7499DBC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D913FB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845B122" w14:textId="77777777" w:rsidR="00940027" w:rsidRDefault="00940027">
            <w:pPr>
              <w:pStyle w:val="OtherTableBody"/>
            </w:pPr>
            <w:r>
              <w:t>6.5.6.18</w:t>
            </w:r>
          </w:p>
        </w:tc>
      </w:tr>
      <w:tr w:rsidR="00940027" w14:paraId="1EDC414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E6B0FA1" w14:textId="77777777" w:rsidR="00940027" w:rsidRDefault="00940027">
            <w:pPr>
              <w:pStyle w:val="OtherTableBody"/>
            </w:pPr>
            <w:r>
              <w:t>Insured_s Employee ID</w:t>
            </w:r>
          </w:p>
        </w:tc>
        <w:tc>
          <w:tcPr>
            <w:tcW w:w="800" w:type="dxa"/>
          </w:tcPr>
          <w:p w14:paraId="1C4394F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00472</w:t>
            </w:r>
          </w:p>
        </w:tc>
        <w:tc>
          <w:tcPr>
            <w:tcW w:w="600" w:type="dxa"/>
          </w:tcPr>
          <w:p w14:paraId="67B69CC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IN2</w:t>
            </w:r>
          </w:p>
        </w:tc>
        <w:tc>
          <w:tcPr>
            <w:tcW w:w="700" w:type="dxa"/>
          </w:tcPr>
          <w:p w14:paraId="63A937F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6DD5B98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3B3A667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CX</w:t>
            </w:r>
          </w:p>
        </w:tc>
        <w:tc>
          <w:tcPr>
            <w:tcW w:w="700" w:type="dxa"/>
          </w:tcPr>
          <w:p w14:paraId="4A7A1D4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49C2072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399659F" w14:textId="77777777" w:rsidR="00940027" w:rsidRDefault="00940027">
            <w:pPr>
              <w:pStyle w:val="OtherTableBody"/>
            </w:pPr>
            <w:r>
              <w:t>6.5.7.1</w:t>
            </w:r>
          </w:p>
        </w:tc>
      </w:tr>
      <w:tr w:rsidR="00940027" w14:paraId="3BF972C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2C21E30" w14:textId="77777777" w:rsidR="00940027" w:rsidRDefault="00940027">
            <w:pPr>
              <w:pStyle w:val="OtherTableBody"/>
            </w:pPr>
            <w:r>
              <w:t>Insured_s Employer Phone Number</w:t>
            </w:r>
          </w:p>
        </w:tc>
        <w:tc>
          <w:tcPr>
            <w:tcW w:w="800" w:type="dxa"/>
          </w:tcPr>
          <w:p w14:paraId="6C0CCA8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00804</w:t>
            </w:r>
          </w:p>
        </w:tc>
        <w:tc>
          <w:tcPr>
            <w:tcW w:w="600" w:type="dxa"/>
          </w:tcPr>
          <w:p w14:paraId="41C2E55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IN2</w:t>
            </w:r>
          </w:p>
        </w:tc>
        <w:tc>
          <w:tcPr>
            <w:tcW w:w="700" w:type="dxa"/>
          </w:tcPr>
          <w:p w14:paraId="6CE4A62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64</w:t>
            </w:r>
          </w:p>
        </w:tc>
        <w:tc>
          <w:tcPr>
            <w:tcW w:w="600" w:type="dxa"/>
          </w:tcPr>
          <w:p w14:paraId="1AC6E97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BF6E57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XTN</w:t>
            </w:r>
          </w:p>
        </w:tc>
        <w:tc>
          <w:tcPr>
            <w:tcW w:w="700" w:type="dxa"/>
          </w:tcPr>
          <w:p w14:paraId="29CE471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698A526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A8784AA" w14:textId="77777777" w:rsidR="00940027" w:rsidRDefault="00940027">
            <w:pPr>
              <w:pStyle w:val="OtherTableBody"/>
            </w:pPr>
            <w:r>
              <w:t>6.5.7.64</w:t>
            </w:r>
          </w:p>
        </w:tc>
      </w:tr>
      <w:tr w:rsidR="00940027" w14:paraId="5F4AED7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BB43FD6" w14:textId="77777777" w:rsidR="00940027" w:rsidRDefault="00940027">
            <w:pPr>
              <w:pStyle w:val="OtherTableBody"/>
            </w:pPr>
            <w:r>
              <w:t>Insured_s Employer_s Address</w:t>
            </w:r>
          </w:p>
        </w:tc>
        <w:tc>
          <w:tcPr>
            <w:tcW w:w="800" w:type="dxa"/>
          </w:tcPr>
          <w:p w14:paraId="7D01D9E4" w14:textId="77777777" w:rsidR="00940027" w:rsidRDefault="00940027">
            <w:pPr>
              <w:pStyle w:val="OtherTableBody"/>
              <w:jc w:val="center"/>
            </w:pPr>
            <w:r>
              <w:t>00469</w:t>
            </w:r>
          </w:p>
        </w:tc>
        <w:tc>
          <w:tcPr>
            <w:tcW w:w="600" w:type="dxa"/>
          </w:tcPr>
          <w:p w14:paraId="4B11086C" w14:textId="77777777" w:rsidR="00940027" w:rsidRDefault="00940027">
            <w:pPr>
              <w:pStyle w:val="OtherTableBody"/>
              <w:jc w:val="center"/>
            </w:pPr>
            <w:r>
              <w:t>IN1</w:t>
            </w:r>
          </w:p>
        </w:tc>
        <w:tc>
          <w:tcPr>
            <w:tcW w:w="700" w:type="dxa"/>
          </w:tcPr>
          <w:p w14:paraId="677CF62B" w14:textId="77777777" w:rsidR="00940027" w:rsidRDefault="00940027">
            <w:pPr>
              <w:pStyle w:val="OtherTableBody"/>
            </w:pPr>
            <w:r>
              <w:t>44</w:t>
            </w:r>
          </w:p>
        </w:tc>
        <w:tc>
          <w:tcPr>
            <w:tcW w:w="600" w:type="dxa"/>
          </w:tcPr>
          <w:p w14:paraId="3FFCAEC8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5BC9FC5B" w14:textId="77777777" w:rsidR="00940027" w:rsidRDefault="00940027">
            <w:pPr>
              <w:pStyle w:val="OtherTableBody"/>
            </w:pPr>
            <w:r>
              <w:t>XAD</w:t>
            </w:r>
          </w:p>
        </w:tc>
        <w:tc>
          <w:tcPr>
            <w:tcW w:w="700" w:type="dxa"/>
          </w:tcPr>
          <w:p w14:paraId="6EE316C2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18ECF94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624DD4E" w14:textId="77777777" w:rsidR="00940027" w:rsidRDefault="00940027">
            <w:pPr>
              <w:pStyle w:val="OtherTableBody"/>
            </w:pPr>
            <w:r>
              <w:t>6.5.6.44</w:t>
            </w:r>
          </w:p>
        </w:tc>
      </w:tr>
      <w:tr w:rsidR="00940027" w14:paraId="45EC683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88529A0" w14:textId="77777777" w:rsidR="00940027" w:rsidRDefault="00940027">
            <w:pPr>
              <w:pStyle w:val="OtherTableBody"/>
            </w:pPr>
            <w:r>
              <w:t>Insured_s Employer_s Name and ID</w:t>
            </w:r>
          </w:p>
        </w:tc>
        <w:tc>
          <w:tcPr>
            <w:tcW w:w="800" w:type="dxa"/>
          </w:tcPr>
          <w:p w14:paraId="079AC3D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00474</w:t>
            </w:r>
          </w:p>
        </w:tc>
        <w:tc>
          <w:tcPr>
            <w:tcW w:w="600" w:type="dxa"/>
          </w:tcPr>
          <w:p w14:paraId="57577AA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IN2</w:t>
            </w:r>
          </w:p>
        </w:tc>
        <w:tc>
          <w:tcPr>
            <w:tcW w:w="700" w:type="dxa"/>
          </w:tcPr>
          <w:p w14:paraId="52091BF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42823DD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198AADD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XCN</w:t>
            </w:r>
          </w:p>
        </w:tc>
        <w:tc>
          <w:tcPr>
            <w:tcW w:w="700" w:type="dxa"/>
          </w:tcPr>
          <w:p w14:paraId="783C7B1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434B9EC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471684AB" w14:textId="77777777" w:rsidR="00940027" w:rsidRDefault="00940027">
            <w:pPr>
              <w:pStyle w:val="OtherTableBody"/>
            </w:pPr>
            <w:r>
              <w:t>6.5.7.3</w:t>
            </w:r>
          </w:p>
        </w:tc>
      </w:tr>
      <w:tr w:rsidR="00940027" w14:paraId="4BAFE16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965F200" w14:textId="77777777" w:rsidR="00940027" w:rsidRDefault="00940027">
            <w:pPr>
              <w:pStyle w:val="OtherTableBody"/>
            </w:pPr>
            <w:r>
              <w:t>Insured_s Employment Start Date</w:t>
            </w:r>
          </w:p>
        </w:tc>
        <w:tc>
          <w:tcPr>
            <w:tcW w:w="800" w:type="dxa"/>
          </w:tcPr>
          <w:p w14:paraId="7701A770" w14:textId="77777777" w:rsidR="00940027" w:rsidRDefault="00940027">
            <w:pPr>
              <w:pStyle w:val="OtherTableBody"/>
              <w:jc w:val="center"/>
            </w:pPr>
            <w:r>
              <w:t>00787</w:t>
            </w:r>
          </w:p>
        </w:tc>
        <w:tc>
          <w:tcPr>
            <w:tcW w:w="600" w:type="dxa"/>
          </w:tcPr>
          <w:p w14:paraId="158171CB" w14:textId="77777777" w:rsidR="00940027" w:rsidRDefault="00940027">
            <w:pPr>
              <w:pStyle w:val="OtherTableBody"/>
              <w:jc w:val="center"/>
            </w:pPr>
            <w:r>
              <w:t>IN2</w:t>
            </w:r>
          </w:p>
        </w:tc>
        <w:tc>
          <w:tcPr>
            <w:tcW w:w="700" w:type="dxa"/>
          </w:tcPr>
          <w:p w14:paraId="21F74733" w14:textId="77777777" w:rsidR="00940027" w:rsidRDefault="00940027">
            <w:pPr>
              <w:pStyle w:val="OtherTableBody"/>
            </w:pPr>
            <w:r>
              <w:t>44</w:t>
            </w:r>
          </w:p>
        </w:tc>
        <w:tc>
          <w:tcPr>
            <w:tcW w:w="600" w:type="dxa"/>
          </w:tcPr>
          <w:p w14:paraId="267329D3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2B184345" w14:textId="77777777" w:rsidR="00940027" w:rsidRDefault="00940027">
            <w:pPr>
              <w:pStyle w:val="OtherTableBody"/>
            </w:pPr>
            <w:r>
              <w:t>DT</w:t>
            </w:r>
          </w:p>
        </w:tc>
        <w:tc>
          <w:tcPr>
            <w:tcW w:w="700" w:type="dxa"/>
          </w:tcPr>
          <w:p w14:paraId="5CD969B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BB9351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B35D818" w14:textId="77777777" w:rsidR="00940027" w:rsidRDefault="00940027">
            <w:pPr>
              <w:pStyle w:val="OtherTableBody"/>
            </w:pPr>
            <w:r>
              <w:t>6.5.7.44</w:t>
            </w:r>
          </w:p>
        </w:tc>
      </w:tr>
      <w:tr w:rsidR="00940027" w14:paraId="32DFD1B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5679166" w14:textId="77777777" w:rsidR="00940027" w:rsidRDefault="00940027">
            <w:pPr>
              <w:pStyle w:val="OtherTableBody"/>
            </w:pPr>
            <w:r>
              <w:t>Insured_s Employment Status</w:t>
            </w:r>
          </w:p>
        </w:tc>
        <w:tc>
          <w:tcPr>
            <w:tcW w:w="800" w:type="dxa"/>
          </w:tcPr>
          <w:p w14:paraId="6141D37D" w14:textId="77777777" w:rsidR="00940027" w:rsidRDefault="00940027">
            <w:pPr>
              <w:pStyle w:val="OtherTableBody"/>
              <w:jc w:val="center"/>
            </w:pPr>
            <w:r>
              <w:t>00467</w:t>
            </w:r>
          </w:p>
        </w:tc>
        <w:tc>
          <w:tcPr>
            <w:tcW w:w="600" w:type="dxa"/>
          </w:tcPr>
          <w:p w14:paraId="355B4FA8" w14:textId="77777777" w:rsidR="00940027" w:rsidRDefault="00940027">
            <w:pPr>
              <w:pStyle w:val="OtherTableBody"/>
              <w:jc w:val="center"/>
            </w:pPr>
            <w:r>
              <w:t>IN1</w:t>
            </w:r>
          </w:p>
        </w:tc>
        <w:tc>
          <w:tcPr>
            <w:tcW w:w="700" w:type="dxa"/>
          </w:tcPr>
          <w:p w14:paraId="0B0BB36E" w14:textId="77777777" w:rsidR="00940027" w:rsidRDefault="00940027">
            <w:pPr>
              <w:pStyle w:val="OtherTableBody"/>
            </w:pPr>
            <w:r>
              <w:t>42</w:t>
            </w:r>
          </w:p>
        </w:tc>
        <w:tc>
          <w:tcPr>
            <w:tcW w:w="600" w:type="dxa"/>
          </w:tcPr>
          <w:p w14:paraId="5AEF3CCE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26FC8D5E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41C8238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6076D06" w14:textId="77777777" w:rsidR="00940027" w:rsidRDefault="00940027">
            <w:pPr>
              <w:pStyle w:val="OtherTableBody"/>
              <w:jc w:val="center"/>
            </w:pPr>
            <w:r>
              <w:t>0066</w:t>
            </w:r>
          </w:p>
        </w:tc>
        <w:tc>
          <w:tcPr>
            <w:tcW w:w="942" w:type="dxa"/>
          </w:tcPr>
          <w:p w14:paraId="55EE5280" w14:textId="77777777" w:rsidR="00940027" w:rsidRDefault="00940027">
            <w:pPr>
              <w:pStyle w:val="OtherTableBody"/>
            </w:pPr>
            <w:r>
              <w:t>6.5.6.42</w:t>
            </w:r>
          </w:p>
        </w:tc>
      </w:tr>
      <w:tr w:rsidR="00940027" w14:paraId="0A265D7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F7E2650" w14:textId="77777777" w:rsidR="00940027" w:rsidRDefault="00940027">
            <w:pPr>
              <w:pStyle w:val="OtherTableBody"/>
            </w:pPr>
            <w:r>
              <w:t>Insured_s Group Emp ID</w:t>
            </w:r>
          </w:p>
        </w:tc>
        <w:tc>
          <w:tcPr>
            <w:tcW w:w="800" w:type="dxa"/>
          </w:tcPr>
          <w:p w14:paraId="35909F0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00435</w:t>
            </w:r>
          </w:p>
        </w:tc>
        <w:tc>
          <w:tcPr>
            <w:tcW w:w="600" w:type="dxa"/>
          </w:tcPr>
          <w:p w14:paraId="0832CDA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IN1</w:t>
            </w:r>
          </w:p>
        </w:tc>
        <w:tc>
          <w:tcPr>
            <w:tcW w:w="700" w:type="dxa"/>
          </w:tcPr>
          <w:p w14:paraId="20094DC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  <w:tc>
          <w:tcPr>
            <w:tcW w:w="600" w:type="dxa"/>
          </w:tcPr>
          <w:p w14:paraId="1FF97C4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122418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CX</w:t>
            </w:r>
          </w:p>
        </w:tc>
        <w:tc>
          <w:tcPr>
            <w:tcW w:w="700" w:type="dxa"/>
          </w:tcPr>
          <w:p w14:paraId="5A37E02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2C9F46C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56A4D5A" w14:textId="77777777" w:rsidR="00940027" w:rsidRDefault="00940027">
            <w:pPr>
              <w:pStyle w:val="OtherTableBody"/>
            </w:pPr>
            <w:r>
              <w:t>6.5.6.10</w:t>
            </w:r>
          </w:p>
        </w:tc>
      </w:tr>
      <w:tr w:rsidR="00940027" w14:paraId="19A1D68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CDCB475" w14:textId="77777777" w:rsidR="00940027" w:rsidRDefault="00940027">
            <w:pPr>
              <w:pStyle w:val="OtherTableBody"/>
            </w:pPr>
            <w:r>
              <w:t>Insured_s Group Emp Name</w:t>
            </w:r>
          </w:p>
        </w:tc>
        <w:tc>
          <w:tcPr>
            <w:tcW w:w="800" w:type="dxa"/>
          </w:tcPr>
          <w:p w14:paraId="3A03F3F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00436</w:t>
            </w:r>
          </w:p>
        </w:tc>
        <w:tc>
          <w:tcPr>
            <w:tcW w:w="600" w:type="dxa"/>
          </w:tcPr>
          <w:p w14:paraId="44B380E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IN1</w:t>
            </w:r>
          </w:p>
        </w:tc>
        <w:tc>
          <w:tcPr>
            <w:tcW w:w="700" w:type="dxa"/>
          </w:tcPr>
          <w:p w14:paraId="3564276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11</w:t>
            </w:r>
          </w:p>
        </w:tc>
        <w:tc>
          <w:tcPr>
            <w:tcW w:w="600" w:type="dxa"/>
          </w:tcPr>
          <w:p w14:paraId="5E47A6C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DD6FC4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XON</w:t>
            </w:r>
          </w:p>
        </w:tc>
        <w:tc>
          <w:tcPr>
            <w:tcW w:w="700" w:type="dxa"/>
          </w:tcPr>
          <w:p w14:paraId="3B985E7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5F6E04F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AC1D8AB" w14:textId="77777777" w:rsidR="00940027" w:rsidRDefault="00940027">
            <w:pPr>
              <w:pStyle w:val="OtherTableBody"/>
            </w:pPr>
            <w:r>
              <w:t>6.5.6.11</w:t>
            </w:r>
          </w:p>
        </w:tc>
      </w:tr>
      <w:tr w:rsidR="00940027" w14:paraId="5C72776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0B02B5F" w14:textId="77777777" w:rsidR="00940027" w:rsidRDefault="00940027">
            <w:pPr>
              <w:pStyle w:val="OtherTableBody"/>
            </w:pPr>
            <w:r>
              <w:t>Insured_s ID Number</w:t>
            </w:r>
          </w:p>
        </w:tc>
        <w:tc>
          <w:tcPr>
            <w:tcW w:w="800" w:type="dxa"/>
          </w:tcPr>
          <w:p w14:paraId="317CC10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01230</w:t>
            </w:r>
          </w:p>
        </w:tc>
        <w:tc>
          <w:tcPr>
            <w:tcW w:w="600" w:type="dxa"/>
          </w:tcPr>
          <w:p w14:paraId="1A067B4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IN1</w:t>
            </w:r>
          </w:p>
        </w:tc>
        <w:tc>
          <w:tcPr>
            <w:tcW w:w="700" w:type="dxa"/>
          </w:tcPr>
          <w:p w14:paraId="05B3C95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49</w:t>
            </w:r>
          </w:p>
        </w:tc>
        <w:tc>
          <w:tcPr>
            <w:tcW w:w="600" w:type="dxa"/>
          </w:tcPr>
          <w:p w14:paraId="5D405FE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9AB20F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CX</w:t>
            </w:r>
          </w:p>
        </w:tc>
        <w:tc>
          <w:tcPr>
            <w:tcW w:w="700" w:type="dxa"/>
          </w:tcPr>
          <w:p w14:paraId="051B8E1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0D27390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4C3F3F3" w14:textId="77777777" w:rsidR="00940027" w:rsidRDefault="00940027">
            <w:pPr>
              <w:pStyle w:val="OtherTableBody"/>
            </w:pPr>
            <w:r>
              <w:t>6.5.6.49</w:t>
            </w:r>
          </w:p>
        </w:tc>
      </w:tr>
      <w:tr w:rsidR="00940027" w14:paraId="49E2EEB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E5BD196" w14:textId="77777777" w:rsidR="00940027" w:rsidRDefault="00940027">
            <w:pPr>
              <w:pStyle w:val="OtherTableBody"/>
            </w:pPr>
            <w:r>
              <w:t>Insured_s Phone Number - Home</w:t>
            </w:r>
          </w:p>
        </w:tc>
        <w:tc>
          <w:tcPr>
            <w:tcW w:w="800" w:type="dxa"/>
          </w:tcPr>
          <w:p w14:paraId="1384243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00803</w:t>
            </w:r>
          </w:p>
        </w:tc>
        <w:tc>
          <w:tcPr>
            <w:tcW w:w="600" w:type="dxa"/>
          </w:tcPr>
          <w:p w14:paraId="4F6CFDD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IN2</w:t>
            </w:r>
          </w:p>
        </w:tc>
        <w:tc>
          <w:tcPr>
            <w:tcW w:w="700" w:type="dxa"/>
          </w:tcPr>
          <w:p w14:paraId="2353B22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63</w:t>
            </w:r>
          </w:p>
        </w:tc>
        <w:tc>
          <w:tcPr>
            <w:tcW w:w="600" w:type="dxa"/>
          </w:tcPr>
          <w:p w14:paraId="5CE60B6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04F958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XTN</w:t>
            </w:r>
          </w:p>
        </w:tc>
        <w:tc>
          <w:tcPr>
            <w:tcW w:w="700" w:type="dxa"/>
          </w:tcPr>
          <w:p w14:paraId="0829321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2F737D7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CA10FAA" w14:textId="77777777" w:rsidR="00940027" w:rsidRDefault="00940027">
            <w:pPr>
              <w:pStyle w:val="OtherTableBody"/>
            </w:pPr>
            <w:r>
              <w:t>6.5.7.63</w:t>
            </w:r>
          </w:p>
        </w:tc>
      </w:tr>
      <w:tr w:rsidR="00940027" w14:paraId="2CB45C2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1ECF81D" w14:textId="77777777" w:rsidR="00940027" w:rsidRDefault="00940027">
            <w:pPr>
              <w:pStyle w:val="OtherTableBody"/>
            </w:pPr>
            <w:r>
              <w:t>Insured_s Relationship To Patient</w:t>
            </w:r>
          </w:p>
        </w:tc>
        <w:tc>
          <w:tcPr>
            <w:tcW w:w="800" w:type="dxa"/>
          </w:tcPr>
          <w:p w14:paraId="1AF74043" w14:textId="77777777" w:rsidR="00940027" w:rsidRDefault="00940027">
            <w:pPr>
              <w:pStyle w:val="OtherTableBody"/>
              <w:jc w:val="center"/>
            </w:pPr>
            <w:r>
              <w:t>00442</w:t>
            </w:r>
          </w:p>
        </w:tc>
        <w:tc>
          <w:tcPr>
            <w:tcW w:w="600" w:type="dxa"/>
          </w:tcPr>
          <w:p w14:paraId="1A690802" w14:textId="77777777" w:rsidR="00940027" w:rsidRDefault="00940027">
            <w:pPr>
              <w:pStyle w:val="OtherTableBody"/>
              <w:jc w:val="center"/>
            </w:pPr>
            <w:r>
              <w:t>IN1</w:t>
            </w:r>
          </w:p>
        </w:tc>
        <w:tc>
          <w:tcPr>
            <w:tcW w:w="700" w:type="dxa"/>
          </w:tcPr>
          <w:p w14:paraId="4A64FB02" w14:textId="77777777" w:rsidR="00940027" w:rsidRDefault="00940027">
            <w:pPr>
              <w:pStyle w:val="OtherTableBody"/>
            </w:pPr>
            <w:r>
              <w:t>17</w:t>
            </w:r>
          </w:p>
        </w:tc>
        <w:tc>
          <w:tcPr>
            <w:tcW w:w="600" w:type="dxa"/>
          </w:tcPr>
          <w:p w14:paraId="1EFE641B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20531443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2E3D078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655F6C4" w14:textId="77777777" w:rsidR="00940027" w:rsidRDefault="00940027">
            <w:pPr>
              <w:pStyle w:val="OtherTableBody"/>
              <w:jc w:val="center"/>
            </w:pPr>
            <w:r>
              <w:t>0063</w:t>
            </w:r>
          </w:p>
        </w:tc>
        <w:tc>
          <w:tcPr>
            <w:tcW w:w="942" w:type="dxa"/>
          </w:tcPr>
          <w:p w14:paraId="5AE8B6A9" w14:textId="77777777" w:rsidR="00940027" w:rsidRDefault="00940027">
            <w:pPr>
              <w:pStyle w:val="OtherTableBody"/>
            </w:pPr>
            <w:r>
              <w:t>6.5.6.17</w:t>
            </w:r>
          </w:p>
        </w:tc>
      </w:tr>
      <w:tr w:rsidR="00940027" w14:paraId="0440FE0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E40B13E" w14:textId="77777777" w:rsidR="00940027" w:rsidRDefault="00940027">
            <w:pPr>
              <w:pStyle w:val="OtherTableBody"/>
            </w:pPr>
            <w:r>
              <w:t>Insured_s Social Security Number</w:t>
            </w:r>
          </w:p>
        </w:tc>
        <w:tc>
          <w:tcPr>
            <w:tcW w:w="800" w:type="dxa"/>
          </w:tcPr>
          <w:p w14:paraId="32DC6646" w14:textId="77777777" w:rsidR="00940027" w:rsidRDefault="00940027">
            <w:pPr>
              <w:pStyle w:val="OtherTableBody"/>
              <w:jc w:val="center"/>
            </w:pPr>
            <w:r>
              <w:t>00473</w:t>
            </w:r>
          </w:p>
        </w:tc>
        <w:tc>
          <w:tcPr>
            <w:tcW w:w="600" w:type="dxa"/>
          </w:tcPr>
          <w:p w14:paraId="4C4C6199" w14:textId="77777777" w:rsidR="00940027" w:rsidRDefault="00940027">
            <w:pPr>
              <w:pStyle w:val="OtherTableBody"/>
              <w:jc w:val="center"/>
            </w:pPr>
            <w:r>
              <w:t>IN2</w:t>
            </w:r>
          </w:p>
        </w:tc>
        <w:tc>
          <w:tcPr>
            <w:tcW w:w="700" w:type="dxa"/>
          </w:tcPr>
          <w:p w14:paraId="29490014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7094BC68" w14:textId="77777777" w:rsidR="00940027" w:rsidRDefault="00940027">
            <w:pPr>
              <w:pStyle w:val="OtherTableBody"/>
            </w:pPr>
            <w:r>
              <w:t>11</w:t>
            </w:r>
          </w:p>
        </w:tc>
        <w:tc>
          <w:tcPr>
            <w:tcW w:w="600" w:type="dxa"/>
          </w:tcPr>
          <w:p w14:paraId="150CC404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25C8860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8CA735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9B79E4F" w14:textId="77777777" w:rsidR="00940027" w:rsidRDefault="00940027">
            <w:pPr>
              <w:pStyle w:val="OtherTableBody"/>
            </w:pPr>
            <w:r>
              <w:t>6.5.7.2</w:t>
            </w:r>
          </w:p>
        </w:tc>
      </w:tr>
      <w:tr w:rsidR="00940027" w14:paraId="4DF2E0E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C5E8818" w14:textId="77777777" w:rsidR="00940027" w:rsidRDefault="00940027">
            <w:pPr>
              <w:pStyle w:val="OtherTableBody"/>
            </w:pPr>
            <w:r>
              <w:t>Interaction Active State</w:t>
            </w:r>
          </w:p>
        </w:tc>
        <w:tc>
          <w:tcPr>
            <w:tcW w:w="800" w:type="dxa"/>
          </w:tcPr>
          <w:p w14:paraId="6197DEF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01328</w:t>
            </w:r>
          </w:p>
        </w:tc>
        <w:tc>
          <w:tcPr>
            <w:tcW w:w="600" w:type="dxa"/>
          </w:tcPr>
          <w:p w14:paraId="1A5209F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ISD</w:t>
            </w:r>
          </w:p>
        </w:tc>
        <w:tc>
          <w:tcPr>
            <w:tcW w:w="700" w:type="dxa"/>
          </w:tcPr>
          <w:p w14:paraId="585621B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7B57B45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6EAEE93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4735BB0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7354992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0387</w:t>
            </w:r>
          </w:p>
        </w:tc>
        <w:tc>
          <w:tcPr>
            <w:tcW w:w="942" w:type="dxa"/>
          </w:tcPr>
          <w:p w14:paraId="0F83CA4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13.4.2.3</w:t>
            </w:r>
          </w:p>
        </w:tc>
      </w:tr>
      <w:tr w:rsidR="00940027" w14:paraId="2D42D98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9A9D33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Interaction Type Identifier</w:t>
            </w:r>
          </w:p>
        </w:tc>
        <w:tc>
          <w:tcPr>
            <w:tcW w:w="800" w:type="dxa"/>
          </w:tcPr>
          <w:p w14:paraId="031960D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01327</w:t>
            </w:r>
          </w:p>
        </w:tc>
        <w:tc>
          <w:tcPr>
            <w:tcW w:w="600" w:type="dxa"/>
          </w:tcPr>
          <w:p w14:paraId="7FA3F86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ISD</w:t>
            </w:r>
          </w:p>
        </w:tc>
        <w:tc>
          <w:tcPr>
            <w:tcW w:w="700" w:type="dxa"/>
          </w:tcPr>
          <w:p w14:paraId="507E913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2296DD0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10AB1A4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0F1C1ED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44D7DA0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0368</w:t>
            </w:r>
          </w:p>
        </w:tc>
        <w:tc>
          <w:tcPr>
            <w:tcW w:w="942" w:type="dxa"/>
          </w:tcPr>
          <w:p w14:paraId="27D4E43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13.4.2.2</w:t>
            </w:r>
          </w:p>
        </w:tc>
      </w:tr>
      <w:tr w:rsidR="00940027" w14:paraId="5DFDE86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89F226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Interest Code</w:t>
            </w:r>
          </w:p>
        </w:tc>
        <w:tc>
          <w:tcPr>
            <w:tcW w:w="800" w:type="dxa"/>
          </w:tcPr>
          <w:p w14:paraId="0BF86D0B" w14:textId="77777777" w:rsidR="00940027" w:rsidRDefault="00940027">
            <w:pPr>
              <w:pStyle w:val="OtherTableBody"/>
              <w:jc w:val="center"/>
            </w:pPr>
            <w:r>
              <w:t>00158</w:t>
            </w:r>
          </w:p>
        </w:tc>
        <w:tc>
          <w:tcPr>
            <w:tcW w:w="600" w:type="dxa"/>
          </w:tcPr>
          <w:p w14:paraId="547BF05F" w14:textId="77777777" w:rsidR="00940027" w:rsidRDefault="00940027">
            <w:pPr>
              <w:pStyle w:val="OtherTableBody"/>
              <w:jc w:val="center"/>
            </w:pPr>
            <w:r>
              <w:t>PV1</w:t>
            </w:r>
          </w:p>
        </w:tc>
        <w:tc>
          <w:tcPr>
            <w:tcW w:w="700" w:type="dxa"/>
          </w:tcPr>
          <w:p w14:paraId="31C16140" w14:textId="77777777" w:rsidR="00940027" w:rsidRDefault="00940027">
            <w:pPr>
              <w:pStyle w:val="OtherTableBody"/>
            </w:pPr>
            <w:r>
              <w:t>28</w:t>
            </w:r>
          </w:p>
        </w:tc>
        <w:tc>
          <w:tcPr>
            <w:tcW w:w="600" w:type="dxa"/>
          </w:tcPr>
          <w:p w14:paraId="62BCADF0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7B69BA48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221C642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63AF9B8" w14:textId="77777777" w:rsidR="00940027" w:rsidRDefault="00940027">
            <w:pPr>
              <w:pStyle w:val="OtherTableBody"/>
              <w:jc w:val="center"/>
            </w:pPr>
            <w:r>
              <w:t>0073</w:t>
            </w:r>
          </w:p>
        </w:tc>
        <w:tc>
          <w:tcPr>
            <w:tcW w:w="942" w:type="dxa"/>
          </w:tcPr>
          <w:p w14:paraId="0F8AE19C" w14:textId="77777777" w:rsidR="00940027" w:rsidRDefault="00940027">
            <w:pPr>
              <w:pStyle w:val="OtherTableBody"/>
            </w:pPr>
            <w:r>
              <w:t>3.4.3.28</w:t>
            </w:r>
          </w:p>
        </w:tc>
      </w:tr>
      <w:tr w:rsidR="00940027" w14:paraId="731859F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0C88862" w14:textId="77777777" w:rsidR="00940027" w:rsidRDefault="00940027">
            <w:pPr>
              <w:pStyle w:val="OtherTableBody"/>
            </w:pPr>
            <w:r>
              <w:t>Interpretation of Observations</w:t>
            </w:r>
          </w:p>
        </w:tc>
        <w:tc>
          <w:tcPr>
            <w:tcW w:w="800" w:type="dxa"/>
          </w:tcPr>
          <w:p w14:paraId="58250BD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00617</w:t>
            </w:r>
          </w:p>
        </w:tc>
        <w:tc>
          <w:tcPr>
            <w:tcW w:w="600" w:type="dxa"/>
          </w:tcPr>
          <w:p w14:paraId="2043204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OM1</w:t>
            </w:r>
          </w:p>
        </w:tc>
        <w:tc>
          <w:tcPr>
            <w:tcW w:w="700" w:type="dxa"/>
          </w:tcPr>
          <w:p w14:paraId="4A3A04F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32</w:t>
            </w:r>
          </w:p>
        </w:tc>
        <w:tc>
          <w:tcPr>
            <w:tcW w:w="600" w:type="dxa"/>
          </w:tcPr>
          <w:p w14:paraId="2EDDEC1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65536</w:t>
            </w:r>
          </w:p>
        </w:tc>
        <w:tc>
          <w:tcPr>
            <w:tcW w:w="600" w:type="dxa"/>
          </w:tcPr>
          <w:p w14:paraId="12B6550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TX</w:t>
            </w:r>
          </w:p>
        </w:tc>
        <w:tc>
          <w:tcPr>
            <w:tcW w:w="700" w:type="dxa"/>
          </w:tcPr>
          <w:p w14:paraId="77E94D0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4C3DE58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D9C5FE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8.8.8.32</w:t>
            </w:r>
          </w:p>
        </w:tc>
      </w:tr>
      <w:tr w:rsidR="00940027" w14:paraId="423F83B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84131E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Inventory Container Identifier</w:t>
            </w:r>
          </w:p>
        </w:tc>
        <w:tc>
          <w:tcPr>
            <w:tcW w:w="800" w:type="dxa"/>
          </w:tcPr>
          <w:p w14:paraId="4825240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01532</w:t>
            </w:r>
          </w:p>
        </w:tc>
        <w:tc>
          <w:tcPr>
            <w:tcW w:w="600" w:type="dxa"/>
          </w:tcPr>
          <w:p w14:paraId="53E496C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INV</w:t>
            </w:r>
          </w:p>
        </w:tc>
        <w:tc>
          <w:tcPr>
            <w:tcW w:w="700" w:type="dxa"/>
          </w:tcPr>
          <w:p w14:paraId="0378656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600" w:type="dxa"/>
          </w:tcPr>
          <w:p w14:paraId="3CD5BFA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6F2586A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0DACE9C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3D922BA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2BA05DE9" w14:textId="77777777" w:rsidR="00940027" w:rsidRDefault="00940027">
            <w:pPr>
              <w:pStyle w:val="OtherTableBody"/>
            </w:pPr>
            <w:r>
              <w:t>13.4.4.4</w:t>
            </w:r>
          </w:p>
        </w:tc>
      </w:tr>
      <w:tr w:rsidR="00940027" w14:paraId="198DD3E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9ADF089" w14:textId="77777777" w:rsidR="00940027" w:rsidRDefault="00940027">
            <w:pPr>
              <w:pStyle w:val="OtherTableBody"/>
            </w:pPr>
            <w:r>
              <w:t>Inventory Expiration Date</w:t>
            </w:r>
          </w:p>
        </w:tc>
        <w:tc>
          <w:tcPr>
            <w:tcW w:w="800" w:type="dxa"/>
          </w:tcPr>
          <w:p w14:paraId="40F16972" w14:textId="77777777" w:rsidR="00940027" w:rsidRDefault="00940027">
            <w:pPr>
              <w:pStyle w:val="OtherTableBody"/>
              <w:jc w:val="center"/>
            </w:pPr>
            <w:r>
              <w:t>01801</w:t>
            </w:r>
          </w:p>
        </w:tc>
        <w:tc>
          <w:tcPr>
            <w:tcW w:w="600" w:type="dxa"/>
          </w:tcPr>
          <w:p w14:paraId="086724AB" w14:textId="77777777" w:rsidR="00940027" w:rsidRDefault="00940027">
            <w:pPr>
              <w:pStyle w:val="OtherTableBody"/>
              <w:jc w:val="center"/>
            </w:pPr>
            <w:r>
              <w:t>IIM</w:t>
            </w:r>
          </w:p>
        </w:tc>
        <w:tc>
          <w:tcPr>
            <w:tcW w:w="700" w:type="dxa"/>
          </w:tcPr>
          <w:p w14:paraId="77F656F6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407306F7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17DF0547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61DA3C9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C52ADB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ADE346B" w14:textId="77777777" w:rsidR="00940027" w:rsidRDefault="00940027">
            <w:pPr>
              <w:pStyle w:val="OtherTableBody"/>
            </w:pPr>
            <w:r>
              <w:t>8.12.2.4</w:t>
            </w:r>
          </w:p>
        </w:tc>
      </w:tr>
      <w:tr w:rsidR="00940027" w14:paraId="3FD56B7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106EF06" w14:textId="77777777" w:rsidR="00940027" w:rsidRDefault="00940027">
            <w:pPr>
              <w:pStyle w:val="OtherTableBody"/>
            </w:pPr>
            <w:r>
              <w:t>Inventory Limits Warning Level</w:t>
            </w:r>
          </w:p>
        </w:tc>
        <w:tc>
          <w:tcPr>
            <w:tcW w:w="800" w:type="dxa"/>
          </w:tcPr>
          <w:p w14:paraId="320CBC88" w14:textId="77777777" w:rsidR="00940027" w:rsidRDefault="00940027">
            <w:pPr>
              <w:pStyle w:val="OtherTableBody"/>
              <w:jc w:val="center"/>
            </w:pPr>
            <w:r>
              <w:t>01414</w:t>
            </w:r>
          </w:p>
        </w:tc>
        <w:tc>
          <w:tcPr>
            <w:tcW w:w="600" w:type="dxa"/>
          </w:tcPr>
          <w:p w14:paraId="2DA970EB" w14:textId="77777777" w:rsidR="00940027" w:rsidRDefault="00940027">
            <w:pPr>
              <w:pStyle w:val="OtherTableBody"/>
              <w:jc w:val="center"/>
            </w:pPr>
            <w:r>
              <w:t>TCC</w:t>
            </w:r>
          </w:p>
        </w:tc>
        <w:tc>
          <w:tcPr>
            <w:tcW w:w="700" w:type="dxa"/>
          </w:tcPr>
          <w:p w14:paraId="585DB419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1DD2FCEC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423DBB68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554B5E2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7688C3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0D7BF5F" w14:textId="77777777" w:rsidR="00940027" w:rsidRDefault="00940027">
            <w:pPr>
              <w:pStyle w:val="OtherTableBody"/>
            </w:pPr>
            <w:r>
              <w:t>13.4.9.8</w:t>
            </w:r>
          </w:p>
        </w:tc>
      </w:tr>
      <w:tr w:rsidR="00940027" w14:paraId="3CB72C9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9897B4A" w14:textId="77777777" w:rsidR="00940027" w:rsidRDefault="00940027">
            <w:pPr>
              <w:pStyle w:val="OtherTableBody"/>
            </w:pPr>
            <w:r>
              <w:t>Inventory Location</w:t>
            </w:r>
          </w:p>
        </w:tc>
        <w:tc>
          <w:tcPr>
            <w:tcW w:w="800" w:type="dxa"/>
          </w:tcPr>
          <w:p w14:paraId="2A4BC0C4" w14:textId="77777777" w:rsidR="00940027" w:rsidRDefault="00940027">
            <w:pPr>
              <w:pStyle w:val="OtherTableBody"/>
              <w:jc w:val="center"/>
            </w:pPr>
            <w:r>
              <w:t>01803</w:t>
            </w:r>
          </w:p>
        </w:tc>
        <w:tc>
          <w:tcPr>
            <w:tcW w:w="600" w:type="dxa"/>
          </w:tcPr>
          <w:p w14:paraId="372EF4D9" w14:textId="77777777" w:rsidR="00940027" w:rsidRDefault="00940027">
            <w:pPr>
              <w:pStyle w:val="OtherTableBody"/>
              <w:jc w:val="center"/>
            </w:pPr>
            <w:r>
              <w:t>IIM</w:t>
            </w:r>
          </w:p>
        </w:tc>
        <w:tc>
          <w:tcPr>
            <w:tcW w:w="700" w:type="dxa"/>
          </w:tcPr>
          <w:p w14:paraId="1F73F3EA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3E610BA2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2C082576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4F91F10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CD7F56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3EF41AB" w14:textId="77777777" w:rsidR="00940027" w:rsidRDefault="00940027">
            <w:pPr>
              <w:pStyle w:val="OtherTableBody"/>
            </w:pPr>
            <w:r>
              <w:t>8.12.2.6</w:t>
            </w:r>
          </w:p>
        </w:tc>
      </w:tr>
      <w:tr w:rsidR="00940027" w14:paraId="4B8EB28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A3767AA" w14:textId="77777777" w:rsidR="00940027" w:rsidRDefault="00940027">
            <w:pPr>
              <w:pStyle w:val="OtherTableBody"/>
            </w:pPr>
            <w:r>
              <w:t>Inventory Lot Number</w:t>
            </w:r>
          </w:p>
        </w:tc>
        <w:tc>
          <w:tcPr>
            <w:tcW w:w="800" w:type="dxa"/>
          </w:tcPr>
          <w:p w14:paraId="1A90BC6D" w14:textId="77777777" w:rsidR="00940027" w:rsidRDefault="00940027">
            <w:pPr>
              <w:pStyle w:val="OtherTableBody"/>
              <w:jc w:val="center"/>
            </w:pPr>
            <w:r>
              <w:t>01800</w:t>
            </w:r>
          </w:p>
        </w:tc>
        <w:tc>
          <w:tcPr>
            <w:tcW w:w="600" w:type="dxa"/>
          </w:tcPr>
          <w:p w14:paraId="3D996901" w14:textId="77777777" w:rsidR="00940027" w:rsidRDefault="00940027">
            <w:pPr>
              <w:pStyle w:val="OtherTableBody"/>
              <w:jc w:val="center"/>
            </w:pPr>
            <w:r>
              <w:t>IIM</w:t>
            </w:r>
          </w:p>
        </w:tc>
        <w:tc>
          <w:tcPr>
            <w:tcW w:w="700" w:type="dxa"/>
          </w:tcPr>
          <w:p w14:paraId="415E292C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545E66B5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449712E8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72BD305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EF530B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F5A702F" w14:textId="77777777" w:rsidR="00940027" w:rsidRDefault="00940027">
            <w:pPr>
              <w:pStyle w:val="OtherTableBody"/>
            </w:pPr>
            <w:r>
              <w:t>8.12.2.3</w:t>
            </w:r>
          </w:p>
        </w:tc>
      </w:tr>
      <w:tr w:rsidR="00940027" w14:paraId="2CFB428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C6313BF" w14:textId="77777777" w:rsidR="00940027" w:rsidRDefault="00940027">
            <w:pPr>
              <w:pStyle w:val="OtherTableBody"/>
            </w:pPr>
            <w:r>
              <w:t>Inventory Manufacturer Name</w:t>
            </w:r>
          </w:p>
        </w:tc>
        <w:tc>
          <w:tcPr>
            <w:tcW w:w="800" w:type="dxa"/>
          </w:tcPr>
          <w:p w14:paraId="3FF95D27" w14:textId="77777777" w:rsidR="00940027" w:rsidRDefault="00940027">
            <w:pPr>
              <w:pStyle w:val="OtherTableBody"/>
              <w:jc w:val="center"/>
            </w:pPr>
            <w:r>
              <w:t>01802</w:t>
            </w:r>
          </w:p>
        </w:tc>
        <w:tc>
          <w:tcPr>
            <w:tcW w:w="600" w:type="dxa"/>
          </w:tcPr>
          <w:p w14:paraId="5C77880B" w14:textId="77777777" w:rsidR="00940027" w:rsidRDefault="00940027">
            <w:pPr>
              <w:pStyle w:val="OtherTableBody"/>
              <w:jc w:val="center"/>
            </w:pPr>
            <w:r>
              <w:t>IIM</w:t>
            </w:r>
          </w:p>
        </w:tc>
        <w:tc>
          <w:tcPr>
            <w:tcW w:w="700" w:type="dxa"/>
          </w:tcPr>
          <w:p w14:paraId="70AAF6E5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69CE946B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3520B5FF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42F2CB6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772317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2E09684" w14:textId="77777777" w:rsidR="00940027" w:rsidRDefault="00940027">
            <w:pPr>
              <w:pStyle w:val="OtherTableBody"/>
            </w:pPr>
            <w:r>
              <w:t>8.12.2.5</w:t>
            </w:r>
          </w:p>
        </w:tc>
      </w:tr>
      <w:tr w:rsidR="00940027" w14:paraId="5D46256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E35447C" w14:textId="77777777" w:rsidR="00940027" w:rsidRDefault="00940027">
            <w:pPr>
              <w:pStyle w:val="OtherTableBody"/>
            </w:pPr>
            <w:r>
              <w:t>Inventory Number</w:t>
            </w:r>
          </w:p>
        </w:tc>
        <w:tc>
          <w:tcPr>
            <w:tcW w:w="800" w:type="dxa"/>
          </w:tcPr>
          <w:p w14:paraId="1C912F6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00990</w:t>
            </w:r>
          </w:p>
        </w:tc>
        <w:tc>
          <w:tcPr>
            <w:tcW w:w="600" w:type="dxa"/>
          </w:tcPr>
          <w:p w14:paraId="08D43A8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CDM</w:t>
            </w:r>
          </w:p>
        </w:tc>
        <w:tc>
          <w:tcPr>
            <w:tcW w:w="700" w:type="dxa"/>
          </w:tcPr>
          <w:p w14:paraId="50D69BD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9</w:t>
            </w:r>
          </w:p>
        </w:tc>
        <w:tc>
          <w:tcPr>
            <w:tcW w:w="600" w:type="dxa"/>
          </w:tcPr>
          <w:p w14:paraId="542593E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0A79DA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79579A8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30D03A36" w14:textId="77777777" w:rsidR="00940027" w:rsidRDefault="00940027">
            <w:pPr>
              <w:pStyle w:val="OtherTableBody"/>
              <w:jc w:val="center"/>
            </w:pPr>
            <w:r>
              <w:t>0463</w:t>
            </w:r>
          </w:p>
        </w:tc>
        <w:tc>
          <w:tcPr>
            <w:tcW w:w="942" w:type="dxa"/>
          </w:tcPr>
          <w:p w14:paraId="3F55E530" w14:textId="77777777" w:rsidR="00940027" w:rsidRDefault="00940027">
            <w:pPr>
              <w:pStyle w:val="OtherTableBody"/>
            </w:pPr>
            <w:r>
              <w:t>8.10.2.9</w:t>
            </w:r>
          </w:p>
        </w:tc>
      </w:tr>
      <w:tr w:rsidR="00940027" w14:paraId="2745357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71688E8" w14:textId="77777777" w:rsidR="00940027" w:rsidRDefault="00940027">
            <w:pPr>
              <w:pStyle w:val="OtherTableBody"/>
            </w:pPr>
            <w:r>
              <w:t>Inventory On Hand Date</w:t>
            </w:r>
          </w:p>
        </w:tc>
        <w:tc>
          <w:tcPr>
            <w:tcW w:w="800" w:type="dxa"/>
          </w:tcPr>
          <w:p w14:paraId="668F22F7" w14:textId="77777777" w:rsidR="00940027" w:rsidRDefault="00940027">
            <w:pPr>
              <w:pStyle w:val="OtherTableBody"/>
              <w:jc w:val="center"/>
            </w:pPr>
            <w:r>
              <w:t>01808</w:t>
            </w:r>
          </w:p>
        </w:tc>
        <w:tc>
          <w:tcPr>
            <w:tcW w:w="600" w:type="dxa"/>
          </w:tcPr>
          <w:p w14:paraId="1C3D5325" w14:textId="77777777" w:rsidR="00940027" w:rsidRDefault="00940027">
            <w:pPr>
              <w:pStyle w:val="OtherTableBody"/>
              <w:jc w:val="center"/>
            </w:pPr>
            <w:r>
              <w:t>IIM</w:t>
            </w:r>
          </w:p>
        </w:tc>
        <w:tc>
          <w:tcPr>
            <w:tcW w:w="700" w:type="dxa"/>
          </w:tcPr>
          <w:p w14:paraId="77AB7E1E" w14:textId="77777777" w:rsidR="00940027" w:rsidRDefault="00940027">
            <w:pPr>
              <w:pStyle w:val="OtherTableBody"/>
            </w:pPr>
            <w:r>
              <w:t>11</w:t>
            </w:r>
          </w:p>
        </w:tc>
        <w:tc>
          <w:tcPr>
            <w:tcW w:w="600" w:type="dxa"/>
          </w:tcPr>
          <w:p w14:paraId="09123046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19D2AC26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4222E28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F5A36A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2EE9E8C" w14:textId="77777777" w:rsidR="00940027" w:rsidRDefault="00940027">
            <w:pPr>
              <w:pStyle w:val="OtherTableBody"/>
            </w:pPr>
            <w:r>
              <w:t>8.12.2.11</w:t>
            </w:r>
          </w:p>
        </w:tc>
      </w:tr>
      <w:tr w:rsidR="00940027" w14:paraId="3C2A510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5207FC1" w14:textId="77777777" w:rsidR="00940027" w:rsidRDefault="00940027">
            <w:pPr>
              <w:pStyle w:val="OtherTableBody"/>
            </w:pPr>
            <w:r>
              <w:t>Inventory On Hand Quantity</w:t>
            </w:r>
          </w:p>
        </w:tc>
        <w:tc>
          <w:tcPr>
            <w:tcW w:w="800" w:type="dxa"/>
          </w:tcPr>
          <w:p w14:paraId="6AD1D611" w14:textId="77777777" w:rsidR="00940027" w:rsidRDefault="00940027">
            <w:pPr>
              <w:pStyle w:val="OtherTableBody"/>
              <w:jc w:val="center"/>
            </w:pPr>
            <w:r>
              <w:t>01809</w:t>
            </w:r>
          </w:p>
        </w:tc>
        <w:tc>
          <w:tcPr>
            <w:tcW w:w="600" w:type="dxa"/>
          </w:tcPr>
          <w:p w14:paraId="0F0E4AE8" w14:textId="77777777" w:rsidR="00940027" w:rsidRDefault="00940027">
            <w:pPr>
              <w:pStyle w:val="OtherTableBody"/>
              <w:jc w:val="center"/>
            </w:pPr>
            <w:r>
              <w:t>IIM</w:t>
            </w:r>
          </w:p>
        </w:tc>
        <w:tc>
          <w:tcPr>
            <w:tcW w:w="700" w:type="dxa"/>
          </w:tcPr>
          <w:p w14:paraId="325C5C28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1C483503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19267CB3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748A92E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3318FE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F69E2B1" w14:textId="77777777" w:rsidR="00940027" w:rsidRDefault="00940027">
            <w:pPr>
              <w:pStyle w:val="OtherTableBody"/>
            </w:pPr>
            <w:r>
              <w:t>8.12.2.12</w:t>
            </w:r>
          </w:p>
        </w:tc>
      </w:tr>
      <w:tr w:rsidR="00940027" w14:paraId="0CD7E52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E7286C1" w14:textId="77777777" w:rsidR="00940027" w:rsidRDefault="00940027">
            <w:pPr>
              <w:pStyle w:val="OtherTableBody"/>
            </w:pPr>
            <w:r>
              <w:t>Inventory On Hand Quantity Unit</w:t>
            </w:r>
          </w:p>
        </w:tc>
        <w:tc>
          <w:tcPr>
            <w:tcW w:w="800" w:type="dxa"/>
          </w:tcPr>
          <w:p w14:paraId="4AA86976" w14:textId="77777777" w:rsidR="00940027" w:rsidRDefault="00940027">
            <w:pPr>
              <w:pStyle w:val="OtherTableBody"/>
              <w:jc w:val="center"/>
            </w:pPr>
            <w:r>
              <w:t>01810</w:t>
            </w:r>
          </w:p>
        </w:tc>
        <w:tc>
          <w:tcPr>
            <w:tcW w:w="600" w:type="dxa"/>
          </w:tcPr>
          <w:p w14:paraId="39E2BB6B" w14:textId="77777777" w:rsidR="00940027" w:rsidRDefault="00940027">
            <w:pPr>
              <w:pStyle w:val="OtherTableBody"/>
              <w:jc w:val="center"/>
            </w:pPr>
            <w:r>
              <w:t>IIM</w:t>
            </w:r>
          </w:p>
        </w:tc>
        <w:tc>
          <w:tcPr>
            <w:tcW w:w="700" w:type="dxa"/>
          </w:tcPr>
          <w:p w14:paraId="4A3CD2C2" w14:textId="77777777" w:rsidR="00940027" w:rsidRDefault="00940027">
            <w:pPr>
              <w:pStyle w:val="OtherTableBody"/>
            </w:pPr>
            <w:r>
              <w:t>13</w:t>
            </w:r>
          </w:p>
        </w:tc>
        <w:tc>
          <w:tcPr>
            <w:tcW w:w="600" w:type="dxa"/>
          </w:tcPr>
          <w:p w14:paraId="1A6E42FB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130C5D3F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5C61E6F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2E7857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6F76B2F" w14:textId="77777777" w:rsidR="00940027" w:rsidRDefault="00940027">
            <w:pPr>
              <w:pStyle w:val="OtherTableBody"/>
            </w:pPr>
            <w:r>
              <w:t>8.12.2.13</w:t>
            </w:r>
          </w:p>
        </w:tc>
      </w:tr>
      <w:tr w:rsidR="00940027" w14:paraId="29F3EF0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1800055" w14:textId="77777777" w:rsidR="00940027" w:rsidRDefault="00940027">
            <w:pPr>
              <w:pStyle w:val="OtherTableBody"/>
            </w:pPr>
            <w:r>
              <w:t>Inventory Received Date</w:t>
            </w:r>
          </w:p>
        </w:tc>
        <w:tc>
          <w:tcPr>
            <w:tcW w:w="800" w:type="dxa"/>
          </w:tcPr>
          <w:p w14:paraId="3699A8ED" w14:textId="77777777" w:rsidR="00940027" w:rsidRDefault="00940027">
            <w:pPr>
              <w:pStyle w:val="OtherTableBody"/>
              <w:jc w:val="center"/>
            </w:pPr>
            <w:r>
              <w:t>01804</w:t>
            </w:r>
          </w:p>
        </w:tc>
        <w:tc>
          <w:tcPr>
            <w:tcW w:w="600" w:type="dxa"/>
          </w:tcPr>
          <w:p w14:paraId="3FF26317" w14:textId="77777777" w:rsidR="00940027" w:rsidRDefault="00940027">
            <w:pPr>
              <w:pStyle w:val="OtherTableBody"/>
              <w:jc w:val="center"/>
            </w:pPr>
            <w:r>
              <w:t>IIM</w:t>
            </w:r>
          </w:p>
        </w:tc>
        <w:tc>
          <w:tcPr>
            <w:tcW w:w="700" w:type="dxa"/>
          </w:tcPr>
          <w:p w14:paraId="50D03EC6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60050E77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3D08D195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165D1F9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D92A5C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DED76D0" w14:textId="77777777" w:rsidR="00940027" w:rsidRDefault="00940027">
            <w:pPr>
              <w:pStyle w:val="OtherTableBody"/>
            </w:pPr>
            <w:r>
              <w:t>8.12.2.7</w:t>
            </w:r>
          </w:p>
        </w:tc>
      </w:tr>
      <w:tr w:rsidR="00940027" w14:paraId="0591BED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E25440C" w14:textId="77777777" w:rsidR="00940027" w:rsidRDefault="00940027">
            <w:pPr>
              <w:pStyle w:val="OtherTableBody"/>
            </w:pPr>
            <w:r>
              <w:t>Inventory Received Item Cost</w:t>
            </w:r>
          </w:p>
        </w:tc>
        <w:tc>
          <w:tcPr>
            <w:tcW w:w="800" w:type="dxa"/>
          </w:tcPr>
          <w:p w14:paraId="46B040CC" w14:textId="77777777" w:rsidR="00940027" w:rsidRDefault="00940027">
            <w:pPr>
              <w:pStyle w:val="OtherTableBody"/>
              <w:jc w:val="center"/>
            </w:pPr>
            <w:r>
              <w:t>01807</w:t>
            </w:r>
          </w:p>
        </w:tc>
        <w:tc>
          <w:tcPr>
            <w:tcW w:w="600" w:type="dxa"/>
          </w:tcPr>
          <w:p w14:paraId="72B2B40A" w14:textId="77777777" w:rsidR="00940027" w:rsidRDefault="00940027">
            <w:pPr>
              <w:pStyle w:val="OtherTableBody"/>
              <w:jc w:val="center"/>
            </w:pPr>
            <w:r>
              <w:t>IIM</w:t>
            </w:r>
          </w:p>
        </w:tc>
        <w:tc>
          <w:tcPr>
            <w:tcW w:w="700" w:type="dxa"/>
          </w:tcPr>
          <w:p w14:paraId="4CB1CCFB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5C11A202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2B8104FD" w14:textId="77777777" w:rsidR="00940027" w:rsidRDefault="00940027">
            <w:pPr>
              <w:pStyle w:val="OtherTableBody"/>
            </w:pPr>
            <w:r>
              <w:t>MO</w:t>
            </w:r>
          </w:p>
        </w:tc>
        <w:tc>
          <w:tcPr>
            <w:tcW w:w="700" w:type="dxa"/>
          </w:tcPr>
          <w:p w14:paraId="0FA924B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6F2734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E3D0264" w14:textId="77777777" w:rsidR="00940027" w:rsidRDefault="00940027">
            <w:pPr>
              <w:pStyle w:val="OtherTableBody"/>
            </w:pPr>
            <w:r>
              <w:t>8.12.2.10</w:t>
            </w:r>
          </w:p>
        </w:tc>
      </w:tr>
      <w:tr w:rsidR="00940027" w14:paraId="507A316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35362DF" w14:textId="77777777" w:rsidR="00940027" w:rsidRDefault="00940027">
            <w:pPr>
              <w:pStyle w:val="OtherTableBody"/>
            </w:pPr>
            <w:r>
              <w:t>Inventory Received Quantity</w:t>
            </w:r>
          </w:p>
        </w:tc>
        <w:tc>
          <w:tcPr>
            <w:tcW w:w="800" w:type="dxa"/>
          </w:tcPr>
          <w:p w14:paraId="7104EF42" w14:textId="77777777" w:rsidR="00940027" w:rsidRDefault="00940027">
            <w:pPr>
              <w:pStyle w:val="OtherTableBody"/>
              <w:jc w:val="center"/>
            </w:pPr>
            <w:r>
              <w:t>01805</w:t>
            </w:r>
          </w:p>
        </w:tc>
        <w:tc>
          <w:tcPr>
            <w:tcW w:w="600" w:type="dxa"/>
          </w:tcPr>
          <w:p w14:paraId="655BA68B" w14:textId="77777777" w:rsidR="00940027" w:rsidRDefault="00940027">
            <w:pPr>
              <w:pStyle w:val="OtherTableBody"/>
              <w:jc w:val="center"/>
            </w:pPr>
            <w:r>
              <w:t>IIM</w:t>
            </w:r>
          </w:p>
        </w:tc>
        <w:tc>
          <w:tcPr>
            <w:tcW w:w="700" w:type="dxa"/>
          </w:tcPr>
          <w:p w14:paraId="08110E2C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11596223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2D169C60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5779E98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B0124B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5EAEC5A" w14:textId="77777777" w:rsidR="00940027" w:rsidRDefault="00940027">
            <w:pPr>
              <w:pStyle w:val="OtherTableBody"/>
            </w:pPr>
            <w:r>
              <w:t>8.12.2.8</w:t>
            </w:r>
          </w:p>
        </w:tc>
      </w:tr>
      <w:tr w:rsidR="00940027" w14:paraId="7F4354E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AC62E3B" w14:textId="77777777" w:rsidR="00940027" w:rsidRDefault="00940027">
            <w:pPr>
              <w:pStyle w:val="OtherTableBody"/>
            </w:pPr>
            <w:r>
              <w:t>Inventory Received Quantity Unit</w:t>
            </w:r>
          </w:p>
        </w:tc>
        <w:tc>
          <w:tcPr>
            <w:tcW w:w="800" w:type="dxa"/>
          </w:tcPr>
          <w:p w14:paraId="1FE88A44" w14:textId="77777777" w:rsidR="00940027" w:rsidRDefault="00940027">
            <w:pPr>
              <w:pStyle w:val="OtherTableBody"/>
              <w:jc w:val="center"/>
            </w:pPr>
            <w:r>
              <w:t>01806</w:t>
            </w:r>
          </w:p>
        </w:tc>
        <w:tc>
          <w:tcPr>
            <w:tcW w:w="600" w:type="dxa"/>
          </w:tcPr>
          <w:p w14:paraId="370D1DDB" w14:textId="77777777" w:rsidR="00940027" w:rsidRDefault="00940027">
            <w:pPr>
              <w:pStyle w:val="OtherTableBody"/>
              <w:jc w:val="center"/>
            </w:pPr>
            <w:r>
              <w:t>IIM</w:t>
            </w:r>
          </w:p>
        </w:tc>
        <w:tc>
          <w:tcPr>
            <w:tcW w:w="700" w:type="dxa"/>
          </w:tcPr>
          <w:p w14:paraId="0D3F3B85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4DDB1271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685F4A92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2ABCB4D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4730C0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CA1338B" w14:textId="77777777" w:rsidR="00940027" w:rsidRDefault="00940027">
            <w:pPr>
              <w:pStyle w:val="OtherTableBody"/>
            </w:pPr>
            <w:r>
              <w:t>8.12.2.9</w:t>
            </w:r>
          </w:p>
        </w:tc>
      </w:tr>
      <w:tr w:rsidR="00940027" w14:paraId="0FB3127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51C1F78" w14:textId="77777777" w:rsidR="00940027" w:rsidRDefault="00940027">
            <w:pPr>
              <w:pStyle w:val="OtherTableBody"/>
            </w:pPr>
            <w:r>
              <w:t>Issuing Authority</w:t>
            </w:r>
          </w:p>
        </w:tc>
        <w:tc>
          <w:tcPr>
            <w:tcW w:w="800" w:type="dxa"/>
          </w:tcPr>
          <w:p w14:paraId="32F00F71" w14:textId="77777777" w:rsidR="00940027" w:rsidRDefault="00940027">
            <w:pPr>
              <w:pStyle w:val="OtherTableBody"/>
              <w:jc w:val="center"/>
            </w:pPr>
            <w:r>
              <w:t>01860</w:t>
            </w:r>
          </w:p>
        </w:tc>
        <w:tc>
          <w:tcPr>
            <w:tcW w:w="600" w:type="dxa"/>
          </w:tcPr>
          <w:p w14:paraId="3E8D3B84" w14:textId="77777777" w:rsidR="00940027" w:rsidRDefault="00940027">
            <w:pPr>
              <w:pStyle w:val="OtherTableBody"/>
              <w:jc w:val="center"/>
            </w:pPr>
            <w:r>
              <w:t>CER</w:t>
            </w:r>
          </w:p>
        </w:tc>
        <w:tc>
          <w:tcPr>
            <w:tcW w:w="700" w:type="dxa"/>
          </w:tcPr>
          <w:p w14:paraId="4B310C25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33ABD570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6227F60A" w14:textId="77777777" w:rsidR="00940027" w:rsidRDefault="00940027">
            <w:pPr>
              <w:pStyle w:val="OtherTableBody"/>
            </w:pPr>
            <w:r>
              <w:t>XCN</w:t>
            </w:r>
          </w:p>
        </w:tc>
        <w:tc>
          <w:tcPr>
            <w:tcW w:w="700" w:type="dxa"/>
          </w:tcPr>
          <w:p w14:paraId="3216BAF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D10888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E5360BD" w14:textId="77777777" w:rsidR="00940027" w:rsidRDefault="00940027">
            <w:pPr>
              <w:pStyle w:val="OtherTableBody"/>
            </w:pPr>
            <w:r>
              <w:t>15.4.2.5</w:t>
            </w:r>
          </w:p>
        </w:tc>
      </w:tr>
      <w:tr w:rsidR="00940027" w14:paraId="001EF23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3D951E6" w14:textId="77777777" w:rsidR="00940027" w:rsidRDefault="00940027">
            <w:pPr>
              <w:pStyle w:val="OtherTableBody"/>
            </w:pPr>
            <w:r>
              <w:t>Issuing Date</w:t>
            </w:r>
          </w:p>
        </w:tc>
        <w:tc>
          <w:tcPr>
            <w:tcW w:w="800" w:type="dxa"/>
          </w:tcPr>
          <w:p w14:paraId="2327D48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01877</w:t>
            </w:r>
          </w:p>
        </w:tc>
        <w:tc>
          <w:tcPr>
            <w:tcW w:w="600" w:type="dxa"/>
          </w:tcPr>
          <w:p w14:paraId="4A0FF43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CER</w:t>
            </w:r>
          </w:p>
        </w:tc>
        <w:tc>
          <w:tcPr>
            <w:tcW w:w="700" w:type="dxa"/>
          </w:tcPr>
          <w:p w14:paraId="6118A0E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24</w:t>
            </w:r>
          </w:p>
        </w:tc>
        <w:tc>
          <w:tcPr>
            <w:tcW w:w="600" w:type="dxa"/>
          </w:tcPr>
          <w:p w14:paraId="08E2476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26</w:t>
            </w:r>
          </w:p>
        </w:tc>
        <w:tc>
          <w:tcPr>
            <w:tcW w:w="600" w:type="dxa"/>
          </w:tcPr>
          <w:p w14:paraId="6BD9900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TS</w:t>
            </w:r>
          </w:p>
        </w:tc>
        <w:tc>
          <w:tcPr>
            <w:tcW w:w="700" w:type="dxa"/>
          </w:tcPr>
          <w:p w14:paraId="14767DE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20C91DC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E871AE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15.4.2.24</w:t>
            </w:r>
          </w:p>
        </w:tc>
      </w:tr>
      <w:tr w:rsidR="00940027" w14:paraId="5340894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E3E347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Item Code - External</w:t>
            </w:r>
          </w:p>
        </w:tc>
        <w:tc>
          <w:tcPr>
            <w:tcW w:w="800" w:type="dxa"/>
          </w:tcPr>
          <w:p w14:paraId="736EA97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00277</w:t>
            </w:r>
          </w:p>
        </w:tc>
        <w:tc>
          <w:tcPr>
            <w:tcW w:w="600" w:type="dxa"/>
          </w:tcPr>
          <w:p w14:paraId="77674CD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RQD</w:t>
            </w:r>
          </w:p>
        </w:tc>
        <w:tc>
          <w:tcPr>
            <w:tcW w:w="700" w:type="dxa"/>
          </w:tcPr>
          <w:p w14:paraId="50FB801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5B6DBDC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1C1784A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4D495F2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12D321A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48BE9AA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4.11.1.3</w:t>
            </w:r>
          </w:p>
        </w:tc>
      </w:tr>
      <w:tr w:rsidR="00940027" w14:paraId="7C07062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DDE7B7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Item Code - Internal</w:t>
            </w:r>
          </w:p>
        </w:tc>
        <w:tc>
          <w:tcPr>
            <w:tcW w:w="800" w:type="dxa"/>
          </w:tcPr>
          <w:p w14:paraId="0B33AA4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00276</w:t>
            </w:r>
          </w:p>
        </w:tc>
        <w:tc>
          <w:tcPr>
            <w:tcW w:w="600" w:type="dxa"/>
          </w:tcPr>
          <w:p w14:paraId="581806A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RQD</w:t>
            </w:r>
          </w:p>
        </w:tc>
        <w:tc>
          <w:tcPr>
            <w:tcW w:w="700" w:type="dxa"/>
          </w:tcPr>
          <w:p w14:paraId="2CC55DD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2AACC02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054EFA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157B0F8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2D0F351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B7469AE" w14:textId="77777777" w:rsidR="00940027" w:rsidRDefault="00940027">
            <w:pPr>
              <w:pStyle w:val="OtherTableBody"/>
            </w:pPr>
            <w:r>
              <w:t>4.11.1.2</w:t>
            </w:r>
          </w:p>
        </w:tc>
      </w:tr>
      <w:tr w:rsidR="00940027" w14:paraId="372EB6E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48342F5" w14:textId="77777777" w:rsidR="00940027" w:rsidRDefault="00940027">
            <w:pPr>
              <w:pStyle w:val="OtherTableBody"/>
            </w:pPr>
            <w:r>
              <w:t>Item Natural Account Code</w:t>
            </w:r>
          </w:p>
        </w:tc>
        <w:tc>
          <w:tcPr>
            <w:tcW w:w="800" w:type="dxa"/>
          </w:tcPr>
          <w:p w14:paraId="2AAC8D8B" w14:textId="77777777" w:rsidR="00940027" w:rsidRDefault="00940027">
            <w:pPr>
              <w:pStyle w:val="OtherTableBody"/>
              <w:jc w:val="center"/>
            </w:pPr>
            <w:r>
              <w:t>00282</w:t>
            </w:r>
          </w:p>
        </w:tc>
        <w:tc>
          <w:tcPr>
            <w:tcW w:w="600" w:type="dxa"/>
          </w:tcPr>
          <w:p w14:paraId="38BECD7C" w14:textId="77777777" w:rsidR="00940027" w:rsidRDefault="00940027">
            <w:pPr>
              <w:pStyle w:val="OtherTableBody"/>
              <w:jc w:val="center"/>
            </w:pPr>
            <w:r>
              <w:t>RQD</w:t>
            </w:r>
          </w:p>
        </w:tc>
        <w:tc>
          <w:tcPr>
            <w:tcW w:w="700" w:type="dxa"/>
          </w:tcPr>
          <w:p w14:paraId="0ADDEC89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7EC7F91D" w14:textId="77777777" w:rsidR="00940027" w:rsidRDefault="00940027">
            <w:pPr>
              <w:pStyle w:val="OtherTableBody"/>
            </w:pPr>
            <w:r>
              <w:t>30</w:t>
            </w:r>
          </w:p>
        </w:tc>
        <w:tc>
          <w:tcPr>
            <w:tcW w:w="600" w:type="dxa"/>
          </w:tcPr>
          <w:p w14:paraId="58ACDA53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7A4087A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8A1FCC6" w14:textId="77777777" w:rsidR="00940027" w:rsidRDefault="00940027">
            <w:pPr>
              <w:pStyle w:val="OtherTableBody"/>
              <w:jc w:val="center"/>
            </w:pPr>
            <w:r>
              <w:t>0320</w:t>
            </w:r>
          </w:p>
        </w:tc>
        <w:tc>
          <w:tcPr>
            <w:tcW w:w="942" w:type="dxa"/>
          </w:tcPr>
          <w:p w14:paraId="196AF466" w14:textId="77777777" w:rsidR="00940027" w:rsidRDefault="00940027">
            <w:pPr>
              <w:pStyle w:val="OtherTableBody"/>
            </w:pPr>
            <w:r>
              <w:t>4.11.1.8</w:t>
            </w:r>
          </w:p>
        </w:tc>
      </w:tr>
      <w:tr w:rsidR="00940027" w14:paraId="0126793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62CCC6A" w14:textId="77777777" w:rsidR="00940027" w:rsidRDefault="00940027">
            <w:pPr>
              <w:pStyle w:val="OtherTableBody"/>
            </w:pPr>
            <w:r>
              <w:t>Job Code/Class</w:t>
            </w:r>
          </w:p>
        </w:tc>
        <w:tc>
          <w:tcPr>
            <w:tcW w:w="800" w:type="dxa"/>
          </w:tcPr>
          <w:p w14:paraId="4FAAACF6" w14:textId="77777777" w:rsidR="00940027" w:rsidRDefault="00940027">
            <w:pPr>
              <w:pStyle w:val="OtherTableBody"/>
              <w:jc w:val="center"/>
            </w:pPr>
            <w:r>
              <w:t>00786</w:t>
            </w:r>
          </w:p>
        </w:tc>
        <w:tc>
          <w:tcPr>
            <w:tcW w:w="600" w:type="dxa"/>
          </w:tcPr>
          <w:p w14:paraId="61BA4AE2" w14:textId="77777777" w:rsidR="00940027" w:rsidRDefault="00940027">
            <w:pPr>
              <w:pStyle w:val="OtherTableBody"/>
              <w:jc w:val="center"/>
            </w:pPr>
            <w:r>
              <w:t>IN2</w:t>
            </w:r>
          </w:p>
        </w:tc>
        <w:tc>
          <w:tcPr>
            <w:tcW w:w="700" w:type="dxa"/>
          </w:tcPr>
          <w:p w14:paraId="42D7A10F" w14:textId="77777777" w:rsidR="00940027" w:rsidRDefault="00940027">
            <w:pPr>
              <w:pStyle w:val="OtherTableBody"/>
            </w:pPr>
            <w:r>
              <w:t>47</w:t>
            </w:r>
          </w:p>
        </w:tc>
        <w:tc>
          <w:tcPr>
            <w:tcW w:w="600" w:type="dxa"/>
          </w:tcPr>
          <w:p w14:paraId="654A97EF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79B3A3B5" w14:textId="77777777" w:rsidR="00940027" w:rsidRDefault="00940027">
            <w:pPr>
              <w:pStyle w:val="OtherTableBody"/>
            </w:pPr>
            <w:r>
              <w:t>JCC</w:t>
            </w:r>
          </w:p>
        </w:tc>
        <w:tc>
          <w:tcPr>
            <w:tcW w:w="700" w:type="dxa"/>
          </w:tcPr>
          <w:p w14:paraId="7B9C489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598DF9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4C6292D" w14:textId="77777777" w:rsidR="00940027" w:rsidRDefault="00940027">
            <w:pPr>
              <w:pStyle w:val="OtherTableBody"/>
            </w:pPr>
            <w:r>
              <w:t>6.5.7.47</w:t>
            </w:r>
          </w:p>
        </w:tc>
      </w:tr>
      <w:tr w:rsidR="00940027" w14:paraId="4EBFCE2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C0512F7" w14:textId="77777777" w:rsidR="00940027" w:rsidRDefault="00940027">
            <w:pPr>
              <w:pStyle w:val="OtherTableBody"/>
            </w:pPr>
            <w:r>
              <w:t>Job Code/Class</w:t>
            </w:r>
          </w:p>
        </w:tc>
        <w:tc>
          <w:tcPr>
            <w:tcW w:w="800" w:type="dxa"/>
          </w:tcPr>
          <w:p w14:paraId="29B55B5C" w14:textId="77777777" w:rsidR="00940027" w:rsidRDefault="00940027">
            <w:pPr>
              <w:pStyle w:val="OtherTableBody"/>
              <w:jc w:val="center"/>
            </w:pPr>
            <w:r>
              <w:t>00786</w:t>
            </w:r>
          </w:p>
        </w:tc>
        <w:tc>
          <w:tcPr>
            <w:tcW w:w="600" w:type="dxa"/>
          </w:tcPr>
          <w:p w14:paraId="2D7E9E42" w14:textId="77777777" w:rsidR="00940027" w:rsidRDefault="00940027">
            <w:pPr>
              <w:pStyle w:val="OtherTableBody"/>
              <w:jc w:val="center"/>
            </w:pPr>
            <w:r>
              <w:t>STF</w:t>
            </w:r>
          </w:p>
        </w:tc>
        <w:tc>
          <w:tcPr>
            <w:tcW w:w="700" w:type="dxa"/>
          </w:tcPr>
          <w:p w14:paraId="6D8A088A" w14:textId="77777777" w:rsidR="00940027" w:rsidRDefault="00940027">
            <w:pPr>
              <w:pStyle w:val="OtherTableBody"/>
            </w:pPr>
            <w:r>
              <w:t>19</w:t>
            </w:r>
          </w:p>
        </w:tc>
        <w:tc>
          <w:tcPr>
            <w:tcW w:w="600" w:type="dxa"/>
          </w:tcPr>
          <w:p w14:paraId="637689AC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558C68EB" w14:textId="77777777" w:rsidR="00940027" w:rsidRDefault="00940027">
            <w:pPr>
              <w:pStyle w:val="OtherTableBody"/>
            </w:pPr>
            <w:r>
              <w:t>JCC</w:t>
            </w:r>
          </w:p>
        </w:tc>
        <w:tc>
          <w:tcPr>
            <w:tcW w:w="700" w:type="dxa"/>
          </w:tcPr>
          <w:p w14:paraId="06A1EC9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CFF3CC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6CC17F4" w14:textId="77777777" w:rsidR="00940027" w:rsidRDefault="00940027">
            <w:pPr>
              <w:pStyle w:val="OtherTableBody"/>
            </w:pPr>
            <w:r>
              <w:t>15.4.8.19</w:t>
            </w:r>
          </w:p>
        </w:tc>
      </w:tr>
      <w:tr w:rsidR="00940027" w14:paraId="230E3FD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F55425B" w14:textId="77777777" w:rsidR="00940027" w:rsidRDefault="00940027">
            <w:pPr>
              <w:pStyle w:val="OtherTableBody"/>
            </w:pPr>
            <w:r>
              <w:t>Job Code/Class</w:t>
            </w:r>
          </w:p>
        </w:tc>
        <w:tc>
          <w:tcPr>
            <w:tcW w:w="800" w:type="dxa"/>
          </w:tcPr>
          <w:p w14:paraId="74DF64C3" w14:textId="77777777" w:rsidR="00940027" w:rsidRDefault="00940027">
            <w:pPr>
              <w:pStyle w:val="OtherTableBody"/>
              <w:jc w:val="center"/>
            </w:pPr>
            <w:r>
              <w:t>00786</w:t>
            </w:r>
          </w:p>
        </w:tc>
        <w:tc>
          <w:tcPr>
            <w:tcW w:w="600" w:type="dxa"/>
          </w:tcPr>
          <w:p w14:paraId="39298686" w14:textId="77777777" w:rsidR="00940027" w:rsidRDefault="00940027">
            <w:pPr>
              <w:pStyle w:val="OtherTableBody"/>
              <w:jc w:val="center"/>
            </w:pPr>
            <w:r>
              <w:t>GT1</w:t>
            </w:r>
          </w:p>
        </w:tc>
        <w:tc>
          <w:tcPr>
            <w:tcW w:w="700" w:type="dxa"/>
          </w:tcPr>
          <w:p w14:paraId="091A9BEC" w14:textId="77777777" w:rsidR="00940027" w:rsidRDefault="00940027">
            <w:pPr>
              <w:pStyle w:val="OtherTableBody"/>
            </w:pPr>
            <w:r>
              <w:t>50</w:t>
            </w:r>
          </w:p>
        </w:tc>
        <w:tc>
          <w:tcPr>
            <w:tcW w:w="600" w:type="dxa"/>
          </w:tcPr>
          <w:p w14:paraId="5CDC6D05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0F4F532D" w14:textId="77777777" w:rsidR="00940027" w:rsidRDefault="00940027">
            <w:pPr>
              <w:pStyle w:val="OtherTableBody"/>
            </w:pPr>
            <w:r>
              <w:t>JCC</w:t>
            </w:r>
          </w:p>
        </w:tc>
        <w:tc>
          <w:tcPr>
            <w:tcW w:w="700" w:type="dxa"/>
          </w:tcPr>
          <w:p w14:paraId="7136B09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A20DF5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A2470F5" w14:textId="77777777" w:rsidR="00940027" w:rsidRDefault="00940027">
            <w:pPr>
              <w:pStyle w:val="OtherTableBody"/>
            </w:pPr>
            <w:r>
              <w:t>6.5.5.50</w:t>
            </w:r>
          </w:p>
        </w:tc>
      </w:tr>
      <w:tr w:rsidR="00940027" w14:paraId="364E3DB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4B511D2" w14:textId="77777777" w:rsidR="00940027" w:rsidRDefault="00940027">
            <w:pPr>
              <w:pStyle w:val="OtherTableBody"/>
            </w:pPr>
            <w:r>
              <w:t>Job Status</w:t>
            </w:r>
          </w:p>
        </w:tc>
        <w:tc>
          <w:tcPr>
            <w:tcW w:w="800" w:type="dxa"/>
          </w:tcPr>
          <w:p w14:paraId="61798DE3" w14:textId="77777777" w:rsidR="00940027" w:rsidRDefault="00940027">
            <w:pPr>
              <w:pStyle w:val="OtherTableBody"/>
              <w:jc w:val="center"/>
            </w:pPr>
            <w:r>
              <w:t>00752</w:t>
            </w:r>
          </w:p>
        </w:tc>
        <w:tc>
          <w:tcPr>
            <w:tcW w:w="600" w:type="dxa"/>
          </w:tcPr>
          <w:p w14:paraId="0F452D30" w14:textId="77777777" w:rsidR="00940027" w:rsidRDefault="00940027">
            <w:pPr>
              <w:pStyle w:val="OtherTableBody"/>
              <w:jc w:val="center"/>
            </w:pPr>
            <w:r>
              <w:t>GT1</w:t>
            </w:r>
          </w:p>
        </w:tc>
        <w:tc>
          <w:tcPr>
            <w:tcW w:w="700" w:type="dxa"/>
          </w:tcPr>
          <w:p w14:paraId="6BE3373E" w14:textId="77777777" w:rsidR="00940027" w:rsidRDefault="00940027">
            <w:pPr>
              <w:pStyle w:val="OtherTableBody"/>
            </w:pPr>
            <w:r>
              <w:t>53</w:t>
            </w:r>
          </w:p>
        </w:tc>
        <w:tc>
          <w:tcPr>
            <w:tcW w:w="600" w:type="dxa"/>
          </w:tcPr>
          <w:p w14:paraId="06CB3732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3D111B68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54553EF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55E8AC9" w14:textId="77777777" w:rsidR="00940027" w:rsidRDefault="00940027">
            <w:pPr>
              <w:pStyle w:val="OtherTableBody"/>
              <w:jc w:val="center"/>
            </w:pPr>
            <w:r>
              <w:t>0311</w:t>
            </w:r>
          </w:p>
        </w:tc>
        <w:tc>
          <w:tcPr>
            <w:tcW w:w="942" w:type="dxa"/>
          </w:tcPr>
          <w:p w14:paraId="76FF2C2A" w14:textId="77777777" w:rsidR="00940027" w:rsidRDefault="00940027">
            <w:pPr>
              <w:pStyle w:val="OtherTableBody"/>
            </w:pPr>
            <w:r>
              <w:t>6.5.5.53</w:t>
            </w:r>
          </w:p>
        </w:tc>
      </w:tr>
      <w:tr w:rsidR="00940027" w14:paraId="7471F5A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2A29C6C" w14:textId="77777777" w:rsidR="00940027" w:rsidRDefault="00940027">
            <w:pPr>
              <w:pStyle w:val="OtherTableBody"/>
            </w:pPr>
            <w:r>
              <w:t>Job Status</w:t>
            </w:r>
          </w:p>
        </w:tc>
        <w:tc>
          <w:tcPr>
            <w:tcW w:w="800" w:type="dxa"/>
          </w:tcPr>
          <w:p w14:paraId="6357E09B" w14:textId="77777777" w:rsidR="00940027" w:rsidRDefault="00940027">
            <w:pPr>
              <w:pStyle w:val="OtherTableBody"/>
              <w:jc w:val="center"/>
            </w:pPr>
            <w:r>
              <w:t>00752</w:t>
            </w:r>
          </w:p>
        </w:tc>
        <w:tc>
          <w:tcPr>
            <w:tcW w:w="600" w:type="dxa"/>
          </w:tcPr>
          <w:p w14:paraId="3D508070" w14:textId="77777777" w:rsidR="00940027" w:rsidRDefault="00940027">
            <w:pPr>
              <w:pStyle w:val="OtherTableBody"/>
              <w:jc w:val="center"/>
            </w:pPr>
            <w:r>
              <w:t>IN2</w:t>
            </w:r>
          </w:p>
        </w:tc>
        <w:tc>
          <w:tcPr>
            <w:tcW w:w="700" w:type="dxa"/>
          </w:tcPr>
          <w:p w14:paraId="545C1244" w14:textId="77777777" w:rsidR="00940027" w:rsidRDefault="00940027">
            <w:pPr>
              <w:pStyle w:val="OtherTableBody"/>
            </w:pPr>
            <w:r>
              <w:t>48</w:t>
            </w:r>
          </w:p>
        </w:tc>
        <w:tc>
          <w:tcPr>
            <w:tcW w:w="600" w:type="dxa"/>
          </w:tcPr>
          <w:p w14:paraId="6B35A2C7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03B2919A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7488643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F7A40D8" w14:textId="77777777" w:rsidR="00940027" w:rsidRDefault="00940027">
            <w:pPr>
              <w:pStyle w:val="OtherTableBody"/>
              <w:jc w:val="center"/>
            </w:pPr>
            <w:r>
              <w:t>0311</w:t>
            </w:r>
          </w:p>
        </w:tc>
        <w:tc>
          <w:tcPr>
            <w:tcW w:w="942" w:type="dxa"/>
          </w:tcPr>
          <w:p w14:paraId="00165971" w14:textId="77777777" w:rsidR="00940027" w:rsidRDefault="00940027">
            <w:pPr>
              <w:pStyle w:val="OtherTableBody"/>
            </w:pPr>
            <w:r>
              <w:t>6.5.7.48</w:t>
            </w:r>
          </w:p>
        </w:tc>
      </w:tr>
      <w:tr w:rsidR="00940027" w14:paraId="530D0A5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2E9EAF3" w14:textId="77777777" w:rsidR="00940027" w:rsidRDefault="00940027">
            <w:pPr>
              <w:pStyle w:val="OtherTableBody"/>
            </w:pPr>
            <w:r>
              <w:t>Job Status</w:t>
            </w:r>
          </w:p>
        </w:tc>
        <w:tc>
          <w:tcPr>
            <w:tcW w:w="800" w:type="dxa"/>
          </w:tcPr>
          <w:p w14:paraId="72E74750" w14:textId="77777777" w:rsidR="00940027" w:rsidRDefault="00940027">
            <w:pPr>
              <w:pStyle w:val="OtherTableBody"/>
              <w:jc w:val="center"/>
            </w:pPr>
            <w:r>
              <w:t>00752</w:t>
            </w:r>
          </w:p>
        </w:tc>
        <w:tc>
          <w:tcPr>
            <w:tcW w:w="600" w:type="dxa"/>
          </w:tcPr>
          <w:p w14:paraId="2DA7BC81" w14:textId="77777777" w:rsidR="00940027" w:rsidRDefault="00940027">
            <w:pPr>
              <w:pStyle w:val="OtherTableBody"/>
              <w:jc w:val="center"/>
            </w:pPr>
            <w:r>
              <w:t>NK1</w:t>
            </w:r>
          </w:p>
        </w:tc>
        <w:tc>
          <w:tcPr>
            <w:tcW w:w="700" w:type="dxa"/>
          </w:tcPr>
          <w:p w14:paraId="16F75ED5" w14:textId="77777777" w:rsidR="00940027" w:rsidRDefault="00940027">
            <w:pPr>
              <w:pStyle w:val="OtherTableBody"/>
            </w:pPr>
            <w:r>
              <w:t>34</w:t>
            </w:r>
          </w:p>
        </w:tc>
        <w:tc>
          <w:tcPr>
            <w:tcW w:w="600" w:type="dxa"/>
          </w:tcPr>
          <w:p w14:paraId="2AFDCD2C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65B4E8E0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6856B5A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184F262" w14:textId="77777777" w:rsidR="00940027" w:rsidRDefault="00940027">
            <w:pPr>
              <w:pStyle w:val="OtherTableBody"/>
              <w:jc w:val="center"/>
            </w:pPr>
            <w:r>
              <w:t>0311</w:t>
            </w:r>
          </w:p>
        </w:tc>
        <w:tc>
          <w:tcPr>
            <w:tcW w:w="942" w:type="dxa"/>
          </w:tcPr>
          <w:p w14:paraId="44538473" w14:textId="77777777" w:rsidR="00940027" w:rsidRDefault="00940027">
            <w:pPr>
              <w:pStyle w:val="OtherTableBody"/>
            </w:pPr>
            <w:r>
              <w:t>3.4.5.34</w:t>
            </w:r>
          </w:p>
        </w:tc>
      </w:tr>
      <w:tr w:rsidR="00940027" w14:paraId="7CEEB0B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65382C7" w14:textId="77777777" w:rsidR="00940027" w:rsidRDefault="00940027">
            <w:pPr>
              <w:pStyle w:val="OtherTableBody"/>
            </w:pPr>
            <w:r>
              <w:t>Job Title</w:t>
            </w:r>
          </w:p>
        </w:tc>
        <w:tc>
          <w:tcPr>
            <w:tcW w:w="800" w:type="dxa"/>
          </w:tcPr>
          <w:p w14:paraId="3CCCE2D6" w14:textId="77777777" w:rsidR="00940027" w:rsidRDefault="00940027">
            <w:pPr>
              <w:pStyle w:val="OtherTableBody"/>
              <w:jc w:val="center"/>
            </w:pPr>
            <w:r>
              <w:t>00785</w:t>
            </w:r>
          </w:p>
        </w:tc>
        <w:tc>
          <w:tcPr>
            <w:tcW w:w="600" w:type="dxa"/>
          </w:tcPr>
          <w:p w14:paraId="1B26FDB7" w14:textId="77777777" w:rsidR="00940027" w:rsidRDefault="00940027">
            <w:pPr>
              <w:pStyle w:val="OtherTableBody"/>
              <w:jc w:val="center"/>
            </w:pPr>
            <w:r>
              <w:t>GT1</w:t>
            </w:r>
          </w:p>
        </w:tc>
        <w:tc>
          <w:tcPr>
            <w:tcW w:w="700" w:type="dxa"/>
          </w:tcPr>
          <w:p w14:paraId="41E02461" w14:textId="77777777" w:rsidR="00940027" w:rsidRDefault="00940027">
            <w:pPr>
              <w:pStyle w:val="OtherTableBody"/>
            </w:pPr>
            <w:r>
              <w:t>49</w:t>
            </w:r>
          </w:p>
        </w:tc>
        <w:tc>
          <w:tcPr>
            <w:tcW w:w="600" w:type="dxa"/>
          </w:tcPr>
          <w:p w14:paraId="4EE08158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15CEDA39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3B967A9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6EA1AC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E11D394" w14:textId="77777777" w:rsidR="00940027" w:rsidRDefault="00940027">
            <w:pPr>
              <w:pStyle w:val="OtherTableBody"/>
            </w:pPr>
            <w:r>
              <w:t>6.5.5.49</w:t>
            </w:r>
          </w:p>
        </w:tc>
      </w:tr>
      <w:tr w:rsidR="00940027" w14:paraId="2DD33AC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BFDBE5B" w14:textId="77777777" w:rsidR="00940027" w:rsidRDefault="00940027">
            <w:pPr>
              <w:pStyle w:val="OtherTableBody"/>
            </w:pPr>
            <w:r>
              <w:t>Job Title</w:t>
            </w:r>
          </w:p>
        </w:tc>
        <w:tc>
          <w:tcPr>
            <w:tcW w:w="800" w:type="dxa"/>
          </w:tcPr>
          <w:p w14:paraId="007CA8AA" w14:textId="77777777" w:rsidR="00940027" w:rsidRDefault="00940027">
            <w:pPr>
              <w:pStyle w:val="OtherTableBody"/>
              <w:jc w:val="center"/>
            </w:pPr>
            <w:r>
              <w:t>00785</w:t>
            </w:r>
          </w:p>
        </w:tc>
        <w:tc>
          <w:tcPr>
            <w:tcW w:w="600" w:type="dxa"/>
          </w:tcPr>
          <w:p w14:paraId="495F421F" w14:textId="77777777" w:rsidR="00940027" w:rsidRDefault="00940027">
            <w:pPr>
              <w:pStyle w:val="OtherTableBody"/>
              <w:jc w:val="center"/>
            </w:pPr>
            <w:r>
              <w:t>STF</w:t>
            </w:r>
          </w:p>
        </w:tc>
        <w:tc>
          <w:tcPr>
            <w:tcW w:w="700" w:type="dxa"/>
          </w:tcPr>
          <w:p w14:paraId="66787A39" w14:textId="77777777" w:rsidR="00940027" w:rsidRDefault="00940027">
            <w:pPr>
              <w:pStyle w:val="OtherTableBody"/>
            </w:pPr>
            <w:r>
              <w:t>18</w:t>
            </w:r>
          </w:p>
        </w:tc>
        <w:tc>
          <w:tcPr>
            <w:tcW w:w="600" w:type="dxa"/>
          </w:tcPr>
          <w:p w14:paraId="36F5D5A4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1011D4DD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171FE56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DB1307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19DCD21" w14:textId="77777777" w:rsidR="00940027" w:rsidRDefault="00940027">
            <w:pPr>
              <w:pStyle w:val="OtherTableBody"/>
            </w:pPr>
            <w:r>
              <w:t>15.4.8.18</w:t>
            </w:r>
          </w:p>
        </w:tc>
      </w:tr>
      <w:tr w:rsidR="00940027" w14:paraId="179F2AF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B831C05" w14:textId="77777777" w:rsidR="00940027" w:rsidRDefault="00940027">
            <w:pPr>
              <w:pStyle w:val="OtherTableBody"/>
            </w:pPr>
            <w:r>
              <w:t>Job Title</w:t>
            </w:r>
          </w:p>
        </w:tc>
        <w:tc>
          <w:tcPr>
            <w:tcW w:w="800" w:type="dxa"/>
          </w:tcPr>
          <w:p w14:paraId="0FD6ADFB" w14:textId="77777777" w:rsidR="00940027" w:rsidRDefault="00940027">
            <w:pPr>
              <w:pStyle w:val="OtherTableBody"/>
              <w:jc w:val="center"/>
            </w:pPr>
            <w:r>
              <w:t>00785</w:t>
            </w:r>
          </w:p>
        </w:tc>
        <w:tc>
          <w:tcPr>
            <w:tcW w:w="600" w:type="dxa"/>
          </w:tcPr>
          <w:p w14:paraId="39DD3892" w14:textId="77777777" w:rsidR="00940027" w:rsidRDefault="00940027">
            <w:pPr>
              <w:pStyle w:val="OtherTableBody"/>
              <w:jc w:val="center"/>
            </w:pPr>
            <w:r>
              <w:t>IN2</w:t>
            </w:r>
          </w:p>
        </w:tc>
        <w:tc>
          <w:tcPr>
            <w:tcW w:w="700" w:type="dxa"/>
          </w:tcPr>
          <w:p w14:paraId="76D01054" w14:textId="77777777" w:rsidR="00940027" w:rsidRDefault="00940027">
            <w:pPr>
              <w:pStyle w:val="OtherTableBody"/>
            </w:pPr>
            <w:r>
              <w:t>46</w:t>
            </w:r>
          </w:p>
        </w:tc>
        <w:tc>
          <w:tcPr>
            <w:tcW w:w="600" w:type="dxa"/>
          </w:tcPr>
          <w:p w14:paraId="270F57CF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12A86C41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624DBB1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B0FA4D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233C87E" w14:textId="77777777" w:rsidR="00940027" w:rsidRDefault="00940027">
            <w:pPr>
              <w:pStyle w:val="OtherTableBody"/>
            </w:pPr>
            <w:r>
              <w:t>6.5.7.46</w:t>
            </w:r>
          </w:p>
        </w:tc>
      </w:tr>
      <w:tr w:rsidR="00940027" w14:paraId="14A331C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040317B" w14:textId="77777777" w:rsidR="00940027" w:rsidRDefault="00940027">
            <w:pPr>
              <w:pStyle w:val="OtherTableBody"/>
            </w:pPr>
            <w:r>
              <w:t>Jurisdiction Breadth</w:t>
            </w:r>
          </w:p>
        </w:tc>
        <w:tc>
          <w:tcPr>
            <w:tcW w:w="800" w:type="dxa"/>
          </w:tcPr>
          <w:p w14:paraId="49B70DC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01895</w:t>
            </w:r>
          </w:p>
        </w:tc>
        <w:tc>
          <w:tcPr>
            <w:tcW w:w="600" w:type="dxa"/>
          </w:tcPr>
          <w:p w14:paraId="0E9974A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CER</w:t>
            </w:r>
          </w:p>
        </w:tc>
        <w:tc>
          <w:tcPr>
            <w:tcW w:w="700" w:type="dxa"/>
          </w:tcPr>
          <w:p w14:paraId="301DC65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22</w:t>
            </w:r>
          </w:p>
        </w:tc>
        <w:tc>
          <w:tcPr>
            <w:tcW w:w="600" w:type="dxa"/>
          </w:tcPr>
          <w:p w14:paraId="014F125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17F241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CWE</w:t>
            </w:r>
          </w:p>
        </w:tc>
        <w:tc>
          <w:tcPr>
            <w:tcW w:w="700" w:type="dxa"/>
          </w:tcPr>
          <w:p w14:paraId="15985EB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1175BDE4" w14:textId="77777777" w:rsidR="00940027" w:rsidRDefault="00940027">
            <w:pPr>
              <w:pStyle w:val="OtherTableBody"/>
              <w:jc w:val="center"/>
            </w:pPr>
            <w:r>
              <w:t>0547</w:t>
            </w:r>
          </w:p>
        </w:tc>
        <w:tc>
          <w:tcPr>
            <w:tcW w:w="942" w:type="dxa"/>
          </w:tcPr>
          <w:p w14:paraId="6D028487" w14:textId="77777777" w:rsidR="00940027" w:rsidRDefault="00940027">
            <w:pPr>
              <w:pStyle w:val="OtherTableBody"/>
            </w:pPr>
            <w:r>
              <w:t>15.4.2.22</w:t>
            </w:r>
          </w:p>
        </w:tc>
      </w:tr>
      <w:tr w:rsidR="00940027" w14:paraId="3FF0546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3BA113C" w14:textId="77777777" w:rsidR="00940027" w:rsidRDefault="00940027">
            <w:pPr>
              <w:pStyle w:val="OtherTableBody"/>
            </w:pPr>
            <w:r>
              <w:t>Jurisdiction Country</w:t>
            </w:r>
          </w:p>
        </w:tc>
        <w:tc>
          <w:tcPr>
            <w:tcW w:w="800" w:type="dxa"/>
          </w:tcPr>
          <w:p w14:paraId="2434187E" w14:textId="77777777" w:rsidR="00940027" w:rsidRDefault="00940027">
            <w:pPr>
              <w:pStyle w:val="OtherTableBody"/>
              <w:jc w:val="center"/>
            </w:pPr>
            <w:r>
              <w:t>01875</w:t>
            </w:r>
          </w:p>
        </w:tc>
        <w:tc>
          <w:tcPr>
            <w:tcW w:w="600" w:type="dxa"/>
          </w:tcPr>
          <w:p w14:paraId="7D9C709D" w14:textId="77777777" w:rsidR="00940027" w:rsidRDefault="00940027">
            <w:pPr>
              <w:pStyle w:val="OtherTableBody"/>
              <w:jc w:val="center"/>
            </w:pPr>
            <w:r>
              <w:t>CER</w:t>
            </w:r>
          </w:p>
        </w:tc>
        <w:tc>
          <w:tcPr>
            <w:tcW w:w="700" w:type="dxa"/>
          </w:tcPr>
          <w:p w14:paraId="759924E1" w14:textId="77777777" w:rsidR="00940027" w:rsidRDefault="00940027">
            <w:pPr>
              <w:pStyle w:val="OtherTableBody"/>
            </w:pPr>
            <w:r>
              <w:t>19</w:t>
            </w:r>
          </w:p>
        </w:tc>
        <w:tc>
          <w:tcPr>
            <w:tcW w:w="600" w:type="dxa"/>
          </w:tcPr>
          <w:p w14:paraId="0F28B0AC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270E5D60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6D20E9C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2B4DF65" w14:textId="77777777" w:rsidR="00940027" w:rsidRDefault="00940027">
            <w:pPr>
              <w:pStyle w:val="OtherTableBody"/>
              <w:jc w:val="center"/>
            </w:pPr>
            <w:r>
              <w:t>0399</w:t>
            </w:r>
          </w:p>
        </w:tc>
        <w:tc>
          <w:tcPr>
            <w:tcW w:w="942" w:type="dxa"/>
          </w:tcPr>
          <w:p w14:paraId="0FEADB6B" w14:textId="77777777" w:rsidR="00940027" w:rsidRDefault="00940027">
            <w:pPr>
              <w:pStyle w:val="OtherTableBody"/>
            </w:pPr>
            <w:r>
              <w:t>15.4.2.19</w:t>
            </w:r>
          </w:p>
        </w:tc>
      </w:tr>
      <w:tr w:rsidR="00940027" w14:paraId="045FEEE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1E3375C" w14:textId="77777777" w:rsidR="00940027" w:rsidRDefault="00940027">
            <w:pPr>
              <w:pStyle w:val="OtherTableBody"/>
            </w:pPr>
            <w:r>
              <w:t>Jurisdiction County/Parish</w:t>
            </w:r>
          </w:p>
        </w:tc>
        <w:tc>
          <w:tcPr>
            <w:tcW w:w="800" w:type="dxa"/>
          </w:tcPr>
          <w:p w14:paraId="04CF7787" w14:textId="77777777" w:rsidR="00940027" w:rsidRDefault="00940027">
            <w:pPr>
              <w:pStyle w:val="OtherTableBody"/>
              <w:jc w:val="center"/>
            </w:pPr>
            <w:r>
              <w:t>01874</w:t>
            </w:r>
          </w:p>
        </w:tc>
        <w:tc>
          <w:tcPr>
            <w:tcW w:w="600" w:type="dxa"/>
          </w:tcPr>
          <w:p w14:paraId="262924E1" w14:textId="77777777" w:rsidR="00940027" w:rsidRDefault="00940027">
            <w:pPr>
              <w:pStyle w:val="OtherTableBody"/>
              <w:jc w:val="center"/>
            </w:pPr>
            <w:r>
              <w:t>CER</w:t>
            </w:r>
          </w:p>
        </w:tc>
        <w:tc>
          <w:tcPr>
            <w:tcW w:w="700" w:type="dxa"/>
          </w:tcPr>
          <w:p w14:paraId="13788401" w14:textId="77777777" w:rsidR="00940027" w:rsidRDefault="00940027">
            <w:pPr>
              <w:pStyle w:val="OtherTableBody"/>
            </w:pPr>
            <w:r>
              <w:t>21</w:t>
            </w:r>
          </w:p>
        </w:tc>
        <w:tc>
          <w:tcPr>
            <w:tcW w:w="600" w:type="dxa"/>
          </w:tcPr>
          <w:p w14:paraId="116CCE67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163711CF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59B2FFD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30E9252" w14:textId="77777777" w:rsidR="00940027" w:rsidRDefault="00940027">
            <w:pPr>
              <w:pStyle w:val="OtherTableBody"/>
              <w:jc w:val="center"/>
            </w:pPr>
            <w:r>
              <w:t>0289</w:t>
            </w:r>
          </w:p>
        </w:tc>
        <w:tc>
          <w:tcPr>
            <w:tcW w:w="942" w:type="dxa"/>
          </w:tcPr>
          <w:p w14:paraId="21102B75" w14:textId="77777777" w:rsidR="00940027" w:rsidRDefault="00940027">
            <w:pPr>
              <w:pStyle w:val="OtherTableBody"/>
            </w:pPr>
            <w:r>
              <w:t>15.4.2.21</w:t>
            </w:r>
          </w:p>
        </w:tc>
      </w:tr>
      <w:tr w:rsidR="00940027" w14:paraId="2E0F0B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F5D3E74" w14:textId="77777777" w:rsidR="00940027" w:rsidRDefault="00940027">
            <w:pPr>
              <w:pStyle w:val="OtherTableBody"/>
            </w:pPr>
            <w:r>
              <w:t>Jurisdiction State/Province</w:t>
            </w:r>
          </w:p>
        </w:tc>
        <w:tc>
          <w:tcPr>
            <w:tcW w:w="800" w:type="dxa"/>
          </w:tcPr>
          <w:p w14:paraId="6731D1DD" w14:textId="77777777" w:rsidR="00940027" w:rsidRDefault="00940027">
            <w:pPr>
              <w:pStyle w:val="OtherTableBody"/>
              <w:jc w:val="center"/>
            </w:pPr>
            <w:r>
              <w:t>01873</w:t>
            </w:r>
          </w:p>
        </w:tc>
        <w:tc>
          <w:tcPr>
            <w:tcW w:w="600" w:type="dxa"/>
          </w:tcPr>
          <w:p w14:paraId="7D4CF083" w14:textId="77777777" w:rsidR="00940027" w:rsidRDefault="00940027">
            <w:pPr>
              <w:pStyle w:val="OtherTableBody"/>
              <w:jc w:val="center"/>
            </w:pPr>
            <w:r>
              <w:t>CER</w:t>
            </w:r>
          </w:p>
        </w:tc>
        <w:tc>
          <w:tcPr>
            <w:tcW w:w="700" w:type="dxa"/>
          </w:tcPr>
          <w:p w14:paraId="0BB3BAA5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090BF288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2A6413CA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5C57F1B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4DFEDD1" w14:textId="77777777" w:rsidR="00940027" w:rsidRDefault="00940027">
            <w:pPr>
              <w:pStyle w:val="OtherTableBody"/>
              <w:jc w:val="center"/>
            </w:pPr>
            <w:r>
              <w:t>0347</w:t>
            </w:r>
          </w:p>
        </w:tc>
        <w:tc>
          <w:tcPr>
            <w:tcW w:w="942" w:type="dxa"/>
          </w:tcPr>
          <w:p w14:paraId="0DB32E97" w14:textId="77777777" w:rsidR="00940027" w:rsidRDefault="00940027">
            <w:pPr>
              <w:pStyle w:val="OtherTableBody"/>
            </w:pPr>
            <w:r>
              <w:t>15.4.2.20</w:t>
            </w:r>
          </w:p>
        </w:tc>
      </w:tr>
      <w:tr w:rsidR="00940027" w14:paraId="22EAE14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22BCF22" w14:textId="77777777" w:rsidR="00940027" w:rsidRDefault="00940027">
            <w:pPr>
              <w:pStyle w:val="OtherTableBody"/>
            </w:pPr>
            <w:r>
              <w:t>Kind of Quantity Observed</w:t>
            </w:r>
          </w:p>
        </w:tc>
        <w:tc>
          <w:tcPr>
            <w:tcW w:w="800" w:type="dxa"/>
          </w:tcPr>
          <w:p w14:paraId="35B5F769" w14:textId="77777777" w:rsidR="00940027" w:rsidRDefault="00940027">
            <w:pPr>
              <w:pStyle w:val="OtherTableBody"/>
              <w:jc w:val="center"/>
            </w:pPr>
            <w:r>
              <w:t>00937</w:t>
            </w:r>
          </w:p>
        </w:tc>
        <w:tc>
          <w:tcPr>
            <w:tcW w:w="600" w:type="dxa"/>
          </w:tcPr>
          <w:p w14:paraId="20E1497E" w14:textId="77777777" w:rsidR="00940027" w:rsidRDefault="00940027">
            <w:pPr>
              <w:pStyle w:val="OtherTableBody"/>
              <w:jc w:val="center"/>
            </w:pPr>
            <w:r>
              <w:t>OM1</w:t>
            </w:r>
          </w:p>
        </w:tc>
        <w:tc>
          <w:tcPr>
            <w:tcW w:w="700" w:type="dxa"/>
          </w:tcPr>
          <w:p w14:paraId="7DCD3226" w14:textId="77777777" w:rsidR="00940027" w:rsidRDefault="00940027">
            <w:pPr>
              <w:pStyle w:val="OtherTableBody"/>
            </w:pPr>
            <w:r>
              <w:t>42</w:t>
            </w:r>
          </w:p>
        </w:tc>
        <w:tc>
          <w:tcPr>
            <w:tcW w:w="600" w:type="dxa"/>
          </w:tcPr>
          <w:p w14:paraId="4409D1AB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47BD5C52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468B8F6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309458C" w14:textId="77777777" w:rsidR="00940027" w:rsidRDefault="00940027">
            <w:pPr>
              <w:pStyle w:val="OtherTableBody"/>
              <w:jc w:val="center"/>
            </w:pPr>
            <w:r>
              <w:t>0254</w:t>
            </w:r>
          </w:p>
        </w:tc>
        <w:tc>
          <w:tcPr>
            <w:tcW w:w="942" w:type="dxa"/>
          </w:tcPr>
          <w:p w14:paraId="45BDF19D" w14:textId="77777777" w:rsidR="00940027" w:rsidRDefault="00940027">
            <w:pPr>
              <w:pStyle w:val="OtherTableBody"/>
            </w:pPr>
            <w:r>
              <w:t>8.8.8.42</w:t>
            </w:r>
          </w:p>
        </w:tc>
      </w:tr>
      <w:tr w:rsidR="00940027" w14:paraId="211F2CF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7D191C6" w14:textId="77777777" w:rsidR="00940027" w:rsidRDefault="00940027">
            <w:pPr>
              <w:pStyle w:val="OtherTableBody"/>
            </w:pPr>
            <w:r>
              <w:t>Labeled Shelf Life</w:t>
            </w:r>
          </w:p>
        </w:tc>
        <w:tc>
          <w:tcPr>
            <w:tcW w:w="800" w:type="dxa"/>
          </w:tcPr>
          <w:p w14:paraId="2DD2341E" w14:textId="77777777" w:rsidR="00940027" w:rsidRDefault="00940027">
            <w:pPr>
              <w:pStyle w:val="OtherTableBody"/>
              <w:jc w:val="center"/>
            </w:pPr>
            <w:r>
              <w:t>01258</w:t>
            </w:r>
          </w:p>
        </w:tc>
        <w:tc>
          <w:tcPr>
            <w:tcW w:w="600" w:type="dxa"/>
          </w:tcPr>
          <w:p w14:paraId="74263EE8" w14:textId="77777777" w:rsidR="00940027" w:rsidRDefault="00940027">
            <w:pPr>
              <w:pStyle w:val="OtherTableBody"/>
              <w:jc w:val="center"/>
            </w:pPr>
            <w:r>
              <w:t>PDC</w:t>
            </w:r>
          </w:p>
        </w:tc>
        <w:tc>
          <w:tcPr>
            <w:tcW w:w="700" w:type="dxa"/>
          </w:tcPr>
          <w:p w14:paraId="7A484C94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42AEC52C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45CF091E" w14:textId="77777777" w:rsidR="00940027" w:rsidRDefault="00940027">
            <w:pPr>
              <w:pStyle w:val="OtherTableBody"/>
            </w:pPr>
            <w:r>
              <w:t>CQ</w:t>
            </w:r>
          </w:p>
        </w:tc>
        <w:tc>
          <w:tcPr>
            <w:tcW w:w="700" w:type="dxa"/>
          </w:tcPr>
          <w:p w14:paraId="329D9F7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3FB4A5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A6072C1" w14:textId="77777777" w:rsidR="00940027" w:rsidRDefault="00940027">
            <w:pPr>
              <w:pStyle w:val="OtherTableBody"/>
            </w:pPr>
            <w:r>
              <w:t>7.12.5.12</w:t>
            </w:r>
          </w:p>
        </w:tc>
      </w:tr>
      <w:tr w:rsidR="00940027" w14:paraId="51CCA9D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40C7A7C" w14:textId="77777777" w:rsidR="00940027" w:rsidRDefault="00940027">
            <w:pPr>
              <w:pStyle w:val="OtherTableBody"/>
            </w:pPr>
            <w:r>
              <w:t>Language Ability Code</w:t>
            </w:r>
          </w:p>
        </w:tc>
        <w:tc>
          <w:tcPr>
            <w:tcW w:w="800" w:type="dxa"/>
          </w:tcPr>
          <w:p w14:paraId="2DC3CBD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01457</w:t>
            </w:r>
          </w:p>
        </w:tc>
        <w:tc>
          <w:tcPr>
            <w:tcW w:w="600" w:type="dxa"/>
          </w:tcPr>
          <w:p w14:paraId="4B6F434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LAN</w:t>
            </w:r>
          </w:p>
        </w:tc>
        <w:tc>
          <w:tcPr>
            <w:tcW w:w="700" w:type="dxa"/>
          </w:tcPr>
          <w:p w14:paraId="0673FA2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2A5015A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D5AF0E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04D8638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7C6DE4F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0403</w:t>
            </w:r>
          </w:p>
        </w:tc>
        <w:tc>
          <w:tcPr>
            <w:tcW w:w="942" w:type="dxa"/>
          </w:tcPr>
          <w:p w14:paraId="1EF5ABC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15.4.4.3</w:t>
            </w:r>
          </w:p>
        </w:tc>
      </w:tr>
      <w:tr w:rsidR="00940027" w14:paraId="2FAB9A8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39BA8A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Language Code</w:t>
            </w:r>
          </w:p>
        </w:tc>
        <w:tc>
          <w:tcPr>
            <w:tcW w:w="800" w:type="dxa"/>
          </w:tcPr>
          <w:p w14:paraId="75A2779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01456</w:t>
            </w:r>
          </w:p>
        </w:tc>
        <w:tc>
          <w:tcPr>
            <w:tcW w:w="600" w:type="dxa"/>
          </w:tcPr>
          <w:p w14:paraId="74D3DDE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LAN</w:t>
            </w:r>
          </w:p>
        </w:tc>
        <w:tc>
          <w:tcPr>
            <w:tcW w:w="700" w:type="dxa"/>
          </w:tcPr>
          <w:p w14:paraId="7EF4201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7680B97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359298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4E9C267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577D9DE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0296</w:t>
            </w:r>
          </w:p>
        </w:tc>
        <w:tc>
          <w:tcPr>
            <w:tcW w:w="942" w:type="dxa"/>
          </w:tcPr>
          <w:p w14:paraId="09201AA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15.4.4.2</w:t>
            </w:r>
          </w:p>
        </w:tc>
      </w:tr>
      <w:tr w:rsidR="00940027" w14:paraId="1C2AA71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5537A9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Language Proficiency Code</w:t>
            </w:r>
          </w:p>
        </w:tc>
        <w:tc>
          <w:tcPr>
            <w:tcW w:w="800" w:type="dxa"/>
          </w:tcPr>
          <w:p w14:paraId="4E93CFDF" w14:textId="77777777" w:rsidR="00940027" w:rsidRDefault="00940027">
            <w:pPr>
              <w:pStyle w:val="OtherTableBody"/>
              <w:jc w:val="center"/>
            </w:pPr>
            <w:r>
              <w:t>01458</w:t>
            </w:r>
          </w:p>
        </w:tc>
        <w:tc>
          <w:tcPr>
            <w:tcW w:w="600" w:type="dxa"/>
          </w:tcPr>
          <w:p w14:paraId="179A7B00" w14:textId="77777777" w:rsidR="00940027" w:rsidRDefault="00940027">
            <w:pPr>
              <w:pStyle w:val="OtherTableBody"/>
              <w:jc w:val="center"/>
            </w:pPr>
            <w:r>
              <w:t>LAN</w:t>
            </w:r>
          </w:p>
        </w:tc>
        <w:tc>
          <w:tcPr>
            <w:tcW w:w="700" w:type="dxa"/>
          </w:tcPr>
          <w:p w14:paraId="1C6D7270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2DCBF872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05070B61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7A4C332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853FBE5" w14:textId="77777777" w:rsidR="00940027" w:rsidRDefault="00940027">
            <w:pPr>
              <w:pStyle w:val="OtherTableBody"/>
              <w:jc w:val="center"/>
            </w:pPr>
            <w:r>
              <w:t>0404</w:t>
            </w:r>
          </w:p>
        </w:tc>
        <w:tc>
          <w:tcPr>
            <w:tcW w:w="942" w:type="dxa"/>
          </w:tcPr>
          <w:p w14:paraId="28F36306" w14:textId="77777777" w:rsidR="00940027" w:rsidRDefault="00940027">
            <w:pPr>
              <w:pStyle w:val="OtherTableBody"/>
            </w:pPr>
            <w:r>
              <w:t>15.4.4.4</w:t>
            </w:r>
          </w:p>
        </w:tc>
      </w:tr>
      <w:tr w:rsidR="00940027" w14:paraId="16210C9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B57C809" w14:textId="77777777" w:rsidR="00940027" w:rsidRDefault="00940027">
            <w:pPr>
              <w:pStyle w:val="OtherTableBody"/>
            </w:pPr>
            <w:r>
              <w:t>Language Translated To</w:t>
            </w:r>
          </w:p>
        </w:tc>
        <w:tc>
          <w:tcPr>
            <w:tcW w:w="800" w:type="dxa"/>
          </w:tcPr>
          <w:p w14:paraId="61A1D616" w14:textId="77777777" w:rsidR="00940027" w:rsidRDefault="00940027">
            <w:pPr>
              <w:pStyle w:val="OtherTableBody"/>
              <w:jc w:val="center"/>
            </w:pPr>
            <w:r>
              <w:t>01793</w:t>
            </w:r>
          </w:p>
        </w:tc>
        <w:tc>
          <w:tcPr>
            <w:tcW w:w="600" w:type="dxa"/>
          </w:tcPr>
          <w:p w14:paraId="189EFB83" w14:textId="77777777" w:rsidR="00940027" w:rsidRDefault="00940027">
            <w:pPr>
              <w:pStyle w:val="OtherTableBody"/>
              <w:jc w:val="center"/>
            </w:pPr>
            <w:r>
              <w:t>CON</w:t>
            </w:r>
          </w:p>
        </w:tc>
        <w:tc>
          <w:tcPr>
            <w:tcW w:w="700" w:type="dxa"/>
          </w:tcPr>
          <w:p w14:paraId="26238B30" w14:textId="77777777" w:rsidR="00940027" w:rsidRDefault="00940027">
            <w:pPr>
              <w:pStyle w:val="OtherTableBody"/>
            </w:pPr>
            <w:r>
              <w:t>18</w:t>
            </w:r>
          </w:p>
        </w:tc>
        <w:tc>
          <w:tcPr>
            <w:tcW w:w="600" w:type="dxa"/>
          </w:tcPr>
          <w:p w14:paraId="3C9F6590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4A0816D6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3360DB3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5C5E3A2" w14:textId="77777777" w:rsidR="00940027" w:rsidRDefault="00940027">
            <w:pPr>
              <w:pStyle w:val="OtherTableBody"/>
              <w:jc w:val="center"/>
            </w:pPr>
            <w:r>
              <w:t>0296</w:t>
            </w:r>
          </w:p>
        </w:tc>
        <w:tc>
          <w:tcPr>
            <w:tcW w:w="942" w:type="dxa"/>
          </w:tcPr>
          <w:p w14:paraId="33BA88DB" w14:textId="77777777" w:rsidR="00940027" w:rsidRDefault="00940027">
            <w:pPr>
              <w:pStyle w:val="OtherTableBody"/>
            </w:pPr>
            <w:r>
              <w:t>9.9.4.18</w:t>
            </w:r>
          </w:p>
        </w:tc>
      </w:tr>
      <w:tr w:rsidR="00940027" w14:paraId="5B860E8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CEC6D80" w14:textId="77777777" w:rsidR="00940027" w:rsidRDefault="00940027">
            <w:pPr>
              <w:pStyle w:val="OtherTableBody"/>
            </w:pPr>
            <w:r>
              <w:t>Last Accrual Date</w:t>
            </w:r>
          </w:p>
        </w:tc>
        <w:tc>
          <w:tcPr>
            <w:tcW w:w="800" w:type="dxa"/>
          </w:tcPr>
          <w:p w14:paraId="653171E8" w14:textId="77777777" w:rsidR="00940027" w:rsidRDefault="00940027">
            <w:pPr>
              <w:pStyle w:val="OtherTableBody"/>
              <w:jc w:val="center"/>
            </w:pPr>
            <w:r>
              <w:t>01017</w:t>
            </w:r>
          </w:p>
        </w:tc>
        <w:tc>
          <w:tcPr>
            <w:tcW w:w="600" w:type="dxa"/>
          </w:tcPr>
          <w:p w14:paraId="34EBCA24" w14:textId="77777777" w:rsidR="00940027" w:rsidRDefault="00940027">
            <w:pPr>
              <w:pStyle w:val="OtherTableBody"/>
              <w:jc w:val="center"/>
            </w:pPr>
            <w:r>
              <w:t>CM0</w:t>
            </w:r>
          </w:p>
        </w:tc>
        <w:tc>
          <w:tcPr>
            <w:tcW w:w="700" w:type="dxa"/>
          </w:tcPr>
          <w:p w14:paraId="54B6A064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7D3409F2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506E7F26" w14:textId="77777777" w:rsidR="00940027" w:rsidRDefault="00940027">
            <w:pPr>
              <w:pStyle w:val="OtherTableBody"/>
            </w:pPr>
            <w:r>
              <w:t>DT</w:t>
            </w:r>
          </w:p>
        </w:tc>
        <w:tc>
          <w:tcPr>
            <w:tcW w:w="700" w:type="dxa"/>
          </w:tcPr>
          <w:p w14:paraId="3A10C6E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0AC17B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5168200" w14:textId="77777777" w:rsidR="00940027" w:rsidRDefault="00940027">
            <w:pPr>
              <w:pStyle w:val="OtherTableBody"/>
            </w:pPr>
            <w:r>
              <w:t>8.11.2.8</w:t>
            </w:r>
          </w:p>
        </w:tc>
      </w:tr>
      <w:tr w:rsidR="00940027" w14:paraId="396501D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0E7D9F6" w14:textId="77777777" w:rsidR="00940027" w:rsidRDefault="00940027">
            <w:pPr>
              <w:pStyle w:val="OtherTableBody"/>
            </w:pPr>
            <w:r>
              <w:t>Last IRB Approval Date</w:t>
            </w:r>
          </w:p>
        </w:tc>
        <w:tc>
          <w:tcPr>
            <w:tcW w:w="800" w:type="dxa"/>
          </w:tcPr>
          <w:p w14:paraId="19A17D73" w14:textId="77777777" w:rsidR="00940027" w:rsidRDefault="00940027">
            <w:pPr>
              <w:pStyle w:val="OtherTableBody"/>
              <w:jc w:val="center"/>
            </w:pPr>
            <w:r>
              <w:t>01015</w:t>
            </w:r>
          </w:p>
        </w:tc>
        <w:tc>
          <w:tcPr>
            <w:tcW w:w="600" w:type="dxa"/>
          </w:tcPr>
          <w:p w14:paraId="63565867" w14:textId="77777777" w:rsidR="00940027" w:rsidRDefault="00940027">
            <w:pPr>
              <w:pStyle w:val="OtherTableBody"/>
              <w:jc w:val="center"/>
            </w:pPr>
            <w:r>
              <w:t>CM0</w:t>
            </w:r>
          </w:p>
        </w:tc>
        <w:tc>
          <w:tcPr>
            <w:tcW w:w="700" w:type="dxa"/>
          </w:tcPr>
          <w:p w14:paraId="028A4708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0DD3A8B2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0BFB5D48" w14:textId="77777777" w:rsidR="00940027" w:rsidRDefault="00940027">
            <w:pPr>
              <w:pStyle w:val="OtherTableBody"/>
            </w:pPr>
            <w:r>
              <w:t>DT</w:t>
            </w:r>
          </w:p>
        </w:tc>
        <w:tc>
          <w:tcPr>
            <w:tcW w:w="700" w:type="dxa"/>
          </w:tcPr>
          <w:p w14:paraId="4536488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E88634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155F356" w14:textId="77777777" w:rsidR="00940027" w:rsidRDefault="00940027">
            <w:pPr>
              <w:pStyle w:val="OtherTableBody"/>
            </w:pPr>
            <w:r>
              <w:t>8.11.2.6</w:t>
            </w:r>
          </w:p>
        </w:tc>
      </w:tr>
      <w:tr w:rsidR="00940027" w14:paraId="3F17617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3042F2D" w14:textId="77777777" w:rsidR="00940027" w:rsidRDefault="00940027">
            <w:pPr>
              <w:pStyle w:val="OtherTableBody"/>
            </w:pPr>
            <w:r>
              <w:t>Last Update Date/Time</w:t>
            </w:r>
          </w:p>
        </w:tc>
        <w:tc>
          <w:tcPr>
            <w:tcW w:w="800" w:type="dxa"/>
          </w:tcPr>
          <w:p w14:paraId="0292D9A5" w14:textId="77777777" w:rsidR="00940027" w:rsidRDefault="00940027">
            <w:pPr>
              <w:pStyle w:val="OtherTableBody"/>
              <w:jc w:val="center"/>
            </w:pPr>
            <w:r>
              <w:t>01537</w:t>
            </w:r>
          </w:p>
        </w:tc>
        <w:tc>
          <w:tcPr>
            <w:tcW w:w="600" w:type="dxa"/>
          </w:tcPr>
          <w:p w14:paraId="56B45200" w14:textId="77777777" w:rsidR="00940027" w:rsidRDefault="00940027">
            <w:pPr>
              <w:pStyle w:val="OtherTableBody"/>
              <w:jc w:val="center"/>
            </w:pPr>
            <w:r>
              <w:t>PID</w:t>
            </w:r>
          </w:p>
        </w:tc>
        <w:tc>
          <w:tcPr>
            <w:tcW w:w="700" w:type="dxa"/>
          </w:tcPr>
          <w:p w14:paraId="5EBAB9A5" w14:textId="77777777" w:rsidR="00940027" w:rsidRDefault="00940027">
            <w:pPr>
              <w:pStyle w:val="OtherTableBody"/>
            </w:pPr>
            <w:r>
              <w:t>33</w:t>
            </w:r>
          </w:p>
        </w:tc>
        <w:tc>
          <w:tcPr>
            <w:tcW w:w="600" w:type="dxa"/>
          </w:tcPr>
          <w:p w14:paraId="3C70D226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4F3AC229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1C378E3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A5890D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2B9DB1A" w14:textId="77777777" w:rsidR="00940027" w:rsidRDefault="00940027">
            <w:pPr>
              <w:pStyle w:val="OtherTableBody"/>
            </w:pPr>
            <w:r>
              <w:t>3.4.2.33</w:t>
            </w:r>
          </w:p>
        </w:tc>
      </w:tr>
      <w:tr w:rsidR="00940027" w14:paraId="0BDB00C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F02F715" w14:textId="77777777" w:rsidR="00940027" w:rsidRDefault="00940027">
            <w:pPr>
              <w:pStyle w:val="OtherTableBody"/>
            </w:pPr>
            <w:r>
              <w:t>Last Update Facility</w:t>
            </w:r>
          </w:p>
        </w:tc>
        <w:tc>
          <w:tcPr>
            <w:tcW w:w="800" w:type="dxa"/>
          </w:tcPr>
          <w:p w14:paraId="2FCDCD34" w14:textId="77777777" w:rsidR="00940027" w:rsidRDefault="00940027">
            <w:pPr>
              <w:pStyle w:val="OtherTableBody"/>
              <w:jc w:val="center"/>
            </w:pPr>
            <w:r>
              <w:t>01538</w:t>
            </w:r>
          </w:p>
        </w:tc>
        <w:tc>
          <w:tcPr>
            <w:tcW w:w="600" w:type="dxa"/>
          </w:tcPr>
          <w:p w14:paraId="0545FF03" w14:textId="77777777" w:rsidR="00940027" w:rsidRDefault="00940027">
            <w:pPr>
              <w:pStyle w:val="OtherTableBody"/>
              <w:jc w:val="center"/>
            </w:pPr>
            <w:r>
              <w:t>PID</w:t>
            </w:r>
          </w:p>
        </w:tc>
        <w:tc>
          <w:tcPr>
            <w:tcW w:w="700" w:type="dxa"/>
          </w:tcPr>
          <w:p w14:paraId="6954D5A0" w14:textId="77777777" w:rsidR="00940027" w:rsidRDefault="00940027">
            <w:pPr>
              <w:pStyle w:val="OtherTableBody"/>
            </w:pPr>
            <w:r>
              <w:t>34</w:t>
            </w:r>
          </w:p>
        </w:tc>
        <w:tc>
          <w:tcPr>
            <w:tcW w:w="600" w:type="dxa"/>
          </w:tcPr>
          <w:p w14:paraId="76945C86" w14:textId="77777777" w:rsidR="00940027" w:rsidRDefault="00940027">
            <w:pPr>
              <w:pStyle w:val="OtherTableBody"/>
            </w:pPr>
            <w:r>
              <w:t>241</w:t>
            </w:r>
          </w:p>
        </w:tc>
        <w:tc>
          <w:tcPr>
            <w:tcW w:w="600" w:type="dxa"/>
          </w:tcPr>
          <w:p w14:paraId="34AE751F" w14:textId="77777777" w:rsidR="00940027" w:rsidRDefault="00940027">
            <w:pPr>
              <w:pStyle w:val="OtherTableBody"/>
            </w:pPr>
            <w:r>
              <w:t>HD</w:t>
            </w:r>
          </w:p>
        </w:tc>
        <w:tc>
          <w:tcPr>
            <w:tcW w:w="700" w:type="dxa"/>
          </w:tcPr>
          <w:p w14:paraId="23CFE43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973673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B4BF3F6" w14:textId="77777777" w:rsidR="00940027" w:rsidRDefault="00940027">
            <w:pPr>
              <w:pStyle w:val="OtherTableBody"/>
            </w:pPr>
            <w:r>
              <w:t>3.4.2.34</w:t>
            </w:r>
          </w:p>
        </w:tc>
      </w:tr>
      <w:tr w:rsidR="00940027" w14:paraId="5964A68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BB8C487" w14:textId="77777777" w:rsidR="00940027" w:rsidRDefault="00940027">
            <w:pPr>
              <w:pStyle w:val="OtherTableBody"/>
            </w:pPr>
            <w:r>
              <w:t>Length Errors Received</w:t>
            </w:r>
          </w:p>
        </w:tc>
        <w:tc>
          <w:tcPr>
            <w:tcW w:w="800" w:type="dxa"/>
          </w:tcPr>
          <w:p w14:paraId="2A5855C5" w14:textId="77777777" w:rsidR="00940027" w:rsidRDefault="00940027">
            <w:pPr>
              <w:pStyle w:val="OtherTableBody"/>
              <w:jc w:val="center"/>
            </w:pPr>
            <w:r>
              <w:t>01183</w:t>
            </w:r>
          </w:p>
        </w:tc>
        <w:tc>
          <w:tcPr>
            <w:tcW w:w="600" w:type="dxa"/>
          </w:tcPr>
          <w:p w14:paraId="19DF419B" w14:textId="77777777" w:rsidR="00940027" w:rsidRDefault="00940027">
            <w:pPr>
              <w:pStyle w:val="OtherTableBody"/>
              <w:jc w:val="center"/>
            </w:pPr>
            <w:r>
              <w:t>NST</w:t>
            </w:r>
          </w:p>
        </w:tc>
        <w:tc>
          <w:tcPr>
            <w:tcW w:w="700" w:type="dxa"/>
          </w:tcPr>
          <w:p w14:paraId="24E4A563" w14:textId="77777777" w:rsidR="00940027" w:rsidRDefault="00940027">
            <w:pPr>
              <w:pStyle w:val="OtherTableBody"/>
            </w:pPr>
            <w:r>
              <w:t>11</w:t>
            </w:r>
          </w:p>
        </w:tc>
        <w:tc>
          <w:tcPr>
            <w:tcW w:w="600" w:type="dxa"/>
          </w:tcPr>
          <w:p w14:paraId="72A984C7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6C57C0E0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7D8F318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96B23D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E4BB4D2" w14:textId="77777777" w:rsidR="00940027" w:rsidRDefault="00940027">
            <w:pPr>
              <w:pStyle w:val="OtherTableBody"/>
            </w:pPr>
            <w:r>
              <w:t>14.4.3.11</w:t>
            </w:r>
          </w:p>
        </w:tc>
      </w:tr>
      <w:tr w:rsidR="00940027" w14:paraId="03FF504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555FC90" w14:textId="77777777" w:rsidR="00940027" w:rsidRDefault="00940027">
            <w:pPr>
              <w:pStyle w:val="OtherTableBody"/>
            </w:pPr>
            <w:r>
              <w:t>License Number</w:t>
            </w:r>
          </w:p>
        </w:tc>
        <w:tc>
          <w:tcPr>
            <w:tcW w:w="800" w:type="dxa"/>
          </w:tcPr>
          <w:p w14:paraId="4EC6E08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00951</w:t>
            </w:r>
          </w:p>
        </w:tc>
        <w:tc>
          <w:tcPr>
            <w:tcW w:w="600" w:type="dxa"/>
          </w:tcPr>
          <w:p w14:paraId="3EA0681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LOC</w:t>
            </w:r>
          </w:p>
        </w:tc>
        <w:tc>
          <w:tcPr>
            <w:tcW w:w="700" w:type="dxa"/>
          </w:tcPr>
          <w:p w14:paraId="2AC549E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</w:t>
            </w:r>
          </w:p>
        </w:tc>
        <w:tc>
          <w:tcPr>
            <w:tcW w:w="600" w:type="dxa"/>
          </w:tcPr>
          <w:p w14:paraId="6DB0710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4EC815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202ACD2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250E511A" w14:textId="77777777" w:rsidR="00940027" w:rsidRDefault="00940027">
            <w:pPr>
              <w:pStyle w:val="OtherTableBody"/>
              <w:jc w:val="center"/>
            </w:pPr>
            <w:r>
              <w:t>0461</w:t>
            </w:r>
          </w:p>
        </w:tc>
        <w:tc>
          <w:tcPr>
            <w:tcW w:w="942" w:type="dxa"/>
          </w:tcPr>
          <w:p w14:paraId="314A21CC" w14:textId="77777777" w:rsidR="00940027" w:rsidRDefault="00940027">
            <w:pPr>
              <w:pStyle w:val="OtherTableBody"/>
            </w:pPr>
            <w:r>
              <w:t>8.9.2.7</w:t>
            </w:r>
          </w:p>
        </w:tc>
      </w:tr>
      <w:tr w:rsidR="00940027" w14:paraId="09D5AA9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4B84E7F" w14:textId="77777777" w:rsidR="00940027" w:rsidRDefault="00940027">
            <w:pPr>
              <w:pStyle w:val="OtherTableBody"/>
            </w:pPr>
            <w:r>
              <w:t>Lifetime Reserve Days</w:t>
            </w:r>
          </w:p>
        </w:tc>
        <w:tc>
          <w:tcPr>
            <w:tcW w:w="800" w:type="dxa"/>
          </w:tcPr>
          <w:p w14:paraId="5DA844A3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00458</w:t>
            </w:r>
          </w:p>
        </w:tc>
        <w:tc>
          <w:tcPr>
            <w:tcW w:w="600" w:type="dxa"/>
          </w:tcPr>
          <w:p w14:paraId="1B5E0DA3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IN1</w:t>
            </w:r>
          </w:p>
        </w:tc>
        <w:tc>
          <w:tcPr>
            <w:tcW w:w="700" w:type="dxa"/>
          </w:tcPr>
          <w:p w14:paraId="023DF9B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33</w:t>
            </w:r>
          </w:p>
        </w:tc>
        <w:tc>
          <w:tcPr>
            <w:tcW w:w="600" w:type="dxa"/>
          </w:tcPr>
          <w:p w14:paraId="1EA095C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4</w:t>
            </w:r>
          </w:p>
        </w:tc>
        <w:tc>
          <w:tcPr>
            <w:tcW w:w="600" w:type="dxa"/>
          </w:tcPr>
          <w:p w14:paraId="119DC52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NM</w:t>
            </w:r>
          </w:p>
        </w:tc>
        <w:tc>
          <w:tcPr>
            <w:tcW w:w="700" w:type="dxa"/>
          </w:tcPr>
          <w:p w14:paraId="6CA1A1A4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</w:p>
        </w:tc>
        <w:tc>
          <w:tcPr>
            <w:tcW w:w="700" w:type="dxa"/>
          </w:tcPr>
          <w:p w14:paraId="0FC2F210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</w:p>
        </w:tc>
        <w:tc>
          <w:tcPr>
            <w:tcW w:w="942" w:type="dxa"/>
          </w:tcPr>
          <w:p w14:paraId="44CD0F6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6.5.6.33</w:t>
            </w:r>
          </w:p>
        </w:tc>
      </w:tr>
      <w:tr w:rsidR="00940027" w14:paraId="6870F7C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4FEC64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Lipemia Index</w:t>
            </w:r>
          </w:p>
        </w:tc>
        <w:tc>
          <w:tcPr>
            <w:tcW w:w="800" w:type="dxa"/>
          </w:tcPr>
          <w:p w14:paraId="1D08DCE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01361</w:t>
            </w:r>
          </w:p>
        </w:tc>
        <w:tc>
          <w:tcPr>
            <w:tcW w:w="600" w:type="dxa"/>
          </w:tcPr>
          <w:p w14:paraId="780F0DE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SAC</w:t>
            </w:r>
          </w:p>
        </w:tc>
        <w:tc>
          <w:tcPr>
            <w:tcW w:w="700" w:type="dxa"/>
          </w:tcPr>
          <w:p w14:paraId="7494AF5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34</w:t>
            </w:r>
          </w:p>
        </w:tc>
        <w:tc>
          <w:tcPr>
            <w:tcW w:w="600" w:type="dxa"/>
          </w:tcPr>
          <w:p w14:paraId="0718137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20</w:t>
            </w:r>
          </w:p>
        </w:tc>
        <w:tc>
          <w:tcPr>
            <w:tcW w:w="600" w:type="dxa"/>
          </w:tcPr>
          <w:p w14:paraId="41B0B61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NM</w:t>
            </w:r>
          </w:p>
        </w:tc>
        <w:tc>
          <w:tcPr>
            <w:tcW w:w="700" w:type="dxa"/>
          </w:tcPr>
          <w:p w14:paraId="3346911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3538AEB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A93856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13.4.3.34</w:t>
            </w:r>
          </w:p>
        </w:tc>
      </w:tr>
      <w:tr w:rsidR="00940027" w14:paraId="220313A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0DFC00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Lipemia Index Units</w:t>
            </w:r>
          </w:p>
        </w:tc>
        <w:tc>
          <w:tcPr>
            <w:tcW w:w="800" w:type="dxa"/>
          </w:tcPr>
          <w:p w14:paraId="32D6A1B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01362</w:t>
            </w:r>
          </w:p>
        </w:tc>
        <w:tc>
          <w:tcPr>
            <w:tcW w:w="600" w:type="dxa"/>
          </w:tcPr>
          <w:p w14:paraId="6F07974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SAC</w:t>
            </w:r>
          </w:p>
        </w:tc>
        <w:tc>
          <w:tcPr>
            <w:tcW w:w="700" w:type="dxa"/>
          </w:tcPr>
          <w:p w14:paraId="1143E49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35</w:t>
            </w:r>
          </w:p>
        </w:tc>
        <w:tc>
          <w:tcPr>
            <w:tcW w:w="600" w:type="dxa"/>
          </w:tcPr>
          <w:p w14:paraId="74A59F0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10D249B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6E622B9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472E6E2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B45DB83" w14:textId="77777777" w:rsidR="00940027" w:rsidRDefault="00940027">
            <w:pPr>
              <w:pStyle w:val="OtherTableBody"/>
            </w:pPr>
            <w:r>
              <w:t>13.4.3.35</w:t>
            </w:r>
          </w:p>
        </w:tc>
      </w:tr>
      <w:tr w:rsidR="00940027" w14:paraId="5BCA7F7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B157FB9" w14:textId="77777777" w:rsidR="00940027" w:rsidRDefault="00940027">
            <w:pPr>
              <w:pStyle w:val="OtherTableBody"/>
            </w:pPr>
            <w:r>
              <w:t>Living Arrangement</w:t>
            </w:r>
          </w:p>
        </w:tc>
        <w:tc>
          <w:tcPr>
            <w:tcW w:w="800" w:type="dxa"/>
          </w:tcPr>
          <w:p w14:paraId="32D1D3CB" w14:textId="77777777" w:rsidR="00940027" w:rsidRDefault="00940027">
            <w:pPr>
              <w:pStyle w:val="OtherTableBody"/>
              <w:jc w:val="center"/>
            </w:pPr>
            <w:r>
              <w:t>00742</w:t>
            </w:r>
          </w:p>
        </w:tc>
        <w:tc>
          <w:tcPr>
            <w:tcW w:w="600" w:type="dxa"/>
          </w:tcPr>
          <w:p w14:paraId="36B6E8B1" w14:textId="77777777" w:rsidR="00940027" w:rsidRDefault="00940027">
            <w:pPr>
              <w:pStyle w:val="OtherTableBody"/>
              <w:jc w:val="center"/>
            </w:pPr>
            <w:r>
              <w:t>PD1</w:t>
            </w:r>
          </w:p>
        </w:tc>
        <w:tc>
          <w:tcPr>
            <w:tcW w:w="700" w:type="dxa"/>
          </w:tcPr>
          <w:p w14:paraId="22098EE4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63BB8A55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2CB6BFFD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79F00FF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9A18CBE" w14:textId="77777777" w:rsidR="00940027" w:rsidRDefault="00940027">
            <w:pPr>
              <w:pStyle w:val="OtherTableBody"/>
              <w:jc w:val="center"/>
            </w:pPr>
            <w:r>
              <w:t>0220</w:t>
            </w:r>
          </w:p>
        </w:tc>
        <w:tc>
          <w:tcPr>
            <w:tcW w:w="942" w:type="dxa"/>
          </w:tcPr>
          <w:p w14:paraId="15A0FB04" w14:textId="77777777" w:rsidR="00940027" w:rsidRDefault="00940027">
            <w:pPr>
              <w:pStyle w:val="OtherTableBody"/>
            </w:pPr>
            <w:r>
              <w:t>3.4.10.2</w:t>
            </w:r>
          </w:p>
        </w:tc>
      </w:tr>
      <w:tr w:rsidR="00940027" w14:paraId="6A9B5B4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288450F" w14:textId="77777777" w:rsidR="00940027" w:rsidRDefault="00940027">
            <w:pPr>
              <w:pStyle w:val="OtherTableBody"/>
            </w:pPr>
            <w:r>
              <w:t>Living Arrangement</w:t>
            </w:r>
          </w:p>
        </w:tc>
        <w:tc>
          <w:tcPr>
            <w:tcW w:w="800" w:type="dxa"/>
          </w:tcPr>
          <w:p w14:paraId="40CE019A" w14:textId="77777777" w:rsidR="00940027" w:rsidRDefault="00940027">
            <w:pPr>
              <w:pStyle w:val="OtherTableBody"/>
              <w:jc w:val="center"/>
            </w:pPr>
            <w:r>
              <w:t>00742</w:t>
            </w:r>
          </w:p>
        </w:tc>
        <w:tc>
          <w:tcPr>
            <w:tcW w:w="600" w:type="dxa"/>
          </w:tcPr>
          <w:p w14:paraId="3A2050C8" w14:textId="77777777" w:rsidR="00940027" w:rsidRDefault="00940027">
            <w:pPr>
              <w:pStyle w:val="OtherTableBody"/>
              <w:jc w:val="center"/>
            </w:pPr>
            <w:r>
              <w:t>NK1</w:t>
            </w:r>
          </w:p>
        </w:tc>
        <w:tc>
          <w:tcPr>
            <w:tcW w:w="700" w:type="dxa"/>
          </w:tcPr>
          <w:p w14:paraId="04C7DF5A" w14:textId="77777777" w:rsidR="00940027" w:rsidRDefault="00940027">
            <w:pPr>
              <w:pStyle w:val="OtherTableBody"/>
            </w:pPr>
            <w:r>
              <w:t>21</w:t>
            </w:r>
          </w:p>
        </w:tc>
        <w:tc>
          <w:tcPr>
            <w:tcW w:w="600" w:type="dxa"/>
          </w:tcPr>
          <w:p w14:paraId="02D0393F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0930C62F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2F2FB79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4A212E0" w14:textId="77777777" w:rsidR="00940027" w:rsidRDefault="00940027">
            <w:pPr>
              <w:pStyle w:val="OtherTableBody"/>
              <w:jc w:val="center"/>
            </w:pPr>
            <w:r>
              <w:t>0220</w:t>
            </w:r>
          </w:p>
        </w:tc>
        <w:tc>
          <w:tcPr>
            <w:tcW w:w="942" w:type="dxa"/>
          </w:tcPr>
          <w:p w14:paraId="68BB0AD4" w14:textId="77777777" w:rsidR="00940027" w:rsidRDefault="00940027">
            <w:pPr>
              <w:pStyle w:val="OtherTableBody"/>
            </w:pPr>
            <w:r>
              <w:t>3.4.5.21</w:t>
            </w:r>
          </w:p>
        </w:tc>
      </w:tr>
      <w:tr w:rsidR="00940027" w14:paraId="11B697D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50A9594" w14:textId="77777777" w:rsidR="00940027" w:rsidRDefault="00940027">
            <w:pPr>
              <w:pStyle w:val="OtherTableBody"/>
            </w:pPr>
            <w:r>
              <w:t>Living Arrangement</w:t>
            </w:r>
          </w:p>
        </w:tc>
        <w:tc>
          <w:tcPr>
            <w:tcW w:w="800" w:type="dxa"/>
          </w:tcPr>
          <w:p w14:paraId="62192B3A" w14:textId="77777777" w:rsidR="00940027" w:rsidRDefault="00940027">
            <w:pPr>
              <w:pStyle w:val="OtherTableBody"/>
              <w:jc w:val="center"/>
            </w:pPr>
            <w:r>
              <w:t>00742</w:t>
            </w:r>
          </w:p>
        </w:tc>
        <w:tc>
          <w:tcPr>
            <w:tcW w:w="600" w:type="dxa"/>
          </w:tcPr>
          <w:p w14:paraId="7A9C2F73" w14:textId="77777777" w:rsidR="00940027" w:rsidRDefault="00940027">
            <w:pPr>
              <w:pStyle w:val="OtherTableBody"/>
              <w:jc w:val="center"/>
            </w:pPr>
            <w:r>
              <w:t>GT1</w:t>
            </w:r>
          </w:p>
        </w:tc>
        <w:tc>
          <w:tcPr>
            <w:tcW w:w="700" w:type="dxa"/>
          </w:tcPr>
          <w:p w14:paraId="54D557BF" w14:textId="77777777" w:rsidR="00940027" w:rsidRDefault="00940027">
            <w:pPr>
              <w:pStyle w:val="OtherTableBody"/>
            </w:pPr>
            <w:r>
              <w:t>37</w:t>
            </w:r>
          </w:p>
        </w:tc>
        <w:tc>
          <w:tcPr>
            <w:tcW w:w="600" w:type="dxa"/>
          </w:tcPr>
          <w:p w14:paraId="179415BA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27124428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02CD863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1A334CA" w14:textId="77777777" w:rsidR="00940027" w:rsidRDefault="00940027">
            <w:pPr>
              <w:pStyle w:val="OtherTableBody"/>
              <w:jc w:val="center"/>
            </w:pPr>
            <w:r>
              <w:t>0220</w:t>
            </w:r>
          </w:p>
        </w:tc>
        <w:tc>
          <w:tcPr>
            <w:tcW w:w="942" w:type="dxa"/>
          </w:tcPr>
          <w:p w14:paraId="0D2CFB6F" w14:textId="77777777" w:rsidR="00940027" w:rsidRDefault="00940027">
            <w:pPr>
              <w:pStyle w:val="OtherTableBody"/>
            </w:pPr>
            <w:r>
              <w:t>6.5.5.37</w:t>
            </w:r>
          </w:p>
        </w:tc>
      </w:tr>
      <w:tr w:rsidR="00940027" w14:paraId="23AE79F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4EB9D4C" w14:textId="77777777" w:rsidR="00940027" w:rsidRDefault="00940027">
            <w:pPr>
              <w:pStyle w:val="OtherTableBody"/>
            </w:pPr>
            <w:r>
              <w:t>Living Arrangement</w:t>
            </w:r>
          </w:p>
        </w:tc>
        <w:tc>
          <w:tcPr>
            <w:tcW w:w="800" w:type="dxa"/>
          </w:tcPr>
          <w:p w14:paraId="7DFE3B0E" w14:textId="77777777" w:rsidR="00940027" w:rsidRDefault="00940027">
            <w:pPr>
              <w:pStyle w:val="OtherTableBody"/>
              <w:jc w:val="center"/>
            </w:pPr>
            <w:r>
              <w:t>00742</w:t>
            </w:r>
          </w:p>
        </w:tc>
        <w:tc>
          <w:tcPr>
            <w:tcW w:w="600" w:type="dxa"/>
          </w:tcPr>
          <w:p w14:paraId="1D2C8F1C" w14:textId="77777777" w:rsidR="00940027" w:rsidRDefault="00940027">
            <w:pPr>
              <w:pStyle w:val="OtherTableBody"/>
              <w:jc w:val="center"/>
            </w:pPr>
            <w:r>
              <w:t>IN2</w:t>
            </w:r>
          </w:p>
        </w:tc>
        <w:tc>
          <w:tcPr>
            <w:tcW w:w="700" w:type="dxa"/>
          </w:tcPr>
          <w:p w14:paraId="517AE4EF" w14:textId="77777777" w:rsidR="00940027" w:rsidRDefault="00940027">
            <w:pPr>
              <w:pStyle w:val="OtherTableBody"/>
            </w:pPr>
            <w:r>
              <w:t>35</w:t>
            </w:r>
          </w:p>
        </w:tc>
        <w:tc>
          <w:tcPr>
            <w:tcW w:w="600" w:type="dxa"/>
          </w:tcPr>
          <w:p w14:paraId="72AD94C4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08310B48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5C8A882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996D09B" w14:textId="77777777" w:rsidR="00940027" w:rsidRDefault="00940027">
            <w:pPr>
              <w:pStyle w:val="OtherTableBody"/>
              <w:jc w:val="center"/>
            </w:pPr>
            <w:r>
              <w:t>0220</w:t>
            </w:r>
          </w:p>
        </w:tc>
        <w:tc>
          <w:tcPr>
            <w:tcW w:w="942" w:type="dxa"/>
          </w:tcPr>
          <w:p w14:paraId="39CDB53B" w14:textId="77777777" w:rsidR="00940027" w:rsidRDefault="00940027">
            <w:pPr>
              <w:pStyle w:val="OtherTableBody"/>
            </w:pPr>
            <w:r>
              <w:t>6.5.7.35</w:t>
            </w:r>
          </w:p>
        </w:tc>
      </w:tr>
      <w:tr w:rsidR="00940027" w14:paraId="3EE16B2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78ACBC7" w14:textId="77777777" w:rsidR="00940027" w:rsidRDefault="00940027">
            <w:pPr>
              <w:pStyle w:val="OtherTableBody"/>
            </w:pPr>
            <w:r>
              <w:t>Living Dependency</w:t>
            </w:r>
          </w:p>
        </w:tc>
        <w:tc>
          <w:tcPr>
            <w:tcW w:w="800" w:type="dxa"/>
          </w:tcPr>
          <w:p w14:paraId="22B88E93" w14:textId="77777777" w:rsidR="00940027" w:rsidRDefault="00940027">
            <w:pPr>
              <w:pStyle w:val="OtherTableBody"/>
              <w:jc w:val="center"/>
            </w:pPr>
            <w:r>
              <w:t>00755</w:t>
            </w:r>
          </w:p>
        </w:tc>
        <w:tc>
          <w:tcPr>
            <w:tcW w:w="600" w:type="dxa"/>
          </w:tcPr>
          <w:p w14:paraId="1D426BDB" w14:textId="77777777" w:rsidR="00940027" w:rsidRDefault="00940027">
            <w:pPr>
              <w:pStyle w:val="OtherTableBody"/>
              <w:jc w:val="center"/>
            </w:pPr>
            <w:r>
              <w:t>PD1</w:t>
            </w:r>
          </w:p>
        </w:tc>
        <w:tc>
          <w:tcPr>
            <w:tcW w:w="700" w:type="dxa"/>
          </w:tcPr>
          <w:p w14:paraId="18306ADB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1480132D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106C60FE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28D1BA3B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10E227A1" w14:textId="77777777" w:rsidR="00940027" w:rsidRDefault="00940027">
            <w:pPr>
              <w:pStyle w:val="OtherTableBody"/>
              <w:jc w:val="center"/>
            </w:pPr>
            <w:r>
              <w:t>0223</w:t>
            </w:r>
          </w:p>
        </w:tc>
        <w:tc>
          <w:tcPr>
            <w:tcW w:w="942" w:type="dxa"/>
          </w:tcPr>
          <w:p w14:paraId="4F16F5D2" w14:textId="77777777" w:rsidR="00940027" w:rsidRDefault="00940027">
            <w:pPr>
              <w:pStyle w:val="OtherTableBody"/>
            </w:pPr>
            <w:r>
              <w:t>3.4.10.1</w:t>
            </w:r>
          </w:p>
        </w:tc>
      </w:tr>
      <w:tr w:rsidR="00940027" w14:paraId="2245B9B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8D9A125" w14:textId="77777777" w:rsidR="00940027" w:rsidRDefault="00940027">
            <w:pPr>
              <w:pStyle w:val="OtherTableBody"/>
            </w:pPr>
            <w:r>
              <w:t>Living Dependency</w:t>
            </w:r>
          </w:p>
        </w:tc>
        <w:tc>
          <w:tcPr>
            <w:tcW w:w="800" w:type="dxa"/>
          </w:tcPr>
          <w:p w14:paraId="0007F5B1" w14:textId="77777777" w:rsidR="00940027" w:rsidRDefault="00940027">
            <w:pPr>
              <w:pStyle w:val="OtherTableBody"/>
              <w:jc w:val="center"/>
            </w:pPr>
            <w:r>
              <w:t>00755</w:t>
            </w:r>
          </w:p>
        </w:tc>
        <w:tc>
          <w:tcPr>
            <w:tcW w:w="600" w:type="dxa"/>
          </w:tcPr>
          <w:p w14:paraId="4C693455" w14:textId="77777777" w:rsidR="00940027" w:rsidRDefault="00940027">
            <w:pPr>
              <w:pStyle w:val="OtherTableBody"/>
              <w:jc w:val="center"/>
            </w:pPr>
            <w:r>
              <w:t>NK1</w:t>
            </w:r>
          </w:p>
        </w:tc>
        <w:tc>
          <w:tcPr>
            <w:tcW w:w="700" w:type="dxa"/>
          </w:tcPr>
          <w:p w14:paraId="7B098116" w14:textId="77777777" w:rsidR="00940027" w:rsidRDefault="00940027">
            <w:pPr>
              <w:pStyle w:val="OtherTableBody"/>
            </w:pPr>
            <w:r>
              <w:t>17</w:t>
            </w:r>
          </w:p>
        </w:tc>
        <w:tc>
          <w:tcPr>
            <w:tcW w:w="600" w:type="dxa"/>
          </w:tcPr>
          <w:p w14:paraId="36AA1929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36941096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694D2A66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50607813" w14:textId="77777777" w:rsidR="00940027" w:rsidRDefault="00940027">
            <w:pPr>
              <w:pStyle w:val="OtherTableBody"/>
              <w:jc w:val="center"/>
            </w:pPr>
            <w:r>
              <w:t>0223</w:t>
            </w:r>
          </w:p>
        </w:tc>
        <w:tc>
          <w:tcPr>
            <w:tcW w:w="942" w:type="dxa"/>
          </w:tcPr>
          <w:p w14:paraId="1FEB55C2" w14:textId="77777777" w:rsidR="00940027" w:rsidRDefault="00940027">
            <w:pPr>
              <w:pStyle w:val="OtherTableBody"/>
            </w:pPr>
            <w:r>
              <w:t>3.4.5.17</w:t>
            </w:r>
          </w:p>
        </w:tc>
      </w:tr>
      <w:tr w:rsidR="00940027" w14:paraId="3A40203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7F14FFB" w14:textId="77777777" w:rsidR="00940027" w:rsidRDefault="00940027">
            <w:pPr>
              <w:pStyle w:val="OtherTableBody"/>
            </w:pPr>
            <w:r>
              <w:t>Living Dependency</w:t>
            </w:r>
          </w:p>
        </w:tc>
        <w:tc>
          <w:tcPr>
            <w:tcW w:w="800" w:type="dxa"/>
          </w:tcPr>
          <w:p w14:paraId="2F962F1E" w14:textId="77777777" w:rsidR="00940027" w:rsidRDefault="00940027">
            <w:pPr>
              <w:pStyle w:val="OtherTableBody"/>
              <w:jc w:val="center"/>
            </w:pPr>
            <w:r>
              <w:t>00755</w:t>
            </w:r>
          </w:p>
        </w:tc>
        <w:tc>
          <w:tcPr>
            <w:tcW w:w="600" w:type="dxa"/>
          </w:tcPr>
          <w:p w14:paraId="2F9A710F" w14:textId="77777777" w:rsidR="00940027" w:rsidRDefault="00940027">
            <w:pPr>
              <w:pStyle w:val="OtherTableBody"/>
              <w:jc w:val="center"/>
            </w:pPr>
            <w:r>
              <w:t>IN2</w:t>
            </w:r>
          </w:p>
        </w:tc>
        <w:tc>
          <w:tcPr>
            <w:tcW w:w="700" w:type="dxa"/>
          </w:tcPr>
          <w:p w14:paraId="52F01A26" w14:textId="77777777" w:rsidR="00940027" w:rsidRDefault="00940027">
            <w:pPr>
              <w:pStyle w:val="OtherTableBody"/>
            </w:pPr>
            <w:r>
              <w:t>31</w:t>
            </w:r>
          </w:p>
        </w:tc>
        <w:tc>
          <w:tcPr>
            <w:tcW w:w="600" w:type="dxa"/>
          </w:tcPr>
          <w:p w14:paraId="60280B81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7B4E3CAF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037B0A3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2430D7D" w14:textId="77777777" w:rsidR="00940027" w:rsidRDefault="00940027">
            <w:pPr>
              <w:pStyle w:val="OtherTableBody"/>
              <w:jc w:val="center"/>
            </w:pPr>
            <w:r>
              <w:t>0223</w:t>
            </w:r>
          </w:p>
        </w:tc>
        <w:tc>
          <w:tcPr>
            <w:tcW w:w="942" w:type="dxa"/>
          </w:tcPr>
          <w:p w14:paraId="0169286A" w14:textId="77777777" w:rsidR="00940027" w:rsidRDefault="00940027">
            <w:pPr>
              <w:pStyle w:val="OtherTableBody"/>
            </w:pPr>
            <w:r>
              <w:t>6.5.7.31</w:t>
            </w:r>
          </w:p>
        </w:tc>
      </w:tr>
      <w:tr w:rsidR="00940027" w14:paraId="475C164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9215A57" w14:textId="77777777" w:rsidR="00940027" w:rsidRDefault="00940027">
            <w:pPr>
              <w:pStyle w:val="OtherTableBody"/>
            </w:pPr>
            <w:r>
              <w:t>Living Dependency</w:t>
            </w:r>
          </w:p>
        </w:tc>
        <w:tc>
          <w:tcPr>
            <w:tcW w:w="800" w:type="dxa"/>
          </w:tcPr>
          <w:p w14:paraId="1F9397EB" w14:textId="77777777" w:rsidR="00940027" w:rsidRDefault="00940027">
            <w:pPr>
              <w:pStyle w:val="OtherTableBody"/>
              <w:jc w:val="center"/>
            </w:pPr>
            <w:r>
              <w:t>00755</w:t>
            </w:r>
          </w:p>
        </w:tc>
        <w:tc>
          <w:tcPr>
            <w:tcW w:w="600" w:type="dxa"/>
          </w:tcPr>
          <w:p w14:paraId="7C37E3D1" w14:textId="77777777" w:rsidR="00940027" w:rsidRDefault="00940027">
            <w:pPr>
              <w:pStyle w:val="OtherTableBody"/>
              <w:jc w:val="center"/>
            </w:pPr>
            <w:r>
              <w:t>GT1</w:t>
            </w:r>
          </w:p>
        </w:tc>
        <w:tc>
          <w:tcPr>
            <w:tcW w:w="700" w:type="dxa"/>
          </w:tcPr>
          <w:p w14:paraId="072BB3C7" w14:textId="77777777" w:rsidR="00940027" w:rsidRDefault="00940027">
            <w:pPr>
              <w:pStyle w:val="OtherTableBody"/>
            </w:pPr>
            <w:r>
              <w:t>33</w:t>
            </w:r>
          </w:p>
        </w:tc>
        <w:tc>
          <w:tcPr>
            <w:tcW w:w="600" w:type="dxa"/>
          </w:tcPr>
          <w:p w14:paraId="329C8DAB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3AF3B1B0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31F47B3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B28A5E2" w14:textId="77777777" w:rsidR="00940027" w:rsidRDefault="00940027">
            <w:pPr>
              <w:pStyle w:val="OtherTableBody"/>
              <w:jc w:val="center"/>
            </w:pPr>
            <w:r>
              <w:t>0223</w:t>
            </w:r>
          </w:p>
        </w:tc>
        <w:tc>
          <w:tcPr>
            <w:tcW w:w="942" w:type="dxa"/>
          </w:tcPr>
          <w:p w14:paraId="317096F6" w14:textId="77777777" w:rsidR="00940027" w:rsidRDefault="00940027">
            <w:pPr>
              <w:pStyle w:val="OtherTableBody"/>
            </w:pPr>
            <w:r>
              <w:t>6.5.5.33</w:t>
            </w:r>
          </w:p>
        </w:tc>
      </w:tr>
      <w:tr w:rsidR="00940027" w14:paraId="6497D50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2CED957" w14:textId="77777777" w:rsidR="00940027" w:rsidRDefault="00940027">
            <w:pPr>
              <w:pStyle w:val="OtherTableBody"/>
            </w:pPr>
            <w:r>
              <w:t>Living Will Code</w:t>
            </w:r>
          </w:p>
        </w:tc>
        <w:tc>
          <w:tcPr>
            <w:tcW w:w="800" w:type="dxa"/>
          </w:tcPr>
          <w:p w14:paraId="44749FA5" w14:textId="77777777" w:rsidR="00940027" w:rsidRDefault="00940027">
            <w:pPr>
              <w:pStyle w:val="OtherTableBody"/>
              <w:jc w:val="center"/>
            </w:pPr>
            <w:r>
              <w:t>00759</w:t>
            </w:r>
          </w:p>
        </w:tc>
        <w:tc>
          <w:tcPr>
            <w:tcW w:w="600" w:type="dxa"/>
          </w:tcPr>
          <w:p w14:paraId="491D49E4" w14:textId="77777777" w:rsidR="00940027" w:rsidRDefault="00940027">
            <w:pPr>
              <w:pStyle w:val="OtherTableBody"/>
              <w:jc w:val="center"/>
            </w:pPr>
            <w:r>
              <w:t>PV2</w:t>
            </w:r>
          </w:p>
        </w:tc>
        <w:tc>
          <w:tcPr>
            <w:tcW w:w="700" w:type="dxa"/>
          </w:tcPr>
          <w:p w14:paraId="03A89E93" w14:textId="77777777" w:rsidR="00940027" w:rsidRDefault="00940027">
            <w:pPr>
              <w:pStyle w:val="OtherTableBody"/>
            </w:pPr>
            <w:r>
              <w:t>43</w:t>
            </w:r>
          </w:p>
        </w:tc>
        <w:tc>
          <w:tcPr>
            <w:tcW w:w="600" w:type="dxa"/>
          </w:tcPr>
          <w:p w14:paraId="76D832B5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5F1E4AA1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2821EC8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87B3841" w14:textId="77777777" w:rsidR="00940027" w:rsidRDefault="00940027">
            <w:pPr>
              <w:pStyle w:val="OtherTableBody"/>
              <w:jc w:val="center"/>
            </w:pPr>
            <w:r>
              <w:t>0315</w:t>
            </w:r>
          </w:p>
        </w:tc>
        <w:tc>
          <w:tcPr>
            <w:tcW w:w="942" w:type="dxa"/>
          </w:tcPr>
          <w:p w14:paraId="6A29E735" w14:textId="77777777" w:rsidR="00940027" w:rsidRDefault="00940027">
            <w:pPr>
              <w:pStyle w:val="OtherTableBody"/>
            </w:pPr>
            <w:r>
              <w:t>3.4.4.43</w:t>
            </w:r>
          </w:p>
        </w:tc>
      </w:tr>
      <w:tr w:rsidR="00940027" w14:paraId="24CC5A3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FD4B2FB" w14:textId="77777777" w:rsidR="00940027" w:rsidRDefault="00940027">
            <w:pPr>
              <w:pStyle w:val="OtherTableBody"/>
            </w:pPr>
            <w:r>
              <w:t>Living Will Code</w:t>
            </w:r>
          </w:p>
        </w:tc>
        <w:tc>
          <w:tcPr>
            <w:tcW w:w="800" w:type="dxa"/>
          </w:tcPr>
          <w:p w14:paraId="0DE31291" w14:textId="77777777" w:rsidR="00940027" w:rsidRDefault="00940027">
            <w:pPr>
              <w:pStyle w:val="OtherTableBody"/>
              <w:jc w:val="center"/>
            </w:pPr>
            <w:r>
              <w:t>00759</w:t>
            </w:r>
          </w:p>
        </w:tc>
        <w:tc>
          <w:tcPr>
            <w:tcW w:w="600" w:type="dxa"/>
          </w:tcPr>
          <w:p w14:paraId="5B4BEDCF" w14:textId="77777777" w:rsidR="00940027" w:rsidRDefault="00940027">
            <w:pPr>
              <w:pStyle w:val="OtherTableBody"/>
              <w:jc w:val="center"/>
            </w:pPr>
            <w:r>
              <w:t>PD1</w:t>
            </w:r>
          </w:p>
        </w:tc>
        <w:tc>
          <w:tcPr>
            <w:tcW w:w="700" w:type="dxa"/>
          </w:tcPr>
          <w:p w14:paraId="0AEF13B1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10D31996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0D895062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67DD7E9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74F4406" w14:textId="77777777" w:rsidR="00940027" w:rsidRDefault="00940027">
            <w:pPr>
              <w:pStyle w:val="OtherTableBody"/>
              <w:jc w:val="center"/>
            </w:pPr>
            <w:r>
              <w:t>0315</w:t>
            </w:r>
          </w:p>
        </w:tc>
        <w:tc>
          <w:tcPr>
            <w:tcW w:w="942" w:type="dxa"/>
          </w:tcPr>
          <w:p w14:paraId="76F15EBC" w14:textId="77777777" w:rsidR="00940027" w:rsidRDefault="00940027">
            <w:pPr>
              <w:pStyle w:val="OtherTableBody"/>
            </w:pPr>
            <w:r>
              <w:t>3.4.10.7</w:t>
            </w:r>
          </w:p>
        </w:tc>
      </w:tr>
      <w:tr w:rsidR="00940027" w14:paraId="6B35CA1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EADDD00" w14:textId="77777777" w:rsidR="00940027" w:rsidRDefault="00940027">
            <w:pPr>
              <w:pStyle w:val="OtherTableBody"/>
            </w:pPr>
            <w:r>
              <w:t>Local/Remote Control State</w:t>
            </w:r>
          </w:p>
        </w:tc>
        <w:tc>
          <w:tcPr>
            <w:tcW w:w="800" w:type="dxa"/>
          </w:tcPr>
          <w:p w14:paraId="7F042DD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01324</w:t>
            </w:r>
          </w:p>
        </w:tc>
        <w:tc>
          <w:tcPr>
            <w:tcW w:w="600" w:type="dxa"/>
          </w:tcPr>
          <w:p w14:paraId="5E5FF0C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EQU</w:t>
            </w:r>
          </w:p>
        </w:tc>
        <w:tc>
          <w:tcPr>
            <w:tcW w:w="700" w:type="dxa"/>
          </w:tcPr>
          <w:p w14:paraId="21A470B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600" w:type="dxa"/>
          </w:tcPr>
          <w:p w14:paraId="3C83CF7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7BB565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58ECD57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10C74D5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0366</w:t>
            </w:r>
          </w:p>
        </w:tc>
        <w:tc>
          <w:tcPr>
            <w:tcW w:w="942" w:type="dxa"/>
          </w:tcPr>
          <w:p w14:paraId="48EDF0A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13.4.1.4</w:t>
            </w:r>
          </w:p>
        </w:tc>
      </w:tr>
      <w:tr w:rsidR="00940027" w14:paraId="22DA6FF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996167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Location</w:t>
            </w:r>
          </w:p>
        </w:tc>
        <w:tc>
          <w:tcPr>
            <w:tcW w:w="800" w:type="dxa"/>
          </w:tcPr>
          <w:p w14:paraId="5DE8ABD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01342</w:t>
            </w:r>
          </w:p>
        </w:tc>
        <w:tc>
          <w:tcPr>
            <w:tcW w:w="600" w:type="dxa"/>
          </w:tcPr>
          <w:p w14:paraId="42165F4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SAC</w:t>
            </w:r>
          </w:p>
        </w:tc>
        <w:tc>
          <w:tcPr>
            <w:tcW w:w="700" w:type="dxa"/>
          </w:tcPr>
          <w:p w14:paraId="6F521BC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15</w:t>
            </w:r>
          </w:p>
        </w:tc>
        <w:tc>
          <w:tcPr>
            <w:tcW w:w="600" w:type="dxa"/>
          </w:tcPr>
          <w:p w14:paraId="3BFFA9B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A1E627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5AB5382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75388C8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5741F1E" w14:textId="77777777" w:rsidR="00940027" w:rsidRDefault="00940027">
            <w:pPr>
              <w:pStyle w:val="OtherTableBody"/>
            </w:pPr>
            <w:r>
              <w:t>13.4.3.15</w:t>
            </w:r>
          </w:p>
        </w:tc>
      </w:tr>
      <w:tr w:rsidR="00940027" w14:paraId="2984E96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106BEDC" w14:textId="77777777" w:rsidR="00940027" w:rsidRDefault="00940027">
            <w:pPr>
              <w:pStyle w:val="OtherTableBody"/>
            </w:pPr>
            <w:r>
              <w:t>Location Address</w:t>
            </w:r>
          </w:p>
        </w:tc>
        <w:tc>
          <w:tcPr>
            <w:tcW w:w="800" w:type="dxa"/>
          </w:tcPr>
          <w:p w14:paraId="6AD4CD1E" w14:textId="77777777" w:rsidR="00940027" w:rsidRDefault="00940027">
            <w:pPr>
              <w:pStyle w:val="OtherTableBody"/>
              <w:jc w:val="center"/>
            </w:pPr>
            <w:r>
              <w:t>00948</w:t>
            </w:r>
          </w:p>
        </w:tc>
        <w:tc>
          <w:tcPr>
            <w:tcW w:w="600" w:type="dxa"/>
          </w:tcPr>
          <w:p w14:paraId="00CDF7E1" w14:textId="77777777" w:rsidR="00940027" w:rsidRDefault="00940027">
            <w:pPr>
              <w:pStyle w:val="OtherTableBody"/>
              <w:jc w:val="center"/>
            </w:pPr>
            <w:r>
              <w:t>LOC</w:t>
            </w:r>
          </w:p>
        </w:tc>
        <w:tc>
          <w:tcPr>
            <w:tcW w:w="700" w:type="dxa"/>
          </w:tcPr>
          <w:p w14:paraId="78AB2F81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5A4A4D9E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6F907F09" w14:textId="77777777" w:rsidR="00940027" w:rsidRDefault="00940027">
            <w:pPr>
              <w:pStyle w:val="OtherTableBody"/>
            </w:pPr>
            <w:r>
              <w:t>XAD</w:t>
            </w:r>
          </w:p>
        </w:tc>
        <w:tc>
          <w:tcPr>
            <w:tcW w:w="700" w:type="dxa"/>
          </w:tcPr>
          <w:p w14:paraId="156677E7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1712A7A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1B7214A" w14:textId="77777777" w:rsidR="00940027" w:rsidRDefault="00940027">
            <w:pPr>
              <w:pStyle w:val="OtherTableBody"/>
            </w:pPr>
            <w:r>
              <w:t>8.9.2.5</w:t>
            </w:r>
          </w:p>
        </w:tc>
      </w:tr>
      <w:tr w:rsidR="00940027" w14:paraId="6A0210E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AF9EB61" w14:textId="77777777" w:rsidR="00940027" w:rsidRDefault="00940027">
            <w:pPr>
              <w:pStyle w:val="OtherTableBody"/>
            </w:pPr>
            <w:r>
              <w:t>Location Characteristic ID</w:t>
            </w:r>
          </w:p>
        </w:tc>
        <w:tc>
          <w:tcPr>
            <w:tcW w:w="800" w:type="dxa"/>
          </w:tcPr>
          <w:p w14:paraId="10C7CA79" w14:textId="77777777" w:rsidR="00940027" w:rsidRDefault="00940027">
            <w:pPr>
              <w:pStyle w:val="OtherTableBody"/>
              <w:jc w:val="center"/>
            </w:pPr>
            <w:r>
              <w:t>01295</w:t>
            </w:r>
          </w:p>
        </w:tc>
        <w:tc>
          <w:tcPr>
            <w:tcW w:w="600" w:type="dxa"/>
          </w:tcPr>
          <w:p w14:paraId="5BAF3C87" w14:textId="77777777" w:rsidR="00940027" w:rsidRDefault="00940027">
            <w:pPr>
              <w:pStyle w:val="OtherTableBody"/>
              <w:jc w:val="center"/>
            </w:pPr>
            <w:r>
              <w:t>LCH</w:t>
            </w:r>
          </w:p>
        </w:tc>
        <w:tc>
          <w:tcPr>
            <w:tcW w:w="700" w:type="dxa"/>
          </w:tcPr>
          <w:p w14:paraId="6CB1E633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7FD92696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48AA56A2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49CA4E5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12CDA2A" w14:textId="77777777" w:rsidR="00940027" w:rsidRDefault="00940027">
            <w:pPr>
              <w:pStyle w:val="OtherTableBody"/>
              <w:jc w:val="center"/>
            </w:pPr>
            <w:r>
              <w:t>0324</w:t>
            </w:r>
          </w:p>
        </w:tc>
        <w:tc>
          <w:tcPr>
            <w:tcW w:w="942" w:type="dxa"/>
          </w:tcPr>
          <w:p w14:paraId="60BA66AE" w14:textId="77777777" w:rsidR="00940027" w:rsidRDefault="00940027">
            <w:pPr>
              <w:pStyle w:val="OtherTableBody"/>
            </w:pPr>
            <w:r>
              <w:t>8.9.3.4</w:t>
            </w:r>
          </w:p>
        </w:tc>
      </w:tr>
      <w:tr w:rsidR="00940027" w14:paraId="1519CC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C504DA1" w14:textId="77777777" w:rsidR="00940027" w:rsidRDefault="00940027">
            <w:pPr>
              <w:pStyle w:val="OtherTableBody"/>
            </w:pPr>
            <w:r>
              <w:t>Location Characteristic Value-LCH</w:t>
            </w:r>
          </w:p>
        </w:tc>
        <w:tc>
          <w:tcPr>
            <w:tcW w:w="800" w:type="dxa"/>
          </w:tcPr>
          <w:p w14:paraId="5FBF0B27" w14:textId="77777777" w:rsidR="00940027" w:rsidRDefault="00940027">
            <w:pPr>
              <w:pStyle w:val="OtherTableBody"/>
              <w:jc w:val="center"/>
            </w:pPr>
            <w:r>
              <w:t>01294</w:t>
            </w:r>
          </w:p>
        </w:tc>
        <w:tc>
          <w:tcPr>
            <w:tcW w:w="600" w:type="dxa"/>
          </w:tcPr>
          <w:p w14:paraId="3F1BC623" w14:textId="77777777" w:rsidR="00940027" w:rsidRDefault="00940027">
            <w:pPr>
              <w:pStyle w:val="OtherTableBody"/>
              <w:jc w:val="center"/>
            </w:pPr>
            <w:r>
              <w:t>LCH</w:t>
            </w:r>
          </w:p>
        </w:tc>
        <w:tc>
          <w:tcPr>
            <w:tcW w:w="700" w:type="dxa"/>
          </w:tcPr>
          <w:p w14:paraId="278D06EE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684FA69C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52B799D2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6894DD6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1FDFF7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83E9CFF" w14:textId="77777777" w:rsidR="00940027" w:rsidRDefault="00940027">
            <w:pPr>
              <w:pStyle w:val="OtherTableBody"/>
            </w:pPr>
            <w:r>
              <w:t>8.9.3.5</w:t>
            </w:r>
          </w:p>
        </w:tc>
      </w:tr>
      <w:tr w:rsidR="00940027" w14:paraId="612E242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9D5E9D3" w14:textId="77777777" w:rsidR="00940027" w:rsidRDefault="00940027">
            <w:pPr>
              <w:pStyle w:val="OtherTableBody"/>
            </w:pPr>
            <w:r>
              <w:t>Location Cost Center</w:t>
            </w:r>
          </w:p>
        </w:tc>
        <w:tc>
          <w:tcPr>
            <w:tcW w:w="800" w:type="dxa"/>
          </w:tcPr>
          <w:p w14:paraId="3E77F076" w14:textId="77777777" w:rsidR="00940027" w:rsidRDefault="00940027">
            <w:pPr>
              <w:pStyle w:val="OtherTableBody"/>
              <w:jc w:val="center"/>
            </w:pPr>
            <w:r>
              <w:t>01584</w:t>
            </w:r>
          </w:p>
        </w:tc>
        <w:tc>
          <w:tcPr>
            <w:tcW w:w="600" w:type="dxa"/>
          </w:tcPr>
          <w:p w14:paraId="1A50AA2C" w14:textId="77777777" w:rsidR="00940027" w:rsidRDefault="00940027">
            <w:pPr>
              <w:pStyle w:val="OtherTableBody"/>
              <w:jc w:val="center"/>
            </w:pPr>
            <w:r>
              <w:t>LDP</w:t>
            </w:r>
          </w:p>
        </w:tc>
        <w:tc>
          <w:tcPr>
            <w:tcW w:w="700" w:type="dxa"/>
          </w:tcPr>
          <w:p w14:paraId="239D2284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5E41F532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236877CD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79C8B7E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4432CB9" w14:textId="77777777" w:rsidR="00940027" w:rsidRDefault="00940027">
            <w:pPr>
              <w:pStyle w:val="OtherTableBody"/>
              <w:jc w:val="center"/>
            </w:pPr>
            <w:r>
              <w:t>0462</w:t>
            </w:r>
          </w:p>
        </w:tc>
        <w:tc>
          <w:tcPr>
            <w:tcW w:w="942" w:type="dxa"/>
          </w:tcPr>
          <w:p w14:paraId="401783F5" w14:textId="77777777" w:rsidR="00940027" w:rsidRDefault="00940027">
            <w:pPr>
              <w:pStyle w:val="OtherTableBody"/>
            </w:pPr>
            <w:r>
              <w:t>8.9.5.12</w:t>
            </w:r>
          </w:p>
        </w:tc>
      </w:tr>
      <w:tr w:rsidR="00940027" w14:paraId="1E70788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22E817A" w14:textId="77777777" w:rsidR="00940027" w:rsidRDefault="00940027">
            <w:pPr>
              <w:pStyle w:val="OtherTableBody"/>
            </w:pPr>
            <w:r>
              <w:t>Location Department</w:t>
            </w:r>
          </w:p>
        </w:tc>
        <w:tc>
          <w:tcPr>
            <w:tcW w:w="800" w:type="dxa"/>
          </w:tcPr>
          <w:p w14:paraId="0D2A08D4" w14:textId="77777777" w:rsidR="00940027" w:rsidRDefault="00940027">
            <w:pPr>
              <w:pStyle w:val="OtherTableBody"/>
              <w:jc w:val="center"/>
            </w:pPr>
            <w:r>
              <w:t>00964</w:t>
            </w:r>
          </w:p>
        </w:tc>
        <w:tc>
          <w:tcPr>
            <w:tcW w:w="600" w:type="dxa"/>
          </w:tcPr>
          <w:p w14:paraId="20A168E3" w14:textId="77777777" w:rsidR="00940027" w:rsidRDefault="00940027">
            <w:pPr>
              <w:pStyle w:val="OtherTableBody"/>
              <w:jc w:val="center"/>
            </w:pPr>
            <w:r>
              <w:t>LDP</w:t>
            </w:r>
          </w:p>
        </w:tc>
        <w:tc>
          <w:tcPr>
            <w:tcW w:w="700" w:type="dxa"/>
          </w:tcPr>
          <w:p w14:paraId="6B4184F5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4B96A98F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6DF3A4D8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3707E0C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4468111" w14:textId="77777777" w:rsidR="00940027" w:rsidRDefault="00940027">
            <w:pPr>
              <w:pStyle w:val="OtherTableBody"/>
              <w:jc w:val="center"/>
            </w:pPr>
            <w:r>
              <w:t>0264</w:t>
            </w:r>
          </w:p>
        </w:tc>
        <w:tc>
          <w:tcPr>
            <w:tcW w:w="942" w:type="dxa"/>
          </w:tcPr>
          <w:p w14:paraId="5FD2360D" w14:textId="77777777" w:rsidR="00940027" w:rsidRDefault="00940027">
            <w:pPr>
              <w:pStyle w:val="OtherTableBody"/>
            </w:pPr>
            <w:r>
              <w:t>8.9.5.2</w:t>
            </w:r>
          </w:p>
        </w:tc>
      </w:tr>
      <w:tr w:rsidR="00940027" w14:paraId="3EB73AE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BCB8FEE" w14:textId="77777777" w:rsidR="00940027" w:rsidRDefault="00940027">
            <w:pPr>
              <w:pStyle w:val="OtherTableBody"/>
            </w:pPr>
            <w:r>
              <w:t>Location Department</w:t>
            </w:r>
          </w:p>
        </w:tc>
        <w:tc>
          <w:tcPr>
            <w:tcW w:w="800" w:type="dxa"/>
          </w:tcPr>
          <w:p w14:paraId="2B5D779A" w14:textId="77777777" w:rsidR="00940027" w:rsidRDefault="00940027">
            <w:pPr>
              <w:pStyle w:val="OtherTableBody"/>
              <w:jc w:val="center"/>
            </w:pPr>
            <w:r>
              <w:t>00964</w:t>
            </w:r>
          </w:p>
        </w:tc>
        <w:tc>
          <w:tcPr>
            <w:tcW w:w="600" w:type="dxa"/>
          </w:tcPr>
          <w:p w14:paraId="3BC21621" w14:textId="77777777" w:rsidR="00940027" w:rsidRDefault="00940027">
            <w:pPr>
              <w:pStyle w:val="OtherTableBody"/>
              <w:jc w:val="center"/>
            </w:pPr>
            <w:r>
              <w:t>LCC</w:t>
            </w:r>
          </w:p>
        </w:tc>
        <w:tc>
          <w:tcPr>
            <w:tcW w:w="700" w:type="dxa"/>
          </w:tcPr>
          <w:p w14:paraId="1FD7B8E5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31DCF8EB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05460D0A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6B6EFEE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C363F6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0264</w:t>
            </w:r>
          </w:p>
        </w:tc>
        <w:tc>
          <w:tcPr>
            <w:tcW w:w="942" w:type="dxa"/>
          </w:tcPr>
          <w:p w14:paraId="682A6D7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8.9.6.2</w:t>
            </w:r>
          </w:p>
        </w:tc>
      </w:tr>
      <w:tr w:rsidR="00940027" w14:paraId="1430254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65BE91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Location Description</w:t>
            </w:r>
          </w:p>
        </w:tc>
        <w:tc>
          <w:tcPr>
            <w:tcW w:w="800" w:type="dxa"/>
          </w:tcPr>
          <w:p w14:paraId="5F0904A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00944</w:t>
            </w:r>
          </w:p>
        </w:tc>
        <w:tc>
          <w:tcPr>
            <w:tcW w:w="600" w:type="dxa"/>
          </w:tcPr>
          <w:p w14:paraId="7804151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LOC</w:t>
            </w:r>
          </w:p>
        </w:tc>
        <w:tc>
          <w:tcPr>
            <w:tcW w:w="700" w:type="dxa"/>
          </w:tcPr>
          <w:p w14:paraId="4FAAFE4F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6DEAF171" w14:textId="77777777" w:rsidR="00940027" w:rsidRDefault="00940027">
            <w:pPr>
              <w:pStyle w:val="OtherTableBody"/>
            </w:pPr>
            <w:r>
              <w:t>48</w:t>
            </w:r>
          </w:p>
        </w:tc>
        <w:tc>
          <w:tcPr>
            <w:tcW w:w="600" w:type="dxa"/>
          </w:tcPr>
          <w:p w14:paraId="693D6699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7395E0C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7DE4E3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66CBA35" w14:textId="77777777" w:rsidR="00940027" w:rsidRDefault="00940027">
            <w:pPr>
              <w:pStyle w:val="OtherTableBody"/>
            </w:pPr>
            <w:r>
              <w:t>8.9.2.2</w:t>
            </w:r>
          </w:p>
        </w:tc>
      </w:tr>
      <w:tr w:rsidR="00940027" w14:paraId="66A93C1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612B3BE" w14:textId="77777777" w:rsidR="00940027" w:rsidRDefault="00940027">
            <w:pPr>
              <w:pStyle w:val="OtherTableBody"/>
            </w:pPr>
            <w:r>
              <w:t>Location Equipment</w:t>
            </w:r>
          </w:p>
        </w:tc>
        <w:tc>
          <w:tcPr>
            <w:tcW w:w="800" w:type="dxa"/>
          </w:tcPr>
          <w:p w14:paraId="6686342C" w14:textId="77777777" w:rsidR="00940027" w:rsidRDefault="00940027">
            <w:pPr>
              <w:pStyle w:val="OtherTableBody"/>
              <w:jc w:val="center"/>
            </w:pPr>
            <w:r>
              <w:t>00953</w:t>
            </w:r>
          </w:p>
        </w:tc>
        <w:tc>
          <w:tcPr>
            <w:tcW w:w="600" w:type="dxa"/>
          </w:tcPr>
          <w:p w14:paraId="458C6602" w14:textId="77777777" w:rsidR="00940027" w:rsidRDefault="00940027">
            <w:pPr>
              <w:pStyle w:val="OtherTableBody"/>
              <w:jc w:val="center"/>
            </w:pPr>
            <w:r>
              <w:t>LOC</w:t>
            </w:r>
          </w:p>
        </w:tc>
        <w:tc>
          <w:tcPr>
            <w:tcW w:w="700" w:type="dxa"/>
          </w:tcPr>
          <w:p w14:paraId="36323564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3F370EED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3E446C85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6203FCA9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4E00D123" w14:textId="77777777" w:rsidR="00940027" w:rsidRDefault="00940027">
            <w:pPr>
              <w:pStyle w:val="OtherTableBody"/>
              <w:jc w:val="center"/>
            </w:pPr>
            <w:r>
              <w:t>0261</w:t>
            </w:r>
          </w:p>
        </w:tc>
        <w:tc>
          <w:tcPr>
            <w:tcW w:w="942" w:type="dxa"/>
          </w:tcPr>
          <w:p w14:paraId="1063FB38" w14:textId="77777777" w:rsidR="00940027" w:rsidRDefault="00940027">
            <w:pPr>
              <w:pStyle w:val="OtherTableBody"/>
            </w:pPr>
            <w:r>
              <w:t>8.9.2.8</w:t>
            </w:r>
          </w:p>
        </w:tc>
      </w:tr>
      <w:tr w:rsidR="00940027" w14:paraId="6B4BF51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573AA75" w14:textId="77777777" w:rsidR="00940027" w:rsidRDefault="00940027">
            <w:pPr>
              <w:pStyle w:val="OtherTableBody"/>
            </w:pPr>
            <w:r>
              <w:t>Location Group</w:t>
            </w:r>
          </w:p>
        </w:tc>
        <w:tc>
          <w:tcPr>
            <w:tcW w:w="800" w:type="dxa"/>
          </w:tcPr>
          <w:p w14:paraId="415F0B64" w14:textId="77777777" w:rsidR="00940027" w:rsidRDefault="00940027">
            <w:pPr>
              <w:pStyle w:val="OtherTableBody"/>
              <w:jc w:val="center"/>
            </w:pPr>
            <w:r>
              <w:t>00905</w:t>
            </w:r>
          </w:p>
        </w:tc>
        <w:tc>
          <w:tcPr>
            <w:tcW w:w="600" w:type="dxa"/>
          </w:tcPr>
          <w:p w14:paraId="7644E0B4" w14:textId="77777777" w:rsidR="00940027" w:rsidRDefault="00940027">
            <w:pPr>
              <w:pStyle w:val="OtherTableBody"/>
              <w:jc w:val="center"/>
            </w:pPr>
            <w:r>
              <w:t>AIL</w:t>
            </w:r>
          </w:p>
        </w:tc>
        <w:tc>
          <w:tcPr>
            <w:tcW w:w="700" w:type="dxa"/>
          </w:tcPr>
          <w:p w14:paraId="4B6D506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  <w:tc>
          <w:tcPr>
            <w:tcW w:w="600" w:type="dxa"/>
          </w:tcPr>
          <w:p w14:paraId="3BB15DC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1E683CA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1FEC32A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435F216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391613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10.6.6.5</w:t>
            </w:r>
          </w:p>
        </w:tc>
      </w:tr>
      <w:tr w:rsidR="00940027" w14:paraId="006E513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C06595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Location Phone</w:t>
            </w:r>
          </w:p>
        </w:tc>
        <w:tc>
          <w:tcPr>
            <w:tcW w:w="800" w:type="dxa"/>
          </w:tcPr>
          <w:p w14:paraId="7A9DF3F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00949</w:t>
            </w:r>
          </w:p>
        </w:tc>
        <w:tc>
          <w:tcPr>
            <w:tcW w:w="600" w:type="dxa"/>
          </w:tcPr>
          <w:p w14:paraId="18A4F54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LOC</w:t>
            </w:r>
          </w:p>
        </w:tc>
        <w:tc>
          <w:tcPr>
            <w:tcW w:w="700" w:type="dxa"/>
          </w:tcPr>
          <w:p w14:paraId="0B62F85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600" w:type="dxa"/>
          </w:tcPr>
          <w:p w14:paraId="6EDD0C7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3135528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XTN</w:t>
            </w:r>
          </w:p>
        </w:tc>
        <w:tc>
          <w:tcPr>
            <w:tcW w:w="700" w:type="dxa"/>
          </w:tcPr>
          <w:p w14:paraId="65AB0E2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6E49FE1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27A502EF" w14:textId="77777777" w:rsidR="00940027" w:rsidRDefault="00940027">
            <w:pPr>
              <w:pStyle w:val="OtherTableBody"/>
            </w:pPr>
            <w:r>
              <w:t>8.9.2.6</w:t>
            </w:r>
          </w:p>
        </w:tc>
      </w:tr>
      <w:tr w:rsidR="00940027" w14:paraId="1775842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32D410E" w14:textId="77777777" w:rsidR="00940027" w:rsidRDefault="00940027">
            <w:pPr>
              <w:pStyle w:val="OtherTableBody"/>
            </w:pPr>
            <w:r>
              <w:t>Location Relationship ID</w:t>
            </w:r>
          </w:p>
        </w:tc>
        <w:tc>
          <w:tcPr>
            <w:tcW w:w="800" w:type="dxa"/>
          </w:tcPr>
          <w:p w14:paraId="1A258CC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01277</w:t>
            </w:r>
          </w:p>
        </w:tc>
        <w:tc>
          <w:tcPr>
            <w:tcW w:w="600" w:type="dxa"/>
          </w:tcPr>
          <w:p w14:paraId="2D9699B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LRL</w:t>
            </w:r>
          </w:p>
        </w:tc>
        <w:tc>
          <w:tcPr>
            <w:tcW w:w="700" w:type="dxa"/>
          </w:tcPr>
          <w:p w14:paraId="059363B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600" w:type="dxa"/>
          </w:tcPr>
          <w:p w14:paraId="026488E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65E5EBD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4094687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1879550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0325</w:t>
            </w:r>
          </w:p>
        </w:tc>
        <w:tc>
          <w:tcPr>
            <w:tcW w:w="942" w:type="dxa"/>
          </w:tcPr>
          <w:p w14:paraId="01BF002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8.9.4.4</w:t>
            </w:r>
          </w:p>
        </w:tc>
      </w:tr>
      <w:tr w:rsidR="00940027" w14:paraId="5A58D73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25B978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Location Resource ID</w:t>
            </w:r>
          </w:p>
        </w:tc>
        <w:tc>
          <w:tcPr>
            <w:tcW w:w="800" w:type="dxa"/>
          </w:tcPr>
          <w:p w14:paraId="5ED1BC5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00903</w:t>
            </w:r>
          </w:p>
        </w:tc>
        <w:tc>
          <w:tcPr>
            <w:tcW w:w="600" w:type="dxa"/>
          </w:tcPr>
          <w:p w14:paraId="2F3401D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AIL</w:t>
            </w:r>
          </w:p>
        </w:tc>
        <w:tc>
          <w:tcPr>
            <w:tcW w:w="700" w:type="dxa"/>
          </w:tcPr>
          <w:p w14:paraId="79378EF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6373745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80</w:t>
            </w:r>
          </w:p>
        </w:tc>
        <w:tc>
          <w:tcPr>
            <w:tcW w:w="600" w:type="dxa"/>
          </w:tcPr>
          <w:p w14:paraId="5F43F24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PL</w:t>
            </w:r>
          </w:p>
        </w:tc>
        <w:tc>
          <w:tcPr>
            <w:tcW w:w="700" w:type="dxa"/>
          </w:tcPr>
          <w:p w14:paraId="4CB21CC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6806E4B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6B814C4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10.6.6.3</w:t>
            </w:r>
          </w:p>
        </w:tc>
      </w:tr>
      <w:tr w:rsidR="00940027" w14:paraId="19B0C27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D44A66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Location Selection Criteria</w:t>
            </w:r>
          </w:p>
        </w:tc>
        <w:tc>
          <w:tcPr>
            <w:tcW w:w="800" w:type="dxa"/>
          </w:tcPr>
          <w:p w14:paraId="6DB0A65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00910</w:t>
            </w:r>
          </w:p>
        </w:tc>
        <w:tc>
          <w:tcPr>
            <w:tcW w:w="600" w:type="dxa"/>
          </w:tcPr>
          <w:p w14:paraId="2CE956A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APR</w:t>
            </w:r>
          </w:p>
        </w:tc>
        <w:tc>
          <w:tcPr>
            <w:tcW w:w="700" w:type="dxa"/>
          </w:tcPr>
          <w:p w14:paraId="0EAE2DC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4B1F988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80</w:t>
            </w:r>
          </w:p>
        </w:tc>
        <w:tc>
          <w:tcPr>
            <w:tcW w:w="600" w:type="dxa"/>
          </w:tcPr>
          <w:p w14:paraId="162ADCA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SCV</w:t>
            </w:r>
          </w:p>
        </w:tc>
        <w:tc>
          <w:tcPr>
            <w:tcW w:w="700" w:type="dxa"/>
          </w:tcPr>
          <w:p w14:paraId="055F4D8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342D241B" w14:textId="77777777" w:rsidR="00940027" w:rsidRDefault="00940027">
            <w:pPr>
              <w:pStyle w:val="OtherTableBody"/>
              <w:jc w:val="center"/>
            </w:pPr>
            <w:r>
              <w:t>0294</w:t>
            </w:r>
          </w:p>
        </w:tc>
        <w:tc>
          <w:tcPr>
            <w:tcW w:w="942" w:type="dxa"/>
          </w:tcPr>
          <w:p w14:paraId="42CEFC45" w14:textId="77777777" w:rsidR="00940027" w:rsidRDefault="00940027">
            <w:pPr>
              <w:pStyle w:val="OtherTableBody"/>
            </w:pPr>
            <w:r>
              <w:t>10.6.8.3</w:t>
            </w:r>
          </w:p>
        </w:tc>
      </w:tr>
      <w:tr w:rsidR="00940027" w14:paraId="4F0FD2D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D209862" w14:textId="77777777" w:rsidR="00940027" w:rsidRDefault="00940027">
            <w:pPr>
              <w:pStyle w:val="OtherTableBody"/>
            </w:pPr>
            <w:r>
              <w:t>Location Service</w:t>
            </w:r>
          </w:p>
        </w:tc>
        <w:tc>
          <w:tcPr>
            <w:tcW w:w="800" w:type="dxa"/>
          </w:tcPr>
          <w:p w14:paraId="5682C2F0" w14:textId="77777777" w:rsidR="00940027" w:rsidRDefault="00940027">
            <w:pPr>
              <w:pStyle w:val="OtherTableBody"/>
              <w:jc w:val="center"/>
            </w:pPr>
            <w:r>
              <w:t>00965</w:t>
            </w:r>
          </w:p>
        </w:tc>
        <w:tc>
          <w:tcPr>
            <w:tcW w:w="600" w:type="dxa"/>
          </w:tcPr>
          <w:p w14:paraId="717D5B22" w14:textId="77777777" w:rsidR="00940027" w:rsidRDefault="00940027">
            <w:pPr>
              <w:pStyle w:val="OtherTableBody"/>
              <w:jc w:val="center"/>
            </w:pPr>
            <w:r>
              <w:t>LDP</w:t>
            </w:r>
          </w:p>
        </w:tc>
        <w:tc>
          <w:tcPr>
            <w:tcW w:w="700" w:type="dxa"/>
          </w:tcPr>
          <w:p w14:paraId="711E2168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2BF48EF0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601C6647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3C8C8A8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76AA797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0069</w:t>
            </w:r>
          </w:p>
        </w:tc>
        <w:tc>
          <w:tcPr>
            <w:tcW w:w="942" w:type="dxa"/>
          </w:tcPr>
          <w:p w14:paraId="050294B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8.9.5.3</w:t>
            </w:r>
          </w:p>
        </w:tc>
      </w:tr>
      <w:tr w:rsidR="00940027" w14:paraId="724613E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D199D2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Location Service Code</w:t>
            </w:r>
          </w:p>
        </w:tc>
        <w:tc>
          <w:tcPr>
            <w:tcW w:w="800" w:type="dxa"/>
          </w:tcPr>
          <w:p w14:paraId="4AAF1A2A" w14:textId="77777777" w:rsidR="00940027" w:rsidRDefault="00940027">
            <w:pPr>
              <w:pStyle w:val="OtherTableBody"/>
              <w:jc w:val="center"/>
            </w:pPr>
            <w:r>
              <w:t>01583</w:t>
            </w:r>
          </w:p>
        </w:tc>
        <w:tc>
          <w:tcPr>
            <w:tcW w:w="600" w:type="dxa"/>
          </w:tcPr>
          <w:p w14:paraId="3A8BA928" w14:textId="77777777" w:rsidR="00940027" w:rsidRDefault="00940027">
            <w:pPr>
              <w:pStyle w:val="OtherTableBody"/>
              <w:jc w:val="center"/>
            </w:pPr>
            <w:r>
              <w:t>LOC</w:t>
            </w:r>
          </w:p>
        </w:tc>
        <w:tc>
          <w:tcPr>
            <w:tcW w:w="700" w:type="dxa"/>
          </w:tcPr>
          <w:p w14:paraId="1AE52C97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64EC5427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596537F4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1B20790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7D02F9A" w14:textId="77777777" w:rsidR="00940027" w:rsidRDefault="00940027">
            <w:pPr>
              <w:pStyle w:val="OtherTableBody"/>
              <w:jc w:val="center"/>
            </w:pPr>
            <w:r>
              <w:t>0442</w:t>
            </w:r>
          </w:p>
        </w:tc>
        <w:tc>
          <w:tcPr>
            <w:tcW w:w="942" w:type="dxa"/>
          </w:tcPr>
          <w:p w14:paraId="18BEFEEA" w14:textId="77777777" w:rsidR="00940027" w:rsidRDefault="00940027">
            <w:pPr>
              <w:pStyle w:val="OtherTableBody"/>
            </w:pPr>
            <w:r>
              <w:t>8.9.2.9</w:t>
            </w:r>
          </w:p>
        </w:tc>
      </w:tr>
      <w:tr w:rsidR="00940027" w14:paraId="60371A7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577386D" w14:textId="77777777" w:rsidR="00940027" w:rsidRDefault="00940027">
            <w:pPr>
              <w:pStyle w:val="OtherTableBody"/>
            </w:pPr>
            <w:r>
              <w:t>Location Type - LOC</w:t>
            </w:r>
          </w:p>
        </w:tc>
        <w:tc>
          <w:tcPr>
            <w:tcW w:w="800" w:type="dxa"/>
          </w:tcPr>
          <w:p w14:paraId="49BC7275" w14:textId="77777777" w:rsidR="00940027" w:rsidRDefault="00940027">
            <w:pPr>
              <w:pStyle w:val="OtherTableBody"/>
              <w:jc w:val="center"/>
            </w:pPr>
            <w:r>
              <w:t>00945</w:t>
            </w:r>
          </w:p>
        </w:tc>
        <w:tc>
          <w:tcPr>
            <w:tcW w:w="600" w:type="dxa"/>
          </w:tcPr>
          <w:p w14:paraId="5D7FC992" w14:textId="77777777" w:rsidR="00940027" w:rsidRDefault="00940027">
            <w:pPr>
              <w:pStyle w:val="OtherTableBody"/>
              <w:jc w:val="center"/>
            </w:pPr>
            <w:r>
              <w:t>LOC</w:t>
            </w:r>
          </w:p>
        </w:tc>
        <w:tc>
          <w:tcPr>
            <w:tcW w:w="700" w:type="dxa"/>
          </w:tcPr>
          <w:p w14:paraId="0A64C26E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5683A803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13D161D2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62A269E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0BC516F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0260</w:t>
            </w:r>
          </w:p>
        </w:tc>
        <w:tc>
          <w:tcPr>
            <w:tcW w:w="942" w:type="dxa"/>
          </w:tcPr>
          <w:p w14:paraId="230DB72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8.9.2.3</w:t>
            </w:r>
          </w:p>
        </w:tc>
      </w:tr>
      <w:tr w:rsidR="00940027" w14:paraId="3EACC02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CFF514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Location Type-AIL</w:t>
            </w:r>
          </w:p>
        </w:tc>
        <w:tc>
          <w:tcPr>
            <w:tcW w:w="800" w:type="dxa"/>
          </w:tcPr>
          <w:p w14:paraId="29DCCE0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00904</w:t>
            </w:r>
          </w:p>
        </w:tc>
        <w:tc>
          <w:tcPr>
            <w:tcW w:w="600" w:type="dxa"/>
          </w:tcPr>
          <w:p w14:paraId="16D9C5B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AIL</w:t>
            </w:r>
          </w:p>
        </w:tc>
        <w:tc>
          <w:tcPr>
            <w:tcW w:w="700" w:type="dxa"/>
          </w:tcPr>
          <w:p w14:paraId="3B82635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600" w:type="dxa"/>
          </w:tcPr>
          <w:p w14:paraId="14297EA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16ECD78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1714865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0971C77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0305</w:t>
            </w:r>
          </w:p>
        </w:tc>
        <w:tc>
          <w:tcPr>
            <w:tcW w:w="942" w:type="dxa"/>
          </w:tcPr>
          <w:p w14:paraId="6CFCF0B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10.6.6.4</w:t>
            </w:r>
          </w:p>
        </w:tc>
      </w:tr>
      <w:tr w:rsidR="00940027" w14:paraId="65C2F1F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454803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Logical Break Point</w:t>
            </w:r>
          </w:p>
        </w:tc>
        <w:tc>
          <w:tcPr>
            <w:tcW w:w="800" w:type="dxa"/>
          </w:tcPr>
          <w:p w14:paraId="38C8AFD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00064</w:t>
            </w:r>
          </w:p>
        </w:tc>
        <w:tc>
          <w:tcPr>
            <w:tcW w:w="600" w:type="dxa"/>
          </w:tcPr>
          <w:p w14:paraId="060E21A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DSP</w:t>
            </w:r>
          </w:p>
        </w:tc>
        <w:tc>
          <w:tcPr>
            <w:tcW w:w="700" w:type="dxa"/>
          </w:tcPr>
          <w:p w14:paraId="672E8C2A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7FC40870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1E84A115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612467C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CAE7CF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CFCB545" w14:textId="77777777" w:rsidR="00940027" w:rsidRDefault="00940027">
            <w:pPr>
              <w:pStyle w:val="OtherTableBody"/>
            </w:pPr>
            <w:r>
              <w:t>5.5.1.4</w:t>
            </w:r>
          </w:p>
        </w:tc>
      </w:tr>
      <w:tr w:rsidR="00940027" w14:paraId="600D836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2CA02D4" w14:textId="77777777" w:rsidR="00940027" w:rsidRDefault="00940027">
            <w:pPr>
              <w:pStyle w:val="OtherTableBody"/>
            </w:pPr>
            <w:r>
              <w:t>Mail Claim Party</w:t>
            </w:r>
          </w:p>
        </w:tc>
        <w:tc>
          <w:tcPr>
            <w:tcW w:w="800" w:type="dxa"/>
          </w:tcPr>
          <w:p w14:paraId="1ADB2DEC" w14:textId="77777777" w:rsidR="00940027" w:rsidRDefault="00940027">
            <w:pPr>
              <w:pStyle w:val="OtherTableBody"/>
              <w:jc w:val="center"/>
            </w:pPr>
            <w:r>
              <w:t>00476</w:t>
            </w:r>
          </w:p>
        </w:tc>
        <w:tc>
          <w:tcPr>
            <w:tcW w:w="600" w:type="dxa"/>
          </w:tcPr>
          <w:p w14:paraId="657D8556" w14:textId="77777777" w:rsidR="00940027" w:rsidRDefault="00940027">
            <w:pPr>
              <w:pStyle w:val="OtherTableBody"/>
              <w:jc w:val="center"/>
            </w:pPr>
            <w:r>
              <w:t>IN2</w:t>
            </w:r>
          </w:p>
        </w:tc>
        <w:tc>
          <w:tcPr>
            <w:tcW w:w="700" w:type="dxa"/>
          </w:tcPr>
          <w:p w14:paraId="1B71137B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5C0503FD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4776E47D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3728789C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26A7D369" w14:textId="77777777" w:rsidR="00940027" w:rsidRDefault="00940027">
            <w:pPr>
              <w:pStyle w:val="OtherTableBody"/>
              <w:jc w:val="center"/>
            </w:pPr>
            <w:r>
              <w:t>0137</w:t>
            </w:r>
          </w:p>
        </w:tc>
        <w:tc>
          <w:tcPr>
            <w:tcW w:w="942" w:type="dxa"/>
          </w:tcPr>
          <w:p w14:paraId="0F663BB7" w14:textId="77777777" w:rsidR="00940027" w:rsidRDefault="00940027">
            <w:pPr>
              <w:pStyle w:val="OtherTableBody"/>
            </w:pPr>
            <w:r>
              <w:t>6.5.7.5</w:t>
            </w:r>
          </w:p>
        </w:tc>
      </w:tr>
      <w:tr w:rsidR="00940027" w14:paraId="0E2A12D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1777299" w14:textId="77777777" w:rsidR="00940027" w:rsidRDefault="00940027">
            <w:pPr>
              <w:pStyle w:val="OtherTableBody"/>
            </w:pPr>
            <w:r>
              <w:t>Major Diagnostic Category</w:t>
            </w:r>
          </w:p>
        </w:tc>
        <w:tc>
          <w:tcPr>
            <w:tcW w:w="800" w:type="dxa"/>
          </w:tcPr>
          <w:p w14:paraId="5E73F913" w14:textId="77777777" w:rsidR="00940027" w:rsidRDefault="00940027">
            <w:pPr>
              <w:pStyle w:val="OtherTableBody"/>
              <w:jc w:val="center"/>
            </w:pPr>
            <w:r>
              <w:t>00381</w:t>
            </w:r>
          </w:p>
        </w:tc>
        <w:tc>
          <w:tcPr>
            <w:tcW w:w="600" w:type="dxa"/>
          </w:tcPr>
          <w:p w14:paraId="22272F2A" w14:textId="77777777" w:rsidR="00940027" w:rsidRDefault="00940027">
            <w:pPr>
              <w:pStyle w:val="OtherTableBody"/>
              <w:jc w:val="center"/>
            </w:pPr>
            <w:r>
              <w:t>DG1</w:t>
            </w:r>
          </w:p>
        </w:tc>
        <w:tc>
          <w:tcPr>
            <w:tcW w:w="700" w:type="dxa"/>
          </w:tcPr>
          <w:p w14:paraId="5449145B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129EC672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702FBFA7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72D86B5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39BDF2B" w14:textId="77777777" w:rsidR="00940027" w:rsidRDefault="00940027">
            <w:pPr>
              <w:pStyle w:val="OtherTableBody"/>
              <w:jc w:val="center"/>
            </w:pPr>
            <w:r>
              <w:t>0118</w:t>
            </w:r>
          </w:p>
        </w:tc>
        <w:tc>
          <w:tcPr>
            <w:tcW w:w="942" w:type="dxa"/>
          </w:tcPr>
          <w:p w14:paraId="3DCD75B9" w14:textId="77777777" w:rsidR="00940027" w:rsidRDefault="00940027">
            <w:pPr>
              <w:pStyle w:val="OtherTableBody"/>
            </w:pPr>
            <w:r>
              <w:t>6.5.2.7</w:t>
            </w:r>
          </w:p>
        </w:tc>
      </w:tr>
      <w:tr w:rsidR="00940027" w14:paraId="767FA4F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F21E419" w14:textId="77777777" w:rsidR="00940027" w:rsidRDefault="00940027">
            <w:pPr>
              <w:pStyle w:val="OtherTableBody"/>
            </w:pPr>
            <w:r>
              <w:t>Major Field of Study</w:t>
            </w:r>
          </w:p>
        </w:tc>
        <w:tc>
          <w:tcPr>
            <w:tcW w:w="800" w:type="dxa"/>
          </w:tcPr>
          <w:p w14:paraId="5238880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01885</w:t>
            </w:r>
          </w:p>
        </w:tc>
        <w:tc>
          <w:tcPr>
            <w:tcW w:w="600" w:type="dxa"/>
          </w:tcPr>
          <w:p w14:paraId="5DC7FCA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EDU</w:t>
            </w:r>
          </w:p>
        </w:tc>
        <w:tc>
          <w:tcPr>
            <w:tcW w:w="700" w:type="dxa"/>
          </w:tcPr>
          <w:p w14:paraId="5C34EA7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9</w:t>
            </w:r>
          </w:p>
        </w:tc>
        <w:tc>
          <w:tcPr>
            <w:tcW w:w="600" w:type="dxa"/>
          </w:tcPr>
          <w:p w14:paraId="75138F8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A750B2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CWE</w:t>
            </w:r>
          </w:p>
        </w:tc>
        <w:tc>
          <w:tcPr>
            <w:tcW w:w="700" w:type="dxa"/>
          </w:tcPr>
          <w:p w14:paraId="47398F2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063525D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FFA0ADD" w14:textId="77777777" w:rsidR="00940027" w:rsidRDefault="00940027">
            <w:pPr>
              <w:pStyle w:val="OtherTableBody"/>
            </w:pPr>
            <w:r>
              <w:t>15.4.3.9</w:t>
            </w:r>
          </w:p>
        </w:tc>
      </w:tr>
      <w:tr w:rsidR="00940027" w14:paraId="45BB118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9E95C8C" w14:textId="77777777" w:rsidR="00940027" w:rsidRDefault="00940027">
            <w:pPr>
              <w:pStyle w:val="OtherTableBody"/>
            </w:pPr>
            <w:r>
              <w:t>Manufacturer Identifier</w:t>
            </w:r>
          </w:p>
        </w:tc>
        <w:tc>
          <w:tcPr>
            <w:tcW w:w="800" w:type="dxa"/>
          </w:tcPr>
          <w:p w14:paraId="28902A39" w14:textId="77777777" w:rsidR="00940027" w:rsidRDefault="00940027">
            <w:pPr>
              <w:pStyle w:val="OtherTableBody"/>
              <w:jc w:val="center"/>
            </w:pPr>
            <w:r>
              <w:t>00286</w:t>
            </w:r>
          </w:p>
        </w:tc>
        <w:tc>
          <w:tcPr>
            <w:tcW w:w="600" w:type="dxa"/>
          </w:tcPr>
          <w:p w14:paraId="3DB08B7F" w14:textId="77777777" w:rsidR="00940027" w:rsidRDefault="00940027">
            <w:pPr>
              <w:pStyle w:val="OtherTableBody"/>
              <w:jc w:val="center"/>
            </w:pPr>
            <w:r>
              <w:t>INV</w:t>
            </w:r>
          </w:p>
        </w:tc>
        <w:tc>
          <w:tcPr>
            <w:tcW w:w="700" w:type="dxa"/>
          </w:tcPr>
          <w:p w14:paraId="38E4693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17</w:t>
            </w:r>
          </w:p>
        </w:tc>
        <w:tc>
          <w:tcPr>
            <w:tcW w:w="600" w:type="dxa"/>
          </w:tcPr>
          <w:p w14:paraId="2DA55A4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3B84C32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6F3EE6C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5B289B6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0385</w:t>
            </w:r>
          </w:p>
        </w:tc>
        <w:tc>
          <w:tcPr>
            <w:tcW w:w="942" w:type="dxa"/>
          </w:tcPr>
          <w:p w14:paraId="3FDE143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13.4.4.17</w:t>
            </w:r>
          </w:p>
        </w:tc>
      </w:tr>
      <w:tr w:rsidR="00940027" w14:paraId="535169D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49BFF5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Manufacturer Identifier</w:t>
            </w:r>
          </w:p>
        </w:tc>
        <w:tc>
          <w:tcPr>
            <w:tcW w:w="800" w:type="dxa"/>
          </w:tcPr>
          <w:p w14:paraId="5F9FBF9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00286</w:t>
            </w:r>
          </w:p>
        </w:tc>
        <w:tc>
          <w:tcPr>
            <w:tcW w:w="600" w:type="dxa"/>
          </w:tcPr>
          <w:p w14:paraId="0E86D26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RQ1</w:t>
            </w:r>
          </w:p>
        </w:tc>
        <w:tc>
          <w:tcPr>
            <w:tcW w:w="700" w:type="dxa"/>
          </w:tcPr>
          <w:p w14:paraId="6542E0F5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51BCF689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594AD650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270C8E2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7B67F3B" w14:textId="77777777" w:rsidR="00940027" w:rsidRDefault="00940027">
            <w:pPr>
              <w:pStyle w:val="OtherTableBody"/>
              <w:jc w:val="center"/>
            </w:pPr>
            <w:r>
              <w:t>0385</w:t>
            </w:r>
          </w:p>
        </w:tc>
        <w:tc>
          <w:tcPr>
            <w:tcW w:w="942" w:type="dxa"/>
          </w:tcPr>
          <w:p w14:paraId="1F3BC716" w14:textId="77777777" w:rsidR="00940027" w:rsidRDefault="00940027">
            <w:pPr>
              <w:pStyle w:val="OtherTableBody"/>
            </w:pPr>
            <w:r>
              <w:t>4.11.2.2</w:t>
            </w:r>
          </w:p>
        </w:tc>
      </w:tr>
      <w:tr w:rsidR="00940027" w14:paraId="619642F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5571913" w14:textId="77777777" w:rsidR="00940027" w:rsidRDefault="00940027">
            <w:pPr>
              <w:pStyle w:val="OtherTableBody"/>
            </w:pPr>
            <w:r>
              <w:t>Manufacturer Lot Number</w:t>
            </w:r>
          </w:p>
        </w:tc>
        <w:tc>
          <w:tcPr>
            <w:tcW w:w="800" w:type="dxa"/>
          </w:tcPr>
          <w:p w14:paraId="2969ED48" w14:textId="77777777" w:rsidR="00940027" w:rsidRDefault="00940027">
            <w:pPr>
              <w:pStyle w:val="OtherTableBody"/>
              <w:jc w:val="center"/>
            </w:pPr>
            <w:r>
              <w:t>01387</w:t>
            </w:r>
          </w:p>
        </w:tc>
        <w:tc>
          <w:tcPr>
            <w:tcW w:w="600" w:type="dxa"/>
          </w:tcPr>
          <w:p w14:paraId="5FC0B4E7" w14:textId="77777777" w:rsidR="00940027" w:rsidRDefault="00940027">
            <w:pPr>
              <w:pStyle w:val="OtherTableBody"/>
              <w:jc w:val="center"/>
            </w:pPr>
            <w:r>
              <w:t>INV</w:t>
            </w:r>
          </w:p>
        </w:tc>
        <w:tc>
          <w:tcPr>
            <w:tcW w:w="700" w:type="dxa"/>
          </w:tcPr>
          <w:p w14:paraId="7EE8E246" w14:textId="77777777" w:rsidR="00940027" w:rsidRDefault="00940027">
            <w:pPr>
              <w:pStyle w:val="OtherTableBody"/>
            </w:pPr>
            <w:r>
              <w:t>16</w:t>
            </w:r>
          </w:p>
        </w:tc>
        <w:tc>
          <w:tcPr>
            <w:tcW w:w="600" w:type="dxa"/>
          </w:tcPr>
          <w:p w14:paraId="473D87E6" w14:textId="77777777" w:rsidR="00940027" w:rsidRDefault="00940027">
            <w:pPr>
              <w:pStyle w:val="OtherTableBody"/>
            </w:pPr>
            <w:r>
              <w:t>200</w:t>
            </w:r>
          </w:p>
        </w:tc>
        <w:tc>
          <w:tcPr>
            <w:tcW w:w="600" w:type="dxa"/>
          </w:tcPr>
          <w:p w14:paraId="1E934EC2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144137E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50A611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A3AECAC" w14:textId="77777777" w:rsidR="00940027" w:rsidRDefault="00940027">
            <w:pPr>
              <w:pStyle w:val="OtherTableBody"/>
            </w:pPr>
            <w:r>
              <w:t>13.4.4.16</w:t>
            </w:r>
          </w:p>
        </w:tc>
      </w:tr>
      <w:tr w:rsidR="00940027" w14:paraId="5DFB419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C951989" w14:textId="77777777" w:rsidR="00940027" w:rsidRDefault="00940027">
            <w:pPr>
              <w:pStyle w:val="OtherTableBody"/>
            </w:pPr>
            <w:r>
              <w:t>Manufacturer/Distributor</w:t>
            </w:r>
          </w:p>
        </w:tc>
        <w:tc>
          <w:tcPr>
            <w:tcW w:w="800" w:type="dxa"/>
          </w:tcPr>
          <w:p w14:paraId="5F0181F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01247</w:t>
            </w:r>
          </w:p>
        </w:tc>
        <w:tc>
          <w:tcPr>
            <w:tcW w:w="600" w:type="dxa"/>
          </w:tcPr>
          <w:p w14:paraId="57E4FCA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PDC</w:t>
            </w:r>
          </w:p>
        </w:tc>
        <w:tc>
          <w:tcPr>
            <w:tcW w:w="700" w:type="dxa"/>
          </w:tcPr>
          <w:p w14:paraId="06BEB8B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5DC20B7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83EC82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XON</w:t>
            </w:r>
          </w:p>
        </w:tc>
        <w:tc>
          <w:tcPr>
            <w:tcW w:w="700" w:type="dxa"/>
          </w:tcPr>
          <w:p w14:paraId="1B910D3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26B4751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3FD7841" w14:textId="77777777" w:rsidR="00940027" w:rsidRDefault="00940027">
            <w:pPr>
              <w:pStyle w:val="OtherTableBody"/>
            </w:pPr>
            <w:r>
              <w:t>7.12.5.1</w:t>
            </w:r>
          </w:p>
        </w:tc>
      </w:tr>
      <w:tr w:rsidR="00940027" w14:paraId="4E62D03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B0FE798" w14:textId="77777777" w:rsidR="00940027" w:rsidRDefault="00940027">
            <w:pPr>
              <w:pStyle w:val="OtherTableBody"/>
            </w:pPr>
            <w:r>
              <w:t>Manufacturer's Catalog</w:t>
            </w:r>
          </w:p>
        </w:tc>
        <w:tc>
          <w:tcPr>
            <w:tcW w:w="800" w:type="dxa"/>
          </w:tcPr>
          <w:p w14:paraId="7C346C5C" w14:textId="77777777" w:rsidR="00940027" w:rsidRDefault="00940027">
            <w:pPr>
              <w:pStyle w:val="OtherTableBody"/>
              <w:jc w:val="center"/>
            </w:pPr>
            <w:r>
              <w:t>00287</w:t>
            </w:r>
          </w:p>
        </w:tc>
        <w:tc>
          <w:tcPr>
            <w:tcW w:w="600" w:type="dxa"/>
          </w:tcPr>
          <w:p w14:paraId="022E03D4" w14:textId="77777777" w:rsidR="00940027" w:rsidRDefault="00940027">
            <w:pPr>
              <w:pStyle w:val="OtherTableBody"/>
              <w:jc w:val="center"/>
            </w:pPr>
            <w:r>
              <w:t>RQ1</w:t>
            </w:r>
          </w:p>
        </w:tc>
        <w:tc>
          <w:tcPr>
            <w:tcW w:w="700" w:type="dxa"/>
          </w:tcPr>
          <w:p w14:paraId="3A559FFA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01E70A00" w14:textId="77777777" w:rsidR="00940027" w:rsidRDefault="00940027">
            <w:pPr>
              <w:pStyle w:val="OtherTableBody"/>
            </w:pPr>
            <w:r>
              <w:t>16</w:t>
            </w:r>
          </w:p>
        </w:tc>
        <w:tc>
          <w:tcPr>
            <w:tcW w:w="600" w:type="dxa"/>
          </w:tcPr>
          <w:p w14:paraId="177753C1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57D4DDF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C544F2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96E7A9D" w14:textId="77777777" w:rsidR="00940027" w:rsidRDefault="00940027">
            <w:pPr>
              <w:pStyle w:val="OtherTableBody"/>
            </w:pPr>
            <w:r>
              <w:t>4.11.2.3</w:t>
            </w:r>
          </w:p>
        </w:tc>
      </w:tr>
      <w:tr w:rsidR="00940027" w14:paraId="45391FC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FDBDA5A" w14:textId="77777777" w:rsidR="00940027" w:rsidRDefault="00940027">
            <w:pPr>
              <w:pStyle w:val="OtherTableBody"/>
            </w:pPr>
            <w:r>
              <w:t>Marital Status</w:t>
            </w:r>
          </w:p>
        </w:tc>
        <w:tc>
          <w:tcPr>
            <w:tcW w:w="800" w:type="dxa"/>
          </w:tcPr>
          <w:p w14:paraId="705483E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00119</w:t>
            </w:r>
          </w:p>
        </w:tc>
        <w:tc>
          <w:tcPr>
            <w:tcW w:w="600" w:type="dxa"/>
          </w:tcPr>
          <w:p w14:paraId="7554897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IN2</w:t>
            </w:r>
          </w:p>
        </w:tc>
        <w:tc>
          <w:tcPr>
            <w:tcW w:w="700" w:type="dxa"/>
          </w:tcPr>
          <w:p w14:paraId="472A403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43</w:t>
            </w:r>
          </w:p>
        </w:tc>
        <w:tc>
          <w:tcPr>
            <w:tcW w:w="600" w:type="dxa"/>
          </w:tcPr>
          <w:p w14:paraId="3AEE81C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6AF59C8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6B832D8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22767454" w14:textId="77777777" w:rsidR="00940027" w:rsidRDefault="00940027">
            <w:pPr>
              <w:pStyle w:val="OtherTableBody"/>
              <w:jc w:val="center"/>
            </w:pPr>
            <w:r>
              <w:t>0002</w:t>
            </w:r>
          </w:p>
        </w:tc>
        <w:tc>
          <w:tcPr>
            <w:tcW w:w="942" w:type="dxa"/>
          </w:tcPr>
          <w:p w14:paraId="35597DBA" w14:textId="77777777" w:rsidR="00940027" w:rsidRDefault="00940027">
            <w:pPr>
              <w:pStyle w:val="OtherTableBody"/>
            </w:pPr>
            <w:r>
              <w:t>6.5.7.43</w:t>
            </w:r>
          </w:p>
        </w:tc>
      </w:tr>
      <w:tr w:rsidR="00940027" w14:paraId="1E0EE7B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B854C58" w14:textId="77777777" w:rsidR="00940027" w:rsidRDefault="00940027">
            <w:pPr>
              <w:pStyle w:val="OtherTableBody"/>
            </w:pPr>
            <w:r>
              <w:t>Marital Status</w:t>
            </w:r>
          </w:p>
        </w:tc>
        <w:tc>
          <w:tcPr>
            <w:tcW w:w="800" w:type="dxa"/>
          </w:tcPr>
          <w:p w14:paraId="03CE9C25" w14:textId="77777777" w:rsidR="00940027" w:rsidRDefault="00940027">
            <w:pPr>
              <w:pStyle w:val="OtherTableBody"/>
              <w:jc w:val="center"/>
            </w:pPr>
            <w:r>
              <w:t>00119</w:t>
            </w:r>
          </w:p>
        </w:tc>
        <w:tc>
          <w:tcPr>
            <w:tcW w:w="600" w:type="dxa"/>
          </w:tcPr>
          <w:p w14:paraId="2848F88E" w14:textId="77777777" w:rsidR="00940027" w:rsidRDefault="00940027">
            <w:pPr>
              <w:pStyle w:val="OtherTableBody"/>
              <w:jc w:val="center"/>
            </w:pPr>
            <w:r>
              <w:t>STF</w:t>
            </w:r>
          </w:p>
        </w:tc>
        <w:tc>
          <w:tcPr>
            <w:tcW w:w="700" w:type="dxa"/>
          </w:tcPr>
          <w:p w14:paraId="1274338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17</w:t>
            </w:r>
          </w:p>
        </w:tc>
        <w:tc>
          <w:tcPr>
            <w:tcW w:w="600" w:type="dxa"/>
          </w:tcPr>
          <w:p w14:paraId="0EE8C67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13136F1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6B99C2B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04CF958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0002</w:t>
            </w:r>
          </w:p>
        </w:tc>
        <w:tc>
          <w:tcPr>
            <w:tcW w:w="942" w:type="dxa"/>
          </w:tcPr>
          <w:p w14:paraId="2AA8854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15.4.8.17</w:t>
            </w:r>
          </w:p>
        </w:tc>
      </w:tr>
      <w:tr w:rsidR="00940027" w14:paraId="3BCA7D3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CDB296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Marital Status</w:t>
            </w:r>
          </w:p>
        </w:tc>
        <w:tc>
          <w:tcPr>
            <w:tcW w:w="800" w:type="dxa"/>
          </w:tcPr>
          <w:p w14:paraId="3ED0EFF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00119</w:t>
            </w:r>
          </w:p>
        </w:tc>
        <w:tc>
          <w:tcPr>
            <w:tcW w:w="600" w:type="dxa"/>
          </w:tcPr>
          <w:p w14:paraId="7091FD5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PID</w:t>
            </w:r>
          </w:p>
        </w:tc>
        <w:tc>
          <w:tcPr>
            <w:tcW w:w="700" w:type="dxa"/>
          </w:tcPr>
          <w:p w14:paraId="2BB0D80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16</w:t>
            </w:r>
          </w:p>
        </w:tc>
        <w:tc>
          <w:tcPr>
            <w:tcW w:w="600" w:type="dxa"/>
          </w:tcPr>
          <w:p w14:paraId="3A5D8F3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324B192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0611AD0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6F281C5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0002</w:t>
            </w:r>
          </w:p>
        </w:tc>
        <w:tc>
          <w:tcPr>
            <w:tcW w:w="942" w:type="dxa"/>
          </w:tcPr>
          <w:p w14:paraId="70D523C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3.4.2.16</w:t>
            </w:r>
          </w:p>
        </w:tc>
      </w:tr>
      <w:tr w:rsidR="00940027" w14:paraId="1698046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232341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Marital Status</w:t>
            </w:r>
          </w:p>
        </w:tc>
        <w:tc>
          <w:tcPr>
            <w:tcW w:w="800" w:type="dxa"/>
          </w:tcPr>
          <w:p w14:paraId="3B054E6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00119</w:t>
            </w:r>
          </w:p>
        </w:tc>
        <w:tc>
          <w:tcPr>
            <w:tcW w:w="600" w:type="dxa"/>
          </w:tcPr>
          <w:p w14:paraId="559D2BB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NK1</w:t>
            </w:r>
          </w:p>
        </w:tc>
        <w:tc>
          <w:tcPr>
            <w:tcW w:w="700" w:type="dxa"/>
          </w:tcPr>
          <w:p w14:paraId="09A3001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14</w:t>
            </w:r>
          </w:p>
        </w:tc>
        <w:tc>
          <w:tcPr>
            <w:tcW w:w="600" w:type="dxa"/>
          </w:tcPr>
          <w:p w14:paraId="4D467E4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467CF3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3D859E9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4A21DB60" w14:textId="77777777" w:rsidR="00940027" w:rsidRDefault="00940027">
            <w:pPr>
              <w:pStyle w:val="OtherTableBody"/>
              <w:jc w:val="center"/>
            </w:pPr>
            <w:r>
              <w:t>0002</w:t>
            </w:r>
          </w:p>
        </w:tc>
        <w:tc>
          <w:tcPr>
            <w:tcW w:w="942" w:type="dxa"/>
          </w:tcPr>
          <w:p w14:paraId="0FE9C785" w14:textId="77777777" w:rsidR="00940027" w:rsidRDefault="00940027">
            <w:pPr>
              <w:pStyle w:val="OtherTableBody"/>
            </w:pPr>
            <w:r>
              <w:t>3.4.5.14</w:t>
            </w:r>
          </w:p>
        </w:tc>
      </w:tr>
      <w:tr w:rsidR="00940027" w14:paraId="486EA00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0ED70AE" w14:textId="77777777" w:rsidR="00940027" w:rsidRDefault="00940027">
            <w:pPr>
              <w:pStyle w:val="OtherTableBody"/>
            </w:pPr>
            <w:r>
              <w:t>Marketing Approval ID</w:t>
            </w:r>
          </w:p>
        </w:tc>
        <w:tc>
          <w:tcPr>
            <w:tcW w:w="800" w:type="dxa"/>
          </w:tcPr>
          <w:p w14:paraId="1008A2D3" w14:textId="77777777" w:rsidR="00940027" w:rsidRDefault="00940027">
            <w:pPr>
              <w:pStyle w:val="OtherTableBody"/>
              <w:jc w:val="center"/>
            </w:pPr>
            <w:r>
              <w:t>01257</w:t>
            </w:r>
          </w:p>
        </w:tc>
        <w:tc>
          <w:tcPr>
            <w:tcW w:w="600" w:type="dxa"/>
          </w:tcPr>
          <w:p w14:paraId="365B2370" w14:textId="77777777" w:rsidR="00940027" w:rsidRDefault="00940027">
            <w:pPr>
              <w:pStyle w:val="OtherTableBody"/>
              <w:jc w:val="center"/>
            </w:pPr>
            <w:r>
              <w:t>PDC</w:t>
            </w:r>
          </w:p>
        </w:tc>
        <w:tc>
          <w:tcPr>
            <w:tcW w:w="700" w:type="dxa"/>
          </w:tcPr>
          <w:p w14:paraId="616B4EA9" w14:textId="77777777" w:rsidR="00940027" w:rsidRDefault="00940027">
            <w:pPr>
              <w:pStyle w:val="OtherTableBody"/>
            </w:pPr>
            <w:r>
              <w:t>11</w:t>
            </w:r>
          </w:p>
        </w:tc>
        <w:tc>
          <w:tcPr>
            <w:tcW w:w="600" w:type="dxa"/>
          </w:tcPr>
          <w:p w14:paraId="6CB59477" w14:textId="77777777" w:rsidR="00940027" w:rsidRDefault="00940027">
            <w:pPr>
              <w:pStyle w:val="OtherTableBody"/>
            </w:pPr>
            <w:r>
              <w:t>60</w:t>
            </w:r>
          </w:p>
        </w:tc>
        <w:tc>
          <w:tcPr>
            <w:tcW w:w="600" w:type="dxa"/>
          </w:tcPr>
          <w:p w14:paraId="0D0D88BA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5B4305D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543BA6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253158E" w14:textId="77777777" w:rsidR="00940027" w:rsidRDefault="00940027">
            <w:pPr>
              <w:pStyle w:val="OtherTableBody"/>
            </w:pPr>
            <w:r>
              <w:t>7.12.5.11</w:t>
            </w:r>
          </w:p>
        </w:tc>
      </w:tr>
      <w:tr w:rsidR="00940027" w14:paraId="0BEF2D6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6FE3CA2" w14:textId="77777777" w:rsidR="00940027" w:rsidRDefault="00940027">
            <w:pPr>
              <w:pStyle w:val="OtherTableBody"/>
            </w:pPr>
            <w:r>
              <w:t>Marketing Basis</w:t>
            </w:r>
          </w:p>
        </w:tc>
        <w:tc>
          <w:tcPr>
            <w:tcW w:w="800" w:type="dxa"/>
          </w:tcPr>
          <w:p w14:paraId="7268E8A4" w14:textId="77777777" w:rsidR="00940027" w:rsidRDefault="00940027">
            <w:pPr>
              <w:pStyle w:val="OtherTableBody"/>
              <w:jc w:val="center"/>
            </w:pPr>
            <w:r>
              <w:t>01256</w:t>
            </w:r>
          </w:p>
        </w:tc>
        <w:tc>
          <w:tcPr>
            <w:tcW w:w="600" w:type="dxa"/>
          </w:tcPr>
          <w:p w14:paraId="3DB1DAF5" w14:textId="77777777" w:rsidR="00940027" w:rsidRDefault="00940027">
            <w:pPr>
              <w:pStyle w:val="OtherTableBody"/>
              <w:jc w:val="center"/>
            </w:pPr>
            <w:r>
              <w:t>PDC</w:t>
            </w:r>
          </w:p>
        </w:tc>
        <w:tc>
          <w:tcPr>
            <w:tcW w:w="700" w:type="dxa"/>
          </w:tcPr>
          <w:p w14:paraId="6B29BAC0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3AEE381C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5FEB546D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6212B3A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28340FA" w14:textId="77777777" w:rsidR="00940027" w:rsidRDefault="00940027">
            <w:pPr>
              <w:pStyle w:val="OtherTableBody"/>
              <w:jc w:val="center"/>
            </w:pPr>
            <w:r>
              <w:t>0330</w:t>
            </w:r>
          </w:p>
        </w:tc>
        <w:tc>
          <w:tcPr>
            <w:tcW w:w="942" w:type="dxa"/>
          </w:tcPr>
          <w:p w14:paraId="00605D7D" w14:textId="77777777" w:rsidR="00940027" w:rsidRDefault="00940027">
            <w:pPr>
              <w:pStyle w:val="OtherTableBody"/>
            </w:pPr>
            <w:r>
              <w:t>7.12.5.10</w:t>
            </w:r>
          </w:p>
        </w:tc>
      </w:tr>
      <w:tr w:rsidR="00940027" w14:paraId="51CE00F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1AD7A3D" w14:textId="77777777" w:rsidR="00940027" w:rsidRDefault="00940027">
            <w:pPr>
              <w:pStyle w:val="OtherTableBody"/>
            </w:pPr>
            <w:r>
              <w:t>Master File Application Identifier</w:t>
            </w:r>
          </w:p>
        </w:tc>
        <w:tc>
          <w:tcPr>
            <w:tcW w:w="800" w:type="dxa"/>
          </w:tcPr>
          <w:p w14:paraId="27375E19" w14:textId="77777777" w:rsidR="00940027" w:rsidRDefault="00940027">
            <w:pPr>
              <w:pStyle w:val="OtherTableBody"/>
              <w:jc w:val="center"/>
            </w:pPr>
            <w:r>
              <w:t>00659</w:t>
            </w:r>
          </w:p>
        </w:tc>
        <w:tc>
          <w:tcPr>
            <w:tcW w:w="600" w:type="dxa"/>
          </w:tcPr>
          <w:p w14:paraId="1221A573" w14:textId="77777777" w:rsidR="00940027" w:rsidRDefault="00940027">
            <w:pPr>
              <w:pStyle w:val="OtherTableBody"/>
              <w:jc w:val="center"/>
            </w:pPr>
            <w:r>
              <w:t>MFI</w:t>
            </w:r>
          </w:p>
        </w:tc>
        <w:tc>
          <w:tcPr>
            <w:tcW w:w="700" w:type="dxa"/>
          </w:tcPr>
          <w:p w14:paraId="2FD4E161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14D70D59" w14:textId="77777777" w:rsidR="00940027" w:rsidRDefault="00940027">
            <w:pPr>
              <w:pStyle w:val="OtherTableBody"/>
            </w:pPr>
            <w:r>
              <w:t>180</w:t>
            </w:r>
          </w:p>
        </w:tc>
        <w:tc>
          <w:tcPr>
            <w:tcW w:w="600" w:type="dxa"/>
          </w:tcPr>
          <w:p w14:paraId="1927D146" w14:textId="77777777" w:rsidR="00940027" w:rsidRDefault="00940027">
            <w:pPr>
              <w:pStyle w:val="OtherTableBody"/>
            </w:pPr>
            <w:r>
              <w:t>HD</w:t>
            </w:r>
          </w:p>
        </w:tc>
        <w:tc>
          <w:tcPr>
            <w:tcW w:w="700" w:type="dxa"/>
          </w:tcPr>
          <w:p w14:paraId="279417E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766294C" w14:textId="77777777" w:rsidR="00940027" w:rsidRDefault="00940027">
            <w:pPr>
              <w:pStyle w:val="OtherTableBody"/>
              <w:jc w:val="center"/>
            </w:pPr>
            <w:r>
              <w:t>0361</w:t>
            </w:r>
          </w:p>
        </w:tc>
        <w:tc>
          <w:tcPr>
            <w:tcW w:w="942" w:type="dxa"/>
          </w:tcPr>
          <w:p w14:paraId="254B38C7" w14:textId="77777777" w:rsidR="00940027" w:rsidRDefault="00940027">
            <w:pPr>
              <w:pStyle w:val="OtherTableBody"/>
            </w:pPr>
            <w:r>
              <w:t>8.5.1.2</w:t>
            </w:r>
          </w:p>
        </w:tc>
      </w:tr>
      <w:tr w:rsidR="00940027" w14:paraId="4F1EF8B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708A374" w14:textId="77777777" w:rsidR="00940027" w:rsidRDefault="00940027">
            <w:pPr>
              <w:pStyle w:val="OtherTableBody"/>
            </w:pPr>
            <w:r>
              <w:t>Master File Identifier</w:t>
            </w:r>
          </w:p>
        </w:tc>
        <w:tc>
          <w:tcPr>
            <w:tcW w:w="800" w:type="dxa"/>
          </w:tcPr>
          <w:p w14:paraId="51738629" w14:textId="77777777" w:rsidR="00940027" w:rsidRDefault="00940027">
            <w:pPr>
              <w:pStyle w:val="OtherTableBody"/>
              <w:jc w:val="center"/>
            </w:pPr>
            <w:r>
              <w:t>00658</w:t>
            </w:r>
          </w:p>
        </w:tc>
        <w:tc>
          <w:tcPr>
            <w:tcW w:w="600" w:type="dxa"/>
          </w:tcPr>
          <w:p w14:paraId="57EEB7BF" w14:textId="77777777" w:rsidR="00940027" w:rsidRDefault="00940027">
            <w:pPr>
              <w:pStyle w:val="OtherTableBody"/>
              <w:jc w:val="center"/>
            </w:pPr>
            <w:r>
              <w:t>MFI</w:t>
            </w:r>
          </w:p>
        </w:tc>
        <w:tc>
          <w:tcPr>
            <w:tcW w:w="700" w:type="dxa"/>
          </w:tcPr>
          <w:p w14:paraId="7C0C06F4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7473C668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188F8915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558AA38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2AF3A2B" w14:textId="77777777" w:rsidR="00940027" w:rsidRDefault="00940027">
            <w:pPr>
              <w:pStyle w:val="OtherTableBody"/>
              <w:jc w:val="center"/>
            </w:pPr>
            <w:r>
              <w:t>0175</w:t>
            </w:r>
          </w:p>
        </w:tc>
        <w:tc>
          <w:tcPr>
            <w:tcW w:w="942" w:type="dxa"/>
          </w:tcPr>
          <w:p w14:paraId="57576733" w14:textId="77777777" w:rsidR="00940027" w:rsidRDefault="00940027">
            <w:pPr>
              <w:pStyle w:val="OtherTableBody"/>
            </w:pPr>
            <w:r>
              <w:t>8.5.1.1</w:t>
            </w:r>
          </w:p>
        </w:tc>
      </w:tr>
      <w:tr w:rsidR="00940027" w14:paraId="74AF624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238D24E" w14:textId="77777777" w:rsidR="00940027" w:rsidRDefault="00940027">
            <w:pPr>
              <w:pStyle w:val="OtherTableBody"/>
            </w:pPr>
            <w:r>
              <w:t>Match Reason Code</w:t>
            </w:r>
          </w:p>
        </w:tc>
        <w:tc>
          <w:tcPr>
            <w:tcW w:w="800" w:type="dxa"/>
          </w:tcPr>
          <w:p w14:paraId="08E8F945" w14:textId="77777777" w:rsidR="00940027" w:rsidRDefault="00940027">
            <w:pPr>
              <w:pStyle w:val="OtherTableBody"/>
              <w:jc w:val="center"/>
            </w:pPr>
            <w:r>
              <w:t>01437</w:t>
            </w:r>
          </w:p>
        </w:tc>
        <w:tc>
          <w:tcPr>
            <w:tcW w:w="600" w:type="dxa"/>
          </w:tcPr>
          <w:p w14:paraId="6CAF7427" w14:textId="77777777" w:rsidR="00940027" w:rsidRDefault="00940027">
            <w:pPr>
              <w:pStyle w:val="OtherTableBody"/>
              <w:jc w:val="center"/>
            </w:pPr>
            <w:r>
              <w:t>QRI</w:t>
            </w:r>
          </w:p>
        </w:tc>
        <w:tc>
          <w:tcPr>
            <w:tcW w:w="700" w:type="dxa"/>
          </w:tcPr>
          <w:p w14:paraId="2207DCD4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22AF70C8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3F86723C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23D94FE0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62DA0350" w14:textId="77777777" w:rsidR="00940027" w:rsidRDefault="00940027">
            <w:pPr>
              <w:pStyle w:val="OtherTableBody"/>
              <w:jc w:val="center"/>
            </w:pPr>
            <w:r>
              <w:t>0392</w:t>
            </w:r>
          </w:p>
        </w:tc>
        <w:tc>
          <w:tcPr>
            <w:tcW w:w="942" w:type="dxa"/>
          </w:tcPr>
          <w:p w14:paraId="60BE0414" w14:textId="77777777" w:rsidR="00940027" w:rsidRDefault="00940027">
            <w:pPr>
              <w:pStyle w:val="OtherTableBody"/>
            </w:pPr>
            <w:r>
              <w:t>5.5.5.2</w:t>
            </w:r>
          </w:p>
        </w:tc>
      </w:tr>
      <w:tr w:rsidR="00940027" w14:paraId="252F26A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75B51E3" w14:textId="77777777" w:rsidR="00940027" w:rsidRDefault="00940027">
            <w:pPr>
              <w:pStyle w:val="OtherTableBody"/>
            </w:pPr>
            <w:r>
              <w:t>Maximum Price</w:t>
            </w:r>
          </w:p>
        </w:tc>
        <w:tc>
          <w:tcPr>
            <w:tcW w:w="800" w:type="dxa"/>
          </w:tcPr>
          <w:p w14:paraId="55611534" w14:textId="77777777" w:rsidR="00940027" w:rsidRDefault="00940027">
            <w:pPr>
              <w:pStyle w:val="OtherTableBody"/>
              <w:jc w:val="center"/>
            </w:pPr>
            <w:r>
              <w:t>01003</w:t>
            </w:r>
          </w:p>
        </w:tc>
        <w:tc>
          <w:tcPr>
            <w:tcW w:w="600" w:type="dxa"/>
          </w:tcPr>
          <w:p w14:paraId="08775E63" w14:textId="77777777" w:rsidR="00940027" w:rsidRDefault="00940027">
            <w:pPr>
              <w:pStyle w:val="OtherTableBody"/>
              <w:jc w:val="center"/>
            </w:pPr>
            <w:r>
              <w:t>PRC</w:t>
            </w:r>
          </w:p>
        </w:tc>
        <w:tc>
          <w:tcPr>
            <w:tcW w:w="700" w:type="dxa"/>
          </w:tcPr>
          <w:p w14:paraId="666C9E0E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6FF871B9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292FC2F7" w14:textId="77777777" w:rsidR="00940027" w:rsidRDefault="00940027">
            <w:pPr>
              <w:pStyle w:val="OtherTableBody"/>
            </w:pPr>
            <w:r>
              <w:t>MO</w:t>
            </w:r>
          </w:p>
        </w:tc>
        <w:tc>
          <w:tcPr>
            <w:tcW w:w="700" w:type="dxa"/>
          </w:tcPr>
          <w:p w14:paraId="285741D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685B33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2392437" w14:textId="77777777" w:rsidR="00940027" w:rsidRDefault="00940027">
            <w:pPr>
              <w:pStyle w:val="OtherTableBody"/>
            </w:pPr>
            <w:r>
              <w:t>8.10.3.10</w:t>
            </w:r>
          </w:p>
        </w:tc>
      </w:tr>
      <w:tr w:rsidR="00940027" w14:paraId="272F098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CEA91E3" w14:textId="77777777" w:rsidR="00940027" w:rsidRDefault="00940027">
            <w:pPr>
              <w:pStyle w:val="OtherTableBody"/>
            </w:pPr>
            <w:r>
              <w:t>Maximum Quantity</w:t>
            </w:r>
          </w:p>
        </w:tc>
        <w:tc>
          <w:tcPr>
            <w:tcW w:w="800" w:type="dxa"/>
          </w:tcPr>
          <w:p w14:paraId="6DEB744C" w14:textId="77777777" w:rsidR="00940027" w:rsidRDefault="00940027">
            <w:pPr>
              <w:pStyle w:val="OtherTableBody"/>
              <w:jc w:val="center"/>
            </w:pPr>
            <w:r>
              <w:t>01001</w:t>
            </w:r>
          </w:p>
        </w:tc>
        <w:tc>
          <w:tcPr>
            <w:tcW w:w="600" w:type="dxa"/>
          </w:tcPr>
          <w:p w14:paraId="7CD988B5" w14:textId="77777777" w:rsidR="00940027" w:rsidRDefault="00940027">
            <w:pPr>
              <w:pStyle w:val="OtherTableBody"/>
              <w:jc w:val="center"/>
            </w:pPr>
            <w:r>
              <w:t>PRC</w:t>
            </w:r>
          </w:p>
        </w:tc>
        <w:tc>
          <w:tcPr>
            <w:tcW w:w="700" w:type="dxa"/>
          </w:tcPr>
          <w:p w14:paraId="405E86C2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056495D3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7ED46EDB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36ADB20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093BB1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E7D478E" w14:textId="77777777" w:rsidR="00940027" w:rsidRDefault="00940027">
            <w:pPr>
              <w:pStyle w:val="OtherTableBody"/>
            </w:pPr>
            <w:r>
              <w:t>8.10.3.8</w:t>
            </w:r>
          </w:p>
        </w:tc>
      </w:tr>
      <w:tr w:rsidR="00940027" w14:paraId="52B46D6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28C312A" w14:textId="77777777" w:rsidR="00940027" w:rsidRDefault="00940027">
            <w:pPr>
              <w:pStyle w:val="OtherTableBody"/>
            </w:pPr>
            <w:r>
              <w:t>Medicaid Case Name</w:t>
            </w:r>
          </w:p>
        </w:tc>
        <w:tc>
          <w:tcPr>
            <w:tcW w:w="800" w:type="dxa"/>
          </w:tcPr>
          <w:p w14:paraId="674704E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00478</w:t>
            </w:r>
          </w:p>
        </w:tc>
        <w:tc>
          <w:tcPr>
            <w:tcW w:w="600" w:type="dxa"/>
          </w:tcPr>
          <w:p w14:paraId="2A93FA4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IN2</w:t>
            </w:r>
          </w:p>
        </w:tc>
        <w:tc>
          <w:tcPr>
            <w:tcW w:w="700" w:type="dxa"/>
          </w:tcPr>
          <w:p w14:paraId="09F5EA1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</w:t>
            </w:r>
          </w:p>
        </w:tc>
        <w:tc>
          <w:tcPr>
            <w:tcW w:w="600" w:type="dxa"/>
          </w:tcPr>
          <w:p w14:paraId="3A2120F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3FB2DB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XPN</w:t>
            </w:r>
          </w:p>
        </w:tc>
        <w:tc>
          <w:tcPr>
            <w:tcW w:w="700" w:type="dxa"/>
          </w:tcPr>
          <w:p w14:paraId="76160BA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46CA637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D564C27" w14:textId="77777777" w:rsidR="00940027" w:rsidRDefault="00940027">
            <w:pPr>
              <w:pStyle w:val="OtherTableBody"/>
            </w:pPr>
            <w:r>
              <w:t>6.5.7.7</w:t>
            </w:r>
          </w:p>
        </w:tc>
      </w:tr>
      <w:tr w:rsidR="00940027" w14:paraId="5D81947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ED5DE35" w14:textId="77777777" w:rsidR="00940027" w:rsidRDefault="00940027">
            <w:pPr>
              <w:pStyle w:val="OtherTableBody"/>
            </w:pPr>
            <w:r>
              <w:t>Medicaid Case Number</w:t>
            </w:r>
          </w:p>
        </w:tc>
        <w:tc>
          <w:tcPr>
            <w:tcW w:w="800" w:type="dxa"/>
          </w:tcPr>
          <w:p w14:paraId="1DBA96A2" w14:textId="77777777" w:rsidR="00940027" w:rsidRDefault="00940027">
            <w:pPr>
              <w:pStyle w:val="OtherTableBody"/>
              <w:jc w:val="center"/>
            </w:pPr>
            <w:r>
              <w:t>00479</w:t>
            </w:r>
          </w:p>
        </w:tc>
        <w:tc>
          <w:tcPr>
            <w:tcW w:w="600" w:type="dxa"/>
          </w:tcPr>
          <w:p w14:paraId="1A31969A" w14:textId="77777777" w:rsidR="00940027" w:rsidRDefault="00940027">
            <w:pPr>
              <w:pStyle w:val="OtherTableBody"/>
              <w:jc w:val="center"/>
            </w:pPr>
            <w:r>
              <w:t>IN2</w:t>
            </w:r>
          </w:p>
        </w:tc>
        <w:tc>
          <w:tcPr>
            <w:tcW w:w="700" w:type="dxa"/>
          </w:tcPr>
          <w:p w14:paraId="7B6B4BF0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5E4D26A7" w14:textId="77777777" w:rsidR="00940027" w:rsidRDefault="00940027">
            <w:pPr>
              <w:pStyle w:val="OtherTableBody"/>
            </w:pPr>
            <w:r>
              <w:t>15</w:t>
            </w:r>
          </w:p>
        </w:tc>
        <w:tc>
          <w:tcPr>
            <w:tcW w:w="600" w:type="dxa"/>
          </w:tcPr>
          <w:p w14:paraId="50D0C73C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7478183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E460AD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01B9721" w14:textId="77777777" w:rsidR="00940027" w:rsidRDefault="00940027">
            <w:pPr>
              <w:pStyle w:val="OtherTableBody"/>
            </w:pPr>
            <w:r>
              <w:t>6.5.7.8</w:t>
            </w:r>
          </w:p>
        </w:tc>
      </w:tr>
      <w:tr w:rsidR="00940027" w14:paraId="64889CA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F29A45F" w14:textId="77777777" w:rsidR="00940027" w:rsidRDefault="00940027">
            <w:pPr>
              <w:pStyle w:val="OtherTableBody"/>
            </w:pPr>
            <w:r>
              <w:t>Medically Necessary Duplicate Procedure Reason.</w:t>
            </w:r>
          </w:p>
        </w:tc>
        <w:tc>
          <w:tcPr>
            <w:tcW w:w="800" w:type="dxa"/>
          </w:tcPr>
          <w:p w14:paraId="0B93B61E" w14:textId="77777777" w:rsidR="00940027" w:rsidRDefault="00940027">
            <w:pPr>
              <w:pStyle w:val="OtherTableBody"/>
              <w:jc w:val="center"/>
            </w:pPr>
            <w:r>
              <w:t>01646</w:t>
            </w:r>
          </w:p>
        </w:tc>
        <w:tc>
          <w:tcPr>
            <w:tcW w:w="600" w:type="dxa"/>
          </w:tcPr>
          <w:p w14:paraId="3CBE5C10" w14:textId="77777777" w:rsidR="00940027" w:rsidRDefault="00940027">
            <w:pPr>
              <w:pStyle w:val="OtherTableBody"/>
              <w:jc w:val="center"/>
            </w:pPr>
            <w:r>
              <w:t>OBR</w:t>
            </w:r>
          </w:p>
        </w:tc>
        <w:tc>
          <w:tcPr>
            <w:tcW w:w="700" w:type="dxa"/>
          </w:tcPr>
          <w:p w14:paraId="6DDEB05F" w14:textId="77777777" w:rsidR="00940027" w:rsidRDefault="00940027">
            <w:pPr>
              <w:pStyle w:val="OtherTableBody"/>
            </w:pPr>
            <w:r>
              <w:t>48</w:t>
            </w:r>
          </w:p>
        </w:tc>
        <w:tc>
          <w:tcPr>
            <w:tcW w:w="600" w:type="dxa"/>
          </w:tcPr>
          <w:p w14:paraId="13210F32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7650AD2E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1010AA8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A6A0D2C" w14:textId="77777777" w:rsidR="00940027" w:rsidRDefault="00940027">
            <w:pPr>
              <w:pStyle w:val="OtherTableBody"/>
              <w:jc w:val="center"/>
            </w:pPr>
            <w:r>
              <w:t>0476</w:t>
            </w:r>
          </w:p>
        </w:tc>
        <w:tc>
          <w:tcPr>
            <w:tcW w:w="942" w:type="dxa"/>
          </w:tcPr>
          <w:p w14:paraId="018849EC" w14:textId="77777777" w:rsidR="00940027" w:rsidRDefault="00940027">
            <w:pPr>
              <w:pStyle w:val="OtherTableBody"/>
            </w:pPr>
            <w:r>
              <w:t>4.5.3.48</w:t>
            </w:r>
          </w:p>
        </w:tc>
      </w:tr>
      <w:tr w:rsidR="00940027" w14:paraId="54DFEC7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7EE9C2B" w14:textId="77777777" w:rsidR="00940027" w:rsidRDefault="00940027">
            <w:pPr>
              <w:pStyle w:val="OtherTableBody"/>
            </w:pPr>
            <w:r>
              <w:t>Medically Necessary Duplicate Procedure Reason.</w:t>
            </w:r>
          </w:p>
        </w:tc>
        <w:tc>
          <w:tcPr>
            <w:tcW w:w="800" w:type="dxa"/>
          </w:tcPr>
          <w:p w14:paraId="47E9F955" w14:textId="77777777" w:rsidR="00940027" w:rsidRDefault="00940027">
            <w:pPr>
              <w:pStyle w:val="OtherTableBody"/>
              <w:jc w:val="center"/>
            </w:pPr>
            <w:r>
              <w:t>01646</w:t>
            </w:r>
          </w:p>
        </w:tc>
        <w:tc>
          <w:tcPr>
            <w:tcW w:w="600" w:type="dxa"/>
          </w:tcPr>
          <w:p w14:paraId="760F184E" w14:textId="77777777" w:rsidR="00940027" w:rsidRDefault="00940027">
            <w:pPr>
              <w:pStyle w:val="OtherTableBody"/>
              <w:jc w:val="center"/>
            </w:pPr>
            <w:r>
              <w:t>FT1</w:t>
            </w:r>
          </w:p>
        </w:tc>
        <w:tc>
          <w:tcPr>
            <w:tcW w:w="700" w:type="dxa"/>
          </w:tcPr>
          <w:p w14:paraId="3C244DCA" w14:textId="77777777" w:rsidR="00940027" w:rsidRDefault="00940027">
            <w:pPr>
              <w:pStyle w:val="OtherTableBody"/>
            </w:pPr>
            <w:r>
              <w:t>28</w:t>
            </w:r>
          </w:p>
        </w:tc>
        <w:tc>
          <w:tcPr>
            <w:tcW w:w="600" w:type="dxa"/>
          </w:tcPr>
          <w:p w14:paraId="57C9161F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58629800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596E11B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EA97709" w14:textId="77777777" w:rsidR="00940027" w:rsidRDefault="00940027">
            <w:pPr>
              <w:pStyle w:val="OtherTableBody"/>
              <w:jc w:val="center"/>
            </w:pPr>
            <w:r>
              <w:t>0476</w:t>
            </w:r>
          </w:p>
        </w:tc>
        <w:tc>
          <w:tcPr>
            <w:tcW w:w="942" w:type="dxa"/>
          </w:tcPr>
          <w:p w14:paraId="764875E6" w14:textId="77777777" w:rsidR="00940027" w:rsidRDefault="00940027">
            <w:pPr>
              <w:pStyle w:val="OtherTableBody"/>
            </w:pPr>
            <w:r>
              <w:t>6.5.1.28</w:t>
            </w:r>
          </w:p>
        </w:tc>
      </w:tr>
      <w:tr w:rsidR="00940027" w14:paraId="3468173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D7F916F" w14:textId="77777777" w:rsidR="00940027" w:rsidRDefault="00940027">
            <w:pPr>
              <w:pStyle w:val="OtherTableBody"/>
            </w:pPr>
            <w:r>
              <w:t>Medicare Health Ins Card Number</w:t>
            </w:r>
          </w:p>
        </w:tc>
        <w:tc>
          <w:tcPr>
            <w:tcW w:w="800" w:type="dxa"/>
          </w:tcPr>
          <w:p w14:paraId="11FB2100" w14:textId="77777777" w:rsidR="00940027" w:rsidRDefault="00940027">
            <w:pPr>
              <w:pStyle w:val="OtherTableBody"/>
              <w:jc w:val="center"/>
            </w:pPr>
            <w:r>
              <w:t>00477</w:t>
            </w:r>
          </w:p>
        </w:tc>
        <w:tc>
          <w:tcPr>
            <w:tcW w:w="600" w:type="dxa"/>
          </w:tcPr>
          <w:p w14:paraId="6A2DB006" w14:textId="77777777" w:rsidR="00940027" w:rsidRDefault="00940027">
            <w:pPr>
              <w:pStyle w:val="OtherTableBody"/>
              <w:jc w:val="center"/>
            </w:pPr>
            <w:r>
              <w:t>IN2</w:t>
            </w:r>
          </w:p>
        </w:tc>
        <w:tc>
          <w:tcPr>
            <w:tcW w:w="700" w:type="dxa"/>
          </w:tcPr>
          <w:p w14:paraId="75C6CAC4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665DB351" w14:textId="77777777" w:rsidR="00940027" w:rsidRDefault="00940027">
            <w:pPr>
              <w:pStyle w:val="OtherTableBody"/>
            </w:pPr>
            <w:r>
              <w:t>15</w:t>
            </w:r>
          </w:p>
        </w:tc>
        <w:tc>
          <w:tcPr>
            <w:tcW w:w="600" w:type="dxa"/>
          </w:tcPr>
          <w:p w14:paraId="33B51CD8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46204BF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00EC66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1DE3370" w14:textId="77777777" w:rsidR="00940027" w:rsidRDefault="00940027">
            <w:pPr>
              <w:pStyle w:val="OtherTableBody"/>
            </w:pPr>
            <w:r>
              <w:t>6.5.7.6</w:t>
            </w:r>
          </w:p>
        </w:tc>
      </w:tr>
      <w:tr w:rsidR="00940027" w14:paraId="06FEA2B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8509146" w14:textId="77777777" w:rsidR="00940027" w:rsidRDefault="00940027">
            <w:pPr>
              <w:pStyle w:val="OtherTableBody"/>
            </w:pPr>
            <w:r>
              <w:t>Message Control ID</w:t>
            </w:r>
          </w:p>
        </w:tc>
        <w:tc>
          <w:tcPr>
            <w:tcW w:w="800" w:type="dxa"/>
          </w:tcPr>
          <w:p w14:paraId="65E1E58C" w14:textId="77777777" w:rsidR="00940027" w:rsidRDefault="00940027">
            <w:pPr>
              <w:pStyle w:val="OtherTableBody"/>
              <w:jc w:val="center"/>
            </w:pPr>
            <w:r>
              <w:t>00010</w:t>
            </w:r>
          </w:p>
        </w:tc>
        <w:tc>
          <w:tcPr>
            <w:tcW w:w="600" w:type="dxa"/>
          </w:tcPr>
          <w:p w14:paraId="263011C4" w14:textId="77777777" w:rsidR="00940027" w:rsidRDefault="00940027">
            <w:pPr>
              <w:pStyle w:val="OtherTableBody"/>
              <w:jc w:val="center"/>
            </w:pPr>
            <w:r>
              <w:t>MSA</w:t>
            </w:r>
          </w:p>
        </w:tc>
        <w:tc>
          <w:tcPr>
            <w:tcW w:w="700" w:type="dxa"/>
          </w:tcPr>
          <w:p w14:paraId="1D2640E1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5F93C5D0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4318A0BE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22DB6D3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6FAC3A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D30DF97" w14:textId="77777777" w:rsidR="00940027" w:rsidRDefault="00940027">
            <w:pPr>
              <w:pStyle w:val="OtherTableBody"/>
            </w:pPr>
            <w:r>
              <w:t>2.15.8.2</w:t>
            </w:r>
          </w:p>
        </w:tc>
      </w:tr>
      <w:tr w:rsidR="00940027" w14:paraId="74F65C5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1B4E785" w14:textId="77777777" w:rsidR="00940027" w:rsidRDefault="00940027">
            <w:pPr>
              <w:pStyle w:val="OtherTableBody"/>
            </w:pPr>
            <w:r>
              <w:t>Message Control ID</w:t>
            </w:r>
          </w:p>
        </w:tc>
        <w:tc>
          <w:tcPr>
            <w:tcW w:w="800" w:type="dxa"/>
          </w:tcPr>
          <w:p w14:paraId="4422DD7D" w14:textId="77777777" w:rsidR="00940027" w:rsidRDefault="00940027">
            <w:pPr>
              <w:pStyle w:val="OtherTableBody"/>
              <w:jc w:val="center"/>
            </w:pPr>
            <w:r>
              <w:t>00010</w:t>
            </w:r>
          </w:p>
        </w:tc>
        <w:tc>
          <w:tcPr>
            <w:tcW w:w="600" w:type="dxa"/>
          </w:tcPr>
          <w:p w14:paraId="0897EE23" w14:textId="77777777" w:rsidR="00940027" w:rsidRDefault="00940027">
            <w:pPr>
              <w:pStyle w:val="OtherTableBody"/>
              <w:jc w:val="center"/>
            </w:pPr>
            <w:r>
              <w:t>MSH</w:t>
            </w:r>
          </w:p>
        </w:tc>
        <w:tc>
          <w:tcPr>
            <w:tcW w:w="700" w:type="dxa"/>
          </w:tcPr>
          <w:p w14:paraId="47977381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1836FDF2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10B8FDD7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23EEDB2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D5B1E6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BAADD3D" w14:textId="77777777" w:rsidR="00940027" w:rsidRDefault="00940027">
            <w:pPr>
              <w:pStyle w:val="OtherTableBody"/>
            </w:pPr>
            <w:r>
              <w:t>2.15.9.10</w:t>
            </w:r>
          </w:p>
        </w:tc>
      </w:tr>
      <w:tr w:rsidR="00940027" w14:paraId="7F92666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A41D7D1" w14:textId="77777777" w:rsidR="00940027" w:rsidRDefault="00940027">
            <w:pPr>
              <w:pStyle w:val="OtherTableBody"/>
            </w:pPr>
            <w:r>
              <w:t>Message Profile Identifier</w:t>
            </w:r>
          </w:p>
        </w:tc>
        <w:tc>
          <w:tcPr>
            <w:tcW w:w="800" w:type="dxa"/>
          </w:tcPr>
          <w:p w14:paraId="3B012ECA" w14:textId="77777777" w:rsidR="00940027" w:rsidRDefault="00940027">
            <w:pPr>
              <w:pStyle w:val="OtherTableBody"/>
              <w:jc w:val="center"/>
            </w:pPr>
            <w:r>
              <w:t>01598</w:t>
            </w:r>
          </w:p>
        </w:tc>
        <w:tc>
          <w:tcPr>
            <w:tcW w:w="600" w:type="dxa"/>
          </w:tcPr>
          <w:p w14:paraId="376CC843" w14:textId="77777777" w:rsidR="00940027" w:rsidRDefault="00940027">
            <w:pPr>
              <w:pStyle w:val="OtherTableBody"/>
              <w:jc w:val="center"/>
            </w:pPr>
            <w:r>
              <w:t>MSH</w:t>
            </w:r>
          </w:p>
        </w:tc>
        <w:tc>
          <w:tcPr>
            <w:tcW w:w="700" w:type="dxa"/>
          </w:tcPr>
          <w:p w14:paraId="634B73C0" w14:textId="77777777" w:rsidR="00940027" w:rsidRDefault="00940027">
            <w:pPr>
              <w:pStyle w:val="OtherTableBody"/>
            </w:pPr>
            <w:r>
              <w:t>21</w:t>
            </w:r>
          </w:p>
        </w:tc>
        <w:tc>
          <w:tcPr>
            <w:tcW w:w="600" w:type="dxa"/>
          </w:tcPr>
          <w:p w14:paraId="60A47C8B" w14:textId="77777777" w:rsidR="00940027" w:rsidRDefault="00940027">
            <w:pPr>
              <w:pStyle w:val="OtherTableBody"/>
            </w:pPr>
            <w:r>
              <w:t>427</w:t>
            </w:r>
          </w:p>
        </w:tc>
        <w:tc>
          <w:tcPr>
            <w:tcW w:w="600" w:type="dxa"/>
          </w:tcPr>
          <w:p w14:paraId="214ABAA3" w14:textId="77777777" w:rsidR="00940027" w:rsidRDefault="00940027">
            <w:pPr>
              <w:pStyle w:val="OtherTableBody"/>
            </w:pPr>
            <w:r>
              <w:t>EI</w:t>
            </w:r>
          </w:p>
        </w:tc>
        <w:tc>
          <w:tcPr>
            <w:tcW w:w="700" w:type="dxa"/>
          </w:tcPr>
          <w:p w14:paraId="4AE6C665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1255FFF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8495018" w14:textId="77777777" w:rsidR="00940027" w:rsidRDefault="00940027">
            <w:pPr>
              <w:pStyle w:val="OtherTableBody"/>
            </w:pPr>
            <w:r>
              <w:t>2.15.9.21</w:t>
            </w:r>
          </w:p>
        </w:tc>
      </w:tr>
      <w:tr w:rsidR="00940027" w14:paraId="1CDFA5C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E6EAA40" w14:textId="77777777" w:rsidR="00940027" w:rsidRDefault="00940027">
            <w:pPr>
              <w:pStyle w:val="OtherTableBody"/>
            </w:pPr>
            <w:r>
              <w:t>Message Query Name</w:t>
            </w:r>
          </w:p>
        </w:tc>
        <w:tc>
          <w:tcPr>
            <w:tcW w:w="800" w:type="dxa"/>
          </w:tcPr>
          <w:p w14:paraId="66861B69" w14:textId="77777777" w:rsidR="00940027" w:rsidRDefault="00940027">
            <w:pPr>
              <w:pStyle w:val="OtherTableBody"/>
              <w:jc w:val="center"/>
            </w:pPr>
            <w:r>
              <w:t>01375</w:t>
            </w:r>
          </w:p>
        </w:tc>
        <w:tc>
          <w:tcPr>
            <w:tcW w:w="600" w:type="dxa"/>
          </w:tcPr>
          <w:p w14:paraId="41D673E5" w14:textId="77777777" w:rsidR="00940027" w:rsidRDefault="00940027">
            <w:pPr>
              <w:pStyle w:val="OtherTableBody"/>
              <w:jc w:val="center"/>
            </w:pPr>
            <w:r>
              <w:t>QAK</w:t>
            </w:r>
          </w:p>
        </w:tc>
        <w:tc>
          <w:tcPr>
            <w:tcW w:w="700" w:type="dxa"/>
          </w:tcPr>
          <w:p w14:paraId="5B28EF7B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4C7832FA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3A486CE0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07858ED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9C684AF" w14:textId="77777777" w:rsidR="00940027" w:rsidRDefault="00940027">
            <w:pPr>
              <w:pStyle w:val="OtherTableBody"/>
              <w:jc w:val="center"/>
            </w:pPr>
            <w:r>
              <w:t>0471</w:t>
            </w:r>
          </w:p>
        </w:tc>
        <w:tc>
          <w:tcPr>
            <w:tcW w:w="942" w:type="dxa"/>
          </w:tcPr>
          <w:p w14:paraId="3FDD0398" w14:textId="77777777" w:rsidR="00940027" w:rsidRDefault="00940027">
            <w:pPr>
              <w:pStyle w:val="OtherTableBody"/>
            </w:pPr>
            <w:r>
              <w:t>5.5.2.3</w:t>
            </w:r>
          </w:p>
        </w:tc>
      </w:tr>
      <w:tr w:rsidR="00940027" w14:paraId="7D79737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AE788AD" w14:textId="77777777" w:rsidR="00940027" w:rsidRDefault="00940027">
            <w:pPr>
              <w:pStyle w:val="OtherTableBody"/>
            </w:pPr>
            <w:r>
              <w:t>Message Query Name</w:t>
            </w:r>
          </w:p>
        </w:tc>
        <w:tc>
          <w:tcPr>
            <w:tcW w:w="800" w:type="dxa"/>
          </w:tcPr>
          <w:p w14:paraId="2F733655" w14:textId="77777777" w:rsidR="00940027" w:rsidRDefault="00940027">
            <w:pPr>
              <w:pStyle w:val="OtherTableBody"/>
              <w:jc w:val="center"/>
            </w:pPr>
            <w:r>
              <w:t>01375</w:t>
            </w:r>
          </w:p>
        </w:tc>
        <w:tc>
          <w:tcPr>
            <w:tcW w:w="600" w:type="dxa"/>
          </w:tcPr>
          <w:p w14:paraId="71F81A6A" w14:textId="77777777" w:rsidR="00940027" w:rsidRDefault="00940027">
            <w:pPr>
              <w:pStyle w:val="OtherTableBody"/>
              <w:jc w:val="center"/>
            </w:pPr>
            <w:r>
              <w:t>QID</w:t>
            </w:r>
          </w:p>
        </w:tc>
        <w:tc>
          <w:tcPr>
            <w:tcW w:w="700" w:type="dxa"/>
          </w:tcPr>
          <w:p w14:paraId="561A55E8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4B5E99CB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073EEBE6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13EC804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3027763" w14:textId="77777777" w:rsidR="00940027" w:rsidRDefault="00940027">
            <w:pPr>
              <w:pStyle w:val="OtherTableBody"/>
              <w:jc w:val="center"/>
            </w:pPr>
            <w:r>
              <w:t>0471</w:t>
            </w:r>
          </w:p>
        </w:tc>
        <w:tc>
          <w:tcPr>
            <w:tcW w:w="942" w:type="dxa"/>
          </w:tcPr>
          <w:p w14:paraId="40AB0F5F" w14:textId="77777777" w:rsidR="00940027" w:rsidRDefault="00940027">
            <w:pPr>
              <w:pStyle w:val="OtherTableBody"/>
            </w:pPr>
            <w:r>
              <w:t>5.5.3.2</w:t>
            </w:r>
          </w:p>
        </w:tc>
      </w:tr>
      <w:tr w:rsidR="00940027" w14:paraId="11C1A4C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74FB922" w14:textId="77777777" w:rsidR="00940027" w:rsidRDefault="00940027">
            <w:pPr>
              <w:pStyle w:val="OtherTableBody"/>
            </w:pPr>
            <w:r>
              <w:t>Message Query Name</w:t>
            </w:r>
          </w:p>
        </w:tc>
        <w:tc>
          <w:tcPr>
            <w:tcW w:w="800" w:type="dxa"/>
          </w:tcPr>
          <w:p w14:paraId="087E0E9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01375</w:t>
            </w:r>
          </w:p>
        </w:tc>
        <w:tc>
          <w:tcPr>
            <w:tcW w:w="600" w:type="dxa"/>
          </w:tcPr>
          <w:p w14:paraId="67037EE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QPD</w:t>
            </w:r>
          </w:p>
        </w:tc>
        <w:tc>
          <w:tcPr>
            <w:tcW w:w="700" w:type="dxa"/>
          </w:tcPr>
          <w:p w14:paraId="0C27D33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6EDE850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69A313A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3036802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35DE593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0471</w:t>
            </w:r>
          </w:p>
        </w:tc>
        <w:tc>
          <w:tcPr>
            <w:tcW w:w="942" w:type="dxa"/>
          </w:tcPr>
          <w:p w14:paraId="2E125E8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5.5.4.1</w:t>
            </w:r>
          </w:p>
        </w:tc>
      </w:tr>
      <w:tr w:rsidR="00940027" w14:paraId="3C7F17A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CDA6B0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Message Type</w:t>
            </w:r>
          </w:p>
        </w:tc>
        <w:tc>
          <w:tcPr>
            <w:tcW w:w="800" w:type="dxa"/>
          </w:tcPr>
          <w:p w14:paraId="724919D3" w14:textId="77777777" w:rsidR="00940027" w:rsidRDefault="00940027">
            <w:pPr>
              <w:pStyle w:val="OtherTableBody"/>
              <w:jc w:val="center"/>
            </w:pPr>
            <w:r>
              <w:t>00009</w:t>
            </w:r>
          </w:p>
        </w:tc>
        <w:tc>
          <w:tcPr>
            <w:tcW w:w="600" w:type="dxa"/>
          </w:tcPr>
          <w:p w14:paraId="7970A085" w14:textId="77777777" w:rsidR="00940027" w:rsidRDefault="00940027">
            <w:pPr>
              <w:pStyle w:val="OtherTableBody"/>
              <w:jc w:val="center"/>
            </w:pPr>
            <w:r>
              <w:t>MSH</w:t>
            </w:r>
          </w:p>
        </w:tc>
        <w:tc>
          <w:tcPr>
            <w:tcW w:w="700" w:type="dxa"/>
          </w:tcPr>
          <w:p w14:paraId="70CB0BAB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388B9AFA" w14:textId="77777777" w:rsidR="00940027" w:rsidRDefault="00940027">
            <w:pPr>
              <w:pStyle w:val="OtherTableBody"/>
            </w:pPr>
            <w:r>
              <w:t>15</w:t>
            </w:r>
          </w:p>
        </w:tc>
        <w:tc>
          <w:tcPr>
            <w:tcW w:w="600" w:type="dxa"/>
          </w:tcPr>
          <w:p w14:paraId="5EC54C66" w14:textId="77777777" w:rsidR="00940027" w:rsidRDefault="00940027">
            <w:pPr>
              <w:pStyle w:val="OtherTableBody"/>
            </w:pPr>
            <w:r>
              <w:t>MSG</w:t>
            </w:r>
          </w:p>
        </w:tc>
        <w:tc>
          <w:tcPr>
            <w:tcW w:w="700" w:type="dxa"/>
          </w:tcPr>
          <w:p w14:paraId="5210CE4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9C56E5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6274B42" w14:textId="77777777" w:rsidR="00940027" w:rsidRDefault="00940027">
            <w:pPr>
              <w:pStyle w:val="OtherTableBody"/>
            </w:pPr>
            <w:r>
              <w:t>2.15.9.9</w:t>
            </w:r>
          </w:p>
        </w:tc>
      </w:tr>
      <w:tr w:rsidR="00940027" w14:paraId="506BA81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2BAC14C" w14:textId="77777777" w:rsidR="00940027" w:rsidRDefault="00940027">
            <w:pPr>
              <w:pStyle w:val="OtherTableBody"/>
            </w:pPr>
            <w:r>
              <w:t>Messages Received</w:t>
            </w:r>
          </w:p>
        </w:tc>
        <w:tc>
          <w:tcPr>
            <w:tcW w:w="800" w:type="dxa"/>
          </w:tcPr>
          <w:p w14:paraId="01966ED5" w14:textId="77777777" w:rsidR="00940027" w:rsidRDefault="00940027">
            <w:pPr>
              <w:pStyle w:val="OtherTableBody"/>
              <w:jc w:val="center"/>
            </w:pPr>
            <w:r>
              <w:t>01180</w:t>
            </w:r>
          </w:p>
        </w:tc>
        <w:tc>
          <w:tcPr>
            <w:tcW w:w="600" w:type="dxa"/>
          </w:tcPr>
          <w:p w14:paraId="03269C5A" w14:textId="77777777" w:rsidR="00940027" w:rsidRDefault="00940027">
            <w:pPr>
              <w:pStyle w:val="OtherTableBody"/>
              <w:jc w:val="center"/>
            </w:pPr>
            <w:r>
              <w:t>NST</w:t>
            </w:r>
          </w:p>
        </w:tc>
        <w:tc>
          <w:tcPr>
            <w:tcW w:w="700" w:type="dxa"/>
          </w:tcPr>
          <w:p w14:paraId="7B48DA4C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34EB8464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4A42B556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7C33893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0250A0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7FEAE26" w14:textId="77777777" w:rsidR="00940027" w:rsidRDefault="00940027">
            <w:pPr>
              <w:pStyle w:val="OtherTableBody"/>
            </w:pPr>
            <w:r>
              <w:t>14.4.3.8</w:t>
            </w:r>
          </w:p>
        </w:tc>
      </w:tr>
      <w:tr w:rsidR="00940027" w14:paraId="573D872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D1C74B7" w14:textId="77777777" w:rsidR="00940027" w:rsidRDefault="00940027">
            <w:pPr>
              <w:pStyle w:val="OtherTableBody"/>
            </w:pPr>
            <w:r>
              <w:t>Messages Sent</w:t>
            </w:r>
          </w:p>
        </w:tc>
        <w:tc>
          <w:tcPr>
            <w:tcW w:w="800" w:type="dxa"/>
          </w:tcPr>
          <w:p w14:paraId="57B65BB5" w14:textId="77777777" w:rsidR="00940027" w:rsidRDefault="00940027">
            <w:pPr>
              <w:pStyle w:val="OtherTableBody"/>
              <w:jc w:val="center"/>
            </w:pPr>
            <w:r>
              <w:t>01181</w:t>
            </w:r>
          </w:p>
        </w:tc>
        <w:tc>
          <w:tcPr>
            <w:tcW w:w="600" w:type="dxa"/>
          </w:tcPr>
          <w:p w14:paraId="09E916AF" w14:textId="77777777" w:rsidR="00940027" w:rsidRDefault="00940027">
            <w:pPr>
              <w:pStyle w:val="OtherTableBody"/>
              <w:jc w:val="center"/>
            </w:pPr>
            <w:r>
              <w:t>NST</w:t>
            </w:r>
          </w:p>
        </w:tc>
        <w:tc>
          <w:tcPr>
            <w:tcW w:w="700" w:type="dxa"/>
          </w:tcPr>
          <w:p w14:paraId="4E17E894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064247AB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37C40CB1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7727A42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6D1AC2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4C57C46" w14:textId="77777777" w:rsidR="00940027" w:rsidRDefault="00940027">
            <w:pPr>
              <w:pStyle w:val="OtherTableBody"/>
            </w:pPr>
            <w:r>
              <w:t>14.4.3.9</w:t>
            </w:r>
          </w:p>
        </w:tc>
      </w:tr>
      <w:tr w:rsidR="00940027" w14:paraId="6B8ED53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E7701F0" w14:textId="77777777" w:rsidR="00940027" w:rsidRDefault="00940027">
            <w:pPr>
              <w:pStyle w:val="OtherTableBody"/>
            </w:pPr>
            <w:r>
              <w:t>MFN Control ID</w:t>
            </w:r>
          </w:p>
        </w:tc>
        <w:tc>
          <w:tcPr>
            <w:tcW w:w="800" w:type="dxa"/>
          </w:tcPr>
          <w:p w14:paraId="6692506B" w14:textId="77777777" w:rsidR="00940027" w:rsidRDefault="00940027">
            <w:pPr>
              <w:pStyle w:val="OtherTableBody"/>
              <w:jc w:val="center"/>
            </w:pPr>
            <w:r>
              <w:t>00665</w:t>
            </w:r>
          </w:p>
        </w:tc>
        <w:tc>
          <w:tcPr>
            <w:tcW w:w="600" w:type="dxa"/>
          </w:tcPr>
          <w:p w14:paraId="1623F902" w14:textId="77777777" w:rsidR="00940027" w:rsidRDefault="00940027">
            <w:pPr>
              <w:pStyle w:val="OtherTableBody"/>
              <w:jc w:val="center"/>
            </w:pPr>
            <w:r>
              <w:t>MFA</w:t>
            </w:r>
          </w:p>
        </w:tc>
        <w:tc>
          <w:tcPr>
            <w:tcW w:w="700" w:type="dxa"/>
          </w:tcPr>
          <w:p w14:paraId="7D1476EC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15233A97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038B7A44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18DE3A2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069AD8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132F933" w14:textId="77777777" w:rsidR="00940027" w:rsidRDefault="00940027">
            <w:pPr>
              <w:pStyle w:val="OtherTableBody"/>
            </w:pPr>
            <w:r>
              <w:t>8.5.3.2</w:t>
            </w:r>
          </w:p>
        </w:tc>
      </w:tr>
      <w:tr w:rsidR="00940027" w14:paraId="5BEDA8A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197A2CF" w14:textId="77777777" w:rsidR="00940027" w:rsidRDefault="00940027">
            <w:pPr>
              <w:pStyle w:val="OtherTableBody"/>
            </w:pPr>
            <w:r>
              <w:t>MFN Control ID</w:t>
            </w:r>
          </w:p>
        </w:tc>
        <w:tc>
          <w:tcPr>
            <w:tcW w:w="800" w:type="dxa"/>
          </w:tcPr>
          <w:p w14:paraId="114DBFA3" w14:textId="77777777" w:rsidR="00940027" w:rsidRDefault="00940027">
            <w:pPr>
              <w:pStyle w:val="OtherTableBody"/>
              <w:jc w:val="center"/>
            </w:pPr>
            <w:r>
              <w:t>00665</w:t>
            </w:r>
          </w:p>
        </w:tc>
        <w:tc>
          <w:tcPr>
            <w:tcW w:w="600" w:type="dxa"/>
          </w:tcPr>
          <w:p w14:paraId="6EBD7AEC" w14:textId="77777777" w:rsidR="00940027" w:rsidRDefault="00940027">
            <w:pPr>
              <w:pStyle w:val="OtherTableBody"/>
              <w:jc w:val="center"/>
            </w:pPr>
            <w:r>
              <w:t>MFE</w:t>
            </w:r>
          </w:p>
        </w:tc>
        <w:tc>
          <w:tcPr>
            <w:tcW w:w="700" w:type="dxa"/>
          </w:tcPr>
          <w:p w14:paraId="76219E1A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02BB3AB8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63C84E47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166FE4C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DA918E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B2D8254" w14:textId="77777777" w:rsidR="00940027" w:rsidRDefault="00940027">
            <w:pPr>
              <w:pStyle w:val="OtherTableBody"/>
            </w:pPr>
            <w:r>
              <w:t>8.5.2.2</w:t>
            </w:r>
          </w:p>
        </w:tc>
      </w:tr>
      <w:tr w:rsidR="00940027" w14:paraId="52524C2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76B19B4" w14:textId="77777777" w:rsidR="00940027" w:rsidRDefault="00940027">
            <w:pPr>
              <w:pStyle w:val="OtherTableBody"/>
            </w:pPr>
            <w:r>
              <w:t>MFN Record Level Error Return</w:t>
            </w:r>
          </w:p>
        </w:tc>
        <w:tc>
          <w:tcPr>
            <w:tcW w:w="800" w:type="dxa"/>
          </w:tcPr>
          <w:p w14:paraId="72C5F9D6" w14:textId="77777777" w:rsidR="00940027" w:rsidRDefault="00940027">
            <w:pPr>
              <w:pStyle w:val="OtherTableBody"/>
              <w:jc w:val="center"/>
            </w:pPr>
            <w:r>
              <w:t>00669</w:t>
            </w:r>
          </w:p>
        </w:tc>
        <w:tc>
          <w:tcPr>
            <w:tcW w:w="600" w:type="dxa"/>
          </w:tcPr>
          <w:p w14:paraId="300E72B7" w14:textId="77777777" w:rsidR="00940027" w:rsidRDefault="00940027">
            <w:pPr>
              <w:pStyle w:val="OtherTableBody"/>
              <w:jc w:val="center"/>
            </w:pPr>
            <w:r>
              <w:t>MFA</w:t>
            </w:r>
          </w:p>
        </w:tc>
        <w:tc>
          <w:tcPr>
            <w:tcW w:w="700" w:type="dxa"/>
          </w:tcPr>
          <w:p w14:paraId="3553A694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652A5C45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2522C179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416502D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B2AE1AC" w14:textId="77777777" w:rsidR="00940027" w:rsidRDefault="00940027">
            <w:pPr>
              <w:pStyle w:val="OtherTableBody"/>
              <w:jc w:val="center"/>
            </w:pPr>
            <w:r>
              <w:t>0181</w:t>
            </w:r>
          </w:p>
        </w:tc>
        <w:tc>
          <w:tcPr>
            <w:tcW w:w="942" w:type="dxa"/>
          </w:tcPr>
          <w:p w14:paraId="17206F16" w14:textId="77777777" w:rsidR="00940027" w:rsidRDefault="00940027">
            <w:pPr>
              <w:pStyle w:val="OtherTableBody"/>
            </w:pPr>
            <w:r>
              <w:t>8.5.3.4</w:t>
            </w:r>
          </w:p>
        </w:tc>
      </w:tr>
      <w:tr w:rsidR="00940027" w14:paraId="2715D18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A412221" w14:textId="77777777" w:rsidR="00940027" w:rsidRDefault="00940027">
            <w:pPr>
              <w:pStyle w:val="OtherTableBody"/>
            </w:pPr>
            <w:r>
              <w:t>Military Branch</w:t>
            </w:r>
          </w:p>
        </w:tc>
        <w:tc>
          <w:tcPr>
            <w:tcW w:w="800" w:type="dxa"/>
          </w:tcPr>
          <w:p w14:paraId="6FC72646" w14:textId="77777777" w:rsidR="00940027" w:rsidRDefault="00940027">
            <w:pPr>
              <w:pStyle w:val="OtherTableBody"/>
              <w:jc w:val="center"/>
            </w:pPr>
            <w:r>
              <w:t>01572</w:t>
            </w:r>
          </w:p>
        </w:tc>
        <w:tc>
          <w:tcPr>
            <w:tcW w:w="600" w:type="dxa"/>
          </w:tcPr>
          <w:p w14:paraId="461446E9" w14:textId="77777777" w:rsidR="00940027" w:rsidRDefault="00940027">
            <w:pPr>
              <w:pStyle w:val="OtherTableBody"/>
              <w:jc w:val="center"/>
            </w:pPr>
            <w:r>
              <w:t>PD1</w:t>
            </w:r>
          </w:p>
        </w:tc>
        <w:tc>
          <w:tcPr>
            <w:tcW w:w="700" w:type="dxa"/>
          </w:tcPr>
          <w:p w14:paraId="12F13FAD" w14:textId="77777777" w:rsidR="00940027" w:rsidRDefault="00940027">
            <w:pPr>
              <w:pStyle w:val="OtherTableBody"/>
            </w:pPr>
            <w:r>
              <w:t>19</w:t>
            </w:r>
          </w:p>
        </w:tc>
        <w:tc>
          <w:tcPr>
            <w:tcW w:w="600" w:type="dxa"/>
          </w:tcPr>
          <w:p w14:paraId="4C2479F5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2E6788FE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54FF3BB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EA27AE0" w14:textId="77777777" w:rsidR="00940027" w:rsidRDefault="00940027">
            <w:pPr>
              <w:pStyle w:val="OtherTableBody"/>
              <w:jc w:val="center"/>
            </w:pPr>
            <w:r>
              <w:t>0140</w:t>
            </w:r>
          </w:p>
        </w:tc>
        <w:tc>
          <w:tcPr>
            <w:tcW w:w="942" w:type="dxa"/>
          </w:tcPr>
          <w:p w14:paraId="1A50C156" w14:textId="77777777" w:rsidR="00940027" w:rsidRDefault="00940027">
            <w:pPr>
              <w:pStyle w:val="OtherTableBody"/>
            </w:pPr>
            <w:r>
              <w:t>3.4.10.19</w:t>
            </w:r>
          </w:p>
        </w:tc>
      </w:tr>
      <w:tr w:rsidR="00940027" w14:paraId="63E2B6B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B14780C" w14:textId="77777777" w:rsidR="00940027" w:rsidRDefault="00940027">
            <w:pPr>
              <w:pStyle w:val="OtherTableBody"/>
            </w:pPr>
            <w:r>
              <w:t>Military Handicapped Program</w:t>
            </w:r>
          </w:p>
        </w:tc>
        <w:tc>
          <w:tcPr>
            <w:tcW w:w="800" w:type="dxa"/>
          </w:tcPr>
          <w:p w14:paraId="2B4E20D4" w14:textId="77777777" w:rsidR="00940027" w:rsidRDefault="00940027">
            <w:pPr>
              <w:pStyle w:val="OtherTableBody"/>
              <w:jc w:val="center"/>
            </w:pPr>
            <w:r>
              <w:t>00805</w:t>
            </w:r>
          </w:p>
        </w:tc>
        <w:tc>
          <w:tcPr>
            <w:tcW w:w="600" w:type="dxa"/>
          </w:tcPr>
          <w:p w14:paraId="6F4E2EE4" w14:textId="77777777" w:rsidR="00940027" w:rsidRDefault="00940027">
            <w:pPr>
              <w:pStyle w:val="OtherTableBody"/>
              <w:jc w:val="center"/>
            </w:pPr>
            <w:r>
              <w:t>IN2</w:t>
            </w:r>
          </w:p>
        </w:tc>
        <w:tc>
          <w:tcPr>
            <w:tcW w:w="700" w:type="dxa"/>
          </w:tcPr>
          <w:p w14:paraId="2569E4C7" w14:textId="77777777" w:rsidR="00940027" w:rsidRDefault="00940027">
            <w:pPr>
              <w:pStyle w:val="OtherTableBody"/>
            </w:pPr>
            <w:r>
              <w:t>65</w:t>
            </w:r>
          </w:p>
        </w:tc>
        <w:tc>
          <w:tcPr>
            <w:tcW w:w="600" w:type="dxa"/>
          </w:tcPr>
          <w:p w14:paraId="6A7A7B2F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77D4B28E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35D2F4C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9059EF4" w14:textId="77777777" w:rsidR="00940027" w:rsidRDefault="00940027">
            <w:pPr>
              <w:pStyle w:val="OtherTableBody"/>
              <w:jc w:val="center"/>
            </w:pPr>
            <w:r>
              <w:t>0343</w:t>
            </w:r>
          </w:p>
        </w:tc>
        <w:tc>
          <w:tcPr>
            <w:tcW w:w="942" w:type="dxa"/>
          </w:tcPr>
          <w:p w14:paraId="67AFF1F8" w14:textId="77777777" w:rsidR="00940027" w:rsidRDefault="00940027">
            <w:pPr>
              <w:pStyle w:val="OtherTableBody"/>
            </w:pPr>
            <w:r>
              <w:t>6.5.7.65</w:t>
            </w:r>
          </w:p>
        </w:tc>
      </w:tr>
      <w:tr w:rsidR="00940027" w14:paraId="4721B84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B87B152" w14:textId="77777777" w:rsidR="00940027" w:rsidRDefault="00940027">
            <w:pPr>
              <w:pStyle w:val="OtherTableBody"/>
            </w:pPr>
            <w:r>
              <w:t>Military ID Number</w:t>
            </w:r>
          </w:p>
        </w:tc>
        <w:tc>
          <w:tcPr>
            <w:tcW w:w="800" w:type="dxa"/>
          </w:tcPr>
          <w:p w14:paraId="6FAA446B" w14:textId="77777777" w:rsidR="00940027" w:rsidRDefault="00940027">
            <w:pPr>
              <w:pStyle w:val="OtherTableBody"/>
              <w:jc w:val="center"/>
            </w:pPr>
            <w:r>
              <w:t>00481</w:t>
            </w:r>
          </w:p>
        </w:tc>
        <w:tc>
          <w:tcPr>
            <w:tcW w:w="600" w:type="dxa"/>
          </w:tcPr>
          <w:p w14:paraId="720FAE76" w14:textId="77777777" w:rsidR="00940027" w:rsidRDefault="00940027">
            <w:pPr>
              <w:pStyle w:val="OtherTableBody"/>
              <w:jc w:val="center"/>
            </w:pPr>
            <w:r>
              <w:t>IN2</w:t>
            </w:r>
          </w:p>
        </w:tc>
        <w:tc>
          <w:tcPr>
            <w:tcW w:w="700" w:type="dxa"/>
          </w:tcPr>
          <w:p w14:paraId="5EA4CCCB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73515F2F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13BD8D4E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69E2AD4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81F0CC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A3A3C23" w14:textId="77777777" w:rsidR="00940027" w:rsidRDefault="00940027">
            <w:pPr>
              <w:pStyle w:val="OtherTableBody"/>
            </w:pPr>
            <w:r>
              <w:t>6.5.7.10</w:t>
            </w:r>
          </w:p>
        </w:tc>
      </w:tr>
      <w:tr w:rsidR="00940027" w14:paraId="7D79525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3A719B0" w14:textId="77777777" w:rsidR="00940027" w:rsidRDefault="00940027">
            <w:pPr>
              <w:pStyle w:val="OtherTableBody"/>
            </w:pPr>
            <w:r>
              <w:t>Military Non-Avail Cert On File</w:t>
            </w:r>
          </w:p>
        </w:tc>
        <w:tc>
          <w:tcPr>
            <w:tcW w:w="800" w:type="dxa"/>
          </w:tcPr>
          <w:p w14:paraId="6C9160FB" w14:textId="77777777" w:rsidR="00940027" w:rsidRDefault="00940027">
            <w:pPr>
              <w:pStyle w:val="OtherTableBody"/>
              <w:jc w:val="center"/>
            </w:pPr>
            <w:r>
              <w:t>00489</w:t>
            </w:r>
          </w:p>
        </w:tc>
        <w:tc>
          <w:tcPr>
            <w:tcW w:w="600" w:type="dxa"/>
          </w:tcPr>
          <w:p w14:paraId="20427AB1" w14:textId="77777777" w:rsidR="00940027" w:rsidRDefault="00940027">
            <w:pPr>
              <w:pStyle w:val="OtherTableBody"/>
              <w:jc w:val="center"/>
            </w:pPr>
            <w:r>
              <w:t>IN2</w:t>
            </w:r>
          </w:p>
        </w:tc>
        <w:tc>
          <w:tcPr>
            <w:tcW w:w="700" w:type="dxa"/>
          </w:tcPr>
          <w:p w14:paraId="3169955E" w14:textId="77777777" w:rsidR="00940027" w:rsidRDefault="00940027">
            <w:pPr>
              <w:pStyle w:val="OtherTableBody"/>
            </w:pPr>
            <w:r>
              <w:t>18</w:t>
            </w:r>
          </w:p>
        </w:tc>
        <w:tc>
          <w:tcPr>
            <w:tcW w:w="600" w:type="dxa"/>
          </w:tcPr>
          <w:p w14:paraId="3A941269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5D932920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719D887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3882C65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5A1BF455" w14:textId="77777777" w:rsidR="00940027" w:rsidRDefault="00940027">
            <w:pPr>
              <w:pStyle w:val="OtherTableBody"/>
            </w:pPr>
            <w:r>
              <w:t>6.5.7.18</w:t>
            </w:r>
          </w:p>
        </w:tc>
      </w:tr>
      <w:tr w:rsidR="00940027" w14:paraId="1FE4730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257EDC7" w14:textId="77777777" w:rsidR="00940027" w:rsidRDefault="00940027">
            <w:pPr>
              <w:pStyle w:val="OtherTableBody"/>
            </w:pPr>
            <w:r>
              <w:t>Military Non-Availability Code</w:t>
            </w:r>
          </w:p>
        </w:tc>
        <w:tc>
          <w:tcPr>
            <w:tcW w:w="800" w:type="dxa"/>
          </w:tcPr>
          <w:p w14:paraId="7249CAF9" w14:textId="77777777" w:rsidR="00940027" w:rsidRDefault="00940027">
            <w:pPr>
              <w:pStyle w:val="OtherTableBody"/>
              <w:jc w:val="center"/>
            </w:pPr>
            <w:r>
              <w:t>00736</w:t>
            </w:r>
          </w:p>
        </w:tc>
        <w:tc>
          <w:tcPr>
            <w:tcW w:w="600" w:type="dxa"/>
          </w:tcPr>
          <w:p w14:paraId="13FCB0F0" w14:textId="77777777" w:rsidR="00940027" w:rsidRDefault="00940027">
            <w:pPr>
              <w:pStyle w:val="OtherTableBody"/>
              <w:jc w:val="center"/>
            </w:pPr>
            <w:r>
              <w:t>PV2</w:t>
            </w:r>
          </w:p>
        </w:tc>
        <w:tc>
          <w:tcPr>
            <w:tcW w:w="700" w:type="dxa"/>
          </w:tcPr>
          <w:p w14:paraId="601CB20A" w14:textId="77777777" w:rsidR="00940027" w:rsidRDefault="00940027">
            <w:pPr>
              <w:pStyle w:val="OtherTableBody"/>
            </w:pPr>
            <w:r>
              <w:t>35</w:t>
            </w:r>
          </w:p>
        </w:tc>
        <w:tc>
          <w:tcPr>
            <w:tcW w:w="600" w:type="dxa"/>
          </w:tcPr>
          <w:p w14:paraId="47E71514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07208C3E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06B0D03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82F749D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5F998732" w14:textId="77777777" w:rsidR="00940027" w:rsidRDefault="00940027">
            <w:pPr>
              <w:pStyle w:val="OtherTableBody"/>
            </w:pPr>
            <w:r>
              <w:t>3.4.4.35</w:t>
            </w:r>
          </w:p>
        </w:tc>
      </w:tr>
      <w:tr w:rsidR="00940027" w14:paraId="5C5B14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A1E135D" w14:textId="77777777" w:rsidR="00940027" w:rsidRDefault="00940027">
            <w:pPr>
              <w:pStyle w:val="OtherTableBody"/>
            </w:pPr>
            <w:r>
              <w:t>Military Organization</w:t>
            </w:r>
          </w:p>
        </w:tc>
        <w:tc>
          <w:tcPr>
            <w:tcW w:w="800" w:type="dxa"/>
          </w:tcPr>
          <w:p w14:paraId="0ED98A44" w14:textId="77777777" w:rsidR="00940027" w:rsidRDefault="00940027">
            <w:pPr>
              <w:pStyle w:val="OtherTableBody"/>
              <w:jc w:val="center"/>
            </w:pPr>
            <w:r>
              <w:t>00483</w:t>
            </w:r>
          </w:p>
        </w:tc>
        <w:tc>
          <w:tcPr>
            <w:tcW w:w="600" w:type="dxa"/>
          </w:tcPr>
          <w:p w14:paraId="4A99FE03" w14:textId="77777777" w:rsidR="00940027" w:rsidRDefault="00940027">
            <w:pPr>
              <w:pStyle w:val="OtherTableBody"/>
              <w:jc w:val="center"/>
            </w:pPr>
            <w:r>
              <w:t>IN2</w:t>
            </w:r>
          </w:p>
        </w:tc>
        <w:tc>
          <w:tcPr>
            <w:tcW w:w="700" w:type="dxa"/>
          </w:tcPr>
          <w:p w14:paraId="10B2927C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2DAA46E9" w14:textId="77777777" w:rsidR="00940027" w:rsidRDefault="00940027">
            <w:pPr>
              <w:pStyle w:val="OtherTableBody"/>
            </w:pPr>
            <w:r>
              <w:t>25</w:t>
            </w:r>
          </w:p>
        </w:tc>
        <w:tc>
          <w:tcPr>
            <w:tcW w:w="600" w:type="dxa"/>
          </w:tcPr>
          <w:p w14:paraId="786F2465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5AD4290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836F8F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FF8F1A6" w14:textId="77777777" w:rsidR="00940027" w:rsidRDefault="00940027">
            <w:pPr>
              <w:pStyle w:val="OtherTableBody"/>
            </w:pPr>
            <w:r>
              <w:t>6.5.7.12</w:t>
            </w:r>
          </w:p>
        </w:tc>
      </w:tr>
      <w:tr w:rsidR="00940027" w14:paraId="37BF5E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D283FCC" w14:textId="77777777" w:rsidR="00940027" w:rsidRDefault="00940027">
            <w:pPr>
              <w:pStyle w:val="OtherTableBody"/>
            </w:pPr>
            <w:r>
              <w:t>Military Partnership Code</w:t>
            </w:r>
          </w:p>
        </w:tc>
        <w:tc>
          <w:tcPr>
            <w:tcW w:w="800" w:type="dxa"/>
          </w:tcPr>
          <w:p w14:paraId="7C24480D" w14:textId="77777777" w:rsidR="00940027" w:rsidRDefault="00940027">
            <w:pPr>
              <w:pStyle w:val="OtherTableBody"/>
              <w:jc w:val="center"/>
            </w:pPr>
            <w:r>
              <w:t>00735</w:t>
            </w:r>
          </w:p>
        </w:tc>
        <w:tc>
          <w:tcPr>
            <w:tcW w:w="600" w:type="dxa"/>
          </w:tcPr>
          <w:p w14:paraId="16ED1DDA" w14:textId="77777777" w:rsidR="00940027" w:rsidRDefault="00940027">
            <w:pPr>
              <w:pStyle w:val="OtherTableBody"/>
              <w:jc w:val="center"/>
            </w:pPr>
            <w:r>
              <w:t>PV2</w:t>
            </w:r>
          </w:p>
        </w:tc>
        <w:tc>
          <w:tcPr>
            <w:tcW w:w="700" w:type="dxa"/>
          </w:tcPr>
          <w:p w14:paraId="219EE2E1" w14:textId="77777777" w:rsidR="00940027" w:rsidRDefault="00940027">
            <w:pPr>
              <w:pStyle w:val="OtherTableBody"/>
            </w:pPr>
            <w:r>
              <w:t>34</w:t>
            </w:r>
          </w:p>
        </w:tc>
        <w:tc>
          <w:tcPr>
            <w:tcW w:w="600" w:type="dxa"/>
          </w:tcPr>
          <w:p w14:paraId="67728B6E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305BF5EB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52F614F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58FCE81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38F2053A" w14:textId="77777777" w:rsidR="00940027" w:rsidRDefault="00940027">
            <w:pPr>
              <w:pStyle w:val="OtherTableBody"/>
            </w:pPr>
            <w:r>
              <w:t>3.4.4.34</w:t>
            </w:r>
          </w:p>
        </w:tc>
      </w:tr>
      <w:tr w:rsidR="00940027" w14:paraId="564A682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38C0770" w14:textId="77777777" w:rsidR="00940027" w:rsidRDefault="00940027">
            <w:pPr>
              <w:pStyle w:val="OtherTableBody"/>
            </w:pPr>
            <w:r>
              <w:t>Military Rank/Grade</w:t>
            </w:r>
          </w:p>
        </w:tc>
        <w:tc>
          <w:tcPr>
            <w:tcW w:w="800" w:type="dxa"/>
          </w:tcPr>
          <w:p w14:paraId="6E062488" w14:textId="77777777" w:rsidR="00940027" w:rsidRDefault="00940027">
            <w:pPr>
              <w:pStyle w:val="OtherTableBody"/>
              <w:jc w:val="center"/>
            </w:pPr>
            <w:r>
              <w:t>00486</w:t>
            </w:r>
          </w:p>
        </w:tc>
        <w:tc>
          <w:tcPr>
            <w:tcW w:w="600" w:type="dxa"/>
          </w:tcPr>
          <w:p w14:paraId="7CB4753B" w14:textId="77777777" w:rsidR="00940027" w:rsidRDefault="00940027">
            <w:pPr>
              <w:pStyle w:val="OtherTableBody"/>
              <w:jc w:val="center"/>
            </w:pPr>
            <w:r>
              <w:t>PD1</w:t>
            </w:r>
          </w:p>
        </w:tc>
        <w:tc>
          <w:tcPr>
            <w:tcW w:w="700" w:type="dxa"/>
          </w:tcPr>
          <w:p w14:paraId="32025424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1E62BEB9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4D3B8A49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0034EC8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96216D7" w14:textId="77777777" w:rsidR="00940027" w:rsidRDefault="00940027">
            <w:pPr>
              <w:pStyle w:val="OtherTableBody"/>
              <w:jc w:val="center"/>
            </w:pPr>
            <w:r>
              <w:t>0141</w:t>
            </w:r>
          </w:p>
        </w:tc>
        <w:tc>
          <w:tcPr>
            <w:tcW w:w="942" w:type="dxa"/>
          </w:tcPr>
          <w:p w14:paraId="1312E0E5" w14:textId="77777777" w:rsidR="00940027" w:rsidRDefault="00940027">
            <w:pPr>
              <w:pStyle w:val="OtherTableBody"/>
            </w:pPr>
            <w:r>
              <w:t>3.4.10.20</w:t>
            </w:r>
          </w:p>
        </w:tc>
      </w:tr>
      <w:tr w:rsidR="00940027" w14:paraId="7DFCB87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F8B83BD" w14:textId="77777777" w:rsidR="00940027" w:rsidRDefault="00940027">
            <w:pPr>
              <w:pStyle w:val="OtherTableBody"/>
            </w:pPr>
            <w:r>
              <w:t>Military Rank/Grade</w:t>
            </w:r>
          </w:p>
        </w:tc>
        <w:tc>
          <w:tcPr>
            <w:tcW w:w="800" w:type="dxa"/>
          </w:tcPr>
          <w:p w14:paraId="2649D5B5" w14:textId="77777777" w:rsidR="00940027" w:rsidRDefault="00940027">
            <w:pPr>
              <w:pStyle w:val="OtherTableBody"/>
              <w:jc w:val="center"/>
            </w:pPr>
            <w:r>
              <w:t>00486</w:t>
            </w:r>
          </w:p>
        </w:tc>
        <w:tc>
          <w:tcPr>
            <w:tcW w:w="600" w:type="dxa"/>
          </w:tcPr>
          <w:p w14:paraId="799857E4" w14:textId="77777777" w:rsidR="00940027" w:rsidRDefault="00940027">
            <w:pPr>
              <w:pStyle w:val="OtherTableBody"/>
              <w:jc w:val="center"/>
            </w:pPr>
            <w:r>
              <w:t>IN2</w:t>
            </w:r>
          </w:p>
        </w:tc>
        <w:tc>
          <w:tcPr>
            <w:tcW w:w="700" w:type="dxa"/>
          </w:tcPr>
          <w:p w14:paraId="6470CF8B" w14:textId="77777777" w:rsidR="00940027" w:rsidRDefault="00940027">
            <w:pPr>
              <w:pStyle w:val="OtherTableBody"/>
            </w:pPr>
            <w:r>
              <w:t>15</w:t>
            </w:r>
          </w:p>
        </w:tc>
        <w:tc>
          <w:tcPr>
            <w:tcW w:w="600" w:type="dxa"/>
          </w:tcPr>
          <w:p w14:paraId="56D7024D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11803904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7F17F74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576AB7F" w14:textId="77777777" w:rsidR="00940027" w:rsidRDefault="00940027">
            <w:pPr>
              <w:pStyle w:val="OtherTableBody"/>
              <w:jc w:val="center"/>
            </w:pPr>
            <w:r>
              <w:t>0141</w:t>
            </w:r>
          </w:p>
        </w:tc>
        <w:tc>
          <w:tcPr>
            <w:tcW w:w="942" w:type="dxa"/>
          </w:tcPr>
          <w:p w14:paraId="449E0A44" w14:textId="77777777" w:rsidR="00940027" w:rsidRDefault="00940027">
            <w:pPr>
              <w:pStyle w:val="OtherTableBody"/>
            </w:pPr>
            <w:r>
              <w:t>6.5.7.15</w:t>
            </w:r>
          </w:p>
        </w:tc>
      </w:tr>
      <w:tr w:rsidR="00940027" w14:paraId="6A3D718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33D2D9A" w14:textId="77777777" w:rsidR="00940027" w:rsidRDefault="00940027">
            <w:pPr>
              <w:pStyle w:val="OtherTableBody"/>
            </w:pPr>
            <w:r>
              <w:t>Military Retire Date</w:t>
            </w:r>
          </w:p>
        </w:tc>
        <w:tc>
          <w:tcPr>
            <w:tcW w:w="800" w:type="dxa"/>
          </w:tcPr>
          <w:p w14:paraId="3D0B69B4" w14:textId="77777777" w:rsidR="00940027" w:rsidRDefault="00940027">
            <w:pPr>
              <w:pStyle w:val="OtherTableBody"/>
              <w:jc w:val="center"/>
            </w:pPr>
            <w:r>
              <w:t>00488</w:t>
            </w:r>
          </w:p>
        </w:tc>
        <w:tc>
          <w:tcPr>
            <w:tcW w:w="600" w:type="dxa"/>
          </w:tcPr>
          <w:p w14:paraId="79E2E26C" w14:textId="77777777" w:rsidR="00940027" w:rsidRDefault="00940027">
            <w:pPr>
              <w:pStyle w:val="OtherTableBody"/>
              <w:jc w:val="center"/>
            </w:pPr>
            <w:r>
              <w:t>IN2</w:t>
            </w:r>
          </w:p>
        </w:tc>
        <w:tc>
          <w:tcPr>
            <w:tcW w:w="700" w:type="dxa"/>
          </w:tcPr>
          <w:p w14:paraId="101546BE" w14:textId="77777777" w:rsidR="00940027" w:rsidRDefault="00940027">
            <w:pPr>
              <w:pStyle w:val="OtherTableBody"/>
            </w:pPr>
            <w:r>
              <w:t>17</w:t>
            </w:r>
          </w:p>
        </w:tc>
        <w:tc>
          <w:tcPr>
            <w:tcW w:w="600" w:type="dxa"/>
          </w:tcPr>
          <w:p w14:paraId="1B47A418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266EE19F" w14:textId="77777777" w:rsidR="00940027" w:rsidRDefault="00940027">
            <w:pPr>
              <w:pStyle w:val="OtherTableBody"/>
            </w:pPr>
            <w:r>
              <w:t>DT</w:t>
            </w:r>
          </w:p>
        </w:tc>
        <w:tc>
          <w:tcPr>
            <w:tcW w:w="700" w:type="dxa"/>
          </w:tcPr>
          <w:p w14:paraId="06D24D6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CEF5A0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55EA06F" w14:textId="77777777" w:rsidR="00940027" w:rsidRDefault="00940027">
            <w:pPr>
              <w:pStyle w:val="OtherTableBody"/>
            </w:pPr>
            <w:r>
              <w:t>6.5.7.17</w:t>
            </w:r>
          </w:p>
        </w:tc>
      </w:tr>
      <w:tr w:rsidR="00940027" w14:paraId="1149D07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2393284" w14:textId="77777777" w:rsidR="00940027" w:rsidRDefault="00940027">
            <w:pPr>
              <w:pStyle w:val="OtherTableBody"/>
            </w:pPr>
            <w:r>
              <w:t>Military Service</w:t>
            </w:r>
          </w:p>
        </w:tc>
        <w:tc>
          <w:tcPr>
            <w:tcW w:w="800" w:type="dxa"/>
          </w:tcPr>
          <w:p w14:paraId="7753D00F" w14:textId="77777777" w:rsidR="00940027" w:rsidRDefault="00940027">
            <w:pPr>
              <w:pStyle w:val="OtherTableBody"/>
              <w:jc w:val="center"/>
            </w:pPr>
            <w:r>
              <w:t>00485</w:t>
            </w:r>
          </w:p>
        </w:tc>
        <w:tc>
          <w:tcPr>
            <w:tcW w:w="600" w:type="dxa"/>
          </w:tcPr>
          <w:p w14:paraId="6561D50B" w14:textId="77777777" w:rsidR="00940027" w:rsidRDefault="00940027">
            <w:pPr>
              <w:pStyle w:val="OtherTableBody"/>
              <w:jc w:val="center"/>
            </w:pPr>
            <w:r>
              <w:t>IN2</w:t>
            </w:r>
          </w:p>
        </w:tc>
        <w:tc>
          <w:tcPr>
            <w:tcW w:w="700" w:type="dxa"/>
          </w:tcPr>
          <w:p w14:paraId="7537021A" w14:textId="77777777" w:rsidR="00940027" w:rsidRDefault="00940027">
            <w:pPr>
              <w:pStyle w:val="OtherTableBody"/>
            </w:pPr>
            <w:r>
              <w:t>14</w:t>
            </w:r>
          </w:p>
        </w:tc>
        <w:tc>
          <w:tcPr>
            <w:tcW w:w="600" w:type="dxa"/>
          </w:tcPr>
          <w:p w14:paraId="5A5889FE" w14:textId="77777777" w:rsidR="00940027" w:rsidRDefault="00940027">
            <w:pPr>
              <w:pStyle w:val="OtherTableBody"/>
            </w:pPr>
            <w:r>
              <w:t>14</w:t>
            </w:r>
          </w:p>
        </w:tc>
        <w:tc>
          <w:tcPr>
            <w:tcW w:w="600" w:type="dxa"/>
          </w:tcPr>
          <w:p w14:paraId="11B2BA81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10A9A98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7DA5306" w14:textId="77777777" w:rsidR="00940027" w:rsidRDefault="00940027">
            <w:pPr>
              <w:pStyle w:val="OtherTableBody"/>
              <w:jc w:val="center"/>
            </w:pPr>
            <w:r>
              <w:t>0140</w:t>
            </w:r>
          </w:p>
        </w:tc>
        <w:tc>
          <w:tcPr>
            <w:tcW w:w="942" w:type="dxa"/>
          </w:tcPr>
          <w:p w14:paraId="6DAFEDFC" w14:textId="77777777" w:rsidR="00940027" w:rsidRDefault="00940027">
            <w:pPr>
              <w:pStyle w:val="OtherTableBody"/>
            </w:pPr>
            <w:r>
              <w:t>6.5.7.14</w:t>
            </w:r>
          </w:p>
        </w:tc>
      </w:tr>
      <w:tr w:rsidR="00940027" w14:paraId="57B646F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7CF18B5" w14:textId="77777777" w:rsidR="00940027" w:rsidRDefault="00940027">
            <w:pPr>
              <w:pStyle w:val="OtherTableBody"/>
            </w:pPr>
            <w:r>
              <w:t>Military Sponsor Name</w:t>
            </w:r>
          </w:p>
        </w:tc>
        <w:tc>
          <w:tcPr>
            <w:tcW w:w="800" w:type="dxa"/>
          </w:tcPr>
          <w:p w14:paraId="3EF3A96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00480</w:t>
            </w:r>
          </w:p>
        </w:tc>
        <w:tc>
          <w:tcPr>
            <w:tcW w:w="600" w:type="dxa"/>
          </w:tcPr>
          <w:p w14:paraId="24B793F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IN2</w:t>
            </w:r>
          </w:p>
        </w:tc>
        <w:tc>
          <w:tcPr>
            <w:tcW w:w="700" w:type="dxa"/>
          </w:tcPr>
          <w:p w14:paraId="31B51F2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9</w:t>
            </w:r>
          </w:p>
        </w:tc>
        <w:tc>
          <w:tcPr>
            <w:tcW w:w="600" w:type="dxa"/>
          </w:tcPr>
          <w:p w14:paraId="0C784D7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E40C09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XPN</w:t>
            </w:r>
          </w:p>
        </w:tc>
        <w:tc>
          <w:tcPr>
            <w:tcW w:w="700" w:type="dxa"/>
          </w:tcPr>
          <w:p w14:paraId="152881E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4E0D0F5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6611E620" w14:textId="77777777" w:rsidR="00940027" w:rsidRDefault="00940027">
            <w:pPr>
              <w:pStyle w:val="OtherTableBody"/>
            </w:pPr>
            <w:r>
              <w:t>6.5.7.9</w:t>
            </w:r>
          </w:p>
        </w:tc>
      </w:tr>
      <w:tr w:rsidR="00940027" w14:paraId="3906C13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6CC8C48" w14:textId="77777777" w:rsidR="00940027" w:rsidRDefault="00940027">
            <w:pPr>
              <w:pStyle w:val="OtherTableBody"/>
            </w:pPr>
            <w:r>
              <w:t>Military Station</w:t>
            </w:r>
          </w:p>
        </w:tc>
        <w:tc>
          <w:tcPr>
            <w:tcW w:w="800" w:type="dxa"/>
          </w:tcPr>
          <w:p w14:paraId="702E5BE1" w14:textId="77777777" w:rsidR="00940027" w:rsidRDefault="00940027">
            <w:pPr>
              <w:pStyle w:val="OtherTableBody"/>
              <w:jc w:val="center"/>
            </w:pPr>
            <w:r>
              <w:t>00484</w:t>
            </w:r>
          </w:p>
        </w:tc>
        <w:tc>
          <w:tcPr>
            <w:tcW w:w="600" w:type="dxa"/>
          </w:tcPr>
          <w:p w14:paraId="3D87A9A5" w14:textId="77777777" w:rsidR="00940027" w:rsidRDefault="00940027">
            <w:pPr>
              <w:pStyle w:val="OtherTableBody"/>
              <w:jc w:val="center"/>
            </w:pPr>
            <w:r>
              <w:t>IN2</w:t>
            </w:r>
          </w:p>
        </w:tc>
        <w:tc>
          <w:tcPr>
            <w:tcW w:w="700" w:type="dxa"/>
          </w:tcPr>
          <w:p w14:paraId="1883EFCB" w14:textId="77777777" w:rsidR="00940027" w:rsidRDefault="00940027">
            <w:pPr>
              <w:pStyle w:val="OtherTableBody"/>
            </w:pPr>
            <w:r>
              <w:t>13</w:t>
            </w:r>
          </w:p>
        </w:tc>
        <w:tc>
          <w:tcPr>
            <w:tcW w:w="600" w:type="dxa"/>
          </w:tcPr>
          <w:p w14:paraId="1892F1DA" w14:textId="77777777" w:rsidR="00940027" w:rsidRDefault="00940027">
            <w:pPr>
              <w:pStyle w:val="OtherTableBody"/>
            </w:pPr>
            <w:r>
              <w:t>25</w:t>
            </w:r>
          </w:p>
        </w:tc>
        <w:tc>
          <w:tcPr>
            <w:tcW w:w="600" w:type="dxa"/>
          </w:tcPr>
          <w:p w14:paraId="5854E706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4C2FBF2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EC5EDB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A3CC963" w14:textId="77777777" w:rsidR="00940027" w:rsidRDefault="00940027">
            <w:pPr>
              <w:pStyle w:val="OtherTableBody"/>
            </w:pPr>
            <w:r>
              <w:t>6.5.7.13</w:t>
            </w:r>
          </w:p>
        </w:tc>
      </w:tr>
      <w:tr w:rsidR="00940027" w14:paraId="154B525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3303F0A" w14:textId="77777777" w:rsidR="00940027" w:rsidRDefault="00940027">
            <w:pPr>
              <w:pStyle w:val="OtherTableBody"/>
            </w:pPr>
            <w:r>
              <w:t>Military Status</w:t>
            </w:r>
          </w:p>
        </w:tc>
        <w:tc>
          <w:tcPr>
            <w:tcW w:w="800" w:type="dxa"/>
          </w:tcPr>
          <w:p w14:paraId="7CEF4276" w14:textId="77777777" w:rsidR="00940027" w:rsidRDefault="00940027">
            <w:pPr>
              <w:pStyle w:val="OtherTableBody"/>
              <w:jc w:val="center"/>
            </w:pPr>
            <w:r>
              <w:t>00487</w:t>
            </w:r>
          </w:p>
        </w:tc>
        <w:tc>
          <w:tcPr>
            <w:tcW w:w="600" w:type="dxa"/>
          </w:tcPr>
          <w:p w14:paraId="01D5B549" w14:textId="77777777" w:rsidR="00940027" w:rsidRDefault="00940027">
            <w:pPr>
              <w:pStyle w:val="OtherTableBody"/>
              <w:jc w:val="center"/>
            </w:pPr>
            <w:r>
              <w:t>IN2</w:t>
            </w:r>
          </w:p>
        </w:tc>
        <w:tc>
          <w:tcPr>
            <w:tcW w:w="700" w:type="dxa"/>
          </w:tcPr>
          <w:p w14:paraId="7E987447" w14:textId="77777777" w:rsidR="00940027" w:rsidRDefault="00940027">
            <w:pPr>
              <w:pStyle w:val="OtherTableBody"/>
            </w:pPr>
            <w:r>
              <w:t>16</w:t>
            </w:r>
          </w:p>
        </w:tc>
        <w:tc>
          <w:tcPr>
            <w:tcW w:w="600" w:type="dxa"/>
          </w:tcPr>
          <w:p w14:paraId="39B1C1EE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736994DC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3480AE1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7A4617B" w14:textId="77777777" w:rsidR="00940027" w:rsidRDefault="00940027">
            <w:pPr>
              <w:pStyle w:val="OtherTableBody"/>
              <w:jc w:val="center"/>
            </w:pPr>
            <w:r>
              <w:t>0142</w:t>
            </w:r>
          </w:p>
        </w:tc>
        <w:tc>
          <w:tcPr>
            <w:tcW w:w="942" w:type="dxa"/>
          </w:tcPr>
          <w:p w14:paraId="083C8873" w14:textId="77777777" w:rsidR="00940027" w:rsidRDefault="00940027">
            <w:pPr>
              <w:pStyle w:val="OtherTableBody"/>
            </w:pPr>
            <w:r>
              <w:t>6.5.7.16</w:t>
            </w:r>
          </w:p>
        </w:tc>
      </w:tr>
      <w:tr w:rsidR="00940027" w14:paraId="46B7D51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5A172D3" w14:textId="77777777" w:rsidR="00940027" w:rsidRDefault="00940027">
            <w:pPr>
              <w:pStyle w:val="OtherTableBody"/>
            </w:pPr>
            <w:r>
              <w:t>Military Status</w:t>
            </w:r>
          </w:p>
        </w:tc>
        <w:tc>
          <w:tcPr>
            <w:tcW w:w="800" w:type="dxa"/>
          </w:tcPr>
          <w:p w14:paraId="1DBEBF21" w14:textId="77777777" w:rsidR="00940027" w:rsidRDefault="00940027">
            <w:pPr>
              <w:pStyle w:val="OtherTableBody"/>
              <w:jc w:val="center"/>
            </w:pPr>
            <w:r>
              <w:t>01573</w:t>
            </w:r>
          </w:p>
        </w:tc>
        <w:tc>
          <w:tcPr>
            <w:tcW w:w="600" w:type="dxa"/>
          </w:tcPr>
          <w:p w14:paraId="39B70A7D" w14:textId="77777777" w:rsidR="00940027" w:rsidRDefault="00940027">
            <w:pPr>
              <w:pStyle w:val="OtherTableBody"/>
              <w:jc w:val="center"/>
            </w:pPr>
            <w:r>
              <w:t>PD1</w:t>
            </w:r>
          </w:p>
        </w:tc>
        <w:tc>
          <w:tcPr>
            <w:tcW w:w="700" w:type="dxa"/>
          </w:tcPr>
          <w:p w14:paraId="3E1A2B69" w14:textId="77777777" w:rsidR="00940027" w:rsidRDefault="00940027">
            <w:pPr>
              <w:pStyle w:val="OtherTableBody"/>
            </w:pPr>
            <w:r>
              <w:t>21</w:t>
            </w:r>
          </w:p>
        </w:tc>
        <w:tc>
          <w:tcPr>
            <w:tcW w:w="600" w:type="dxa"/>
          </w:tcPr>
          <w:p w14:paraId="0D00385C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5C7ED366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0880CFD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0B13DA5" w14:textId="77777777" w:rsidR="00940027" w:rsidRDefault="00940027">
            <w:pPr>
              <w:pStyle w:val="OtherTableBody"/>
              <w:jc w:val="center"/>
            </w:pPr>
            <w:r>
              <w:t>0142</w:t>
            </w:r>
          </w:p>
        </w:tc>
        <w:tc>
          <w:tcPr>
            <w:tcW w:w="942" w:type="dxa"/>
          </w:tcPr>
          <w:p w14:paraId="3A96D00A" w14:textId="77777777" w:rsidR="00940027" w:rsidRDefault="00940027">
            <w:pPr>
              <w:pStyle w:val="OtherTableBody"/>
            </w:pPr>
            <w:r>
              <w:t>3.4.10.21</w:t>
            </w:r>
          </w:p>
        </w:tc>
      </w:tr>
      <w:tr w:rsidR="00940027" w14:paraId="1FA6039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576BBCF" w14:textId="77777777" w:rsidR="00940027" w:rsidRDefault="00940027">
            <w:pPr>
              <w:pStyle w:val="OtherTableBody"/>
            </w:pPr>
            <w:r>
              <w:t>Minimum Collection Volume</w:t>
            </w:r>
          </w:p>
        </w:tc>
        <w:tc>
          <w:tcPr>
            <w:tcW w:w="800" w:type="dxa"/>
          </w:tcPr>
          <w:p w14:paraId="070FAF9F" w14:textId="77777777" w:rsidR="00940027" w:rsidRDefault="00940027">
            <w:pPr>
              <w:pStyle w:val="OtherTableBody"/>
              <w:jc w:val="center"/>
            </w:pPr>
            <w:r>
              <w:t>00651</w:t>
            </w:r>
          </w:p>
        </w:tc>
        <w:tc>
          <w:tcPr>
            <w:tcW w:w="600" w:type="dxa"/>
          </w:tcPr>
          <w:p w14:paraId="7FD11BCF" w14:textId="77777777" w:rsidR="00940027" w:rsidRDefault="00940027">
            <w:pPr>
              <w:pStyle w:val="OtherTableBody"/>
              <w:jc w:val="center"/>
            </w:pPr>
            <w:r>
              <w:t>OM4</w:t>
            </w:r>
          </w:p>
        </w:tc>
        <w:tc>
          <w:tcPr>
            <w:tcW w:w="700" w:type="dxa"/>
          </w:tcPr>
          <w:p w14:paraId="1424C51F" w14:textId="77777777" w:rsidR="00940027" w:rsidRDefault="00940027">
            <w:pPr>
              <w:pStyle w:val="OtherTableBody"/>
            </w:pPr>
            <w:r>
              <w:t>11</w:t>
            </w:r>
          </w:p>
        </w:tc>
        <w:tc>
          <w:tcPr>
            <w:tcW w:w="600" w:type="dxa"/>
          </w:tcPr>
          <w:p w14:paraId="61AADF8C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734EDAEB" w14:textId="77777777" w:rsidR="00940027" w:rsidRDefault="00940027">
            <w:pPr>
              <w:pStyle w:val="OtherTableBody"/>
            </w:pPr>
            <w:r>
              <w:t>CQ</w:t>
            </w:r>
          </w:p>
        </w:tc>
        <w:tc>
          <w:tcPr>
            <w:tcW w:w="700" w:type="dxa"/>
          </w:tcPr>
          <w:p w14:paraId="33315A2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75BD8C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998A2AF" w14:textId="77777777" w:rsidR="00940027" w:rsidRDefault="00940027">
            <w:pPr>
              <w:pStyle w:val="OtherTableBody"/>
            </w:pPr>
            <w:r>
              <w:t>8.8.11.11</w:t>
            </w:r>
          </w:p>
        </w:tc>
      </w:tr>
      <w:tr w:rsidR="00940027" w14:paraId="26CD2F9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EE4A6E6" w14:textId="77777777" w:rsidR="00940027" w:rsidRDefault="00940027">
            <w:pPr>
              <w:pStyle w:val="OtherTableBody"/>
            </w:pPr>
            <w:r>
              <w:t>Minimum Meaningful Increments</w:t>
            </w:r>
          </w:p>
        </w:tc>
        <w:tc>
          <w:tcPr>
            <w:tcW w:w="800" w:type="dxa"/>
          </w:tcPr>
          <w:p w14:paraId="64E3A6BC" w14:textId="77777777" w:rsidR="00940027" w:rsidRDefault="00940027">
            <w:pPr>
              <w:pStyle w:val="OtherTableBody"/>
              <w:jc w:val="center"/>
            </w:pPr>
            <w:r>
              <w:t>00635</w:t>
            </w:r>
          </w:p>
        </w:tc>
        <w:tc>
          <w:tcPr>
            <w:tcW w:w="600" w:type="dxa"/>
          </w:tcPr>
          <w:p w14:paraId="0C806AB1" w14:textId="77777777" w:rsidR="00940027" w:rsidRDefault="00940027">
            <w:pPr>
              <w:pStyle w:val="OtherTableBody"/>
              <w:jc w:val="center"/>
            </w:pPr>
            <w:r>
              <w:t>OM2</w:t>
            </w:r>
          </w:p>
        </w:tc>
        <w:tc>
          <w:tcPr>
            <w:tcW w:w="700" w:type="dxa"/>
          </w:tcPr>
          <w:p w14:paraId="3589CD76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029BF473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33FD8551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1FF04E5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0FA4F3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DBF1673" w14:textId="77777777" w:rsidR="00940027" w:rsidRDefault="00940027">
            <w:pPr>
              <w:pStyle w:val="OtherTableBody"/>
            </w:pPr>
            <w:r>
              <w:t>8.8.9.10</w:t>
            </w:r>
          </w:p>
        </w:tc>
      </w:tr>
      <w:tr w:rsidR="00940027" w14:paraId="25FFFFE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8A695D5" w14:textId="77777777" w:rsidR="00940027" w:rsidRDefault="00940027">
            <w:pPr>
              <w:pStyle w:val="OtherTableBody"/>
            </w:pPr>
            <w:r>
              <w:t>Minimum Price</w:t>
            </w:r>
          </w:p>
        </w:tc>
        <w:tc>
          <w:tcPr>
            <w:tcW w:w="800" w:type="dxa"/>
          </w:tcPr>
          <w:p w14:paraId="19CEE326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01002</w:t>
            </w:r>
          </w:p>
        </w:tc>
        <w:tc>
          <w:tcPr>
            <w:tcW w:w="600" w:type="dxa"/>
          </w:tcPr>
          <w:p w14:paraId="30ECE952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PRC</w:t>
            </w:r>
          </w:p>
        </w:tc>
        <w:tc>
          <w:tcPr>
            <w:tcW w:w="700" w:type="dxa"/>
          </w:tcPr>
          <w:p w14:paraId="0BBFB15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9</w:t>
            </w:r>
          </w:p>
        </w:tc>
        <w:tc>
          <w:tcPr>
            <w:tcW w:w="600" w:type="dxa"/>
          </w:tcPr>
          <w:p w14:paraId="5402A26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12</w:t>
            </w:r>
          </w:p>
        </w:tc>
        <w:tc>
          <w:tcPr>
            <w:tcW w:w="600" w:type="dxa"/>
          </w:tcPr>
          <w:p w14:paraId="041C4C4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MO</w:t>
            </w:r>
          </w:p>
        </w:tc>
        <w:tc>
          <w:tcPr>
            <w:tcW w:w="700" w:type="dxa"/>
          </w:tcPr>
          <w:p w14:paraId="4CA77FAF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</w:p>
        </w:tc>
        <w:tc>
          <w:tcPr>
            <w:tcW w:w="700" w:type="dxa"/>
          </w:tcPr>
          <w:p w14:paraId="50DA3D62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</w:p>
        </w:tc>
        <w:tc>
          <w:tcPr>
            <w:tcW w:w="942" w:type="dxa"/>
          </w:tcPr>
          <w:p w14:paraId="5F71A62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8.10.3.9</w:t>
            </w:r>
          </w:p>
        </w:tc>
      </w:tr>
      <w:tr w:rsidR="00940027" w14:paraId="28EB227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90A3E8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Minimum Quantity</w:t>
            </w:r>
          </w:p>
        </w:tc>
        <w:tc>
          <w:tcPr>
            <w:tcW w:w="800" w:type="dxa"/>
          </w:tcPr>
          <w:p w14:paraId="490D9E8E" w14:textId="77777777" w:rsidR="00940027" w:rsidRDefault="00940027">
            <w:pPr>
              <w:pStyle w:val="OtherTableBody"/>
              <w:jc w:val="center"/>
            </w:pPr>
            <w:r>
              <w:t>01000</w:t>
            </w:r>
          </w:p>
        </w:tc>
        <w:tc>
          <w:tcPr>
            <w:tcW w:w="600" w:type="dxa"/>
          </w:tcPr>
          <w:p w14:paraId="2A887B70" w14:textId="77777777" w:rsidR="00940027" w:rsidRDefault="00940027">
            <w:pPr>
              <w:pStyle w:val="OtherTableBody"/>
              <w:jc w:val="center"/>
            </w:pPr>
            <w:r>
              <w:t>PRC</w:t>
            </w:r>
          </w:p>
        </w:tc>
        <w:tc>
          <w:tcPr>
            <w:tcW w:w="700" w:type="dxa"/>
          </w:tcPr>
          <w:p w14:paraId="50F446F6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46532BF3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7FC9E848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7FE11EA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A618FF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BDC9920" w14:textId="77777777" w:rsidR="00940027" w:rsidRDefault="00940027">
            <w:pPr>
              <w:pStyle w:val="OtherTableBody"/>
            </w:pPr>
            <w:r>
              <w:t>8.10.3.7</w:t>
            </w:r>
          </w:p>
        </w:tc>
      </w:tr>
      <w:tr w:rsidR="00940027" w14:paraId="386248F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F96E249" w14:textId="77777777" w:rsidR="00940027" w:rsidRDefault="00940027">
            <w:pPr>
              <w:pStyle w:val="OtherTableBody"/>
            </w:pPr>
            <w:r>
              <w:t>Modality</w:t>
            </w:r>
          </w:p>
        </w:tc>
        <w:tc>
          <w:tcPr>
            <w:tcW w:w="800" w:type="dxa"/>
          </w:tcPr>
          <w:p w14:paraId="3A73F24C" w14:textId="77777777" w:rsidR="00940027" w:rsidRDefault="00940027">
            <w:pPr>
              <w:pStyle w:val="OtherTableBody"/>
              <w:jc w:val="center"/>
            </w:pPr>
            <w:r>
              <w:t>01661</w:t>
            </w:r>
          </w:p>
        </w:tc>
        <w:tc>
          <w:tcPr>
            <w:tcW w:w="600" w:type="dxa"/>
          </w:tcPr>
          <w:p w14:paraId="0D23170B" w14:textId="77777777" w:rsidR="00940027" w:rsidRDefault="00940027">
            <w:pPr>
              <w:pStyle w:val="OtherTableBody"/>
              <w:jc w:val="center"/>
            </w:pPr>
            <w:r>
              <w:t>IPC</w:t>
            </w:r>
          </w:p>
        </w:tc>
        <w:tc>
          <w:tcPr>
            <w:tcW w:w="700" w:type="dxa"/>
          </w:tcPr>
          <w:p w14:paraId="1637B4C6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721ED71C" w14:textId="77777777" w:rsidR="00940027" w:rsidRDefault="00940027">
            <w:pPr>
              <w:pStyle w:val="OtherTableBody"/>
            </w:pPr>
            <w:r>
              <w:t>16</w:t>
            </w:r>
          </w:p>
        </w:tc>
        <w:tc>
          <w:tcPr>
            <w:tcW w:w="600" w:type="dxa"/>
          </w:tcPr>
          <w:p w14:paraId="242F3C71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432E8AD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B9191D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A945A8A" w14:textId="77777777" w:rsidR="00940027" w:rsidRDefault="00940027">
            <w:pPr>
              <w:pStyle w:val="OtherTableBody"/>
            </w:pPr>
            <w:r>
              <w:t>4.5.6.5</w:t>
            </w:r>
          </w:p>
        </w:tc>
      </w:tr>
      <w:tr w:rsidR="00940027" w14:paraId="522BA4E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D95BD44" w14:textId="77777777" w:rsidR="00940027" w:rsidRDefault="00940027">
            <w:pPr>
              <w:pStyle w:val="OtherTableBody"/>
            </w:pPr>
            <w:r>
              <w:t>Modality Of Imaging Measurement</w:t>
            </w:r>
          </w:p>
        </w:tc>
        <w:tc>
          <w:tcPr>
            <w:tcW w:w="800" w:type="dxa"/>
          </w:tcPr>
          <w:p w14:paraId="648AA08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00942</w:t>
            </w:r>
          </w:p>
        </w:tc>
        <w:tc>
          <w:tcPr>
            <w:tcW w:w="600" w:type="dxa"/>
          </w:tcPr>
          <w:p w14:paraId="353C8E0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OM1</w:t>
            </w:r>
          </w:p>
        </w:tc>
        <w:tc>
          <w:tcPr>
            <w:tcW w:w="700" w:type="dxa"/>
          </w:tcPr>
          <w:p w14:paraId="6F2113C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47</w:t>
            </w:r>
          </w:p>
        </w:tc>
        <w:tc>
          <w:tcPr>
            <w:tcW w:w="600" w:type="dxa"/>
          </w:tcPr>
          <w:p w14:paraId="6300C1C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F18209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4BA79E3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786CAD5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0259</w:t>
            </w:r>
          </w:p>
        </w:tc>
        <w:tc>
          <w:tcPr>
            <w:tcW w:w="942" w:type="dxa"/>
          </w:tcPr>
          <w:p w14:paraId="7C43DAB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8.8.8.47</w:t>
            </w:r>
          </w:p>
        </w:tc>
      </w:tr>
      <w:tr w:rsidR="00940027" w14:paraId="01A6856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F632CA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Mode of Arrival Code</w:t>
            </w:r>
          </w:p>
        </w:tc>
        <w:tc>
          <w:tcPr>
            <w:tcW w:w="800" w:type="dxa"/>
          </w:tcPr>
          <w:p w14:paraId="4AB5F07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01543</w:t>
            </w:r>
          </w:p>
        </w:tc>
        <w:tc>
          <w:tcPr>
            <w:tcW w:w="600" w:type="dxa"/>
          </w:tcPr>
          <w:p w14:paraId="40D6FCB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PV2</w:t>
            </w:r>
          </w:p>
        </w:tc>
        <w:tc>
          <w:tcPr>
            <w:tcW w:w="700" w:type="dxa"/>
          </w:tcPr>
          <w:p w14:paraId="12AAD40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38</w:t>
            </w:r>
          </w:p>
        </w:tc>
        <w:tc>
          <w:tcPr>
            <w:tcW w:w="600" w:type="dxa"/>
          </w:tcPr>
          <w:p w14:paraId="3E93C8B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687B73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5F8DD08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5E852F9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0430</w:t>
            </w:r>
          </w:p>
        </w:tc>
        <w:tc>
          <w:tcPr>
            <w:tcW w:w="942" w:type="dxa"/>
          </w:tcPr>
          <w:p w14:paraId="3680AE2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3.4.4.38</w:t>
            </w:r>
          </w:p>
        </w:tc>
      </w:tr>
      <w:tr w:rsidR="00940027" w14:paraId="13F0D9B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C59B6A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Model Identifier</w:t>
            </w:r>
          </w:p>
        </w:tc>
        <w:tc>
          <w:tcPr>
            <w:tcW w:w="800" w:type="dxa"/>
          </w:tcPr>
          <w:p w14:paraId="48C23CBA" w14:textId="77777777" w:rsidR="00940027" w:rsidRDefault="00940027">
            <w:pPr>
              <w:pStyle w:val="OtherTableBody"/>
              <w:jc w:val="center"/>
            </w:pPr>
            <w:r>
              <w:t>01252</w:t>
            </w:r>
          </w:p>
        </w:tc>
        <w:tc>
          <w:tcPr>
            <w:tcW w:w="600" w:type="dxa"/>
          </w:tcPr>
          <w:p w14:paraId="5EA09930" w14:textId="77777777" w:rsidR="00940027" w:rsidRDefault="00940027">
            <w:pPr>
              <w:pStyle w:val="OtherTableBody"/>
              <w:jc w:val="center"/>
            </w:pPr>
            <w:r>
              <w:t>PDC</w:t>
            </w:r>
          </w:p>
        </w:tc>
        <w:tc>
          <w:tcPr>
            <w:tcW w:w="700" w:type="dxa"/>
          </w:tcPr>
          <w:p w14:paraId="5221BCAC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73500473" w14:textId="77777777" w:rsidR="00940027" w:rsidRDefault="00940027">
            <w:pPr>
              <w:pStyle w:val="OtherTableBody"/>
            </w:pPr>
            <w:r>
              <w:t>60</w:t>
            </w:r>
          </w:p>
        </w:tc>
        <w:tc>
          <w:tcPr>
            <w:tcW w:w="600" w:type="dxa"/>
          </w:tcPr>
          <w:p w14:paraId="5FC7942E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068C91D7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59C3928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ED8884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7.12.5.6</w:t>
            </w:r>
          </w:p>
        </w:tc>
      </w:tr>
      <w:tr w:rsidR="00940027" w14:paraId="0BA8DFB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9DD3E1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Modifier Edit Code</w:t>
            </w:r>
          </w:p>
        </w:tc>
        <w:tc>
          <w:tcPr>
            <w:tcW w:w="800" w:type="dxa"/>
          </w:tcPr>
          <w:p w14:paraId="57A3AE74" w14:textId="77777777" w:rsidR="00940027" w:rsidRDefault="00940027">
            <w:pPr>
              <w:pStyle w:val="OtherTableBody"/>
              <w:jc w:val="center"/>
            </w:pPr>
            <w:r>
              <w:t>01610</w:t>
            </w:r>
          </w:p>
        </w:tc>
        <w:tc>
          <w:tcPr>
            <w:tcW w:w="600" w:type="dxa"/>
          </w:tcPr>
          <w:p w14:paraId="3D687786" w14:textId="77777777" w:rsidR="00940027" w:rsidRDefault="00940027">
            <w:pPr>
              <w:pStyle w:val="OtherTableBody"/>
              <w:jc w:val="center"/>
            </w:pPr>
            <w:r>
              <w:t>GP2</w:t>
            </w:r>
          </w:p>
        </w:tc>
        <w:tc>
          <w:tcPr>
            <w:tcW w:w="700" w:type="dxa"/>
          </w:tcPr>
          <w:p w14:paraId="6BBE3248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7A9BF5DB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4C33BC95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77D67ADD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7A346F36" w14:textId="77777777" w:rsidR="00940027" w:rsidRDefault="00940027">
            <w:pPr>
              <w:pStyle w:val="OtherTableBody"/>
              <w:jc w:val="center"/>
            </w:pPr>
            <w:r>
              <w:t>0467</w:t>
            </w:r>
          </w:p>
        </w:tc>
        <w:tc>
          <w:tcPr>
            <w:tcW w:w="942" w:type="dxa"/>
          </w:tcPr>
          <w:p w14:paraId="489B5F6E" w14:textId="77777777" w:rsidR="00940027" w:rsidRDefault="00940027">
            <w:pPr>
              <w:pStyle w:val="OtherTableBody"/>
            </w:pPr>
            <w:r>
              <w:t>6.5.16.8</w:t>
            </w:r>
          </w:p>
        </w:tc>
      </w:tr>
      <w:tr w:rsidR="00940027" w14:paraId="0E410D6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89A763F" w14:textId="77777777" w:rsidR="00940027" w:rsidRDefault="00940027">
            <w:pPr>
              <w:pStyle w:val="OtherTableBody"/>
            </w:pPr>
            <w:r>
              <w:t>Modify Indicator</w:t>
            </w:r>
          </w:p>
        </w:tc>
        <w:tc>
          <w:tcPr>
            <w:tcW w:w="800" w:type="dxa"/>
          </w:tcPr>
          <w:p w14:paraId="08B72CC7" w14:textId="77777777" w:rsidR="00940027" w:rsidRDefault="00940027">
            <w:pPr>
              <w:pStyle w:val="OtherTableBody"/>
              <w:jc w:val="center"/>
            </w:pPr>
            <w:r>
              <w:t>01443</w:t>
            </w:r>
          </w:p>
        </w:tc>
        <w:tc>
          <w:tcPr>
            <w:tcW w:w="600" w:type="dxa"/>
          </w:tcPr>
          <w:p w14:paraId="763D7241" w14:textId="77777777" w:rsidR="00940027" w:rsidRDefault="00940027">
            <w:pPr>
              <w:pStyle w:val="OtherTableBody"/>
              <w:jc w:val="center"/>
            </w:pPr>
            <w:r>
              <w:t>RCP</w:t>
            </w:r>
          </w:p>
        </w:tc>
        <w:tc>
          <w:tcPr>
            <w:tcW w:w="700" w:type="dxa"/>
          </w:tcPr>
          <w:p w14:paraId="2E552F03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14F94243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396FB259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0D19C80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11BFAF4" w14:textId="77777777" w:rsidR="00940027" w:rsidRDefault="00940027">
            <w:pPr>
              <w:pStyle w:val="OtherTableBody"/>
              <w:jc w:val="center"/>
            </w:pPr>
            <w:r>
              <w:t>0395</w:t>
            </w:r>
          </w:p>
        </w:tc>
        <w:tc>
          <w:tcPr>
            <w:tcW w:w="942" w:type="dxa"/>
          </w:tcPr>
          <w:p w14:paraId="19773BE2" w14:textId="77777777" w:rsidR="00940027" w:rsidRDefault="00940027">
            <w:pPr>
              <w:pStyle w:val="OtherTableBody"/>
            </w:pPr>
            <w:r>
              <w:t>5.5.6.5</w:t>
            </w:r>
          </w:p>
        </w:tc>
      </w:tr>
      <w:tr w:rsidR="00940027" w14:paraId="371A37B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0AB8952" w14:textId="77777777" w:rsidR="00940027" w:rsidRDefault="00940027">
            <w:pPr>
              <w:pStyle w:val="OtherTableBody"/>
            </w:pPr>
            <w:r>
              <w:t>Mother_s Maiden Name</w:t>
            </w:r>
          </w:p>
        </w:tc>
        <w:tc>
          <w:tcPr>
            <w:tcW w:w="800" w:type="dxa"/>
          </w:tcPr>
          <w:p w14:paraId="7FC0006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00109</w:t>
            </w:r>
          </w:p>
        </w:tc>
        <w:tc>
          <w:tcPr>
            <w:tcW w:w="600" w:type="dxa"/>
          </w:tcPr>
          <w:p w14:paraId="03DB712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PID</w:t>
            </w:r>
          </w:p>
        </w:tc>
        <w:tc>
          <w:tcPr>
            <w:tcW w:w="700" w:type="dxa"/>
          </w:tcPr>
          <w:p w14:paraId="14912FB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600" w:type="dxa"/>
          </w:tcPr>
          <w:p w14:paraId="20DFBEE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2AB1B0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XPN</w:t>
            </w:r>
          </w:p>
        </w:tc>
        <w:tc>
          <w:tcPr>
            <w:tcW w:w="700" w:type="dxa"/>
          </w:tcPr>
          <w:p w14:paraId="3937B79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298B584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61C75524" w14:textId="77777777" w:rsidR="00940027" w:rsidRDefault="00940027">
            <w:pPr>
              <w:pStyle w:val="OtherTableBody"/>
            </w:pPr>
            <w:r>
              <w:t>3.4.2.6</w:t>
            </w:r>
          </w:p>
        </w:tc>
      </w:tr>
      <w:tr w:rsidR="00940027" w14:paraId="64F7032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3D962EC" w14:textId="77777777" w:rsidR="00940027" w:rsidRDefault="00940027">
            <w:pPr>
              <w:pStyle w:val="OtherTableBody"/>
            </w:pPr>
            <w:r>
              <w:t>Mother_s Maiden Name</w:t>
            </w:r>
          </w:p>
        </w:tc>
        <w:tc>
          <w:tcPr>
            <w:tcW w:w="800" w:type="dxa"/>
          </w:tcPr>
          <w:p w14:paraId="45B4A49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00109</w:t>
            </w:r>
          </w:p>
        </w:tc>
        <w:tc>
          <w:tcPr>
            <w:tcW w:w="600" w:type="dxa"/>
          </w:tcPr>
          <w:p w14:paraId="3E1C13A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GT1</w:t>
            </w:r>
          </w:p>
        </w:tc>
        <w:tc>
          <w:tcPr>
            <w:tcW w:w="700" w:type="dxa"/>
          </w:tcPr>
          <w:p w14:paraId="562B71E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42</w:t>
            </w:r>
          </w:p>
        </w:tc>
        <w:tc>
          <w:tcPr>
            <w:tcW w:w="600" w:type="dxa"/>
          </w:tcPr>
          <w:p w14:paraId="5BBD31C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42CC75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XPN</w:t>
            </w:r>
          </w:p>
        </w:tc>
        <w:tc>
          <w:tcPr>
            <w:tcW w:w="700" w:type="dxa"/>
          </w:tcPr>
          <w:p w14:paraId="44E71E3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717F92E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4634719A" w14:textId="77777777" w:rsidR="00940027" w:rsidRDefault="00940027">
            <w:pPr>
              <w:pStyle w:val="OtherTableBody"/>
            </w:pPr>
            <w:r>
              <w:t>6.5.5.42</w:t>
            </w:r>
          </w:p>
        </w:tc>
      </w:tr>
      <w:tr w:rsidR="00940027" w14:paraId="3DDB8FE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341B434" w14:textId="77777777" w:rsidR="00940027" w:rsidRDefault="00940027">
            <w:pPr>
              <w:pStyle w:val="OtherTableBody"/>
            </w:pPr>
            <w:r>
              <w:t>Mother_s Maiden Name</w:t>
            </w:r>
          </w:p>
        </w:tc>
        <w:tc>
          <w:tcPr>
            <w:tcW w:w="800" w:type="dxa"/>
          </w:tcPr>
          <w:p w14:paraId="3AAB2D7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00109</w:t>
            </w:r>
          </w:p>
        </w:tc>
        <w:tc>
          <w:tcPr>
            <w:tcW w:w="600" w:type="dxa"/>
          </w:tcPr>
          <w:p w14:paraId="53FB404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IN2</w:t>
            </w:r>
          </w:p>
        </w:tc>
        <w:tc>
          <w:tcPr>
            <w:tcW w:w="700" w:type="dxa"/>
          </w:tcPr>
          <w:p w14:paraId="68DF04F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40</w:t>
            </w:r>
          </w:p>
        </w:tc>
        <w:tc>
          <w:tcPr>
            <w:tcW w:w="600" w:type="dxa"/>
          </w:tcPr>
          <w:p w14:paraId="4ECF6C8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682376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XPN</w:t>
            </w:r>
          </w:p>
        </w:tc>
        <w:tc>
          <w:tcPr>
            <w:tcW w:w="700" w:type="dxa"/>
          </w:tcPr>
          <w:p w14:paraId="4C9345A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48E3E11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693F5638" w14:textId="77777777" w:rsidR="00940027" w:rsidRDefault="00940027">
            <w:pPr>
              <w:pStyle w:val="OtherTableBody"/>
            </w:pPr>
            <w:r>
              <w:t>6.5.7.40</w:t>
            </w:r>
          </w:p>
        </w:tc>
      </w:tr>
      <w:tr w:rsidR="00940027" w14:paraId="2C45376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B2BE6BC" w14:textId="77777777" w:rsidR="00940027" w:rsidRDefault="00940027">
            <w:pPr>
              <w:pStyle w:val="OtherTableBody"/>
            </w:pPr>
            <w:r>
              <w:t>Mother_s Maiden Name</w:t>
            </w:r>
          </w:p>
        </w:tc>
        <w:tc>
          <w:tcPr>
            <w:tcW w:w="800" w:type="dxa"/>
          </w:tcPr>
          <w:p w14:paraId="4E3F8A0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00109</w:t>
            </w:r>
          </w:p>
        </w:tc>
        <w:tc>
          <w:tcPr>
            <w:tcW w:w="600" w:type="dxa"/>
          </w:tcPr>
          <w:p w14:paraId="769EC5D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NK1</w:t>
            </w:r>
          </w:p>
        </w:tc>
        <w:tc>
          <w:tcPr>
            <w:tcW w:w="700" w:type="dxa"/>
          </w:tcPr>
          <w:p w14:paraId="4418DC1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26</w:t>
            </w:r>
          </w:p>
        </w:tc>
        <w:tc>
          <w:tcPr>
            <w:tcW w:w="600" w:type="dxa"/>
          </w:tcPr>
          <w:p w14:paraId="08C12D1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5EA813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XPN</w:t>
            </w:r>
          </w:p>
        </w:tc>
        <w:tc>
          <w:tcPr>
            <w:tcW w:w="700" w:type="dxa"/>
          </w:tcPr>
          <w:p w14:paraId="406B58D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713B3B4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85E7F45" w14:textId="77777777" w:rsidR="00940027" w:rsidRDefault="00940027">
            <w:pPr>
              <w:pStyle w:val="OtherTableBody"/>
            </w:pPr>
            <w:r>
              <w:t>3.4.5.26</w:t>
            </w:r>
          </w:p>
        </w:tc>
      </w:tr>
      <w:tr w:rsidR="00940027" w14:paraId="6F7DBA8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66C6E18" w14:textId="77777777" w:rsidR="00940027" w:rsidRDefault="00940027">
            <w:pPr>
              <w:pStyle w:val="OtherTableBody"/>
            </w:pPr>
            <w:r>
              <w:t>Mother's Identifier</w:t>
            </w:r>
          </w:p>
        </w:tc>
        <w:tc>
          <w:tcPr>
            <w:tcW w:w="800" w:type="dxa"/>
          </w:tcPr>
          <w:p w14:paraId="38C88794" w14:textId="77777777" w:rsidR="00940027" w:rsidRDefault="00940027">
            <w:pPr>
              <w:pStyle w:val="OtherTableBody"/>
              <w:jc w:val="center"/>
            </w:pPr>
            <w:r>
              <w:t>00124</w:t>
            </w:r>
          </w:p>
        </w:tc>
        <w:tc>
          <w:tcPr>
            <w:tcW w:w="600" w:type="dxa"/>
          </w:tcPr>
          <w:p w14:paraId="00061229" w14:textId="77777777" w:rsidR="00940027" w:rsidRDefault="00940027">
            <w:pPr>
              <w:pStyle w:val="OtherTableBody"/>
              <w:jc w:val="center"/>
            </w:pPr>
            <w:r>
              <w:t>PID</w:t>
            </w:r>
          </w:p>
        </w:tc>
        <w:tc>
          <w:tcPr>
            <w:tcW w:w="700" w:type="dxa"/>
          </w:tcPr>
          <w:p w14:paraId="03F356C3" w14:textId="77777777" w:rsidR="00940027" w:rsidRDefault="00940027">
            <w:pPr>
              <w:pStyle w:val="OtherTableBody"/>
            </w:pPr>
            <w:r>
              <w:t>21</w:t>
            </w:r>
          </w:p>
        </w:tc>
        <w:tc>
          <w:tcPr>
            <w:tcW w:w="600" w:type="dxa"/>
          </w:tcPr>
          <w:p w14:paraId="29541C3B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1ACBDD12" w14:textId="77777777" w:rsidR="00940027" w:rsidRDefault="00940027">
            <w:pPr>
              <w:pStyle w:val="OtherTableBody"/>
            </w:pPr>
            <w:r>
              <w:t>CX</w:t>
            </w:r>
          </w:p>
        </w:tc>
        <w:tc>
          <w:tcPr>
            <w:tcW w:w="700" w:type="dxa"/>
          </w:tcPr>
          <w:p w14:paraId="19ECB071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28399BA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515C6F0" w14:textId="77777777" w:rsidR="00940027" w:rsidRDefault="00940027">
            <w:pPr>
              <w:pStyle w:val="OtherTableBody"/>
            </w:pPr>
            <w:r>
              <w:t>3.4.2.21</w:t>
            </w:r>
          </w:p>
        </w:tc>
      </w:tr>
      <w:tr w:rsidR="00940027" w14:paraId="616338E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569C8F9" w14:textId="77777777" w:rsidR="00940027" w:rsidRDefault="00940027">
            <w:pPr>
              <w:pStyle w:val="OtherTableBody"/>
            </w:pPr>
            <w:r>
              <w:t>Multiple Birth Indicator</w:t>
            </w:r>
          </w:p>
        </w:tc>
        <w:tc>
          <w:tcPr>
            <w:tcW w:w="800" w:type="dxa"/>
          </w:tcPr>
          <w:p w14:paraId="064FE315" w14:textId="77777777" w:rsidR="00940027" w:rsidRDefault="00940027">
            <w:pPr>
              <w:pStyle w:val="OtherTableBody"/>
              <w:jc w:val="center"/>
            </w:pPr>
            <w:r>
              <w:t>00127</w:t>
            </w:r>
          </w:p>
        </w:tc>
        <w:tc>
          <w:tcPr>
            <w:tcW w:w="600" w:type="dxa"/>
          </w:tcPr>
          <w:p w14:paraId="41C76250" w14:textId="77777777" w:rsidR="00940027" w:rsidRDefault="00940027">
            <w:pPr>
              <w:pStyle w:val="OtherTableBody"/>
              <w:jc w:val="center"/>
            </w:pPr>
            <w:r>
              <w:t>PID</w:t>
            </w:r>
          </w:p>
        </w:tc>
        <w:tc>
          <w:tcPr>
            <w:tcW w:w="700" w:type="dxa"/>
          </w:tcPr>
          <w:p w14:paraId="19136E0F" w14:textId="77777777" w:rsidR="00940027" w:rsidRDefault="00940027">
            <w:pPr>
              <w:pStyle w:val="OtherTableBody"/>
            </w:pPr>
            <w:r>
              <w:t>24</w:t>
            </w:r>
          </w:p>
        </w:tc>
        <w:tc>
          <w:tcPr>
            <w:tcW w:w="600" w:type="dxa"/>
          </w:tcPr>
          <w:p w14:paraId="1971E482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41580566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68D4006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8207445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0019306B" w14:textId="77777777" w:rsidR="00940027" w:rsidRDefault="00940027">
            <w:pPr>
              <w:pStyle w:val="OtherTableBody"/>
            </w:pPr>
            <w:r>
              <w:t>3.4.2.24</w:t>
            </w:r>
          </w:p>
        </w:tc>
      </w:tr>
      <w:tr w:rsidR="00940027" w14:paraId="744B0EC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68C0E48" w14:textId="77777777" w:rsidR="00940027" w:rsidRDefault="00940027">
            <w:pPr>
              <w:pStyle w:val="OtherTableBody"/>
            </w:pPr>
            <w:r>
              <w:t>Name</w:t>
            </w:r>
          </w:p>
        </w:tc>
        <w:tc>
          <w:tcPr>
            <w:tcW w:w="800" w:type="dxa"/>
          </w:tcPr>
          <w:p w14:paraId="360C9F06" w14:textId="77777777" w:rsidR="00940027" w:rsidRDefault="00940027">
            <w:pPr>
              <w:pStyle w:val="OtherTableBody"/>
              <w:jc w:val="center"/>
            </w:pPr>
            <w:r>
              <w:t>00191</w:t>
            </w:r>
          </w:p>
        </w:tc>
        <w:tc>
          <w:tcPr>
            <w:tcW w:w="600" w:type="dxa"/>
          </w:tcPr>
          <w:p w14:paraId="1D3D6BDE" w14:textId="77777777" w:rsidR="00940027" w:rsidRDefault="00940027">
            <w:pPr>
              <w:pStyle w:val="OtherTableBody"/>
              <w:jc w:val="center"/>
            </w:pPr>
            <w:r>
              <w:t>NK1</w:t>
            </w:r>
          </w:p>
        </w:tc>
        <w:tc>
          <w:tcPr>
            <w:tcW w:w="700" w:type="dxa"/>
          </w:tcPr>
          <w:p w14:paraId="585FF073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73984C95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34BEE40B" w14:textId="77777777" w:rsidR="00940027" w:rsidRDefault="00940027">
            <w:pPr>
              <w:pStyle w:val="OtherTableBody"/>
            </w:pPr>
            <w:r>
              <w:t>XPN</w:t>
            </w:r>
          </w:p>
        </w:tc>
        <w:tc>
          <w:tcPr>
            <w:tcW w:w="700" w:type="dxa"/>
          </w:tcPr>
          <w:p w14:paraId="1A3F53D6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0A800A6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D1C5DE5" w14:textId="77777777" w:rsidR="00940027" w:rsidRDefault="00940027">
            <w:pPr>
              <w:pStyle w:val="OtherTableBody"/>
            </w:pPr>
            <w:r>
              <w:t>3.4.5.2</w:t>
            </w:r>
          </w:p>
        </w:tc>
      </w:tr>
      <w:tr w:rsidR="00940027" w14:paraId="5AE16C2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E82DA68" w14:textId="77777777" w:rsidR="00940027" w:rsidRDefault="00940027">
            <w:pPr>
              <w:pStyle w:val="OtherTableBody"/>
            </w:pPr>
            <w:r>
              <w:t>Name Of Insured</w:t>
            </w:r>
          </w:p>
        </w:tc>
        <w:tc>
          <w:tcPr>
            <w:tcW w:w="800" w:type="dxa"/>
          </w:tcPr>
          <w:p w14:paraId="7D01BA3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00441</w:t>
            </w:r>
          </w:p>
        </w:tc>
        <w:tc>
          <w:tcPr>
            <w:tcW w:w="600" w:type="dxa"/>
          </w:tcPr>
          <w:p w14:paraId="4650F81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IN1</w:t>
            </w:r>
          </w:p>
        </w:tc>
        <w:tc>
          <w:tcPr>
            <w:tcW w:w="700" w:type="dxa"/>
          </w:tcPr>
          <w:p w14:paraId="2B4A61C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16</w:t>
            </w:r>
          </w:p>
        </w:tc>
        <w:tc>
          <w:tcPr>
            <w:tcW w:w="600" w:type="dxa"/>
          </w:tcPr>
          <w:p w14:paraId="5F96A7F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31B6E5A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XPN</w:t>
            </w:r>
          </w:p>
        </w:tc>
        <w:tc>
          <w:tcPr>
            <w:tcW w:w="700" w:type="dxa"/>
          </w:tcPr>
          <w:p w14:paraId="50943A1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61854DB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203124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6.5.6.16</w:t>
            </w:r>
          </w:p>
        </w:tc>
      </w:tr>
      <w:tr w:rsidR="00940027" w14:paraId="128DA87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50035F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Nationality</w:t>
            </w:r>
          </w:p>
        </w:tc>
        <w:tc>
          <w:tcPr>
            <w:tcW w:w="800" w:type="dxa"/>
          </w:tcPr>
          <w:p w14:paraId="44233E5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00739</w:t>
            </w:r>
          </w:p>
        </w:tc>
        <w:tc>
          <w:tcPr>
            <w:tcW w:w="600" w:type="dxa"/>
          </w:tcPr>
          <w:p w14:paraId="171B61E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GT1</w:t>
            </w:r>
          </w:p>
        </w:tc>
        <w:tc>
          <w:tcPr>
            <w:tcW w:w="700" w:type="dxa"/>
          </w:tcPr>
          <w:p w14:paraId="1086B92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43</w:t>
            </w:r>
          </w:p>
        </w:tc>
        <w:tc>
          <w:tcPr>
            <w:tcW w:w="600" w:type="dxa"/>
          </w:tcPr>
          <w:p w14:paraId="1B79BA6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7F1B65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7EED4A7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704FE5FE" w14:textId="77777777" w:rsidR="00940027" w:rsidRDefault="00940027">
            <w:pPr>
              <w:pStyle w:val="OtherTableBody"/>
              <w:jc w:val="center"/>
            </w:pPr>
            <w:r>
              <w:t>0212</w:t>
            </w:r>
          </w:p>
        </w:tc>
        <w:tc>
          <w:tcPr>
            <w:tcW w:w="942" w:type="dxa"/>
          </w:tcPr>
          <w:p w14:paraId="443724DA" w14:textId="77777777" w:rsidR="00940027" w:rsidRDefault="00940027">
            <w:pPr>
              <w:pStyle w:val="OtherTableBody"/>
            </w:pPr>
            <w:r>
              <w:t>6.5.5.43</w:t>
            </w:r>
          </w:p>
        </w:tc>
      </w:tr>
      <w:tr w:rsidR="00940027" w14:paraId="38A719B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F84E54C" w14:textId="77777777" w:rsidR="00940027" w:rsidRDefault="00940027">
            <w:pPr>
              <w:pStyle w:val="OtherTableBody"/>
            </w:pPr>
            <w:r>
              <w:t>Nationality</w:t>
            </w:r>
          </w:p>
        </w:tc>
        <w:tc>
          <w:tcPr>
            <w:tcW w:w="800" w:type="dxa"/>
          </w:tcPr>
          <w:p w14:paraId="085D8F6C" w14:textId="77777777" w:rsidR="00940027" w:rsidRDefault="00940027">
            <w:pPr>
              <w:pStyle w:val="OtherTableBody"/>
              <w:jc w:val="center"/>
            </w:pPr>
            <w:r>
              <w:t>00739</w:t>
            </w:r>
          </w:p>
        </w:tc>
        <w:tc>
          <w:tcPr>
            <w:tcW w:w="600" w:type="dxa"/>
          </w:tcPr>
          <w:p w14:paraId="0853CA8D" w14:textId="77777777" w:rsidR="00940027" w:rsidRDefault="00940027">
            <w:pPr>
              <w:pStyle w:val="OtherTableBody"/>
              <w:jc w:val="center"/>
            </w:pPr>
            <w:r>
              <w:t>PID</w:t>
            </w:r>
          </w:p>
        </w:tc>
        <w:tc>
          <w:tcPr>
            <w:tcW w:w="700" w:type="dxa"/>
          </w:tcPr>
          <w:p w14:paraId="118E2C10" w14:textId="77777777" w:rsidR="00940027" w:rsidRDefault="00940027">
            <w:pPr>
              <w:pStyle w:val="OtherTableBody"/>
            </w:pPr>
            <w:r>
              <w:t>28</w:t>
            </w:r>
          </w:p>
        </w:tc>
        <w:tc>
          <w:tcPr>
            <w:tcW w:w="600" w:type="dxa"/>
          </w:tcPr>
          <w:p w14:paraId="163D1511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405DE9F1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6DE4A84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819856F" w14:textId="77777777" w:rsidR="00940027" w:rsidRDefault="00940027">
            <w:pPr>
              <w:pStyle w:val="OtherTableBody"/>
              <w:jc w:val="center"/>
            </w:pPr>
            <w:r>
              <w:t>0212</w:t>
            </w:r>
          </w:p>
        </w:tc>
        <w:tc>
          <w:tcPr>
            <w:tcW w:w="942" w:type="dxa"/>
          </w:tcPr>
          <w:p w14:paraId="0620F015" w14:textId="77777777" w:rsidR="00940027" w:rsidRDefault="00940027">
            <w:pPr>
              <w:pStyle w:val="OtherTableBody"/>
            </w:pPr>
            <w:r>
              <w:t>3.4.2.28</w:t>
            </w:r>
          </w:p>
        </w:tc>
      </w:tr>
      <w:tr w:rsidR="00940027" w14:paraId="2569843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D9345C4" w14:textId="77777777" w:rsidR="00940027" w:rsidRDefault="00940027">
            <w:pPr>
              <w:pStyle w:val="OtherTableBody"/>
            </w:pPr>
            <w:r>
              <w:t>Nationality</w:t>
            </w:r>
          </w:p>
        </w:tc>
        <w:tc>
          <w:tcPr>
            <w:tcW w:w="800" w:type="dxa"/>
          </w:tcPr>
          <w:p w14:paraId="15E875CE" w14:textId="77777777" w:rsidR="00940027" w:rsidRDefault="00940027">
            <w:pPr>
              <w:pStyle w:val="OtherTableBody"/>
              <w:jc w:val="center"/>
            </w:pPr>
            <w:r>
              <w:t>00739</w:t>
            </w:r>
          </w:p>
        </w:tc>
        <w:tc>
          <w:tcPr>
            <w:tcW w:w="600" w:type="dxa"/>
          </w:tcPr>
          <w:p w14:paraId="11FC0E38" w14:textId="77777777" w:rsidR="00940027" w:rsidRDefault="00940027">
            <w:pPr>
              <w:pStyle w:val="OtherTableBody"/>
              <w:jc w:val="center"/>
            </w:pPr>
            <w:r>
              <w:t>IN2</w:t>
            </w:r>
          </w:p>
        </w:tc>
        <w:tc>
          <w:tcPr>
            <w:tcW w:w="700" w:type="dxa"/>
          </w:tcPr>
          <w:p w14:paraId="0DBA3E8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41</w:t>
            </w:r>
          </w:p>
        </w:tc>
        <w:tc>
          <w:tcPr>
            <w:tcW w:w="600" w:type="dxa"/>
          </w:tcPr>
          <w:p w14:paraId="3CFDA61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69DACE5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0A2C0DE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571ED06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0212</w:t>
            </w:r>
          </w:p>
        </w:tc>
        <w:tc>
          <w:tcPr>
            <w:tcW w:w="942" w:type="dxa"/>
          </w:tcPr>
          <w:p w14:paraId="542EE08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6.5.7.41</w:t>
            </w:r>
          </w:p>
        </w:tc>
      </w:tr>
      <w:tr w:rsidR="00940027" w14:paraId="3730FE8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C015F7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Nationality</w:t>
            </w:r>
          </w:p>
        </w:tc>
        <w:tc>
          <w:tcPr>
            <w:tcW w:w="800" w:type="dxa"/>
          </w:tcPr>
          <w:p w14:paraId="3BB8F26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00739</w:t>
            </w:r>
          </w:p>
        </w:tc>
        <w:tc>
          <w:tcPr>
            <w:tcW w:w="600" w:type="dxa"/>
          </w:tcPr>
          <w:p w14:paraId="4138823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NK1</w:t>
            </w:r>
          </w:p>
        </w:tc>
        <w:tc>
          <w:tcPr>
            <w:tcW w:w="700" w:type="dxa"/>
          </w:tcPr>
          <w:p w14:paraId="2FE8F457" w14:textId="77777777" w:rsidR="00940027" w:rsidRDefault="00940027">
            <w:pPr>
              <w:pStyle w:val="OtherTableBody"/>
            </w:pPr>
            <w:r>
              <w:t>27</w:t>
            </w:r>
          </w:p>
        </w:tc>
        <w:tc>
          <w:tcPr>
            <w:tcW w:w="600" w:type="dxa"/>
          </w:tcPr>
          <w:p w14:paraId="16F27E75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6FEA019A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7F4C6C8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1EB5892" w14:textId="77777777" w:rsidR="00940027" w:rsidRDefault="00940027">
            <w:pPr>
              <w:pStyle w:val="OtherTableBody"/>
              <w:jc w:val="center"/>
            </w:pPr>
            <w:r>
              <w:t>0212</w:t>
            </w:r>
          </w:p>
        </w:tc>
        <w:tc>
          <w:tcPr>
            <w:tcW w:w="942" w:type="dxa"/>
          </w:tcPr>
          <w:p w14:paraId="2CB1AC70" w14:textId="77777777" w:rsidR="00940027" w:rsidRDefault="00940027">
            <w:pPr>
              <w:pStyle w:val="OtherTableBody"/>
            </w:pPr>
            <w:r>
              <w:t>3.4.5.27</w:t>
            </w:r>
          </w:p>
        </w:tc>
      </w:tr>
      <w:tr w:rsidR="00940027" w14:paraId="7464D98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DA189EF" w14:textId="77777777" w:rsidR="00940027" w:rsidRDefault="00940027">
            <w:pPr>
              <w:pStyle w:val="OtherTableBody"/>
            </w:pPr>
            <w:r>
              <w:t>Nature of Abnormal Test</w:t>
            </w:r>
          </w:p>
        </w:tc>
        <w:tc>
          <w:tcPr>
            <w:tcW w:w="800" w:type="dxa"/>
          </w:tcPr>
          <w:p w14:paraId="6935908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00578</w:t>
            </w:r>
          </w:p>
        </w:tc>
        <w:tc>
          <w:tcPr>
            <w:tcW w:w="600" w:type="dxa"/>
          </w:tcPr>
          <w:p w14:paraId="46F785C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OBX</w:t>
            </w:r>
          </w:p>
        </w:tc>
        <w:tc>
          <w:tcPr>
            <w:tcW w:w="700" w:type="dxa"/>
          </w:tcPr>
          <w:p w14:paraId="20D5111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  <w:tc>
          <w:tcPr>
            <w:tcW w:w="600" w:type="dxa"/>
          </w:tcPr>
          <w:p w14:paraId="28FD96B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238BD1E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ID</w:t>
            </w:r>
          </w:p>
        </w:tc>
        <w:tc>
          <w:tcPr>
            <w:tcW w:w="700" w:type="dxa"/>
          </w:tcPr>
          <w:p w14:paraId="45FF980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79791977" w14:textId="77777777" w:rsidR="00940027" w:rsidRDefault="00940027">
            <w:pPr>
              <w:pStyle w:val="OtherTableBody"/>
              <w:jc w:val="center"/>
            </w:pPr>
            <w:r>
              <w:t>0080</w:t>
            </w:r>
          </w:p>
        </w:tc>
        <w:tc>
          <w:tcPr>
            <w:tcW w:w="942" w:type="dxa"/>
          </w:tcPr>
          <w:p w14:paraId="35D2D5E7" w14:textId="77777777" w:rsidR="00940027" w:rsidRDefault="00940027">
            <w:pPr>
              <w:pStyle w:val="OtherTableBody"/>
            </w:pPr>
            <w:r>
              <w:t>7.4.2.10</w:t>
            </w:r>
          </w:p>
        </w:tc>
      </w:tr>
      <w:tr w:rsidR="00940027" w14:paraId="331E32A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BF91ADB" w14:textId="77777777" w:rsidR="00940027" w:rsidRDefault="00940027">
            <w:pPr>
              <w:pStyle w:val="OtherTableBody"/>
            </w:pPr>
            <w:r>
              <w:t>Nature of Service/Test/Observation</w:t>
            </w:r>
          </w:p>
        </w:tc>
        <w:tc>
          <w:tcPr>
            <w:tcW w:w="800" w:type="dxa"/>
          </w:tcPr>
          <w:p w14:paraId="7E881A19" w14:textId="77777777" w:rsidR="00940027" w:rsidRDefault="00940027">
            <w:pPr>
              <w:pStyle w:val="OtherTableBody"/>
              <w:jc w:val="center"/>
            </w:pPr>
            <w:r>
              <w:t>00603</w:t>
            </w:r>
          </w:p>
        </w:tc>
        <w:tc>
          <w:tcPr>
            <w:tcW w:w="600" w:type="dxa"/>
          </w:tcPr>
          <w:p w14:paraId="465E296B" w14:textId="77777777" w:rsidR="00940027" w:rsidRDefault="00940027">
            <w:pPr>
              <w:pStyle w:val="OtherTableBody"/>
              <w:jc w:val="center"/>
            </w:pPr>
            <w:r>
              <w:t>OM1</w:t>
            </w:r>
          </w:p>
        </w:tc>
        <w:tc>
          <w:tcPr>
            <w:tcW w:w="700" w:type="dxa"/>
          </w:tcPr>
          <w:p w14:paraId="2567BCEC" w14:textId="77777777" w:rsidR="00940027" w:rsidRDefault="00940027">
            <w:pPr>
              <w:pStyle w:val="OtherTableBody"/>
            </w:pPr>
            <w:r>
              <w:t>18</w:t>
            </w:r>
          </w:p>
        </w:tc>
        <w:tc>
          <w:tcPr>
            <w:tcW w:w="600" w:type="dxa"/>
          </w:tcPr>
          <w:p w14:paraId="17C7756A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59F02884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6D4F34F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2AF6F27" w14:textId="77777777" w:rsidR="00940027" w:rsidRDefault="00940027">
            <w:pPr>
              <w:pStyle w:val="OtherTableBody"/>
              <w:jc w:val="center"/>
            </w:pPr>
            <w:r>
              <w:t>0174</w:t>
            </w:r>
          </w:p>
        </w:tc>
        <w:tc>
          <w:tcPr>
            <w:tcW w:w="942" w:type="dxa"/>
          </w:tcPr>
          <w:p w14:paraId="6F47DE0B" w14:textId="77777777" w:rsidR="00940027" w:rsidRDefault="00940027">
            <w:pPr>
              <w:pStyle w:val="OtherTableBody"/>
            </w:pPr>
            <w:r>
              <w:t>8.8.8.18</w:t>
            </w:r>
          </w:p>
        </w:tc>
      </w:tr>
      <w:tr w:rsidR="00940027" w14:paraId="59FEFEA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889DE73" w14:textId="77777777" w:rsidR="00940027" w:rsidRDefault="00940027">
            <w:pPr>
              <w:pStyle w:val="OtherTableBody"/>
            </w:pPr>
            <w:r>
              <w:t>NDC Code</w:t>
            </w:r>
          </w:p>
        </w:tc>
        <w:tc>
          <w:tcPr>
            <w:tcW w:w="800" w:type="dxa"/>
          </w:tcPr>
          <w:p w14:paraId="4C27BAF1" w14:textId="77777777" w:rsidR="00940027" w:rsidRDefault="00940027">
            <w:pPr>
              <w:pStyle w:val="OtherTableBody"/>
              <w:jc w:val="center"/>
            </w:pPr>
            <w:r>
              <w:t>01845</w:t>
            </w:r>
          </w:p>
        </w:tc>
        <w:tc>
          <w:tcPr>
            <w:tcW w:w="600" w:type="dxa"/>
          </w:tcPr>
          <w:p w14:paraId="2B3B8F3C" w14:textId="77777777" w:rsidR="00940027" w:rsidRDefault="00940027">
            <w:pPr>
              <w:pStyle w:val="OtherTableBody"/>
              <w:jc w:val="center"/>
            </w:pPr>
            <w:r>
              <w:t>FT1</w:t>
            </w:r>
          </w:p>
        </w:tc>
        <w:tc>
          <w:tcPr>
            <w:tcW w:w="700" w:type="dxa"/>
          </w:tcPr>
          <w:p w14:paraId="26F2C8EA" w14:textId="77777777" w:rsidR="00940027" w:rsidRDefault="00940027">
            <w:pPr>
              <w:pStyle w:val="OtherTableBody"/>
            </w:pPr>
            <w:r>
              <w:t>29</w:t>
            </w:r>
          </w:p>
        </w:tc>
        <w:tc>
          <w:tcPr>
            <w:tcW w:w="600" w:type="dxa"/>
          </w:tcPr>
          <w:p w14:paraId="4B1283DC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20597A5F" w14:textId="77777777" w:rsidR="00940027" w:rsidRDefault="00940027">
            <w:pPr>
              <w:pStyle w:val="OtherTableBody"/>
            </w:pPr>
            <w:r>
              <w:t>CNE</w:t>
            </w:r>
          </w:p>
        </w:tc>
        <w:tc>
          <w:tcPr>
            <w:tcW w:w="700" w:type="dxa"/>
          </w:tcPr>
          <w:p w14:paraId="23B8541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17FF948" w14:textId="77777777" w:rsidR="00940027" w:rsidRDefault="00940027">
            <w:pPr>
              <w:pStyle w:val="OtherTableBody"/>
              <w:jc w:val="center"/>
            </w:pPr>
            <w:r>
              <w:t>0549</w:t>
            </w:r>
          </w:p>
        </w:tc>
        <w:tc>
          <w:tcPr>
            <w:tcW w:w="942" w:type="dxa"/>
          </w:tcPr>
          <w:p w14:paraId="558B3F0F" w14:textId="77777777" w:rsidR="00940027" w:rsidRDefault="00940027">
            <w:pPr>
              <w:pStyle w:val="OtherTableBody"/>
            </w:pPr>
            <w:r>
              <w:t>6.5.1.29</w:t>
            </w:r>
          </w:p>
        </w:tc>
      </w:tr>
      <w:tr w:rsidR="00940027" w14:paraId="680E236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67D706B" w14:textId="77777777" w:rsidR="00940027" w:rsidRDefault="00940027">
            <w:pPr>
              <w:pStyle w:val="OtherTableBody"/>
            </w:pPr>
            <w:r>
              <w:t>Needs Human Review</w:t>
            </w:r>
          </w:p>
        </w:tc>
        <w:tc>
          <w:tcPr>
            <w:tcW w:w="800" w:type="dxa"/>
          </w:tcPr>
          <w:p w14:paraId="354E817A" w14:textId="77777777" w:rsidR="00940027" w:rsidRDefault="00940027">
            <w:pPr>
              <w:pStyle w:val="OtherTableBody"/>
              <w:jc w:val="center"/>
            </w:pPr>
            <w:r>
              <w:t>00307</w:t>
            </w:r>
          </w:p>
        </w:tc>
        <w:tc>
          <w:tcPr>
            <w:tcW w:w="600" w:type="dxa"/>
          </w:tcPr>
          <w:p w14:paraId="1FC9FF89" w14:textId="77777777" w:rsidR="00940027" w:rsidRDefault="00940027">
            <w:pPr>
              <w:pStyle w:val="OtherTableBody"/>
              <w:jc w:val="center"/>
            </w:pPr>
            <w:r>
              <w:t>RXE</w:t>
            </w:r>
          </w:p>
        </w:tc>
        <w:tc>
          <w:tcPr>
            <w:tcW w:w="700" w:type="dxa"/>
          </w:tcPr>
          <w:p w14:paraId="235CF8EC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40C63A85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0FBFD06B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4CAB530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39C987E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09930407" w14:textId="77777777" w:rsidR="00940027" w:rsidRDefault="00940027">
            <w:pPr>
              <w:pStyle w:val="OtherTableBody"/>
            </w:pPr>
            <w:r>
              <w:t>4.14.4.20</w:t>
            </w:r>
          </w:p>
        </w:tc>
      </w:tr>
      <w:tr w:rsidR="00940027" w14:paraId="0CB4C7E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1705234" w14:textId="77777777" w:rsidR="00940027" w:rsidRDefault="00940027">
            <w:pPr>
              <w:pStyle w:val="OtherTableBody"/>
            </w:pPr>
            <w:r>
              <w:t>Needs Human Review</w:t>
            </w:r>
          </w:p>
        </w:tc>
        <w:tc>
          <w:tcPr>
            <w:tcW w:w="800" w:type="dxa"/>
          </w:tcPr>
          <w:p w14:paraId="4D0E4212" w14:textId="77777777" w:rsidR="00940027" w:rsidRDefault="00940027">
            <w:pPr>
              <w:pStyle w:val="OtherTableBody"/>
              <w:jc w:val="center"/>
            </w:pPr>
            <w:r>
              <w:t>00307</w:t>
            </w:r>
          </w:p>
        </w:tc>
        <w:tc>
          <w:tcPr>
            <w:tcW w:w="600" w:type="dxa"/>
          </w:tcPr>
          <w:p w14:paraId="37099AB0" w14:textId="77777777" w:rsidR="00940027" w:rsidRDefault="00940027">
            <w:pPr>
              <w:pStyle w:val="OtherTableBody"/>
              <w:jc w:val="center"/>
            </w:pPr>
            <w:r>
              <w:t>RXG</w:t>
            </w:r>
          </w:p>
        </w:tc>
        <w:tc>
          <w:tcPr>
            <w:tcW w:w="700" w:type="dxa"/>
          </w:tcPr>
          <w:p w14:paraId="06801155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7A25909D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0E29D3B8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75ABF6E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12C23E8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756A5E69" w14:textId="77777777" w:rsidR="00940027" w:rsidRDefault="00940027">
            <w:pPr>
              <w:pStyle w:val="OtherTableBody"/>
            </w:pPr>
            <w:r>
              <w:t>4.14.6.12</w:t>
            </w:r>
          </w:p>
        </w:tc>
      </w:tr>
      <w:tr w:rsidR="00940027" w14:paraId="0A11517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E658FCF" w14:textId="77777777" w:rsidR="00940027" w:rsidRDefault="00940027">
            <w:pPr>
              <w:pStyle w:val="OtherTableBody"/>
            </w:pPr>
            <w:r>
              <w:t>Needs Human Review</w:t>
            </w:r>
          </w:p>
        </w:tc>
        <w:tc>
          <w:tcPr>
            <w:tcW w:w="800" w:type="dxa"/>
          </w:tcPr>
          <w:p w14:paraId="694AB616" w14:textId="77777777" w:rsidR="00940027" w:rsidRDefault="00940027">
            <w:pPr>
              <w:pStyle w:val="OtherTableBody"/>
              <w:jc w:val="center"/>
            </w:pPr>
            <w:r>
              <w:t>00307</w:t>
            </w:r>
          </w:p>
        </w:tc>
        <w:tc>
          <w:tcPr>
            <w:tcW w:w="600" w:type="dxa"/>
          </w:tcPr>
          <w:p w14:paraId="72386B8A" w14:textId="77777777" w:rsidR="00940027" w:rsidRDefault="00940027">
            <w:pPr>
              <w:pStyle w:val="OtherTableBody"/>
              <w:jc w:val="center"/>
            </w:pPr>
            <w:r>
              <w:t>RXO</w:t>
            </w:r>
          </w:p>
        </w:tc>
        <w:tc>
          <w:tcPr>
            <w:tcW w:w="700" w:type="dxa"/>
          </w:tcPr>
          <w:p w14:paraId="79828F81" w14:textId="77777777" w:rsidR="00940027" w:rsidRDefault="00940027">
            <w:pPr>
              <w:pStyle w:val="OtherTableBody"/>
            </w:pPr>
            <w:r>
              <w:t>16</w:t>
            </w:r>
          </w:p>
        </w:tc>
        <w:tc>
          <w:tcPr>
            <w:tcW w:w="600" w:type="dxa"/>
          </w:tcPr>
          <w:p w14:paraId="20C84A2A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3ED2024D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19AF240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F061B7F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5859DA1C" w14:textId="77777777" w:rsidR="00940027" w:rsidRDefault="00940027">
            <w:pPr>
              <w:pStyle w:val="OtherTableBody"/>
            </w:pPr>
            <w:r>
              <w:t>4.14.1.16</w:t>
            </w:r>
          </w:p>
        </w:tc>
      </w:tr>
      <w:tr w:rsidR="00940027" w14:paraId="2280F8D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5702923" w14:textId="77777777" w:rsidR="00940027" w:rsidRDefault="00940027">
            <w:pPr>
              <w:pStyle w:val="OtherTableBody"/>
            </w:pPr>
            <w:r>
              <w:t>Needs Human Review</w:t>
            </w:r>
          </w:p>
        </w:tc>
        <w:tc>
          <w:tcPr>
            <w:tcW w:w="800" w:type="dxa"/>
          </w:tcPr>
          <w:p w14:paraId="4AE6FFCD" w14:textId="77777777" w:rsidR="00940027" w:rsidRDefault="00940027">
            <w:pPr>
              <w:pStyle w:val="OtherTableBody"/>
              <w:jc w:val="center"/>
            </w:pPr>
            <w:r>
              <w:t>00307</w:t>
            </w:r>
          </w:p>
        </w:tc>
        <w:tc>
          <w:tcPr>
            <w:tcW w:w="600" w:type="dxa"/>
          </w:tcPr>
          <w:p w14:paraId="1AF03E61" w14:textId="77777777" w:rsidR="00940027" w:rsidRDefault="00940027">
            <w:pPr>
              <w:pStyle w:val="OtherTableBody"/>
              <w:jc w:val="center"/>
            </w:pPr>
            <w:r>
              <w:t>RXD</w:t>
            </w:r>
          </w:p>
        </w:tc>
        <w:tc>
          <w:tcPr>
            <w:tcW w:w="700" w:type="dxa"/>
          </w:tcPr>
          <w:p w14:paraId="0D95E017" w14:textId="77777777" w:rsidR="00940027" w:rsidRDefault="00940027">
            <w:pPr>
              <w:pStyle w:val="OtherTableBody"/>
            </w:pPr>
            <w:r>
              <w:t>14</w:t>
            </w:r>
          </w:p>
        </w:tc>
        <w:tc>
          <w:tcPr>
            <w:tcW w:w="600" w:type="dxa"/>
          </w:tcPr>
          <w:p w14:paraId="49C28575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4686AEB3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37E8D0A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999AFBE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17F80FC0" w14:textId="77777777" w:rsidR="00940027" w:rsidRDefault="00940027">
            <w:pPr>
              <w:pStyle w:val="OtherTableBody"/>
            </w:pPr>
            <w:r>
              <w:t>4.14.5.14</w:t>
            </w:r>
          </w:p>
        </w:tc>
      </w:tr>
      <w:tr w:rsidR="00940027" w14:paraId="59541DF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8D62904" w14:textId="77777777" w:rsidR="00940027" w:rsidRDefault="00940027">
            <w:pPr>
              <w:pStyle w:val="OtherTableBody"/>
            </w:pPr>
            <w:r>
              <w:t>New Application</w:t>
            </w:r>
          </w:p>
        </w:tc>
        <w:tc>
          <w:tcPr>
            <w:tcW w:w="800" w:type="dxa"/>
          </w:tcPr>
          <w:p w14:paraId="5AF0560B" w14:textId="77777777" w:rsidR="00940027" w:rsidRDefault="00940027">
            <w:pPr>
              <w:pStyle w:val="OtherTableBody"/>
              <w:jc w:val="center"/>
            </w:pPr>
            <w:r>
              <w:t>01195</w:t>
            </w:r>
          </w:p>
        </w:tc>
        <w:tc>
          <w:tcPr>
            <w:tcW w:w="600" w:type="dxa"/>
          </w:tcPr>
          <w:p w14:paraId="5121CACC" w14:textId="77777777" w:rsidR="00940027" w:rsidRDefault="00940027">
            <w:pPr>
              <w:pStyle w:val="OtherTableBody"/>
              <w:jc w:val="center"/>
            </w:pPr>
            <w:r>
              <w:t>NSC</w:t>
            </w:r>
          </w:p>
        </w:tc>
        <w:tc>
          <w:tcPr>
            <w:tcW w:w="700" w:type="dxa"/>
          </w:tcPr>
          <w:p w14:paraId="186DD60B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48B926FB" w14:textId="77777777" w:rsidR="00940027" w:rsidRDefault="00940027">
            <w:pPr>
              <w:pStyle w:val="OtherTableBody"/>
            </w:pPr>
            <w:r>
              <w:t>30</w:t>
            </w:r>
          </w:p>
        </w:tc>
        <w:tc>
          <w:tcPr>
            <w:tcW w:w="600" w:type="dxa"/>
          </w:tcPr>
          <w:p w14:paraId="021953DD" w14:textId="77777777" w:rsidR="00940027" w:rsidRDefault="00940027">
            <w:pPr>
              <w:pStyle w:val="OtherTableBody"/>
            </w:pPr>
            <w:r>
              <w:t>HD</w:t>
            </w:r>
          </w:p>
        </w:tc>
        <w:tc>
          <w:tcPr>
            <w:tcW w:w="700" w:type="dxa"/>
          </w:tcPr>
          <w:p w14:paraId="20B2EF3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B9112F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79063DE" w14:textId="77777777" w:rsidR="00940027" w:rsidRDefault="00940027">
            <w:pPr>
              <w:pStyle w:val="OtherTableBody"/>
            </w:pPr>
            <w:r>
              <w:t>14.4.2.8</w:t>
            </w:r>
          </w:p>
        </w:tc>
      </w:tr>
      <w:tr w:rsidR="00940027" w14:paraId="4208E32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B0DFF79" w14:textId="77777777" w:rsidR="00940027" w:rsidRDefault="00940027">
            <w:pPr>
              <w:pStyle w:val="OtherTableBody"/>
            </w:pPr>
            <w:r>
              <w:t>New CPU</w:t>
            </w:r>
          </w:p>
        </w:tc>
        <w:tc>
          <w:tcPr>
            <w:tcW w:w="800" w:type="dxa"/>
          </w:tcPr>
          <w:p w14:paraId="330E72AA" w14:textId="77777777" w:rsidR="00940027" w:rsidRDefault="00940027">
            <w:pPr>
              <w:pStyle w:val="OtherTableBody"/>
              <w:jc w:val="center"/>
            </w:pPr>
            <w:r>
              <w:t>01193</w:t>
            </w:r>
          </w:p>
        </w:tc>
        <w:tc>
          <w:tcPr>
            <w:tcW w:w="600" w:type="dxa"/>
          </w:tcPr>
          <w:p w14:paraId="4C51B5F4" w14:textId="77777777" w:rsidR="00940027" w:rsidRDefault="00940027">
            <w:pPr>
              <w:pStyle w:val="OtherTableBody"/>
              <w:jc w:val="center"/>
            </w:pPr>
            <w:r>
              <w:t>NSC</w:t>
            </w:r>
          </w:p>
        </w:tc>
        <w:tc>
          <w:tcPr>
            <w:tcW w:w="700" w:type="dxa"/>
          </w:tcPr>
          <w:p w14:paraId="75BE3571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1D152E28" w14:textId="77777777" w:rsidR="00940027" w:rsidRDefault="00940027">
            <w:pPr>
              <w:pStyle w:val="OtherTableBody"/>
            </w:pPr>
            <w:r>
              <w:t>30</w:t>
            </w:r>
          </w:p>
        </w:tc>
        <w:tc>
          <w:tcPr>
            <w:tcW w:w="600" w:type="dxa"/>
          </w:tcPr>
          <w:p w14:paraId="509882FB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05E5B7D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8CA991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F5F9CA2" w14:textId="77777777" w:rsidR="00940027" w:rsidRDefault="00940027">
            <w:pPr>
              <w:pStyle w:val="OtherTableBody"/>
            </w:pPr>
            <w:r>
              <w:t>14.4.2.6</w:t>
            </w:r>
          </w:p>
        </w:tc>
      </w:tr>
      <w:tr w:rsidR="00940027" w14:paraId="70AB5CC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9FFCD3F" w14:textId="77777777" w:rsidR="00940027" w:rsidRDefault="00940027">
            <w:pPr>
              <w:pStyle w:val="OtherTableBody"/>
            </w:pPr>
            <w:r>
              <w:t>New Facility</w:t>
            </w:r>
          </w:p>
        </w:tc>
        <w:tc>
          <w:tcPr>
            <w:tcW w:w="800" w:type="dxa"/>
          </w:tcPr>
          <w:p w14:paraId="1571E7EB" w14:textId="77777777" w:rsidR="00940027" w:rsidRDefault="00940027">
            <w:pPr>
              <w:pStyle w:val="OtherTableBody"/>
              <w:jc w:val="center"/>
            </w:pPr>
            <w:r>
              <w:t>01196</w:t>
            </w:r>
          </w:p>
        </w:tc>
        <w:tc>
          <w:tcPr>
            <w:tcW w:w="600" w:type="dxa"/>
          </w:tcPr>
          <w:p w14:paraId="4DDAE9C7" w14:textId="77777777" w:rsidR="00940027" w:rsidRDefault="00940027">
            <w:pPr>
              <w:pStyle w:val="OtherTableBody"/>
              <w:jc w:val="center"/>
            </w:pPr>
            <w:r>
              <w:t>NSC</w:t>
            </w:r>
          </w:p>
        </w:tc>
        <w:tc>
          <w:tcPr>
            <w:tcW w:w="700" w:type="dxa"/>
          </w:tcPr>
          <w:p w14:paraId="6247551A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6598B02B" w14:textId="77777777" w:rsidR="00940027" w:rsidRDefault="00940027">
            <w:pPr>
              <w:pStyle w:val="OtherTableBody"/>
            </w:pPr>
            <w:r>
              <w:t>30</w:t>
            </w:r>
          </w:p>
        </w:tc>
        <w:tc>
          <w:tcPr>
            <w:tcW w:w="600" w:type="dxa"/>
          </w:tcPr>
          <w:p w14:paraId="2DAB46C7" w14:textId="77777777" w:rsidR="00940027" w:rsidRDefault="00940027">
            <w:pPr>
              <w:pStyle w:val="OtherTableBody"/>
            </w:pPr>
            <w:r>
              <w:t>HD</w:t>
            </w:r>
          </w:p>
        </w:tc>
        <w:tc>
          <w:tcPr>
            <w:tcW w:w="700" w:type="dxa"/>
          </w:tcPr>
          <w:p w14:paraId="1EC6FC0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2BED00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D3EE385" w14:textId="77777777" w:rsidR="00940027" w:rsidRDefault="00940027">
            <w:pPr>
              <w:pStyle w:val="OtherTableBody"/>
            </w:pPr>
            <w:r>
              <w:t>14.4.2.9</w:t>
            </w:r>
          </w:p>
        </w:tc>
      </w:tr>
      <w:tr w:rsidR="00940027" w14:paraId="5EF1C25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9122044" w14:textId="77777777" w:rsidR="00940027" w:rsidRDefault="00940027">
            <w:pPr>
              <w:pStyle w:val="OtherTableBody"/>
            </w:pPr>
            <w:r>
              <w:t>New Fileserver</w:t>
            </w:r>
          </w:p>
        </w:tc>
        <w:tc>
          <w:tcPr>
            <w:tcW w:w="800" w:type="dxa"/>
          </w:tcPr>
          <w:p w14:paraId="476CCDE8" w14:textId="77777777" w:rsidR="00940027" w:rsidRDefault="00940027">
            <w:pPr>
              <w:pStyle w:val="OtherTableBody"/>
              <w:jc w:val="center"/>
            </w:pPr>
            <w:r>
              <w:t>01194</w:t>
            </w:r>
          </w:p>
        </w:tc>
        <w:tc>
          <w:tcPr>
            <w:tcW w:w="600" w:type="dxa"/>
          </w:tcPr>
          <w:p w14:paraId="34242B34" w14:textId="77777777" w:rsidR="00940027" w:rsidRDefault="00940027">
            <w:pPr>
              <w:pStyle w:val="OtherTableBody"/>
              <w:jc w:val="center"/>
            </w:pPr>
            <w:r>
              <w:t>NSC</w:t>
            </w:r>
          </w:p>
        </w:tc>
        <w:tc>
          <w:tcPr>
            <w:tcW w:w="700" w:type="dxa"/>
          </w:tcPr>
          <w:p w14:paraId="6A9A2F46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381471EA" w14:textId="77777777" w:rsidR="00940027" w:rsidRDefault="00940027">
            <w:pPr>
              <w:pStyle w:val="OtherTableBody"/>
            </w:pPr>
            <w:r>
              <w:t>30</w:t>
            </w:r>
          </w:p>
        </w:tc>
        <w:tc>
          <w:tcPr>
            <w:tcW w:w="600" w:type="dxa"/>
          </w:tcPr>
          <w:p w14:paraId="0362DD8D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02DA1EE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4E02BA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6F6A3AC" w14:textId="77777777" w:rsidR="00940027" w:rsidRDefault="00940027">
            <w:pPr>
              <w:pStyle w:val="OtherTableBody"/>
            </w:pPr>
            <w:r>
              <w:t>14.4.2.7</w:t>
            </w:r>
          </w:p>
        </w:tc>
      </w:tr>
      <w:tr w:rsidR="00940027" w14:paraId="071A8C7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BB9250F" w14:textId="77777777" w:rsidR="00940027" w:rsidRDefault="00940027">
            <w:pPr>
              <w:pStyle w:val="OtherTableBody"/>
            </w:pPr>
            <w:r>
              <w:t>Newborn Baby Indicator</w:t>
            </w:r>
          </w:p>
        </w:tc>
        <w:tc>
          <w:tcPr>
            <w:tcW w:w="800" w:type="dxa"/>
          </w:tcPr>
          <w:p w14:paraId="08CFA172" w14:textId="77777777" w:rsidR="00940027" w:rsidRDefault="00940027">
            <w:pPr>
              <w:pStyle w:val="OtherTableBody"/>
              <w:jc w:val="center"/>
            </w:pPr>
            <w:r>
              <w:t>00737</w:t>
            </w:r>
          </w:p>
        </w:tc>
        <w:tc>
          <w:tcPr>
            <w:tcW w:w="600" w:type="dxa"/>
          </w:tcPr>
          <w:p w14:paraId="20714298" w14:textId="77777777" w:rsidR="00940027" w:rsidRDefault="00940027">
            <w:pPr>
              <w:pStyle w:val="OtherTableBody"/>
              <w:jc w:val="center"/>
            </w:pPr>
            <w:r>
              <w:t>PV2</w:t>
            </w:r>
          </w:p>
        </w:tc>
        <w:tc>
          <w:tcPr>
            <w:tcW w:w="700" w:type="dxa"/>
          </w:tcPr>
          <w:p w14:paraId="34149331" w14:textId="77777777" w:rsidR="00940027" w:rsidRDefault="00940027">
            <w:pPr>
              <w:pStyle w:val="OtherTableBody"/>
            </w:pPr>
            <w:r>
              <w:t>36</w:t>
            </w:r>
          </w:p>
        </w:tc>
        <w:tc>
          <w:tcPr>
            <w:tcW w:w="600" w:type="dxa"/>
          </w:tcPr>
          <w:p w14:paraId="145F8DB4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30CBF022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1AC8159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8F19934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378F14B7" w14:textId="77777777" w:rsidR="00940027" w:rsidRDefault="00940027">
            <w:pPr>
              <w:pStyle w:val="OtherTableBody"/>
            </w:pPr>
            <w:r>
              <w:t>3.4.4.36</w:t>
            </w:r>
          </w:p>
        </w:tc>
      </w:tr>
      <w:tr w:rsidR="00940027" w14:paraId="3145D90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08C99B6" w14:textId="77777777" w:rsidR="00940027" w:rsidRDefault="00940027">
            <w:pPr>
              <w:pStyle w:val="OtherTableBody"/>
            </w:pPr>
            <w:r>
              <w:t>Newborn Code</w:t>
            </w:r>
          </w:p>
        </w:tc>
        <w:tc>
          <w:tcPr>
            <w:tcW w:w="800" w:type="dxa"/>
          </w:tcPr>
          <w:p w14:paraId="4CF1B016" w14:textId="77777777" w:rsidR="00940027" w:rsidRDefault="00940027">
            <w:pPr>
              <w:pStyle w:val="OtherTableBody"/>
              <w:jc w:val="center"/>
            </w:pPr>
            <w:r>
              <w:t>01526</w:t>
            </w:r>
          </w:p>
        </w:tc>
        <w:tc>
          <w:tcPr>
            <w:tcW w:w="600" w:type="dxa"/>
          </w:tcPr>
          <w:p w14:paraId="6EFD1514" w14:textId="77777777" w:rsidR="00940027" w:rsidRDefault="00940027">
            <w:pPr>
              <w:pStyle w:val="OtherTableBody"/>
              <w:jc w:val="center"/>
            </w:pPr>
            <w:r>
              <w:t>ABS</w:t>
            </w:r>
          </w:p>
        </w:tc>
        <w:tc>
          <w:tcPr>
            <w:tcW w:w="700" w:type="dxa"/>
          </w:tcPr>
          <w:p w14:paraId="7E1E9F57" w14:textId="77777777" w:rsidR="00940027" w:rsidRDefault="00940027">
            <w:pPr>
              <w:pStyle w:val="OtherTableBody"/>
            </w:pPr>
            <w:r>
              <w:t>13</w:t>
            </w:r>
          </w:p>
        </w:tc>
        <w:tc>
          <w:tcPr>
            <w:tcW w:w="600" w:type="dxa"/>
          </w:tcPr>
          <w:p w14:paraId="77D3CF34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13C0EED0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6B964AD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FC243E4" w14:textId="77777777" w:rsidR="00940027" w:rsidRDefault="00940027">
            <w:pPr>
              <w:pStyle w:val="OtherTableBody"/>
              <w:jc w:val="center"/>
            </w:pPr>
            <w:r>
              <w:t>0425</w:t>
            </w:r>
          </w:p>
        </w:tc>
        <w:tc>
          <w:tcPr>
            <w:tcW w:w="942" w:type="dxa"/>
          </w:tcPr>
          <w:p w14:paraId="5AB372BE" w14:textId="77777777" w:rsidR="00940027" w:rsidRDefault="00940027">
            <w:pPr>
              <w:pStyle w:val="OtherTableBody"/>
            </w:pPr>
            <w:r>
              <w:t>6.5.12.13</w:t>
            </w:r>
          </w:p>
        </w:tc>
      </w:tr>
      <w:tr w:rsidR="00940027" w14:paraId="349CFF0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FA40B54" w14:textId="77777777" w:rsidR="00940027" w:rsidRDefault="00940027">
            <w:pPr>
              <w:pStyle w:val="OtherTableBody"/>
            </w:pPr>
            <w:r>
              <w:t>Next Goal Review Date/Time</w:t>
            </w:r>
          </w:p>
        </w:tc>
        <w:tc>
          <w:tcPr>
            <w:tcW w:w="800" w:type="dxa"/>
          </w:tcPr>
          <w:p w14:paraId="33538649" w14:textId="77777777" w:rsidR="00940027" w:rsidRDefault="00940027">
            <w:pPr>
              <w:pStyle w:val="OtherTableBody"/>
              <w:jc w:val="center"/>
            </w:pPr>
            <w:r>
              <w:t>00829</w:t>
            </w:r>
          </w:p>
        </w:tc>
        <w:tc>
          <w:tcPr>
            <w:tcW w:w="600" w:type="dxa"/>
          </w:tcPr>
          <w:p w14:paraId="26536029" w14:textId="77777777" w:rsidR="00940027" w:rsidRDefault="00940027">
            <w:pPr>
              <w:pStyle w:val="OtherTableBody"/>
              <w:jc w:val="center"/>
            </w:pPr>
            <w:r>
              <w:t>GOL</w:t>
            </w:r>
          </w:p>
        </w:tc>
        <w:tc>
          <w:tcPr>
            <w:tcW w:w="700" w:type="dxa"/>
          </w:tcPr>
          <w:p w14:paraId="679CBCDD" w14:textId="77777777" w:rsidR="00940027" w:rsidRDefault="00940027">
            <w:pPr>
              <w:pStyle w:val="OtherTableBody"/>
            </w:pPr>
            <w:r>
              <w:t>13</w:t>
            </w:r>
          </w:p>
        </w:tc>
        <w:tc>
          <w:tcPr>
            <w:tcW w:w="600" w:type="dxa"/>
          </w:tcPr>
          <w:p w14:paraId="03065E6E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266143E8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7C76D99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6879E6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BD48FC9" w14:textId="77777777" w:rsidR="00940027" w:rsidRDefault="00940027">
            <w:pPr>
              <w:pStyle w:val="OtherTableBody"/>
            </w:pPr>
            <w:r>
              <w:t>12.4.1.13</w:t>
            </w:r>
          </w:p>
        </w:tc>
      </w:tr>
      <w:tr w:rsidR="00940027" w14:paraId="2F4120A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5F1077D" w14:textId="77777777" w:rsidR="00940027" w:rsidRDefault="00940027">
            <w:pPr>
              <w:pStyle w:val="OtherTableBody"/>
            </w:pPr>
            <w:r>
              <w:t>Next of Kin / Associated Parties Employee Number</w:t>
            </w:r>
          </w:p>
        </w:tc>
        <w:tc>
          <w:tcPr>
            <w:tcW w:w="800" w:type="dxa"/>
          </w:tcPr>
          <w:p w14:paraId="0AB90C9F" w14:textId="77777777" w:rsidR="00940027" w:rsidRDefault="00940027">
            <w:pPr>
              <w:pStyle w:val="OtherTableBody"/>
              <w:jc w:val="center"/>
            </w:pPr>
            <w:r>
              <w:t>00201</w:t>
            </w:r>
          </w:p>
        </w:tc>
        <w:tc>
          <w:tcPr>
            <w:tcW w:w="600" w:type="dxa"/>
          </w:tcPr>
          <w:p w14:paraId="7825EACD" w14:textId="77777777" w:rsidR="00940027" w:rsidRDefault="00940027">
            <w:pPr>
              <w:pStyle w:val="OtherTableBody"/>
              <w:jc w:val="center"/>
            </w:pPr>
            <w:r>
              <w:t>NK1</w:t>
            </w:r>
          </w:p>
        </w:tc>
        <w:tc>
          <w:tcPr>
            <w:tcW w:w="700" w:type="dxa"/>
          </w:tcPr>
          <w:p w14:paraId="61ADBFC5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61A2C7CC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3CD7D824" w14:textId="77777777" w:rsidR="00940027" w:rsidRDefault="00940027">
            <w:pPr>
              <w:pStyle w:val="OtherTableBody"/>
            </w:pPr>
            <w:r>
              <w:t>CX</w:t>
            </w:r>
          </w:p>
        </w:tc>
        <w:tc>
          <w:tcPr>
            <w:tcW w:w="700" w:type="dxa"/>
          </w:tcPr>
          <w:p w14:paraId="3F8BC0A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F6AD63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0A9702B" w14:textId="77777777" w:rsidR="00940027" w:rsidRDefault="00940027">
            <w:pPr>
              <w:pStyle w:val="OtherTableBody"/>
            </w:pPr>
            <w:r>
              <w:t>3.4.5.12</w:t>
            </w:r>
          </w:p>
        </w:tc>
      </w:tr>
      <w:tr w:rsidR="00940027" w14:paraId="27664C4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08D6F77" w14:textId="77777777" w:rsidR="00940027" w:rsidRDefault="00940027">
            <w:pPr>
              <w:pStyle w:val="OtherTableBody"/>
            </w:pPr>
            <w:r>
              <w:t>Next of Kin / Associated Parties Job Code/Class</w:t>
            </w:r>
          </w:p>
        </w:tc>
        <w:tc>
          <w:tcPr>
            <w:tcW w:w="800" w:type="dxa"/>
          </w:tcPr>
          <w:p w14:paraId="7CFA2429" w14:textId="77777777" w:rsidR="00940027" w:rsidRDefault="00940027">
            <w:pPr>
              <w:pStyle w:val="OtherTableBody"/>
              <w:jc w:val="center"/>
            </w:pPr>
            <w:r>
              <w:t>00200</w:t>
            </w:r>
          </w:p>
        </w:tc>
        <w:tc>
          <w:tcPr>
            <w:tcW w:w="600" w:type="dxa"/>
          </w:tcPr>
          <w:p w14:paraId="234A2385" w14:textId="77777777" w:rsidR="00940027" w:rsidRDefault="00940027">
            <w:pPr>
              <w:pStyle w:val="OtherTableBody"/>
              <w:jc w:val="center"/>
            </w:pPr>
            <w:r>
              <w:t>NK1</w:t>
            </w:r>
          </w:p>
        </w:tc>
        <w:tc>
          <w:tcPr>
            <w:tcW w:w="700" w:type="dxa"/>
          </w:tcPr>
          <w:p w14:paraId="6E416B12" w14:textId="77777777" w:rsidR="00940027" w:rsidRDefault="00940027">
            <w:pPr>
              <w:pStyle w:val="OtherTableBody"/>
            </w:pPr>
            <w:r>
              <w:t>11</w:t>
            </w:r>
          </w:p>
        </w:tc>
        <w:tc>
          <w:tcPr>
            <w:tcW w:w="600" w:type="dxa"/>
          </w:tcPr>
          <w:p w14:paraId="5EB595DC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774310BB" w14:textId="77777777" w:rsidR="00940027" w:rsidRDefault="00940027">
            <w:pPr>
              <w:pStyle w:val="OtherTableBody"/>
            </w:pPr>
            <w:r>
              <w:t>JCC</w:t>
            </w:r>
          </w:p>
        </w:tc>
        <w:tc>
          <w:tcPr>
            <w:tcW w:w="700" w:type="dxa"/>
          </w:tcPr>
          <w:p w14:paraId="62E5C0C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321936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A206241" w14:textId="77777777" w:rsidR="00940027" w:rsidRDefault="00940027">
            <w:pPr>
              <w:pStyle w:val="OtherTableBody"/>
            </w:pPr>
            <w:r>
              <w:t>3.4.5.11</w:t>
            </w:r>
          </w:p>
        </w:tc>
      </w:tr>
      <w:tr w:rsidR="00940027" w14:paraId="212D279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A891284" w14:textId="77777777" w:rsidR="00940027" w:rsidRDefault="00940027">
            <w:pPr>
              <w:pStyle w:val="OtherTableBody"/>
            </w:pPr>
            <w:r>
              <w:t>Next of Kin / Associated Parties Job Title</w:t>
            </w:r>
          </w:p>
        </w:tc>
        <w:tc>
          <w:tcPr>
            <w:tcW w:w="800" w:type="dxa"/>
          </w:tcPr>
          <w:p w14:paraId="179819D0" w14:textId="77777777" w:rsidR="00940027" w:rsidRDefault="00940027">
            <w:pPr>
              <w:pStyle w:val="OtherTableBody"/>
              <w:jc w:val="center"/>
            </w:pPr>
            <w:r>
              <w:t>00199</w:t>
            </w:r>
          </w:p>
        </w:tc>
        <w:tc>
          <w:tcPr>
            <w:tcW w:w="600" w:type="dxa"/>
          </w:tcPr>
          <w:p w14:paraId="4122FB75" w14:textId="77777777" w:rsidR="00940027" w:rsidRDefault="00940027">
            <w:pPr>
              <w:pStyle w:val="OtherTableBody"/>
              <w:jc w:val="center"/>
            </w:pPr>
            <w:r>
              <w:t>NK1</w:t>
            </w:r>
          </w:p>
        </w:tc>
        <w:tc>
          <w:tcPr>
            <w:tcW w:w="700" w:type="dxa"/>
          </w:tcPr>
          <w:p w14:paraId="76158880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33227DE7" w14:textId="77777777" w:rsidR="00940027" w:rsidRDefault="00940027">
            <w:pPr>
              <w:pStyle w:val="OtherTableBody"/>
            </w:pPr>
            <w:r>
              <w:t>60</w:t>
            </w:r>
          </w:p>
        </w:tc>
        <w:tc>
          <w:tcPr>
            <w:tcW w:w="600" w:type="dxa"/>
          </w:tcPr>
          <w:p w14:paraId="4D44D3DE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6480DA6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E471A0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8BD4C83" w14:textId="77777777" w:rsidR="00940027" w:rsidRDefault="00940027">
            <w:pPr>
              <w:pStyle w:val="OtherTableBody"/>
            </w:pPr>
            <w:r>
              <w:t>3.4.5.10</w:t>
            </w:r>
          </w:p>
        </w:tc>
      </w:tr>
      <w:tr w:rsidR="00940027" w14:paraId="2C68AD3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C558CB2" w14:textId="77777777" w:rsidR="00940027" w:rsidRDefault="00940027">
            <w:pPr>
              <w:pStyle w:val="OtherTableBody"/>
            </w:pPr>
            <w:r>
              <w:t>Next of Kin Birth Place</w:t>
            </w:r>
          </w:p>
        </w:tc>
        <w:tc>
          <w:tcPr>
            <w:tcW w:w="800" w:type="dxa"/>
          </w:tcPr>
          <w:p w14:paraId="590380A0" w14:textId="77777777" w:rsidR="00940027" w:rsidRDefault="00940027">
            <w:pPr>
              <w:pStyle w:val="OtherTableBody"/>
              <w:jc w:val="center"/>
            </w:pPr>
            <w:r>
              <w:t>01905</w:t>
            </w:r>
          </w:p>
        </w:tc>
        <w:tc>
          <w:tcPr>
            <w:tcW w:w="600" w:type="dxa"/>
          </w:tcPr>
          <w:p w14:paraId="766A4C8B" w14:textId="77777777" w:rsidR="00940027" w:rsidRDefault="00940027">
            <w:pPr>
              <w:pStyle w:val="OtherTableBody"/>
              <w:jc w:val="center"/>
            </w:pPr>
            <w:r>
              <w:t>NK1</w:t>
            </w:r>
          </w:p>
        </w:tc>
        <w:tc>
          <w:tcPr>
            <w:tcW w:w="700" w:type="dxa"/>
          </w:tcPr>
          <w:p w14:paraId="67076934" w14:textId="77777777" w:rsidR="00940027" w:rsidRDefault="00940027">
            <w:pPr>
              <w:pStyle w:val="OtherTableBody"/>
            </w:pPr>
            <w:r>
              <w:t>38</w:t>
            </w:r>
          </w:p>
        </w:tc>
        <w:tc>
          <w:tcPr>
            <w:tcW w:w="600" w:type="dxa"/>
          </w:tcPr>
          <w:p w14:paraId="225BE1B5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39EEB339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155E5CB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017852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15B7373" w14:textId="77777777" w:rsidR="00940027" w:rsidRDefault="00940027">
            <w:pPr>
              <w:pStyle w:val="OtherTableBody"/>
            </w:pPr>
            <w:r>
              <w:t>3.4.5.38</w:t>
            </w:r>
          </w:p>
        </w:tc>
      </w:tr>
      <w:tr w:rsidR="00940027" w14:paraId="0F58275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6C8DCEF" w14:textId="77777777" w:rsidR="00940027" w:rsidRDefault="00940027">
            <w:pPr>
              <w:pStyle w:val="OtherTableBody"/>
            </w:pPr>
            <w:r>
              <w:t>Next of Kin/Associated Party_s Identifiers</w:t>
            </w:r>
          </w:p>
        </w:tc>
        <w:tc>
          <w:tcPr>
            <w:tcW w:w="800" w:type="dxa"/>
          </w:tcPr>
          <w:p w14:paraId="22D0A1A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00751</w:t>
            </w:r>
          </w:p>
        </w:tc>
        <w:tc>
          <w:tcPr>
            <w:tcW w:w="600" w:type="dxa"/>
          </w:tcPr>
          <w:p w14:paraId="38D5E67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NK1</w:t>
            </w:r>
          </w:p>
        </w:tc>
        <w:tc>
          <w:tcPr>
            <w:tcW w:w="700" w:type="dxa"/>
          </w:tcPr>
          <w:p w14:paraId="00F6836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33</w:t>
            </w:r>
          </w:p>
        </w:tc>
        <w:tc>
          <w:tcPr>
            <w:tcW w:w="600" w:type="dxa"/>
          </w:tcPr>
          <w:p w14:paraId="0C1BADA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1CE2CCF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CX</w:t>
            </w:r>
          </w:p>
        </w:tc>
        <w:tc>
          <w:tcPr>
            <w:tcW w:w="700" w:type="dxa"/>
          </w:tcPr>
          <w:p w14:paraId="43DD320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17D3F02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8B192C3" w14:textId="77777777" w:rsidR="00940027" w:rsidRDefault="00940027">
            <w:pPr>
              <w:pStyle w:val="OtherTableBody"/>
            </w:pPr>
            <w:r>
              <w:t>3.4.5.33</w:t>
            </w:r>
          </w:p>
        </w:tc>
      </w:tr>
      <w:tr w:rsidR="00940027" w14:paraId="72CB971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3E93E85" w14:textId="77777777" w:rsidR="00940027" w:rsidRDefault="00940027">
            <w:pPr>
              <w:pStyle w:val="OtherTableBody"/>
            </w:pPr>
            <w:r>
              <w:t>Non Covered Days - (24)</w:t>
            </w:r>
          </w:p>
        </w:tc>
        <w:tc>
          <w:tcPr>
            <w:tcW w:w="800" w:type="dxa"/>
          </w:tcPr>
          <w:p w14:paraId="661043F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00538</w:t>
            </w:r>
          </w:p>
        </w:tc>
        <w:tc>
          <w:tcPr>
            <w:tcW w:w="600" w:type="dxa"/>
          </w:tcPr>
          <w:p w14:paraId="190C37C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UB1</w:t>
            </w:r>
          </w:p>
        </w:tc>
        <w:tc>
          <w:tcPr>
            <w:tcW w:w="700" w:type="dxa"/>
          </w:tcPr>
          <w:p w14:paraId="04C5312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9</w:t>
            </w:r>
          </w:p>
        </w:tc>
        <w:tc>
          <w:tcPr>
            <w:tcW w:w="600" w:type="dxa"/>
          </w:tcPr>
          <w:p w14:paraId="1BFB66C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16A3CB2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NM</w:t>
            </w:r>
          </w:p>
        </w:tc>
        <w:tc>
          <w:tcPr>
            <w:tcW w:w="700" w:type="dxa"/>
          </w:tcPr>
          <w:p w14:paraId="24B624C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7AAD152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D11112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6.5.10.9</w:t>
            </w:r>
          </w:p>
        </w:tc>
      </w:tr>
      <w:tr w:rsidR="00940027" w14:paraId="6FDF687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76F9D8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Non-Concur Code/Description</w:t>
            </w:r>
          </w:p>
        </w:tc>
        <w:tc>
          <w:tcPr>
            <w:tcW w:w="800" w:type="dxa"/>
          </w:tcPr>
          <w:p w14:paraId="5FFC088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00513</w:t>
            </w:r>
          </w:p>
        </w:tc>
        <w:tc>
          <w:tcPr>
            <w:tcW w:w="600" w:type="dxa"/>
          </w:tcPr>
          <w:p w14:paraId="62E123B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IN3</w:t>
            </w:r>
          </w:p>
        </w:tc>
        <w:tc>
          <w:tcPr>
            <w:tcW w:w="700" w:type="dxa"/>
          </w:tcPr>
          <w:p w14:paraId="72245EE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12</w:t>
            </w:r>
          </w:p>
        </w:tc>
        <w:tc>
          <w:tcPr>
            <w:tcW w:w="600" w:type="dxa"/>
          </w:tcPr>
          <w:p w14:paraId="78589C1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A6889E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177F264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03EC570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0233</w:t>
            </w:r>
          </w:p>
        </w:tc>
        <w:tc>
          <w:tcPr>
            <w:tcW w:w="942" w:type="dxa"/>
          </w:tcPr>
          <w:p w14:paraId="1CD343D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6.5.8.12</w:t>
            </w:r>
          </w:p>
        </w:tc>
      </w:tr>
      <w:tr w:rsidR="00940027" w14:paraId="48A5D14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8B6E49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Non-Concur Effective Date/Time</w:t>
            </w:r>
          </w:p>
        </w:tc>
        <w:tc>
          <w:tcPr>
            <w:tcW w:w="800" w:type="dxa"/>
          </w:tcPr>
          <w:p w14:paraId="4B6C1C0B" w14:textId="77777777" w:rsidR="00940027" w:rsidRDefault="00940027">
            <w:pPr>
              <w:pStyle w:val="OtherTableBody"/>
              <w:jc w:val="center"/>
            </w:pPr>
            <w:r>
              <w:t>00514</w:t>
            </w:r>
          </w:p>
        </w:tc>
        <w:tc>
          <w:tcPr>
            <w:tcW w:w="600" w:type="dxa"/>
          </w:tcPr>
          <w:p w14:paraId="0D7CABC3" w14:textId="77777777" w:rsidR="00940027" w:rsidRDefault="00940027">
            <w:pPr>
              <w:pStyle w:val="OtherTableBody"/>
              <w:jc w:val="center"/>
            </w:pPr>
            <w:r>
              <w:t>IN3</w:t>
            </w:r>
          </w:p>
        </w:tc>
        <w:tc>
          <w:tcPr>
            <w:tcW w:w="700" w:type="dxa"/>
          </w:tcPr>
          <w:p w14:paraId="02D6228C" w14:textId="77777777" w:rsidR="00940027" w:rsidRDefault="00940027">
            <w:pPr>
              <w:pStyle w:val="OtherTableBody"/>
            </w:pPr>
            <w:r>
              <w:t>13</w:t>
            </w:r>
          </w:p>
        </w:tc>
        <w:tc>
          <w:tcPr>
            <w:tcW w:w="600" w:type="dxa"/>
          </w:tcPr>
          <w:p w14:paraId="6BF80C01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25F17695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3B5EF20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478678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A27EC6C" w14:textId="77777777" w:rsidR="00940027" w:rsidRDefault="00940027">
            <w:pPr>
              <w:pStyle w:val="OtherTableBody"/>
            </w:pPr>
            <w:r>
              <w:t>6.5.8.13</w:t>
            </w:r>
          </w:p>
        </w:tc>
      </w:tr>
      <w:tr w:rsidR="00940027" w14:paraId="10ABD4A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C5AC67F" w14:textId="77777777" w:rsidR="00940027" w:rsidRDefault="00940027">
            <w:pPr>
              <w:pStyle w:val="OtherTableBody"/>
            </w:pPr>
            <w:r>
              <w:t>Non-Covered Days (8)</w:t>
            </w:r>
          </w:p>
        </w:tc>
        <w:tc>
          <w:tcPr>
            <w:tcW w:w="800" w:type="dxa"/>
          </w:tcPr>
          <w:p w14:paraId="617DBBF8" w14:textId="77777777" w:rsidR="00940027" w:rsidRDefault="00940027">
            <w:pPr>
              <w:pStyle w:val="OtherTableBody"/>
              <w:jc w:val="center"/>
            </w:pPr>
            <w:r>
              <w:t>00557</w:t>
            </w:r>
          </w:p>
        </w:tc>
        <w:tc>
          <w:tcPr>
            <w:tcW w:w="600" w:type="dxa"/>
          </w:tcPr>
          <w:p w14:paraId="2FA0FE06" w14:textId="77777777" w:rsidR="00940027" w:rsidRDefault="00940027">
            <w:pPr>
              <w:pStyle w:val="OtherTableBody"/>
              <w:jc w:val="center"/>
            </w:pPr>
            <w:r>
              <w:t>UB2</w:t>
            </w:r>
          </w:p>
        </w:tc>
        <w:tc>
          <w:tcPr>
            <w:tcW w:w="700" w:type="dxa"/>
          </w:tcPr>
          <w:p w14:paraId="4E3DF95B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3A93F558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59381047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56D54F6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0550E6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A170871" w14:textId="77777777" w:rsidR="00940027" w:rsidRDefault="00940027">
            <w:pPr>
              <w:pStyle w:val="OtherTableBody"/>
            </w:pPr>
            <w:r>
              <w:t>6.5.11.5</w:t>
            </w:r>
          </w:p>
        </w:tc>
      </w:tr>
      <w:tr w:rsidR="00940027" w14:paraId="3A041C4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B090ED0" w14:textId="77777777" w:rsidR="00940027" w:rsidRDefault="00940027">
            <w:pPr>
              <w:pStyle w:val="OtherTableBody"/>
            </w:pPr>
            <w:r>
              <w:t>Non-Covered Insurance Code</w:t>
            </w:r>
          </w:p>
        </w:tc>
        <w:tc>
          <w:tcPr>
            <w:tcW w:w="800" w:type="dxa"/>
          </w:tcPr>
          <w:p w14:paraId="158A11BD" w14:textId="77777777" w:rsidR="00940027" w:rsidRDefault="00940027">
            <w:pPr>
              <w:pStyle w:val="OtherTableBody"/>
              <w:jc w:val="center"/>
            </w:pPr>
            <w:r>
              <w:t>00495</w:t>
            </w:r>
          </w:p>
        </w:tc>
        <w:tc>
          <w:tcPr>
            <w:tcW w:w="600" w:type="dxa"/>
          </w:tcPr>
          <w:p w14:paraId="6CD740C5" w14:textId="77777777" w:rsidR="00940027" w:rsidRDefault="00940027">
            <w:pPr>
              <w:pStyle w:val="OtherTableBody"/>
              <w:jc w:val="center"/>
            </w:pPr>
            <w:r>
              <w:t>IN2</w:t>
            </w:r>
          </w:p>
        </w:tc>
        <w:tc>
          <w:tcPr>
            <w:tcW w:w="700" w:type="dxa"/>
          </w:tcPr>
          <w:p w14:paraId="18DCBFDA" w14:textId="77777777" w:rsidR="00940027" w:rsidRDefault="00940027">
            <w:pPr>
              <w:pStyle w:val="OtherTableBody"/>
            </w:pPr>
            <w:r>
              <w:t>24</w:t>
            </w:r>
          </w:p>
        </w:tc>
        <w:tc>
          <w:tcPr>
            <w:tcW w:w="600" w:type="dxa"/>
          </w:tcPr>
          <w:p w14:paraId="67B8D274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386E9830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05D1406F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47A19161" w14:textId="77777777" w:rsidR="00940027" w:rsidRDefault="00940027">
            <w:pPr>
              <w:pStyle w:val="OtherTableBody"/>
              <w:jc w:val="center"/>
            </w:pPr>
            <w:r>
              <w:t>0143</w:t>
            </w:r>
          </w:p>
        </w:tc>
        <w:tc>
          <w:tcPr>
            <w:tcW w:w="942" w:type="dxa"/>
          </w:tcPr>
          <w:p w14:paraId="1C5312C7" w14:textId="77777777" w:rsidR="00940027" w:rsidRDefault="00940027">
            <w:pPr>
              <w:pStyle w:val="OtherTableBody"/>
            </w:pPr>
            <w:r>
              <w:t>6.5.7.24</w:t>
            </w:r>
          </w:p>
        </w:tc>
      </w:tr>
      <w:tr w:rsidR="00940027" w14:paraId="40D191D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ABDD4A4" w14:textId="77777777" w:rsidR="00940027" w:rsidRDefault="00940027">
            <w:pPr>
              <w:pStyle w:val="OtherTableBody"/>
            </w:pPr>
            <w:r>
              <w:t>Non-subject Consenter Reason</w:t>
            </w:r>
          </w:p>
        </w:tc>
        <w:tc>
          <w:tcPr>
            <w:tcW w:w="800" w:type="dxa"/>
          </w:tcPr>
          <w:p w14:paraId="6F93734A" w14:textId="77777777" w:rsidR="00940027" w:rsidRDefault="00940027">
            <w:pPr>
              <w:pStyle w:val="OtherTableBody"/>
              <w:jc w:val="center"/>
            </w:pPr>
            <w:r>
              <w:t>01798</w:t>
            </w:r>
          </w:p>
        </w:tc>
        <w:tc>
          <w:tcPr>
            <w:tcW w:w="600" w:type="dxa"/>
          </w:tcPr>
          <w:p w14:paraId="06BAC450" w14:textId="77777777" w:rsidR="00940027" w:rsidRDefault="00940027">
            <w:pPr>
              <w:pStyle w:val="OtherTableBody"/>
              <w:jc w:val="center"/>
            </w:pPr>
            <w:r>
              <w:t>CON</w:t>
            </w:r>
          </w:p>
        </w:tc>
        <w:tc>
          <w:tcPr>
            <w:tcW w:w="700" w:type="dxa"/>
          </w:tcPr>
          <w:p w14:paraId="4609F03A" w14:textId="77777777" w:rsidR="00940027" w:rsidRDefault="00940027">
            <w:pPr>
              <w:pStyle w:val="OtherTableBody"/>
            </w:pPr>
            <w:r>
              <w:t>23</w:t>
            </w:r>
          </w:p>
        </w:tc>
        <w:tc>
          <w:tcPr>
            <w:tcW w:w="600" w:type="dxa"/>
          </w:tcPr>
          <w:p w14:paraId="0651BFA2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0931662C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472961E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99EA6EE" w14:textId="77777777" w:rsidR="00940027" w:rsidRDefault="00940027">
            <w:pPr>
              <w:pStyle w:val="OtherTableBody"/>
              <w:jc w:val="center"/>
            </w:pPr>
            <w:r>
              <w:t>0502</w:t>
            </w:r>
          </w:p>
        </w:tc>
        <w:tc>
          <w:tcPr>
            <w:tcW w:w="942" w:type="dxa"/>
          </w:tcPr>
          <w:p w14:paraId="7676A62A" w14:textId="77777777" w:rsidR="00940027" w:rsidRDefault="00940027">
            <w:pPr>
              <w:pStyle w:val="OtherTableBody"/>
            </w:pPr>
            <w:r>
              <w:t>9.9.4.23</w:t>
            </w:r>
          </w:p>
        </w:tc>
      </w:tr>
      <w:tr w:rsidR="00940027" w14:paraId="758919E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2D3E2CE" w14:textId="77777777" w:rsidR="00940027" w:rsidRDefault="00940027">
            <w:pPr>
              <w:pStyle w:val="OtherTableBody"/>
            </w:pPr>
            <w:r>
              <w:t>Normal Collection Volume</w:t>
            </w:r>
          </w:p>
        </w:tc>
        <w:tc>
          <w:tcPr>
            <w:tcW w:w="800" w:type="dxa"/>
          </w:tcPr>
          <w:p w14:paraId="55B0D78B" w14:textId="77777777" w:rsidR="00940027" w:rsidRDefault="00940027">
            <w:pPr>
              <w:pStyle w:val="OtherTableBody"/>
              <w:jc w:val="center"/>
            </w:pPr>
            <w:r>
              <w:t>00650</w:t>
            </w:r>
          </w:p>
        </w:tc>
        <w:tc>
          <w:tcPr>
            <w:tcW w:w="600" w:type="dxa"/>
          </w:tcPr>
          <w:p w14:paraId="7C49E01C" w14:textId="77777777" w:rsidR="00940027" w:rsidRDefault="00940027">
            <w:pPr>
              <w:pStyle w:val="OtherTableBody"/>
              <w:jc w:val="center"/>
            </w:pPr>
            <w:r>
              <w:t>OM4</w:t>
            </w:r>
          </w:p>
        </w:tc>
        <w:tc>
          <w:tcPr>
            <w:tcW w:w="700" w:type="dxa"/>
          </w:tcPr>
          <w:p w14:paraId="3927929A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3E2FDE4F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4D7057A9" w14:textId="77777777" w:rsidR="00940027" w:rsidRDefault="00940027">
            <w:pPr>
              <w:pStyle w:val="OtherTableBody"/>
            </w:pPr>
            <w:r>
              <w:t>CQ</w:t>
            </w:r>
          </w:p>
        </w:tc>
        <w:tc>
          <w:tcPr>
            <w:tcW w:w="700" w:type="dxa"/>
          </w:tcPr>
          <w:p w14:paraId="69DFDBD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C02959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A316F57" w14:textId="77777777" w:rsidR="00940027" w:rsidRDefault="00940027">
            <w:pPr>
              <w:pStyle w:val="OtherTableBody"/>
            </w:pPr>
            <w:r>
              <w:t>8.8.11.10</w:t>
            </w:r>
          </w:p>
        </w:tc>
      </w:tr>
      <w:tr w:rsidR="00940027" w14:paraId="633A440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7B3565C" w14:textId="77777777" w:rsidR="00940027" w:rsidRDefault="00940027">
            <w:pPr>
              <w:pStyle w:val="OtherTableBody"/>
            </w:pPr>
            <w:r>
              <w:t>Normal Text/Codes for Categorical Observations</w:t>
            </w:r>
          </w:p>
        </w:tc>
        <w:tc>
          <w:tcPr>
            <w:tcW w:w="800" w:type="dxa"/>
          </w:tcPr>
          <w:p w14:paraId="2604DE1E" w14:textId="77777777" w:rsidR="00940027" w:rsidRDefault="00940027">
            <w:pPr>
              <w:pStyle w:val="OtherTableBody"/>
              <w:jc w:val="center"/>
            </w:pPr>
            <w:r>
              <w:t>00638</w:t>
            </w:r>
          </w:p>
        </w:tc>
        <w:tc>
          <w:tcPr>
            <w:tcW w:w="600" w:type="dxa"/>
          </w:tcPr>
          <w:p w14:paraId="23C9DE72" w14:textId="77777777" w:rsidR="00940027" w:rsidRDefault="00940027">
            <w:pPr>
              <w:pStyle w:val="OtherTableBody"/>
              <w:jc w:val="center"/>
            </w:pPr>
            <w:r>
              <w:t>OM3</w:t>
            </w:r>
          </w:p>
        </w:tc>
        <w:tc>
          <w:tcPr>
            <w:tcW w:w="700" w:type="dxa"/>
          </w:tcPr>
          <w:p w14:paraId="12678213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27F5D165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1C6ED5E7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6310B9F6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13BAF14E" w14:textId="77777777" w:rsidR="00940027" w:rsidRDefault="00940027">
            <w:pPr>
              <w:pStyle w:val="OtherTableBody"/>
              <w:jc w:val="center"/>
            </w:pPr>
            <w:r>
              <w:t>9999</w:t>
            </w:r>
          </w:p>
        </w:tc>
        <w:tc>
          <w:tcPr>
            <w:tcW w:w="942" w:type="dxa"/>
          </w:tcPr>
          <w:p w14:paraId="05C7F623" w14:textId="77777777" w:rsidR="00940027" w:rsidRDefault="00940027">
            <w:pPr>
              <w:pStyle w:val="OtherTableBody"/>
            </w:pPr>
            <w:r>
              <w:t>8.8.10.4</w:t>
            </w:r>
          </w:p>
        </w:tc>
      </w:tr>
      <w:tr w:rsidR="00940027" w14:paraId="3F493E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D518E6C" w14:textId="77777777" w:rsidR="00940027" w:rsidRDefault="00940027">
            <w:pPr>
              <w:pStyle w:val="OtherTableBody"/>
            </w:pPr>
            <w:r>
              <w:t>Notice Of Admission Date</w:t>
            </w:r>
          </w:p>
        </w:tc>
        <w:tc>
          <w:tcPr>
            <w:tcW w:w="800" w:type="dxa"/>
          </w:tcPr>
          <w:p w14:paraId="4CD1AE0F" w14:textId="77777777" w:rsidR="00940027" w:rsidRDefault="00940027">
            <w:pPr>
              <w:pStyle w:val="OtherTableBody"/>
              <w:jc w:val="center"/>
            </w:pPr>
            <w:r>
              <w:t>00449</w:t>
            </w:r>
          </w:p>
        </w:tc>
        <w:tc>
          <w:tcPr>
            <w:tcW w:w="600" w:type="dxa"/>
          </w:tcPr>
          <w:p w14:paraId="230F53B6" w14:textId="77777777" w:rsidR="00940027" w:rsidRDefault="00940027">
            <w:pPr>
              <w:pStyle w:val="OtherTableBody"/>
              <w:jc w:val="center"/>
            </w:pPr>
            <w:r>
              <w:t>IN1</w:t>
            </w:r>
          </w:p>
        </w:tc>
        <w:tc>
          <w:tcPr>
            <w:tcW w:w="700" w:type="dxa"/>
          </w:tcPr>
          <w:p w14:paraId="1E0B33ED" w14:textId="77777777" w:rsidR="00940027" w:rsidRDefault="00940027">
            <w:pPr>
              <w:pStyle w:val="OtherTableBody"/>
            </w:pPr>
            <w:r>
              <w:t>24</w:t>
            </w:r>
          </w:p>
        </w:tc>
        <w:tc>
          <w:tcPr>
            <w:tcW w:w="600" w:type="dxa"/>
          </w:tcPr>
          <w:p w14:paraId="2ED3D787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10001403" w14:textId="77777777" w:rsidR="00940027" w:rsidRDefault="00940027">
            <w:pPr>
              <w:pStyle w:val="OtherTableBody"/>
            </w:pPr>
            <w:r>
              <w:t>DT</w:t>
            </w:r>
          </w:p>
        </w:tc>
        <w:tc>
          <w:tcPr>
            <w:tcW w:w="700" w:type="dxa"/>
          </w:tcPr>
          <w:p w14:paraId="6E0C72E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EA01FF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FF82FAA" w14:textId="77777777" w:rsidR="00940027" w:rsidRDefault="00940027">
            <w:pPr>
              <w:pStyle w:val="OtherTableBody"/>
            </w:pPr>
            <w:r>
              <w:t>6.5.6.24</w:t>
            </w:r>
          </w:p>
        </w:tc>
      </w:tr>
      <w:tr w:rsidR="00940027" w14:paraId="691C129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7FE51CB" w14:textId="77777777" w:rsidR="00940027" w:rsidRDefault="00940027">
            <w:pPr>
              <w:pStyle w:val="OtherTableBody"/>
            </w:pPr>
            <w:r>
              <w:t>Notice Of Admission Flag</w:t>
            </w:r>
          </w:p>
        </w:tc>
        <w:tc>
          <w:tcPr>
            <w:tcW w:w="800" w:type="dxa"/>
          </w:tcPr>
          <w:p w14:paraId="7294D5F3" w14:textId="77777777" w:rsidR="00940027" w:rsidRDefault="00940027">
            <w:pPr>
              <w:pStyle w:val="OtherTableBody"/>
              <w:jc w:val="center"/>
            </w:pPr>
            <w:r>
              <w:t>00448</w:t>
            </w:r>
          </w:p>
        </w:tc>
        <w:tc>
          <w:tcPr>
            <w:tcW w:w="600" w:type="dxa"/>
          </w:tcPr>
          <w:p w14:paraId="52E0B932" w14:textId="77777777" w:rsidR="00940027" w:rsidRDefault="00940027">
            <w:pPr>
              <w:pStyle w:val="OtherTableBody"/>
              <w:jc w:val="center"/>
            </w:pPr>
            <w:r>
              <w:t>IN1</w:t>
            </w:r>
          </w:p>
        </w:tc>
        <w:tc>
          <w:tcPr>
            <w:tcW w:w="700" w:type="dxa"/>
          </w:tcPr>
          <w:p w14:paraId="122D9EFD" w14:textId="77777777" w:rsidR="00940027" w:rsidRDefault="00940027">
            <w:pPr>
              <w:pStyle w:val="OtherTableBody"/>
            </w:pPr>
            <w:r>
              <w:t>23</w:t>
            </w:r>
          </w:p>
        </w:tc>
        <w:tc>
          <w:tcPr>
            <w:tcW w:w="600" w:type="dxa"/>
          </w:tcPr>
          <w:p w14:paraId="7B3911FE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5774456B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2297F55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AAC9BF2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0AE75E5F" w14:textId="77777777" w:rsidR="00940027" w:rsidRDefault="00940027">
            <w:pPr>
              <w:pStyle w:val="OtherTableBody"/>
            </w:pPr>
            <w:r>
              <w:t>6.5.6.23</w:t>
            </w:r>
          </w:p>
        </w:tc>
      </w:tr>
      <w:tr w:rsidR="00940027" w14:paraId="273E911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5030266" w14:textId="77777777" w:rsidR="00940027" w:rsidRDefault="00940027">
            <w:pPr>
              <w:pStyle w:val="OtherTableBody"/>
            </w:pPr>
            <w:r>
              <w:t>Notification Alert Severity</w:t>
            </w:r>
          </w:p>
        </w:tc>
        <w:tc>
          <w:tcPr>
            <w:tcW w:w="800" w:type="dxa"/>
          </w:tcPr>
          <w:p w14:paraId="0F7FFC7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01400</w:t>
            </w:r>
          </w:p>
        </w:tc>
        <w:tc>
          <w:tcPr>
            <w:tcW w:w="600" w:type="dxa"/>
          </w:tcPr>
          <w:p w14:paraId="3C04386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NDS</w:t>
            </w:r>
          </w:p>
        </w:tc>
        <w:tc>
          <w:tcPr>
            <w:tcW w:w="700" w:type="dxa"/>
          </w:tcPr>
          <w:p w14:paraId="08F531A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417E597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739F70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75C5A89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3AE2ABA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0367</w:t>
            </w:r>
          </w:p>
        </w:tc>
        <w:tc>
          <w:tcPr>
            <w:tcW w:w="942" w:type="dxa"/>
          </w:tcPr>
          <w:p w14:paraId="24DF57F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13.4.7.3</w:t>
            </w:r>
          </w:p>
        </w:tc>
      </w:tr>
      <w:tr w:rsidR="00940027" w14:paraId="4410C5E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650406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Notification Code</w:t>
            </w:r>
          </w:p>
        </w:tc>
        <w:tc>
          <w:tcPr>
            <w:tcW w:w="800" w:type="dxa"/>
          </w:tcPr>
          <w:p w14:paraId="6FC443C0" w14:textId="77777777" w:rsidR="00940027" w:rsidRDefault="00940027">
            <w:pPr>
              <w:pStyle w:val="OtherTableBody"/>
              <w:jc w:val="center"/>
            </w:pPr>
            <w:r>
              <w:t>01401</w:t>
            </w:r>
          </w:p>
        </w:tc>
        <w:tc>
          <w:tcPr>
            <w:tcW w:w="600" w:type="dxa"/>
          </w:tcPr>
          <w:p w14:paraId="576818C1" w14:textId="77777777" w:rsidR="00940027" w:rsidRDefault="00940027">
            <w:pPr>
              <w:pStyle w:val="OtherTableBody"/>
              <w:jc w:val="center"/>
            </w:pPr>
            <w:r>
              <w:t>NDS</w:t>
            </w:r>
          </w:p>
        </w:tc>
        <w:tc>
          <w:tcPr>
            <w:tcW w:w="700" w:type="dxa"/>
          </w:tcPr>
          <w:p w14:paraId="4F8A95A1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129B2273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64854AE6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6897517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01C278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3245655" w14:textId="77777777" w:rsidR="00940027" w:rsidRDefault="00940027">
            <w:pPr>
              <w:pStyle w:val="OtherTableBody"/>
            </w:pPr>
            <w:r>
              <w:t>13.4.7.4</w:t>
            </w:r>
          </w:p>
        </w:tc>
      </w:tr>
      <w:tr w:rsidR="00940027" w14:paraId="218B2ED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284421F" w14:textId="77777777" w:rsidR="00940027" w:rsidRDefault="00940027">
            <w:pPr>
              <w:pStyle w:val="OtherTableBody"/>
            </w:pPr>
            <w:r>
              <w:t>Notification Date/Time</w:t>
            </w:r>
          </w:p>
        </w:tc>
        <w:tc>
          <w:tcPr>
            <w:tcW w:w="800" w:type="dxa"/>
          </w:tcPr>
          <w:p w14:paraId="36E982FE" w14:textId="77777777" w:rsidR="00940027" w:rsidRDefault="00940027">
            <w:pPr>
              <w:pStyle w:val="OtherTableBody"/>
              <w:jc w:val="center"/>
            </w:pPr>
            <w:r>
              <w:t>01399</w:t>
            </w:r>
          </w:p>
        </w:tc>
        <w:tc>
          <w:tcPr>
            <w:tcW w:w="600" w:type="dxa"/>
          </w:tcPr>
          <w:p w14:paraId="37531B0C" w14:textId="77777777" w:rsidR="00940027" w:rsidRDefault="00940027">
            <w:pPr>
              <w:pStyle w:val="OtherTableBody"/>
              <w:jc w:val="center"/>
            </w:pPr>
            <w:r>
              <w:t>NDS</w:t>
            </w:r>
          </w:p>
        </w:tc>
        <w:tc>
          <w:tcPr>
            <w:tcW w:w="700" w:type="dxa"/>
          </w:tcPr>
          <w:p w14:paraId="0A416DDC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0B2043E0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6FD8AFA1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66D6A9B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43A105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2910C21" w14:textId="77777777" w:rsidR="00940027" w:rsidRDefault="00940027">
            <w:pPr>
              <w:pStyle w:val="OtherTableBody"/>
            </w:pPr>
            <w:r>
              <w:t>13.4.7.2</w:t>
            </w:r>
          </w:p>
        </w:tc>
      </w:tr>
      <w:tr w:rsidR="00940027" w14:paraId="174F45E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391F587" w14:textId="77777777" w:rsidR="00940027" w:rsidRDefault="00940027">
            <w:pPr>
              <w:pStyle w:val="OtherTableBody"/>
            </w:pPr>
            <w:r>
              <w:t>Notification Reference Number</w:t>
            </w:r>
          </w:p>
        </w:tc>
        <w:tc>
          <w:tcPr>
            <w:tcW w:w="800" w:type="dxa"/>
          </w:tcPr>
          <w:p w14:paraId="4185380D" w14:textId="77777777" w:rsidR="00940027" w:rsidRDefault="00940027">
            <w:pPr>
              <w:pStyle w:val="OtherTableBody"/>
              <w:jc w:val="center"/>
            </w:pPr>
            <w:r>
              <w:t>01398</w:t>
            </w:r>
          </w:p>
        </w:tc>
        <w:tc>
          <w:tcPr>
            <w:tcW w:w="600" w:type="dxa"/>
          </w:tcPr>
          <w:p w14:paraId="2EC415E1" w14:textId="77777777" w:rsidR="00940027" w:rsidRDefault="00940027">
            <w:pPr>
              <w:pStyle w:val="OtherTableBody"/>
              <w:jc w:val="center"/>
            </w:pPr>
            <w:r>
              <w:t>NDS</w:t>
            </w:r>
          </w:p>
        </w:tc>
        <w:tc>
          <w:tcPr>
            <w:tcW w:w="700" w:type="dxa"/>
          </w:tcPr>
          <w:p w14:paraId="33881355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065A7F5F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58D50AAB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000733F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F6054A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D9C7C0A" w14:textId="77777777" w:rsidR="00940027" w:rsidRDefault="00940027">
            <w:pPr>
              <w:pStyle w:val="OtherTableBody"/>
            </w:pPr>
            <w:r>
              <w:t>13.4.7.1</w:t>
            </w:r>
          </w:p>
        </w:tc>
      </w:tr>
      <w:tr w:rsidR="00940027" w14:paraId="1945B3A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73A7B13" w14:textId="77777777" w:rsidR="00940027" w:rsidRDefault="00940027">
            <w:pPr>
              <w:pStyle w:val="OtherTableBody"/>
            </w:pPr>
            <w:r>
              <w:t>Notify Clergy Code</w:t>
            </w:r>
          </w:p>
        </w:tc>
        <w:tc>
          <w:tcPr>
            <w:tcW w:w="800" w:type="dxa"/>
          </w:tcPr>
          <w:p w14:paraId="799069E8" w14:textId="77777777" w:rsidR="00940027" w:rsidRDefault="00940027">
            <w:pPr>
              <w:pStyle w:val="OtherTableBody"/>
              <w:jc w:val="center"/>
            </w:pPr>
            <w:r>
              <w:t>01842</w:t>
            </w:r>
          </w:p>
        </w:tc>
        <w:tc>
          <w:tcPr>
            <w:tcW w:w="600" w:type="dxa"/>
          </w:tcPr>
          <w:p w14:paraId="343BD99A" w14:textId="77777777" w:rsidR="00940027" w:rsidRDefault="00940027">
            <w:pPr>
              <w:pStyle w:val="OtherTableBody"/>
              <w:jc w:val="center"/>
            </w:pPr>
            <w:r>
              <w:t>PV2</w:t>
            </w:r>
          </w:p>
        </w:tc>
        <w:tc>
          <w:tcPr>
            <w:tcW w:w="700" w:type="dxa"/>
          </w:tcPr>
          <w:p w14:paraId="7717A735" w14:textId="77777777" w:rsidR="00940027" w:rsidRDefault="00940027">
            <w:pPr>
              <w:pStyle w:val="OtherTableBody"/>
            </w:pPr>
            <w:r>
              <w:t>49</w:t>
            </w:r>
          </w:p>
        </w:tc>
        <w:tc>
          <w:tcPr>
            <w:tcW w:w="600" w:type="dxa"/>
          </w:tcPr>
          <w:p w14:paraId="61769A48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1E09AA14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73CE86A5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55106FC9" w14:textId="77777777" w:rsidR="00940027" w:rsidRDefault="00940027">
            <w:pPr>
              <w:pStyle w:val="OtherTableBody"/>
              <w:jc w:val="center"/>
            </w:pPr>
            <w:r>
              <w:t>0534</w:t>
            </w:r>
          </w:p>
        </w:tc>
        <w:tc>
          <w:tcPr>
            <w:tcW w:w="942" w:type="dxa"/>
          </w:tcPr>
          <w:p w14:paraId="729D57FF" w14:textId="77777777" w:rsidR="00940027" w:rsidRDefault="00940027">
            <w:pPr>
              <w:pStyle w:val="OtherTableBody"/>
            </w:pPr>
            <w:r>
              <w:t>3.4.4.49</w:t>
            </w:r>
          </w:p>
        </w:tc>
      </w:tr>
      <w:tr w:rsidR="00940027" w14:paraId="018EBD7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2098AE6" w14:textId="77777777" w:rsidR="00940027" w:rsidRDefault="00940027">
            <w:pPr>
              <w:pStyle w:val="OtherTableBody"/>
            </w:pPr>
            <w:r>
              <w:t>Number of Columns per Row</w:t>
            </w:r>
          </w:p>
        </w:tc>
        <w:tc>
          <w:tcPr>
            <w:tcW w:w="800" w:type="dxa"/>
          </w:tcPr>
          <w:p w14:paraId="632257BE" w14:textId="77777777" w:rsidR="00940027" w:rsidRDefault="00940027">
            <w:pPr>
              <w:pStyle w:val="OtherTableBody"/>
              <w:jc w:val="center"/>
            </w:pPr>
            <w:r>
              <w:t>00701</w:t>
            </w:r>
          </w:p>
        </w:tc>
        <w:tc>
          <w:tcPr>
            <w:tcW w:w="600" w:type="dxa"/>
          </w:tcPr>
          <w:p w14:paraId="378D0B16" w14:textId="77777777" w:rsidR="00940027" w:rsidRDefault="00940027">
            <w:pPr>
              <w:pStyle w:val="OtherTableBody"/>
              <w:jc w:val="center"/>
            </w:pPr>
            <w:r>
              <w:t>RDF</w:t>
            </w:r>
          </w:p>
        </w:tc>
        <w:tc>
          <w:tcPr>
            <w:tcW w:w="700" w:type="dxa"/>
          </w:tcPr>
          <w:p w14:paraId="38EF1685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473FC9C0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752BB7FE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293E850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E82643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B4A6EF0" w14:textId="77777777" w:rsidR="00940027" w:rsidRDefault="00940027">
            <w:pPr>
              <w:pStyle w:val="OtherTableBody"/>
            </w:pPr>
            <w:r>
              <w:t>5.5.7.1</w:t>
            </w:r>
          </w:p>
        </w:tc>
      </w:tr>
      <w:tr w:rsidR="00940027" w14:paraId="75597A8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C0639C4" w14:textId="77777777" w:rsidR="00940027" w:rsidRDefault="00940027">
            <w:pPr>
              <w:pStyle w:val="OtherTableBody"/>
            </w:pPr>
            <w:r>
              <w:t>Number Of Grace Days (90)</w:t>
            </w:r>
          </w:p>
        </w:tc>
        <w:tc>
          <w:tcPr>
            <w:tcW w:w="800" w:type="dxa"/>
          </w:tcPr>
          <w:p w14:paraId="75E30A5D" w14:textId="77777777" w:rsidR="00940027" w:rsidRDefault="00940027">
            <w:pPr>
              <w:pStyle w:val="OtherTableBody"/>
              <w:jc w:val="center"/>
            </w:pPr>
            <w:r>
              <w:t>00540</w:t>
            </w:r>
          </w:p>
        </w:tc>
        <w:tc>
          <w:tcPr>
            <w:tcW w:w="600" w:type="dxa"/>
          </w:tcPr>
          <w:p w14:paraId="22118840" w14:textId="77777777" w:rsidR="00940027" w:rsidRDefault="00940027">
            <w:pPr>
              <w:pStyle w:val="OtherTableBody"/>
              <w:jc w:val="center"/>
            </w:pPr>
            <w:r>
              <w:t>UB1</w:t>
            </w:r>
          </w:p>
        </w:tc>
        <w:tc>
          <w:tcPr>
            <w:tcW w:w="700" w:type="dxa"/>
          </w:tcPr>
          <w:p w14:paraId="15A4B979" w14:textId="77777777" w:rsidR="00940027" w:rsidRDefault="00940027">
            <w:pPr>
              <w:pStyle w:val="OtherTableBody"/>
            </w:pPr>
            <w:r>
              <w:t>11</w:t>
            </w:r>
          </w:p>
        </w:tc>
        <w:tc>
          <w:tcPr>
            <w:tcW w:w="600" w:type="dxa"/>
          </w:tcPr>
          <w:p w14:paraId="6B6C0F9A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2B9F6D13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1E283B8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881A5A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0BBF2AB" w14:textId="77777777" w:rsidR="00940027" w:rsidRDefault="00940027">
            <w:pPr>
              <w:pStyle w:val="OtherTableBody"/>
            </w:pPr>
            <w:r>
              <w:t>6.5.10.11</w:t>
            </w:r>
          </w:p>
        </w:tc>
      </w:tr>
      <w:tr w:rsidR="00940027" w14:paraId="7CE4FF8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4BDDF1E" w14:textId="77777777" w:rsidR="00940027" w:rsidRDefault="00940027">
            <w:pPr>
              <w:pStyle w:val="OtherTableBody"/>
            </w:pPr>
            <w:r>
              <w:t>Number of Product Experience Reports Filed by Distributor</w:t>
            </w:r>
          </w:p>
        </w:tc>
        <w:tc>
          <w:tcPr>
            <w:tcW w:w="800" w:type="dxa"/>
          </w:tcPr>
          <w:p w14:paraId="0325283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01246</w:t>
            </w:r>
          </w:p>
        </w:tc>
        <w:tc>
          <w:tcPr>
            <w:tcW w:w="600" w:type="dxa"/>
          </w:tcPr>
          <w:p w14:paraId="43838C4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PSH</w:t>
            </w:r>
          </w:p>
        </w:tc>
        <w:tc>
          <w:tcPr>
            <w:tcW w:w="700" w:type="dxa"/>
          </w:tcPr>
          <w:p w14:paraId="28AA887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14</w:t>
            </w:r>
          </w:p>
        </w:tc>
        <w:tc>
          <w:tcPr>
            <w:tcW w:w="600" w:type="dxa"/>
          </w:tcPr>
          <w:p w14:paraId="314339C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7B0CE96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NM</w:t>
            </w:r>
          </w:p>
        </w:tc>
        <w:tc>
          <w:tcPr>
            <w:tcW w:w="700" w:type="dxa"/>
          </w:tcPr>
          <w:p w14:paraId="3963DBC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46F351C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F9471F7" w14:textId="77777777" w:rsidR="00940027" w:rsidRDefault="00940027">
            <w:pPr>
              <w:pStyle w:val="OtherTableBody"/>
            </w:pPr>
            <w:r>
              <w:t>7.12.4.14</w:t>
            </w:r>
          </w:p>
        </w:tc>
      </w:tr>
      <w:tr w:rsidR="00940027" w14:paraId="6D51CFA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82C9092" w14:textId="77777777" w:rsidR="00940027" w:rsidRDefault="00940027">
            <w:pPr>
              <w:pStyle w:val="OtherTableBody"/>
            </w:pPr>
            <w:r>
              <w:t>Number of Product Experience Reports Filed by Facility</w:t>
            </w:r>
          </w:p>
        </w:tc>
        <w:tc>
          <w:tcPr>
            <w:tcW w:w="800" w:type="dxa"/>
          </w:tcPr>
          <w:p w14:paraId="60B334D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01245</w:t>
            </w:r>
          </w:p>
        </w:tc>
        <w:tc>
          <w:tcPr>
            <w:tcW w:w="600" w:type="dxa"/>
          </w:tcPr>
          <w:p w14:paraId="55FEE31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PSH</w:t>
            </w:r>
          </w:p>
        </w:tc>
        <w:tc>
          <w:tcPr>
            <w:tcW w:w="700" w:type="dxa"/>
          </w:tcPr>
          <w:p w14:paraId="2E59B72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</w:t>
            </w:r>
          </w:p>
        </w:tc>
        <w:tc>
          <w:tcPr>
            <w:tcW w:w="600" w:type="dxa"/>
          </w:tcPr>
          <w:p w14:paraId="42D5156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03A4263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NM</w:t>
            </w:r>
          </w:p>
        </w:tc>
        <w:tc>
          <w:tcPr>
            <w:tcW w:w="700" w:type="dxa"/>
          </w:tcPr>
          <w:p w14:paraId="4B5B764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0ED581A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2FDA85F5" w14:textId="77777777" w:rsidR="00940027" w:rsidRDefault="00940027">
            <w:pPr>
              <w:pStyle w:val="OtherTableBody"/>
            </w:pPr>
            <w:r>
              <w:t>7.12.4.13</w:t>
            </w:r>
          </w:p>
        </w:tc>
      </w:tr>
      <w:tr w:rsidR="00940027" w14:paraId="1A880AA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6976C90" w14:textId="77777777" w:rsidR="00940027" w:rsidRDefault="00940027">
            <w:pPr>
              <w:pStyle w:val="OtherTableBody"/>
            </w:pPr>
            <w:r>
              <w:t>Number Of Refills</w:t>
            </w:r>
          </w:p>
        </w:tc>
        <w:tc>
          <w:tcPr>
            <w:tcW w:w="800" w:type="dxa"/>
          </w:tcPr>
          <w:p w14:paraId="2A2CD41D" w14:textId="77777777" w:rsidR="00940027" w:rsidRDefault="00940027">
            <w:pPr>
              <w:pStyle w:val="OtherTableBody"/>
              <w:jc w:val="center"/>
            </w:pPr>
            <w:r>
              <w:t>00304</w:t>
            </w:r>
          </w:p>
        </w:tc>
        <w:tc>
          <w:tcPr>
            <w:tcW w:w="600" w:type="dxa"/>
          </w:tcPr>
          <w:p w14:paraId="14D2237F" w14:textId="77777777" w:rsidR="00940027" w:rsidRDefault="00940027">
            <w:pPr>
              <w:pStyle w:val="OtherTableBody"/>
              <w:jc w:val="center"/>
            </w:pPr>
            <w:r>
              <w:t>RXO</w:t>
            </w:r>
          </w:p>
        </w:tc>
        <w:tc>
          <w:tcPr>
            <w:tcW w:w="700" w:type="dxa"/>
          </w:tcPr>
          <w:p w14:paraId="5CA87323" w14:textId="77777777" w:rsidR="00940027" w:rsidRDefault="00940027">
            <w:pPr>
              <w:pStyle w:val="OtherTableBody"/>
            </w:pPr>
            <w:r>
              <w:t>13</w:t>
            </w:r>
          </w:p>
        </w:tc>
        <w:tc>
          <w:tcPr>
            <w:tcW w:w="600" w:type="dxa"/>
          </w:tcPr>
          <w:p w14:paraId="4555E1CD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0AC45862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297F521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47CEF7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7FB30B3" w14:textId="77777777" w:rsidR="00940027" w:rsidRDefault="00940027">
            <w:pPr>
              <w:pStyle w:val="OtherTableBody"/>
            </w:pPr>
            <w:r>
              <w:t>4.14.1.13</w:t>
            </w:r>
          </w:p>
        </w:tc>
      </w:tr>
      <w:tr w:rsidR="00940027" w14:paraId="6680B5A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00DC1BE" w14:textId="77777777" w:rsidR="00940027" w:rsidRDefault="00940027">
            <w:pPr>
              <w:pStyle w:val="OtherTableBody"/>
            </w:pPr>
            <w:r>
              <w:t>Number Of Refills</w:t>
            </w:r>
          </w:p>
        </w:tc>
        <w:tc>
          <w:tcPr>
            <w:tcW w:w="800" w:type="dxa"/>
          </w:tcPr>
          <w:p w14:paraId="5ACE99BF" w14:textId="77777777" w:rsidR="00940027" w:rsidRDefault="00940027">
            <w:pPr>
              <w:pStyle w:val="OtherTableBody"/>
              <w:jc w:val="center"/>
            </w:pPr>
            <w:r>
              <w:t>00304</w:t>
            </w:r>
          </w:p>
        </w:tc>
        <w:tc>
          <w:tcPr>
            <w:tcW w:w="600" w:type="dxa"/>
          </w:tcPr>
          <w:p w14:paraId="42ED1AD0" w14:textId="77777777" w:rsidR="00940027" w:rsidRDefault="00940027">
            <w:pPr>
              <w:pStyle w:val="OtherTableBody"/>
              <w:jc w:val="center"/>
            </w:pPr>
            <w:r>
              <w:t>RXE</w:t>
            </w:r>
          </w:p>
        </w:tc>
        <w:tc>
          <w:tcPr>
            <w:tcW w:w="700" w:type="dxa"/>
          </w:tcPr>
          <w:p w14:paraId="1D2A8305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02F1080C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73CE74CB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5263980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1CCB7F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5BB1E28" w14:textId="77777777" w:rsidR="00940027" w:rsidRDefault="00940027">
            <w:pPr>
              <w:pStyle w:val="OtherTableBody"/>
            </w:pPr>
            <w:r>
              <w:t>4.14.4.12</w:t>
            </w:r>
          </w:p>
        </w:tc>
      </w:tr>
      <w:tr w:rsidR="00940027" w14:paraId="1F460C9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2C6A32F" w14:textId="77777777" w:rsidR="00940027" w:rsidRDefault="00940027">
            <w:pPr>
              <w:pStyle w:val="OtherTableBody"/>
            </w:pPr>
            <w:r>
              <w:t>Number of Refills Remaining</w:t>
            </w:r>
          </w:p>
        </w:tc>
        <w:tc>
          <w:tcPr>
            <w:tcW w:w="800" w:type="dxa"/>
          </w:tcPr>
          <w:p w14:paraId="496F2D26" w14:textId="77777777" w:rsidR="00940027" w:rsidRDefault="00940027">
            <w:pPr>
              <w:pStyle w:val="OtherTableBody"/>
              <w:jc w:val="center"/>
            </w:pPr>
            <w:r>
              <w:t>00326</w:t>
            </w:r>
          </w:p>
        </w:tc>
        <w:tc>
          <w:tcPr>
            <w:tcW w:w="600" w:type="dxa"/>
          </w:tcPr>
          <w:p w14:paraId="4923D402" w14:textId="77777777" w:rsidR="00940027" w:rsidRDefault="00940027">
            <w:pPr>
              <w:pStyle w:val="OtherTableBody"/>
              <w:jc w:val="center"/>
            </w:pPr>
            <w:r>
              <w:t>RXE</w:t>
            </w:r>
          </w:p>
        </w:tc>
        <w:tc>
          <w:tcPr>
            <w:tcW w:w="700" w:type="dxa"/>
          </w:tcPr>
          <w:p w14:paraId="7E893C52" w14:textId="77777777" w:rsidR="00940027" w:rsidRDefault="00940027">
            <w:pPr>
              <w:pStyle w:val="OtherTableBody"/>
            </w:pPr>
            <w:r>
              <w:t>16</w:t>
            </w:r>
          </w:p>
        </w:tc>
        <w:tc>
          <w:tcPr>
            <w:tcW w:w="600" w:type="dxa"/>
          </w:tcPr>
          <w:p w14:paraId="71DC0FB2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22530DE3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6748786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241124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5678429" w14:textId="77777777" w:rsidR="00940027" w:rsidRDefault="00940027">
            <w:pPr>
              <w:pStyle w:val="OtherTableBody"/>
            </w:pPr>
            <w:r>
              <w:t>4.14.4.16</w:t>
            </w:r>
          </w:p>
        </w:tc>
      </w:tr>
      <w:tr w:rsidR="00940027" w14:paraId="310A442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D5D9B5A" w14:textId="77777777" w:rsidR="00940027" w:rsidRDefault="00940027">
            <w:pPr>
              <w:pStyle w:val="OtherTableBody"/>
            </w:pPr>
            <w:r>
              <w:t>Number of Refills Remaining</w:t>
            </w:r>
          </w:p>
        </w:tc>
        <w:tc>
          <w:tcPr>
            <w:tcW w:w="800" w:type="dxa"/>
          </w:tcPr>
          <w:p w14:paraId="6B1DA2C2" w14:textId="77777777" w:rsidR="00940027" w:rsidRDefault="00940027">
            <w:pPr>
              <w:pStyle w:val="OtherTableBody"/>
              <w:jc w:val="center"/>
            </w:pPr>
            <w:r>
              <w:t>00326</w:t>
            </w:r>
          </w:p>
        </w:tc>
        <w:tc>
          <w:tcPr>
            <w:tcW w:w="600" w:type="dxa"/>
          </w:tcPr>
          <w:p w14:paraId="6AF9EF39" w14:textId="77777777" w:rsidR="00940027" w:rsidRDefault="00940027">
            <w:pPr>
              <w:pStyle w:val="OtherTableBody"/>
              <w:jc w:val="center"/>
            </w:pPr>
            <w:r>
              <w:t>RXD</w:t>
            </w:r>
          </w:p>
        </w:tc>
        <w:tc>
          <w:tcPr>
            <w:tcW w:w="700" w:type="dxa"/>
          </w:tcPr>
          <w:p w14:paraId="115B5C90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78FAC7B7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47CCBBA7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1447DF6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451E47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4B724C3" w14:textId="77777777" w:rsidR="00940027" w:rsidRDefault="00940027">
            <w:pPr>
              <w:pStyle w:val="OtherTableBody"/>
            </w:pPr>
            <w:r>
              <w:t>4.14.5.8</w:t>
            </w:r>
          </w:p>
        </w:tc>
      </w:tr>
      <w:tr w:rsidR="00940027" w14:paraId="2810993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1E4600E" w14:textId="77777777" w:rsidR="00940027" w:rsidRDefault="00940027">
            <w:pPr>
              <w:pStyle w:val="OtherTableBody"/>
            </w:pPr>
            <w:r>
              <w:t>Number of Refills/Doses Dispensed</w:t>
            </w:r>
          </w:p>
        </w:tc>
        <w:tc>
          <w:tcPr>
            <w:tcW w:w="800" w:type="dxa"/>
          </w:tcPr>
          <w:p w14:paraId="6145F085" w14:textId="77777777" w:rsidR="00940027" w:rsidRDefault="00940027">
            <w:pPr>
              <w:pStyle w:val="OtherTableBody"/>
              <w:jc w:val="center"/>
            </w:pPr>
            <w:r>
              <w:t>00327</w:t>
            </w:r>
          </w:p>
        </w:tc>
        <w:tc>
          <w:tcPr>
            <w:tcW w:w="600" w:type="dxa"/>
          </w:tcPr>
          <w:p w14:paraId="53290CD6" w14:textId="77777777" w:rsidR="00940027" w:rsidRDefault="00940027">
            <w:pPr>
              <w:pStyle w:val="OtherTableBody"/>
              <w:jc w:val="center"/>
            </w:pPr>
            <w:r>
              <w:t>RXE</w:t>
            </w:r>
          </w:p>
        </w:tc>
        <w:tc>
          <w:tcPr>
            <w:tcW w:w="700" w:type="dxa"/>
          </w:tcPr>
          <w:p w14:paraId="68DE4482" w14:textId="77777777" w:rsidR="00940027" w:rsidRDefault="00940027">
            <w:pPr>
              <w:pStyle w:val="OtherTableBody"/>
            </w:pPr>
            <w:r>
              <w:t>17</w:t>
            </w:r>
          </w:p>
        </w:tc>
        <w:tc>
          <w:tcPr>
            <w:tcW w:w="600" w:type="dxa"/>
          </w:tcPr>
          <w:p w14:paraId="31F7161B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6F17CC58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7F07313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1F7344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39DCEBB" w14:textId="77777777" w:rsidR="00940027" w:rsidRDefault="00940027">
            <w:pPr>
              <w:pStyle w:val="OtherTableBody"/>
            </w:pPr>
            <w:r>
              <w:t>4.14.4.17</w:t>
            </w:r>
          </w:p>
        </w:tc>
      </w:tr>
      <w:tr w:rsidR="00940027" w14:paraId="434213D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FD30FE1" w14:textId="77777777" w:rsidR="00940027" w:rsidRDefault="00940027">
            <w:pPr>
              <w:pStyle w:val="OtherTableBody"/>
            </w:pPr>
            <w:r>
              <w:t>Number of Sample Containers *</w:t>
            </w:r>
          </w:p>
        </w:tc>
        <w:tc>
          <w:tcPr>
            <w:tcW w:w="800" w:type="dxa"/>
          </w:tcPr>
          <w:p w14:paraId="7F14DAFD" w14:textId="77777777" w:rsidR="00940027" w:rsidRDefault="00940027">
            <w:pPr>
              <w:pStyle w:val="OtherTableBody"/>
              <w:jc w:val="center"/>
            </w:pPr>
            <w:r>
              <w:t>01028</w:t>
            </w:r>
          </w:p>
        </w:tc>
        <w:tc>
          <w:tcPr>
            <w:tcW w:w="600" w:type="dxa"/>
          </w:tcPr>
          <w:p w14:paraId="5E221B36" w14:textId="77777777" w:rsidR="00940027" w:rsidRDefault="00940027">
            <w:pPr>
              <w:pStyle w:val="OtherTableBody"/>
              <w:jc w:val="center"/>
            </w:pPr>
            <w:r>
              <w:t>OBR</w:t>
            </w:r>
          </w:p>
        </w:tc>
        <w:tc>
          <w:tcPr>
            <w:tcW w:w="700" w:type="dxa"/>
          </w:tcPr>
          <w:p w14:paraId="5D7AD7D5" w14:textId="77777777" w:rsidR="00940027" w:rsidRDefault="00940027">
            <w:pPr>
              <w:pStyle w:val="OtherTableBody"/>
            </w:pPr>
            <w:r>
              <w:t>37</w:t>
            </w:r>
          </w:p>
        </w:tc>
        <w:tc>
          <w:tcPr>
            <w:tcW w:w="600" w:type="dxa"/>
          </w:tcPr>
          <w:p w14:paraId="4CB6F1D3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216817A0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315F252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A20FC5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E7D9821" w14:textId="77777777" w:rsidR="00940027" w:rsidRDefault="00940027">
            <w:pPr>
              <w:pStyle w:val="OtherTableBody"/>
            </w:pPr>
            <w:r>
              <w:t>4.5.3.37</w:t>
            </w:r>
          </w:p>
        </w:tc>
      </w:tr>
      <w:tr w:rsidR="00940027" w14:paraId="3325801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900D203" w14:textId="77777777" w:rsidR="00940027" w:rsidRDefault="00940027">
            <w:pPr>
              <w:pStyle w:val="OtherTableBody"/>
            </w:pPr>
            <w:r>
              <w:t>Number of Service Units</w:t>
            </w:r>
          </w:p>
        </w:tc>
        <w:tc>
          <w:tcPr>
            <w:tcW w:w="800" w:type="dxa"/>
          </w:tcPr>
          <w:p w14:paraId="0F8596EF" w14:textId="77777777" w:rsidR="00940027" w:rsidRDefault="00940027">
            <w:pPr>
              <w:pStyle w:val="OtherTableBody"/>
              <w:jc w:val="center"/>
            </w:pPr>
            <w:r>
              <w:t>01604</w:t>
            </w:r>
          </w:p>
        </w:tc>
        <w:tc>
          <w:tcPr>
            <w:tcW w:w="600" w:type="dxa"/>
          </w:tcPr>
          <w:p w14:paraId="12FBFA23" w14:textId="77777777" w:rsidR="00940027" w:rsidRDefault="00940027">
            <w:pPr>
              <w:pStyle w:val="OtherTableBody"/>
              <w:jc w:val="center"/>
            </w:pPr>
            <w:r>
              <w:t>GP2</w:t>
            </w:r>
          </w:p>
        </w:tc>
        <w:tc>
          <w:tcPr>
            <w:tcW w:w="700" w:type="dxa"/>
          </w:tcPr>
          <w:p w14:paraId="67B7C3BD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0FDD1E40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30DE4901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5AA3775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C26257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E7900ED" w14:textId="77777777" w:rsidR="00940027" w:rsidRDefault="00940027">
            <w:pPr>
              <w:pStyle w:val="OtherTableBody"/>
            </w:pPr>
            <w:r>
              <w:t>6.5.16.2</w:t>
            </w:r>
          </w:p>
        </w:tc>
      </w:tr>
      <w:tr w:rsidR="00940027" w14:paraId="1322900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0B056F6" w14:textId="77777777" w:rsidR="00940027" w:rsidRDefault="00940027">
            <w:pPr>
              <w:pStyle w:val="OtherTableBody"/>
            </w:pPr>
            <w:r>
              <w:t>Number of Specimen Containers</w:t>
            </w:r>
          </w:p>
        </w:tc>
        <w:tc>
          <w:tcPr>
            <w:tcW w:w="800" w:type="dxa"/>
          </w:tcPr>
          <w:p w14:paraId="4804FC53" w14:textId="77777777" w:rsidR="00940027" w:rsidRDefault="00940027">
            <w:pPr>
              <w:pStyle w:val="OtherTableBody"/>
              <w:jc w:val="center"/>
            </w:pPr>
            <w:r>
              <w:t>01772</w:t>
            </w:r>
          </w:p>
        </w:tc>
        <w:tc>
          <w:tcPr>
            <w:tcW w:w="600" w:type="dxa"/>
          </w:tcPr>
          <w:p w14:paraId="0250D7A5" w14:textId="77777777" w:rsidR="00940027" w:rsidRDefault="00940027">
            <w:pPr>
              <w:pStyle w:val="OtherTableBody"/>
              <w:jc w:val="center"/>
            </w:pPr>
            <w:r>
              <w:t>SPM</w:t>
            </w:r>
          </w:p>
        </w:tc>
        <w:tc>
          <w:tcPr>
            <w:tcW w:w="700" w:type="dxa"/>
          </w:tcPr>
          <w:p w14:paraId="726D8019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6DD830E6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19D8D507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2E712F8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73A356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F1F6997" w14:textId="77777777" w:rsidR="00940027" w:rsidRDefault="00940027">
            <w:pPr>
              <w:pStyle w:val="OtherTableBody"/>
            </w:pPr>
            <w:r>
              <w:t>7.4.3.26</w:t>
            </w:r>
          </w:p>
        </w:tc>
      </w:tr>
      <w:tr w:rsidR="00940027" w14:paraId="1077807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FFC7C5E" w14:textId="77777777" w:rsidR="00940027" w:rsidRDefault="00940027">
            <w:pPr>
              <w:pStyle w:val="OtherTableBody"/>
            </w:pPr>
            <w:r>
              <w:t>Observation Date/Time</w:t>
            </w:r>
          </w:p>
        </w:tc>
        <w:tc>
          <w:tcPr>
            <w:tcW w:w="800" w:type="dxa"/>
          </w:tcPr>
          <w:p w14:paraId="043BE67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00241</w:t>
            </w:r>
          </w:p>
        </w:tc>
        <w:tc>
          <w:tcPr>
            <w:tcW w:w="600" w:type="dxa"/>
          </w:tcPr>
          <w:p w14:paraId="0905EFB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OBR</w:t>
            </w:r>
          </w:p>
        </w:tc>
        <w:tc>
          <w:tcPr>
            <w:tcW w:w="700" w:type="dxa"/>
          </w:tcPr>
          <w:p w14:paraId="43C978E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</w:t>
            </w:r>
          </w:p>
        </w:tc>
        <w:tc>
          <w:tcPr>
            <w:tcW w:w="600" w:type="dxa"/>
          </w:tcPr>
          <w:p w14:paraId="232FE55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26</w:t>
            </w:r>
          </w:p>
        </w:tc>
        <w:tc>
          <w:tcPr>
            <w:tcW w:w="600" w:type="dxa"/>
          </w:tcPr>
          <w:p w14:paraId="7F7E605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TS</w:t>
            </w:r>
          </w:p>
        </w:tc>
        <w:tc>
          <w:tcPr>
            <w:tcW w:w="700" w:type="dxa"/>
          </w:tcPr>
          <w:p w14:paraId="2E43081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5C99C7B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28EEF1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4.5.3.7</w:t>
            </w:r>
          </w:p>
        </w:tc>
      </w:tr>
      <w:tr w:rsidR="00940027" w14:paraId="0060799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387AAF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Observation Description</w:t>
            </w:r>
          </w:p>
        </w:tc>
        <w:tc>
          <w:tcPr>
            <w:tcW w:w="800" w:type="dxa"/>
          </w:tcPr>
          <w:p w14:paraId="16B6DB37" w14:textId="77777777" w:rsidR="00940027" w:rsidRDefault="00940027">
            <w:pPr>
              <w:pStyle w:val="OtherTableBody"/>
              <w:jc w:val="center"/>
            </w:pPr>
            <w:r>
              <w:t>00591</w:t>
            </w:r>
          </w:p>
        </w:tc>
        <w:tc>
          <w:tcPr>
            <w:tcW w:w="600" w:type="dxa"/>
          </w:tcPr>
          <w:p w14:paraId="00048EC6" w14:textId="77777777" w:rsidR="00940027" w:rsidRDefault="00940027">
            <w:pPr>
              <w:pStyle w:val="OtherTableBody"/>
              <w:jc w:val="center"/>
            </w:pPr>
            <w:r>
              <w:t>OM1</w:t>
            </w:r>
          </w:p>
        </w:tc>
        <w:tc>
          <w:tcPr>
            <w:tcW w:w="700" w:type="dxa"/>
          </w:tcPr>
          <w:p w14:paraId="49E5E179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1307CADC" w14:textId="77777777" w:rsidR="00940027" w:rsidRDefault="00940027">
            <w:pPr>
              <w:pStyle w:val="OtherTableBody"/>
            </w:pPr>
            <w:r>
              <w:t>200</w:t>
            </w:r>
          </w:p>
        </w:tc>
        <w:tc>
          <w:tcPr>
            <w:tcW w:w="600" w:type="dxa"/>
          </w:tcPr>
          <w:p w14:paraId="2CFE0A7A" w14:textId="77777777" w:rsidR="00940027" w:rsidRDefault="00940027">
            <w:pPr>
              <w:pStyle w:val="OtherTableBody"/>
            </w:pPr>
            <w:r>
              <w:t>TX</w:t>
            </w:r>
          </w:p>
        </w:tc>
        <w:tc>
          <w:tcPr>
            <w:tcW w:w="700" w:type="dxa"/>
          </w:tcPr>
          <w:p w14:paraId="28E4B8C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9913E3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40CF6B0" w14:textId="77777777" w:rsidR="00940027" w:rsidRDefault="00940027">
            <w:pPr>
              <w:pStyle w:val="OtherTableBody"/>
            </w:pPr>
            <w:r>
              <w:t>8.8.8.6</w:t>
            </w:r>
          </w:p>
        </w:tc>
      </w:tr>
      <w:tr w:rsidR="00940027" w14:paraId="58B5993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0251316" w14:textId="77777777" w:rsidR="00940027" w:rsidRDefault="00940027">
            <w:pPr>
              <w:pStyle w:val="OtherTableBody"/>
            </w:pPr>
            <w:r>
              <w:t>Observation End Date/Time</w:t>
            </w:r>
          </w:p>
        </w:tc>
        <w:tc>
          <w:tcPr>
            <w:tcW w:w="800" w:type="dxa"/>
          </w:tcPr>
          <w:p w14:paraId="7959F12E" w14:textId="77777777" w:rsidR="00940027" w:rsidRDefault="00940027">
            <w:pPr>
              <w:pStyle w:val="OtherTableBody"/>
              <w:jc w:val="center"/>
            </w:pPr>
            <w:r>
              <w:t>00242</w:t>
            </w:r>
          </w:p>
        </w:tc>
        <w:tc>
          <w:tcPr>
            <w:tcW w:w="600" w:type="dxa"/>
          </w:tcPr>
          <w:p w14:paraId="0A867725" w14:textId="77777777" w:rsidR="00940027" w:rsidRDefault="00940027">
            <w:pPr>
              <w:pStyle w:val="OtherTableBody"/>
              <w:jc w:val="center"/>
            </w:pPr>
            <w:r>
              <w:t>OBR</w:t>
            </w:r>
          </w:p>
        </w:tc>
        <w:tc>
          <w:tcPr>
            <w:tcW w:w="700" w:type="dxa"/>
          </w:tcPr>
          <w:p w14:paraId="63956EAD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76C3D170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5146B9C9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215236D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A0F131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F5B9D7C" w14:textId="77777777" w:rsidR="00940027" w:rsidRDefault="00940027">
            <w:pPr>
              <w:pStyle w:val="OtherTableBody"/>
            </w:pPr>
            <w:r>
              <w:t>4.5.3.8</w:t>
            </w:r>
          </w:p>
        </w:tc>
      </w:tr>
      <w:tr w:rsidR="00940027" w14:paraId="17E7A7A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9C43796" w14:textId="77777777" w:rsidR="00940027" w:rsidRDefault="00940027">
            <w:pPr>
              <w:pStyle w:val="OtherTableBody"/>
            </w:pPr>
            <w:r>
              <w:t>Observation ID Suffixes</w:t>
            </w:r>
          </w:p>
        </w:tc>
        <w:tc>
          <w:tcPr>
            <w:tcW w:w="800" w:type="dxa"/>
          </w:tcPr>
          <w:p w14:paraId="07955674" w14:textId="77777777" w:rsidR="00940027" w:rsidRDefault="00940027">
            <w:pPr>
              <w:pStyle w:val="OtherTableBody"/>
              <w:jc w:val="center"/>
            </w:pPr>
            <w:r>
              <w:t>00656</w:t>
            </w:r>
          </w:p>
        </w:tc>
        <w:tc>
          <w:tcPr>
            <w:tcW w:w="600" w:type="dxa"/>
          </w:tcPr>
          <w:p w14:paraId="07225545" w14:textId="77777777" w:rsidR="00940027" w:rsidRDefault="00940027">
            <w:pPr>
              <w:pStyle w:val="OtherTableBody"/>
              <w:jc w:val="center"/>
            </w:pPr>
            <w:r>
              <w:t>OM5</w:t>
            </w:r>
          </w:p>
        </w:tc>
        <w:tc>
          <w:tcPr>
            <w:tcW w:w="700" w:type="dxa"/>
          </w:tcPr>
          <w:p w14:paraId="4B2DE33A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3A72F386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66F53225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6791A6C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9B9263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EFC161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8.8.12.3</w:t>
            </w:r>
          </w:p>
        </w:tc>
      </w:tr>
      <w:tr w:rsidR="00940027" w14:paraId="4B96000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D186A5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Observation Identifier</w:t>
            </w:r>
          </w:p>
        </w:tc>
        <w:tc>
          <w:tcPr>
            <w:tcW w:w="800" w:type="dxa"/>
          </w:tcPr>
          <w:p w14:paraId="1CB48B4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00571</w:t>
            </w:r>
          </w:p>
        </w:tc>
        <w:tc>
          <w:tcPr>
            <w:tcW w:w="600" w:type="dxa"/>
          </w:tcPr>
          <w:p w14:paraId="555036C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OBX</w:t>
            </w:r>
          </w:p>
        </w:tc>
        <w:tc>
          <w:tcPr>
            <w:tcW w:w="700" w:type="dxa"/>
          </w:tcPr>
          <w:p w14:paraId="0152402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4B747D3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EF4D81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22139EC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65BE6A9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50C153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7.4.2.3</w:t>
            </w:r>
          </w:p>
        </w:tc>
      </w:tr>
      <w:tr w:rsidR="00940027" w14:paraId="7561107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48CA0E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Observation Method</w:t>
            </w:r>
          </w:p>
        </w:tc>
        <w:tc>
          <w:tcPr>
            <w:tcW w:w="800" w:type="dxa"/>
          </w:tcPr>
          <w:p w14:paraId="3204AD6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00936</w:t>
            </w:r>
          </w:p>
        </w:tc>
        <w:tc>
          <w:tcPr>
            <w:tcW w:w="600" w:type="dxa"/>
          </w:tcPr>
          <w:p w14:paraId="787C53A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OBX</w:t>
            </w:r>
          </w:p>
        </w:tc>
        <w:tc>
          <w:tcPr>
            <w:tcW w:w="700" w:type="dxa"/>
          </w:tcPr>
          <w:p w14:paraId="54A3143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17</w:t>
            </w:r>
          </w:p>
        </w:tc>
        <w:tc>
          <w:tcPr>
            <w:tcW w:w="600" w:type="dxa"/>
          </w:tcPr>
          <w:p w14:paraId="0F4AC83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2EF97B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7C9CD22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2736E74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0526E6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7.4.2.17</w:t>
            </w:r>
          </w:p>
        </w:tc>
      </w:tr>
      <w:tr w:rsidR="00940027" w14:paraId="15AC281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7C1C34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Observation Producing Department/Section</w:t>
            </w:r>
          </w:p>
        </w:tc>
        <w:tc>
          <w:tcPr>
            <w:tcW w:w="800" w:type="dxa"/>
          </w:tcPr>
          <w:p w14:paraId="4F6C7FF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00601</w:t>
            </w:r>
          </w:p>
        </w:tc>
        <w:tc>
          <w:tcPr>
            <w:tcW w:w="600" w:type="dxa"/>
          </w:tcPr>
          <w:p w14:paraId="1076CB8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OM1</w:t>
            </w:r>
          </w:p>
        </w:tc>
        <w:tc>
          <w:tcPr>
            <w:tcW w:w="700" w:type="dxa"/>
          </w:tcPr>
          <w:p w14:paraId="386BB45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16</w:t>
            </w:r>
          </w:p>
        </w:tc>
        <w:tc>
          <w:tcPr>
            <w:tcW w:w="600" w:type="dxa"/>
          </w:tcPr>
          <w:p w14:paraId="16F3535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FD003C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3A2C8E8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5A63B5B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9999</w:t>
            </w:r>
          </w:p>
        </w:tc>
        <w:tc>
          <w:tcPr>
            <w:tcW w:w="942" w:type="dxa"/>
          </w:tcPr>
          <w:p w14:paraId="3E3F18E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8.8.8.16</w:t>
            </w:r>
          </w:p>
        </w:tc>
      </w:tr>
      <w:tr w:rsidR="00940027" w14:paraId="3E153DC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88A0A9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Observation Result Status</w:t>
            </w:r>
          </w:p>
        </w:tc>
        <w:tc>
          <w:tcPr>
            <w:tcW w:w="800" w:type="dxa"/>
          </w:tcPr>
          <w:p w14:paraId="32C40FD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00579</w:t>
            </w:r>
          </w:p>
        </w:tc>
        <w:tc>
          <w:tcPr>
            <w:tcW w:w="600" w:type="dxa"/>
          </w:tcPr>
          <w:p w14:paraId="26A0FA5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OBX</w:t>
            </w:r>
          </w:p>
        </w:tc>
        <w:tc>
          <w:tcPr>
            <w:tcW w:w="700" w:type="dxa"/>
          </w:tcPr>
          <w:p w14:paraId="08B15EF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11</w:t>
            </w:r>
          </w:p>
        </w:tc>
        <w:tc>
          <w:tcPr>
            <w:tcW w:w="600" w:type="dxa"/>
          </w:tcPr>
          <w:p w14:paraId="1793C38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1AC1D21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ID</w:t>
            </w:r>
          </w:p>
        </w:tc>
        <w:tc>
          <w:tcPr>
            <w:tcW w:w="700" w:type="dxa"/>
          </w:tcPr>
          <w:p w14:paraId="18A4817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7A084B6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0085</w:t>
            </w:r>
          </w:p>
        </w:tc>
        <w:tc>
          <w:tcPr>
            <w:tcW w:w="942" w:type="dxa"/>
          </w:tcPr>
          <w:p w14:paraId="2B42D5E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7.4.2.11</w:t>
            </w:r>
          </w:p>
        </w:tc>
      </w:tr>
      <w:tr w:rsidR="00940027" w14:paraId="25C6604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FEF2DD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Observation Sub-ID</w:t>
            </w:r>
          </w:p>
        </w:tc>
        <w:tc>
          <w:tcPr>
            <w:tcW w:w="800" w:type="dxa"/>
          </w:tcPr>
          <w:p w14:paraId="25BD8BC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00572</w:t>
            </w:r>
          </w:p>
        </w:tc>
        <w:tc>
          <w:tcPr>
            <w:tcW w:w="600" w:type="dxa"/>
          </w:tcPr>
          <w:p w14:paraId="73A958B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OBX</w:t>
            </w:r>
          </w:p>
        </w:tc>
        <w:tc>
          <w:tcPr>
            <w:tcW w:w="700" w:type="dxa"/>
          </w:tcPr>
          <w:p w14:paraId="42BD607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600" w:type="dxa"/>
          </w:tcPr>
          <w:p w14:paraId="762B668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20</w:t>
            </w:r>
          </w:p>
        </w:tc>
        <w:tc>
          <w:tcPr>
            <w:tcW w:w="600" w:type="dxa"/>
          </w:tcPr>
          <w:p w14:paraId="7A0A834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ST</w:t>
            </w:r>
          </w:p>
        </w:tc>
        <w:tc>
          <w:tcPr>
            <w:tcW w:w="700" w:type="dxa"/>
          </w:tcPr>
          <w:p w14:paraId="005AC9B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35F8DDE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2766974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7.4.2.4</w:t>
            </w:r>
          </w:p>
        </w:tc>
      </w:tr>
      <w:tr w:rsidR="00940027" w14:paraId="7CCBFC2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668435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Observation Value</w:t>
            </w:r>
          </w:p>
        </w:tc>
        <w:tc>
          <w:tcPr>
            <w:tcW w:w="800" w:type="dxa"/>
          </w:tcPr>
          <w:p w14:paraId="28EBEEE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00573</w:t>
            </w:r>
          </w:p>
        </w:tc>
        <w:tc>
          <w:tcPr>
            <w:tcW w:w="600" w:type="dxa"/>
          </w:tcPr>
          <w:p w14:paraId="7E397B7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OBX</w:t>
            </w:r>
          </w:p>
        </w:tc>
        <w:tc>
          <w:tcPr>
            <w:tcW w:w="700" w:type="dxa"/>
          </w:tcPr>
          <w:p w14:paraId="7E41A89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  <w:tc>
          <w:tcPr>
            <w:tcW w:w="600" w:type="dxa"/>
          </w:tcPr>
          <w:p w14:paraId="37EDA38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99999</w:t>
            </w:r>
          </w:p>
        </w:tc>
        <w:tc>
          <w:tcPr>
            <w:tcW w:w="600" w:type="dxa"/>
          </w:tcPr>
          <w:p w14:paraId="32A6BFC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varies</w:t>
            </w:r>
          </w:p>
        </w:tc>
        <w:tc>
          <w:tcPr>
            <w:tcW w:w="700" w:type="dxa"/>
          </w:tcPr>
          <w:p w14:paraId="4217A09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1F797BC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28E6BD8" w14:textId="77777777" w:rsidR="00940027" w:rsidRDefault="00940027">
            <w:pPr>
              <w:pStyle w:val="OtherTableBody"/>
            </w:pPr>
            <w:r>
              <w:t>7.4.2.5</w:t>
            </w:r>
          </w:p>
        </w:tc>
      </w:tr>
      <w:tr w:rsidR="00940027" w14:paraId="6654BE3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8967230" w14:textId="77777777" w:rsidR="00940027" w:rsidRDefault="00940027">
            <w:pPr>
              <w:pStyle w:val="OtherTableBody"/>
            </w:pPr>
            <w:r>
              <w:t>Observations Required to Interpret the Observation</w:t>
            </w:r>
          </w:p>
        </w:tc>
        <w:tc>
          <w:tcPr>
            <w:tcW w:w="800" w:type="dxa"/>
          </w:tcPr>
          <w:p w14:paraId="7EA7707A" w14:textId="77777777" w:rsidR="00940027" w:rsidRDefault="00940027">
            <w:pPr>
              <w:pStyle w:val="OtherTableBody"/>
              <w:jc w:val="center"/>
            </w:pPr>
            <w:r>
              <w:t>00616</w:t>
            </w:r>
          </w:p>
        </w:tc>
        <w:tc>
          <w:tcPr>
            <w:tcW w:w="600" w:type="dxa"/>
          </w:tcPr>
          <w:p w14:paraId="7892FEBD" w14:textId="77777777" w:rsidR="00940027" w:rsidRDefault="00940027">
            <w:pPr>
              <w:pStyle w:val="OtherTableBody"/>
              <w:jc w:val="center"/>
            </w:pPr>
            <w:r>
              <w:t>OM1</w:t>
            </w:r>
          </w:p>
        </w:tc>
        <w:tc>
          <w:tcPr>
            <w:tcW w:w="700" w:type="dxa"/>
          </w:tcPr>
          <w:p w14:paraId="3A4393C5" w14:textId="77777777" w:rsidR="00940027" w:rsidRDefault="00940027">
            <w:pPr>
              <w:pStyle w:val="OtherTableBody"/>
            </w:pPr>
            <w:r>
              <w:t>31</w:t>
            </w:r>
          </w:p>
        </w:tc>
        <w:tc>
          <w:tcPr>
            <w:tcW w:w="600" w:type="dxa"/>
          </w:tcPr>
          <w:p w14:paraId="4D88B0D3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0FF47AB4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3113FC0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6B8213C" w14:textId="77777777" w:rsidR="00940027" w:rsidRDefault="00940027">
            <w:pPr>
              <w:pStyle w:val="OtherTableBody"/>
              <w:jc w:val="center"/>
            </w:pPr>
            <w:r>
              <w:t>9999</w:t>
            </w:r>
          </w:p>
        </w:tc>
        <w:tc>
          <w:tcPr>
            <w:tcW w:w="942" w:type="dxa"/>
          </w:tcPr>
          <w:p w14:paraId="40DFD755" w14:textId="77777777" w:rsidR="00940027" w:rsidRDefault="00940027">
            <w:pPr>
              <w:pStyle w:val="OtherTableBody"/>
            </w:pPr>
            <w:r>
              <w:t>8.8.8.31</w:t>
            </w:r>
          </w:p>
        </w:tc>
      </w:tr>
      <w:tr w:rsidR="00940027" w14:paraId="59D0E75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C12BBEB" w14:textId="77777777" w:rsidR="00940027" w:rsidRDefault="00940027">
            <w:pPr>
              <w:pStyle w:val="OtherTableBody"/>
            </w:pPr>
            <w:r>
              <w:t>Occur Span End Date (33)</w:t>
            </w:r>
          </w:p>
        </w:tc>
        <w:tc>
          <w:tcPr>
            <w:tcW w:w="800" w:type="dxa"/>
          </w:tcPr>
          <w:p w14:paraId="55C00215" w14:textId="77777777" w:rsidR="00940027" w:rsidRDefault="00940027">
            <w:pPr>
              <w:pStyle w:val="OtherTableBody"/>
              <w:jc w:val="center"/>
            </w:pPr>
            <w:r>
              <w:t>00548</w:t>
            </w:r>
          </w:p>
        </w:tc>
        <w:tc>
          <w:tcPr>
            <w:tcW w:w="600" w:type="dxa"/>
          </w:tcPr>
          <w:p w14:paraId="421CC60E" w14:textId="77777777" w:rsidR="00940027" w:rsidRDefault="00940027">
            <w:pPr>
              <w:pStyle w:val="OtherTableBody"/>
              <w:jc w:val="center"/>
            </w:pPr>
            <w:r>
              <w:t>UB1</w:t>
            </w:r>
          </w:p>
        </w:tc>
        <w:tc>
          <w:tcPr>
            <w:tcW w:w="700" w:type="dxa"/>
          </w:tcPr>
          <w:p w14:paraId="64E6EC89" w14:textId="77777777" w:rsidR="00940027" w:rsidRDefault="00940027">
            <w:pPr>
              <w:pStyle w:val="OtherTableBody"/>
            </w:pPr>
            <w:r>
              <w:t>19</w:t>
            </w:r>
          </w:p>
        </w:tc>
        <w:tc>
          <w:tcPr>
            <w:tcW w:w="600" w:type="dxa"/>
          </w:tcPr>
          <w:p w14:paraId="0A0D41BA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399F3D02" w14:textId="77777777" w:rsidR="00940027" w:rsidRDefault="00940027">
            <w:pPr>
              <w:pStyle w:val="OtherTableBody"/>
            </w:pPr>
            <w:r>
              <w:t>DT</w:t>
            </w:r>
          </w:p>
        </w:tc>
        <w:tc>
          <w:tcPr>
            <w:tcW w:w="700" w:type="dxa"/>
          </w:tcPr>
          <w:p w14:paraId="2CF457A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4D3B16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848BEEA" w14:textId="77777777" w:rsidR="00940027" w:rsidRDefault="00940027">
            <w:pPr>
              <w:pStyle w:val="OtherTableBody"/>
            </w:pPr>
            <w:r>
              <w:t>6.5.10.19</w:t>
            </w:r>
          </w:p>
        </w:tc>
      </w:tr>
      <w:tr w:rsidR="00940027" w14:paraId="3552E71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E4776EE" w14:textId="77777777" w:rsidR="00940027" w:rsidRDefault="00940027">
            <w:pPr>
              <w:pStyle w:val="OtherTableBody"/>
            </w:pPr>
            <w:r>
              <w:t>Occur Span Start Date(33)</w:t>
            </w:r>
          </w:p>
        </w:tc>
        <w:tc>
          <w:tcPr>
            <w:tcW w:w="800" w:type="dxa"/>
          </w:tcPr>
          <w:p w14:paraId="56AA5423" w14:textId="77777777" w:rsidR="00940027" w:rsidRDefault="00940027">
            <w:pPr>
              <w:pStyle w:val="OtherTableBody"/>
              <w:jc w:val="center"/>
            </w:pPr>
            <w:r>
              <w:t>00547</w:t>
            </w:r>
          </w:p>
        </w:tc>
        <w:tc>
          <w:tcPr>
            <w:tcW w:w="600" w:type="dxa"/>
          </w:tcPr>
          <w:p w14:paraId="5F6AAE16" w14:textId="77777777" w:rsidR="00940027" w:rsidRDefault="00940027">
            <w:pPr>
              <w:pStyle w:val="OtherTableBody"/>
              <w:jc w:val="center"/>
            </w:pPr>
            <w:r>
              <w:t>UB1</w:t>
            </w:r>
          </w:p>
        </w:tc>
        <w:tc>
          <w:tcPr>
            <w:tcW w:w="700" w:type="dxa"/>
          </w:tcPr>
          <w:p w14:paraId="1AA56700" w14:textId="77777777" w:rsidR="00940027" w:rsidRDefault="00940027">
            <w:pPr>
              <w:pStyle w:val="OtherTableBody"/>
            </w:pPr>
            <w:r>
              <w:t>18</w:t>
            </w:r>
          </w:p>
        </w:tc>
        <w:tc>
          <w:tcPr>
            <w:tcW w:w="600" w:type="dxa"/>
          </w:tcPr>
          <w:p w14:paraId="566D18C8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325C89D2" w14:textId="77777777" w:rsidR="00940027" w:rsidRDefault="00940027">
            <w:pPr>
              <w:pStyle w:val="OtherTableBody"/>
            </w:pPr>
            <w:r>
              <w:t>DT</w:t>
            </w:r>
          </w:p>
        </w:tc>
        <w:tc>
          <w:tcPr>
            <w:tcW w:w="700" w:type="dxa"/>
          </w:tcPr>
          <w:p w14:paraId="23201CF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204549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B2D5642" w14:textId="77777777" w:rsidR="00940027" w:rsidRDefault="00940027">
            <w:pPr>
              <w:pStyle w:val="OtherTableBody"/>
            </w:pPr>
            <w:r>
              <w:t>6.5.10.18</w:t>
            </w:r>
          </w:p>
        </w:tc>
      </w:tr>
      <w:tr w:rsidR="00940027" w14:paraId="004F979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877166C" w14:textId="77777777" w:rsidR="00940027" w:rsidRDefault="00940027">
            <w:pPr>
              <w:pStyle w:val="OtherTableBody"/>
            </w:pPr>
            <w:r>
              <w:t>Occurrence (28-32)</w:t>
            </w:r>
          </w:p>
        </w:tc>
        <w:tc>
          <w:tcPr>
            <w:tcW w:w="800" w:type="dxa"/>
          </w:tcPr>
          <w:p w14:paraId="1BA3FD43" w14:textId="77777777" w:rsidR="00940027" w:rsidRDefault="00940027">
            <w:pPr>
              <w:pStyle w:val="OtherTableBody"/>
              <w:jc w:val="center"/>
            </w:pPr>
            <w:r>
              <w:t>00545</w:t>
            </w:r>
          </w:p>
        </w:tc>
        <w:tc>
          <w:tcPr>
            <w:tcW w:w="600" w:type="dxa"/>
          </w:tcPr>
          <w:p w14:paraId="7D37A683" w14:textId="77777777" w:rsidR="00940027" w:rsidRDefault="00940027">
            <w:pPr>
              <w:pStyle w:val="OtherTableBody"/>
              <w:jc w:val="center"/>
            </w:pPr>
            <w:r>
              <w:t>UB1</w:t>
            </w:r>
          </w:p>
        </w:tc>
        <w:tc>
          <w:tcPr>
            <w:tcW w:w="700" w:type="dxa"/>
          </w:tcPr>
          <w:p w14:paraId="5AFBF21D" w14:textId="77777777" w:rsidR="00940027" w:rsidRDefault="00940027">
            <w:pPr>
              <w:pStyle w:val="OtherTableBody"/>
            </w:pPr>
            <w:r>
              <w:t>16</w:t>
            </w:r>
          </w:p>
        </w:tc>
        <w:tc>
          <w:tcPr>
            <w:tcW w:w="600" w:type="dxa"/>
          </w:tcPr>
          <w:p w14:paraId="0E842C90" w14:textId="77777777" w:rsidR="00940027" w:rsidRDefault="00940027">
            <w:pPr>
              <w:pStyle w:val="OtherTableBody"/>
            </w:pPr>
            <w:r>
              <w:t>259</w:t>
            </w:r>
          </w:p>
        </w:tc>
        <w:tc>
          <w:tcPr>
            <w:tcW w:w="600" w:type="dxa"/>
          </w:tcPr>
          <w:p w14:paraId="7FAE449C" w14:textId="77777777" w:rsidR="00940027" w:rsidRDefault="00940027">
            <w:pPr>
              <w:pStyle w:val="OtherTableBody"/>
            </w:pPr>
            <w:r>
              <w:t>OCD</w:t>
            </w:r>
          </w:p>
        </w:tc>
        <w:tc>
          <w:tcPr>
            <w:tcW w:w="700" w:type="dxa"/>
          </w:tcPr>
          <w:p w14:paraId="5B8B0CA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0070755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552B0A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6.5.10.16</w:t>
            </w:r>
          </w:p>
        </w:tc>
      </w:tr>
      <w:tr w:rsidR="00940027" w14:paraId="3557BAB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8764AC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Occurrence Code &amp; Date (32-35)</w:t>
            </w:r>
          </w:p>
        </w:tc>
        <w:tc>
          <w:tcPr>
            <w:tcW w:w="800" w:type="dxa"/>
          </w:tcPr>
          <w:p w14:paraId="3D206BF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00559</w:t>
            </w:r>
          </w:p>
        </w:tc>
        <w:tc>
          <w:tcPr>
            <w:tcW w:w="600" w:type="dxa"/>
          </w:tcPr>
          <w:p w14:paraId="1FDBEF7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UB2</w:t>
            </w:r>
          </w:p>
        </w:tc>
        <w:tc>
          <w:tcPr>
            <w:tcW w:w="700" w:type="dxa"/>
          </w:tcPr>
          <w:p w14:paraId="537E90F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</w:t>
            </w:r>
          </w:p>
        </w:tc>
        <w:tc>
          <w:tcPr>
            <w:tcW w:w="600" w:type="dxa"/>
          </w:tcPr>
          <w:p w14:paraId="398CC47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259</w:t>
            </w:r>
          </w:p>
        </w:tc>
        <w:tc>
          <w:tcPr>
            <w:tcW w:w="600" w:type="dxa"/>
          </w:tcPr>
          <w:p w14:paraId="685A473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OCD</w:t>
            </w:r>
          </w:p>
        </w:tc>
        <w:tc>
          <w:tcPr>
            <w:tcW w:w="700" w:type="dxa"/>
          </w:tcPr>
          <w:p w14:paraId="6A6C2E4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533927D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2B99A0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6.5.11.7</w:t>
            </w:r>
          </w:p>
        </w:tc>
      </w:tr>
      <w:tr w:rsidR="00940027" w14:paraId="0B5E798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1A3D29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Occurrence duration</w:t>
            </w:r>
          </w:p>
        </w:tc>
        <w:tc>
          <w:tcPr>
            <w:tcW w:w="800" w:type="dxa"/>
          </w:tcPr>
          <w:p w14:paraId="04D2638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01639</w:t>
            </w:r>
          </w:p>
        </w:tc>
        <w:tc>
          <w:tcPr>
            <w:tcW w:w="600" w:type="dxa"/>
          </w:tcPr>
          <w:p w14:paraId="16407A1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TQ1</w:t>
            </w:r>
          </w:p>
        </w:tc>
        <w:tc>
          <w:tcPr>
            <w:tcW w:w="700" w:type="dxa"/>
          </w:tcPr>
          <w:p w14:paraId="4297F5F0" w14:textId="77777777" w:rsidR="00940027" w:rsidRDefault="00940027">
            <w:pPr>
              <w:pStyle w:val="OtherTableBody"/>
            </w:pPr>
            <w:r>
              <w:t>13</w:t>
            </w:r>
          </w:p>
        </w:tc>
        <w:tc>
          <w:tcPr>
            <w:tcW w:w="600" w:type="dxa"/>
          </w:tcPr>
          <w:p w14:paraId="5AC2DA40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003BA20B" w14:textId="77777777" w:rsidR="00940027" w:rsidRDefault="00940027">
            <w:pPr>
              <w:pStyle w:val="OtherTableBody"/>
            </w:pPr>
            <w:r>
              <w:t>CQ</w:t>
            </w:r>
          </w:p>
        </w:tc>
        <w:tc>
          <w:tcPr>
            <w:tcW w:w="700" w:type="dxa"/>
          </w:tcPr>
          <w:p w14:paraId="0AC43CD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55ECA7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08A0E96" w14:textId="77777777" w:rsidR="00940027" w:rsidRDefault="00940027">
            <w:pPr>
              <w:pStyle w:val="OtherTableBody"/>
            </w:pPr>
            <w:r>
              <w:t>4.5.4.13</w:t>
            </w:r>
          </w:p>
        </w:tc>
      </w:tr>
      <w:tr w:rsidR="00940027" w14:paraId="3AF3983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2682653" w14:textId="77777777" w:rsidR="00940027" w:rsidRDefault="00940027">
            <w:pPr>
              <w:pStyle w:val="OtherTableBody"/>
            </w:pPr>
            <w:r>
              <w:t>Occurrence Number</w:t>
            </w:r>
          </w:p>
        </w:tc>
        <w:tc>
          <w:tcPr>
            <w:tcW w:w="800" w:type="dxa"/>
          </w:tcPr>
          <w:p w14:paraId="30931D8A" w14:textId="77777777" w:rsidR="00940027" w:rsidRDefault="00940027">
            <w:pPr>
              <w:pStyle w:val="OtherTableBody"/>
              <w:jc w:val="center"/>
            </w:pPr>
            <w:r>
              <w:t>00862</w:t>
            </w:r>
          </w:p>
        </w:tc>
        <w:tc>
          <w:tcPr>
            <w:tcW w:w="600" w:type="dxa"/>
          </w:tcPr>
          <w:p w14:paraId="16E0F361" w14:textId="77777777" w:rsidR="00940027" w:rsidRDefault="00940027">
            <w:pPr>
              <w:pStyle w:val="OtherTableBody"/>
              <w:jc w:val="center"/>
            </w:pPr>
            <w:r>
              <w:t>SCH</w:t>
            </w:r>
          </w:p>
        </w:tc>
        <w:tc>
          <w:tcPr>
            <w:tcW w:w="700" w:type="dxa"/>
          </w:tcPr>
          <w:p w14:paraId="4EE58536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56345291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3050585F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155B0A3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0A44B7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9F0838E" w14:textId="77777777" w:rsidR="00940027" w:rsidRDefault="00940027">
            <w:pPr>
              <w:pStyle w:val="OtherTableBody"/>
            </w:pPr>
            <w:r>
              <w:t>10.6.2.3</w:t>
            </w:r>
          </w:p>
        </w:tc>
      </w:tr>
      <w:tr w:rsidR="00940027" w14:paraId="3E8DE88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E22F6E2" w14:textId="77777777" w:rsidR="00940027" w:rsidRDefault="00940027">
            <w:pPr>
              <w:pStyle w:val="OtherTableBody"/>
            </w:pPr>
            <w:r>
              <w:t>Occurrence Number</w:t>
            </w:r>
          </w:p>
        </w:tc>
        <w:tc>
          <w:tcPr>
            <w:tcW w:w="800" w:type="dxa"/>
          </w:tcPr>
          <w:p w14:paraId="0E65F679" w14:textId="77777777" w:rsidR="00940027" w:rsidRDefault="00940027">
            <w:pPr>
              <w:pStyle w:val="OtherTableBody"/>
              <w:jc w:val="center"/>
            </w:pPr>
            <w:r>
              <w:t>00862</w:t>
            </w:r>
          </w:p>
        </w:tc>
        <w:tc>
          <w:tcPr>
            <w:tcW w:w="600" w:type="dxa"/>
          </w:tcPr>
          <w:p w14:paraId="78AD4689" w14:textId="77777777" w:rsidR="00940027" w:rsidRDefault="00940027">
            <w:pPr>
              <w:pStyle w:val="OtherTableBody"/>
              <w:jc w:val="center"/>
            </w:pPr>
            <w:r>
              <w:t>ARQ</w:t>
            </w:r>
          </w:p>
        </w:tc>
        <w:tc>
          <w:tcPr>
            <w:tcW w:w="700" w:type="dxa"/>
          </w:tcPr>
          <w:p w14:paraId="2A77FA05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57BF5C38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6341B858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6B49E64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D150C1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B7E7CFD" w14:textId="77777777" w:rsidR="00940027" w:rsidRDefault="00940027">
            <w:pPr>
              <w:pStyle w:val="OtherTableBody"/>
            </w:pPr>
            <w:r>
              <w:t>10.6.1.3</w:t>
            </w:r>
          </w:p>
        </w:tc>
      </w:tr>
      <w:tr w:rsidR="00940027" w14:paraId="2D312EB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51F3FC3" w14:textId="77777777" w:rsidR="00940027" w:rsidRDefault="00940027">
            <w:pPr>
              <w:pStyle w:val="OtherTableBody"/>
            </w:pPr>
            <w:r>
              <w:t>Occurrence Span (33)</w:t>
            </w:r>
          </w:p>
        </w:tc>
        <w:tc>
          <w:tcPr>
            <w:tcW w:w="800" w:type="dxa"/>
          </w:tcPr>
          <w:p w14:paraId="7ADE142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00546</w:t>
            </w:r>
          </w:p>
        </w:tc>
        <w:tc>
          <w:tcPr>
            <w:tcW w:w="600" w:type="dxa"/>
          </w:tcPr>
          <w:p w14:paraId="34B8D14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UB1</w:t>
            </w:r>
          </w:p>
        </w:tc>
        <w:tc>
          <w:tcPr>
            <w:tcW w:w="700" w:type="dxa"/>
          </w:tcPr>
          <w:p w14:paraId="3140421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17</w:t>
            </w:r>
          </w:p>
        </w:tc>
        <w:tc>
          <w:tcPr>
            <w:tcW w:w="600" w:type="dxa"/>
          </w:tcPr>
          <w:p w14:paraId="09335A6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121FB4D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6568DE3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0321BC7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0351</w:t>
            </w:r>
          </w:p>
        </w:tc>
        <w:tc>
          <w:tcPr>
            <w:tcW w:w="942" w:type="dxa"/>
          </w:tcPr>
          <w:p w14:paraId="4048354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6.5.10.17</w:t>
            </w:r>
          </w:p>
        </w:tc>
      </w:tr>
      <w:tr w:rsidR="00940027" w14:paraId="3D6B986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2DA740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Occurrence Span Code/Dates (36)</w:t>
            </w:r>
          </w:p>
        </w:tc>
        <w:tc>
          <w:tcPr>
            <w:tcW w:w="800" w:type="dxa"/>
          </w:tcPr>
          <w:p w14:paraId="21A318C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00560</w:t>
            </w:r>
          </w:p>
        </w:tc>
        <w:tc>
          <w:tcPr>
            <w:tcW w:w="600" w:type="dxa"/>
          </w:tcPr>
          <w:p w14:paraId="08FB308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UB2</w:t>
            </w:r>
          </w:p>
        </w:tc>
        <w:tc>
          <w:tcPr>
            <w:tcW w:w="700" w:type="dxa"/>
          </w:tcPr>
          <w:p w14:paraId="2781DD3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</w:t>
            </w:r>
          </w:p>
        </w:tc>
        <w:tc>
          <w:tcPr>
            <w:tcW w:w="600" w:type="dxa"/>
          </w:tcPr>
          <w:p w14:paraId="3C10AB4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268</w:t>
            </w:r>
          </w:p>
        </w:tc>
        <w:tc>
          <w:tcPr>
            <w:tcW w:w="600" w:type="dxa"/>
          </w:tcPr>
          <w:p w14:paraId="6688696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OSP</w:t>
            </w:r>
          </w:p>
        </w:tc>
        <w:tc>
          <w:tcPr>
            <w:tcW w:w="700" w:type="dxa"/>
          </w:tcPr>
          <w:p w14:paraId="1A40C31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4188994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06C14E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6.5.11.8</w:t>
            </w:r>
          </w:p>
        </w:tc>
      </w:tr>
      <w:tr w:rsidR="00940027" w14:paraId="5FB409A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3C3364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OCE Edit Code</w:t>
            </w:r>
          </w:p>
        </w:tc>
        <w:tc>
          <w:tcPr>
            <w:tcW w:w="800" w:type="dxa"/>
          </w:tcPr>
          <w:p w14:paraId="53065A32" w14:textId="77777777" w:rsidR="00940027" w:rsidRDefault="00940027">
            <w:pPr>
              <w:pStyle w:val="OtherTableBody"/>
              <w:jc w:val="center"/>
            </w:pPr>
            <w:r>
              <w:t>01608</w:t>
            </w:r>
          </w:p>
        </w:tc>
        <w:tc>
          <w:tcPr>
            <w:tcW w:w="600" w:type="dxa"/>
          </w:tcPr>
          <w:p w14:paraId="35BF1B8A" w14:textId="77777777" w:rsidR="00940027" w:rsidRDefault="00940027">
            <w:pPr>
              <w:pStyle w:val="OtherTableBody"/>
              <w:jc w:val="center"/>
            </w:pPr>
            <w:r>
              <w:t>GP2</w:t>
            </w:r>
          </w:p>
        </w:tc>
        <w:tc>
          <w:tcPr>
            <w:tcW w:w="700" w:type="dxa"/>
          </w:tcPr>
          <w:p w14:paraId="7F903BC5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5B51EF13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714D8524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45F99CBB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13FE8615" w14:textId="77777777" w:rsidR="00940027" w:rsidRDefault="00940027">
            <w:pPr>
              <w:pStyle w:val="OtherTableBody"/>
              <w:jc w:val="center"/>
            </w:pPr>
            <w:r>
              <w:t>0458</w:t>
            </w:r>
          </w:p>
        </w:tc>
        <w:tc>
          <w:tcPr>
            <w:tcW w:w="942" w:type="dxa"/>
          </w:tcPr>
          <w:p w14:paraId="266A866F" w14:textId="77777777" w:rsidR="00940027" w:rsidRDefault="00940027">
            <w:pPr>
              <w:pStyle w:val="OtherTableBody"/>
            </w:pPr>
            <w:r>
              <w:t>6.5.16.6</w:t>
            </w:r>
          </w:p>
        </w:tc>
      </w:tr>
      <w:tr w:rsidR="00940027" w14:paraId="3B718F6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8E2D70F" w14:textId="77777777" w:rsidR="00940027" w:rsidRDefault="00940027">
            <w:pPr>
              <w:pStyle w:val="OtherTableBody"/>
            </w:pPr>
            <w:r>
              <w:t>OCE Edits per Visit Code</w:t>
            </w:r>
          </w:p>
        </w:tc>
        <w:tc>
          <w:tcPr>
            <w:tcW w:w="800" w:type="dxa"/>
          </w:tcPr>
          <w:p w14:paraId="5161254D" w14:textId="77777777" w:rsidR="00940027" w:rsidRDefault="00940027">
            <w:pPr>
              <w:pStyle w:val="OtherTableBody"/>
              <w:jc w:val="center"/>
            </w:pPr>
            <w:r>
              <w:t>01602</w:t>
            </w:r>
          </w:p>
        </w:tc>
        <w:tc>
          <w:tcPr>
            <w:tcW w:w="600" w:type="dxa"/>
          </w:tcPr>
          <w:p w14:paraId="16E0E66C" w14:textId="77777777" w:rsidR="00940027" w:rsidRDefault="00940027">
            <w:pPr>
              <w:pStyle w:val="OtherTableBody"/>
              <w:jc w:val="center"/>
            </w:pPr>
            <w:r>
              <w:t>GP1</w:t>
            </w:r>
          </w:p>
        </w:tc>
        <w:tc>
          <w:tcPr>
            <w:tcW w:w="700" w:type="dxa"/>
          </w:tcPr>
          <w:p w14:paraId="4CF482D8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5B4C687E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1D518351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5B277039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13092495" w14:textId="77777777" w:rsidR="00940027" w:rsidRDefault="00940027">
            <w:pPr>
              <w:pStyle w:val="OtherTableBody"/>
              <w:jc w:val="center"/>
            </w:pPr>
            <w:r>
              <w:t>0458</w:t>
            </w:r>
          </w:p>
        </w:tc>
        <w:tc>
          <w:tcPr>
            <w:tcW w:w="942" w:type="dxa"/>
          </w:tcPr>
          <w:p w14:paraId="60CD34DB" w14:textId="77777777" w:rsidR="00940027" w:rsidRDefault="00940027">
            <w:pPr>
              <w:pStyle w:val="OtherTableBody"/>
            </w:pPr>
            <w:r>
              <w:t>6.5.15.4</w:t>
            </w:r>
          </w:p>
        </w:tc>
      </w:tr>
      <w:tr w:rsidR="00940027" w14:paraId="17E4EDA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E970DBB" w14:textId="77777777" w:rsidR="00940027" w:rsidRDefault="00940027">
            <w:pPr>
              <w:pStyle w:val="OtherTableBody"/>
            </w:pPr>
            <w:r>
              <w:t>Office/Home Address/Birthplace</w:t>
            </w:r>
          </w:p>
        </w:tc>
        <w:tc>
          <w:tcPr>
            <w:tcW w:w="800" w:type="dxa"/>
          </w:tcPr>
          <w:p w14:paraId="53F671F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00679</w:t>
            </w:r>
          </w:p>
        </w:tc>
        <w:tc>
          <w:tcPr>
            <w:tcW w:w="600" w:type="dxa"/>
          </w:tcPr>
          <w:p w14:paraId="307EB89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STF</w:t>
            </w:r>
          </w:p>
        </w:tc>
        <w:tc>
          <w:tcPr>
            <w:tcW w:w="700" w:type="dxa"/>
          </w:tcPr>
          <w:p w14:paraId="087C6AF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11</w:t>
            </w:r>
          </w:p>
        </w:tc>
        <w:tc>
          <w:tcPr>
            <w:tcW w:w="600" w:type="dxa"/>
          </w:tcPr>
          <w:p w14:paraId="28209E7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66AE93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XAD</w:t>
            </w:r>
          </w:p>
        </w:tc>
        <w:tc>
          <w:tcPr>
            <w:tcW w:w="700" w:type="dxa"/>
          </w:tcPr>
          <w:p w14:paraId="4E816AC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55EA039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D97E97C" w14:textId="77777777" w:rsidR="00940027" w:rsidRDefault="00940027">
            <w:pPr>
              <w:pStyle w:val="OtherTableBody"/>
            </w:pPr>
            <w:r>
              <w:t>15.4.8.11</w:t>
            </w:r>
          </w:p>
        </w:tc>
      </w:tr>
      <w:tr w:rsidR="00940027" w14:paraId="16F59AD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47EBF18" w14:textId="77777777" w:rsidR="00940027" w:rsidRDefault="00940027">
            <w:pPr>
              <w:pStyle w:val="OtherTableBody"/>
            </w:pPr>
            <w:r>
              <w:t>Office/Home Address/Birthplace</w:t>
            </w:r>
          </w:p>
        </w:tc>
        <w:tc>
          <w:tcPr>
            <w:tcW w:w="800" w:type="dxa"/>
          </w:tcPr>
          <w:p w14:paraId="4D75CCD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00679</w:t>
            </w:r>
          </w:p>
        </w:tc>
        <w:tc>
          <w:tcPr>
            <w:tcW w:w="600" w:type="dxa"/>
          </w:tcPr>
          <w:p w14:paraId="3B412FA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ROL</w:t>
            </w:r>
          </w:p>
        </w:tc>
        <w:tc>
          <w:tcPr>
            <w:tcW w:w="700" w:type="dxa"/>
          </w:tcPr>
          <w:p w14:paraId="4ECCD1D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11</w:t>
            </w:r>
          </w:p>
        </w:tc>
        <w:tc>
          <w:tcPr>
            <w:tcW w:w="600" w:type="dxa"/>
          </w:tcPr>
          <w:p w14:paraId="229AC7E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6F29AA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XAD</w:t>
            </w:r>
          </w:p>
        </w:tc>
        <w:tc>
          <w:tcPr>
            <w:tcW w:w="700" w:type="dxa"/>
          </w:tcPr>
          <w:p w14:paraId="44235D3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1BBD014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CE7780F" w14:textId="77777777" w:rsidR="00940027" w:rsidRDefault="00940027">
            <w:pPr>
              <w:pStyle w:val="OtherTableBody"/>
            </w:pPr>
            <w:r>
              <w:t>15.4.7.11</w:t>
            </w:r>
          </w:p>
        </w:tc>
      </w:tr>
      <w:tr w:rsidR="00940027" w14:paraId="0774D5A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740DC5A" w14:textId="77777777" w:rsidR="00940027" w:rsidRDefault="00940027">
            <w:pPr>
              <w:pStyle w:val="OtherTableBody"/>
            </w:pPr>
            <w:r>
              <w:t>On Board Stability Duration</w:t>
            </w:r>
          </w:p>
        </w:tc>
        <w:tc>
          <w:tcPr>
            <w:tcW w:w="800" w:type="dxa"/>
          </w:tcPr>
          <w:p w14:paraId="3E524AC7" w14:textId="77777777" w:rsidR="00940027" w:rsidRDefault="00940027">
            <w:pPr>
              <w:pStyle w:val="OtherTableBody"/>
              <w:jc w:val="center"/>
            </w:pPr>
            <w:r>
              <w:t>01385</w:t>
            </w:r>
          </w:p>
        </w:tc>
        <w:tc>
          <w:tcPr>
            <w:tcW w:w="600" w:type="dxa"/>
          </w:tcPr>
          <w:p w14:paraId="760B8536" w14:textId="77777777" w:rsidR="00940027" w:rsidRDefault="00940027">
            <w:pPr>
              <w:pStyle w:val="OtherTableBody"/>
              <w:jc w:val="center"/>
            </w:pPr>
            <w:r>
              <w:t>INV</w:t>
            </w:r>
          </w:p>
        </w:tc>
        <w:tc>
          <w:tcPr>
            <w:tcW w:w="700" w:type="dxa"/>
          </w:tcPr>
          <w:p w14:paraId="33026F6A" w14:textId="77777777" w:rsidR="00940027" w:rsidRDefault="00940027">
            <w:pPr>
              <w:pStyle w:val="OtherTableBody"/>
            </w:pPr>
            <w:r>
              <w:t>14</w:t>
            </w:r>
          </w:p>
        </w:tc>
        <w:tc>
          <w:tcPr>
            <w:tcW w:w="600" w:type="dxa"/>
          </w:tcPr>
          <w:p w14:paraId="7F7906A7" w14:textId="77777777" w:rsidR="00940027" w:rsidRDefault="00940027">
            <w:pPr>
              <w:pStyle w:val="OtherTableBody"/>
            </w:pPr>
            <w:r>
              <w:t>200</w:t>
            </w:r>
          </w:p>
        </w:tc>
        <w:tc>
          <w:tcPr>
            <w:tcW w:w="600" w:type="dxa"/>
          </w:tcPr>
          <w:p w14:paraId="61012A01" w14:textId="77777777" w:rsidR="00940027" w:rsidRDefault="00940027">
            <w:pPr>
              <w:pStyle w:val="OtherTableBody"/>
            </w:pPr>
            <w:r>
              <w:t>TQ</w:t>
            </w:r>
          </w:p>
        </w:tc>
        <w:tc>
          <w:tcPr>
            <w:tcW w:w="700" w:type="dxa"/>
          </w:tcPr>
          <w:p w14:paraId="04B5539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B54788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2A1E256" w14:textId="77777777" w:rsidR="00940027" w:rsidRDefault="00940027">
            <w:pPr>
              <w:pStyle w:val="OtherTableBody"/>
            </w:pPr>
            <w:r>
              <w:t>13.4.4.14</w:t>
            </w:r>
          </w:p>
        </w:tc>
      </w:tr>
      <w:tr w:rsidR="00940027" w14:paraId="2260D65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83574C2" w14:textId="77777777" w:rsidR="00940027" w:rsidRDefault="00940027">
            <w:pPr>
              <w:pStyle w:val="OtherTableBody"/>
            </w:pPr>
            <w:r>
              <w:t>On Board Stability Time</w:t>
            </w:r>
          </w:p>
        </w:tc>
        <w:tc>
          <w:tcPr>
            <w:tcW w:w="800" w:type="dxa"/>
          </w:tcPr>
          <w:p w14:paraId="25CD1171" w14:textId="77777777" w:rsidR="00940027" w:rsidRDefault="00940027">
            <w:pPr>
              <w:pStyle w:val="OtherTableBody"/>
              <w:jc w:val="center"/>
            </w:pPr>
            <w:r>
              <w:t>01626</w:t>
            </w:r>
          </w:p>
        </w:tc>
        <w:tc>
          <w:tcPr>
            <w:tcW w:w="600" w:type="dxa"/>
          </w:tcPr>
          <w:p w14:paraId="4722E328" w14:textId="77777777" w:rsidR="00940027" w:rsidRDefault="00940027">
            <w:pPr>
              <w:pStyle w:val="OtherTableBody"/>
              <w:jc w:val="center"/>
            </w:pPr>
            <w:r>
              <w:t>INV</w:t>
            </w:r>
          </w:p>
        </w:tc>
        <w:tc>
          <w:tcPr>
            <w:tcW w:w="700" w:type="dxa"/>
          </w:tcPr>
          <w:p w14:paraId="20715DD5" w14:textId="77777777" w:rsidR="00940027" w:rsidRDefault="00940027">
            <w:pPr>
              <w:pStyle w:val="OtherTableBody"/>
            </w:pPr>
            <w:r>
              <w:t>19</w:t>
            </w:r>
          </w:p>
        </w:tc>
        <w:tc>
          <w:tcPr>
            <w:tcW w:w="600" w:type="dxa"/>
          </w:tcPr>
          <w:p w14:paraId="38298839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2C5BD65D" w14:textId="77777777" w:rsidR="00940027" w:rsidRDefault="00940027">
            <w:pPr>
              <w:pStyle w:val="OtherTableBody"/>
            </w:pPr>
            <w:r>
              <w:t>CQ</w:t>
            </w:r>
          </w:p>
        </w:tc>
        <w:tc>
          <w:tcPr>
            <w:tcW w:w="700" w:type="dxa"/>
          </w:tcPr>
          <w:p w14:paraId="5A3B779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667B27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336A4E6" w14:textId="77777777" w:rsidR="00940027" w:rsidRDefault="00940027">
            <w:pPr>
              <w:pStyle w:val="OtherTableBody"/>
            </w:pPr>
            <w:r>
              <w:t>13.4.4.19</w:t>
            </w:r>
          </w:p>
        </w:tc>
      </w:tr>
      <w:tr w:rsidR="00940027" w14:paraId="2093E3D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80B5F5B" w14:textId="77777777" w:rsidR="00940027" w:rsidRDefault="00940027">
            <w:pPr>
              <w:pStyle w:val="OtherTableBody"/>
            </w:pPr>
            <w:r>
              <w:t>Onset Date</w:t>
            </w:r>
          </w:p>
        </w:tc>
        <w:tc>
          <w:tcPr>
            <w:tcW w:w="800" w:type="dxa"/>
          </w:tcPr>
          <w:p w14:paraId="67561626" w14:textId="77777777" w:rsidR="00940027" w:rsidRDefault="00940027">
            <w:pPr>
              <w:pStyle w:val="OtherTableBody"/>
              <w:jc w:val="center"/>
            </w:pPr>
            <w:r>
              <w:t>01556</w:t>
            </w:r>
          </w:p>
        </w:tc>
        <w:tc>
          <w:tcPr>
            <w:tcW w:w="600" w:type="dxa"/>
          </w:tcPr>
          <w:p w14:paraId="6C9CA5D0" w14:textId="77777777" w:rsidR="00940027" w:rsidRDefault="00940027">
            <w:pPr>
              <w:pStyle w:val="OtherTableBody"/>
              <w:jc w:val="center"/>
            </w:pPr>
            <w:r>
              <w:t>IAM</w:t>
            </w:r>
          </w:p>
        </w:tc>
        <w:tc>
          <w:tcPr>
            <w:tcW w:w="700" w:type="dxa"/>
          </w:tcPr>
          <w:p w14:paraId="50921FFC" w14:textId="77777777" w:rsidR="00940027" w:rsidRDefault="00940027">
            <w:pPr>
              <w:pStyle w:val="OtherTableBody"/>
            </w:pPr>
            <w:r>
              <w:t>11</w:t>
            </w:r>
          </w:p>
        </w:tc>
        <w:tc>
          <w:tcPr>
            <w:tcW w:w="600" w:type="dxa"/>
          </w:tcPr>
          <w:p w14:paraId="10E1F778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47DF5FCE" w14:textId="77777777" w:rsidR="00940027" w:rsidRDefault="00940027">
            <w:pPr>
              <w:pStyle w:val="OtherTableBody"/>
            </w:pPr>
            <w:r>
              <w:t>DT</w:t>
            </w:r>
          </w:p>
        </w:tc>
        <w:tc>
          <w:tcPr>
            <w:tcW w:w="700" w:type="dxa"/>
          </w:tcPr>
          <w:p w14:paraId="5F6B37E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F4D73F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967722C" w14:textId="77777777" w:rsidR="00940027" w:rsidRDefault="00940027">
            <w:pPr>
              <w:pStyle w:val="OtherTableBody"/>
            </w:pPr>
            <w:r>
              <w:t>3.4.7.11</w:t>
            </w:r>
          </w:p>
        </w:tc>
      </w:tr>
      <w:tr w:rsidR="00940027" w14:paraId="607C76D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498917C" w14:textId="77777777" w:rsidR="00940027" w:rsidRDefault="00940027">
            <w:pPr>
              <w:pStyle w:val="OtherTableBody"/>
            </w:pPr>
            <w:r>
              <w:t>Onset Date Text</w:t>
            </w:r>
          </w:p>
        </w:tc>
        <w:tc>
          <w:tcPr>
            <w:tcW w:w="800" w:type="dxa"/>
          </w:tcPr>
          <w:p w14:paraId="4C122ED8" w14:textId="77777777" w:rsidR="00940027" w:rsidRDefault="00940027">
            <w:pPr>
              <w:pStyle w:val="OtherTableBody"/>
              <w:jc w:val="center"/>
            </w:pPr>
            <w:r>
              <w:t>01557</w:t>
            </w:r>
          </w:p>
        </w:tc>
        <w:tc>
          <w:tcPr>
            <w:tcW w:w="600" w:type="dxa"/>
          </w:tcPr>
          <w:p w14:paraId="709BE46A" w14:textId="77777777" w:rsidR="00940027" w:rsidRDefault="00940027">
            <w:pPr>
              <w:pStyle w:val="OtherTableBody"/>
              <w:jc w:val="center"/>
            </w:pPr>
            <w:r>
              <w:t>IAM</w:t>
            </w:r>
          </w:p>
        </w:tc>
        <w:tc>
          <w:tcPr>
            <w:tcW w:w="700" w:type="dxa"/>
          </w:tcPr>
          <w:p w14:paraId="2796AF72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5AD5627B" w14:textId="77777777" w:rsidR="00940027" w:rsidRDefault="00940027">
            <w:pPr>
              <w:pStyle w:val="OtherTableBody"/>
            </w:pPr>
            <w:r>
              <w:t>60</w:t>
            </w:r>
          </w:p>
        </w:tc>
        <w:tc>
          <w:tcPr>
            <w:tcW w:w="600" w:type="dxa"/>
          </w:tcPr>
          <w:p w14:paraId="4730001F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17816D4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B49B8E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6471850" w14:textId="77777777" w:rsidR="00940027" w:rsidRDefault="00940027">
            <w:pPr>
              <w:pStyle w:val="OtherTableBody"/>
            </w:pPr>
            <w:r>
              <w:t>3.4.7.12</w:t>
            </w:r>
          </w:p>
        </w:tc>
      </w:tr>
      <w:tr w:rsidR="00940027" w14:paraId="7106D7E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1E84F1B" w14:textId="77777777" w:rsidR="00940027" w:rsidRDefault="00940027">
            <w:pPr>
              <w:pStyle w:val="OtherTableBody"/>
            </w:pPr>
            <w:r>
              <w:t>Operator</w:t>
            </w:r>
          </w:p>
        </w:tc>
        <w:tc>
          <w:tcPr>
            <w:tcW w:w="800" w:type="dxa"/>
          </w:tcPr>
          <w:p w14:paraId="682F845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00509</w:t>
            </w:r>
          </w:p>
        </w:tc>
        <w:tc>
          <w:tcPr>
            <w:tcW w:w="600" w:type="dxa"/>
          </w:tcPr>
          <w:p w14:paraId="01F4ED0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IN3</w:t>
            </w:r>
          </w:p>
        </w:tc>
        <w:tc>
          <w:tcPr>
            <w:tcW w:w="700" w:type="dxa"/>
          </w:tcPr>
          <w:p w14:paraId="2C35DCD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</w:t>
            </w:r>
          </w:p>
        </w:tc>
        <w:tc>
          <w:tcPr>
            <w:tcW w:w="600" w:type="dxa"/>
          </w:tcPr>
          <w:p w14:paraId="2965FFE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916D23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XCN</w:t>
            </w:r>
          </w:p>
        </w:tc>
        <w:tc>
          <w:tcPr>
            <w:tcW w:w="700" w:type="dxa"/>
          </w:tcPr>
          <w:p w14:paraId="0B8BD35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0E37630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DDF0D1C" w14:textId="77777777" w:rsidR="00940027" w:rsidRDefault="00940027">
            <w:pPr>
              <w:pStyle w:val="OtherTableBody"/>
            </w:pPr>
            <w:r>
              <w:t>6.5.8.8</w:t>
            </w:r>
          </w:p>
        </w:tc>
      </w:tr>
      <w:tr w:rsidR="00940027" w14:paraId="79C2DA0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E95353F" w14:textId="77777777" w:rsidR="00940027" w:rsidRDefault="00940027">
            <w:pPr>
              <w:pStyle w:val="OtherTableBody"/>
            </w:pPr>
            <w:r>
              <w:t>Operator ID</w:t>
            </w:r>
          </w:p>
        </w:tc>
        <w:tc>
          <w:tcPr>
            <w:tcW w:w="800" w:type="dxa"/>
          </w:tcPr>
          <w:p w14:paraId="2D288FA0" w14:textId="77777777" w:rsidR="00940027" w:rsidRDefault="00940027">
            <w:pPr>
              <w:pStyle w:val="OtherTableBody"/>
              <w:jc w:val="center"/>
            </w:pPr>
            <w:r>
              <w:t>00103</w:t>
            </w:r>
          </w:p>
        </w:tc>
        <w:tc>
          <w:tcPr>
            <w:tcW w:w="600" w:type="dxa"/>
          </w:tcPr>
          <w:p w14:paraId="081AA985" w14:textId="77777777" w:rsidR="00940027" w:rsidRDefault="00940027">
            <w:pPr>
              <w:pStyle w:val="OtherTableBody"/>
              <w:jc w:val="center"/>
            </w:pPr>
            <w:r>
              <w:t>EVN</w:t>
            </w:r>
          </w:p>
        </w:tc>
        <w:tc>
          <w:tcPr>
            <w:tcW w:w="700" w:type="dxa"/>
          </w:tcPr>
          <w:p w14:paraId="01E6163B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72EF90C6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6B91F6BD" w14:textId="77777777" w:rsidR="00940027" w:rsidRDefault="00940027">
            <w:pPr>
              <w:pStyle w:val="OtherTableBody"/>
            </w:pPr>
            <w:r>
              <w:t>XCN</w:t>
            </w:r>
          </w:p>
        </w:tc>
        <w:tc>
          <w:tcPr>
            <w:tcW w:w="700" w:type="dxa"/>
          </w:tcPr>
          <w:p w14:paraId="59B39656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599B4DD0" w14:textId="77777777" w:rsidR="00940027" w:rsidRDefault="00940027">
            <w:pPr>
              <w:pStyle w:val="OtherTableBody"/>
              <w:jc w:val="center"/>
            </w:pPr>
            <w:r>
              <w:t>0188</w:t>
            </w:r>
          </w:p>
        </w:tc>
        <w:tc>
          <w:tcPr>
            <w:tcW w:w="942" w:type="dxa"/>
          </w:tcPr>
          <w:p w14:paraId="360505F8" w14:textId="77777777" w:rsidR="00940027" w:rsidRDefault="00940027">
            <w:pPr>
              <w:pStyle w:val="OtherTableBody"/>
            </w:pPr>
            <w:r>
              <w:t>3.4.1.5</w:t>
            </w:r>
          </w:p>
        </w:tc>
      </w:tr>
      <w:tr w:rsidR="00940027" w14:paraId="3FC27B3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3331DB4" w14:textId="77777777" w:rsidR="00940027" w:rsidRDefault="00940027">
            <w:pPr>
              <w:pStyle w:val="OtherTableBody"/>
            </w:pPr>
            <w:r>
              <w:t>Order Callback Phone Number</w:t>
            </w:r>
          </w:p>
        </w:tc>
        <w:tc>
          <w:tcPr>
            <w:tcW w:w="800" w:type="dxa"/>
          </w:tcPr>
          <w:p w14:paraId="1B07503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00250</w:t>
            </w:r>
          </w:p>
        </w:tc>
        <w:tc>
          <w:tcPr>
            <w:tcW w:w="600" w:type="dxa"/>
          </w:tcPr>
          <w:p w14:paraId="029E29C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OBR</w:t>
            </w:r>
          </w:p>
        </w:tc>
        <w:tc>
          <w:tcPr>
            <w:tcW w:w="700" w:type="dxa"/>
          </w:tcPr>
          <w:p w14:paraId="08B657B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17</w:t>
            </w:r>
          </w:p>
        </w:tc>
        <w:tc>
          <w:tcPr>
            <w:tcW w:w="600" w:type="dxa"/>
          </w:tcPr>
          <w:p w14:paraId="564F005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FCBD3D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XTN</w:t>
            </w:r>
          </w:p>
        </w:tc>
        <w:tc>
          <w:tcPr>
            <w:tcW w:w="700" w:type="dxa"/>
          </w:tcPr>
          <w:p w14:paraId="3989F6E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7CD0FC8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8751C10" w14:textId="77777777" w:rsidR="00940027" w:rsidRDefault="00940027">
            <w:pPr>
              <w:pStyle w:val="OtherTableBody"/>
            </w:pPr>
            <w:r>
              <w:t>4.5.3.17</w:t>
            </w:r>
          </w:p>
        </w:tc>
      </w:tr>
      <w:tr w:rsidR="00940027" w14:paraId="594D151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2FE9C84" w14:textId="77777777" w:rsidR="00940027" w:rsidRDefault="00940027">
            <w:pPr>
              <w:pStyle w:val="OtherTableBody"/>
            </w:pPr>
            <w:r>
              <w:t>Order Control</w:t>
            </w:r>
          </w:p>
        </w:tc>
        <w:tc>
          <w:tcPr>
            <w:tcW w:w="800" w:type="dxa"/>
          </w:tcPr>
          <w:p w14:paraId="1CC74720" w14:textId="77777777" w:rsidR="00940027" w:rsidRDefault="00940027">
            <w:pPr>
              <w:pStyle w:val="OtherTableBody"/>
              <w:jc w:val="center"/>
            </w:pPr>
            <w:r>
              <w:t>00215</w:t>
            </w:r>
          </w:p>
        </w:tc>
        <w:tc>
          <w:tcPr>
            <w:tcW w:w="600" w:type="dxa"/>
          </w:tcPr>
          <w:p w14:paraId="240061EE" w14:textId="77777777" w:rsidR="00940027" w:rsidRDefault="00940027">
            <w:pPr>
              <w:pStyle w:val="OtherTableBody"/>
              <w:jc w:val="center"/>
            </w:pPr>
            <w:r>
              <w:t>ORC</w:t>
            </w:r>
          </w:p>
        </w:tc>
        <w:tc>
          <w:tcPr>
            <w:tcW w:w="700" w:type="dxa"/>
          </w:tcPr>
          <w:p w14:paraId="3DB9AFFE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17A17686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284C9E97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1E6CCB4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EBEC353" w14:textId="77777777" w:rsidR="00940027" w:rsidRDefault="00940027">
            <w:pPr>
              <w:pStyle w:val="OtherTableBody"/>
              <w:jc w:val="center"/>
            </w:pPr>
            <w:r>
              <w:t>0119</w:t>
            </w:r>
          </w:p>
        </w:tc>
        <w:tc>
          <w:tcPr>
            <w:tcW w:w="942" w:type="dxa"/>
          </w:tcPr>
          <w:p w14:paraId="075815E8" w14:textId="77777777" w:rsidR="00940027" w:rsidRDefault="00940027">
            <w:pPr>
              <w:pStyle w:val="OtherTableBody"/>
            </w:pPr>
            <w:r>
              <w:t>4.5.1.1</w:t>
            </w:r>
          </w:p>
        </w:tc>
      </w:tr>
      <w:tr w:rsidR="00940027" w14:paraId="12BF667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D2EC27B" w14:textId="77777777" w:rsidR="00940027" w:rsidRDefault="00940027">
            <w:pPr>
              <w:pStyle w:val="OtherTableBody"/>
            </w:pPr>
            <w:r>
              <w:t>Order Control Code Reason</w:t>
            </w:r>
          </w:p>
        </w:tc>
        <w:tc>
          <w:tcPr>
            <w:tcW w:w="800" w:type="dxa"/>
          </w:tcPr>
          <w:p w14:paraId="05E7F28E" w14:textId="77777777" w:rsidR="00940027" w:rsidRDefault="00940027">
            <w:pPr>
              <w:pStyle w:val="OtherTableBody"/>
              <w:jc w:val="center"/>
            </w:pPr>
            <w:r>
              <w:t>00230</w:t>
            </w:r>
          </w:p>
        </w:tc>
        <w:tc>
          <w:tcPr>
            <w:tcW w:w="600" w:type="dxa"/>
          </w:tcPr>
          <w:p w14:paraId="2E50ED74" w14:textId="77777777" w:rsidR="00940027" w:rsidRDefault="00940027">
            <w:pPr>
              <w:pStyle w:val="OtherTableBody"/>
              <w:jc w:val="center"/>
            </w:pPr>
            <w:r>
              <w:t>ORC</w:t>
            </w:r>
          </w:p>
        </w:tc>
        <w:tc>
          <w:tcPr>
            <w:tcW w:w="700" w:type="dxa"/>
          </w:tcPr>
          <w:p w14:paraId="71B259FF" w14:textId="77777777" w:rsidR="00940027" w:rsidRDefault="00940027">
            <w:pPr>
              <w:pStyle w:val="OtherTableBody"/>
            </w:pPr>
            <w:r>
              <w:t>16</w:t>
            </w:r>
          </w:p>
        </w:tc>
        <w:tc>
          <w:tcPr>
            <w:tcW w:w="600" w:type="dxa"/>
          </w:tcPr>
          <w:p w14:paraId="62338A30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6E494BB2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0CE9D9F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25B743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986C850" w14:textId="77777777" w:rsidR="00940027" w:rsidRDefault="00940027">
            <w:pPr>
              <w:pStyle w:val="OtherTableBody"/>
            </w:pPr>
            <w:r>
              <w:t>4.5.1.16</w:t>
            </w:r>
          </w:p>
        </w:tc>
      </w:tr>
      <w:tr w:rsidR="00940027" w14:paraId="761674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3CB36BE" w14:textId="77777777" w:rsidR="00940027" w:rsidRDefault="00940027">
            <w:pPr>
              <w:pStyle w:val="OtherTableBody"/>
            </w:pPr>
            <w:r>
              <w:t>Order Effective Date/Time</w:t>
            </w:r>
          </w:p>
        </w:tc>
        <w:tc>
          <w:tcPr>
            <w:tcW w:w="800" w:type="dxa"/>
          </w:tcPr>
          <w:p w14:paraId="35FFFF36" w14:textId="77777777" w:rsidR="00940027" w:rsidRDefault="00940027">
            <w:pPr>
              <w:pStyle w:val="OtherTableBody"/>
              <w:jc w:val="center"/>
            </w:pPr>
            <w:r>
              <w:t>00229</w:t>
            </w:r>
          </w:p>
        </w:tc>
        <w:tc>
          <w:tcPr>
            <w:tcW w:w="600" w:type="dxa"/>
          </w:tcPr>
          <w:p w14:paraId="38EE973B" w14:textId="77777777" w:rsidR="00940027" w:rsidRDefault="00940027">
            <w:pPr>
              <w:pStyle w:val="OtherTableBody"/>
              <w:jc w:val="center"/>
            </w:pPr>
            <w:r>
              <w:t>ORC</w:t>
            </w:r>
          </w:p>
        </w:tc>
        <w:tc>
          <w:tcPr>
            <w:tcW w:w="700" w:type="dxa"/>
          </w:tcPr>
          <w:p w14:paraId="342C7964" w14:textId="77777777" w:rsidR="00940027" w:rsidRDefault="00940027">
            <w:pPr>
              <w:pStyle w:val="OtherTableBody"/>
            </w:pPr>
            <w:r>
              <w:t>15</w:t>
            </w:r>
          </w:p>
        </w:tc>
        <w:tc>
          <w:tcPr>
            <w:tcW w:w="600" w:type="dxa"/>
          </w:tcPr>
          <w:p w14:paraId="2939CBB2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29482164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4F35B5D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A8EFCD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A875D63" w14:textId="77777777" w:rsidR="00940027" w:rsidRDefault="00940027">
            <w:pPr>
              <w:pStyle w:val="OtherTableBody"/>
            </w:pPr>
            <w:r>
              <w:t>4.5.1.15</w:t>
            </w:r>
          </w:p>
        </w:tc>
      </w:tr>
      <w:tr w:rsidR="00940027" w14:paraId="1E66D2F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6731086" w14:textId="77777777" w:rsidR="00940027" w:rsidRDefault="00940027">
            <w:pPr>
              <w:pStyle w:val="OtherTableBody"/>
            </w:pPr>
            <w:r>
              <w:t>Order Status</w:t>
            </w:r>
          </w:p>
        </w:tc>
        <w:tc>
          <w:tcPr>
            <w:tcW w:w="800" w:type="dxa"/>
          </w:tcPr>
          <w:p w14:paraId="174DD766" w14:textId="77777777" w:rsidR="00940027" w:rsidRDefault="00940027">
            <w:pPr>
              <w:pStyle w:val="OtherTableBody"/>
              <w:jc w:val="center"/>
            </w:pPr>
            <w:r>
              <w:t>00219</w:t>
            </w:r>
          </w:p>
        </w:tc>
        <w:tc>
          <w:tcPr>
            <w:tcW w:w="600" w:type="dxa"/>
          </w:tcPr>
          <w:p w14:paraId="204D1B0E" w14:textId="77777777" w:rsidR="00940027" w:rsidRDefault="00940027">
            <w:pPr>
              <w:pStyle w:val="OtherTableBody"/>
              <w:jc w:val="center"/>
            </w:pPr>
            <w:r>
              <w:t>ORC</w:t>
            </w:r>
          </w:p>
        </w:tc>
        <w:tc>
          <w:tcPr>
            <w:tcW w:w="700" w:type="dxa"/>
          </w:tcPr>
          <w:p w14:paraId="4913A800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1220DF85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122BAACA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3043C71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338E684" w14:textId="77777777" w:rsidR="00940027" w:rsidRDefault="00940027">
            <w:pPr>
              <w:pStyle w:val="OtherTableBody"/>
              <w:jc w:val="center"/>
            </w:pPr>
            <w:r>
              <w:t>0038</w:t>
            </w:r>
          </w:p>
        </w:tc>
        <w:tc>
          <w:tcPr>
            <w:tcW w:w="942" w:type="dxa"/>
          </w:tcPr>
          <w:p w14:paraId="28F01BCA" w14:textId="77777777" w:rsidR="00940027" w:rsidRDefault="00940027">
            <w:pPr>
              <w:pStyle w:val="OtherTableBody"/>
            </w:pPr>
            <w:r>
              <w:t>4.5.1.5</w:t>
            </w:r>
          </w:p>
        </w:tc>
      </w:tr>
      <w:tr w:rsidR="00940027" w14:paraId="7CD08D2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9B78174" w14:textId="77777777" w:rsidR="00940027" w:rsidRDefault="00940027">
            <w:pPr>
              <w:pStyle w:val="OtherTableBody"/>
            </w:pPr>
            <w:r>
              <w:t>Order Status Modifier</w:t>
            </w:r>
          </w:p>
        </w:tc>
        <w:tc>
          <w:tcPr>
            <w:tcW w:w="800" w:type="dxa"/>
          </w:tcPr>
          <w:p w14:paraId="3FEE1C6D" w14:textId="77777777" w:rsidR="00940027" w:rsidRDefault="00940027">
            <w:pPr>
              <w:pStyle w:val="OtherTableBody"/>
              <w:jc w:val="center"/>
            </w:pPr>
            <w:r>
              <w:t>01473</w:t>
            </w:r>
          </w:p>
        </w:tc>
        <w:tc>
          <w:tcPr>
            <w:tcW w:w="600" w:type="dxa"/>
          </w:tcPr>
          <w:p w14:paraId="2CC560E8" w14:textId="77777777" w:rsidR="00940027" w:rsidRDefault="00940027">
            <w:pPr>
              <w:pStyle w:val="OtherTableBody"/>
              <w:jc w:val="center"/>
            </w:pPr>
            <w:r>
              <w:t>ORC</w:t>
            </w:r>
          </w:p>
        </w:tc>
        <w:tc>
          <w:tcPr>
            <w:tcW w:w="700" w:type="dxa"/>
          </w:tcPr>
          <w:p w14:paraId="2B237FEC" w14:textId="77777777" w:rsidR="00940027" w:rsidRDefault="00940027">
            <w:pPr>
              <w:pStyle w:val="OtherTableBody"/>
            </w:pPr>
            <w:r>
              <w:t>25</w:t>
            </w:r>
          </w:p>
        </w:tc>
        <w:tc>
          <w:tcPr>
            <w:tcW w:w="600" w:type="dxa"/>
          </w:tcPr>
          <w:p w14:paraId="0BEF39D5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738A6396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1F1B6F1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A80EFD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F7EC175" w14:textId="77777777" w:rsidR="00940027" w:rsidRDefault="00940027">
            <w:pPr>
              <w:pStyle w:val="OtherTableBody"/>
            </w:pPr>
            <w:r>
              <w:t>4.5.1.25</w:t>
            </w:r>
          </w:p>
        </w:tc>
      </w:tr>
      <w:tr w:rsidR="00940027" w14:paraId="5C3622D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7C30CD8" w14:textId="77777777" w:rsidR="00940027" w:rsidRDefault="00940027">
            <w:pPr>
              <w:pStyle w:val="OtherTableBody"/>
            </w:pPr>
            <w:r>
              <w:t>Order Type</w:t>
            </w:r>
          </w:p>
        </w:tc>
        <w:tc>
          <w:tcPr>
            <w:tcW w:w="800" w:type="dxa"/>
          </w:tcPr>
          <w:p w14:paraId="40D09D00" w14:textId="77777777" w:rsidR="00940027" w:rsidRDefault="00940027">
            <w:pPr>
              <w:pStyle w:val="OtherTableBody"/>
              <w:jc w:val="center"/>
            </w:pPr>
            <w:r>
              <w:t>01643</w:t>
            </w:r>
          </w:p>
        </w:tc>
        <w:tc>
          <w:tcPr>
            <w:tcW w:w="600" w:type="dxa"/>
          </w:tcPr>
          <w:p w14:paraId="1E23DD5F" w14:textId="77777777" w:rsidR="00940027" w:rsidRDefault="00940027">
            <w:pPr>
              <w:pStyle w:val="OtherTableBody"/>
              <w:jc w:val="center"/>
            </w:pPr>
            <w:r>
              <w:t>ORC</w:t>
            </w:r>
          </w:p>
        </w:tc>
        <w:tc>
          <w:tcPr>
            <w:tcW w:w="700" w:type="dxa"/>
          </w:tcPr>
          <w:p w14:paraId="60F04D37" w14:textId="77777777" w:rsidR="00940027" w:rsidRDefault="00940027">
            <w:pPr>
              <w:pStyle w:val="OtherTableBody"/>
            </w:pPr>
            <w:r>
              <w:t>29</w:t>
            </w:r>
          </w:p>
        </w:tc>
        <w:tc>
          <w:tcPr>
            <w:tcW w:w="600" w:type="dxa"/>
          </w:tcPr>
          <w:p w14:paraId="7DCF30A9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108AC300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3667975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F26A5C0" w14:textId="77777777" w:rsidR="00940027" w:rsidRDefault="00940027">
            <w:pPr>
              <w:pStyle w:val="OtherTableBody"/>
              <w:jc w:val="center"/>
            </w:pPr>
            <w:r>
              <w:t>0482</w:t>
            </w:r>
          </w:p>
        </w:tc>
        <w:tc>
          <w:tcPr>
            <w:tcW w:w="942" w:type="dxa"/>
          </w:tcPr>
          <w:p w14:paraId="48B17DDB" w14:textId="77777777" w:rsidR="00940027" w:rsidRDefault="00940027">
            <w:pPr>
              <w:pStyle w:val="OtherTableBody"/>
            </w:pPr>
            <w:r>
              <w:t>4.5.1.29</w:t>
            </w:r>
          </w:p>
        </w:tc>
      </w:tr>
      <w:tr w:rsidR="00940027" w14:paraId="3A1DEB6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3E425C5" w14:textId="77777777" w:rsidR="00940027" w:rsidRDefault="00940027">
            <w:pPr>
              <w:pStyle w:val="OtherTableBody"/>
            </w:pPr>
            <w:r>
              <w:t>Orderability</w:t>
            </w:r>
          </w:p>
        </w:tc>
        <w:tc>
          <w:tcPr>
            <w:tcW w:w="800" w:type="dxa"/>
          </w:tcPr>
          <w:p w14:paraId="0289B3DD" w14:textId="77777777" w:rsidR="00940027" w:rsidRDefault="00940027">
            <w:pPr>
              <w:pStyle w:val="OtherTableBody"/>
              <w:jc w:val="center"/>
            </w:pPr>
            <w:r>
              <w:t>00597</w:t>
            </w:r>
          </w:p>
        </w:tc>
        <w:tc>
          <w:tcPr>
            <w:tcW w:w="600" w:type="dxa"/>
          </w:tcPr>
          <w:p w14:paraId="77C5C8B9" w14:textId="77777777" w:rsidR="00940027" w:rsidRDefault="00940027">
            <w:pPr>
              <w:pStyle w:val="OtherTableBody"/>
              <w:jc w:val="center"/>
            </w:pPr>
            <w:r>
              <w:t>OM1</w:t>
            </w:r>
          </w:p>
        </w:tc>
        <w:tc>
          <w:tcPr>
            <w:tcW w:w="700" w:type="dxa"/>
          </w:tcPr>
          <w:p w14:paraId="79B25E30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4AD44774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4CC61C42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6736F82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2D9CFE6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39097017" w14:textId="77777777" w:rsidR="00940027" w:rsidRDefault="00940027">
            <w:pPr>
              <w:pStyle w:val="OtherTableBody"/>
            </w:pPr>
            <w:r>
              <w:t>8.8.8.12</w:t>
            </w:r>
          </w:p>
        </w:tc>
      </w:tr>
      <w:tr w:rsidR="00940027" w14:paraId="5B61A02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8DCF8CE" w14:textId="77777777" w:rsidR="00940027" w:rsidRDefault="00940027">
            <w:pPr>
              <w:pStyle w:val="OtherTableBody"/>
            </w:pPr>
            <w:r>
              <w:t>Orderable-at Location</w:t>
            </w:r>
          </w:p>
        </w:tc>
        <w:tc>
          <w:tcPr>
            <w:tcW w:w="800" w:type="dxa"/>
          </w:tcPr>
          <w:p w14:paraId="4041D2A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01497</w:t>
            </w:r>
          </w:p>
        </w:tc>
        <w:tc>
          <w:tcPr>
            <w:tcW w:w="600" w:type="dxa"/>
          </w:tcPr>
          <w:p w14:paraId="383A0B2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OM7</w:t>
            </w:r>
          </w:p>
        </w:tc>
        <w:tc>
          <w:tcPr>
            <w:tcW w:w="700" w:type="dxa"/>
          </w:tcPr>
          <w:p w14:paraId="25CADED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21</w:t>
            </w:r>
          </w:p>
        </w:tc>
        <w:tc>
          <w:tcPr>
            <w:tcW w:w="600" w:type="dxa"/>
          </w:tcPr>
          <w:p w14:paraId="72D49C4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200</w:t>
            </w:r>
          </w:p>
        </w:tc>
        <w:tc>
          <w:tcPr>
            <w:tcW w:w="600" w:type="dxa"/>
          </w:tcPr>
          <w:p w14:paraId="617B268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PL</w:t>
            </w:r>
          </w:p>
        </w:tc>
        <w:tc>
          <w:tcPr>
            <w:tcW w:w="700" w:type="dxa"/>
          </w:tcPr>
          <w:p w14:paraId="4C81FCC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31CC5D0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819A87E" w14:textId="77777777" w:rsidR="00940027" w:rsidRDefault="00940027">
            <w:pPr>
              <w:pStyle w:val="OtherTableBody"/>
            </w:pPr>
            <w:r>
              <w:t>8.8.14.21</w:t>
            </w:r>
          </w:p>
        </w:tc>
      </w:tr>
      <w:tr w:rsidR="00940027" w14:paraId="278F9F3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B4A8CE1" w14:textId="77777777" w:rsidR="00940027" w:rsidRDefault="00940027">
            <w:pPr>
              <w:pStyle w:val="OtherTableBody"/>
            </w:pPr>
            <w:r>
              <w:t>Ordered By Code</w:t>
            </w:r>
          </w:p>
        </w:tc>
        <w:tc>
          <w:tcPr>
            <w:tcW w:w="800" w:type="dxa"/>
          </w:tcPr>
          <w:p w14:paraId="060B65D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00373</w:t>
            </w:r>
          </w:p>
        </w:tc>
        <w:tc>
          <w:tcPr>
            <w:tcW w:w="600" w:type="dxa"/>
          </w:tcPr>
          <w:p w14:paraId="7E4F85C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FT1</w:t>
            </w:r>
          </w:p>
        </w:tc>
        <w:tc>
          <w:tcPr>
            <w:tcW w:w="700" w:type="dxa"/>
          </w:tcPr>
          <w:p w14:paraId="4BCB3F5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21</w:t>
            </w:r>
          </w:p>
        </w:tc>
        <w:tc>
          <w:tcPr>
            <w:tcW w:w="600" w:type="dxa"/>
          </w:tcPr>
          <w:p w14:paraId="4F49BAC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A8E694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XCN</w:t>
            </w:r>
          </w:p>
        </w:tc>
        <w:tc>
          <w:tcPr>
            <w:tcW w:w="700" w:type="dxa"/>
          </w:tcPr>
          <w:p w14:paraId="2468FF7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6B1C4C3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7A3F235" w14:textId="77777777" w:rsidR="00940027" w:rsidRDefault="00940027">
            <w:pPr>
              <w:pStyle w:val="OtherTableBody"/>
            </w:pPr>
            <w:r>
              <w:t>6.5.1.21</w:t>
            </w:r>
          </w:p>
        </w:tc>
      </w:tr>
      <w:tr w:rsidR="00940027" w14:paraId="709B66F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BDBD127" w14:textId="77777777" w:rsidR="00940027" w:rsidRDefault="00940027">
            <w:pPr>
              <w:pStyle w:val="OtherTableBody"/>
            </w:pPr>
            <w:r>
              <w:t>Ordering Facility Address</w:t>
            </w:r>
          </w:p>
        </w:tc>
        <w:tc>
          <w:tcPr>
            <w:tcW w:w="800" w:type="dxa"/>
          </w:tcPr>
          <w:p w14:paraId="4AF3ACA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01312</w:t>
            </w:r>
          </w:p>
        </w:tc>
        <w:tc>
          <w:tcPr>
            <w:tcW w:w="600" w:type="dxa"/>
          </w:tcPr>
          <w:p w14:paraId="013309D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ORC</w:t>
            </w:r>
          </w:p>
        </w:tc>
        <w:tc>
          <w:tcPr>
            <w:tcW w:w="700" w:type="dxa"/>
          </w:tcPr>
          <w:p w14:paraId="1E0E278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22</w:t>
            </w:r>
          </w:p>
        </w:tc>
        <w:tc>
          <w:tcPr>
            <w:tcW w:w="600" w:type="dxa"/>
          </w:tcPr>
          <w:p w14:paraId="200FEB8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1DCC15F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XAD</w:t>
            </w:r>
          </w:p>
        </w:tc>
        <w:tc>
          <w:tcPr>
            <w:tcW w:w="700" w:type="dxa"/>
          </w:tcPr>
          <w:p w14:paraId="39746EF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42D249C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864DDBD" w14:textId="77777777" w:rsidR="00940027" w:rsidRDefault="00940027">
            <w:pPr>
              <w:pStyle w:val="OtherTableBody"/>
            </w:pPr>
            <w:r>
              <w:t>4.5.1.22</w:t>
            </w:r>
          </w:p>
        </w:tc>
      </w:tr>
      <w:tr w:rsidR="00940027" w14:paraId="2C08690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4C9DA44" w14:textId="77777777" w:rsidR="00940027" w:rsidRDefault="00940027">
            <w:pPr>
              <w:pStyle w:val="OtherTableBody"/>
            </w:pPr>
            <w:r>
              <w:t>Ordering Facility Name</w:t>
            </w:r>
          </w:p>
        </w:tc>
        <w:tc>
          <w:tcPr>
            <w:tcW w:w="800" w:type="dxa"/>
          </w:tcPr>
          <w:p w14:paraId="1EC70F9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01311</w:t>
            </w:r>
          </w:p>
        </w:tc>
        <w:tc>
          <w:tcPr>
            <w:tcW w:w="600" w:type="dxa"/>
          </w:tcPr>
          <w:p w14:paraId="55ADBFC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ORC</w:t>
            </w:r>
          </w:p>
        </w:tc>
        <w:tc>
          <w:tcPr>
            <w:tcW w:w="700" w:type="dxa"/>
          </w:tcPr>
          <w:p w14:paraId="05A2869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21</w:t>
            </w:r>
          </w:p>
        </w:tc>
        <w:tc>
          <w:tcPr>
            <w:tcW w:w="600" w:type="dxa"/>
          </w:tcPr>
          <w:p w14:paraId="471308A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03FE3C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XON</w:t>
            </w:r>
          </w:p>
        </w:tc>
        <w:tc>
          <w:tcPr>
            <w:tcW w:w="700" w:type="dxa"/>
          </w:tcPr>
          <w:p w14:paraId="6E1245D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4E0D852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7B9C005" w14:textId="77777777" w:rsidR="00940027" w:rsidRDefault="00940027">
            <w:pPr>
              <w:pStyle w:val="OtherTableBody"/>
            </w:pPr>
            <w:r>
              <w:t>4.5.1.21</w:t>
            </w:r>
          </w:p>
        </w:tc>
      </w:tr>
      <w:tr w:rsidR="00940027" w14:paraId="1108CF0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9B19931" w14:textId="77777777" w:rsidR="00940027" w:rsidRDefault="00940027">
            <w:pPr>
              <w:pStyle w:val="OtherTableBody"/>
            </w:pPr>
            <w:r>
              <w:t>Ordering Facility Phone Number</w:t>
            </w:r>
          </w:p>
        </w:tc>
        <w:tc>
          <w:tcPr>
            <w:tcW w:w="800" w:type="dxa"/>
          </w:tcPr>
          <w:p w14:paraId="0D4EC55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01313</w:t>
            </w:r>
          </w:p>
        </w:tc>
        <w:tc>
          <w:tcPr>
            <w:tcW w:w="600" w:type="dxa"/>
          </w:tcPr>
          <w:p w14:paraId="21F6757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ORC</w:t>
            </w:r>
          </w:p>
        </w:tc>
        <w:tc>
          <w:tcPr>
            <w:tcW w:w="700" w:type="dxa"/>
          </w:tcPr>
          <w:p w14:paraId="07048F8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23</w:t>
            </w:r>
          </w:p>
        </w:tc>
        <w:tc>
          <w:tcPr>
            <w:tcW w:w="600" w:type="dxa"/>
          </w:tcPr>
          <w:p w14:paraId="5501E95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562295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XTN</w:t>
            </w:r>
          </w:p>
        </w:tc>
        <w:tc>
          <w:tcPr>
            <w:tcW w:w="700" w:type="dxa"/>
          </w:tcPr>
          <w:p w14:paraId="61D7D96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30BCEBA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AA8992A" w14:textId="77777777" w:rsidR="00940027" w:rsidRDefault="00940027">
            <w:pPr>
              <w:pStyle w:val="OtherTableBody"/>
            </w:pPr>
            <w:r>
              <w:t>4.5.1.23</w:t>
            </w:r>
          </w:p>
        </w:tc>
      </w:tr>
      <w:tr w:rsidR="00940027" w14:paraId="3F4C322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9FA1EAD" w14:textId="77777777" w:rsidR="00940027" w:rsidRDefault="00940027">
            <w:pPr>
              <w:pStyle w:val="OtherTableBody"/>
            </w:pPr>
            <w:r>
              <w:t>Ordering Provider</w:t>
            </w:r>
          </w:p>
        </w:tc>
        <w:tc>
          <w:tcPr>
            <w:tcW w:w="800" w:type="dxa"/>
          </w:tcPr>
          <w:p w14:paraId="2B778700" w14:textId="77777777" w:rsidR="00940027" w:rsidRDefault="00940027">
            <w:pPr>
              <w:pStyle w:val="OtherTableBody"/>
              <w:jc w:val="center"/>
            </w:pPr>
            <w:r>
              <w:t>00226</w:t>
            </w:r>
          </w:p>
        </w:tc>
        <w:tc>
          <w:tcPr>
            <w:tcW w:w="600" w:type="dxa"/>
          </w:tcPr>
          <w:p w14:paraId="2382CEAA" w14:textId="77777777" w:rsidR="00940027" w:rsidRDefault="00940027">
            <w:pPr>
              <w:pStyle w:val="OtherTableBody"/>
              <w:jc w:val="center"/>
            </w:pPr>
            <w:r>
              <w:t>OBR</w:t>
            </w:r>
          </w:p>
        </w:tc>
        <w:tc>
          <w:tcPr>
            <w:tcW w:w="700" w:type="dxa"/>
          </w:tcPr>
          <w:p w14:paraId="6C3F040E" w14:textId="77777777" w:rsidR="00940027" w:rsidRDefault="00940027">
            <w:pPr>
              <w:pStyle w:val="OtherTableBody"/>
            </w:pPr>
            <w:r>
              <w:t>16</w:t>
            </w:r>
          </w:p>
        </w:tc>
        <w:tc>
          <w:tcPr>
            <w:tcW w:w="600" w:type="dxa"/>
          </w:tcPr>
          <w:p w14:paraId="488B850C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2B7BEFDB" w14:textId="77777777" w:rsidR="00940027" w:rsidRDefault="00940027">
            <w:pPr>
              <w:pStyle w:val="OtherTableBody"/>
            </w:pPr>
            <w:r>
              <w:t>XCN</w:t>
            </w:r>
          </w:p>
        </w:tc>
        <w:tc>
          <w:tcPr>
            <w:tcW w:w="700" w:type="dxa"/>
          </w:tcPr>
          <w:p w14:paraId="4CAD7DDF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36C2C1A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88B33B9" w14:textId="77777777" w:rsidR="00940027" w:rsidRDefault="00940027">
            <w:pPr>
              <w:pStyle w:val="OtherTableBody"/>
            </w:pPr>
            <w:r>
              <w:t>4.5.3.16</w:t>
            </w:r>
          </w:p>
        </w:tc>
      </w:tr>
      <w:tr w:rsidR="00940027" w14:paraId="694951B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92DA663" w14:textId="77777777" w:rsidR="00940027" w:rsidRDefault="00940027">
            <w:pPr>
              <w:pStyle w:val="OtherTableBody"/>
            </w:pPr>
            <w:r>
              <w:t>Ordering Provider</w:t>
            </w:r>
          </w:p>
        </w:tc>
        <w:tc>
          <w:tcPr>
            <w:tcW w:w="800" w:type="dxa"/>
          </w:tcPr>
          <w:p w14:paraId="17550D18" w14:textId="77777777" w:rsidR="00940027" w:rsidRDefault="00940027">
            <w:pPr>
              <w:pStyle w:val="OtherTableBody"/>
              <w:jc w:val="center"/>
            </w:pPr>
            <w:r>
              <w:t>00226</w:t>
            </w:r>
          </w:p>
        </w:tc>
        <w:tc>
          <w:tcPr>
            <w:tcW w:w="600" w:type="dxa"/>
          </w:tcPr>
          <w:p w14:paraId="34E3FF20" w14:textId="77777777" w:rsidR="00940027" w:rsidRDefault="00940027">
            <w:pPr>
              <w:pStyle w:val="OtherTableBody"/>
              <w:jc w:val="center"/>
            </w:pPr>
            <w:r>
              <w:t>ORC</w:t>
            </w:r>
          </w:p>
        </w:tc>
        <w:tc>
          <w:tcPr>
            <w:tcW w:w="700" w:type="dxa"/>
          </w:tcPr>
          <w:p w14:paraId="29BF4B50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2AB909FD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17C10528" w14:textId="77777777" w:rsidR="00940027" w:rsidRDefault="00940027">
            <w:pPr>
              <w:pStyle w:val="OtherTableBody"/>
            </w:pPr>
            <w:r>
              <w:t>XCN</w:t>
            </w:r>
          </w:p>
        </w:tc>
        <w:tc>
          <w:tcPr>
            <w:tcW w:w="700" w:type="dxa"/>
          </w:tcPr>
          <w:p w14:paraId="62EF85A1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19E650E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3B95D9E" w14:textId="77777777" w:rsidR="00940027" w:rsidRDefault="00940027">
            <w:pPr>
              <w:pStyle w:val="OtherTableBody"/>
            </w:pPr>
            <w:r>
              <w:t>4.5.1.12</w:t>
            </w:r>
          </w:p>
        </w:tc>
      </w:tr>
      <w:tr w:rsidR="00940027" w14:paraId="1DADFD0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CD1833F" w14:textId="77777777" w:rsidR="00940027" w:rsidRDefault="00940027">
            <w:pPr>
              <w:pStyle w:val="OtherTableBody"/>
            </w:pPr>
            <w:r>
              <w:t>Ordering Provider Address</w:t>
            </w:r>
          </w:p>
        </w:tc>
        <w:tc>
          <w:tcPr>
            <w:tcW w:w="800" w:type="dxa"/>
          </w:tcPr>
          <w:p w14:paraId="4CA4DB9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01314</w:t>
            </w:r>
          </w:p>
        </w:tc>
        <w:tc>
          <w:tcPr>
            <w:tcW w:w="600" w:type="dxa"/>
          </w:tcPr>
          <w:p w14:paraId="6B88B8D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ORC</w:t>
            </w:r>
          </w:p>
        </w:tc>
        <w:tc>
          <w:tcPr>
            <w:tcW w:w="700" w:type="dxa"/>
          </w:tcPr>
          <w:p w14:paraId="77282EE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24</w:t>
            </w:r>
          </w:p>
        </w:tc>
        <w:tc>
          <w:tcPr>
            <w:tcW w:w="600" w:type="dxa"/>
          </w:tcPr>
          <w:p w14:paraId="5B9B43A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6E80513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XAD</w:t>
            </w:r>
          </w:p>
        </w:tc>
        <w:tc>
          <w:tcPr>
            <w:tcW w:w="700" w:type="dxa"/>
          </w:tcPr>
          <w:p w14:paraId="4BB961A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21E360F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2B0C9B49" w14:textId="77777777" w:rsidR="00940027" w:rsidRDefault="00940027">
            <w:pPr>
              <w:pStyle w:val="OtherTableBody"/>
            </w:pPr>
            <w:r>
              <w:t>4.5.1.24</w:t>
            </w:r>
          </w:p>
        </w:tc>
      </w:tr>
      <w:tr w:rsidR="00940027" w14:paraId="3BEC994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6D120FB" w14:textId="77777777" w:rsidR="00940027" w:rsidRDefault="00940027">
            <w:pPr>
              <w:pStyle w:val="OtherTableBody"/>
            </w:pPr>
            <w:r>
              <w:t>Ordering Provider's DEA Number</w:t>
            </w:r>
          </w:p>
        </w:tc>
        <w:tc>
          <w:tcPr>
            <w:tcW w:w="800" w:type="dxa"/>
          </w:tcPr>
          <w:p w14:paraId="0FEB077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00305</w:t>
            </w:r>
          </w:p>
        </w:tc>
        <w:tc>
          <w:tcPr>
            <w:tcW w:w="600" w:type="dxa"/>
          </w:tcPr>
          <w:p w14:paraId="46892DC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RXO</w:t>
            </w:r>
          </w:p>
        </w:tc>
        <w:tc>
          <w:tcPr>
            <w:tcW w:w="700" w:type="dxa"/>
          </w:tcPr>
          <w:p w14:paraId="17AD055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14</w:t>
            </w:r>
          </w:p>
        </w:tc>
        <w:tc>
          <w:tcPr>
            <w:tcW w:w="600" w:type="dxa"/>
          </w:tcPr>
          <w:p w14:paraId="63B2348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69687D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XCN</w:t>
            </w:r>
          </w:p>
        </w:tc>
        <w:tc>
          <w:tcPr>
            <w:tcW w:w="700" w:type="dxa"/>
          </w:tcPr>
          <w:p w14:paraId="17E6510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79BF07B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0976AE5" w14:textId="77777777" w:rsidR="00940027" w:rsidRDefault="00940027">
            <w:pPr>
              <w:pStyle w:val="OtherTableBody"/>
            </w:pPr>
            <w:r>
              <w:t>4.14.1.14</w:t>
            </w:r>
          </w:p>
        </w:tc>
      </w:tr>
      <w:tr w:rsidR="00940027" w14:paraId="6BD0BE6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EBFFFB7" w14:textId="77777777" w:rsidR="00940027" w:rsidRDefault="00940027">
            <w:pPr>
              <w:pStyle w:val="OtherTableBody"/>
            </w:pPr>
            <w:r>
              <w:t>Ordering Provider's DEA Number</w:t>
            </w:r>
          </w:p>
        </w:tc>
        <w:tc>
          <w:tcPr>
            <w:tcW w:w="800" w:type="dxa"/>
          </w:tcPr>
          <w:p w14:paraId="26C21D0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00305</w:t>
            </w:r>
          </w:p>
        </w:tc>
        <w:tc>
          <w:tcPr>
            <w:tcW w:w="600" w:type="dxa"/>
          </w:tcPr>
          <w:p w14:paraId="7FE0274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RXE</w:t>
            </w:r>
          </w:p>
        </w:tc>
        <w:tc>
          <w:tcPr>
            <w:tcW w:w="700" w:type="dxa"/>
          </w:tcPr>
          <w:p w14:paraId="555090A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</w:t>
            </w:r>
          </w:p>
        </w:tc>
        <w:tc>
          <w:tcPr>
            <w:tcW w:w="600" w:type="dxa"/>
          </w:tcPr>
          <w:p w14:paraId="0ECB700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D94957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XCN</w:t>
            </w:r>
          </w:p>
        </w:tc>
        <w:tc>
          <w:tcPr>
            <w:tcW w:w="700" w:type="dxa"/>
          </w:tcPr>
          <w:p w14:paraId="38365AB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18439EB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52D743A" w14:textId="77777777" w:rsidR="00940027" w:rsidRDefault="00940027">
            <w:pPr>
              <w:pStyle w:val="OtherTableBody"/>
            </w:pPr>
            <w:r>
              <w:t>4.14.4.13</w:t>
            </w:r>
          </w:p>
        </w:tc>
      </w:tr>
      <w:tr w:rsidR="00940027" w14:paraId="2733AA6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225F7B2" w14:textId="77777777" w:rsidR="00940027" w:rsidRDefault="00940027">
            <w:pPr>
              <w:pStyle w:val="OtherTableBody"/>
            </w:pPr>
            <w:r>
              <w:t>Organ Donor Code</w:t>
            </w:r>
          </w:p>
        </w:tc>
        <w:tc>
          <w:tcPr>
            <w:tcW w:w="800" w:type="dxa"/>
          </w:tcPr>
          <w:p w14:paraId="459C4600" w14:textId="77777777" w:rsidR="00940027" w:rsidRDefault="00940027">
            <w:pPr>
              <w:pStyle w:val="OtherTableBody"/>
              <w:jc w:val="center"/>
            </w:pPr>
            <w:r>
              <w:t>00760</w:t>
            </w:r>
          </w:p>
        </w:tc>
        <w:tc>
          <w:tcPr>
            <w:tcW w:w="600" w:type="dxa"/>
          </w:tcPr>
          <w:p w14:paraId="17363BC7" w14:textId="77777777" w:rsidR="00940027" w:rsidRDefault="00940027">
            <w:pPr>
              <w:pStyle w:val="OtherTableBody"/>
              <w:jc w:val="center"/>
            </w:pPr>
            <w:r>
              <w:t>PD1</w:t>
            </w:r>
          </w:p>
        </w:tc>
        <w:tc>
          <w:tcPr>
            <w:tcW w:w="700" w:type="dxa"/>
          </w:tcPr>
          <w:p w14:paraId="16A0099A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149D174A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69932A27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4DC503D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A30471D" w14:textId="77777777" w:rsidR="00940027" w:rsidRDefault="00940027">
            <w:pPr>
              <w:pStyle w:val="OtherTableBody"/>
              <w:jc w:val="center"/>
            </w:pPr>
            <w:r>
              <w:t>0316</w:t>
            </w:r>
          </w:p>
        </w:tc>
        <w:tc>
          <w:tcPr>
            <w:tcW w:w="942" w:type="dxa"/>
          </w:tcPr>
          <w:p w14:paraId="4924E360" w14:textId="77777777" w:rsidR="00940027" w:rsidRDefault="00940027">
            <w:pPr>
              <w:pStyle w:val="OtherTableBody"/>
            </w:pPr>
            <w:r>
              <w:t>3.4.10.8</w:t>
            </w:r>
          </w:p>
        </w:tc>
      </w:tr>
      <w:tr w:rsidR="00940027" w14:paraId="0D37992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41DD531" w14:textId="77777777" w:rsidR="00940027" w:rsidRDefault="00940027">
            <w:pPr>
              <w:pStyle w:val="OtherTableBody"/>
            </w:pPr>
            <w:r>
              <w:t>Organ Donor Code</w:t>
            </w:r>
          </w:p>
        </w:tc>
        <w:tc>
          <w:tcPr>
            <w:tcW w:w="800" w:type="dxa"/>
          </w:tcPr>
          <w:p w14:paraId="0788781E" w14:textId="77777777" w:rsidR="00940027" w:rsidRDefault="00940027">
            <w:pPr>
              <w:pStyle w:val="OtherTableBody"/>
              <w:jc w:val="center"/>
            </w:pPr>
            <w:r>
              <w:t>00760</w:t>
            </w:r>
          </w:p>
        </w:tc>
        <w:tc>
          <w:tcPr>
            <w:tcW w:w="600" w:type="dxa"/>
          </w:tcPr>
          <w:p w14:paraId="1974DD09" w14:textId="77777777" w:rsidR="00940027" w:rsidRDefault="00940027">
            <w:pPr>
              <w:pStyle w:val="OtherTableBody"/>
              <w:jc w:val="center"/>
            </w:pPr>
            <w:r>
              <w:t>PV2</w:t>
            </w:r>
          </w:p>
        </w:tc>
        <w:tc>
          <w:tcPr>
            <w:tcW w:w="700" w:type="dxa"/>
          </w:tcPr>
          <w:p w14:paraId="33505659" w14:textId="77777777" w:rsidR="00940027" w:rsidRDefault="00940027">
            <w:pPr>
              <w:pStyle w:val="OtherTableBody"/>
            </w:pPr>
            <w:r>
              <w:t>44</w:t>
            </w:r>
          </w:p>
        </w:tc>
        <w:tc>
          <w:tcPr>
            <w:tcW w:w="600" w:type="dxa"/>
          </w:tcPr>
          <w:p w14:paraId="2C0D5107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15EA31F8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548BA1F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BD0E396" w14:textId="77777777" w:rsidR="00940027" w:rsidRDefault="00940027">
            <w:pPr>
              <w:pStyle w:val="OtherTableBody"/>
              <w:jc w:val="center"/>
            </w:pPr>
            <w:r>
              <w:t>0316</w:t>
            </w:r>
          </w:p>
        </w:tc>
        <w:tc>
          <w:tcPr>
            <w:tcW w:w="942" w:type="dxa"/>
          </w:tcPr>
          <w:p w14:paraId="67B7B214" w14:textId="77777777" w:rsidR="00940027" w:rsidRDefault="00940027">
            <w:pPr>
              <w:pStyle w:val="OtherTableBody"/>
            </w:pPr>
            <w:r>
              <w:t>3.4.4.44</w:t>
            </w:r>
          </w:p>
        </w:tc>
      </w:tr>
      <w:tr w:rsidR="00940027" w14:paraId="272739E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8FA8E76" w14:textId="77777777" w:rsidR="00940027" w:rsidRDefault="00940027">
            <w:pPr>
              <w:pStyle w:val="OtherTableBody"/>
            </w:pPr>
            <w:r>
              <w:t>Organization Name - LOC</w:t>
            </w:r>
          </w:p>
        </w:tc>
        <w:tc>
          <w:tcPr>
            <w:tcW w:w="800" w:type="dxa"/>
          </w:tcPr>
          <w:p w14:paraId="2F3807E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00947</w:t>
            </w:r>
          </w:p>
        </w:tc>
        <w:tc>
          <w:tcPr>
            <w:tcW w:w="600" w:type="dxa"/>
          </w:tcPr>
          <w:p w14:paraId="1394FEB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LOC</w:t>
            </w:r>
          </w:p>
        </w:tc>
        <w:tc>
          <w:tcPr>
            <w:tcW w:w="700" w:type="dxa"/>
          </w:tcPr>
          <w:p w14:paraId="55FD8B3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600" w:type="dxa"/>
          </w:tcPr>
          <w:p w14:paraId="7AD2FF7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BA0734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XON</w:t>
            </w:r>
          </w:p>
        </w:tc>
        <w:tc>
          <w:tcPr>
            <w:tcW w:w="700" w:type="dxa"/>
          </w:tcPr>
          <w:p w14:paraId="2573DB1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68A8C8D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2E2D9E86" w14:textId="77777777" w:rsidR="00940027" w:rsidRDefault="00940027">
            <w:pPr>
              <w:pStyle w:val="OtherTableBody"/>
            </w:pPr>
            <w:r>
              <w:t>8.9.2.4</w:t>
            </w:r>
          </w:p>
        </w:tc>
      </w:tr>
      <w:tr w:rsidR="00940027" w14:paraId="26C2C74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6E5D1E7" w14:textId="77777777" w:rsidR="00940027" w:rsidRDefault="00940027">
            <w:pPr>
              <w:pStyle w:val="OtherTableBody"/>
            </w:pPr>
            <w:r>
              <w:t>Organization Name - NK1</w:t>
            </w:r>
          </w:p>
        </w:tc>
        <w:tc>
          <w:tcPr>
            <w:tcW w:w="800" w:type="dxa"/>
          </w:tcPr>
          <w:p w14:paraId="59B2431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00202</w:t>
            </w:r>
          </w:p>
        </w:tc>
        <w:tc>
          <w:tcPr>
            <w:tcW w:w="600" w:type="dxa"/>
          </w:tcPr>
          <w:p w14:paraId="26C5923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NK1</w:t>
            </w:r>
          </w:p>
        </w:tc>
        <w:tc>
          <w:tcPr>
            <w:tcW w:w="700" w:type="dxa"/>
          </w:tcPr>
          <w:p w14:paraId="04872A4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</w:t>
            </w:r>
          </w:p>
        </w:tc>
        <w:tc>
          <w:tcPr>
            <w:tcW w:w="600" w:type="dxa"/>
          </w:tcPr>
          <w:p w14:paraId="506E185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AA8E26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XON</w:t>
            </w:r>
          </w:p>
        </w:tc>
        <w:tc>
          <w:tcPr>
            <w:tcW w:w="700" w:type="dxa"/>
          </w:tcPr>
          <w:p w14:paraId="2C025B9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718179D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F2C04D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3.4.5.13</w:t>
            </w:r>
          </w:p>
        </w:tc>
      </w:tr>
      <w:tr w:rsidR="00940027" w14:paraId="742AFE5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963F5D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Organization Unit Code</w:t>
            </w:r>
          </w:p>
        </w:tc>
        <w:tc>
          <w:tcPr>
            <w:tcW w:w="800" w:type="dxa"/>
          </w:tcPr>
          <w:p w14:paraId="2ADA128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01460</w:t>
            </w:r>
          </w:p>
        </w:tc>
        <w:tc>
          <w:tcPr>
            <w:tcW w:w="600" w:type="dxa"/>
          </w:tcPr>
          <w:p w14:paraId="0B061A2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ORG</w:t>
            </w:r>
          </w:p>
        </w:tc>
        <w:tc>
          <w:tcPr>
            <w:tcW w:w="700" w:type="dxa"/>
          </w:tcPr>
          <w:p w14:paraId="0425A10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329F947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F0F439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779FDD3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4AF5F153" w14:textId="77777777" w:rsidR="00940027" w:rsidRDefault="00940027">
            <w:pPr>
              <w:pStyle w:val="OtherTableBody"/>
              <w:jc w:val="center"/>
            </w:pPr>
            <w:r>
              <w:t>0405</w:t>
            </w:r>
          </w:p>
        </w:tc>
        <w:tc>
          <w:tcPr>
            <w:tcW w:w="942" w:type="dxa"/>
          </w:tcPr>
          <w:p w14:paraId="5837EA79" w14:textId="77777777" w:rsidR="00940027" w:rsidRDefault="00940027">
            <w:pPr>
              <w:pStyle w:val="OtherTableBody"/>
            </w:pPr>
            <w:r>
              <w:t>15.4.5.2</w:t>
            </w:r>
          </w:p>
        </w:tc>
      </w:tr>
      <w:tr w:rsidR="00940027" w14:paraId="01125C5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06B6BE1" w14:textId="77777777" w:rsidR="00940027" w:rsidRDefault="00940027">
            <w:pPr>
              <w:pStyle w:val="OtherTableBody"/>
            </w:pPr>
            <w:r>
              <w:t>Organization Unit Type</w:t>
            </w:r>
          </w:p>
        </w:tc>
        <w:tc>
          <w:tcPr>
            <w:tcW w:w="800" w:type="dxa"/>
          </w:tcPr>
          <w:p w14:paraId="2416535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01461</w:t>
            </w:r>
          </w:p>
        </w:tc>
        <w:tc>
          <w:tcPr>
            <w:tcW w:w="600" w:type="dxa"/>
          </w:tcPr>
          <w:p w14:paraId="0788A1E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ROL</w:t>
            </w:r>
          </w:p>
        </w:tc>
        <w:tc>
          <w:tcPr>
            <w:tcW w:w="700" w:type="dxa"/>
          </w:tcPr>
          <w:p w14:paraId="1FB6E3B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  <w:tc>
          <w:tcPr>
            <w:tcW w:w="600" w:type="dxa"/>
          </w:tcPr>
          <w:p w14:paraId="464ADF6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169A99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0D9CF08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58C38A7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0406</w:t>
            </w:r>
          </w:p>
        </w:tc>
        <w:tc>
          <w:tcPr>
            <w:tcW w:w="942" w:type="dxa"/>
          </w:tcPr>
          <w:p w14:paraId="60A3A58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15.4.7.10</w:t>
            </w:r>
          </w:p>
        </w:tc>
      </w:tr>
      <w:tr w:rsidR="00940027" w14:paraId="7F419BB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86DAB8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Organization Unit Type Code</w:t>
            </w:r>
          </w:p>
        </w:tc>
        <w:tc>
          <w:tcPr>
            <w:tcW w:w="800" w:type="dxa"/>
          </w:tcPr>
          <w:p w14:paraId="625A5B2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01625</w:t>
            </w:r>
          </w:p>
        </w:tc>
        <w:tc>
          <w:tcPr>
            <w:tcW w:w="600" w:type="dxa"/>
          </w:tcPr>
          <w:p w14:paraId="3F677E7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ORG</w:t>
            </w:r>
          </w:p>
        </w:tc>
        <w:tc>
          <w:tcPr>
            <w:tcW w:w="700" w:type="dxa"/>
          </w:tcPr>
          <w:p w14:paraId="006BAE3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3E08428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DED5C9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7605AB2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5282D326" w14:textId="77777777" w:rsidR="00940027" w:rsidRDefault="00940027">
            <w:pPr>
              <w:pStyle w:val="OtherTableBody"/>
              <w:jc w:val="center"/>
            </w:pPr>
            <w:r>
              <w:t>0474</w:t>
            </w:r>
          </w:p>
        </w:tc>
        <w:tc>
          <w:tcPr>
            <w:tcW w:w="942" w:type="dxa"/>
          </w:tcPr>
          <w:p w14:paraId="7FEB41A0" w14:textId="77777777" w:rsidR="00940027" w:rsidRDefault="00940027">
            <w:pPr>
              <w:pStyle w:val="OtherTableBody"/>
            </w:pPr>
            <w:r>
              <w:t>15.4.5.3</w:t>
            </w:r>
          </w:p>
        </w:tc>
      </w:tr>
      <w:tr w:rsidR="00940027" w14:paraId="1FF91A6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300DBB6" w14:textId="77777777" w:rsidR="00940027" w:rsidRDefault="00940027">
            <w:pPr>
              <w:pStyle w:val="OtherTableBody"/>
            </w:pPr>
            <w:r>
              <w:t>Organizational Location Relationship Value</w:t>
            </w:r>
          </w:p>
        </w:tc>
        <w:tc>
          <w:tcPr>
            <w:tcW w:w="800" w:type="dxa"/>
          </w:tcPr>
          <w:p w14:paraId="22F9893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01301</w:t>
            </w:r>
          </w:p>
        </w:tc>
        <w:tc>
          <w:tcPr>
            <w:tcW w:w="600" w:type="dxa"/>
          </w:tcPr>
          <w:p w14:paraId="5A10FFD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LRL</w:t>
            </w:r>
          </w:p>
        </w:tc>
        <w:tc>
          <w:tcPr>
            <w:tcW w:w="700" w:type="dxa"/>
          </w:tcPr>
          <w:p w14:paraId="5934535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  <w:tc>
          <w:tcPr>
            <w:tcW w:w="600" w:type="dxa"/>
          </w:tcPr>
          <w:p w14:paraId="476E283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6808B5B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XON</w:t>
            </w:r>
          </w:p>
        </w:tc>
        <w:tc>
          <w:tcPr>
            <w:tcW w:w="700" w:type="dxa"/>
          </w:tcPr>
          <w:p w14:paraId="313120F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44CAE05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60CB143" w14:textId="77777777" w:rsidR="00940027" w:rsidRDefault="00940027">
            <w:pPr>
              <w:pStyle w:val="OtherTableBody"/>
            </w:pPr>
            <w:r>
              <w:t>8.9.4.5</w:t>
            </w:r>
          </w:p>
        </w:tc>
      </w:tr>
      <w:tr w:rsidR="00940027" w14:paraId="0BDD6ED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276AAB3" w14:textId="77777777" w:rsidR="00940027" w:rsidRDefault="00940027">
            <w:pPr>
              <w:pStyle w:val="OtherTableBody"/>
            </w:pPr>
            <w:r>
              <w:t>Original Order Date/Time</w:t>
            </w:r>
          </w:p>
        </w:tc>
        <w:tc>
          <w:tcPr>
            <w:tcW w:w="800" w:type="dxa"/>
          </w:tcPr>
          <w:p w14:paraId="0D7F613C" w14:textId="77777777" w:rsidR="00940027" w:rsidRDefault="00940027">
            <w:pPr>
              <w:pStyle w:val="OtherTableBody"/>
              <w:jc w:val="center"/>
            </w:pPr>
            <w:r>
              <w:t>01673</w:t>
            </w:r>
          </w:p>
        </w:tc>
        <w:tc>
          <w:tcPr>
            <w:tcW w:w="600" w:type="dxa"/>
          </w:tcPr>
          <w:p w14:paraId="6AC1E3DB" w14:textId="77777777" w:rsidR="00940027" w:rsidRDefault="00940027">
            <w:pPr>
              <w:pStyle w:val="OtherTableBody"/>
              <w:jc w:val="center"/>
            </w:pPr>
            <w:r>
              <w:t>RXE</w:t>
            </w:r>
          </w:p>
        </w:tc>
        <w:tc>
          <w:tcPr>
            <w:tcW w:w="700" w:type="dxa"/>
          </w:tcPr>
          <w:p w14:paraId="2B4F3714" w14:textId="77777777" w:rsidR="00940027" w:rsidRDefault="00940027">
            <w:pPr>
              <w:pStyle w:val="OtherTableBody"/>
            </w:pPr>
            <w:r>
              <w:t>32</w:t>
            </w:r>
          </w:p>
        </w:tc>
        <w:tc>
          <w:tcPr>
            <w:tcW w:w="600" w:type="dxa"/>
          </w:tcPr>
          <w:p w14:paraId="1900D109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4F6006C8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31F10F8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7EE9FD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875D79C" w14:textId="77777777" w:rsidR="00940027" w:rsidRDefault="00940027">
            <w:pPr>
              <w:pStyle w:val="OtherTableBody"/>
            </w:pPr>
            <w:r>
              <w:t>4.14.4.32</w:t>
            </w:r>
          </w:p>
        </w:tc>
      </w:tr>
      <w:tr w:rsidR="00940027" w14:paraId="35D6E77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8F1E88D" w14:textId="77777777" w:rsidR="00940027" w:rsidRDefault="00940027">
            <w:pPr>
              <w:pStyle w:val="OtherTableBody"/>
            </w:pPr>
            <w:r>
              <w:t>Originating Referral Identifier</w:t>
            </w:r>
          </w:p>
        </w:tc>
        <w:tc>
          <w:tcPr>
            <w:tcW w:w="800" w:type="dxa"/>
          </w:tcPr>
          <w:p w14:paraId="037336C7" w14:textId="77777777" w:rsidR="00940027" w:rsidRDefault="00940027">
            <w:pPr>
              <w:pStyle w:val="OtherTableBody"/>
              <w:jc w:val="center"/>
            </w:pPr>
            <w:r>
              <w:t>01142</w:t>
            </w:r>
          </w:p>
        </w:tc>
        <w:tc>
          <w:tcPr>
            <w:tcW w:w="600" w:type="dxa"/>
          </w:tcPr>
          <w:p w14:paraId="760923B1" w14:textId="77777777" w:rsidR="00940027" w:rsidRDefault="00940027">
            <w:pPr>
              <w:pStyle w:val="OtherTableBody"/>
              <w:jc w:val="center"/>
            </w:pPr>
            <w:r>
              <w:t>RF1</w:t>
            </w:r>
          </w:p>
        </w:tc>
        <w:tc>
          <w:tcPr>
            <w:tcW w:w="700" w:type="dxa"/>
          </w:tcPr>
          <w:p w14:paraId="57AB2E5E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5D1EA9BC" w14:textId="77777777" w:rsidR="00940027" w:rsidRDefault="00940027">
            <w:pPr>
              <w:pStyle w:val="OtherTableBody"/>
            </w:pPr>
            <w:r>
              <w:t>30</w:t>
            </w:r>
          </w:p>
        </w:tc>
        <w:tc>
          <w:tcPr>
            <w:tcW w:w="600" w:type="dxa"/>
          </w:tcPr>
          <w:p w14:paraId="7C62661D" w14:textId="77777777" w:rsidR="00940027" w:rsidRDefault="00940027">
            <w:pPr>
              <w:pStyle w:val="OtherTableBody"/>
            </w:pPr>
            <w:r>
              <w:t>EI</w:t>
            </w:r>
          </w:p>
        </w:tc>
        <w:tc>
          <w:tcPr>
            <w:tcW w:w="700" w:type="dxa"/>
          </w:tcPr>
          <w:p w14:paraId="65F4580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9E2CBC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CAF8D92" w14:textId="77777777" w:rsidR="00940027" w:rsidRDefault="00940027">
            <w:pPr>
              <w:pStyle w:val="OtherTableBody"/>
            </w:pPr>
            <w:r>
              <w:t>11.6.1.6</w:t>
            </w:r>
          </w:p>
        </w:tc>
      </w:tr>
      <w:tr w:rsidR="00940027" w14:paraId="73092A8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079A5E2" w14:textId="77777777" w:rsidR="00940027" w:rsidRDefault="00940027">
            <w:pPr>
              <w:pStyle w:val="OtherTableBody"/>
            </w:pPr>
            <w:r>
              <w:t>Origination Date/Time</w:t>
            </w:r>
          </w:p>
        </w:tc>
        <w:tc>
          <w:tcPr>
            <w:tcW w:w="800" w:type="dxa"/>
          </w:tcPr>
          <w:p w14:paraId="25DD7BB0" w14:textId="77777777" w:rsidR="00940027" w:rsidRDefault="00940027">
            <w:pPr>
              <w:pStyle w:val="OtherTableBody"/>
              <w:jc w:val="center"/>
            </w:pPr>
            <w:r>
              <w:t>00919</w:t>
            </w:r>
          </w:p>
        </w:tc>
        <w:tc>
          <w:tcPr>
            <w:tcW w:w="600" w:type="dxa"/>
          </w:tcPr>
          <w:p w14:paraId="3CDEC556" w14:textId="77777777" w:rsidR="00940027" w:rsidRDefault="00940027">
            <w:pPr>
              <w:pStyle w:val="OtherTableBody"/>
              <w:jc w:val="center"/>
            </w:pPr>
            <w:r>
              <w:t>TXA</w:t>
            </w:r>
          </w:p>
        </w:tc>
        <w:tc>
          <w:tcPr>
            <w:tcW w:w="700" w:type="dxa"/>
          </w:tcPr>
          <w:p w14:paraId="49454923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021395D7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44680F94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672A7CA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3FC117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837E2EB" w14:textId="77777777" w:rsidR="00940027" w:rsidRDefault="00940027">
            <w:pPr>
              <w:pStyle w:val="OtherTableBody"/>
            </w:pPr>
            <w:r>
              <w:t>9.6.1.6</w:t>
            </w:r>
          </w:p>
        </w:tc>
      </w:tr>
      <w:tr w:rsidR="00940027" w14:paraId="464AB97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1B1A974" w14:textId="77777777" w:rsidR="00940027" w:rsidRDefault="00940027">
            <w:pPr>
              <w:pStyle w:val="OtherTableBody"/>
            </w:pPr>
            <w:r>
              <w:t>Originator Code/Name</w:t>
            </w:r>
          </w:p>
        </w:tc>
        <w:tc>
          <w:tcPr>
            <w:tcW w:w="800" w:type="dxa"/>
          </w:tcPr>
          <w:p w14:paraId="57BE9F55" w14:textId="77777777" w:rsidR="00940027" w:rsidRDefault="00940027">
            <w:pPr>
              <w:pStyle w:val="OtherTableBody"/>
              <w:jc w:val="center"/>
            </w:pPr>
            <w:r>
              <w:t>00922</w:t>
            </w:r>
          </w:p>
        </w:tc>
        <w:tc>
          <w:tcPr>
            <w:tcW w:w="600" w:type="dxa"/>
          </w:tcPr>
          <w:p w14:paraId="46F351B3" w14:textId="77777777" w:rsidR="00940027" w:rsidRDefault="00940027">
            <w:pPr>
              <w:pStyle w:val="OtherTableBody"/>
              <w:jc w:val="center"/>
            </w:pPr>
            <w:r>
              <w:t>TXA</w:t>
            </w:r>
          </w:p>
        </w:tc>
        <w:tc>
          <w:tcPr>
            <w:tcW w:w="700" w:type="dxa"/>
          </w:tcPr>
          <w:p w14:paraId="7F92275A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24FC940B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08C836A7" w14:textId="77777777" w:rsidR="00940027" w:rsidRDefault="00940027">
            <w:pPr>
              <w:pStyle w:val="OtherTableBody"/>
            </w:pPr>
            <w:r>
              <w:t>XCN</w:t>
            </w:r>
          </w:p>
        </w:tc>
        <w:tc>
          <w:tcPr>
            <w:tcW w:w="700" w:type="dxa"/>
          </w:tcPr>
          <w:p w14:paraId="03E5512E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0F68012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4009B18" w14:textId="77777777" w:rsidR="00940027" w:rsidRDefault="00940027">
            <w:pPr>
              <w:pStyle w:val="OtherTableBody"/>
            </w:pPr>
            <w:r>
              <w:t>9.6.1.9</w:t>
            </w:r>
          </w:p>
        </w:tc>
      </w:tr>
      <w:tr w:rsidR="00940027" w14:paraId="0BAC21B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BB9EA97" w14:textId="77777777" w:rsidR="00940027" w:rsidRDefault="00940027">
            <w:pPr>
              <w:pStyle w:val="OtherTableBody"/>
            </w:pPr>
            <w:r>
              <w:t>Other Environmental Factors</w:t>
            </w:r>
          </w:p>
        </w:tc>
        <w:tc>
          <w:tcPr>
            <w:tcW w:w="800" w:type="dxa"/>
          </w:tcPr>
          <w:p w14:paraId="66696CF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01371</w:t>
            </w:r>
          </w:p>
        </w:tc>
        <w:tc>
          <w:tcPr>
            <w:tcW w:w="600" w:type="dxa"/>
          </w:tcPr>
          <w:p w14:paraId="7585E57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SAC</w:t>
            </w:r>
          </w:p>
        </w:tc>
        <w:tc>
          <w:tcPr>
            <w:tcW w:w="700" w:type="dxa"/>
          </w:tcPr>
          <w:p w14:paraId="2CC2019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44</w:t>
            </w:r>
          </w:p>
        </w:tc>
        <w:tc>
          <w:tcPr>
            <w:tcW w:w="600" w:type="dxa"/>
          </w:tcPr>
          <w:p w14:paraId="29C3F09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CF0EE6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21F6A55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0E318566" w14:textId="77777777" w:rsidR="00940027" w:rsidRDefault="00940027">
            <w:pPr>
              <w:pStyle w:val="OtherTableBody"/>
              <w:jc w:val="center"/>
            </w:pPr>
            <w:r>
              <w:t>0377</w:t>
            </w:r>
          </w:p>
        </w:tc>
        <w:tc>
          <w:tcPr>
            <w:tcW w:w="942" w:type="dxa"/>
          </w:tcPr>
          <w:p w14:paraId="1CD75387" w14:textId="77777777" w:rsidR="00940027" w:rsidRDefault="00940027">
            <w:pPr>
              <w:pStyle w:val="OtherTableBody"/>
            </w:pPr>
            <w:r>
              <w:t>13.4.3.44</w:t>
            </w:r>
          </w:p>
        </w:tc>
      </w:tr>
      <w:tr w:rsidR="00940027" w14:paraId="4E4F096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596EBE8" w14:textId="77777777" w:rsidR="00940027" w:rsidRDefault="00940027">
            <w:pPr>
              <w:pStyle w:val="OtherTableBody"/>
            </w:pPr>
            <w:r>
              <w:t>Other Errors Received</w:t>
            </w:r>
          </w:p>
        </w:tc>
        <w:tc>
          <w:tcPr>
            <w:tcW w:w="800" w:type="dxa"/>
          </w:tcPr>
          <w:p w14:paraId="69E50F7A" w14:textId="77777777" w:rsidR="00940027" w:rsidRDefault="00940027">
            <w:pPr>
              <w:pStyle w:val="OtherTableBody"/>
              <w:jc w:val="center"/>
            </w:pPr>
            <w:r>
              <w:t>01184</w:t>
            </w:r>
          </w:p>
        </w:tc>
        <w:tc>
          <w:tcPr>
            <w:tcW w:w="600" w:type="dxa"/>
          </w:tcPr>
          <w:p w14:paraId="138FA040" w14:textId="77777777" w:rsidR="00940027" w:rsidRDefault="00940027">
            <w:pPr>
              <w:pStyle w:val="OtherTableBody"/>
              <w:jc w:val="center"/>
            </w:pPr>
            <w:r>
              <w:t>NST</w:t>
            </w:r>
          </w:p>
        </w:tc>
        <w:tc>
          <w:tcPr>
            <w:tcW w:w="700" w:type="dxa"/>
          </w:tcPr>
          <w:p w14:paraId="0803846E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09FC26E3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296C8B69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442D16C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0CFD61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056001D" w14:textId="77777777" w:rsidR="00940027" w:rsidRDefault="00940027">
            <w:pPr>
              <w:pStyle w:val="OtherTableBody"/>
            </w:pPr>
            <w:r>
              <w:t>14.4.3.12</w:t>
            </w:r>
          </w:p>
        </w:tc>
      </w:tr>
      <w:tr w:rsidR="00940027" w14:paraId="74D1864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928054A" w14:textId="77777777" w:rsidR="00940027" w:rsidRDefault="00940027">
            <w:pPr>
              <w:pStyle w:val="OtherTableBody"/>
            </w:pPr>
            <w:r>
              <w:t>Other Healthcare Provider</w:t>
            </w:r>
          </w:p>
        </w:tc>
        <w:tc>
          <w:tcPr>
            <w:tcW w:w="800" w:type="dxa"/>
          </w:tcPr>
          <w:p w14:paraId="1F5FB80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01274</w:t>
            </w:r>
          </w:p>
        </w:tc>
        <w:tc>
          <w:tcPr>
            <w:tcW w:w="600" w:type="dxa"/>
          </w:tcPr>
          <w:p w14:paraId="3624D89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PV1</w:t>
            </w:r>
          </w:p>
        </w:tc>
        <w:tc>
          <w:tcPr>
            <w:tcW w:w="700" w:type="dxa"/>
          </w:tcPr>
          <w:p w14:paraId="3E94E03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52</w:t>
            </w:r>
          </w:p>
        </w:tc>
        <w:tc>
          <w:tcPr>
            <w:tcW w:w="600" w:type="dxa"/>
          </w:tcPr>
          <w:p w14:paraId="706B220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9065F2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XCN</w:t>
            </w:r>
          </w:p>
        </w:tc>
        <w:tc>
          <w:tcPr>
            <w:tcW w:w="700" w:type="dxa"/>
          </w:tcPr>
          <w:p w14:paraId="647C727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15412F22" w14:textId="77777777" w:rsidR="00940027" w:rsidRDefault="00940027">
            <w:pPr>
              <w:pStyle w:val="OtherTableBody"/>
              <w:jc w:val="center"/>
            </w:pPr>
            <w:r>
              <w:t>0010</w:t>
            </w:r>
          </w:p>
        </w:tc>
        <w:tc>
          <w:tcPr>
            <w:tcW w:w="942" w:type="dxa"/>
          </w:tcPr>
          <w:p w14:paraId="00B9D949" w14:textId="77777777" w:rsidR="00940027" w:rsidRDefault="00940027">
            <w:pPr>
              <w:pStyle w:val="OtherTableBody"/>
            </w:pPr>
            <w:r>
              <w:t>3.4.3.52</w:t>
            </w:r>
          </w:p>
        </w:tc>
      </w:tr>
      <w:tr w:rsidR="00940027" w14:paraId="178FA55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518696C" w14:textId="77777777" w:rsidR="00940027" w:rsidRDefault="00940027">
            <w:pPr>
              <w:pStyle w:val="OtherTableBody"/>
            </w:pPr>
            <w:r>
              <w:t>Other Identifier</w:t>
            </w:r>
          </w:p>
        </w:tc>
        <w:tc>
          <w:tcPr>
            <w:tcW w:w="800" w:type="dxa"/>
          </w:tcPr>
          <w:p w14:paraId="3491125A" w14:textId="77777777" w:rsidR="00940027" w:rsidRDefault="00940027">
            <w:pPr>
              <w:pStyle w:val="OtherTableBody"/>
              <w:jc w:val="center"/>
            </w:pPr>
            <w:r>
              <w:t>01254</w:t>
            </w:r>
          </w:p>
        </w:tc>
        <w:tc>
          <w:tcPr>
            <w:tcW w:w="600" w:type="dxa"/>
          </w:tcPr>
          <w:p w14:paraId="3C79D06D" w14:textId="77777777" w:rsidR="00940027" w:rsidRDefault="00940027">
            <w:pPr>
              <w:pStyle w:val="OtherTableBody"/>
              <w:jc w:val="center"/>
            </w:pPr>
            <w:r>
              <w:t>PDC</w:t>
            </w:r>
          </w:p>
        </w:tc>
        <w:tc>
          <w:tcPr>
            <w:tcW w:w="700" w:type="dxa"/>
          </w:tcPr>
          <w:p w14:paraId="283DB540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625F0EF2" w14:textId="77777777" w:rsidR="00940027" w:rsidRDefault="00940027">
            <w:pPr>
              <w:pStyle w:val="OtherTableBody"/>
            </w:pPr>
            <w:r>
              <w:t>60</w:t>
            </w:r>
          </w:p>
        </w:tc>
        <w:tc>
          <w:tcPr>
            <w:tcW w:w="600" w:type="dxa"/>
          </w:tcPr>
          <w:p w14:paraId="73CD4AAE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25B6DD37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73513EF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EE8E46B" w14:textId="77777777" w:rsidR="00940027" w:rsidRDefault="00940027">
            <w:pPr>
              <w:pStyle w:val="OtherTableBody"/>
            </w:pPr>
            <w:r>
              <w:t>7.12.5.8</w:t>
            </w:r>
          </w:p>
        </w:tc>
      </w:tr>
      <w:tr w:rsidR="00940027" w14:paraId="5588288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CC653CA" w14:textId="77777777" w:rsidR="00940027" w:rsidRDefault="00940027">
            <w:pPr>
              <w:pStyle w:val="OtherTableBody"/>
            </w:pPr>
            <w:r>
              <w:t>Other Names</w:t>
            </w:r>
          </w:p>
        </w:tc>
        <w:tc>
          <w:tcPr>
            <w:tcW w:w="800" w:type="dxa"/>
          </w:tcPr>
          <w:p w14:paraId="5F896923" w14:textId="77777777" w:rsidR="00940027" w:rsidRDefault="00940027">
            <w:pPr>
              <w:pStyle w:val="OtherTableBody"/>
              <w:jc w:val="center"/>
            </w:pPr>
            <w:r>
              <w:t>00593</w:t>
            </w:r>
          </w:p>
        </w:tc>
        <w:tc>
          <w:tcPr>
            <w:tcW w:w="600" w:type="dxa"/>
          </w:tcPr>
          <w:p w14:paraId="35934E30" w14:textId="77777777" w:rsidR="00940027" w:rsidRDefault="00940027">
            <w:pPr>
              <w:pStyle w:val="OtherTableBody"/>
              <w:jc w:val="center"/>
            </w:pPr>
            <w:r>
              <w:t>OM1</w:t>
            </w:r>
          </w:p>
        </w:tc>
        <w:tc>
          <w:tcPr>
            <w:tcW w:w="700" w:type="dxa"/>
          </w:tcPr>
          <w:p w14:paraId="6F2B658B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6EE38B17" w14:textId="77777777" w:rsidR="00940027" w:rsidRDefault="00940027">
            <w:pPr>
              <w:pStyle w:val="OtherTableBody"/>
            </w:pPr>
            <w:r>
              <w:t>200</w:t>
            </w:r>
          </w:p>
        </w:tc>
        <w:tc>
          <w:tcPr>
            <w:tcW w:w="600" w:type="dxa"/>
          </w:tcPr>
          <w:p w14:paraId="2A5BEC77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238B557E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335B887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98EC77F" w14:textId="77777777" w:rsidR="00940027" w:rsidRDefault="00940027">
            <w:pPr>
              <w:pStyle w:val="OtherTableBody"/>
            </w:pPr>
            <w:r>
              <w:t>8.8.8.8</w:t>
            </w:r>
          </w:p>
        </w:tc>
      </w:tr>
      <w:tr w:rsidR="00940027" w14:paraId="15C9880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388AC1F" w14:textId="77777777" w:rsidR="00940027" w:rsidRDefault="00940027">
            <w:pPr>
              <w:pStyle w:val="OtherTableBody"/>
            </w:pPr>
            <w:r>
              <w:t>Other QRY Subject Filter</w:t>
            </w:r>
          </w:p>
        </w:tc>
        <w:tc>
          <w:tcPr>
            <w:tcW w:w="800" w:type="dxa"/>
          </w:tcPr>
          <w:p w14:paraId="0D40079E" w14:textId="77777777" w:rsidR="00940027" w:rsidRDefault="00940027">
            <w:pPr>
              <w:pStyle w:val="OtherTableBody"/>
              <w:jc w:val="center"/>
            </w:pPr>
            <w:r>
              <w:t>00041</w:t>
            </w:r>
          </w:p>
        </w:tc>
        <w:tc>
          <w:tcPr>
            <w:tcW w:w="600" w:type="dxa"/>
          </w:tcPr>
          <w:p w14:paraId="6C70F084" w14:textId="77777777" w:rsidR="00940027" w:rsidRDefault="00940027">
            <w:pPr>
              <w:pStyle w:val="OtherTableBody"/>
              <w:jc w:val="center"/>
            </w:pPr>
            <w:r>
              <w:t>QRF</w:t>
            </w:r>
          </w:p>
        </w:tc>
        <w:tc>
          <w:tcPr>
            <w:tcW w:w="700" w:type="dxa"/>
          </w:tcPr>
          <w:p w14:paraId="43C7FA07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69CFC4F8" w14:textId="77777777" w:rsidR="00940027" w:rsidRDefault="00940027">
            <w:pPr>
              <w:pStyle w:val="OtherTableBody"/>
            </w:pPr>
            <w:r>
              <w:t>60</w:t>
            </w:r>
          </w:p>
        </w:tc>
        <w:tc>
          <w:tcPr>
            <w:tcW w:w="600" w:type="dxa"/>
          </w:tcPr>
          <w:p w14:paraId="62C4438B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1E602974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6A23079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CE69AB2" w14:textId="77777777" w:rsidR="00940027" w:rsidRDefault="00940027">
            <w:pPr>
              <w:pStyle w:val="OtherTableBody"/>
            </w:pPr>
            <w:r>
              <w:t>5.10.5.4.5</w:t>
            </w:r>
          </w:p>
        </w:tc>
      </w:tr>
      <w:tr w:rsidR="00940027" w14:paraId="6E0E6CC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F73C3C3" w14:textId="77777777" w:rsidR="00940027" w:rsidRDefault="00940027">
            <w:pPr>
              <w:pStyle w:val="OtherTableBody"/>
            </w:pPr>
            <w:r>
              <w:t>Other Service/Test/Observation IDs for the Observation</w:t>
            </w:r>
          </w:p>
        </w:tc>
        <w:tc>
          <w:tcPr>
            <w:tcW w:w="800" w:type="dxa"/>
          </w:tcPr>
          <w:p w14:paraId="472A0687" w14:textId="77777777" w:rsidR="00940027" w:rsidRDefault="00940027">
            <w:pPr>
              <w:pStyle w:val="OtherTableBody"/>
              <w:jc w:val="center"/>
            </w:pPr>
            <w:r>
              <w:t>00592</w:t>
            </w:r>
          </w:p>
        </w:tc>
        <w:tc>
          <w:tcPr>
            <w:tcW w:w="600" w:type="dxa"/>
          </w:tcPr>
          <w:p w14:paraId="32493818" w14:textId="77777777" w:rsidR="00940027" w:rsidRDefault="00940027">
            <w:pPr>
              <w:pStyle w:val="OtherTableBody"/>
              <w:jc w:val="center"/>
            </w:pPr>
            <w:r>
              <w:t>OM1</w:t>
            </w:r>
          </w:p>
        </w:tc>
        <w:tc>
          <w:tcPr>
            <w:tcW w:w="700" w:type="dxa"/>
          </w:tcPr>
          <w:p w14:paraId="3DF9BC66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30BD5A11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6B34FCD0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6AD3B21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66335C7" w14:textId="77777777" w:rsidR="00940027" w:rsidRDefault="00940027">
            <w:pPr>
              <w:pStyle w:val="OtherTableBody"/>
              <w:jc w:val="center"/>
            </w:pPr>
            <w:r>
              <w:t>9999</w:t>
            </w:r>
          </w:p>
        </w:tc>
        <w:tc>
          <w:tcPr>
            <w:tcW w:w="942" w:type="dxa"/>
          </w:tcPr>
          <w:p w14:paraId="3712FA05" w14:textId="77777777" w:rsidR="00940027" w:rsidRDefault="00940027">
            <w:pPr>
              <w:pStyle w:val="OtherTableBody"/>
            </w:pPr>
            <w:r>
              <w:t>8.8.8.7</w:t>
            </w:r>
          </w:p>
        </w:tc>
      </w:tr>
      <w:tr w:rsidR="00940027" w14:paraId="1C2957E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A6FFBC4" w14:textId="77777777" w:rsidR="00940027" w:rsidRDefault="00940027">
            <w:pPr>
              <w:pStyle w:val="OtherTableBody"/>
            </w:pPr>
            <w:r>
              <w:t>Outlier Cost</w:t>
            </w:r>
          </w:p>
        </w:tc>
        <w:tc>
          <w:tcPr>
            <w:tcW w:w="800" w:type="dxa"/>
          </w:tcPr>
          <w:p w14:paraId="751A5036" w14:textId="77777777" w:rsidR="00940027" w:rsidRDefault="00940027">
            <w:pPr>
              <w:pStyle w:val="OtherTableBody"/>
              <w:jc w:val="center"/>
            </w:pPr>
            <w:r>
              <w:t>00387</w:t>
            </w:r>
          </w:p>
        </w:tc>
        <w:tc>
          <w:tcPr>
            <w:tcW w:w="600" w:type="dxa"/>
          </w:tcPr>
          <w:p w14:paraId="0D8428CC" w14:textId="77777777" w:rsidR="00940027" w:rsidRDefault="00940027">
            <w:pPr>
              <w:pStyle w:val="OtherTableBody"/>
              <w:jc w:val="center"/>
            </w:pPr>
            <w:r>
              <w:t>DG1</w:t>
            </w:r>
          </w:p>
        </w:tc>
        <w:tc>
          <w:tcPr>
            <w:tcW w:w="700" w:type="dxa"/>
          </w:tcPr>
          <w:p w14:paraId="221DD348" w14:textId="77777777" w:rsidR="00940027" w:rsidRDefault="00940027">
            <w:pPr>
              <w:pStyle w:val="OtherTableBody"/>
            </w:pPr>
            <w:r>
              <w:t>13</w:t>
            </w:r>
          </w:p>
        </w:tc>
        <w:tc>
          <w:tcPr>
            <w:tcW w:w="600" w:type="dxa"/>
          </w:tcPr>
          <w:p w14:paraId="6D3F3B55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2DD42557" w14:textId="77777777" w:rsidR="00940027" w:rsidRDefault="00940027">
            <w:pPr>
              <w:pStyle w:val="OtherTableBody"/>
            </w:pPr>
            <w:r>
              <w:t>CP</w:t>
            </w:r>
          </w:p>
        </w:tc>
        <w:tc>
          <w:tcPr>
            <w:tcW w:w="700" w:type="dxa"/>
          </w:tcPr>
          <w:p w14:paraId="3EA93F0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DE3501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483B7A8" w14:textId="77777777" w:rsidR="00940027" w:rsidRDefault="00940027">
            <w:pPr>
              <w:pStyle w:val="OtherTableBody"/>
            </w:pPr>
            <w:r>
              <w:t>6.5.2.13</w:t>
            </w:r>
          </w:p>
        </w:tc>
      </w:tr>
      <w:tr w:rsidR="00940027" w14:paraId="601535C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91E621A" w14:textId="77777777" w:rsidR="00940027" w:rsidRDefault="00940027">
            <w:pPr>
              <w:pStyle w:val="OtherTableBody"/>
            </w:pPr>
            <w:r>
              <w:t>Outlier Cost</w:t>
            </w:r>
          </w:p>
        </w:tc>
        <w:tc>
          <w:tcPr>
            <w:tcW w:w="800" w:type="dxa"/>
          </w:tcPr>
          <w:p w14:paraId="1DA68532" w14:textId="77777777" w:rsidR="00940027" w:rsidRDefault="00940027">
            <w:pPr>
              <w:pStyle w:val="OtherTableBody"/>
              <w:jc w:val="center"/>
            </w:pPr>
            <w:r>
              <w:t>00387</w:t>
            </w:r>
          </w:p>
        </w:tc>
        <w:tc>
          <w:tcPr>
            <w:tcW w:w="600" w:type="dxa"/>
          </w:tcPr>
          <w:p w14:paraId="18508B7C" w14:textId="77777777" w:rsidR="00940027" w:rsidRDefault="00940027">
            <w:pPr>
              <w:pStyle w:val="OtherTableBody"/>
              <w:jc w:val="center"/>
            </w:pPr>
            <w:r>
              <w:t>DRG</w:t>
            </w:r>
          </w:p>
        </w:tc>
        <w:tc>
          <w:tcPr>
            <w:tcW w:w="700" w:type="dxa"/>
          </w:tcPr>
          <w:p w14:paraId="6503CFFD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5E4F02BC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1828E0BC" w14:textId="77777777" w:rsidR="00940027" w:rsidRDefault="00940027">
            <w:pPr>
              <w:pStyle w:val="OtherTableBody"/>
            </w:pPr>
            <w:r>
              <w:t>CP</w:t>
            </w:r>
          </w:p>
        </w:tc>
        <w:tc>
          <w:tcPr>
            <w:tcW w:w="700" w:type="dxa"/>
          </w:tcPr>
          <w:p w14:paraId="7342382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E702DC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0999C7D" w14:textId="77777777" w:rsidR="00940027" w:rsidRDefault="00940027">
            <w:pPr>
              <w:pStyle w:val="OtherTableBody"/>
            </w:pPr>
            <w:r>
              <w:t>6.5.3.7</w:t>
            </w:r>
          </w:p>
        </w:tc>
      </w:tr>
      <w:tr w:rsidR="00940027" w14:paraId="0AF10B0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8BD39B6" w14:textId="77777777" w:rsidR="00940027" w:rsidRDefault="00940027">
            <w:pPr>
              <w:pStyle w:val="OtherTableBody"/>
            </w:pPr>
            <w:r>
              <w:t>Outlier Cost</w:t>
            </w:r>
          </w:p>
        </w:tc>
        <w:tc>
          <w:tcPr>
            <w:tcW w:w="800" w:type="dxa"/>
          </w:tcPr>
          <w:p w14:paraId="7E5BBED9" w14:textId="77777777" w:rsidR="00940027" w:rsidRDefault="00940027">
            <w:pPr>
              <w:pStyle w:val="OtherTableBody"/>
              <w:jc w:val="center"/>
            </w:pPr>
            <w:r>
              <w:t>00387</w:t>
            </w:r>
          </w:p>
        </w:tc>
        <w:tc>
          <w:tcPr>
            <w:tcW w:w="600" w:type="dxa"/>
          </w:tcPr>
          <w:p w14:paraId="20B592D4" w14:textId="77777777" w:rsidR="00940027" w:rsidRDefault="00940027">
            <w:pPr>
              <w:pStyle w:val="OtherTableBody"/>
              <w:jc w:val="center"/>
            </w:pPr>
            <w:r>
              <w:t>GP1</w:t>
            </w:r>
          </w:p>
        </w:tc>
        <w:tc>
          <w:tcPr>
            <w:tcW w:w="700" w:type="dxa"/>
          </w:tcPr>
          <w:p w14:paraId="70CE9C90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41594071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1809F9E8" w14:textId="77777777" w:rsidR="00940027" w:rsidRDefault="00940027">
            <w:pPr>
              <w:pStyle w:val="OtherTableBody"/>
            </w:pPr>
            <w:r>
              <w:t>CP</w:t>
            </w:r>
          </w:p>
        </w:tc>
        <w:tc>
          <w:tcPr>
            <w:tcW w:w="700" w:type="dxa"/>
          </w:tcPr>
          <w:p w14:paraId="51C4FE5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D5F21C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59EDF81" w14:textId="77777777" w:rsidR="00940027" w:rsidRDefault="00940027">
            <w:pPr>
              <w:pStyle w:val="OtherTableBody"/>
            </w:pPr>
            <w:r>
              <w:t>6.5.15.5</w:t>
            </w:r>
          </w:p>
        </w:tc>
      </w:tr>
      <w:tr w:rsidR="00940027" w14:paraId="771F227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C415ACB" w14:textId="77777777" w:rsidR="00940027" w:rsidRDefault="00940027">
            <w:pPr>
              <w:pStyle w:val="OtherTableBody"/>
            </w:pPr>
            <w:r>
              <w:t>Outlier Days</w:t>
            </w:r>
          </w:p>
        </w:tc>
        <w:tc>
          <w:tcPr>
            <w:tcW w:w="800" w:type="dxa"/>
          </w:tcPr>
          <w:p w14:paraId="5245079E" w14:textId="77777777" w:rsidR="00940027" w:rsidRDefault="00940027">
            <w:pPr>
              <w:pStyle w:val="OtherTableBody"/>
              <w:jc w:val="center"/>
            </w:pPr>
            <w:r>
              <w:t>00386</w:t>
            </w:r>
          </w:p>
        </w:tc>
        <w:tc>
          <w:tcPr>
            <w:tcW w:w="600" w:type="dxa"/>
          </w:tcPr>
          <w:p w14:paraId="3D422B7D" w14:textId="77777777" w:rsidR="00940027" w:rsidRDefault="00940027">
            <w:pPr>
              <w:pStyle w:val="OtherTableBody"/>
              <w:jc w:val="center"/>
            </w:pPr>
            <w:r>
              <w:t>DG1</w:t>
            </w:r>
          </w:p>
        </w:tc>
        <w:tc>
          <w:tcPr>
            <w:tcW w:w="700" w:type="dxa"/>
          </w:tcPr>
          <w:p w14:paraId="2E8B3440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2D604CEC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6273D31F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107740D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9FFB6F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21A5440" w14:textId="77777777" w:rsidR="00940027" w:rsidRDefault="00940027">
            <w:pPr>
              <w:pStyle w:val="OtherTableBody"/>
            </w:pPr>
            <w:r>
              <w:t>6.5.2.12</w:t>
            </w:r>
          </w:p>
        </w:tc>
      </w:tr>
      <w:tr w:rsidR="00940027" w14:paraId="6308D64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07B36BC" w14:textId="77777777" w:rsidR="00940027" w:rsidRDefault="00940027">
            <w:pPr>
              <w:pStyle w:val="OtherTableBody"/>
            </w:pPr>
            <w:r>
              <w:t>Outlier Days</w:t>
            </w:r>
          </w:p>
        </w:tc>
        <w:tc>
          <w:tcPr>
            <w:tcW w:w="800" w:type="dxa"/>
          </w:tcPr>
          <w:p w14:paraId="11EF809F" w14:textId="77777777" w:rsidR="00940027" w:rsidRDefault="00940027">
            <w:pPr>
              <w:pStyle w:val="OtherTableBody"/>
              <w:jc w:val="center"/>
              <w:rPr>
                <w:lang w:val="de-DE"/>
              </w:rPr>
            </w:pPr>
            <w:r>
              <w:rPr>
                <w:lang w:val="de-DE"/>
              </w:rPr>
              <w:t>00386</w:t>
            </w:r>
          </w:p>
        </w:tc>
        <w:tc>
          <w:tcPr>
            <w:tcW w:w="600" w:type="dxa"/>
          </w:tcPr>
          <w:p w14:paraId="2C2621B1" w14:textId="77777777" w:rsidR="00940027" w:rsidRDefault="00940027">
            <w:pPr>
              <w:pStyle w:val="OtherTableBody"/>
              <w:jc w:val="center"/>
              <w:rPr>
                <w:lang w:val="de-DE"/>
              </w:rPr>
            </w:pPr>
            <w:r>
              <w:rPr>
                <w:lang w:val="de-DE"/>
              </w:rPr>
              <w:t>DRG</w:t>
            </w:r>
          </w:p>
        </w:tc>
        <w:tc>
          <w:tcPr>
            <w:tcW w:w="700" w:type="dxa"/>
          </w:tcPr>
          <w:p w14:paraId="4DE73EAE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6</w:t>
            </w:r>
          </w:p>
        </w:tc>
        <w:tc>
          <w:tcPr>
            <w:tcW w:w="600" w:type="dxa"/>
          </w:tcPr>
          <w:p w14:paraId="3B5C8452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600" w:type="dxa"/>
          </w:tcPr>
          <w:p w14:paraId="674D1D8C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NM</w:t>
            </w:r>
          </w:p>
        </w:tc>
        <w:tc>
          <w:tcPr>
            <w:tcW w:w="700" w:type="dxa"/>
          </w:tcPr>
          <w:p w14:paraId="147362F2" w14:textId="77777777" w:rsidR="00940027" w:rsidRDefault="00940027">
            <w:pPr>
              <w:pStyle w:val="OtherTableBody"/>
              <w:jc w:val="center"/>
              <w:rPr>
                <w:lang w:val="de-DE"/>
              </w:rPr>
            </w:pPr>
          </w:p>
        </w:tc>
        <w:tc>
          <w:tcPr>
            <w:tcW w:w="700" w:type="dxa"/>
          </w:tcPr>
          <w:p w14:paraId="29A7A4A6" w14:textId="77777777" w:rsidR="00940027" w:rsidRDefault="00940027">
            <w:pPr>
              <w:pStyle w:val="OtherTableBody"/>
              <w:jc w:val="center"/>
              <w:rPr>
                <w:lang w:val="de-DE"/>
              </w:rPr>
            </w:pPr>
          </w:p>
        </w:tc>
        <w:tc>
          <w:tcPr>
            <w:tcW w:w="942" w:type="dxa"/>
          </w:tcPr>
          <w:p w14:paraId="1F6439C4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6.5.3.6</w:t>
            </w:r>
          </w:p>
        </w:tc>
      </w:tr>
      <w:tr w:rsidR="00940027" w14:paraId="1948E78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511B6AA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Outlier Reimbursement</w:t>
            </w:r>
          </w:p>
        </w:tc>
        <w:tc>
          <w:tcPr>
            <w:tcW w:w="800" w:type="dxa"/>
          </w:tcPr>
          <w:p w14:paraId="7399732B" w14:textId="77777777" w:rsidR="00940027" w:rsidRDefault="00940027">
            <w:pPr>
              <w:pStyle w:val="OtherTableBody"/>
              <w:jc w:val="center"/>
            </w:pPr>
            <w:r>
              <w:t>00771</w:t>
            </w:r>
          </w:p>
        </w:tc>
        <w:tc>
          <w:tcPr>
            <w:tcW w:w="600" w:type="dxa"/>
          </w:tcPr>
          <w:p w14:paraId="60E42989" w14:textId="77777777" w:rsidR="00940027" w:rsidRDefault="00940027">
            <w:pPr>
              <w:pStyle w:val="OtherTableBody"/>
              <w:jc w:val="center"/>
            </w:pPr>
            <w:r>
              <w:t>DRG</w:t>
            </w:r>
          </w:p>
        </w:tc>
        <w:tc>
          <w:tcPr>
            <w:tcW w:w="700" w:type="dxa"/>
          </w:tcPr>
          <w:p w14:paraId="2C1A62C8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0B4C6FB9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0E66B040" w14:textId="77777777" w:rsidR="00940027" w:rsidRDefault="00940027">
            <w:pPr>
              <w:pStyle w:val="OtherTableBody"/>
            </w:pPr>
            <w:r>
              <w:t>CP</w:t>
            </w:r>
          </w:p>
        </w:tc>
        <w:tc>
          <w:tcPr>
            <w:tcW w:w="700" w:type="dxa"/>
          </w:tcPr>
          <w:p w14:paraId="148448E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1ED0AC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DC4283F" w14:textId="77777777" w:rsidR="00940027" w:rsidRDefault="00940027">
            <w:pPr>
              <w:pStyle w:val="OtherTableBody"/>
            </w:pPr>
            <w:r>
              <w:t>6.5.3.9</w:t>
            </w:r>
          </w:p>
        </w:tc>
      </w:tr>
      <w:tr w:rsidR="00940027" w14:paraId="2C3792A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CE8175E" w14:textId="77777777" w:rsidR="00940027" w:rsidRDefault="00940027">
            <w:pPr>
              <w:pStyle w:val="OtherTableBody"/>
            </w:pPr>
            <w:r>
              <w:t>Outlier Type</w:t>
            </w:r>
          </w:p>
        </w:tc>
        <w:tc>
          <w:tcPr>
            <w:tcW w:w="800" w:type="dxa"/>
          </w:tcPr>
          <w:p w14:paraId="0ED5306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00385</w:t>
            </w:r>
          </w:p>
        </w:tc>
        <w:tc>
          <w:tcPr>
            <w:tcW w:w="600" w:type="dxa"/>
          </w:tcPr>
          <w:p w14:paraId="23AE2B7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DG1</w:t>
            </w:r>
          </w:p>
        </w:tc>
        <w:tc>
          <w:tcPr>
            <w:tcW w:w="700" w:type="dxa"/>
          </w:tcPr>
          <w:p w14:paraId="6BC75F5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11</w:t>
            </w:r>
          </w:p>
        </w:tc>
        <w:tc>
          <w:tcPr>
            <w:tcW w:w="600" w:type="dxa"/>
          </w:tcPr>
          <w:p w14:paraId="5AA1228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2B7AA5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0B0E455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3D85DE0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0083</w:t>
            </w:r>
          </w:p>
        </w:tc>
        <w:tc>
          <w:tcPr>
            <w:tcW w:w="942" w:type="dxa"/>
          </w:tcPr>
          <w:p w14:paraId="53A2EBA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6.5.2.11</w:t>
            </w:r>
          </w:p>
        </w:tc>
      </w:tr>
      <w:tr w:rsidR="00940027" w14:paraId="577856E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B02E05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Outlier Type</w:t>
            </w:r>
          </w:p>
        </w:tc>
        <w:tc>
          <w:tcPr>
            <w:tcW w:w="800" w:type="dxa"/>
          </w:tcPr>
          <w:p w14:paraId="6865869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00385</w:t>
            </w:r>
          </w:p>
        </w:tc>
        <w:tc>
          <w:tcPr>
            <w:tcW w:w="600" w:type="dxa"/>
          </w:tcPr>
          <w:p w14:paraId="19E8CA4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DRG</w:t>
            </w:r>
          </w:p>
        </w:tc>
        <w:tc>
          <w:tcPr>
            <w:tcW w:w="700" w:type="dxa"/>
          </w:tcPr>
          <w:p w14:paraId="12A5294A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652DBC65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26A15798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16AA211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7C40BAE" w14:textId="77777777" w:rsidR="00940027" w:rsidRDefault="00940027">
            <w:pPr>
              <w:pStyle w:val="OtherTableBody"/>
              <w:jc w:val="center"/>
            </w:pPr>
            <w:r>
              <w:t>0083</w:t>
            </w:r>
          </w:p>
        </w:tc>
        <w:tc>
          <w:tcPr>
            <w:tcW w:w="942" w:type="dxa"/>
          </w:tcPr>
          <w:p w14:paraId="5700DF03" w14:textId="77777777" w:rsidR="00940027" w:rsidRDefault="00940027">
            <w:pPr>
              <w:pStyle w:val="OtherTableBody"/>
            </w:pPr>
            <w:r>
              <w:t>6.5.3.5</w:t>
            </w:r>
          </w:p>
        </w:tc>
      </w:tr>
      <w:tr w:rsidR="00940027" w14:paraId="45D25E7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EAA831B" w14:textId="77777777" w:rsidR="00940027" w:rsidRDefault="00940027">
            <w:pPr>
              <w:pStyle w:val="OtherTableBody"/>
            </w:pPr>
            <w:r>
              <w:t>Outside Site(s) Where Observation may be Performed</w:t>
            </w:r>
          </w:p>
        </w:tc>
        <w:tc>
          <w:tcPr>
            <w:tcW w:w="800" w:type="dxa"/>
          </w:tcPr>
          <w:p w14:paraId="2E747C9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00612</w:t>
            </w:r>
          </w:p>
        </w:tc>
        <w:tc>
          <w:tcPr>
            <w:tcW w:w="600" w:type="dxa"/>
          </w:tcPr>
          <w:p w14:paraId="45DBDE1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OM1</w:t>
            </w:r>
          </w:p>
        </w:tc>
        <w:tc>
          <w:tcPr>
            <w:tcW w:w="700" w:type="dxa"/>
          </w:tcPr>
          <w:p w14:paraId="1EE48F5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27</w:t>
            </w:r>
          </w:p>
        </w:tc>
        <w:tc>
          <w:tcPr>
            <w:tcW w:w="600" w:type="dxa"/>
          </w:tcPr>
          <w:p w14:paraId="415B0AA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CB404D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012AFFC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69A3544D" w14:textId="77777777" w:rsidR="00940027" w:rsidRDefault="00940027">
            <w:pPr>
              <w:pStyle w:val="OtherTableBody"/>
              <w:jc w:val="center"/>
            </w:pPr>
            <w:r>
              <w:t>9999</w:t>
            </w:r>
          </w:p>
        </w:tc>
        <w:tc>
          <w:tcPr>
            <w:tcW w:w="942" w:type="dxa"/>
          </w:tcPr>
          <w:p w14:paraId="39E5F41A" w14:textId="77777777" w:rsidR="00940027" w:rsidRDefault="00940027">
            <w:pPr>
              <w:pStyle w:val="OtherTableBody"/>
            </w:pPr>
            <w:r>
              <w:t>8.8.8.27</w:t>
            </w:r>
          </w:p>
        </w:tc>
      </w:tr>
      <w:tr w:rsidR="00940027" w14:paraId="58ACFD3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27FC178" w14:textId="77777777" w:rsidR="00940027" w:rsidRDefault="00940027">
            <w:pPr>
              <w:pStyle w:val="OtherTableBody"/>
            </w:pPr>
            <w:r>
              <w:t>Overall Claim Disposition Code</w:t>
            </w:r>
          </w:p>
        </w:tc>
        <w:tc>
          <w:tcPr>
            <w:tcW w:w="800" w:type="dxa"/>
          </w:tcPr>
          <w:p w14:paraId="6A2DED2F" w14:textId="77777777" w:rsidR="00940027" w:rsidRDefault="00940027">
            <w:pPr>
              <w:pStyle w:val="OtherTableBody"/>
              <w:jc w:val="center"/>
            </w:pPr>
            <w:r>
              <w:t>01601</w:t>
            </w:r>
          </w:p>
        </w:tc>
        <w:tc>
          <w:tcPr>
            <w:tcW w:w="600" w:type="dxa"/>
          </w:tcPr>
          <w:p w14:paraId="7EF1270C" w14:textId="77777777" w:rsidR="00940027" w:rsidRDefault="00940027">
            <w:pPr>
              <w:pStyle w:val="OtherTableBody"/>
              <w:jc w:val="center"/>
            </w:pPr>
            <w:r>
              <w:t>GP1</w:t>
            </w:r>
          </w:p>
        </w:tc>
        <w:tc>
          <w:tcPr>
            <w:tcW w:w="700" w:type="dxa"/>
          </w:tcPr>
          <w:p w14:paraId="0473E4AF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6D18C1A6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69C9E05C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00B1085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29A6A38" w14:textId="77777777" w:rsidR="00940027" w:rsidRDefault="00940027">
            <w:pPr>
              <w:pStyle w:val="OtherTableBody"/>
              <w:jc w:val="center"/>
            </w:pPr>
            <w:r>
              <w:t>0457</w:t>
            </w:r>
          </w:p>
        </w:tc>
        <w:tc>
          <w:tcPr>
            <w:tcW w:w="942" w:type="dxa"/>
          </w:tcPr>
          <w:p w14:paraId="18E9B40C" w14:textId="77777777" w:rsidR="00940027" w:rsidRDefault="00940027">
            <w:pPr>
              <w:pStyle w:val="OtherTableBody"/>
            </w:pPr>
            <w:r>
              <w:t>6.5.15.3</w:t>
            </w:r>
          </w:p>
        </w:tc>
      </w:tr>
      <w:tr w:rsidR="00940027" w14:paraId="68BAECF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F7A5EA2" w14:textId="77777777" w:rsidR="00940027" w:rsidRDefault="00940027">
            <w:pPr>
              <w:pStyle w:val="OtherTableBody"/>
            </w:pPr>
            <w:r>
              <w:t>Override Authorized By</w:t>
            </w:r>
          </w:p>
        </w:tc>
        <w:tc>
          <w:tcPr>
            <w:tcW w:w="800" w:type="dxa"/>
          </w:tcPr>
          <w:p w14:paraId="148D71ED" w14:textId="77777777" w:rsidR="00940027" w:rsidRDefault="00940027">
            <w:pPr>
              <w:pStyle w:val="OtherTableBody"/>
              <w:jc w:val="center"/>
            </w:pPr>
            <w:r>
              <w:t>01833</w:t>
            </w:r>
          </w:p>
        </w:tc>
        <w:tc>
          <w:tcPr>
            <w:tcW w:w="600" w:type="dxa"/>
          </w:tcPr>
          <w:p w14:paraId="11585B5B" w14:textId="77777777" w:rsidR="00940027" w:rsidRDefault="00940027">
            <w:pPr>
              <w:pStyle w:val="OtherTableBody"/>
              <w:jc w:val="center"/>
            </w:pPr>
            <w:r>
              <w:t>OVR</w:t>
            </w:r>
          </w:p>
        </w:tc>
        <w:tc>
          <w:tcPr>
            <w:tcW w:w="700" w:type="dxa"/>
          </w:tcPr>
          <w:p w14:paraId="05B565C3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1B0DAA0E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7641A81C" w14:textId="77777777" w:rsidR="00940027" w:rsidRDefault="00940027">
            <w:pPr>
              <w:pStyle w:val="OtherTableBody"/>
            </w:pPr>
            <w:r>
              <w:t>XCN</w:t>
            </w:r>
          </w:p>
        </w:tc>
        <w:tc>
          <w:tcPr>
            <w:tcW w:w="700" w:type="dxa"/>
          </w:tcPr>
          <w:p w14:paraId="4FDB2FE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6C8D8B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22F396E" w14:textId="77777777" w:rsidR="00940027" w:rsidRDefault="00940027">
            <w:pPr>
              <w:pStyle w:val="OtherTableBody"/>
            </w:pPr>
            <w:r>
              <w:t>2.15.11.5</w:t>
            </w:r>
          </w:p>
        </w:tc>
      </w:tr>
      <w:tr w:rsidR="00940027" w14:paraId="0BC58DB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6221F9E" w14:textId="77777777" w:rsidR="00940027" w:rsidRDefault="00940027">
            <w:pPr>
              <w:pStyle w:val="OtherTableBody"/>
            </w:pPr>
            <w:r>
              <w:t>Override Comments</w:t>
            </w:r>
          </w:p>
        </w:tc>
        <w:tc>
          <w:tcPr>
            <w:tcW w:w="800" w:type="dxa"/>
          </w:tcPr>
          <w:p w14:paraId="4623D75A" w14:textId="77777777" w:rsidR="00940027" w:rsidRDefault="00940027">
            <w:pPr>
              <w:pStyle w:val="OtherTableBody"/>
              <w:jc w:val="center"/>
            </w:pPr>
            <w:r>
              <w:t>01831</w:t>
            </w:r>
          </w:p>
        </w:tc>
        <w:tc>
          <w:tcPr>
            <w:tcW w:w="600" w:type="dxa"/>
          </w:tcPr>
          <w:p w14:paraId="68096133" w14:textId="77777777" w:rsidR="00940027" w:rsidRDefault="00940027">
            <w:pPr>
              <w:pStyle w:val="OtherTableBody"/>
              <w:jc w:val="center"/>
            </w:pPr>
            <w:r>
              <w:t>OVR</w:t>
            </w:r>
          </w:p>
        </w:tc>
        <w:tc>
          <w:tcPr>
            <w:tcW w:w="700" w:type="dxa"/>
          </w:tcPr>
          <w:p w14:paraId="4AE2C2A2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7851AA46" w14:textId="77777777" w:rsidR="00940027" w:rsidRDefault="00940027">
            <w:pPr>
              <w:pStyle w:val="OtherTableBody"/>
            </w:pPr>
            <w:r>
              <w:t>200</w:t>
            </w:r>
          </w:p>
        </w:tc>
        <w:tc>
          <w:tcPr>
            <w:tcW w:w="600" w:type="dxa"/>
          </w:tcPr>
          <w:p w14:paraId="6FFE2F12" w14:textId="77777777" w:rsidR="00940027" w:rsidRDefault="00940027">
            <w:pPr>
              <w:pStyle w:val="OtherTableBody"/>
            </w:pPr>
            <w:r>
              <w:t>TX</w:t>
            </w:r>
          </w:p>
        </w:tc>
        <w:tc>
          <w:tcPr>
            <w:tcW w:w="700" w:type="dxa"/>
          </w:tcPr>
          <w:p w14:paraId="0560B84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A89730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60F809B" w14:textId="77777777" w:rsidR="00940027" w:rsidRDefault="00940027">
            <w:pPr>
              <w:pStyle w:val="OtherTableBody"/>
            </w:pPr>
            <w:r>
              <w:t>2.15.11.3</w:t>
            </w:r>
          </w:p>
        </w:tc>
      </w:tr>
      <w:tr w:rsidR="00940027" w14:paraId="319D39E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4DA1299" w14:textId="77777777" w:rsidR="00940027" w:rsidRDefault="00940027">
            <w:pPr>
              <w:pStyle w:val="OtherTableBody"/>
            </w:pPr>
            <w:r>
              <w:t>Override Entered By</w:t>
            </w:r>
          </w:p>
        </w:tc>
        <w:tc>
          <w:tcPr>
            <w:tcW w:w="800" w:type="dxa"/>
          </w:tcPr>
          <w:p w14:paraId="2D085A1D" w14:textId="77777777" w:rsidR="00940027" w:rsidRDefault="00940027">
            <w:pPr>
              <w:pStyle w:val="OtherTableBody"/>
              <w:jc w:val="center"/>
            </w:pPr>
            <w:r>
              <w:t>01832</w:t>
            </w:r>
          </w:p>
        </w:tc>
        <w:tc>
          <w:tcPr>
            <w:tcW w:w="600" w:type="dxa"/>
          </w:tcPr>
          <w:p w14:paraId="3475DEE8" w14:textId="77777777" w:rsidR="00940027" w:rsidRDefault="00940027">
            <w:pPr>
              <w:pStyle w:val="OtherTableBody"/>
              <w:jc w:val="center"/>
            </w:pPr>
            <w:r>
              <w:t>OVR</w:t>
            </w:r>
          </w:p>
        </w:tc>
        <w:tc>
          <w:tcPr>
            <w:tcW w:w="700" w:type="dxa"/>
          </w:tcPr>
          <w:p w14:paraId="28F531FD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618B8A3B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4142D2AC" w14:textId="77777777" w:rsidR="00940027" w:rsidRDefault="00940027">
            <w:pPr>
              <w:pStyle w:val="OtherTableBody"/>
            </w:pPr>
            <w:r>
              <w:t>XCN</w:t>
            </w:r>
          </w:p>
        </w:tc>
        <w:tc>
          <w:tcPr>
            <w:tcW w:w="700" w:type="dxa"/>
          </w:tcPr>
          <w:p w14:paraId="3B98F72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64DCDB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1D98A59" w14:textId="77777777" w:rsidR="00940027" w:rsidRDefault="00940027">
            <w:pPr>
              <w:pStyle w:val="OtherTableBody"/>
            </w:pPr>
            <w:r>
              <w:t>2.15.11.4</w:t>
            </w:r>
          </w:p>
        </w:tc>
      </w:tr>
      <w:tr w:rsidR="00940027" w14:paraId="775CC9D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7C2DD8E" w14:textId="77777777" w:rsidR="00940027" w:rsidRDefault="00940027">
            <w:pPr>
              <w:pStyle w:val="OtherTableBody"/>
            </w:pPr>
            <w:r>
              <w:t>Override Reason Code</w:t>
            </w:r>
          </w:p>
        </w:tc>
        <w:tc>
          <w:tcPr>
            <w:tcW w:w="800" w:type="dxa"/>
          </w:tcPr>
          <w:p w14:paraId="09BA88D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01821</w:t>
            </w:r>
          </w:p>
        </w:tc>
        <w:tc>
          <w:tcPr>
            <w:tcW w:w="600" w:type="dxa"/>
          </w:tcPr>
          <w:p w14:paraId="5420B4D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ERR</w:t>
            </w:r>
          </w:p>
        </w:tc>
        <w:tc>
          <w:tcPr>
            <w:tcW w:w="700" w:type="dxa"/>
          </w:tcPr>
          <w:p w14:paraId="05C664F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11</w:t>
            </w:r>
          </w:p>
        </w:tc>
        <w:tc>
          <w:tcPr>
            <w:tcW w:w="600" w:type="dxa"/>
          </w:tcPr>
          <w:p w14:paraId="271B13F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705</w:t>
            </w:r>
          </w:p>
        </w:tc>
        <w:tc>
          <w:tcPr>
            <w:tcW w:w="600" w:type="dxa"/>
          </w:tcPr>
          <w:p w14:paraId="54D8ECB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CWE</w:t>
            </w:r>
          </w:p>
        </w:tc>
        <w:tc>
          <w:tcPr>
            <w:tcW w:w="700" w:type="dxa"/>
          </w:tcPr>
          <w:p w14:paraId="20FD7B4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376FFE82" w14:textId="77777777" w:rsidR="00940027" w:rsidRDefault="00940027">
            <w:pPr>
              <w:pStyle w:val="OtherTableBody"/>
              <w:jc w:val="center"/>
            </w:pPr>
            <w:r>
              <w:t>0519</w:t>
            </w:r>
          </w:p>
        </w:tc>
        <w:tc>
          <w:tcPr>
            <w:tcW w:w="942" w:type="dxa"/>
          </w:tcPr>
          <w:p w14:paraId="5E838A48" w14:textId="77777777" w:rsidR="00940027" w:rsidRDefault="00940027">
            <w:pPr>
              <w:pStyle w:val="OtherTableBody"/>
            </w:pPr>
            <w:r>
              <w:t>2.15.5.11</w:t>
            </w:r>
          </w:p>
        </w:tc>
      </w:tr>
      <w:tr w:rsidR="00940027" w14:paraId="6A07717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DB732B7" w14:textId="77777777" w:rsidR="00940027" w:rsidRDefault="00940027">
            <w:pPr>
              <w:pStyle w:val="OtherTableBody"/>
            </w:pPr>
            <w:r>
              <w:t>Override Type</w:t>
            </w:r>
          </w:p>
        </w:tc>
        <w:tc>
          <w:tcPr>
            <w:tcW w:w="800" w:type="dxa"/>
          </w:tcPr>
          <w:p w14:paraId="38215D97" w14:textId="77777777" w:rsidR="00940027" w:rsidRDefault="00940027">
            <w:pPr>
              <w:pStyle w:val="OtherTableBody"/>
              <w:jc w:val="center"/>
            </w:pPr>
            <w:r>
              <w:t>01820</w:t>
            </w:r>
          </w:p>
        </w:tc>
        <w:tc>
          <w:tcPr>
            <w:tcW w:w="600" w:type="dxa"/>
          </w:tcPr>
          <w:p w14:paraId="73102BCA" w14:textId="77777777" w:rsidR="00940027" w:rsidRDefault="00940027">
            <w:pPr>
              <w:pStyle w:val="OtherTableBody"/>
              <w:jc w:val="center"/>
            </w:pPr>
            <w:r>
              <w:t>ERR</w:t>
            </w:r>
          </w:p>
        </w:tc>
        <w:tc>
          <w:tcPr>
            <w:tcW w:w="700" w:type="dxa"/>
          </w:tcPr>
          <w:p w14:paraId="4E6CDE97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41A42A96" w14:textId="77777777" w:rsidR="00940027" w:rsidRDefault="00940027">
            <w:pPr>
              <w:pStyle w:val="OtherTableBody"/>
            </w:pPr>
            <w:r>
              <w:t>705</w:t>
            </w:r>
          </w:p>
        </w:tc>
        <w:tc>
          <w:tcPr>
            <w:tcW w:w="600" w:type="dxa"/>
          </w:tcPr>
          <w:p w14:paraId="52028D44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46F23C3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5FC49D7" w14:textId="77777777" w:rsidR="00940027" w:rsidRDefault="00940027">
            <w:pPr>
              <w:pStyle w:val="OtherTableBody"/>
              <w:jc w:val="center"/>
            </w:pPr>
            <w:r>
              <w:t>0518</w:t>
            </w:r>
          </w:p>
        </w:tc>
        <w:tc>
          <w:tcPr>
            <w:tcW w:w="942" w:type="dxa"/>
          </w:tcPr>
          <w:p w14:paraId="4AA9AABA" w14:textId="77777777" w:rsidR="00940027" w:rsidRDefault="00940027">
            <w:pPr>
              <w:pStyle w:val="OtherTableBody"/>
            </w:pPr>
            <w:r>
              <w:t>2.15.5.10</w:t>
            </w:r>
          </w:p>
        </w:tc>
      </w:tr>
      <w:tr w:rsidR="00940027" w14:paraId="69E5667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A97EE04" w14:textId="77777777" w:rsidR="00940027" w:rsidRDefault="00940027">
            <w:pPr>
              <w:pStyle w:val="OtherTableBody"/>
            </w:pPr>
            <w:r>
              <w:t>Packaging Status Code</w:t>
            </w:r>
          </w:p>
        </w:tc>
        <w:tc>
          <w:tcPr>
            <w:tcW w:w="800" w:type="dxa"/>
          </w:tcPr>
          <w:p w14:paraId="7192F3DB" w14:textId="77777777" w:rsidR="00940027" w:rsidRDefault="00940027">
            <w:pPr>
              <w:pStyle w:val="OtherTableBody"/>
              <w:jc w:val="center"/>
            </w:pPr>
            <w:r>
              <w:t>01617</w:t>
            </w:r>
          </w:p>
        </w:tc>
        <w:tc>
          <w:tcPr>
            <w:tcW w:w="600" w:type="dxa"/>
          </w:tcPr>
          <w:p w14:paraId="2DA201AF" w14:textId="77777777" w:rsidR="00940027" w:rsidRDefault="00940027">
            <w:pPr>
              <w:pStyle w:val="OtherTableBody"/>
              <w:jc w:val="center"/>
            </w:pPr>
            <w:r>
              <w:t>GP2</w:t>
            </w:r>
          </w:p>
        </w:tc>
        <w:tc>
          <w:tcPr>
            <w:tcW w:w="700" w:type="dxa"/>
          </w:tcPr>
          <w:p w14:paraId="3B276A6B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722A6E86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60DEFAD8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654A2D8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9C14D96" w14:textId="77777777" w:rsidR="00940027" w:rsidRDefault="00940027">
            <w:pPr>
              <w:pStyle w:val="OtherTableBody"/>
              <w:jc w:val="center"/>
            </w:pPr>
            <w:r>
              <w:t>0469</w:t>
            </w:r>
          </w:p>
        </w:tc>
        <w:tc>
          <w:tcPr>
            <w:tcW w:w="942" w:type="dxa"/>
          </w:tcPr>
          <w:p w14:paraId="37CA6084" w14:textId="77777777" w:rsidR="00940027" w:rsidRDefault="00940027">
            <w:pPr>
              <w:pStyle w:val="OtherTableBody"/>
            </w:pPr>
            <w:r>
              <w:t>6.5.16.10</w:t>
            </w:r>
          </w:p>
        </w:tc>
      </w:tr>
      <w:tr w:rsidR="00940027" w14:paraId="395EF45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097E9A0" w14:textId="77777777" w:rsidR="00940027" w:rsidRDefault="00940027">
            <w:pPr>
              <w:pStyle w:val="OtherTableBody"/>
            </w:pPr>
            <w:r>
              <w:t>Packaging/Assembly Location</w:t>
            </w:r>
          </w:p>
        </w:tc>
        <w:tc>
          <w:tcPr>
            <w:tcW w:w="800" w:type="dxa"/>
          </w:tcPr>
          <w:p w14:paraId="7EEA5A2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01478</w:t>
            </w:r>
          </w:p>
        </w:tc>
        <w:tc>
          <w:tcPr>
            <w:tcW w:w="600" w:type="dxa"/>
          </w:tcPr>
          <w:p w14:paraId="7F92028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RXD</w:t>
            </w:r>
          </w:p>
        </w:tc>
        <w:tc>
          <w:tcPr>
            <w:tcW w:w="700" w:type="dxa"/>
          </w:tcPr>
          <w:p w14:paraId="1F78E0D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27</w:t>
            </w:r>
          </w:p>
        </w:tc>
        <w:tc>
          <w:tcPr>
            <w:tcW w:w="600" w:type="dxa"/>
          </w:tcPr>
          <w:p w14:paraId="7B55AD0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0DBF67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318AA55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2EF6F03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269A15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4.14.5.27</w:t>
            </w:r>
          </w:p>
        </w:tc>
      </w:tr>
      <w:tr w:rsidR="00940027" w14:paraId="30C2ED5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ACFE1B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Parameters</w:t>
            </w:r>
          </w:p>
        </w:tc>
        <w:tc>
          <w:tcPr>
            <w:tcW w:w="800" w:type="dxa"/>
          </w:tcPr>
          <w:p w14:paraId="6412902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01394</w:t>
            </w:r>
          </w:p>
        </w:tc>
        <w:tc>
          <w:tcPr>
            <w:tcW w:w="600" w:type="dxa"/>
          </w:tcPr>
          <w:p w14:paraId="3731193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ECD</w:t>
            </w:r>
          </w:p>
        </w:tc>
        <w:tc>
          <w:tcPr>
            <w:tcW w:w="700" w:type="dxa"/>
          </w:tcPr>
          <w:p w14:paraId="71A1F04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  <w:tc>
          <w:tcPr>
            <w:tcW w:w="600" w:type="dxa"/>
          </w:tcPr>
          <w:p w14:paraId="6C8CD48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65536</w:t>
            </w:r>
          </w:p>
        </w:tc>
        <w:tc>
          <w:tcPr>
            <w:tcW w:w="600" w:type="dxa"/>
          </w:tcPr>
          <w:p w14:paraId="71C2F49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TX</w:t>
            </w:r>
          </w:p>
        </w:tc>
        <w:tc>
          <w:tcPr>
            <w:tcW w:w="700" w:type="dxa"/>
          </w:tcPr>
          <w:p w14:paraId="5F2D6CA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6CAE97B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0FE244A" w14:textId="77777777" w:rsidR="00940027" w:rsidRDefault="00940027">
            <w:pPr>
              <w:pStyle w:val="OtherTableBody"/>
            </w:pPr>
            <w:r>
              <w:t>13.4.5.5</w:t>
            </w:r>
          </w:p>
        </w:tc>
      </w:tr>
      <w:tr w:rsidR="00940027" w14:paraId="419DDC2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118273B" w14:textId="77777777" w:rsidR="00940027" w:rsidRDefault="00940027">
            <w:pPr>
              <w:pStyle w:val="OtherTableBody"/>
            </w:pPr>
            <w:r>
              <w:t>Parent</w:t>
            </w:r>
          </w:p>
        </w:tc>
        <w:tc>
          <w:tcPr>
            <w:tcW w:w="800" w:type="dxa"/>
          </w:tcPr>
          <w:p w14:paraId="56A5D4BE" w14:textId="77777777" w:rsidR="00940027" w:rsidRDefault="00940027">
            <w:pPr>
              <w:pStyle w:val="OtherTableBody"/>
              <w:jc w:val="center"/>
            </w:pPr>
            <w:r>
              <w:t>00222</w:t>
            </w:r>
          </w:p>
        </w:tc>
        <w:tc>
          <w:tcPr>
            <w:tcW w:w="600" w:type="dxa"/>
          </w:tcPr>
          <w:p w14:paraId="32DF5823" w14:textId="77777777" w:rsidR="00940027" w:rsidRDefault="00940027">
            <w:pPr>
              <w:pStyle w:val="OtherTableBody"/>
              <w:jc w:val="center"/>
            </w:pPr>
            <w:r>
              <w:t>ORC</w:t>
            </w:r>
          </w:p>
        </w:tc>
        <w:tc>
          <w:tcPr>
            <w:tcW w:w="700" w:type="dxa"/>
          </w:tcPr>
          <w:p w14:paraId="3D450BC2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1CE0F189" w14:textId="77777777" w:rsidR="00940027" w:rsidRDefault="00940027">
            <w:pPr>
              <w:pStyle w:val="OtherTableBody"/>
            </w:pPr>
            <w:r>
              <w:t>200</w:t>
            </w:r>
          </w:p>
        </w:tc>
        <w:tc>
          <w:tcPr>
            <w:tcW w:w="600" w:type="dxa"/>
          </w:tcPr>
          <w:p w14:paraId="7C9EE95C" w14:textId="77777777" w:rsidR="00940027" w:rsidRDefault="00940027">
            <w:pPr>
              <w:pStyle w:val="OtherTableBody"/>
            </w:pPr>
            <w:r>
              <w:t>EIP</w:t>
            </w:r>
          </w:p>
        </w:tc>
        <w:tc>
          <w:tcPr>
            <w:tcW w:w="700" w:type="dxa"/>
          </w:tcPr>
          <w:p w14:paraId="776B716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FEA1D0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367D68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4.5.1.8</w:t>
            </w:r>
          </w:p>
        </w:tc>
      </w:tr>
      <w:tr w:rsidR="00940027" w14:paraId="1F00AF3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01469B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Parent</w:t>
            </w:r>
          </w:p>
        </w:tc>
        <w:tc>
          <w:tcPr>
            <w:tcW w:w="800" w:type="dxa"/>
          </w:tcPr>
          <w:p w14:paraId="0A2944C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00261</w:t>
            </w:r>
          </w:p>
        </w:tc>
        <w:tc>
          <w:tcPr>
            <w:tcW w:w="600" w:type="dxa"/>
          </w:tcPr>
          <w:p w14:paraId="6C3FC32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OBR</w:t>
            </w:r>
          </w:p>
        </w:tc>
        <w:tc>
          <w:tcPr>
            <w:tcW w:w="700" w:type="dxa"/>
          </w:tcPr>
          <w:p w14:paraId="652EB8F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29</w:t>
            </w:r>
          </w:p>
        </w:tc>
        <w:tc>
          <w:tcPr>
            <w:tcW w:w="600" w:type="dxa"/>
          </w:tcPr>
          <w:p w14:paraId="4C7A90B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200</w:t>
            </w:r>
          </w:p>
        </w:tc>
        <w:tc>
          <w:tcPr>
            <w:tcW w:w="600" w:type="dxa"/>
          </w:tcPr>
          <w:p w14:paraId="150E335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EIP</w:t>
            </w:r>
          </w:p>
        </w:tc>
        <w:tc>
          <w:tcPr>
            <w:tcW w:w="700" w:type="dxa"/>
          </w:tcPr>
          <w:p w14:paraId="5CD4644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5B18B3B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DB25F5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4.5.3.29</w:t>
            </w:r>
          </w:p>
        </w:tc>
      </w:tr>
      <w:tr w:rsidR="00940027" w14:paraId="7D1EF5E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84E178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Parent Document Number</w:t>
            </w:r>
          </w:p>
        </w:tc>
        <w:tc>
          <w:tcPr>
            <w:tcW w:w="800" w:type="dxa"/>
          </w:tcPr>
          <w:p w14:paraId="66E8CA37" w14:textId="77777777" w:rsidR="00940027" w:rsidRDefault="00940027">
            <w:pPr>
              <w:pStyle w:val="OtherTableBody"/>
              <w:jc w:val="center"/>
            </w:pPr>
            <w:r>
              <w:t>00926</w:t>
            </w:r>
          </w:p>
        </w:tc>
        <w:tc>
          <w:tcPr>
            <w:tcW w:w="600" w:type="dxa"/>
          </w:tcPr>
          <w:p w14:paraId="0BA280B7" w14:textId="77777777" w:rsidR="00940027" w:rsidRDefault="00940027">
            <w:pPr>
              <w:pStyle w:val="OtherTableBody"/>
              <w:jc w:val="center"/>
            </w:pPr>
            <w:r>
              <w:t>TXA</w:t>
            </w:r>
          </w:p>
        </w:tc>
        <w:tc>
          <w:tcPr>
            <w:tcW w:w="700" w:type="dxa"/>
          </w:tcPr>
          <w:p w14:paraId="7430B30F" w14:textId="77777777" w:rsidR="00940027" w:rsidRDefault="00940027">
            <w:pPr>
              <w:pStyle w:val="OtherTableBody"/>
            </w:pPr>
            <w:r>
              <w:t>13</w:t>
            </w:r>
          </w:p>
        </w:tc>
        <w:tc>
          <w:tcPr>
            <w:tcW w:w="600" w:type="dxa"/>
          </w:tcPr>
          <w:p w14:paraId="0B524AB4" w14:textId="77777777" w:rsidR="00940027" w:rsidRDefault="00940027">
            <w:pPr>
              <w:pStyle w:val="OtherTableBody"/>
            </w:pPr>
            <w:r>
              <w:t>30</w:t>
            </w:r>
          </w:p>
        </w:tc>
        <w:tc>
          <w:tcPr>
            <w:tcW w:w="600" w:type="dxa"/>
          </w:tcPr>
          <w:p w14:paraId="6F087F6E" w14:textId="77777777" w:rsidR="00940027" w:rsidRDefault="00940027">
            <w:pPr>
              <w:pStyle w:val="OtherTableBody"/>
            </w:pPr>
            <w:r>
              <w:t>EI</w:t>
            </w:r>
          </w:p>
        </w:tc>
        <w:tc>
          <w:tcPr>
            <w:tcW w:w="700" w:type="dxa"/>
          </w:tcPr>
          <w:p w14:paraId="340D86F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5FF69B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286EC2B" w14:textId="77777777" w:rsidR="00940027" w:rsidRDefault="00940027">
            <w:pPr>
              <w:pStyle w:val="OtherTableBody"/>
            </w:pPr>
            <w:r>
              <w:t>9.6.1.13</w:t>
            </w:r>
          </w:p>
        </w:tc>
      </w:tr>
      <w:tr w:rsidR="00940027" w14:paraId="174ACD0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7CD69CE" w14:textId="77777777" w:rsidR="00940027" w:rsidRDefault="00940027">
            <w:pPr>
              <w:pStyle w:val="OtherTableBody"/>
            </w:pPr>
            <w:r>
              <w:t>Parent Filler Appointment ID</w:t>
            </w:r>
          </w:p>
        </w:tc>
        <w:tc>
          <w:tcPr>
            <w:tcW w:w="800" w:type="dxa"/>
          </w:tcPr>
          <w:p w14:paraId="0E60BC1C" w14:textId="77777777" w:rsidR="00940027" w:rsidRDefault="00940027">
            <w:pPr>
              <w:pStyle w:val="OtherTableBody"/>
              <w:jc w:val="center"/>
            </w:pPr>
            <w:r>
              <w:t>00882</w:t>
            </w:r>
          </w:p>
        </w:tc>
        <w:tc>
          <w:tcPr>
            <w:tcW w:w="600" w:type="dxa"/>
          </w:tcPr>
          <w:p w14:paraId="301D4175" w14:textId="77777777" w:rsidR="00940027" w:rsidRDefault="00940027">
            <w:pPr>
              <w:pStyle w:val="OtherTableBody"/>
              <w:jc w:val="center"/>
            </w:pPr>
            <w:r>
              <w:t>SCH</w:t>
            </w:r>
          </w:p>
        </w:tc>
        <w:tc>
          <w:tcPr>
            <w:tcW w:w="700" w:type="dxa"/>
          </w:tcPr>
          <w:p w14:paraId="6D6503B0" w14:textId="77777777" w:rsidR="00940027" w:rsidRDefault="00940027">
            <w:pPr>
              <w:pStyle w:val="OtherTableBody"/>
            </w:pPr>
            <w:r>
              <w:t>24</w:t>
            </w:r>
          </w:p>
        </w:tc>
        <w:tc>
          <w:tcPr>
            <w:tcW w:w="600" w:type="dxa"/>
          </w:tcPr>
          <w:p w14:paraId="574B5D23" w14:textId="77777777" w:rsidR="00940027" w:rsidRDefault="00940027">
            <w:pPr>
              <w:pStyle w:val="OtherTableBody"/>
            </w:pPr>
            <w:r>
              <w:t>75</w:t>
            </w:r>
          </w:p>
        </w:tc>
        <w:tc>
          <w:tcPr>
            <w:tcW w:w="600" w:type="dxa"/>
          </w:tcPr>
          <w:p w14:paraId="0140FEA1" w14:textId="77777777" w:rsidR="00940027" w:rsidRDefault="00940027">
            <w:pPr>
              <w:pStyle w:val="OtherTableBody"/>
            </w:pPr>
            <w:r>
              <w:t>EI</w:t>
            </w:r>
          </w:p>
        </w:tc>
        <w:tc>
          <w:tcPr>
            <w:tcW w:w="700" w:type="dxa"/>
          </w:tcPr>
          <w:p w14:paraId="3575241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9F5F8F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C5C2D83" w14:textId="77777777" w:rsidR="00940027" w:rsidRDefault="00940027">
            <w:pPr>
              <w:pStyle w:val="OtherTableBody"/>
            </w:pPr>
            <w:r>
              <w:t>10.6.2.24</w:t>
            </w:r>
          </w:p>
        </w:tc>
      </w:tr>
      <w:tr w:rsidR="00940027" w14:paraId="0C6D6A6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BA7BE70" w14:textId="77777777" w:rsidR="00940027" w:rsidRDefault="00940027">
            <w:pPr>
              <w:pStyle w:val="OtherTableBody"/>
            </w:pPr>
            <w:r>
              <w:t>Parent Filler Appointment ID</w:t>
            </w:r>
          </w:p>
        </w:tc>
        <w:tc>
          <w:tcPr>
            <w:tcW w:w="800" w:type="dxa"/>
          </w:tcPr>
          <w:p w14:paraId="5D419A10" w14:textId="77777777" w:rsidR="00940027" w:rsidRDefault="00940027">
            <w:pPr>
              <w:pStyle w:val="OtherTableBody"/>
              <w:jc w:val="center"/>
            </w:pPr>
            <w:r>
              <w:t>00882</w:t>
            </w:r>
          </w:p>
        </w:tc>
        <w:tc>
          <w:tcPr>
            <w:tcW w:w="600" w:type="dxa"/>
          </w:tcPr>
          <w:p w14:paraId="38C04DAD" w14:textId="77777777" w:rsidR="00940027" w:rsidRDefault="00940027">
            <w:pPr>
              <w:pStyle w:val="OtherTableBody"/>
              <w:jc w:val="center"/>
            </w:pPr>
            <w:r>
              <w:t>ARQ</w:t>
            </w:r>
          </w:p>
        </w:tc>
        <w:tc>
          <w:tcPr>
            <w:tcW w:w="700" w:type="dxa"/>
          </w:tcPr>
          <w:p w14:paraId="4470B4F9" w14:textId="77777777" w:rsidR="00940027" w:rsidRDefault="00940027">
            <w:pPr>
              <w:pStyle w:val="OtherTableBody"/>
            </w:pPr>
            <w:r>
              <w:t>23</w:t>
            </w:r>
          </w:p>
        </w:tc>
        <w:tc>
          <w:tcPr>
            <w:tcW w:w="600" w:type="dxa"/>
          </w:tcPr>
          <w:p w14:paraId="32DB871B" w14:textId="77777777" w:rsidR="00940027" w:rsidRDefault="00940027">
            <w:pPr>
              <w:pStyle w:val="OtherTableBody"/>
            </w:pPr>
            <w:r>
              <w:t>75</w:t>
            </w:r>
          </w:p>
        </w:tc>
        <w:tc>
          <w:tcPr>
            <w:tcW w:w="600" w:type="dxa"/>
          </w:tcPr>
          <w:p w14:paraId="2ADAD7B3" w14:textId="77777777" w:rsidR="00940027" w:rsidRDefault="00940027">
            <w:pPr>
              <w:pStyle w:val="OtherTableBody"/>
            </w:pPr>
            <w:r>
              <w:t>EI</w:t>
            </w:r>
          </w:p>
        </w:tc>
        <w:tc>
          <w:tcPr>
            <w:tcW w:w="700" w:type="dxa"/>
          </w:tcPr>
          <w:p w14:paraId="2891AD0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7A84F9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F034B53" w14:textId="77777777" w:rsidR="00940027" w:rsidRDefault="00940027">
            <w:pPr>
              <w:pStyle w:val="OtherTableBody"/>
            </w:pPr>
            <w:r>
              <w:t>10.6.1.23</w:t>
            </w:r>
          </w:p>
        </w:tc>
      </w:tr>
      <w:tr w:rsidR="00940027" w14:paraId="5D93BA8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C987EB5" w14:textId="77777777" w:rsidR="00940027" w:rsidRDefault="00940027">
            <w:pPr>
              <w:pStyle w:val="OtherTableBody"/>
            </w:pPr>
            <w:r>
              <w:t>Parent Placer Appointment ID</w:t>
            </w:r>
          </w:p>
        </w:tc>
        <w:tc>
          <w:tcPr>
            <w:tcW w:w="800" w:type="dxa"/>
          </w:tcPr>
          <w:p w14:paraId="6141DEE9" w14:textId="77777777" w:rsidR="00940027" w:rsidRDefault="00940027">
            <w:pPr>
              <w:pStyle w:val="OtherTableBody"/>
              <w:jc w:val="center"/>
            </w:pPr>
            <w:r>
              <w:t>00881</w:t>
            </w:r>
          </w:p>
        </w:tc>
        <w:tc>
          <w:tcPr>
            <w:tcW w:w="600" w:type="dxa"/>
          </w:tcPr>
          <w:p w14:paraId="371185D5" w14:textId="77777777" w:rsidR="00940027" w:rsidRDefault="00940027">
            <w:pPr>
              <w:pStyle w:val="OtherTableBody"/>
              <w:jc w:val="center"/>
            </w:pPr>
            <w:r>
              <w:t>ARQ</w:t>
            </w:r>
          </w:p>
        </w:tc>
        <w:tc>
          <w:tcPr>
            <w:tcW w:w="700" w:type="dxa"/>
          </w:tcPr>
          <w:p w14:paraId="36481984" w14:textId="77777777" w:rsidR="00940027" w:rsidRDefault="00940027">
            <w:pPr>
              <w:pStyle w:val="OtherTableBody"/>
            </w:pPr>
            <w:r>
              <w:t>22</w:t>
            </w:r>
          </w:p>
        </w:tc>
        <w:tc>
          <w:tcPr>
            <w:tcW w:w="600" w:type="dxa"/>
          </w:tcPr>
          <w:p w14:paraId="0707AE54" w14:textId="77777777" w:rsidR="00940027" w:rsidRDefault="00940027">
            <w:pPr>
              <w:pStyle w:val="OtherTableBody"/>
            </w:pPr>
            <w:r>
              <w:t>75</w:t>
            </w:r>
          </w:p>
        </w:tc>
        <w:tc>
          <w:tcPr>
            <w:tcW w:w="600" w:type="dxa"/>
          </w:tcPr>
          <w:p w14:paraId="4CB78A08" w14:textId="77777777" w:rsidR="00940027" w:rsidRDefault="00940027">
            <w:pPr>
              <w:pStyle w:val="OtherTableBody"/>
            </w:pPr>
            <w:r>
              <w:t>EI</w:t>
            </w:r>
          </w:p>
        </w:tc>
        <w:tc>
          <w:tcPr>
            <w:tcW w:w="700" w:type="dxa"/>
          </w:tcPr>
          <w:p w14:paraId="3837339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8C3FEA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20D26BB" w14:textId="77777777" w:rsidR="00940027" w:rsidRDefault="00940027">
            <w:pPr>
              <w:pStyle w:val="OtherTableBody"/>
            </w:pPr>
            <w:r>
              <w:t>10.6.1.22</w:t>
            </w:r>
          </w:p>
        </w:tc>
      </w:tr>
      <w:tr w:rsidR="00940027" w14:paraId="2BD19E1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767009F" w14:textId="77777777" w:rsidR="00940027" w:rsidRDefault="00940027">
            <w:pPr>
              <w:pStyle w:val="OtherTableBody"/>
            </w:pPr>
            <w:r>
              <w:t>Parent Placer Appointment ID</w:t>
            </w:r>
          </w:p>
        </w:tc>
        <w:tc>
          <w:tcPr>
            <w:tcW w:w="800" w:type="dxa"/>
          </w:tcPr>
          <w:p w14:paraId="158F7CC0" w14:textId="77777777" w:rsidR="00940027" w:rsidRDefault="00940027">
            <w:pPr>
              <w:pStyle w:val="OtherTableBody"/>
              <w:jc w:val="center"/>
            </w:pPr>
            <w:r>
              <w:t>00881</w:t>
            </w:r>
          </w:p>
        </w:tc>
        <w:tc>
          <w:tcPr>
            <w:tcW w:w="600" w:type="dxa"/>
          </w:tcPr>
          <w:p w14:paraId="3CB192F0" w14:textId="77777777" w:rsidR="00940027" w:rsidRDefault="00940027">
            <w:pPr>
              <w:pStyle w:val="OtherTableBody"/>
              <w:jc w:val="center"/>
            </w:pPr>
            <w:r>
              <w:t>SCH</w:t>
            </w:r>
          </w:p>
        </w:tc>
        <w:tc>
          <w:tcPr>
            <w:tcW w:w="700" w:type="dxa"/>
          </w:tcPr>
          <w:p w14:paraId="035EDC14" w14:textId="77777777" w:rsidR="00940027" w:rsidRDefault="00940027">
            <w:pPr>
              <w:pStyle w:val="OtherTableBody"/>
            </w:pPr>
            <w:r>
              <w:t>23</w:t>
            </w:r>
          </w:p>
        </w:tc>
        <w:tc>
          <w:tcPr>
            <w:tcW w:w="600" w:type="dxa"/>
          </w:tcPr>
          <w:p w14:paraId="692DAB67" w14:textId="77777777" w:rsidR="00940027" w:rsidRDefault="00940027">
            <w:pPr>
              <w:pStyle w:val="OtherTableBody"/>
            </w:pPr>
            <w:r>
              <w:t>75</w:t>
            </w:r>
          </w:p>
        </w:tc>
        <w:tc>
          <w:tcPr>
            <w:tcW w:w="600" w:type="dxa"/>
          </w:tcPr>
          <w:p w14:paraId="18157AD8" w14:textId="77777777" w:rsidR="00940027" w:rsidRDefault="00940027">
            <w:pPr>
              <w:pStyle w:val="OtherTableBody"/>
            </w:pPr>
            <w:r>
              <w:t>EI</w:t>
            </w:r>
          </w:p>
        </w:tc>
        <w:tc>
          <w:tcPr>
            <w:tcW w:w="700" w:type="dxa"/>
          </w:tcPr>
          <w:p w14:paraId="0B165D9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410B79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05F872D" w14:textId="77777777" w:rsidR="00940027" w:rsidRDefault="00940027">
            <w:pPr>
              <w:pStyle w:val="OtherTableBody"/>
            </w:pPr>
            <w:r>
              <w:t>10.6.2.23</w:t>
            </w:r>
          </w:p>
        </w:tc>
      </w:tr>
      <w:tr w:rsidR="00940027" w14:paraId="2BA6B3B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3AAC2E8" w14:textId="77777777" w:rsidR="00940027" w:rsidRDefault="00940027">
            <w:pPr>
              <w:pStyle w:val="OtherTableBody"/>
            </w:pPr>
            <w:r>
              <w:t>Parent Result</w:t>
            </w:r>
          </w:p>
        </w:tc>
        <w:tc>
          <w:tcPr>
            <w:tcW w:w="800" w:type="dxa"/>
          </w:tcPr>
          <w:p w14:paraId="6903FCFE" w14:textId="77777777" w:rsidR="00940027" w:rsidRDefault="00940027">
            <w:pPr>
              <w:pStyle w:val="OtherTableBody"/>
              <w:jc w:val="center"/>
            </w:pPr>
            <w:r>
              <w:t>00259</w:t>
            </w:r>
          </w:p>
        </w:tc>
        <w:tc>
          <w:tcPr>
            <w:tcW w:w="600" w:type="dxa"/>
          </w:tcPr>
          <w:p w14:paraId="590D9DC0" w14:textId="77777777" w:rsidR="00940027" w:rsidRDefault="00940027">
            <w:pPr>
              <w:pStyle w:val="OtherTableBody"/>
              <w:jc w:val="center"/>
            </w:pPr>
            <w:r>
              <w:t>OBR</w:t>
            </w:r>
          </w:p>
        </w:tc>
        <w:tc>
          <w:tcPr>
            <w:tcW w:w="700" w:type="dxa"/>
          </w:tcPr>
          <w:p w14:paraId="7A69A3CA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41BD82CE" w14:textId="77777777" w:rsidR="00940027" w:rsidRDefault="00940027">
            <w:pPr>
              <w:pStyle w:val="OtherTableBody"/>
            </w:pPr>
            <w:r>
              <w:t>400</w:t>
            </w:r>
          </w:p>
        </w:tc>
        <w:tc>
          <w:tcPr>
            <w:tcW w:w="600" w:type="dxa"/>
          </w:tcPr>
          <w:p w14:paraId="1E4FED95" w14:textId="77777777" w:rsidR="00940027" w:rsidRDefault="00940027">
            <w:pPr>
              <w:pStyle w:val="OtherTableBody"/>
            </w:pPr>
            <w:r>
              <w:t>PRL</w:t>
            </w:r>
          </w:p>
        </w:tc>
        <w:tc>
          <w:tcPr>
            <w:tcW w:w="700" w:type="dxa"/>
          </w:tcPr>
          <w:p w14:paraId="7B5A314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E22AF2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3A5D345" w14:textId="77777777" w:rsidR="00940027" w:rsidRDefault="00940027">
            <w:pPr>
              <w:pStyle w:val="OtherTableBody"/>
            </w:pPr>
            <w:r>
              <w:t>4.5.3.26</w:t>
            </w:r>
          </w:p>
        </w:tc>
      </w:tr>
      <w:tr w:rsidR="00940027" w14:paraId="36E2230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5494F6B" w14:textId="77777777" w:rsidR="00940027" w:rsidRDefault="00940027">
            <w:pPr>
              <w:pStyle w:val="OtherTableBody"/>
            </w:pPr>
            <w:r>
              <w:t>Pathway Established Date/Time</w:t>
            </w:r>
          </w:p>
        </w:tc>
        <w:tc>
          <w:tcPr>
            <w:tcW w:w="800" w:type="dxa"/>
          </w:tcPr>
          <w:p w14:paraId="587890D7" w14:textId="77777777" w:rsidR="00940027" w:rsidRDefault="00940027">
            <w:pPr>
              <w:pStyle w:val="OtherTableBody"/>
              <w:jc w:val="center"/>
            </w:pPr>
            <w:r>
              <w:t>01209</w:t>
            </w:r>
          </w:p>
        </w:tc>
        <w:tc>
          <w:tcPr>
            <w:tcW w:w="600" w:type="dxa"/>
          </w:tcPr>
          <w:p w14:paraId="24596132" w14:textId="77777777" w:rsidR="00940027" w:rsidRDefault="00940027">
            <w:pPr>
              <w:pStyle w:val="OtherTableBody"/>
              <w:jc w:val="center"/>
            </w:pPr>
            <w:r>
              <w:t>PTH</w:t>
            </w:r>
          </w:p>
        </w:tc>
        <w:tc>
          <w:tcPr>
            <w:tcW w:w="700" w:type="dxa"/>
          </w:tcPr>
          <w:p w14:paraId="13F293E2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5C1FFAF9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51EC134C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68AD399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886BCF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40CB755" w14:textId="77777777" w:rsidR="00940027" w:rsidRDefault="00940027">
            <w:pPr>
              <w:pStyle w:val="OtherTableBody"/>
            </w:pPr>
            <w:r>
              <w:t>12.4.4.4</w:t>
            </w:r>
          </w:p>
        </w:tc>
      </w:tr>
      <w:tr w:rsidR="00940027" w14:paraId="62C387B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C6693A5" w14:textId="77777777" w:rsidR="00940027" w:rsidRDefault="00940027">
            <w:pPr>
              <w:pStyle w:val="OtherTableBody"/>
            </w:pPr>
            <w:r>
              <w:t>Pathway ID</w:t>
            </w:r>
          </w:p>
        </w:tc>
        <w:tc>
          <w:tcPr>
            <w:tcW w:w="800" w:type="dxa"/>
          </w:tcPr>
          <w:p w14:paraId="263ADB16" w14:textId="77777777" w:rsidR="00940027" w:rsidRDefault="00940027">
            <w:pPr>
              <w:pStyle w:val="OtherTableBody"/>
              <w:jc w:val="center"/>
            </w:pPr>
            <w:r>
              <w:t>01207</w:t>
            </w:r>
          </w:p>
        </w:tc>
        <w:tc>
          <w:tcPr>
            <w:tcW w:w="600" w:type="dxa"/>
          </w:tcPr>
          <w:p w14:paraId="3AF3B309" w14:textId="77777777" w:rsidR="00940027" w:rsidRDefault="00940027">
            <w:pPr>
              <w:pStyle w:val="OtherTableBody"/>
              <w:jc w:val="center"/>
            </w:pPr>
            <w:r>
              <w:t>PTH</w:t>
            </w:r>
          </w:p>
        </w:tc>
        <w:tc>
          <w:tcPr>
            <w:tcW w:w="700" w:type="dxa"/>
          </w:tcPr>
          <w:p w14:paraId="32282428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48FFDBBC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1A9DA6E6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2D1872B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DF6847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543BD58" w14:textId="77777777" w:rsidR="00940027" w:rsidRDefault="00940027">
            <w:pPr>
              <w:pStyle w:val="OtherTableBody"/>
            </w:pPr>
            <w:r>
              <w:t>12.4.4.2</w:t>
            </w:r>
          </w:p>
        </w:tc>
      </w:tr>
      <w:tr w:rsidR="00940027" w14:paraId="297356C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23AAB3D" w14:textId="77777777" w:rsidR="00940027" w:rsidRDefault="00940027">
            <w:pPr>
              <w:pStyle w:val="OtherTableBody"/>
            </w:pPr>
            <w:r>
              <w:t>Pathway Instance ID</w:t>
            </w:r>
          </w:p>
        </w:tc>
        <w:tc>
          <w:tcPr>
            <w:tcW w:w="800" w:type="dxa"/>
          </w:tcPr>
          <w:p w14:paraId="1FC7ED46" w14:textId="77777777" w:rsidR="00940027" w:rsidRDefault="00940027">
            <w:pPr>
              <w:pStyle w:val="OtherTableBody"/>
              <w:jc w:val="center"/>
            </w:pPr>
            <w:r>
              <w:t>01208</w:t>
            </w:r>
          </w:p>
        </w:tc>
        <w:tc>
          <w:tcPr>
            <w:tcW w:w="600" w:type="dxa"/>
          </w:tcPr>
          <w:p w14:paraId="53E64D0E" w14:textId="77777777" w:rsidR="00940027" w:rsidRDefault="00940027">
            <w:pPr>
              <w:pStyle w:val="OtherTableBody"/>
              <w:jc w:val="center"/>
            </w:pPr>
            <w:r>
              <w:t>PTH</w:t>
            </w:r>
          </w:p>
        </w:tc>
        <w:tc>
          <w:tcPr>
            <w:tcW w:w="700" w:type="dxa"/>
          </w:tcPr>
          <w:p w14:paraId="4526EC86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014CB3BD" w14:textId="77777777" w:rsidR="00940027" w:rsidRDefault="00940027">
            <w:pPr>
              <w:pStyle w:val="OtherTableBody"/>
            </w:pPr>
            <w:r>
              <w:t>60</w:t>
            </w:r>
          </w:p>
        </w:tc>
        <w:tc>
          <w:tcPr>
            <w:tcW w:w="600" w:type="dxa"/>
          </w:tcPr>
          <w:p w14:paraId="76981214" w14:textId="77777777" w:rsidR="00940027" w:rsidRDefault="00940027">
            <w:pPr>
              <w:pStyle w:val="OtherTableBody"/>
            </w:pPr>
            <w:r>
              <w:t>EI</w:t>
            </w:r>
          </w:p>
        </w:tc>
        <w:tc>
          <w:tcPr>
            <w:tcW w:w="700" w:type="dxa"/>
          </w:tcPr>
          <w:p w14:paraId="42FA80D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F2E0CA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4A92EC0" w14:textId="77777777" w:rsidR="00940027" w:rsidRDefault="00940027">
            <w:pPr>
              <w:pStyle w:val="OtherTableBody"/>
            </w:pPr>
            <w:r>
              <w:t>12.4.4.3</w:t>
            </w:r>
          </w:p>
        </w:tc>
      </w:tr>
      <w:tr w:rsidR="00940027" w14:paraId="1D9B60D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8D55175" w14:textId="77777777" w:rsidR="00940027" w:rsidRDefault="00940027">
            <w:pPr>
              <w:pStyle w:val="OtherTableBody"/>
            </w:pPr>
            <w:r>
              <w:t>Pathway Life Cycle Status</w:t>
            </w:r>
          </w:p>
        </w:tc>
        <w:tc>
          <w:tcPr>
            <w:tcW w:w="800" w:type="dxa"/>
          </w:tcPr>
          <w:p w14:paraId="3AA2D9AF" w14:textId="77777777" w:rsidR="00940027" w:rsidRDefault="00940027">
            <w:pPr>
              <w:pStyle w:val="OtherTableBody"/>
              <w:jc w:val="center"/>
            </w:pPr>
            <w:r>
              <w:t>01210</w:t>
            </w:r>
          </w:p>
        </w:tc>
        <w:tc>
          <w:tcPr>
            <w:tcW w:w="600" w:type="dxa"/>
          </w:tcPr>
          <w:p w14:paraId="1485E2CC" w14:textId="77777777" w:rsidR="00940027" w:rsidRDefault="00940027">
            <w:pPr>
              <w:pStyle w:val="OtherTableBody"/>
              <w:jc w:val="center"/>
            </w:pPr>
            <w:r>
              <w:t>PTH</w:t>
            </w:r>
          </w:p>
        </w:tc>
        <w:tc>
          <w:tcPr>
            <w:tcW w:w="700" w:type="dxa"/>
          </w:tcPr>
          <w:p w14:paraId="6F5A65E0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7A03444C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6A60169C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03505A6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CA810C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6999950" w14:textId="77777777" w:rsidR="00940027" w:rsidRDefault="00940027">
            <w:pPr>
              <w:pStyle w:val="OtherTableBody"/>
            </w:pPr>
            <w:r>
              <w:t>12.4.4.5</w:t>
            </w:r>
          </w:p>
        </w:tc>
      </w:tr>
      <w:tr w:rsidR="00940027" w14:paraId="62EFAA0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CDDE1BA" w14:textId="77777777" w:rsidR="00940027" w:rsidRDefault="00940027">
            <w:pPr>
              <w:pStyle w:val="OtherTableBody"/>
            </w:pPr>
            <w:r>
              <w:t>Patient Account Number</w:t>
            </w:r>
          </w:p>
        </w:tc>
        <w:tc>
          <w:tcPr>
            <w:tcW w:w="800" w:type="dxa"/>
          </w:tcPr>
          <w:p w14:paraId="1729986E" w14:textId="77777777" w:rsidR="00940027" w:rsidRDefault="00940027">
            <w:pPr>
              <w:pStyle w:val="OtherTableBody"/>
              <w:jc w:val="center"/>
            </w:pPr>
            <w:r>
              <w:t>00121</w:t>
            </w:r>
          </w:p>
        </w:tc>
        <w:tc>
          <w:tcPr>
            <w:tcW w:w="600" w:type="dxa"/>
          </w:tcPr>
          <w:p w14:paraId="31C9712E" w14:textId="77777777" w:rsidR="00940027" w:rsidRDefault="00940027">
            <w:pPr>
              <w:pStyle w:val="OtherTableBody"/>
              <w:jc w:val="center"/>
            </w:pPr>
            <w:r>
              <w:t>PID</w:t>
            </w:r>
          </w:p>
        </w:tc>
        <w:tc>
          <w:tcPr>
            <w:tcW w:w="700" w:type="dxa"/>
          </w:tcPr>
          <w:p w14:paraId="1807B48D" w14:textId="77777777" w:rsidR="00940027" w:rsidRDefault="00940027">
            <w:pPr>
              <w:pStyle w:val="OtherTableBody"/>
            </w:pPr>
            <w:r>
              <w:t>18</w:t>
            </w:r>
          </w:p>
        </w:tc>
        <w:tc>
          <w:tcPr>
            <w:tcW w:w="600" w:type="dxa"/>
          </w:tcPr>
          <w:p w14:paraId="7AA63998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55FC7B25" w14:textId="77777777" w:rsidR="00940027" w:rsidRDefault="00940027">
            <w:pPr>
              <w:pStyle w:val="OtherTableBody"/>
            </w:pPr>
            <w:r>
              <w:t>CX</w:t>
            </w:r>
          </w:p>
        </w:tc>
        <w:tc>
          <w:tcPr>
            <w:tcW w:w="700" w:type="dxa"/>
          </w:tcPr>
          <w:p w14:paraId="520D2F4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EDAB14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6CF8A0C" w14:textId="77777777" w:rsidR="00940027" w:rsidRDefault="00940027">
            <w:pPr>
              <w:pStyle w:val="OtherTableBody"/>
            </w:pPr>
            <w:r>
              <w:t>3.4.2.18</w:t>
            </w:r>
          </w:p>
        </w:tc>
      </w:tr>
      <w:tr w:rsidR="00940027" w14:paraId="2977B34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F59B252" w14:textId="77777777" w:rsidR="00940027" w:rsidRDefault="00940027">
            <w:pPr>
              <w:pStyle w:val="OtherTableBody"/>
            </w:pPr>
            <w:r>
              <w:t>Patient Address</w:t>
            </w:r>
          </w:p>
        </w:tc>
        <w:tc>
          <w:tcPr>
            <w:tcW w:w="800" w:type="dxa"/>
          </w:tcPr>
          <w:p w14:paraId="4F1AB1F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00114</w:t>
            </w:r>
          </w:p>
        </w:tc>
        <w:tc>
          <w:tcPr>
            <w:tcW w:w="600" w:type="dxa"/>
          </w:tcPr>
          <w:p w14:paraId="4E2ABAE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PID</w:t>
            </w:r>
          </w:p>
        </w:tc>
        <w:tc>
          <w:tcPr>
            <w:tcW w:w="700" w:type="dxa"/>
          </w:tcPr>
          <w:p w14:paraId="58503BA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11</w:t>
            </w:r>
          </w:p>
        </w:tc>
        <w:tc>
          <w:tcPr>
            <w:tcW w:w="600" w:type="dxa"/>
          </w:tcPr>
          <w:p w14:paraId="190C6CE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CBB86F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XAD</w:t>
            </w:r>
          </w:p>
        </w:tc>
        <w:tc>
          <w:tcPr>
            <w:tcW w:w="700" w:type="dxa"/>
          </w:tcPr>
          <w:p w14:paraId="11361E9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643FF3F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47F79F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3.4.2.11</w:t>
            </w:r>
          </w:p>
        </w:tc>
      </w:tr>
      <w:tr w:rsidR="00940027" w14:paraId="428F902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02598D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Patient Alias</w:t>
            </w:r>
          </w:p>
        </w:tc>
        <w:tc>
          <w:tcPr>
            <w:tcW w:w="800" w:type="dxa"/>
          </w:tcPr>
          <w:p w14:paraId="6D66299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00112</w:t>
            </w:r>
          </w:p>
        </w:tc>
        <w:tc>
          <w:tcPr>
            <w:tcW w:w="600" w:type="dxa"/>
          </w:tcPr>
          <w:p w14:paraId="0356F88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PID</w:t>
            </w:r>
          </w:p>
        </w:tc>
        <w:tc>
          <w:tcPr>
            <w:tcW w:w="700" w:type="dxa"/>
          </w:tcPr>
          <w:p w14:paraId="3A89F99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9</w:t>
            </w:r>
          </w:p>
        </w:tc>
        <w:tc>
          <w:tcPr>
            <w:tcW w:w="600" w:type="dxa"/>
          </w:tcPr>
          <w:p w14:paraId="5A38CA7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FBBB19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XPN</w:t>
            </w:r>
          </w:p>
        </w:tc>
        <w:tc>
          <w:tcPr>
            <w:tcW w:w="700" w:type="dxa"/>
          </w:tcPr>
          <w:p w14:paraId="6E9995F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151B454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23E7EB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3.4.2.9</w:t>
            </w:r>
          </w:p>
        </w:tc>
      </w:tr>
      <w:tr w:rsidR="00940027" w14:paraId="13D3D37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89A6DC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Patient Charge Adjustment Code</w:t>
            </w:r>
          </w:p>
        </w:tc>
        <w:tc>
          <w:tcPr>
            <w:tcW w:w="800" w:type="dxa"/>
          </w:tcPr>
          <w:p w14:paraId="77715E6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00731</w:t>
            </w:r>
          </w:p>
        </w:tc>
        <w:tc>
          <w:tcPr>
            <w:tcW w:w="600" w:type="dxa"/>
          </w:tcPr>
          <w:p w14:paraId="5340693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PV2</w:t>
            </w:r>
          </w:p>
        </w:tc>
        <w:tc>
          <w:tcPr>
            <w:tcW w:w="700" w:type="dxa"/>
          </w:tcPr>
          <w:p w14:paraId="6911594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30</w:t>
            </w:r>
          </w:p>
        </w:tc>
        <w:tc>
          <w:tcPr>
            <w:tcW w:w="600" w:type="dxa"/>
          </w:tcPr>
          <w:p w14:paraId="599B64D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3977863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396488C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60DF245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0218</w:t>
            </w:r>
          </w:p>
        </w:tc>
        <w:tc>
          <w:tcPr>
            <w:tcW w:w="942" w:type="dxa"/>
          </w:tcPr>
          <w:p w14:paraId="6B82CBD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3.4.4.30</w:t>
            </w:r>
          </w:p>
        </w:tc>
      </w:tr>
      <w:tr w:rsidR="00940027" w14:paraId="15F9FFC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063A77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Patient Class</w:t>
            </w:r>
          </w:p>
        </w:tc>
        <w:tc>
          <w:tcPr>
            <w:tcW w:w="800" w:type="dxa"/>
          </w:tcPr>
          <w:p w14:paraId="4A1D2F8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00132</w:t>
            </w:r>
          </w:p>
        </w:tc>
        <w:tc>
          <w:tcPr>
            <w:tcW w:w="600" w:type="dxa"/>
          </w:tcPr>
          <w:p w14:paraId="5CB5A5C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PV1</w:t>
            </w:r>
          </w:p>
        </w:tc>
        <w:tc>
          <w:tcPr>
            <w:tcW w:w="700" w:type="dxa"/>
          </w:tcPr>
          <w:p w14:paraId="3FA5018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38379FA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48F3E7A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IS</w:t>
            </w:r>
          </w:p>
        </w:tc>
        <w:tc>
          <w:tcPr>
            <w:tcW w:w="700" w:type="dxa"/>
          </w:tcPr>
          <w:p w14:paraId="500B281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570EEC0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0004</w:t>
            </w:r>
          </w:p>
        </w:tc>
        <w:tc>
          <w:tcPr>
            <w:tcW w:w="942" w:type="dxa"/>
          </w:tcPr>
          <w:p w14:paraId="728290C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3.4.3.2</w:t>
            </w:r>
          </w:p>
        </w:tc>
      </w:tr>
      <w:tr w:rsidR="00940027" w14:paraId="55E5113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2D595E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Patient Condition Code</w:t>
            </w:r>
          </w:p>
        </w:tc>
        <w:tc>
          <w:tcPr>
            <w:tcW w:w="800" w:type="dxa"/>
          </w:tcPr>
          <w:p w14:paraId="46E4DCB8" w14:textId="77777777" w:rsidR="00940027" w:rsidRDefault="00940027">
            <w:pPr>
              <w:pStyle w:val="OtherTableBody"/>
              <w:jc w:val="center"/>
            </w:pPr>
            <w:r>
              <w:t>01547</w:t>
            </w:r>
          </w:p>
        </w:tc>
        <w:tc>
          <w:tcPr>
            <w:tcW w:w="600" w:type="dxa"/>
          </w:tcPr>
          <w:p w14:paraId="54F446D9" w14:textId="77777777" w:rsidR="00940027" w:rsidRDefault="00940027">
            <w:pPr>
              <w:pStyle w:val="OtherTableBody"/>
              <w:jc w:val="center"/>
            </w:pPr>
            <w:r>
              <w:t>PV2</w:t>
            </w:r>
          </w:p>
        </w:tc>
        <w:tc>
          <w:tcPr>
            <w:tcW w:w="700" w:type="dxa"/>
          </w:tcPr>
          <w:p w14:paraId="3A4EE207" w14:textId="77777777" w:rsidR="00940027" w:rsidRDefault="00940027">
            <w:pPr>
              <w:pStyle w:val="OtherTableBody"/>
            </w:pPr>
            <w:r>
              <w:t>42</w:t>
            </w:r>
          </w:p>
        </w:tc>
        <w:tc>
          <w:tcPr>
            <w:tcW w:w="600" w:type="dxa"/>
          </w:tcPr>
          <w:p w14:paraId="7F41EF4B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1F861EC3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7756E4E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B981F06" w14:textId="77777777" w:rsidR="00940027" w:rsidRDefault="00940027">
            <w:pPr>
              <w:pStyle w:val="OtherTableBody"/>
              <w:jc w:val="center"/>
            </w:pPr>
            <w:r>
              <w:t>0434</w:t>
            </w:r>
          </w:p>
        </w:tc>
        <w:tc>
          <w:tcPr>
            <w:tcW w:w="942" w:type="dxa"/>
          </w:tcPr>
          <w:p w14:paraId="75EB1081" w14:textId="77777777" w:rsidR="00940027" w:rsidRDefault="00940027">
            <w:pPr>
              <w:pStyle w:val="OtherTableBody"/>
            </w:pPr>
            <w:r>
              <w:t>3.4.4.42</w:t>
            </w:r>
          </w:p>
        </w:tc>
      </w:tr>
      <w:tr w:rsidR="00940027" w14:paraId="7677182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FD21145" w14:textId="77777777" w:rsidR="00940027" w:rsidRDefault="00940027">
            <w:pPr>
              <w:pStyle w:val="OtherTableBody"/>
            </w:pPr>
            <w:r>
              <w:t>Patient Death Date and Time</w:t>
            </w:r>
          </w:p>
        </w:tc>
        <w:tc>
          <w:tcPr>
            <w:tcW w:w="800" w:type="dxa"/>
          </w:tcPr>
          <w:p w14:paraId="48ED56F0" w14:textId="77777777" w:rsidR="00940027" w:rsidRDefault="00940027">
            <w:pPr>
              <w:pStyle w:val="OtherTableBody"/>
              <w:jc w:val="center"/>
            </w:pPr>
            <w:r>
              <w:t>00740</w:t>
            </w:r>
          </w:p>
        </w:tc>
        <w:tc>
          <w:tcPr>
            <w:tcW w:w="600" w:type="dxa"/>
          </w:tcPr>
          <w:p w14:paraId="542D0AFB" w14:textId="77777777" w:rsidR="00940027" w:rsidRDefault="00940027">
            <w:pPr>
              <w:pStyle w:val="OtherTableBody"/>
              <w:jc w:val="center"/>
            </w:pPr>
            <w:r>
              <w:t>PID</w:t>
            </w:r>
          </w:p>
        </w:tc>
        <w:tc>
          <w:tcPr>
            <w:tcW w:w="700" w:type="dxa"/>
          </w:tcPr>
          <w:p w14:paraId="5F0B1832" w14:textId="77777777" w:rsidR="00940027" w:rsidRDefault="00940027">
            <w:pPr>
              <w:pStyle w:val="OtherTableBody"/>
            </w:pPr>
            <w:r>
              <w:t>29</w:t>
            </w:r>
          </w:p>
        </w:tc>
        <w:tc>
          <w:tcPr>
            <w:tcW w:w="600" w:type="dxa"/>
          </w:tcPr>
          <w:p w14:paraId="47AC2E46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337813CA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209BF67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A4BE58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CB1A796" w14:textId="77777777" w:rsidR="00940027" w:rsidRDefault="00940027">
            <w:pPr>
              <w:pStyle w:val="OtherTableBody"/>
            </w:pPr>
            <w:r>
              <w:t>3.4.2.29</w:t>
            </w:r>
          </w:p>
        </w:tc>
      </w:tr>
      <w:tr w:rsidR="00940027" w14:paraId="4AE9C7C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1E5A6E5" w14:textId="77777777" w:rsidR="00940027" w:rsidRDefault="00940027">
            <w:pPr>
              <w:pStyle w:val="OtherTableBody"/>
            </w:pPr>
            <w:r>
              <w:t>Patient Death Indicator</w:t>
            </w:r>
          </w:p>
        </w:tc>
        <w:tc>
          <w:tcPr>
            <w:tcW w:w="800" w:type="dxa"/>
          </w:tcPr>
          <w:p w14:paraId="7240713C" w14:textId="77777777" w:rsidR="00940027" w:rsidRDefault="00940027">
            <w:pPr>
              <w:pStyle w:val="OtherTableBody"/>
              <w:jc w:val="center"/>
            </w:pPr>
            <w:r>
              <w:t>00741</w:t>
            </w:r>
          </w:p>
        </w:tc>
        <w:tc>
          <w:tcPr>
            <w:tcW w:w="600" w:type="dxa"/>
          </w:tcPr>
          <w:p w14:paraId="2D450708" w14:textId="77777777" w:rsidR="00940027" w:rsidRDefault="00940027">
            <w:pPr>
              <w:pStyle w:val="OtherTableBody"/>
              <w:jc w:val="center"/>
            </w:pPr>
            <w:r>
              <w:t>PID</w:t>
            </w:r>
          </w:p>
        </w:tc>
        <w:tc>
          <w:tcPr>
            <w:tcW w:w="700" w:type="dxa"/>
          </w:tcPr>
          <w:p w14:paraId="4C2B77AD" w14:textId="77777777" w:rsidR="00940027" w:rsidRDefault="00940027">
            <w:pPr>
              <w:pStyle w:val="OtherTableBody"/>
            </w:pPr>
            <w:r>
              <w:t>30</w:t>
            </w:r>
          </w:p>
        </w:tc>
        <w:tc>
          <w:tcPr>
            <w:tcW w:w="600" w:type="dxa"/>
          </w:tcPr>
          <w:p w14:paraId="3A9B0369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67DEABA2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646B538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470F8B5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7D01D8DE" w14:textId="77777777" w:rsidR="00940027" w:rsidRDefault="00940027">
            <w:pPr>
              <w:pStyle w:val="OtherTableBody"/>
            </w:pPr>
            <w:r>
              <w:t>3.4.2.30</w:t>
            </w:r>
          </w:p>
        </w:tc>
      </w:tr>
      <w:tr w:rsidR="00940027" w14:paraId="6B593D9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5A27610" w14:textId="77777777" w:rsidR="00940027" w:rsidRDefault="00940027">
            <w:pPr>
              <w:pStyle w:val="OtherTableBody"/>
            </w:pPr>
            <w:r>
              <w:t>Patient Evaluability Status</w:t>
            </w:r>
          </w:p>
        </w:tc>
        <w:tc>
          <w:tcPr>
            <w:tcW w:w="800" w:type="dxa"/>
          </w:tcPr>
          <w:p w14:paraId="449809F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01048</w:t>
            </w:r>
          </w:p>
        </w:tc>
        <w:tc>
          <w:tcPr>
            <w:tcW w:w="600" w:type="dxa"/>
          </w:tcPr>
          <w:p w14:paraId="17C2635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CSR</w:t>
            </w:r>
          </w:p>
        </w:tc>
        <w:tc>
          <w:tcPr>
            <w:tcW w:w="700" w:type="dxa"/>
          </w:tcPr>
          <w:p w14:paraId="176A56C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14</w:t>
            </w:r>
          </w:p>
        </w:tc>
        <w:tc>
          <w:tcPr>
            <w:tcW w:w="600" w:type="dxa"/>
          </w:tcPr>
          <w:p w14:paraId="658EE28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359572F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4169503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003734F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60F67E5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7.8.1.14</w:t>
            </w:r>
          </w:p>
        </w:tc>
      </w:tr>
      <w:tr w:rsidR="00940027" w14:paraId="3D88D1B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99DF49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Patient ID</w:t>
            </w:r>
          </w:p>
        </w:tc>
        <w:tc>
          <w:tcPr>
            <w:tcW w:w="800" w:type="dxa"/>
          </w:tcPr>
          <w:p w14:paraId="1BBC6FF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00105</w:t>
            </w:r>
          </w:p>
        </w:tc>
        <w:tc>
          <w:tcPr>
            <w:tcW w:w="600" w:type="dxa"/>
          </w:tcPr>
          <w:p w14:paraId="272011E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PID</w:t>
            </w:r>
          </w:p>
        </w:tc>
        <w:tc>
          <w:tcPr>
            <w:tcW w:w="700" w:type="dxa"/>
          </w:tcPr>
          <w:p w14:paraId="145C779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3A654C3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20</w:t>
            </w:r>
          </w:p>
        </w:tc>
        <w:tc>
          <w:tcPr>
            <w:tcW w:w="600" w:type="dxa"/>
          </w:tcPr>
          <w:p w14:paraId="5B2A1B8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CX</w:t>
            </w:r>
          </w:p>
        </w:tc>
        <w:tc>
          <w:tcPr>
            <w:tcW w:w="700" w:type="dxa"/>
          </w:tcPr>
          <w:p w14:paraId="796E9DF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23AF3F7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521676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3.4.2.2</w:t>
            </w:r>
          </w:p>
        </w:tc>
      </w:tr>
      <w:tr w:rsidR="00940027" w14:paraId="2E19ED3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4E1C6D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Patient Identifier List</w:t>
            </w:r>
          </w:p>
        </w:tc>
        <w:tc>
          <w:tcPr>
            <w:tcW w:w="800" w:type="dxa"/>
          </w:tcPr>
          <w:p w14:paraId="24955DB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00106</w:t>
            </w:r>
          </w:p>
        </w:tc>
        <w:tc>
          <w:tcPr>
            <w:tcW w:w="600" w:type="dxa"/>
          </w:tcPr>
          <w:p w14:paraId="1139709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PID</w:t>
            </w:r>
          </w:p>
        </w:tc>
        <w:tc>
          <w:tcPr>
            <w:tcW w:w="700" w:type="dxa"/>
          </w:tcPr>
          <w:p w14:paraId="63A0A69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2524045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1C73F6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CX</w:t>
            </w:r>
          </w:p>
        </w:tc>
        <w:tc>
          <w:tcPr>
            <w:tcW w:w="700" w:type="dxa"/>
          </w:tcPr>
          <w:p w14:paraId="03D7CB9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08AA988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3AB4F9D" w14:textId="77777777" w:rsidR="00940027" w:rsidRDefault="00940027">
            <w:pPr>
              <w:pStyle w:val="OtherTableBody"/>
            </w:pPr>
            <w:r>
              <w:t>3.4.2.3</w:t>
            </w:r>
          </w:p>
        </w:tc>
      </w:tr>
      <w:tr w:rsidR="00940027" w14:paraId="6FB3AA8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3AE0CC8" w14:textId="77777777" w:rsidR="00940027" w:rsidRDefault="00940027">
            <w:pPr>
              <w:pStyle w:val="OtherTableBody"/>
            </w:pPr>
            <w:r>
              <w:t>Patient Location Relationship Value</w:t>
            </w:r>
          </w:p>
        </w:tc>
        <w:tc>
          <w:tcPr>
            <w:tcW w:w="800" w:type="dxa"/>
          </w:tcPr>
          <w:p w14:paraId="372D182B" w14:textId="77777777" w:rsidR="00940027" w:rsidRDefault="00940027">
            <w:pPr>
              <w:pStyle w:val="OtherTableBody"/>
              <w:jc w:val="center"/>
            </w:pPr>
            <w:r>
              <w:t>01292</w:t>
            </w:r>
          </w:p>
        </w:tc>
        <w:tc>
          <w:tcPr>
            <w:tcW w:w="600" w:type="dxa"/>
          </w:tcPr>
          <w:p w14:paraId="5804F659" w14:textId="77777777" w:rsidR="00940027" w:rsidRDefault="00940027">
            <w:pPr>
              <w:pStyle w:val="OtherTableBody"/>
              <w:jc w:val="center"/>
            </w:pPr>
            <w:r>
              <w:t>LRL</w:t>
            </w:r>
          </w:p>
        </w:tc>
        <w:tc>
          <w:tcPr>
            <w:tcW w:w="700" w:type="dxa"/>
          </w:tcPr>
          <w:p w14:paraId="516B8E2C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2639FFA8" w14:textId="77777777" w:rsidR="00940027" w:rsidRDefault="00940027">
            <w:pPr>
              <w:pStyle w:val="OtherTableBody"/>
            </w:pPr>
            <w:r>
              <w:t>80</w:t>
            </w:r>
          </w:p>
        </w:tc>
        <w:tc>
          <w:tcPr>
            <w:tcW w:w="600" w:type="dxa"/>
          </w:tcPr>
          <w:p w14:paraId="1A11A96C" w14:textId="77777777" w:rsidR="00940027" w:rsidRDefault="00940027">
            <w:pPr>
              <w:pStyle w:val="OtherTableBody"/>
            </w:pPr>
            <w:r>
              <w:t>PL</w:t>
            </w:r>
          </w:p>
        </w:tc>
        <w:tc>
          <w:tcPr>
            <w:tcW w:w="700" w:type="dxa"/>
          </w:tcPr>
          <w:p w14:paraId="329D627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AD7149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83EE3BE" w14:textId="77777777" w:rsidR="00940027" w:rsidRDefault="00940027">
            <w:pPr>
              <w:pStyle w:val="OtherTableBody"/>
            </w:pPr>
            <w:r>
              <w:t>8.9.4.6</w:t>
            </w:r>
          </w:p>
        </w:tc>
      </w:tr>
      <w:tr w:rsidR="00940027" w14:paraId="2A5E88E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AA26B04" w14:textId="77777777" w:rsidR="00940027" w:rsidRDefault="00940027">
            <w:pPr>
              <w:pStyle w:val="OtherTableBody"/>
            </w:pPr>
            <w:r>
              <w:t>Patient Member Number</w:t>
            </w:r>
          </w:p>
        </w:tc>
        <w:tc>
          <w:tcPr>
            <w:tcW w:w="800" w:type="dxa"/>
          </w:tcPr>
          <w:p w14:paraId="23F04E19" w14:textId="77777777" w:rsidR="00940027" w:rsidRDefault="00940027">
            <w:pPr>
              <w:pStyle w:val="OtherTableBody"/>
              <w:jc w:val="center"/>
              <w:rPr>
                <w:lang w:val="de-DE"/>
              </w:rPr>
            </w:pPr>
            <w:r>
              <w:rPr>
                <w:lang w:val="de-DE"/>
              </w:rPr>
              <w:t>00801</w:t>
            </w:r>
          </w:p>
        </w:tc>
        <w:tc>
          <w:tcPr>
            <w:tcW w:w="600" w:type="dxa"/>
          </w:tcPr>
          <w:p w14:paraId="54F0E029" w14:textId="77777777" w:rsidR="00940027" w:rsidRDefault="00940027">
            <w:pPr>
              <w:pStyle w:val="OtherTableBody"/>
              <w:jc w:val="center"/>
              <w:rPr>
                <w:lang w:val="de-DE"/>
              </w:rPr>
            </w:pPr>
            <w:r>
              <w:rPr>
                <w:lang w:val="de-DE"/>
              </w:rPr>
              <w:t>IN2</w:t>
            </w:r>
          </w:p>
        </w:tc>
        <w:tc>
          <w:tcPr>
            <w:tcW w:w="700" w:type="dxa"/>
          </w:tcPr>
          <w:p w14:paraId="37D45EE2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61</w:t>
            </w:r>
          </w:p>
        </w:tc>
        <w:tc>
          <w:tcPr>
            <w:tcW w:w="600" w:type="dxa"/>
          </w:tcPr>
          <w:p w14:paraId="6948E3B5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250</w:t>
            </w:r>
          </w:p>
        </w:tc>
        <w:tc>
          <w:tcPr>
            <w:tcW w:w="600" w:type="dxa"/>
          </w:tcPr>
          <w:p w14:paraId="2C548E44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CX</w:t>
            </w:r>
          </w:p>
        </w:tc>
        <w:tc>
          <w:tcPr>
            <w:tcW w:w="700" w:type="dxa"/>
          </w:tcPr>
          <w:p w14:paraId="42E295AD" w14:textId="77777777" w:rsidR="00940027" w:rsidRDefault="00940027">
            <w:pPr>
              <w:pStyle w:val="OtherTableBody"/>
              <w:jc w:val="center"/>
              <w:rPr>
                <w:lang w:val="de-DE"/>
              </w:rPr>
            </w:pPr>
          </w:p>
        </w:tc>
        <w:tc>
          <w:tcPr>
            <w:tcW w:w="700" w:type="dxa"/>
          </w:tcPr>
          <w:p w14:paraId="0994F8ED" w14:textId="77777777" w:rsidR="00940027" w:rsidRDefault="00940027">
            <w:pPr>
              <w:pStyle w:val="OtherTableBody"/>
              <w:jc w:val="center"/>
              <w:rPr>
                <w:lang w:val="de-DE"/>
              </w:rPr>
            </w:pPr>
          </w:p>
        </w:tc>
        <w:tc>
          <w:tcPr>
            <w:tcW w:w="942" w:type="dxa"/>
          </w:tcPr>
          <w:p w14:paraId="331E3EDE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6.5.7.61</w:t>
            </w:r>
          </w:p>
        </w:tc>
      </w:tr>
      <w:tr w:rsidR="00940027" w14:paraId="3EFF76D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7B750AD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Patient Name</w:t>
            </w:r>
          </w:p>
        </w:tc>
        <w:tc>
          <w:tcPr>
            <w:tcW w:w="800" w:type="dxa"/>
          </w:tcPr>
          <w:p w14:paraId="1E9EC44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00108</w:t>
            </w:r>
          </w:p>
        </w:tc>
        <w:tc>
          <w:tcPr>
            <w:tcW w:w="600" w:type="dxa"/>
          </w:tcPr>
          <w:p w14:paraId="4BDBCF6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PID</w:t>
            </w:r>
          </w:p>
        </w:tc>
        <w:tc>
          <w:tcPr>
            <w:tcW w:w="700" w:type="dxa"/>
          </w:tcPr>
          <w:p w14:paraId="4AB14BF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  <w:tc>
          <w:tcPr>
            <w:tcW w:w="600" w:type="dxa"/>
          </w:tcPr>
          <w:p w14:paraId="0EBBDB2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7D36F9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XPN</w:t>
            </w:r>
          </w:p>
        </w:tc>
        <w:tc>
          <w:tcPr>
            <w:tcW w:w="700" w:type="dxa"/>
          </w:tcPr>
          <w:p w14:paraId="656DAAF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3B44597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4827EEC2" w14:textId="77777777" w:rsidR="00940027" w:rsidRDefault="00940027">
            <w:pPr>
              <w:pStyle w:val="OtherTableBody"/>
            </w:pPr>
            <w:r>
              <w:t>3.4.2.5</w:t>
            </w:r>
          </w:p>
        </w:tc>
      </w:tr>
      <w:tr w:rsidR="00940027" w14:paraId="28C9DF0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97F2BA9" w14:textId="77777777" w:rsidR="00940027" w:rsidRDefault="00940027">
            <w:pPr>
              <w:pStyle w:val="OtherTableBody"/>
            </w:pPr>
            <w:r>
              <w:t>Patient Outcome</w:t>
            </w:r>
          </w:p>
        </w:tc>
        <w:tc>
          <w:tcPr>
            <w:tcW w:w="800" w:type="dxa"/>
          </w:tcPr>
          <w:p w14:paraId="4EBAE183" w14:textId="77777777" w:rsidR="00940027" w:rsidRDefault="00940027">
            <w:pPr>
              <w:pStyle w:val="OtherTableBody"/>
              <w:jc w:val="center"/>
            </w:pPr>
            <w:r>
              <w:t>01084</w:t>
            </w:r>
          </w:p>
        </w:tc>
        <w:tc>
          <w:tcPr>
            <w:tcW w:w="600" w:type="dxa"/>
          </w:tcPr>
          <w:p w14:paraId="726A46BD" w14:textId="77777777" w:rsidR="00940027" w:rsidRDefault="00940027">
            <w:pPr>
              <w:pStyle w:val="OtherTableBody"/>
              <w:jc w:val="center"/>
            </w:pPr>
            <w:r>
              <w:t>PEO</w:t>
            </w:r>
          </w:p>
        </w:tc>
        <w:tc>
          <w:tcPr>
            <w:tcW w:w="700" w:type="dxa"/>
          </w:tcPr>
          <w:p w14:paraId="7228ACEE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1D7F126F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2EF2FC6D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3ACA9BB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9C5A011" w14:textId="77777777" w:rsidR="00940027" w:rsidRDefault="00940027">
            <w:pPr>
              <w:pStyle w:val="OtherTableBody"/>
              <w:jc w:val="center"/>
            </w:pPr>
            <w:r>
              <w:t>0241</w:t>
            </w:r>
          </w:p>
        </w:tc>
        <w:tc>
          <w:tcPr>
            <w:tcW w:w="942" w:type="dxa"/>
          </w:tcPr>
          <w:p w14:paraId="7D9A700F" w14:textId="77777777" w:rsidR="00940027" w:rsidRDefault="00940027">
            <w:pPr>
              <w:pStyle w:val="OtherTableBody"/>
            </w:pPr>
            <w:r>
              <w:t>7.12.2.12</w:t>
            </w:r>
          </w:p>
        </w:tc>
      </w:tr>
      <w:tr w:rsidR="00940027" w14:paraId="1774783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37D8820" w14:textId="77777777" w:rsidR="00940027" w:rsidRDefault="00940027">
            <w:pPr>
              <w:pStyle w:val="OtherTableBody"/>
            </w:pPr>
            <w:r>
              <w:t>Patient Preparation</w:t>
            </w:r>
          </w:p>
        </w:tc>
        <w:tc>
          <w:tcPr>
            <w:tcW w:w="800" w:type="dxa"/>
          </w:tcPr>
          <w:p w14:paraId="61DC0E23" w14:textId="77777777" w:rsidR="00940027" w:rsidRDefault="00940027">
            <w:pPr>
              <w:pStyle w:val="OtherTableBody"/>
              <w:jc w:val="center"/>
            </w:pPr>
            <w:r>
              <w:t>00622</w:t>
            </w:r>
          </w:p>
        </w:tc>
        <w:tc>
          <w:tcPr>
            <w:tcW w:w="600" w:type="dxa"/>
          </w:tcPr>
          <w:p w14:paraId="52173EBD" w14:textId="77777777" w:rsidR="00940027" w:rsidRDefault="00940027">
            <w:pPr>
              <w:pStyle w:val="OtherTableBody"/>
              <w:jc w:val="center"/>
            </w:pPr>
            <w:r>
              <w:t>OM1</w:t>
            </w:r>
          </w:p>
        </w:tc>
        <w:tc>
          <w:tcPr>
            <w:tcW w:w="700" w:type="dxa"/>
          </w:tcPr>
          <w:p w14:paraId="60CEB352" w14:textId="77777777" w:rsidR="00940027" w:rsidRDefault="00940027">
            <w:pPr>
              <w:pStyle w:val="OtherTableBody"/>
            </w:pPr>
            <w:r>
              <w:t>37</w:t>
            </w:r>
          </w:p>
        </w:tc>
        <w:tc>
          <w:tcPr>
            <w:tcW w:w="600" w:type="dxa"/>
          </w:tcPr>
          <w:p w14:paraId="74C248BF" w14:textId="77777777" w:rsidR="00940027" w:rsidRDefault="00940027">
            <w:pPr>
              <w:pStyle w:val="OtherTableBody"/>
            </w:pPr>
            <w:r>
              <w:t>200</w:t>
            </w:r>
          </w:p>
        </w:tc>
        <w:tc>
          <w:tcPr>
            <w:tcW w:w="600" w:type="dxa"/>
          </w:tcPr>
          <w:p w14:paraId="5C6DC02B" w14:textId="77777777" w:rsidR="00940027" w:rsidRDefault="00940027">
            <w:pPr>
              <w:pStyle w:val="OtherTableBody"/>
            </w:pPr>
            <w:r>
              <w:t>TX</w:t>
            </w:r>
          </w:p>
        </w:tc>
        <w:tc>
          <w:tcPr>
            <w:tcW w:w="700" w:type="dxa"/>
          </w:tcPr>
          <w:p w14:paraId="79722A5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BCECA4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73215A0" w14:textId="77777777" w:rsidR="00940027" w:rsidRDefault="00940027">
            <w:pPr>
              <w:pStyle w:val="OtherTableBody"/>
            </w:pPr>
            <w:r>
              <w:t>8.8.8.37</w:t>
            </w:r>
          </w:p>
        </w:tc>
      </w:tr>
      <w:tr w:rsidR="00940027" w14:paraId="1B9DEBA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A3393D7" w14:textId="77777777" w:rsidR="00940027" w:rsidRDefault="00940027">
            <w:pPr>
              <w:pStyle w:val="OtherTableBody"/>
            </w:pPr>
            <w:r>
              <w:t>Patient Primary Care Provider Name &amp; ID No.</w:t>
            </w:r>
          </w:p>
        </w:tc>
        <w:tc>
          <w:tcPr>
            <w:tcW w:w="800" w:type="dxa"/>
          </w:tcPr>
          <w:p w14:paraId="57BB871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00757</w:t>
            </w:r>
          </w:p>
        </w:tc>
        <w:tc>
          <w:tcPr>
            <w:tcW w:w="600" w:type="dxa"/>
          </w:tcPr>
          <w:p w14:paraId="503AF52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PD1</w:t>
            </w:r>
          </w:p>
        </w:tc>
        <w:tc>
          <w:tcPr>
            <w:tcW w:w="700" w:type="dxa"/>
          </w:tcPr>
          <w:p w14:paraId="00DB5A3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600" w:type="dxa"/>
          </w:tcPr>
          <w:p w14:paraId="7A20DEA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A0A6B0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XCN</w:t>
            </w:r>
          </w:p>
        </w:tc>
        <w:tc>
          <w:tcPr>
            <w:tcW w:w="700" w:type="dxa"/>
          </w:tcPr>
          <w:p w14:paraId="5CB815E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1D2D012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629224E2" w14:textId="77777777" w:rsidR="00940027" w:rsidRDefault="00940027">
            <w:pPr>
              <w:pStyle w:val="OtherTableBody"/>
            </w:pPr>
            <w:r>
              <w:t>3.4.10.4</w:t>
            </w:r>
          </w:p>
        </w:tc>
      </w:tr>
      <w:tr w:rsidR="00940027" w14:paraId="1BF4B4F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4659785" w14:textId="77777777" w:rsidR="00940027" w:rsidRDefault="00940027">
            <w:pPr>
              <w:pStyle w:val="OtherTableBody"/>
            </w:pPr>
            <w:r>
              <w:t>Patient Primary Facility</w:t>
            </w:r>
          </w:p>
        </w:tc>
        <w:tc>
          <w:tcPr>
            <w:tcW w:w="800" w:type="dxa"/>
          </w:tcPr>
          <w:p w14:paraId="187291D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00756</w:t>
            </w:r>
          </w:p>
        </w:tc>
        <w:tc>
          <w:tcPr>
            <w:tcW w:w="600" w:type="dxa"/>
          </w:tcPr>
          <w:p w14:paraId="7E52051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PD1</w:t>
            </w:r>
          </w:p>
        </w:tc>
        <w:tc>
          <w:tcPr>
            <w:tcW w:w="700" w:type="dxa"/>
          </w:tcPr>
          <w:p w14:paraId="2B99A28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3FFD4CB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37403D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XON</w:t>
            </w:r>
          </w:p>
        </w:tc>
        <w:tc>
          <w:tcPr>
            <w:tcW w:w="700" w:type="dxa"/>
          </w:tcPr>
          <w:p w14:paraId="44C4D56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4E3CB3F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9D06D1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3.4.10.3</w:t>
            </w:r>
          </w:p>
        </w:tc>
      </w:tr>
      <w:tr w:rsidR="00940027" w14:paraId="26CB705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5D00DE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Patient Status Code</w:t>
            </w:r>
          </w:p>
        </w:tc>
        <w:tc>
          <w:tcPr>
            <w:tcW w:w="800" w:type="dxa"/>
          </w:tcPr>
          <w:p w14:paraId="69B20F09" w14:textId="77777777" w:rsidR="00940027" w:rsidRDefault="00940027">
            <w:pPr>
              <w:pStyle w:val="OtherTableBody"/>
              <w:jc w:val="center"/>
            </w:pPr>
            <w:r>
              <w:t>00725</w:t>
            </w:r>
          </w:p>
        </w:tc>
        <w:tc>
          <w:tcPr>
            <w:tcW w:w="600" w:type="dxa"/>
          </w:tcPr>
          <w:p w14:paraId="6EF7CE58" w14:textId="77777777" w:rsidR="00940027" w:rsidRDefault="00940027">
            <w:pPr>
              <w:pStyle w:val="OtherTableBody"/>
              <w:jc w:val="center"/>
            </w:pPr>
            <w:r>
              <w:t>PV2</w:t>
            </w:r>
          </w:p>
        </w:tc>
        <w:tc>
          <w:tcPr>
            <w:tcW w:w="700" w:type="dxa"/>
          </w:tcPr>
          <w:p w14:paraId="33B3EC66" w14:textId="77777777" w:rsidR="00940027" w:rsidRDefault="00940027">
            <w:pPr>
              <w:pStyle w:val="OtherTableBody"/>
            </w:pPr>
            <w:r>
              <w:t>24</w:t>
            </w:r>
          </w:p>
        </w:tc>
        <w:tc>
          <w:tcPr>
            <w:tcW w:w="600" w:type="dxa"/>
          </w:tcPr>
          <w:p w14:paraId="1880C439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1EF476E8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23825E9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B73F5E3" w14:textId="77777777" w:rsidR="00940027" w:rsidRDefault="00940027">
            <w:pPr>
              <w:pStyle w:val="OtherTableBody"/>
              <w:jc w:val="center"/>
            </w:pPr>
            <w:r>
              <w:t>0216</w:t>
            </w:r>
          </w:p>
        </w:tc>
        <w:tc>
          <w:tcPr>
            <w:tcW w:w="942" w:type="dxa"/>
          </w:tcPr>
          <w:p w14:paraId="0AACEB4C" w14:textId="77777777" w:rsidR="00940027" w:rsidRDefault="00940027">
            <w:pPr>
              <w:pStyle w:val="OtherTableBody"/>
            </w:pPr>
            <w:r>
              <w:t>3.4.4.24</w:t>
            </w:r>
          </w:p>
        </w:tc>
      </w:tr>
      <w:tr w:rsidR="00940027" w14:paraId="73CBD66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5A0A59F" w14:textId="77777777" w:rsidR="00940027" w:rsidRDefault="00940027">
            <w:pPr>
              <w:pStyle w:val="OtherTableBody"/>
            </w:pPr>
            <w:r>
              <w:t>Patient Status Effective Date</w:t>
            </w:r>
          </w:p>
        </w:tc>
        <w:tc>
          <w:tcPr>
            <w:tcW w:w="800" w:type="dxa"/>
          </w:tcPr>
          <w:p w14:paraId="5EFEA891" w14:textId="77777777" w:rsidR="00940027" w:rsidRDefault="00940027">
            <w:pPr>
              <w:pStyle w:val="OtherTableBody"/>
              <w:jc w:val="center"/>
            </w:pPr>
            <w:r>
              <w:t>01549</w:t>
            </w:r>
          </w:p>
        </w:tc>
        <w:tc>
          <w:tcPr>
            <w:tcW w:w="600" w:type="dxa"/>
          </w:tcPr>
          <w:p w14:paraId="6A959A6A" w14:textId="77777777" w:rsidR="00940027" w:rsidRDefault="00940027">
            <w:pPr>
              <w:pStyle w:val="OtherTableBody"/>
              <w:jc w:val="center"/>
            </w:pPr>
            <w:r>
              <w:t>PV2</w:t>
            </w:r>
          </w:p>
        </w:tc>
        <w:tc>
          <w:tcPr>
            <w:tcW w:w="700" w:type="dxa"/>
          </w:tcPr>
          <w:p w14:paraId="0851C940" w14:textId="77777777" w:rsidR="00940027" w:rsidRDefault="00940027">
            <w:pPr>
              <w:pStyle w:val="OtherTableBody"/>
            </w:pPr>
            <w:r>
              <w:t>46</w:t>
            </w:r>
          </w:p>
        </w:tc>
        <w:tc>
          <w:tcPr>
            <w:tcW w:w="600" w:type="dxa"/>
          </w:tcPr>
          <w:p w14:paraId="44A24F93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21D3A481" w14:textId="77777777" w:rsidR="00940027" w:rsidRDefault="00940027">
            <w:pPr>
              <w:pStyle w:val="OtherTableBody"/>
            </w:pPr>
            <w:r>
              <w:t>DT</w:t>
            </w:r>
          </w:p>
        </w:tc>
        <w:tc>
          <w:tcPr>
            <w:tcW w:w="700" w:type="dxa"/>
          </w:tcPr>
          <w:p w14:paraId="4F5AA42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35779D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DE98CD0" w14:textId="77777777" w:rsidR="00940027" w:rsidRDefault="00940027">
            <w:pPr>
              <w:pStyle w:val="OtherTableBody"/>
            </w:pPr>
            <w:r>
              <w:t>3.4.4.46</w:t>
            </w:r>
          </w:p>
        </w:tc>
      </w:tr>
      <w:tr w:rsidR="00940027" w14:paraId="394FF9E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DEC7119" w14:textId="77777777" w:rsidR="00940027" w:rsidRDefault="00940027">
            <w:pPr>
              <w:pStyle w:val="OtherTableBody"/>
            </w:pPr>
            <w:r>
              <w:t>Patient Study Eligibility Status</w:t>
            </w:r>
          </w:p>
        </w:tc>
        <w:tc>
          <w:tcPr>
            <w:tcW w:w="800" w:type="dxa"/>
          </w:tcPr>
          <w:p w14:paraId="22BBC3E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01044</w:t>
            </w:r>
          </w:p>
        </w:tc>
        <w:tc>
          <w:tcPr>
            <w:tcW w:w="600" w:type="dxa"/>
          </w:tcPr>
          <w:p w14:paraId="1856ECC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CSR</w:t>
            </w:r>
          </w:p>
        </w:tc>
        <w:tc>
          <w:tcPr>
            <w:tcW w:w="700" w:type="dxa"/>
          </w:tcPr>
          <w:p w14:paraId="59C5634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  <w:tc>
          <w:tcPr>
            <w:tcW w:w="600" w:type="dxa"/>
          </w:tcPr>
          <w:p w14:paraId="047F943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D658C2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2BBF427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63647CF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211B8F2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7.8.1.10</w:t>
            </w:r>
          </w:p>
        </w:tc>
      </w:tr>
      <w:tr w:rsidR="00940027" w14:paraId="63F86B0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C32DCD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Patient Type</w:t>
            </w:r>
          </w:p>
        </w:tc>
        <w:tc>
          <w:tcPr>
            <w:tcW w:w="800" w:type="dxa"/>
          </w:tcPr>
          <w:p w14:paraId="56503B90" w14:textId="77777777" w:rsidR="00940027" w:rsidRDefault="00940027">
            <w:pPr>
              <w:pStyle w:val="OtherTableBody"/>
              <w:jc w:val="center"/>
            </w:pPr>
            <w:r>
              <w:t>00148</w:t>
            </w:r>
          </w:p>
        </w:tc>
        <w:tc>
          <w:tcPr>
            <w:tcW w:w="600" w:type="dxa"/>
          </w:tcPr>
          <w:p w14:paraId="5F09FA5F" w14:textId="77777777" w:rsidR="00940027" w:rsidRDefault="00940027">
            <w:pPr>
              <w:pStyle w:val="OtherTableBody"/>
              <w:jc w:val="center"/>
            </w:pPr>
            <w:r>
              <w:t>FT1</w:t>
            </w:r>
          </w:p>
        </w:tc>
        <w:tc>
          <w:tcPr>
            <w:tcW w:w="700" w:type="dxa"/>
          </w:tcPr>
          <w:p w14:paraId="1CD70068" w14:textId="77777777" w:rsidR="00940027" w:rsidRDefault="00940027">
            <w:pPr>
              <w:pStyle w:val="OtherTableBody"/>
            </w:pPr>
            <w:r>
              <w:t>18</w:t>
            </w:r>
          </w:p>
        </w:tc>
        <w:tc>
          <w:tcPr>
            <w:tcW w:w="600" w:type="dxa"/>
          </w:tcPr>
          <w:p w14:paraId="7F374CDA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078C3472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28C4A69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B38035E" w14:textId="77777777" w:rsidR="00940027" w:rsidRDefault="00940027">
            <w:pPr>
              <w:pStyle w:val="OtherTableBody"/>
              <w:jc w:val="center"/>
            </w:pPr>
            <w:r>
              <w:t>0018</w:t>
            </w:r>
          </w:p>
        </w:tc>
        <w:tc>
          <w:tcPr>
            <w:tcW w:w="942" w:type="dxa"/>
          </w:tcPr>
          <w:p w14:paraId="4EE5E113" w14:textId="77777777" w:rsidR="00940027" w:rsidRDefault="00940027">
            <w:pPr>
              <w:pStyle w:val="OtherTableBody"/>
            </w:pPr>
            <w:r>
              <w:t>6.5.1.18</w:t>
            </w:r>
          </w:p>
        </w:tc>
      </w:tr>
      <w:tr w:rsidR="00940027" w14:paraId="230DFC4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C2E85D8" w14:textId="77777777" w:rsidR="00940027" w:rsidRDefault="00940027">
            <w:pPr>
              <w:pStyle w:val="OtherTableBody"/>
            </w:pPr>
            <w:r>
              <w:t>Patient Type</w:t>
            </w:r>
          </w:p>
        </w:tc>
        <w:tc>
          <w:tcPr>
            <w:tcW w:w="800" w:type="dxa"/>
          </w:tcPr>
          <w:p w14:paraId="2FD17FF1" w14:textId="77777777" w:rsidR="00940027" w:rsidRDefault="00940027">
            <w:pPr>
              <w:pStyle w:val="OtherTableBody"/>
              <w:jc w:val="center"/>
            </w:pPr>
            <w:r>
              <w:t>00148</w:t>
            </w:r>
          </w:p>
        </w:tc>
        <w:tc>
          <w:tcPr>
            <w:tcW w:w="600" w:type="dxa"/>
          </w:tcPr>
          <w:p w14:paraId="13261D8A" w14:textId="77777777" w:rsidR="00940027" w:rsidRDefault="00940027">
            <w:pPr>
              <w:pStyle w:val="OtherTableBody"/>
              <w:jc w:val="center"/>
            </w:pPr>
            <w:r>
              <w:t>PV1</w:t>
            </w:r>
          </w:p>
        </w:tc>
        <w:tc>
          <w:tcPr>
            <w:tcW w:w="700" w:type="dxa"/>
          </w:tcPr>
          <w:p w14:paraId="3847FA92" w14:textId="77777777" w:rsidR="00940027" w:rsidRDefault="00940027">
            <w:pPr>
              <w:pStyle w:val="OtherTableBody"/>
            </w:pPr>
            <w:r>
              <w:t>18</w:t>
            </w:r>
          </w:p>
        </w:tc>
        <w:tc>
          <w:tcPr>
            <w:tcW w:w="600" w:type="dxa"/>
          </w:tcPr>
          <w:p w14:paraId="3C6478CC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757B0811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0BF16BD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7C2CDBA" w14:textId="77777777" w:rsidR="00940027" w:rsidRDefault="00940027">
            <w:pPr>
              <w:pStyle w:val="OtherTableBody"/>
              <w:jc w:val="center"/>
            </w:pPr>
            <w:r>
              <w:t>0018</w:t>
            </w:r>
          </w:p>
        </w:tc>
        <w:tc>
          <w:tcPr>
            <w:tcW w:w="942" w:type="dxa"/>
          </w:tcPr>
          <w:p w14:paraId="175B425F" w14:textId="77777777" w:rsidR="00940027" w:rsidRDefault="00940027">
            <w:pPr>
              <w:pStyle w:val="OtherTableBody"/>
            </w:pPr>
            <w:r>
              <w:t>3.4.3.18</w:t>
            </w:r>
          </w:p>
        </w:tc>
      </w:tr>
      <w:tr w:rsidR="00940027" w14:paraId="189C404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A93C106" w14:textId="77777777" w:rsidR="00940027" w:rsidRDefault="00940027">
            <w:pPr>
              <w:pStyle w:val="OtherTableBody"/>
            </w:pPr>
            <w:r>
              <w:t>Patient Valuables</w:t>
            </w:r>
          </w:p>
        </w:tc>
        <w:tc>
          <w:tcPr>
            <w:tcW w:w="800" w:type="dxa"/>
          </w:tcPr>
          <w:p w14:paraId="4160FAD7" w14:textId="77777777" w:rsidR="00940027" w:rsidRDefault="00940027">
            <w:pPr>
              <w:pStyle w:val="OtherTableBody"/>
              <w:jc w:val="center"/>
            </w:pPr>
            <w:r>
              <w:t>00185</w:t>
            </w:r>
          </w:p>
        </w:tc>
        <w:tc>
          <w:tcPr>
            <w:tcW w:w="600" w:type="dxa"/>
          </w:tcPr>
          <w:p w14:paraId="4083E704" w14:textId="77777777" w:rsidR="00940027" w:rsidRDefault="00940027">
            <w:pPr>
              <w:pStyle w:val="OtherTableBody"/>
              <w:jc w:val="center"/>
            </w:pPr>
            <w:r>
              <w:t>PV2</w:t>
            </w:r>
          </w:p>
        </w:tc>
        <w:tc>
          <w:tcPr>
            <w:tcW w:w="700" w:type="dxa"/>
          </w:tcPr>
          <w:p w14:paraId="1F426749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51812566" w14:textId="77777777" w:rsidR="00940027" w:rsidRDefault="00940027">
            <w:pPr>
              <w:pStyle w:val="OtherTableBody"/>
            </w:pPr>
            <w:r>
              <w:t>25</w:t>
            </w:r>
          </w:p>
        </w:tc>
        <w:tc>
          <w:tcPr>
            <w:tcW w:w="600" w:type="dxa"/>
          </w:tcPr>
          <w:p w14:paraId="628497A3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13BA436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6BB86B3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CF5B13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3.4.4.5</w:t>
            </w:r>
          </w:p>
        </w:tc>
      </w:tr>
      <w:tr w:rsidR="00940027" w14:paraId="294A4FF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D59DD1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Patient Valuables Location</w:t>
            </w:r>
          </w:p>
        </w:tc>
        <w:tc>
          <w:tcPr>
            <w:tcW w:w="800" w:type="dxa"/>
          </w:tcPr>
          <w:p w14:paraId="3B82E51D" w14:textId="77777777" w:rsidR="00940027" w:rsidRDefault="00940027">
            <w:pPr>
              <w:pStyle w:val="OtherTableBody"/>
              <w:jc w:val="center"/>
            </w:pPr>
            <w:r>
              <w:t>00186</w:t>
            </w:r>
          </w:p>
        </w:tc>
        <w:tc>
          <w:tcPr>
            <w:tcW w:w="600" w:type="dxa"/>
          </w:tcPr>
          <w:p w14:paraId="279C60C1" w14:textId="77777777" w:rsidR="00940027" w:rsidRDefault="00940027">
            <w:pPr>
              <w:pStyle w:val="OtherTableBody"/>
              <w:jc w:val="center"/>
            </w:pPr>
            <w:r>
              <w:t>PV2</w:t>
            </w:r>
          </w:p>
        </w:tc>
        <w:tc>
          <w:tcPr>
            <w:tcW w:w="700" w:type="dxa"/>
          </w:tcPr>
          <w:p w14:paraId="35389013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55FBF913" w14:textId="77777777" w:rsidR="00940027" w:rsidRDefault="00940027">
            <w:pPr>
              <w:pStyle w:val="OtherTableBody"/>
            </w:pPr>
            <w:r>
              <w:t>25</w:t>
            </w:r>
          </w:p>
        </w:tc>
        <w:tc>
          <w:tcPr>
            <w:tcW w:w="600" w:type="dxa"/>
          </w:tcPr>
          <w:p w14:paraId="3E8F3561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16FF9E2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7634F2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7E07736" w14:textId="77777777" w:rsidR="00940027" w:rsidRDefault="00940027">
            <w:pPr>
              <w:pStyle w:val="OtherTableBody"/>
            </w:pPr>
            <w:r>
              <w:t>3.4.4.6</w:t>
            </w:r>
          </w:p>
        </w:tc>
      </w:tr>
      <w:tr w:rsidR="00940027" w14:paraId="51CD62B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2EAD8E1" w14:textId="77777777" w:rsidR="00940027" w:rsidRDefault="00940027">
            <w:pPr>
              <w:pStyle w:val="OtherTableBody"/>
            </w:pPr>
            <w:r>
              <w:t>Pay Rate per Service Unit</w:t>
            </w:r>
          </w:p>
        </w:tc>
        <w:tc>
          <w:tcPr>
            <w:tcW w:w="800" w:type="dxa"/>
          </w:tcPr>
          <w:p w14:paraId="268EE5EA" w14:textId="77777777" w:rsidR="00940027" w:rsidRDefault="00940027">
            <w:pPr>
              <w:pStyle w:val="OtherTableBody"/>
              <w:jc w:val="center"/>
            </w:pPr>
            <w:r>
              <w:t>01621</w:t>
            </w:r>
          </w:p>
        </w:tc>
        <w:tc>
          <w:tcPr>
            <w:tcW w:w="600" w:type="dxa"/>
          </w:tcPr>
          <w:p w14:paraId="531701FF" w14:textId="77777777" w:rsidR="00940027" w:rsidRDefault="00940027">
            <w:pPr>
              <w:pStyle w:val="OtherTableBody"/>
              <w:jc w:val="center"/>
            </w:pPr>
            <w:r>
              <w:t>GP2</w:t>
            </w:r>
          </w:p>
        </w:tc>
        <w:tc>
          <w:tcPr>
            <w:tcW w:w="700" w:type="dxa"/>
          </w:tcPr>
          <w:p w14:paraId="34B4721F" w14:textId="77777777" w:rsidR="00940027" w:rsidRDefault="00940027">
            <w:pPr>
              <w:pStyle w:val="OtherTableBody"/>
            </w:pPr>
            <w:r>
              <w:t>14</w:t>
            </w:r>
          </w:p>
        </w:tc>
        <w:tc>
          <w:tcPr>
            <w:tcW w:w="600" w:type="dxa"/>
          </w:tcPr>
          <w:p w14:paraId="098AEAFA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316538E3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13441B8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6E1EE2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47B1B27" w14:textId="77777777" w:rsidR="00940027" w:rsidRDefault="00940027">
            <w:pPr>
              <w:pStyle w:val="OtherTableBody"/>
            </w:pPr>
            <w:r>
              <w:t>6.5.16.14</w:t>
            </w:r>
          </w:p>
        </w:tc>
      </w:tr>
      <w:tr w:rsidR="00940027" w14:paraId="398A1B6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F51AFA5" w14:textId="77777777" w:rsidR="00940027" w:rsidRDefault="00940027">
            <w:pPr>
              <w:pStyle w:val="OtherTableBody"/>
            </w:pPr>
            <w:r>
              <w:t>Payment Adjustment Code</w:t>
            </w:r>
          </w:p>
        </w:tc>
        <w:tc>
          <w:tcPr>
            <w:tcW w:w="800" w:type="dxa"/>
          </w:tcPr>
          <w:p w14:paraId="0BCC359F" w14:textId="77777777" w:rsidR="00940027" w:rsidRDefault="00940027">
            <w:pPr>
              <w:pStyle w:val="OtherTableBody"/>
              <w:jc w:val="center"/>
            </w:pPr>
            <w:r>
              <w:t>01611</w:t>
            </w:r>
          </w:p>
        </w:tc>
        <w:tc>
          <w:tcPr>
            <w:tcW w:w="600" w:type="dxa"/>
          </w:tcPr>
          <w:p w14:paraId="3431BEB9" w14:textId="77777777" w:rsidR="00940027" w:rsidRDefault="00940027">
            <w:pPr>
              <w:pStyle w:val="OtherTableBody"/>
              <w:jc w:val="center"/>
            </w:pPr>
            <w:r>
              <w:t>GP2</w:t>
            </w:r>
          </w:p>
        </w:tc>
        <w:tc>
          <w:tcPr>
            <w:tcW w:w="700" w:type="dxa"/>
          </w:tcPr>
          <w:p w14:paraId="736E8E41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735445A7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03010332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58E43B7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6C9A403" w14:textId="77777777" w:rsidR="00940027" w:rsidRDefault="00940027">
            <w:pPr>
              <w:pStyle w:val="OtherTableBody"/>
              <w:jc w:val="center"/>
            </w:pPr>
            <w:r>
              <w:t>0468</w:t>
            </w:r>
          </w:p>
        </w:tc>
        <w:tc>
          <w:tcPr>
            <w:tcW w:w="942" w:type="dxa"/>
          </w:tcPr>
          <w:p w14:paraId="40A5F3E3" w14:textId="77777777" w:rsidR="00940027" w:rsidRDefault="00940027">
            <w:pPr>
              <w:pStyle w:val="OtherTableBody"/>
            </w:pPr>
            <w:r>
              <w:t>6.5.16.9</w:t>
            </w:r>
          </w:p>
        </w:tc>
      </w:tr>
      <w:tr w:rsidR="00940027" w14:paraId="61CF3CC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24A8415" w14:textId="77777777" w:rsidR="00940027" w:rsidRDefault="00940027">
            <w:pPr>
              <w:pStyle w:val="OtherTableBody"/>
            </w:pPr>
            <w:r>
              <w:t>Payment Reference ID</w:t>
            </w:r>
          </w:p>
        </w:tc>
        <w:tc>
          <w:tcPr>
            <w:tcW w:w="800" w:type="dxa"/>
          </w:tcPr>
          <w:p w14:paraId="7FB9D38B" w14:textId="77777777" w:rsidR="00940027" w:rsidRDefault="00940027">
            <w:pPr>
              <w:pStyle w:val="OtherTableBody"/>
              <w:jc w:val="center"/>
            </w:pPr>
            <w:r>
              <w:t>01846</w:t>
            </w:r>
          </w:p>
        </w:tc>
        <w:tc>
          <w:tcPr>
            <w:tcW w:w="600" w:type="dxa"/>
          </w:tcPr>
          <w:p w14:paraId="16F58B5D" w14:textId="77777777" w:rsidR="00940027" w:rsidRDefault="00940027">
            <w:pPr>
              <w:pStyle w:val="OtherTableBody"/>
              <w:jc w:val="center"/>
            </w:pPr>
            <w:r>
              <w:t>FT1</w:t>
            </w:r>
          </w:p>
        </w:tc>
        <w:tc>
          <w:tcPr>
            <w:tcW w:w="700" w:type="dxa"/>
          </w:tcPr>
          <w:p w14:paraId="64F02FBF" w14:textId="77777777" w:rsidR="00940027" w:rsidRDefault="00940027">
            <w:pPr>
              <w:pStyle w:val="OtherTableBody"/>
            </w:pPr>
            <w:r>
              <w:t>30</w:t>
            </w:r>
          </w:p>
        </w:tc>
        <w:tc>
          <w:tcPr>
            <w:tcW w:w="600" w:type="dxa"/>
          </w:tcPr>
          <w:p w14:paraId="6D649EBB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482A5ECC" w14:textId="77777777" w:rsidR="00940027" w:rsidRDefault="00940027">
            <w:pPr>
              <w:pStyle w:val="OtherTableBody"/>
            </w:pPr>
            <w:r>
              <w:t>CX</w:t>
            </w:r>
          </w:p>
        </w:tc>
        <w:tc>
          <w:tcPr>
            <w:tcW w:w="700" w:type="dxa"/>
          </w:tcPr>
          <w:p w14:paraId="1C83A37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1238AB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B8C5615" w14:textId="77777777" w:rsidR="00940027" w:rsidRDefault="00940027">
            <w:pPr>
              <w:pStyle w:val="OtherTableBody"/>
            </w:pPr>
            <w:r>
              <w:t>6.5.1.30</w:t>
            </w:r>
          </w:p>
        </w:tc>
      </w:tr>
      <w:tr w:rsidR="00940027" w14:paraId="06CB7CB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65C22E4" w14:textId="77777777" w:rsidR="00940027" w:rsidRDefault="00940027">
            <w:pPr>
              <w:pStyle w:val="OtherTableBody"/>
            </w:pPr>
            <w:r>
              <w:t>Payor ID</w:t>
            </w:r>
          </w:p>
        </w:tc>
        <w:tc>
          <w:tcPr>
            <w:tcW w:w="800" w:type="dxa"/>
          </w:tcPr>
          <w:p w14:paraId="77B37B4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00496</w:t>
            </w:r>
          </w:p>
        </w:tc>
        <w:tc>
          <w:tcPr>
            <w:tcW w:w="600" w:type="dxa"/>
          </w:tcPr>
          <w:p w14:paraId="3B8DA66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IN2</w:t>
            </w:r>
          </w:p>
        </w:tc>
        <w:tc>
          <w:tcPr>
            <w:tcW w:w="700" w:type="dxa"/>
          </w:tcPr>
          <w:p w14:paraId="4435225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</w:t>
            </w:r>
          </w:p>
        </w:tc>
        <w:tc>
          <w:tcPr>
            <w:tcW w:w="600" w:type="dxa"/>
          </w:tcPr>
          <w:p w14:paraId="45745A6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1BBCC44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CX</w:t>
            </w:r>
          </w:p>
        </w:tc>
        <w:tc>
          <w:tcPr>
            <w:tcW w:w="700" w:type="dxa"/>
          </w:tcPr>
          <w:p w14:paraId="33C2039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350FF1F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FC1BF0F" w14:textId="77777777" w:rsidR="00940027" w:rsidRDefault="00940027">
            <w:pPr>
              <w:pStyle w:val="OtherTableBody"/>
            </w:pPr>
            <w:r>
              <w:t>6.5.7.25</w:t>
            </w:r>
          </w:p>
        </w:tc>
      </w:tr>
      <w:tr w:rsidR="00940027" w14:paraId="329DDC2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77D33C7" w14:textId="77777777" w:rsidR="00940027" w:rsidRDefault="00940027">
            <w:pPr>
              <w:pStyle w:val="OtherTableBody"/>
            </w:pPr>
            <w:r>
              <w:t>Payor Subscriber ID</w:t>
            </w:r>
          </w:p>
        </w:tc>
        <w:tc>
          <w:tcPr>
            <w:tcW w:w="800" w:type="dxa"/>
          </w:tcPr>
          <w:p w14:paraId="2938405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00497</w:t>
            </w:r>
          </w:p>
        </w:tc>
        <w:tc>
          <w:tcPr>
            <w:tcW w:w="600" w:type="dxa"/>
          </w:tcPr>
          <w:p w14:paraId="6E085A4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IN2</w:t>
            </w:r>
          </w:p>
        </w:tc>
        <w:tc>
          <w:tcPr>
            <w:tcW w:w="700" w:type="dxa"/>
          </w:tcPr>
          <w:p w14:paraId="517B995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26</w:t>
            </w:r>
          </w:p>
        </w:tc>
        <w:tc>
          <w:tcPr>
            <w:tcW w:w="600" w:type="dxa"/>
          </w:tcPr>
          <w:p w14:paraId="0DB5EF0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179FAC4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CX</w:t>
            </w:r>
          </w:p>
        </w:tc>
        <w:tc>
          <w:tcPr>
            <w:tcW w:w="700" w:type="dxa"/>
          </w:tcPr>
          <w:p w14:paraId="63A0ACE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261611F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7BB9708" w14:textId="77777777" w:rsidR="00940027" w:rsidRDefault="00940027">
            <w:pPr>
              <w:pStyle w:val="OtherTableBody"/>
            </w:pPr>
            <w:r>
              <w:t>6.5.7.26</w:t>
            </w:r>
          </w:p>
        </w:tc>
      </w:tr>
      <w:tr w:rsidR="00940027" w14:paraId="7ED21B1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D12D01A" w14:textId="77777777" w:rsidR="00940027" w:rsidRDefault="00940027">
            <w:pPr>
              <w:pStyle w:val="OtherTableBody"/>
            </w:pPr>
            <w:r>
              <w:t>Penalty</w:t>
            </w:r>
          </w:p>
        </w:tc>
        <w:tc>
          <w:tcPr>
            <w:tcW w:w="800" w:type="dxa"/>
          </w:tcPr>
          <w:p w14:paraId="05C667CA" w14:textId="77777777" w:rsidR="00940027" w:rsidRDefault="00940027">
            <w:pPr>
              <w:pStyle w:val="OtherTableBody"/>
              <w:jc w:val="center"/>
            </w:pPr>
            <w:r>
              <w:t>00506</w:t>
            </w:r>
          </w:p>
        </w:tc>
        <w:tc>
          <w:tcPr>
            <w:tcW w:w="600" w:type="dxa"/>
          </w:tcPr>
          <w:p w14:paraId="27886B0E" w14:textId="77777777" w:rsidR="00940027" w:rsidRDefault="00940027">
            <w:pPr>
              <w:pStyle w:val="OtherTableBody"/>
              <w:jc w:val="center"/>
            </w:pPr>
            <w:r>
              <w:t>IN3</w:t>
            </w:r>
          </w:p>
        </w:tc>
        <w:tc>
          <w:tcPr>
            <w:tcW w:w="700" w:type="dxa"/>
          </w:tcPr>
          <w:p w14:paraId="377FB42E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3930161D" w14:textId="77777777" w:rsidR="00940027" w:rsidRDefault="00940027">
            <w:pPr>
              <w:pStyle w:val="OtherTableBody"/>
            </w:pPr>
            <w:r>
              <w:t>23</w:t>
            </w:r>
          </w:p>
        </w:tc>
        <w:tc>
          <w:tcPr>
            <w:tcW w:w="600" w:type="dxa"/>
          </w:tcPr>
          <w:p w14:paraId="04CD225E" w14:textId="77777777" w:rsidR="00940027" w:rsidRDefault="00940027">
            <w:pPr>
              <w:pStyle w:val="OtherTableBody"/>
            </w:pPr>
            <w:r>
              <w:t>MOP</w:t>
            </w:r>
          </w:p>
        </w:tc>
        <w:tc>
          <w:tcPr>
            <w:tcW w:w="700" w:type="dxa"/>
          </w:tcPr>
          <w:p w14:paraId="4CAC1CB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1D70EB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25B978F" w14:textId="77777777" w:rsidR="00940027" w:rsidRDefault="00940027">
            <w:pPr>
              <w:pStyle w:val="OtherTableBody"/>
            </w:pPr>
            <w:r>
              <w:t>6.5.8.5</w:t>
            </w:r>
          </w:p>
        </w:tc>
      </w:tr>
      <w:tr w:rsidR="00940027" w14:paraId="51707F9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D657560" w14:textId="77777777" w:rsidR="00940027" w:rsidRDefault="00940027">
            <w:pPr>
              <w:pStyle w:val="OtherTableBody"/>
            </w:pPr>
            <w:r>
              <w:t>Pending Location</w:t>
            </w:r>
          </w:p>
        </w:tc>
        <w:tc>
          <w:tcPr>
            <w:tcW w:w="800" w:type="dxa"/>
          </w:tcPr>
          <w:p w14:paraId="1854DD30" w14:textId="77777777" w:rsidR="00940027" w:rsidRDefault="00940027">
            <w:pPr>
              <w:pStyle w:val="OtherTableBody"/>
              <w:jc w:val="center"/>
            </w:pPr>
            <w:r>
              <w:t>00172</w:t>
            </w:r>
          </w:p>
        </w:tc>
        <w:tc>
          <w:tcPr>
            <w:tcW w:w="600" w:type="dxa"/>
          </w:tcPr>
          <w:p w14:paraId="0AB630D7" w14:textId="77777777" w:rsidR="00940027" w:rsidRDefault="00940027">
            <w:pPr>
              <w:pStyle w:val="OtherTableBody"/>
              <w:jc w:val="center"/>
            </w:pPr>
            <w:r>
              <w:t>PV1</w:t>
            </w:r>
          </w:p>
        </w:tc>
        <w:tc>
          <w:tcPr>
            <w:tcW w:w="700" w:type="dxa"/>
          </w:tcPr>
          <w:p w14:paraId="0A7C56A4" w14:textId="77777777" w:rsidR="00940027" w:rsidRDefault="00940027">
            <w:pPr>
              <w:pStyle w:val="OtherTableBody"/>
            </w:pPr>
            <w:r>
              <w:t>42</w:t>
            </w:r>
          </w:p>
        </w:tc>
        <w:tc>
          <w:tcPr>
            <w:tcW w:w="600" w:type="dxa"/>
          </w:tcPr>
          <w:p w14:paraId="5F147D56" w14:textId="77777777" w:rsidR="00940027" w:rsidRDefault="00940027">
            <w:pPr>
              <w:pStyle w:val="OtherTableBody"/>
            </w:pPr>
            <w:r>
              <w:t>80</w:t>
            </w:r>
          </w:p>
        </w:tc>
        <w:tc>
          <w:tcPr>
            <w:tcW w:w="600" w:type="dxa"/>
          </w:tcPr>
          <w:p w14:paraId="30192914" w14:textId="77777777" w:rsidR="00940027" w:rsidRDefault="00940027">
            <w:pPr>
              <w:pStyle w:val="OtherTableBody"/>
            </w:pPr>
            <w:r>
              <w:t>PL</w:t>
            </w:r>
          </w:p>
        </w:tc>
        <w:tc>
          <w:tcPr>
            <w:tcW w:w="700" w:type="dxa"/>
          </w:tcPr>
          <w:p w14:paraId="5049C02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85C7FF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FA6EA1F" w14:textId="77777777" w:rsidR="00940027" w:rsidRDefault="00940027">
            <w:pPr>
              <w:pStyle w:val="OtherTableBody"/>
            </w:pPr>
            <w:r>
              <w:t>3.4.3.42</w:t>
            </w:r>
          </w:p>
        </w:tc>
      </w:tr>
      <w:tr w:rsidR="00940027" w14:paraId="4902A71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3DC16B4" w14:textId="77777777" w:rsidR="00940027" w:rsidRDefault="00940027">
            <w:pPr>
              <w:pStyle w:val="OtherTableBody"/>
            </w:pPr>
            <w:r>
              <w:t>Performed By Code</w:t>
            </w:r>
          </w:p>
        </w:tc>
        <w:tc>
          <w:tcPr>
            <w:tcW w:w="800" w:type="dxa"/>
          </w:tcPr>
          <w:p w14:paraId="0D5FD67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00372</w:t>
            </w:r>
          </w:p>
        </w:tc>
        <w:tc>
          <w:tcPr>
            <w:tcW w:w="600" w:type="dxa"/>
          </w:tcPr>
          <w:p w14:paraId="30B3CD0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FT1</w:t>
            </w:r>
          </w:p>
        </w:tc>
        <w:tc>
          <w:tcPr>
            <w:tcW w:w="700" w:type="dxa"/>
          </w:tcPr>
          <w:p w14:paraId="7CCE578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20</w:t>
            </w:r>
          </w:p>
        </w:tc>
        <w:tc>
          <w:tcPr>
            <w:tcW w:w="600" w:type="dxa"/>
          </w:tcPr>
          <w:p w14:paraId="130157F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3597C0D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XCN</w:t>
            </w:r>
          </w:p>
        </w:tc>
        <w:tc>
          <w:tcPr>
            <w:tcW w:w="700" w:type="dxa"/>
          </w:tcPr>
          <w:p w14:paraId="19CE07D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100EC59B" w14:textId="77777777" w:rsidR="00940027" w:rsidRDefault="00940027">
            <w:pPr>
              <w:pStyle w:val="OtherTableBody"/>
              <w:jc w:val="center"/>
            </w:pPr>
            <w:r>
              <w:t>0084</w:t>
            </w:r>
          </w:p>
        </w:tc>
        <w:tc>
          <w:tcPr>
            <w:tcW w:w="942" w:type="dxa"/>
          </w:tcPr>
          <w:p w14:paraId="21BF7545" w14:textId="77777777" w:rsidR="00940027" w:rsidRDefault="00940027">
            <w:pPr>
              <w:pStyle w:val="OtherTableBody"/>
            </w:pPr>
            <w:r>
              <w:t>6.5.1.20</w:t>
            </w:r>
          </w:p>
        </w:tc>
      </w:tr>
      <w:tr w:rsidR="00940027" w14:paraId="4A7B6A1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5D1F594" w14:textId="77777777" w:rsidR="00940027" w:rsidRDefault="00940027">
            <w:pPr>
              <w:pStyle w:val="OtherTableBody"/>
            </w:pPr>
            <w:r>
              <w:t>Permitted Data Types</w:t>
            </w:r>
          </w:p>
        </w:tc>
        <w:tc>
          <w:tcPr>
            <w:tcW w:w="800" w:type="dxa"/>
          </w:tcPr>
          <w:p w14:paraId="62C6F3C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00588</w:t>
            </w:r>
          </w:p>
        </w:tc>
        <w:tc>
          <w:tcPr>
            <w:tcW w:w="600" w:type="dxa"/>
          </w:tcPr>
          <w:p w14:paraId="0582D7F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OM1</w:t>
            </w:r>
          </w:p>
        </w:tc>
        <w:tc>
          <w:tcPr>
            <w:tcW w:w="700" w:type="dxa"/>
          </w:tcPr>
          <w:p w14:paraId="07A2BFF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09AB664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12</w:t>
            </w:r>
          </w:p>
        </w:tc>
        <w:tc>
          <w:tcPr>
            <w:tcW w:w="600" w:type="dxa"/>
          </w:tcPr>
          <w:p w14:paraId="0F7ED1A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ID</w:t>
            </w:r>
          </w:p>
        </w:tc>
        <w:tc>
          <w:tcPr>
            <w:tcW w:w="700" w:type="dxa"/>
          </w:tcPr>
          <w:p w14:paraId="0F3E188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5C3F2471" w14:textId="77777777" w:rsidR="00940027" w:rsidRDefault="00940027">
            <w:pPr>
              <w:pStyle w:val="OtherTableBody"/>
              <w:jc w:val="center"/>
            </w:pPr>
            <w:r>
              <w:t>0125</w:t>
            </w:r>
          </w:p>
        </w:tc>
        <w:tc>
          <w:tcPr>
            <w:tcW w:w="942" w:type="dxa"/>
          </w:tcPr>
          <w:p w14:paraId="7D65EE7F" w14:textId="77777777" w:rsidR="00940027" w:rsidRDefault="00940027">
            <w:pPr>
              <w:pStyle w:val="OtherTableBody"/>
            </w:pPr>
            <w:r>
              <w:t>8.8.8.3</w:t>
            </w:r>
          </w:p>
        </w:tc>
      </w:tr>
      <w:tr w:rsidR="00940027" w14:paraId="335F242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BA28444" w14:textId="77777777" w:rsidR="00940027" w:rsidRDefault="00940027">
            <w:pPr>
              <w:pStyle w:val="OtherTableBody"/>
            </w:pPr>
            <w:r>
              <w:t>Person Performing Study Registration</w:t>
            </w:r>
          </w:p>
        </w:tc>
        <w:tc>
          <w:tcPr>
            <w:tcW w:w="800" w:type="dxa"/>
          </w:tcPr>
          <w:p w14:paraId="24B92B9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01041</w:t>
            </w:r>
          </w:p>
        </w:tc>
        <w:tc>
          <w:tcPr>
            <w:tcW w:w="600" w:type="dxa"/>
          </w:tcPr>
          <w:p w14:paraId="6EC97E7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CSR</w:t>
            </w:r>
          </w:p>
        </w:tc>
        <w:tc>
          <w:tcPr>
            <w:tcW w:w="700" w:type="dxa"/>
          </w:tcPr>
          <w:p w14:paraId="43049F4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</w:t>
            </w:r>
          </w:p>
        </w:tc>
        <w:tc>
          <w:tcPr>
            <w:tcW w:w="600" w:type="dxa"/>
          </w:tcPr>
          <w:p w14:paraId="2360165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384567B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XCN</w:t>
            </w:r>
          </w:p>
        </w:tc>
        <w:tc>
          <w:tcPr>
            <w:tcW w:w="700" w:type="dxa"/>
          </w:tcPr>
          <w:p w14:paraId="59A7963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0D3B910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4138995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7.8.1.7</w:t>
            </w:r>
          </w:p>
        </w:tc>
      </w:tr>
      <w:tr w:rsidR="00940027" w14:paraId="4B29C3A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3FAB09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Personnel Resource ID</w:t>
            </w:r>
          </w:p>
        </w:tc>
        <w:tc>
          <w:tcPr>
            <w:tcW w:w="800" w:type="dxa"/>
          </w:tcPr>
          <w:p w14:paraId="2354F16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00913</w:t>
            </w:r>
          </w:p>
        </w:tc>
        <w:tc>
          <w:tcPr>
            <w:tcW w:w="600" w:type="dxa"/>
          </w:tcPr>
          <w:p w14:paraId="0CBD31B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AIP</w:t>
            </w:r>
          </w:p>
        </w:tc>
        <w:tc>
          <w:tcPr>
            <w:tcW w:w="700" w:type="dxa"/>
          </w:tcPr>
          <w:p w14:paraId="51290FA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2F4A28C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B0BFD9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XCN</w:t>
            </w:r>
          </w:p>
        </w:tc>
        <w:tc>
          <w:tcPr>
            <w:tcW w:w="700" w:type="dxa"/>
          </w:tcPr>
          <w:p w14:paraId="260D524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6819D98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42BC418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10.6.7.3</w:t>
            </w:r>
          </w:p>
        </w:tc>
      </w:tr>
      <w:tr w:rsidR="00940027" w14:paraId="198D800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C44F7E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Pharmaceutical Substance Alternative</w:t>
            </w:r>
          </w:p>
        </w:tc>
        <w:tc>
          <w:tcPr>
            <w:tcW w:w="800" w:type="dxa"/>
          </w:tcPr>
          <w:p w14:paraId="1CE71EE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01678</w:t>
            </w:r>
          </w:p>
        </w:tc>
        <w:tc>
          <w:tcPr>
            <w:tcW w:w="600" w:type="dxa"/>
          </w:tcPr>
          <w:p w14:paraId="6999506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RXE</w:t>
            </w:r>
          </w:p>
        </w:tc>
        <w:tc>
          <w:tcPr>
            <w:tcW w:w="700" w:type="dxa"/>
          </w:tcPr>
          <w:p w14:paraId="39AF042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37</w:t>
            </w:r>
          </w:p>
        </w:tc>
        <w:tc>
          <w:tcPr>
            <w:tcW w:w="600" w:type="dxa"/>
          </w:tcPr>
          <w:p w14:paraId="0A3FC3A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60</w:t>
            </w:r>
          </w:p>
        </w:tc>
        <w:tc>
          <w:tcPr>
            <w:tcW w:w="600" w:type="dxa"/>
          </w:tcPr>
          <w:p w14:paraId="4B41DC4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CWE</w:t>
            </w:r>
          </w:p>
        </w:tc>
        <w:tc>
          <w:tcPr>
            <w:tcW w:w="700" w:type="dxa"/>
          </w:tcPr>
          <w:p w14:paraId="38AD286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65F3B44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15734B2" w14:textId="77777777" w:rsidR="00940027" w:rsidRDefault="00940027">
            <w:pPr>
              <w:pStyle w:val="OtherTableBody"/>
            </w:pPr>
            <w:r>
              <w:t>4.14.4.37</w:t>
            </w:r>
          </w:p>
        </w:tc>
      </w:tr>
      <w:tr w:rsidR="00940027" w14:paraId="00860CE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474A36B" w14:textId="77777777" w:rsidR="00940027" w:rsidRDefault="00940027">
            <w:pPr>
              <w:pStyle w:val="OtherTableBody"/>
            </w:pPr>
            <w:r>
              <w:t>Pharmacist/Treatment Supplier's Verifier ID</w:t>
            </w:r>
          </w:p>
        </w:tc>
        <w:tc>
          <w:tcPr>
            <w:tcW w:w="800" w:type="dxa"/>
          </w:tcPr>
          <w:p w14:paraId="69AE1FC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00306</w:t>
            </w:r>
          </w:p>
        </w:tc>
        <w:tc>
          <w:tcPr>
            <w:tcW w:w="600" w:type="dxa"/>
          </w:tcPr>
          <w:p w14:paraId="5806025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RXE</w:t>
            </w:r>
          </w:p>
        </w:tc>
        <w:tc>
          <w:tcPr>
            <w:tcW w:w="700" w:type="dxa"/>
          </w:tcPr>
          <w:p w14:paraId="79939BE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14</w:t>
            </w:r>
          </w:p>
        </w:tc>
        <w:tc>
          <w:tcPr>
            <w:tcW w:w="600" w:type="dxa"/>
          </w:tcPr>
          <w:p w14:paraId="2ED14C9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E73AB4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XCN</w:t>
            </w:r>
          </w:p>
        </w:tc>
        <w:tc>
          <w:tcPr>
            <w:tcW w:w="700" w:type="dxa"/>
          </w:tcPr>
          <w:p w14:paraId="267D75C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361CA16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3697A50" w14:textId="77777777" w:rsidR="00940027" w:rsidRDefault="00940027">
            <w:pPr>
              <w:pStyle w:val="OtherTableBody"/>
            </w:pPr>
            <w:r>
              <w:t>4.14.4.14</w:t>
            </w:r>
          </w:p>
        </w:tc>
      </w:tr>
      <w:tr w:rsidR="00940027" w14:paraId="15FD1DF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1A8E7F5" w14:textId="77777777" w:rsidR="00940027" w:rsidRDefault="00940027">
            <w:pPr>
              <w:pStyle w:val="OtherTableBody"/>
            </w:pPr>
            <w:r>
              <w:t>Pharmacist/Treatment Supplier's Verifier ID</w:t>
            </w:r>
          </w:p>
        </w:tc>
        <w:tc>
          <w:tcPr>
            <w:tcW w:w="800" w:type="dxa"/>
          </w:tcPr>
          <w:p w14:paraId="37D7822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00306</w:t>
            </w:r>
          </w:p>
        </w:tc>
        <w:tc>
          <w:tcPr>
            <w:tcW w:w="600" w:type="dxa"/>
          </w:tcPr>
          <w:p w14:paraId="61A85FC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RXO</w:t>
            </w:r>
          </w:p>
        </w:tc>
        <w:tc>
          <w:tcPr>
            <w:tcW w:w="700" w:type="dxa"/>
          </w:tcPr>
          <w:p w14:paraId="136F3C6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15</w:t>
            </w:r>
          </w:p>
        </w:tc>
        <w:tc>
          <w:tcPr>
            <w:tcW w:w="600" w:type="dxa"/>
          </w:tcPr>
          <w:p w14:paraId="2D6CC62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0F9DF3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XCN</w:t>
            </w:r>
          </w:p>
        </w:tc>
        <w:tc>
          <w:tcPr>
            <w:tcW w:w="700" w:type="dxa"/>
          </w:tcPr>
          <w:p w14:paraId="4CF52B2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74855FC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BB7D1EC" w14:textId="77777777" w:rsidR="00940027" w:rsidRDefault="00940027">
            <w:pPr>
              <w:pStyle w:val="OtherTableBody"/>
            </w:pPr>
            <w:r>
              <w:t>4.14.1.15</w:t>
            </w:r>
          </w:p>
        </w:tc>
      </w:tr>
      <w:tr w:rsidR="00940027" w14:paraId="4CCF1EE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A73F875" w14:textId="77777777" w:rsidR="00940027" w:rsidRDefault="00940027">
            <w:pPr>
              <w:pStyle w:val="OtherTableBody"/>
            </w:pPr>
            <w:r>
              <w:t>Pharmacy of Most Recent Fill</w:t>
            </w:r>
          </w:p>
        </w:tc>
        <w:tc>
          <w:tcPr>
            <w:tcW w:w="800" w:type="dxa"/>
          </w:tcPr>
          <w:p w14:paraId="3E0F64EA" w14:textId="77777777" w:rsidR="00940027" w:rsidRDefault="00940027">
            <w:pPr>
              <w:pStyle w:val="OtherTableBody"/>
              <w:jc w:val="center"/>
            </w:pPr>
            <w:r>
              <w:t>01679</w:t>
            </w:r>
          </w:p>
        </w:tc>
        <w:tc>
          <w:tcPr>
            <w:tcW w:w="600" w:type="dxa"/>
          </w:tcPr>
          <w:p w14:paraId="6F9F38A0" w14:textId="77777777" w:rsidR="00940027" w:rsidRDefault="00940027">
            <w:pPr>
              <w:pStyle w:val="OtherTableBody"/>
              <w:jc w:val="center"/>
            </w:pPr>
            <w:r>
              <w:t>RXE</w:t>
            </w:r>
          </w:p>
        </w:tc>
        <w:tc>
          <w:tcPr>
            <w:tcW w:w="700" w:type="dxa"/>
          </w:tcPr>
          <w:p w14:paraId="4A4C473D" w14:textId="77777777" w:rsidR="00940027" w:rsidRDefault="00940027">
            <w:pPr>
              <w:pStyle w:val="OtherTableBody"/>
            </w:pPr>
            <w:r>
              <w:t>38</w:t>
            </w:r>
          </w:p>
        </w:tc>
        <w:tc>
          <w:tcPr>
            <w:tcW w:w="600" w:type="dxa"/>
          </w:tcPr>
          <w:p w14:paraId="6B55C566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5482DCE1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3B60834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098DE9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3A0D9C5" w14:textId="77777777" w:rsidR="00940027" w:rsidRDefault="00940027">
            <w:pPr>
              <w:pStyle w:val="OtherTableBody"/>
            </w:pPr>
            <w:r>
              <w:t>4.14.4.38</w:t>
            </w:r>
          </w:p>
        </w:tc>
      </w:tr>
      <w:tr w:rsidR="00940027" w14:paraId="6D381EB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0E15C11" w14:textId="77777777" w:rsidR="00940027" w:rsidRDefault="00940027">
            <w:pPr>
              <w:pStyle w:val="OtherTableBody"/>
            </w:pPr>
            <w:r>
              <w:t>Pharmacy Order Type</w:t>
            </w:r>
          </w:p>
        </w:tc>
        <w:tc>
          <w:tcPr>
            <w:tcW w:w="800" w:type="dxa"/>
          </w:tcPr>
          <w:p w14:paraId="2095D218" w14:textId="77777777" w:rsidR="00940027" w:rsidRDefault="00940027">
            <w:pPr>
              <w:pStyle w:val="OtherTableBody"/>
              <w:jc w:val="center"/>
            </w:pPr>
            <w:r>
              <w:t>01699</w:t>
            </w:r>
          </w:p>
        </w:tc>
        <w:tc>
          <w:tcPr>
            <w:tcW w:w="600" w:type="dxa"/>
          </w:tcPr>
          <w:p w14:paraId="2EA994FF" w14:textId="77777777" w:rsidR="00940027" w:rsidRDefault="00940027">
            <w:pPr>
              <w:pStyle w:val="OtherTableBody"/>
              <w:jc w:val="center"/>
            </w:pPr>
            <w:r>
              <w:t>RXA</w:t>
            </w:r>
          </w:p>
        </w:tc>
        <w:tc>
          <w:tcPr>
            <w:tcW w:w="700" w:type="dxa"/>
          </w:tcPr>
          <w:p w14:paraId="3AC5CFE8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51C5C5E1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2B453756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1968959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C408ACA" w14:textId="77777777" w:rsidR="00940027" w:rsidRDefault="00940027">
            <w:pPr>
              <w:pStyle w:val="OtherTableBody"/>
              <w:jc w:val="center"/>
            </w:pPr>
            <w:r>
              <w:t>0480</w:t>
            </w:r>
          </w:p>
        </w:tc>
        <w:tc>
          <w:tcPr>
            <w:tcW w:w="942" w:type="dxa"/>
          </w:tcPr>
          <w:p w14:paraId="331950A8" w14:textId="77777777" w:rsidR="00940027" w:rsidRDefault="00940027">
            <w:pPr>
              <w:pStyle w:val="OtherTableBody"/>
            </w:pPr>
            <w:r>
              <w:t>4.14.7.26</w:t>
            </w:r>
          </w:p>
        </w:tc>
      </w:tr>
      <w:tr w:rsidR="00940027" w14:paraId="5A4CCFD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D000D1B" w14:textId="77777777" w:rsidR="00940027" w:rsidRDefault="00940027">
            <w:pPr>
              <w:pStyle w:val="OtherTableBody"/>
            </w:pPr>
            <w:r>
              <w:t>Pharmacy Order Type</w:t>
            </w:r>
          </w:p>
        </w:tc>
        <w:tc>
          <w:tcPr>
            <w:tcW w:w="800" w:type="dxa"/>
          </w:tcPr>
          <w:p w14:paraId="2603938F" w14:textId="77777777" w:rsidR="00940027" w:rsidRDefault="00940027">
            <w:pPr>
              <w:pStyle w:val="OtherTableBody"/>
              <w:jc w:val="center"/>
            </w:pPr>
            <w:r>
              <w:t>01668</w:t>
            </w:r>
          </w:p>
        </w:tc>
        <w:tc>
          <w:tcPr>
            <w:tcW w:w="600" w:type="dxa"/>
          </w:tcPr>
          <w:p w14:paraId="7240AB1D" w14:textId="77777777" w:rsidR="00940027" w:rsidRDefault="00940027">
            <w:pPr>
              <w:pStyle w:val="OtherTableBody"/>
              <w:jc w:val="center"/>
            </w:pPr>
            <w:r>
              <w:t>RXO</w:t>
            </w:r>
          </w:p>
        </w:tc>
        <w:tc>
          <w:tcPr>
            <w:tcW w:w="700" w:type="dxa"/>
          </w:tcPr>
          <w:p w14:paraId="35F17364" w14:textId="77777777" w:rsidR="00940027" w:rsidRDefault="00940027">
            <w:pPr>
              <w:pStyle w:val="OtherTableBody"/>
            </w:pPr>
            <w:r>
              <w:t>27</w:t>
            </w:r>
          </w:p>
        </w:tc>
        <w:tc>
          <w:tcPr>
            <w:tcW w:w="600" w:type="dxa"/>
          </w:tcPr>
          <w:p w14:paraId="0AE4A6E9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00E3FB7C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4533786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29F9FCD" w14:textId="77777777" w:rsidR="00940027" w:rsidRDefault="00940027">
            <w:pPr>
              <w:pStyle w:val="OtherTableBody"/>
              <w:jc w:val="center"/>
            </w:pPr>
            <w:r>
              <w:t>0480</w:t>
            </w:r>
          </w:p>
        </w:tc>
        <w:tc>
          <w:tcPr>
            <w:tcW w:w="942" w:type="dxa"/>
          </w:tcPr>
          <w:p w14:paraId="20C2553D" w14:textId="77777777" w:rsidR="00940027" w:rsidRDefault="00940027">
            <w:pPr>
              <w:pStyle w:val="OtherTableBody"/>
            </w:pPr>
            <w:r>
              <w:t>4.14.1.27</w:t>
            </w:r>
          </w:p>
        </w:tc>
      </w:tr>
      <w:tr w:rsidR="00940027" w14:paraId="5753869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FCF2ECC" w14:textId="77777777" w:rsidR="00940027" w:rsidRDefault="00940027">
            <w:pPr>
              <w:pStyle w:val="OtherTableBody"/>
            </w:pPr>
            <w:r>
              <w:t>Pharmacy Order Type</w:t>
            </w:r>
          </w:p>
        </w:tc>
        <w:tc>
          <w:tcPr>
            <w:tcW w:w="800" w:type="dxa"/>
          </w:tcPr>
          <w:p w14:paraId="5A4315F5" w14:textId="77777777" w:rsidR="00940027" w:rsidRDefault="00940027">
            <w:pPr>
              <w:pStyle w:val="OtherTableBody"/>
              <w:jc w:val="center"/>
            </w:pPr>
            <w:r>
              <w:t>01685</w:t>
            </w:r>
          </w:p>
        </w:tc>
        <w:tc>
          <w:tcPr>
            <w:tcW w:w="600" w:type="dxa"/>
          </w:tcPr>
          <w:p w14:paraId="5AAE4DA4" w14:textId="77777777" w:rsidR="00940027" w:rsidRDefault="00940027">
            <w:pPr>
              <w:pStyle w:val="OtherTableBody"/>
              <w:jc w:val="center"/>
            </w:pPr>
            <w:r>
              <w:t>RXE</w:t>
            </w:r>
          </w:p>
        </w:tc>
        <w:tc>
          <w:tcPr>
            <w:tcW w:w="700" w:type="dxa"/>
          </w:tcPr>
          <w:p w14:paraId="6BE56D29" w14:textId="77777777" w:rsidR="00940027" w:rsidRDefault="00940027">
            <w:pPr>
              <w:pStyle w:val="OtherTableBody"/>
            </w:pPr>
            <w:r>
              <w:t>44</w:t>
            </w:r>
          </w:p>
        </w:tc>
        <w:tc>
          <w:tcPr>
            <w:tcW w:w="600" w:type="dxa"/>
          </w:tcPr>
          <w:p w14:paraId="5B999CE7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2F25300C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40B105F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23DB043" w14:textId="77777777" w:rsidR="00940027" w:rsidRDefault="00940027">
            <w:pPr>
              <w:pStyle w:val="OtherTableBody"/>
              <w:jc w:val="center"/>
            </w:pPr>
            <w:r>
              <w:t>0480</w:t>
            </w:r>
          </w:p>
        </w:tc>
        <w:tc>
          <w:tcPr>
            <w:tcW w:w="942" w:type="dxa"/>
          </w:tcPr>
          <w:p w14:paraId="739FDFA4" w14:textId="77777777" w:rsidR="00940027" w:rsidRDefault="00940027">
            <w:pPr>
              <w:pStyle w:val="OtherTableBody"/>
            </w:pPr>
            <w:r>
              <w:t>4.14.4.44</w:t>
            </w:r>
          </w:p>
        </w:tc>
      </w:tr>
      <w:tr w:rsidR="00940027" w14:paraId="10696E2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A5F6457" w14:textId="77777777" w:rsidR="00940027" w:rsidRDefault="00940027">
            <w:pPr>
              <w:pStyle w:val="OtherTableBody"/>
            </w:pPr>
            <w:r>
              <w:t>Pharmacy Order Type</w:t>
            </w:r>
          </w:p>
        </w:tc>
        <w:tc>
          <w:tcPr>
            <w:tcW w:w="800" w:type="dxa"/>
          </w:tcPr>
          <w:p w14:paraId="78991F64" w14:textId="77777777" w:rsidR="00940027" w:rsidRDefault="00940027">
            <w:pPr>
              <w:pStyle w:val="OtherTableBody"/>
              <w:jc w:val="center"/>
            </w:pPr>
            <w:r>
              <w:t>01690</w:t>
            </w:r>
          </w:p>
        </w:tc>
        <w:tc>
          <w:tcPr>
            <w:tcW w:w="600" w:type="dxa"/>
          </w:tcPr>
          <w:p w14:paraId="25562B9A" w14:textId="77777777" w:rsidR="00940027" w:rsidRDefault="00940027">
            <w:pPr>
              <w:pStyle w:val="OtherTableBody"/>
              <w:jc w:val="center"/>
            </w:pPr>
            <w:r>
              <w:t>RXD</w:t>
            </w:r>
          </w:p>
        </w:tc>
        <w:tc>
          <w:tcPr>
            <w:tcW w:w="700" w:type="dxa"/>
          </w:tcPr>
          <w:p w14:paraId="75D3788D" w14:textId="77777777" w:rsidR="00940027" w:rsidRDefault="00940027">
            <w:pPr>
              <w:pStyle w:val="OtherTableBody"/>
            </w:pPr>
            <w:r>
              <w:t>32</w:t>
            </w:r>
          </w:p>
        </w:tc>
        <w:tc>
          <w:tcPr>
            <w:tcW w:w="600" w:type="dxa"/>
          </w:tcPr>
          <w:p w14:paraId="4CC4AF9C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3091CD36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647A6CC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7ABF82B" w14:textId="77777777" w:rsidR="00940027" w:rsidRDefault="00940027">
            <w:pPr>
              <w:pStyle w:val="OtherTableBody"/>
              <w:jc w:val="center"/>
            </w:pPr>
            <w:r>
              <w:t>0480</w:t>
            </w:r>
          </w:p>
        </w:tc>
        <w:tc>
          <w:tcPr>
            <w:tcW w:w="942" w:type="dxa"/>
          </w:tcPr>
          <w:p w14:paraId="2B5C5659" w14:textId="77777777" w:rsidR="00940027" w:rsidRDefault="00940027">
            <w:pPr>
              <w:pStyle w:val="OtherTableBody"/>
            </w:pPr>
            <w:r>
              <w:t>4.14.5.32</w:t>
            </w:r>
          </w:p>
        </w:tc>
      </w:tr>
      <w:tr w:rsidR="00940027" w14:paraId="16D6EDA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7B45FA8" w14:textId="77777777" w:rsidR="00940027" w:rsidRDefault="00940027">
            <w:pPr>
              <w:pStyle w:val="OtherTableBody"/>
            </w:pPr>
            <w:r>
              <w:t>Pharmacy Order Type</w:t>
            </w:r>
          </w:p>
        </w:tc>
        <w:tc>
          <w:tcPr>
            <w:tcW w:w="800" w:type="dxa"/>
          </w:tcPr>
          <w:p w14:paraId="1DC6896C" w14:textId="77777777" w:rsidR="00940027" w:rsidRDefault="00940027">
            <w:pPr>
              <w:pStyle w:val="OtherTableBody"/>
              <w:jc w:val="center"/>
            </w:pPr>
            <w:r>
              <w:t>01695</w:t>
            </w:r>
          </w:p>
        </w:tc>
        <w:tc>
          <w:tcPr>
            <w:tcW w:w="600" w:type="dxa"/>
          </w:tcPr>
          <w:p w14:paraId="6492C275" w14:textId="77777777" w:rsidR="00940027" w:rsidRDefault="00940027">
            <w:pPr>
              <w:pStyle w:val="OtherTableBody"/>
              <w:jc w:val="center"/>
            </w:pPr>
            <w:r>
              <w:t>RXG</w:t>
            </w:r>
          </w:p>
        </w:tc>
        <w:tc>
          <w:tcPr>
            <w:tcW w:w="700" w:type="dxa"/>
          </w:tcPr>
          <w:p w14:paraId="6D3AF49E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09C743BE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3C7E8AB1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5D9B8AC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32701E1" w14:textId="77777777" w:rsidR="00940027" w:rsidRDefault="00940027">
            <w:pPr>
              <w:pStyle w:val="OtherTableBody"/>
              <w:jc w:val="center"/>
            </w:pPr>
            <w:r>
              <w:t>0480</w:t>
            </w:r>
          </w:p>
        </w:tc>
        <w:tc>
          <w:tcPr>
            <w:tcW w:w="942" w:type="dxa"/>
          </w:tcPr>
          <w:p w14:paraId="7A7FE090" w14:textId="77777777" w:rsidR="00940027" w:rsidRDefault="00940027">
            <w:pPr>
              <w:pStyle w:val="OtherTableBody"/>
            </w:pPr>
            <w:r>
              <w:t>4.14.6.26</w:t>
            </w:r>
          </w:p>
        </w:tc>
      </w:tr>
      <w:tr w:rsidR="00940027" w14:paraId="5CAEB0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E66C999" w14:textId="77777777" w:rsidR="00940027" w:rsidRDefault="00940027">
            <w:pPr>
              <w:pStyle w:val="OtherTableBody"/>
            </w:pPr>
            <w:r>
              <w:t>Pharmacy/Treatment Supplier's Special Administration Instructions</w:t>
            </w:r>
          </w:p>
        </w:tc>
        <w:tc>
          <w:tcPr>
            <w:tcW w:w="800" w:type="dxa"/>
          </w:tcPr>
          <w:p w14:paraId="5850CE7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00343</w:t>
            </w:r>
          </w:p>
        </w:tc>
        <w:tc>
          <w:tcPr>
            <w:tcW w:w="600" w:type="dxa"/>
          </w:tcPr>
          <w:p w14:paraId="2F0CB96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RXG</w:t>
            </w:r>
          </w:p>
        </w:tc>
        <w:tc>
          <w:tcPr>
            <w:tcW w:w="700" w:type="dxa"/>
          </w:tcPr>
          <w:p w14:paraId="1631F4B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</w:t>
            </w:r>
          </w:p>
        </w:tc>
        <w:tc>
          <w:tcPr>
            <w:tcW w:w="600" w:type="dxa"/>
          </w:tcPr>
          <w:p w14:paraId="15860F3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3015DD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7679937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311B02F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44D8330" w14:textId="77777777" w:rsidR="00940027" w:rsidRDefault="00940027">
            <w:pPr>
              <w:pStyle w:val="OtherTableBody"/>
            </w:pPr>
            <w:r>
              <w:t>4.14.6.13</w:t>
            </w:r>
          </w:p>
        </w:tc>
      </w:tr>
      <w:tr w:rsidR="00940027" w14:paraId="61AABFE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4C4D666" w14:textId="77777777" w:rsidR="00940027" w:rsidRDefault="00940027">
            <w:pPr>
              <w:pStyle w:val="OtherTableBody"/>
            </w:pPr>
            <w:r>
              <w:t>Pharmacy/Treatment Supplier's Special Dispensing Instructions</w:t>
            </w:r>
          </w:p>
        </w:tc>
        <w:tc>
          <w:tcPr>
            <w:tcW w:w="800" w:type="dxa"/>
          </w:tcPr>
          <w:p w14:paraId="7E61CA0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00330</w:t>
            </w:r>
          </w:p>
        </w:tc>
        <w:tc>
          <w:tcPr>
            <w:tcW w:w="600" w:type="dxa"/>
          </w:tcPr>
          <w:p w14:paraId="0890CA5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RXD</w:t>
            </w:r>
          </w:p>
        </w:tc>
        <w:tc>
          <w:tcPr>
            <w:tcW w:w="700" w:type="dxa"/>
          </w:tcPr>
          <w:p w14:paraId="35AE091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15</w:t>
            </w:r>
          </w:p>
        </w:tc>
        <w:tc>
          <w:tcPr>
            <w:tcW w:w="600" w:type="dxa"/>
          </w:tcPr>
          <w:p w14:paraId="709FDA1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3F7EDF0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013DEED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3FFFD6B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4DDF271" w14:textId="77777777" w:rsidR="00940027" w:rsidRDefault="00940027">
            <w:pPr>
              <w:pStyle w:val="OtherTableBody"/>
            </w:pPr>
            <w:r>
              <w:t>4.14.5.15</w:t>
            </w:r>
          </w:p>
        </w:tc>
      </w:tr>
      <w:tr w:rsidR="00940027" w14:paraId="5A46456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E91CFFF" w14:textId="77777777" w:rsidR="00940027" w:rsidRDefault="00940027">
            <w:pPr>
              <w:pStyle w:val="OtherTableBody"/>
            </w:pPr>
            <w:r>
              <w:t>Pharmacy/Treatment Supplier's Special Dispensing Instructions</w:t>
            </w:r>
          </w:p>
        </w:tc>
        <w:tc>
          <w:tcPr>
            <w:tcW w:w="800" w:type="dxa"/>
          </w:tcPr>
          <w:p w14:paraId="6AE54ED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00330</w:t>
            </w:r>
          </w:p>
        </w:tc>
        <w:tc>
          <w:tcPr>
            <w:tcW w:w="600" w:type="dxa"/>
          </w:tcPr>
          <w:p w14:paraId="7A0F5D6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RXE</w:t>
            </w:r>
          </w:p>
        </w:tc>
        <w:tc>
          <w:tcPr>
            <w:tcW w:w="700" w:type="dxa"/>
          </w:tcPr>
          <w:p w14:paraId="3A7F58F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21</w:t>
            </w:r>
          </w:p>
        </w:tc>
        <w:tc>
          <w:tcPr>
            <w:tcW w:w="600" w:type="dxa"/>
          </w:tcPr>
          <w:p w14:paraId="4285C5A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0FBF55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7D00503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1011411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0FBE32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4.14.4.21</w:t>
            </w:r>
          </w:p>
        </w:tc>
      </w:tr>
      <w:tr w:rsidR="00940027" w14:paraId="5F5D6F4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4E1726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Phone</w:t>
            </w:r>
          </w:p>
        </w:tc>
        <w:tc>
          <w:tcPr>
            <w:tcW w:w="800" w:type="dxa"/>
          </w:tcPr>
          <w:p w14:paraId="67EE097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00678</w:t>
            </w:r>
          </w:p>
        </w:tc>
        <w:tc>
          <w:tcPr>
            <w:tcW w:w="600" w:type="dxa"/>
          </w:tcPr>
          <w:p w14:paraId="31EE21B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STF</w:t>
            </w:r>
          </w:p>
        </w:tc>
        <w:tc>
          <w:tcPr>
            <w:tcW w:w="700" w:type="dxa"/>
          </w:tcPr>
          <w:p w14:paraId="178FB97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  <w:tc>
          <w:tcPr>
            <w:tcW w:w="600" w:type="dxa"/>
          </w:tcPr>
          <w:p w14:paraId="7FCA606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11E1DB7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XTN</w:t>
            </w:r>
          </w:p>
        </w:tc>
        <w:tc>
          <w:tcPr>
            <w:tcW w:w="700" w:type="dxa"/>
          </w:tcPr>
          <w:p w14:paraId="20AC273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07682B9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425C05F5" w14:textId="77777777" w:rsidR="00940027" w:rsidRDefault="00940027">
            <w:pPr>
              <w:pStyle w:val="OtherTableBody"/>
            </w:pPr>
            <w:r>
              <w:t>15.4.8.10</w:t>
            </w:r>
          </w:p>
        </w:tc>
      </w:tr>
      <w:tr w:rsidR="00940027" w14:paraId="020C7C3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E81F5FE" w14:textId="77777777" w:rsidR="00940027" w:rsidRDefault="00940027">
            <w:pPr>
              <w:pStyle w:val="OtherTableBody"/>
            </w:pPr>
            <w:r>
              <w:t>Phone</w:t>
            </w:r>
          </w:p>
        </w:tc>
        <w:tc>
          <w:tcPr>
            <w:tcW w:w="800" w:type="dxa"/>
          </w:tcPr>
          <w:p w14:paraId="7AC6E1E5" w14:textId="77777777" w:rsidR="00940027" w:rsidRDefault="00940027">
            <w:pPr>
              <w:pStyle w:val="OtherTableBody"/>
              <w:jc w:val="center"/>
            </w:pPr>
            <w:r>
              <w:t>00678</w:t>
            </w:r>
          </w:p>
        </w:tc>
        <w:tc>
          <w:tcPr>
            <w:tcW w:w="600" w:type="dxa"/>
          </w:tcPr>
          <w:p w14:paraId="3AD4F91D" w14:textId="77777777" w:rsidR="00940027" w:rsidRDefault="00940027">
            <w:pPr>
              <w:pStyle w:val="OtherTableBody"/>
              <w:jc w:val="center"/>
            </w:pPr>
            <w:r>
              <w:t>ROL</w:t>
            </w:r>
          </w:p>
        </w:tc>
        <w:tc>
          <w:tcPr>
            <w:tcW w:w="700" w:type="dxa"/>
          </w:tcPr>
          <w:p w14:paraId="1765AF2B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32FDD219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4E71DBE1" w14:textId="77777777" w:rsidR="00940027" w:rsidRDefault="00940027">
            <w:pPr>
              <w:pStyle w:val="OtherTableBody"/>
            </w:pPr>
            <w:r>
              <w:t>XTN</w:t>
            </w:r>
          </w:p>
        </w:tc>
        <w:tc>
          <w:tcPr>
            <w:tcW w:w="700" w:type="dxa"/>
          </w:tcPr>
          <w:p w14:paraId="010D159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6E01127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A2D972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15.4.7.12</w:t>
            </w:r>
          </w:p>
        </w:tc>
      </w:tr>
      <w:tr w:rsidR="00940027" w14:paraId="76C824B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406745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Phone Number</w:t>
            </w:r>
          </w:p>
        </w:tc>
        <w:tc>
          <w:tcPr>
            <w:tcW w:w="800" w:type="dxa"/>
          </w:tcPr>
          <w:p w14:paraId="76AB15E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00194</w:t>
            </w:r>
          </w:p>
        </w:tc>
        <w:tc>
          <w:tcPr>
            <w:tcW w:w="600" w:type="dxa"/>
          </w:tcPr>
          <w:p w14:paraId="1C75763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NK1</w:t>
            </w:r>
          </w:p>
        </w:tc>
        <w:tc>
          <w:tcPr>
            <w:tcW w:w="700" w:type="dxa"/>
          </w:tcPr>
          <w:p w14:paraId="6145410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  <w:tc>
          <w:tcPr>
            <w:tcW w:w="600" w:type="dxa"/>
          </w:tcPr>
          <w:p w14:paraId="38DD491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1C4AE2F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XTN</w:t>
            </w:r>
          </w:p>
        </w:tc>
        <w:tc>
          <w:tcPr>
            <w:tcW w:w="700" w:type="dxa"/>
          </w:tcPr>
          <w:p w14:paraId="7FF2A44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1A95239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6684268F" w14:textId="77777777" w:rsidR="00940027" w:rsidRDefault="00940027">
            <w:pPr>
              <w:pStyle w:val="OtherTableBody"/>
            </w:pPr>
            <w:r>
              <w:t>3.4.5.5</w:t>
            </w:r>
          </w:p>
        </w:tc>
      </w:tr>
      <w:tr w:rsidR="00940027" w14:paraId="33A9BBA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734BE51" w14:textId="77777777" w:rsidR="00940027" w:rsidRDefault="00940027">
            <w:pPr>
              <w:pStyle w:val="OtherTableBody"/>
            </w:pPr>
            <w:r>
              <w:t>Phone Number - Business</w:t>
            </w:r>
          </w:p>
        </w:tc>
        <w:tc>
          <w:tcPr>
            <w:tcW w:w="800" w:type="dxa"/>
          </w:tcPr>
          <w:p w14:paraId="3D761AC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00117</w:t>
            </w:r>
          </w:p>
        </w:tc>
        <w:tc>
          <w:tcPr>
            <w:tcW w:w="600" w:type="dxa"/>
          </w:tcPr>
          <w:p w14:paraId="76EEB0D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PID</w:t>
            </w:r>
          </w:p>
        </w:tc>
        <w:tc>
          <w:tcPr>
            <w:tcW w:w="700" w:type="dxa"/>
          </w:tcPr>
          <w:p w14:paraId="3E0312C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14</w:t>
            </w:r>
          </w:p>
        </w:tc>
        <w:tc>
          <w:tcPr>
            <w:tcW w:w="600" w:type="dxa"/>
          </w:tcPr>
          <w:p w14:paraId="16F5357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811CF4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XTN</w:t>
            </w:r>
          </w:p>
        </w:tc>
        <w:tc>
          <w:tcPr>
            <w:tcW w:w="700" w:type="dxa"/>
          </w:tcPr>
          <w:p w14:paraId="3E49D2F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312E8D4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61EF47FE" w14:textId="77777777" w:rsidR="00940027" w:rsidRDefault="00940027">
            <w:pPr>
              <w:pStyle w:val="OtherTableBody"/>
            </w:pPr>
            <w:r>
              <w:t>3.4.2.14</w:t>
            </w:r>
          </w:p>
        </w:tc>
      </w:tr>
      <w:tr w:rsidR="00940027" w14:paraId="3AD45A4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18FFFF5" w14:textId="77777777" w:rsidR="00940027" w:rsidRDefault="00940027">
            <w:pPr>
              <w:pStyle w:val="OtherTableBody"/>
            </w:pPr>
            <w:r>
              <w:t>Phone Number - Home</w:t>
            </w:r>
          </w:p>
        </w:tc>
        <w:tc>
          <w:tcPr>
            <w:tcW w:w="800" w:type="dxa"/>
          </w:tcPr>
          <w:p w14:paraId="5C5B262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00116</w:t>
            </w:r>
          </w:p>
        </w:tc>
        <w:tc>
          <w:tcPr>
            <w:tcW w:w="600" w:type="dxa"/>
          </w:tcPr>
          <w:p w14:paraId="2FD2AEC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PID</w:t>
            </w:r>
          </w:p>
        </w:tc>
        <w:tc>
          <w:tcPr>
            <w:tcW w:w="700" w:type="dxa"/>
          </w:tcPr>
          <w:p w14:paraId="4089077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</w:t>
            </w:r>
          </w:p>
        </w:tc>
        <w:tc>
          <w:tcPr>
            <w:tcW w:w="600" w:type="dxa"/>
          </w:tcPr>
          <w:p w14:paraId="63F0A9B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2AB958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XTN</w:t>
            </w:r>
          </w:p>
        </w:tc>
        <w:tc>
          <w:tcPr>
            <w:tcW w:w="700" w:type="dxa"/>
          </w:tcPr>
          <w:p w14:paraId="2B93C01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5E3D3C1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6E367932" w14:textId="77777777" w:rsidR="00940027" w:rsidRDefault="00940027">
            <w:pPr>
              <w:pStyle w:val="OtherTableBody"/>
            </w:pPr>
            <w:r>
              <w:t>3.4.2.13</w:t>
            </w:r>
          </w:p>
        </w:tc>
      </w:tr>
      <w:tr w:rsidR="00940027" w14:paraId="1E1B775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F97BA24" w14:textId="77777777" w:rsidR="00940027" w:rsidRDefault="00940027">
            <w:pPr>
              <w:pStyle w:val="OtherTableBody"/>
            </w:pPr>
            <w:r>
              <w:t>Phone Number of Outside Site</w:t>
            </w:r>
          </w:p>
        </w:tc>
        <w:tc>
          <w:tcPr>
            <w:tcW w:w="800" w:type="dxa"/>
          </w:tcPr>
          <w:p w14:paraId="7ACCF64E" w14:textId="77777777" w:rsidR="00940027" w:rsidRDefault="00940027">
            <w:pPr>
              <w:pStyle w:val="OtherTableBody"/>
              <w:jc w:val="center"/>
            </w:pPr>
            <w:r>
              <w:t>00614</w:t>
            </w:r>
          </w:p>
        </w:tc>
        <w:tc>
          <w:tcPr>
            <w:tcW w:w="600" w:type="dxa"/>
          </w:tcPr>
          <w:p w14:paraId="2411F8A9" w14:textId="77777777" w:rsidR="00940027" w:rsidRDefault="00940027">
            <w:pPr>
              <w:pStyle w:val="OtherTableBody"/>
              <w:jc w:val="center"/>
            </w:pPr>
            <w:r>
              <w:t>OM1</w:t>
            </w:r>
          </w:p>
        </w:tc>
        <w:tc>
          <w:tcPr>
            <w:tcW w:w="700" w:type="dxa"/>
          </w:tcPr>
          <w:p w14:paraId="607D3BA4" w14:textId="77777777" w:rsidR="00940027" w:rsidRDefault="00940027">
            <w:pPr>
              <w:pStyle w:val="OtherTableBody"/>
            </w:pPr>
            <w:r>
              <w:t>29</w:t>
            </w:r>
          </w:p>
        </w:tc>
        <w:tc>
          <w:tcPr>
            <w:tcW w:w="600" w:type="dxa"/>
          </w:tcPr>
          <w:p w14:paraId="3F65F106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44DC42FA" w14:textId="77777777" w:rsidR="00940027" w:rsidRDefault="00940027">
            <w:pPr>
              <w:pStyle w:val="OtherTableBody"/>
            </w:pPr>
            <w:r>
              <w:t>XTN</w:t>
            </w:r>
          </w:p>
        </w:tc>
        <w:tc>
          <w:tcPr>
            <w:tcW w:w="700" w:type="dxa"/>
          </w:tcPr>
          <w:p w14:paraId="51025BD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289497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7D3A987" w14:textId="77777777" w:rsidR="00940027" w:rsidRDefault="00940027">
            <w:pPr>
              <w:pStyle w:val="OtherTableBody"/>
            </w:pPr>
            <w:r>
              <w:t>8.8.8.29</w:t>
            </w:r>
          </w:p>
        </w:tc>
      </w:tr>
      <w:tr w:rsidR="00940027" w14:paraId="6E4241B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EBDE92C" w14:textId="77777777" w:rsidR="00940027" w:rsidRDefault="00940027">
            <w:pPr>
              <w:pStyle w:val="OtherTableBody"/>
            </w:pPr>
            <w:r>
              <w:t>Physician Reviewer</w:t>
            </w:r>
          </w:p>
        </w:tc>
        <w:tc>
          <w:tcPr>
            <w:tcW w:w="800" w:type="dxa"/>
          </w:tcPr>
          <w:p w14:paraId="76A7090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00515</w:t>
            </w:r>
          </w:p>
        </w:tc>
        <w:tc>
          <w:tcPr>
            <w:tcW w:w="600" w:type="dxa"/>
          </w:tcPr>
          <w:p w14:paraId="0112862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IN3</w:t>
            </w:r>
          </w:p>
        </w:tc>
        <w:tc>
          <w:tcPr>
            <w:tcW w:w="700" w:type="dxa"/>
          </w:tcPr>
          <w:p w14:paraId="3EB023C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14</w:t>
            </w:r>
          </w:p>
        </w:tc>
        <w:tc>
          <w:tcPr>
            <w:tcW w:w="600" w:type="dxa"/>
          </w:tcPr>
          <w:p w14:paraId="065AA02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DBEE94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XCN</w:t>
            </w:r>
          </w:p>
        </w:tc>
        <w:tc>
          <w:tcPr>
            <w:tcW w:w="700" w:type="dxa"/>
          </w:tcPr>
          <w:p w14:paraId="0009602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02BB8E72" w14:textId="77777777" w:rsidR="00940027" w:rsidRDefault="00940027">
            <w:pPr>
              <w:pStyle w:val="OtherTableBody"/>
              <w:jc w:val="center"/>
            </w:pPr>
            <w:r>
              <w:t>0010</w:t>
            </w:r>
          </w:p>
        </w:tc>
        <w:tc>
          <w:tcPr>
            <w:tcW w:w="942" w:type="dxa"/>
          </w:tcPr>
          <w:p w14:paraId="705454B3" w14:textId="77777777" w:rsidR="00940027" w:rsidRDefault="00940027">
            <w:pPr>
              <w:pStyle w:val="OtherTableBody"/>
            </w:pPr>
            <w:r>
              <w:t>6.5.8.14</w:t>
            </w:r>
          </w:p>
        </w:tc>
      </w:tr>
      <w:tr w:rsidR="00940027" w14:paraId="7C3B8C9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EE1013E" w14:textId="77777777" w:rsidR="00940027" w:rsidRDefault="00940027">
            <w:pPr>
              <w:pStyle w:val="OtherTableBody"/>
            </w:pPr>
            <w:r>
              <w:t>Place of Worship</w:t>
            </w:r>
          </w:p>
        </w:tc>
        <w:tc>
          <w:tcPr>
            <w:tcW w:w="800" w:type="dxa"/>
          </w:tcPr>
          <w:p w14:paraId="18F9A50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01567</w:t>
            </w:r>
          </w:p>
        </w:tc>
        <w:tc>
          <w:tcPr>
            <w:tcW w:w="600" w:type="dxa"/>
          </w:tcPr>
          <w:p w14:paraId="3C3CE0F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PD1</w:t>
            </w:r>
          </w:p>
        </w:tc>
        <w:tc>
          <w:tcPr>
            <w:tcW w:w="700" w:type="dxa"/>
          </w:tcPr>
          <w:p w14:paraId="068F8BB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14</w:t>
            </w:r>
          </w:p>
        </w:tc>
        <w:tc>
          <w:tcPr>
            <w:tcW w:w="600" w:type="dxa"/>
          </w:tcPr>
          <w:p w14:paraId="4BEFF4D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F901A7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XON</w:t>
            </w:r>
          </w:p>
        </w:tc>
        <w:tc>
          <w:tcPr>
            <w:tcW w:w="700" w:type="dxa"/>
          </w:tcPr>
          <w:p w14:paraId="665442E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4998C6C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50DC497" w14:textId="77777777" w:rsidR="00940027" w:rsidRDefault="00940027">
            <w:pPr>
              <w:pStyle w:val="OtherTableBody"/>
            </w:pPr>
            <w:r>
              <w:t>3.4.10.14</w:t>
            </w:r>
          </w:p>
        </w:tc>
      </w:tr>
      <w:tr w:rsidR="00940027" w14:paraId="5F06EC0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38DCF2F" w14:textId="77777777" w:rsidR="00940027" w:rsidRDefault="00940027">
            <w:pPr>
              <w:pStyle w:val="OtherTableBody"/>
            </w:pPr>
            <w:r>
              <w:t>Placer Appointment ID</w:t>
            </w:r>
          </w:p>
        </w:tc>
        <w:tc>
          <w:tcPr>
            <w:tcW w:w="800" w:type="dxa"/>
          </w:tcPr>
          <w:p w14:paraId="4251EC74" w14:textId="77777777" w:rsidR="00940027" w:rsidRDefault="00940027">
            <w:pPr>
              <w:pStyle w:val="OtherTableBody"/>
              <w:jc w:val="center"/>
            </w:pPr>
            <w:r>
              <w:t>00860</w:t>
            </w:r>
          </w:p>
        </w:tc>
        <w:tc>
          <w:tcPr>
            <w:tcW w:w="600" w:type="dxa"/>
          </w:tcPr>
          <w:p w14:paraId="5BE908B0" w14:textId="77777777" w:rsidR="00940027" w:rsidRDefault="00940027">
            <w:pPr>
              <w:pStyle w:val="OtherTableBody"/>
              <w:jc w:val="center"/>
            </w:pPr>
            <w:r>
              <w:t>SCH</w:t>
            </w:r>
          </w:p>
        </w:tc>
        <w:tc>
          <w:tcPr>
            <w:tcW w:w="700" w:type="dxa"/>
          </w:tcPr>
          <w:p w14:paraId="15FF2D05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796ECD90" w14:textId="77777777" w:rsidR="00940027" w:rsidRDefault="00940027">
            <w:pPr>
              <w:pStyle w:val="OtherTableBody"/>
            </w:pPr>
            <w:r>
              <w:t>75</w:t>
            </w:r>
          </w:p>
        </w:tc>
        <w:tc>
          <w:tcPr>
            <w:tcW w:w="600" w:type="dxa"/>
          </w:tcPr>
          <w:p w14:paraId="2AD108B9" w14:textId="77777777" w:rsidR="00940027" w:rsidRDefault="00940027">
            <w:pPr>
              <w:pStyle w:val="OtherTableBody"/>
            </w:pPr>
            <w:r>
              <w:t>EI</w:t>
            </w:r>
          </w:p>
        </w:tc>
        <w:tc>
          <w:tcPr>
            <w:tcW w:w="700" w:type="dxa"/>
          </w:tcPr>
          <w:p w14:paraId="30485AF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2D7046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DCFFC17" w14:textId="77777777" w:rsidR="00940027" w:rsidRDefault="00940027">
            <w:pPr>
              <w:pStyle w:val="OtherTableBody"/>
            </w:pPr>
            <w:r>
              <w:t>10.6.2.1</w:t>
            </w:r>
          </w:p>
        </w:tc>
      </w:tr>
      <w:tr w:rsidR="00940027" w14:paraId="48FBAA0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79A8591" w14:textId="77777777" w:rsidR="00940027" w:rsidRDefault="00940027">
            <w:pPr>
              <w:pStyle w:val="OtherTableBody"/>
            </w:pPr>
            <w:r>
              <w:t>Placer Appointment ID</w:t>
            </w:r>
          </w:p>
        </w:tc>
        <w:tc>
          <w:tcPr>
            <w:tcW w:w="800" w:type="dxa"/>
          </w:tcPr>
          <w:p w14:paraId="6E02D328" w14:textId="77777777" w:rsidR="00940027" w:rsidRDefault="00940027">
            <w:pPr>
              <w:pStyle w:val="OtherTableBody"/>
              <w:jc w:val="center"/>
            </w:pPr>
            <w:r>
              <w:t>00860</w:t>
            </w:r>
          </w:p>
        </w:tc>
        <w:tc>
          <w:tcPr>
            <w:tcW w:w="600" w:type="dxa"/>
          </w:tcPr>
          <w:p w14:paraId="7D6B8A4E" w14:textId="77777777" w:rsidR="00940027" w:rsidRDefault="00940027">
            <w:pPr>
              <w:pStyle w:val="OtherTableBody"/>
              <w:jc w:val="center"/>
            </w:pPr>
            <w:r>
              <w:t>ARQ</w:t>
            </w:r>
          </w:p>
        </w:tc>
        <w:tc>
          <w:tcPr>
            <w:tcW w:w="700" w:type="dxa"/>
          </w:tcPr>
          <w:p w14:paraId="21A5DE61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7350F571" w14:textId="77777777" w:rsidR="00940027" w:rsidRDefault="00940027">
            <w:pPr>
              <w:pStyle w:val="OtherTableBody"/>
            </w:pPr>
            <w:r>
              <w:t>75</w:t>
            </w:r>
          </w:p>
        </w:tc>
        <w:tc>
          <w:tcPr>
            <w:tcW w:w="600" w:type="dxa"/>
          </w:tcPr>
          <w:p w14:paraId="03E4F7D3" w14:textId="77777777" w:rsidR="00940027" w:rsidRDefault="00940027">
            <w:pPr>
              <w:pStyle w:val="OtherTableBody"/>
            </w:pPr>
            <w:r>
              <w:t>EI</w:t>
            </w:r>
          </w:p>
        </w:tc>
        <w:tc>
          <w:tcPr>
            <w:tcW w:w="700" w:type="dxa"/>
          </w:tcPr>
          <w:p w14:paraId="0204123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13BF3D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407595A" w14:textId="77777777" w:rsidR="00940027" w:rsidRDefault="00940027">
            <w:pPr>
              <w:pStyle w:val="OtherTableBody"/>
            </w:pPr>
            <w:r>
              <w:t>10.6.1.1</w:t>
            </w:r>
          </w:p>
        </w:tc>
      </w:tr>
      <w:tr w:rsidR="00940027" w14:paraId="6F2B5BE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9B6FB06" w14:textId="77777777" w:rsidR="00940027" w:rsidRDefault="00940027">
            <w:pPr>
              <w:pStyle w:val="OtherTableBody"/>
            </w:pPr>
            <w:r>
              <w:t>Placer Contact Address</w:t>
            </w:r>
          </w:p>
        </w:tc>
        <w:tc>
          <w:tcPr>
            <w:tcW w:w="800" w:type="dxa"/>
          </w:tcPr>
          <w:p w14:paraId="7BC91AA0" w14:textId="77777777" w:rsidR="00940027" w:rsidRDefault="00940027">
            <w:pPr>
              <w:pStyle w:val="OtherTableBody"/>
              <w:jc w:val="center"/>
            </w:pPr>
            <w:r>
              <w:t>00876</w:t>
            </w:r>
          </w:p>
        </w:tc>
        <w:tc>
          <w:tcPr>
            <w:tcW w:w="600" w:type="dxa"/>
          </w:tcPr>
          <w:p w14:paraId="6D0F594B" w14:textId="77777777" w:rsidR="00940027" w:rsidRDefault="00940027">
            <w:pPr>
              <w:pStyle w:val="OtherTableBody"/>
              <w:jc w:val="center"/>
            </w:pPr>
            <w:r>
              <w:t>ARQ</w:t>
            </w:r>
          </w:p>
        </w:tc>
        <w:tc>
          <w:tcPr>
            <w:tcW w:w="700" w:type="dxa"/>
          </w:tcPr>
          <w:p w14:paraId="00E1851E" w14:textId="77777777" w:rsidR="00940027" w:rsidRDefault="00940027">
            <w:pPr>
              <w:pStyle w:val="OtherTableBody"/>
            </w:pPr>
            <w:r>
              <w:t>17</w:t>
            </w:r>
          </w:p>
        </w:tc>
        <w:tc>
          <w:tcPr>
            <w:tcW w:w="600" w:type="dxa"/>
          </w:tcPr>
          <w:p w14:paraId="66BC6E8B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65E9AF80" w14:textId="77777777" w:rsidR="00940027" w:rsidRDefault="00940027">
            <w:pPr>
              <w:pStyle w:val="OtherTableBody"/>
            </w:pPr>
            <w:r>
              <w:t>XAD</w:t>
            </w:r>
          </w:p>
        </w:tc>
        <w:tc>
          <w:tcPr>
            <w:tcW w:w="700" w:type="dxa"/>
          </w:tcPr>
          <w:p w14:paraId="50FEA11C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5377805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A8298C4" w14:textId="77777777" w:rsidR="00940027" w:rsidRDefault="00940027">
            <w:pPr>
              <w:pStyle w:val="OtherTableBody"/>
            </w:pPr>
            <w:r>
              <w:t>10.6.1.17</w:t>
            </w:r>
          </w:p>
        </w:tc>
      </w:tr>
      <w:tr w:rsidR="00940027" w14:paraId="426B586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D71E923" w14:textId="77777777" w:rsidR="00940027" w:rsidRDefault="00940027">
            <w:pPr>
              <w:pStyle w:val="OtherTableBody"/>
            </w:pPr>
            <w:r>
              <w:t>Placer Contact Address</w:t>
            </w:r>
          </w:p>
        </w:tc>
        <w:tc>
          <w:tcPr>
            <w:tcW w:w="800" w:type="dxa"/>
          </w:tcPr>
          <w:p w14:paraId="4609C858" w14:textId="77777777" w:rsidR="00940027" w:rsidRDefault="00940027">
            <w:pPr>
              <w:pStyle w:val="OtherTableBody"/>
              <w:jc w:val="center"/>
            </w:pPr>
            <w:r>
              <w:t>00876</w:t>
            </w:r>
          </w:p>
        </w:tc>
        <w:tc>
          <w:tcPr>
            <w:tcW w:w="600" w:type="dxa"/>
          </w:tcPr>
          <w:p w14:paraId="0057AFB7" w14:textId="77777777" w:rsidR="00940027" w:rsidRDefault="00940027">
            <w:pPr>
              <w:pStyle w:val="OtherTableBody"/>
              <w:jc w:val="center"/>
            </w:pPr>
            <w:r>
              <w:t>SCH</w:t>
            </w:r>
          </w:p>
        </w:tc>
        <w:tc>
          <w:tcPr>
            <w:tcW w:w="700" w:type="dxa"/>
          </w:tcPr>
          <w:p w14:paraId="3EFCA77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14</w:t>
            </w:r>
          </w:p>
        </w:tc>
        <w:tc>
          <w:tcPr>
            <w:tcW w:w="600" w:type="dxa"/>
          </w:tcPr>
          <w:p w14:paraId="7DB2667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011B55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XAD</w:t>
            </w:r>
          </w:p>
        </w:tc>
        <w:tc>
          <w:tcPr>
            <w:tcW w:w="700" w:type="dxa"/>
          </w:tcPr>
          <w:p w14:paraId="02671A8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4871AF4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4C5DB81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10.6.2.14</w:t>
            </w:r>
          </w:p>
        </w:tc>
      </w:tr>
      <w:tr w:rsidR="00940027" w14:paraId="7B77E8A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B2AC39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Placer Contact Location</w:t>
            </w:r>
          </w:p>
        </w:tc>
        <w:tc>
          <w:tcPr>
            <w:tcW w:w="800" w:type="dxa"/>
          </w:tcPr>
          <w:p w14:paraId="229ECB8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00877</w:t>
            </w:r>
          </w:p>
        </w:tc>
        <w:tc>
          <w:tcPr>
            <w:tcW w:w="600" w:type="dxa"/>
          </w:tcPr>
          <w:p w14:paraId="40F2D90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SCH</w:t>
            </w:r>
          </w:p>
        </w:tc>
        <w:tc>
          <w:tcPr>
            <w:tcW w:w="700" w:type="dxa"/>
          </w:tcPr>
          <w:p w14:paraId="3F7DADD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15</w:t>
            </w:r>
          </w:p>
        </w:tc>
        <w:tc>
          <w:tcPr>
            <w:tcW w:w="600" w:type="dxa"/>
          </w:tcPr>
          <w:p w14:paraId="53834DC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80</w:t>
            </w:r>
          </w:p>
        </w:tc>
        <w:tc>
          <w:tcPr>
            <w:tcW w:w="600" w:type="dxa"/>
          </w:tcPr>
          <w:p w14:paraId="6F4B8D0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PL</w:t>
            </w:r>
          </w:p>
        </w:tc>
        <w:tc>
          <w:tcPr>
            <w:tcW w:w="700" w:type="dxa"/>
          </w:tcPr>
          <w:p w14:paraId="406D44A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3AF01DC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28B323F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10.6.2.15</w:t>
            </w:r>
          </w:p>
        </w:tc>
      </w:tr>
      <w:tr w:rsidR="00940027" w14:paraId="2EDDEC4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224A59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Placer Contact Location</w:t>
            </w:r>
          </w:p>
        </w:tc>
        <w:tc>
          <w:tcPr>
            <w:tcW w:w="800" w:type="dxa"/>
          </w:tcPr>
          <w:p w14:paraId="12F216D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00877</w:t>
            </w:r>
          </w:p>
        </w:tc>
        <w:tc>
          <w:tcPr>
            <w:tcW w:w="600" w:type="dxa"/>
          </w:tcPr>
          <w:p w14:paraId="6C62B5F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ARQ</w:t>
            </w:r>
          </w:p>
        </w:tc>
        <w:tc>
          <w:tcPr>
            <w:tcW w:w="700" w:type="dxa"/>
          </w:tcPr>
          <w:p w14:paraId="21EB43E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18</w:t>
            </w:r>
          </w:p>
        </w:tc>
        <w:tc>
          <w:tcPr>
            <w:tcW w:w="600" w:type="dxa"/>
          </w:tcPr>
          <w:p w14:paraId="5998F54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80</w:t>
            </w:r>
          </w:p>
        </w:tc>
        <w:tc>
          <w:tcPr>
            <w:tcW w:w="600" w:type="dxa"/>
          </w:tcPr>
          <w:p w14:paraId="5C0637A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PL</w:t>
            </w:r>
          </w:p>
        </w:tc>
        <w:tc>
          <w:tcPr>
            <w:tcW w:w="700" w:type="dxa"/>
          </w:tcPr>
          <w:p w14:paraId="7592B8F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18CFDD9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97594E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10.6.1.18</w:t>
            </w:r>
          </w:p>
        </w:tc>
      </w:tr>
      <w:tr w:rsidR="00940027" w14:paraId="019AA8D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2BD7C8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Placer Contact Person</w:t>
            </w:r>
          </w:p>
        </w:tc>
        <w:tc>
          <w:tcPr>
            <w:tcW w:w="800" w:type="dxa"/>
          </w:tcPr>
          <w:p w14:paraId="0A5E93F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00874</w:t>
            </w:r>
          </w:p>
        </w:tc>
        <w:tc>
          <w:tcPr>
            <w:tcW w:w="600" w:type="dxa"/>
          </w:tcPr>
          <w:p w14:paraId="695E630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SCH</w:t>
            </w:r>
          </w:p>
        </w:tc>
        <w:tc>
          <w:tcPr>
            <w:tcW w:w="700" w:type="dxa"/>
          </w:tcPr>
          <w:p w14:paraId="650A2BF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12</w:t>
            </w:r>
          </w:p>
        </w:tc>
        <w:tc>
          <w:tcPr>
            <w:tcW w:w="600" w:type="dxa"/>
          </w:tcPr>
          <w:p w14:paraId="5246229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67AAA01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XCN</w:t>
            </w:r>
          </w:p>
        </w:tc>
        <w:tc>
          <w:tcPr>
            <w:tcW w:w="700" w:type="dxa"/>
          </w:tcPr>
          <w:p w14:paraId="17CDC33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4BC6FBC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2BB6099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10.6.2.12</w:t>
            </w:r>
          </w:p>
        </w:tc>
      </w:tr>
      <w:tr w:rsidR="00940027" w14:paraId="3F1A25E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54C28C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Placer Contact Person</w:t>
            </w:r>
          </w:p>
        </w:tc>
        <w:tc>
          <w:tcPr>
            <w:tcW w:w="800" w:type="dxa"/>
          </w:tcPr>
          <w:p w14:paraId="75C550F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00874</w:t>
            </w:r>
          </w:p>
        </w:tc>
        <w:tc>
          <w:tcPr>
            <w:tcW w:w="600" w:type="dxa"/>
          </w:tcPr>
          <w:p w14:paraId="2DC087B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ARQ</w:t>
            </w:r>
          </w:p>
        </w:tc>
        <w:tc>
          <w:tcPr>
            <w:tcW w:w="700" w:type="dxa"/>
          </w:tcPr>
          <w:p w14:paraId="4E2411B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15</w:t>
            </w:r>
          </w:p>
        </w:tc>
        <w:tc>
          <w:tcPr>
            <w:tcW w:w="600" w:type="dxa"/>
          </w:tcPr>
          <w:p w14:paraId="58C93C5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3B1D277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XCN</w:t>
            </w:r>
          </w:p>
        </w:tc>
        <w:tc>
          <w:tcPr>
            <w:tcW w:w="700" w:type="dxa"/>
          </w:tcPr>
          <w:p w14:paraId="68806AE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21921C3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D519DA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10.6.1.15</w:t>
            </w:r>
          </w:p>
        </w:tc>
      </w:tr>
      <w:tr w:rsidR="00940027" w14:paraId="0D0D1C3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92CC9B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Placer Contact Phone Number</w:t>
            </w:r>
          </w:p>
        </w:tc>
        <w:tc>
          <w:tcPr>
            <w:tcW w:w="800" w:type="dxa"/>
          </w:tcPr>
          <w:p w14:paraId="764421B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00875</w:t>
            </w:r>
          </w:p>
        </w:tc>
        <w:tc>
          <w:tcPr>
            <w:tcW w:w="600" w:type="dxa"/>
          </w:tcPr>
          <w:p w14:paraId="2ECD487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ARQ</w:t>
            </w:r>
          </w:p>
        </w:tc>
        <w:tc>
          <w:tcPr>
            <w:tcW w:w="700" w:type="dxa"/>
          </w:tcPr>
          <w:p w14:paraId="1461A38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16</w:t>
            </w:r>
          </w:p>
        </w:tc>
        <w:tc>
          <w:tcPr>
            <w:tcW w:w="600" w:type="dxa"/>
          </w:tcPr>
          <w:p w14:paraId="00CAF83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5A01F3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XTN</w:t>
            </w:r>
          </w:p>
        </w:tc>
        <w:tc>
          <w:tcPr>
            <w:tcW w:w="700" w:type="dxa"/>
          </w:tcPr>
          <w:p w14:paraId="6ADAF37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6CBA600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4502874B" w14:textId="77777777" w:rsidR="00940027" w:rsidRDefault="00940027">
            <w:pPr>
              <w:pStyle w:val="OtherTableBody"/>
            </w:pPr>
            <w:r>
              <w:t>10.6.1.16</w:t>
            </w:r>
          </w:p>
        </w:tc>
      </w:tr>
      <w:tr w:rsidR="00940027" w14:paraId="7C324C4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B0141C0" w14:textId="77777777" w:rsidR="00940027" w:rsidRDefault="00940027">
            <w:pPr>
              <w:pStyle w:val="OtherTableBody"/>
            </w:pPr>
            <w:r>
              <w:t>Placer Contact Phone Number</w:t>
            </w:r>
          </w:p>
        </w:tc>
        <w:tc>
          <w:tcPr>
            <w:tcW w:w="800" w:type="dxa"/>
          </w:tcPr>
          <w:p w14:paraId="0A444AAE" w14:textId="77777777" w:rsidR="00940027" w:rsidRDefault="00940027">
            <w:pPr>
              <w:pStyle w:val="OtherTableBody"/>
              <w:jc w:val="center"/>
            </w:pPr>
            <w:r>
              <w:t>00875</w:t>
            </w:r>
          </w:p>
        </w:tc>
        <w:tc>
          <w:tcPr>
            <w:tcW w:w="600" w:type="dxa"/>
          </w:tcPr>
          <w:p w14:paraId="78F1A636" w14:textId="77777777" w:rsidR="00940027" w:rsidRDefault="00940027">
            <w:pPr>
              <w:pStyle w:val="OtherTableBody"/>
              <w:jc w:val="center"/>
            </w:pPr>
            <w:r>
              <w:t>SCH</w:t>
            </w:r>
          </w:p>
        </w:tc>
        <w:tc>
          <w:tcPr>
            <w:tcW w:w="700" w:type="dxa"/>
          </w:tcPr>
          <w:p w14:paraId="69825DE0" w14:textId="77777777" w:rsidR="00940027" w:rsidRDefault="00940027">
            <w:pPr>
              <w:pStyle w:val="OtherTableBody"/>
            </w:pPr>
            <w:r>
              <w:t>13</w:t>
            </w:r>
          </w:p>
        </w:tc>
        <w:tc>
          <w:tcPr>
            <w:tcW w:w="600" w:type="dxa"/>
          </w:tcPr>
          <w:p w14:paraId="495848BE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5AEB9037" w14:textId="77777777" w:rsidR="00940027" w:rsidRDefault="00940027">
            <w:pPr>
              <w:pStyle w:val="OtherTableBody"/>
            </w:pPr>
            <w:r>
              <w:t>XTN</w:t>
            </w:r>
          </w:p>
        </w:tc>
        <w:tc>
          <w:tcPr>
            <w:tcW w:w="700" w:type="dxa"/>
          </w:tcPr>
          <w:p w14:paraId="1A087D1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2B4103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0DF93B4" w14:textId="77777777" w:rsidR="00940027" w:rsidRDefault="00940027">
            <w:pPr>
              <w:pStyle w:val="OtherTableBody"/>
            </w:pPr>
            <w:r>
              <w:t>10.6.2.13</w:t>
            </w:r>
          </w:p>
        </w:tc>
      </w:tr>
      <w:tr w:rsidR="00940027" w14:paraId="3D8B2E8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0A57BF0" w14:textId="77777777" w:rsidR="00940027" w:rsidRDefault="00940027">
            <w:pPr>
              <w:pStyle w:val="OtherTableBody"/>
            </w:pPr>
            <w:r>
              <w:t>Placer Field 1</w:t>
            </w:r>
          </w:p>
        </w:tc>
        <w:tc>
          <w:tcPr>
            <w:tcW w:w="800" w:type="dxa"/>
          </w:tcPr>
          <w:p w14:paraId="579083EC" w14:textId="77777777" w:rsidR="00940027" w:rsidRDefault="00940027">
            <w:pPr>
              <w:pStyle w:val="OtherTableBody"/>
              <w:jc w:val="center"/>
            </w:pPr>
            <w:r>
              <w:t>00251</w:t>
            </w:r>
          </w:p>
        </w:tc>
        <w:tc>
          <w:tcPr>
            <w:tcW w:w="600" w:type="dxa"/>
          </w:tcPr>
          <w:p w14:paraId="5E21D77D" w14:textId="77777777" w:rsidR="00940027" w:rsidRDefault="00940027">
            <w:pPr>
              <w:pStyle w:val="OtherTableBody"/>
              <w:jc w:val="center"/>
            </w:pPr>
            <w:r>
              <w:t>OBR</w:t>
            </w:r>
          </w:p>
        </w:tc>
        <w:tc>
          <w:tcPr>
            <w:tcW w:w="700" w:type="dxa"/>
          </w:tcPr>
          <w:p w14:paraId="5354BFAF" w14:textId="77777777" w:rsidR="00940027" w:rsidRDefault="00940027">
            <w:pPr>
              <w:pStyle w:val="OtherTableBody"/>
            </w:pPr>
            <w:r>
              <w:t>18</w:t>
            </w:r>
          </w:p>
        </w:tc>
        <w:tc>
          <w:tcPr>
            <w:tcW w:w="600" w:type="dxa"/>
          </w:tcPr>
          <w:p w14:paraId="754A7E47" w14:textId="77777777" w:rsidR="00940027" w:rsidRDefault="00940027">
            <w:pPr>
              <w:pStyle w:val="OtherTableBody"/>
            </w:pPr>
            <w:r>
              <w:t>60</w:t>
            </w:r>
          </w:p>
        </w:tc>
        <w:tc>
          <w:tcPr>
            <w:tcW w:w="600" w:type="dxa"/>
          </w:tcPr>
          <w:p w14:paraId="45DB649A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0CAF36B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8D220D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04260DF" w14:textId="77777777" w:rsidR="00940027" w:rsidRDefault="00940027">
            <w:pPr>
              <w:pStyle w:val="OtherTableBody"/>
            </w:pPr>
            <w:r>
              <w:t>4.5.3.18</w:t>
            </w:r>
          </w:p>
        </w:tc>
      </w:tr>
      <w:tr w:rsidR="00940027" w14:paraId="27003B8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F846030" w14:textId="77777777" w:rsidR="00940027" w:rsidRDefault="00940027">
            <w:pPr>
              <w:pStyle w:val="OtherTableBody"/>
            </w:pPr>
            <w:r>
              <w:t>Placer Field 2</w:t>
            </w:r>
          </w:p>
        </w:tc>
        <w:tc>
          <w:tcPr>
            <w:tcW w:w="800" w:type="dxa"/>
          </w:tcPr>
          <w:p w14:paraId="346AC9EF" w14:textId="77777777" w:rsidR="00940027" w:rsidRDefault="00940027">
            <w:pPr>
              <w:pStyle w:val="OtherTableBody"/>
              <w:jc w:val="center"/>
            </w:pPr>
            <w:r>
              <w:t>00252</w:t>
            </w:r>
          </w:p>
        </w:tc>
        <w:tc>
          <w:tcPr>
            <w:tcW w:w="600" w:type="dxa"/>
          </w:tcPr>
          <w:p w14:paraId="7FD1AE03" w14:textId="77777777" w:rsidR="00940027" w:rsidRDefault="00940027">
            <w:pPr>
              <w:pStyle w:val="OtherTableBody"/>
              <w:jc w:val="center"/>
            </w:pPr>
            <w:r>
              <w:t>OBR</w:t>
            </w:r>
          </w:p>
        </w:tc>
        <w:tc>
          <w:tcPr>
            <w:tcW w:w="700" w:type="dxa"/>
          </w:tcPr>
          <w:p w14:paraId="2A0DA147" w14:textId="77777777" w:rsidR="00940027" w:rsidRDefault="00940027">
            <w:pPr>
              <w:pStyle w:val="OtherTableBody"/>
            </w:pPr>
            <w:r>
              <w:t>19</w:t>
            </w:r>
          </w:p>
        </w:tc>
        <w:tc>
          <w:tcPr>
            <w:tcW w:w="600" w:type="dxa"/>
          </w:tcPr>
          <w:p w14:paraId="67F0E1C1" w14:textId="77777777" w:rsidR="00940027" w:rsidRDefault="00940027">
            <w:pPr>
              <w:pStyle w:val="OtherTableBody"/>
            </w:pPr>
            <w:r>
              <w:t>60</w:t>
            </w:r>
          </w:p>
        </w:tc>
        <w:tc>
          <w:tcPr>
            <w:tcW w:w="600" w:type="dxa"/>
          </w:tcPr>
          <w:p w14:paraId="1F119576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009F9C6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63EAD7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D90CC74" w14:textId="77777777" w:rsidR="00940027" w:rsidRDefault="00940027">
            <w:pPr>
              <w:pStyle w:val="OtherTableBody"/>
            </w:pPr>
            <w:r>
              <w:t>4.5.3.19</w:t>
            </w:r>
          </w:p>
        </w:tc>
      </w:tr>
      <w:tr w:rsidR="00940027" w14:paraId="55FFEDB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EF8FCEE" w14:textId="77777777" w:rsidR="00940027" w:rsidRDefault="00940027">
            <w:pPr>
              <w:pStyle w:val="OtherTableBody"/>
            </w:pPr>
            <w:r>
              <w:t>Placer Group Number</w:t>
            </w:r>
          </w:p>
        </w:tc>
        <w:tc>
          <w:tcPr>
            <w:tcW w:w="800" w:type="dxa"/>
          </w:tcPr>
          <w:p w14:paraId="410C05D9" w14:textId="77777777" w:rsidR="00940027" w:rsidRDefault="00940027">
            <w:pPr>
              <w:pStyle w:val="OtherTableBody"/>
              <w:jc w:val="center"/>
            </w:pPr>
            <w:r>
              <w:t>00218</w:t>
            </w:r>
          </w:p>
        </w:tc>
        <w:tc>
          <w:tcPr>
            <w:tcW w:w="600" w:type="dxa"/>
          </w:tcPr>
          <w:p w14:paraId="05492DA7" w14:textId="77777777" w:rsidR="00940027" w:rsidRDefault="00940027">
            <w:pPr>
              <w:pStyle w:val="OtherTableBody"/>
              <w:jc w:val="center"/>
            </w:pPr>
            <w:r>
              <w:t>ARQ</w:t>
            </w:r>
          </w:p>
        </w:tc>
        <w:tc>
          <w:tcPr>
            <w:tcW w:w="700" w:type="dxa"/>
          </w:tcPr>
          <w:p w14:paraId="63690EA5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5063CBDF" w14:textId="77777777" w:rsidR="00940027" w:rsidRDefault="00940027">
            <w:pPr>
              <w:pStyle w:val="OtherTableBody"/>
            </w:pPr>
            <w:r>
              <w:t>22</w:t>
            </w:r>
          </w:p>
        </w:tc>
        <w:tc>
          <w:tcPr>
            <w:tcW w:w="600" w:type="dxa"/>
          </w:tcPr>
          <w:p w14:paraId="1F91147D" w14:textId="77777777" w:rsidR="00940027" w:rsidRDefault="00940027">
            <w:pPr>
              <w:pStyle w:val="OtherTableBody"/>
            </w:pPr>
            <w:r>
              <w:t>EI</w:t>
            </w:r>
          </w:p>
        </w:tc>
        <w:tc>
          <w:tcPr>
            <w:tcW w:w="700" w:type="dxa"/>
          </w:tcPr>
          <w:p w14:paraId="1BCBB72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13E58C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FE02BDE" w14:textId="77777777" w:rsidR="00940027" w:rsidRDefault="00940027">
            <w:pPr>
              <w:pStyle w:val="OtherTableBody"/>
            </w:pPr>
            <w:r>
              <w:t>10.6.1.4</w:t>
            </w:r>
          </w:p>
        </w:tc>
      </w:tr>
      <w:tr w:rsidR="00940027" w14:paraId="083DFEF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65062DF" w14:textId="77777777" w:rsidR="00940027" w:rsidRDefault="00940027">
            <w:pPr>
              <w:pStyle w:val="OtherTableBody"/>
            </w:pPr>
            <w:r>
              <w:t>Placer Group Number</w:t>
            </w:r>
          </w:p>
        </w:tc>
        <w:tc>
          <w:tcPr>
            <w:tcW w:w="800" w:type="dxa"/>
          </w:tcPr>
          <w:p w14:paraId="64EDDE79" w14:textId="77777777" w:rsidR="00940027" w:rsidRDefault="00940027">
            <w:pPr>
              <w:pStyle w:val="OtherTableBody"/>
              <w:jc w:val="center"/>
            </w:pPr>
            <w:r>
              <w:t>00218</w:t>
            </w:r>
          </w:p>
        </w:tc>
        <w:tc>
          <w:tcPr>
            <w:tcW w:w="600" w:type="dxa"/>
          </w:tcPr>
          <w:p w14:paraId="147CC384" w14:textId="77777777" w:rsidR="00940027" w:rsidRDefault="00940027">
            <w:pPr>
              <w:pStyle w:val="OtherTableBody"/>
              <w:jc w:val="center"/>
            </w:pPr>
            <w:r>
              <w:t>SCH</w:t>
            </w:r>
          </w:p>
        </w:tc>
        <w:tc>
          <w:tcPr>
            <w:tcW w:w="700" w:type="dxa"/>
          </w:tcPr>
          <w:p w14:paraId="11656696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7A1D54D7" w14:textId="77777777" w:rsidR="00940027" w:rsidRDefault="00940027">
            <w:pPr>
              <w:pStyle w:val="OtherTableBody"/>
            </w:pPr>
            <w:r>
              <w:t>22</w:t>
            </w:r>
          </w:p>
        </w:tc>
        <w:tc>
          <w:tcPr>
            <w:tcW w:w="600" w:type="dxa"/>
          </w:tcPr>
          <w:p w14:paraId="524CBFD4" w14:textId="77777777" w:rsidR="00940027" w:rsidRDefault="00940027">
            <w:pPr>
              <w:pStyle w:val="OtherTableBody"/>
            </w:pPr>
            <w:r>
              <w:t>EI</w:t>
            </w:r>
          </w:p>
        </w:tc>
        <w:tc>
          <w:tcPr>
            <w:tcW w:w="700" w:type="dxa"/>
          </w:tcPr>
          <w:p w14:paraId="65680E7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3FEEA8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5772E74" w14:textId="77777777" w:rsidR="00940027" w:rsidRDefault="00940027">
            <w:pPr>
              <w:pStyle w:val="OtherTableBody"/>
            </w:pPr>
            <w:r>
              <w:t>10.6.2.4</w:t>
            </w:r>
          </w:p>
        </w:tc>
      </w:tr>
      <w:tr w:rsidR="00940027" w14:paraId="6798CE6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D6A457B" w14:textId="77777777" w:rsidR="00940027" w:rsidRDefault="00940027">
            <w:pPr>
              <w:pStyle w:val="OtherTableBody"/>
            </w:pPr>
            <w:r>
              <w:t>Placer Group Number</w:t>
            </w:r>
          </w:p>
        </w:tc>
        <w:tc>
          <w:tcPr>
            <w:tcW w:w="800" w:type="dxa"/>
          </w:tcPr>
          <w:p w14:paraId="00F86909" w14:textId="77777777" w:rsidR="00940027" w:rsidRDefault="00940027">
            <w:pPr>
              <w:pStyle w:val="OtherTableBody"/>
              <w:jc w:val="center"/>
            </w:pPr>
            <w:r>
              <w:t>00218</w:t>
            </w:r>
          </w:p>
        </w:tc>
        <w:tc>
          <w:tcPr>
            <w:tcW w:w="600" w:type="dxa"/>
          </w:tcPr>
          <w:p w14:paraId="54E24095" w14:textId="77777777" w:rsidR="00940027" w:rsidRDefault="00940027">
            <w:pPr>
              <w:pStyle w:val="OtherTableBody"/>
              <w:jc w:val="center"/>
            </w:pPr>
            <w:r>
              <w:t>ORC</w:t>
            </w:r>
          </w:p>
        </w:tc>
        <w:tc>
          <w:tcPr>
            <w:tcW w:w="700" w:type="dxa"/>
          </w:tcPr>
          <w:p w14:paraId="06D46475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1D1E90A8" w14:textId="77777777" w:rsidR="00940027" w:rsidRDefault="00940027">
            <w:pPr>
              <w:pStyle w:val="OtherTableBody"/>
            </w:pPr>
            <w:r>
              <w:t>22</w:t>
            </w:r>
          </w:p>
        </w:tc>
        <w:tc>
          <w:tcPr>
            <w:tcW w:w="600" w:type="dxa"/>
          </w:tcPr>
          <w:p w14:paraId="38A040B1" w14:textId="77777777" w:rsidR="00940027" w:rsidRDefault="00940027">
            <w:pPr>
              <w:pStyle w:val="OtherTableBody"/>
            </w:pPr>
            <w:r>
              <w:t>EI</w:t>
            </w:r>
          </w:p>
        </w:tc>
        <w:tc>
          <w:tcPr>
            <w:tcW w:w="700" w:type="dxa"/>
          </w:tcPr>
          <w:p w14:paraId="76DEA0F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5D1F55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2BD6A02" w14:textId="77777777" w:rsidR="00940027" w:rsidRDefault="00940027">
            <w:pPr>
              <w:pStyle w:val="OtherTableBody"/>
            </w:pPr>
            <w:r>
              <w:t>4.5.1.4</w:t>
            </w:r>
          </w:p>
        </w:tc>
      </w:tr>
      <w:tr w:rsidR="00940027" w14:paraId="3FB28BB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C333309" w14:textId="77777777" w:rsidR="00940027" w:rsidRDefault="00940027">
            <w:pPr>
              <w:pStyle w:val="OtherTableBody"/>
            </w:pPr>
            <w:r>
              <w:t>Placer Order Number</w:t>
            </w:r>
          </w:p>
        </w:tc>
        <w:tc>
          <w:tcPr>
            <w:tcW w:w="800" w:type="dxa"/>
          </w:tcPr>
          <w:p w14:paraId="0339D683" w14:textId="77777777" w:rsidR="00940027" w:rsidRDefault="00940027">
            <w:pPr>
              <w:pStyle w:val="OtherTableBody"/>
              <w:jc w:val="center"/>
            </w:pPr>
            <w:r>
              <w:t>00216</w:t>
            </w:r>
          </w:p>
        </w:tc>
        <w:tc>
          <w:tcPr>
            <w:tcW w:w="600" w:type="dxa"/>
          </w:tcPr>
          <w:p w14:paraId="5CE704FA" w14:textId="77777777" w:rsidR="00940027" w:rsidRDefault="00940027">
            <w:pPr>
              <w:pStyle w:val="OtherTableBody"/>
              <w:jc w:val="center"/>
            </w:pPr>
            <w:r>
              <w:t>ORC</w:t>
            </w:r>
          </w:p>
        </w:tc>
        <w:tc>
          <w:tcPr>
            <w:tcW w:w="700" w:type="dxa"/>
          </w:tcPr>
          <w:p w14:paraId="25B6DD2A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734F65C7" w14:textId="77777777" w:rsidR="00940027" w:rsidRDefault="00940027">
            <w:pPr>
              <w:pStyle w:val="OtherTableBody"/>
            </w:pPr>
            <w:r>
              <w:t>22</w:t>
            </w:r>
          </w:p>
        </w:tc>
        <w:tc>
          <w:tcPr>
            <w:tcW w:w="600" w:type="dxa"/>
          </w:tcPr>
          <w:p w14:paraId="4800751C" w14:textId="77777777" w:rsidR="00940027" w:rsidRDefault="00940027">
            <w:pPr>
              <w:pStyle w:val="OtherTableBody"/>
            </w:pPr>
            <w:r>
              <w:t>EI</w:t>
            </w:r>
          </w:p>
        </w:tc>
        <w:tc>
          <w:tcPr>
            <w:tcW w:w="700" w:type="dxa"/>
          </w:tcPr>
          <w:p w14:paraId="549989B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145037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FA2480A" w14:textId="77777777" w:rsidR="00940027" w:rsidRDefault="00940027">
            <w:pPr>
              <w:pStyle w:val="OtherTableBody"/>
            </w:pPr>
            <w:r>
              <w:t>4.5.1.2</w:t>
            </w:r>
          </w:p>
        </w:tc>
      </w:tr>
      <w:tr w:rsidR="00940027" w14:paraId="355C2C1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FA79EE9" w14:textId="77777777" w:rsidR="00940027" w:rsidRDefault="00940027">
            <w:pPr>
              <w:pStyle w:val="OtherTableBody"/>
            </w:pPr>
            <w:r>
              <w:t>Placer Order Number</w:t>
            </w:r>
          </w:p>
        </w:tc>
        <w:tc>
          <w:tcPr>
            <w:tcW w:w="800" w:type="dxa"/>
          </w:tcPr>
          <w:p w14:paraId="1C8834E7" w14:textId="77777777" w:rsidR="00940027" w:rsidRDefault="00940027">
            <w:pPr>
              <w:pStyle w:val="OtherTableBody"/>
              <w:jc w:val="center"/>
            </w:pPr>
            <w:r>
              <w:t>00216</w:t>
            </w:r>
          </w:p>
        </w:tc>
        <w:tc>
          <w:tcPr>
            <w:tcW w:w="600" w:type="dxa"/>
          </w:tcPr>
          <w:p w14:paraId="306236BE" w14:textId="77777777" w:rsidR="00940027" w:rsidRDefault="00940027">
            <w:pPr>
              <w:pStyle w:val="OtherTableBody"/>
              <w:jc w:val="center"/>
            </w:pPr>
            <w:r>
              <w:t>OBR</w:t>
            </w:r>
          </w:p>
        </w:tc>
        <w:tc>
          <w:tcPr>
            <w:tcW w:w="700" w:type="dxa"/>
          </w:tcPr>
          <w:p w14:paraId="42DAF309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64AA7C34" w14:textId="77777777" w:rsidR="00940027" w:rsidRDefault="00940027">
            <w:pPr>
              <w:pStyle w:val="OtherTableBody"/>
            </w:pPr>
            <w:r>
              <w:t>22</w:t>
            </w:r>
          </w:p>
        </w:tc>
        <w:tc>
          <w:tcPr>
            <w:tcW w:w="600" w:type="dxa"/>
          </w:tcPr>
          <w:p w14:paraId="7B6BD238" w14:textId="77777777" w:rsidR="00940027" w:rsidRDefault="00940027">
            <w:pPr>
              <w:pStyle w:val="OtherTableBody"/>
            </w:pPr>
            <w:r>
              <w:t>EI</w:t>
            </w:r>
          </w:p>
        </w:tc>
        <w:tc>
          <w:tcPr>
            <w:tcW w:w="700" w:type="dxa"/>
          </w:tcPr>
          <w:p w14:paraId="726CADC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E5443E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1BDB1D6" w14:textId="77777777" w:rsidR="00940027" w:rsidRDefault="00940027">
            <w:pPr>
              <w:pStyle w:val="OtherTableBody"/>
            </w:pPr>
            <w:r>
              <w:t>4.5.3.2</w:t>
            </w:r>
          </w:p>
        </w:tc>
      </w:tr>
      <w:tr w:rsidR="00940027" w14:paraId="1742DB9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C137366" w14:textId="77777777" w:rsidR="00940027" w:rsidRDefault="00940027">
            <w:pPr>
              <w:pStyle w:val="OtherTableBody"/>
            </w:pPr>
            <w:r>
              <w:t>Placer Order Number</w:t>
            </w:r>
          </w:p>
        </w:tc>
        <w:tc>
          <w:tcPr>
            <w:tcW w:w="800" w:type="dxa"/>
          </w:tcPr>
          <w:p w14:paraId="013EE72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00216</w:t>
            </w:r>
          </w:p>
        </w:tc>
        <w:tc>
          <w:tcPr>
            <w:tcW w:w="600" w:type="dxa"/>
          </w:tcPr>
          <w:p w14:paraId="65356CA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TXA</w:t>
            </w:r>
          </w:p>
        </w:tc>
        <w:tc>
          <w:tcPr>
            <w:tcW w:w="700" w:type="dxa"/>
          </w:tcPr>
          <w:p w14:paraId="4D95F4B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14</w:t>
            </w:r>
          </w:p>
        </w:tc>
        <w:tc>
          <w:tcPr>
            <w:tcW w:w="600" w:type="dxa"/>
          </w:tcPr>
          <w:p w14:paraId="0CDA290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22</w:t>
            </w:r>
          </w:p>
        </w:tc>
        <w:tc>
          <w:tcPr>
            <w:tcW w:w="600" w:type="dxa"/>
          </w:tcPr>
          <w:p w14:paraId="2865113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EI</w:t>
            </w:r>
          </w:p>
        </w:tc>
        <w:tc>
          <w:tcPr>
            <w:tcW w:w="700" w:type="dxa"/>
          </w:tcPr>
          <w:p w14:paraId="485247B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179718E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AA3C17F" w14:textId="77777777" w:rsidR="00940027" w:rsidRDefault="00940027">
            <w:pPr>
              <w:pStyle w:val="OtherTableBody"/>
            </w:pPr>
            <w:r>
              <w:t>9.6.1.14</w:t>
            </w:r>
          </w:p>
        </w:tc>
      </w:tr>
      <w:tr w:rsidR="00940027" w14:paraId="1DF8BF6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AEFCB88" w14:textId="77777777" w:rsidR="00940027" w:rsidRDefault="00940027">
            <w:pPr>
              <w:pStyle w:val="OtherTableBody"/>
            </w:pPr>
            <w:r>
              <w:t>Placer Order Number</w:t>
            </w:r>
          </w:p>
        </w:tc>
        <w:tc>
          <w:tcPr>
            <w:tcW w:w="800" w:type="dxa"/>
          </w:tcPr>
          <w:p w14:paraId="5C6014C5" w14:textId="77777777" w:rsidR="00940027" w:rsidRDefault="00940027">
            <w:pPr>
              <w:pStyle w:val="OtherTableBody"/>
              <w:jc w:val="center"/>
              <w:rPr>
                <w:lang w:val="de-DE"/>
              </w:rPr>
            </w:pPr>
            <w:r>
              <w:rPr>
                <w:lang w:val="de-DE"/>
              </w:rPr>
              <w:t>00216</w:t>
            </w:r>
          </w:p>
        </w:tc>
        <w:tc>
          <w:tcPr>
            <w:tcW w:w="600" w:type="dxa"/>
          </w:tcPr>
          <w:p w14:paraId="6D09A6DA" w14:textId="77777777" w:rsidR="00940027" w:rsidRDefault="00940027">
            <w:pPr>
              <w:pStyle w:val="OtherTableBody"/>
              <w:jc w:val="center"/>
              <w:rPr>
                <w:lang w:val="de-DE"/>
              </w:rPr>
            </w:pPr>
            <w:r>
              <w:rPr>
                <w:lang w:val="de-DE"/>
              </w:rPr>
              <w:t>SCH</w:t>
            </w:r>
          </w:p>
        </w:tc>
        <w:tc>
          <w:tcPr>
            <w:tcW w:w="700" w:type="dxa"/>
          </w:tcPr>
          <w:p w14:paraId="2652D882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26</w:t>
            </w:r>
          </w:p>
        </w:tc>
        <w:tc>
          <w:tcPr>
            <w:tcW w:w="600" w:type="dxa"/>
          </w:tcPr>
          <w:p w14:paraId="5348A880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22</w:t>
            </w:r>
          </w:p>
        </w:tc>
        <w:tc>
          <w:tcPr>
            <w:tcW w:w="600" w:type="dxa"/>
          </w:tcPr>
          <w:p w14:paraId="257515F6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EI</w:t>
            </w:r>
          </w:p>
        </w:tc>
        <w:tc>
          <w:tcPr>
            <w:tcW w:w="700" w:type="dxa"/>
          </w:tcPr>
          <w:p w14:paraId="17D84195" w14:textId="77777777" w:rsidR="00940027" w:rsidRDefault="00940027">
            <w:pPr>
              <w:pStyle w:val="OtherTableBody"/>
              <w:jc w:val="center"/>
              <w:rPr>
                <w:lang w:val="de-DE"/>
              </w:rPr>
            </w:pPr>
            <w:r>
              <w:rPr>
                <w:lang w:val="de-DE"/>
              </w:rPr>
              <w:t>Y</w:t>
            </w:r>
          </w:p>
        </w:tc>
        <w:tc>
          <w:tcPr>
            <w:tcW w:w="700" w:type="dxa"/>
          </w:tcPr>
          <w:p w14:paraId="5E58A1FB" w14:textId="77777777" w:rsidR="00940027" w:rsidRDefault="00940027">
            <w:pPr>
              <w:pStyle w:val="OtherTableBody"/>
              <w:jc w:val="center"/>
              <w:rPr>
                <w:lang w:val="de-DE"/>
              </w:rPr>
            </w:pPr>
          </w:p>
        </w:tc>
        <w:tc>
          <w:tcPr>
            <w:tcW w:w="942" w:type="dxa"/>
          </w:tcPr>
          <w:p w14:paraId="094B0483" w14:textId="77777777" w:rsidR="00940027" w:rsidRDefault="00940027">
            <w:pPr>
              <w:pStyle w:val="OtherTableBody"/>
            </w:pPr>
            <w:r>
              <w:t>10.6.2.26</w:t>
            </w:r>
          </w:p>
        </w:tc>
      </w:tr>
      <w:tr w:rsidR="00940027" w14:paraId="16C10C0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AD39387" w14:textId="77777777" w:rsidR="00940027" w:rsidRDefault="00940027">
            <w:pPr>
              <w:pStyle w:val="OtherTableBody"/>
            </w:pPr>
            <w:r>
              <w:t>Placer Order Number</w:t>
            </w:r>
          </w:p>
        </w:tc>
        <w:tc>
          <w:tcPr>
            <w:tcW w:w="800" w:type="dxa"/>
          </w:tcPr>
          <w:p w14:paraId="51CF9C5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00216</w:t>
            </w:r>
          </w:p>
        </w:tc>
        <w:tc>
          <w:tcPr>
            <w:tcW w:w="600" w:type="dxa"/>
          </w:tcPr>
          <w:p w14:paraId="24AD06C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ARQ</w:t>
            </w:r>
          </w:p>
        </w:tc>
        <w:tc>
          <w:tcPr>
            <w:tcW w:w="700" w:type="dxa"/>
          </w:tcPr>
          <w:p w14:paraId="1CE9C5F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24</w:t>
            </w:r>
          </w:p>
        </w:tc>
        <w:tc>
          <w:tcPr>
            <w:tcW w:w="600" w:type="dxa"/>
          </w:tcPr>
          <w:p w14:paraId="4F5CDED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22</w:t>
            </w:r>
          </w:p>
        </w:tc>
        <w:tc>
          <w:tcPr>
            <w:tcW w:w="600" w:type="dxa"/>
          </w:tcPr>
          <w:p w14:paraId="38DCA6F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EI</w:t>
            </w:r>
          </w:p>
        </w:tc>
        <w:tc>
          <w:tcPr>
            <w:tcW w:w="700" w:type="dxa"/>
          </w:tcPr>
          <w:p w14:paraId="03FEC7B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6040C43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2FB390A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10.6.1.24</w:t>
            </w:r>
          </w:p>
        </w:tc>
      </w:tr>
      <w:tr w:rsidR="00940027" w14:paraId="31C202B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6F6DBE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Placer Supplemental Service Information</w:t>
            </w:r>
          </w:p>
        </w:tc>
        <w:tc>
          <w:tcPr>
            <w:tcW w:w="800" w:type="dxa"/>
          </w:tcPr>
          <w:p w14:paraId="475E2C3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01474</w:t>
            </w:r>
          </w:p>
        </w:tc>
        <w:tc>
          <w:tcPr>
            <w:tcW w:w="600" w:type="dxa"/>
          </w:tcPr>
          <w:p w14:paraId="02D22B6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OBR</w:t>
            </w:r>
          </w:p>
        </w:tc>
        <w:tc>
          <w:tcPr>
            <w:tcW w:w="700" w:type="dxa"/>
          </w:tcPr>
          <w:p w14:paraId="53D7822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46</w:t>
            </w:r>
          </w:p>
        </w:tc>
        <w:tc>
          <w:tcPr>
            <w:tcW w:w="600" w:type="dxa"/>
          </w:tcPr>
          <w:p w14:paraId="0DA80DE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32AF0B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2161C8D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3F61CB1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0411</w:t>
            </w:r>
          </w:p>
        </w:tc>
        <w:tc>
          <w:tcPr>
            <w:tcW w:w="942" w:type="dxa"/>
          </w:tcPr>
          <w:p w14:paraId="25B87DE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4.5.3.46</w:t>
            </w:r>
          </w:p>
        </w:tc>
      </w:tr>
      <w:tr w:rsidR="00940027" w14:paraId="40E9CD0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AF0235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Placer Supplemental Service Information</w:t>
            </w:r>
          </w:p>
        </w:tc>
        <w:tc>
          <w:tcPr>
            <w:tcW w:w="800" w:type="dxa"/>
          </w:tcPr>
          <w:p w14:paraId="6988A52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01474</w:t>
            </w:r>
          </w:p>
        </w:tc>
        <w:tc>
          <w:tcPr>
            <w:tcW w:w="600" w:type="dxa"/>
          </w:tcPr>
          <w:p w14:paraId="3A34E6B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AIS</w:t>
            </w:r>
          </w:p>
        </w:tc>
        <w:tc>
          <w:tcPr>
            <w:tcW w:w="700" w:type="dxa"/>
          </w:tcPr>
          <w:p w14:paraId="1A84E07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11</w:t>
            </w:r>
          </w:p>
        </w:tc>
        <w:tc>
          <w:tcPr>
            <w:tcW w:w="600" w:type="dxa"/>
          </w:tcPr>
          <w:p w14:paraId="76A4F09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30AF31F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4C1BB6E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5E449947" w14:textId="77777777" w:rsidR="00940027" w:rsidRDefault="00940027">
            <w:pPr>
              <w:pStyle w:val="OtherTableBody"/>
              <w:jc w:val="center"/>
            </w:pPr>
            <w:r>
              <w:t>0411</w:t>
            </w:r>
          </w:p>
        </w:tc>
        <w:tc>
          <w:tcPr>
            <w:tcW w:w="942" w:type="dxa"/>
          </w:tcPr>
          <w:p w14:paraId="08B91F13" w14:textId="77777777" w:rsidR="00940027" w:rsidRDefault="00940027">
            <w:pPr>
              <w:pStyle w:val="OtherTableBody"/>
            </w:pPr>
            <w:r>
              <w:t>10.6.4.11</w:t>
            </w:r>
          </w:p>
        </w:tc>
      </w:tr>
      <w:tr w:rsidR="00940027" w14:paraId="2C6105A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46C71EB" w14:textId="77777777" w:rsidR="00940027" w:rsidRDefault="00940027">
            <w:pPr>
              <w:pStyle w:val="OtherTableBody"/>
            </w:pPr>
            <w:r>
              <w:t>Plan Effective Date</w:t>
            </w:r>
          </w:p>
        </w:tc>
        <w:tc>
          <w:tcPr>
            <w:tcW w:w="800" w:type="dxa"/>
          </w:tcPr>
          <w:p w14:paraId="2F5B2A6D" w14:textId="77777777" w:rsidR="00940027" w:rsidRDefault="00940027">
            <w:pPr>
              <w:pStyle w:val="OtherTableBody"/>
              <w:jc w:val="center"/>
            </w:pPr>
            <w:r>
              <w:t>00437</w:t>
            </w:r>
          </w:p>
        </w:tc>
        <w:tc>
          <w:tcPr>
            <w:tcW w:w="600" w:type="dxa"/>
          </w:tcPr>
          <w:p w14:paraId="57775A35" w14:textId="77777777" w:rsidR="00940027" w:rsidRDefault="00940027">
            <w:pPr>
              <w:pStyle w:val="OtherTableBody"/>
              <w:jc w:val="center"/>
            </w:pPr>
            <w:r>
              <w:t>IN1</w:t>
            </w:r>
          </w:p>
        </w:tc>
        <w:tc>
          <w:tcPr>
            <w:tcW w:w="700" w:type="dxa"/>
          </w:tcPr>
          <w:p w14:paraId="18CC8F74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7AA813B4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1D08D3EF" w14:textId="77777777" w:rsidR="00940027" w:rsidRDefault="00940027">
            <w:pPr>
              <w:pStyle w:val="OtherTableBody"/>
            </w:pPr>
            <w:r>
              <w:t>DT</w:t>
            </w:r>
          </w:p>
        </w:tc>
        <w:tc>
          <w:tcPr>
            <w:tcW w:w="700" w:type="dxa"/>
          </w:tcPr>
          <w:p w14:paraId="76B72EE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C8EF46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344403C" w14:textId="77777777" w:rsidR="00940027" w:rsidRDefault="00940027">
            <w:pPr>
              <w:pStyle w:val="OtherTableBody"/>
            </w:pPr>
            <w:r>
              <w:t>6.5.6.12</w:t>
            </w:r>
          </w:p>
        </w:tc>
      </w:tr>
      <w:tr w:rsidR="00940027" w14:paraId="078A5B3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122B8ED" w14:textId="77777777" w:rsidR="00940027" w:rsidRDefault="00940027">
            <w:pPr>
              <w:pStyle w:val="OtherTableBody"/>
            </w:pPr>
            <w:r>
              <w:t>Plan Expiration Date</w:t>
            </w:r>
          </w:p>
        </w:tc>
        <w:tc>
          <w:tcPr>
            <w:tcW w:w="800" w:type="dxa"/>
          </w:tcPr>
          <w:p w14:paraId="4C1D2D18" w14:textId="77777777" w:rsidR="00940027" w:rsidRDefault="00940027">
            <w:pPr>
              <w:pStyle w:val="OtherTableBody"/>
              <w:jc w:val="center"/>
            </w:pPr>
            <w:r>
              <w:t>00438</w:t>
            </w:r>
          </w:p>
        </w:tc>
        <w:tc>
          <w:tcPr>
            <w:tcW w:w="600" w:type="dxa"/>
          </w:tcPr>
          <w:p w14:paraId="1657D91F" w14:textId="77777777" w:rsidR="00940027" w:rsidRDefault="00940027">
            <w:pPr>
              <w:pStyle w:val="OtherTableBody"/>
              <w:jc w:val="center"/>
            </w:pPr>
            <w:r>
              <w:t>IN1</w:t>
            </w:r>
          </w:p>
        </w:tc>
        <w:tc>
          <w:tcPr>
            <w:tcW w:w="700" w:type="dxa"/>
          </w:tcPr>
          <w:p w14:paraId="43314737" w14:textId="77777777" w:rsidR="00940027" w:rsidRDefault="00940027">
            <w:pPr>
              <w:pStyle w:val="OtherTableBody"/>
            </w:pPr>
            <w:r>
              <w:t>13</w:t>
            </w:r>
          </w:p>
        </w:tc>
        <w:tc>
          <w:tcPr>
            <w:tcW w:w="600" w:type="dxa"/>
          </w:tcPr>
          <w:p w14:paraId="5485D15C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2CBDA218" w14:textId="77777777" w:rsidR="00940027" w:rsidRDefault="00940027">
            <w:pPr>
              <w:pStyle w:val="OtherTableBody"/>
            </w:pPr>
            <w:r>
              <w:t>DT</w:t>
            </w:r>
          </w:p>
        </w:tc>
        <w:tc>
          <w:tcPr>
            <w:tcW w:w="700" w:type="dxa"/>
          </w:tcPr>
          <w:p w14:paraId="02004D3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09FBA7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AC0F52B" w14:textId="77777777" w:rsidR="00940027" w:rsidRDefault="00940027">
            <w:pPr>
              <w:pStyle w:val="OtherTableBody"/>
            </w:pPr>
            <w:r>
              <w:t>6.5.6.13</w:t>
            </w:r>
          </w:p>
        </w:tc>
      </w:tr>
      <w:tr w:rsidR="00940027" w14:paraId="2584278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1DA630F" w14:textId="77777777" w:rsidR="00940027" w:rsidRDefault="00940027">
            <w:pPr>
              <w:pStyle w:val="OtherTableBody"/>
            </w:pPr>
            <w:r>
              <w:t>Plan Type</w:t>
            </w:r>
          </w:p>
        </w:tc>
        <w:tc>
          <w:tcPr>
            <w:tcW w:w="800" w:type="dxa"/>
          </w:tcPr>
          <w:p w14:paraId="12172FFC" w14:textId="77777777" w:rsidR="00940027" w:rsidRDefault="00940027">
            <w:pPr>
              <w:pStyle w:val="OtherTableBody"/>
              <w:jc w:val="center"/>
            </w:pPr>
            <w:r>
              <w:t>00440</w:t>
            </w:r>
          </w:p>
        </w:tc>
        <w:tc>
          <w:tcPr>
            <w:tcW w:w="600" w:type="dxa"/>
          </w:tcPr>
          <w:p w14:paraId="1E98A1DA" w14:textId="77777777" w:rsidR="00940027" w:rsidRDefault="00940027">
            <w:pPr>
              <w:pStyle w:val="OtherTableBody"/>
              <w:jc w:val="center"/>
            </w:pPr>
            <w:r>
              <w:t>IN1</w:t>
            </w:r>
          </w:p>
        </w:tc>
        <w:tc>
          <w:tcPr>
            <w:tcW w:w="700" w:type="dxa"/>
          </w:tcPr>
          <w:p w14:paraId="6085F0B9" w14:textId="77777777" w:rsidR="00940027" w:rsidRDefault="00940027">
            <w:pPr>
              <w:pStyle w:val="OtherTableBody"/>
            </w:pPr>
            <w:r>
              <w:t>15</w:t>
            </w:r>
          </w:p>
        </w:tc>
        <w:tc>
          <w:tcPr>
            <w:tcW w:w="600" w:type="dxa"/>
          </w:tcPr>
          <w:p w14:paraId="0D70E2D2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3EBA3E33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09F0EEF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B0B40C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0086</w:t>
            </w:r>
          </w:p>
        </w:tc>
        <w:tc>
          <w:tcPr>
            <w:tcW w:w="942" w:type="dxa"/>
          </w:tcPr>
          <w:p w14:paraId="79C213F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6.5.6.15</w:t>
            </w:r>
          </w:p>
        </w:tc>
      </w:tr>
      <w:tr w:rsidR="00940027" w14:paraId="05E9305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9ECF5D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Planned Patient Transport Comment</w:t>
            </w:r>
          </w:p>
        </w:tc>
        <w:tc>
          <w:tcPr>
            <w:tcW w:w="800" w:type="dxa"/>
          </w:tcPr>
          <w:p w14:paraId="72A0928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01034</w:t>
            </w:r>
          </w:p>
        </w:tc>
        <w:tc>
          <w:tcPr>
            <w:tcW w:w="600" w:type="dxa"/>
          </w:tcPr>
          <w:p w14:paraId="1522E35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OBR</w:t>
            </w:r>
          </w:p>
        </w:tc>
        <w:tc>
          <w:tcPr>
            <w:tcW w:w="700" w:type="dxa"/>
          </w:tcPr>
          <w:p w14:paraId="767882C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43</w:t>
            </w:r>
          </w:p>
        </w:tc>
        <w:tc>
          <w:tcPr>
            <w:tcW w:w="600" w:type="dxa"/>
          </w:tcPr>
          <w:p w14:paraId="083D138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A22438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7F869CE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6A3EA04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F98044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4.5.3.43</w:t>
            </w:r>
          </w:p>
        </w:tc>
      </w:tr>
      <w:tr w:rsidR="00940027" w14:paraId="095E9B6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DF0994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Point Versus Interval</w:t>
            </w:r>
          </w:p>
        </w:tc>
        <w:tc>
          <w:tcPr>
            <w:tcW w:w="800" w:type="dxa"/>
          </w:tcPr>
          <w:p w14:paraId="7235158D" w14:textId="77777777" w:rsidR="00940027" w:rsidRDefault="00940027">
            <w:pPr>
              <w:pStyle w:val="OtherTableBody"/>
              <w:jc w:val="center"/>
            </w:pPr>
            <w:r>
              <w:t>00938</w:t>
            </w:r>
          </w:p>
        </w:tc>
        <w:tc>
          <w:tcPr>
            <w:tcW w:w="600" w:type="dxa"/>
          </w:tcPr>
          <w:p w14:paraId="7988BD7A" w14:textId="77777777" w:rsidR="00940027" w:rsidRDefault="00940027">
            <w:pPr>
              <w:pStyle w:val="OtherTableBody"/>
              <w:jc w:val="center"/>
            </w:pPr>
            <w:r>
              <w:t>OM1</w:t>
            </w:r>
          </w:p>
        </w:tc>
        <w:tc>
          <w:tcPr>
            <w:tcW w:w="700" w:type="dxa"/>
          </w:tcPr>
          <w:p w14:paraId="0DD9E9E2" w14:textId="77777777" w:rsidR="00940027" w:rsidRDefault="00940027">
            <w:pPr>
              <w:pStyle w:val="OtherTableBody"/>
            </w:pPr>
            <w:r>
              <w:t>43</w:t>
            </w:r>
          </w:p>
        </w:tc>
        <w:tc>
          <w:tcPr>
            <w:tcW w:w="600" w:type="dxa"/>
          </w:tcPr>
          <w:p w14:paraId="7BEE409D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7E31CC1B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5770186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265E7BE" w14:textId="77777777" w:rsidR="00940027" w:rsidRDefault="00940027">
            <w:pPr>
              <w:pStyle w:val="OtherTableBody"/>
              <w:jc w:val="center"/>
            </w:pPr>
            <w:r>
              <w:t>0255</w:t>
            </w:r>
          </w:p>
        </w:tc>
        <w:tc>
          <w:tcPr>
            <w:tcW w:w="942" w:type="dxa"/>
          </w:tcPr>
          <w:p w14:paraId="1A7804D8" w14:textId="77777777" w:rsidR="00940027" w:rsidRDefault="00940027">
            <w:pPr>
              <w:pStyle w:val="OtherTableBody"/>
            </w:pPr>
            <w:r>
              <w:t>8.8.8.43</w:t>
            </w:r>
          </w:p>
        </w:tc>
      </w:tr>
      <w:tr w:rsidR="00940027" w14:paraId="3F3096C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D7B989B" w14:textId="77777777" w:rsidR="00940027" w:rsidRDefault="00940027">
            <w:pPr>
              <w:pStyle w:val="OtherTableBody"/>
            </w:pPr>
            <w:r>
              <w:t>Police Notified Indicator</w:t>
            </w:r>
          </w:p>
        </w:tc>
        <w:tc>
          <w:tcPr>
            <w:tcW w:w="800" w:type="dxa"/>
          </w:tcPr>
          <w:p w14:paraId="599A26E8" w14:textId="77777777" w:rsidR="00940027" w:rsidRDefault="00940027">
            <w:pPr>
              <w:pStyle w:val="OtherTableBody"/>
              <w:jc w:val="center"/>
            </w:pPr>
            <w:r>
              <w:t>01505</w:t>
            </w:r>
          </w:p>
        </w:tc>
        <w:tc>
          <w:tcPr>
            <w:tcW w:w="600" w:type="dxa"/>
          </w:tcPr>
          <w:p w14:paraId="09D37FC1" w14:textId="77777777" w:rsidR="00940027" w:rsidRDefault="00940027">
            <w:pPr>
              <w:pStyle w:val="OtherTableBody"/>
              <w:jc w:val="center"/>
            </w:pPr>
            <w:r>
              <w:t>ACC</w:t>
            </w:r>
          </w:p>
        </w:tc>
        <w:tc>
          <w:tcPr>
            <w:tcW w:w="700" w:type="dxa"/>
          </w:tcPr>
          <w:p w14:paraId="11D8D10E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45D8B391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256DA555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7A6C77A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E384B31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40A96FBE" w14:textId="77777777" w:rsidR="00940027" w:rsidRDefault="00940027">
            <w:pPr>
              <w:pStyle w:val="OtherTableBody"/>
            </w:pPr>
            <w:r>
              <w:t>6.5.9.10</w:t>
            </w:r>
          </w:p>
        </w:tc>
      </w:tr>
      <w:tr w:rsidR="00940027" w14:paraId="2E0286F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6161AF4" w14:textId="77777777" w:rsidR="00940027" w:rsidRDefault="00940027">
            <w:pPr>
              <w:pStyle w:val="OtherTableBody"/>
            </w:pPr>
            <w:r>
              <w:t>Policy Deductible</w:t>
            </w:r>
          </w:p>
        </w:tc>
        <w:tc>
          <w:tcPr>
            <w:tcW w:w="800" w:type="dxa"/>
          </w:tcPr>
          <w:p w14:paraId="5914CC5E" w14:textId="77777777" w:rsidR="00940027" w:rsidRDefault="00940027">
            <w:pPr>
              <w:pStyle w:val="OtherTableBody"/>
              <w:jc w:val="center"/>
            </w:pPr>
            <w:r>
              <w:t>00462</w:t>
            </w:r>
          </w:p>
        </w:tc>
        <w:tc>
          <w:tcPr>
            <w:tcW w:w="600" w:type="dxa"/>
          </w:tcPr>
          <w:p w14:paraId="0DF1282A" w14:textId="77777777" w:rsidR="00940027" w:rsidRDefault="00940027">
            <w:pPr>
              <w:pStyle w:val="OtherTableBody"/>
              <w:jc w:val="center"/>
            </w:pPr>
            <w:r>
              <w:t>IN1</w:t>
            </w:r>
          </w:p>
        </w:tc>
        <w:tc>
          <w:tcPr>
            <w:tcW w:w="700" w:type="dxa"/>
          </w:tcPr>
          <w:p w14:paraId="779E89F4" w14:textId="77777777" w:rsidR="00940027" w:rsidRDefault="00940027">
            <w:pPr>
              <w:pStyle w:val="OtherTableBody"/>
            </w:pPr>
            <w:r>
              <w:t>37</w:t>
            </w:r>
          </w:p>
        </w:tc>
        <w:tc>
          <w:tcPr>
            <w:tcW w:w="600" w:type="dxa"/>
          </w:tcPr>
          <w:p w14:paraId="181F4669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02DCEBDC" w14:textId="77777777" w:rsidR="00940027" w:rsidRDefault="00940027">
            <w:pPr>
              <w:pStyle w:val="OtherTableBody"/>
            </w:pPr>
            <w:r>
              <w:t>CP</w:t>
            </w:r>
          </w:p>
        </w:tc>
        <w:tc>
          <w:tcPr>
            <w:tcW w:w="700" w:type="dxa"/>
          </w:tcPr>
          <w:p w14:paraId="705115D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1C088F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252653D" w14:textId="77777777" w:rsidR="00940027" w:rsidRDefault="00940027">
            <w:pPr>
              <w:pStyle w:val="OtherTableBody"/>
            </w:pPr>
            <w:r>
              <w:t>6.5.6.37</w:t>
            </w:r>
          </w:p>
        </w:tc>
      </w:tr>
      <w:tr w:rsidR="00940027" w14:paraId="1D3ABCA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20169BC" w14:textId="77777777" w:rsidR="00940027" w:rsidRDefault="00940027">
            <w:pPr>
              <w:pStyle w:val="OtherTableBody"/>
            </w:pPr>
            <w:r>
              <w:t>Policy Limit - Amount</w:t>
            </w:r>
          </w:p>
        </w:tc>
        <w:tc>
          <w:tcPr>
            <w:tcW w:w="800" w:type="dxa"/>
          </w:tcPr>
          <w:p w14:paraId="7B422942" w14:textId="77777777" w:rsidR="00940027" w:rsidRDefault="00940027">
            <w:pPr>
              <w:pStyle w:val="OtherTableBody"/>
              <w:jc w:val="center"/>
            </w:pPr>
            <w:r>
              <w:t>00463</w:t>
            </w:r>
          </w:p>
        </w:tc>
        <w:tc>
          <w:tcPr>
            <w:tcW w:w="600" w:type="dxa"/>
          </w:tcPr>
          <w:p w14:paraId="3435D29F" w14:textId="77777777" w:rsidR="00940027" w:rsidRDefault="00940027">
            <w:pPr>
              <w:pStyle w:val="OtherTableBody"/>
              <w:jc w:val="center"/>
            </w:pPr>
            <w:r>
              <w:t>IN1</w:t>
            </w:r>
          </w:p>
        </w:tc>
        <w:tc>
          <w:tcPr>
            <w:tcW w:w="700" w:type="dxa"/>
          </w:tcPr>
          <w:p w14:paraId="0FDDEB2A" w14:textId="77777777" w:rsidR="00940027" w:rsidRDefault="00940027">
            <w:pPr>
              <w:pStyle w:val="OtherTableBody"/>
            </w:pPr>
            <w:r>
              <w:t>38</w:t>
            </w:r>
          </w:p>
        </w:tc>
        <w:tc>
          <w:tcPr>
            <w:tcW w:w="600" w:type="dxa"/>
          </w:tcPr>
          <w:p w14:paraId="4F937616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6725FCF0" w14:textId="77777777" w:rsidR="00940027" w:rsidRDefault="00940027">
            <w:pPr>
              <w:pStyle w:val="OtherTableBody"/>
            </w:pPr>
            <w:r>
              <w:t>CP</w:t>
            </w:r>
          </w:p>
        </w:tc>
        <w:tc>
          <w:tcPr>
            <w:tcW w:w="700" w:type="dxa"/>
          </w:tcPr>
          <w:p w14:paraId="37655FF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71EC22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20BE41C" w14:textId="77777777" w:rsidR="00940027" w:rsidRDefault="00940027">
            <w:pPr>
              <w:pStyle w:val="OtherTableBody"/>
            </w:pPr>
            <w:r>
              <w:t>6.5.6.38</w:t>
            </w:r>
          </w:p>
        </w:tc>
      </w:tr>
      <w:tr w:rsidR="00940027" w14:paraId="5A90557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163E1CE" w14:textId="77777777" w:rsidR="00940027" w:rsidRDefault="00940027">
            <w:pPr>
              <w:pStyle w:val="OtherTableBody"/>
            </w:pPr>
            <w:r>
              <w:t>Policy Limit - Days</w:t>
            </w:r>
          </w:p>
        </w:tc>
        <w:tc>
          <w:tcPr>
            <w:tcW w:w="800" w:type="dxa"/>
          </w:tcPr>
          <w:p w14:paraId="1FDA80D7" w14:textId="77777777" w:rsidR="00940027" w:rsidRDefault="00940027">
            <w:pPr>
              <w:pStyle w:val="OtherTableBody"/>
              <w:jc w:val="center"/>
            </w:pPr>
            <w:r>
              <w:t>00464</w:t>
            </w:r>
          </w:p>
        </w:tc>
        <w:tc>
          <w:tcPr>
            <w:tcW w:w="600" w:type="dxa"/>
          </w:tcPr>
          <w:p w14:paraId="1C8D8C41" w14:textId="77777777" w:rsidR="00940027" w:rsidRDefault="00940027">
            <w:pPr>
              <w:pStyle w:val="OtherTableBody"/>
              <w:jc w:val="center"/>
            </w:pPr>
            <w:r>
              <w:t>IN1</w:t>
            </w:r>
          </w:p>
        </w:tc>
        <w:tc>
          <w:tcPr>
            <w:tcW w:w="700" w:type="dxa"/>
          </w:tcPr>
          <w:p w14:paraId="7D4A4C69" w14:textId="77777777" w:rsidR="00940027" w:rsidRDefault="00940027">
            <w:pPr>
              <w:pStyle w:val="OtherTableBody"/>
            </w:pPr>
            <w:r>
              <w:t>39</w:t>
            </w:r>
          </w:p>
        </w:tc>
        <w:tc>
          <w:tcPr>
            <w:tcW w:w="600" w:type="dxa"/>
          </w:tcPr>
          <w:p w14:paraId="26625E31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26C455FE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5523C31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800570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0182D58" w14:textId="77777777" w:rsidR="00940027" w:rsidRDefault="00940027">
            <w:pPr>
              <w:pStyle w:val="OtherTableBody"/>
            </w:pPr>
            <w:r>
              <w:t>6.5.6.39</w:t>
            </w:r>
          </w:p>
        </w:tc>
      </w:tr>
      <w:tr w:rsidR="00940027" w14:paraId="3CEA18A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E2BC7E3" w14:textId="77777777" w:rsidR="00940027" w:rsidRDefault="00940027">
            <w:pPr>
              <w:pStyle w:val="OtherTableBody"/>
            </w:pPr>
            <w:r>
              <w:t>Policy Number</w:t>
            </w:r>
          </w:p>
        </w:tc>
        <w:tc>
          <w:tcPr>
            <w:tcW w:w="800" w:type="dxa"/>
          </w:tcPr>
          <w:p w14:paraId="20A053DE" w14:textId="77777777" w:rsidR="00940027" w:rsidRDefault="00940027">
            <w:pPr>
              <w:pStyle w:val="OtherTableBody"/>
              <w:jc w:val="center"/>
            </w:pPr>
            <w:r>
              <w:t>00461</w:t>
            </w:r>
          </w:p>
        </w:tc>
        <w:tc>
          <w:tcPr>
            <w:tcW w:w="600" w:type="dxa"/>
          </w:tcPr>
          <w:p w14:paraId="41BE1DA0" w14:textId="77777777" w:rsidR="00940027" w:rsidRDefault="00940027">
            <w:pPr>
              <w:pStyle w:val="OtherTableBody"/>
              <w:jc w:val="center"/>
            </w:pPr>
            <w:r>
              <w:t>IN1</w:t>
            </w:r>
          </w:p>
        </w:tc>
        <w:tc>
          <w:tcPr>
            <w:tcW w:w="700" w:type="dxa"/>
          </w:tcPr>
          <w:p w14:paraId="358362E2" w14:textId="77777777" w:rsidR="00940027" w:rsidRDefault="00940027">
            <w:pPr>
              <w:pStyle w:val="OtherTableBody"/>
            </w:pPr>
            <w:r>
              <w:t>36</w:t>
            </w:r>
          </w:p>
        </w:tc>
        <w:tc>
          <w:tcPr>
            <w:tcW w:w="600" w:type="dxa"/>
          </w:tcPr>
          <w:p w14:paraId="0C755730" w14:textId="77777777" w:rsidR="00940027" w:rsidRDefault="00940027">
            <w:pPr>
              <w:pStyle w:val="OtherTableBody"/>
            </w:pPr>
            <w:r>
              <w:t>15</w:t>
            </w:r>
          </w:p>
        </w:tc>
        <w:tc>
          <w:tcPr>
            <w:tcW w:w="600" w:type="dxa"/>
          </w:tcPr>
          <w:p w14:paraId="0C9E932C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3A80C47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8FD0B7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EAF0F49" w14:textId="77777777" w:rsidR="00940027" w:rsidRDefault="00940027">
            <w:pPr>
              <w:pStyle w:val="OtherTableBody"/>
            </w:pPr>
            <w:r>
              <w:t>6.5.6.36</w:t>
            </w:r>
          </w:p>
        </w:tc>
      </w:tr>
      <w:tr w:rsidR="00940027" w14:paraId="265C197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BC04376" w14:textId="77777777" w:rsidR="00940027" w:rsidRDefault="00940027">
            <w:pPr>
              <w:pStyle w:val="OtherTableBody"/>
            </w:pPr>
            <w:r>
              <w:t>Policy Scope</w:t>
            </w:r>
          </w:p>
        </w:tc>
        <w:tc>
          <w:tcPr>
            <w:tcW w:w="800" w:type="dxa"/>
          </w:tcPr>
          <w:p w14:paraId="19E8F7B0" w14:textId="77777777" w:rsidR="00940027" w:rsidRDefault="00940027">
            <w:pPr>
              <w:pStyle w:val="OtherTableBody"/>
              <w:jc w:val="center"/>
            </w:pPr>
            <w:r>
              <w:t>00799</w:t>
            </w:r>
          </w:p>
        </w:tc>
        <w:tc>
          <w:tcPr>
            <w:tcW w:w="600" w:type="dxa"/>
          </w:tcPr>
          <w:p w14:paraId="1972CB1E" w14:textId="77777777" w:rsidR="00940027" w:rsidRDefault="00940027">
            <w:pPr>
              <w:pStyle w:val="OtherTableBody"/>
              <w:jc w:val="center"/>
            </w:pPr>
            <w:r>
              <w:t>IN2</w:t>
            </w:r>
          </w:p>
        </w:tc>
        <w:tc>
          <w:tcPr>
            <w:tcW w:w="700" w:type="dxa"/>
          </w:tcPr>
          <w:p w14:paraId="63E70FDE" w14:textId="77777777" w:rsidR="00940027" w:rsidRDefault="00940027">
            <w:pPr>
              <w:pStyle w:val="OtherTableBody"/>
            </w:pPr>
            <w:r>
              <w:t>59</w:t>
            </w:r>
          </w:p>
        </w:tc>
        <w:tc>
          <w:tcPr>
            <w:tcW w:w="600" w:type="dxa"/>
          </w:tcPr>
          <w:p w14:paraId="3258ACEA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0EEE4AC1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66B6750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0B36542" w14:textId="77777777" w:rsidR="00940027" w:rsidRDefault="00940027">
            <w:pPr>
              <w:pStyle w:val="OtherTableBody"/>
              <w:jc w:val="center"/>
            </w:pPr>
            <w:r>
              <w:t>0312</w:t>
            </w:r>
          </w:p>
        </w:tc>
        <w:tc>
          <w:tcPr>
            <w:tcW w:w="942" w:type="dxa"/>
          </w:tcPr>
          <w:p w14:paraId="7D4049CC" w14:textId="77777777" w:rsidR="00940027" w:rsidRDefault="00940027">
            <w:pPr>
              <w:pStyle w:val="OtherTableBody"/>
            </w:pPr>
            <w:r>
              <w:t>6.5.7.59</w:t>
            </w:r>
          </w:p>
        </w:tc>
      </w:tr>
      <w:tr w:rsidR="00940027" w14:paraId="0D19A0D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64A9186" w14:textId="77777777" w:rsidR="00940027" w:rsidRDefault="00940027">
            <w:pPr>
              <w:pStyle w:val="OtherTableBody"/>
            </w:pPr>
            <w:r>
              <w:t>Policy Source</w:t>
            </w:r>
          </w:p>
        </w:tc>
        <w:tc>
          <w:tcPr>
            <w:tcW w:w="800" w:type="dxa"/>
          </w:tcPr>
          <w:p w14:paraId="65BD9599" w14:textId="77777777" w:rsidR="00940027" w:rsidRDefault="00940027">
            <w:pPr>
              <w:pStyle w:val="OtherTableBody"/>
              <w:jc w:val="center"/>
            </w:pPr>
            <w:r>
              <w:t>00800</w:t>
            </w:r>
          </w:p>
        </w:tc>
        <w:tc>
          <w:tcPr>
            <w:tcW w:w="600" w:type="dxa"/>
          </w:tcPr>
          <w:p w14:paraId="3520F935" w14:textId="77777777" w:rsidR="00940027" w:rsidRDefault="00940027">
            <w:pPr>
              <w:pStyle w:val="OtherTableBody"/>
              <w:jc w:val="center"/>
            </w:pPr>
            <w:r>
              <w:t>IN2</w:t>
            </w:r>
          </w:p>
        </w:tc>
        <w:tc>
          <w:tcPr>
            <w:tcW w:w="700" w:type="dxa"/>
          </w:tcPr>
          <w:p w14:paraId="4D052BF0" w14:textId="77777777" w:rsidR="00940027" w:rsidRDefault="00940027">
            <w:pPr>
              <w:pStyle w:val="OtherTableBody"/>
            </w:pPr>
            <w:r>
              <w:t>60</w:t>
            </w:r>
          </w:p>
        </w:tc>
        <w:tc>
          <w:tcPr>
            <w:tcW w:w="600" w:type="dxa"/>
          </w:tcPr>
          <w:p w14:paraId="5A736D2E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19305322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6DF1F58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664FC07" w14:textId="77777777" w:rsidR="00940027" w:rsidRDefault="00940027">
            <w:pPr>
              <w:pStyle w:val="OtherTableBody"/>
              <w:jc w:val="center"/>
            </w:pPr>
            <w:r>
              <w:t>0313</w:t>
            </w:r>
          </w:p>
        </w:tc>
        <w:tc>
          <w:tcPr>
            <w:tcW w:w="942" w:type="dxa"/>
          </w:tcPr>
          <w:p w14:paraId="1B259D8B" w14:textId="77777777" w:rsidR="00940027" w:rsidRDefault="00940027">
            <w:pPr>
              <w:pStyle w:val="OtherTableBody"/>
            </w:pPr>
            <w:r>
              <w:t>6.5.7.60</w:t>
            </w:r>
          </w:p>
        </w:tc>
      </w:tr>
      <w:tr w:rsidR="00940027" w14:paraId="5918B4A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B3CD6B7" w14:textId="77777777" w:rsidR="00940027" w:rsidRDefault="00940027">
            <w:pPr>
              <w:pStyle w:val="OtherTableBody"/>
            </w:pPr>
            <w:r>
              <w:t>Policy Type/Amount</w:t>
            </w:r>
          </w:p>
        </w:tc>
        <w:tc>
          <w:tcPr>
            <w:tcW w:w="800" w:type="dxa"/>
          </w:tcPr>
          <w:p w14:paraId="5805E632" w14:textId="77777777" w:rsidR="00940027" w:rsidRDefault="00940027">
            <w:pPr>
              <w:pStyle w:val="OtherTableBody"/>
              <w:jc w:val="center"/>
            </w:pPr>
            <w:r>
              <w:t>00500</w:t>
            </w:r>
          </w:p>
        </w:tc>
        <w:tc>
          <w:tcPr>
            <w:tcW w:w="600" w:type="dxa"/>
          </w:tcPr>
          <w:p w14:paraId="755D0372" w14:textId="77777777" w:rsidR="00940027" w:rsidRDefault="00940027">
            <w:pPr>
              <w:pStyle w:val="OtherTableBody"/>
              <w:jc w:val="center"/>
            </w:pPr>
            <w:r>
              <w:t>IN2</w:t>
            </w:r>
          </w:p>
        </w:tc>
        <w:tc>
          <w:tcPr>
            <w:tcW w:w="700" w:type="dxa"/>
          </w:tcPr>
          <w:p w14:paraId="0C5A3337" w14:textId="77777777" w:rsidR="00940027" w:rsidRDefault="00940027">
            <w:pPr>
              <w:pStyle w:val="OtherTableBody"/>
            </w:pPr>
            <w:r>
              <w:t>29</w:t>
            </w:r>
          </w:p>
        </w:tc>
        <w:tc>
          <w:tcPr>
            <w:tcW w:w="600" w:type="dxa"/>
          </w:tcPr>
          <w:p w14:paraId="7B6B6FC3" w14:textId="77777777" w:rsidR="00940027" w:rsidRDefault="00940027">
            <w:pPr>
              <w:pStyle w:val="OtherTableBody"/>
            </w:pPr>
            <w:r>
              <w:t>56</w:t>
            </w:r>
          </w:p>
        </w:tc>
        <w:tc>
          <w:tcPr>
            <w:tcW w:w="600" w:type="dxa"/>
          </w:tcPr>
          <w:p w14:paraId="63AB812D" w14:textId="77777777" w:rsidR="00940027" w:rsidRDefault="00940027">
            <w:pPr>
              <w:pStyle w:val="OtherTableBody"/>
            </w:pPr>
            <w:r>
              <w:t>PTA</w:t>
            </w:r>
          </w:p>
        </w:tc>
        <w:tc>
          <w:tcPr>
            <w:tcW w:w="700" w:type="dxa"/>
          </w:tcPr>
          <w:p w14:paraId="45878692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7B42661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D53F632" w14:textId="77777777" w:rsidR="00940027" w:rsidRDefault="00940027">
            <w:pPr>
              <w:pStyle w:val="OtherTableBody"/>
            </w:pPr>
            <w:r>
              <w:t>6.5.7.29</w:t>
            </w:r>
          </w:p>
        </w:tc>
      </w:tr>
      <w:tr w:rsidR="00940027" w14:paraId="6284A22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3D7585D" w14:textId="77777777" w:rsidR="00940027" w:rsidRDefault="00940027">
            <w:pPr>
              <w:pStyle w:val="OtherTableBody"/>
            </w:pPr>
            <w:r>
              <w:t>Portable Device Indicator</w:t>
            </w:r>
          </w:p>
        </w:tc>
        <w:tc>
          <w:tcPr>
            <w:tcW w:w="800" w:type="dxa"/>
          </w:tcPr>
          <w:p w14:paraId="1765BEA1" w14:textId="77777777" w:rsidR="00940027" w:rsidRDefault="00940027">
            <w:pPr>
              <w:pStyle w:val="OtherTableBody"/>
              <w:jc w:val="center"/>
            </w:pPr>
            <w:r>
              <w:t>00600</w:t>
            </w:r>
          </w:p>
        </w:tc>
        <w:tc>
          <w:tcPr>
            <w:tcW w:w="600" w:type="dxa"/>
          </w:tcPr>
          <w:p w14:paraId="354EEDF9" w14:textId="77777777" w:rsidR="00940027" w:rsidRDefault="00940027">
            <w:pPr>
              <w:pStyle w:val="OtherTableBody"/>
              <w:jc w:val="center"/>
            </w:pPr>
            <w:r>
              <w:t>OM1</w:t>
            </w:r>
          </w:p>
        </w:tc>
        <w:tc>
          <w:tcPr>
            <w:tcW w:w="700" w:type="dxa"/>
          </w:tcPr>
          <w:p w14:paraId="300C27E0" w14:textId="77777777" w:rsidR="00940027" w:rsidRDefault="00940027">
            <w:pPr>
              <w:pStyle w:val="OtherTableBody"/>
            </w:pPr>
            <w:r>
              <w:t>15</w:t>
            </w:r>
          </w:p>
        </w:tc>
        <w:tc>
          <w:tcPr>
            <w:tcW w:w="600" w:type="dxa"/>
          </w:tcPr>
          <w:p w14:paraId="5D627B9D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262D1B91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2B8741E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EF6EAB0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61966A9B" w14:textId="77777777" w:rsidR="00940027" w:rsidRDefault="00940027">
            <w:pPr>
              <w:pStyle w:val="OtherTableBody"/>
            </w:pPr>
            <w:r>
              <w:t>8.8.8.15</w:t>
            </w:r>
          </w:p>
        </w:tc>
      </w:tr>
      <w:tr w:rsidR="00940027" w14:paraId="3F39ADA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54CECCA" w14:textId="77777777" w:rsidR="00940027" w:rsidRDefault="00940027">
            <w:pPr>
              <w:pStyle w:val="OtherTableBody"/>
            </w:pPr>
            <w:r>
              <w:t>Position in Carrier</w:t>
            </w:r>
          </w:p>
        </w:tc>
        <w:tc>
          <w:tcPr>
            <w:tcW w:w="800" w:type="dxa"/>
          </w:tcPr>
          <w:p w14:paraId="4324AD37" w14:textId="77777777" w:rsidR="00940027" w:rsidRDefault="00940027">
            <w:pPr>
              <w:pStyle w:val="OtherTableBody"/>
              <w:jc w:val="center"/>
            </w:pPr>
            <w:r>
              <w:t>01338</w:t>
            </w:r>
          </w:p>
        </w:tc>
        <w:tc>
          <w:tcPr>
            <w:tcW w:w="600" w:type="dxa"/>
          </w:tcPr>
          <w:p w14:paraId="7115FAC8" w14:textId="77777777" w:rsidR="00940027" w:rsidRDefault="00940027">
            <w:pPr>
              <w:pStyle w:val="OtherTableBody"/>
              <w:jc w:val="center"/>
            </w:pPr>
            <w:r>
              <w:t>SAC</w:t>
            </w:r>
          </w:p>
        </w:tc>
        <w:tc>
          <w:tcPr>
            <w:tcW w:w="700" w:type="dxa"/>
          </w:tcPr>
          <w:p w14:paraId="7342C8C2" w14:textId="77777777" w:rsidR="00940027" w:rsidRDefault="00940027">
            <w:pPr>
              <w:pStyle w:val="OtherTableBody"/>
            </w:pPr>
            <w:r>
              <w:t>11</w:t>
            </w:r>
          </w:p>
        </w:tc>
        <w:tc>
          <w:tcPr>
            <w:tcW w:w="600" w:type="dxa"/>
          </w:tcPr>
          <w:p w14:paraId="641CAF4A" w14:textId="77777777" w:rsidR="00940027" w:rsidRDefault="00940027">
            <w:pPr>
              <w:pStyle w:val="OtherTableBody"/>
            </w:pPr>
            <w:r>
              <w:t>80</w:t>
            </w:r>
          </w:p>
        </w:tc>
        <w:tc>
          <w:tcPr>
            <w:tcW w:w="600" w:type="dxa"/>
          </w:tcPr>
          <w:p w14:paraId="3B7D8A9E" w14:textId="77777777" w:rsidR="00940027" w:rsidRDefault="00940027">
            <w:pPr>
              <w:pStyle w:val="OtherTableBody"/>
            </w:pPr>
            <w:r>
              <w:t>NA</w:t>
            </w:r>
          </w:p>
        </w:tc>
        <w:tc>
          <w:tcPr>
            <w:tcW w:w="700" w:type="dxa"/>
          </w:tcPr>
          <w:p w14:paraId="5A3B95F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AF59C1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B7128DD" w14:textId="77777777" w:rsidR="00940027" w:rsidRDefault="00940027">
            <w:pPr>
              <w:pStyle w:val="OtherTableBody"/>
            </w:pPr>
            <w:r>
              <w:t>13.4.3.11</w:t>
            </w:r>
          </w:p>
        </w:tc>
      </w:tr>
      <w:tr w:rsidR="00940027" w14:paraId="10A6682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2C8CEBE" w14:textId="77777777" w:rsidR="00940027" w:rsidRDefault="00940027">
            <w:pPr>
              <w:pStyle w:val="OtherTableBody"/>
            </w:pPr>
            <w:r>
              <w:t>Position in Tray</w:t>
            </w:r>
          </w:p>
        </w:tc>
        <w:tc>
          <w:tcPr>
            <w:tcW w:w="800" w:type="dxa"/>
          </w:tcPr>
          <w:p w14:paraId="0CB02365" w14:textId="77777777" w:rsidR="00940027" w:rsidRDefault="00940027">
            <w:pPr>
              <w:pStyle w:val="OtherTableBody"/>
              <w:jc w:val="center"/>
            </w:pPr>
            <w:r>
              <w:t>01341</w:t>
            </w:r>
          </w:p>
        </w:tc>
        <w:tc>
          <w:tcPr>
            <w:tcW w:w="600" w:type="dxa"/>
          </w:tcPr>
          <w:p w14:paraId="5C4AA165" w14:textId="77777777" w:rsidR="00940027" w:rsidRDefault="00940027">
            <w:pPr>
              <w:pStyle w:val="OtherTableBody"/>
              <w:jc w:val="center"/>
            </w:pPr>
            <w:r>
              <w:t>SAC</w:t>
            </w:r>
          </w:p>
        </w:tc>
        <w:tc>
          <w:tcPr>
            <w:tcW w:w="700" w:type="dxa"/>
          </w:tcPr>
          <w:p w14:paraId="361E996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14</w:t>
            </w:r>
          </w:p>
        </w:tc>
        <w:tc>
          <w:tcPr>
            <w:tcW w:w="600" w:type="dxa"/>
          </w:tcPr>
          <w:p w14:paraId="4EEED11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80</w:t>
            </w:r>
          </w:p>
        </w:tc>
        <w:tc>
          <w:tcPr>
            <w:tcW w:w="600" w:type="dxa"/>
          </w:tcPr>
          <w:p w14:paraId="3AD92C3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NA</w:t>
            </w:r>
          </w:p>
        </w:tc>
        <w:tc>
          <w:tcPr>
            <w:tcW w:w="700" w:type="dxa"/>
          </w:tcPr>
          <w:p w14:paraId="3881016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4820CA8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2D076B2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13.4.3.14</w:t>
            </w:r>
          </w:p>
        </w:tc>
      </w:tr>
      <w:tr w:rsidR="00940027" w14:paraId="661A05A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AF731E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Position on Carrier</w:t>
            </w:r>
          </w:p>
        </w:tc>
        <w:tc>
          <w:tcPr>
            <w:tcW w:w="800" w:type="dxa"/>
          </w:tcPr>
          <w:p w14:paraId="5841730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01377</w:t>
            </w:r>
          </w:p>
        </w:tc>
        <w:tc>
          <w:tcPr>
            <w:tcW w:w="600" w:type="dxa"/>
          </w:tcPr>
          <w:p w14:paraId="61E6E22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INV</w:t>
            </w:r>
          </w:p>
        </w:tc>
        <w:tc>
          <w:tcPr>
            <w:tcW w:w="700" w:type="dxa"/>
          </w:tcPr>
          <w:p w14:paraId="717DFF3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600" w:type="dxa"/>
          </w:tcPr>
          <w:p w14:paraId="09B53BD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8C5BD5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24FD6D5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2958D8C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08053C1" w14:textId="77777777" w:rsidR="00940027" w:rsidRDefault="00940027">
            <w:pPr>
              <w:pStyle w:val="OtherTableBody"/>
            </w:pPr>
            <w:r>
              <w:t>13.4.4.6</w:t>
            </w:r>
          </w:p>
        </w:tc>
      </w:tr>
      <w:tr w:rsidR="00940027" w14:paraId="7E41D2F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F58B3A3" w14:textId="77777777" w:rsidR="00940027" w:rsidRDefault="00940027">
            <w:pPr>
              <w:pStyle w:val="OtherTableBody"/>
            </w:pPr>
            <w:r>
              <w:t>Practitioner Category</w:t>
            </w:r>
          </w:p>
        </w:tc>
        <w:tc>
          <w:tcPr>
            <w:tcW w:w="800" w:type="dxa"/>
          </w:tcPr>
          <w:p w14:paraId="58F03C5F" w14:textId="77777777" w:rsidR="00940027" w:rsidRDefault="00940027">
            <w:pPr>
              <w:pStyle w:val="OtherTableBody"/>
              <w:jc w:val="center"/>
            </w:pPr>
            <w:r>
              <w:t>00687</w:t>
            </w:r>
          </w:p>
        </w:tc>
        <w:tc>
          <w:tcPr>
            <w:tcW w:w="600" w:type="dxa"/>
          </w:tcPr>
          <w:p w14:paraId="1348DF48" w14:textId="77777777" w:rsidR="00940027" w:rsidRDefault="00940027">
            <w:pPr>
              <w:pStyle w:val="OtherTableBody"/>
              <w:jc w:val="center"/>
            </w:pPr>
            <w:r>
              <w:t>PRA</w:t>
            </w:r>
          </w:p>
        </w:tc>
        <w:tc>
          <w:tcPr>
            <w:tcW w:w="700" w:type="dxa"/>
          </w:tcPr>
          <w:p w14:paraId="6DAA8DAB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4309C205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68651F0B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0A64D20D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58DAE329" w14:textId="77777777" w:rsidR="00940027" w:rsidRDefault="00940027">
            <w:pPr>
              <w:pStyle w:val="OtherTableBody"/>
              <w:jc w:val="center"/>
            </w:pPr>
            <w:r>
              <w:t>0186</w:t>
            </w:r>
          </w:p>
        </w:tc>
        <w:tc>
          <w:tcPr>
            <w:tcW w:w="942" w:type="dxa"/>
          </w:tcPr>
          <w:p w14:paraId="60497CB3" w14:textId="77777777" w:rsidR="00940027" w:rsidRDefault="00940027">
            <w:pPr>
              <w:pStyle w:val="OtherTableBody"/>
            </w:pPr>
            <w:r>
              <w:t>15.4.6.3</w:t>
            </w:r>
          </w:p>
        </w:tc>
      </w:tr>
      <w:tr w:rsidR="00940027" w14:paraId="7BB5F1D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E464151" w14:textId="77777777" w:rsidR="00940027" w:rsidRDefault="00940027">
            <w:pPr>
              <w:pStyle w:val="OtherTableBody"/>
            </w:pPr>
            <w:r>
              <w:t>Practitioner Group</w:t>
            </w:r>
          </w:p>
        </w:tc>
        <w:tc>
          <w:tcPr>
            <w:tcW w:w="800" w:type="dxa"/>
          </w:tcPr>
          <w:p w14:paraId="28448B4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00686</w:t>
            </w:r>
          </w:p>
        </w:tc>
        <w:tc>
          <w:tcPr>
            <w:tcW w:w="600" w:type="dxa"/>
          </w:tcPr>
          <w:p w14:paraId="68A00E3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PRA</w:t>
            </w:r>
          </w:p>
        </w:tc>
        <w:tc>
          <w:tcPr>
            <w:tcW w:w="700" w:type="dxa"/>
          </w:tcPr>
          <w:p w14:paraId="5F4F262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7A76B65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373F5A6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147C70B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04FE19DF" w14:textId="77777777" w:rsidR="00940027" w:rsidRDefault="00940027">
            <w:pPr>
              <w:pStyle w:val="OtherTableBody"/>
              <w:jc w:val="center"/>
            </w:pPr>
            <w:r>
              <w:t>0358</w:t>
            </w:r>
          </w:p>
        </w:tc>
        <w:tc>
          <w:tcPr>
            <w:tcW w:w="942" w:type="dxa"/>
          </w:tcPr>
          <w:p w14:paraId="23332242" w14:textId="77777777" w:rsidR="00940027" w:rsidRDefault="00940027">
            <w:pPr>
              <w:pStyle w:val="OtherTableBody"/>
            </w:pPr>
            <w:r>
              <w:t>15.4.6.2</w:t>
            </w:r>
          </w:p>
        </w:tc>
      </w:tr>
      <w:tr w:rsidR="00940027" w14:paraId="28817D4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E0B202B" w14:textId="77777777" w:rsidR="00940027" w:rsidRDefault="00940027">
            <w:pPr>
              <w:pStyle w:val="OtherTableBody"/>
            </w:pPr>
            <w:r>
              <w:t>Practitioner ID Numbers</w:t>
            </w:r>
          </w:p>
        </w:tc>
        <w:tc>
          <w:tcPr>
            <w:tcW w:w="800" w:type="dxa"/>
          </w:tcPr>
          <w:p w14:paraId="5BDDD67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00690</w:t>
            </w:r>
          </w:p>
        </w:tc>
        <w:tc>
          <w:tcPr>
            <w:tcW w:w="600" w:type="dxa"/>
          </w:tcPr>
          <w:p w14:paraId="687A03C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PRA</w:t>
            </w:r>
          </w:p>
        </w:tc>
        <w:tc>
          <w:tcPr>
            <w:tcW w:w="700" w:type="dxa"/>
          </w:tcPr>
          <w:p w14:paraId="2BEEB92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600" w:type="dxa"/>
          </w:tcPr>
          <w:p w14:paraId="00414C2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99</w:t>
            </w:r>
          </w:p>
        </w:tc>
        <w:tc>
          <w:tcPr>
            <w:tcW w:w="600" w:type="dxa"/>
          </w:tcPr>
          <w:p w14:paraId="641274B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PLN</w:t>
            </w:r>
          </w:p>
        </w:tc>
        <w:tc>
          <w:tcPr>
            <w:tcW w:w="700" w:type="dxa"/>
          </w:tcPr>
          <w:p w14:paraId="33146B7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316AC9E9" w14:textId="77777777" w:rsidR="00940027" w:rsidRDefault="00940027">
            <w:pPr>
              <w:pStyle w:val="OtherTableBody"/>
              <w:jc w:val="center"/>
            </w:pPr>
            <w:r>
              <w:t>0338</w:t>
            </w:r>
          </w:p>
        </w:tc>
        <w:tc>
          <w:tcPr>
            <w:tcW w:w="942" w:type="dxa"/>
          </w:tcPr>
          <w:p w14:paraId="68D0ACC9" w14:textId="77777777" w:rsidR="00940027" w:rsidRDefault="00940027">
            <w:pPr>
              <w:pStyle w:val="OtherTableBody"/>
            </w:pPr>
            <w:r>
              <w:t>15.4.6.6</w:t>
            </w:r>
          </w:p>
        </w:tc>
      </w:tr>
      <w:tr w:rsidR="00940027" w14:paraId="28BFFDC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AAEDF1D" w14:textId="77777777" w:rsidR="00940027" w:rsidRDefault="00940027">
            <w:pPr>
              <w:pStyle w:val="OtherTableBody"/>
            </w:pPr>
            <w:r>
              <w:t>Practitioner Org Unit Identifier</w:t>
            </w:r>
          </w:p>
        </w:tc>
        <w:tc>
          <w:tcPr>
            <w:tcW w:w="800" w:type="dxa"/>
          </w:tcPr>
          <w:p w14:paraId="71B20D5C" w14:textId="77777777" w:rsidR="00940027" w:rsidRDefault="00940027">
            <w:pPr>
              <w:pStyle w:val="OtherTableBody"/>
              <w:jc w:val="center"/>
            </w:pPr>
            <w:r>
              <w:t>01463</w:t>
            </w:r>
          </w:p>
        </w:tc>
        <w:tc>
          <w:tcPr>
            <w:tcW w:w="600" w:type="dxa"/>
          </w:tcPr>
          <w:p w14:paraId="56B77A9B" w14:textId="77777777" w:rsidR="00940027" w:rsidRDefault="00940027">
            <w:pPr>
              <w:pStyle w:val="OtherTableBody"/>
              <w:jc w:val="center"/>
            </w:pPr>
            <w:r>
              <w:t>ORG</w:t>
            </w:r>
          </w:p>
        </w:tc>
        <w:tc>
          <w:tcPr>
            <w:tcW w:w="700" w:type="dxa"/>
          </w:tcPr>
          <w:p w14:paraId="57E773A2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654BFA32" w14:textId="77777777" w:rsidR="00940027" w:rsidRDefault="00940027">
            <w:pPr>
              <w:pStyle w:val="OtherTableBody"/>
            </w:pPr>
            <w:r>
              <w:t>60</w:t>
            </w:r>
          </w:p>
        </w:tc>
        <w:tc>
          <w:tcPr>
            <w:tcW w:w="600" w:type="dxa"/>
          </w:tcPr>
          <w:p w14:paraId="2ECA4308" w14:textId="77777777" w:rsidR="00940027" w:rsidRDefault="00940027">
            <w:pPr>
              <w:pStyle w:val="OtherTableBody"/>
            </w:pPr>
            <w:r>
              <w:t>CX</w:t>
            </w:r>
          </w:p>
        </w:tc>
        <w:tc>
          <w:tcPr>
            <w:tcW w:w="700" w:type="dxa"/>
          </w:tcPr>
          <w:p w14:paraId="207A4ED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F2F6C2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9547958" w14:textId="77777777" w:rsidR="00940027" w:rsidRDefault="00940027">
            <w:pPr>
              <w:pStyle w:val="OtherTableBody"/>
            </w:pPr>
            <w:r>
              <w:t>15.4.5.5</w:t>
            </w:r>
          </w:p>
        </w:tc>
      </w:tr>
      <w:tr w:rsidR="00940027" w14:paraId="715A6CA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876DEAE" w14:textId="77777777" w:rsidR="00940027" w:rsidRDefault="00940027">
            <w:pPr>
              <w:pStyle w:val="OtherTableBody"/>
            </w:pPr>
            <w:r>
              <w:t>Pre-Admit Cert (PAC)</w:t>
            </w:r>
          </w:p>
        </w:tc>
        <w:tc>
          <w:tcPr>
            <w:tcW w:w="800" w:type="dxa"/>
          </w:tcPr>
          <w:p w14:paraId="3349A5EF" w14:textId="77777777" w:rsidR="00940027" w:rsidRDefault="00940027">
            <w:pPr>
              <w:pStyle w:val="OtherTableBody"/>
              <w:jc w:val="center"/>
            </w:pPr>
            <w:r>
              <w:t>00453</w:t>
            </w:r>
          </w:p>
        </w:tc>
        <w:tc>
          <w:tcPr>
            <w:tcW w:w="600" w:type="dxa"/>
          </w:tcPr>
          <w:p w14:paraId="2B6F8ACE" w14:textId="77777777" w:rsidR="00940027" w:rsidRDefault="00940027">
            <w:pPr>
              <w:pStyle w:val="OtherTableBody"/>
              <w:jc w:val="center"/>
            </w:pPr>
            <w:r>
              <w:t>IN1</w:t>
            </w:r>
          </w:p>
        </w:tc>
        <w:tc>
          <w:tcPr>
            <w:tcW w:w="700" w:type="dxa"/>
          </w:tcPr>
          <w:p w14:paraId="712CD786" w14:textId="77777777" w:rsidR="00940027" w:rsidRDefault="00940027">
            <w:pPr>
              <w:pStyle w:val="OtherTableBody"/>
            </w:pPr>
            <w:r>
              <w:t>28</w:t>
            </w:r>
          </w:p>
        </w:tc>
        <w:tc>
          <w:tcPr>
            <w:tcW w:w="600" w:type="dxa"/>
          </w:tcPr>
          <w:p w14:paraId="605535F3" w14:textId="77777777" w:rsidR="00940027" w:rsidRDefault="00940027">
            <w:pPr>
              <w:pStyle w:val="OtherTableBody"/>
            </w:pPr>
            <w:r>
              <w:t>15</w:t>
            </w:r>
          </w:p>
        </w:tc>
        <w:tc>
          <w:tcPr>
            <w:tcW w:w="600" w:type="dxa"/>
          </w:tcPr>
          <w:p w14:paraId="4003984C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64F6807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FAB1B7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2487918" w14:textId="77777777" w:rsidR="00940027" w:rsidRDefault="00940027">
            <w:pPr>
              <w:pStyle w:val="OtherTableBody"/>
            </w:pPr>
            <w:r>
              <w:t>6.5.6.28</w:t>
            </w:r>
          </w:p>
        </w:tc>
      </w:tr>
      <w:tr w:rsidR="00940027" w14:paraId="717371C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50721D4" w14:textId="77777777" w:rsidR="00940027" w:rsidRDefault="00940027">
            <w:pPr>
              <w:pStyle w:val="OtherTableBody"/>
            </w:pPr>
            <w:r>
              <w:t>Preadmit Number</w:t>
            </w:r>
          </w:p>
        </w:tc>
        <w:tc>
          <w:tcPr>
            <w:tcW w:w="800" w:type="dxa"/>
          </w:tcPr>
          <w:p w14:paraId="6DA98FDD" w14:textId="77777777" w:rsidR="00940027" w:rsidRDefault="00940027">
            <w:pPr>
              <w:pStyle w:val="OtherTableBody"/>
              <w:jc w:val="center"/>
            </w:pPr>
            <w:r>
              <w:t>00135</w:t>
            </w:r>
          </w:p>
        </w:tc>
        <w:tc>
          <w:tcPr>
            <w:tcW w:w="600" w:type="dxa"/>
          </w:tcPr>
          <w:p w14:paraId="1D0106ED" w14:textId="77777777" w:rsidR="00940027" w:rsidRDefault="00940027">
            <w:pPr>
              <w:pStyle w:val="OtherTableBody"/>
              <w:jc w:val="center"/>
            </w:pPr>
            <w:r>
              <w:t>PV1</w:t>
            </w:r>
          </w:p>
        </w:tc>
        <w:tc>
          <w:tcPr>
            <w:tcW w:w="700" w:type="dxa"/>
          </w:tcPr>
          <w:p w14:paraId="4B736C77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2614FE2E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0E67E23C" w14:textId="77777777" w:rsidR="00940027" w:rsidRDefault="00940027">
            <w:pPr>
              <w:pStyle w:val="OtherTableBody"/>
            </w:pPr>
            <w:r>
              <w:t>CX</w:t>
            </w:r>
          </w:p>
        </w:tc>
        <w:tc>
          <w:tcPr>
            <w:tcW w:w="700" w:type="dxa"/>
          </w:tcPr>
          <w:p w14:paraId="425EE22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D15C6A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772FD7C" w14:textId="77777777" w:rsidR="00940027" w:rsidRDefault="00940027">
            <w:pPr>
              <w:pStyle w:val="OtherTableBody"/>
            </w:pPr>
            <w:r>
              <w:t>3.4.3.5</w:t>
            </w:r>
          </w:p>
        </w:tc>
      </w:tr>
      <w:tr w:rsidR="00940027" w14:paraId="1B9CC8F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4E20463" w14:textId="77777777" w:rsidR="00940027" w:rsidRDefault="00940027">
            <w:pPr>
              <w:pStyle w:val="OtherTableBody"/>
            </w:pPr>
            <w:r>
              <w:t>Preadmit Test Indicator</w:t>
            </w:r>
          </w:p>
        </w:tc>
        <w:tc>
          <w:tcPr>
            <w:tcW w:w="800" w:type="dxa"/>
          </w:tcPr>
          <w:p w14:paraId="1DCF4347" w14:textId="77777777" w:rsidR="00940027" w:rsidRDefault="00940027">
            <w:pPr>
              <w:pStyle w:val="OtherTableBody"/>
              <w:jc w:val="center"/>
            </w:pPr>
            <w:r>
              <w:t>00142</w:t>
            </w:r>
          </w:p>
        </w:tc>
        <w:tc>
          <w:tcPr>
            <w:tcW w:w="600" w:type="dxa"/>
          </w:tcPr>
          <w:p w14:paraId="3354B144" w14:textId="77777777" w:rsidR="00940027" w:rsidRDefault="00940027">
            <w:pPr>
              <w:pStyle w:val="OtherTableBody"/>
              <w:jc w:val="center"/>
            </w:pPr>
            <w:r>
              <w:t>PV1</w:t>
            </w:r>
          </w:p>
        </w:tc>
        <w:tc>
          <w:tcPr>
            <w:tcW w:w="700" w:type="dxa"/>
          </w:tcPr>
          <w:p w14:paraId="53215990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4175DDAD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61C6130F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06D5FEC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A9C6B24" w14:textId="77777777" w:rsidR="00940027" w:rsidRDefault="00940027">
            <w:pPr>
              <w:pStyle w:val="OtherTableBody"/>
              <w:jc w:val="center"/>
            </w:pPr>
            <w:r>
              <w:t>0087</w:t>
            </w:r>
          </w:p>
        </w:tc>
        <w:tc>
          <w:tcPr>
            <w:tcW w:w="942" w:type="dxa"/>
          </w:tcPr>
          <w:p w14:paraId="3DC7232A" w14:textId="77777777" w:rsidR="00940027" w:rsidRDefault="00940027">
            <w:pPr>
              <w:pStyle w:val="OtherTableBody"/>
            </w:pPr>
            <w:r>
              <w:t>3.4.3.12</w:t>
            </w:r>
          </w:p>
        </w:tc>
      </w:tr>
      <w:tr w:rsidR="00940027" w14:paraId="0B76ADF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8D77DBB" w14:textId="77777777" w:rsidR="00940027" w:rsidRDefault="00940027">
            <w:pPr>
              <w:pStyle w:val="OtherTableBody"/>
            </w:pPr>
            <w:r>
              <w:t>Precaution Code</w:t>
            </w:r>
          </w:p>
        </w:tc>
        <w:tc>
          <w:tcPr>
            <w:tcW w:w="800" w:type="dxa"/>
          </w:tcPr>
          <w:p w14:paraId="2DFF576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01546</w:t>
            </w:r>
          </w:p>
        </w:tc>
        <w:tc>
          <w:tcPr>
            <w:tcW w:w="600" w:type="dxa"/>
          </w:tcPr>
          <w:p w14:paraId="37C82C6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PV2</w:t>
            </w:r>
          </w:p>
        </w:tc>
        <w:tc>
          <w:tcPr>
            <w:tcW w:w="700" w:type="dxa"/>
          </w:tcPr>
          <w:p w14:paraId="155B870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41</w:t>
            </w:r>
          </w:p>
        </w:tc>
        <w:tc>
          <w:tcPr>
            <w:tcW w:w="600" w:type="dxa"/>
          </w:tcPr>
          <w:p w14:paraId="73576F0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C4A6F4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4E9CB33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6C942184" w14:textId="77777777" w:rsidR="00940027" w:rsidRDefault="00940027">
            <w:pPr>
              <w:pStyle w:val="OtherTableBody"/>
              <w:jc w:val="center"/>
            </w:pPr>
            <w:r>
              <w:t>0433</w:t>
            </w:r>
          </w:p>
        </w:tc>
        <w:tc>
          <w:tcPr>
            <w:tcW w:w="942" w:type="dxa"/>
          </w:tcPr>
          <w:p w14:paraId="09D6AB4F" w14:textId="77777777" w:rsidR="00940027" w:rsidRDefault="00940027">
            <w:pPr>
              <w:pStyle w:val="OtherTableBody"/>
            </w:pPr>
            <w:r>
              <w:t>3.4.4.41</w:t>
            </w:r>
          </w:p>
        </w:tc>
      </w:tr>
      <w:tr w:rsidR="00940027" w14:paraId="1D75858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2FCECBE" w14:textId="77777777" w:rsidR="00940027" w:rsidRDefault="00940027">
            <w:pPr>
              <w:pStyle w:val="OtherTableBody"/>
            </w:pPr>
            <w:r>
              <w:t>Pre-Certification Requirement</w:t>
            </w:r>
          </w:p>
        </w:tc>
        <w:tc>
          <w:tcPr>
            <w:tcW w:w="800" w:type="dxa"/>
          </w:tcPr>
          <w:p w14:paraId="1C131336" w14:textId="77777777" w:rsidR="00940027" w:rsidRDefault="00940027">
            <w:pPr>
              <w:pStyle w:val="OtherTableBody"/>
              <w:jc w:val="center"/>
            </w:pPr>
            <w:r>
              <w:t>00521</w:t>
            </w:r>
          </w:p>
        </w:tc>
        <w:tc>
          <w:tcPr>
            <w:tcW w:w="600" w:type="dxa"/>
          </w:tcPr>
          <w:p w14:paraId="22D4BE75" w14:textId="77777777" w:rsidR="00940027" w:rsidRDefault="00940027">
            <w:pPr>
              <w:pStyle w:val="OtherTableBody"/>
              <w:jc w:val="center"/>
            </w:pPr>
            <w:r>
              <w:t>IN3</w:t>
            </w:r>
          </w:p>
        </w:tc>
        <w:tc>
          <w:tcPr>
            <w:tcW w:w="700" w:type="dxa"/>
          </w:tcPr>
          <w:p w14:paraId="569B5F0D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219A59AE" w14:textId="77777777" w:rsidR="00940027" w:rsidRDefault="00940027">
            <w:pPr>
              <w:pStyle w:val="OtherTableBody"/>
            </w:pPr>
            <w:r>
              <w:t>40</w:t>
            </w:r>
          </w:p>
        </w:tc>
        <w:tc>
          <w:tcPr>
            <w:tcW w:w="600" w:type="dxa"/>
          </w:tcPr>
          <w:p w14:paraId="396F2787" w14:textId="77777777" w:rsidR="00940027" w:rsidRDefault="00940027">
            <w:pPr>
              <w:pStyle w:val="OtherTableBody"/>
            </w:pPr>
            <w:r>
              <w:t>ICD</w:t>
            </w:r>
          </w:p>
        </w:tc>
        <w:tc>
          <w:tcPr>
            <w:tcW w:w="700" w:type="dxa"/>
          </w:tcPr>
          <w:p w14:paraId="784C2C2C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1D4794C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E23C626" w14:textId="77777777" w:rsidR="00940027" w:rsidRDefault="00940027">
            <w:pPr>
              <w:pStyle w:val="OtherTableBody"/>
            </w:pPr>
            <w:r>
              <w:t>6.5.8.20</w:t>
            </w:r>
          </w:p>
        </w:tc>
      </w:tr>
      <w:tr w:rsidR="00940027" w14:paraId="7A26168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0918C0D" w14:textId="77777777" w:rsidR="00940027" w:rsidRDefault="00940027">
            <w:pPr>
              <w:pStyle w:val="OtherTableBody"/>
            </w:pPr>
            <w:r>
              <w:t>Pre-Dilution Factor</w:t>
            </w:r>
          </w:p>
        </w:tc>
        <w:tc>
          <w:tcPr>
            <w:tcW w:w="800" w:type="dxa"/>
          </w:tcPr>
          <w:p w14:paraId="2AB6A50B" w14:textId="77777777" w:rsidR="00940027" w:rsidRDefault="00940027">
            <w:pPr>
              <w:pStyle w:val="OtherTableBody"/>
              <w:jc w:val="center"/>
            </w:pPr>
            <w:r>
              <w:t>01422</w:t>
            </w:r>
          </w:p>
        </w:tc>
        <w:tc>
          <w:tcPr>
            <w:tcW w:w="600" w:type="dxa"/>
          </w:tcPr>
          <w:p w14:paraId="3BE65410" w14:textId="77777777" w:rsidR="00940027" w:rsidRDefault="00940027">
            <w:pPr>
              <w:pStyle w:val="OtherTableBody"/>
              <w:jc w:val="center"/>
            </w:pPr>
            <w:r>
              <w:t>TCD</w:t>
            </w:r>
          </w:p>
        </w:tc>
        <w:tc>
          <w:tcPr>
            <w:tcW w:w="700" w:type="dxa"/>
          </w:tcPr>
          <w:p w14:paraId="0E33C514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731C4CE1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1FBE51EB" w14:textId="77777777" w:rsidR="00940027" w:rsidRDefault="00940027">
            <w:pPr>
              <w:pStyle w:val="OtherTableBody"/>
            </w:pPr>
            <w:r>
              <w:t>SN</w:t>
            </w:r>
          </w:p>
        </w:tc>
        <w:tc>
          <w:tcPr>
            <w:tcW w:w="700" w:type="dxa"/>
          </w:tcPr>
          <w:p w14:paraId="635979B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A9F370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90FB1D5" w14:textId="77777777" w:rsidR="00940027" w:rsidRDefault="00940027">
            <w:pPr>
              <w:pStyle w:val="OtherTableBody"/>
            </w:pPr>
            <w:r>
              <w:t>13.4.10.4</w:t>
            </w:r>
          </w:p>
        </w:tc>
      </w:tr>
      <w:tr w:rsidR="00940027" w14:paraId="57E08E7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23C7884" w14:textId="77777777" w:rsidR="00940027" w:rsidRDefault="00940027">
            <w:pPr>
              <w:pStyle w:val="OtherTableBody"/>
            </w:pPr>
            <w:r>
              <w:t>Pre-Dilution Factor Default</w:t>
            </w:r>
          </w:p>
        </w:tc>
        <w:tc>
          <w:tcPr>
            <w:tcW w:w="800" w:type="dxa"/>
          </w:tcPr>
          <w:p w14:paraId="04E83081" w14:textId="77777777" w:rsidR="00940027" w:rsidRDefault="00940027">
            <w:pPr>
              <w:pStyle w:val="OtherTableBody"/>
              <w:jc w:val="center"/>
            </w:pPr>
            <w:r>
              <w:t>01412</w:t>
            </w:r>
          </w:p>
        </w:tc>
        <w:tc>
          <w:tcPr>
            <w:tcW w:w="600" w:type="dxa"/>
          </w:tcPr>
          <w:p w14:paraId="5A998274" w14:textId="77777777" w:rsidR="00940027" w:rsidRDefault="00940027">
            <w:pPr>
              <w:pStyle w:val="OtherTableBody"/>
              <w:jc w:val="center"/>
            </w:pPr>
            <w:r>
              <w:t>TCC</w:t>
            </w:r>
          </w:p>
        </w:tc>
        <w:tc>
          <w:tcPr>
            <w:tcW w:w="700" w:type="dxa"/>
          </w:tcPr>
          <w:p w14:paraId="4E2E81D1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69371B6B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0223D8AD" w14:textId="77777777" w:rsidR="00940027" w:rsidRDefault="00940027">
            <w:pPr>
              <w:pStyle w:val="OtherTableBody"/>
            </w:pPr>
            <w:r>
              <w:t>SN</w:t>
            </w:r>
          </w:p>
        </w:tc>
        <w:tc>
          <w:tcPr>
            <w:tcW w:w="700" w:type="dxa"/>
          </w:tcPr>
          <w:p w14:paraId="343C218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1DF89E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7BAE498" w14:textId="77777777" w:rsidR="00940027" w:rsidRDefault="00940027">
            <w:pPr>
              <w:pStyle w:val="OtherTableBody"/>
            </w:pPr>
            <w:r>
              <w:t>13.4.9.6</w:t>
            </w:r>
          </w:p>
        </w:tc>
      </w:tr>
      <w:tr w:rsidR="00940027" w14:paraId="44CA41D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CC61D5B" w14:textId="77777777" w:rsidR="00940027" w:rsidRDefault="00940027">
            <w:pPr>
              <w:pStyle w:val="OtherTableBody"/>
            </w:pPr>
            <w:r>
              <w:t>Preferred Coding System</w:t>
            </w:r>
          </w:p>
        </w:tc>
        <w:tc>
          <w:tcPr>
            <w:tcW w:w="800" w:type="dxa"/>
          </w:tcPr>
          <w:p w14:paraId="376119C1" w14:textId="77777777" w:rsidR="00940027" w:rsidRDefault="00940027">
            <w:pPr>
              <w:pStyle w:val="OtherTableBody"/>
              <w:jc w:val="center"/>
            </w:pPr>
            <w:r>
              <w:t>00636</w:t>
            </w:r>
          </w:p>
        </w:tc>
        <w:tc>
          <w:tcPr>
            <w:tcW w:w="600" w:type="dxa"/>
          </w:tcPr>
          <w:p w14:paraId="2325D7F5" w14:textId="77777777" w:rsidR="00940027" w:rsidRDefault="00940027">
            <w:pPr>
              <w:pStyle w:val="OtherTableBody"/>
              <w:jc w:val="center"/>
            </w:pPr>
            <w:r>
              <w:t>OM3</w:t>
            </w:r>
          </w:p>
        </w:tc>
        <w:tc>
          <w:tcPr>
            <w:tcW w:w="700" w:type="dxa"/>
          </w:tcPr>
          <w:p w14:paraId="7DDA997B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463F0ED3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7C289A54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3CB5750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856CE88" w14:textId="77777777" w:rsidR="00940027" w:rsidRDefault="00940027">
            <w:pPr>
              <w:pStyle w:val="OtherTableBody"/>
              <w:jc w:val="center"/>
            </w:pPr>
            <w:r>
              <w:t>9999</w:t>
            </w:r>
          </w:p>
        </w:tc>
        <w:tc>
          <w:tcPr>
            <w:tcW w:w="942" w:type="dxa"/>
          </w:tcPr>
          <w:p w14:paraId="553DF419" w14:textId="77777777" w:rsidR="00940027" w:rsidRDefault="00940027">
            <w:pPr>
              <w:pStyle w:val="OtherTableBody"/>
            </w:pPr>
            <w:r>
              <w:t>8.8.10.2</w:t>
            </w:r>
          </w:p>
        </w:tc>
      </w:tr>
      <w:tr w:rsidR="00940027" w14:paraId="06C73E0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E4DB2E0" w14:textId="77777777" w:rsidR="00940027" w:rsidRDefault="00940027">
            <w:pPr>
              <w:pStyle w:val="OtherTableBody"/>
            </w:pPr>
            <w:r>
              <w:t>Preferred Long Name for the Observation</w:t>
            </w:r>
          </w:p>
        </w:tc>
        <w:tc>
          <w:tcPr>
            <w:tcW w:w="800" w:type="dxa"/>
          </w:tcPr>
          <w:p w14:paraId="25D3EAF5" w14:textId="77777777" w:rsidR="00940027" w:rsidRDefault="00940027">
            <w:pPr>
              <w:pStyle w:val="OtherTableBody"/>
              <w:jc w:val="center"/>
            </w:pPr>
            <w:r>
              <w:t>00596</w:t>
            </w:r>
          </w:p>
        </w:tc>
        <w:tc>
          <w:tcPr>
            <w:tcW w:w="600" w:type="dxa"/>
          </w:tcPr>
          <w:p w14:paraId="4DE97997" w14:textId="77777777" w:rsidR="00940027" w:rsidRDefault="00940027">
            <w:pPr>
              <w:pStyle w:val="OtherTableBody"/>
              <w:jc w:val="center"/>
            </w:pPr>
            <w:r>
              <w:t>OM1</w:t>
            </w:r>
          </w:p>
        </w:tc>
        <w:tc>
          <w:tcPr>
            <w:tcW w:w="700" w:type="dxa"/>
          </w:tcPr>
          <w:p w14:paraId="10EA85BA" w14:textId="77777777" w:rsidR="00940027" w:rsidRDefault="00940027">
            <w:pPr>
              <w:pStyle w:val="OtherTableBody"/>
            </w:pPr>
            <w:r>
              <w:t>11</w:t>
            </w:r>
          </w:p>
        </w:tc>
        <w:tc>
          <w:tcPr>
            <w:tcW w:w="600" w:type="dxa"/>
          </w:tcPr>
          <w:p w14:paraId="1018EB51" w14:textId="77777777" w:rsidR="00940027" w:rsidRDefault="00940027">
            <w:pPr>
              <w:pStyle w:val="OtherTableBody"/>
            </w:pPr>
            <w:r>
              <w:t>200</w:t>
            </w:r>
          </w:p>
        </w:tc>
        <w:tc>
          <w:tcPr>
            <w:tcW w:w="600" w:type="dxa"/>
          </w:tcPr>
          <w:p w14:paraId="2708457D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035E95B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EA1738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2D8EB49" w14:textId="77777777" w:rsidR="00940027" w:rsidRDefault="00940027">
            <w:pPr>
              <w:pStyle w:val="OtherTableBody"/>
            </w:pPr>
            <w:r>
              <w:t>8.8.8.11</w:t>
            </w:r>
          </w:p>
        </w:tc>
      </w:tr>
      <w:tr w:rsidR="00940027" w14:paraId="62A0E93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4A3DC7A" w14:textId="77777777" w:rsidR="00940027" w:rsidRDefault="00940027">
            <w:pPr>
              <w:pStyle w:val="OtherTableBody"/>
            </w:pPr>
            <w:r>
              <w:t>Preferred Method of Contact</w:t>
            </w:r>
          </w:p>
        </w:tc>
        <w:tc>
          <w:tcPr>
            <w:tcW w:w="800" w:type="dxa"/>
          </w:tcPr>
          <w:p w14:paraId="3D4DFBCD" w14:textId="77777777" w:rsidR="00940027" w:rsidRDefault="00940027">
            <w:pPr>
              <w:pStyle w:val="OtherTableBody"/>
              <w:jc w:val="center"/>
            </w:pPr>
            <w:r>
              <w:t>00684</w:t>
            </w:r>
          </w:p>
        </w:tc>
        <w:tc>
          <w:tcPr>
            <w:tcW w:w="600" w:type="dxa"/>
          </w:tcPr>
          <w:p w14:paraId="73C1CC40" w14:textId="77777777" w:rsidR="00940027" w:rsidRDefault="00940027">
            <w:pPr>
              <w:pStyle w:val="OtherTableBody"/>
              <w:jc w:val="center"/>
            </w:pPr>
            <w:r>
              <w:t>STF</w:t>
            </w:r>
          </w:p>
        </w:tc>
        <w:tc>
          <w:tcPr>
            <w:tcW w:w="700" w:type="dxa"/>
          </w:tcPr>
          <w:p w14:paraId="6CC598DA" w14:textId="77777777" w:rsidR="00940027" w:rsidRDefault="00940027">
            <w:pPr>
              <w:pStyle w:val="OtherTableBody"/>
            </w:pPr>
            <w:r>
              <w:t>16</w:t>
            </w:r>
          </w:p>
        </w:tc>
        <w:tc>
          <w:tcPr>
            <w:tcW w:w="600" w:type="dxa"/>
          </w:tcPr>
          <w:p w14:paraId="7385C8B8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6E723FD7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300804D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EAE1E3F" w14:textId="77777777" w:rsidR="00940027" w:rsidRDefault="00940027">
            <w:pPr>
              <w:pStyle w:val="OtherTableBody"/>
              <w:jc w:val="center"/>
            </w:pPr>
            <w:r>
              <w:t>0185</w:t>
            </w:r>
          </w:p>
        </w:tc>
        <w:tc>
          <w:tcPr>
            <w:tcW w:w="942" w:type="dxa"/>
          </w:tcPr>
          <w:p w14:paraId="38CB1993" w14:textId="77777777" w:rsidR="00940027" w:rsidRDefault="00940027">
            <w:pPr>
              <w:pStyle w:val="OtherTableBody"/>
            </w:pPr>
            <w:r>
              <w:t>15.4.8.16</w:t>
            </w:r>
          </w:p>
        </w:tc>
      </w:tr>
      <w:tr w:rsidR="00940027" w14:paraId="7C4EA53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21F50B2" w14:textId="77777777" w:rsidR="00940027" w:rsidRDefault="00940027">
            <w:pPr>
              <w:pStyle w:val="OtherTableBody"/>
            </w:pPr>
            <w:r>
              <w:t>Preferred Method of Contact</w:t>
            </w:r>
          </w:p>
        </w:tc>
        <w:tc>
          <w:tcPr>
            <w:tcW w:w="800" w:type="dxa"/>
          </w:tcPr>
          <w:p w14:paraId="1667B095" w14:textId="77777777" w:rsidR="00940027" w:rsidRDefault="00940027">
            <w:pPr>
              <w:pStyle w:val="OtherTableBody"/>
              <w:jc w:val="center"/>
            </w:pPr>
            <w:r>
              <w:t>00684</w:t>
            </w:r>
          </w:p>
        </w:tc>
        <w:tc>
          <w:tcPr>
            <w:tcW w:w="600" w:type="dxa"/>
          </w:tcPr>
          <w:p w14:paraId="22EDF788" w14:textId="77777777" w:rsidR="00940027" w:rsidRDefault="00940027">
            <w:pPr>
              <w:pStyle w:val="OtherTableBody"/>
              <w:jc w:val="center"/>
            </w:pPr>
            <w:r>
              <w:t>CTD</w:t>
            </w:r>
          </w:p>
        </w:tc>
        <w:tc>
          <w:tcPr>
            <w:tcW w:w="700" w:type="dxa"/>
          </w:tcPr>
          <w:p w14:paraId="1E3DE71D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47D7FAAF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43B8D96D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2579F9E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373C098" w14:textId="77777777" w:rsidR="00940027" w:rsidRDefault="00940027">
            <w:pPr>
              <w:pStyle w:val="OtherTableBody"/>
              <w:jc w:val="center"/>
            </w:pPr>
            <w:r>
              <w:t>0185</w:t>
            </w:r>
          </w:p>
        </w:tc>
        <w:tc>
          <w:tcPr>
            <w:tcW w:w="942" w:type="dxa"/>
          </w:tcPr>
          <w:p w14:paraId="1AB0663B" w14:textId="77777777" w:rsidR="00940027" w:rsidRDefault="00940027">
            <w:pPr>
              <w:pStyle w:val="OtherTableBody"/>
            </w:pPr>
            <w:r>
              <w:t>11.6.4.6</w:t>
            </w:r>
          </w:p>
        </w:tc>
      </w:tr>
      <w:tr w:rsidR="00940027" w14:paraId="660BAAE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0245F1B" w14:textId="77777777" w:rsidR="00940027" w:rsidRDefault="00940027">
            <w:pPr>
              <w:pStyle w:val="OtherTableBody"/>
            </w:pPr>
            <w:r>
              <w:t>Preferred Method of Contact</w:t>
            </w:r>
          </w:p>
        </w:tc>
        <w:tc>
          <w:tcPr>
            <w:tcW w:w="800" w:type="dxa"/>
          </w:tcPr>
          <w:p w14:paraId="3E617709" w14:textId="77777777" w:rsidR="00940027" w:rsidRDefault="00940027">
            <w:pPr>
              <w:pStyle w:val="OtherTableBody"/>
              <w:jc w:val="center"/>
            </w:pPr>
            <w:r>
              <w:t>00684</w:t>
            </w:r>
          </w:p>
        </w:tc>
        <w:tc>
          <w:tcPr>
            <w:tcW w:w="600" w:type="dxa"/>
          </w:tcPr>
          <w:p w14:paraId="3C206139" w14:textId="77777777" w:rsidR="00940027" w:rsidRDefault="00940027">
            <w:pPr>
              <w:pStyle w:val="OtherTableBody"/>
              <w:jc w:val="center"/>
            </w:pPr>
            <w:r>
              <w:t>PRD</w:t>
            </w:r>
          </w:p>
        </w:tc>
        <w:tc>
          <w:tcPr>
            <w:tcW w:w="700" w:type="dxa"/>
          </w:tcPr>
          <w:p w14:paraId="413E9017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182A87AB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32A35F46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408AC41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6918105" w14:textId="77777777" w:rsidR="00940027" w:rsidRDefault="00940027">
            <w:pPr>
              <w:pStyle w:val="OtherTableBody"/>
              <w:jc w:val="center"/>
            </w:pPr>
            <w:r>
              <w:t>0185</w:t>
            </w:r>
          </w:p>
        </w:tc>
        <w:tc>
          <w:tcPr>
            <w:tcW w:w="942" w:type="dxa"/>
          </w:tcPr>
          <w:p w14:paraId="370F6E6A" w14:textId="77777777" w:rsidR="00940027" w:rsidRDefault="00940027">
            <w:pPr>
              <w:pStyle w:val="OtherTableBody"/>
            </w:pPr>
            <w:r>
              <w:t>11.6.3.6</w:t>
            </w:r>
          </w:p>
        </w:tc>
      </w:tr>
      <w:tr w:rsidR="00940027" w14:paraId="2CB680B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8A93ECE" w14:textId="77777777" w:rsidR="00940027" w:rsidRDefault="00940027">
            <w:pPr>
              <w:pStyle w:val="OtherTableBody"/>
            </w:pPr>
            <w:r>
              <w:t>Preferred Report Name for the Observation</w:t>
            </w:r>
          </w:p>
        </w:tc>
        <w:tc>
          <w:tcPr>
            <w:tcW w:w="800" w:type="dxa"/>
          </w:tcPr>
          <w:p w14:paraId="3FDB5694" w14:textId="77777777" w:rsidR="00940027" w:rsidRDefault="00940027">
            <w:pPr>
              <w:pStyle w:val="OtherTableBody"/>
              <w:jc w:val="center"/>
            </w:pPr>
            <w:r>
              <w:t>00594</w:t>
            </w:r>
          </w:p>
        </w:tc>
        <w:tc>
          <w:tcPr>
            <w:tcW w:w="600" w:type="dxa"/>
          </w:tcPr>
          <w:p w14:paraId="5C953B43" w14:textId="77777777" w:rsidR="00940027" w:rsidRDefault="00940027">
            <w:pPr>
              <w:pStyle w:val="OtherTableBody"/>
              <w:jc w:val="center"/>
            </w:pPr>
            <w:r>
              <w:t>OM1</w:t>
            </w:r>
          </w:p>
        </w:tc>
        <w:tc>
          <w:tcPr>
            <w:tcW w:w="700" w:type="dxa"/>
          </w:tcPr>
          <w:p w14:paraId="640F6ED3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3F1B8DA9" w14:textId="77777777" w:rsidR="00940027" w:rsidRDefault="00940027">
            <w:pPr>
              <w:pStyle w:val="OtherTableBody"/>
            </w:pPr>
            <w:r>
              <w:t>30</w:t>
            </w:r>
          </w:p>
        </w:tc>
        <w:tc>
          <w:tcPr>
            <w:tcW w:w="600" w:type="dxa"/>
          </w:tcPr>
          <w:p w14:paraId="1F1673A6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3B5F665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5E5286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34C2F11" w14:textId="77777777" w:rsidR="00940027" w:rsidRDefault="00940027">
            <w:pPr>
              <w:pStyle w:val="OtherTableBody"/>
            </w:pPr>
            <w:r>
              <w:t>8.8.8.9</w:t>
            </w:r>
          </w:p>
        </w:tc>
      </w:tr>
      <w:tr w:rsidR="00940027" w14:paraId="6462891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07572CD" w14:textId="77777777" w:rsidR="00940027" w:rsidRDefault="00940027">
            <w:pPr>
              <w:pStyle w:val="OtherTableBody"/>
            </w:pPr>
            <w:r>
              <w:t>Preferred Short Name or Mnemonic for Observation</w:t>
            </w:r>
          </w:p>
        </w:tc>
        <w:tc>
          <w:tcPr>
            <w:tcW w:w="800" w:type="dxa"/>
          </w:tcPr>
          <w:p w14:paraId="64C21FC0" w14:textId="77777777" w:rsidR="00940027" w:rsidRDefault="00940027">
            <w:pPr>
              <w:pStyle w:val="OtherTableBody"/>
              <w:jc w:val="center"/>
            </w:pPr>
            <w:r>
              <w:t>00595</w:t>
            </w:r>
          </w:p>
        </w:tc>
        <w:tc>
          <w:tcPr>
            <w:tcW w:w="600" w:type="dxa"/>
          </w:tcPr>
          <w:p w14:paraId="0648FD91" w14:textId="77777777" w:rsidR="00940027" w:rsidRDefault="00940027">
            <w:pPr>
              <w:pStyle w:val="OtherTableBody"/>
              <w:jc w:val="center"/>
            </w:pPr>
            <w:r>
              <w:t>OM1</w:t>
            </w:r>
          </w:p>
        </w:tc>
        <w:tc>
          <w:tcPr>
            <w:tcW w:w="700" w:type="dxa"/>
          </w:tcPr>
          <w:p w14:paraId="39345DF9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2905D913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6065698B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2D8EE9D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EACB51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2AD1099" w14:textId="77777777" w:rsidR="00940027" w:rsidRDefault="00940027">
            <w:pPr>
              <w:pStyle w:val="OtherTableBody"/>
            </w:pPr>
            <w:r>
              <w:t>8.8.8.10</w:t>
            </w:r>
          </w:p>
        </w:tc>
      </w:tr>
      <w:tr w:rsidR="00940027" w14:paraId="69E5EBD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332D49C" w14:textId="77777777" w:rsidR="00940027" w:rsidRDefault="00940027">
            <w:pPr>
              <w:pStyle w:val="OtherTableBody"/>
            </w:pPr>
            <w:r>
              <w:t>Preparation</w:t>
            </w:r>
          </w:p>
        </w:tc>
        <w:tc>
          <w:tcPr>
            <w:tcW w:w="800" w:type="dxa"/>
          </w:tcPr>
          <w:p w14:paraId="40132B8E" w14:textId="77777777" w:rsidR="00940027" w:rsidRDefault="00940027">
            <w:pPr>
              <w:pStyle w:val="OtherTableBody"/>
              <w:jc w:val="center"/>
            </w:pPr>
            <w:r>
              <w:t>00648</w:t>
            </w:r>
          </w:p>
        </w:tc>
        <w:tc>
          <w:tcPr>
            <w:tcW w:w="600" w:type="dxa"/>
          </w:tcPr>
          <w:p w14:paraId="3A7AB9FB" w14:textId="77777777" w:rsidR="00940027" w:rsidRDefault="00940027">
            <w:pPr>
              <w:pStyle w:val="OtherTableBody"/>
              <w:jc w:val="center"/>
            </w:pPr>
            <w:r>
              <w:t>OM4</w:t>
            </w:r>
          </w:p>
        </w:tc>
        <w:tc>
          <w:tcPr>
            <w:tcW w:w="700" w:type="dxa"/>
          </w:tcPr>
          <w:p w14:paraId="113DB265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06F188DD" w14:textId="77777777" w:rsidR="00940027" w:rsidRDefault="00940027">
            <w:pPr>
              <w:pStyle w:val="OtherTableBody"/>
            </w:pPr>
            <w:r>
              <w:t>10240</w:t>
            </w:r>
          </w:p>
        </w:tc>
        <w:tc>
          <w:tcPr>
            <w:tcW w:w="600" w:type="dxa"/>
          </w:tcPr>
          <w:p w14:paraId="7B1C344A" w14:textId="77777777" w:rsidR="00940027" w:rsidRDefault="00940027">
            <w:pPr>
              <w:pStyle w:val="OtherTableBody"/>
            </w:pPr>
            <w:r>
              <w:t>TX</w:t>
            </w:r>
          </w:p>
        </w:tc>
        <w:tc>
          <w:tcPr>
            <w:tcW w:w="700" w:type="dxa"/>
          </w:tcPr>
          <w:p w14:paraId="040EE8F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B0BAC0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9D3B57B" w14:textId="77777777" w:rsidR="00940027" w:rsidRDefault="00940027">
            <w:pPr>
              <w:pStyle w:val="OtherTableBody"/>
            </w:pPr>
            <w:r>
              <w:t>8.8.11.8</w:t>
            </w:r>
          </w:p>
        </w:tc>
      </w:tr>
      <w:tr w:rsidR="00940027" w14:paraId="7529B68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495DE91" w14:textId="77777777" w:rsidR="00940027" w:rsidRDefault="00940027">
            <w:pPr>
              <w:pStyle w:val="OtherTableBody"/>
            </w:pPr>
            <w:r>
              <w:t>Prescription Number</w:t>
            </w:r>
          </w:p>
        </w:tc>
        <w:tc>
          <w:tcPr>
            <w:tcW w:w="800" w:type="dxa"/>
          </w:tcPr>
          <w:p w14:paraId="74882861" w14:textId="77777777" w:rsidR="00940027" w:rsidRDefault="00940027">
            <w:pPr>
              <w:pStyle w:val="OtherTableBody"/>
              <w:jc w:val="center"/>
            </w:pPr>
            <w:r>
              <w:t>00325</w:t>
            </w:r>
          </w:p>
        </w:tc>
        <w:tc>
          <w:tcPr>
            <w:tcW w:w="600" w:type="dxa"/>
          </w:tcPr>
          <w:p w14:paraId="26820AEC" w14:textId="77777777" w:rsidR="00940027" w:rsidRDefault="00940027">
            <w:pPr>
              <w:pStyle w:val="OtherTableBody"/>
              <w:jc w:val="center"/>
            </w:pPr>
            <w:r>
              <w:t>RXD</w:t>
            </w:r>
          </w:p>
        </w:tc>
        <w:tc>
          <w:tcPr>
            <w:tcW w:w="700" w:type="dxa"/>
          </w:tcPr>
          <w:p w14:paraId="65E9D8F9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5735AF1C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418B992B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237FD1D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9A259C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45A3ED7" w14:textId="77777777" w:rsidR="00940027" w:rsidRDefault="00940027">
            <w:pPr>
              <w:pStyle w:val="OtherTableBody"/>
            </w:pPr>
            <w:r>
              <w:t>4.14.5.7</w:t>
            </w:r>
          </w:p>
        </w:tc>
      </w:tr>
      <w:tr w:rsidR="00940027" w14:paraId="4D04388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C4BBBD2" w14:textId="77777777" w:rsidR="00940027" w:rsidRDefault="00940027">
            <w:pPr>
              <w:pStyle w:val="OtherTableBody"/>
            </w:pPr>
            <w:r>
              <w:t>Prescription Number</w:t>
            </w:r>
          </w:p>
        </w:tc>
        <w:tc>
          <w:tcPr>
            <w:tcW w:w="800" w:type="dxa"/>
          </w:tcPr>
          <w:p w14:paraId="6071476C" w14:textId="77777777" w:rsidR="00940027" w:rsidRDefault="00940027">
            <w:pPr>
              <w:pStyle w:val="OtherTableBody"/>
              <w:jc w:val="center"/>
            </w:pPr>
            <w:r>
              <w:t>00325</w:t>
            </w:r>
          </w:p>
        </w:tc>
        <w:tc>
          <w:tcPr>
            <w:tcW w:w="600" w:type="dxa"/>
          </w:tcPr>
          <w:p w14:paraId="74CDD5CB" w14:textId="77777777" w:rsidR="00940027" w:rsidRDefault="00940027">
            <w:pPr>
              <w:pStyle w:val="OtherTableBody"/>
              <w:jc w:val="center"/>
            </w:pPr>
            <w:r>
              <w:t>RXE</w:t>
            </w:r>
          </w:p>
        </w:tc>
        <w:tc>
          <w:tcPr>
            <w:tcW w:w="700" w:type="dxa"/>
          </w:tcPr>
          <w:p w14:paraId="178FCB9A" w14:textId="77777777" w:rsidR="00940027" w:rsidRDefault="00940027">
            <w:pPr>
              <w:pStyle w:val="OtherTableBody"/>
            </w:pPr>
            <w:r>
              <w:t>15</w:t>
            </w:r>
          </w:p>
        </w:tc>
        <w:tc>
          <w:tcPr>
            <w:tcW w:w="600" w:type="dxa"/>
          </w:tcPr>
          <w:p w14:paraId="02829A5B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67684C81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274BDA9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40DA8A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B0BC152" w14:textId="77777777" w:rsidR="00940027" w:rsidRDefault="00940027">
            <w:pPr>
              <w:pStyle w:val="OtherTableBody"/>
            </w:pPr>
            <w:r>
              <w:t>4.14.4.15</w:t>
            </w:r>
          </w:p>
        </w:tc>
      </w:tr>
      <w:tr w:rsidR="00940027" w14:paraId="69A9133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5F9C021" w14:textId="77777777" w:rsidR="00940027" w:rsidRDefault="00940027">
            <w:pPr>
              <w:pStyle w:val="OtherTableBody"/>
            </w:pPr>
            <w:r>
              <w:t>Previous Goal Review Date/Time</w:t>
            </w:r>
          </w:p>
        </w:tc>
        <w:tc>
          <w:tcPr>
            <w:tcW w:w="800" w:type="dxa"/>
          </w:tcPr>
          <w:p w14:paraId="494C7C18" w14:textId="77777777" w:rsidR="00940027" w:rsidRDefault="00940027">
            <w:pPr>
              <w:pStyle w:val="OtherTableBody"/>
              <w:jc w:val="center"/>
            </w:pPr>
            <w:r>
              <w:t>00830</w:t>
            </w:r>
          </w:p>
        </w:tc>
        <w:tc>
          <w:tcPr>
            <w:tcW w:w="600" w:type="dxa"/>
          </w:tcPr>
          <w:p w14:paraId="164170D9" w14:textId="77777777" w:rsidR="00940027" w:rsidRDefault="00940027">
            <w:pPr>
              <w:pStyle w:val="OtherTableBody"/>
              <w:jc w:val="center"/>
            </w:pPr>
            <w:r>
              <w:t>GOL</w:t>
            </w:r>
          </w:p>
        </w:tc>
        <w:tc>
          <w:tcPr>
            <w:tcW w:w="700" w:type="dxa"/>
          </w:tcPr>
          <w:p w14:paraId="6792FD49" w14:textId="77777777" w:rsidR="00940027" w:rsidRDefault="00940027">
            <w:pPr>
              <w:pStyle w:val="OtherTableBody"/>
            </w:pPr>
            <w:r>
              <w:t>14</w:t>
            </w:r>
          </w:p>
        </w:tc>
        <w:tc>
          <w:tcPr>
            <w:tcW w:w="600" w:type="dxa"/>
          </w:tcPr>
          <w:p w14:paraId="0D0BCC2A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18A4174A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6A1E35E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4074F8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78237F2" w14:textId="77777777" w:rsidR="00940027" w:rsidRDefault="00940027">
            <w:pPr>
              <w:pStyle w:val="OtherTableBody"/>
            </w:pPr>
            <w:r>
              <w:t>12.4.1.14</w:t>
            </w:r>
          </w:p>
        </w:tc>
      </w:tr>
      <w:tr w:rsidR="00940027" w14:paraId="3B7EB61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652BF5C" w14:textId="77777777" w:rsidR="00940027" w:rsidRDefault="00940027">
            <w:pPr>
              <w:pStyle w:val="OtherTableBody"/>
            </w:pPr>
            <w:r>
              <w:t>Previous Service Date</w:t>
            </w:r>
          </w:p>
        </w:tc>
        <w:tc>
          <w:tcPr>
            <w:tcW w:w="800" w:type="dxa"/>
          </w:tcPr>
          <w:p w14:paraId="7F83DD7F" w14:textId="77777777" w:rsidR="00940027" w:rsidRDefault="00940027">
            <w:pPr>
              <w:pStyle w:val="OtherTableBody"/>
              <w:jc w:val="center"/>
            </w:pPr>
            <w:r>
              <w:t>00715</w:t>
            </w:r>
          </w:p>
        </w:tc>
        <w:tc>
          <w:tcPr>
            <w:tcW w:w="600" w:type="dxa"/>
          </w:tcPr>
          <w:p w14:paraId="00D5505F" w14:textId="77777777" w:rsidR="00940027" w:rsidRDefault="00940027">
            <w:pPr>
              <w:pStyle w:val="OtherTableBody"/>
              <w:jc w:val="center"/>
            </w:pPr>
            <w:r>
              <w:t>PV2</w:t>
            </w:r>
          </w:p>
        </w:tc>
        <w:tc>
          <w:tcPr>
            <w:tcW w:w="700" w:type="dxa"/>
          </w:tcPr>
          <w:p w14:paraId="1278EA1D" w14:textId="77777777" w:rsidR="00940027" w:rsidRDefault="00940027">
            <w:pPr>
              <w:pStyle w:val="OtherTableBody"/>
            </w:pPr>
            <w:r>
              <w:t>14</w:t>
            </w:r>
          </w:p>
        </w:tc>
        <w:tc>
          <w:tcPr>
            <w:tcW w:w="600" w:type="dxa"/>
          </w:tcPr>
          <w:p w14:paraId="43BA0459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524596F2" w14:textId="77777777" w:rsidR="00940027" w:rsidRDefault="00940027">
            <w:pPr>
              <w:pStyle w:val="OtherTableBody"/>
            </w:pPr>
            <w:r>
              <w:t>DT</w:t>
            </w:r>
          </w:p>
        </w:tc>
        <w:tc>
          <w:tcPr>
            <w:tcW w:w="700" w:type="dxa"/>
          </w:tcPr>
          <w:p w14:paraId="52BCA48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A005DA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B15B99D" w14:textId="77777777" w:rsidR="00940027" w:rsidRDefault="00940027">
            <w:pPr>
              <w:pStyle w:val="OtherTableBody"/>
            </w:pPr>
            <w:r>
              <w:t>3.4.4.14</w:t>
            </w:r>
          </w:p>
        </w:tc>
      </w:tr>
      <w:tr w:rsidR="00940027" w14:paraId="0D441FB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71C8C84" w14:textId="77777777" w:rsidR="00940027" w:rsidRDefault="00940027">
            <w:pPr>
              <w:pStyle w:val="OtherTableBody"/>
            </w:pPr>
            <w:r>
              <w:t>Previous Treatment Date</w:t>
            </w:r>
          </w:p>
        </w:tc>
        <w:tc>
          <w:tcPr>
            <w:tcW w:w="800" w:type="dxa"/>
          </w:tcPr>
          <w:p w14:paraId="6D47569A" w14:textId="77777777" w:rsidR="00940027" w:rsidRDefault="00940027">
            <w:pPr>
              <w:pStyle w:val="OtherTableBody"/>
              <w:jc w:val="center"/>
            </w:pPr>
            <w:r>
              <w:t>00727</w:t>
            </w:r>
          </w:p>
        </w:tc>
        <w:tc>
          <w:tcPr>
            <w:tcW w:w="600" w:type="dxa"/>
          </w:tcPr>
          <w:p w14:paraId="64D24A0E" w14:textId="77777777" w:rsidR="00940027" w:rsidRDefault="00940027">
            <w:pPr>
              <w:pStyle w:val="OtherTableBody"/>
              <w:jc w:val="center"/>
            </w:pPr>
            <w:r>
              <w:t>PV2</w:t>
            </w:r>
          </w:p>
        </w:tc>
        <w:tc>
          <w:tcPr>
            <w:tcW w:w="700" w:type="dxa"/>
          </w:tcPr>
          <w:p w14:paraId="726FDB84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48454E63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25DD1A7C" w14:textId="77777777" w:rsidR="00940027" w:rsidRDefault="00940027">
            <w:pPr>
              <w:pStyle w:val="OtherTableBody"/>
            </w:pPr>
            <w:r>
              <w:t>DT</w:t>
            </w:r>
          </w:p>
        </w:tc>
        <w:tc>
          <w:tcPr>
            <w:tcW w:w="700" w:type="dxa"/>
          </w:tcPr>
          <w:p w14:paraId="2E4DDDD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C435B7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F17C096" w14:textId="77777777" w:rsidR="00940027" w:rsidRDefault="00940027">
            <w:pPr>
              <w:pStyle w:val="OtherTableBody"/>
            </w:pPr>
            <w:r>
              <w:t>3.4.4.26</w:t>
            </w:r>
          </w:p>
        </w:tc>
      </w:tr>
      <w:tr w:rsidR="00940027" w14:paraId="57D843E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981BEE6" w14:textId="77777777" w:rsidR="00940027" w:rsidRDefault="00940027">
            <w:pPr>
              <w:pStyle w:val="OtherTableBody"/>
            </w:pPr>
            <w:r>
              <w:t>Price</w:t>
            </w:r>
          </w:p>
        </w:tc>
        <w:tc>
          <w:tcPr>
            <w:tcW w:w="800" w:type="dxa"/>
          </w:tcPr>
          <w:p w14:paraId="518523F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00998</w:t>
            </w:r>
          </w:p>
        </w:tc>
        <w:tc>
          <w:tcPr>
            <w:tcW w:w="600" w:type="dxa"/>
          </w:tcPr>
          <w:p w14:paraId="7BC2A81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PRC</w:t>
            </w:r>
          </w:p>
        </w:tc>
        <w:tc>
          <w:tcPr>
            <w:tcW w:w="700" w:type="dxa"/>
          </w:tcPr>
          <w:p w14:paraId="75B6FB2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  <w:tc>
          <w:tcPr>
            <w:tcW w:w="600" w:type="dxa"/>
          </w:tcPr>
          <w:p w14:paraId="07CEED8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12</w:t>
            </w:r>
          </w:p>
        </w:tc>
        <w:tc>
          <w:tcPr>
            <w:tcW w:w="600" w:type="dxa"/>
          </w:tcPr>
          <w:p w14:paraId="287C0BF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CP</w:t>
            </w:r>
          </w:p>
        </w:tc>
        <w:tc>
          <w:tcPr>
            <w:tcW w:w="700" w:type="dxa"/>
          </w:tcPr>
          <w:p w14:paraId="39E4097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7C4B713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5444A03" w14:textId="77777777" w:rsidR="00940027" w:rsidRDefault="00940027">
            <w:pPr>
              <w:pStyle w:val="OtherTableBody"/>
            </w:pPr>
            <w:r>
              <w:t>8.10.3.5</w:t>
            </w:r>
          </w:p>
        </w:tc>
      </w:tr>
      <w:tr w:rsidR="00940027" w14:paraId="22CDFAC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EB20E00" w14:textId="77777777" w:rsidR="00940027" w:rsidRDefault="00940027">
            <w:pPr>
              <w:pStyle w:val="OtherTableBody"/>
            </w:pPr>
            <w:r>
              <w:t>Price Override Flag</w:t>
            </w:r>
          </w:p>
        </w:tc>
        <w:tc>
          <w:tcPr>
            <w:tcW w:w="800" w:type="dxa"/>
          </w:tcPr>
          <w:p w14:paraId="2FCFCD00" w14:textId="77777777" w:rsidR="00940027" w:rsidRDefault="00940027">
            <w:pPr>
              <w:pStyle w:val="OtherTableBody"/>
              <w:jc w:val="center"/>
            </w:pPr>
            <w:r>
              <w:t>01006</w:t>
            </w:r>
          </w:p>
        </w:tc>
        <w:tc>
          <w:tcPr>
            <w:tcW w:w="600" w:type="dxa"/>
          </w:tcPr>
          <w:p w14:paraId="51F838EA" w14:textId="77777777" w:rsidR="00940027" w:rsidRDefault="00940027">
            <w:pPr>
              <w:pStyle w:val="OtherTableBody"/>
              <w:jc w:val="center"/>
            </w:pPr>
            <w:r>
              <w:t>PRC</w:t>
            </w:r>
          </w:p>
        </w:tc>
        <w:tc>
          <w:tcPr>
            <w:tcW w:w="700" w:type="dxa"/>
          </w:tcPr>
          <w:p w14:paraId="3AAC4086" w14:textId="77777777" w:rsidR="00940027" w:rsidRDefault="00940027">
            <w:pPr>
              <w:pStyle w:val="OtherTableBody"/>
            </w:pPr>
            <w:r>
              <w:t>13</w:t>
            </w:r>
          </w:p>
        </w:tc>
        <w:tc>
          <w:tcPr>
            <w:tcW w:w="600" w:type="dxa"/>
          </w:tcPr>
          <w:p w14:paraId="7D343482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56CF6BA4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6E615BB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807DC2A" w14:textId="77777777" w:rsidR="00940027" w:rsidRDefault="00940027">
            <w:pPr>
              <w:pStyle w:val="OtherTableBody"/>
              <w:jc w:val="center"/>
            </w:pPr>
            <w:r>
              <w:t>0268</w:t>
            </w:r>
          </w:p>
        </w:tc>
        <w:tc>
          <w:tcPr>
            <w:tcW w:w="942" w:type="dxa"/>
          </w:tcPr>
          <w:p w14:paraId="5095EDBB" w14:textId="77777777" w:rsidR="00940027" w:rsidRDefault="00940027">
            <w:pPr>
              <w:pStyle w:val="OtherTableBody"/>
            </w:pPr>
            <w:r>
              <w:t>8.10.3.13</w:t>
            </w:r>
          </w:p>
        </w:tc>
      </w:tr>
      <w:tr w:rsidR="00940027" w14:paraId="7683131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31B321C" w14:textId="77777777" w:rsidR="00940027" w:rsidRDefault="00940027">
            <w:pPr>
              <w:pStyle w:val="OtherTableBody"/>
            </w:pPr>
            <w:r>
              <w:t>Primary (parent) Container Identifier</w:t>
            </w:r>
          </w:p>
        </w:tc>
        <w:tc>
          <w:tcPr>
            <w:tcW w:w="800" w:type="dxa"/>
          </w:tcPr>
          <w:p w14:paraId="555E3962" w14:textId="77777777" w:rsidR="00940027" w:rsidRDefault="00940027">
            <w:pPr>
              <w:pStyle w:val="OtherTableBody"/>
              <w:jc w:val="center"/>
            </w:pPr>
            <w:r>
              <w:t>01332</w:t>
            </w:r>
          </w:p>
        </w:tc>
        <w:tc>
          <w:tcPr>
            <w:tcW w:w="600" w:type="dxa"/>
          </w:tcPr>
          <w:p w14:paraId="1ACC3CF2" w14:textId="77777777" w:rsidR="00940027" w:rsidRDefault="00940027">
            <w:pPr>
              <w:pStyle w:val="OtherTableBody"/>
              <w:jc w:val="center"/>
            </w:pPr>
            <w:r>
              <w:t>SAC</w:t>
            </w:r>
          </w:p>
        </w:tc>
        <w:tc>
          <w:tcPr>
            <w:tcW w:w="700" w:type="dxa"/>
          </w:tcPr>
          <w:p w14:paraId="284AC950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5819BAC8" w14:textId="77777777" w:rsidR="00940027" w:rsidRDefault="00940027">
            <w:pPr>
              <w:pStyle w:val="OtherTableBody"/>
            </w:pPr>
            <w:r>
              <w:t>80</w:t>
            </w:r>
          </w:p>
        </w:tc>
        <w:tc>
          <w:tcPr>
            <w:tcW w:w="600" w:type="dxa"/>
          </w:tcPr>
          <w:p w14:paraId="6E1F77C0" w14:textId="77777777" w:rsidR="00940027" w:rsidRDefault="00940027">
            <w:pPr>
              <w:pStyle w:val="OtherTableBody"/>
            </w:pPr>
            <w:r>
              <w:t>EI</w:t>
            </w:r>
          </w:p>
        </w:tc>
        <w:tc>
          <w:tcPr>
            <w:tcW w:w="700" w:type="dxa"/>
          </w:tcPr>
          <w:p w14:paraId="4841EC9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41D859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B99CE11" w14:textId="77777777" w:rsidR="00940027" w:rsidRDefault="00940027">
            <w:pPr>
              <w:pStyle w:val="OtherTableBody"/>
            </w:pPr>
            <w:r>
              <w:t>13.4.3.4</w:t>
            </w:r>
          </w:p>
        </w:tc>
      </w:tr>
      <w:tr w:rsidR="00940027" w14:paraId="70B60E2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D80BDBD" w14:textId="77777777" w:rsidR="00940027" w:rsidRDefault="00940027">
            <w:pPr>
              <w:pStyle w:val="OtherTableBody"/>
            </w:pPr>
            <w:r>
              <w:t>Primary Activity Provider Code/Name</w:t>
            </w:r>
          </w:p>
        </w:tc>
        <w:tc>
          <w:tcPr>
            <w:tcW w:w="800" w:type="dxa"/>
          </w:tcPr>
          <w:p w14:paraId="6EFBC7B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00918</w:t>
            </w:r>
          </w:p>
        </w:tc>
        <w:tc>
          <w:tcPr>
            <w:tcW w:w="600" w:type="dxa"/>
          </w:tcPr>
          <w:p w14:paraId="4C2978F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TXA</w:t>
            </w:r>
          </w:p>
        </w:tc>
        <w:tc>
          <w:tcPr>
            <w:tcW w:w="700" w:type="dxa"/>
          </w:tcPr>
          <w:p w14:paraId="6E1292A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  <w:tc>
          <w:tcPr>
            <w:tcW w:w="600" w:type="dxa"/>
          </w:tcPr>
          <w:p w14:paraId="5990818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17C6243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XCN</w:t>
            </w:r>
          </w:p>
        </w:tc>
        <w:tc>
          <w:tcPr>
            <w:tcW w:w="700" w:type="dxa"/>
          </w:tcPr>
          <w:p w14:paraId="2768E5D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7E4747D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F9C0D47" w14:textId="77777777" w:rsidR="00940027" w:rsidRDefault="00940027">
            <w:pPr>
              <w:pStyle w:val="OtherTableBody"/>
            </w:pPr>
            <w:r>
              <w:t>9.6.1.5</w:t>
            </w:r>
          </w:p>
        </w:tc>
      </w:tr>
      <w:tr w:rsidR="00940027" w14:paraId="4BD5859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34A7C5D" w14:textId="77777777" w:rsidR="00940027" w:rsidRDefault="00940027">
            <w:pPr>
              <w:pStyle w:val="OtherTableBody"/>
            </w:pPr>
            <w:r>
              <w:t>Primary Care Physician Indicator</w:t>
            </w:r>
          </w:p>
        </w:tc>
        <w:tc>
          <w:tcPr>
            <w:tcW w:w="800" w:type="dxa"/>
          </w:tcPr>
          <w:p w14:paraId="2B91AF43" w14:textId="77777777" w:rsidR="00940027" w:rsidRDefault="00940027">
            <w:pPr>
              <w:pStyle w:val="OtherTableBody"/>
              <w:jc w:val="center"/>
            </w:pPr>
            <w:r>
              <w:t>01468</w:t>
            </w:r>
          </w:p>
        </w:tc>
        <w:tc>
          <w:tcPr>
            <w:tcW w:w="600" w:type="dxa"/>
          </w:tcPr>
          <w:p w14:paraId="0EFD6F04" w14:textId="77777777" w:rsidR="00940027" w:rsidRDefault="00940027">
            <w:pPr>
              <w:pStyle w:val="OtherTableBody"/>
              <w:jc w:val="center"/>
            </w:pPr>
            <w:r>
              <w:t>ORG</w:t>
            </w:r>
          </w:p>
        </w:tc>
        <w:tc>
          <w:tcPr>
            <w:tcW w:w="700" w:type="dxa"/>
          </w:tcPr>
          <w:p w14:paraId="2B989F7B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192AFFE9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21A85966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527A6A0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D4295CA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3E793AE7" w14:textId="77777777" w:rsidR="00940027" w:rsidRDefault="00940027">
            <w:pPr>
              <w:pStyle w:val="OtherTableBody"/>
            </w:pPr>
            <w:r>
              <w:t>15.4.5.12</w:t>
            </w:r>
          </w:p>
        </w:tc>
      </w:tr>
      <w:tr w:rsidR="00940027" w14:paraId="123CC94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971B064" w14:textId="77777777" w:rsidR="00940027" w:rsidRDefault="00940027">
            <w:pPr>
              <w:pStyle w:val="OtherTableBody"/>
            </w:pPr>
            <w:r>
              <w:t>Primary Key Value - CDM</w:t>
            </w:r>
          </w:p>
        </w:tc>
        <w:tc>
          <w:tcPr>
            <w:tcW w:w="800" w:type="dxa"/>
          </w:tcPr>
          <w:p w14:paraId="7988C65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01306</w:t>
            </w:r>
          </w:p>
        </w:tc>
        <w:tc>
          <w:tcPr>
            <w:tcW w:w="600" w:type="dxa"/>
          </w:tcPr>
          <w:p w14:paraId="0F2CF10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OM7</w:t>
            </w:r>
          </w:p>
        </w:tc>
        <w:tc>
          <w:tcPr>
            <w:tcW w:w="700" w:type="dxa"/>
          </w:tcPr>
          <w:p w14:paraId="4A27B76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24</w:t>
            </w:r>
          </w:p>
        </w:tc>
        <w:tc>
          <w:tcPr>
            <w:tcW w:w="600" w:type="dxa"/>
          </w:tcPr>
          <w:p w14:paraId="70B452D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0DB138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7F8984B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59B4B2A0" w14:textId="77777777" w:rsidR="00940027" w:rsidRDefault="00940027">
            <w:pPr>
              <w:pStyle w:val="OtherTableBody"/>
              <w:jc w:val="center"/>
            </w:pPr>
            <w:r>
              <w:t>0132</w:t>
            </w:r>
          </w:p>
        </w:tc>
        <w:tc>
          <w:tcPr>
            <w:tcW w:w="942" w:type="dxa"/>
          </w:tcPr>
          <w:p w14:paraId="043577AD" w14:textId="77777777" w:rsidR="00940027" w:rsidRDefault="00940027">
            <w:pPr>
              <w:pStyle w:val="OtherTableBody"/>
            </w:pPr>
            <w:r>
              <w:t>8.8.14.24</w:t>
            </w:r>
          </w:p>
        </w:tc>
      </w:tr>
      <w:tr w:rsidR="00940027" w14:paraId="42BFFE2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1020FFE" w14:textId="77777777" w:rsidR="00940027" w:rsidRDefault="00940027">
            <w:pPr>
              <w:pStyle w:val="OtherTableBody"/>
            </w:pPr>
            <w:r>
              <w:t>Primary Key Value - CDM</w:t>
            </w:r>
          </w:p>
        </w:tc>
        <w:tc>
          <w:tcPr>
            <w:tcW w:w="800" w:type="dxa"/>
          </w:tcPr>
          <w:p w14:paraId="072C5865" w14:textId="77777777" w:rsidR="00940027" w:rsidRDefault="00940027">
            <w:pPr>
              <w:pStyle w:val="OtherTableBody"/>
              <w:jc w:val="center"/>
            </w:pPr>
            <w:r>
              <w:t>01306</w:t>
            </w:r>
          </w:p>
        </w:tc>
        <w:tc>
          <w:tcPr>
            <w:tcW w:w="600" w:type="dxa"/>
          </w:tcPr>
          <w:p w14:paraId="4B47DB5B" w14:textId="77777777" w:rsidR="00940027" w:rsidRDefault="00940027">
            <w:pPr>
              <w:pStyle w:val="OtherTableBody"/>
              <w:jc w:val="center"/>
            </w:pPr>
            <w:r>
              <w:t>CDM</w:t>
            </w:r>
          </w:p>
        </w:tc>
        <w:tc>
          <w:tcPr>
            <w:tcW w:w="700" w:type="dxa"/>
          </w:tcPr>
          <w:p w14:paraId="1EB70289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6DE8F864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1D8DFE21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6B5AFDB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CC56659" w14:textId="77777777" w:rsidR="00940027" w:rsidRDefault="00940027">
            <w:pPr>
              <w:pStyle w:val="OtherTableBody"/>
              <w:jc w:val="center"/>
            </w:pPr>
            <w:r>
              <w:t>0132</w:t>
            </w:r>
          </w:p>
        </w:tc>
        <w:tc>
          <w:tcPr>
            <w:tcW w:w="942" w:type="dxa"/>
          </w:tcPr>
          <w:p w14:paraId="5BF435C7" w14:textId="77777777" w:rsidR="00940027" w:rsidRDefault="00940027">
            <w:pPr>
              <w:pStyle w:val="OtherTableBody"/>
            </w:pPr>
            <w:r>
              <w:t>8.10.2.1</w:t>
            </w:r>
          </w:p>
        </w:tc>
      </w:tr>
      <w:tr w:rsidR="00940027" w14:paraId="482AC02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A8585AA" w14:textId="77777777" w:rsidR="00940027" w:rsidRDefault="00940027">
            <w:pPr>
              <w:pStyle w:val="OtherTableBody"/>
            </w:pPr>
            <w:r>
              <w:t>Primary Key Value - IIM</w:t>
            </w:r>
          </w:p>
        </w:tc>
        <w:tc>
          <w:tcPr>
            <w:tcW w:w="800" w:type="dxa"/>
          </w:tcPr>
          <w:p w14:paraId="4F65BBC0" w14:textId="77777777" w:rsidR="00940027" w:rsidRDefault="00940027">
            <w:pPr>
              <w:pStyle w:val="OtherTableBody"/>
              <w:jc w:val="center"/>
            </w:pPr>
            <w:r>
              <w:t>01897</w:t>
            </w:r>
          </w:p>
        </w:tc>
        <w:tc>
          <w:tcPr>
            <w:tcW w:w="600" w:type="dxa"/>
          </w:tcPr>
          <w:p w14:paraId="0CE08B4C" w14:textId="77777777" w:rsidR="00940027" w:rsidRDefault="00940027">
            <w:pPr>
              <w:pStyle w:val="OtherTableBody"/>
              <w:jc w:val="center"/>
            </w:pPr>
            <w:r>
              <w:t>IIM</w:t>
            </w:r>
          </w:p>
        </w:tc>
        <w:tc>
          <w:tcPr>
            <w:tcW w:w="700" w:type="dxa"/>
          </w:tcPr>
          <w:p w14:paraId="1D4C8E38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1CF8C93F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0F4D33A2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1FC274B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2055AE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27D9E33" w14:textId="77777777" w:rsidR="00940027" w:rsidRDefault="00940027">
            <w:pPr>
              <w:pStyle w:val="OtherTableBody"/>
            </w:pPr>
            <w:r>
              <w:t>8.12.2.1</w:t>
            </w:r>
          </w:p>
        </w:tc>
      </w:tr>
      <w:tr w:rsidR="00940027" w14:paraId="0185776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B1B714A" w14:textId="77777777" w:rsidR="00940027" w:rsidRDefault="00940027">
            <w:pPr>
              <w:pStyle w:val="OtherTableBody"/>
            </w:pPr>
            <w:r>
              <w:t>Primary Key Value - LCC</w:t>
            </w:r>
          </w:p>
        </w:tc>
        <w:tc>
          <w:tcPr>
            <w:tcW w:w="800" w:type="dxa"/>
          </w:tcPr>
          <w:p w14:paraId="56D5EFC9" w14:textId="77777777" w:rsidR="00940027" w:rsidRDefault="00940027">
            <w:pPr>
              <w:pStyle w:val="OtherTableBody"/>
              <w:jc w:val="center"/>
            </w:pPr>
            <w:r>
              <w:t>00979</w:t>
            </w:r>
          </w:p>
        </w:tc>
        <w:tc>
          <w:tcPr>
            <w:tcW w:w="600" w:type="dxa"/>
          </w:tcPr>
          <w:p w14:paraId="685CCBEE" w14:textId="77777777" w:rsidR="00940027" w:rsidRDefault="00940027">
            <w:pPr>
              <w:pStyle w:val="OtherTableBody"/>
              <w:jc w:val="center"/>
            </w:pPr>
            <w:r>
              <w:t>LCC</w:t>
            </w:r>
          </w:p>
        </w:tc>
        <w:tc>
          <w:tcPr>
            <w:tcW w:w="700" w:type="dxa"/>
          </w:tcPr>
          <w:p w14:paraId="4B086877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1C9C7280" w14:textId="77777777" w:rsidR="00940027" w:rsidRDefault="00940027">
            <w:pPr>
              <w:pStyle w:val="OtherTableBody"/>
            </w:pPr>
            <w:r>
              <w:t>200</w:t>
            </w:r>
          </w:p>
        </w:tc>
        <w:tc>
          <w:tcPr>
            <w:tcW w:w="600" w:type="dxa"/>
          </w:tcPr>
          <w:p w14:paraId="38E1671A" w14:textId="77777777" w:rsidR="00940027" w:rsidRDefault="00940027">
            <w:pPr>
              <w:pStyle w:val="OtherTableBody"/>
            </w:pPr>
            <w:r>
              <w:t>PL</w:t>
            </w:r>
          </w:p>
        </w:tc>
        <w:tc>
          <w:tcPr>
            <w:tcW w:w="700" w:type="dxa"/>
          </w:tcPr>
          <w:p w14:paraId="3A3D18A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4E8829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6E670E2" w14:textId="77777777" w:rsidR="00940027" w:rsidRDefault="00940027">
            <w:pPr>
              <w:pStyle w:val="OtherTableBody"/>
            </w:pPr>
            <w:r>
              <w:t>8.9.6.1</w:t>
            </w:r>
          </w:p>
        </w:tc>
      </w:tr>
      <w:tr w:rsidR="00940027" w14:paraId="7958F8F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8417FA7" w14:textId="77777777" w:rsidR="00940027" w:rsidRDefault="00940027">
            <w:pPr>
              <w:pStyle w:val="OtherTableBody"/>
            </w:pPr>
            <w:r>
              <w:t>Primary Key Value - LCH</w:t>
            </w:r>
          </w:p>
        </w:tc>
        <w:tc>
          <w:tcPr>
            <w:tcW w:w="800" w:type="dxa"/>
          </w:tcPr>
          <w:p w14:paraId="03CB2B73" w14:textId="77777777" w:rsidR="00940027" w:rsidRDefault="00940027">
            <w:pPr>
              <w:pStyle w:val="OtherTableBody"/>
              <w:jc w:val="center"/>
            </w:pPr>
            <w:r>
              <w:t>01305</w:t>
            </w:r>
          </w:p>
        </w:tc>
        <w:tc>
          <w:tcPr>
            <w:tcW w:w="600" w:type="dxa"/>
          </w:tcPr>
          <w:p w14:paraId="244E8A82" w14:textId="77777777" w:rsidR="00940027" w:rsidRDefault="00940027">
            <w:pPr>
              <w:pStyle w:val="OtherTableBody"/>
              <w:jc w:val="center"/>
            </w:pPr>
            <w:r>
              <w:t>LCH</w:t>
            </w:r>
          </w:p>
        </w:tc>
        <w:tc>
          <w:tcPr>
            <w:tcW w:w="700" w:type="dxa"/>
          </w:tcPr>
          <w:p w14:paraId="74246BC0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34468C60" w14:textId="77777777" w:rsidR="00940027" w:rsidRDefault="00940027">
            <w:pPr>
              <w:pStyle w:val="OtherTableBody"/>
            </w:pPr>
            <w:r>
              <w:t>200</w:t>
            </w:r>
          </w:p>
        </w:tc>
        <w:tc>
          <w:tcPr>
            <w:tcW w:w="600" w:type="dxa"/>
          </w:tcPr>
          <w:p w14:paraId="118420CF" w14:textId="77777777" w:rsidR="00940027" w:rsidRDefault="00940027">
            <w:pPr>
              <w:pStyle w:val="OtherTableBody"/>
            </w:pPr>
            <w:r>
              <w:t>PL</w:t>
            </w:r>
          </w:p>
        </w:tc>
        <w:tc>
          <w:tcPr>
            <w:tcW w:w="700" w:type="dxa"/>
          </w:tcPr>
          <w:p w14:paraId="14EB683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608BBC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8178513" w14:textId="77777777" w:rsidR="00940027" w:rsidRDefault="00940027">
            <w:pPr>
              <w:pStyle w:val="OtherTableBody"/>
            </w:pPr>
            <w:r>
              <w:t>8.9.3.1</w:t>
            </w:r>
          </w:p>
        </w:tc>
      </w:tr>
      <w:tr w:rsidR="00940027" w14:paraId="4F5DC86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5537451" w14:textId="77777777" w:rsidR="00940027" w:rsidRDefault="00940027">
            <w:pPr>
              <w:pStyle w:val="OtherTableBody"/>
            </w:pPr>
            <w:r>
              <w:t>Primary Key Value - LDP</w:t>
            </w:r>
          </w:p>
        </w:tc>
        <w:tc>
          <w:tcPr>
            <w:tcW w:w="800" w:type="dxa"/>
          </w:tcPr>
          <w:p w14:paraId="4DA232F3" w14:textId="77777777" w:rsidR="00940027" w:rsidRDefault="00940027">
            <w:pPr>
              <w:pStyle w:val="OtherTableBody"/>
              <w:jc w:val="center"/>
            </w:pPr>
            <w:r>
              <w:t>00963</w:t>
            </w:r>
          </w:p>
        </w:tc>
        <w:tc>
          <w:tcPr>
            <w:tcW w:w="600" w:type="dxa"/>
          </w:tcPr>
          <w:p w14:paraId="628960DA" w14:textId="77777777" w:rsidR="00940027" w:rsidRDefault="00940027">
            <w:pPr>
              <w:pStyle w:val="OtherTableBody"/>
              <w:jc w:val="center"/>
            </w:pPr>
            <w:r>
              <w:t>LDP</w:t>
            </w:r>
          </w:p>
        </w:tc>
        <w:tc>
          <w:tcPr>
            <w:tcW w:w="700" w:type="dxa"/>
          </w:tcPr>
          <w:p w14:paraId="4B557D76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29BAF1C8" w14:textId="77777777" w:rsidR="00940027" w:rsidRDefault="00940027">
            <w:pPr>
              <w:pStyle w:val="OtherTableBody"/>
            </w:pPr>
            <w:r>
              <w:t>200</w:t>
            </w:r>
          </w:p>
        </w:tc>
        <w:tc>
          <w:tcPr>
            <w:tcW w:w="600" w:type="dxa"/>
          </w:tcPr>
          <w:p w14:paraId="03DA5E4D" w14:textId="77777777" w:rsidR="00940027" w:rsidRDefault="00940027">
            <w:pPr>
              <w:pStyle w:val="OtherTableBody"/>
            </w:pPr>
            <w:r>
              <w:t>PL</w:t>
            </w:r>
          </w:p>
        </w:tc>
        <w:tc>
          <w:tcPr>
            <w:tcW w:w="700" w:type="dxa"/>
          </w:tcPr>
          <w:p w14:paraId="6B605EE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B24AC5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8F44DE8" w14:textId="77777777" w:rsidR="00940027" w:rsidRDefault="00940027">
            <w:pPr>
              <w:pStyle w:val="OtherTableBody"/>
            </w:pPr>
            <w:r>
              <w:t>8.9.5.1</w:t>
            </w:r>
          </w:p>
        </w:tc>
      </w:tr>
      <w:tr w:rsidR="00940027" w14:paraId="2124A34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BDEBCE9" w14:textId="77777777" w:rsidR="00940027" w:rsidRDefault="00940027">
            <w:pPr>
              <w:pStyle w:val="OtherTableBody"/>
            </w:pPr>
            <w:r>
              <w:t>Primary Key Value - LOC</w:t>
            </w:r>
          </w:p>
        </w:tc>
        <w:tc>
          <w:tcPr>
            <w:tcW w:w="800" w:type="dxa"/>
          </w:tcPr>
          <w:p w14:paraId="0B022325" w14:textId="77777777" w:rsidR="00940027" w:rsidRDefault="00940027">
            <w:pPr>
              <w:pStyle w:val="OtherTableBody"/>
              <w:jc w:val="center"/>
            </w:pPr>
            <w:r>
              <w:t>01307</w:t>
            </w:r>
          </w:p>
        </w:tc>
        <w:tc>
          <w:tcPr>
            <w:tcW w:w="600" w:type="dxa"/>
          </w:tcPr>
          <w:p w14:paraId="6C0AF684" w14:textId="77777777" w:rsidR="00940027" w:rsidRDefault="00940027">
            <w:pPr>
              <w:pStyle w:val="OtherTableBody"/>
              <w:jc w:val="center"/>
            </w:pPr>
            <w:r>
              <w:t>LOC</w:t>
            </w:r>
          </w:p>
        </w:tc>
        <w:tc>
          <w:tcPr>
            <w:tcW w:w="700" w:type="dxa"/>
          </w:tcPr>
          <w:p w14:paraId="7BA00901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458670A9" w14:textId="77777777" w:rsidR="00940027" w:rsidRDefault="00940027">
            <w:pPr>
              <w:pStyle w:val="OtherTableBody"/>
            </w:pPr>
            <w:r>
              <w:t>200</w:t>
            </w:r>
          </w:p>
        </w:tc>
        <w:tc>
          <w:tcPr>
            <w:tcW w:w="600" w:type="dxa"/>
          </w:tcPr>
          <w:p w14:paraId="519CE2A1" w14:textId="77777777" w:rsidR="00940027" w:rsidRDefault="00940027">
            <w:pPr>
              <w:pStyle w:val="OtherTableBody"/>
            </w:pPr>
            <w:r>
              <w:t>PL</w:t>
            </w:r>
          </w:p>
        </w:tc>
        <w:tc>
          <w:tcPr>
            <w:tcW w:w="700" w:type="dxa"/>
          </w:tcPr>
          <w:p w14:paraId="0AAF0F2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8E5551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0FEFC60" w14:textId="77777777" w:rsidR="00940027" w:rsidRDefault="00940027">
            <w:pPr>
              <w:pStyle w:val="OtherTableBody"/>
            </w:pPr>
            <w:r>
              <w:t>8.9.2.1</w:t>
            </w:r>
          </w:p>
        </w:tc>
      </w:tr>
      <w:tr w:rsidR="00940027" w14:paraId="500FF41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597A6D1" w14:textId="77777777" w:rsidR="00940027" w:rsidRDefault="00940027">
            <w:pPr>
              <w:pStyle w:val="OtherTableBody"/>
            </w:pPr>
            <w:r>
              <w:t>Primary Key Value - LRL</w:t>
            </w:r>
          </w:p>
        </w:tc>
        <w:tc>
          <w:tcPr>
            <w:tcW w:w="800" w:type="dxa"/>
          </w:tcPr>
          <w:p w14:paraId="75E76E39" w14:textId="77777777" w:rsidR="00940027" w:rsidRDefault="00940027">
            <w:pPr>
              <w:pStyle w:val="OtherTableBody"/>
              <w:jc w:val="center"/>
            </w:pPr>
            <w:r>
              <w:t>00943</w:t>
            </w:r>
          </w:p>
        </w:tc>
        <w:tc>
          <w:tcPr>
            <w:tcW w:w="600" w:type="dxa"/>
          </w:tcPr>
          <w:p w14:paraId="4A7C79CA" w14:textId="77777777" w:rsidR="00940027" w:rsidRDefault="00940027">
            <w:pPr>
              <w:pStyle w:val="OtherTableBody"/>
              <w:jc w:val="center"/>
            </w:pPr>
            <w:r>
              <w:t>LRL</w:t>
            </w:r>
          </w:p>
        </w:tc>
        <w:tc>
          <w:tcPr>
            <w:tcW w:w="700" w:type="dxa"/>
          </w:tcPr>
          <w:p w14:paraId="2459289B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0B777D35" w14:textId="77777777" w:rsidR="00940027" w:rsidRDefault="00940027">
            <w:pPr>
              <w:pStyle w:val="OtherTableBody"/>
            </w:pPr>
            <w:r>
              <w:t>200</w:t>
            </w:r>
          </w:p>
        </w:tc>
        <w:tc>
          <w:tcPr>
            <w:tcW w:w="600" w:type="dxa"/>
          </w:tcPr>
          <w:p w14:paraId="020B04E4" w14:textId="77777777" w:rsidR="00940027" w:rsidRDefault="00940027">
            <w:pPr>
              <w:pStyle w:val="OtherTableBody"/>
            </w:pPr>
            <w:r>
              <w:t>PL</w:t>
            </w:r>
          </w:p>
        </w:tc>
        <w:tc>
          <w:tcPr>
            <w:tcW w:w="700" w:type="dxa"/>
          </w:tcPr>
          <w:p w14:paraId="7BC75FD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AB5949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312B755" w14:textId="77777777" w:rsidR="00940027" w:rsidRDefault="00940027">
            <w:pPr>
              <w:pStyle w:val="OtherTableBody"/>
            </w:pPr>
            <w:r>
              <w:t>8.9.4.1</w:t>
            </w:r>
          </w:p>
        </w:tc>
      </w:tr>
      <w:tr w:rsidR="00940027" w14:paraId="73584BC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F15249A" w14:textId="77777777" w:rsidR="00940027" w:rsidRDefault="00940027">
            <w:pPr>
              <w:pStyle w:val="OtherTableBody"/>
            </w:pPr>
            <w:r>
              <w:t>Primary Key Value - MFA</w:t>
            </w:r>
          </w:p>
        </w:tc>
        <w:tc>
          <w:tcPr>
            <w:tcW w:w="800" w:type="dxa"/>
          </w:tcPr>
          <w:p w14:paraId="3929EB8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01308</w:t>
            </w:r>
          </w:p>
        </w:tc>
        <w:tc>
          <w:tcPr>
            <w:tcW w:w="600" w:type="dxa"/>
          </w:tcPr>
          <w:p w14:paraId="183D941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MFA</w:t>
            </w:r>
          </w:p>
        </w:tc>
        <w:tc>
          <w:tcPr>
            <w:tcW w:w="700" w:type="dxa"/>
          </w:tcPr>
          <w:p w14:paraId="0D677F2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  <w:tc>
          <w:tcPr>
            <w:tcW w:w="600" w:type="dxa"/>
          </w:tcPr>
          <w:p w14:paraId="5686404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75DC63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Varies</w:t>
            </w:r>
          </w:p>
        </w:tc>
        <w:tc>
          <w:tcPr>
            <w:tcW w:w="700" w:type="dxa"/>
          </w:tcPr>
          <w:p w14:paraId="638998D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30BA9714" w14:textId="77777777" w:rsidR="00940027" w:rsidRDefault="00940027">
            <w:pPr>
              <w:pStyle w:val="OtherTableBody"/>
              <w:jc w:val="center"/>
            </w:pPr>
            <w:r>
              <w:t>9999</w:t>
            </w:r>
          </w:p>
        </w:tc>
        <w:tc>
          <w:tcPr>
            <w:tcW w:w="942" w:type="dxa"/>
          </w:tcPr>
          <w:p w14:paraId="01429B9B" w14:textId="77777777" w:rsidR="00940027" w:rsidRDefault="00940027">
            <w:pPr>
              <w:pStyle w:val="OtherTableBody"/>
            </w:pPr>
            <w:r>
              <w:t>8.5.3.5</w:t>
            </w:r>
          </w:p>
        </w:tc>
      </w:tr>
      <w:tr w:rsidR="00940027" w14:paraId="72084AA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D5FA2D4" w14:textId="77777777" w:rsidR="00940027" w:rsidRDefault="00940027">
            <w:pPr>
              <w:pStyle w:val="OtherTableBody"/>
            </w:pPr>
            <w:r>
              <w:t>Primary Key Value - MFE</w:t>
            </w:r>
          </w:p>
        </w:tc>
        <w:tc>
          <w:tcPr>
            <w:tcW w:w="800" w:type="dxa"/>
          </w:tcPr>
          <w:p w14:paraId="78F6715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00667</w:t>
            </w:r>
          </w:p>
        </w:tc>
        <w:tc>
          <w:tcPr>
            <w:tcW w:w="600" w:type="dxa"/>
          </w:tcPr>
          <w:p w14:paraId="2167C82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MFE</w:t>
            </w:r>
          </w:p>
        </w:tc>
        <w:tc>
          <w:tcPr>
            <w:tcW w:w="700" w:type="dxa"/>
          </w:tcPr>
          <w:p w14:paraId="2576C2E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600" w:type="dxa"/>
          </w:tcPr>
          <w:p w14:paraId="58201B5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200</w:t>
            </w:r>
          </w:p>
        </w:tc>
        <w:tc>
          <w:tcPr>
            <w:tcW w:w="600" w:type="dxa"/>
          </w:tcPr>
          <w:p w14:paraId="62C5C95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Varies</w:t>
            </w:r>
          </w:p>
        </w:tc>
        <w:tc>
          <w:tcPr>
            <w:tcW w:w="700" w:type="dxa"/>
          </w:tcPr>
          <w:p w14:paraId="58CB298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050464EE" w14:textId="77777777" w:rsidR="00940027" w:rsidRDefault="00940027">
            <w:pPr>
              <w:pStyle w:val="OtherTableBody"/>
              <w:jc w:val="center"/>
            </w:pPr>
            <w:r>
              <w:t>9999</w:t>
            </w:r>
          </w:p>
        </w:tc>
        <w:tc>
          <w:tcPr>
            <w:tcW w:w="942" w:type="dxa"/>
          </w:tcPr>
          <w:p w14:paraId="14A0A5E0" w14:textId="77777777" w:rsidR="00940027" w:rsidRDefault="00940027">
            <w:pPr>
              <w:pStyle w:val="OtherTableBody"/>
            </w:pPr>
            <w:r>
              <w:t>8.5.2.4</w:t>
            </w:r>
          </w:p>
        </w:tc>
      </w:tr>
      <w:tr w:rsidR="00940027" w14:paraId="4E51F6F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325D9EA" w14:textId="77777777" w:rsidR="00940027" w:rsidRDefault="00940027">
            <w:pPr>
              <w:pStyle w:val="OtherTableBody"/>
            </w:pPr>
            <w:r>
              <w:t>Primary Key Value - PRA</w:t>
            </w:r>
          </w:p>
        </w:tc>
        <w:tc>
          <w:tcPr>
            <w:tcW w:w="800" w:type="dxa"/>
          </w:tcPr>
          <w:p w14:paraId="1E25C4A5" w14:textId="77777777" w:rsidR="00940027" w:rsidRDefault="00940027">
            <w:pPr>
              <w:pStyle w:val="OtherTableBody"/>
              <w:jc w:val="center"/>
            </w:pPr>
            <w:r>
              <w:t>00685</w:t>
            </w:r>
          </w:p>
        </w:tc>
        <w:tc>
          <w:tcPr>
            <w:tcW w:w="600" w:type="dxa"/>
          </w:tcPr>
          <w:p w14:paraId="29F5B13B" w14:textId="77777777" w:rsidR="00940027" w:rsidRDefault="00940027">
            <w:pPr>
              <w:pStyle w:val="OtherTableBody"/>
              <w:jc w:val="center"/>
            </w:pPr>
            <w:r>
              <w:t>PRA</w:t>
            </w:r>
          </w:p>
        </w:tc>
        <w:tc>
          <w:tcPr>
            <w:tcW w:w="700" w:type="dxa"/>
          </w:tcPr>
          <w:p w14:paraId="519CDC41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09BA8FD2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552C1579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1740A6E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6501E53" w14:textId="77777777" w:rsidR="00940027" w:rsidRDefault="00940027">
            <w:pPr>
              <w:pStyle w:val="OtherTableBody"/>
              <w:jc w:val="center"/>
            </w:pPr>
            <w:r>
              <w:t>9999</w:t>
            </w:r>
          </w:p>
        </w:tc>
        <w:tc>
          <w:tcPr>
            <w:tcW w:w="942" w:type="dxa"/>
          </w:tcPr>
          <w:p w14:paraId="6AA81C48" w14:textId="77777777" w:rsidR="00940027" w:rsidRDefault="00940027">
            <w:pPr>
              <w:pStyle w:val="OtherTableBody"/>
            </w:pPr>
            <w:r>
              <w:t>15.4.6.1</w:t>
            </w:r>
          </w:p>
        </w:tc>
      </w:tr>
      <w:tr w:rsidR="00940027" w14:paraId="0D5572A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97BF80F" w14:textId="77777777" w:rsidR="00940027" w:rsidRDefault="00940027">
            <w:pPr>
              <w:pStyle w:val="OtherTableBody"/>
            </w:pPr>
            <w:r>
              <w:t>Primary Key Value - PRC</w:t>
            </w:r>
          </w:p>
        </w:tc>
        <w:tc>
          <w:tcPr>
            <w:tcW w:w="800" w:type="dxa"/>
          </w:tcPr>
          <w:p w14:paraId="63E8363B" w14:textId="77777777" w:rsidR="00940027" w:rsidRDefault="00940027">
            <w:pPr>
              <w:pStyle w:val="OtherTableBody"/>
              <w:jc w:val="center"/>
            </w:pPr>
            <w:r>
              <w:t>00982</w:t>
            </w:r>
          </w:p>
        </w:tc>
        <w:tc>
          <w:tcPr>
            <w:tcW w:w="600" w:type="dxa"/>
          </w:tcPr>
          <w:p w14:paraId="5E756D05" w14:textId="77777777" w:rsidR="00940027" w:rsidRDefault="00940027">
            <w:pPr>
              <w:pStyle w:val="OtherTableBody"/>
              <w:jc w:val="center"/>
            </w:pPr>
            <w:r>
              <w:t>PRC</w:t>
            </w:r>
          </w:p>
        </w:tc>
        <w:tc>
          <w:tcPr>
            <w:tcW w:w="700" w:type="dxa"/>
          </w:tcPr>
          <w:p w14:paraId="59E42EC2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21E2AF6E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1070D878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542D2E5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45782AA" w14:textId="77777777" w:rsidR="00940027" w:rsidRDefault="00940027">
            <w:pPr>
              <w:pStyle w:val="OtherTableBody"/>
              <w:jc w:val="center"/>
            </w:pPr>
            <w:r>
              <w:t>0132</w:t>
            </w:r>
          </w:p>
        </w:tc>
        <w:tc>
          <w:tcPr>
            <w:tcW w:w="942" w:type="dxa"/>
          </w:tcPr>
          <w:p w14:paraId="0C3CA368" w14:textId="77777777" w:rsidR="00940027" w:rsidRDefault="00940027">
            <w:pPr>
              <w:pStyle w:val="OtherTableBody"/>
            </w:pPr>
            <w:r>
              <w:t>8.10.3.1</w:t>
            </w:r>
          </w:p>
        </w:tc>
      </w:tr>
      <w:tr w:rsidR="00940027" w14:paraId="4D5D217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21B0D30" w14:textId="77777777" w:rsidR="00940027" w:rsidRDefault="00940027">
            <w:pPr>
              <w:pStyle w:val="OtherTableBody"/>
            </w:pPr>
            <w:r>
              <w:t>Primary Key Value - STF</w:t>
            </w:r>
          </w:p>
        </w:tc>
        <w:tc>
          <w:tcPr>
            <w:tcW w:w="800" w:type="dxa"/>
          </w:tcPr>
          <w:p w14:paraId="02D5B299" w14:textId="77777777" w:rsidR="00940027" w:rsidRDefault="00940027">
            <w:pPr>
              <w:pStyle w:val="OtherTableBody"/>
              <w:jc w:val="center"/>
            </w:pPr>
            <w:r>
              <w:t>00671</w:t>
            </w:r>
          </w:p>
        </w:tc>
        <w:tc>
          <w:tcPr>
            <w:tcW w:w="600" w:type="dxa"/>
          </w:tcPr>
          <w:p w14:paraId="5B3147FC" w14:textId="77777777" w:rsidR="00940027" w:rsidRDefault="00940027">
            <w:pPr>
              <w:pStyle w:val="OtherTableBody"/>
              <w:jc w:val="center"/>
            </w:pPr>
            <w:r>
              <w:t>STF</w:t>
            </w:r>
          </w:p>
        </w:tc>
        <w:tc>
          <w:tcPr>
            <w:tcW w:w="700" w:type="dxa"/>
          </w:tcPr>
          <w:p w14:paraId="0CA3756E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75DCB022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2E5E0AE1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68D41D6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C78ACB8" w14:textId="77777777" w:rsidR="00940027" w:rsidRDefault="00940027">
            <w:pPr>
              <w:pStyle w:val="OtherTableBody"/>
              <w:jc w:val="center"/>
            </w:pPr>
            <w:r>
              <w:t>9999</w:t>
            </w:r>
          </w:p>
        </w:tc>
        <w:tc>
          <w:tcPr>
            <w:tcW w:w="942" w:type="dxa"/>
          </w:tcPr>
          <w:p w14:paraId="2C86E071" w14:textId="77777777" w:rsidR="00940027" w:rsidRDefault="00940027">
            <w:pPr>
              <w:pStyle w:val="OtherTableBody"/>
            </w:pPr>
            <w:r>
              <w:t>15.4.8.1</w:t>
            </w:r>
          </w:p>
        </w:tc>
      </w:tr>
      <w:tr w:rsidR="00940027" w14:paraId="202E10B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8D9F14F" w14:textId="77777777" w:rsidR="00940027" w:rsidRDefault="00940027">
            <w:pPr>
              <w:pStyle w:val="OtherTableBody"/>
            </w:pPr>
            <w:r>
              <w:t>Primary Key Value Type</w:t>
            </w:r>
          </w:p>
        </w:tc>
        <w:tc>
          <w:tcPr>
            <w:tcW w:w="800" w:type="dxa"/>
          </w:tcPr>
          <w:p w14:paraId="2C0B08B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01319</w:t>
            </w:r>
          </w:p>
        </w:tc>
        <w:tc>
          <w:tcPr>
            <w:tcW w:w="600" w:type="dxa"/>
          </w:tcPr>
          <w:p w14:paraId="3E5A23F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MFE</w:t>
            </w:r>
          </w:p>
        </w:tc>
        <w:tc>
          <w:tcPr>
            <w:tcW w:w="700" w:type="dxa"/>
          </w:tcPr>
          <w:p w14:paraId="2323234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  <w:tc>
          <w:tcPr>
            <w:tcW w:w="600" w:type="dxa"/>
          </w:tcPr>
          <w:p w14:paraId="160E605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4092F73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ID</w:t>
            </w:r>
          </w:p>
        </w:tc>
        <w:tc>
          <w:tcPr>
            <w:tcW w:w="700" w:type="dxa"/>
          </w:tcPr>
          <w:p w14:paraId="612304B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1778FDD5" w14:textId="77777777" w:rsidR="00940027" w:rsidRDefault="00940027">
            <w:pPr>
              <w:pStyle w:val="OtherTableBody"/>
              <w:jc w:val="center"/>
            </w:pPr>
            <w:r>
              <w:t>0355</w:t>
            </w:r>
          </w:p>
        </w:tc>
        <w:tc>
          <w:tcPr>
            <w:tcW w:w="942" w:type="dxa"/>
          </w:tcPr>
          <w:p w14:paraId="17AE98F1" w14:textId="77777777" w:rsidR="00940027" w:rsidRDefault="00940027">
            <w:pPr>
              <w:pStyle w:val="OtherTableBody"/>
            </w:pPr>
            <w:r>
              <w:t>8.5.2.5</w:t>
            </w:r>
          </w:p>
        </w:tc>
      </w:tr>
      <w:tr w:rsidR="00940027" w14:paraId="00ADD53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24535E5" w14:textId="77777777" w:rsidR="00940027" w:rsidRDefault="00940027">
            <w:pPr>
              <w:pStyle w:val="OtherTableBody"/>
            </w:pPr>
            <w:r>
              <w:t>Primary Key Value Type - MFA</w:t>
            </w:r>
          </w:p>
        </w:tc>
        <w:tc>
          <w:tcPr>
            <w:tcW w:w="800" w:type="dxa"/>
          </w:tcPr>
          <w:p w14:paraId="5431691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01320</w:t>
            </w:r>
          </w:p>
        </w:tc>
        <w:tc>
          <w:tcPr>
            <w:tcW w:w="600" w:type="dxa"/>
          </w:tcPr>
          <w:p w14:paraId="069A25A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MFA</w:t>
            </w:r>
          </w:p>
        </w:tc>
        <w:tc>
          <w:tcPr>
            <w:tcW w:w="700" w:type="dxa"/>
          </w:tcPr>
          <w:p w14:paraId="62A2256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600" w:type="dxa"/>
          </w:tcPr>
          <w:p w14:paraId="01825FD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01A3E9D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ID</w:t>
            </w:r>
          </w:p>
        </w:tc>
        <w:tc>
          <w:tcPr>
            <w:tcW w:w="700" w:type="dxa"/>
          </w:tcPr>
          <w:p w14:paraId="084EA71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4C6BDA80" w14:textId="77777777" w:rsidR="00940027" w:rsidRDefault="00940027">
            <w:pPr>
              <w:pStyle w:val="OtherTableBody"/>
              <w:jc w:val="center"/>
            </w:pPr>
            <w:r>
              <w:t>0355</w:t>
            </w:r>
          </w:p>
        </w:tc>
        <w:tc>
          <w:tcPr>
            <w:tcW w:w="942" w:type="dxa"/>
          </w:tcPr>
          <w:p w14:paraId="60AA4F37" w14:textId="77777777" w:rsidR="00940027" w:rsidRDefault="00940027">
            <w:pPr>
              <w:pStyle w:val="OtherTableBody"/>
            </w:pPr>
            <w:r>
              <w:t>8.5.3.6</w:t>
            </w:r>
          </w:p>
        </w:tc>
      </w:tr>
      <w:tr w:rsidR="00940027" w14:paraId="31EDCEA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7DA39FD" w14:textId="77777777" w:rsidR="00940027" w:rsidRDefault="00940027">
            <w:pPr>
              <w:pStyle w:val="OtherTableBody"/>
            </w:pPr>
            <w:r>
              <w:t>Primary Language</w:t>
            </w:r>
          </w:p>
        </w:tc>
        <w:tc>
          <w:tcPr>
            <w:tcW w:w="800" w:type="dxa"/>
          </w:tcPr>
          <w:p w14:paraId="79EF548F" w14:textId="77777777" w:rsidR="00940027" w:rsidRDefault="00940027">
            <w:pPr>
              <w:pStyle w:val="OtherTableBody"/>
              <w:jc w:val="center"/>
            </w:pPr>
            <w:r>
              <w:t>00118</w:t>
            </w:r>
          </w:p>
        </w:tc>
        <w:tc>
          <w:tcPr>
            <w:tcW w:w="600" w:type="dxa"/>
          </w:tcPr>
          <w:p w14:paraId="6D8BD963" w14:textId="77777777" w:rsidR="00940027" w:rsidRDefault="00940027">
            <w:pPr>
              <w:pStyle w:val="OtherTableBody"/>
              <w:jc w:val="center"/>
            </w:pPr>
            <w:r>
              <w:t>GT1</w:t>
            </w:r>
          </w:p>
        </w:tc>
        <w:tc>
          <w:tcPr>
            <w:tcW w:w="700" w:type="dxa"/>
          </w:tcPr>
          <w:p w14:paraId="291F8EB2" w14:textId="77777777" w:rsidR="00940027" w:rsidRDefault="00940027">
            <w:pPr>
              <w:pStyle w:val="OtherTableBody"/>
            </w:pPr>
            <w:r>
              <w:t>36</w:t>
            </w:r>
          </w:p>
        </w:tc>
        <w:tc>
          <w:tcPr>
            <w:tcW w:w="600" w:type="dxa"/>
          </w:tcPr>
          <w:p w14:paraId="3AB21383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5CA3620E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02F5884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079F9CA" w14:textId="77777777" w:rsidR="00940027" w:rsidRDefault="00940027">
            <w:pPr>
              <w:pStyle w:val="OtherTableBody"/>
              <w:jc w:val="center"/>
            </w:pPr>
            <w:r>
              <w:t>0296</w:t>
            </w:r>
          </w:p>
        </w:tc>
        <w:tc>
          <w:tcPr>
            <w:tcW w:w="942" w:type="dxa"/>
          </w:tcPr>
          <w:p w14:paraId="027086BE" w14:textId="77777777" w:rsidR="00940027" w:rsidRDefault="00940027">
            <w:pPr>
              <w:pStyle w:val="OtherTableBody"/>
            </w:pPr>
            <w:r>
              <w:t>6.5.5.36</w:t>
            </w:r>
          </w:p>
        </w:tc>
      </w:tr>
      <w:tr w:rsidR="00940027" w14:paraId="5F500E4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B1E069C" w14:textId="77777777" w:rsidR="00940027" w:rsidRDefault="00940027">
            <w:pPr>
              <w:pStyle w:val="OtherTableBody"/>
            </w:pPr>
            <w:r>
              <w:t>Primary Language</w:t>
            </w:r>
          </w:p>
        </w:tc>
        <w:tc>
          <w:tcPr>
            <w:tcW w:w="800" w:type="dxa"/>
          </w:tcPr>
          <w:p w14:paraId="19F057A8" w14:textId="77777777" w:rsidR="00940027" w:rsidRDefault="00940027">
            <w:pPr>
              <w:pStyle w:val="OtherTableBody"/>
              <w:jc w:val="center"/>
            </w:pPr>
            <w:r>
              <w:t>00118</w:t>
            </w:r>
          </w:p>
        </w:tc>
        <w:tc>
          <w:tcPr>
            <w:tcW w:w="600" w:type="dxa"/>
          </w:tcPr>
          <w:p w14:paraId="345F785C" w14:textId="77777777" w:rsidR="00940027" w:rsidRDefault="00940027">
            <w:pPr>
              <w:pStyle w:val="OtherTableBody"/>
              <w:jc w:val="center"/>
            </w:pPr>
            <w:r>
              <w:t>NK1</w:t>
            </w:r>
          </w:p>
        </w:tc>
        <w:tc>
          <w:tcPr>
            <w:tcW w:w="700" w:type="dxa"/>
          </w:tcPr>
          <w:p w14:paraId="4D994154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0B6C208A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4E290C9F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17D61C5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C09CA4A" w14:textId="77777777" w:rsidR="00940027" w:rsidRDefault="00940027">
            <w:pPr>
              <w:pStyle w:val="OtherTableBody"/>
              <w:jc w:val="center"/>
            </w:pPr>
            <w:r>
              <w:t>0296</w:t>
            </w:r>
          </w:p>
        </w:tc>
        <w:tc>
          <w:tcPr>
            <w:tcW w:w="942" w:type="dxa"/>
          </w:tcPr>
          <w:p w14:paraId="6EA23173" w14:textId="77777777" w:rsidR="00940027" w:rsidRDefault="00940027">
            <w:pPr>
              <w:pStyle w:val="OtherTableBody"/>
            </w:pPr>
            <w:r>
              <w:t>3.4.5.20</w:t>
            </w:r>
          </w:p>
        </w:tc>
      </w:tr>
      <w:tr w:rsidR="00940027" w14:paraId="510F435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D416DD3" w14:textId="77777777" w:rsidR="00940027" w:rsidRDefault="00940027">
            <w:pPr>
              <w:pStyle w:val="OtherTableBody"/>
            </w:pPr>
            <w:r>
              <w:t>Primary Language</w:t>
            </w:r>
          </w:p>
        </w:tc>
        <w:tc>
          <w:tcPr>
            <w:tcW w:w="800" w:type="dxa"/>
          </w:tcPr>
          <w:p w14:paraId="721F06EC" w14:textId="77777777" w:rsidR="00940027" w:rsidRDefault="00940027">
            <w:pPr>
              <w:pStyle w:val="OtherTableBody"/>
              <w:jc w:val="center"/>
            </w:pPr>
            <w:r>
              <w:t>00118</w:t>
            </w:r>
          </w:p>
        </w:tc>
        <w:tc>
          <w:tcPr>
            <w:tcW w:w="600" w:type="dxa"/>
          </w:tcPr>
          <w:p w14:paraId="2B5992AF" w14:textId="77777777" w:rsidR="00940027" w:rsidRDefault="00940027">
            <w:pPr>
              <w:pStyle w:val="OtherTableBody"/>
              <w:jc w:val="center"/>
            </w:pPr>
            <w:r>
              <w:t>IN2</w:t>
            </w:r>
          </w:p>
        </w:tc>
        <w:tc>
          <w:tcPr>
            <w:tcW w:w="700" w:type="dxa"/>
          </w:tcPr>
          <w:p w14:paraId="265CFC4C" w14:textId="77777777" w:rsidR="00940027" w:rsidRDefault="00940027">
            <w:pPr>
              <w:pStyle w:val="OtherTableBody"/>
            </w:pPr>
            <w:r>
              <w:t>34</w:t>
            </w:r>
          </w:p>
        </w:tc>
        <w:tc>
          <w:tcPr>
            <w:tcW w:w="600" w:type="dxa"/>
          </w:tcPr>
          <w:p w14:paraId="5847B657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522B136D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5995250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9BB1F24" w14:textId="77777777" w:rsidR="00940027" w:rsidRDefault="00940027">
            <w:pPr>
              <w:pStyle w:val="OtherTableBody"/>
              <w:jc w:val="center"/>
            </w:pPr>
            <w:r>
              <w:t>0296</w:t>
            </w:r>
          </w:p>
        </w:tc>
        <w:tc>
          <w:tcPr>
            <w:tcW w:w="942" w:type="dxa"/>
          </w:tcPr>
          <w:p w14:paraId="2AA6837E" w14:textId="77777777" w:rsidR="00940027" w:rsidRDefault="00940027">
            <w:pPr>
              <w:pStyle w:val="OtherTableBody"/>
            </w:pPr>
            <w:r>
              <w:t>6.5.7.34</w:t>
            </w:r>
          </w:p>
        </w:tc>
      </w:tr>
      <w:tr w:rsidR="00940027" w14:paraId="2437011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196BD17" w14:textId="77777777" w:rsidR="00940027" w:rsidRDefault="00940027">
            <w:pPr>
              <w:pStyle w:val="OtherTableBody"/>
            </w:pPr>
            <w:r>
              <w:t>Primary Language</w:t>
            </w:r>
          </w:p>
        </w:tc>
        <w:tc>
          <w:tcPr>
            <w:tcW w:w="800" w:type="dxa"/>
          </w:tcPr>
          <w:p w14:paraId="1EE0F173" w14:textId="77777777" w:rsidR="00940027" w:rsidRDefault="00940027">
            <w:pPr>
              <w:pStyle w:val="OtherTableBody"/>
              <w:jc w:val="center"/>
            </w:pPr>
            <w:r>
              <w:t>00118</w:t>
            </w:r>
          </w:p>
        </w:tc>
        <w:tc>
          <w:tcPr>
            <w:tcW w:w="600" w:type="dxa"/>
          </w:tcPr>
          <w:p w14:paraId="369B974E" w14:textId="77777777" w:rsidR="00940027" w:rsidRDefault="00940027">
            <w:pPr>
              <w:pStyle w:val="OtherTableBody"/>
              <w:jc w:val="center"/>
            </w:pPr>
            <w:r>
              <w:t>PID</w:t>
            </w:r>
          </w:p>
        </w:tc>
        <w:tc>
          <w:tcPr>
            <w:tcW w:w="700" w:type="dxa"/>
          </w:tcPr>
          <w:p w14:paraId="0A084C9A" w14:textId="77777777" w:rsidR="00940027" w:rsidRDefault="00940027">
            <w:pPr>
              <w:pStyle w:val="OtherTableBody"/>
            </w:pPr>
            <w:r>
              <w:t>15</w:t>
            </w:r>
          </w:p>
        </w:tc>
        <w:tc>
          <w:tcPr>
            <w:tcW w:w="600" w:type="dxa"/>
          </w:tcPr>
          <w:p w14:paraId="7B6F6B6F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7C798A11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5DB29B0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7F2F25A" w14:textId="77777777" w:rsidR="00940027" w:rsidRDefault="00940027">
            <w:pPr>
              <w:pStyle w:val="OtherTableBody"/>
              <w:jc w:val="center"/>
            </w:pPr>
            <w:r>
              <w:t>0296</w:t>
            </w:r>
          </w:p>
        </w:tc>
        <w:tc>
          <w:tcPr>
            <w:tcW w:w="942" w:type="dxa"/>
          </w:tcPr>
          <w:p w14:paraId="2E483C1D" w14:textId="77777777" w:rsidR="00940027" w:rsidRDefault="00940027">
            <w:pPr>
              <w:pStyle w:val="OtherTableBody"/>
            </w:pPr>
            <w:r>
              <w:t>3.4.2.15</w:t>
            </w:r>
          </w:p>
        </w:tc>
      </w:tr>
      <w:tr w:rsidR="00940027" w14:paraId="61EEF15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D30F5E4" w14:textId="77777777" w:rsidR="00940027" w:rsidRDefault="00940027">
            <w:pPr>
              <w:pStyle w:val="OtherTableBody"/>
            </w:pPr>
            <w:r>
              <w:t>Primary Observer Address</w:t>
            </w:r>
          </w:p>
        </w:tc>
        <w:tc>
          <w:tcPr>
            <w:tcW w:w="800" w:type="dxa"/>
          </w:tcPr>
          <w:p w14:paraId="0A560A5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01092</w:t>
            </w:r>
          </w:p>
        </w:tc>
        <w:tc>
          <w:tcPr>
            <w:tcW w:w="600" w:type="dxa"/>
          </w:tcPr>
          <w:p w14:paraId="21D67AD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PEO</w:t>
            </w:r>
          </w:p>
        </w:tc>
        <w:tc>
          <w:tcPr>
            <w:tcW w:w="700" w:type="dxa"/>
          </w:tcPr>
          <w:p w14:paraId="3C33C43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20</w:t>
            </w:r>
          </w:p>
        </w:tc>
        <w:tc>
          <w:tcPr>
            <w:tcW w:w="600" w:type="dxa"/>
          </w:tcPr>
          <w:p w14:paraId="28FBC66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DF7356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XAD</w:t>
            </w:r>
          </w:p>
        </w:tc>
        <w:tc>
          <w:tcPr>
            <w:tcW w:w="700" w:type="dxa"/>
          </w:tcPr>
          <w:p w14:paraId="6FC7D3E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6018526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201F0AD3" w14:textId="77777777" w:rsidR="00940027" w:rsidRDefault="00940027">
            <w:pPr>
              <w:pStyle w:val="OtherTableBody"/>
            </w:pPr>
            <w:r>
              <w:t>7.12.2.20</w:t>
            </w:r>
          </w:p>
        </w:tc>
      </w:tr>
      <w:tr w:rsidR="00940027" w14:paraId="41E3510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6AE0C72" w14:textId="77777777" w:rsidR="00940027" w:rsidRDefault="00940027">
            <w:pPr>
              <w:pStyle w:val="OtherTableBody"/>
            </w:pPr>
            <w:r>
              <w:t>Primary Observer Aware Date/Time</w:t>
            </w:r>
          </w:p>
        </w:tc>
        <w:tc>
          <w:tcPr>
            <w:tcW w:w="800" w:type="dxa"/>
          </w:tcPr>
          <w:p w14:paraId="7E2049D3" w14:textId="77777777" w:rsidR="00940027" w:rsidRDefault="00940027">
            <w:pPr>
              <w:pStyle w:val="OtherTableBody"/>
              <w:jc w:val="center"/>
            </w:pPr>
            <w:r>
              <w:t>01096</w:t>
            </w:r>
          </w:p>
        </w:tc>
        <w:tc>
          <w:tcPr>
            <w:tcW w:w="600" w:type="dxa"/>
          </w:tcPr>
          <w:p w14:paraId="37BD30BE" w14:textId="77777777" w:rsidR="00940027" w:rsidRDefault="00940027">
            <w:pPr>
              <w:pStyle w:val="OtherTableBody"/>
              <w:jc w:val="center"/>
            </w:pPr>
            <w:r>
              <w:t>PEO</w:t>
            </w:r>
          </w:p>
        </w:tc>
        <w:tc>
          <w:tcPr>
            <w:tcW w:w="700" w:type="dxa"/>
          </w:tcPr>
          <w:p w14:paraId="7003C40F" w14:textId="77777777" w:rsidR="00940027" w:rsidRDefault="00940027">
            <w:pPr>
              <w:pStyle w:val="OtherTableBody"/>
            </w:pPr>
            <w:r>
              <w:t>24</w:t>
            </w:r>
          </w:p>
        </w:tc>
        <w:tc>
          <w:tcPr>
            <w:tcW w:w="600" w:type="dxa"/>
          </w:tcPr>
          <w:p w14:paraId="5B8567E3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27EF53CC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236E74E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F8799C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0247682" w14:textId="77777777" w:rsidR="00940027" w:rsidRDefault="00940027">
            <w:pPr>
              <w:pStyle w:val="OtherTableBody"/>
            </w:pPr>
            <w:r>
              <w:t>7.12.2.24</w:t>
            </w:r>
          </w:p>
        </w:tc>
      </w:tr>
      <w:tr w:rsidR="00940027" w14:paraId="697B3EB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8A8B131" w14:textId="77777777" w:rsidR="00940027" w:rsidRDefault="00940027">
            <w:pPr>
              <w:pStyle w:val="OtherTableBody"/>
            </w:pPr>
            <w:r>
              <w:t>Primary Observer Name</w:t>
            </w:r>
          </w:p>
        </w:tc>
        <w:tc>
          <w:tcPr>
            <w:tcW w:w="800" w:type="dxa"/>
          </w:tcPr>
          <w:p w14:paraId="0AA2865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01091</w:t>
            </w:r>
          </w:p>
        </w:tc>
        <w:tc>
          <w:tcPr>
            <w:tcW w:w="600" w:type="dxa"/>
          </w:tcPr>
          <w:p w14:paraId="18093DE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PEO</w:t>
            </w:r>
          </w:p>
        </w:tc>
        <w:tc>
          <w:tcPr>
            <w:tcW w:w="700" w:type="dxa"/>
          </w:tcPr>
          <w:p w14:paraId="3599AA6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19</w:t>
            </w:r>
          </w:p>
        </w:tc>
        <w:tc>
          <w:tcPr>
            <w:tcW w:w="600" w:type="dxa"/>
          </w:tcPr>
          <w:p w14:paraId="632A19B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6128559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XPN</w:t>
            </w:r>
          </w:p>
        </w:tc>
        <w:tc>
          <w:tcPr>
            <w:tcW w:w="700" w:type="dxa"/>
          </w:tcPr>
          <w:p w14:paraId="63688E3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3D23F62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27A7BFF1" w14:textId="77777777" w:rsidR="00940027" w:rsidRDefault="00940027">
            <w:pPr>
              <w:pStyle w:val="OtherTableBody"/>
            </w:pPr>
            <w:r>
              <w:t>7.12.2.19</w:t>
            </w:r>
          </w:p>
        </w:tc>
      </w:tr>
      <w:tr w:rsidR="00940027" w14:paraId="4BAB687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822CFB9" w14:textId="77777777" w:rsidR="00940027" w:rsidRDefault="00940027">
            <w:pPr>
              <w:pStyle w:val="OtherTableBody"/>
            </w:pPr>
            <w:r>
              <w:t>Primary Observer Telephone</w:t>
            </w:r>
          </w:p>
        </w:tc>
        <w:tc>
          <w:tcPr>
            <w:tcW w:w="800" w:type="dxa"/>
          </w:tcPr>
          <w:p w14:paraId="2A87B7B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01093</w:t>
            </w:r>
          </w:p>
        </w:tc>
        <w:tc>
          <w:tcPr>
            <w:tcW w:w="600" w:type="dxa"/>
          </w:tcPr>
          <w:p w14:paraId="33A084B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PEO</w:t>
            </w:r>
          </w:p>
        </w:tc>
        <w:tc>
          <w:tcPr>
            <w:tcW w:w="700" w:type="dxa"/>
          </w:tcPr>
          <w:p w14:paraId="3010E72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21</w:t>
            </w:r>
          </w:p>
        </w:tc>
        <w:tc>
          <w:tcPr>
            <w:tcW w:w="600" w:type="dxa"/>
          </w:tcPr>
          <w:p w14:paraId="1381A31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6F5B230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XTN</w:t>
            </w:r>
          </w:p>
        </w:tc>
        <w:tc>
          <w:tcPr>
            <w:tcW w:w="700" w:type="dxa"/>
          </w:tcPr>
          <w:p w14:paraId="165B32F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43BFC1F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2E81FBF3" w14:textId="77777777" w:rsidR="00940027" w:rsidRDefault="00940027">
            <w:pPr>
              <w:pStyle w:val="OtherTableBody"/>
            </w:pPr>
            <w:r>
              <w:t>7.12.2.21</w:t>
            </w:r>
          </w:p>
        </w:tc>
      </w:tr>
      <w:tr w:rsidR="00940027" w14:paraId="318F9D4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9D3E9F0" w14:textId="77777777" w:rsidR="00940027" w:rsidRDefault="00940027">
            <w:pPr>
              <w:pStyle w:val="OtherTableBody"/>
            </w:pPr>
            <w:r>
              <w:t>Primary Observer_s identity May Be Divulged</w:t>
            </w:r>
          </w:p>
        </w:tc>
        <w:tc>
          <w:tcPr>
            <w:tcW w:w="800" w:type="dxa"/>
          </w:tcPr>
          <w:p w14:paraId="21C258F5" w14:textId="77777777" w:rsidR="00940027" w:rsidRDefault="00940027">
            <w:pPr>
              <w:pStyle w:val="OtherTableBody"/>
              <w:jc w:val="center"/>
            </w:pPr>
            <w:r>
              <w:t>01097</w:t>
            </w:r>
          </w:p>
        </w:tc>
        <w:tc>
          <w:tcPr>
            <w:tcW w:w="600" w:type="dxa"/>
          </w:tcPr>
          <w:p w14:paraId="37DB6E65" w14:textId="77777777" w:rsidR="00940027" w:rsidRDefault="00940027">
            <w:pPr>
              <w:pStyle w:val="OtherTableBody"/>
              <w:jc w:val="center"/>
            </w:pPr>
            <w:r>
              <w:t>PEO</w:t>
            </w:r>
          </w:p>
        </w:tc>
        <w:tc>
          <w:tcPr>
            <w:tcW w:w="700" w:type="dxa"/>
          </w:tcPr>
          <w:p w14:paraId="7826E5CA" w14:textId="77777777" w:rsidR="00940027" w:rsidRDefault="00940027">
            <w:pPr>
              <w:pStyle w:val="OtherTableBody"/>
            </w:pPr>
            <w:r>
              <w:t>25</w:t>
            </w:r>
          </w:p>
        </w:tc>
        <w:tc>
          <w:tcPr>
            <w:tcW w:w="600" w:type="dxa"/>
          </w:tcPr>
          <w:p w14:paraId="074A7311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4E2D103E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31D4F5C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1E60300" w14:textId="77777777" w:rsidR="00940027" w:rsidRDefault="00940027">
            <w:pPr>
              <w:pStyle w:val="OtherTableBody"/>
              <w:jc w:val="center"/>
            </w:pPr>
            <w:r>
              <w:t>0243</w:t>
            </w:r>
          </w:p>
        </w:tc>
        <w:tc>
          <w:tcPr>
            <w:tcW w:w="942" w:type="dxa"/>
          </w:tcPr>
          <w:p w14:paraId="000DEED2" w14:textId="77777777" w:rsidR="00940027" w:rsidRDefault="00940027">
            <w:pPr>
              <w:pStyle w:val="OtherTableBody"/>
            </w:pPr>
            <w:r>
              <w:t>7.12.2.25</w:t>
            </w:r>
          </w:p>
        </w:tc>
      </w:tr>
      <w:tr w:rsidR="00940027" w14:paraId="17A3800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D9135A2" w14:textId="77777777" w:rsidR="00940027" w:rsidRDefault="00940027">
            <w:pPr>
              <w:pStyle w:val="OtherTableBody"/>
            </w:pPr>
            <w:r>
              <w:t>Primary Observer_s Qualification</w:t>
            </w:r>
          </w:p>
        </w:tc>
        <w:tc>
          <w:tcPr>
            <w:tcW w:w="800" w:type="dxa"/>
          </w:tcPr>
          <w:p w14:paraId="76C37FF5" w14:textId="77777777" w:rsidR="00940027" w:rsidRDefault="00940027">
            <w:pPr>
              <w:pStyle w:val="OtherTableBody"/>
              <w:jc w:val="center"/>
            </w:pPr>
            <w:r>
              <w:t>01094</w:t>
            </w:r>
          </w:p>
        </w:tc>
        <w:tc>
          <w:tcPr>
            <w:tcW w:w="600" w:type="dxa"/>
          </w:tcPr>
          <w:p w14:paraId="4510E0CD" w14:textId="77777777" w:rsidR="00940027" w:rsidRDefault="00940027">
            <w:pPr>
              <w:pStyle w:val="OtherTableBody"/>
              <w:jc w:val="center"/>
            </w:pPr>
            <w:r>
              <w:t>PEO</w:t>
            </w:r>
          </w:p>
        </w:tc>
        <w:tc>
          <w:tcPr>
            <w:tcW w:w="700" w:type="dxa"/>
          </w:tcPr>
          <w:p w14:paraId="338CE99F" w14:textId="77777777" w:rsidR="00940027" w:rsidRDefault="00940027">
            <w:pPr>
              <w:pStyle w:val="OtherTableBody"/>
            </w:pPr>
            <w:r>
              <w:t>22</w:t>
            </w:r>
          </w:p>
        </w:tc>
        <w:tc>
          <w:tcPr>
            <w:tcW w:w="600" w:type="dxa"/>
          </w:tcPr>
          <w:p w14:paraId="3FEB47BD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402BE25F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6E981FA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D02BB35" w14:textId="77777777" w:rsidR="00940027" w:rsidRDefault="00940027">
            <w:pPr>
              <w:pStyle w:val="OtherTableBody"/>
              <w:jc w:val="center"/>
            </w:pPr>
            <w:r>
              <w:t>0242</w:t>
            </w:r>
          </w:p>
        </w:tc>
        <w:tc>
          <w:tcPr>
            <w:tcW w:w="942" w:type="dxa"/>
          </w:tcPr>
          <w:p w14:paraId="4CD4B7FF" w14:textId="77777777" w:rsidR="00940027" w:rsidRDefault="00940027">
            <w:pPr>
              <w:pStyle w:val="OtherTableBody"/>
            </w:pPr>
            <w:r>
              <w:t>7.12.2.22</w:t>
            </w:r>
          </w:p>
        </w:tc>
      </w:tr>
      <w:tr w:rsidR="00940027" w14:paraId="532285F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672CCC7" w14:textId="77777777" w:rsidR="00940027" w:rsidRDefault="00940027">
            <w:pPr>
              <w:pStyle w:val="OtherTableBody"/>
            </w:pPr>
            <w:r>
              <w:t>Primary Org Unit Indicator</w:t>
            </w:r>
          </w:p>
        </w:tc>
        <w:tc>
          <w:tcPr>
            <w:tcW w:w="800" w:type="dxa"/>
          </w:tcPr>
          <w:p w14:paraId="2D26D865" w14:textId="77777777" w:rsidR="00940027" w:rsidRDefault="00940027">
            <w:pPr>
              <w:pStyle w:val="OtherTableBody"/>
              <w:jc w:val="center"/>
            </w:pPr>
            <w:r>
              <w:t>01462</w:t>
            </w:r>
          </w:p>
        </w:tc>
        <w:tc>
          <w:tcPr>
            <w:tcW w:w="600" w:type="dxa"/>
          </w:tcPr>
          <w:p w14:paraId="464855F6" w14:textId="77777777" w:rsidR="00940027" w:rsidRDefault="00940027">
            <w:pPr>
              <w:pStyle w:val="OtherTableBody"/>
              <w:jc w:val="center"/>
            </w:pPr>
            <w:r>
              <w:t>ORG</w:t>
            </w:r>
          </w:p>
        </w:tc>
        <w:tc>
          <w:tcPr>
            <w:tcW w:w="700" w:type="dxa"/>
          </w:tcPr>
          <w:p w14:paraId="60168BD7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5BFFB043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7B19EF86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2D06EB2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D791528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292D8A61" w14:textId="77777777" w:rsidR="00940027" w:rsidRDefault="00940027">
            <w:pPr>
              <w:pStyle w:val="OtherTableBody"/>
            </w:pPr>
            <w:r>
              <w:t>15.4.5.4</w:t>
            </w:r>
          </w:p>
        </w:tc>
      </w:tr>
      <w:tr w:rsidR="00940027" w14:paraId="268A753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E7AA062" w14:textId="77777777" w:rsidR="00940027" w:rsidRDefault="00940027">
            <w:pPr>
              <w:pStyle w:val="OtherTableBody"/>
            </w:pPr>
            <w:r>
              <w:t>Principal Language Of Message</w:t>
            </w:r>
          </w:p>
        </w:tc>
        <w:tc>
          <w:tcPr>
            <w:tcW w:w="800" w:type="dxa"/>
          </w:tcPr>
          <w:p w14:paraId="7167C443" w14:textId="77777777" w:rsidR="00940027" w:rsidRDefault="00940027">
            <w:pPr>
              <w:pStyle w:val="OtherTableBody"/>
              <w:jc w:val="center"/>
            </w:pPr>
            <w:r>
              <w:t>00693</w:t>
            </w:r>
          </w:p>
        </w:tc>
        <w:tc>
          <w:tcPr>
            <w:tcW w:w="600" w:type="dxa"/>
          </w:tcPr>
          <w:p w14:paraId="34E13780" w14:textId="77777777" w:rsidR="00940027" w:rsidRDefault="00940027">
            <w:pPr>
              <w:pStyle w:val="OtherTableBody"/>
              <w:jc w:val="center"/>
            </w:pPr>
            <w:r>
              <w:t>MSH</w:t>
            </w:r>
          </w:p>
        </w:tc>
        <w:tc>
          <w:tcPr>
            <w:tcW w:w="700" w:type="dxa"/>
          </w:tcPr>
          <w:p w14:paraId="3F1AF866" w14:textId="77777777" w:rsidR="00940027" w:rsidRDefault="00940027">
            <w:pPr>
              <w:pStyle w:val="OtherTableBody"/>
            </w:pPr>
            <w:r>
              <w:t>19</w:t>
            </w:r>
          </w:p>
        </w:tc>
        <w:tc>
          <w:tcPr>
            <w:tcW w:w="600" w:type="dxa"/>
          </w:tcPr>
          <w:p w14:paraId="08B8452A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20420326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1F7F86B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A5F35D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1A1C835" w14:textId="77777777" w:rsidR="00940027" w:rsidRDefault="00940027">
            <w:pPr>
              <w:pStyle w:val="OtherTableBody"/>
            </w:pPr>
            <w:r>
              <w:t>2.15.9.19</w:t>
            </w:r>
          </w:p>
        </w:tc>
      </w:tr>
      <w:tr w:rsidR="00940027" w14:paraId="61D6540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8BEADC5" w14:textId="77777777" w:rsidR="00940027" w:rsidRDefault="00940027">
            <w:pPr>
              <w:pStyle w:val="OtherTableBody"/>
            </w:pPr>
            <w:r>
              <w:t>Principal Result Interpreter</w:t>
            </w:r>
          </w:p>
        </w:tc>
        <w:tc>
          <w:tcPr>
            <w:tcW w:w="800" w:type="dxa"/>
          </w:tcPr>
          <w:p w14:paraId="361D37A8" w14:textId="77777777" w:rsidR="00940027" w:rsidRDefault="00940027">
            <w:pPr>
              <w:pStyle w:val="OtherTableBody"/>
              <w:jc w:val="center"/>
            </w:pPr>
            <w:r>
              <w:t>00264</w:t>
            </w:r>
          </w:p>
        </w:tc>
        <w:tc>
          <w:tcPr>
            <w:tcW w:w="600" w:type="dxa"/>
          </w:tcPr>
          <w:p w14:paraId="19ED00C0" w14:textId="77777777" w:rsidR="00940027" w:rsidRDefault="00940027">
            <w:pPr>
              <w:pStyle w:val="OtherTableBody"/>
              <w:jc w:val="center"/>
            </w:pPr>
            <w:r>
              <w:t>OBR</w:t>
            </w:r>
          </w:p>
        </w:tc>
        <w:tc>
          <w:tcPr>
            <w:tcW w:w="700" w:type="dxa"/>
          </w:tcPr>
          <w:p w14:paraId="34427BA0" w14:textId="77777777" w:rsidR="00940027" w:rsidRDefault="00940027">
            <w:pPr>
              <w:pStyle w:val="OtherTableBody"/>
            </w:pPr>
            <w:r>
              <w:t>32</w:t>
            </w:r>
          </w:p>
        </w:tc>
        <w:tc>
          <w:tcPr>
            <w:tcW w:w="600" w:type="dxa"/>
          </w:tcPr>
          <w:p w14:paraId="758D739A" w14:textId="77777777" w:rsidR="00940027" w:rsidRDefault="00940027">
            <w:pPr>
              <w:pStyle w:val="OtherTableBody"/>
            </w:pPr>
            <w:r>
              <w:t>200</w:t>
            </w:r>
          </w:p>
        </w:tc>
        <w:tc>
          <w:tcPr>
            <w:tcW w:w="600" w:type="dxa"/>
          </w:tcPr>
          <w:p w14:paraId="4E98C9EA" w14:textId="77777777" w:rsidR="00940027" w:rsidRDefault="00940027">
            <w:pPr>
              <w:pStyle w:val="OtherTableBody"/>
            </w:pPr>
            <w:r>
              <w:t>NDL</w:t>
            </w:r>
          </w:p>
        </w:tc>
        <w:tc>
          <w:tcPr>
            <w:tcW w:w="700" w:type="dxa"/>
          </w:tcPr>
          <w:p w14:paraId="5686F04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1BD68B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A678E99" w14:textId="77777777" w:rsidR="00940027" w:rsidRDefault="00940027">
            <w:pPr>
              <w:pStyle w:val="OtherTableBody"/>
            </w:pPr>
            <w:r>
              <w:t>4.5.3.32</w:t>
            </w:r>
          </w:p>
        </w:tc>
      </w:tr>
      <w:tr w:rsidR="00940027" w14:paraId="004AAA7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6637A12" w14:textId="77777777" w:rsidR="00940027" w:rsidRDefault="00940027">
            <w:pPr>
              <w:pStyle w:val="OtherTableBody"/>
            </w:pPr>
            <w:r>
              <w:t>Prior Alternate Patient ID</w:t>
            </w:r>
          </w:p>
        </w:tc>
        <w:tc>
          <w:tcPr>
            <w:tcW w:w="800" w:type="dxa"/>
          </w:tcPr>
          <w:p w14:paraId="614EEE56" w14:textId="77777777" w:rsidR="00940027" w:rsidRDefault="00940027">
            <w:pPr>
              <w:pStyle w:val="OtherTableBody"/>
              <w:jc w:val="center"/>
            </w:pPr>
            <w:r>
              <w:t>00212</w:t>
            </w:r>
          </w:p>
        </w:tc>
        <w:tc>
          <w:tcPr>
            <w:tcW w:w="600" w:type="dxa"/>
          </w:tcPr>
          <w:p w14:paraId="2C1A455E" w14:textId="77777777" w:rsidR="00940027" w:rsidRDefault="00940027">
            <w:pPr>
              <w:pStyle w:val="OtherTableBody"/>
              <w:jc w:val="center"/>
            </w:pPr>
            <w:r>
              <w:t>MRG</w:t>
            </w:r>
          </w:p>
        </w:tc>
        <w:tc>
          <w:tcPr>
            <w:tcW w:w="700" w:type="dxa"/>
          </w:tcPr>
          <w:p w14:paraId="06E3DEC0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6EE516AE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65A4147C" w14:textId="77777777" w:rsidR="00940027" w:rsidRDefault="00940027">
            <w:pPr>
              <w:pStyle w:val="OtherTableBody"/>
            </w:pPr>
            <w:r>
              <w:t>CX</w:t>
            </w:r>
          </w:p>
        </w:tc>
        <w:tc>
          <w:tcPr>
            <w:tcW w:w="700" w:type="dxa"/>
          </w:tcPr>
          <w:p w14:paraId="62B2BBE0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7DDE709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9933AFC" w14:textId="77777777" w:rsidR="00940027" w:rsidRDefault="00940027">
            <w:pPr>
              <w:pStyle w:val="OtherTableBody"/>
            </w:pPr>
            <w:r>
              <w:t>3.4.9.2</w:t>
            </w:r>
          </w:p>
        </w:tc>
      </w:tr>
      <w:tr w:rsidR="00940027" w14:paraId="780CF24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B79832C" w14:textId="77777777" w:rsidR="00940027" w:rsidRDefault="00940027">
            <w:pPr>
              <w:pStyle w:val="OtherTableBody"/>
            </w:pPr>
            <w:r>
              <w:t>Prior Alternate Visit ID</w:t>
            </w:r>
          </w:p>
        </w:tc>
        <w:tc>
          <w:tcPr>
            <w:tcW w:w="800" w:type="dxa"/>
          </w:tcPr>
          <w:p w14:paraId="0FAA0BD3" w14:textId="77777777" w:rsidR="00940027" w:rsidRDefault="00940027">
            <w:pPr>
              <w:pStyle w:val="OtherTableBody"/>
              <w:jc w:val="center"/>
            </w:pPr>
            <w:r>
              <w:t>01280</w:t>
            </w:r>
          </w:p>
        </w:tc>
        <w:tc>
          <w:tcPr>
            <w:tcW w:w="600" w:type="dxa"/>
          </w:tcPr>
          <w:p w14:paraId="0994618B" w14:textId="77777777" w:rsidR="00940027" w:rsidRDefault="00940027">
            <w:pPr>
              <w:pStyle w:val="OtherTableBody"/>
              <w:jc w:val="center"/>
            </w:pPr>
            <w:r>
              <w:t>MRG</w:t>
            </w:r>
          </w:p>
        </w:tc>
        <w:tc>
          <w:tcPr>
            <w:tcW w:w="700" w:type="dxa"/>
          </w:tcPr>
          <w:p w14:paraId="1C6EB457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5E0932D6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21F035A7" w14:textId="77777777" w:rsidR="00940027" w:rsidRDefault="00940027">
            <w:pPr>
              <w:pStyle w:val="OtherTableBody"/>
            </w:pPr>
            <w:r>
              <w:t>CX</w:t>
            </w:r>
          </w:p>
        </w:tc>
        <w:tc>
          <w:tcPr>
            <w:tcW w:w="700" w:type="dxa"/>
          </w:tcPr>
          <w:p w14:paraId="17470F7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C28891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A1F264B" w14:textId="77777777" w:rsidR="00940027" w:rsidRDefault="00940027">
            <w:pPr>
              <w:pStyle w:val="OtherTableBody"/>
            </w:pPr>
            <w:r>
              <w:t>3.4.9.6</w:t>
            </w:r>
          </w:p>
        </w:tc>
      </w:tr>
      <w:tr w:rsidR="00940027" w14:paraId="3A781F8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3B737E8" w14:textId="77777777" w:rsidR="00940027" w:rsidRDefault="00940027">
            <w:pPr>
              <w:pStyle w:val="OtherTableBody"/>
            </w:pPr>
            <w:r>
              <w:t>Prior Insurance Plan ID</w:t>
            </w:r>
          </w:p>
        </w:tc>
        <w:tc>
          <w:tcPr>
            <w:tcW w:w="800" w:type="dxa"/>
          </w:tcPr>
          <w:p w14:paraId="46E8760E" w14:textId="77777777" w:rsidR="00940027" w:rsidRDefault="00940027">
            <w:pPr>
              <w:pStyle w:val="OtherTableBody"/>
              <w:jc w:val="center"/>
            </w:pPr>
            <w:r>
              <w:t>00471</w:t>
            </w:r>
          </w:p>
        </w:tc>
        <w:tc>
          <w:tcPr>
            <w:tcW w:w="600" w:type="dxa"/>
          </w:tcPr>
          <w:p w14:paraId="5F05C875" w14:textId="77777777" w:rsidR="00940027" w:rsidRDefault="00940027">
            <w:pPr>
              <w:pStyle w:val="OtherTableBody"/>
              <w:jc w:val="center"/>
            </w:pPr>
            <w:r>
              <w:t>IN1</w:t>
            </w:r>
          </w:p>
        </w:tc>
        <w:tc>
          <w:tcPr>
            <w:tcW w:w="700" w:type="dxa"/>
          </w:tcPr>
          <w:p w14:paraId="7BE81461" w14:textId="77777777" w:rsidR="00940027" w:rsidRDefault="00940027">
            <w:pPr>
              <w:pStyle w:val="OtherTableBody"/>
            </w:pPr>
            <w:r>
              <w:t>46</w:t>
            </w:r>
          </w:p>
        </w:tc>
        <w:tc>
          <w:tcPr>
            <w:tcW w:w="600" w:type="dxa"/>
          </w:tcPr>
          <w:p w14:paraId="1162D250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172B1152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6A442A7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41EE3FC" w14:textId="77777777" w:rsidR="00940027" w:rsidRDefault="00940027">
            <w:pPr>
              <w:pStyle w:val="OtherTableBody"/>
              <w:jc w:val="center"/>
            </w:pPr>
            <w:r>
              <w:t>0072</w:t>
            </w:r>
          </w:p>
        </w:tc>
        <w:tc>
          <w:tcPr>
            <w:tcW w:w="942" w:type="dxa"/>
          </w:tcPr>
          <w:p w14:paraId="401D2DF0" w14:textId="77777777" w:rsidR="00940027" w:rsidRDefault="00940027">
            <w:pPr>
              <w:pStyle w:val="OtherTableBody"/>
            </w:pPr>
            <w:r>
              <w:t>6.5.6.46</w:t>
            </w:r>
          </w:p>
        </w:tc>
      </w:tr>
      <w:tr w:rsidR="00940027" w14:paraId="6168AE1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D5EB252" w14:textId="77777777" w:rsidR="00940027" w:rsidRDefault="00940027">
            <w:pPr>
              <w:pStyle w:val="OtherTableBody"/>
            </w:pPr>
            <w:r>
              <w:t>Prior Patient Account Number</w:t>
            </w:r>
          </w:p>
        </w:tc>
        <w:tc>
          <w:tcPr>
            <w:tcW w:w="800" w:type="dxa"/>
          </w:tcPr>
          <w:p w14:paraId="24EBCEAE" w14:textId="77777777" w:rsidR="00940027" w:rsidRDefault="00940027">
            <w:pPr>
              <w:pStyle w:val="OtherTableBody"/>
              <w:jc w:val="center"/>
            </w:pPr>
            <w:r>
              <w:t>00213</w:t>
            </w:r>
          </w:p>
        </w:tc>
        <w:tc>
          <w:tcPr>
            <w:tcW w:w="600" w:type="dxa"/>
          </w:tcPr>
          <w:p w14:paraId="0564A95A" w14:textId="77777777" w:rsidR="00940027" w:rsidRDefault="00940027">
            <w:pPr>
              <w:pStyle w:val="OtherTableBody"/>
              <w:jc w:val="center"/>
            </w:pPr>
            <w:r>
              <w:t>MRG</w:t>
            </w:r>
          </w:p>
        </w:tc>
        <w:tc>
          <w:tcPr>
            <w:tcW w:w="700" w:type="dxa"/>
          </w:tcPr>
          <w:p w14:paraId="01C1A7C2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7D4D6A94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1DFEBD4F" w14:textId="77777777" w:rsidR="00940027" w:rsidRDefault="00940027">
            <w:pPr>
              <w:pStyle w:val="OtherTableBody"/>
            </w:pPr>
            <w:r>
              <w:t>CX</w:t>
            </w:r>
          </w:p>
        </w:tc>
        <w:tc>
          <w:tcPr>
            <w:tcW w:w="700" w:type="dxa"/>
          </w:tcPr>
          <w:p w14:paraId="50B14EB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D26E76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8892BF9" w14:textId="77777777" w:rsidR="00940027" w:rsidRDefault="00940027">
            <w:pPr>
              <w:pStyle w:val="OtherTableBody"/>
            </w:pPr>
            <w:r>
              <w:t>3.4.9.3</w:t>
            </w:r>
          </w:p>
        </w:tc>
      </w:tr>
      <w:tr w:rsidR="00940027" w14:paraId="0962DA2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7EBC93B" w14:textId="77777777" w:rsidR="00940027" w:rsidRDefault="00940027">
            <w:pPr>
              <w:pStyle w:val="OtherTableBody"/>
            </w:pPr>
            <w:r>
              <w:t>Prior Patient ID</w:t>
            </w:r>
          </w:p>
        </w:tc>
        <w:tc>
          <w:tcPr>
            <w:tcW w:w="800" w:type="dxa"/>
          </w:tcPr>
          <w:p w14:paraId="7B938F3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00214</w:t>
            </w:r>
          </w:p>
        </w:tc>
        <w:tc>
          <w:tcPr>
            <w:tcW w:w="600" w:type="dxa"/>
          </w:tcPr>
          <w:p w14:paraId="66EAD07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MRG</w:t>
            </w:r>
          </w:p>
        </w:tc>
        <w:tc>
          <w:tcPr>
            <w:tcW w:w="700" w:type="dxa"/>
          </w:tcPr>
          <w:p w14:paraId="594CD6D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600" w:type="dxa"/>
          </w:tcPr>
          <w:p w14:paraId="73DC213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EF2627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CX</w:t>
            </w:r>
          </w:p>
        </w:tc>
        <w:tc>
          <w:tcPr>
            <w:tcW w:w="700" w:type="dxa"/>
          </w:tcPr>
          <w:p w14:paraId="13B941D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451F5BD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F137B0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3.4.9.4</w:t>
            </w:r>
          </w:p>
        </w:tc>
      </w:tr>
      <w:tr w:rsidR="00940027" w14:paraId="5339D2B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057457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Prior Patient Identifier List</w:t>
            </w:r>
          </w:p>
        </w:tc>
        <w:tc>
          <w:tcPr>
            <w:tcW w:w="800" w:type="dxa"/>
          </w:tcPr>
          <w:p w14:paraId="1F10840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00211</w:t>
            </w:r>
          </w:p>
        </w:tc>
        <w:tc>
          <w:tcPr>
            <w:tcW w:w="600" w:type="dxa"/>
          </w:tcPr>
          <w:p w14:paraId="57A6CBC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MRG</w:t>
            </w:r>
          </w:p>
        </w:tc>
        <w:tc>
          <w:tcPr>
            <w:tcW w:w="700" w:type="dxa"/>
          </w:tcPr>
          <w:p w14:paraId="34E5529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5C9E198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38467CD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CX</w:t>
            </w:r>
          </w:p>
        </w:tc>
        <w:tc>
          <w:tcPr>
            <w:tcW w:w="700" w:type="dxa"/>
          </w:tcPr>
          <w:p w14:paraId="032FA59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55F12E4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20896D7B" w14:textId="77777777" w:rsidR="00940027" w:rsidRDefault="00940027">
            <w:pPr>
              <w:pStyle w:val="OtherTableBody"/>
            </w:pPr>
            <w:r>
              <w:t>3.4.9.1</w:t>
            </w:r>
          </w:p>
        </w:tc>
      </w:tr>
      <w:tr w:rsidR="00940027" w14:paraId="6813C04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C547CF5" w14:textId="77777777" w:rsidR="00940027" w:rsidRDefault="00940027">
            <w:pPr>
              <w:pStyle w:val="OtherTableBody"/>
            </w:pPr>
            <w:r>
              <w:t>Prior Patient Location</w:t>
            </w:r>
          </w:p>
        </w:tc>
        <w:tc>
          <w:tcPr>
            <w:tcW w:w="800" w:type="dxa"/>
          </w:tcPr>
          <w:p w14:paraId="004AA6BD" w14:textId="77777777" w:rsidR="00940027" w:rsidRDefault="00940027">
            <w:pPr>
              <w:pStyle w:val="OtherTableBody"/>
              <w:jc w:val="center"/>
            </w:pPr>
            <w:r>
              <w:t>00136</w:t>
            </w:r>
          </w:p>
        </w:tc>
        <w:tc>
          <w:tcPr>
            <w:tcW w:w="600" w:type="dxa"/>
          </w:tcPr>
          <w:p w14:paraId="4AEB4B25" w14:textId="77777777" w:rsidR="00940027" w:rsidRDefault="00940027">
            <w:pPr>
              <w:pStyle w:val="OtherTableBody"/>
              <w:jc w:val="center"/>
            </w:pPr>
            <w:r>
              <w:t>PV1</w:t>
            </w:r>
          </w:p>
        </w:tc>
        <w:tc>
          <w:tcPr>
            <w:tcW w:w="700" w:type="dxa"/>
          </w:tcPr>
          <w:p w14:paraId="3FAEA3E8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29D2DEDD" w14:textId="77777777" w:rsidR="00940027" w:rsidRDefault="00940027">
            <w:pPr>
              <w:pStyle w:val="OtherTableBody"/>
            </w:pPr>
            <w:r>
              <w:t>80</w:t>
            </w:r>
          </w:p>
        </w:tc>
        <w:tc>
          <w:tcPr>
            <w:tcW w:w="600" w:type="dxa"/>
          </w:tcPr>
          <w:p w14:paraId="19BC8720" w14:textId="77777777" w:rsidR="00940027" w:rsidRDefault="00940027">
            <w:pPr>
              <w:pStyle w:val="OtherTableBody"/>
            </w:pPr>
            <w:r>
              <w:t>PL</w:t>
            </w:r>
          </w:p>
        </w:tc>
        <w:tc>
          <w:tcPr>
            <w:tcW w:w="700" w:type="dxa"/>
          </w:tcPr>
          <w:p w14:paraId="70988AF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719579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2412421" w14:textId="77777777" w:rsidR="00940027" w:rsidRDefault="00940027">
            <w:pPr>
              <w:pStyle w:val="OtherTableBody"/>
            </w:pPr>
            <w:r>
              <w:t>3.4.3.6</w:t>
            </w:r>
          </w:p>
        </w:tc>
      </w:tr>
      <w:tr w:rsidR="00940027" w14:paraId="3751317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8C47022" w14:textId="77777777" w:rsidR="00940027" w:rsidRDefault="00940027">
            <w:pPr>
              <w:pStyle w:val="OtherTableBody"/>
            </w:pPr>
            <w:r>
              <w:t>Prior Patient Name</w:t>
            </w:r>
          </w:p>
        </w:tc>
        <w:tc>
          <w:tcPr>
            <w:tcW w:w="800" w:type="dxa"/>
          </w:tcPr>
          <w:p w14:paraId="030EAA5D" w14:textId="77777777" w:rsidR="00940027" w:rsidRDefault="00940027">
            <w:pPr>
              <w:pStyle w:val="OtherTableBody"/>
              <w:jc w:val="center"/>
            </w:pPr>
            <w:r>
              <w:t>01281</w:t>
            </w:r>
          </w:p>
        </w:tc>
        <w:tc>
          <w:tcPr>
            <w:tcW w:w="600" w:type="dxa"/>
          </w:tcPr>
          <w:p w14:paraId="64AA5560" w14:textId="77777777" w:rsidR="00940027" w:rsidRDefault="00940027">
            <w:pPr>
              <w:pStyle w:val="OtherTableBody"/>
              <w:jc w:val="center"/>
            </w:pPr>
            <w:r>
              <w:t>MRG</w:t>
            </w:r>
          </w:p>
        </w:tc>
        <w:tc>
          <w:tcPr>
            <w:tcW w:w="700" w:type="dxa"/>
          </w:tcPr>
          <w:p w14:paraId="759A286E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360DEBAA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4F169B38" w14:textId="77777777" w:rsidR="00940027" w:rsidRDefault="00940027">
            <w:pPr>
              <w:pStyle w:val="OtherTableBody"/>
            </w:pPr>
            <w:r>
              <w:t>XPN</w:t>
            </w:r>
          </w:p>
        </w:tc>
        <w:tc>
          <w:tcPr>
            <w:tcW w:w="700" w:type="dxa"/>
          </w:tcPr>
          <w:p w14:paraId="314D919B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07D7AE1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83F8152" w14:textId="77777777" w:rsidR="00940027" w:rsidRDefault="00940027">
            <w:pPr>
              <w:pStyle w:val="OtherTableBody"/>
            </w:pPr>
            <w:r>
              <w:t>3.4.9.7</w:t>
            </w:r>
          </w:p>
        </w:tc>
      </w:tr>
      <w:tr w:rsidR="00940027" w14:paraId="61AFDC5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0E41DEA" w14:textId="77777777" w:rsidR="00940027" w:rsidRDefault="00940027">
            <w:pPr>
              <w:pStyle w:val="OtherTableBody"/>
            </w:pPr>
            <w:r>
              <w:t>Prior Pending Location</w:t>
            </w:r>
          </w:p>
        </w:tc>
        <w:tc>
          <w:tcPr>
            <w:tcW w:w="800" w:type="dxa"/>
          </w:tcPr>
          <w:p w14:paraId="0A5C78DF" w14:textId="77777777" w:rsidR="00940027" w:rsidRDefault="00940027">
            <w:pPr>
              <w:pStyle w:val="OtherTableBody"/>
              <w:jc w:val="center"/>
            </w:pPr>
            <w:r>
              <w:t>00181</w:t>
            </w:r>
          </w:p>
        </w:tc>
        <w:tc>
          <w:tcPr>
            <w:tcW w:w="600" w:type="dxa"/>
          </w:tcPr>
          <w:p w14:paraId="1895B4D7" w14:textId="77777777" w:rsidR="00940027" w:rsidRDefault="00940027">
            <w:pPr>
              <w:pStyle w:val="OtherTableBody"/>
              <w:jc w:val="center"/>
            </w:pPr>
            <w:r>
              <w:t>PV2</w:t>
            </w:r>
          </w:p>
        </w:tc>
        <w:tc>
          <w:tcPr>
            <w:tcW w:w="700" w:type="dxa"/>
          </w:tcPr>
          <w:p w14:paraId="42476DED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4951046C" w14:textId="77777777" w:rsidR="00940027" w:rsidRDefault="00940027">
            <w:pPr>
              <w:pStyle w:val="OtherTableBody"/>
            </w:pPr>
            <w:r>
              <w:t>80</w:t>
            </w:r>
          </w:p>
        </w:tc>
        <w:tc>
          <w:tcPr>
            <w:tcW w:w="600" w:type="dxa"/>
          </w:tcPr>
          <w:p w14:paraId="44238F95" w14:textId="77777777" w:rsidR="00940027" w:rsidRDefault="00940027">
            <w:pPr>
              <w:pStyle w:val="OtherTableBody"/>
            </w:pPr>
            <w:r>
              <w:t>PL</w:t>
            </w:r>
          </w:p>
        </w:tc>
        <w:tc>
          <w:tcPr>
            <w:tcW w:w="700" w:type="dxa"/>
          </w:tcPr>
          <w:p w14:paraId="234813A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F25F2C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DDFE70F" w14:textId="77777777" w:rsidR="00940027" w:rsidRDefault="00940027">
            <w:pPr>
              <w:pStyle w:val="OtherTableBody"/>
            </w:pPr>
            <w:r>
              <w:t>3.4.4.1</w:t>
            </w:r>
          </w:p>
        </w:tc>
      </w:tr>
      <w:tr w:rsidR="00940027" w14:paraId="55EEFAE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2A5417D" w14:textId="77777777" w:rsidR="00940027" w:rsidRDefault="00940027">
            <w:pPr>
              <w:pStyle w:val="OtherTableBody"/>
            </w:pPr>
            <w:r>
              <w:t>Prior Temporary Location</w:t>
            </w:r>
          </w:p>
        </w:tc>
        <w:tc>
          <w:tcPr>
            <w:tcW w:w="800" w:type="dxa"/>
          </w:tcPr>
          <w:p w14:paraId="08CE1541" w14:textId="77777777" w:rsidR="00940027" w:rsidRDefault="00940027">
            <w:pPr>
              <w:pStyle w:val="OtherTableBody"/>
              <w:jc w:val="center"/>
            </w:pPr>
            <w:r>
              <w:t>00173</w:t>
            </w:r>
          </w:p>
        </w:tc>
        <w:tc>
          <w:tcPr>
            <w:tcW w:w="600" w:type="dxa"/>
          </w:tcPr>
          <w:p w14:paraId="651224F8" w14:textId="77777777" w:rsidR="00940027" w:rsidRDefault="00940027">
            <w:pPr>
              <w:pStyle w:val="OtherTableBody"/>
              <w:jc w:val="center"/>
            </w:pPr>
            <w:r>
              <w:t>PV1</w:t>
            </w:r>
          </w:p>
        </w:tc>
        <w:tc>
          <w:tcPr>
            <w:tcW w:w="700" w:type="dxa"/>
          </w:tcPr>
          <w:p w14:paraId="04212D71" w14:textId="77777777" w:rsidR="00940027" w:rsidRDefault="00940027">
            <w:pPr>
              <w:pStyle w:val="OtherTableBody"/>
            </w:pPr>
            <w:r>
              <w:t>43</w:t>
            </w:r>
          </w:p>
        </w:tc>
        <w:tc>
          <w:tcPr>
            <w:tcW w:w="600" w:type="dxa"/>
          </w:tcPr>
          <w:p w14:paraId="07D8F862" w14:textId="77777777" w:rsidR="00940027" w:rsidRDefault="00940027">
            <w:pPr>
              <w:pStyle w:val="OtherTableBody"/>
            </w:pPr>
            <w:r>
              <w:t>80</w:t>
            </w:r>
          </w:p>
        </w:tc>
        <w:tc>
          <w:tcPr>
            <w:tcW w:w="600" w:type="dxa"/>
          </w:tcPr>
          <w:p w14:paraId="29BD8126" w14:textId="77777777" w:rsidR="00940027" w:rsidRDefault="00940027">
            <w:pPr>
              <w:pStyle w:val="OtherTableBody"/>
            </w:pPr>
            <w:r>
              <w:t>PL</w:t>
            </w:r>
          </w:p>
        </w:tc>
        <w:tc>
          <w:tcPr>
            <w:tcW w:w="700" w:type="dxa"/>
          </w:tcPr>
          <w:p w14:paraId="6610557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BAB74B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BA9A36B" w14:textId="77777777" w:rsidR="00940027" w:rsidRDefault="00940027">
            <w:pPr>
              <w:pStyle w:val="OtherTableBody"/>
            </w:pPr>
            <w:r>
              <w:t>3.4.3.43</w:t>
            </w:r>
          </w:p>
        </w:tc>
      </w:tr>
      <w:tr w:rsidR="00940027" w14:paraId="09A9DA8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C1CC1F1" w14:textId="77777777" w:rsidR="00940027" w:rsidRDefault="00940027">
            <w:pPr>
              <w:pStyle w:val="OtherTableBody"/>
            </w:pPr>
            <w:r>
              <w:t>Prior Visit Number</w:t>
            </w:r>
          </w:p>
        </w:tc>
        <w:tc>
          <w:tcPr>
            <w:tcW w:w="800" w:type="dxa"/>
          </w:tcPr>
          <w:p w14:paraId="064919B7" w14:textId="77777777" w:rsidR="00940027" w:rsidRDefault="00940027">
            <w:pPr>
              <w:pStyle w:val="OtherTableBody"/>
              <w:jc w:val="center"/>
            </w:pPr>
            <w:r>
              <w:t>01279</w:t>
            </w:r>
          </w:p>
        </w:tc>
        <w:tc>
          <w:tcPr>
            <w:tcW w:w="600" w:type="dxa"/>
          </w:tcPr>
          <w:p w14:paraId="3D6C28D1" w14:textId="77777777" w:rsidR="00940027" w:rsidRDefault="00940027">
            <w:pPr>
              <w:pStyle w:val="OtherTableBody"/>
              <w:jc w:val="center"/>
            </w:pPr>
            <w:r>
              <w:t>MRG</w:t>
            </w:r>
          </w:p>
        </w:tc>
        <w:tc>
          <w:tcPr>
            <w:tcW w:w="700" w:type="dxa"/>
          </w:tcPr>
          <w:p w14:paraId="7966C1A0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761EFFF2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1E4DEB9D" w14:textId="77777777" w:rsidR="00940027" w:rsidRDefault="00940027">
            <w:pPr>
              <w:pStyle w:val="OtherTableBody"/>
            </w:pPr>
            <w:r>
              <w:t>CX</w:t>
            </w:r>
          </w:p>
        </w:tc>
        <w:tc>
          <w:tcPr>
            <w:tcW w:w="700" w:type="dxa"/>
          </w:tcPr>
          <w:p w14:paraId="2E54B3E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285DAB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425653E" w14:textId="77777777" w:rsidR="00940027" w:rsidRDefault="00940027">
            <w:pPr>
              <w:pStyle w:val="OtherTableBody"/>
            </w:pPr>
            <w:r>
              <w:t>3.4.9.5</w:t>
            </w:r>
          </w:p>
        </w:tc>
      </w:tr>
      <w:tr w:rsidR="00940027" w14:paraId="447B283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4319089" w14:textId="77777777" w:rsidR="00940027" w:rsidRDefault="00940027">
            <w:pPr>
              <w:pStyle w:val="OtherTableBody"/>
            </w:pPr>
            <w:r>
              <w:t>Priority</w:t>
            </w:r>
          </w:p>
        </w:tc>
        <w:tc>
          <w:tcPr>
            <w:tcW w:w="800" w:type="dxa"/>
          </w:tcPr>
          <w:p w14:paraId="0C82BEA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01635</w:t>
            </w:r>
          </w:p>
        </w:tc>
        <w:tc>
          <w:tcPr>
            <w:tcW w:w="600" w:type="dxa"/>
          </w:tcPr>
          <w:p w14:paraId="0ED8A8D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TQ1</w:t>
            </w:r>
          </w:p>
        </w:tc>
        <w:tc>
          <w:tcPr>
            <w:tcW w:w="700" w:type="dxa"/>
          </w:tcPr>
          <w:p w14:paraId="28D2255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9</w:t>
            </w:r>
          </w:p>
        </w:tc>
        <w:tc>
          <w:tcPr>
            <w:tcW w:w="600" w:type="dxa"/>
          </w:tcPr>
          <w:p w14:paraId="20EF16E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F4F754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CWE</w:t>
            </w:r>
          </w:p>
        </w:tc>
        <w:tc>
          <w:tcPr>
            <w:tcW w:w="700" w:type="dxa"/>
          </w:tcPr>
          <w:p w14:paraId="76526C2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530BBB5B" w14:textId="77777777" w:rsidR="00940027" w:rsidRDefault="00940027">
            <w:pPr>
              <w:pStyle w:val="OtherTableBody"/>
              <w:jc w:val="center"/>
            </w:pPr>
            <w:r>
              <w:t>0485</w:t>
            </w:r>
          </w:p>
        </w:tc>
        <w:tc>
          <w:tcPr>
            <w:tcW w:w="942" w:type="dxa"/>
          </w:tcPr>
          <w:p w14:paraId="041F6BE7" w14:textId="77777777" w:rsidR="00940027" w:rsidRDefault="00940027">
            <w:pPr>
              <w:pStyle w:val="OtherTableBody"/>
            </w:pPr>
            <w:r>
              <w:t>4.5.4.9</w:t>
            </w:r>
          </w:p>
        </w:tc>
      </w:tr>
      <w:tr w:rsidR="00940027" w14:paraId="2A22452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3C31276" w14:textId="77777777" w:rsidR="00940027" w:rsidRDefault="00940027">
            <w:pPr>
              <w:pStyle w:val="OtherTableBody"/>
            </w:pPr>
            <w:r>
              <w:t>Priority _ OBR</w:t>
            </w:r>
          </w:p>
        </w:tc>
        <w:tc>
          <w:tcPr>
            <w:tcW w:w="800" w:type="dxa"/>
          </w:tcPr>
          <w:p w14:paraId="2DA80718" w14:textId="77777777" w:rsidR="00940027" w:rsidRDefault="00940027">
            <w:pPr>
              <w:pStyle w:val="OtherTableBody"/>
              <w:jc w:val="center"/>
            </w:pPr>
            <w:r>
              <w:t>00239</w:t>
            </w:r>
          </w:p>
        </w:tc>
        <w:tc>
          <w:tcPr>
            <w:tcW w:w="600" w:type="dxa"/>
          </w:tcPr>
          <w:p w14:paraId="2224EF79" w14:textId="77777777" w:rsidR="00940027" w:rsidRDefault="00940027">
            <w:pPr>
              <w:pStyle w:val="OtherTableBody"/>
              <w:jc w:val="center"/>
            </w:pPr>
            <w:r>
              <w:t>OBR</w:t>
            </w:r>
          </w:p>
        </w:tc>
        <w:tc>
          <w:tcPr>
            <w:tcW w:w="700" w:type="dxa"/>
          </w:tcPr>
          <w:p w14:paraId="7E03C0EE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710D71B4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2BD00159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65D0900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D31DDB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D149844" w14:textId="77777777" w:rsidR="00940027" w:rsidRDefault="00940027">
            <w:pPr>
              <w:pStyle w:val="OtherTableBody"/>
            </w:pPr>
            <w:r>
              <w:t>4.5.3.5</w:t>
            </w:r>
          </w:p>
        </w:tc>
      </w:tr>
      <w:tr w:rsidR="00940027" w14:paraId="6567B21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FC43BA3" w14:textId="77777777" w:rsidR="00940027" w:rsidRDefault="00940027">
            <w:pPr>
              <w:pStyle w:val="OtherTableBody"/>
            </w:pPr>
            <w:r>
              <w:t>Priority-ARQ</w:t>
            </w:r>
          </w:p>
        </w:tc>
        <w:tc>
          <w:tcPr>
            <w:tcW w:w="800" w:type="dxa"/>
          </w:tcPr>
          <w:p w14:paraId="2630E530" w14:textId="77777777" w:rsidR="00940027" w:rsidRDefault="00940027">
            <w:pPr>
              <w:pStyle w:val="OtherTableBody"/>
              <w:jc w:val="center"/>
            </w:pPr>
            <w:r>
              <w:t>00871</w:t>
            </w:r>
          </w:p>
        </w:tc>
        <w:tc>
          <w:tcPr>
            <w:tcW w:w="600" w:type="dxa"/>
          </w:tcPr>
          <w:p w14:paraId="3CD5176A" w14:textId="77777777" w:rsidR="00940027" w:rsidRDefault="00940027">
            <w:pPr>
              <w:pStyle w:val="OtherTableBody"/>
              <w:jc w:val="center"/>
            </w:pPr>
            <w:r>
              <w:t>ARQ</w:t>
            </w:r>
          </w:p>
        </w:tc>
        <w:tc>
          <w:tcPr>
            <w:tcW w:w="700" w:type="dxa"/>
          </w:tcPr>
          <w:p w14:paraId="55F00118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7366C969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4949BD3A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2CED2C1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1C250C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6A14F30" w14:textId="77777777" w:rsidR="00940027" w:rsidRDefault="00940027">
            <w:pPr>
              <w:pStyle w:val="OtherTableBody"/>
            </w:pPr>
            <w:r>
              <w:t>10.6.1.12</w:t>
            </w:r>
          </w:p>
        </w:tc>
      </w:tr>
      <w:tr w:rsidR="00940027" w14:paraId="218A78D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626F08B" w14:textId="77777777" w:rsidR="00940027" w:rsidRDefault="00940027">
            <w:pPr>
              <w:pStyle w:val="OtherTableBody"/>
            </w:pPr>
            <w:r>
              <w:t>Privileges</w:t>
            </w:r>
          </w:p>
        </w:tc>
        <w:tc>
          <w:tcPr>
            <w:tcW w:w="800" w:type="dxa"/>
          </w:tcPr>
          <w:p w14:paraId="2EE6F171" w14:textId="77777777" w:rsidR="00940027" w:rsidRDefault="00940027">
            <w:pPr>
              <w:pStyle w:val="OtherTableBody"/>
              <w:jc w:val="center"/>
            </w:pPr>
            <w:r>
              <w:t>00691</w:t>
            </w:r>
          </w:p>
        </w:tc>
        <w:tc>
          <w:tcPr>
            <w:tcW w:w="600" w:type="dxa"/>
          </w:tcPr>
          <w:p w14:paraId="6CC959EF" w14:textId="77777777" w:rsidR="00940027" w:rsidRDefault="00940027">
            <w:pPr>
              <w:pStyle w:val="OtherTableBody"/>
              <w:jc w:val="center"/>
            </w:pPr>
            <w:r>
              <w:t>PRA</w:t>
            </w:r>
          </w:p>
        </w:tc>
        <w:tc>
          <w:tcPr>
            <w:tcW w:w="700" w:type="dxa"/>
          </w:tcPr>
          <w:p w14:paraId="038C1685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3048A6FD" w14:textId="77777777" w:rsidR="00940027" w:rsidRDefault="00940027">
            <w:pPr>
              <w:pStyle w:val="OtherTableBody"/>
            </w:pPr>
            <w:r>
              <w:t>770</w:t>
            </w:r>
          </w:p>
        </w:tc>
        <w:tc>
          <w:tcPr>
            <w:tcW w:w="600" w:type="dxa"/>
          </w:tcPr>
          <w:p w14:paraId="6E3AF400" w14:textId="77777777" w:rsidR="00940027" w:rsidRDefault="00940027">
            <w:pPr>
              <w:pStyle w:val="OtherTableBody"/>
            </w:pPr>
            <w:r>
              <w:t>PIP</w:t>
            </w:r>
          </w:p>
        </w:tc>
        <w:tc>
          <w:tcPr>
            <w:tcW w:w="700" w:type="dxa"/>
          </w:tcPr>
          <w:p w14:paraId="66AF97C3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795E061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71D13B9" w14:textId="77777777" w:rsidR="00940027" w:rsidRDefault="00940027">
            <w:pPr>
              <w:pStyle w:val="OtherTableBody"/>
            </w:pPr>
            <w:r>
              <w:t>15.4.6.7</w:t>
            </w:r>
          </w:p>
        </w:tc>
      </w:tr>
      <w:tr w:rsidR="00940027" w14:paraId="28332DA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84AF219" w14:textId="77777777" w:rsidR="00940027" w:rsidRDefault="00940027">
            <w:pPr>
              <w:pStyle w:val="OtherTableBody"/>
            </w:pPr>
            <w:r>
              <w:t>Probability</w:t>
            </w:r>
          </w:p>
        </w:tc>
        <w:tc>
          <w:tcPr>
            <w:tcW w:w="800" w:type="dxa"/>
          </w:tcPr>
          <w:p w14:paraId="4E369E0B" w14:textId="77777777" w:rsidR="00940027" w:rsidRDefault="00940027">
            <w:pPr>
              <w:pStyle w:val="OtherTableBody"/>
              <w:jc w:val="center"/>
            </w:pPr>
            <w:r>
              <w:t>00577</w:t>
            </w:r>
          </w:p>
        </w:tc>
        <w:tc>
          <w:tcPr>
            <w:tcW w:w="600" w:type="dxa"/>
          </w:tcPr>
          <w:p w14:paraId="2059FA98" w14:textId="77777777" w:rsidR="00940027" w:rsidRDefault="00940027">
            <w:pPr>
              <w:pStyle w:val="OtherTableBody"/>
              <w:jc w:val="center"/>
            </w:pPr>
            <w:r>
              <w:t>OBX</w:t>
            </w:r>
          </w:p>
        </w:tc>
        <w:tc>
          <w:tcPr>
            <w:tcW w:w="700" w:type="dxa"/>
          </w:tcPr>
          <w:p w14:paraId="36EF5097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15F3939D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3C72B0F2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16FB15A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979493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CFA44ED" w14:textId="77777777" w:rsidR="00940027" w:rsidRDefault="00940027">
            <w:pPr>
              <w:pStyle w:val="OtherTableBody"/>
            </w:pPr>
            <w:r>
              <w:t>7.4.2.9</w:t>
            </w:r>
          </w:p>
        </w:tc>
      </w:tr>
      <w:tr w:rsidR="00940027" w14:paraId="562EE70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E6B8615" w14:textId="77777777" w:rsidR="00940027" w:rsidRDefault="00940027">
            <w:pPr>
              <w:pStyle w:val="OtherTableBody"/>
            </w:pPr>
            <w:r>
              <w:t>Probability of Problem (0-1)</w:t>
            </w:r>
          </w:p>
        </w:tc>
        <w:tc>
          <w:tcPr>
            <w:tcW w:w="800" w:type="dxa"/>
          </w:tcPr>
          <w:p w14:paraId="0E03BDB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00855</w:t>
            </w:r>
          </w:p>
        </w:tc>
        <w:tc>
          <w:tcPr>
            <w:tcW w:w="600" w:type="dxa"/>
          </w:tcPr>
          <w:p w14:paraId="40926A3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PRB</w:t>
            </w:r>
          </w:p>
        </w:tc>
        <w:tc>
          <w:tcPr>
            <w:tcW w:w="700" w:type="dxa"/>
          </w:tcPr>
          <w:p w14:paraId="4C011A5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20</w:t>
            </w:r>
          </w:p>
        </w:tc>
        <w:tc>
          <w:tcPr>
            <w:tcW w:w="600" w:type="dxa"/>
          </w:tcPr>
          <w:p w14:paraId="615D5AF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  <w:tc>
          <w:tcPr>
            <w:tcW w:w="600" w:type="dxa"/>
          </w:tcPr>
          <w:p w14:paraId="5576C4B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NM</w:t>
            </w:r>
          </w:p>
        </w:tc>
        <w:tc>
          <w:tcPr>
            <w:tcW w:w="700" w:type="dxa"/>
          </w:tcPr>
          <w:p w14:paraId="486663C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1B0F5A7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70F049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12.4.2.20</w:t>
            </w:r>
          </w:p>
        </w:tc>
      </w:tr>
      <w:tr w:rsidR="00940027" w14:paraId="5472777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0619B6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Problem Classification</w:t>
            </w:r>
          </w:p>
        </w:tc>
        <w:tc>
          <w:tcPr>
            <w:tcW w:w="800" w:type="dxa"/>
          </w:tcPr>
          <w:p w14:paraId="1B94CB6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00845</w:t>
            </w:r>
          </w:p>
        </w:tc>
        <w:tc>
          <w:tcPr>
            <w:tcW w:w="600" w:type="dxa"/>
          </w:tcPr>
          <w:p w14:paraId="364B7B8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PRB</w:t>
            </w:r>
          </w:p>
        </w:tc>
        <w:tc>
          <w:tcPr>
            <w:tcW w:w="700" w:type="dxa"/>
          </w:tcPr>
          <w:p w14:paraId="08CF508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  <w:tc>
          <w:tcPr>
            <w:tcW w:w="600" w:type="dxa"/>
          </w:tcPr>
          <w:p w14:paraId="1450F40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0AE981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450DAB9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387D3FD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805E016" w14:textId="77777777" w:rsidR="00940027" w:rsidRDefault="00940027">
            <w:pPr>
              <w:pStyle w:val="OtherTableBody"/>
            </w:pPr>
            <w:r>
              <w:t>12.4.2.10</w:t>
            </w:r>
          </w:p>
        </w:tc>
      </w:tr>
      <w:tr w:rsidR="00940027" w14:paraId="079A9D0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65D26E2" w14:textId="77777777" w:rsidR="00940027" w:rsidRDefault="00940027">
            <w:pPr>
              <w:pStyle w:val="OtherTableBody"/>
            </w:pPr>
            <w:r>
              <w:t>Problem Confirmation Status</w:t>
            </w:r>
          </w:p>
        </w:tc>
        <w:tc>
          <w:tcPr>
            <w:tcW w:w="800" w:type="dxa"/>
          </w:tcPr>
          <w:p w14:paraId="7EA9771A" w14:textId="77777777" w:rsidR="00940027" w:rsidRDefault="00940027">
            <w:pPr>
              <w:pStyle w:val="OtherTableBody"/>
              <w:jc w:val="center"/>
            </w:pPr>
            <w:r>
              <w:t>00848</w:t>
            </w:r>
          </w:p>
        </w:tc>
        <w:tc>
          <w:tcPr>
            <w:tcW w:w="600" w:type="dxa"/>
          </w:tcPr>
          <w:p w14:paraId="464B19D4" w14:textId="77777777" w:rsidR="00940027" w:rsidRDefault="00940027">
            <w:pPr>
              <w:pStyle w:val="OtherTableBody"/>
              <w:jc w:val="center"/>
            </w:pPr>
            <w:r>
              <w:t>PRB</w:t>
            </w:r>
          </w:p>
        </w:tc>
        <w:tc>
          <w:tcPr>
            <w:tcW w:w="700" w:type="dxa"/>
          </w:tcPr>
          <w:p w14:paraId="4A2ABDBF" w14:textId="77777777" w:rsidR="00940027" w:rsidRDefault="00940027">
            <w:pPr>
              <w:pStyle w:val="OtherTableBody"/>
            </w:pPr>
            <w:r>
              <w:t>13</w:t>
            </w:r>
          </w:p>
        </w:tc>
        <w:tc>
          <w:tcPr>
            <w:tcW w:w="600" w:type="dxa"/>
          </w:tcPr>
          <w:p w14:paraId="64BE1928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6BD80C63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5A6031A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75D4E3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18DCA67" w14:textId="77777777" w:rsidR="00940027" w:rsidRDefault="00940027">
            <w:pPr>
              <w:pStyle w:val="OtherTableBody"/>
            </w:pPr>
            <w:r>
              <w:t>12.4.2.13</w:t>
            </w:r>
          </w:p>
        </w:tc>
      </w:tr>
      <w:tr w:rsidR="00940027" w14:paraId="10B71FB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186AD38" w14:textId="77777777" w:rsidR="00940027" w:rsidRDefault="00940027">
            <w:pPr>
              <w:pStyle w:val="OtherTableBody"/>
            </w:pPr>
            <w:r>
              <w:t>Problem Date of Onset</w:t>
            </w:r>
          </w:p>
        </w:tc>
        <w:tc>
          <w:tcPr>
            <w:tcW w:w="800" w:type="dxa"/>
          </w:tcPr>
          <w:p w14:paraId="36B02678" w14:textId="77777777" w:rsidR="00940027" w:rsidRDefault="00940027">
            <w:pPr>
              <w:pStyle w:val="OtherTableBody"/>
              <w:jc w:val="center"/>
            </w:pPr>
            <w:r>
              <w:t>00851</w:t>
            </w:r>
          </w:p>
        </w:tc>
        <w:tc>
          <w:tcPr>
            <w:tcW w:w="600" w:type="dxa"/>
          </w:tcPr>
          <w:p w14:paraId="1EC09D5E" w14:textId="77777777" w:rsidR="00940027" w:rsidRDefault="00940027">
            <w:pPr>
              <w:pStyle w:val="OtherTableBody"/>
              <w:jc w:val="center"/>
            </w:pPr>
            <w:r>
              <w:t>PRB</w:t>
            </w:r>
          </w:p>
        </w:tc>
        <w:tc>
          <w:tcPr>
            <w:tcW w:w="700" w:type="dxa"/>
          </w:tcPr>
          <w:p w14:paraId="5E61D578" w14:textId="77777777" w:rsidR="00940027" w:rsidRDefault="00940027">
            <w:pPr>
              <w:pStyle w:val="OtherTableBody"/>
            </w:pPr>
            <w:r>
              <w:t>16</w:t>
            </w:r>
          </w:p>
        </w:tc>
        <w:tc>
          <w:tcPr>
            <w:tcW w:w="600" w:type="dxa"/>
          </w:tcPr>
          <w:p w14:paraId="6A4750E1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4CF6C458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31D7406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9CF9B5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C876194" w14:textId="77777777" w:rsidR="00940027" w:rsidRDefault="00940027">
            <w:pPr>
              <w:pStyle w:val="OtherTableBody"/>
            </w:pPr>
            <w:r>
              <w:t>12.4.2.16</w:t>
            </w:r>
          </w:p>
        </w:tc>
      </w:tr>
      <w:tr w:rsidR="00940027" w14:paraId="6046806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C497F9B" w14:textId="77777777" w:rsidR="00940027" w:rsidRDefault="00940027">
            <w:pPr>
              <w:pStyle w:val="OtherTableBody"/>
            </w:pPr>
            <w:r>
              <w:t>Problem Established Date/Time</w:t>
            </w:r>
          </w:p>
        </w:tc>
        <w:tc>
          <w:tcPr>
            <w:tcW w:w="800" w:type="dxa"/>
          </w:tcPr>
          <w:p w14:paraId="0AB1575F" w14:textId="77777777" w:rsidR="00940027" w:rsidRDefault="00940027">
            <w:pPr>
              <w:pStyle w:val="OtherTableBody"/>
              <w:jc w:val="center"/>
            </w:pPr>
            <w:r>
              <w:t>00842</w:t>
            </w:r>
          </w:p>
        </w:tc>
        <w:tc>
          <w:tcPr>
            <w:tcW w:w="600" w:type="dxa"/>
          </w:tcPr>
          <w:p w14:paraId="507186DE" w14:textId="77777777" w:rsidR="00940027" w:rsidRDefault="00940027">
            <w:pPr>
              <w:pStyle w:val="OtherTableBody"/>
              <w:jc w:val="center"/>
            </w:pPr>
            <w:r>
              <w:t>PRB</w:t>
            </w:r>
          </w:p>
        </w:tc>
        <w:tc>
          <w:tcPr>
            <w:tcW w:w="700" w:type="dxa"/>
          </w:tcPr>
          <w:p w14:paraId="2E4FC4B2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4539B688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521C5F63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25844CF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F890D5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7D2E276" w14:textId="77777777" w:rsidR="00940027" w:rsidRDefault="00940027">
            <w:pPr>
              <w:pStyle w:val="OtherTableBody"/>
            </w:pPr>
            <w:r>
              <w:t>12.4.2.7</w:t>
            </w:r>
          </w:p>
        </w:tc>
      </w:tr>
      <w:tr w:rsidR="00940027" w14:paraId="42A8994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BB846A9" w14:textId="77777777" w:rsidR="00940027" w:rsidRDefault="00940027">
            <w:pPr>
              <w:pStyle w:val="OtherTableBody"/>
            </w:pPr>
            <w:r>
              <w:t>Problem ID</w:t>
            </w:r>
          </w:p>
        </w:tc>
        <w:tc>
          <w:tcPr>
            <w:tcW w:w="800" w:type="dxa"/>
          </w:tcPr>
          <w:p w14:paraId="377B7C10" w14:textId="77777777" w:rsidR="00940027" w:rsidRDefault="00940027">
            <w:pPr>
              <w:pStyle w:val="OtherTableBody"/>
              <w:jc w:val="center"/>
            </w:pPr>
            <w:r>
              <w:t>00838</w:t>
            </w:r>
          </w:p>
        </w:tc>
        <w:tc>
          <w:tcPr>
            <w:tcW w:w="600" w:type="dxa"/>
          </w:tcPr>
          <w:p w14:paraId="17535445" w14:textId="77777777" w:rsidR="00940027" w:rsidRDefault="00940027">
            <w:pPr>
              <w:pStyle w:val="OtherTableBody"/>
              <w:jc w:val="center"/>
            </w:pPr>
            <w:r>
              <w:t>PRB</w:t>
            </w:r>
          </w:p>
        </w:tc>
        <w:tc>
          <w:tcPr>
            <w:tcW w:w="700" w:type="dxa"/>
          </w:tcPr>
          <w:p w14:paraId="72D4A877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634FCF6B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07D5352F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1966027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979B0D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C826D51" w14:textId="77777777" w:rsidR="00940027" w:rsidRDefault="00940027">
            <w:pPr>
              <w:pStyle w:val="OtherTableBody"/>
            </w:pPr>
            <w:r>
              <w:t>12.4.2.3</w:t>
            </w:r>
          </w:p>
        </w:tc>
      </w:tr>
      <w:tr w:rsidR="00940027" w14:paraId="2ED160F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90C7B33" w14:textId="77777777" w:rsidR="00940027" w:rsidRDefault="00940027">
            <w:pPr>
              <w:pStyle w:val="OtherTableBody"/>
            </w:pPr>
            <w:r>
              <w:t>Problem Instance ID</w:t>
            </w:r>
          </w:p>
        </w:tc>
        <w:tc>
          <w:tcPr>
            <w:tcW w:w="800" w:type="dxa"/>
          </w:tcPr>
          <w:p w14:paraId="4EDF47E4" w14:textId="77777777" w:rsidR="00940027" w:rsidRDefault="00940027">
            <w:pPr>
              <w:pStyle w:val="OtherTableBody"/>
              <w:jc w:val="center"/>
            </w:pPr>
            <w:r>
              <w:t>00839</w:t>
            </w:r>
          </w:p>
        </w:tc>
        <w:tc>
          <w:tcPr>
            <w:tcW w:w="600" w:type="dxa"/>
          </w:tcPr>
          <w:p w14:paraId="66D5D309" w14:textId="77777777" w:rsidR="00940027" w:rsidRDefault="00940027">
            <w:pPr>
              <w:pStyle w:val="OtherTableBody"/>
              <w:jc w:val="center"/>
            </w:pPr>
            <w:r>
              <w:t>PRB</w:t>
            </w:r>
          </w:p>
        </w:tc>
        <w:tc>
          <w:tcPr>
            <w:tcW w:w="700" w:type="dxa"/>
          </w:tcPr>
          <w:p w14:paraId="340DFEF9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17FB7638" w14:textId="77777777" w:rsidR="00940027" w:rsidRDefault="00940027">
            <w:pPr>
              <w:pStyle w:val="OtherTableBody"/>
            </w:pPr>
            <w:r>
              <w:t>60</w:t>
            </w:r>
          </w:p>
        </w:tc>
        <w:tc>
          <w:tcPr>
            <w:tcW w:w="600" w:type="dxa"/>
          </w:tcPr>
          <w:p w14:paraId="24F2FB11" w14:textId="77777777" w:rsidR="00940027" w:rsidRDefault="00940027">
            <w:pPr>
              <w:pStyle w:val="OtherTableBody"/>
            </w:pPr>
            <w:r>
              <w:t>EI</w:t>
            </w:r>
          </w:p>
        </w:tc>
        <w:tc>
          <w:tcPr>
            <w:tcW w:w="700" w:type="dxa"/>
          </w:tcPr>
          <w:p w14:paraId="189681E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1028D1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9EC06E5" w14:textId="77777777" w:rsidR="00940027" w:rsidRDefault="00940027">
            <w:pPr>
              <w:pStyle w:val="OtherTableBody"/>
            </w:pPr>
            <w:r>
              <w:t>12.4.2.4</w:t>
            </w:r>
          </w:p>
        </w:tc>
      </w:tr>
      <w:tr w:rsidR="00940027" w14:paraId="4EB2EE9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1820BDF" w14:textId="77777777" w:rsidR="00940027" w:rsidRDefault="00940027">
            <w:pPr>
              <w:pStyle w:val="OtherTableBody"/>
            </w:pPr>
            <w:r>
              <w:t>Problem Life Cycle Status</w:t>
            </w:r>
          </w:p>
        </w:tc>
        <w:tc>
          <w:tcPr>
            <w:tcW w:w="800" w:type="dxa"/>
          </w:tcPr>
          <w:p w14:paraId="650E3490" w14:textId="77777777" w:rsidR="00940027" w:rsidRDefault="00940027">
            <w:pPr>
              <w:pStyle w:val="OtherTableBody"/>
              <w:jc w:val="center"/>
            </w:pPr>
            <w:r>
              <w:t>00849</w:t>
            </w:r>
          </w:p>
        </w:tc>
        <w:tc>
          <w:tcPr>
            <w:tcW w:w="600" w:type="dxa"/>
          </w:tcPr>
          <w:p w14:paraId="6D036E3F" w14:textId="77777777" w:rsidR="00940027" w:rsidRDefault="00940027">
            <w:pPr>
              <w:pStyle w:val="OtherTableBody"/>
              <w:jc w:val="center"/>
            </w:pPr>
            <w:r>
              <w:t>PRB</w:t>
            </w:r>
          </w:p>
        </w:tc>
        <w:tc>
          <w:tcPr>
            <w:tcW w:w="700" w:type="dxa"/>
          </w:tcPr>
          <w:p w14:paraId="37A96358" w14:textId="77777777" w:rsidR="00940027" w:rsidRDefault="00940027">
            <w:pPr>
              <w:pStyle w:val="OtherTableBody"/>
            </w:pPr>
            <w:r>
              <w:t>14</w:t>
            </w:r>
          </w:p>
        </w:tc>
        <w:tc>
          <w:tcPr>
            <w:tcW w:w="600" w:type="dxa"/>
          </w:tcPr>
          <w:p w14:paraId="7854F591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6E5DAA44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1A59F6C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85DF94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831EF38" w14:textId="77777777" w:rsidR="00940027" w:rsidRDefault="00940027">
            <w:pPr>
              <w:pStyle w:val="OtherTableBody"/>
            </w:pPr>
            <w:r>
              <w:t>12.4.2.14</w:t>
            </w:r>
          </w:p>
        </w:tc>
      </w:tr>
      <w:tr w:rsidR="00940027" w14:paraId="2BA2534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177057F" w14:textId="77777777" w:rsidR="00940027" w:rsidRDefault="00940027">
            <w:pPr>
              <w:pStyle w:val="OtherTableBody"/>
            </w:pPr>
            <w:r>
              <w:t>Problem Life Cycle Status Date/Time</w:t>
            </w:r>
          </w:p>
        </w:tc>
        <w:tc>
          <w:tcPr>
            <w:tcW w:w="800" w:type="dxa"/>
          </w:tcPr>
          <w:p w14:paraId="0E1AA44B" w14:textId="77777777" w:rsidR="00940027" w:rsidRDefault="00940027">
            <w:pPr>
              <w:pStyle w:val="OtherTableBody"/>
              <w:jc w:val="center"/>
            </w:pPr>
            <w:r>
              <w:t>00850</w:t>
            </w:r>
          </w:p>
        </w:tc>
        <w:tc>
          <w:tcPr>
            <w:tcW w:w="600" w:type="dxa"/>
          </w:tcPr>
          <w:p w14:paraId="2F1D8BD7" w14:textId="77777777" w:rsidR="00940027" w:rsidRDefault="00940027">
            <w:pPr>
              <w:pStyle w:val="OtherTableBody"/>
              <w:jc w:val="center"/>
            </w:pPr>
            <w:r>
              <w:t>PRB</w:t>
            </w:r>
          </w:p>
        </w:tc>
        <w:tc>
          <w:tcPr>
            <w:tcW w:w="700" w:type="dxa"/>
          </w:tcPr>
          <w:p w14:paraId="1B8A9298" w14:textId="77777777" w:rsidR="00940027" w:rsidRDefault="00940027">
            <w:pPr>
              <w:pStyle w:val="OtherTableBody"/>
            </w:pPr>
            <w:r>
              <w:t>15</w:t>
            </w:r>
          </w:p>
        </w:tc>
        <w:tc>
          <w:tcPr>
            <w:tcW w:w="600" w:type="dxa"/>
          </w:tcPr>
          <w:p w14:paraId="2E26A2BE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1B3E1E7B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392404C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5D8846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E5B9CFC" w14:textId="77777777" w:rsidR="00940027" w:rsidRDefault="00940027">
            <w:pPr>
              <w:pStyle w:val="OtherTableBody"/>
            </w:pPr>
            <w:r>
              <w:t>12.4.2.15</w:t>
            </w:r>
          </w:p>
        </w:tc>
      </w:tr>
      <w:tr w:rsidR="00940027" w14:paraId="5C1E424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D619B92" w14:textId="77777777" w:rsidR="00940027" w:rsidRDefault="00940027">
            <w:pPr>
              <w:pStyle w:val="OtherTableBody"/>
            </w:pPr>
            <w:r>
              <w:t>Problem List Priority</w:t>
            </w:r>
          </w:p>
        </w:tc>
        <w:tc>
          <w:tcPr>
            <w:tcW w:w="800" w:type="dxa"/>
          </w:tcPr>
          <w:p w14:paraId="7499DC2B" w14:textId="77777777" w:rsidR="00940027" w:rsidRDefault="00940027">
            <w:pPr>
              <w:pStyle w:val="OtherTableBody"/>
              <w:jc w:val="center"/>
              <w:rPr>
                <w:lang w:val="de-DE"/>
              </w:rPr>
            </w:pPr>
            <w:r>
              <w:rPr>
                <w:lang w:val="de-DE"/>
              </w:rPr>
              <w:t>00841</w:t>
            </w:r>
          </w:p>
        </w:tc>
        <w:tc>
          <w:tcPr>
            <w:tcW w:w="600" w:type="dxa"/>
          </w:tcPr>
          <w:p w14:paraId="4DA05D4C" w14:textId="77777777" w:rsidR="00940027" w:rsidRDefault="00940027">
            <w:pPr>
              <w:pStyle w:val="OtherTableBody"/>
              <w:jc w:val="center"/>
              <w:rPr>
                <w:lang w:val="de-DE"/>
              </w:rPr>
            </w:pPr>
            <w:r>
              <w:rPr>
                <w:lang w:val="de-DE"/>
              </w:rPr>
              <w:t>PRB</w:t>
            </w:r>
          </w:p>
        </w:tc>
        <w:tc>
          <w:tcPr>
            <w:tcW w:w="700" w:type="dxa"/>
          </w:tcPr>
          <w:p w14:paraId="1C281A3B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6</w:t>
            </w:r>
          </w:p>
        </w:tc>
        <w:tc>
          <w:tcPr>
            <w:tcW w:w="600" w:type="dxa"/>
          </w:tcPr>
          <w:p w14:paraId="4983194F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60</w:t>
            </w:r>
          </w:p>
        </w:tc>
        <w:tc>
          <w:tcPr>
            <w:tcW w:w="600" w:type="dxa"/>
          </w:tcPr>
          <w:p w14:paraId="456EB74D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NM</w:t>
            </w:r>
          </w:p>
        </w:tc>
        <w:tc>
          <w:tcPr>
            <w:tcW w:w="700" w:type="dxa"/>
          </w:tcPr>
          <w:p w14:paraId="437AE960" w14:textId="77777777" w:rsidR="00940027" w:rsidRDefault="00940027">
            <w:pPr>
              <w:pStyle w:val="OtherTableBody"/>
              <w:jc w:val="center"/>
              <w:rPr>
                <w:lang w:val="de-DE"/>
              </w:rPr>
            </w:pPr>
          </w:p>
        </w:tc>
        <w:tc>
          <w:tcPr>
            <w:tcW w:w="700" w:type="dxa"/>
          </w:tcPr>
          <w:p w14:paraId="5D57F0FF" w14:textId="77777777" w:rsidR="00940027" w:rsidRDefault="00940027">
            <w:pPr>
              <w:pStyle w:val="OtherTableBody"/>
              <w:jc w:val="center"/>
              <w:rPr>
                <w:lang w:val="de-DE"/>
              </w:rPr>
            </w:pPr>
          </w:p>
        </w:tc>
        <w:tc>
          <w:tcPr>
            <w:tcW w:w="942" w:type="dxa"/>
          </w:tcPr>
          <w:p w14:paraId="11C560C6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12.4.2.6</w:t>
            </w:r>
          </w:p>
        </w:tc>
      </w:tr>
      <w:tr w:rsidR="00940027" w14:paraId="2A9A3AB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FE0858B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Problem Management Discipline</w:t>
            </w:r>
          </w:p>
        </w:tc>
        <w:tc>
          <w:tcPr>
            <w:tcW w:w="800" w:type="dxa"/>
          </w:tcPr>
          <w:p w14:paraId="336FD56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00846</w:t>
            </w:r>
          </w:p>
        </w:tc>
        <w:tc>
          <w:tcPr>
            <w:tcW w:w="600" w:type="dxa"/>
          </w:tcPr>
          <w:p w14:paraId="6459A05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PRB</w:t>
            </w:r>
          </w:p>
        </w:tc>
        <w:tc>
          <w:tcPr>
            <w:tcW w:w="700" w:type="dxa"/>
          </w:tcPr>
          <w:p w14:paraId="5D68E2A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11</w:t>
            </w:r>
          </w:p>
        </w:tc>
        <w:tc>
          <w:tcPr>
            <w:tcW w:w="600" w:type="dxa"/>
          </w:tcPr>
          <w:p w14:paraId="1BCAF6B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4683F4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3E50240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2382812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60A16485" w14:textId="77777777" w:rsidR="00940027" w:rsidRDefault="00940027">
            <w:pPr>
              <w:pStyle w:val="OtherTableBody"/>
            </w:pPr>
            <w:r>
              <w:t>12.4.2.11</w:t>
            </w:r>
          </w:p>
        </w:tc>
      </w:tr>
      <w:tr w:rsidR="00940027" w14:paraId="333856B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9CBC76F" w14:textId="77777777" w:rsidR="00940027" w:rsidRDefault="00940027">
            <w:pPr>
              <w:pStyle w:val="OtherTableBody"/>
            </w:pPr>
            <w:r>
              <w:t>Problem Onset Text</w:t>
            </w:r>
          </w:p>
        </w:tc>
        <w:tc>
          <w:tcPr>
            <w:tcW w:w="800" w:type="dxa"/>
          </w:tcPr>
          <w:p w14:paraId="19AEF3AC" w14:textId="77777777" w:rsidR="00940027" w:rsidRDefault="00940027">
            <w:pPr>
              <w:pStyle w:val="OtherTableBody"/>
              <w:jc w:val="center"/>
            </w:pPr>
            <w:r>
              <w:t>00852</w:t>
            </w:r>
          </w:p>
        </w:tc>
        <w:tc>
          <w:tcPr>
            <w:tcW w:w="600" w:type="dxa"/>
          </w:tcPr>
          <w:p w14:paraId="67C6DB2F" w14:textId="77777777" w:rsidR="00940027" w:rsidRDefault="00940027">
            <w:pPr>
              <w:pStyle w:val="OtherTableBody"/>
              <w:jc w:val="center"/>
            </w:pPr>
            <w:r>
              <w:t>PRB</w:t>
            </w:r>
          </w:p>
        </w:tc>
        <w:tc>
          <w:tcPr>
            <w:tcW w:w="700" w:type="dxa"/>
          </w:tcPr>
          <w:p w14:paraId="52D381C6" w14:textId="77777777" w:rsidR="00940027" w:rsidRDefault="00940027">
            <w:pPr>
              <w:pStyle w:val="OtherTableBody"/>
            </w:pPr>
            <w:r>
              <w:t>17</w:t>
            </w:r>
          </w:p>
        </w:tc>
        <w:tc>
          <w:tcPr>
            <w:tcW w:w="600" w:type="dxa"/>
          </w:tcPr>
          <w:p w14:paraId="172671C2" w14:textId="77777777" w:rsidR="00940027" w:rsidRDefault="00940027">
            <w:pPr>
              <w:pStyle w:val="OtherTableBody"/>
            </w:pPr>
            <w:r>
              <w:t>80</w:t>
            </w:r>
          </w:p>
        </w:tc>
        <w:tc>
          <w:tcPr>
            <w:tcW w:w="600" w:type="dxa"/>
          </w:tcPr>
          <w:p w14:paraId="38E6D760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0AE144B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F14B9F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9307654" w14:textId="77777777" w:rsidR="00940027" w:rsidRDefault="00940027">
            <w:pPr>
              <w:pStyle w:val="OtherTableBody"/>
            </w:pPr>
            <w:r>
              <w:t>12.4.2.17</w:t>
            </w:r>
          </w:p>
        </w:tc>
      </w:tr>
      <w:tr w:rsidR="00940027" w14:paraId="3F68988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364BC40" w14:textId="77777777" w:rsidR="00940027" w:rsidRDefault="00940027">
            <w:pPr>
              <w:pStyle w:val="OtherTableBody"/>
            </w:pPr>
            <w:r>
              <w:t>Problem Persistence</w:t>
            </w:r>
          </w:p>
        </w:tc>
        <w:tc>
          <w:tcPr>
            <w:tcW w:w="800" w:type="dxa"/>
          </w:tcPr>
          <w:p w14:paraId="1A96951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00847</w:t>
            </w:r>
          </w:p>
        </w:tc>
        <w:tc>
          <w:tcPr>
            <w:tcW w:w="600" w:type="dxa"/>
          </w:tcPr>
          <w:p w14:paraId="1DE1F21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PRB</w:t>
            </w:r>
          </w:p>
        </w:tc>
        <w:tc>
          <w:tcPr>
            <w:tcW w:w="700" w:type="dxa"/>
          </w:tcPr>
          <w:p w14:paraId="00111D5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12</w:t>
            </w:r>
          </w:p>
        </w:tc>
        <w:tc>
          <w:tcPr>
            <w:tcW w:w="600" w:type="dxa"/>
          </w:tcPr>
          <w:p w14:paraId="2B9E98C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E57B06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051864E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13E385A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A8A1C3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12.4.2.12</w:t>
            </w:r>
          </w:p>
        </w:tc>
      </w:tr>
      <w:tr w:rsidR="00940027" w14:paraId="205BA5E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AB0889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Problem Prognosis</w:t>
            </w:r>
          </w:p>
        </w:tc>
        <w:tc>
          <w:tcPr>
            <w:tcW w:w="800" w:type="dxa"/>
          </w:tcPr>
          <w:p w14:paraId="517544B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00857</w:t>
            </w:r>
          </w:p>
        </w:tc>
        <w:tc>
          <w:tcPr>
            <w:tcW w:w="600" w:type="dxa"/>
          </w:tcPr>
          <w:p w14:paraId="1AD96F2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PRB</w:t>
            </w:r>
          </w:p>
        </w:tc>
        <w:tc>
          <w:tcPr>
            <w:tcW w:w="700" w:type="dxa"/>
          </w:tcPr>
          <w:p w14:paraId="228AFD9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22</w:t>
            </w:r>
          </w:p>
        </w:tc>
        <w:tc>
          <w:tcPr>
            <w:tcW w:w="600" w:type="dxa"/>
          </w:tcPr>
          <w:p w14:paraId="4930824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650366A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4E86656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14ED95A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9933B6C" w14:textId="77777777" w:rsidR="00940027" w:rsidRDefault="00940027">
            <w:pPr>
              <w:pStyle w:val="OtherTableBody"/>
            </w:pPr>
            <w:r>
              <w:t>12.4.2.22</w:t>
            </w:r>
          </w:p>
        </w:tc>
      </w:tr>
      <w:tr w:rsidR="00940027" w14:paraId="462581B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6F97380" w14:textId="77777777" w:rsidR="00940027" w:rsidRDefault="00940027">
            <w:pPr>
              <w:pStyle w:val="OtherTableBody"/>
            </w:pPr>
            <w:r>
              <w:t>Problem Ranking</w:t>
            </w:r>
          </w:p>
        </w:tc>
        <w:tc>
          <w:tcPr>
            <w:tcW w:w="800" w:type="dxa"/>
          </w:tcPr>
          <w:p w14:paraId="5AD0DFBF" w14:textId="77777777" w:rsidR="00940027" w:rsidRDefault="00940027">
            <w:pPr>
              <w:pStyle w:val="OtherTableBody"/>
              <w:jc w:val="center"/>
            </w:pPr>
            <w:r>
              <w:t>00853</w:t>
            </w:r>
          </w:p>
        </w:tc>
        <w:tc>
          <w:tcPr>
            <w:tcW w:w="600" w:type="dxa"/>
          </w:tcPr>
          <w:p w14:paraId="1A24921C" w14:textId="77777777" w:rsidR="00940027" w:rsidRDefault="00940027">
            <w:pPr>
              <w:pStyle w:val="OtherTableBody"/>
              <w:jc w:val="center"/>
            </w:pPr>
            <w:r>
              <w:t>PRB</w:t>
            </w:r>
          </w:p>
        </w:tc>
        <w:tc>
          <w:tcPr>
            <w:tcW w:w="700" w:type="dxa"/>
          </w:tcPr>
          <w:p w14:paraId="0805E8FC" w14:textId="77777777" w:rsidR="00940027" w:rsidRDefault="00940027">
            <w:pPr>
              <w:pStyle w:val="OtherTableBody"/>
            </w:pPr>
            <w:r>
              <w:t>18</w:t>
            </w:r>
          </w:p>
        </w:tc>
        <w:tc>
          <w:tcPr>
            <w:tcW w:w="600" w:type="dxa"/>
          </w:tcPr>
          <w:p w14:paraId="65C7B07C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38CA73F1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49CEB7C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A6DDF6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41F7704" w14:textId="77777777" w:rsidR="00940027" w:rsidRDefault="00940027">
            <w:pPr>
              <w:pStyle w:val="OtherTableBody"/>
            </w:pPr>
            <w:r>
              <w:t>12.4.2.18</w:t>
            </w:r>
          </w:p>
        </w:tc>
      </w:tr>
      <w:tr w:rsidR="00940027" w14:paraId="5ED0B9F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7EDF1DE" w14:textId="77777777" w:rsidR="00940027" w:rsidRDefault="00940027">
            <w:pPr>
              <w:pStyle w:val="OtherTableBody"/>
            </w:pPr>
            <w:r>
              <w:t>Procedure Action Code</w:t>
            </w:r>
          </w:p>
        </w:tc>
        <w:tc>
          <w:tcPr>
            <w:tcW w:w="800" w:type="dxa"/>
          </w:tcPr>
          <w:p w14:paraId="6E64A7D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01849</w:t>
            </w:r>
          </w:p>
        </w:tc>
        <w:tc>
          <w:tcPr>
            <w:tcW w:w="600" w:type="dxa"/>
          </w:tcPr>
          <w:p w14:paraId="2686D26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PR1</w:t>
            </w:r>
          </w:p>
        </w:tc>
        <w:tc>
          <w:tcPr>
            <w:tcW w:w="700" w:type="dxa"/>
          </w:tcPr>
          <w:p w14:paraId="1D43367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20</w:t>
            </w:r>
          </w:p>
        </w:tc>
        <w:tc>
          <w:tcPr>
            <w:tcW w:w="600" w:type="dxa"/>
          </w:tcPr>
          <w:p w14:paraId="368CC2F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5120CB8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ID</w:t>
            </w:r>
          </w:p>
        </w:tc>
        <w:tc>
          <w:tcPr>
            <w:tcW w:w="700" w:type="dxa"/>
          </w:tcPr>
          <w:p w14:paraId="722E058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6A96674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0206</w:t>
            </w:r>
          </w:p>
        </w:tc>
        <w:tc>
          <w:tcPr>
            <w:tcW w:w="942" w:type="dxa"/>
          </w:tcPr>
          <w:p w14:paraId="2703FB6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6.5.4.20</w:t>
            </w:r>
          </w:p>
        </w:tc>
      </w:tr>
      <w:tr w:rsidR="00940027" w14:paraId="5A04C23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87B3C3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Procedure Code</w:t>
            </w:r>
          </w:p>
        </w:tc>
        <w:tc>
          <w:tcPr>
            <w:tcW w:w="800" w:type="dxa"/>
          </w:tcPr>
          <w:p w14:paraId="7AC274C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00393</w:t>
            </w:r>
          </w:p>
        </w:tc>
        <w:tc>
          <w:tcPr>
            <w:tcW w:w="600" w:type="dxa"/>
          </w:tcPr>
          <w:p w14:paraId="1107E6B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CDM</w:t>
            </w:r>
          </w:p>
        </w:tc>
        <w:tc>
          <w:tcPr>
            <w:tcW w:w="700" w:type="dxa"/>
          </w:tcPr>
          <w:p w14:paraId="772AD94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</w:t>
            </w:r>
          </w:p>
        </w:tc>
        <w:tc>
          <w:tcPr>
            <w:tcW w:w="600" w:type="dxa"/>
          </w:tcPr>
          <w:p w14:paraId="41DDD6E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68B180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51261E9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3E702A2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0088</w:t>
            </w:r>
          </w:p>
        </w:tc>
        <w:tc>
          <w:tcPr>
            <w:tcW w:w="942" w:type="dxa"/>
          </w:tcPr>
          <w:p w14:paraId="700DBC7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8.10.2.7</w:t>
            </w:r>
          </w:p>
        </w:tc>
      </w:tr>
      <w:tr w:rsidR="00940027" w14:paraId="27454A0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39C1B8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Procedure Code</w:t>
            </w:r>
          </w:p>
        </w:tc>
        <w:tc>
          <w:tcPr>
            <w:tcW w:w="800" w:type="dxa"/>
          </w:tcPr>
          <w:p w14:paraId="16D9494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00393</w:t>
            </w:r>
          </w:p>
        </w:tc>
        <w:tc>
          <w:tcPr>
            <w:tcW w:w="600" w:type="dxa"/>
          </w:tcPr>
          <w:p w14:paraId="28DC57C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FT1</w:t>
            </w:r>
          </w:p>
        </w:tc>
        <w:tc>
          <w:tcPr>
            <w:tcW w:w="700" w:type="dxa"/>
          </w:tcPr>
          <w:p w14:paraId="2820F96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</w:t>
            </w:r>
          </w:p>
        </w:tc>
        <w:tc>
          <w:tcPr>
            <w:tcW w:w="600" w:type="dxa"/>
          </w:tcPr>
          <w:p w14:paraId="140C215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30688A7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359481A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1D3E7A4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0088</w:t>
            </w:r>
          </w:p>
        </w:tc>
        <w:tc>
          <w:tcPr>
            <w:tcW w:w="942" w:type="dxa"/>
          </w:tcPr>
          <w:p w14:paraId="00E689E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6.5.1.25</w:t>
            </w:r>
          </w:p>
        </w:tc>
      </w:tr>
      <w:tr w:rsidR="00940027" w14:paraId="19B0860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835794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Procedure Code</w:t>
            </w:r>
          </w:p>
        </w:tc>
        <w:tc>
          <w:tcPr>
            <w:tcW w:w="800" w:type="dxa"/>
          </w:tcPr>
          <w:p w14:paraId="2679BD5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00393</w:t>
            </w:r>
          </w:p>
        </w:tc>
        <w:tc>
          <w:tcPr>
            <w:tcW w:w="600" w:type="dxa"/>
          </w:tcPr>
          <w:p w14:paraId="2761AB6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PR1</w:t>
            </w:r>
          </w:p>
        </w:tc>
        <w:tc>
          <w:tcPr>
            <w:tcW w:w="700" w:type="dxa"/>
          </w:tcPr>
          <w:p w14:paraId="68FA5D9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67E6062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E8795B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328724C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059AF962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0088</w:t>
            </w:r>
          </w:p>
        </w:tc>
        <w:tc>
          <w:tcPr>
            <w:tcW w:w="942" w:type="dxa"/>
          </w:tcPr>
          <w:p w14:paraId="255DC73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6.5.4.3</w:t>
            </w:r>
          </w:p>
        </w:tc>
      </w:tr>
      <w:tr w:rsidR="00940027" w14:paraId="5F24D4D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412E72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Procedure Code</w:t>
            </w:r>
          </w:p>
        </w:tc>
        <w:tc>
          <w:tcPr>
            <w:tcW w:w="800" w:type="dxa"/>
          </w:tcPr>
          <w:p w14:paraId="043B965F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00393</w:t>
            </w:r>
          </w:p>
        </w:tc>
        <w:tc>
          <w:tcPr>
            <w:tcW w:w="600" w:type="dxa"/>
          </w:tcPr>
          <w:p w14:paraId="7D047900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OBR</w:t>
            </w:r>
          </w:p>
        </w:tc>
        <w:tc>
          <w:tcPr>
            <w:tcW w:w="700" w:type="dxa"/>
          </w:tcPr>
          <w:p w14:paraId="2FA2E19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44</w:t>
            </w:r>
          </w:p>
        </w:tc>
        <w:tc>
          <w:tcPr>
            <w:tcW w:w="600" w:type="dxa"/>
          </w:tcPr>
          <w:p w14:paraId="16B47F8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58CF73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2BF4FA6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70364FA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0088</w:t>
            </w:r>
          </w:p>
        </w:tc>
        <w:tc>
          <w:tcPr>
            <w:tcW w:w="942" w:type="dxa"/>
          </w:tcPr>
          <w:p w14:paraId="6E9B840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4.5.3.44</w:t>
            </w:r>
          </w:p>
        </w:tc>
      </w:tr>
      <w:tr w:rsidR="00940027" w14:paraId="653FF50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305FCE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Procedure Code</w:t>
            </w:r>
          </w:p>
        </w:tc>
        <w:tc>
          <w:tcPr>
            <w:tcW w:w="800" w:type="dxa"/>
          </w:tcPr>
          <w:p w14:paraId="37C4A1C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00393</w:t>
            </w:r>
          </w:p>
        </w:tc>
        <w:tc>
          <w:tcPr>
            <w:tcW w:w="600" w:type="dxa"/>
          </w:tcPr>
          <w:p w14:paraId="0D7F4A6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IIM</w:t>
            </w:r>
          </w:p>
        </w:tc>
        <w:tc>
          <w:tcPr>
            <w:tcW w:w="700" w:type="dxa"/>
          </w:tcPr>
          <w:p w14:paraId="6756159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14</w:t>
            </w:r>
          </w:p>
        </w:tc>
        <w:tc>
          <w:tcPr>
            <w:tcW w:w="600" w:type="dxa"/>
          </w:tcPr>
          <w:p w14:paraId="6C879A0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92CB34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32E7194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66C20BF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0088</w:t>
            </w:r>
          </w:p>
        </w:tc>
        <w:tc>
          <w:tcPr>
            <w:tcW w:w="942" w:type="dxa"/>
          </w:tcPr>
          <w:p w14:paraId="3D50F12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8.12.2.14</w:t>
            </w:r>
          </w:p>
        </w:tc>
      </w:tr>
      <w:tr w:rsidR="00940027" w14:paraId="1A9C800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1A8E10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Procedure Code Modifier</w:t>
            </w:r>
          </w:p>
        </w:tc>
        <w:tc>
          <w:tcPr>
            <w:tcW w:w="800" w:type="dxa"/>
          </w:tcPr>
          <w:p w14:paraId="26CE3D5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01316</w:t>
            </w:r>
          </w:p>
        </w:tc>
        <w:tc>
          <w:tcPr>
            <w:tcW w:w="600" w:type="dxa"/>
          </w:tcPr>
          <w:p w14:paraId="5114CE8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IIM</w:t>
            </w:r>
          </w:p>
        </w:tc>
        <w:tc>
          <w:tcPr>
            <w:tcW w:w="700" w:type="dxa"/>
          </w:tcPr>
          <w:p w14:paraId="2643342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15</w:t>
            </w:r>
          </w:p>
        </w:tc>
        <w:tc>
          <w:tcPr>
            <w:tcW w:w="600" w:type="dxa"/>
          </w:tcPr>
          <w:p w14:paraId="7B33CD3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D53F6F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6937439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0829D9F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0340</w:t>
            </w:r>
          </w:p>
        </w:tc>
        <w:tc>
          <w:tcPr>
            <w:tcW w:w="942" w:type="dxa"/>
          </w:tcPr>
          <w:p w14:paraId="489BC33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8.12.2.15</w:t>
            </w:r>
          </w:p>
        </w:tc>
      </w:tr>
      <w:tr w:rsidR="00940027" w14:paraId="3E22348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0E75F3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Procedure Code Modifier</w:t>
            </w:r>
          </w:p>
        </w:tc>
        <w:tc>
          <w:tcPr>
            <w:tcW w:w="800" w:type="dxa"/>
          </w:tcPr>
          <w:p w14:paraId="473D557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01316</w:t>
            </w:r>
          </w:p>
        </w:tc>
        <w:tc>
          <w:tcPr>
            <w:tcW w:w="600" w:type="dxa"/>
          </w:tcPr>
          <w:p w14:paraId="170499D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FT1</w:t>
            </w:r>
          </w:p>
        </w:tc>
        <w:tc>
          <w:tcPr>
            <w:tcW w:w="700" w:type="dxa"/>
          </w:tcPr>
          <w:p w14:paraId="268D8ED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26</w:t>
            </w:r>
          </w:p>
        </w:tc>
        <w:tc>
          <w:tcPr>
            <w:tcW w:w="600" w:type="dxa"/>
          </w:tcPr>
          <w:p w14:paraId="1FAE870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57E1F9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528E786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3EAD3EF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0340</w:t>
            </w:r>
          </w:p>
        </w:tc>
        <w:tc>
          <w:tcPr>
            <w:tcW w:w="942" w:type="dxa"/>
          </w:tcPr>
          <w:p w14:paraId="17554AC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6.5.1.26</w:t>
            </w:r>
          </w:p>
        </w:tc>
      </w:tr>
      <w:tr w:rsidR="00940027" w14:paraId="3408E94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1459AB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Procedure Code Modifier</w:t>
            </w:r>
          </w:p>
        </w:tc>
        <w:tc>
          <w:tcPr>
            <w:tcW w:w="800" w:type="dxa"/>
          </w:tcPr>
          <w:p w14:paraId="264C8A5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01316</w:t>
            </w:r>
          </w:p>
        </w:tc>
        <w:tc>
          <w:tcPr>
            <w:tcW w:w="600" w:type="dxa"/>
          </w:tcPr>
          <w:p w14:paraId="6163DFC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OBR</w:t>
            </w:r>
          </w:p>
        </w:tc>
        <w:tc>
          <w:tcPr>
            <w:tcW w:w="700" w:type="dxa"/>
          </w:tcPr>
          <w:p w14:paraId="4F8BD92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45</w:t>
            </w:r>
          </w:p>
        </w:tc>
        <w:tc>
          <w:tcPr>
            <w:tcW w:w="600" w:type="dxa"/>
          </w:tcPr>
          <w:p w14:paraId="4315EE6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3B66D0D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7266742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5F83419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0340</w:t>
            </w:r>
          </w:p>
        </w:tc>
        <w:tc>
          <w:tcPr>
            <w:tcW w:w="942" w:type="dxa"/>
          </w:tcPr>
          <w:p w14:paraId="4978A2C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4.5.3.45</w:t>
            </w:r>
          </w:p>
        </w:tc>
      </w:tr>
      <w:tr w:rsidR="00940027" w14:paraId="3151D2A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4EB46B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Procedure Code Modifier</w:t>
            </w:r>
          </w:p>
        </w:tc>
        <w:tc>
          <w:tcPr>
            <w:tcW w:w="800" w:type="dxa"/>
          </w:tcPr>
          <w:p w14:paraId="61043A6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01316</w:t>
            </w:r>
          </w:p>
        </w:tc>
        <w:tc>
          <w:tcPr>
            <w:tcW w:w="600" w:type="dxa"/>
          </w:tcPr>
          <w:p w14:paraId="7A41B1D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PR1</w:t>
            </w:r>
          </w:p>
        </w:tc>
        <w:tc>
          <w:tcPr>
            <w:tcW w:w="700" w:type="dxa"/>
          </w:tcPr>
          <w:p w14:paraId="4551AF2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16</w:t>
            </w:r>
          </w:p>
        </w:tc>
        <w:tc>
          <w:tcPr>
            <w:tcW w:w="600" w:type="dxa"/>
          </w:tcPr>
          <w:p w14:paraId="69B9177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CC57E0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3F80B7E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481CA96F" w14:textId="77777777" w:rsidR="00940027" w:rsidRDefault="00940027">
            <w:pPr>
              <w:pStyle w:val="OtherTableBody"/>
              <w:jc w:val="center"/>
            </w:pPr>
            <w:r>
              <w:t>0340</w:t>
            </w:r>
          </w:p>
        </w:tc>
        <w:tc>
          <w:tcPr>
            <w:tcW w:w="942" w:type="dxa"/>
          </w:tcPr>
          <w:p w14:paraId="0E9CD2DB" w14:textId="77777777" w:rsidR="00940027" w:rsidRDefault="00940027">
            <w:pPr>
              <w:pStyle w:val="OtherTableBody"/>
            </w:pPr>
            <w:r>
              <w:t>6.5.4.16</w:t>
            </w:r>
          </w:p>
        </w:tc>
      </w:tr>
      <w:tr w:rsidR="00940027" w14:paraId="74AF70D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B0A57BC" w14:textId="77777777" w:rsidR="00940027" w:rsidRDefault="00940027">
            <w:pPr>
              <w:pStyle w:val="OtherTableBody"/>
            </w:pPr>
            <w:r>
              <w:t>Procedure Coding Method</w:t>
            </w:r>
          </w:p>
        </w:tc>
        <w:tc>
          <w:tcPr>
            <w:tcW w:w="800" w:type="dxa"/>
          </w:tcPr>
          <w:p w14:paraId="46D49AB1" w14:textId="77777777" w:rsidR="00940027" w:rsidRDefault="00940027">
            <w:pPr>
              <w:pStyle w:val="OtherTableBody"/>
              <w:jc w:val="center"/>
            </w:pPr>
            <w:r>
              <w:t>00392</w:t>
            </w:r>
          </w:p>
        </w:tc>
        <w:tc>
          <w:tcPr>
            <w:tcW w:w="600" w:type="dxa"/>
          </w:tcPr>
          <w:p w14:paraId="653F5882" w14:textId="77777777" w:rsidR="00940027" w:rsidRDefault="00940027">
            <w:pPr>
              <w:pStyle w:val="OtherTableBody"/>
              <w:jc w:val="center"/>
            </w:pPr>
            <w:r>
              <w:t>PR1</w:t>
            </w:r>
          </w:p>
        </w:tc>
        <w:tc>
          <w:tcPr>
            <w:tcW w:w="700" w:type="dxa"/>
          </w:tcPr>
          <w:p w14:paraId="4A3355C2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2E6DC7D9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4498978A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2CFA5C7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BB9A762" w14:textId="77777777" w:rsidR="00940027" w:rsidRDefault="00940027">
            <w:pPr>
              <w:pStyle w:val="OtherTableBody"/>
              <w:jc w:val="center"/>
            </w:pPr>
            <w:r>
              <w:t>0089</w:t>
            </w:r>
          </w:p>
        </w:tc>
        <w:tc>
          <w:tcPr>
            <w:tcW w:w="942" w:type="dxa"/>
          </w:tcPr>
          <w:p w14:paraId="3C571AE4" w14:textId="77777777" w:rsidR="00940027" w:rsidRDefault="00940027">
            <w:pPr>
              <w:pStyle w:val="OtherTableBody"/>
            </w:pPr>
            <w:r>
              <w:t>6.5.4.2</w:t>
            </w:r>
          </w:p>
        </w:tc>
      </w:tr>
      <w:tr w:rsidR="00940027" w14:paraId="0725095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98819E2" w14:textId="77777777" w:rsidR="00940027" w:rsidRDefault="00940027">
            <w:pPr>
              <w:pStyle w:val="OtherTableBody"/>
            </w:pPr>
            <w:r>
              <w:t>Procedure Date/Time</w:t>
            </w:r>
          </w:p>
        </w:tc>
        <w:tc>
          <w:tcPr>
            <w:tcW w:w="800" w:type="dxa"/>
          </w:tcPr>
          <w:p w14:paraId="4555B4A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00395</w:t>
            </w:r>
          </w:p>
        </w:tc>
        <w:tc>
          <w:tcPr>
            <w:tcW w:w="600" w:type="dxa"/>
          </w:tcPr>
          <w:p w14:paraId="0400B52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PR1</w:t>
            </w:r>
          </w:p>
        </w:tc>
        <w:tc>
          <w:tcPr>
            <w:tcW w:w="700" w:type="dxa"/>
          </w:tcPr>
          <w:p w14:paraId="2A315E8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  <w:tc>
          <w:tcPr>
            <w:tcW w:w="600" w:type="dxa"/>
          </w:tcPr>
          <w:p w14:paraId="4304029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26</w:t>
            </w:r>
          </w:p>
        </w:tc>
        <w:tc>
          <w:tcPr>
            <w:tcW w:w="600" w:type="dxa"/>
          </w:tcPr>
          <w:p w14:paraId="0BE502E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TS</w:t>
            </w:r>
          </w:p>
        </w:tc>
        <w:tc>
          <w:tcPr>
            <w:tcW w:w="700" w:type="dxa"/>
          </w:tcPr>
          <w:p w14:paraId="6BACFE6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66A9A9B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5E1812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6.5.4.5</w:t>
            </w:r>
          </w:p>
        </w:tc>
      </w:tr>
      <w:tr w:rsidR="00940027" w14:paraId="641B9BA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2E51E3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Procedure Description</w:t>
            </w:r>
          </w:p>
        </w:tc>
        <w:tc>
          <w:tcPr>
            <w:tcW w:w="800" w:type="dxa"/>
          </w:tcPr>
          <w:p w14:paraId="1AC4C6E6" w14:textId="77777777" w:rsidR="00940027" w:rsidRDefault="00940027">
            <w:pPr>
              <w:pStyle w:val="OtherTableBody"/>
              <w:jc w:val="center"/>
            </w:pPr>
            <w:r>
              <w:t>00394</w:t>
            </w:r>
          </w:p>
        </w:tc>
        <w:tc>
          <w:tcPr>
            <w:tcW w:w="600" w:type="dxa"/>
          </w:tcPr>
          <w:p w14:paraId="0A0F31C3" w14:textId="77777777" w:rsidR="00940027" w:rsidRDefault="00940027">
            <w:pPr>
              <w:pStyle w:val="OtherTableBody"/>
              <w:jc w:val="center"/>
            </w:pPr>
            <w:r>
              <w:t>PR1</w:t>
            </w:r>
          </w:p>
        </w:tc>
        <w:tc>
          <w:tcPr>
            <w:tcW w:w="700" w:type="dxa"/>
          </w:tcPr>
          <w:p w14:paraId="03F4AEE8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5CE69C13" w14:textId="77777777" w:rsidR="00940027" w:rsidRDefault="00940027">
            <w:pPr>
              <w:pStyle w:val="OtherTableBody"/>
            </w:pPr>
            <w:r>
              <w:t>40</w:t>
            </w:r>
          </w:p>
        </w:tc>
        <w:tc>
          <w:tcPr>
            <w:tcW w:w="600" w:type="dxa"/>
          </w:tcPr>
          <w:p w14:paraId="15FE5BAC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5A0F95F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2FA408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58AACFF" w14:textId="77777777" w:rsidR="00940027" w:rsidRDefault="00940027">
            <w:pPr>
              <w:pStyle w:val="OtherTableBody"/>
            </w:pPr>
            <w:r>
              <w:t>6.5.4.4</w:t>
            </w:r>
          </w:p>
        </w:tc>
      </w:tr>
      <w:tr w:rsidR="00940027" w14:paraId="14C7BB7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2307BE4" w14:textId="77777777" w:rsidR="00940027" w:rsidRDefault="00940027">
            <w:pPr>
              <w:pStyle w:val="OtherTableBody"/>
            </w:pPr>
            <w:r>
              <w:t>Procedure DRG Type</w:t>
            </w:r>
          </w:p>
        </w:tc>
        <w:tc>
          <w:tcPr>
            <w:tcW w:w="800" w:type="dxa"/>
          </w:tcPr>
          <w:p w14:paraId="690DA235" w14:textId="77777777" w:rsidR="00940027" w:rsidRDefault="00940027">
            <w:pPr>
              <w:pStyle w:val="OtherTableBody"/>
              <w:jc w:val="center"/>
            </w:pPr>
            <w:r>
              <w:t>01501</w:t>
            </w:r>
          </w:p>
        </w:tc>
        <w:tc>
          <w:tcPr>
            <w:tcW w:w="600" w:type="dxa"/>
          </w:tcPr>
          <w:p w14:paraId="4B14B6ED" w14:textId="77777777" w:rsidR="00940027" w:rsidRDefault="00940027">
            <w:pPr>
              <w:pStyle w:val="OtherTableBody"/>
              <w:jc w:val="center"/>
            </w:pPr>
            <w:r>
              <w:t>PR1</w:t>
            </w:r>
          </w:p>
        </w:tc>
        <w:tc>
          <w:tcPr>
            <w:tcW w:w="700" w:type="dxa"/>
          </w:tcPr>
          <w:p w14:paraId="74BA7C9C" w14:textId="77777777" w:rsidR="00940027" w:rsidRDefault="00940027">
            <w:pPr>
              <w:pStyle w:val="OtherTableBody"/>
            </w:pPr>
            <w:r>
              <w:t>17</w:t>
            </w:r>
          </w:p>
        </w:tc>
        <w:tc>
          <w:tcPr>
            <w:tcW w:w="600" w:type="dxa"/>
          </w:tcPr>
          <w:p w14:paraId="314B56B2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3249C567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5326D8F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45F09DA" w14:textId="77777777" w:rsidR="00940027" w:rsidRDefault="00940027">
            <w:pPr>
              <w:pStyle w:val="OtherTableBody"/>
              <w:jc w:val="center"/>
            </w:pPr>
            <w:r>
              <w:t>0416</w:t>
            </w:r>
          </w:p>
        </w:tc>
        <w:tc>
          <w:tcPr>
            <w:tcW w:w="942" w:type="dxa"/>
          </w:tcPr>
          <w:p w14:paraId="1D099C8E" w14:textId="77777777" w:rsidR="00940027" w:rsidRDefault="00940027">
            <w:pPr>
              <w:pStyle w:val="OtherTableBody"/>
            </w:pPr>
            <w:r>
              <w:t>6.5.4.17</w:t>
            </w:r>
          </w:p>
        </w:tc>
      </w:tr>
      <w:tr w:rsidR="00940027" w14:paraId="2E29921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D6EBF4F" w14:textId="77777777" w:rsidR="00940027" w:rsidRDefault="00940027">
            <w:pPr>
              <w:pStyle w:val="OtherTableBody"/>
            </w:pPr>
            <w:r>
              <w:t>Procedure Functional Type</w:t>
            </w:r>
          </w:p>
        </w:tc>
        <w:tc>
          <w:tcPr>
            <w:tcW w:w="800" w:type="dxa"/>
          </w:tcPr>
          <w:p w14:paraId="2CAE0AB3" w14:textId="77777777" w:rsidR="00940027" w:rsidRDefault="00940027">
            <w:pPr>
              <w:pStyle w:val="OtherTableBody"/>
              <w:jc w:val="center"/>
            </w:pPr>
            <w:r>
              <w:t>00396</w:t>
            </w:r>
          </w:p>
        </w:tc>
        <w:tc>
          <w:tcPr>
            <w:tcW w:w="600" w:type="dxa"/>
          </w:tcPr>
          <w:p w14:paraId="2BDD3611" w14:textId="77777777" w:rsidR="00940027" w:rsidRDefault="00940027">
            <w:pPr>
              <w:pStyle w:val="OtherTableBody"/>
              <w:jc w:val="center"/>
            </w:pPr>
            <w:r>
              <w:t>PR1</w:t>
            </w:r>
          </w:p>
        </w:tc>
        <w:tc>
          <w:tcPr>
            <w:tcW w:w="700" w:type="dxa"/>
          </w:tcPr>
          <w:p w14:paraId="606FF720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4268755F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3C6B82D2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03868CC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BD47E7F" w14:textId="77777777" w:rsidR="00940027" w:rsidRDefault="00940027">
            <w:pPr>
              <w:pStyle w:val="OtherTableBody"/>
              <w:jc w:val="center"/>
            </w:pPr>
            <w:r>
              <w:t>0230</w:t>
            </w:r>
          </w:p>
        </w:tc>
        <w:tc>
          <w:tcPr>
            <w:tcW w:w="942" w:type="dxa"/>
          </w:tcPr>
          <w:p w14:paraId="0205A8CE" w14:textId="77777777" w:rsidR="00940027" w:rsidRDefault="00940027">
            <w:pPr>
              <w:pStyle w:val="OtherTableBody"/>
            </w:pPr>
            <w:r>
              <w:t>6.5.4.6</w:t>
            </w:r>
          </w:p>
        </w:tc>
      </w:tr>
      <w:tr w:rsidR="00940027" w14:paraId="664B44C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BD58EF7" w14:textId="77777777" w:rsidR="00940027" w:rsidRDefault="00940027">
            <w:pPr>
              <w:pStyle w:val="OtherTableBody"/>
            </w:pPr>
            <w:r>
              <w:t>Procedure Identifier</w:t>
            </w:r>
          </w:p>
        </w:tc>
        <w:tc>
          <w:tcPr>
            <w:tcW w:w="800" w:type="dxa"/>
          </w:tcPr>
          <w:p w14:paraId="1ADA5CB8" w14:textId="77777777" w:rsidR="00940027" w:rsidRDefault="00940027">
            <w:pPr>
              <w:pStyle w:val="OtherTableBody"/>
              <w:jc w:val="center"/>
            </w:pPr>
            <w:r>
              <w:t>01848</w:t>
            </w:r>
          </w:p>
        </w:tc>
        <w:tc>
          <w:tcPr>
            <w:tcW w:w="600" w:type="dxa"/>
          </w:tcPr>
          <w:p w14:paraId="4623C128" w14:textId="77777777" w:rsidR="00940027" w:rsidRDefault="00940027">
            <w:pPr>
              <w:pStyle w:val="OtherTableBody"/>
              <w:jc w:val="center"/>
            </w:pPr>
            <w:r>
              <w:t>PR1</w:t>
            </w:r>
          </w:p>
        </w:tc>
        <w:tc>
          <w:tcPr>
            <w:tcW w:w="700" w:type="dxa"/>
          </w:tcPr>
          <w:p w14:paraId="64B5EBDA" w14:textId="77777777" w:rsidR="00940027" w:rsidRDefault="00940027">
            <w:pPr>
              <w:pStyle w:val="OtherTableBody"/>
            </w:pPr>
            <w:r>
              <w:t>19</w:t>
            </w:r>
          </w:p>
        </w:tc>
        <w:tc>
          <w:tcPr>
            <w:tcW w:w="600" w:type="dxa"/>
          </w:tcPr>
          <w:p w14:paraId="3225FF9C" w14:textId="77777777" w:rsidR="00940027" w:rsidRDefault="00940027">
            <w:pPr>
              <w:pStyle w:val="OtherTableBody"/>
            </w:pPr>
            <w:r>
              <w:t>427</w:t>
            </w:r>
          </w:p>
        </w:tc>
        <w:tc>
          <w:tcPr>
            <w:tcW w:w="600" w:type="dxa"/>
          </w:tcPr>
          <w:p w14:paraId="76CBCF59" w14:textId="77777777" w:rsidR="00940027" w:rsidRDefault="00940027">
            <w:pPr>
              <w:pStyle w:val="OtherTableBody"/>
            </w:pPr>
            <w:r>
              <w:t>EI</w:t>
            </w:r>
          </w:p>
        </w:tc>
        <w:tc>
          <w:tcPr>
            <w:tcW w:w="700" w:type="dxa"/>
          </w:tcPr>
          <w:p w14:paraId="03DE74B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830027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4DB90B5" w14:textId="77777777" w:rsidR="00940027" w:rsidRDefault="00940027">
            <w:pPr>
              <w:pStyle w:val="OtherTableBody"/>
            </w:pPr>
            <w:r>
              <w:t>6.5.4.19</w:t>
            </w:r>
          </w:p>
        </w:tc>
      </w:tr>
      <w:tr w:rsidR="00940027" w14:paraId="0F1F989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09B262A" w14:textId="77777777" w:rsidR="00940027" w:rsidRDefault="00940027">
            <w:pPr>
              <w:pStyle w:val="OtherTableBody"/>
            </w:pPr>
            <w:r>
              <w:t>Procedure Medication</w:t>
            </w:r>
          </w:p>
        </w:tc>
        <w:tc>
          <w:tcPr>
            <w:tcW w:w="800" w:type="dxa"/>
          </w:tcPr>
          <w:p w14:paraId="0B141438" w14:textId="77777777" w:rsidR="00940027" w:rsidRDefault="00940027">
            <w:pPr>
              <w:pStyle w:val="OtherTableBody"/>
              <w:jc w:val="center"/>
            </w:pPr>
            <w:r>
              <w:t>00623</w:t>
            </w:r>
          </w:p>
        </w:tc>
        <w:tc>
          <w:tcPr>
            <w:tcW w:w="600" w:type="dxa"/>
          </w:tcPr>
          <w:p w14:paraId="1C585EAB" w14:textId="77777777" w:rsidR="00940027" w:rsidRDefault="00940027">
            <w:pPr>
              <w:pStyle w:val="OtherTableBody"/>
              <w:jc w:val="center"/>
            </w:pPr>
            <w:r>
              <w:t>OM1</w:t>
            </w:r>
          </w:p>
        </w:tc>
        <w:tc>
          <w:tcPr>
            <w:tcW w:w="700" w:type="dxa"/>
          </w:tcPr>
          <w:p w14:paraId="0534940D" w14:textId="77777777" w:rsidR="00940027" w:rsidRDefault="00940027">
            <w:pPr>
              <w:pStyle w:val="OtherTableBody"/>
            </w:pPr>
            <w:r>
              <w:t>38</w:t>
            </w:r>
          </w:p>
        </w:tc>
        <w:tc>
          <w:tcPr>
            <w:tcW w:w="600" w:type="dxa"/>
          </w:tcPr>
          <w:p w14:paraId="4D20669A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6F0CFE67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6088BB2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8811CEF" w14:textId="77777777" w:rsidR="00940027" w:rsidRDefault="00940027">
            <w:pPr>
              <w:pStyle w:val="OtherTableBody"/>
              <w:jc w:val="center"/>
            </w:pPr>
            <w:r>
              <w:t>9999</w:t>
            </w:r>
          </w:p>
        </w:tc>
        <w:tc>
          <w:tcPr>
            <w:tcW w:w="942" w:type="dxa"/>
          </w:tcPr>
          <w:p w14:paraId="0C40057F" w14:textId="77777777" w:rsidR="00940027" w:rsidRDefault="00940027">
            <w:pPr>
              <w:pStyle w:val="OtherTableBody"/>
            </w:pPr>
            <w:r>
              <w:t>8.8.8.38</w:t>
            </w:r>
          </w:p>
        </w:tc>
      </w:tr>
      <w:tr w:rsidR="00940027" w14:paraId="3B5C9F3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A2E2004" w14:textId="77777777" w:rsidR="00940027" w:rsidRDefault="00940027">
            <w:pPr>
              <w:pStyle w:val="OtherTableBody"/>
            </w:pPr>
            <w:r>
              <w:t>Procedure Minutes</w:t>
            </w:r>
          </w:p>
        </w:tc>
        <w:tc>
          <w:tcPr>
            <w:tcW w:w="800" w:type="dxa"/>
          </w:tcPr>
          <w:p w14:paraId="668F0BA6" w14:textId="77777777" w:rsidR="00940027" w:rsidRDefault="00940027">
            <w:pPr>
              <w:pStyle w:val="OtherTableBody"/>
              <w:jc w:val="center"/>
            </w:pPr>
            <w:r>
              <w:t>00397</w:t>
            </w:r>
          </w:p>
        </w:tc>
        <w:tc>
          <w:tcPr>
            <w:tcW w:w="600" w:type="dxa"/>
          </w:tcPr>
          <w:p w14:paraId="18BEC31D" w14:textId="77777777" w:rsidR="00940027" w:rsidRDefault="00940027">
            <w:pPr>
              <w:pStyle w:val="OtherTableBody"/>
              <w:jc w:val="center"/>
            </w:pPr>
            <w:r>
              <w:t>PR1</w:t>
            </w:r>
          </w:p>
        </w:tc>
        <w:tc>
          <w:tcPr>
            <w:tcW w:w="700" w:type="dxa"/>
          </w:tcPr>
          <w:p w14:paraId="694FE0E9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38743F62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5EB06C4A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31373CF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F2B4AD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AE20167" w14:textId="77777777" w:rsidR="00940027" w:rsidRDefault="00940027">
            <w:pPr>
              <w:pStyle w:val="OtherTableBody"/>
            </w:pPr>
            <w:r>
              <w:t>6.5.4.7</w:t>
            </w:r>
          </w:p>
        </w:tc>
      </w:tr>
      <w:tr w:rsidR="00940027" w14:paraId="72DEDFF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B54CFCD" w14:textId="77777777" w:rsidR="00940027" w:rsidRDefault="00940027">
            <w:pPr>
              <w:pStyle w:val="OtherTableBody"/>
            </w:pPr>
            <w:r>
              <w:t>Procedure Practitioner</w:t>
            </w:r>
          </w:p>
        </w:tc>
        <w:tc>
          <w:tcPr>
            <w:tcW w:w="800" w:type="dxa"/>
          </w:tcPr>
          <w:p w14:paraId="2FB4EEF9" w14:textId="77777777" w:rsidR="00940027" w:rsidRDefault="00940027">
            <w:pPr>
              <w:pStyle w:val="OtherTableBody"/>
              <w:jc w:val="center"/>
            </w:pPr>
            <w:r>
              <w:t>00402</w:t>
            </w:r>
          </w:p>
        </w:tc>
        <w:tc>
          <w:tcPr>
            <w:tcW w:w="600" w:type="dxa"/>
          </w:tcPr>
          <w:p w14:paraId="4B4097E7" w14:textId="77777777" w:rsidR="00940027" w:rsidRDefault="00940027">
            <w:pPr>
              <w:pStyle w:val="OtherTableBody"/>
              <w:jc w:val="center"/>
            </w:pPr>
            <w:r>
              <w:t>PR1</w:t>
            </w:r>
          </w:p>
        </w:tc>
        <w:tc>
          <w:tcPr>
            <w:tcW w:w="700" w:type="dxa"/>
          </w:tcPr>
          <w:p w14:paraId="081063C5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77D030CA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08ECA661" w14:textId="77777777" w:rsidR="00940027" w:rsidRDefault="00940027">
            <w:pPr>
              <w:pStyle w:val="OtherTableBody"/>
            </w:pPr>
            <w:r>
              <w:t>XCN</w:t>
            </w:r>
          </w:p>
        </w:tc>
        <w:tc>
          <w:tcPr>
            <w:tcW w:w="700" w:type="dxa"/>
          </w:tcPr>
          <w:p w14:paraId="79B7876A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10D2E5D9" w14:textId="77777777" w:rsidR="00940027" w:rsidRDefault="00940027">
            <w:pPr>
              <w:pStyle w:val="OtherTableBody"/>
              <w:jc w:val="center"/>
            </w:pPr>
            <w:r>
              <w:t>0010</w:t>
            </w:r>
          </w:p>
        </w:tc>
        <w:tc>
          <w:tcPr>
            <w:tcW w:w="942" w:type="dxa"/>
          </w:tcPr>
          <w:p w14:paraId="05C85E86" w14:textId="77777777" w:rsidR="00940027" w:rsidRDefault="00940027">
            <w:pPr>
              <w:pStyle w:val="OtherTableBody"/>
            </w:pPr>
            <w:r>
              <w:t>6.5.4.12</w:t>
            </w:r>
          </w:p>
        </w:tc>
      </w:tr>
      <w:tr w:rsidR="00940027" w14:paraId="0F052DF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B43FEA5" w14:textId="77777777" w:rsidR="00940027" w:rsidRDefault="00940027">
            <w:pPr>
              <w:pStyle w:val="OtherTableBody"/>
            </w:pPr>
            <w:r>
              <w:t>Procedure Priority</w:t>
            </w:r>
          </w:p>
        </w:tc>
        <w:tc>
          <w:tcPr>
            <w:tcW w:w="800" w:type="dxa"/>
          </w:tcPr>
          <w:p w14:paraId="2A8CE505" w14:textId="77777777" w:rsidR="00940027" w:rsidRDefault="00940027">
            <w:pPr>
              <w:pStyle w:val="OtherTableBody"/>
              <w:jc w:val="center"/>
            </w:pPr>
            <w:r>
              <w:t>00404</w:t>
            </w:r>
          </w:p>
        </w:tc>
        <w:tc>
          <w:tcPr>
            <w:tcW w:w="600" w:type="dxa"/>
          </w:tcPr>
          <w:p w14:paraId="7A3ACC00" w14:textId="77777777" w:rsidR="00940027" w:rsidRDefault="00940027">
            <w:pPr>
              <w:pStyle w:val="OtherTableBody"/>
              <w:jc w:val="center"/>
            </w:pPr>
            <w:r>
              <w:t>PR1</w:t>
            </w:r>
          </w:p>
        </w:tc>
        <w:tc>
          <w:tcPr>
            <w:tcW w:w="700" w:type="dxa"/>
          </w:tcPr>
          <w:p w14:paraId="3CB11E60" w14:textId="77777777" w:rsidR="00940027" w:rsidRDefault="00940027">
            <w:pPr>
              <w:pStyle w:val="OtherTableBody"/>
            </w:pPr>
            <w:r>
              <w:t>14</w:t>
            </w:r>
          </w:p>
        </w:tc>
        <w:tc>
          <w:tcPr>
            <w:tcW w:w="600" w:type="dxa"/>
          </w:tcPr>
          <w:p w14:paraId="71E724CF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4B7C1488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722C7EA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0036698" w14:textId="77777777" w:rsidR="00940027" w:rsidRDefault="00940027">
            <w:pPr>
              <w:pStyle w:val="OtherTableBody"/>
              <w:jc w:val="center"/>
            </w:pPr>
            <w:r>
              <w:t>0418</w:t>
            </w:r>
          </w:p>
        </w:tc>
        <w:tc>
          <w:tcPr>
            <w:tcW w:w="942" w:type="dxa"/>
          </w:tcPr>
          <w:p w14:paraId="0D83A95E" w14:textId="77777777" w:rsidR="00940027" w:rsidRDefault="00940027">
            <w:pPr>
              <w:pStyle w:val="OtherTableBody"/>
            </w:pPr>
            <w:r>
              <w:t>6.5.4.14</w:t>
            </w:r>
          </w:p>
        </w:tc>
      </w:tr>
      <w:tr w:rsidR="00940027" w14:paraId="62B22C7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4C0A2F6" w14:textId="77777777" w:rsidR="00940027" w:rsidRDefault="00940027">
            <w:pPr>
              <w:pStyle w:val="OtherTableBody"/>
            </w:pPr>
            <w:r>
              <w:t>Process Date</w:t>
            </w:r>
          </w:p>
        </w:tc>
        <w:tc>
          <w:tcPr>
            <w:tcW w:w="800" w:type="dxa"/>
          </w:tcPr>
          <w:p w14:paraId="7D388F7B" w14:textId="77777777" w:rsidR="00940027" w:rsidRDefault="00940027">
            <w:pPr>
              <w:pStyle w:val="OtherTableBody"/>
              <w:jc w:val="center"/>
            </w:pPr>
            <w:r>
              <w:t>01145</w:t>
            </w:r>
          </w:p>
        </w:tc>
        <w:tc>
          <w:tcPr>
            <w:tcW w:w="600" w:type="dxa"/>
          </w:tcPr>
          <w:p w14:paraId="7DE552E6" w14:textId="77777777" w:rsidR="00940027" w:rsidRDefault="00940027">
            <w:pPr>
              <w:pStyle w:val="OtherTableBody"/>
              <w:jc w:val="center"/>
            </w:pPr>
            <w:r>
              <w:t>RF1</w:t>
            </w:r>
          </w:p>
        </w:tc>
        <w:tc>
          <w:tcPr>
            <w:tcW w:w="700" w:type="dxa"/>
          </w:tcPr>
          <w:p w14:paraId="61AA2D13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589024EB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2CE51E3E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6CC6065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3ED2A7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C8202CC" w14:textId="77777777" w:rsidR="00940027" w:rsidRDefault="00940027">
            <w:pPr>
              <w:pStyle w:val="OtherTableBody"/>
            </w:pPr>
            <w:r>
              <w:t>11.6.1.9</w:t>
            </w:r>
          </w:p>
        </w:tc>
      </w:tr>
      <w:tr w:rsidR="00940027" w14:paraId="0175C40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860C1B2" w14:textId="77777777" w:rsidR="00940027" w:rsidRDefault="00940027">
            <w:pPr>
              <w:pStyle w:val="OtherTableBody"/>
            </w:pPr>
            <w:r>
              <w:t>Process Date</w:t>
            </w:r>
          </w:p>
        </w:tc>
        <w:tc>
          <w:tcPr>
            <w:tcW w:w="800" w:type="dxa"/>
          </w:tcPr>
          <w:p w14:paraId="62F3BC27" w14:textId="77777777" w:rsidR="00940027" w:rsidRDefault="00940027">
            <w:pPr>
              <w:pStyle w:val="OtherTableBody"/>
              <w:jc w:val="center"/>
            </w:pPr>
            <w:r>
              <w:t>01145</w:t>
            </w:r>
          </w:p>
        </w:tc>
        <w:tc>
          <w:tcPr>
            <w:tcW w:w="600" w:type="dxa"/>
          </w:tcPr>
          <w:p w14:paraId="3B8612FD" w14:textId="77777777" w:rsidR="00940027" w:rsidRDefault="00940027">
            <w:pPr>
              <w:pStyle w:val="OtherTableBody"/>
              <w:jc w:val="center"/>
            </w:pPr>
            <w:r>
              <w:t>AUT</w:t>
            </w:r>
          </w:p>
        </w:tc>
        <w:tc>
          <w:tcPr>
            <w:tcW w:w="700" w:type="dxa"/>
          </w:tcPr>
          <w:p w14:paraId="21934030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291247D5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3D5A7A6A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53170BA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626C2A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806A1B1" w14:textId="77777777" w:rsidR="00940027" w:rsidRDefault="00940027">
            <w:pPr>
              <w:pStyle w:val="OtherTableBody"/>
            </w:pPr>
            <w:r>
              <w:t>11.6.2.10</w:t>
            </w:r>
          </w:p>
        </w:tc>
      </w:tr>
      <w:tr w:rsidR="00940027" w14:paraId="1383415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DEE8B14" w14:textId="77777777" w:rsidR="00940027" w:rsidRDefault="00940027">
            <w:pPr>
              <w:pStyle w:val="OtherTableBody"/>
            </w:pPr>
            <w:r>
              <w:t>Processing ID</w:t>
            </w:r>
          </w:p>
        </w:tc>
        <w:tc>
          <w:tcPr>
            <w:tcW w:w="800" w:type="dxa"/>
          </w:tcPr>
          <w:p w14:paraId="635A30C4" w14:textId="77777777" w:rsidR="00940027" w:rsidRDefault="00940027">
            <w:pPr>
              <w:pStyle w:val="OtherTableBody"/>
              <w:jc w:val="center"/>
            </w:pPr>
            <w:r>
              <w:t>00011</w:t>
            </w:r>
          </w:p>
        </w:tc>
        <w:tc>
          <w:tcPr>
            <w:tcW w:w="600" w:type="dxa"/>
          </w:tcPr>
          <w:p w14:paraId="160DC4E2" w14:textId="77777777" w:rsidR="00940027" w:rsidRDefault="00940027">
            <w:pPr>
              <w:pStyle w:val="OtherTableBody"/>
              <w:jc w:val="center"/>
            </w:pPr>
            <w:r>
              <w:t>MSH</w:t>
            </w:r>
          </w:p>
        </w:tc>
        <w:tc>
          <w:tcPr>
            <w:tcW w:w="700" w:type="dxa"/>
          </w:tcPr>
          <w:p w14:paraId="2946BCAA" w14:textId="77777777" w:rsidR="00940027" w:rsidRDefault="00940027">
            <w:pPr>
              <w:pStyle w:val="OtherTableBody"/>
            </w:pPr>
            <w:r>
              <w:t>11</w:t>
            </w:r>
          </w:p>
        </w:tc>
        <w:tc>
          <w:tcPr>
            <w:tcW w:w="600" w:type="dxa"/>
          </w:tcPr>
          <w:p w14:paraId="19C07FD4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08F4B917" w14:textId="77777777" w:rsidR="00940027" w:rsidRDefault="00940027">
            <w:pPr>
              <w:pStyle w:val="OtherTableBody"/>
            </w:pPr>
            <w:r>
              <w:t>PT</w:t>
            </w:r>
          </w:p>
        </w:tc>
        <w:tc>
          <w:tcPr>
            <w:tcW w:w="700" w:type="dxa"/>
          </w:tcPr>
          <w:p w14:paraId="2F6D6F5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4560B9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4087527" w14:textId="77777777" w:rsidR="00940027" w:rsidRDefault="00940027">
            <w:pPr>
              <w:pStyle w:val="OtherTableBody"/>
            </w:pPr>
            <w:r>
              <w:t>2.15.9.11</w:t>
            </w:r>
          </w:p>
        </w:tc>
      </w:tr>
      <w:tr w:rsidR="00940027" w14:paraId="5D5D84D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D6DACB3" w14:textId="77777777" w:rsidR="00940027" w:rsidRDefault="00940027">
            <w:pPr>
              <w:pStyle w:val="OtherTableBody"/>
            </w:pPr>
            <w:r>
              <w:t>Processing Priority</w:t>
            </w:r>
          </w:p>
        </w:tc>
        <w:tc>
          <w:tcPr>
            <w:tcW w:w="800" w:type="dxa"/>
          </w:tcPr>
          <w:p w14:paraId="6387148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00610</w:t>
            </w:r>
          </w:p>
        </w:tc>
        <w:tc>
          <w:tcPr>
            <w:tcW w:w="600" w:type="dxa"/>
          </w:tcPr>
          <w:p w14:paraId="502CA15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OM1</w:t>
            </w:r>
          </w:p>
        </w:tc>
        <w:tc>
          <w:tcPr>
            <w:tcW w:w="700" w:type="dxa"/>
          </w:tcPr>
          <w:p w14:paraId="5B3770C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</w:t>
            </w:r>
          </w:p>
        </w:tc>
        <w:tc>
          <w:tcPr>
            <w:tcW w:w="600" w:type="dxa"/>
          </w:tcPr>
          <w:p w14:paraId="78EF90F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40</w:t>
            </w:r>
          </w:p>
        </w:tc>
        <w:tc>
          <w:tcPr>
            <w:tcW w:w="600" w:type="dxa"/>
          </w:tcPr>
          <w:p w14:paraId="199A00F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ID</w:t>
            </w:r>
          </w:p>
        </w:tc>
        <w:tc>
          <w:tcPr>
            <w:tcW w:w="700" w:type="dxa"/>
          </w:tcPr>
          <w:p w14:paraId="4422FEE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0D98FC12" w14:textId="77777777" w:rsidR="00940027" w:rsidRDefault="00940027">
            <w:pPr>
              <w:pStyle w:val="OtherTableBody"/>
              <w:jc w:val="center"/>
            </w:pPr>
            <w:r>
              <w:t>0168</w:t>
            </w:r>
          </w:p>
        </w:tc>
        <w:tc>
          <w:tcPr>
            <w:tcW w:w="942" w:type="dxa"/>
          </w:tcPr>
          <w:p w14:paraId="410AFB75" w14:textId="77777777" w:rsidR="00940027" w:rsidRDefault="00940027">
            <w:pPr>
              <w:pStyle w:val="OtherTableBody"/>
            </w:pPr>
            <w:r>
              <w:t>8.8.8.25</w:t>
            </w:r>
          </w:p>
        </w:tc>
      </w:tr>
      <w:tr w:rsidR="00940027" w14:paraId="191C704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7BDA43C" w14:textId="77777777" w:rsidR="00940027" w:rsidRDefault="00940027">
            <w:pPr>
              <w:pStyle w:val="OtherTableBody"/>
            </w:pPr>
            <w:r>
              <w:t>Processing Time</w:t>
            </w:r>
          </w:p>
        </w:tc>
        <w:tc>
          <w:tcPr>
            <w:tcW w:w="800" w:type="dxa"/>
          </w:tcPr>
          <w:p w14:paraId="71528F39" w14:textId="77777777" w:rsidR="00940027" w:rsidRDefault="00940027">
            <w:pPr>
              <w:pStyle w:val="OtherTableBody"/>
              <w:jc w:val="center"/>
            </w:pPr>
            <w:r>
              <w:t>00609</w:t>
            </w:r>
          </w:p>
        </w:tc>
        <w:tc>
          <w:tcPr>
            <w:tcW w:w="600" w:type="dxa"/>
          </w:tcPr>
          <w:p w14:paraId="074D8076" w14:textId="77777777" w:rsidR="00940027" w:rsidRDefault="00940027">
            <w:pPr>
              <w:pStyle w:val="OtherTableBody"/>
              <w:jc w:val="center"/>
            </w:pPr>
            <w:r>
              <w:t>OM1</w:t>
            </w:r>
          </w:p>
        </w:tc>
        <w:tc>
          <w:tcPr>
            <w:tcW w:w="700" w:type="dxa"/>
          </w:tcPr>
          <w:p w14:paraId="4345E0FF" w14:textId="77777777" w:rsidR="00940027" w:rsidRDefault="00940027">
            <w:pPr>
              <w:pStyle w:val="OtherTableBody"/>
            </w:pPr>
            <w:r>
              <w:t>24</w:t>
            </w:r>
          </w:p>
        </w:tc>
        <w:tc>
          <w:tcPr>
            <w:tcW w:w="600" w:type="dxa"/>
          </w:tcPr>
          <w:p w14:paraId="6AD55DF7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1682C9F0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3289C3B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A273BC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E2CD60B" w14:textId="77777777" w:rsidR="00940027" w:rsidRDefault="00940027">
            <w:pPr>
              <w:pStyle w:val="OtherTableBody"/>
            </w:pPr>
            <w:r>
              <w:t>8.8.8.24</w:t>
            </w:r>
          </w:p>
        </w:tc>
      </w:tr>
      <w:tr w:rsidR="00940027" w14:paraId="4D17209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30B9560" w14:textId="77777777" w:rsidR="00940027" w:rsidRDefault="00940027">
            <w:pPr>
              <w:pStyle w:val="OtherTableBody"/>
            </w:pPr>
            <w:r>
              <w:t>Processing Type</w:t>
            </w:r>
          </w:p>
        </w:tc>
        <w:tc>
          <w:tcPr>
            <w:tcW w:w="800" w:type="dxa"/>
          </w:tcPr>
          <w:p w14:paraId="1E6E785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01419</w:t>
            </w:r>
          </w:p>
        </w:tc>
        <w:tc>
          <w:tcPr>
            <w:tcW w:w="600" w:type="dxa"/>
          </w:tcPr>
          <w:p w14:paraId="0F0A796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TCC</w:t>
            </w:r>
          </w:p>
        </w:tc>
        <w:tc>
          <w:tcPr>
            <w:tcW w:w="700" w:type="dxa"/>
          </w:tcPr>
          <w:p w14:paraId="1FDFD37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14</w:t>
            </w:r>
          </w:p>
        </w:tc>
        <w:tc>
          <w:tcPr>
            <w:tcW w:w="600" w:type="dxa"/>
          </w:tcPr>
          <w:p w14:paraId="68C113F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226BA8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32CD91F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1364DBC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0388</w:t>
            </w:r>
          </w:p>
        </w:tc>
        <w:tc>
          <w:tcPr>
            <w:tcW w:w="942" w:type="dxa"/>
          </w:tcPr>
          <w:p w14:paraId="1F4FA26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13.4.9.14</w:t>
            </w:r>
          </w:p>
        </w:tc>
      </w:tr>
      <w:tr w:rsidR="00940027" w14:paraId="5485E8A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B4A176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Producer ID</w:t>
            </w:r>
          </w:p>
        </w:tc>
        <w:tc>
          <w:tcPr>
            <w:tcW w:w="800" w:type="dxa"/>
          </w:tcPr>
          <w:p w14:paraId="34707607" w14:textId="77777777" w:rsidR="00940027" w:rsidRDefault="00940027">
            <w:pPr>
              <w:pStyle w:val="OtherTableBody"/>
              <w:jc w:val="center"/>
            </w:pPr>
            <w:r>
              <w:t>00590</w:t>
            </w:r>
          </w:p>
        </w:tc>
        <w:tc>
          <w:tcPr>
            <w:tcW w:w="600" w:type="dxa"/>
          </w:tcPr>
          <w:p w14:paraId="596CB971" w14:textId="77777777" w:rsidR="00940027" w:rsidRDefault="00940027">
            <w:pPr>
              <w:pStyle w:val="OtherTableBody"/>
              <w:jc w:val="center"/>
            </w:pPr>
            <w:r>
              <w:t>OM1</w:t>
            </w:r>
          </w:p>
        </w:tc>
        <w:tc>
          <w:tcPr>
            <w:tcW w:w="700" w:type="dxa"/>
          </w:tcPr>
          <w:p w14:paraId="3B130828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642CB3C8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21F9E3EA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0AA93CD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98F9365" w14:textId="77777777" w:rsidR="00940027" w:rsidRDefault="00940027">
            <w:pPr>
              <w:pStyle w:val="OtherTableBody"/>
              <w:jc w:val="center"/>
            </w:pPr>
            <w:r>
              <w:t>9999</w:t>
            </w:r>
          </w:p>
        </w:tc>
        <w:tc>
          <w:tcPr>
            <w:tcW w:w="942" w:type="dxa"/>
          </w:tcPr>
          <w:p w14:paraId="34163F44" w14:textId="77777777" w:rsidR="00940027" w:rsidRDefault="00940027">
            <w:pPr>
              <w:pStyle w:val="OtherTableBody"/>
            </w:pPr>
            <w:r>
              <w:t>8.8.8.5</w:t>
            </w:r>
          </w:p>
        </w:tc>
      </w:tr>
      <w:tr w:rsidR="00940027" w14:paraId="1B8B107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03BE793" w14:textId="77777777" w:rsidR="00940027" w:rsidRDefault="00940027">
            <w:pPr>
              <w:pStyle w:val="OtherTableBody"/>
            </w:pPr>
            <w:r>
              <w:t>Producer's ID</w:t>
            </w:r>
          </w:p>
        </w:tc>
        <w:tc>
          <w:tcPr>
            <w:tcW w:w="800" w:type="dxa"/>
          </w:tcPr>
          <w:p w14:paraId="052FCB1F" w14:textId="77777777" w:rsidR="00940027" w:rsidRDefault="00940027">
            <w:pPr>
              <w:pStyle w:val="OtherTableBody"/>
              <w:jc w:val="center"/>
            </w:pPr>
            <w:r>
              <w:t>00583</w:t>
            </w:r>
          </w:p>
        </w:tc>
        <w:tc>
          <w:tcPr>
            <w:tcW w:w="600" w:type="dxa"/>
          </w:tcPr>
          <w:p w14:paraId="15901A23" w14:textId="77777777" w:rsidR="00940027" w:rsidRDefault="00940027">
            <w:pPr>
              <w:pStyle w:val="OtherTableBody"/>
              <w:jc w:val="center"/>
            </w:pPr>
            <w:r>
              <w:t>OBX</w:t>
            </w:r>
          </w:p>
        </w:tc>
        <w:tc>
          <w:tcPr>
            <w:tcW w:w="700" w:type="dxa"/>
          </w:tcPr>
          <w:p w14:paraId="54477B31" w14:textId="77777777" w:rsidR="00940027" w:rsidRDefault="00940027">
            <w:pPr>
              <w:pStyle w:val="OtherTableBody"/>
            </w:pPr>
            <w:r>
              <w:t>15</w:t>
            </w:r>
          </w:p>
        </w:tc>
        <w:tc>
          <w:tcPr>
            <w:tcW w:w="600" w:type="dxa"/>
          </w:tcPr>
          <w:p w14:paraId="554DF5C5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2ADA60C8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16BFA6C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16F17F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DF7EEA6" w14:textId="77777777" w:rsidR="00940027" w:rsidRDefault="00940027">
            <w:pPr>
              <w:pStyle w:val="OtherTableBody"/>
            </w:pPr>
            <w:r>
              <w:t>7.4.2.15</w:t>
            </w:r>
          </w:p>
        </w:tc>
      </w:tr>
      <w:tr w:rsidR="00940027" w14:paraId="0A8D176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102E3D1" w14:textId="77777777" w:rsidR="00940027" w:rsidRDefault="00940027">
            <w:pPr>
              <w:pStyle w:val="OtherTableBody"/>
            </w:pPr>
            <w:r>
              <w:t>Producer's Service/Test/Observation ID</w:t>
            </w:r>
          </w:p>
        </w:tc>
        <w:tc>
          <w:tcPr>
            <w:tcW w:w="800" w:type="dxa"/>
          </w:tcPr>
          <w:p w14:paraId="26EAB32D" w14:textId="77777777" w:rsidR="00940027" w:rsidRDefault="00940027">
            <w:pPr>
              <w:pStyle w:val="OtherTableBody"/>
              <w:jc w:val="center"/>
            </w:pPr>
            <w:r>
              <w:t>00587</w:t>
            </w:r>
          </w:p>
        </w:tc>
        <w:tc>
          <w:tcPr>
            <w:tcW w:w="600" w:type="dxa"/>
          </w:tcPr>
          <w:p w14:paraId="14E88E8E" w14:textId="77777777" w:rsidR="00940027" w:rsidRDefault="00940027">
            <w:pPr>
              <w:pStyle w:val="OtherTableBody"/>
              <w:jc w:val="center"/>
            </w:pPr>
            <w:r>
              <w:t>OM1</w:t>
            </w:r>
          </w:p>
        </w:tc>
        <w:tc>
          <w:tcPr>
            <w:tcW w:w="700" w:type="dxa"/>
          </w:tcPr>
          <w:p w14:paraId="38B1A2D2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11C025D6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13784A87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08CFD0F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7908F37" w14:textId="77777777" w:rsidR="00940027" w:rsidRDefault="00940027">
            <w:pPr>
              <w:pStyle w:val="OtherTableBody"/>
              <w:jc w:val="center"/>
            </w:pPr>
            <w:r>
              <w:t>9999</w:t>
            </w:r>
          </w:p>
        </w:tc>
        <w:tc>
          <w:tcPr>
            <w:tcW w:w="942" w:type="dxa"/>
          </w:tcPr>
          <w:p w14:paraId="6FD2F1A4" w14:textId="77777777" w:rsidR="00940027" w:rsidRDefault="00940027">
            <w:pPr>
              <w:pStyle w:val="OtherTableBody"/>
            </w:pPr>
            <w:r>
              <w:t>8.8.8.2</w:t>
            </w:r>
          </w:p>
        </w:tc>
      </w:tr>
      <w:tr w:rsidR="00940027" w14:paraId="3908C68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1C81AA4" w14:textId="77777777" w:rsidR="00940027" w:rsidRDefault="00940027">
            <w:pPr>
              <w:pStyle w:val="OtherTableBody"/>
            </w:pPr>
            <w:r>
              <w:t>Product Available For Inspection</w:t>
            </w:r>
          </w:p>
        </w:tc>
        <w:tc>
          <w:tcPr>
            <w:tcW w:w="800" w:type="dxa"/>
          </w:tcPr>
          <w:p w14:paraId="54B2FD50" w14:textId="77777777" w:rsidR="00940027" w:rsidRDefault="00940027">
            <w:pPr>
              <w:pStyle w:val="OtherTableBody"/>
              <w:jc w:val="center"/>
            </w:pPr>
            <w:r>
              <w:t>01110</w:t>
            </w:r>
          </w:p>
        </w:tc>
        <w:tc>
          <w:tcPr>
            <w:tcW w:w="600" w:type="dxa"/>
          </w:tcPr>
          <w:p w14:paraId="71ACC9F0" w14:textId="77777777" w:rsidR="00940027" w:rsidRDefault="00940027">
            <w:pPr>
              <w:pStyle w:val="OtherTableBody"/>
              <w:jc w:val="center"/>
            </w:pPr>
            <w:r>
              <w:t>PCR</w:t>
            </w:r>
          </w:p>
        </w:tc>
        <w:tc>
          <w:tcPr>
            <w:tcW w:w="700" w:type="dxa"/>
          </w:tcPr>
          <w:p w14:paraId="0CCC0143" w14:textId="77777777" w:rsidR="00940027" w:rsidRDefault="00940027">
            <w:pPr>
              <w:pStyle w:val="OtherTableBody"/>
            </w:pPr>
            <w:r>
              <w:t>13</w:t>
            </w:r>
          </w:p>
        </w:tc>
        <w:tc>
          <w:tcPr>
            <w:tcW w:w="600" w:type="dxa"/>
          </w:tcPr>
          <w:p w14:paraId="09593199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3DD06E48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0023A6B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2C04752" w14:textId="77777777" w:rsidR="00940027" w:rsidRDefault="00940027">
            <w:pPr>
              <w:pStyle w:val="OtherTableBody"/>
              <w:jc w:val="center"/>
            </w:pPr>
            <w:r>
              <w:t>0246</w:t>
            </w:r>
          </w:p>
        </w:tc>
        <w:tc>
          <w:tcPr>
            <w:tcW w:w="942" w:type="dxa"/>
          </w:tcPr>
          <w:p w14:paraId="557D0A80" w14:textId="77777777" w:rsidR="00940027" w:rsidRDefault="00940027">
            <w:pPr>
              <w:pStyle w:val="OtherTableBody"/>
            </w:pPr>
            <w:r>
              <w:t>7.12.3.13</w:t>
            </w:r>
          </w:p>
        </w:tc>
      </w:tr>
      <w:tr w:rsidR="00940027" w14:paraId="62F477D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0B46CA7" w14:textId="77777777" w:rsidR="00940027" w:rsidRDefault="00940027">
            <w:pPr>
              <w:pStyle w:val="OtherTableBody"/>
            </w:pPr>
            <w:r>
              <w:t>Product Class</w:t>
            </w:r>
          </w:p>
        </w:tc>
        <w:tc>
          <w:tcPr>
            <w:tcW w:w="800" w:type="dxa"/>
          </w:tcPr>
          <w:p w14:paraId="44B90D12" w14:textId="77777777" w:rsidR="00940027" w:rsidRDefault="00940027">
            <w:pPr>
              <w:pStyle w:val="OtherTableBody"/>
              <w:jc w:val="center"/>
            </w:pPr>
            <w:r>
              <w:t>01100</w:t>
            </w:r>
          </w:p>
        </w:tc>
        <w:tc>
          <w:tcPr>
            <w:tcW w:w="600" w:type="dxa"/>
          </w:tcPr>
          <w:p w14:paraId="0A37538B" w14:textId="77777777" w:rsidR="00940027" w:rsidRDefault="00940027">
            <w:pPr>
              <w:pStyle w:val="OtherTableBody"/>
              <w:jc w:val="center"/>
            </w:pPr>
            <w:r>
              <w:t>PCR</w:t>
            </w:r>
          </w:p>
        </w:tc>
        <w:tc>
          <w:tcPr>
            <w:tcW w:w="700" w:type="dxa"/>
          </w:tcPr>
          <w:p w14:paraId="078CB37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3BCDD05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61BF94D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0DBCFAA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25E7D12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494E7BE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7.12.3.3</w:t>
            </w:r>
          </w:p>
        </w:tc>
      </w:tr>
      <w:tr w:rsidR="00940027" w14:paraId="5C3389B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7A5E63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Product Code</w:t>
            </w:r>
          </w:p>
        </w:tc>
        <w:tc>
          <w:tcPr>
            <w:tcW w:w="800" w:type="dxa"/>
          </w:tcPr>
          <w:p w14:paraId="127DC2E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01255</w:t>
            </w:r>
          </w:p>
        </w:tc>
        <w:tc>
          <w:tcPr>
            <w:tcW w:w="600" w:type="dxa"/>
          </w:tcPr>
          <w:p w14:paraId="7DAA88C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PDC</w:t>
            </w:r>
          </w:p>
        </w:tc>
        <w:tc>
          <w:tcPr>
            <w:tcW w:w="700" w:type="dxa"/>
          </w:tcPr>
          <w:p w14:paraId="124E465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9</w:t>
            </w:r>
          </w:p>
        </w:tc>
        <w:tc>
          <w:tcPr>
            <w:tcW w:w="600" w:type="dxa"/>
          </w:tcPr>
          <w:p w14:paraId="5FED177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5A9783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7174820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1DAC65E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9CD835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7.12.5.9</w:t>
            </w:r>
          </w:p>
        </w:tc>
      </w:tr>
      <w:tr w:rsidR="00940027" w14:paraId="785739C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03678C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Product Evaluation Performed</w:t>
            </w:r>
          </w:p>
        </w:tc>
        <w:tc>
          <w:tcPr>
            <w:tcW w:w="800" w:type="dxa"/>
          </w:tcPr>
          <w:p w14:paraId="04C3976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01111</w:t>
            </w:r>
          </w:p>
        </w:tc>
        <w:tc>
          <w:tcPr>
            <w:tcW w:w="600" w:type="dxa"/>
          </w:tcPr>
          <w:p w14:paraId="5E94E81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PCR</w:t>
            </w:r>
          </w:p>
        </w:tc>
        <w:tc>
          <w:tcPr>
            <w:tcW w:w="700" w:type="dxa"/>
          </w:tcPr>
          <w:p w14:paraId="1199B79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14</w:t>
            </w:r>
          </w:p>
        </w:tc>
        <w:tc>
          <w:tcPr>
            <w:tcW w:w="600" w:type="dxa"/>
          </w:tcPr>
          <w:p w14:paraId="5124FCE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130672E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7973952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622D2B8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9EC467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7.12.3.14</w:t>
            </w:r>
          </w:p>
        </w:tc>
      </w:tr>
      <w:tr w:rsidR="00940027" w14:paraId="6DCA485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551B59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Product Evaluation Results</w:t>
            </w:r>
          </w:p>
        </w:tc>
        <w:tc>
          <w:tcPr>
            <w:tcW w:w="800" w:type="dxa"/>
          </w:tcPr>
          <w:p w14:paraId="6AB0DB7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01113</w:t>
            </w:r>
          </w:p>
        </w:tc>
        <w:tc>
          <w:tcPr>
            <w:tcW w:w="600" w:type="dxa"/>
          </w:tcPr>
          <w:p w14:paraId="1DDF599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PCR</w:t>
            </w:r>
          </w:p>
        </w:tc>
        <w:tc>
          <w:tcPr>
            <w:tcW w:w="700" w:type="dxa"/>
          </w:tcPr>
          <w:p w14:paraId="1C7DB48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16</w:t>
            </w:r>
          </w:p>
        </w:tc>
        <w:tc>
          <w:tcPr>
            <w:tcW w:w="600" w:type="dxa"/>
          </w:tcPr>
          <w:p w14:paraId="1D83666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4FB47B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46FB255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2BD3C5E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65D211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7.12.3.16</w:t>
            </w:r>
          </w:p>
        </w:tc>
      </w:tr>
      <w:tr w:rsidR="00940027" w14:paraId="5FD39F9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446103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Product Evaluation Status</w:t>
            </w:r>
          </w:p>
        </w:tc>
        <w:tc>
          <w:tcPr>
            <w:tcW w:w="800" w:type="dxa"/>
          </w:tcPr>
          <w:p w14:paraId="0EE9DDE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01112</w:t>
            </w:r>
          </w:p>
        </w:tc>
        <w:tc>
          <w:tcPr>
            <w:tcW w:w="600" w:type="dxa"/>
          </w:tcPr>
          <w:p w14:paraId="3CF20C4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PCR</w:t>
            </w:r>
          </w:p>
        </w:tc>
        <w:tc>
          <w:tcPr>
            <w:tcW w:w="700" w:type="dxa"/>
          </w:tcPr>
          <w:p w14:paraId="2CCCFBB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15</w:t>
            </w:r>
          </w:p>
        </w:tc>
        <w:tc>
          <w:tcPr>
            <w:tcW w:w="600" w:type="dxa"/>
          </w:tcPr>
          <w:p w14:paraId="4EE0AC9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1C49D6E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57C7132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0B3746F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0247</w:t>
            </w:r>
          </w:p>
        </w:tc>
        <w:tc>
          <w:tcPr>
            <w:tcW w:w="942" w:type="dxa"/>
          </w:tcPr>
          <w:p w14:paraId="62AB471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7.12.3.15</w:t>
            </w:r>
          </w:p>
        </w:tc>
      </w:tr>
      <w:tr w:rsidR="00940027" w14:paraId="3DF90B8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49D3F7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Product Expiration Date</w:t>
            </w:r>
          </w:p>
        </w:tc>
        <w:tc>
          <w:tcPr>
            <w:tcW w:w="800" w:type="dxa"/>
          </w:tcPr>
          <w:p w14:paraId="2F987E2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01103</w:t>
            </w:r>
          </w:p>
        </w:tc>
        <w:tc>
          <w:tcPr>
            <w:tcW w:w="600" w:type="dxa"/>
          </w:tcPr>
          <w:p w14:paraId="082BF09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PCR</w:t>
            </w:r>
          </w:p>
        </w:tc>
        <w:tc>
          <w:tcPr>
            <w:tcW w:w="700" w:type="dxa"/>
          </w:tcPr>
          <w:p w14:paraId="18BA801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600" w:type="dxa"/>
          </w:tcPr>
          <w:p w14:paraId="45D0D00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26</w:t>
            </w:r>
          </w:p>
        </w:tc>
        <w:tc>
          <w:tcPr>
            <w:tcW w:w="600" w:type="dxa"/>
          </w:tcPr>
          <w:p w14:paraId="76C9053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TS</w:t>
            </w:r>
          </w:p>
        </w:tc>
        <w:tc>
          <w:tcPr>
            <w:tcW w:w="700" w:type="dxa"/>
          </w:tcPr>
          <w:p w14:paraId="18DAE28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203242E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433E095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7.12.3.6</w:t>
            </w:r>
          </w:p>
        </w:tc>
      </w:tr>
      <w:tr w:rsidR="00940027" w14:paraId="210F9D5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63BE10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Product Explantation Date</w:t>
            </w:r>
          </w:p>
        </w:tc>
        <w:tc>
          <w:tcPr>
            <w:tcW w:w="800" w:type="dxa"/>
          </w:tcPr>
          <w:p w14:paraId="1233CE9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01105</w:t>
            </w:r>
          </w:p>
        </w:tc>
        <w:tc>
          <w:tcPr>
            <w:tcW w:w="600" w:type="dxa"/>
          </w:tcPr>
          <w:p w14:paraId="6889278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PCR</w:t>
            </w:r>
          </w:p>
        </w:tc>
        <w:tc>
          <w:tcPr>
            <w:tcW w:w="700" w:type="dxa"/>
          </w:tcPr>
          <w:p w14:paraId="70BF755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</w:t>
            </w:r>
          </w:p>
        </w:tc>
        <w:tc>
          <w:tcPr>
            <w:tcW w:w="600" w:type="dxa"/>
          </w:tcPr>
          <w:p w14:paraId="7C053CA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26</w:t>
            </w:r>
          </w:p>
        </w:tc>
        <w:tc>
          <w:tcPr>
            <w:tcW w:w="600" w:type="dxa"/>
          </w:tcPr>
          <w:p w14:paraId="6FF4DFC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TS</w:t>
            </w:r>
          </w:p>
        </w:tc>
        <w:tc>
          <w:tcPr>
            <w:tcW w:w="700" w:type="dxa"/>
          </w:tcPr>
          <w:p w14:paraId="2038F08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436FC61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20FBE9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7.12.3.8</w:t>
            </w:r>
          </w:p>
        </w:tc>
      </w:tr>
      <w:tr w:rsidR="00940027" w14:paraId="2BEBAD5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F130CE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Product Implantation Date</w:t>
            </w:r>
          </w:p>
        </w:tc>
        <w:tc>
          <w:tcPr>
            <w:tcW w:w="800" w:type="dxa"/>
          </w:tcPr>
          <w:p w14:paraId="48E404D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01104</w:t>
            </w:r>
          </w:p>
        </w:tc>
        <w:tc>
          <w:tcPr>
            <w:tcW w:w="600" w:type="dxa"/>
          </w:tcPr>
          <w:p w14:paraId="6E9B7C9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PCR</w:t>
            </w:r>
          </w:p>
        </w:tc>
        <w:tc>
          <w:tcPr>
            <w:tcW w:w="700" w:type="dxa"/>
          </w:tcPr>
          <w:p w14:paraId="5E083CD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</w:t>
            </w:r>
          </w:p>
        </w:tc>
        <w:tc>
          <w:tcPr>
            <w:tcW w:w="600" w:type="dxa"/>
          </w:tcPr>
          <w:p w14:paraId="7D13121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26</w:t>
            </w:r>
          </w:p>
        </w:tc>
        <w:tc>
          <w:tcPr>
            <w:tcW w:w="600" w:type="dxa"/>
          </w:tcPr>
          <w:p w14:paraId="5FAA049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TS</w:t>
            </w:r>
          </w:p>
        </w:tc>
        <w:tc>
          <w:tcPr>
            <w:tcW w:w="700" w:type="dxa"/>
          </w:tcPr>
          <w:p w14:paraId="187E5DF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42E66E3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D1E3BD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7.12.3.7</w:t>
            </w:r>
          </w:p>
        </w:tc>
      </w:tr>
      <w:tr w:rsidR="00940027" w14:paraId="6904BDB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B656F1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Product Manufacture Date</w:t>
            </w:r>
          </w:p>
        </w:tc>
        <w:tc>
          <w:tcPr>
            <w:tcW w:w="800" w:type="dxa"/>
          </w:tcPr>
          <w:p w14:paraId="4D64B88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01102</w:t>
            </w:r>
          </w:p>
        </w:tc>
        <w:tc>
          <w:tcPr>
            <w:tcW w:w="600" w:type="dxa"/>
          </w:tcPr>
          <w:p w14:paraId="2C08CD3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PCR</w:t>
            </w:r>
          </w:p>
        </w:tc>
        <w:tc>
          <w:tcPr>
            <w:tcW w:w="700" w:type="dxa"/>
          </w:tcPr>
          <w:p w14:paraId="68B5A89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  <w:tc>
          <w:tcPr>
            <w:tcW w:w="600" w:type="dxa"/>
          </w:tcPr>
          <w:p w14:paraId="1C10D0F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26</w:t>
            </w:r>
          </w:p>
        </w:tc>
        <w:tc>
          <w:tcPr>
            <w:tcW w:w="600" w:type="dxa"/>
          </w:tcPr>
          <w:p w14:paraId="4C2D6B1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TS</w:t>
            </w:r>
          </w:p>
        </w:tc>
        <w:tc>
          <w:tcPr>
            <w:tcW w:w="700" w:type="dxa"/>
          </w:tcPr>
          <w:p w14:paraId="05726FF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123EB81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B2A18C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7.12.3.5</w:t>
            </w:r>
          </w:p>
        </w:tc>
      </w:tr>
      <w:tr w:rsidR="00940027" w14:paraId="32B2102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5EEFD4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Product Problem</w:t>
            </w:r>
          </w:p>
        </w:tc>
        <w:tc>
          <w:tcPr>
            <w:tcW w:w="800" w:type="dxa"/>
          </w:tcPr>
          <w:p w14:paraId="6C76966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01108</w:t>
            </w:r>
          </w:p>
        </w:tc>
        <w:tc>
          <w:tcPr>
            <w:tcW w:w="600" w:type="dxa"/>
          </w:tcPr>
          <w:p w14:paraId="1C74EDE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PCR</w:t>
            </w:r>
          </w:p>
        </w:tc>
        <w:tc>
          <w:tcPr>
            <w:tcW w:w="700" w:type="dxa"/>
          </w:tcPr>
          <w:p w14:paraId="4CD83DFE" w14:textId="77777777" w:rsidR="00940027" w:rsidRDefault="00940027">
            <w:pPr>
              <w:pStyle w:val="OtherTableBody"/>
            </w:pPr>
            <w:r>
              <w:t>11</w:t>
            </w:r>
          </w:p>
        </w:tc>
        <w:tc>
          <w:tcPr>
            <w:tcW w:w="600" w:type="dxa"/>
          </w:tcPr>
          <w:p w14:paraId="1ECF0926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079EC269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7094F42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D689833" w14:textId="77777777" w:rsidR="00940027" w:rsidRDefault="00940027">
            <w:pPr>
              <w:pStyle w:val="OtherTableBody"/>
              <w:jc w:val="center"/>
            </w:pPr>
            <w:r>
              <w:t>0245</w:t>
            </w:r>
          </w:p>
        </w:tc>
        <w:tc>
          <w:tcPr>
            <w:tcW w:w="942" w:type="dxa"/>
          </w:tcPr>
          <w:p w14:paraId="50A3B05F" w14:textId="77777777" w:rsidR="00940027" w:rsidRDefault="00940027">
            <w:pPr>
              <w:pStyle w:val="OtherTableBody"/>
            </w:pPr>
            <w:r>
              <w:t>7.12.3.11</w:t>
            </w:r>
          </w:p>
        </w:tc>
      </w:tr>
      <w:tr w:rsidR="00940027" w14:paraId="56BF2E6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4230B6C" w14:textId="77777777" w:rsidR="00940027" w:rsidRDefault="00940027">
            <w:pPr>
              <w:pStyle w:val="OtherTableBody"/>
            </w:pPr>
            <w:r>
              <w:t>Product Serial/Lot Number</w:t>
            </w:r>
          </w:p>
        </w:tc>
        <w:tc>
          <w:tcPr>
            <w:tcW w:w="800" w:type="dxa"/>
          </w:tcPr>
          <w:p w14:paraId="7F7A2B36" w14:textId="77777777" w:rsidR="00940027" w:rsidRDefault="00940027">
            <w:pPr>
              <w:pStyle w:val="OtherTableBody"/>
              <w:jc w:val="center"/>
            </w:pPr>
            <w:r>
              <w:t>01109</w:t>
            </w:r>
          </w:p>
        </w:tc>
        <w:tc>
          <w:tcPr>
            <w:tcW w:w="600" w:type="dxa"/>
          </w:tcPr>
          <w:p w14:paraId="0CD8B5EC" w14:textId="77777777" w:rsidR="00940027" w:rsidRDefault="00940027">
            <w:pPr>
              <w:pStyle w:val="OtherTableBody"/>
              <w:jc w:val="center"/>
            </w:pPr>
            <w:r>
              <w:t>PCR</w:t>
            </w:r>
          </w:p>
        </w:tc>
        <w:tc>
          <w:tcPr>
            <w:tcW w:w="700" w:type="dxa"/>
          </w:tcPr>
          <w:p w14:paraId="70C7E996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40590AF1" w14:textId="77777777" w:rsidR="00940027" w:rsidRDefault="00940027">
            <w:pPr>
              <w:pStyle w:val="OtherTableBody"/>
            </w:pPr>
            <w:r>
              <w:t>30</w:t>
            </w:r>
          </w:p>
        </w:tc>
        <w:tc>
          <w:tcPr>
            <w:tcW w:w="600" w:type="dxa"/>
          </w:tcPr>
          <w:p w14:paraId="3305854F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75D805A8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7B5DF5B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EA7644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7.12.3.12</w:t>
            </w:r>
          </w:p>
        </w:tc>
      </w:tr>
      <w:tr w:rsidR="00940027" w14:paraId="503393E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F63A56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Production Class Code</w:t>
            </w:r>
          </w:p>
        </w:tc>
        <w:tc>
          <w:tcPr>
            <w:tcW w:w="800" w:type="dxa"/>
          </w:tcPr>
          <w:p w14:paraId="2CCDD3B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01542</w:t>
            </w:r>
          </w:p>
        </w:tc>
        <w:tc>
          <w:tcPr>
            <w:tcW w:w="600" w:type="dxa"/>
          </w:tcPr>
          <w:p w14:paraId="6F3FBED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PID</w:t>
            </w:r>
          </w:p>
        </w:tc>
        <w:tc>
          <w:tcPr>
            <w:tcW w:w="700" w:type="dxa"/>
          </w:tcPr>
          <w:p w14:paraId="7B8A04A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38</w:t>
            </w:r>
          </w:p>
        </w:tc>
        <w:tc>
          <w:tcPr>
            <w:tcW w:w="600" w:type="dxa"/>
          </w:tcPr>
          <w:p w14:paraId="78E0F83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699E704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7E47279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0AC6C219" w14:textId="77777777" w:rsidR="00940027" w:rsidRDefault="00940027">
            <w:pPr>
              <w:pStyle w:val="OtherTableBody"/>
              <w:jc w:val="center"/>
            </w:pPr>
            <w:r>
              <w:t>0429</w:t>
            </w:r>
          </w:p>
        </w:tc>
        <w:tc>
          <w:tcPr>
            <w:tcW w:w="942" w:type="dxa"/>
          </w:tcPr>
          <w:p w14:paraId="0610DE7A" w14:textId="77777777" w:rsidR="00940027" w:rsidRDefault="00940027">
            <w:pPr>
              <w:pStyle w:val="OtherTableBody"/>
            </w:pPr>
            <w:r>
              <w:t>3.4.2.38</w:t>
            </w:r>
          </w:p>
        </w:tc>
      </w:tr>
      <w:tr w:rsidR="00940027" w14:paraId="53CB09B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5BF18B4" w14:textId="77777777" w:rsidR="00940027" w:rsidRDefault="00940027">
            <w:pPr>
              <w:pStyle w:val="OtherTableBody"/>
            </w:pPr>
            <w:r>
              <w:t>Professional Affiliation Additional Information</w:t>
            </w:r>
          </w:p>
        </w:tc>
        <w:tc>
          <w:tcPr>
            <w:tcW w:w="800" w:type="dxa"/>
          </w:tcPr>
          <w:p w14:paraId="6F23AC45" w14:textId="77777777" w:rsidR="00940027" w:rsidRDefault="00940027">
            <w:pPr>
              <w:pStyle w:val="OtherTableBody"/>
              <w:jc w:val="center"/>
            </w:pPr>
            <w:r>
              <w:t>01447</w:t>
            </w:r>
          </w:p>
        </w:tc>
        <w:tc>
          <w:tcPr>
            <w:tcW w:w="600" w:type="dxa"/>
          </w:tcPr>
          <w:p w14:paraId="4694CF13" w14:textId="77777777" w:rsidR="00940027" w:rsidRDefault="00940027">
            <w:pPr>
              <w:pStyle w:val="OtherTableBody"/>
              <w:jc w:val="center"/>
            </w:pPr>
            <w:r>
              <w:t>AFF</w:t>
            </w:r>
          </w:p>
        </w:tc>
        <w:tc>
          <w:tcPr>
            <w:tcW w:w="700" w:type="dxa"/>
          </w:tcPr>
          <w:p w14:paraId="55D8D70E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7ABF150A" w14:textId="77777777" w:rsidR="00940027" w:rsidRDefault="00940027">
            <w:pPr>
              <w:pStyle w:val="OtherTableBody"/>
            </w:pPr>
            <w:r>
              <w:t>60</w:t>
            </w:r>
          </w:p>
        </w:tc>
        <w:tc>
          <w:tcPr>
            <w:tcW w:w="600" w:type="dxa"/>
          </w:tcPr>
          <w:p w14:paraId="0F97227D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3412C0A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E754C5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4FF5E23" w14:textId="77777777" w:rsidR="00940027" w:rsidRDefault="00940027">
            <w:pPr>
              <w:pStyle w:val="OtherTableBody"/>
            </w:pPr>
            <w:r>
              <w:t>15.4.1.5</w:t>
            </w:r>
          </w:p>
        </w:tc>
      </w:tr>
      <w:tr w:rsidR="00940027" w14:paraId="619F0EA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F411A6F" w14:textId="77777777" w:rsidR="00940027" w:rsidRDefault="00940027">
            <w:pPr>
              <w:pStyle w:val="OtherTableBody"/>
            </w:pPr>
            <w:r>
              <w:t>Professional Organization</w:t>
            </w:r>
          </w:p>
        </w:tc>
        <w:tc>
          <w:tcPr>
            <w:tcW w:w="800" w:type="dxa"/>
          </w:tcPr>
          <w:p w14:paraId="6F9FE372" w14:textId="77777777" w:rsidR="00940027" w:rsidRDefault="00940027">
            <w:pPr>
              <w:pStyle w:val="OtherTableBody"/>
              <w:jc w:val="center"/>
            </w:pPr>
            <w:r>
              <w:t>01444</w:t>
            </w:r>
          </w:p>
        </w:tc>
        <w:tc>
          <w:tcPr>
            <w:tcW w:w="600" w:type="dxa"/>
          </w:tcPr>
          <w:p w14:paraId="63E5856C" w14:textId="77777777" w:rsidR="00940027" w:rsidRDefault="00940027">
            <w:pPr>
              <w:pStyle w:val="OtherTableBody"/>
              <w:jc w:val="center"/>
            </w:pPr>
            <w:r>
              <w:t>AFF</w:t>
            </w:r>
          </w:p>
        </w:tc>
        <w:tc>
          <w:tcPr>
            <w:tcW w:w="700" w:type="dxa"/>
          </w:tcPr>
          <w:p w14:paraId="773C678F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635DC54B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1F66C143" w14:textId="77777777" w:rsidR="00940027" w:rsidRDefault="00940027">
            <w:pPr>
              <w:pStyle w:val="OtherTableBody"/>
            </w:pPr>
            <w:r>
              <w:t>XON</w:t>
            </w:r>
          </w:p>
        </w:tc>
        <w:tc>
          <w:tcPr>
            <w:tcW w:w="700" w:type="dxa"/>
          </w:tcPr>
          <w:p w14:paraId="4410FA3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A5BBF6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CCAF82A" w14:textId="77777777" w:rsidR="00940027" w:rsidRDefault="00940027">
            <w:pPr>
              <w:pStyle w:val="OtherTableBody"/>
            </w:pPr>
            <w:r>
              <w:t>15.4.1.2</w:t>
            </w:r>
          </w:p>
        </w:tc>
      </w:tr>
      <w:tr w:rsidR="00940027" w14:paraId="436E856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E0189F0" w14:textId="77777777" w:rsidR="00940027" w:rsidRDefault="00940027">
            <w:pPr>
              <w:pStyle w:val="OtherTableBody"/>
            </w:pPr>
            <w:r>
              <w:t>Professional Organization Address</w:t>
            </w:r>
          </w:p>
        </w:tc>
        <w:tc>
          <w:tcPr>
            <w:tcW w:w="800" w:type="dxa"/>
          </w:tcPr>
          <w:p w14:paraId="0C15864C" w14:textId="77777777" w:rsidR="00940027" w:rsidRDefault="00940027">
            <w:pPr>
              <w:pStyle w:val="OtherTableBody"/>
              <w:jc w:val="center"/>
            </w:pPr>
            <w:r>
              <w:t>01445</w:t>
            </w:r>
          </w:p>
        </w:tc>
        <w:tc>
          <w:tcPr>
            <w:tcW w:w="600" w:type="dxa"/>
          </w:tcPr>
          <w:p w14:paraId="30CDB760" w14:textId="77777777" w:rsidR="00940027" w:rsidRDefault="00940027">
            <w:pPr>
              <w:pStyle w:val="OtherTableBody"/>
              <w:jc w:val="center"/>
            </w:pPr>
            <w:r>
              <w:t>AFF</w:t>
            </w:r>
          </w:p>
        </w:tc>
        <w:tc>
          <w:tcPr>
            <w:tcW w:w="700" w:type="dxa"/>
          </w:tcPr>
          <w:p w14:paraId="5F00A654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36F9D728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29BFEFED" w14:textId="77777777" w:rsidR="00940027" w:rsidRDefault="00940027">
            <w:pPr>
              <w:pStyle w:val="OtherTableBody"/>
            </w:pPr>
            <w:r>
              <w:t>XAD</w:t>
            </w:r>
          </w:p>
        </w:tc>
        <w:tc>
          <w:tcPr>
            <w:tcW w:w="700" w:type="dxa"/>
          </w:tcPr>
          <w:p w14:paraId="43641B2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271BE7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0A5CB22" w14:textId="77777777" w:rsidR="00940027" w:rsidRDefault="00940027">
            <w:pPr>
              <w:pStyle w:val="OtherTableBody"/>
            </w:pPr>
            <w:r>
              <w:t>15.4.1.3</w:t>
            </w:r>
          </w:p>
        </w:tc>
      </w:tr>
      <w:tr w:rsidR="00940027" w14:paraId="17803BF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201C201" w14:textId="77777777" w:rsidR="00940027" w:rsidRDefault="00940027">
            <w:pPr>
              <w:pStyle w:val="OtherTableBody"/>
            </w:pPr>
            <w:r>
              <w:t>Professional Organization Affiliation Date Range</w:t>
            </w:r>
          </w:p>
        </w:tc>
        <w:tc>
          <w:tcPr>
            <w:tcW w:w="800" w:type="dxa"/>
          </w:tcPr>
          <w:p w14:paraId="187C4934" w14:textId="77777777" w:rsidR="00940027" w:rsidRDefault="00940027">
            <w:pPr>
              <w:pStyle w:val="OtherTableBody"/>
              <w:jc w:val="center"/>
            </w:pPr>
            <w:r>
              <w:t>01446</w:t>
            </w:r>
          </w:p>
        </w:tc>
        <w:tc>
          <w:tcPr>
            <w:tcW w:w="600" w:type="dxa"/>
          </w:tcPr>
          <w:p w14:paraId="73110324" w14:textId="77777777" w:rsidR="00940027" w:rsidRDefault="00940027">
            <w:pPr>
              <w:pStyle w:val="OtherTableBody"/>
              <w:jc w:val="center"/>
            </w:pPr>
            <w:r>
              <w:t>AFF</w:t>
            </w:r>
          </w:p>
        </w:tc>
        <w:tc>
          <w:tcPr>
            <w:tcW w:w="700" w:type="dxa"/>
          </w:tcPr>
          <w:p w14:paraId="6EB27635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4F6DD274" w14:textId="77777777" w:rsidR="00940027" w:rsidRDefault="00940027">
            <w:pPr>
              <w:pStyle w:val="OtherTableBody"/>
            </w:pPr>
            <w:r>
              <w:t>52</w:t>
            </w:r>
          </w:p>
        </w:tc>
        <w:tc>
          <w:tcPr>
            <w:tcW w:w="600" w:type="dxa"/>
          </w:tcPr>
          <w:p w14:paraId="432F8814" w14:textId="77777777" w:rsidR="00940027" w:rsidRDefault="00940027">
            <w:pPr>
              <w:pStyle w:val="OtherTableBody"/>
            </w:pPr>
            <w:r>
              <w:t>DR</w:t>
            </w:r>
          </w:p>
        </w:tc>
        <w:tc>
          <w:tcPr>
            <w:tcW w:w="700" w:type="dxa"/>
          </w:tcPr>
          <w:p w14:paraId="11843C3D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1907A2E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500B72E" w14:textId="77777777" w:rsidR="00940027" w:rsidRDefault="00940027">
            <w:pPr>
              <w:pStyle w:val="OtherTableBody"/>
            </w:pPr>
            <w:r>
              <w:t>15.4.1.4</w:t>
            </w:r>
          </w:p>
        </w:tc>
      </w:tr>
      <w:tr w:rsidR="00940027" w14:paraId="6305F72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D88A3C2" w14:textId="77777777" w:rsidR="00940027" w:rsidRDefault="00940027">
            <w:pPr>
              <w:pStyle w:val="OtherTableBody"/>
            </w:pPr>
            <w:r>
              <w:t>Protection Indicator</w:t>
            </w:r>
          </w:p>
        </w:tc>
        <w:tc>
          <w:tcPr>
            <w:tcW w:w="800" w:type="dxa"/>
          </w:tcPr>
          <w:p w14:paraId="6DFF1214" w14:textId="77777777" w:rsidR="00940027" w:rsidRDefault="00940027">
            <w:pPr>
              <w:pStyle w:val="OtherTableBody"/>
              <w:jc w:val="center"/>
            </w:pPr>
            <w:r>
              <w:t>00744</w:t>
            </w:r>
          </w:p>
        </w:tc>
        <w:tc>
          <w:tcPr>
            <w:tcW w:w="600" w:type="dxa"/>
          </w:tcPr>
          <w:p w14:paraId="6D6589D7" w14:textId="77777777" w:rsidR="00940027" w:rsidRDefault="00940027">
            <w:pPr>
              <w:pStyle w:val="OtherTableBody"/>
              <w:jc w:val="center"/>
            </w:pPr>
            <w:r>
              <w:t>PD1</w:t>
            </w:r>
          </w:p>
        </w:tc>
        <w:tc>
          <w:tcPr>
            <w:tcW w:w="700" w:type="dxa"/>
          </w:tcPr>
          <w:p w14:paraId="6B65F19E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40F3259F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4AF71BE7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04F6504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87261B9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571BDD4F" w14:textId="77777777" w:rsidR="00940027" w:rsidRDefault="00940027">
            <w:pPr>
              <w:pStyle w:val="OtherTableBody"/>
            </w:pPr>
            <w:r>
              <w:t>3.4.10.12</w:t>
            </w:r>
          </w:p>
        </w:tc>
      </w:tr>
      <w:tr w:rsidR="00940027" w14:paraId="52BCC0A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6E6F8F1" w14:textId="77777777" w:rsidR="00940027" w:rsidRDefault="00940027">
            <w:pPr>
              <w:pStyle w:val="OtherTableBody"/>
            </w:pPr>
            <w:r>
              <w:t>Protection Indicator</w:t>
            </w:r>
          </w:p>
        </w:tc>
        <w:tc>
          <w:tcPr>
            <w:tcW w:w="800" w:type="dxa"/>
          </w:tcPr>
          <w:p w14:paraId="15E91FBA" w14:textId="77777777" w:rsidR="00940027" w:rsidRDefault="00940027">
            <w:pPr>
              <w:pStyle w:val="OtherTableBody"/>
              <w:jc w:val="center"/>
            </w:pPr>
            <w:r>
              <w:t>00744</w:t>
            </w:r>
          </w:p>
        </w:tc>
        <w:tc>
          <w:tcPr>
            <w:tcW w:w="600" w:type="dxa"/>
          </w:tcPr>
          <w:p w14:paraId="2B72E4E2" w14:textId="77777777" w:rsidR="00940027" w:rsidRDefault="00940027">
            <w:pPr>
              <w:pStyle w:val="OtherTableBody"/>
              <w:jc w:val="center"/>
            </w:pPr>
            <w:r>
              <w:t>IN2</w:t>
            </w:r>
          </w:p>
        </w:tc>
        <w:tc>
          <w:tcPr>
            <w:tcW w:w="700" w:type="dxa"/>
          </w:tcPr>
          <w:p w14:paraId="71C3826C" w14:textId="77777777" w:rsidR="00940027" w:rsidRDefault="00940027">
            <w:pPr>
              <w:pStyle w:val="OtherTableBody"/>
            </w:pPr>
            <w:r>
              <w:t>37</w:t>
            </w:r>
          </w:p>
        </w:tc>
        <w:tc>
          <w:tcPr>
            <w:tcW w:w="600" w:type="dxa"/>
          </w:tcPr>
          <w:p w14:paraId="746F5EA5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6F8ED20E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551D558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165F76C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1FD1E7F7" w14:textId="77777777" w:rsidR="00940027" w:rsidRDefault="00940027">
            <w:pPr>
              <w:pStyle w:val="OtherTableBody"/>
            </w:pPr>
            <w:r>
              <w:t>6.5.7.37</w:t>
            </w:r>
          </w:p>
        </w:tc>
      </w:tr>
      <w:tr w:rsidR="00940027" w14:paraId="11245DB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E36A86C" w14:textId="77777777" w:rsidR="00940027" w:rsidRDefault="00940027">
            <w:pPr>
              <w:pStyle w:val="OtherTableBody"/>
            </w:pPr>
            <w:r>
              <w:t>Protection Indicator</w:t>
            </w:r>
          </w:p>
        </w:tc>
        <w:tc>
          <w:tcPr>
            <w:tcW w:w="800" w:type="dxa"/>
          </w:tcPr>
          <w:p w14:paraId="01E7F91A" w14:textId="77777777" w:rsidR="00940027" w:rsidRDefault="00940027">
            <w:pPr>
              <w:pStyle w:val="OtherTableBody"/>
              <w:jc w:val="center"/>
            </w:pPr>
            <w:r>
              <w:t>00744</w:t>
            </w:r>
          </w:p>
        </w:tc>
        <w:tc>
          <w:tcPr>
            <w:tcW w:w="600" w:type="dxa"/>
          </w:tcPr>
          <w:p w14:paraId="3B4C00F6" w14:textId="77777777" w:rsidR="00940027" w:rsidRDefault="00940027">
            <w:pPr>
              <w:pStyle w:val="OtherTableBody"/>
              <w:jc w:val="center"/>
            </w:pPr>
            <w:r>
              <w:t>NK1</w:t>
            </w:r>
          </w:p>
        </w:tc>
        <w:tc>
          <w:tcPr>
            <w:tcW w:w="700" w:type="dxa"/>
          </w:tcPr>
          <w:p w14:paraId="6DCD9EC8" w14:textId="77777777" w:rsidR="00940027" w:rsidRDefault="00940027">
            <w:pPr>
              <w:pStyle w:val="OtherTableBody"/>
            </w:pPr>
            <w:r>
              <w:t>23</w:t>
            </w:r>
          </w:p>
        </w:tc>
        <w:tc>
          <w:tcPr>
            <w:tcW w:w="600" w:type="dxa"/>
          </w:tcPr>
          <w:p w14:paraId="04513F18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3BEE2681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3A47F1D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51589D0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5654E00E" w14:textId="77777777" w:rsidR="00940027" w:rsidRDefault="00940027">
            <w:pPr>
              <w:pStyle w:val="OtherTableBody"/>
            </w:pPr>
            <w:r>
              <w:t>3.4.5.23</w:t>
            </w:r>
          </w:p>
        </w:tc>
      </w:tr>
      <w:tr w:rsidR="00940027" w14:paraId="085E842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B2C0D26" w14:textId="77777777" w:rsidR="00940027" w:rsidRDefault="00940027">
            <w:pPr>
              <w:pStyle w:val="OtherTableBody"/>
            </w:pPr>
            <w:r>
              <w:t>Protection Indicator</w:t>
            </w:r>
          </w:p>
        </w:tc>
        <w:tc>
          <w:tcPr>
            <w:tcW w:w="800" w:type="dxa"/>
          </w:tcPr>
          <w:p w14:paraId="2401323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00744</w:t>
            </w:r>
          </w:p>
        </w:tc>
        <w:tc>
          <w:tcPr>
            <w:tcW w:w="600" w:type="dxa"/>
          </w:tcPr>
          <w:p w14:paraId="5CF01F6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GT1</w:t>
            </w:r>
          </w:p>
        </w:tc>
        <w:tc>
          <w:tcPr>
            <w:tcW w:w="700" w:type="dxa"/>
          </w:tcPr>
          <w:p w14:paraId="02F2825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39</w:t>
            </w:r>
          </w:p>
        </w:tc>
        <w:tc>
          <w:tcPr>
            <w:tcW w:w="600" w:type="dxa"/>
          </w:tcPr>
          <w:p w14:paraId="2C7E68F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088CC7A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ID</w:t>
            </w:r>
          </w:p>
        </w:tc>
        <w:tc>
          <w:tcPr>
            <w:tcW w:w="700" w:type="dxa"/>
          </w:tcPr>
          <w:p w14:paraId="1BD379C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1AF39EA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0136</w:t>
            </w:r>
          </w:p>
        </w:tc>
        <w:tc>
          <w:tcPr>
            <w:tcW w:w="942" w:type="dxa"/>
          </w:tcPr>
          <w:p w14:paraId="0F1A8B4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6.5.5.39</w:t>
            </w:r>
          </w:p>
        </w:tc>
      </w:tr>
      <w:tr w:rsidR="00940027" w14:paraId="404C0D4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D019A9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Protection Indicator Effective Date</w:t>
            </w:r>
          </w:p>
        </w:tc>
        <w:tc>
          <w:tcPr>
            <w:tcW w:w="800" w:type="dxa"/>
          </w:tcPr>
          <w:p w14:paraId="3193C64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01566</w:t>
            </w:r>
          </w:p>
        </w:tc>
        <w:tc>
          <w:tcPr>
            <w:tcW w:w="600" w:type="dxa"/>
          </w:tcPr>
          <w:p w14:paraId="0D2A799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PD1</w:t>
            </w:r>
          </w:p>
        </w:tc>
        <w:tc>
          <w:tcPr>
            <w:tcW w:w="700" w:type="dxa"/>
          </w:tcPr>
          <w:p w14:paraId="31869F7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</w:t>
            </w:r>
          </w:p>
        </w:tc>
        <w:tc>
          <w:tcPr>
            <w:tcW w:w="600" w:type="dxa"/>
          </w:tcPr>
          <w:p w14:paraId="14A098B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</w:t>
            </w:r>
          </w:p>
        </w:tc>
        <w:tc>
          <w:tcPr>
            <w:tcW w:w="600" w:type="dxa"/>
          </w:tcPr>
          <w:p w14:paraId="70102B7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DT</w:t>
            </w:r>
          </w:p>
        </w:tc>
        <w:tc>
          <w:tcPr>
            <w:tcW w:w="700" w:type="dxa"/>
          </w:tcPr>
          <w:p w14:paraId="3760D69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19152EA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CABA7A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3.4.10.13</w:t>
            </w:r>
          </w:p>
        </w:tc>
      </w:tr>
      <w:tr w:rsidR="00940027" w14:paraId="61C2CF4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0A66BE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Protocol Code</w:t>
            </w:r>
          </w:p>
        </w:tc>
        <w:tc>
          <w:tcPr>
            <w:tcW w:w="800" w:type="dxa"/>
          </w:tcPr>
          <w:p w14:paraId="4B867A9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01662</w:t>
            </w:r>
          </w:p>
        </w:tc>
        <w:tc>
          <w:tcPr>
            <w:tcW w:w="600" w:type="dxa"/>
          </w:tcPr>
          <w:p w14:paraId="0119245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IPC</w:t>
            </w:r>
          </w:p>
        </w:tc>
        <w:tc>
          <w:tcPr>
            <w:tcW w:w="700" w:type="dxa"/>
          </w:tcPr>
          <w:p w14:paraId="3C939CE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600" w:type="dxa"/>
          </w:tcPr>
          <w:p w14:paraId="05F83E5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1F7B5EE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5AF57819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160D344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39BF997" w14:textId="77777777" w:rsidR="00940027" w:rsidRDefault="00940027">
            <w:pPr>
              <w:pStyle w:val="OtherTableBody"/>
            </w:pPr>
            <w:r>
              <w:t>4.5.6.6</w:t>
            </w:r>
          </w:p>
        </w:tc>
      </w:tr>
      <w:tr w:rsidR="00940027" w14:paraId="40F9C4E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995A956" w14:textId="77777777" w:rsidR="00940027" w:rsidRDefault="00940027">
            <w:pPr>
              <w:pStyle w:val="OtherTableBody"/>
            </w:pPr>
            <w:r>
              <w:t>Provider Address</w:t>
            </w:r>
          </w:p>
        </w:tc>
        <w:tc>
          <w:tcPr>
            <w:tcW w:w="800" w:type="dxa"/>
          </w:tcPr>
          <w:p w14:paraId="4D8E0EF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01157</w:t>
            </w:r>
          </w:p>
        </w:tc>
        <w:tc>
          <w:tcPr>
            <w:tcW w:w="600" w:type="dxa"/>
          </w:tcPr>
          <w:p w14:paraId="5DE1524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PRD</w:t>
            </w:r>
          </w:p>
        </w:tc>
        <w:tc>
          <w:tcPr>
            <w:tcW w:w="700" w:type="dxa"/>
          </w:tcPr>
          <w:p w14:paraId="281E563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2EDF6A4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BFE0DC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XAD</w:t>
            </w:r>
          </w:p>
        </w:tc>
        <w:tc>
          <w:tcPr>
            <w:tcW w:w="700" w:type="dxa"/>
          </w:tcPr>
          <w:p w14:paraId="6C62494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11A304E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60034E3" w14:textId="77777777" w:rsidR="00940027" w:rsidRDefault="00940027">
            <w:pPr>
              <w:pStyle w:val="OtherTableBody"/>
            </w:pPr>
            <w:r>
              <w:t>11.6.3.3</w:t>
            </w:r>
          </w:p>
        </w:tc>
      </w:tr>
      <w:tr w:rsidR="00940027" w14:paraId="23A5B7D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904977B" w14:textId="77777777" w:rsidR="00940027" w:rsidRDefault="00940027">
            <w:pPr>
              <w:pStyle w:val="OtherTableBody"/>
            </w:pPr>
            <w:r>
              <w:t>Provider Billing</w:t>
            </w:r>
          </w:p>
        </w:tc>
        <w:tc>
          <w:tcPr>
            <w:tcW w:w="800" w:type="dxa"/>
          </w:tcPr>
          <w:p w14:paraId="50342C4A" w14:textId="77777777" w:rsidR="00940027" w:rsidRDefault="00940027">
            <w:pPr>
              <w:pStyle w:val="OtherTableBody"/>
              <w:jc w:val="center"/>
            </w:pPr>
            <w:r>
              <w:t>00688</w:t>
            </w:r>
          </w:p>
        </w:tc>
        <w:tc>
          <w:tcPr>
            <w:tcW w:w="600" w:type="dxa"/>
          </w:tcPr>
          <w:p w14:paraId="7C93EE38" w14:textId="77777777" w:rsidR="00940027" w:rsidRDefault="00940027">
            <w:pPr>
              <w:pStyle w:val="OtherTableBody"/>
              <w:jc w:val="center"/>
            </w:pPr>
            <w:r>
              <w:t>PRA</w:t>
            </w:r>
          </w:p>
        </w:tc>
        <w:tc>
          <w:tcPr>
            <w:tcW w:w="700" w:type="dxa"/>
          </w:tcPr>
          <w:p w14:paraId="5226C44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600" w:type="dxa"/>
          </w:tcPr>
          <w:p w14:paraId="3445451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6078670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ID</w:t>
            </w:r>
          </w:p>
        </w:tc>
        <w:tc>
          <w:tcPr>
            <w:tcW w:w="700" w:type="dxa"/>
          </w:tcPr>
          <w:p w14:paraId="0614A7E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6179D2C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0187</w:t>
            </w:r>
          </w:p>
        </w:tc>
        <w:tc>
          <w:tcPr>
            <w:tcW w:w="942" w:type="dxa"/>
          </w:tcPr>
          <w:p w14:paraId="1999282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15.4.6.4</w:t>
            </w:r>
          </w:p>
        </w:tc>
      </w:tr>
      <w:tr w:rsidR="00940027" w14:paraId="397695C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78B310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Provider Communication Information</w:t>
            </w:r>
          </w:p>
        </w:tc>
        <w:tc>
          <w:tcPr>
            <w:tcW w:w="800" w:type="dxa"/>
          </w:tcPr>
          <w:p w14:paraId="21E5165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01159</w:t>
            </w:r>
          </w:p>
        </w:tc>
        <w:tc>
          <w:tcPr>
            <w:tcW w:w="600" w:type="dxa"/>
          </w:tcPr>
          <w:p w14:paraId="6C97BD6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PRD</w:t>
            </w:r>
          </w:p>
        </w:tc>
        <w:tc>
          <w:tcPr>
            <w:tcW w:w="700" w:type="dxa"/>
          </w:tcPr>
          <w:p w14:paraId="144B286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  <w:tc>
          <w:tcPr>
            <w:tcW w:w="600" w:type="dxa"/>
          </w:tcPr>
          <w:p w14:paraId="2259288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17445E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XTN</w:t>
            </w:r>
          </w:p>
        </w:tc>
        <w:tc>
          <w:tcPr>
            <w:tcW w:w="700" w:type="dxa"/>
          </w:tcPr>
          <w:p w14:paraId="74AA11E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3B7E594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933209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11.6.3.5</w:t>
            </w:r>
          </w:p>
        </w:tc>
      </w:tr>
      <w:tr w:rsidR="00940027" w14:paraId="628CB52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55DBC0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Provider Identifiers</w:t>
            </w:r>
          </w:p>
        </w:tc>
        <w:tc>
          <w:tcPr>
            <w:tcW w:w="800" w:type="dxa"/>
          </w:tcPr>
          <w:p w14:paraId="480246B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01162</w:t>
            </w:r>
          </w:p>
        </w:tc>
        <w:tc>
          <w:tcPr>
            <w:tcW w:w="600" w:type="dxa"/>
          </w:tcPr>
          <w:p w14:paraId="1A60620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PRD</w:t>
            </w:r>
          </w:p>
        </w:tc>
        <w:tc>
          <w:tcPr>
            <w:tcW w:w="700" w:type="dxa"/>
          </w:tcPr>
          <w:p w14:paraId="7E9C93A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</w:t>
            </w:r>
          </w:p>
        </w:tc>
        <w:tc>
          <w:tcPr>
            <w:tcW w:w="600" w:type="dxa"/>
          </w:tcPr>
          <w:p w14:paraId="57DA79D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100</w:t>
            </w:r>
          </w:p>
        </w:tc>
        <w:tc>
          <w:tcPr>
            <w:tcW w:w="600" w:type="dxa"/>
          </w:tcPr>
          <w:p w14:paraId="7380074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PLN</w:t>
            </w:r>
          </w:p>
        </w:tc>
        <w:tc>
          <w:tcPr>
            <w:tcW w:w="700" w:type="dxa"/>
          </w:tcPr>
          <w:p w14:paraId="11A47CD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6E56581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17E3A3C" w14:textId="77777777" w:rsidR="00940027" w:rsidRDefault="00940027">
            <w:pPr>
              <w:pStyle w:val="OtherTableBody"/>
            </w:pPr>
            <w:r>
              <w:t>11.6.3.7</w:t>
            </w:r>
          </w:p>
        </w:tc>
      </w:tr>
      <w:tr w:rsidR="00940027" w14:paraId="1561385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B0FBE6A" w14:textId="77777777" w:rsidR="00940027" w:rsidRDefault="00940027">
            <w:pPr>
              <w:pStyle w:val="OtherTableBody"/>
            </w:pPr>
            <w:r>
              <w:t>Provider Location</w:t>
            </w:r>
          </w:p>
        </w:tc>
        <w:tc>
          <w:tcPr>
            <w:tcW w:w="800" w:type="dxa"/>
          </w:tcPr>
          <w:p w14:paraId="3608D4DB" w14:textId="77777777" w:rsidR="00940027" w:rsidRDefault="00940027">
            <w:pPr>
              <w:pStyle w:val="OtherTableBody"/>
              <w:jc w:val="center"/>
            </w:pPr>
            <w:r>
              <w:t>01158</w:t>
            </w:r>
          </w:p>
        </w:tc>
        <w:tc>
          <w:tcPr>
            <w:tcW w:w="600" w:type="dxa"/>
          </w:tcPr>
          <w:p w14:paraId="0BDAA210" w14:textId="77777777" w:rsidR="00940027" w:rsidRDefault="00940027">
            <w:pPr>
              <w:pStyle w:val="OtherTableBody"/>
              <w:jc w:val="center"/>
            </w:pPr>
            <w:r>
              <w:t>PRD</w:t>
            </w:r>
          </w:p>
        </w:tc>
        <w:tc>
          <w:tcPr>
            <w:tcW w:w="700" w:type="dxa"/>
          </w:tcPr>
          <w:p w14:paraId="5D8804BF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462AF16C" w14:textId="77777777" w:rsidR="00940027" w:rsidRDefault="00940027">
            <w:pPr>
              <w:pStyle w:val="OtherTableBody"/>
            </w:pPr>
            <w:r>
              <w:t>60</w:t>
            </w:r>
          </w:p>
        </w:tc>
        <w:tc>
          <w:tcPr>
            <w:tcW w:w="600" w:type="dxa"/>
          </w:tcPr>
          <w:p w14:paraId="787C947F" w14:textId="77777777" w:rsidR="00940027" w:rsidRDefault="00940027">
            <w:pPr>
              <w:pStyle w:val="OtherTableBody"/>
            </w:pPr>
            <w:r>
              <w:t>PL</w:t>
            </w:r>
          </w:p>
        </w:tc>
        <w:tc>
          <w:tcPr>
            <w:tcW w:w="700" w:type="dxa"/>
          </w:tcPr>
          <w:p w14:paraId="5E59CB4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5D8B92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6444D95" w14:textId="77777777" w:rsidR="00940027" w:rsidRDefault="00940027">
            <w:pPr>
              <w:pStyle w:val="OtherTableBody"/>
            </w:pPr>
            <w:r>
              <w:t>11.6.3.4</w:t>
            </w:r>
          </w:p>
        </w:tc>
      </w:tr>
      <w:tr w:rsidR="00940027" w14:paraId="4B4257F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DBBABC3" w14:textId="77777777" w:rsidR="00940027" w:rsidRDefault="00940027">
            <w:pPr>
              <w:pStyle w:val="OtherTableBody"/>
            </w:pPr>
            <w:r>
              <w:t>Provider Name</w:t>
            </w:r>
          </w:p>
        </w:tc>
        <w:tc>
          <w:tcPr>
            <w:tcW w:w="800" w:type="dxa"/>
          </w:tcPr>
          <w:p w14:paraId="33B9343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01156</w:t>
            </w:r>
          </w:p>
        </w:tc>
        <w:tc>
          <w:tcPr>
            <w:tcW w:w="600" w:type="dxa"/>
          </w:tcPr>
          <w:p w14:paraId="63156D7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PRD</w:t>
            </w:r>
          </w:p>
        </w:tc>
        <w:tc>
          <w:tcPr>
            <w:tcW w:w="700" w:type="dxa"/>
          </w:tcPr>
          <w:p w14:paraId="481614C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1227CAE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1B9F7A4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XPN</w:t>
            </w:r>
          </w:p>
        </w:tc>
        <w:tc>
          <w:tcPr>
            <w:tcW w:w="700" w:type="dxa"/>
          </w:tcPr>
          <w:p w14:paraId="50239DE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016DC77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6B8AEA1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11.6.3.2</w:t>
            </w:r>
          </w:p>
        </w:tc>
      </w:tr>
      <w:tr w:rsidR="00940027" w14:paraId="0CA9E37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B361A6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Provider Role</w:t>
            </w:r>
          </w:p>
        </w:tc>
        <w:tc>
          <w:tcPr>
            <w:tcW w:w="800" w:type="dxa"/>
          </w:tcPr>
          <w:p w14:paraId="75A0335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01155</w:t>
            </w:r>
          </w:p>
        </w:tc>
        <w:tc>
          <w:tcPr>
            <w:tcW w:w="600" w:type="dxa"/>
          </w:tcPr>
          <w:p w14:paraId="1DDF755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PRD</w:t>
            </w:r>
          </w:p>
        </w:tc>
        <w:tc>
          <w:tcPr>
            <w:tcW w:w="700" w:type="dxa"/>
          </w:tcPr>
          <w:p w14:paraId="20A55C8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02DA88C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14BEBBF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743E0C55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0B6C17A9" w14:textId="77777777" w:rsidR="00940027" w:rsidRDefault="00940027">
            <w:pPr>
              <w:pStyle w:val="OtherTableBody"/>
              <w:jc w:val="center"/>
            </w:pPr>
            <w:r>
              <w:t>0286</w:t>
            </w:r>
          </w:p>
        </w:tc>
        <w:tc>
          <w:tcPr>
            <w:tcW w:w="942" w:type="dxa"/>
          </w:tcPr>
          <w:p w14:paraId="4CD46EC2" w14:textId="77777777" w:rsidR="00940027" w:rsidRDefault="00940027">
            <w:pPr>
              <w:pStyle w:val="OtherTableBody"/>
            </w:pPr>
            <w:r>
              <w:t>11.6.3.1</w:t>
            </w:r>
          </w:p>
        </w:tc>
      </w:tr>
      <w:tr w:rsidR="00940027" w14:paraId="633E382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C872D28" w14:textId="77777777" w:rsidR="00940027" w:rsidRDefault="00940027">
            <w:pPr>
              <w:pStyle w:val="OtherTableBody"/>
            </w:pPr>
            <w:r>
              <w:t>Provider Type</w:t>
            </w:r>
          </w:p>
        </w:tc>
        <w:tc>
          <w:tcPr>
            <w:tcW w:w="800" w:type="dxa"/>
          </w:tcPr>
          <w:p w14:paraId="18DC3FD6" w14:textId="77777777" w:rsidR="00940027" w:rsidRDefault="00940027">
            <w:pPr>
              <w:pStyle w:val="OtherTableBody"/>
              <w:jc w:val="center"/>
            </w:pPr>
            <w:r>
              <w:t>01510</w:t>
            </w:r>
          </w:p>
        </w:tc>
        <w:tc>
          <w:tcPr>
            <w:tcW w:w="600" w:type="dxa"/>
          </w:tcPr>
          <w:p w14:paraId="5489A239" w14:textId="77777777" w:rsidR="00940027" w:rsidRDefault="00940027">
            <w:pPr>
              <w:pStyle w:val="OtherTableBody"/>
              <w:jc w:val="center"/>
            </w:pPr>
            <w:r>
              <w:t>ROL</w:t>
            </w:r>
          </w:p>
        </w:tc>
        <w:tc>
          <w:tcPr>
            <w:tcW w:w="700" w:type="dxa"/>
          </w:tcPr>
          <w:p w14:paraId="3F21485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9</w:t>
            </w:r>
          </w:p>
        </w:tc>
        <w:tc>
          <w:tcPr>
            <w:tcW w:w="600" w:type="dxa"/>
          </w:tcPr>
          <w:p w14:paraId="7AE1E19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698347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5821DEE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2670E85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48DE95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15.4.7.9</w:t>
            </w:r>
          </w:p>
        </w:tc>
      </w:tr>
      <w:tr w:rsidR="00940027" w14:paraId="106EC70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4FCFFD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Provider's Administration Instructions</w:t>
            </w:r>
          </w:p>
        </w:tc>
        <w:tc>
          <w:tcPr>
            <w:tcW w:w="800" w:type="dxa"/>
          </w:tcPr>
          <w:p w14:paraId="58EED1F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00298</w:t>
            </w:r>
          </w:p>
        </w:tc>
        <w:tc>
          <w:tcPr>
            <w:tcW w:w="600" w:type="dxa"/>
          </w:tcPr>
          <w:p w14:paraId="5CFAA15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RXO</w:t>
            </w:r>
          </w:p>
        </w:tc>
        <w:tc>
          <w:tcPr>
            <w:tcW w:w="700" w:type="dxa"/>
          </w:tcPr>
          <w:p w14:paraId="160B621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</w:t>
            </w:r>
          </w:p>
        </w:tc>
        <w:tc>
          <w:tcPr>
            <w:tcW w:w="600" w:type="dxa"/>
          </w:tcPr>
          <w:p w14:paraId="4DBDDE2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800259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08AE8D7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2B74C00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8F7AB2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4.14.1.7</w:t>
            </w:r>
          </w:p>
        </w:tc>
      </w:tr>
      <w:tr w:rsidR="00940027" w14:paraId="10D619F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4D502D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Provider's Administration Instructions</w:t>
            </w:r>
          </w:p>
        </w:tc>
        <w:tc>
          <w:tcPr>
            <w:tcW w:w="800" w:type="dxa"/>
          </w:tcPr>
          <w:p w14:paraId="7ADA187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00298</w:t>
            </w:r>
          </w:p>
        </w:tc>
        <w:tc>
          <w:tcPr>
            <w:tcW w:w="600" w:type="dxa"/>
          </w:tcPr>
          <w:p w14:paraId="1BEA6A5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RXE</w:t>
            </w:r>
          </w:p>
        </w:tc>
        <w:tc>
          <w:tcPr>
            <w:tcW w:w="700" w:type="dxa"/>
          </w:tcPr>
          <w:p w14:paraId="0AFDAFD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</w:t>
            </w:r>
          </w:p>
        </w:tc>
        <w:tc>
          <w:tcPr>
            <w:tcW w:w="600" w:type="dxa"/>
          </w:tcPr>
          <w:p w14:paraId="414ED19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7CAB66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06C4DB53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491EB85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A921255" w14:textId="77777777" w:rsidR="00940027" w:rsidRDefault="00940027">
            <w:pPr>
              <w:pStyle w:val="OtherTableBody"/>
            </w:pPr>
            <w:r>
              <w:t>4.14.4.7</w:t>
            </w:r>
          </w:p>
        </w:tc>
      </w:tr>
      <w:tr w:rsidR="00940027" w14:paraId="421EEB6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0AF5029" w14:textId="77777777" w:rsidR="00940027" w:rsidRDefault="00940027">
            <w:pPr>
              <w:pStyle w:val="OtherTableBody"/>
            </w:pPr>
            <w:r>
              <w:t>Provider's Pharmacy/Treatment Instructions</w:t>
            </w:r>
          </w:p>
        </w:tc>
        <w:tc>
          <w:tcPr>
            <w:tcW w:w="800" w:type="dxa"/>
          </w:tcPr>
          <w:p w14:paraId="60A2DB2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00297</w:t>
            </w:r>
          </w:p>
        </w:tc>
        <w:tc>
          <w:tcPr>
            <w:tcW w:w="600" w:type="dxa"/>
          </w:tcPr>
          <w:p w14:paraId="62BF6CF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RXO</w:t>
            </w:r>
          </w:p>
        </w:tc>
        <w:tc>
          <w:tcPr>
            <w:tcW w:w="700" w:type="dxa"/>
          </w:tcPr>
          <w:p w14:paraId="64C3612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600" w:type="dxa"/>
          </w:tcPr>
          <w:p w14:paraId="3673A5F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DB3759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38B2C87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3DC085C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DD9A86C" w14:textId="77777777" w:rsidR="00940027" w:rsidRDefault="00940027">
            <w:pPr>
              <w:pStyle w:val="OtherTableBody"/>
            </w:pPr>
            <w:r>
              <w:t>4.14.1.6</w:t>
            </w:r>
          </w:p>
        </w:tc>
      </w:tr>
      <w:tr w:rsidR="00940027" w14:paraId="2AFA728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738F8A0" w14:textId="77777777" w:rsidR="00940027" w:rsidRDefault="00940027">
            <w:pPr>
              <w:pStyle w:val="OtherTableBody"/>
            </w:pPr>
            <w:r>
              <w:t>PSRO/UR Approval Indicator (87)</w:t>
            </w:r>
          </w:p>
        </w:tc>
        <w:tc>
          <w:tcPr>
            <w:tcW w:w="800" w:type="dxa"/>
          </w:tcPr>
          <w:p w14:paraId="1FA6ECCA" w14:textId="77777777" w:rsidR="00940027" w:rsidRDefault="00940027">
            <w:pPr>
              <w:pStyle w:val="OtherTableBody"/>
              <w:jc w:val="center"/>
            </w:pPr>
            <w:r>
              <w:t>00542</w:t>
            </w:r>
          </w:p>
        </w:tc>
        <w:tc>
          <w:tcPr>
            <w:tcW w:w="600" w:type="dxa"/>
          </w:tcPr>
          <w:p w14:paraId="61D6D2FA" w14:textId="77777777" w:rsidR="00940027" w:rsidRDefault="00940027">
            <w:pPr>
              <w:pStyle w:val="OtherTableBody"/>
              <w:jc w:val="center"/>
            </w:pPr>
            <w:r>
              <w:t>UB1</w:t>
            </w:r>
          </w:p>
        </w:tc>
        <w:tc>
          <w:tcPr>
            <w:tcW w:w="700" w:type="dxa"/>
          </w:tcPr>
          <w:p w14:paraId="0968B99C" w14:textId="77777777" w:rsidR="00940027" w:rsidRDefault="00940027">
            <w:pPr>
              <w:pStyle w:val="OtherTableBody"/>
            </w:pPr>
            <w:r>
              <w:t>13</w:t>
            </w:r>
          </w:p>
        </w:tc>
        <w:tc>
          <w:tcPr>
            <w:tcW w:w="600" w:type="dxa"/>
          </w:tcPr>
          <w:p w14:paraId="11A541A8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0BD4956A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7574ACA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8100512" w14:textId="77777777" w:rsidR="00940027" w:rsidRDefault="00940027">
            <w:pPr>
              <w:pStyle w:val="OtherTableBody"/>
              <w:jc w:val="center"/>
            </w:pPr>
            <w:r>
              <w:t>0349</w:t>
            </w:r>
          </w:p>
        </w:tc>
        <w:tc>
          <w:tcPr>
            <w:tcW w:w="942" w:type="dxa"/>
          </w:tcPr>
          <w:p w14:paraId="399F2FD3" w14:textId="77777777" w:rsidR="00940027" w:rsidRDefault="00940027">
            <w:pPr>
              <w:pStyle w:val="OtherTableBody"/>
            </w:pPr>
            <w:r>
              <w:t>6.5.10.13</w:t>
            </w:r>
          </w:p>
        </w:tc>
      </w:tr>
      <w:tr w:rsidR="00940027" w14:paraId="2CF7EBC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508FD82" w14:textId="77777777" w:rsidR="00940027" w:rsidRDefault="00940027">
            <w:pPr>
              <w:pStyle w:val="OtherTableBody"/>
            </w:pPr>
            <w:r>
              <w:t>PSRO/UR Approved Stay-Fm (88)</w:t>
            </w:r>
          </w:p>
        </w:tc>
        <w:tc>
          <w:tcPr>
            <w:tcW w:w="800" w:type="dxa"/>
          </w:tcPr>
          <w:p w14:paraId="24F25B37" w14:textId="77777777" w:rsidR="00940027" w:rsidRDefault="00940027">
            <w:pPr>
              <w:pStyle w:val="OtherTableBody"/>
              <w:jc w:val="center"/>
            </w:pPr>
            <w:r>
              <w:t>00543</w:t>
            </w:r>
          </w:p>
        </w:tc>
        <w:tc>
          <w:tcPr>
            <w:tcW w:w="600" w:type="dxa"/>
          </w:tcPr>
          <w:p w14:paraId="00A2118B" w14:textId="77777777" w:rsidR="00940027" w:rsidRDefault="00940027">
            <w:pPr>
              <w:pStyle w:val="OtherTableBody"/>
              <w:jc w:val="center"/>
            </w:pPr>
            <w:r>
              <w:t>UB1</w:t>
            </w:r>
          </w:p>
        </w:tc>
        <w:tc>
          <w:tcPr>
            <w:tcW w:w="700" w:type="dxa"/>
          </w:tcPr>
          <w:p w14:paraId="6487BCB0" w14:textId="77777777" w:rsidR="00940027" w:rsidRDefault="00940027">
            <w:pPr>
              <w:pStyle w:val="OtherTableBody"/>
            </w:pPr>
            <w:r>
              <w:t>14</w:t>
            </w:r>
          </w:p>
        </w:tc>
        <w:tc>
          <w:tcPr>
            <w:tcW w:w="600" w:type="dxa"/>
          </w:tcPr>
          <w:p w14:paraId="465E98CF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36191F95" w14:textId="77777777" w:rsidR="00940027" w:rsidRDefault="00940027">
            <w:pPr>
              <w:pStyle w:val="OtherTableBody"/>
            </w:pPr>
            <w:r>
              <w:t>DT</w:t>
            </w:r>
          </w:p>
        </w:tc>
        <w:tc>
          <w:tcPr>
            <w:tcW w:w="700" w:type="dxa"/>
          </w:tcPr>
          <w:p w14:paraId="7CDD5D8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35B2D4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BE435FC" w14:textId="77777777" w:rsidR="00940027" w:rsidRDefault="00940027">
            <w:pPr>
              <w:pStyle w:val="OtherTableBody"/>
            </w:pPr>
            <w:r>
              <w:t>6.5.10.14</w:t>
            </w:r>
          </w:p>
        </w:tc>
      </w:tr>
      <w:tr w:rsidR="00940027" w14:paraId="7918111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E1DD6A3" w14:textId="77777777" w:rsidR="00940027" w:rsidRDefault="00940027">
            <w:pPr>
              <w:pStyle w:val="OtherTableBody"/>
            </w:pPr>
            <w:r>
              <w:t>PSRO/UR Approved Stay-To (89)</w:t>
            </w:r>
          </w:p>
        </w:tc>
        <w:tc>
          <w:tcPr>
            <w:tcW w:w="800" w:type="dxa"/>
          </w:tcPr>
          <w:p w14:paraId="19C009C7" w14:textId="77777777" w:rsidR="00940027" w:rsidRDefault="00940027">
            <w:pPr>
              <w:pStyle w:val="OtherTableBody"/>
              <w:jc w:val="center"/>
            </w:pPr>
            <w:r>
              <w:t>00544</w:t>
            </w:r>
          </w:p>
        </w:tc>
        <w:tc>
          <w:tcPr>
            <w:tcW w:w="600" w:type="dxa"/>
          </w:tcPr>
          <w:p w14:paraId="7743D39B" w14:textId="77777777" w:rsidR="00940027" w:rsidRDefault="00940027">
            <w:pPr>
              <w:pStyle w:val="OtherTableBody"/>
              <w:jc w:val="center"/>
            </w:pPr>
            <w:r>
              <w:t>UB1</w:t>
            </w:r>
          </w:p>
        </w:tc>
        <w:tc>
          <w:tcPr>
            <w:tcW w:w="700" w:type="dxa"/>
          </w:tcPr>
          <w:p w14:paraId="0019E9FB" w14:textId="77777777" w:rsidR="00940027" w:rsidRDefault="00940027">
            <w:pPr>
              <w:pStyle w:val="OtherTableBody"/>
            </w:pPr>
            <w:r>
              <w:t>15</w:t>
            </w:r>
          </w:p>
        </w:tc>
        <w:tc>
          <w:tcPr>
            <w:tcW w:w="600" w:type="dxa"/>
          </w:tcPr>
          <w:p w14:paraId="7D3201A5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02761161" w14:textId="77777777" w:rsidR="00940027" w:rsidRDefault="00940027">
            <w:pPr>
              <w:pStyle w:val="OtherTableBody"/>
            </w:pPr>
            <w:r>
              <w:t>DT</w:t>
            </w:r>
          </w:p>
        </w:tc>
        <w:tc>
          <w:tcPr>
            <w:tcW w:w="700" w:type="dxa"/>
          </w:tcPr>
          <w:p w14:paraId="06856FD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821188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8B7AA96" w14:textId="77777777" w:rsidR="00940027" w:rsidRDefault="00940027">
            <w:pPr>
              <w:pStyle w:val="OtherTableBody"/>
            </w:pPr>
            <w:r>
              <w:t>6.5.10.15</w:t>
            </w:r>
          </w:p>
        </w:tc>
      </w:tr>
      <w:tr w:rsidR="00940027" w14:paraId="2507128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B54559B" w14:textId="77777777" w:rsidR="00940027" w:rsidRDefault="00940027">
            <w:pPr>
              <w:pStyle w:val="OtherTableBody"/>
            </w:pPr>
            <w:r>
              <w:t>Publicity Code</w:t>
            </w:r>
          </w:p>
        </w:tc>
        <w:tc>
          <w:tcPr>
            <w:tcW w:w="800" w:type="dxa"/>
          </w:tcPr>
          <w:p w14:paraId="5D64E24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00743</w:t>
            </w:r>
          </w:p>
        </w:tc>
        <w:tc>
          <w:tcPr>
            <w:tcW w:w="600" w:type="dxa"/>
          </w:tcPr>
          <w:p w14:paraId="0249251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NK1</w:t>
            </w:r>
          </w:p>
        </w:tc>
        <w:tc>
          <w:tcPr>
            <w:tcW w:w="700" w:type="dxa"/>
          </w:tcPr>
          <w:p w14:paraId="4B1FD94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22</w:t>
            </w:r>
          </w:p>
        </w:tc>
        <w:tc>
          <w:tcPr>
            <w:tcW w:w="600" w:type="dxa"/>
          </w:tcPr>
          <w:p w14:paraId="1FDEC24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3FCED2B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7C776D0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0C9FAE7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0215</w:t>
            </w:r>
          </w:p>
        </w:tc>
        <w:tc>
          <w:tcPr>
            <w:tcW w:w="942" w:type="dxa"/>
          </w:tcPr>
          <w:p w14:paraId="64F4F92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3.4.5.22</w:t>
            </w:r>
          </w:p>
        </w:tc>
      </w:tr>
      <w:tr w:rsidR="00940027" w14:paraId="200745F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B5F8CB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Publicity Code</w:t>
            </w:r>
          </w:p>
        </w:tc>
        <w:tc>
          <w:tcPr>
            <w:tcW w:w="800" w:type="dxa"/>
          </w:tcPr>
          <w:p w14:paraId="3BA5BB4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00743</w:t>
            </w:r>
          </w:p>
        </w:tc>
        <w:tc>
          <w:tcPr>
            <w:tcW w:w="600" w:type="dxa"/>
          </w:tcPr>
          <w:p w14:paraId="600F074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GT1</w:t>
            </w:r>
          </w:p>
        </w:tc>
        <w:tc>
          <w:tcPr>
            <w:tcW w:w="700" w:type="dxa"/>
          </w:tcPr>
          <w:p w14:paraId="3B97499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38</w:t>
            </w:r>
          </w:p>
        </w:tc>
        <w:tc>
          <w:tcPr>
            <w:tcW w:w="600" w:type="dxa"/>
          </w:tcPr>
          <w:p w14:paraId="35EF306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34208D4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5FD8969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1314EDE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0215</w:t>
            </w:r>
          </w:p>
        </w:tc>
        <w:tc>
          <w:tcPr>
            <w:tcW w:w="942" w:type="dxa"/>
          </w:tcPr>
          <w:p w14:paraId="24F682D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6.5.5.38</w:t>
            </w:r>
          </w:p>
        </w:tc>
      </w:tr>
      <w:tr w:rsidR="00940027" w14:paraId="09B36CF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214850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Publicity Code</w:t>
            </w:r>
          </w:p>
        </w:tc>
        <w:tc>
          <w:tcPr>
            <w:tcW w:w="800" w:type="dxa"/>
          </w:tcPr>
          <w:p w14:paraId="7840250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00743</w:t>
            </w:r>
          </w:p>
        </w:tc>
        <w:tc>
          <w:tcPr>
            <w:tcW w:w="600" w:type="dxa"/>
          </w:tcPr>
          <w:p w14:paraId="4FD93BF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IN2</w:t>
            </w:r>
          </w:p>
        </w:tc>
        <w:tc>
          <w:tcPr>
            <w:tcW w:w="700" w:type="dxa"/>
          </w:tcPr>
          <w:p w14:paraId="5BDE0BA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36</w:t>
            </w:r>
          </w:p>
        </w:tc>
        <w:tc>
          <w:tcPr>
            <w:tcW w:w="600" w:type="dxa"/>
          </w:tcPr>
          <w:p w14:paraId="7072FEB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6A2403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19857AE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30C9E23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0215</w:t>
            </w:r>
          </w:p>
        </w:tc>
        <w:tc>
          <w:tcPr>
            <w:tcW w:w="942" w:type="dxa"/>
          </w:tcPr>
          <w:p w14:paraId="4BF8251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6.5.7.36</w:t>
            </w:r>
          </w:p>
        </w:tc>
      </w:tr>
      <w:tr w:rsidR="00940027" w14:paraId="4B4BFFD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367635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Publicity Code</w:t>
            </w:r>
          </w:p>
        </w:tc>
        <w:tc>
          <w:tcPr>
            <w:tcW w:w="800" w:type="dxa"/>
          </w:tcPr>
          <w:p w14:paraId="705B023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00743</w:t>
            </w:r>
          </w:p>
        </w:tc>
        <w:tc>
          <w:tcPr>
            <w:tcW w:w="600" w:type="dxa"/>
          </w:tcPr>
          <w:p w14:paraId="6E71746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PD1</w:t>
            </w:r>
          </w:p>
        </w:tc>
        <w:tc>
          <w:tcPr>
            <w:tcW w:w="700" w:type="dxa"/>
          </w:tcPr>
          <w:p w14:paraId="118BDE6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11</w:t>
            </w:r>
          </w:p>
        </w:tc>
        <w:tc>
          <w:tcPr>
            <w:tcW w:w="600" w:type="dxa"/>
          </w:tcPr>
          <w:p w14:paraId="3DDFCB7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D8C867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230F69F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2160B6F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0215</w:t>
            </w:r>
          </w:p>
        </w:tc>
        <w:tc>
          <w:tcPr>
            <w:tcW w:w="942" w:type="dxa"/>
          </w:tcPr>
          <w:p w14:paraId="16580F3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3.4.10.11</w:t>
            </w:r>
          </w:p>
        </w:tc>
      </w:tr>
      <w:tr w:rsidR="00940027" w14:paraId="646B9E9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DA23BD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Publicity Code Effective Date</w:t>
            </w:r>
          </w:p>
        </w:tc>
        <w:tc>
          <w:tcPr>
            <w:tcW w:w="800" w:type="dxa"/>
          </w:tcPr>
          <w:p w14:paraId="13DF4A9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01571</w:t>
            </w:r>
          </w:p>
        </w:tc>
        <w:tc>
          <w:tcPr>
            <w:tcW w:w="600" w:type="dxa"/>
          </w:tcPr>
          <w:p w14:paraId="783CD99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PD1</w:t>
            </w:r>
          </w:p>
        </w:tc>
        <w:tc>
          <w:tcPr>
            <w:tcW w:w="700" w:type="dxa"/>
          </w:tcPr>
          <w:p w14:paraId="51738CA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18</w:t>
            </w:r>
          </w:p>
        </w:tc>
        <w:tc>
          <w:tcPr>
            <w:tcW w:w="600" w:type="dxa"/>
          </w:tcPr>
          <w:p w14:paraId="58E7E1F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</w:t>
            </w:r>
          </w:p>
        </w:tc>
        <w:tc>
          <w:tcPr>
            <w:tcW w:w="600" w:type="dxa"/>
          </w:tcPr>
          <w:p w14:paraId="52D4D83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DT</w:t>
            </w:r>
          </w:p>
        </w:tc>
        <w:tc>
          <w:tcPr>
            <w:tcW w:w="700" w:type="dxa"/>
          </w:tcPr>
          <w:p w14:paraId="4A785A4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062C1F8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65C2275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3.4.10.18</w:t>
            </w:r>
          </w:p>
        </w:tc>
      </w:tr>
      <w:tr w:rsidR="00940027" w14:paraId="11E5576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FAF5E2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Purge Status Code</w:t>
            </w:r>
          </w:p>
        </w:tc>
        <w:tc>
          <w:tcPr>
            <w:tcW w:w="800" w:type="dxa"/>
          </w:tcPr>
          <w:p w14:paraId="55BC7F9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00717</w:t>
            </w:r>
          </w:p>
        </w:tc>
        <w:tc>
          <w:tcPr>
            <w:tcW w:w="600" w:type="dxa"/>
          </w:tcPr>
          <w:p w14:paraId="3B78D51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PV2</w:t>
            </w:r>
          </w:p>
        </w:tc>
        <w:tc>
          <w:tcPr>
            <w:tcW w:w="700" w:type="dxa"/>
          </w:tcPr>
          <w:p w14:paraId="2593EDDC" w14:textId="77777777" w:rsidR="00940027" w:rsidRDefault="00940027">
            <w:pPr>
              <w:pStyle w:val="OtherTableBody"/>
            </w:pPr>
            <w:r>
              <w:t>16</w:t>
            </w:r>
          </w:p>
        </w:tc>
        <w:tc>
          <w:tcPr>
            <w:tcW w:w="600" w:type="dxa"/>
          </w:tcPr>
          <w:p w14:paraId="3718D93B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4F526AC6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27D70C9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009D9F7" w14:textId="77777777" w:rsidR="00940027" w:rsidRDefault="00940027">
            <w:pPr>
              <w:pStyle w:val="OtherTableBody"/>
              <w:jc w:val="center"/>
            </w:pPr>
            <w:r>
              <w:t>0213</w:t>
            </w:r>
          </w:p>
        </w:tc>
        <w:tc>
          <w:tcPr>
            <w:tcW w:w="942" w:type="dxa"/>
          </w:tcPr>
          <w:p w14:paraId="14FB908E" w14:textId="77777777" w:rsidR="00940027" w:rsidRDefault="00940027">
            <w:pPr>
              <w:pStyle w:val="OtherTableBody"/>
            </w:pPr>
            <w:r>
              <w:t>3.4.4.16</w:t>
            </w:r>
          </w:p>
        </w:tc>
      </w:tr>
      <w:tr w:rsidR="00940027" w14:paraId="08DFF2F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657CECE" w14:textId="77777777" w:rsidR="00940027" w:rsidRDefault="00940027">
            <w:pPr>
              <w:pStyle w:val="OtherTableBody"/>
            </w:pPr>
            <w:r>
              <w:t>Purge Status Date</w:t>
            </w:r>
          </w:p>
        </w:tc>
        <w:tc>
          <w:tcPr>
            <w:tcW w:w="800" w:type="dxa"/>
          </w:tcPr>
          <w:p w14:paraId="11A56CD4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00718</w:t>
            </w:r>
          </w:p>
        </w:tc>
        <w:tc>
          <w:tcPr>
            <w:tcW w:w="600" w:type="dxa"/>
          </w:tcPr>
          <w:p w14:paraId="124CC6ED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PV2</w:t>
            </w:r>
          </w:p>
        </w:tc>
        <w:tc>
          <w:tcPr>
            <w:tcW w:w="700" w:type="dxa"/>
          </w:tcPr>
          <w:p w14:paraId="267837A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17</w:t>
            </w:r>
          </w:p>
        </w:tc>
        <w:tc>
          <w:tcPr>
            <w:tcW w:w="600" w:type="dxa"/>
          </w:tcPr>
          <w:p w14:paraId="6CFB0AE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8</w:t>
            </w:r>
          </w:p>
        </w:tc>
        <w:tc>
          <w:tcPr>
            <w:tcW w:w="600" w:type="dxa"/>
          </w:tcPr>
          <w:p w14:paraId="75DE43F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DT</w:t>
            </w:r>
          </w:p>
        </w:tc>
        <w:tc>
          <w:tcPr>
            <w:tcW w:w="700" w:type="dxa"/>
          </w:tcPr>
          <w:p w14:paraId="6AE1507C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</w:p>
        </w:tc>
        <w:tc>
          <w:tcPr>
            <w:tcW w:w="700" w:type="dxa"/>
          </w:tcPr>
          <w:p w14:paraId="60D9A074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</w:p>
        </w:tc>
        <w:tc>
          <w:tcPr>
            <w:tcW w:w="942" w:type="dxa"/>
          </w:tcPr>
          <w:p w14:paraId="17ED624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3.4.4.17</w:t>
            </w:r>
          </w:p>
        </w:tc>
      </w:tr>
      <w:tr w:rsidR="00940027" w14:paraId="2C16BE4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279D2C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Quantity</w:t>
            </w:r>
          </w:p>
        </w:tc>
        <w:tc>
          <w:tcPr>
            <w:tcW w:w="800" w:type="dxa"/>
          </w:tcPr>
          <w:p w14:paraId="66977088" w14:textId="77777777" w:rsidR="00940027" w:rsidRDefault="00940027">
            <w:pPr>
              <w:pStyle w:val="OtherTableBody"/>
              <w:jc w:val="center"/>
            </w:pPr>
            <w:r>
              <w:t>01628</w:t>
            </w:r>
          </w:p>
        </w:tc>
        <w:tc>
          <w:tcPr>
            <w:tcW w:w="600" w:type="dxa"/>
          </w:tcPr>
          <w:p w14:paraId="5AC50E9C" w14:textId="77777777" w:rsidR="00940027" w:rsidRDefault="00940027">
            <w:pPr>
              <w:pStyle w:val="OtherTableBody"/>
              <w:jc w:val="center"/>
            </w:pPr>
            <w:r>
              <w:t>TQ1</w:t>
            </w:r>
          </w:p>
        </w:tc>
        <w:tc>
          <w:tcPr>
            <w:tcW w:w="700" w:type="dxa"/>
          </w:tcPr>
          <w:p w14:paraId="54CE6484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0CF300BC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616FEB89" w14:textId="77777777" w:rsidR="00940027" w:rsidRDefault="00940027">
            <w:pPr>
              <w:pStyle w:val="OtherTableBody"/>
            </w:pPr>
            <w:r>
              <w:t>CQ</w:t>
            </w:r>
          </w:p>
        </w:tc>
        <w:tc>
          <w:tcPr>
            <w:tcW w:w="700" w:type="dxa"/>
          </w:tcPr>
          <w:p w14:paraId="1DABCC4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2C95E2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22E7A4D" w14:textId="77777777" w:rsidR="00940027" w:rsidRDefault="00940027">
            <w:pPr>
              <w:pStyle w:val="OtherTableBody"/>
            </w:pPr>
            <w:r>
              <w:t>4.5.4.2</w:t>
            </w:r>
          </w:p>
        </w:tc>
      </w:tr>
      <w:tr w:rsidR="00940027" w14:paraId="06E4E06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F8E8F9E" w14:textId="77777777" w:rsidR="00940027" w:rsidRDefault="00940027">
            <w:pPr>
              <w:pStyle w:val="OtherTableBody"/>
            </w:pPr>
            <w:r>
              <w:t>Quantity Distributed</w:t>
            </w:r>
          </w:p>
        </w:tc>
        <w:tc>
          <w:tcPr>
            <w:tcW w:w="800" w:type="dxa"/>
          </w:tcPr>
          <w:p w14:paraId="1B289AD5" w14:textId="77777777" w:rsidR="00940027" w:rsidRDefault="00940027">
            <w:pPr>
              <w:pStyle w:val="OtherTableBody"/>
              <w:jc w:val="center"/>
            </w:pPr>
            <w:r>
              <w:t>01239</w:t>
            </w:r>
          </w:p>
        </w:tc>
        <w:tc>
          <w:tcPr>
            <w:tcW w:w="600" w:type="dxa"/>
          </w:tcPr>
          <w:p w14:paraId="7FC8AFB9" w14:textId="77777777" w:rsidR="00940027" w:rsidRDefault="00940027">
            <w:pPr>
              <w:pStyle w:val="OtherTableBody"/>
              <w:jc w:val="center"/>
            </w:pPr>
            <w:r>
              <w:t>PSH</w:t>
            </w:r>
          </w:p>
        </w:tc>
        <w:tc>
          <w:tcPr>
            <w:tcW w:w="700" w:type="dxa"/>
          </w:tcPr>
          <w:p w14:paraId="510A3DF3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10F762EE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7D9AFB28" w14:textId="77777777" w:rsidR="00940027" w:rsidRDefault="00940027">
            <w:pPr>
              <w:pStyle w:val="OtherTableBody"/>
            </w:pPr>
            <w:r>
              <w:t>CQ</w:t>
            </w:r>
          </w:p>
        </w:tc>
        <w:tc>
          <w:tcPr>
            <w:tcW w:w="700" w:type="dxa"/>
          </w:tcPr>
          <w:p w14:paraId="3DA21E4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F7131B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48BEBE2" w14:textId="77777777" w:rsidR="00940027" w:rsidRDefault="00940027">
            <w:pPr>
              <w:pStyle w:val="OtherTableBody"/>
            </w:pPr>
            <w:r>
              <w:t>7.12.4.7</w:t>
            </w:r>
          </w:p>
        </w:tc>
      </w:tr>
      <w:tr w:rsidR="00940027" w14:paraId="743DF28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5814B60" w14:textId="77777777" w:rsidR="00940027" w:rsidRDefault="00940027">
            <w:pPr>
              <w:pStyle w:val="OtherTableBody"/>
            </w:pPr>
            <w:r>
              <w:t>Quantity Distributed Comment</w:t>
            </w:r>
          </w:p>
        </w:tc>
        <w:tc>
          <w:tcPr>
            <w:tcW w:w="800" w:type="dxa"/>
          </w:tcPr>
          <w:p w14:paraId="1C355CB2" w14:textId="77777777" w:rsidR="00940027" w:rsidRDefault="00940027">
            <w:pPr>
              <w:pStyle w:val="OtherTableBody"/>
              <w:jc w:val="center"/>
            </w:pPr>
            <w:r>
              <w:t>01241</w:t>
            </w:r>
          </w:p>
        </w:tc>
        <w:tc>
          <w:tcPr>
            <w:tcW w:w="600" w:type="dxa"/>
          </w:tcPr>
          <w:p w14:paraId="4631E2B1" w14:textId="77777777" w:rsidR="00940027" w:rsidRDefault="00940027">
            <w:pPr>
              <w:pStyle w:val="OtherTableBody"/>
              <w:jc w:val="center"/>
            </w:pPr>
            <w:r>
              <w:t>PSH</w:t>
            </w:r>
          </w:p>
        </w:tc>
        <w:tc>
          <w:tcPr>
            <w:tcW w:w="700" w:type="dxa"/>
          </w:tcPr>
          <w:p w14:paraId="02D28BD4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624AEA3A" w14:textId="77777777" w:rsidR="00940027" w:rsidRDefault="00940027">
            <w:pPr>
              <w:pStyle w:val="OtherTableBody"/>
            </w:pPr>
            <w:r>
              <w:t>600</w:t>
            </w:r>
          </w:p>
        </w:tc>
        <w:tc>
          <w:tcPr>
            <w:tcW w:w="600" w:type="dxa"/>
          </w:tcPr>
          <w:p w14:paraId="6F08A556" w14:textId="77777777" w:rsidR="00940027" w:rsidRDefault="00940027">
            <w:pPr>
              <w:pStyle w:val="OtherTableBody"/>
            </w:pPr>
            <w:r>
              <w:t>FT</w:t>
            </w:r>
          </w:p>
        </w:tc>
        <w:tc>
          <w:tcPr>
            <w:tcW w:w="700" w:type="dxa"/>
          </w:tcPr>
          <w:p w14:paraId="39BBC52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387858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11B028F" w14:textId="77777777" w:rsidR="00940027" w:rsidRDefault="00940027">
            <w:pPr>
              <w:pStyle w:val="OtherTableBody"/>
            </w:pPr>
            <w:r>
              <w:t>7.12.4.9</w:t>
            </w:r>
          </w:p>
        </w:tc>
      </w:tr>
      <w:tr w:rsidR="00940027" w14:paraId="4F83A30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78D0E71" w14:textId="77777777" w:rsidR="00940027" w:rsidRDefault="00940027">
            <w:pPr>
              <w:pStyle w:val="OtherTableBody"/>
            </w:pPr>
            <w:r>
              <w:t>Quantity Distributed Method</w:t>
            </w:r>
          </w:p>
        </w:tc>
        <w:tc>
          <w:tcPr>
            <w:tcW w:w="800" w:type="dxa"/>
          </w:tcPr>
          <w:p w14:paraId="496FB4EE" w14:textId="77777777" w:rsidR="00940027" w:rsidRDefault="00940027">
            <w:pPr>
              <w:pStyle w:val="OtherTableBody"/>
              <w:jc w:val="center"/>
            </w:pPr>
            <w:r>
              <w:t>01240</w:t>
            </w:r>
          </w:p>
        </w:tc>
        <w:tc>
          <w:tcPr>
            <w:tcW w:w="600" w:type="dxa"/>
          </w:tcPr>
          <w:p w14:paraId="5D7CEAEC" w14:textId="77777777" w:rsidR="00940027" w:rsidRDefault="00940027">
            <w:pPr>
              <w:pStyle w:val="OtherTableBody"/>
              <w:jc w:val="center"/>
            </w:pPr>
            <w:r>
              <w:t>PSH</w:t>
            </w:r>
          </w:p>
        </w:tc>
        <w:tc>
          <w:tcPr>
            <w:tcW w:w="700" w:type="dxa"/>
          </w:tcPr>
          <w:p w14:paraId="1C4D3F1F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5A7B4481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45FFE433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04E2627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BE8B603" w14:textId="77777777" w:rsidR="00940027" w:rsidRDefault="00940027">
            <w:pPr>
              <w:pStyle w:val="OtherTableBody"/>
              <w:jc w:val="center"/>
            </w:pPr>
            <w:r>
              <w:t>0329</w:t>
            </w:r>
          </w:p>
        </w:tc>
        <w:tc>
          <w:tcPr>
            <w:tcW w:w="942" w:type="dxa"/>
          </w:tcPr>
          <w:p w14:paraId="299B8D2C" w14:textId="77777777" w:rsidR="00940027" w:rsidRDefault="00940027">
            <w:pPr>
              <w:pStyle w:val="OtherTableBody"/>
            </w:pPr>
            <w:r>
              <w:t>7.12.4.8</w:t>
            </w:r>
          </w:p>
        </w:tc>
      </w:tr>
      <w:tr w:rsidR="00940027" w14:paraId="4D82CBF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8123FC7" w14:textId="77777777" w:rsidR="00940027" w:rsidRDefault="00940027">
            <w:pPr>
              <w:pStyle w:val="OtherTableBody"/>
            </w:pPr>
            <w:r>
              <w:t>Quantity in Use</w:t>
            </w:r>
          </w:p>
        </w:tc>
        <w:tc>
          <w:tcPr>
            <w:tcW w:w="800" w:type="dxa"/>
          </w:tcPr>
          <w:p w14:paraId="3F256EEA" w14:textId="77777777" w:rsidR="00940027" w:rsidRDefault="00940027">
            <w:pPr>
              <w:pStyle w:val="OtherTableBody"/>
              <w:jc w:val="center"/>
            </w:pPr>
            <w:r>
              <w:t>01242</w:t>
            </w:r>
          </w:p>
        </w:tc>
        <w:tc>
          <w:tcPr>
            <w:tcW w:w="600" w:type="dxa"/>
          </w:tcPr>
          <w:p w14:paraId="1A1CD4A3" w14:textId="77777777" w:rsidR="00940027" w:rsidRDefault="00940027">
            <w:pPr>
              <w:pStyle w:val="OtherTableBody"/>
              <w:jc w:val="center"/>
            </w:pPr>
            <w:r>
              <w:t>PSH</w:t>
            </w:r>
          </w:p>
        </w:tc>
        <w:tc>
          <w:tcPr>
            <w:tcW w:w="700" w:type="dxa"/>
          </w:tcPr>
          <w:p w14:paraId="5F162B95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7092E012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4DAB16C9" w14:textId="77777777" w:rsidR="00940027" w:rsidRDefault="00940027">
            <w:pPr>
              <w:pStyle w:val="OtherTableBody"/>
            </w:pPr>
            <w:r>
              <w:t>CQ</w:t>
            </w:r>
          </w:p>
        </w:tc>
        <w:tc>
          <w:tcPr>
            <w:tcW w:w="700" w:type="dxa"/>
          </w:tcPr>
          <w:p w14:paraId="37960DC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29BC00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C225E26" w14:textId="77777777" w:rsidR="00940027" w:rsidRDefault="00940027">
            <w:pPr>
              <w:pStyle w:val="OtherTableBody"/>
            </w:pPr>
            <w:r>
              <w:t>7.12.4.10</w:t>
            </w:r>
          </w:p>
        </w:tc>
      </w:tr>
      <w:tr w:rsidR="00940027" w14:paraId="29F4689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DD6CB5F" w14:textId="77777777" w:rsidR="00940027" w:rsidRDefault="00940027">
            <w:pPr>
              <w:pStyle w:val="OtherTableBody"/>
            </w:pPr>
            <w:r>
              <w:t>Quantity in Use Comment</w:t>
            </w:r>
          </w:p>
        </w:tc>
        <w:tc>
          <w:tcPr>
            <w:tcW w:w="800" w:type="dxa"/>
          </w:tcPr>
          <w:p w14:paraId="2444C7CA" w14:textId="77777777" w:rsidR="00940027" w:rsidRDefault="00940027">
            <w:pPr>
              <w:pStyle w:val="OtherTableBody"/>
              <w:jc w:val="center"/>
            </w:pPr>
            <w:r>
              <w:t>01244</w:t>
            </w:r>
          </w:p>
        </w:tc>
        <w:tc>
          <w:tcPr>
            <w:tcW w:w="600" w:type="dxa"/>
          </w:tcPr>
          <w:p w14:paraId="7DB166C6" w14:textId="77777777" w:rsidR="00940027" w:rsidRDefault="00940027">
            <w:pPr>
              <w:pStyle w:val="OtherTableBody"/>
              <w:jc w:val="center"/>
            </w:pPr>
            <w:r>
              <w:t>PSH</w:t>
            </w:r>
          </w:p>
        </w:tc>
        <w:tc>
          <w:tcPr>
            <w:tcW w:w="700" w:type="dxa"/>
          </w:tcPr>
          <w:p w14:paraId="19C0A455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0E6D01A9" w14:textId="77777777" w:rsidR="00940027" w:rsidRDefault="00940027">
            <w:pPr>
              <w:pStyle w:val="OtherTableBody"/>
            </w:pPr>
            <w:r>
              <w:t>600</w:t>
            </w:r>
          </w:p>
        </w:tc>
        <w:tc>
          <w:tcPr>
            <w:tcW w:w="600" w:type="dxa"/>
          </w:tcPr>
          <w:p w14:paraId="06E56D64" w14:textId="77777777" w:rsidR="00940027" w:rsidRDefault="00940027">
            <w:pPr>
              <w:pStyle w:val="OtherTableBody"/>
            </w:pPr>
            <w:r>
              <w:t>FT</w:t>
            </w:r>
          </w:p>
        </w:tc>
        <w:tc>
          <w:tcPr>
            <w:tcW w:w="700" w:type="dxa"/>
          </w:tcPr>
          <w:p w14:paraId="2AA2434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DFB221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65730B6" w14:textId="77777777" w:rsidR="00940027" w:rsidRDefault="00940027">
            <w:pPr>
              <w:pStyle w:val="OtherTableBody"/>
            </w:pPr>
            <w:r>
              <w:t>7.12.4.12</w:t>
            </w:r>
          </w:p>
        </w:tc>
      </w:tr>
      <w:tr w:rsidR="00940027" w14:paraId="6EC25D2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05E5F93" w14:textId="77777777" w:rsidR="00940027" w:rsidRDefault="00940027">
            <w:pPr>
              <w:pStyle w:val="OtherTableBody"/>
            </w:pPr>
            <w:r>
              <w:t>Quantity in Use Method</w:t>
            </w:r>
          </w:p>
        </w:tc>
        <w:tc>
          <w:tcPr>
            <w:tcW w:w="800" w:type="dxa"/>
          </w:tcPr>
          <w:p w14:paraId="5F854CA3" w14:textId="77777777" w:rsidR="00940027" w:rsidRDefault="00940027">
            <w:pPr>
              <w:pStyle w:val="OtherTableBody"/>
              <w:jc w:val="center"/>
            </w:pPr>
            <w:r>
              <w:t>01243</w:t>
            </w:r>
          </w:p>
        </w:tc>
        <w:tc>
          <w:tcPr>
            <w:tcW w:w="600" w:type="dxa"/>
          </w:tcPr>
          <w:p w14:paraId="17D9F8F0" w14:textId="77777777" w:rsidR="00940027" w:rsidRDefault="00940027">
            <w:pPr>
              <w:pStyle w:val="OtherTableBody"/>
              <w:jc w:val="center"/>
            </w:pPr>
            <w:r>
              <w:t>PSH</w:t>
            </w:r>
          </w:p>
        </w:tc>
        <w:tc>
          <w:tcPr>
            <w:tcW w:w="700" w:type="dxa"/>
          </w:tcPr>
          <w:p w14:paraId="202FBBFF" w14:textId="77777777" w:rsidR="00940027" w:rsidRDefault="00940027">
            <w:pPr>
              <w:pStyle w:val="OtherTableBody"/>
            </w:pPr>
            <w:r>
              <w:t>11</w:t>
            </w:r>
          </w:p>
        </w:tc>
        <w:tc>
          <w:tcPr>
            <w:tcW w:w="600" w:type="dxa"/>
          </w:tcPr>
          <w:p w14:paraId="624BF0F0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16671616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0BC6F6E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AF9C1A5" w14:textId="77777777" w:rsidR="00940027" w:rsidRDefault="00940027">
            <w:pPr>
              <w:pStyle w:val="OtherTableBody"/>
              <w:jc w:val="center"/>
            </w:pPr>
            <w:r>
              <w:t>0329</w:t>
            </w:r>
          </w:p>
        </w:tc>
        <w:tc>
          <w:tcPr>
            <w:tcW w:w="942" w:type="dxa"/>
          </w:tcPr>
          <w:p w14:paraId="0A86C1B8" w14:textId="77777777" w:rsidR="00940027" w:rsidRDefault="00940027">
            <w:pPr>
              <w:pStyle w:val="OtherTableBody"/>
            </w:pPr>
            <w:r>
              <w:t>7.12.4.11</w:t>
            </w:r>
          </w:p>
        </w:tc>
      </w:tr>
      <w:tr w:rsidR="00940027" w14:paraId="336F2EC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17D5D11" w14:textId="77777777" w:rsidR="00940027" w:rsidRDefault="00940027">
            <w:pPr>
              <w:pStyle w:val="OtherTableBody"/>
            </w:pPr>
            <w:r>
              <w:t>Quantity Limited Request</w:t>
            </w:r>
          </w:p>
        </w:tc>
        <w:tc>
          <w:tcPr>
            <w:tcW w:w="800" w:type="dxa"/>
          </w:tcPr>
          <w:p w14:paraId="31682739" w14:textId="77777777" w:rsidR="00940027" w:rsidRDefault="00940027">
            <w:pPr>
              <w:pStyle w:val="OtherTableBody"/>
              <w:jc w:val="center"/>
            </w:pPr>
            <w:r>
              <w:t>00031</w:t>
            </w:r>
          </w:p>
        </w:tc>
        <w:tc>
          <w:tcPr>
            <w:tcW w:w="600" w:type="dxa"/>
          </w:tcPr>
          <w:p w14:paraId="03B58B94" w14:textId="77777777" w:rsidR="00940027" w:rsidRDefault="00940027">
            <w:pPr>
              <w:pStyle w:val="OtherTableBody"/>
              <w:jc w:val="center"/>
            </w:pPr>
            <w:r>
              <w:t>QRD</w:t>
            </w:r>
          </w:p>
        </w:tc>
        <w:tc>
          <w:tcPr>
            <w:tcW w:w="700" w:type="dxa"/>
          </w:tcPr>
          <w:p w14:paraId="66B86662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4B3CB197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7275CE96" w14:textId="77777777" w:rsidR="00940027" w:rsidRDefault="00940027">
            <w:pPr>
              <w:pStyle w:val="OtherTableBody"/>
            </w:pPr>
            <w:r>
              <w:t>CQ</w:t>
            </w:r>
          </w:p>
        </w:tc>
        <w:tc>
          <w:tcPr>
            <w:tcW w:w="700" w:type="dxa"/>
          </w:tcPr>
          <w:p w14:paraId="2C833D7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1D8CFB9" w14:textId="77777777" w:rsidR="00940027" w:rsidRDefault="00940027">
            <w:pPr>
              <w:pStyle w:val="OtherTableBody"/>
              <w:jc w:val="center"/>
            </w:pPr>
            <w:r>
              <w:t>0126</w:t>
            </w:r>
          </w:p>
        </w:tc>
        <w:tc>
          <w:tcPr>
            <w:tcW w:w="942" w:type="dxa"/>
          </w:tcPr>
          <w:p w14:paraId="35A5C479" w14:textId="77777777" w:rsidR="00940027" w:rsidRDefault="00940027">
            <w:pPr>
              <w:pStyle w:val="OtherTableBody"/>
            </w:pPr>
            <w:r>
              <w:t>5.10.5.3.7</w:t>
            </w:r>
          </w:p>
        </w:tc>
      </w:tr>
      <w:tr w:rsidR="00940027" w14:paraId="586A963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B613897" w14:textId="77777777" w:rsidR="00940027" w:rsidRDefault="00940027">
            <w:pPr>
              <w:pStyle w:val="OtherTableBody"/>
            </w:pPr>
            <w:r>
              <w:t>Quantity Limited Request</w:t>
            </w:r>
          </w:p>
        </w:tc>
        <w:tc>
          <w:tcPr>
            <w:tcW w:w="800" w:type="dxa"/>
          </w:tcPr>
          <w:p w14:paraId="6BC4E593" w14:textId="77777777" w:rsidR="00940027" w:rsidRDefault="00940027">
            <w:pPr>
              <w:pStyle w:val="OtherTableBody"/>
              <w:jc w:val="center"/>
            </w:pPr>
            <w:r>
              <w:t>00031</w:t>
            </w:r>
          </w:p>
        </w:tc>
        <w:tc>
          <w:tcPr>
            <w:tcW w:w="600" w:type="dxa"/>
          </w:tcPr>
          <w:p w14:paraId="7BA827BE" w14:textId="77777777" w:rsidR="00940027" w:rsidRDefault="00940027">
            <w:pPr>
              <w:pStyle w:val="OtherTableBody"/>
              <w:jc w:val="center"/>
            </w:pPr>
            <w:r>
              <w:t>RCP</w:t>
            </w:r>
          </w:p>
        </w:tc>
        <w:tc>
          <w:tcPr>
            <w:tcW w:w="700" w:type="dxa"/>
          </w:tcPr>
          <w:p w14:paraId="7D09A13A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757B1BFD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0EEDA4BC" w14:textId="77777777" w:rsidR="00940027" w:rsidRDefault="00940027">
            <w:pPr>
              <w:pStyle w:val="OtherTableBody"/>
            </w:pPr>
            <w:r>
              <w:t>CQ</w:t>
            </w:r>
          </w:p>
        </w:tc>
        <w:tc>
          <w:tcPr>
            <w:tcW w:w="700" w:type="dxa"/>
          </w:tcPr>
          <w:p w14:paraId="4DD5827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2FAAB42" w14:textId="77777777" w:rsidR="00940027" w:rsidRDefault="00940027">
            <w:pPr>
              <w:pStyle w:val="OtherTableBody"/>
              <w:jc w:val="center"/>
            </w:pPr>
            <w:r>
              <w:t>0126</w:t>
            </w:r>
          </w:p>
        </w:tc>
        <w:tc>
          <w:tcPr>
            <w:tcW w:w="942" w:type="dxa"/>
          </w:tcPr>
          <w:p w14:paraId="3588B3E8" w14:textId="77777777" w:rsidR="00940027" w:rsidRDefault="00940027">
            <w:pPr>
              <w:pStyle w:val="OtherTableBody"/>
            </w:pPr>
            <w:r>
              <w:t>5.5.6.2</w:t>
            </w:r>
          </w:p>
        </w:tc>
      </w:tr>
      <w:tr w:rsidR="00940027" w14:paraId="159B415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C1161AC" w14:textId="77777777" w:rsidR="00940027" w:rsidRDefault="00940027">
            <w:pPr>
              <w:pStyle w:val="OtherTableBody"/>
            </w:pPr>
            <w:r>
              <w:t>Quantity Manufactured</w:t>
            </w:r>
          </w:p>
        </w:tc>
        <w:tc>
          <w:tcPr>
            <w:tcW w:w="800" w:type="dxa"/>
          </w:tcPr>
          <w:p w14:paraId="11DCC4F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01238</w:t>
            </w:r>
          </w:p>
        </w:tc>
        <w:tc>
          <w:tcPr>
            <w:tcW w:w="600" w:type="dxa"/>
          </w:tcPr>
          <w:p w14:paraId="5D7D54D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PSH</w:t>
            </w:r>
          </w:p>
        </w:tc>
        <w:tc>
          <w:tcPr>
            <w:tcW w:w="700" w:type="dxa"/>
          </w:tcPr>
          <w:p w14:paraId="2C2D2B9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600" w:type="dxa"/>
          </w:tcPr>
          <w:p w14:paraId="5BED945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12</w:t>
            </w:r>
          </w:p>
        </w:tc>
        <w:tc>
          <w:tcPr>
            <w:tcW w:w="600" w:type="dxa"/>
          </w:tcPr>
          <w:p w14:paraId="445FF98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CQ</w:t>
            </w:r>
          </w:p>
        </w:tc>
        <w:tc>
          <w:tcPr>
            <w:tcW w:w="700" w:type="dxa"/>
          </w:tcPr>
          <w:p w14:paraId="30F4DE4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3CFF232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22F46A3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7.12.4.6</w:t>
            </w:r>
          </w:p>
        </w:tc>
      </w:tr>
      <w:tr w:rsidR="00940027" w14:paraId="56D6395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02617B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Quantity Units</w:t>
            </w:r>
          </w:p>
        </w:tc>
        <w:tc>
          <w:tcPr>
            <w:tcW w:w="800" w:type="dxa"/>
          </w:tcPr>
          <w:p w14:paraId="5067DBE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01382</w:t>
            </w:r>
          </w:p>
        </w:tc>
        <w:tc>
          <w:tcPr>
            <w:tcW w:w="600" w:type="dxa"/>
          </w:tcPr>
          <w:p w14:paraId="3B6B4D3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INV</w:t>
            </w:r>
          </w:p>
        </w:tc>
        <w:tc>
          <w:tcPr>
            <w:tcW w:w="700" w:type="dxa"/>
          </w:tcPr>
          <w:p w14:paraId="1E7EE0B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11</w:t>
            </w:r>
          </w:p>
        </w:tc>
        <w:tc>
          <w:tcPr>
            <w:tcW w:w="600" w:type="dxa"/>
          </w:tcPr>
          <w:p w14:paraId="0480D31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D2EA25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6117026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4AC3191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9A700CB" w14:textId="77777777" w:rsidR="00940027" w:rsidRDefault="00940027">
            <w:pPr>
              <w:pStyle w:val="OtherTableBody"/>
            </w:pPr>
            <w:r>
              <w:t>13.4.4.11</w:t>
            </w:r>
          </w:p>
        </w:tc>
      </w:tr>
      <w:tr w:rsidR="00940027" w14:paraId="0A10E53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363D23E" w14:textId="77777777" w:rsidR="00940027" w:rsidRDefault="00940027">
            <w:pPr>
              <w:pStyle w:val="OtherTableBody"/>
            </w:pPr>
            <w:r>
              <w:t>Quantity/Timing</w:t>
            </w:r>
          </w:p>
        </w:tc>
        <w:tc>
          <w:tcPr>
            <w:tcW w:w="800" w:type="dxa"/>
          </w:tcPr>
          <w:p w14:paraId="57858178" w14:textId="77777777" w:rsidR="00940027" w:rsidRDefault="00940027">
            <w:pPr>
              <w:pStyle w:val="OtherTableBody"/>
              <w:jc w:val="center"/>
            </w:pPr>
            <w:r>
              <w:t>00221</w:t>
            </w:r>
          </w:p>
        </w:tc>
        <w:tc>
          <w:tcPr>
            <w:tcW w:w="600" w:type="dxa"/>
          </w:tcPr>
          <w:p w14:paraId="37C4B6A1" w14:textId="77777777" w:rsidR="00940027" w:rsidRDefault="00940027">
            <w:pPr>
              <w:pStyle w:val="OtherTableBody"/>
              <w:jc w:val="center"/>
            </w:pPr>
            <w:r>
              <w:t>RXE</w:t>
            </w:r>
          </w:p>
        </w:tc>
        <w:tc>
          <w:tcPr>
            <w:tcW w:w="700" w:type="dxa"/>
          </w:tcPr>
          <w:p w14:paraId="109F16C2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4238C2E7" w14:textId="77777777" w:rsidR="00940027" w:rsidRDefault="00940027">
            <w:pPr>
              <w:pStyle w:val="OtherTableBody"/>
            </w:pPr>
            <w:r>
              <w:t>200</w:t>
            </w:r>
          </w:p>
        </w:tc>
        <w:tc>
          <w:tcPr>
            <w:tcW w:w="600" w:type="dxa"/>
          </w:tcPr>
          <w:p w14:paraId="1699FB20" w14:textId="77777777" w:rsidR="00940027" w:rsidRDefault="00940027">
            <w:pPr>
              <w:pStyle w:val="OtherTableBody"/>
            </w:pPr>
            <w:r>
              <w:t>TQ</w:t>
            </w:r>
          </w:p>
        </w:tc>
        <w:tc>
          <w:tcPr>
            <w:tcW w:w="700" w:type="dxa"/>
          </w:tcPr>
          <w:p w14:paraId="2C43C0F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E4F4C8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337ADBD" w14:textId="77777777" w:rsidR="00940027" w:rsidRDefault="00940027">
            <w:pPr>
              <w:pStyle w:val="OtherTableBody"/>
            </w:pPr>
            <w:r>
              <w:t>4.14.4.1</w:t>
            </w:r>
          </w:p>
        </w:tc>
      </w:tr>
      <w:tr w:rsidR="00940027" w14:paraId="510B457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535E8EA" w14:textId="77777777" w:rsidR="00940027" w:rsidRDefault="00940027">
            <w:pPr>
              <w:pStyle w:val="OtherTableBody"/>
            </w:pPr>
            <w:r>
              <w:t>Quantity/Timing</w:t>
            </w:r>
          </w:p>
        </w:tc>
        <w:tc>
          <w:tcPr>
            <w:tcW w:w="800" w:type="dxa"/>
          </w:tcPr>
          <w:p w14:paraId="40352E7E" w14:textId="77777777" w:rsidR="00940027" w:rsidRDefault="00940027">
            <w:pPr>
              <w:pStyle w:val="OtherTableBody"/>
              <w:jc w:val="center"/>
            </w:pPr>
            <w:r>
              <w:t>00221</w:t>
            </w:r>
          </w:p>
        </w:tc>
        <w:tc>
          <w:tcPr>
            <w:tcW w:w="600" w:type="dxa"/>
          </w:tcPr>
          <w:p w14:paraId="53456BFE" w14:textId="77777777" w:rsidR="00940027" w:rsidRDefault="00940027">
            <w:pPr>
              <w:pStyle w:val="OtherTableBody"/>
              <w:jc w:val="center"/>
            </w:pPr>
            <w:r>
              <w:t>OBR</w:t>
            </w:r>
          </w:p>
        </w:tc>
        <w:tc>
          <w:tcPr>
            <w:tcW w:w="700" w:type="dxa"/>
          </w:tcPr>
          <w:p w14:paraId="294CCF6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27</w:t>
            </w:r>
          </w:p>
        </w:tc>
        <w:tc>
          <w:tcPr>
            <w:tcW w:w="600" w:type="dxa"/>
          </w:tcPr>
          <w:p w14:paraId="02BDA45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200</w:t>
            </w:r>
          </w:p>
        </w:tc>
        <w:tc>
          <w:tcPr>
            <w:tcW w:w="600" w:type="dxa"/>
          </w:tcPr>
          <w:p w14:paraId="40569C7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TQ</w:t>
            </w:r>
          </w:p>
        </w:tc>
        <w:tc>
          <w:tcPr>
            <w:tcW w:w="700" w:type="dxa"/>
          </w:tcPr>
          <w:p w14:paraId="55BD223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53D5EC5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0D9DD4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4.5.3.27</w:t>
            </w:r>
          </w:p>
        </w:tc>
      </w:tr>
      <w:tr w:rsidR="00940027" w14:paraId="515E28A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8758B9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Quantity/Timing</w:t>
            </w:r>
          </w:p>
        </w:tc>
        <w:tc>
          <w:tcPr>
            <w:tcW w:w="800" w:type="dxa"/>
          </w:tcPr>
          <w:p w14:paraId="107864F7" w14:textId="77777777" w:rsidR="00940027" w:rsidRDefault="00940027">
            <w:pPr>
              <w:pStyle w:val="OtherTableBody"/>
              <w:jc w:val="center"/>
            </w:pPr>
            <w:r>
              <w:t>00221</w:t>
            </w:r>
          </w:p>
        </w:tc>
        <w:tc>
          <w:tcPr>
            <w:tcW w:w="600" w:type="dxa"/>
          </w:tcPr>
          <w:p w14:paraId="75C6140B" w14:textId="77777777" w:rsidR="00940027" w:rsidRDefault="00940027">
            <w:pPr>
              <w:pStyle w:val="OtherTableBody"/>
              <w:jc w:val="center"/>
            </w:pPr>
            <w:r>
              <w:t>RXG</w:t>
            </w:r>
          </w:p>
        </w:tc>
        <w:tc>
          <w:tcPr>
            <w:tcW w:w="700" w:type="dxa"/>
          </w:tcPr>
          <w:p w14:paraId="4AFBF2AA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3E994996" w14:textId="77777777" w:rsidR="00940027" w:rsidRDefault="00940027">
            <w:pPr>
              <w:pStyle w:val="OtherTableBody"/>
            </w:pPr>
            <w:r>
              <w:t>200</w:t>
            </w:r>
          </w:p>
        </w:tc>
        <w:tc>
          <w:tcPr>
            <w:tcW w:w="600" w:type="dxa"/>
          </w:tcPr>
          <w:p w14:paraId="19A8D390" w14:textId="77777777" w:rsidR="00940027" w:rsidRDefault="00940027">
            <w:pPr>
              <w:pStyle w:val="OtherTableBody"/>
            </w:pPr>
            <w:r>
              <w:t>TQ</w:t>
            </w:r>
          </w:p>
        </w:tc>
        <w:tc>
          <w:tcPr>
            <w:tcW w:w="700" w:type="dxa"/>
          </w:tcPr>
          <w:p w14:paraId="7CC90D8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818180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F5EC2A5" w14:textId="77777777" w:rsidR="00940027" w:rsidRDefault="00940027">
            <w:pPr>
              <w:pStyle w:val="OtherTableBody"/>
            </w:pPr>
            <w:r>
              <w:t>4.14.6.3</w:t>
            </w:r>
          </w:p>
        </w:tc>
      </w:tr>
      <w:tr w:rsidR="00940027" w14:paraId="216EAB6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44B74E7" w14:textId="77777777" w:rsidR="00940027" w:rsidRDefault="00940027">
            <w:pPr>
              <w:pStyle w:val="OtherTableBody"/>
            </w:pPr>
            <w:r>
              <w:t>Quantity/Timing</w:t>
            </w:r>
          </w:p>
        </w:tc>
        <w:tc>
          <w:tcPr>
            <w:tcW w:w="800" w:type="dxa"/>
          </w:tcPr>
          <w:p w14:paraId="7DD085A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00221</w:t>
            </w:r>
          </w:p>
        </w:tc>
        <w:tc>
          <w:tcPr>
            <w:tcW w:w="600" w:type="dxa"/>
          </w:tcPr>
          <w:p w14:paraId="43A4394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ORC</w:t>
            </w:r>
          </w:p>
        </w:tc>
        <w:tc>
          <w:tcPr>
            <w:tcW w:w="700" w:type="dxa"/>
          </w:tcPr>
          <w:p w14:paraId="0E370C8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</w:t>
            </w:r>
          </w:p>
        </w:tc>
        <w:tc>
          <w:tcPr>
            <w:tcW w:w="600" w:type="dxa"/>
          </w:tcPr>
          <w:p w14:paraId="70E84A7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200</w:t>
            </w:r>
          </w:p>
        </w:tc>
        <w:tc>
          <w:tcPr>
            <w:tcW w:w="600" w:type="dxa"/>
          </w:tcPr>
          <w:p w14:paraId="1A7CC21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TQ</w:t>
            </w:r>
          </w:p>
        </w:tc>
        <w:tc>
          <w:tcPr>
            <w:tcW w:w="700" w:type="dxa"/>
          </w:tcPr>
          <w:p w14:paraId="3F2FD67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294427D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6BA3ACD" w14:textId="77777777" w:rsidR="00940027" w:rsidRDefault="00940027">
            <w:pPr>
              <w:pStyle w:val="OtherTableBody"/>
            </w:pPr>
            <w:r>
              <w:t>4.5.1.7</w:t>
            </w:r>
          </w:p>
        </w:tc>
      </w:tr>
      <w:tr w:rsidR="00940027" w14:paraId="648AA73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DB37673" w14:textId="77777777" w:rsidR="00940027" w:rsidRDefault="00940027">
            <w:pPr>
              <w:pStyle w:val="OtherTableBody"/>
            </w:pPr>
            <w:r>
              <w:t>Query Date/Time</w:t>
            </w:r>
          </w:p>
        </w:tc>
        <w:tc>
          <w:tcPr>
            <w:tcW w:w="800" w:type="dxa"/>
          </w:tcPr>
          <w:p w14:paraId="58D3EB4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00025</w:t>
            </w:r>
          </w:p>
        </w:tc>
        <w:tc>
          <w:tcPr>
            <w:tcW w:w="600" w:type="dxa"/>
          </w:tcPr>
          <w:p w14:paraId="54F6B46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QRD</w:t>
            </w:r>
          </w:p>
        </w:tc>
        <w:tc>
          <w:tcPr>
            <w:tcW w:w="700" w:type="dxa"/>
          </w:tcPr>
          <w:p w14:paraId="1774901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6DC7A72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26</w:t>
            </w:r>
          </w:p>
        </w:tc>
        <w:tc>
          <w:tcPr>
            <w:tcW w:w="600" w:type="dxa"/>
          </w:tcPr>
          <w:p w14:paraId="1F6562B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TS</w:t>
            </w:r>
          </w:p>
        </w:tc>
        <w:tc>
          <w:tcPr>
            <w:tcW w:w="700" w:type="dxa"/>
          </w:tcPr>
          <w:p w14:paraId="0F8983A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298CE18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CB4F0E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5.10.5.3.1</w:t>
            </w:r>
          </w:p>
        </w:tc>
      </w:tr>
      <w:tr w:rsidR="00940027" w14:paraId="6D87D05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63E700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Query Format Code</w:t>
            </w:r>
          </w:p>
        </w:tc>
        <w:tc>
          <w:tcPr>
            <w:tcW w:w="800" w:type="dxa"/>
          </w:tcPr>
          <w:p w14:paraId="145D98F6" w14:textId="77777777" w:rsidR="00940027" w:rsidRDefault="00940027">
            <w:pPr>
              <w:pStyle w:val="OtherTableBody"/>
              <w:jc w:val="center"/>
            </w:pPr>
            <w:r>
              <w:t>00026</w:t>
            </w:r>
          </w:p>
        </w:tc>
        <w:tc>
          <w:tcPr>
            <w:tcW w:w="600" w:type="dxa"/>
          </w:tcPr>
          <w:p w14:paraId="65C1E0F8" w14:textId="77777777" w:rsidR="00940027" w:rsidRDefault="00940027">
            <w:pPr>
              <w:pStyle w:val="OtherTableBody"/>
              <w:jc w:val="center"/>
            </w:pPr>
            <w:r>
              <w:t>QRD</w:t>
            </w:r>
          </w:p>
        </w:tc>
        <w:tc>
          <w:tcPr>
            <w:tcW w:w="700" w:type="dxa"/>
          </w:tcPr>
          <w:p w14:paraId="59E06E7F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11FBE744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07E3C91D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48A713D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CB1ACD9" w14:textId="77777777" w:rsidR="00940027" w:rsidRDefault="00940027">
            <w:pPr>
              <w:pStyle w:val="OtherTableBody"/>
              <w:jc w:val="center"/>
            </w:pPr>
            <w:r>
              <w:t>0106</w:t>
            </w:r>
          </w:p>
        </w:tc>
        <w:tc>
          <w:tcPr>
            <w:tcW w:w="942" w:type="dxa"/>
          </w:tcPr>
          <w:p w14:paraId="5740D713" w14:textId="77777777" w:rsidR="00940027" w:rsidRDefault="00940027">
            <w:pPr>
              <w:pStyle w:val="OtherTableBody"/>
            </w:pPr>
            <w:r>
              <w:t>5.10.5.3.2</w:t>
            </w:r>
          </w:p>
        </w:tc>
      </w:tr>
      <w:tr w:rsidR="00940027" w14:paraId="20E1F7C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E515F2C" w14:textId="77777777" w:rsidR="00940027" w:rsidRDefault="00940027">
            <w:pPr>
              <w:pStyle w:val="OtherTableBody"/>
            </w:pPr>
            <w:r>
              <w:t>Query ID</w:t>
            </w:r>
          </w:p>
        </w:tc>
        <w:tc>
          <w:tcPr>
            <w:tcW w:w="800" w:type="dxa"/>
          </w:tcPr>
          <w:p w14:paraId="62BCD74D" w14:textId="77777777" w:rsidR="00940027" w:rsidRDefault="00940027">
            <w:pPr>
              <w:pStyle w:val="OtherTableBody"/>
              <w:jc w:val="center"/>
            </w:pPr>
            <w:r>
              <w:t>00028</w:t>
            </w:r>
          </w:p>
        </w:tc>
        <w:tc>
          <w:tcPr>
            <w:tcW w:w="600" w:type="dxa"/>
          </w:tcPr>
          <w:p w14:paraId="019C8748" w14:textId="77777777" w:rsidR="00940027" w:rsidRDefault="00940027">
            <w:pPr>
              <w:pStyle w:val="OtherTableBody"/>
              <w:jc w:val="center"/>
            </w:pPr>
            <w:r>
              <w:t>QRD</w:t>
            </w:r>
          </w:p>
        </w:tc>
        <w:tc>
          <w:tcPr>
            <w:tcW w:w="700" w:type="dxa"/>
          </w:tcPr>
          <w:p w14:paraId="6CFE949E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7D986BD4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5B6DA81D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18D7435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540370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B8BE521" w14:textId="77777777" w:rsidR="00940027" w:rsidRDefault="00940027">
            <w:pPr>
              <w:pStyle w:val="OtherTableBody"/>
            </w:pPr>
            <w:r>
              <w:t>5.10.5.3.4</w:t>
            </w:r>
          </w:p>
        </w:tc>
      </w:tr>
      <w:tr w:rsidR="00940027" w14:paraId="4A59A5C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7EC8B5B" w14:textId="77777777" w:rsidR="00940027" w:rsidRDefault="00940027">
            <w:pPr>
              <w:pStyle w:val="OtherTableBody"/>
            </w:pPr>
            <w:r>
              <w:t>Query Priority</w:t>
            </w:r>
          </w:p>
        </w:tc>
        <w:tc>
          <w:tcPr>
            <w:tcW w:w="800" w:type="dxa"/>
          </w:tcPr>
          <w:p w14:paraId="68AADCA6" w14:textId="77777777" w:rsidR="00940027" w:rsidRDefault="00940027">
            <w:pPr>
              <w:pStyle w:val="OtherTableBody"/>
              <w:jc w:val="center"/>
            </w:pPr>
            <w:r>
              <w:t>00027</w:t>
            </w:r>
          </w:p>
        </w:tc>
        <w:tc>
          <w:tcPr>
            <w:tcW w:w="600" w:type="dxa"/>
          </w:tcPr>
          <w:p w14:paraId="7DDFCE27" w14:textId="77777777" w:rsidR="00940027" w:rsidRDefault="00940027">
            <w:pPr>
              <w:pStyle w:val="OtherTableBody"/>
              <w:jc w:val="center"/>
            </w:pPr>
            <w:r>
              <w:t>QRD</w:t>
            </w:r>
          </w:p>
        </w:tc>
        <w:tc>
          <w:tcPr>
            <w:tcW w:w="700" w:type="dxa"/>
          </w:tcPr>
          <w:p w14:paraId="0DF4A60E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7D933289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1306AE9A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0265151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AE74109" w14:textId="77777777" w:rsidR="00940027" w:rsidRDefault="00940027">
            <w:pPr>
              <w:pStyle w:val="OtherTableBody"/>
              <w:jc w:val="center"/>
            </w:pPr>
            <w:r>
              <w:t>0091</w:t>
            </w:r>
          </w:p>
        </w:tc>
        <w:tc>
          <w:tcPr>
            <w:tcW w:w="942" w:type="dxa"/>
          </w:tcPr>
          <w:p w14:paraId="14B6F820" w14:textId="77777777" w:rsidR="00940027" w:rsidRDefault="00940027">
            <w:pPr>
              <w:pStyle w:val="OtherTableBody"/>
            </w:pPr>
            <w:r>
              <w:t>5.10.5.3.3</w:t>
            </w:r>
          </w:p>
        </w:tc>
      </w:tr>
      <w:tr w:rsidR="00940027" w14:paraId="019FC4A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C39F8C4" w14:textId="77777777" w:rsidR="00940027" w:rsidRDefault="00940027">
            <w:pPr>
              <w:pStyle w:val="OtherTableBody"/>
            </w:pPr>
            <w:r>
              <w:t>Query Priority</w:t>
            </w:r>
          </w:p>
        </w:tc>
        <w:tc>
          <w:tcPr>
            <w:tcW w:w="800" w:type="dxa"/>
          </w:tcPr>
          <w:p w14:paraId="070974DD" w14:textId="77777777" w:rsidR="00940027" w:rsidRDefault="00940027">
            <w:pPr>
              <w:pStyle w:val="OtherTableBody"/>
              <w:jc w:val="center"/>
            </w:pPr>
            <w:r>
              <w:t>00027</w:t>
            </w:r>
          </w:p>
        </w:tc>
        <w:tc>
          <w:tcPr>
            <w:tcW w:w="600" w:type="dxa"/>
          </w:tcPr>
          <w:p w14:paraId="10D4E6EE" w14:textId="77777777" w:rsidR="00940027" w:rsidRDefault="00940027">
            <w:pPr>
              <w:pStyle w:val="OtherTableBody"/>
              <w:jc w:val="center"/>
            </w:pPr>
            <w:r>
              <w:t>RCP</w:t>
            </w:r>
          </w:p>
        </w:tc>
        <w:tc>
          <w:tcPr>
            <w:tcW w:w="700" w:type="dxa"/>
          </w:tcPr>
          <w:p w14:paraId="52ABE51E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278193A1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31095843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4E8BD4D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570EF0E" w14:textId="77777777" w:rsidR="00940027" w:rsidRDefault="00940027">
            <w:pPr>
              <w:pStyle w:val="OtherTableBody"/>
              <w:jc w:val="center"/>
            </w:pPr>
            <w:r>
              <w:t>0091</w:t>
            </w:r>
          </w:p>
        </w:tc>
        <w:tc>
          <w:tcPr>
            <w:tcW w:w="942" w:type="dxa"/>
          </w:tcPr>
          <w:p w14:paraId="388FD9B5" w14:textId="77777777" w:rsidR="00940027" w:rsidRDefault="00940027">
            <w:pPr>
              <w:pStyle w:val="OtherTableBody"/>
            </w:pPr>
            <w:r>
              <w:t>5.5.6.1</w:t>
            </w:r>
          </w:p>
        </w:tc>
      </w:tr>
      <w:tr w:rsidR="00940027" w14:paraId="093A6A9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9472017" w14:textId="77777777" w:rsidR="00940027" w:rsidRDefault="00940027">
            <w:pPr>
              <w:pStyle w:val="OtherTableBody"/>
            </w:pPr>
            <w:r>
              <w:t>Query Response Status</w:t>
            </w:r>
          </w:p>
        </w:tc>
        <w:tc>
          <w:tcPr>
            <w:tcW w:w="800" w:type="dxa"/>
          </w:tcPr>
          <w:p w14:paraId="68A6F6C2" w14:textId="77777777" w:rsidR="00940027" w:rsidRDefault="00940027">
            <w:pPr>
              <w:pStyle w:val="OtherTableBody"/>
              <w:jc w:val="center"/>
            </w:pPr>
            <w:r>
              <w:t>00708</w:t>
            </w:r>
          </w:p>
        </w:tc>
        <w:tc>
          <w:tcPr>
            <w:tcW w:w="600" w:type="dxa"/>
          </w:tcPr>
          <w:p w14:paraId="68556510" w14:textId="77777777" w:rsidR="00940027" w:rsidRDefault="00940027">
            <w:pPr>
              <w:pStyle w:val="OtherTableBody"/>
              <w:jc w:val="center"/>
            </w:pPr>
            <w:r>
              <w:t>QAK</w:t>
            </w:r>
          </w:p>
        </w:tc>
        <w:tc>
          <w:tcPr>
            <w:tcW w:w="700" w:type="dxa"/>
          </w:tcPr>
          <w:p w14:paraId="2F1308EE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084A5E71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2815CF92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67C8E88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18E8B98" w14:textId="77777777" w:rsidR="00940027" w:rsidRDefault="00940027">
            <w:pPr>
              <w:pStyle w:val="OtherTableBody"/>
              <w:jc w:val="center"/>
            </w:pPr>
            <w:r>
              <w:t>0208</w:t>
            </w:r>
          </w:p>
        </w:tc>
        <w:tc>
          <w:tcPr>
            <w:tcW w:w="942" w:type="dxa"/>
          </w:tcPr>
          <w:p w14:paraId="748E114B" w14:textId="77777777" w:rsidR="00940027" w:rsidRDefault="00940027">
            <w:pPr>
              <w:pStyle w:val="OtherTableBody"/>
            </w:pPr>
            <w:r>
              <w:t>5.5.2.2</w:t>
            </w:r>
          </w:p>
        </w:tc>
      </w:tr>
      <w:tr w:rsidR="00940027" w14:paraId="742E9B9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1184F45" w14:textId="77777777" w:rsidR="00940027" w:rsidRDefault="00940027">
            <w:pPr>
              <w:pStyle w:val="OtherTableBody"/>
            </w:pPr>
            <w:r>
              <w:t>Query Results Level</w:t>
            </w:r>
          </w:p>
        </w:tc>
        <w:tc>
          <w:tcPr>
            <w:tcW w:w="800" w:type="dxa"/>
          </w:tcPr>
          <w:p w14:paraId="3CA5BBD2" w14:textId="77777777" w:rsidR="00940027" w:rsidRDefault="00940027">
            <w:pPr>
              <w:pStyle w:val="OtherTableBody"/>
              <w:jc w:val="center"/>
            </w:pPr>
            <w:r>
              <w:t>00036</w:t>
            </w:r>
          </w:p>
        </w:tc>
        <w:tc>
          <w:tcPr>
            <w:tcW w:w="600" w:type="dxa"/>
          </w:tcPr>
          <w:p w14:paraId="3D233225" w14:textId="77777777" w:rsidR="00940027" w:rsidRDefault="00940027">
            <w:pPr>
              <w:pStyle w:val="OtherTableBody"/>
              <w:jc w:val="center"/>
            </w:pPr>
            <w:r>
              <w:t>QRD</w:t>
            </w:r>
          </w:p>
        </w:tc>
        <w:tc>
          <w:tcPr>
            <w:tcW w:w="700" w:type="dxa"/>
          </w:tcPr>
          <w:p w14:paraId="0A477A87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733452A6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3953A0B1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58487FD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05D3744" w14:textId="77777777" w:rsidR="00940027" w:rsidRDefault="00940027">
            <w:pPr>
              <w:pStyle w:val="OtherTableBody"/>
              <w:jc w:val="center"/>
            </w:pPr>
            <w:r>
              <w:t>0108</w:t>
            </w:r>
          </w:p>
        </w:tc>
        <w:tc>
          <w:tcPr>
            <w:tcW w:w="942" w:type="dxa"/>
          </w:tcPr>
          <w:p w14:paraId="431E1594" w14:textId="77777777" w:rsidR="00940027" w:rsidRDefault="00940027">
            <w:pPr>
              <w:pStyle w:val="OtherTableBody"/>
            </w:pPr>
            <w:r>
              <w:t>5.10.5.3.1</w:t>
            </w:r>
          </w:p>
        </w:tc>
      </w:tr>
      <w:tr w:rsidR="00940027" w14:paraId="153F648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B12EA7C" w14:textId="77777777" w:rsidR="00940027" w:rsidRDefault="00940027">
            <w:pPr>
              <w:pStyle w:val="OtherTableBody"/>
            </w:pPr>
            <w:r>
              <w:t>Query Tag</w:t>
            </w:r>
          </w:p>
        </w:tc>
        <w:tc>
          <w:tcPr>
            <w:tcW w:w="800" w:type="dxa"/>
          </w:tcPr>
          <w:p w14:paraId="5FBA6499" w14:textId="77777777" w:rsidR="00940027" w:rsidRDefault="00940027">
            <w:pPr>
              <w:pStyle w:val="OtherTableBody"/>
              <w:jc w:val="center"/>
            </w:pPr>
            <w:r>
              <w:t>00696</w:t>
            </w:r>
          </w:p>
        </w:tc>
        <w:tc>
          <w:tcPr>
            <w:tcW w:w="600" w:type="dxa"/>
          </w:tcPr>
          <w:p w14:paraId="0CB21B59" w14:textId="77777777" w:rsidR="00940027" w:rsidRDefault="00940027">
            <w:pPr>
              <w:pStyle w:val="OtherTableBody"/>
              <w:jc w:val="center"/>
            </w:pPr>
            <w:r>
              <w:t>SPR</w:t>
            </w:r>
          </w:p>
        </w:tc>
        <w:tc>
          <w:tcPr>
            <w:tcW w:w="700" w:type="dxa"/>
          </w:tcPr>
          <w:p w14:paraId="27CFF00A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6F3866C7" w14:textId="77777777" w:rsidR="00940027" w:rsidRDefault="00940027">
            <w:pPr>
              <w:pStyle w:val="OtherTableBody"/>
            </w:pPr>
            <w:r>
              <w:t>32</w:t>
            </w:r>
          </w:p>
        </w:tc>
        <w:tc>
          <w:tcPr>
            <w:tcW w:w="600" w:type="dxa"/>
          </w:tcPr>
          <w:p w14:paraId="61CBD481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63A44E9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16744F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1CD1F87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5.10.5.5.1</w:t>
            </w:r>
          </w:p>
        </w:tc>
      </w:tr>
      <w:tr w:rsidR="00940027" w14:paraId="5B0CC62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C0114EB" w14:textId="77777777" w:rsidR="00940027" w:rsidRDefault="00940027">
            <w:pPr>
              <w:pStyle w:val="OtherTableBody"/>
              <w:rPr>
                <w:lang w:val="de-DE"/>
              </w:rPr>
            </w:pPr>
            <w:r>
              <w:rPr>
                <w:lang w:val="de-DE"/>
              </w:rPr>
              <w:t>Query Tag</w:t>
            </w:r>
          </w:p>
        </w:tc>
        <w:tc>
          <w:tcPr>
            <w:tcW w:w="800" w:type="dxa"/>
          </w:tcPr>
          <w:p w14:paraId="108C4ED8" w14:textId="77777777" w:rsidR="00940027" w:rsidRDefault="00940027">
            <w:pPr>
              <w:pStyle w:val="OtherTableBody"/>
              <w:jc w:val="center"/>
              <w:rPr>
                <w:lang w:val="de-DE"/>
              </w:rPr>
            </w:pPr>
            <w:r>
              <w:rPr>
                <w:lang w:val="de-DE"/>
              </w:rPr>
              <w:t>00696</w:t>
            </w:r>
          </w:p>
        </w:tc>
        <w:tc>
          <w:tcPr>
            <w:tcW w:w="600" w:type="dxa"/>
          </w:tcPr>
          <w:p w14:paraId="71B97547" w14:textId="77777777" w:rsidR="00940027" w:rsidRDefault="00940027">
            <w:pPr>
              <w:pStyle w:val="OtherTableBody"/>
              <w:jc w:val="center"/>
              <w:rPr>
                <w:lang w:val="de-DE"/>
              </w:rPr>
            </w:pPr>
            <w:r>
              <w:rPr>
                <w:lang w:val="de-DE"/>
              </w:rPr>
              <w:t>QPD</w:t>
            </w:r>
          </w:p>
        </w:tc>
        <w:tc>
          <w:tcPr>
            <w:tcW w:w="700" w:type="dxa"/>
          </w:tcPr>
          <w:p w14:paraId="72D52990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76A8746B" w14:textId="77777777" w:rsidR="00940027" w:rsidRDefault="00940027">
            <w:pPr>
              <w:pStyle w:val="OtherTableBody"/>
            </w:pPr>
            <w:r>
              <w:t>32</w:t>
            </w:r>
          </w:p>
        </w:tc>
        <w:tc>
          <w:tcPr>
            <w:tcW w:w="600" w:type="dxa"/>
          </w:tcPr>
          <w:p w14:paraId="3787177F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549D28E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C36B72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A1D2477" w14:textId="77777777" w:rsidR="00940027" w:rsidRDefault="00940027">
            <w:pPr>
              <w:pStyle w:val="OtherTableBody"/>
            </w:pPr>
            <w:r>
              <w:t>5.5.4.2</w:t>
            </w:r>
          </w:p>
        </w:tc>
      </w:tr>
      <w:tr w:rsidR="00940027" w14:paraId="49F2A47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41A35E9" w14:textId="77777777" w:rsidR="00940027" w:rsidRDefault="00940027">
            <w:pPr>
              <w:pStyle w:val="OtherTableBody"/>
            </w:pPr>
            <w:r>
              <w:t>Query Tag</w:t>
            </w:r>
          </w:p>
        </w:tc>
        <w:tc>
          <w:tcPr>
            <w:tcW w:w="800" w:type="dxa"/>
          </w:tcPr>
          <w:p w14:paraId="4C92F586" w14:textId="77777777" w:rsidR="00940027" w:rsidRDefault="00940027">
            <w:pPr>
              <w:pStyle w:val="OtherTableBody"/>
              <w:jc w:val="center"/>
            </w:pPr>
            <w:r>
              <w:t>00696</w:t>
            </w:r>
          </w:p>
        </w:tc>
        <w:tc>
          <w:tcPr>
            <w:tcW w:w="600" w:type="dxa"/>
          </w:tcPr>
          <w:p w14:paraId="3CE1F344" w14:textId="77777777" w:rsidR="00940027" w:rsidRDefault="00940027">
            <w:pPr>
              <w:pStyle w:val="OtherTableBody"/>
              <w:jc w:val="center"/>
            </w:pPr>
            <w:r>
              <w:t>EQL</w:t>
            </w:r>
          </w:p>
        </w:tc>
        <w:tc>
          <w:tcPr>
            <w:tcW w:w="700" w:type="dxa"/>
          </w:tcPr>
          <w:p w14:paraId="433E4C86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480A7BD5" w14:textId="77777777" w:rsidR="00940027" w:rsidRDefault="00940027">
            <w:pPr>
              <w:pStyle w:val="OtherTableBody"/>
            </w:pPr>
            <w:r>
              <w:t>32</w:t>
            </w:r>
          </w:p>
        </w:tc>
        <w:tc>
          <w:tcPr>
            <w:tcW w:w="600" w:type="dxa"/>
          </w:tcPr>
          <w:p w14:paraId="553D7B56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32B16DB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BCB707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6A603F5" w14:textId="77777777" w:rsidR="00940027" w:rsidRDefault="00940027">
            <w:pPr>
              <w:pStyle w:val="OtherTableBody"/>
            </w:pPr>
            <w:r>
              <w:t>5.10.5.1.1</w:t>
            </w:r>
          </w:p>
        </w:tc>
      </w:tr>
      <w:tr w:rsidR="00940027" w14:paraId="32B585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C9C80F5" w14:textId="77777777" w:rsidR="00940027" w:rsidRDefault="00940027">
            <w:pPr>
              <w:pStyle w:val="OtherTableBody"/>
            </w:pPr>
            <w:r>
              <w:t>Query Tag</w:t>
            </w:r>
          </w:p>
        </w:tc>
        <w:tc>
          <w:tcPr>
            <w:tcW w:w="800" w:type="dxa"/>
          </w:tcPr>
          <w:p w14:paraId="1B0C3064" w14:textId="77777777" w:rsidR="00940027" w:rsidRDefault="00940027">
            <w:pPr>
              <w:pStyle w:val="OtherTableBody"/>
              <w:jc w:val="center"/>
            </w:pPr>
            <w:r>
              <w:t>00696</w:t>
            </w:r>
          </w:p>
        </w:tc>
        <w:tc>
          <w:tcPr>
            <w:tcW w:w="600" w:type="dxa"/>
          </w:tcPr>
          <w:p w14:paraId="3DA929B2" w14:textId="77777777" w:rsidR="00940027" w:rsidRDefault="00940027">
            <w:pPr>
              <w:pStyle w:val="OtherTableBody"/>
              <w:jc w:val="center"/>
            </w:pPr>
            <w:r>
              <w:t>QAK</w:t>
            </w:r>
          </w:p>
        </w:tc>
        <w:tc>
          <w:tcPr>
            <w:tcW w:w="700" w:type="dxa"/>
          </w:tcPr>
          <w:p w14:paraId="1DB16270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391A352F" w14:textId="77777777" w:rsidR="00940027" w:rsidRDefault="00940027">
            <w:pPr>
              <w:pStyle w:val="OtherTableBody"/>
            </w:pPr>
            <w:r>
              <w:t>32</w:t>
            </w:r>
          </w:p>
        </w:tc>
        <w:tc>
          <w:tcPr>
            <w:tcW w:w="600" w:type="dxa"/>
          </w:tcPr>
          <w:p w14:paraId="3D772564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1EE2349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7082E5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FE797C0" w14:textId="77777777" w:rsidR="00940027" w:rsidRDefault="00940027">
            <w:pPr>
              <w:pStyle w:val="OtherTableBody"/>
            </w:pPr>
            <w:r>
              <w:t>5.5.2.1</w:t>
            </w:r>
          </w:p>
        </w:tc>
      </w:tr>
      <w:tr w:rsidR="00940027" w14:paraId="5E6C6F0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8C2124A" w14:textId="77777777" w:rsidR="00940027" w:rsidRDefault="00940027">
            <w:pPr>
              <w:pStyle w:val="OtherTableBody"/>
            </w:pPr>
            <w:r>
              <w:t>Query Tag</w:t>
            </w:r>
          </w:p>
        </w:tc>
        <w:tc>
          <w:tcPr>
            <w:tcW w:w="800" w:type="dxa"/>
          </w:tcPr>
          <w:p w14:paraId="48449B04" w14:textId="77777777" w:rsidR="00940027" w:rsidRDefault="00940027">
            <w:pPr>
              <w:pStyle w:val="OtherTableBody"/>
              <w:jc w:val="center"/>
            </w:pPr>
            <w:r>
              <w:t>00696</w:t>
            </w:r>
          </w:p>
        </w:tc>
        <w:tc>
          <w:tcPr>
            <w:tcW w:w="600" w:type="dxa"/>
          </w:tcPr>
          <w:p w14:paraId="0AFBC54B" w14:textId="77777777" w:rsidR="00940027" w:rsidRDefault="00940027">
            <w:pPr>
              <w:pStyle w:val="OtherTableBody"/>
              <w:jc w:val="center"/>
            </w:pPr>
            <w:r>
              <w:t>QID</w:t>
            </w:r>
          </w:p>
        </w:tc>
        <w:tc>
          <w:tcPr>
            <w:tcW w:w="700" w:type="dxa"/>
          </w:tcPr>
          <w:p w14:paraId="77CC83BE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7BE70462" w14:textId="77777777" w:rsidR="00940027" w:rsidRDefault="00940027">
            <w:pPr>
              <w:pStyle w:val="OtherTableBody"/>
            </w:pPr>
            <w:r>
              <w:t>32</w:t>
            </w:r>
          </w:p>
        </w:tc>
        <w:tc>
          <w:tcPr>
            <w:tcW w:w="600" w:type="dxa"/>
          </w:tcPr>
          <w:p w14:paraId="68A02740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630EA1A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35BA67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E0DB1D8" w14:textId="77777777" w:rsidR="00940027" w:rsidRDefault="00940027">
            <w:pPr>
              <w:pStyle w:val="OtherTableBody"/>
            </w:pPr>
            <w:r>
              <w:t>5.5.3.1</w:t>
            </w:r>
          </w:p>
        </w:tc>
      </w:tr>
      <w:tr w:rsidR="00940027" w14:paraId="67C3C8A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0ED3FC9" w14:textId="77777777" w:rsidR="00940027" w:rsidRDefault="00940027">
            <w:pPr>
              <w:pStyle w:val="OtherTableBody"/>
            </w:pPr>
            <w:r>
              <w:t>Query Tag</w:t>
            </w:r>
          </w:p>
        </w:tc>
        <w:tc>
          <w:tcPr>
            <w:tcW w:w="800" w:type="dxa"/>
          </w:tcPr>
          <w:p w14:paraId="28B4B160" w14:textId="77777777" w:rsidR="00940027" w:rsidRDefault="00940027">
            <w:pPr>
              <w:pStyle w:val="OtherTableBody"/>
              <w:jc w:val="center"/>
            </w:pPr>
            <w:r>
              <w:t>00696</w:t>
            </w:r>
          </w:p>
        </w:tc>
        <w:tc>
          <w:tcPr>
            <w:tcW w:w="600" w:type="dxa"/>
          </w:tcPr>
          <w:p w14:paraId="370581EC" w14:textId="77777777" w:rsidR="00940027" w:rsidRDefault="00940027">
            <w:pPr>
              <w:pStyle w:val="OtherTableBody"/>
              <w:jc w:val="center"/>
            </w:pPr>
            <w:r>
              <w:t>ERQ</w:t>
            </w:r>
          </w:p>
        </w:tc>
        <w:tc>
          <w:tcPr>
            <w:tcW w:w="700" w:type="dxa"/>
          </w:tcPr>
          <w:p w14:paraId="69561C1A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2781000B" w14:textId="77777777" w:rsidR="00940027" w:rsidRDefault="00940027">
            <w:pPr>
              <w:pStyle w:val="OtherTableBody"/>
            </w:pPr>
            <w:r>
              <w:t>32</w:t>
            </w:r>
          </w:p>
        </w:tc>
        <w:tc>
          <w:tcPr>
            <w:tcW w:w="600" w:type="dxa"/>
          </w:tcPr>
          <w:p w14:paraId="1AEB5D5F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5269C1E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E40A43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0E7CD82" w14:textId="77777777" w:rsidR="00940027" w:rsidRDefault="00940027">
            <w:pPr>
              <w:pStyle w:val="OtherTableBody"/>
            </w:pPr>
            <w:r>
              <w:t>5.10.5.2.1</w:t>
            </w:r>
          </w:p>
        </w:tc>
      </w:tr>
      <w:tr w:rsidR="00940027" w14:paraId="4336CA3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CF63D28" w14:textId="77777777" w:rsidR="00940027" w:rsidRDefault="00940027">
            <w:pPr>
              <w:pStyle w:val="OtherTableBody"/>
            </w:pPr>
            <w:r>
              <w:t>Query Tag</w:t>
            </w:r>
          </w:p>
        </w:tc>
        <w:tc>
          <w:tcPr>
            <w:tcW w:w="800" w:type="dxa"/>
          </w:tcPr>
          <w:p w14:paraId="6D951D1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00696</w:t>
            </w:r>
          </w:p>
        </w:tc>
        <w:tc>
          <w:tcPr>
            <w:tcW w:w="600" w:type="dxa"/>
          </w:tcPr>
          <w:p w14:paraId="0C89FB5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VTQ</w:t>
            </w:r>
          </w:p>
        </w:tc>
        <w:tc>
          <w:tcPr>
            <w:tcW w:w="700" w:type="dxa"/>
          </w:tcPr>
          <w:p w14:paraId="247BCF0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3CC1657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32</w:t>
            </w:r>
          </w:p>
        </w:tc>
        <w:tc>
          <w:tcPr>
            <w:tcW w:w="600" w:type="dxa"/>
          </w:tcPr>
          <w:p w14:paraId="625EECC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ST</w:t>
            </w:r>
          </w:p>
        </w:tc>
        <w:tc>
          <w:tcPr>
            <w:tcW w:w="700" w:type="dxa"/>
          </w:tcPr>
          <w:p w14:paraId="6EAEB15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3ED613A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5BD88D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5.10.5.8.1</w:t>
            </w:r>
          </w:p>
        </w:tc>
      </w:tr>
      <w:tr w:rsidR="00940027" w14:paraId="5F4B342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7F959D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Query/Response Format Code</w:t>
            </w:r>
          </w:p>
        </w:tc>
        <w:tc>
          <w:tcPr>
            <w:tcW w:w="800" w:type="dxa"/>
          </w:tcPr>
          <w:p w14:paraId="23F8FC4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00697</w:t>
            </w:r>
          </w:p>
        </w:tc>
        <w:tc>
          <w:tcPr>
            <w:tcW w:w="600" w:type="dxa"/>
          </w:tcPr>
          <w:p w14:paraId="21F301D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VTQ</w:t>
            </w:r>
          </w:p>
        </w:tc>
        <w:tc>
          <w:tcPr>
            <w:tcW w:w="700" w:type="dxa"/>
          </w:tcPr>
          <w:p w14:paraId="029A6AF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7906B27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10F866A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ID</w:t>
            </w:r>
          </w:p>
        </w:tc>
        <w:tc>
          <w:tcPr>
            <w:tcW w:w="700" w:type="dxa"/>
          </w:tcPr>
          <w:p w14:paraId="2487F2A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0E7501E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0106</w:t>
            </w:r>
          </w:p>
        </w:tc>
        <w:tc>
          <w:tcPr>
            <w:tcW w:w="942" w:type="dxa"/>
          </w:tcPr>
          <w:p w14:paraId="39D5EF5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5.10.5.8.2</w:t>
            </w:r>
          </w:p>
        </w:tc>
      </w:tr>
      <w:tr w:rsidR="00940027" w14:paraId="58C1B7F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31C45F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Query/Response Format Code</w:t>
            </w:r>
          </w:p>
        </w:tc>
        <w:tc>
          <w:tcPr>
            <w:tcW w:w="800" w:type="dxa"/>
          </w:tcPr>
          <w:p w14:paraId="4EB5A68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00697</w:t>
            </w:r>
          </w:p>
        </w:tc>
        <w:tc>
          <w:tcPr>
            <w:tcW w:w="600" w:type="dxa"/>
          </w:tcPr>
          <w:p w14:paraId="29C20B3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SPR</w:t>
            </w:r>
          </w:p>
        </w:tc>
        <w:tc>
          <w:tcPr>
            <w:tcW w:w="700" w:type="dxa"/>
          </w:tcPr>
          <w:p w14:paraId="1435211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5543163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09B92CC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ID</w:t>
            </w:r>
          </w:p>
        </w:tc>
        <w:tc>
          <w:tcPr>
            <w:tcW w:w="700" w:type="dxa"/>
          </w:tcPr>
          <w:p w14:paraId="1FF7A97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7B2DAFB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0106</w:t>
            </w:r>
          </w:p>
        </w:tc>
        <w:tc>
          <w:tcPr>
            <w:tcW w:w="942" w:type="dxa"/>
          </w:tcPr>
          <w:p w14:paraId="22BA1B9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5.10.5.5.2</w:t>
            </w:r>
          </w:p>
        </w:tc>
      </w:tr>
      <w:tr w:rsidR="00940027" w14:paraId="23CE43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ABC44F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Query/Response Format Code</w:t>
            </w:r>
          </w:p>
        </w:tc>
        <w:tc>
          <w:tcPr>
            <w:tcW w:w="800" w:type="dxa"/>
          </w:tcPr>
          <w:p w14:paraId="43AEB2B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00697</w:t>
            </w:r>
          </w:p>
        </w:tc>
        <w:tc>
          <w:tcPr>
            <w:tcW w:w="600" w:type="dxa"/>
          </w:tcPr>
          <w:p w14:paraId="2009E68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EQL</w:t>
            </w:r>
          </w:p>
        </w:tc>
        <w:tc>
          <w:tcPr>
            <w:tcW w:w="700" w:type="dxa"/>
          </w:tcPr>
          <w:p w14:paraId="36DE762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0F689D1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3B5EBDF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ID</w:t>
            </w:r>
          </w:p>
        </w:tc>
        <w:tc>
          <w:tcPr>
            <w:tcW w:w="700" w:type="dxa"/>
          </w:tcPr>
          <w:p w14:paraId="3CAB75D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18D3A3C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0106</w:t>
            </w:r>
          </w:p>
        </w:tc>
        <w:tc>
          <w:tcPr>
            <w:tcW w:w="942" w:type="dxa"/>
          </w:tcPr>
          <w:p w14:paraId="0A3EBC6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5.10.5.1.2</w:t>
            </w:r>
          </w:p>
        </w:tc>
      </w:tr>
      <w:tr w:rsidR="00940027" w14:paraId="2568943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B0F231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R/U Date/Time</w:t>
            </w:r>
          </w:p>
        </w:tc>
        <w:tc>
          <w:tcPr>
            <w:tcW w:w="800" w:type="dxa"/>
          </w:tcPr>
          <w:p w14:paraId="4EC2426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00045</w:t>
            </w:r>
          </w:p>
        </w:tc>
        <w:tc>
          <w:tcPr>
            <w:tcW w:w="600" w:type="dxa"/>
          </w:tcPr>
          <w:p w14:paraId="0D7B79B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URD</w:t>
            </w:r>
          </w:p>
        </w:tc>
        <w:tc>
          <w:tcPr>
            <w:tcW w:w="700" w:type="dxa"/>
          </w:tcPr>
          <w:p w14:paraId="54F814D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4C44C6B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26</w:t>
            </w:r>
          </w:p>
        </w:tc>
        <w:tc>
          <w:tcPr>
            <w:tcW w:w="600" w:type="dxa"/>
          </w:tcPr>
          <w:p w14:paraId="058813F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TS</w:t>
            </w:r>
          </w:p>
        </w:tc>
        <w:tc>
          <w:tcPr>
            <w:tcW w:w="700" w:type="dxa"/>
          </w:tcPr>
          <w:p w14:paraId="5072375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48C17A7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4184F99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5.10.5.6.1</w:t>
            </w:r>
          </w:p>
        </w:tc>
      </w:tr>
      <w:tr w:rsidR="00940027" w14:paraId="6E375F8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80BB55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R/U Date/Time Selection Qualifier</w:t>
            </w:r>
          </w:p>
        </w:tc>
        <w:tc>
          <w:tcPr>
            <w:tcW w:w="800" w:type="dxa"/>
          </w:tcPr>
          <w:p w14:paraId="3438818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00059</w:t>
            </w:r>
          </w:p>
        </w:tc>
        <w:tc>
          <w:tcPr>
            <w:tcW w:w="600" w:type="dxa"/>
          </w:tcPr>
          <w:p w14:paraId="76CDF75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URS</w:t>
            </w:r>
          </w:p>
        </w:tc>
        <w:tc>
          <w:tcPr>
            <w:tcW w:w="700" w:type="dxa"/>
          </w:tcPr>
          <w:p w14:paraId="5697135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</w:t>
            </w:r>
          </w:p>
        </w:tc>
        <w:tc>
          <w:tcPr>
            <w:tcW w:w="600" w:type="dxa"/>
          </w:tcPr>
          <w:p w14:paraId="7CCD836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12</w:t>
            </w:r>
          </w:p>
        </w:tc>
        <w:tc>
          <w:tcPr>
            <w:tcW w:w="600" w:type="dxa"/>
          </w:tcPr>
          <w:p w14:paraId="733743A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ID</w:t>
            </w:r>
          </w:p>
        </w:tc>
        <w:tc>
          <w:tcPr>
            <w:tcW w:w="700" w:type="dxa"/>
          </w:tcPr>
          <w:p w14:paraId="2A2C8A2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09BDFF6D" w14:textId="77777777" w:rsidR="00940027" w:rsidRDefault="00940027">
            <w:pPr>
              <w:pStyle w:val="OtherTableBody"/>
              <w:jc w:val="center"/>
            </w:pPr>
            <w:r>
              <w:t>0158</w:t>
            </w:r>
          </w:p>
        </w:tc>
        <w:tc>
          <w:tcPr>
            <w:tcW w:w="942" w:type="dxa"/>
          </w:tcPr>
          <w:p w14:paraId="58FC9D9C" w14:textId="77777777" w:rsidR="00940027" w:rsidRDefault="00940027">
            <w:pPr>
              <w:pStyle w:val="OtherTableBody"/>
            </w:pPr>
            <w:r>
              <w:t>5.10.5.7.8</w:t>
            </w:r>
          </w:p>
        </w:tc>
      </w:tr>
      <w:tr w:rsidR="00940027" w14:paraId="7ECB4BE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D58D9E4" w14:textId="77777777" w:rsidR="00940027" w:rsidRDefault="00940027">
            <w:pPr>
              <w:pStyle w:val="OtherTableBody"/>
            </w:pPr>
            <w:r>
              <w:t>R/U Display/Print Locations</w:t>
            </w:r>
          </w:p>
        </w:tc>
        <w:tc>
          <w:tcPr>
            <w:tcW w:w="800" w:type="dxa"/>
          </w:tcPr>
          <w:p w14:paraId="34ABF8D7" w14:textId="77777777" w:rsidR="00940027" w:rsidRDefault="00940027">
            <w:pPr>
              <w:pStyle w:val="OtherTableBody"/>
              <w:jc w:val="center"/>
            </w:pPr>
            <w:r>
              <w:t>00050</w:t>
            </w:r>
          </w:p>
        </w:tc>
        <w:tc>
          <w:tcPr>
            <w:tcW w:w="600" w:type="dxa"/>
          </w:tcPr>
          <w:p w14:paraId="447610FE" w14:textId="77777777" w:rsidR="00940027" w:rsidRDefault="00940027">
            <w:pPr>
              <w:pStyle w:val="OtherTableBody"/>
              <w:jc w:val="center"/>
            </w:pPr>
            <w:r>
              <w:t>URD</w:t>
            </w:r>
          </w:p>
        </w:tc>
        <w:tc>
          <w:tcPr>
            <w:tcW w:w="700" w:type="dxa"/>
          </w:tcPr>
          <w:p w14:paraId="0076C5A8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6789684A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1D72C9CF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57B4D0DB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4EBD466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E4316B7" w14:textId="77777777" w:rsidR="00940027" w:rsidRDefault="00940027">
            <w:pPr>
              <w:pStyle w:val="OtherTableBody"/>
            </w:pPr>
            <w:r>
              <w:t>5.10.5.6.6</w:t>
            </w:r>
          </w:p>
        </w:tc>
      </w:tr>
      <w:tr w:rsidR="00940027" w14:paraId="0E2B29E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82B2266" w14:textId="77777777" w:rsidR="00940027" w:rsidRDefault="00940027">
            <w:pPr>
              <w:pStyle w:val="OtherTableBody"/>
            </w:pPr>
            <w:r>
              <w:t>R/U Other Results Subject Definition</w:t>
            </w:r>
          </w:p>
        </w:tc>
        <w:tc>
          <w:tcPr>
            <w:tcW w:w="800" w:type="dxa"/>
          </w:tcPr>
          <w:p w14:paraId="09D3824B" w14:textId="77777777" w:rsidR="00940027" w:rsidRDefault="00940027">
            <w:pPr>
              <w:pStyle w:val="OtherTableBody"/>
              <w:jc w:val="center"/>
            </w:pPr>
            <w:r>
              <w:t>00056</w:t>
            </w:r>
          </w:p>
        </w:tc>
        <w:tc>
          <w:tcPr>
            <w:tcW w:w="600" w:type="dxa"/>
          </w:tcPr>
          <w:p w14:paraId="123A258E" w14:textId="77777777" w:rsidR="00940027" w:rsidRDefault="00940027">
            <w:pPr>
              <w:pStyle w:val="OtherTableBody"/>
              <w:jc w:val="center"/>
            </w:pPr>
            <w:r>
              <w:t>URS</w:t>
            </w:r>
          </w:p>
        </w:tc>
        <w:tc>
          <w:tcPr>
            <w:tcW w:w="700" w:type="dxa"/>
          </w:tcPr>
          <w:p w14:paraId="5BBF75CD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5B1722AC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2199FB3A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2B479246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73C355B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7BCB9A8" w14:textId="77777777" w:rsidR="00940027" w:rsidRDefault="00940027">
            <w:pPr>
              <w:pStyle w:val="OtherTableBody"/>
            </w:pPr>
            <w:r>
              <w:t>5.10.5.7.5</w:t>
            </w:r>
          </w:p>
        </w:tc>
      </w:tr>
      <w:tr w:rsidR="00940027" w14:paraId="6B7814D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8F2CAB9" w14:textId="77777777" w:rsidR="00940027" w:rsidRDefault="00940027">
            <w:pPr>
              <w:pStyle w:val="OtherTableBody"/>
            </w:pPr>
            <w:r>
              <w:t>R/U Quantity/Timing Qualifier</w:t>
            </w:r>
          </w:p>
        </w:tc>
        <w:tc>
          <w:tcPr>
            <w:tcW w:w="800" w:type="dxa"/>
          </w:tcPr>
          <w:p w14:paraId="0557EC35" w14:textId="77777777" w:rsidR="00940027" w:rsidRDefault="00940027">
            <w:pPr>
              <w:pStyle w:val="OtherTableBody"/>
              <w:jc w:val="center"/>
            </w:pPr>
            <w:r>
              <w:t>00695</w:t>
            </w:r>
          </w:p>
        </w:tc>
        <w:tc>
          <w:tcPr>
            <w:tcW w:w="600" w:type="dxa"/>
          </w:tcPr>
          <w:p w14:paraId="190D6E4B" w14:textId="77777777" w:rsidR="00940027" w:rsidRDefault="00940027">
            <w:pPr>
              <w:pStyle w:val="OtherTableBody"/>
              <w:jc w:val="center"/>
            </w:pPr>
            <w:r>
              <w:t>URS</w:t>
            </w:r>
          </w:p>
        </w:tc>
        <w:tc>
          <w:tcPr>
            <w:tcW w:w="700" w:type="dxa"/>
          </w:tcPr>
          <w:p w14:paraId="334D0033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2C0D6CE9" w14:textId="77777777" w:rsidR="00940027" w:rsidRDefault="00940027">
            <w:pPr>
              <w:pStyle w:val="OtherTableBody"/>
            </w:pPr>
            <w:r>
              <w:t>60</w:t>
            </w:r>
          </w:p>
        </w:tc>
        <w:tc>
          <w:tcPr>
            <w:tcW w:w="600" w:type="dxa"/>
          </w:tcPr>
          <w:p w14:paraId="1A17EBF5" w14:textId="77777777" w:rsidR="00940027" w:rsidRDefault="00940027">
            <w:pPr>
              <w:pStyle w:val="OtherTableBody"/>
            </w:pPr>
            <w:r>
              <w:t>TQ</w:t>
            </w:r>
          </w:p>
        </w:tc>
        <w:tc>
          <w:tcPr>
            <w:tcW w:w="700" w:type="dxa"/>
          </w:tcPr>
          <w:p w14:paraId="22C3CA2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C2F243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78C4677" w14:textId="77777777" w:rsidR="00940027" w:rsidRDefault="00940027">
            <w:pPr>
              <w:pStyle w:val="OtherTableBody"/>
            </w:pPr>
            <w:r>
              <w:t>5.10.5.7.9</w:t>
            </w:r>
          </w:p>
        </w:tc>
      </w:tr>
      <w:tr w:rsidR="00940027" w14:paraId="08347B4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8C3DB6F" w14:textId="77777777" w:rsidR="00940027" w:rsidRDefault="00940027">
            <w:pPr>
              <w:pStyle w:val="OtherTableBody"/>
            </w:pPr>
            <w:r>
              <w:t>R/U Results Level</w:t>
            </w:r>
          </w:p>
        </w:tc>
        <w:tc>
          <w:tcPr>
            <w:tcW w:w="800" w:type="dxa"/>
          </w:tcPr>
          <w:p w14:paraId="0CC62A0A" w14:textId="77777777" w:rsidR="00940027" w:rsidRDefault="00940027">
            <w:pPr>
              <w:pStyle w:val="OtherTableBody"/>
              <w:jc w:val="center"/>
            </w:pPr>
            <w:r>
              <w:t>00051</w:t>
            </w:r>
          </w:p>
        </w:tc>
        <w:tc>
          <w:tcPr>
            <w:tcW w:w="600" w:type="dxa"/>
          </w:tcPr>
          <w:p w14:paraId="294766B9" w14:textId="77777777" w:rsidR="00940027" w:rsidRDefault="00940027">
            <w:pPr>
              <w:pStyle w:val="OtherTableBody"/>
              <w:jc w:val="center"/>
            </w:pPr>
            <w:r>
              <w:t>URD</w:t>
            </w:r>
          </w:p>
        </w:tc>
        <w:tc>
          <w:tcPr>
            <w:tcW w:w="700" w:type="dxa"/>
          </w:tcPr>
          <w:p w14:paraId="333C9DAD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3779C0DA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54E83E37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6CA7A7B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6D9C1E3" w14:textId="77777777" w:rsidR="00940027" w:rsidRDefault="00940027">
            <w:pPr>
              <w:pStyle w:val="OtherTableBody"/>
              <w:jc w:val="center"/>
            </w:pPr>
            <w:r>
              <w:t>0108</w:t>
            </w:r>
          </w:p>
        </w:tc>
        <w:tc>
          <w:tcPr>
            <w:tcW w:w="942" w:type="dxa"/>
          </w:tcPr>
          <w:p w14:paraId="1AF01A7A" w14:textId="77777777" w:rsidR="00940027" w:rsidRDefault="00940027">
            <w:pPr>
              <w:pStyle w:val="OtherTableBody"/>
            </w:pPr>
            <w:r>
              <w:t>5.10.5.6.7</w:t>
            </w:r>
          </w:p>
        </w:tc>
      </w:tr>
      <w:tr w:rsidR="00940027" w14:paraId="13978C9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06A6580" w14:textId="77777777" w:rsidR="00940027" w:rsidRDefault="00940027">
            <w:pPr>
              <w:pStyle w:val="OtherTableBody"/>
            </w:pPr>
            <w:r>
              <w:t>R/U What Department Code</w:t>
            </w:r>
          </w:p>
        </w:tc>
        <w:tc>
          <w:tcPr>
            <w:tcW w:w="800" w:type="dxa"/>
          </w:tcPr>
          <w:p w14:paraId="6CC4D25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00049</w:t>
            </w:r>
          </w:p>
        </w:tc>
        <w:tc>
          <w:tcPr>
            <w:tcW w:w="600" w:type="dxa"/>
          </w:tcPr>
          <w:p w14:paraId="55C7251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URD</w:t>
            </w:r>
          </w:p>
        </w:tc>
        <w:tc>
          <w:tcPr>
            <w:tcW w:w="700" w:type="dxa"/>
          </w:tcPr>
          <w:p w14:paraId="53E674A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  <w:tc>
          <w:tcPr>
            <w:tcW w:w="600" w:type="dxa"/>
          </w:tcPr>
          <w:p w14:paraId="4B16760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37BA9CF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0D24B94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54E5855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438D6DD" w14:textId="77777777" w:rsidR="00940027" w:rsidRDefault="00940027">
            <w:pPr>
              <w:pStyle w:val="OtherTableBody"/>
            </w:pPr>
            <w:r>
              <w:t>5.10.5.6.5</w:t>
            </w:r>
          </w:p>
        </w:tc>
      </w:tr>
      <w:tr w:rsidR="00940027" w14:paraId="159EC09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7FA42F2" w14:textId="77777777" w:rsidR="00940027" w:rsidRDefault="00940027">
            <w:pPr>
              <w:pStyle w:val="OtherTableBody"/>
            </w:pPr>
            <w:r>
              <w:t>R/U What Subject Definition</w:t>
            </w:r>
          </w:p>
        </w:tc>
        <w:tc>
          <w:tcPr>
            <w:tcW w:w="800" w:type="dxa"/>
          </w:tcPr>
          <w:p w14:paraId="16E7049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00048</w:t>
            </w:r>
          </w:p>
        </w:tc>
        <w:tc>
          <w:tcPr>
            <w:tcW w:w="600" w:type="dxa"/>
          </w:tcPr>
          <w:p w14:paraId="37A739E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URD</w:t>
            </w:r>
          </w:p>
        </w:tc>
        <w:tc>
          <w:tcPr>
            <w:tcW w:w="700" w:type="dxa"/>
          </w:tcPr>
          <w:p w14:paraId="2564CC6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600" w:type="dxa"/>
          </w:tcPr>
          <w:p w14:paraId="2702467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1D55FBC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06A9C6A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3A36028E" w14:textId="77777777" w:rsidR="00940027" w:rsidRDefault="00940027">
            <w:pPr>
              <w:pStyle w:val="OtherTableBody"/>
              <w:jc w:val="center"/>
            </w:pPr>
            <w:r>
              <w:t>0048</w:t>
            </w:r>
          </w:p>
        </w:tc>
        <w:tc>
          <w:tcPr>
            <w:tcW w:w="942" w:type="dxa"/>
          </w:tcPr>
          <w:p w14:paraId="450CC2EC" w14:textId="77777777" w:rsidR="00940027" w:rsidRDefault="00940027">
            <w:pPr>
              <w:pStyle w:val="OtherTableBody"/>
            </w:pPr>
            <w:r>
              <w:t>5.10.5.6.4</w:t>
            </w:r>
          </w:p>
        </w:tc>
      </w:tr>
      <w:tr w:rsidR="00940027" w14:paraId="69C37BB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64E0C36" w14:textId="77777777" w:rsidR="00940027" w:rsidRDefault="00940027">
            <w:pPr>
              <w:pStyle w:val="OtherTableBody"/>
            </w:pPr>
            <w:r>
              <w:t>R/U What User Qualifier</w:t>
            </w:r>
          </w:p>
        </w:tc>
        <w:tc>
          <w:tcPr>
            <w:tcW w:w="800" w:type="dxa"/>
          </w:tcPr>
          <w:p w14:paraId="7B373A6C" w14:textId="77777777" w:rsidR="00940027" w:rsidRDefault="00940027">
            <w:pPr>
              <w:pStyle w:val="OtherTableBody"/>
              <w:jc w:val="center"/>
            </w:pPr>
            <w:r>
              <w:t>00055</w:t>
            </w:r>
          </w:p>
        </w:tc>
        <w:tc>
          <w:tcPr>
            <w:tcW w:w="600" w:type="dxa"/>
          </w:tcPr>
          <w:p w14:paraId="10C93407" w14:textId="77777777" w:rsidR="00940027" w:rsidRDefault="00940027">
            <w:pPr>
              <w:pStyle w:val="OtherTableBody"/>
              <w:jc w:val="center"/>
            </w:pPr>
            <w:r>
              <w:t>URS</w:t>
            </w:r>
          </w:p>
        </w:tc>
        <w:tc>
          <w:tcPr>
            <w:tcW w:w="700" w:type="dxa"/>
          </w:tcPr>
          <w:p w14:paraId="11DDAE83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007C9363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462EEE7E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11803417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7E5B0CE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60ADCC1" w14:textId="77777777" w:rsidR="00940027" w:rsidRDefault="00940027">
            <w:pPr>
              <w:pStyle w:val="OtherTableBody"/>
            </w:pPr>
            <w:r>
              <w:t>5.10.5.7.4</w:t>
            </w:r>
          </w:p>
        </w:tc>
      </w:tr>
      <w:tr w:rsidR="00940027" w14:paraId="377A2B7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B6D8CF3" w14:textId="77777777" w:rsidR="00940027" w:rsidRDefault="00940027">
            <w:pPr>
              <w:pStyle w:val="OtherTableBody"/>
            </w:pPr>
            <w:r>
              <w:t>R/U When Data End Date/Time</w:t>
            </w:r>
          </w:p>
        </w:tc>
        <w:tc>
          <w:tcPr>
            <w:tcW w:w="800" w:type="dxa"/>
          </w:tcPr>
          <w:p w14:paraId="04C4F09E" w14:textId="77777777" w:rsidR="00940027" w:rsidRDefault="00940027">
            <w:pPr>
              <w:pStyle w:val="OtherTableBody"/>
              <w:jc w:val="center"/>
            </w:pPr>
            <w:r>
              <w:t>00054</w:t>
            </w:r>
          </w:p>
        </w:tc>
        <w:tc>
          <w:tcPr>
            <w:tcW w:w="600" w:type="dxa"/>
          </w:tcPr>
          <w:p w14:paraId="124F8291" w14:textId="77777777" w:rsidR="00940027" w:rsidRDefault="00940027">
            <w:pPr>
              <w:pStyle w:val="OtherTableBody"/>
              <w:jc w:val="center"/>
            </w:pPr>
            <w:r>
              <w:t>URS</w:t>
            </w:r>
          </w:p>
        </w:tc>
        <w:tc>
          <w:tcPr>
            <w:tcW w:w="700" w:type="dxa"/>
          </w:tcPr>
          <w:p w14:paraId="0F50ABC0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24D9ABA2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4D9A393F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3093061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35DA94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B32D09F" w14:textId="77777777" w:rsidR="00940027" w:rsidRDefault="00940027">
            <w:pPr>
              <w:pStyle w:val="OtherTableBody"/>
            </w:pPr>
            <w:r>
              <w:t>5.10.5.7.3</w:t>
            </w:r>
          </w:p>
        </w:tc>
      </w:tr>
      <w:tr w:rsidR="00940027" w14:paraId="4125998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4E26DE9" w14:textId="77777777" w:rsidR="00940027" w:rsidRDefault="00940027">
            <w:pPr>
              <w:pStyle w:val="OtherTableBody"/>
            </w:pPr>
            <w:r>
              <w:t>R/U When Data Start Date/Time</w:t>
            </w:r>
          </w:p>
        </w:tc>
        <w:tc>
          <w:tcPr>
            <w:tcW w:w="800" w:type="dxa"/>
          </w:tcPr>
          <w:p w14:paraId="5D9F833F" w14:textId="77777777" w:rsidR="00940027" w:rsidRDefault="00940027">
            <w:pPr>
              <w:pStyle w:val="OtherTableBody"/>
              <w:jc w:val="center"/>
            </w:pPr>
            <w:r>
              <w:t>00053</w:t>
            </w:r>
          </w:p>
        </w:tc>
        <w:tc>
          <w:tcPr>
            <w:tcW w:w="600" w:type="dxa"/>
          </w:tcPr>
          <w:p w14:paraId="4B7AEE8A" w14:textId="77777777" w:rsidR="00940027" w:rsidRDefault="00940027">
            <w:pPr>
              <w:pStyle w:val="OtherTableBody"/>
              <w:jc w:val="center"/>
            </w:pPr>
            <w:r>
              <w:t>URS</w:t>
            </w:r>
          </w:p>
        </w:tc>
        <w:tc>
          <w:tcPr>
            <w:tcW w:w="700" w:type="dxa"/>
          </w:tcPr>
          <w:p w14:paraId="461DF821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06C4D538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483486E8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222849A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E9E373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6B88DD3" w14:textId="77777777" w:rsidR="00940027" w:rsidRDefault="00940027">
            <w:pPr>
              <w:pStyle w:val="OtherTableBody"/>
            </w:pPr>
            <w:r>
              <w:t>5.10.5.7.2</w:t>
            </w:r>
          </w:p>
        </w:tc>
      </w:tr>
      <w:tr w:rsidR="00940027" w14:paraId="500BB84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A7F29D4" w14:textId="77777777" w:rsidR="00940027" w:rsidRDefault="00940027">
            <w:pPr>
              <w:pStyle w:val="OtherTableBody"/>
            </w:pPr>
            <w:r>
              <w:t>R/U Where Subject Definition</w:t>
            </w:r>
          </w:p>
        </w:tc>
        <w:tc>
          <w:tcPr>
            <w:tcW w:w="800" w:type="dxa"/>
          </w:tcPr>
          <w:p w14:paraId="5B7491CA" w14:textId="77777777" w:rsidR="00940027" w:rsidRDefault="00940027">
            <w:pPr>
              <w:pStyle w:val="OtherTableBody"/>
              <w:jc w:val="center"/>
            </w:pPr>
            <w:r>
              <w:t>00052</w:t>
            </w:r>
          </w:p>
        </w:tc>
        <w:tc>
          <w:tcPr>
            <w:tcW w:w="600" w:type="dxa"/>
          </w:tcPr>
          <w:p w14:paraId="2209E22E" w14:textId="77777777" w:rsidR="00940027" w:rsidRDefault="00940027">
            <w:pPr>
              <w:pStyle w:val="OtherTableBody"/>
              <w:jc w:val="center"/>
            </w:pPr>
            <w:r>
              <w:t>URS</w:t>
            </w:r>
          </w:p>
        </w:tc>
        <w:tc>
          <w:tcPr>
            <w:tcW w:w="700" w:type="dxa"/>
          </w:tcPr>
          <w:p w14:paraId="7036B27C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7D6A2C97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6D3D8C45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6D3B372A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13C0291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DF5214F" w14:textId="77777777" w:rsidR="00940027" w:rsidRDefault="00940027">
            <w:pPr>
              <w:pStyle w:val="OtherTableBody"/>
            </w:pPr>
            <w:r>
              <w:t>5.10.5.7.1</w:t>
            </w:r>
          </w:p>
        </w:tc>
      </w:tr>
      <w:tr w:rsidR="00940027" w14:paraId="5CC62E5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CA8664F" w14:textId="77777777" w:rsidR="00940027" w:rsidRDefault="00940027">
            <w:pPr>
              <w:pStyle w:val="OtherTableBody"/>
            </w:pPr>
            <w:r>
              <w:t>R/U Which Date/Time Qualifier</w:t>
            </w:r>
          </w:p>
        </w:tc>
        <w:tc>
          <w:tcPr>
            <w:tcW w:w="800" w:type="dxa"/>
          </w:tcPr>
          <w:p w14:paraId="1369D69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00057</w:t>
            </w:r>
          </w:p>
        </w:tc>
        <w:tc>
          <w:tcPr>
            <w:tcW w:w="600" w:type="dxa"/>
          </w:tcPr>
          <w:p w14:paraId="5E5A3C4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URS</w:t>
            </w:r>
          </w:p>
        </w:tc>
        <w:tc>
          <w:tcPr>
            <w:tcW w:w="700" w:type="dxa"/>
          </w:tcPr>
          <w:p w14:paraId="46C7D02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600" w:type="dxa"/>
          </w:tcPr>
          <w:p w14:paraId="7A88556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12</w:t>
            </w:r>
          </w:p>
        </w:tc>
        <w:tc>
          <w:tcPr>
            <w:tcW w:w="600" w:type="dxa"/>
          </w:tcPr>
          <w:p w14:paraId="5B4070C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ID</w:t>
            </w:r>
          </w:p>
        </w:tc>
        <w:tc>
          <w:tcPr>
            <w:tcW w:w="700" w:type="dxa"/>
          </w:tcPr>
          <w:p w14:paraId="523497B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46ADB54E" w14:textId="77777777" w:rsidR="00940027" w:rsidRDefault="00940027">
            <w:pPr>
              <w:pStyle w:val="OtherTableBody"/>
              <w:jc w:val="center"/>
            </w:pPr>
            <w:r>
              <w:t>0156</w:t>
            </w:r>
          </w:p>
        </w:tc>
        <w:tc>
          <w:tcPr>
            <w:tcW w:w="942" w:type="dxa"/>
          </w:tcPr>
          <w:p w14:paraId="1111390C" w14:textId="77777777" w:rsidR="00940027" w:rsidRDefault="00940027">
            <w:pPr>
              <w:pStyle w:val="OtherTableBody"/>
            </w:pPr>
            <w:r>
              <w:t>5.10.5.7.6</w:t>
            </w:r>
          </w:p>
        </w:tc>
      </w:tr>
      <w:tr w:rsidR="00940027" w14:paraId="0CE66AB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9EBB2AB" w14:textId="77777777" w:rsidR="00940027" w:rsidRDefault="00940027">
            <w:pPr>
              <w:pStyle w:val="OtherTableBody"/>
            </w:pPr>
            <w:r>
              <w:t>R/U Which Date/Time Status Qualifier</w:t>
            </w:r>
          </w:p>
        </w:tc>
        <w:tc>
          <w:tcPr>
            <w:tcW w:w="800" w:type="dxa"/>
          </w:tcPr>
          <w:p w14:paraId="22320A6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00058</w:t>
            </w:r>
          </w:p>
        </w:tc>
        <w:tc>
          <w:tcPr>
            <w:tcW w:w="600" w:type="dxa"/>
          </w:tcPr>
          <w:p w14:paraId="74C6322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URS</w:t>
            </w:r>
          </w:p>
        </w:tc>
        <w:tc>
          <w:tcPr>
            <w:tcW w:w="700" w:type="dxa"/>
          </w:tcPr>
          <w:p w14:paraId="727E5A4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</w:t>
            </w:r>
          </w:p>
        </w:tc>
        <w:tc>
          <w:tcPr>
            <w:tcW w:w="600" w:type="dxa"/>
          </w:tcPr>
          <w:p w14:paraId="745B4A4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12</w:t>
            </w:r>
          </w:p>
        </w:tc>
        <w:tc>
          <w:tcPr>
            <w:tcW w:w="600" w:type="dxa"/>
          </w:tcPr>
          <w:p w14:paraId="6D3CC3C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ID</w:t>
            </w:r>
          </w:p>
        </w:tc>
        <w:tc>
          <w:tcPr>
            <w:tcW w:w="700" w:type="dxa"/>
          </w:tcPr>
          <w:p w14:paraId="4F2FA89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7263C06F" w14:textId="77777777" w:rsidR="00940027" w:rsidRDefault="00940027">
            <w:pPr>
              <w:pStyle w:val="OtherTableBody"/>
              <w:jc w:val="center"/>
            </w:pPr>
            <w:r>
              <w:t>0157</w:t>
            </w:r>
          </w:p>
        </w:tc>
        <w:tc>
          <w:tcPr>
            <w:tcW w:w="942" w:type="dxa"/>
          </w:tcPr>
          <w:p w14:paraId="77DA4DC5" w14:textId="77777777" w:rsidR="00940027" w:rsidRDefault="00940027">
            <w:pPr>
              <w:pStyle w:val="OtherTableBody"/>
            </w:pPr>
            <w:r>
              <w:t>5.10.5.7.7</w:t>
            </w:r>
          </w:p>
        </w:tc>
      </w:tr>
      <w:tr w:rsidR="00940027" w14:paraId="3D29997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E97BFF8" w14:textId="77777777" w:rsidR="00940027" w:rsidRDefault="00940027">
            <w:pPr>
              <w:pStyle w:val="OtherTableBody"/>
            </w:pPr>
            <w:r>
              <w:t>R/U Who Subject Definition</w:t>
            </w:r>
          </w:p>
        </w:tc>
        <w:tc>
          <w:tcPr>
            <w:tcW w:w="800" w:type="dxa"/>
          </w:tcPr>
          <w:p w14:paraId="1EAC8BB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00047</w:t>
            </w:r>
          </w:p>
        </w:tc>
        <w:tc>
          <w:tcPr>
            <w:tcW w:w="600" w:type="dxa"/>
          </w:tcPr>
          <w:p w14:paraId="5C79112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URD</w:t>
            </w:r>
          </w:p>
        </w:tc>
        <w:tc>
          <w:tcPr>
            <w:tcW w:w="700" w:type="dxa"/>
          </w:tcPr>
          <w:p w14:paraId="2B93A99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5ADD9D9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2F4336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XCN</w:t>
            </w:r>
          </w:p>
        </w:tc>
        <w:tc>
          <w:tcPr>
            <w:tcW w:w="700" w:type="dxa"/>
          </w:tcPr>
          <w:p w14:paraId="6D64C61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4E0F573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D92A0A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5.10.5.6.3</w:t>
            </w:r>
          </w:p>
        </w:tc>
      </w:tr>
      <w:tr w:rsidR="00940027" w14:paraId="12A9BD0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FF1DEB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Race</w:t>
            </w:r>
          </w:p>
        </w:tc>
        <w:tc>
          <w:tcPr>
            <w:tcW w:w="800" w:type="dxa"/>
          </w:tcPr>
          <w:p w14:paraId="7CFA2D4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00113</w:t>
            </w:r>
          </w:p>
        </w:tc>
        <w:tc>
          <w:tcPr>
            <w:tcW w:w="600" w:type="dxa"/>
          </w:tcPr>
          <w:p w14:paraId="24A8077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IN2</w:t>
            </w:r>
          </w:p>
        </w:tc>
        <w:tc>
          <w:tcPr>
            <w:tcW w:w="700" w:type="dxa"/>
          </w:tcPr>
          <w:p w14:paraId="5D34024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71</w:t>
            </w:r>
          </w:p>
        </w:tc>
        <w:tc>
          <w:tcPr>
            <w:tcW w:w="600" w:type="dxa"/>
          </w:tcPr>
          <w:p w14:paraId="2F483CA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14BAAD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4EE68BB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7D8BDF5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0005</w:t>
            </w:r>
          </w:p>
        </w:tc>
        <w:tc>
          <w:tcPr>
            <w:tcW w:w="942" w:type="dxa"/>
          </w:tcPr>
          <w:p w14:paraId="7A04512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6.5.7.71</w:t>
            </w:r>
          </w:p>
        </w:tc>
      </w:tr>
      <w:tr w:rsidR="00940027" w14:paraId="3089F11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4C48AA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Race</w:t>
            </w:r>
          </w:p>
        </w:tc>
        <w:tc>
          <w:tcPr>
            <w:tcW w:w="800" w:type="dxa"/>
          </w:tcPr>
          <w:p w14:paraId="5307365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00113</w:t>
            </w:r>
          </w:p>
        </w:tc>
        <w:tc>
          <w:tcPr>
            <w:tcW w:w="600" w:type="dxa"/>
          </w:tcPr>
          <w:p w14:paraId="56BC074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PID</w:t>
            </w:r>
          </w:p>
        </w:tc>
        <w:tc>
          <w:tcPr>
            <w:tcW w:w="700" w:type="dxa"/>
          </w:tcPr>
          <w:p w14:paraId="067156E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  <w:tc>
          <w:tcPr>
            <w:tcW w:w="600" w:type="dxa"/>
          </w:tcPr>
          <w:p w14:paraId="451F1F9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60C285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2B738F4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0B4D820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0005</w:t>
            </w:r>
          </w:p>
        </w:tc>
        <w:tc>
          <w:tcPr>
            <w:tcW w:w="942" w:type="dxa"/>
          </w:tcPr>
          <w:p w14:paraId="3782D09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3.4.2.10</w:t>
            </w:r>
          </w:p>
        </w:tc>
      </w:tr>
      <w:tr w:rsidR="00940027" w14:paraId="4F75C1C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6F332A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Race</w:t>
            </w:r>
          </w:p>
        </w:tc>
        <w:tc>
          <w:tcPr>
            <w:tcW w:w="800" w:type="dxa"/>
          </w:tcPr>
          <w:p w14:paraId="2AEB4A6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00113</w:t>
            </w:r>
          </w:p>
        </w:tc>
        <w:tc>
          <w:tcPr>
            <w:tcW w:w="600" w:type="dxa"/>
          </w:tcPr>
          <w:p w14:paraId="1F92E09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STF</w:t>
            </w:r>
          </w:p>
        </w:tc>
        <w:tc>
          <w:tcPr>
            <w:tcW w:w="700" w:type="dxa"/>
          </w:tcPr>
          <w:p w14:paraId="60BE9BA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27</w:t>
            </w:r>
          </w:p>
        </w:tc>
        <w:tc>
          <w:tcPr>
            <w:tcW w:w="600" w:type="dxa"/>
          </w:tcPr>
          <w:p w14:paraId="0B673D1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129FCE9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17C5168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7EFEF2B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0005</w:t>
            </w:r>
          </w:p>
        </w:tc>
        <w:tc>
          <w:tcPr>
            <w:tcW w:w="942" w:type="dxa"/>
          </w:tcPr>
          <w:p w14:paraId="15B1577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15.4.8.27</w:t>
            </w:r>
          </w:p>
        </w:tc>
      </w:tr>
      <w:tr w:rsidR="00940027" w14:paraId="571E01F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398D78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Race</w:t>
            </w:r>
          </w:p>
        </w:tc>
        <w:tc>
          <w:tcPr>
            <w:tcW w:w="800" w:type="dxa"/>
          </w:tcPr>
          <w:p w14:paraId="4991FC4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00113</w:t>
            </w:r>
          </w:p>
        </w:tc>
        <w:tc>
          <w:tcPr>
            <w:tcW w:w="600" w:type="dxa"/>
          </w:tcPr>
          <w:p w14:paraId="0088620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NK1</w:t>
            </w:r>
          </w:p>
        </w:tc>
        <w:tc>
          <w:tcPr>
            <w:tcW w:w="700" w:type="dxa"/>
          </w:tcPr>
          <w:p w14:paraId="0B2644EC" w14:textId="77777777" w:rsidR="00940027" w:rsidRDefault="00940027">
            <w:pPr>
              <w:pStyle w:val="OtherTableBody"/>
            </w:pPr>
            <w:r>
              <w:t>35</w:t>
            </w:r>
          </w:p>
        </w:tc>
        <w:tc>
          <w:tcPr>
            <w:tcW w:w="600" w:type="dxa"/>
          </w:tcPr>
          <w:p w14:paraId="562ECE0D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5CA3B687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0F9E4D7C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470F4BDD" w14:textId="77777777" w:rsidR="00940027" w:rsidRDefault="00940027">
            <w:pPr>
              <w:pStyle w:val="OtherTableBody"/>
              <w:jc w:val="center"/>
            </w:pPr>
            <w:r>
              <w:t>0005</w:t>
            </w:r>
          </w:p>
        </w:tc>
        <w:tc>
          <w:tcPr>
            <w:tcW w:w="942" w:type="dxa"/>
          </w:tcPr>
          <w:p w14:paraId="30DE3181" w14:textId="77777777" w:rsidR="00940027" w:rsidRDefault="00940027">
            <w:pPr>
              <w:pStyle w:val="OtherTableBody"/>
            </w:pPr>
            <w:r>
              <w:t>3.4.5.35</w:t>
            </w:r>
          </w:p>
        </w:tc>
      </w:tr>
      <w:tr w:rsidR="00940027" w14:paraId="51FADB1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53F6F33" w14:textId="77777777" w:rsidR="00940027" w:rsidRDefault="00940027">
            <w:pPr>
              <w:pStyle w:val="OtherTableBody"/>
            </w:pPr>
            <w:r>
              <w:t>Randomized Study Arm</w:t>
            </w:r>
          </w:p>
        </w:tc>
        <w:tc>
          <w:tcPr>
            <w:tcW w:w="800" w:type="dxa"/>
          </w:tcPr>
          <w:p w14:paraId="5D99D00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01046</w:t>
            </w:r>
          </w:p>
        </w:tc>
        <w:tc>
          <w:tcPr>
            <w:tcW w:w="600" w:type="dxa"/>
          </w:tcPr>
          <w:p w14:paraId="70CE172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CSR</w:t>
            </w:r>
          </w:p>
        </w:tc>
        <w:tc>
          <w:tcPr>
            <w:tcW w:w="700" w:type="dxa"/>
          </w:tcPr>
          <w:p w14:paraId="2D5AE3A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12</w:t>
            </w:r>
          </w:p>
        </w:tc>
        <w:tc>
          <w:tcPr>
            <w:tcW w:w="600" w:type="dxa"/>
          </w:tcPr>
          <w:p w14:paraId="12DC1ED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198C9A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7D7D869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53A1A7D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BB10ADE" w14:textId="77777777" w:rsidR="00940027" w:rsidRDefault="00940027">
            <w:pPr>
              <w:pStyle w:val="OtherTableBody"/>
            </w:pPr>
            <w:r>
              <w:t>7.8.1.12</w:t>
            </w:r>
          </w:p>
        </w:tc>
      </w:tr>
      <w:tr w:rsidR="00940027" w14:paraId="50EF8BB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FB3BF53" w14:textId="77777777" w:rsidR="00940027" w:rsidRDefault="00940027">
            <w:pPr>
              <w:pStyle w:val="OtherTableBody"/>
            </w:pPr>
            <w:r>
              <w:t>Range of Decimal Precision</w:t>
            </w:r>
          </w:p>
        </w:tc>
        <w:tc>
          <w:tcPr>
            <w:tcW w:w="800" w:type="dxa"/>
          </w:tcPr>
          <w:p w14:paraId="4DBF8EF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00628</w:t>
            </w:r>
          </w:p>
        </w:tc>
        <w:tc>
          <w:tcPr>
            <w:tcW w:w="600" w:type="dxa"/>
          </w:tcPr>
          <w:p w14:paraId="48DBB1C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OM2</w:t>
            </w:r>
          </w:p>
        </w:tc>
        <w:tc>
          <w:tcPr>
            <w:tcW w:w="700" w:type="dxa"/>
          </w:tcPr>
          <w:p w14:paraId="2F41082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6CE26B4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  <w:tc>
          <w:tcPr>
            <w:tcW w:w="600" w:type="dxa"/>
          </w:tcPr>
          <w:p w14:paraId="4539611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NM</w:t>
            </w:r>
          </w:p>
        </w:tc>
        <w:tc>
          <w:tcPr>
            <w:tcW w:w="700" w:type="dxa"/>
          </w:tcPr>
          <w:p w14:paraId="454ED6D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7C940ED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70AB5DC" w14:textId="77777777" w:rsidR="00940027" w:rsidRDefault="00940027">
            <w:pPr>
              <w:pStyle w:val="OtherTableBody"/>
            </w:pPr>
            <w:r>
              <w:t>8.8.9.3</w:t>
            </w:r>
          </w:p>
        </w:tc>
      </w:tr>
      <w:tr w:rsidR="00940027" w14:paraId="63892A2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0CFE0AC" w14:textId="77777777" w:rsidR="00940027" w:rsidRDefault="00940027">
            <w:pPr>
              <w:pStyle w:val="OtherTableBody"/>
            </w:pPr>
            <w:r>
              <w:t>Re-activation Approval Indicator</w:t>
            </w:r>
          </w:p>
        </w:tc>
        <w:tc>
          <w:tcPr>
            <w:tcW w:w="800" w:type="dxa"/>
          </w:tcPr>
          <w:p w14:paraId="11EADD43" w14:textId="77777777" w:rsidR="00940027" w:rsidRDefault="00940027">
            <w:pPr>
              <w:pStyle w:val="OtherTableBody"/>
              <w:jc w:val="center"/>
            </w:pPr>
            <w:r>
              <w:t>01596</w:t>
            </w:r>
          </w:p>
        </w:tc>
        <w:tc>
          <w:tcPr>
            <w:tcW w:w="600" w:type="dxa"/>
          </w:tcPr>
          <w:p w14:paraId="7A36FE58" w14:textId="77777777" w:rsidR="00940027" w:rsidRDefault="00940027">
            <w:pPr>
              <w:pStyle w:val="OtherTableBody"/>
              <w:jc w:val="center"/>
            </w:pPr>
            <w:r>
              <w:t>STF</w:t>
            </w:r>
          </w:p>
        </w:tc>
        <w:tc>
          <w:tcPr>
            <w:tcW w:w="700" w:type="dxa"/>
          </w:tcPr>
          <w:p w14:paraId="2AC88037" w14:textId="77777777" w:rsidR="00940027" w:rsidRDefault="00940027">
            <w:pPr>
              <w:pStyle w:val="OtherTableBody"/>
            </w:pPr>
            <w:r>
              <w:t>29</w:t>
            </w:r>
          </w:p>
        </w:tc>
        <w:tc>
          <w:tcPr>
            <w:tcW w:w="600" w:type="dxa"/>
          </w:tcPr>
          <w:p w14:paraId="68EB7666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2C2A1EA4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66E64F8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C858845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19C98893" w14:textId="77777777" w:rsidR="00940027" w:rsidRDefault="00940027">
            <w:pPr>
              <w:pStyle w:val="OtherTableBody"/>
            </w:pPr>
            <w:r>
              <w:t>15.4.8.29</w:t>
            </w:r>
          </w:p>
        </w:tc>
      </w:tr>
      <w:tr w:rsidR="00940027" w14:paraId="1073105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022B6DE" w14:textId="77777777" w:rsidR="00940027" w:rsidRDefault="00940027">
            <w:pPr>
              <w:pStyle w:val="OtherTableBody"/>
            </w:pPr>
            <w:r>
              <w:t>Re-admission Indicator</w:t>
            </w:r>
          </w:p>
        </w:tc>
        <w:tc>
          <w:tcPr>
            <w:tcW w:w="800" w:type="dxa"/>
          </w:tcPr>
          <w:p w14:paraId="6ECE2BED" w14:textId="77777777" w:rsidR="00940027" w:rsidRDefault="00940027">
            <w:pPr>
              <w:pStyle w:val="OtherTableBody"/>
              <w:jc w:val="center"/>
            </w:pPr>
            <w:r>
              <w:t>00143</w:t>
            </w:r>
          </w:p>
        </w:tc>
        <w:tc>
          <w:tcPr>
            <w:tcW w:w="600" w:type="dxa"/>
          </w:tcPr>
          <w:p w14:paraId="767815A9" w14:textId="77777777" w:rsidR="00940027" w:rsidRDefault="00940027">
            <w:pPr>
              <w:pStyle w:val="OtherTableBody"/>
              <w:jc w:val="center"/>
            </w:pPr>
            <w:r>
              <w:t>PV1</w:t>
            </w:r>
          </w:p>
        </w:tc>
        <w:tc>
          <w:tcPr>
            <w:tcW w:w="700" w:type="dxa"/>
          </w:tcPr>
          <w:p w14:paraId="77E3EA41" w14:textId="77777777" w:rsidR="00940027" w:rsidRDefault="00940027">
            <w:pPr>
              <w:pStyle w:val="OtherTableBody"/>
            </w:pPr>
            <w:r>
              <w:t>13</w:t>
            </w:r>
          </w:p>
        </w:tc>
        <w:tc>
          <w:tcPr>
            <w:tcW w:w="600" w:type="dxa"/>
          </w:tcPr>
          <w:p w14:paraId="7D9EB52C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4C995909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31F9987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F5A0FA6" w14:textId="77777777" w:rsidR="00940027" w:rsidRDefault="00940027">
            <w:pPr>
              <w:pStyle w:val="OtherTableBody"/>
              <w:jc w:val="center"/>
            </w:pPr>
            <w:r>
              <w:t>0092</w:t>
            </w:r>
          </w:p>
        </w:tc>
        <w:tc>
          <w:tcPr>
            <w:tcW w:w="942" w:type="dxa"/>
          </w:tcPr>
          <w:p w14:paraId="4D174306" w14:textId="77777777" w:rsidR="00940027" w:rsidRDefault="00940027">
            <w:pPr>
              <w:pStyle w:val="OtherTableBody"/>
            </w:pPr>
            <w:r>
              <w:t>3.4.3.13</w:t>
            </w:r>
          </w:p>
        </w:tc>
      </w:tr>
      <w:tr w:rsidR="00940027" w14:paraId="6618D31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9471800" w14:textId="77777777" w:rsidR="00940027" w:rsidRDefault="00940027">
            <w:pPr>
              <w:pStyle w:val="OtherTableBody"/>
            </w:pPr>
            <w:r>
              <w:t>Reason Ended Study</w:t>
            </w:r>
          </w:p>
        </w:tc>
        <w:tc>
          <w:tcPr>
            <w:tcW w:w="800" w:type="dxa"/>
          </w:tcPr>
          <w:p w14:paraId="27708088" w14:textId="77777777" w:rsidR="00940027" w:rsidRDefault="00940027">
            <w:pPr>
              <w:pStyle w:val="OtherTableBody"/>
              <w:jc w:val="center"/>
            </w:pPr>
            <w:r>
              <w:t>01050</w:t>
            </w:r>
          </w:p>
        </w:tc>
        <w:tc>
          <w:tcPr>
            <w:tcW w:w="600" w:type="dxa"/>
          </w:tcPr>
          <w:p w14:paraId="21FFB4A7" w14:textId="77777777" w:rsidR="00940027" w:rsidRDefault="00940027">
            <w:pPr>
              <w:pStyle w:val="OtherTableBody"/>
              <w:jc w:val="center"/>
            </w:pPr>
            <w:r>
              <w:t>CSR</w:t>
            </w:r>
          </w:p>
        </w:tc>
        <w:tc>
          <w:tcPr>
            <w:tcW w:w="700" w:type="dxa"/>
          </w:tcPr>
          <w:p w14:paraId="69C23CF0" w14:textId="77777777" w:rsidR="00940027" w:rsidRDefault="00940027">
            <w:pPr>
              <w:pStyle w:val="OtherTableBody"/>
            </w:pPr>
            <w:r>
              <w:t>16</w:t>
            </w:r>
          </w:p>
        </w:tc>
        <w:tc>
          <w:tcPr>
            <w:tcW w:w="600" w:type="dxa"/>
          </w:tcPr>
          <w:p w14:paraId="5BA8ADF5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712689FC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6E887DA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54992A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28B53C0" w14:textId="77777777" w:rsidR="00940027" w:rsidRDefault="00940027">
            <w:pPr>
              <w:pStyle w:val="OtherTableBody"/>
            </w:pPr>
            <w:r>
              <w:t>7.8.1.16</w:t>
            </w:r>
          </w:p>
        </w:tc>
      </w:tr>
      <w:tr w:rsidR="00940027" w14:paraId="762CBCB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1676B14" w14:textId="77777777" w:rsidR="00940027" w:rsidRDefault="00940027">
            <w:pPr>
              <w:pStyle w:val="OtherTableBody"/>
            </w:pPr>
            <w:r>
              <w:t>Reason for Study</w:t>
            </w:r>
          </w:p>
        </w:tc>
        <w:tc>
          <w:tcPr>
            <w:tcW w:w="800" w:type="dxa"/>
          </w:tcPr>
          <w:p w14:paraId="5783C7E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00263</w:t>
            </w:r>
          </w:p>
        </w:tc>
        <w:tc>
          <w:tcPr>
            <w:tcW w:w="600" w:type="dxa"/>
          </w:tcPr>
          <w:p w14:paraId="75993A3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OBR</w:t>
            </w:r>
          </w:p>
        </w:tc>
        <w:tc>
          <w:tcPr>
            <w:tcW w:w="700" w:type="dxa"/>
          </w:tcPr>
          <w:p w14:paraId="125A500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31</w:t>
            </w:r>
          </w:p>
        </w:tc>
        <w:tc>
          <w:tcPr>
            <w:tcW w:w="600" w:type="dxa"/>
          </w:tcPr>
          <w:p w14:paraId="2DBC06E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161FC9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47245F4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5967537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6BFA2365" w14:textId="77777777" w:rsidR="00940027" w:rsidRDefault="00940027">
            <w:pPr>
              <w:pStyle w:val="OtherTableBody"/>
            </w:pPr>
            <w:r>
              <w:t>4.5.3.31</w:t>
            </w:r>
          </w:p>
        </w:tc>
      </w:tr>
      <w:tr w:rsidR="00940027" w14:paraId="31F8916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D51CA53" w14:textId="77777777" w:rsidR="00940027" w:rsidRDefault="00940027">
            <w:pPr>
              <w:pStyle w:val="OtherTableBody"/>
            </w:pPr>
            <w:r>
              <w:t>Receive Character Count</w:t>
            </w:r>
          </w:p>
        </w:tc>
        <w:tc>
          <w:tcPr>
            <w:tcW w:w="800" w:type="dxa"/>
          </w:tcPr>
          <w:p w14:paraId="35CB8B06" w14:textId="77777777" w:rsidR="00940027" w:rsidRDefault="00940027">
            <w:pPr>
              <w:pStyle w:val="OtherTableBody"/>
              <w:jc w:val="center"/>
            </w:pPr>
            <w:r>
              <w:t>01178</w:t>
            </w:r>
          </w:p>
        </w:tc>
        <w:tc>
          <w:tcPr>
            <w:tcW w:w="600" w:type="dxa"/>
          </w:tcPr>
          <w:p w14:paraId="5CA139D9" w14:textId="77777777" w:rsidR="00940027" w:rsidRDefault="00940027">
            <w:pPr>
              <w:pStyle w:val="OtherTableBody"/>
              <w:jc w:val="center"/>
            </w:pPr>
            <w:r>
              <w:t>NST</w:t>
            </w:r>
          </w:p>
        </w:tc>
        <w:tc>
          <w:tcPr>
            <w:tcW w:w="700" w:type="dxa"/>
          </w:tcPr>
          <w:p w14:paraId="30351D6A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00B62E59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681CC0B4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3219B85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FC0FB8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97F414A" w14:textId="77777777" w:rsidR="00940027" w:rsidRDefault="00940027">
            <w:pPr>
              <w:pStyle w:val="OtherTableBody"/>
            </w:pPr>
            <w:r>
              <w:t>14.4.3.6</w:t>
            </w:r>
          </w:p>
        </w:tc>
      </w:tr>
      <w:tr w:rsidR="00940027" w14:paraId="2FC8270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7EE9D8B" w14:textId="77777777" w:rsidR="00940027" w:rsidRDefault="00940027">
            <w:pPr>
              <w:pStyle w:val="OtherTableBody"/>
            </w:pPr>
            <w:r>
              <w:t>Receive Timeouts</w:t>
            </w:r>
          </w:p>
        </w:tc>
        <w:tc>
          <w:tcPr>
            <w:tcW w:w="800" w:type="dxa"/>
          </w:tcPr>
          <w:p w14:paraId="081EACC6" w14:textId="77777777" w:rsidR="00940027" w:rsidRDefault="00940027">
            <w:pPr>
              <w:pStyle w:val="OtherTableBody"/>
              <w:jc w:val="center"/>
            </w:pPr>
            <w:r>
              <w:t>01186</w:t>
            </w:r>
          </w:p>
        </w:tc>
        <w:tc>
          <w:tcPr>
            <w:tcW w:w="600" w:type="dxa"/>
          </w:tcPr>
          <w:p w14:paraId="1BD6E227" w14:textId="77777777" w:rsidR="00940027" w:rsidRDefault="00940027">
            <w:pPr>
              <w:pStyle w:val="OtherTableBody"/>
              <w:jc w:val="center"/>
            </w:pPr>
            <w:r>
              <w:t>NST</w:t>
            </w:r>
          </w:p>
        </w:tc>
        <w:tc>
          <w:tcPr>
            <w:tcW w:w="700" w:type="dxa"/>
          </w:tcPr>
          <w:p w14:paraId="1DAEAAD1" w14:textId="77777777" w:rsidR="00940027" w:rsidRDefault="00940027">
            <w:pPr>
              <w:pStyle w:val="OtherTableBody"/>
            </w:pPr>
            <w:r>
              <w:t>14</w:t>
            </w:r>
          </w:p>
        </w:tc>
        <w:tc>
          <w:tcPr>
            <w:tcW w:w="600" w:type="dxa"/>
          </w:tcPr>
          <w:p w14:paraId="50DBD3B0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1C54F6E2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028FFDD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908F9D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866834F" w14:textId="77777777" w:rsidR="00940027" w:rsidRDefault="00940027">
            <w:pPr>
              <w:pStyle w:val="OtherTableBody"/>
            </w:pPr>
            <w:r>
              <w:t>14.4.3.14</w:t>
            </w:r>
          </w:p>
        </w:tc>
      </w:tr>
      <w:tr w:rsidR="00940027" w14:paraId="3C93BBC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C8DC2EF" w14:textId="77777777" w:rsidR="00940027" w:rsidRDefault="00940027">
            <w:pPr>
              <w:pStyle w:val="OtherTableBody"/>
            </w:pPr>
            <w:r>
              <w:t>Receiving Application</w:t>
            </w:r>
          </w:p>
        </w:tc>
        <w:tc>
          <w:tcPr>
            <w:tcW w:w="800" w:type="dxa"/>
          </w:tcPr>
          <w:p w14:paraId="557C15AD" w14:textId="77777777" w:rsidR="00940027" w:rsidRDefault="00940027">
            <w:pPr>
              <w:pStyle w:val="OtherTableBody"/>
              <w:jc w:val="center"/>
            </w:pPr>
            <w:r>
              <w:t>00005</w:t>
            </w:r>
          </w:p>
        </w:tc>
        <w:tc>
          <w:tcPr>
            <w:tcW w:w="600" w:type="dxa"/>
          </w:tcPr>
          <w:p w14:paraId="1458794C" w14:textId="77777777" w:rsidR="00940027" w:rsidRDefault="00940027">
            <w:pPr>
              <w:pStyle w:val="OtherTableBody"/>
              <w:jc w:val="center"/>
            </w:pPr>
            <w:r>
              <w:t>MSH</w:t>
            </w:r>
          </w:p>
        </w:tc>
        <w:tc>
          <w:tcPr>
            <w:tcW w:w="700" w:type="dxa"/>
          </w:tcPr>
          <w:p w14:paraId="21321E38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1ABE1A5F" w14:textId="77777777" w:rsidR="00940027" w:rsidRDefault="00940027">
            <w:pPr>
              <w:pStyle w:val="OtherTableBody"/>
            </w:pPr>
            <w:r>
              <w:t>227</w:t>
            </w:r>
          </w:p>
        </w:tc>
        <w:tc>
          <w:tcPr>
            <w:tcW w:w="600" w:type="dxa"/>
          </w:tcPr>
          <w:p w14:paraId="0A0661B1" w14:textId="77777777" w:rsidR="00940027" w:rsidRDefault="00940027">
            <w:pPr>
              <w:pStyle w:val="OtherTableBody"/>
            </w:pPr>
            <w:r>
              <w:t>HD</w:t>
            </w:r>
          </w:p>
        </w:tc>
        <w:tc>
          <w:tcPr>
            <w:tcW w:w="700" w:type="dxa"/>
          </w:tcPr>
          <w:p w14:paraId="31DE791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ED89DF5" w14:textId="77777777" w:rsidR="00940027" w:rsidRDefault="00940027">
            <w:pPr>
              <w:pStyle w:val="OtherTableBody"/>
              <w:jc w:val="center"/>
            </w:pPr>
            <w:r>
              <w:t>0361</w:t>
            </w:r>
          </w:p>
        </w:tc>
        <w:tc>
          <w:tcPr>
            <w:tcW w:w="942" w:type="dxa"/>
          </w:tcPr>
          <w:p w14:paraId="17308CBC" w14:textId="77777777" w:rsidR="00940027" w:rsidRDefault="00940027">
            <w:pPr>
              <w:pStyle w:val="OtherTableBody"/>
            </w:pPr>
            <w:r>
              <w:t>2.15.9.5</w:t>
            </w:r>
          </w:p>
        </w:tc>
      </w:tr>
      <w:tr w:rsidR="00940027" w14:paraId="239F0EF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A976C9B" w14:textId="77777777" w:rsidR="00940027" w:rsidRDefault="00940027">
            <w:pPr>
              <w:pStyle w:val="OtherTableBody"/>
            </w:pPr>
            <w:r>
              <w:t>Receiving Facility</w:t>
            </w:r>
          </w:p>
        </w:tc>
        <w:tc>
          <w:tcPr>
            <w:tcW w:w="800" w:type="dxa"/>
          </w:tcPr>
          <w:p w14:paraId="6E2E2955" w14:textId="77777777" w:rsidR="00940027" w:rsidRDefault="00940027">
            <w:pPr>
              <w:pStyle w:val="OtherTableBody"/>
              <w:jc w:val="center"/>
            </w:pPr>
            <w:r>
              <w:t>00006</w:t>
            </w:r>
          </w:p>
        </w:tc>
        <w:tc>
          <w:tcPr>
            <w:tcW w:w="600" w:type="dxa"/>
          </w:tcPr>
          <w:p w14:paraId="7BF49677" w14:textId="77777777" w:rsidR="00940027" w:rsidRDefault="00940027">
            <w:pPr>
              <w:pStyle w:val="OtherTableBody"/>
              <w:jc w:val="center"/>
            </w:pPr>
            <w:r>
              <w:t>MSH</w:t>
            </w:r>
          </w:p>
        </w:tc>
        <w:tc>
          <w:tcPr>
            <w:tcW w:w="700" w:type="dxa"/>
          </w:tcPr>
          <w:p w14:paraId="713D4558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569A3362" w14:textId="77777777" w:rsidR="00940027" w:rsidRDefault="00940027">
            <w:pPr>
              <w:pStyle w:val="OtherTableBody"/>
            </w:pPr>
            <w:r>
              <w:t>227</w:t>
            </w:r>
          </w:p>
        </w:tc>
        <w:tc>
          <w:tcPr>
            <w:tcW w:w="600" w:type="dxa"/>
          </w:tcPr>
          <w:p w14:paraId="74B21E86" w14:textId="77777777" w:rsidR="00940027" w:rsidRDefault="00940027">
            <w:pPr>
              <w:pStyle w:val="OtherTableBody"/>
            </w:pPr>
            <w:r>
              <w:t>HD</w:t>
            </w:r>
          </w:p>
        </w:tc>
        <w:tc>
          <w:tcPr>
            <w:tcW w:w="700" w:type="dxa"/>
          </w:tcPr>
          <w:p w14:paraId="7049F86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0CBA630" w14:textId="77777777" w:rsidR="00940027" w:rsidRDefault="00940027">
            <w:pPr>
              <w:pStyle w:val="OtherTableBody"/>
              <w:jc w:val="center"/>
            </w:pPr>
            <w:r>
              <w:t>0362</w:t>
            </w:r>
          </w:p>
        </w:tc>
        <w:tc>
          <w:tcPr>
            <w:tcW w:w="942" w:type="dxa"/>
          </w:tcPr>
          <w:p w14:paraId="7FB37BBD" w14:textId="77777777" w:rsidR="00940027" w:rsidRDefault="00940027">
            <w:pPr>
              <w:pStyle w:val="OtherTableBody"/>
            </w:pPr>
            <w:r>
              <w:t>2.15.9.6</w:t>
            </w:r>
          </w:p>
        </w:tc>
      </w:tr>
      <w:tr w:rsidR="00940027" w14:paraId="11A9468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80E567A" w14:textId="77777777" w:rsidR="00940027" w:rsidRDefault="00940027">
            <w:pPr>
              <w:pStyle w:val="OtherTableBody"/>
            </w:pPr>
            <w:r>
              <w:t>Recorded Date/Time</w:t>
            </w:r>
          </w:p>
        </w:tc>
        <w:tc>
          <w:tcPr>
            <w:tcW w:w="800" w:type="dxa"/>
          </w:tcPr>
          <w:p w14:paraId="49184F00" w14:textId="77777777" w:rsidR="00940027" w:rsidRDefault="00940027">
            <w:pPr>
              <w:pStyle w:val="OtherTableBody"/>
              <w:jc w:val="center"/>
            </w:pPr>
            <w:r>
              <w:t>00100</w:t>
            </w:r>
          </w:p>
        </w:tc>
        <w:tc>
          <w:tcPr>
            <w:tcW w:w="600" w:type="dxa"/>
          </w:tcPr>
          <w:p w14:paraId="449B942F" w14:textId="77777777" w:rsidR="00940027" w:rsidRDefault="00940027">
            <w:pPr>
              <w:pStyle w:val="OtherTableBody"/>
              <w:jc w:val="center"/>
            </w:pPr>
            <w:r>
              <w:t>EVN</w:t>
            </w:r>
          </w:p>
        </w:tc>
        <w:tc>
          <w:tcPr>
            <w:tcW w:w="700" w:type="dxa"/>
          </w:tcPr>
          <w:p w14:paraId="1F90991B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094E65F9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1FAAA7AC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70EF3D6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512D8E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F170860" w14:textId="77777777" w:rsidR="00940027" w:rsidRDefault="00940027">
            <w:pPr>
              <w:pStyle w:val="OtherTableBody"/>
            </w:pPr>
            <w:r>
              <w:t>3.4.1.2</w:t>
            </w:r>
          </w:p>
        </w:tc>
      </w:tr>
      <w:tr w:rsidR="00940027" w14:paraId="66C7627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602B7D4" w14:textId="77777777" w:rsidR="00940027" w:rsidRDefault="00940027">
            <w:pPr>
              <w:pStyle w:val="OtherTableBody"/>
            </w:pPr>
            <w:r>
              <w:t>Record-Level Event Code</w:t>
            </w:r>
          </w:p>
        </w:tc>
        <w:tc>
          <w:tcPr>
            <w:tcW w:w="800" w:type="dxa"/>
          </w:tcPr>
          <w:p w14:paraId="5153083F" w14:textId="77777777" w:rsidR="00940027" w:rsidRDefault="00940027">
            <w:pPr>
              <w:pStyle w:val="OtherTableBody"/>
              <w:jc w:val="center"/>
            </w:pPr>
            <w:r>
              <w:t>00664</w:t>
            </w:r>
          </w:p>
        </w:tc>
        <w:tc>
          <w:tcPr>
            <w:tcW w:w="600" w:type="dxa"/>
          </w:tcPr>
          <w:p w14:paraId="7970369E" w14:textId="77777777" w:rsidR="00940027" w:rsidRDefault="00940027">
            <w:pPr>
              <w:pStyle w:val="OtherTableBody"/>
              <w:jc w:val="center"/>
            </w:pPr>
            <w:r>
              <w:t>MFE</w:t>
            </w:r>
          </w:p>
        </w:tc>
        <w:tc>
          <w:tcPr>
            <w:tcW w:w="700" w:type="dxa"/>
          </w:tcPr>
          <w:p w14:paraId="60EC5484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65733560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0FD39385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42CF218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F45BABE" w14:textId="77777777" w:rsidR="00940027" w:rsidRDefault="00940027">
            <w:pPr>
              <w:pStyle w:val="OtherTableBody"/>
              <w:jc w:val="center"/>
            </w:pPr>
            <w:r>
              <w:t>0180</w:t>
            </w:r>
          </w:p>
        </w:tc>
        <w:tc>
          <w:tcPr>
            <w:tcW w:w="942" w:type="dxa"/>
          </w:tcPr>
          <w:p w14:paraId="5119D32E" w14:textId="77777777" w:rsidR="00940027" w:rsidRDefault="00940027">
            <w:pPr>
              <w:pStyle w:val="OtherTableBody"/>
            </w:pPr>
            <w:r>
              <w:t>8.5.2.1</w:t>
            </w:r>
          </w:p>
        </w:tc>
      </w:tr>
      <w:tr w:rsidR="00940027" w14:paraId="194F876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A19C933" w14:textId="77777777" w:rsidR="00940027" w:rsidRDefault="00940027">
            <w:pPr>
              <w:pStyle w:val="OtherTableBody"/>
            </w:pPr>
            <w:r>
              <w:t>Record-Level Event Code</w:t>
            </w:r>
          </w:p>
        </w:tc>
        <w:tc>
          <w:tcPr>
            <w:tcW w:w="800" w:type="dxa"/>
          </w:tcPr>
          <w:p w14:paraId="1A486C11" w14:textId="77777777" w:rsidR="00940027" w:rsidRDefault="00940027">
            <w:pPr>
              <w:pStyle w:val="OtherTableBody"/>
              <w:jc w:val="center"/>
            </w:pPr>
            <w:r>
              <w:t>00664</w:t>
            </w:r>
          </w:p>
        </w:tc>
        <w:tc>
          <w:tcPr>
            <w:tcW w:w="600" w:type="dxa"/>
          </w:tcPr>
          <w:p w14:paraId="6766870A" w14:textId="77777777" w:rsidR="00940027" w:rsidRDefault="00940027">
            <w:pPr>
              <w:pStyle w:val="OtherTableBody"/>
              <w:jc w:val="center"/>
            </w:pPr>
            <w:r>
              <w:t>MFA</w:t>
            </w:r>
          </w:p>
        </w:tc>
        <w:tc>
          <w:tcPr>
            <w:tcW w:w="700" w:type="dxa"/>
          </w:tcPr>
          <w:p w14:paraId="635773AE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2CFDCD61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1FBCBCAF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269F532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944CC64" w14:textId="77777777" w:rsidR="00940027" w:rsidRDefault="00940027">
            <w:pPr>
              <w:pStyle w:val="OtherTableBody"/>
              <w:jc w:val="center"/>
            </w:pPr>
            <w:r>
              <w:t>0180</w:t>
            </w:r>
          </w:p>
        </w:tc>
        <w:tc>
          <w:tcPr>
            <w:tcW w:w="942" w:type="dxa"/>
          </w:tcPr>
          <w:p w14:paraId="6F61E307" w14:textId="77777777" w:rsidR="00940027" w:rsidRDefault="00940027">
            <w:pPr>
              <w:pStyle w:val="OtherTableBody"/>
            </w:pPr>
            <w:r>
              <w:t>8.5.3.1</w:t>
            </w:r>
          </w:p>
        </w:tc>
      </w:tr>
      <w:tr w:rsidR="00940027" w14:paraId="69D1145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B0AE1B9" w14:textId="77777777" w:rsidR="00940027" w:rsidRDefault="00940027">
            <w:pPr>
              <w:pStyle w:val="OtherTableBody"/>
            </w:pPr>
            <w:r>
              <w:t>Recreational Drug Use Code</w:t>
            </w:r>
          </w:p>
        </w:tc>
        <w:tc>
          <w:tcPr>
            <w:tcW w:w="800" w:type="dxa"/>
          </w:tcPr>
          <w:p w14:paraId="0B82457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01544</w:t>
            </w:r>
          </w:p>
        </w:tc>
        <w:tc>
          <w:tcPr>
            <w:tcW w:w="600" w:type="dxa"/>
          </w:tcPr>
          <w:p w14:paraId="1FB0604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PV2</w:t>
            </w:r>
          </w:p>
        </w:tc>
        <w:tc>
          <w:tcPr>
            <w:tcW w:w="700" w:type="dxa"/>
          </w:tcPr>
          <w:p w14:paraId="4C69EFB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39</w:t>
            </w:r>
          </w:p>
        </w:tc>
        <w:tc>
          <w:tcPr>
            <w:tcW w:w="600" w:type="dxa"/>
          </w:tcPr>
          <w:p w14:paraId="171DFF3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4D5DD7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4B9E064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0864C3B8" w14:textId="77777777" w:rsidR="00940027" w:rsidRDefault="00940027">
            <w:pPr>
              <w:pStyle w:val="OtherTableBody"/>
              <w:jc w:val="center"/>
            </w:pPr>
            <w:r>
              <w:t>0431</w:t>
            </w:r>
          </w:p>
        </w:tc>
        <w:tc>
          <w:tcPr>
            <w:tcW w:w="942" w:type="dxa"/>
          </w:tcPr>
          <w:p w14:paraId="1CB5141B" w14:textId="77777777" w:rsidR="00940027" w:rsidRDefault="00940027">
            <w:pPr>
              <w:pStyle w:val="OtherTableBody"/>
            </w:pPr>
            <w:r>
              <w:t>3.4.4.39</w:t>
            </w:r>
          </w:p>
        </w:tc>
      </w:tr>
      <w:tr w:rsidR="00940027" w14:paraId="358F342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5073BB5" w14:textId="77777777" w:rsidR="00940027" w:rsidRDefault="00940027">
            <w:pPr>
              <w:pStyle w:val="OtherTableBody"/>
            </w:pPr>
            <w:r>
              <w:t>Recurring Service Code</w:t>
            </w:r>
          </w:p>
        </w:tc>
        <w:tc>
          <w:tcPr>
            <w:tcW w:w="800" w:type="dxa"/>
          </w:tcPr>
          <w:p w14:paraId="518A5543" w14:textId="77777777" w:rsidR="00940027" w:rsidRDefault="00940027">
            <w:pPr>
              <w:pStyle w:val="OtherTableBody"/>
              <w:jc w:val="center"/>
            </w:pPr>
            <w:r>
              <w:t>00732</w:t>
            </w:r>
          </w:p>
        </w:tc>
        <w:tc>
          <w:tcPr>
            <w:tcW w:w="600" w:type="dxa"/>
          </w:tcPr>
          <w:p w14:paraId="42F5C242" w14:textId="77777777" w:rsidR="00940027" w:rsidRDefault="00940027">
            <w:pPr>
              <w:pStyle w:val="OtherTableBody"/>
              <w:jc w:val="center"/>
            </w:pPr>
            <w:r>
              <w:t>PV2</w:t>
            </w:r>
          </w:p>
        </w:tc>
        <w:tc>
          <w:tcPr>
            <w:tcW w:w="700" w:type="dxa"/>
          </w:tcPr>
          <w:p w14:paraId="692A2C6D" w14:textId="77777777" w:rsidR="00940027" w:rsidRDefault="00940027">
            <w:pPr>
              <w:pStyle w:val="OtherTableBody"/>
            </w:pPr>
            <w:r>
              <w:t>31</w:t>
            </w:r>
          </w:p>
        </w:tc>
        <w:tc>
          <w:tcPr>
            <w:tcW w:w="600" w:type="dxa"/>
          </w:tcPr>
          <w:p w14:paraId="11F73242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534FCD97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378EFBD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361173E" w14:textId="77777777" w:rsidR="00940027" w:rsidRDefault="00940027">
            <w:pPr>
              <w:pStyle w:val="OtherTableBody"/>
              <w:jc w:val="center"/>
            </w:pPr>
            <w:r>
              <w:t>0219</w:t>
            </w:r>
          </w:p>
        </w:tc>
        <w:tc>
          <w:tcPr>
            <w:tcW w:w="942" w:type="dxa"/>
          </w:tcPr>
          <w:p w14:paraId="3EC563B7" w14:textId="77777777" w:rsidR="00940027" w:rsidRDefault="00940027">
            <w:pPr>
              <w:pStyle w:val="OtherTableBody"/>
            </w:pPr>
            <w:r>
              <w:t>3.4.4.31</w:t>
            </w:r>
          </w:p>
        </w:tc>
      </w:tr>
      <w:tr w:rsidR="00940027" w14:paraId="19FC3CE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1D1943D" w14:textId="77777777" w:rsidR="00940027" w:rsidRDefault="00940027">
            <w:pPr>
              <w:pStyle w:val="OtherTableBody"/>
            </w:pPr>
            <w:r>
              <w:t>Reference (Normal) Range - Ordinal and Continuous Observations</w:t>
            </w:r>
          </w:p>
        </w:tc>
        <w:tc>
          <w:tcPr>
            <w:tcW w:w="800" w:type="dxa"/>
          </w:tcPr>
          <w:p w14:paraId="7030C59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00631</w:t>
            </w:r>
          </w:p>
        </w:tc>
        <w:tc>
          <w:tcPr>
            <w:tcW w:w="600" w:type="dxa"/>
          </w:tcPr>
          <w:p w14:paraId="1A19457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OM2</w:t>
            </w:r>
          </w:p>
        </w:tc>
        <w:tc>
          <w:tcPr>
            <w:tcW w:w="700" w:type="dxa"/>
          </w:tcPr>
          <w:p w14:paraId="568AB9C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600" w:type="dxa"/>
          </w:tcPr>
          <w:p w14:paraId="2305CF1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30E5E63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RFR</w:t>
            </w:r>
          </w:p>
        </w:tc>
        <w:tc>
          <w:tcPr>
            <w:tcW w:w="700" w:type="dxa"/>
          </w:tcPr>
          <w:p w14:paraId="7EBCBAE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295BB06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D8B099A" w14:textId="77777777" w:rsidR="00940027" w:rsidRDefault="00940027">
            <w:pPr>
              <w:pStyle w:val="OtherTableBody"/>
            </w:pPr>
            <w:r>
              <w:t>8.8.9.6</w:t>
            </w:r>
          </w:p>
        </w:tc>
      </w:tr>
      <w:tr w:rsidR="00940027" w14:paraId="6BBA99D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CB9293B" w14:textId="77777777" w:rsidR="00940027" w:rsidRDefault="00940027">
            <w:pPr>
              <w:pStyle w:val="OtherTableBody"/>
            </w:pPr>
            <w:r>
              <w:t>Reference Batch Control ID</w:t>
            </w:r>
          </w:p>
        </w:tc>
        <w:tc>
          <w:tcPr>
            <w:tcW w:w="800" w:type="dxa"/>
          </w:tcPr>
          <w:p w14:paraId="666FA8EE" w14:textId="77777777" w:rsidR="00940027" w:rsidRDefault="00940027">
            <w:pPr>
              <w:pStyle w:val="OtherTableBody"/>
              <w:jc w:val="center"/>
            </w:pPr>
            <w:r>
              <w:t>00092</w:t>
            </w:r>
          </w:p>
        </w:tc>
        <w:tc>
          <w:tcPr>
            <w:tcW w:w="600" w:type="dxa"/>
          </w:tcPr>
          <w:p w14:paraId="64B08CE6" w14:textId="77777777" w:rsidR="00940027" w:rsidRDefault="00940027">
            <w:pPr>
              <w:pStyle w:val="OtherTableBody"/>
              <w:jc w:val="center"/>
            </w:pPr>
            <w:r>
              <w:t>BHS</w:t>
            </w:r>
          </w:p>
        </w:tc>
        <w:tc>
          <w:tcPr>
            <w:tcW w:w="700" w:type="dxa"/>
          </w:tcPr>
          <w:p w14:paraId="641A369C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5CADDD74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1515A2BB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7A108F8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85E7B8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BB64D27" w14:textId="77777777" w:rsidR="00940027" w:rsidRDefault="00940027">
            <w:pPr>
              <w:pStyle w:val="OtherTableBody"/>
            </w:pPr>
            <w:r>
              <w:t>2.15.2.12</w:t>
            </w:r>
          </w:p>
        </w:tc>
      </w:tr>
      <w:tr w:rsidR="00940027" w14:paraId="063448F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0ACFB03" w14:textId="77777777" w:rsidR="00940027" w:rsidRDefault="00940027">
            <w:pPr>
              <w:pStyle w:val="OtherTableBody"/>
            </w:pPr>
            <w:r>
              <w:t>Reference Command Number</w:t>
            </w:r>
          </w:p>
        </w:tc>
        <w:tc>
          <w:tcPr>
            <w:tcW w:w="800" w:type="dxa"/>
          </w:tcPr>
          <w:p w14:paraId="3726928F" w14:textId="77777777" w:rsidR="00940027" w:rsidRDefault="00940027">
            <w:pPr>
              <w:pStyle w:val="OtherTableBody"/>
              <w:jc w:val="center"/>
            </w:pPr>
            <w:r>
              <w:t>01390</w:t>
            </w:r>
          </w:p>
        </w:tc>
        <w:tc>
          <w:tcPr>
            <w:tcW w:w="600" w:type="dxa"/>
          </w:tcPr>
          <w:p w14:paraId="5DD14426" w14:textId="77777777" w:rsidR="00940027" w:rsidRDefault="00940027">
            <w:pPr>
              <w:pStyle w:val="OtherTableBody"/>
              <w:jc w:val="center"/>
            </w:pPr>
            <w:r>
              <w:t>ECD</w:t>
            </w:r>
          </w:p>
        </w:tc>
        <w:tc>
          <w:tcPr>
            <w:tcW w:w="700" w:type="dxa"/>
          </w:tcPr>
          <w:p w14:paraId="40305B98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1A369E61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3C669FA4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48073D7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8CD740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CE988DC" w14:textId="77777777" w:rsidR="00940027" w:rsidRDefault="00940027">
            <w:pPr>
              <w:pStyle w:val="OtherTableBody"/>
            </w:pPr>
            <w:r>
              <w:t>13.4.5.1</w:t>
            </w:r>
          </w:p>
        </w:tc>
      </w:tr>
      <w:tr w:rsidR="00940027" w14:paraId="4162A91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EE04543" w14:textId="77777777" w:rsidR="00940027" w:rsidRDefault="00940027">
            <w:pPr>
              <w:pStyle w:val="OtherTableBody"/>
            </w:pPr>
            <w:r>
              <w:t>Reference File Control ID</w:t>
            </w:r>
          </w:p>
        </w:tc>
        <w:tc>
          <w:tcPr>
            <w:tcW w:w="800" w:type="dxa"/>
          </w:tcPr>
          <w:p w14:paraId="1CCDD5C9" w14:textId="77777777" w:rsidR="00940027" w:rsidRDefault="00940027">
            <w:pPr>
              <w:pStyle w:val="OtherTableBody"/>
              <w:jc w:val="center"/>
            </w:pPr>
            <w:r>
              <w:t>00078</w:t>
            </w:r>
          </w:p>
        </w:tc>
        <w:tc>
          <w:tcPr>
            <w:tcW w:w="600" w:type="dxa"/>
          </w:tcPr>
          <w:p w14:paraId="1F8F4D93" w14:textId="77777777" w:rsidR="00940027" w:rsidRDefault="00940027">
            <w:pPr>
              <w:pStyle w:val="OtherTableBody"/>
              <w:jc w:val="center"/>
            </w:pPr>
            <w:r>
              <w:t>FHS</w:t>
            </w:r>
          </w:p>
        </w:tc>
        <w:tc>
          <w:tcPr>
            <w:tcW w:w="700" w:type="dxa"/>
          </w:tcPr>
          <w:p w14:paraId="579FB3CD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24C1B08B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359E7BA5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1BFA36C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914D90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FD67566" w14:textId="77777777" w:rsidR="00940027" w:rsidRDefault="00940027">
            <w:pPr>
              <w:pStyle w:val="OtherTableBody"/>
            </w:pPr>
            <w:r>
              <w:t>2.15.6.12</w:t>
            </w:r>
          </w:p>
        </w:tc>
      </w:tr>
      <w:tr w:rsidR="00940027" w14:paraId="690A43A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0FCB0F2" w14:textId="77777777" w:rsidR="00940027" w:rsidRDefault="00940027">
            <w:pPr>
              <w:pStyle w:val="OtherTableBody"/>
            </w:pPr>
            <w:r>
              <w:t>Reference Interaction Number (unique identifier)</w:t>
            </w:r>
          </w:p>
        </w:tc>
        <w:tc>
          <w:tcPr>
            <w:tcW w:w="800" w:type="dxa"/>
          </w:tcPr>
          <w:p w14:paraId="791CD721" w14:textId="77777777" w:rsidR="00940027" w:rsidRDefault="00940027">
            <w:pPr>
              <w:pStyle w:val="OtherTableBody"/>
              <w:jc w:val="center"/>
            </w:pPr>
            <w:r>
              <w:t>01326</w:t>
            </w:r>
          </w:p>
        </w:tc>
        <w:tc>
          <w:tcPr>
            <w:tcW w:w="600" w:type="dxa"/>
          </w:tcPr>
          <w:p w14:paraId="6275F510" w14:textId="77777777" w:rsidR="00940027" w:rsidRDefault="00940027">
            <w:pPr>
              <w:pStyle w:val="OtherTableBody"/>
              <w:jc w:val="center"/>
            </w:pPr>
            <w:r>
              <w:t>ISD</w:t>
            </w:r>
          </w:p>
        </w:tc>
        <w:tc>
          <w:tcPr>
            <w:tcW w:w="700" w:type="dxa"/>
          </w:tcPr>
          <w:p w14:paraId="624757BA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65FD7081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46D20152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0189755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16665B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057F2CC" w14:textId="77777777" w:rsidR="00940027" w:rsidRDefault="00940027">
            <w:pPr>
              <w:pStyle w:val="OtherTableBody"/>
            </w:pPr>
            <w:r>
              <w:t>13.4.2.1</w:t>
            </w:r>
          </w:p>
        </w:tc>
      </w:tr>
      <w:tr w:rsidR="00940027" w14:paraId="66EB622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9D14C92" w14:textId="77777777" w:rsidR="00940027" w:rsidRDefault="00940027">
            <w:pPr>
              <w:pStyle w:val="OtherTableBody"/>
            </w:pPr>
            <w:r>
              <w:t>References Range</w:t>
            </w:r>
          </w:p>
        </w:tc>
        <w:tc>
          <w:tcPr>
            <w:tcW w:w="800" w:type="dxa"/>
          </w:tcPr>
          <w:p w14:paraId="7D734D5C" w14:textId="77777777" w:rsidR="00940027" w:rsidRDefault="00940027">
            <w:pPr>
              <w:pStyle w:val="OtherTableBody"/>
              <w:jc w:val="center"/>
            </w:pPr>
            <w:r>
              <w:t>00575</w:t>
            </w:r>
          </w:p>
        </w:tc>
        <w:tc>
          <w:tcPr>
            <w:tcW w:w="600" w:type="dxa"/>
          </w:tcPr>
          <w:p w14:paraId="4B6BB7D6" w14:textId="77777777" w:rsidR="00940027" w:rsidRDefault="00940027">
            <w:pPr>
              <w:pStyle w:val="OtherTableBody"/>
              <w:jc w:val="center"/>
            </w:pPr>
            <w:r>
              <w:t>OBX</w:t>
            </w:r>
          </w:p>
        </w:tc>
        <w:tc>
          <w:tcPr>
            <w:tcW w:w="700" w:type="dxa"/>
          </w:tcPr>
          <w:p w14:paraId="7E78587E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69E7CC1D" w14:textId="77777777" w:rsidR="00940027" w:rsidRDefault="00940027">
            <w:pPr>
              <w:pStyle w:val="OtherTableBody"/>
            </w:pPr>
            <w:r>
              <w:t>60</w:t>
            </w:r>
          </w:p>
        </w:tc>
        <w:tc>
          <w:tcPr>
            <w:tcW w:w="600" w:type="dxa"/>
          </w:tcPr>
          <w:p w14:paraId="7C8E5590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7B757E2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574ABE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7F396C2" w14:textId="77777777" w:rsidR="00940027" w:rsidRDefault="00940027">
            <w:pPr>
              <w:pStyle w:val="OtherTableBody"/>
            </w:pPr>
            <w:r>
              <w:t>7.4.2.7</w:t>
            </w:r>
          </w:p>
        </w:tc>
      </w:tr>
      <w:tr w:rsidR="00940027" w14:paraId="5F57E36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F212531" w14:textId="77777777" w:rsidR="00940027" w:rsidRDefault="00940027">
            <w:pPr>
              <w:pStyle w:val="OtherTableBody"/>
            </w:pPr>
            <w:r>
              <w:t>Referral Category</w:t>
            </w:r>
          </w:p>
        </w:tc>
        <w:tc>
          <w:tcPr>
            <w:tcW w:w="800" w:type="dxa"/>
          </w:tcPr>
          <w:p w14:paraId="659CBD63" w14:textId="77777777" w:rsidR="00940027" w:rsidRDefault="00940027">
            <w:pPr>
              <w:pStyle w:val="OtherTableBody"/>
              <w:jc w:val="center"/>
            </w:pPr>
            <w:r>
              <w:t>01141</w:t>
            </w:r>
          </w:p>
        </w:tc>
        <w:tc>
          <w:tcPr>
            <w:tcW w:w="600" w:type="dxa"/>
          </w:tcPr>
          <w:p w14:paraId="491A7115" w14:textId="77777777" w:rsidR="00940027" w:rsidRDefault="00940027">
            <w:pPr>
              <w:pStyle w:val="OtherTableBody"/>
              <w:jc w:val="center"/>
            </w:pPr>
            <w:r>
              <w:t>RF1</w:t>
            </w:r>
          </w:p>
        </w:tc>
        <w:tc>
          <w:tcPr>
            <w:tcW w:w="700" w:type="dxa"/>
          </w:tcPr>
          <w:p w14:paraId="1670FE9C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07E46132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5F716951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1CE2446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F68216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0284</w:t>
            </w:r>
          </w:p>
        </w:tc>
        <w:tc>
          <w:tcPr>
            <w:tcW w:w="942" w:type="dxa"/>
          </w:tcPr>
          <w:p w14:paraId="48D6466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11.6.1.5</w:t>
            </w:r>
          </w:p>
        </w:tc>
      </w:tr>
      <w:tr w:rsidR="00940027" w14:paraId="6F7D83E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9BB447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Referral Disposition</w:t>
            </w:r>
          </w:p>
        </w:tc>
        <w:tc>
          <w:tcPr>
            <w:tcW w:w="800" w:type="dxa"/>
          </w:tcPr>
          <w:p w14:paraId="303ECB4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01140</w:t>
            </w:r>
          </w:p>
        </w:tc>
        <w:tc>
          <w:tcPr>
            <w:tcW w:w="600" w:type="dxa"/>
          </w:tcPr>
          <w:p w14:paraId="7409E75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RF1</w:t>
            </w:r>
          </w:p>
        </w:tc>
        <w:tc>
          <w:tcPr>
            <w:tcW w:w="700" w:type="dxa"/>
          </w:tcPr>
          <w:p w14:paraId="3AFBFDE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600" w:type="dxa"/>
          </w:tcPr>
          <w:p w14:paraId="704904F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3C51A8A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23C06FAE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28892B99" w14:textId="77777777" w:rsidR="00940027" w:rsidRDefault="00940027">
            <w:pPr>
              <w:pStyle w:val="OtherTableBody"/>
              <w:jc w:val="center"/>
            </w:pPr>
            <w:r>
              <w:t>0282</w:t>
            </w:r>
          </w:p>
        </w:tc>
        <w:tc>
          <w:tcPr>
            <w:tcW w:w="942" w:type="dxa"/>
          </w:tcPr>
          <w:p w14:paraId="315A47B4" w14:textId="77777777" w:rsidR="00940027" w:rsidRDefault="00940027">
            <w:pPr>
              <w:pStyle w:val="OtherTableBody"/>
            </w:pPr>
            <w:r>
              <w:t>11.6.1.4</w:t>
            </w:r>
          </w:p>
        </w:tc>
      </w:tr>
      <w:tr w:rsidR="00940027" w14:paraId="4D590EA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D3B1C80" w14:textId="77777777" w:rsidR="00940027" w:rsidRDefault="00940027">
            <w:pPr>
              <w:pStyle w:val="OtherTableBody"/>
            </w:pPr>
            <w:r>
              <w:t>Referral Priority</w:t>
            </w:r>
          </w:p>
        </w:tc>
        <w:tc>
          <w:tcPr>
            <w:tcW w:w="800" w:type="dxa"/>
          </w:tcPr>
          <w:p w14:paraId="1FC128A7" w14:textId="77777777" w:rsidR="00940027" w:rsidRDefault="00940027">
            <w:pPr>
              <w:pStyle w:val="OtherTableBody"/>
              <w:jc w:val="center"/>
            </w:pPr>
            <w:r>
              <w:t>01138</w:t>
            </w:r>
          </w:p>
        </w:tc>
        <w:tc>
          <w:tcPr>
            <w:tcW w:w="600" w:type="dxa"/>
          </w:tcPr>
          <w:p w14:paraId="50415374" w14:textId="77777777" w:rsidR="00940027" w:rsidRDefault="00940027">
            <w:pPr>
              <w:pStyle w:val="OtherTableBody"/>
              <w:jc w:val="center"/>
            </w:pPr>
            <w:r>
              <w:t>RF1</w:t>
            </w:r>
          </w:p>
        </w:tc>
        <w:tc>
          <w:tcPr>
            <w:tcW w:w="700" w:type="dxa"/>
          </w:tcPr>
          <w:p w14:paraId="752B593C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1B0B59AC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1D7BCD2A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317A882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4C5BCA5" w14:textId="77777777" w:rsidR="00940027" w:rsidRDefault="00940027">
            <w:pPr>
              <w:pStyle w:val="OtherTableBody"/>
              <w:jc w:val="center"/>
            </w:pPr>
            <w:r>
              <w:t>0280</w:t>
            </w:r>
          </w:p>
        </w:tc>
        <w:tc>
          <w:tcPr>
            <w:tcW w:w="942" w:type="dxa"/>
          </w:tcPr>
          <w:p w14:paraId="70E2F189" w14:textId="77777777" w:rsidR="00940027" w:rsidRDefault="00940027">
            <w:pPr>
              <w:pStyle w:val="OtherTableBody"/>
            </w:pPr>
            <w:r>
              <w:t>11.6.1.2</w:t>
            </w:r>
          </w:p>
        </w:tc>
      </w:tr>
      <w:tr w:rsidR="00940027" w14:paraId="5B1E79D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C94F111" w14:textId="77777777" w:rsidR="00940027" w:rsidRDefault="00940027">
            <w:pPr>
              <w:pStyle w:val="OtherTableBody"/>
            </w:pPr>
            <w:r>
              <w:t>Referral Reason</w:t>
            </w:r>
          </w:p>
        </w:tc>
        <w:tc>
          <w:tcPr>
            <w:tcW w:w="800" w:type="dxa"/>
          </w:tcPr>
          <w:p w14:paraId="28F0FA6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01228</w:t>
            </w:r>
          </w:p>
        </w:tc>
        <w:tc>
          <w:tcPr>
            <w:tcW w:w="600" w:type="dxa"/>
          </w:tcPr>
          <w:p w14:paraId="3FC4457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RF1</w:t>
            </w:r>
          </w:p>
        </w:tc>
        <w:tc>
          <w:tcPr>
            <w:tcW w:w="700" w:type="dxa"/>
          </w:tcPr>
          <w:p w14:paraId="67AA01E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  <w:tc>
          <w:tcPr>
            <w:tcW w:w="600" w:type="dxa"/>
          </w:tcPr>
          <w:p w14:paraId="0018F28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81D3AE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74696E2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0BB4E66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0336</w:t>
            </w:r>
          </w:p>
        </w:tc>
        <w:tc>
          <w:tcPr>
            <w:tcW w:w="942" w:type="dxa"/>
          </w:tcPr>
          <w:p w14:paraId="35F6E0E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11.6.1.10</w:t>
            </w:r>
          </w:p>
        </w:tc>
      </w:tr>
      <w:tr w:rsidR="00940027" w14:paraId="7EC0D08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B36413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Referral Source Code</w:t>
            </w:r>
          </w:p>
        </w:tc>
        <w:tc>
          <w:tcPr>
            <w:tcW w:w="800" w:type="dxa"/>
          </w:tcPr>
          <w:p w14:paraId="2B6FE53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00714</w:t>
            </w:r>
          </w:p>
        </w:tc>
        <w:tc>
          <w:tcPr>
            <w:tcW w:w="600" w:type="dxa"/>
          </w:tcPr>
          <w:p w14:paraId="7EB8745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PV2</w:t>
            </w:r>
          </w:p>
        </w:tc>
        <w:tc>
          <w:tcPr>
            <w:tcW w:w="700" w:type="dxa"/>
          </w:tcPr>
          <w:p w14:paraId="055360B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</w:t>
            </w:r>
          </w:p>
        </w:tc>
        <w:tc>
          <w:tcPr>
            <w:tcW w:w="600" w:type="dxa"/>
          </w:tcPr>
          <w:p w14:paraId="6AB2B1F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6462F86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XCN</w:t>
            </w:r>
          </w:p>
        </w:tc>
        <w:tc>
          <w:tcPr>
            <w:tcW w:w="700" w:type="dxa"/>
          </w:tcPr>
          <w:p w14:paraId="43E0317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0AD6052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4F90BD73" w14:textId="77777777" w:rsidR="00940027" w:rsidRDefault="00940027">
            <w:pPr>
              <w:pStyle w:val="OtherTableBody"/>
            </w:pPr>
            <w:r>
              <w:t>3.4.4.13</w:t>
            </w:r>
          </w:p>
        </w:tc>
      </w:tr>
      <w:tr w:rsidR="00940027" w14:paraId="6824B4D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60C8629" w14:textId="77777777" w:rsidR="00940027" w:rsidRDefault="00940027">
            <w:pPr>
              <w:pStyle w:val="OtherTableBody"/>
            </w:pPr>
            <w:r>
              <w:t>Referral Status</w:t>
            </w:r>
          </w:p>
        </w:tc>
        <w:tc>
          <w:tcPr>
            <w:tcW w:w="800" w:type="dxa"/>
          </w:tcPr>
          <w:p w14:paraId="6983B8DF" w14:textId="77777777" w:rsidR="00940027" w:rsidRDefault="00940027">
            <w:pPr>
              <w:pStyle w:val="OtherTableBody"/>
              <w:jc w:val="center"/>
            </w:pPr>
            <w:r>
              <w:t>01137</w:t>
            </w:r>
          </w:p>
        </w:tc>
        <w:tc>
          <w:tcPr>
            <w:tcW w:w="600" w:type="dxa"/>
          </w:tcPr>
          <w:p w14:paraId="7D582504" w14:textId="77777777" w:rsidR="00940027" w:rsidRDefault="00940027">
            <w:pPr>
              <w:pStyle w:val="OtherTableBody"/>
              <w:jc w:val="center"/>
            </w:pPr>
            <w:r>
              <w:t>RF1</w:t>
            </w:r>
          </w:p>
        </w:tc>
        <w:tc>
          <w:tcPr>
            <w:tcW w:w="700" w:type="dxa"/>
          </w:tcPr>
          <w:p w14:paraId="3990FAC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09F13C3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69F21D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21E1AFC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6A218FD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0283</w:t>
            </w:r>
          </w:p>
        </w:tc>
        <w:tc>
          <w:tcPr>
            <w:tcW w:w="942" w:type="dxa"/>
          </w:tcPr>
          <w:p w14:paraId="2497A1B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11.6.1.1</w:t>
            </w:r>
          </w:p>
        </w:tc>
      </w:tr>
      <w:tr w:rsidR="00940027" w14:paraId="23DAD04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33971A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Referral Type</w:t>
            </w:r>
          </w:p>
        </w:tc>
        <w:tc>
          <w:tcPr>
            <w:tcW w:w="800" w:type="dxa"/>
          </w:tcPr>
          <w:p w14:paraId="2DC997DE" w14:textId="77777777" w:rsidR="00940027" w:rsidRDefault="00940027">
            <w:pPr>
              <w:pStyle w:val="OtherTableBody"/>
              <w:jc w:val="center"/>
            </w:pPr>
            <w:r>
              <w:t>01139</w:t>
            </w:r>
          </w:p>
        </w:tc>
        <w:tc>
          <w:tcPr>
            <w:tcW w:w="600" w:type="dxa"/>
          </w:tcPr>
          <w:p w14:paraId="29D3D9B8" w14:textId="77777777" w:rsidR="00940027" w:rsidRDefault="00940027">
            <w:pPr>
              <w:pStyle w:val="OtherTableBody"/>
              <w:jc w:val="center"/>
            </w:pPr>
            <w:r>
              <w:t>RF1</w:t>
            </w:r>
          </w:p>
        </w:tc>
        <w:tc>
          <w:tcPr>
            <w:tcW w:w="700" w:type="dxa"/>
          </w:tcPr>
          <w:p w14:paraId="3F5438EB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1D185761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49DCED11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3B7F944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868E966" w14:textId="77777777" w:rsidR="00940027" w:rsidRDefault="00940027">
            <w:pPr>
              <w:pStyle w:val="OtherTableBody"/>
              <w:jc w:val="center"/>
            </w:pPr>
            <w:r>
              <w:t>0281</w:t>
            </w:r>
          </w:p>
        </w:tc>
        <w:tc>
          <w:tcPr>
            <w:tcW w:w="942" w:type="dxa"/>
          </w:tcPr>
          <w:p w14:paraId="5BCEB3F6" w14:textId="77777777" w:rsidR="00940027" w:rsidRDefault="00940027">
            <w:pPr>
              <w:pStyle w:val="OtherTableBody"/>
            </w:pPr>
            <w:r>
              <w:t>11.6.1.3</w:t>
            </w:r>
          </w:p>
        </w:tc>
      </w:tr>
      <w:tr w:rsidR="00940027" w14:paraId="74573F6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C7489C3" w14:textId="77777777" w:rsidR="00940027" w:rsidRDefault="00940027">
            <w:pPr>
              <w:pStyle w:val="OtherTableBody"/>
            </w:pPr>
            <w:r>
              <w:t>Referring Doctor</w:t>
            </w:r>
          </w:p>
        </w:tc>
        <w:tc>
          <w:tcPr>
            <w:tcW w:w="800" w:type="dxa"/>
          </w:tcPr>
          <w:p w14:paraId="3DD5B52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00138</w:t>
            </w:r>
          </w:p>
        </w:tc>
        <w:tc>
          <w:tcPr>
            <w:tcW w:w="600" w:type="dxa"/>
          </w:tcPr>
          <w:p w14:paraId="4A92DB8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PV1</w:t>
            </w:r>
          </w:p>
        </w:tc>
        <w:tc>
          <w:tcPr>
            <w:tcW w:w="700" w:type="dxa"/>
          </w:tcPr>
          <w:p w14:paraId="7EFBAAE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</w:t>
            </w:r>
          </w:p>
        </w:tc>
        <w:tc>
          <w:tcPr>
            <w:tcW w:w="600" w:type="dxa"/>
          </w:tcPr>
          <w:p w14:paraId="17D7F48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2CC90B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XCN</w:t>
            </w:r>
          </w:p>
        </w:tc>
        <w:tc>
          <w:tcPr>
            <w:tcW w:w="700" w:type="dxa"/>
          </w:tcPr>
          <w:p w14:paraId="0CD8CD1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7440DAEC" w14:textId="77777777" w:rsidR="00940027" w:rsidRDefault="00940027">
            <w:pPr>
              <w:pStyle w:val="OtherTableBody"/>
              <w:jc w:val="center"/>
            </w:pPr>
            <w:r>
              <w:t>0010</w:t>
            </w:r>
          </w:p>
        </w:tc>
        <w:tc>
          <w:tcPr>
            <w:tcW w:w="942" w:type="dxa"/>
          </w:tcPr>
          <w:p w14:paraId="771B7B54" w14:textId="77777777" w:rsidR="00940027" w:rsidRDefault="00940027">
            <w:pPr>
              <w:pStyle w:val="OtherTableBody"/>
            </w:pPr>
            <w:r>
              <w:t>3.4.3.8</w:t>
            </w:r>
          </w:p>
        </w:tc>
      </w:tr>
      <w:tr w:rsidR="00940027" w14:paraId="383C091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2290074" w14:textId="77777777" w:rsidR="00940027" w:rsidRDefault="00940027">
            <w:pPr>
              <w:pStyle w:val="OtherTableBody"/>
            </w:pPr>
            <w:r>
              <w:t>Reflex Allowed</w:t>
            </w:r>
          </w:p>
        </w:tc>
        <w:tc>
          <w:tcPr>
            <w:tcW w:w="800" w:type="dxa"/>
          </w:tcPr>
          <w:p w14:paraId="0A03437A" w14:textId="77777777" w:rsidR="00940027" w:rsidRDefault="00940027">
            <w:pPr>
              <w:pStyle w:val="OtherTableBody"/>
              <w:jc w:val="center"/>
            </w:pPr>
            <w:r>
              <w:t>01424</w:t>
            </w:r>
          </w:p>
        </w:tc>
        <w:tc>
          <w:tcPr>
            <w:tcW w:w="600" w:type="dxa"/>
          </w:tcPr>
          <w:p w14:paraId="3A4050EC" w14:textId="77777777" w:rsidR="00940027" w:rsidRDefault="00940027">
            <w:pPr>
              <w:pStyle w:val="OtherTableBody"/>
              <w:jc w:val="center"/>
            </w:pPr>
            <w:r>
              <w:t>TCD</w:t>
            </w:r>
          </w:p>
        </w:tc>
        <w:tc>
          <w:tcPr>
            <w:tcW w:w="700" w:type="dxa"/>
          </w:tcPr>
          <w:p w14:paraId="506D510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</w:t>
            </w:r>
          </w:p>
        </w:tc>
        <w:tc>
          <w:tcPr>
            <w:tcW w:w="600" w:type="dxa"/>
          </w:tcPr>
          <w:p w14:paraId="0CC9D3C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35CE648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ID</w:t>
            </w:r>
          </w:p>
        </w:tc>
        <w:tc>
          <w:tcPr>
            <w:tcW w:w="700" w:type="dxa"/>
          </w:tcPr>
          <w:p w14:paraId="49F2F30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0861E33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0136</w:t>
            </w:r>
          </w:p>
        </w:tc>
        <w:tc>
          <w:tcPr>
            <w:tcW w:w="942" w:type="dxa"/>
          </w:tcPr>
          <w:p w14:paraId="2E561A4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13.4.10.7</w:t>
            </w:r>
          </w:p>
        </w:tc>
      </w:tr>
      <w:tr w:rsidR="00940027" w14:paraId="4811956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23485C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Reflex Tests/Observations</w:t>
            </w:r>
          </w:p>
        </w:tc>
        <w:tc>
          <w:tcPr>
            <w:tcW w:w="800" w:type="dxa"/>
          </w:tcPr>
          <w:p w14:paraId="63FCEA6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00619</w:t>
            </w:r>
          </w:p>
        </w:tc>
        <w:tc>
          <w:tcPr>
            <w:tcW w:w="600" w:type="dxa"/>
          </w:tcPr>
          <w:p w14:paraId="78B9336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OM1</w:t>
            </w:r>
          </w:p>
        </w:tc>
        <w:tc>
          <w:tcPr>
            <w:tcW w:w="700" w:type="dxa"/>
          </w:tcPr>
          <w:p w14:paraId="73F6DDC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34</w:t>
            </w:r>
          </w:p>
        </w:tc>
        <w:tc>
          <w:tcPr>
            <w:tcW w:w="600" w:type="dxa"/>
          </w:tcPr>
          <w:p w14:paraId="60A6D47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B31A37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3A59A61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1C4666E7" w14:textId="77777777" w:rsidR="00940027" w:rsidRDefault="00940027">
            <w:pPr>
              <w:pStyle w:val="OtherTableBody"/>
              <w:jc w:val="center"/>
            </w:pPr>
            <w:r>
              <w:t>9999</w:t>
            </w:r>
          </w:p>
        </w:tc>
        <w:tc>
          <w:tcPr>
            <w:tcW w:w="942" w:type="dxa"/>
          </w:tcPr>
          <w:p w14:paraId="53E66084" w14:textId="77777777" w:rsidR="00940027" w:rsidRDefault="00940027">
            <w:pPr>
              <w:pStyle w:val="OtherTableBody"/>
            </w:pPr>
            <w:r>
              <w:t>8.8.8.34</w:t>
            </w:r>
          </w:p>
        </w:tc>
      </w:tr>
      <w:tr w:rsidR="00940027" w14:paraId="2F5D635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59E3888" w14:textId="77777777" w:rsidR="00940027" w:rsidRDefault="00940027">
            <w:pPr>
              <w:pStyle w:val="OtherTableBody"/>
            </w:pPr>
            <w:r>
              <w:t>Registration Date/Time</w:t>
            </w:r>
          </w:p>
        </w:tc>
        <w:tc>
          <w:tcPr>
            <w:tcW w:w="800" w:type="dxa"/>
          </w:tcPr>
          <w:p w14:paraId="01EBB39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01334</w:t>
            </w:r>
          </w:p>
        </w:tc>
        <w:tc>
          <w:tcPr>
            <w:tcW w:w="600" w:type="dxa"/>
          </w:tcPr>
          <w:p w14:paraId="4A5671B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SAC</w:t>
            </w:r>
          </w:p>
        </w:tc>
        <w:tc>
          <w:tcPr>
            <w:tcW w:w="700" w:type="dxa"/>
          </w:tcPr>
          <w:p w14:paraId="71545D1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</w:t>
            </w:r>
          </w:p>
        </w:tc>
        <w:tc>
          <w:tcPr>
            <w:tcW w:w="600" w:type="dxa"/>
          </w:tcPr>
          <w:p w14:paraId="4C84C26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26</w:t>
            </w:r>
          </w:p>
        </w:tc>
        <w:tc>
          <w:tcPr>
            <w:tcW w:w="600" w:type="dxa"/>
          </w:tcPr>
          <w:p w14:paraId="1C23C5E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TS</w:t>
            </w:r>
          </w:p>
        </w:tc>
        <w:tc>
          <w:tcPr>
            <w:tcW w:w="700" w:type="dxa"/>
          </w:tcPr>
          <w:p w14:paraId="236C4E3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0D01744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BD617D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13.4.3.7</w:t>
            </w:r>
          </w:p>
        </w:tc>
      </w:tr>
      <w:tr w:rsidR="00940027" w14:paraId="0C622F5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CB9622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Reimbursement Action Code</w:t>
            </w:r>
          </w:p>
        </w:tc>
        <w:tc>
          <w:tcPr>
            <w:tcW w:w="800" w:type="dxa"/>
          </w:tcPr>
          <w:p w14:paraId="5EF6CEE0" w14:textId="77777777" w:rsidR="00940027" w:rsidRDefault="00940027">
            <w:pPr>
              <w:pStyle w:val="OtherTableBody"/>
              <w:jc w:val="center"/>
            </w:pPr>
            <w:r>
              <w:t>01606</w:t>
            </w:r>
          </w:p>
        </w:tc>
        <w:tc>
          <w:tcPr>
            <w:tcW w:w="600" w:type="dxa"/>
          </w:tcPr>
          <w:p w14:paraId="3D6B5260" w14:textId="77777777" w:rsidR="00940027" w:rsidRDefault="00940027">
            <w:pPr>
              <w:pStyle w:val="OtherTableBody"/>
              <w:jc w:val="center"/>
            </w:pPr>
            <w:r>
              <w:t>GP2</w:t>
            </w:r>
          </w:p>
        </w:tc>
        <w:tc>
          <w:tcPr>
            <w:tcW w:w="700" w:type="dxa"/>
          </w:tcPr>
          <w:p w14:paraId="5943EF09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1E361506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1BD1381C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4462551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B679280" w14:textId="77777777" w:rsidR="00940027" w:rsidRDefault="00940027">
            <w:pPr>
              <w:pStyle w:val="OtherTableBody"/>
              <w:jc w:val="center"/>
            </w:pPr>
            <w:r>
              <w:t>0459</w:t>
            </w:r>
          </w:p>
        </w:tc>
        <w:tc>
          <w:tcPr>
            <w:tcW w:w="942" w:type="dxa"/>
          </w:tcPr>
          <w:p w14:paraId="1F6BF9FD" w14:textId="77777777" w:rsidR="00940027" w:rsidRDefault="00940027">
            <w:pPr>
              <w:pStyle w:val="OtherTableBody"/>
            </w:pPr>
            <w:r>
              <w:t>6.5.16.4</w:t>
            </w:r>
          </w:p>
        </w:tc>
      </w:tr>
      <w:tr w:rsidR="00940027" w14:paraId="228C1D1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DBDBFB8" w14:textId="77777777" w:rsidR="00940027" w:rsidRDefault="00940027">
            <w:pPr>
              <w:pStyle w:val="OtherTableBody"/>
            </w:pPr>
            <w:r>
              <w:t>Reimbursement Limit</w:t>
            </w:r>
          </w:p>
        </w:tc>
        <w:tc>
          <w:tcPr>
            <w:tcW w:w="800" w:type="dxa"/>
          </w:tcPr>
          <w:p w14:paraId="6370BD6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01152</w:t>
            </w:r>
          </w:p>
        </w:tc>
        <w:tc>
          <w:tcPr>
            <w:tcW w:w="600" w:type="dxa"/>
          </w:tcPr>
          <w:p w14:paraId="771EDDC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AUT</w:t>
            </w:r>
          </w:p>
        </w:tc>
        <w:tc>
          <w:tcPr>
            <w:tcW w:w="700" w:type="dxa"/>
          </w:tcPr>
          <w:p w14:paraId="762FE2F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</w:t>
            </w:r>
          </w:p>
        </w:tc>
        <w:tc>
          <w:tcPr>
            <w:tcW w:w="600" w:type="dxa"/>
          </w:tcPr>
          <w:p w14:paraId="2622909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</w:t>
            </w:r>
          </w:p>
        </w:tc>
        <w:tc>
          <w:tcPr>
            <w:tcW w:w="600" w:type="dxa"/>
          </w:tcPr>
          <w:p w14:paraId="1712DF7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CP</w:t>
            </w:r>
          </w:p>
        </w:tc>
        <w:tc>
          <w:tcPr>
            <w:tcW w:w="700" w:type="dxa"/>
          </w:tcPr>
          <w:p w14:paraId="4A14429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064C14B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2FC48E1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11.6.2.7</w:t>
            </w:r>
          </w:p>
        </w:tc>
      </w:tr>
      <w:tr w:rsidR="00940027" w14:paraId="7068C4E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444C42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Reimbursement Type Code</w:t>
            </w:r>
          </w:p>
        </w:tc>
        <w:tc>
          <w:tcPr>
            <w:tcW w:w="800" w:type="dxa"/>
          </w:tcPr>
          <w:p w14:paraId="0D272E32" w14:textId="77777777" w:rsidR="00940027" w:rsidRDefault="00940027">
            <w:pPr>
              <w:pStyle w:val="OtherTableBody"/>
              <w:jc w:val="center"/>
            </w:pPr>
            <w:r>
              <w:t>01619</w:t>
            </w:r>
          </w:p>
        </w:tc>
        <w:tc>
          <w:tcPr>
            <w:tcW w:w="600" w:type="dxa"/>
          </w:tcPr>
          <w:p w14:paraId="3323F607" w14:textId="77777777" w:rsidR="00940027" w:rsidRDefault="00940027">
            <w:pPr>
              <w:pStyle w:val="OtherTableBody"/>
              <w:jc w:val="center"/>
            </w:pPr>
            <w:r>
              <w:t>GP2</w:t>
            </w:r>
          </w:p>
        </w:tc>
        <w:tc>
          <w:tcPr>
            <w:tcW w:w="700" w:type="dxa"/>
          </w:tcPr>
          <w:p w14:paraId="05A2376C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3B34EBA6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784108BB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71F8EE6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5E005F1" w14:textId="77777777" w:rsidR="00940027" w:rsidRDefault="00940027">
            <w:pPr>
              <w:pStyle w:val="OtherTableBody"/>
              <w:jc w:val="center"/>
            </w:pPr>
            <w:r>
              <w:t>0470</w:t>
            </w:r>
          </w:p>
        </w:tc>
        <w:tc>
          <w:tcPr>
            <w:tcW w:w="942" w:type="dxa"/>
          </w:tcPr>
          <w:p w14:paraId="2E50E4DD" w14:textId="77777777" w:rsidR="00940027" w:rsidRDefault="00940027">
            <w:pPr>
              <w:pStyle w:val="OtherTableBody"/>
            </w:pPr>
            <w:r>
              <w:t>6.5.16.12</w:t>
            </w:r>
          </w:p>
        </w:tc>
      </w:tr>
      <w:tr w:rsidR="00940027" w14:paraId="4CE97BF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E57C5B5" w14:textId="77777777" w:rsidR="00940027" w:rsidRDefault="00940027">
            <w:pPr>
              <w:pStyle w:val="OtherTableBody"/>
            </w:pPr>
            <w:r>
              <w:t>Related Filler Number</w:t>
            </w:r>
          </w:p>
        </w:tc>
        <w:tc>
          <w:tcPr>
            <w:tcW w:w="800" w:type="dxa"/>
          </w:tcPr>
          <w:p w14:paraId="0848BCA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01651</w:t>
            </w:r>
          </w:p>
        </w:tc>
        <w:tc>
          <w:tcPr>
            <w:tcW w:w="600" w:type="dxa"/>
          </w:tcPr>
          <w:p w14:paraId="6979E49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TQ2</w:t>
            </w:r>
          </w:p>
        </w:tc>
        <w:tc>
          <w:tcPr>
            <w:tcW w:w="700" w:type="dxa"/>
          </w:tcPr>
          <w:p w14:paraId="0442C50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600" w:type="dxa"/>
          </w:tcPr>
          <w:p w14:paraId="108E61E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22</w:t>
            </w:r>
          </w:p>
        </w:tc>
        <w:tc>
          <w:tcPr>
            <w:tcW w:w="600" w:type="dxa"/>
          </w:tcPr>
          <w:p w14:paraId="414EE77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EI</w:t>
            </w:r>
          </w:p>
        </w:tc>
        <w:tc>
          <w:tcPr>
            <w:tcW w:w="700" w:type="dxa"/>
          </w:tcPr>
          <w:p w14:paraId="0B13509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7F07BB2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66A46CA9" w14:textId="77777777" w:rsidR="00940027" w:rsidRDefault="00940027">
            <w:pPr>
              <w:pStyle w:val="OtherTableBody"/>
            </w:pPr>
            <w:r>
              <w:t>4.5.5.4</w:t>
            </w:r>
          </w:p>
        </w:tc>
      </w:tr>
      <w:tr w:rsidR="00940027" w14:paraId="6430B7A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4459423" w14:textId="77777777" w:rsidR="00940027" w:rsidRDefault="00940027">
            <w:pPr>
              <w:pStyle w:val="OtherTableBody"/>
            </w:pPr>
            <w:r>
              <w:t>Related Placer Group Number</w:t>
            </w:r>
          </w:p>
        </w:tc>
        <w:tc>
          <w:tcPr>
            <w:tcW w:w="800" w:type="dxa"/>
          </w:tcPr>
          <w:p w14:paraId="6C50E1A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01652</w:t>
            </w:r>
          </w:p>
        </w:tc>
        <w:tc>
          <w:tcPr>
            <w:tcW w:w="600" w:type="dxa"/>
          </w:tcPr>
          <w:p w14:paraId="75ED7C7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TQ2</w:t>
            </w:r>
          </w:p>
        </w:tc>
        <w:tc>
          <w:tcPr>
            <w:tcW w:w="700" w:type="dxa"/>
          </w:tcPr>
          <w:p w14:paraId="32CCAF1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  <w:tc>
          <w:tcPr>
            <w:tcW w:w="600" w:type="dxa"/>
          </w:tcPr>
          <w:p w14:paraId="716587F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22</w:t>
            </w:r>
          </w:p>
        </w:tc>
        <w:tc>
          <w:tcPr>
            <w:tcW w:w="600" w:type="dxa"/>
          </w:tcPr>
          <w:p w14:paraId="5F1E695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EI</w:t>
            </w:r>
          </w:p>
        </w:tc>
        <w:tc>
          <w:tcPr>
            <w:tcW w:w="700" w:type="dxa"/>
          </w:tcPr>
          <w:p w14:paraId="2CBD3C8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72C8BB4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9C636CB" w14:textId="77777777" w:rsidR="00940027" w:rsidRDefault="00940027">
            <w:pPr>
              <w:pStyle w:val="OtherTableBody"/>
            </w:pPr>
            <w:r>
              <w:t>4.5.5.5</w:t>
            </w:r>
          </w:p>
        </w:tc>
      </w:tr>
      <w:tr w:rsidR="00940027" w14:paraId="7C3E47C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C034EF3" w14:textId="77777777" w:rsidR="00940027" w:rsidRDefault="00940027">
            <w:pPr>
              <w:pStyle w:val="OtherTableBody"/>
            </w:pPr>
            <w:r>
              <w:t>Related Placer Number</w:t>
            </w:r>
          </w:p>
        </w:tc>
        <w:tc>
          <w:tcPr>
            <w:tcW w:w="800" w:type="dxa"/>
          </w:tcPr>
          <w:p w14:paraId="65F897B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01650</w:t>
            </w:r>
          </w:p>
        </w:tc>
        <w:tc>
          <w:tcPr>
            <w:tcW w:w="600" w:type="dxa"/>
          </w:tcPr>
          <w:p w14:paraId="0CE146B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TQ2</w:t>
            </w:r>
          </w:p>
        </w:tc>
        <w:tc>
          <w:tcPr>
            <w:tcW w:w="700" w:type="dxa"/>
          </w:tcPr>
          <w:p w14:paraId="396277E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119FA7B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22</w:t>
            </w:r>
          </w:p>
        </w:tc>
        <w:tc>
          <w:tcPr>
            <w:tcW w:w="600" w:type="dxa"/>
          </w:tcPr>
          <w:p w14:paraId="34F1476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EI</w:t>
            </w:r>
          </w:p>
        </w:tc>
        <w:tc>
          <w:tcPr>
            <w:tcW w:w="700" w:type="dxa"/>
          </w:tcPr>
          <w:p w14:paraId="274C4DC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3550703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69EE7653" w14:textId="77777777" w:rsidR="00940027" w:rsidRDefault="00940027">
            <w:pPr>
              <w:pStyle w:val="OtherTableBody"/>
            </w:pPr>
            <w:r>
              <w:t>4.5.5.3</w:t>
            </w:r>
          </w:p>
        </w:tc>
      </w:tr>
      <w:tr w:rsidR="00940027" w14:paraId="0BBCAF2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C53D61C" w14:textId="77777777" w:rsidR="00940027" w:rsidRDefault="00940027">
            <w:pPr>
              <w:pStyle w:val="OtherTableBody"/>
            </w:pPr>
            <w:r>
              <w:t>Relatedness Assessment</w:t>
            </w:r>
          </w:p>
        </w:tc>
        <w:tc>
          <w:tcPr>
            <w:tcW w:w="800" w:type="dxa"/>
          </w:tcPr>
          <w:p w14:paraId="3749DB18" w14:textId="77777777" w:rsidR="00940027" w:rsidRDefault="00940027">
            <w:pPr>
              <w:pStyle w:val="OtherTableBody"/>
              <w:jc w:val="center"/>
            </w:pPr>
            <w:r>
              <w:t>01117</w:t>
            </w:r>
          </w:p>
        </w:tc>
        <w:tc>
          <w:tcPr>
            <w:tcW w:w="600" w:type="dxa"/>
          </w:tcPr>
          <w:p w14:paraId="2767095A" w14:textId="77777777" w:rsidR="00940027" w:rsidRDefault="00940027">
            <w:pPr>
              <w:pStyle w:val="OtherTableBody"/>
              <w:jc w:val="center"/>
            </w:pPr>
            <w:r>
              <w:t>PCR</w:t>
            </w:r>
          </w:p>
        </w:tc>
        <w:tc>
          <w:tcPr>
            <w:tcW w:w="700" w:type="dxa"/>
          </w:tcPr>
          <w:p w14:paraId="36DE8F2C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13275DC8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6845907B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4FC49BD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49A98A9" w14:textId="77777777" w:rsidR="00940027" w:rsidRDefault="00940027">
            <w:pPr>
              <w:pStyle w:val="OtherTableBody"/>
              <w:jc w:val="center"/>
            </w:pPr>
            <w:r>
              <w:t>0250</w:t>
            </w:r>
          </w:p>
        </w:tc>
        <w:tc>
          <w:tcPr>
            <w:tcW w:w="942" w:type="dxa"/>
          </w:tcPr>
          <w:p w14:paraId="79DF6F45" w14:textId="77777777" w:rsidR="00940027" w:rsidRDefault="00940027">
            <w:pPr>
              <w:pStyle w:val="OtherTableBody"/>
            </w:pPr>
            <w:r>
              <w:t>7.12.3.20</w:t>
            </w:r>
          </w:p>
        </w:tc>
      </w:tr>
      <w:tr w:rsidR="00940027" w14:paraId="22A6398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097C255" w14:textId="77777777" w:rsidR="00940027" w:rsidRDefault="00940027">
            <w:pPr>
              <w:pStyle w:val="OtherTableBody"/>
            </w:pPr>
            <w:r>
              <w:t>Relationship</w:t>
            </w:r>
          </w:p>
        </w:tc>
        <w:tc>
          <w:tcPr>
            <w:tcW w:w="800" w:type="dxa"/>
          </w:tcPr>
          <w:p w14:paraId="390710F2" w14:textId="77777777" w:rsidR="00940027" w:rsidRDefault="00940027">
            <w:pPr>
              <w:pStyle w:val="OtherTableBody"/>
              <w:jc w:val="center"/>
            </w:pPr>
            <w:r>
              <w:t>00192</w:t>
            </w:r>
          </w:p>
        </w:tc>
        <w:tc>
          <w:tcPr>
            <w:tcW w:w="600" w:type="dxa"/>
          </w:tcPr>
          <w:p w14:paraId="5F21D420" w14:textId="77777777" w:rsidR="00940027" w:rsidRDefault="00940027">
            <w:pPr>
              <w:pStyle w:val="OtherTableBody"/>
              <w:jc w:val="center"/>
            </w:pPr>
            <w:r>
              <w:t>NK1</w:t>
            </w:r>
          </w:p>
        </w:tc>
        <w:tc>
          <w:tcPr>
            <w:tcW w:w="700" w:type="dxa"/>
          </w:tcPr>
          <w:p w14:paraId="2FD3C30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69ED3FC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DB5830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4770581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3BEF6AA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0063</w:t>
            </w:r>
          </w:p>
        </w:tc>
        <w:tc>
          <w:tcPr>
            <w:tcW w:w="942" w:type="dxa"/>
          </w:tcPr>
          <w:p w14:paraId="6ADC5B4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3.4.5.3</w:t>
            </w:r>
          </w:p>
        </w:tc>
      </w:tr>
      <w:tr w:rsidR="00940027" w14:paraId="6EE7C46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DFA241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Relationship Modifier</w:t>
            </w:r>
          </w:p>
        </w:tc>
        <w:tc>
          <w:tcPr>
            <w:tcW w:w="800" w:type="dxa"/>
          </w:tcPr>
          <w:p w14:paraId="60479910" w14:textId="77777777" w:rsidR="00940027" w:rsidRDefault="00940027">
            <w:pPr>
              <w:pStyle w:val="OtherTableBody"/>
              <w:jc w:val="center"/>
            </w:pPr>
            <w:r>
              <w:t>00940</w:t>
            </w:r>
          </w:p>
        </w:tc>
        <w:tc>
          <w:tcPr>
            <w:tcW w:w="600" w:type="dxa"/>
          </w:tcPr>
          <w:p w14:paraId="35C7EDAE" w14:textId="77777777" w:rsidR="00940027" w:rsidRDefault="00940027">
            <w:pPr>
              <w:pStyle w:val="OtherTableBody"/>
              <w:jc w:val="center"/>
            </w:pPr>
            <w:r>
              <w:t>OM1</w:t>
            </w:r>
          </w:p>
        </w:tc>
        <w:tc>
          <w:tcPr>
            <w:tcW w:w="700" w:type="dxa"/>
          </w:tcPr>
          <w:p w14:paraId="51F5F125" w14:textId="77777777" w:rsidR="00940027" w:rsidRDefault="00940027">
            <w:pPr>
              <w:pStyle w:val="OtherTableBody"/>
            </w:pPr>
            <w:r>
              <w:t>45</w:t>
            </w:r>
          </w:p>
        </w:tc>
        <w:tc>
          <w:tcPr>
            <w:tcW w:w="600" w:type="dxa"/>
          </w:tcPr>
          <w:p w14:paraId="6330F679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686C7E95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2541194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D73C25C" w14:textId="77777777" w:rsidR="00940027" w:rsidRDefault="00940027">
            <w:pPr>
              <w:pStyle w:val="OtherTableBody"/>
              <w:jc w:val="center"/>
            </w:pPr>
            <w:r>
              <w:t>0258</w:t>
            </w:r>
          </w:p>
        </w:tc>
        <w:tc>
          <w:tcPr>
            <w:tcW w:w="942" w:type="dxa"/>
          </w:tcPr>
          <w:p w14:paraId="6CF43024" w14:textId="77777777" w:rsidR="00940027" w:rsidRDefault="00940027">
            <w:pPr>
              <w:pStyle w:val="OtherTableBody"/>
            </w:pPr>
            <w:r>
              <w:t>8.8.8.45</w:t>
            </w:r>
          </w:p>
        </w:tc>
      </w:tr>
      <w:tr w:rsidR="00940027" w14:paraId="6175FBB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C673A13" w14:textId="77777777" w:rsidR="00940027" w:rsidRDefault="00940027">
            <w:pPr>
              <w:pStyle w:val="OtherTableBody"/>
            </w:pPr>
            <w:r>
              <w:t>Relationship to Patient Code</w:t>
            </w:r>
          </w:p>
        </w:tc>
        <w:tc>
          <w:tcPr>
            <w:tcW w:w="800" w:type="dxa"/>
          </w:tcPr>
          <w:p w14:paraId="2F2BD8D3" w14:textId="77777777" w:rsidR="00940027" w:rsidRDefault="00940027">
            <w:pPr>
              <w:pStyle w:val="OtherTableBody"/>
              <w:jc w:val="center"/>
            </w:pPr>
            <w:r>
              <w:t>01560</w:t>
            </w:r>
          </w:p>
        </w:tc>
        <w:tc>
          <w:tcPr>
            <w:tcW w:w="600" w:type="dxa"/>
          </w:tcPr>
          <w:p w14:paraId="4029DC09" w14:textId="77777777" w:rsidR="00940027" w:rsidRDefault="00940027">
            <w:pPr>
              <w:pStyle w:val="OtherTableBody"/>
              <w:jc w:val="center"/>
            </w:pPr>
            <w:r>
              <w:t>IAM</w:t>
            </w:r>
          </w:p>
        </w:tc>
        <w:tc>
          <w:tcPr>
            <w:tcW w:w="700" w:type="dxa"/>
          </w:tcPr>
          <w:p w14:paraId="20EB26C1" w14:textId="77777777" w:rsidR="00940027" w:rsidRDefault="00940027">
            <w:pPr>
              <w:pStyle w:val="OtherTableBody"/>
            </w:pPr>
            <w:r>
              <w:t>15</w:t>
            </w:r>
          </w:p>
        </w:tc>
        <w:tc>
          <w:tcPr>
            <w:tcW w:w="600" w:type="dxa"/>
          </w:tcPr>
          <w:p w14:paraId="783A79A6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7659D6B4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6F8EABE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F65A824" w14:textId="77777777" w:rsidR="00940027" w:rsidRDefault="00940027">
            <w:pPr>
              <w:pStyle w:val="OtherTableBody"/>
              <w:jc w:val="center"/>
            </w:pPr>
            <w:r>
              <w:t>0063</w:t>
            </w:r>
          </w:p>
        </w:tc>
        <w:tc>
          <w:tcPr>
            <w:tcW w:w="942" w:type="dxa"/>
          </w:tcPr>
          <w:p w14:paraId="09F04439" w14:textId="77777777" w:rsidR="00940027" w:rsidRDefault="00940027">
            <w:pPr>
              <w:pStyle w:val="OtherTableBody"/>
            </w:pPr>
            <w:r>
              <w:t>3.4.7.15</w:t>
            </w:r>
          </w:p>
        </w:tc>
      </w:tr>
      <w:tr w:rsidR="00940027" w14:paraId="224764E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645D653" w14:textId="77777777" w:rsidR="00940027" w:rsidRDefault="00940027">
            <w:pPr>
              <w:pStyle w:val="OtherTableBody"/>
            </w:pPr>
            <w:r>
              <w:t>Relationship to Subject Table</w:t>
            </w:r>
          </w:p>
        </w:tc>
        <w:tc>
          <w:tcPr>
            <w:tcW w:w="800" w:type="dxa"/>
          </w:tcPr>
          <w:p w14:paraId="403BEEE4" w14:textId="77777777" w:rsidR="00940027" w:rsidRDefault="00940027">
            <w:pPr>
              <w:pStyle w:val="OtherTableBody"/>
              <w:jc w:val="center"/>
            </w:pPr>
            <w:r>
              <w:t>01898</w:t>
            </w:r>
          </w:p>
        </w:tc>
        <w:tc>
          <w:tcPr>
            <w:tcW w:w="600" w:type="dxa"/>
          </w:tcPr>
          <w:p w14:paraId="56487845" w14:textId="77777777" w:rsidR="00940027" w:rsidRDefault="00940027">
            <w:pPr>
              <w:pStyle w:val="OtherTableBody"/>
              <w:jc w:val="center"/>
            </w:pPr>
            <w:r>
              <w:t>CON</w:t>
            </w:r>
          </w:p>
        </w:tc>
        <w:tc>
          <w:tcPr>
            <w:tcW w:w="700" w:type="dxa"/>
          </w:tcPr>
          <w:p w14:paraId="353AC7EF" w14:textId="77777777" w:rsidR="00940027" w:rsidRDefault="00940027">
            <w:pPr>
              <w:pStyle w:val="OtherTableBody"/>
            </w:pPr>
            <w:r>
              <w:t>25</w:t>
            </w:r>
          </w:p>
        </w:tc>
        <w:tc>
          <w:tcPr>
            <w:tcW w:w="600" w:type="dxa"/>
          </w:tcPr>
          <w:p w14:paraId="2B14DFA3" w14:textId="77777777" w:rsidR="00940027" w:rsidRDefault="00940027">
            <w:pPr>
              <w:pStyle w:val="OtherTableBody"/>
            </w:pPr>
            <w:r>
              <w:t>100</w:t>
            </w:r>
          </w:p>
        </w:tc>
        <w:tc>
          <w:tcPr>
            <w:tcW w:w="600" w:type="dxa"/>
          </w:tcPr>
          <w:p w14:paraId="5AD43273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19A05580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36FCBC4F" w14:textId="77777777" w:rsidR="00940027" w:rsidRDefault="00940027">
            <w:pPr>
              <w:pStyle w:val="OtherTableBody"/>
              <w:jc w:val="center"/>
            </w:pPr>
            <w:r>
              <w:t>0548</w:t>
            </w:r>
          </w:p>
        </w:tc>
        <w:tc>
          <w:tcPr>
            <w:tcW w:w="942" w:type="dxa"/>
          </w:tcPr>
          <w:p w14:paraId="18D0EE01" w14:textId="77777777" w:rsidR="00940027" w:rsidRDefault="00940027">
            <w:pPr>
              <w:pStyle w:val="OtherTableBody"/>
            </w:pPr>
            <w:r>
              <w:t>9.9.4.25</w:t>
            </w:r>
          </w:p>
        </w:tc>
      </w:tr>
      <w:tr w:rsidR="00940027" w14:paraId="3CB0D1B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7F67870" w14:textId="77777777" w:rsidR="00940027" w:rsidRDefault="00940027">
            <w:pPr>
              <w:pStyle w:val="OtherTableBody"/>
            </w:pPr>
            <w:r>
              <w:t>Relationship to the Patient Start Date</w:t>
            </w:r>
          </w:p>
        </w:tc>
        <w:tc>
          <w:tcPr>
            <w:tcW w:w="800" w:type="dxa"/>
          </w:tcPr>
          <w:p w14:paraId="357732F6" w14:textId="77777777" w:rsidR="00940027" w:rsidRDefault="00940027">
            <w:pPr>
              <w:pStyle w:val="OtherTableBody"/>
              <w:jc w:val="center"/>
            </w:pPr>
            <w:r>
              <w:t>00795</w:t>
            </w:r>
          </w:p>
        </w:tc>
        <w:tc>
          <w:tcPr>
            <w:tcW w:w="600" w:type="dxa"/>
          </w:tcPr>
          <w:p w14:paraId="38EACBC7" w14:textId="77777777" w:rsidR="00940027" w:rsidRDefault="00940027">
            <w:pPr>
              <w:pStyle w:val="OtherTableBody"/>
              <w:jc w:val="center"/>
            </w:pPr>
            <w:r>
              <w:t>IN2</w:t>
            </w:r>
          </w:p>
        </w:tc>
        <w:tc>
          <w:tcPr>
            <w:tcW w:w="700" w:type="dxa"/>
          </w:tcPr>
          <w:p w14:paraId="229864EA" w14:textId="77777777" w:rsidR="00940027" w:rsidRDefault="00940027">
            <w:pPr>
              <w:pStyle w:val="OtherTableBody"/>
            </w:pPr>
            <w:r>
              <w:t>55</w:t>
            </w:r>
          </w:p>
        </w:tc>
        <w:tc>
          <w:tcPr>
            <w:tcW w:w="600" w:type="dxa"/>
          </w:tcPr>
          <w:p w14:paraId="4B6433C2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5E226FA5" w14:textId="77777777" w:rsidR="00940027" w:rsidRDefault="00940027">
            <w:pPr>
              <w:pStyle w:val="OtherTableBody"/>
            </w:pPr>
            <w:r>
              <w:t>DT</w:t>
            </w:r>
          </w:p>
        </w:tc>
        <w:tc>
          <w:tcPr>
            <w:tcW w:w="700" w:type="dxa"/>
          </w:tcPr>
          <w:p w14:paraId="6A21E26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0F89FD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D186A3F" w14:textId="77777777" w:rsidR="00940027" w:rsidRDefault="00940027">
            <w:pPr>
              <w:pStyle w:val="OtherTableBody"/>
            </w:pPr>
            <w:r>
              <w:t>6.5.7.55</w:t>
            </w:r>
          </w:p>
        </w:tc>
      </w:tr>
      <w:tr w:rsidR="00940027" w14:paraId="71C979B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66B6493" w14:textId="77777777" w:rsidR="00940027" w:rsidRDefault="00940027">
            <w:pPr>
              <w:pStyle w:val="OtherTableBody"/>
            </w:pPr>
            <w:r>
              <w:t>Relationship to the Patient Stop Date</w:t>
            </w:r>
          </w:p>
        </w:tc>
        <w:tc>
          <w:tcPr>
            <w:tcW w:w="800" w:type="dxa"/>
          </w:tcPr>
          <w:p w14:paraId="40FE5396" w14:textId="77777777" w:rsidR="00940027" w:rsidRDefault="00940027">
            <w:pPr>
              <w:pStyle w:val="OtherTableBody"/>
              <w:jc w:val="center"/>
            </w:pPr>
            <w:r>
              <w:t>00796</w:t>
            </w:r>
          </w:p>
        </w:tc>
        <w:tc>
          <w:tcPr>
            <w:tcW w:w="600" w:type="dxa"/>
          </w:tcPr>
          <w:p w14:paraId="77D988D1" w14:textId="77777777" w:rsidR="00940027" w:rsidRDefault="00940027">
            <w:pPr>
              <w:pStyle w:val="OtherTableBody"/>
              <w:jc w:val="center"/>
            </w:pPr>
            <w:r>
              <w:t>IN2</w:t>
            </w:r>
          </w:p>
        </w:tc>
        <w:tc>
          <w:tcPr>
            <w:tcW w:w="700" w:type="dxa"/>
          </w:tcPr>
          <w:p w14:paraId="6F62A645" w14:textId="77777777" w:rsidR="00940027" w:rsidRDefault="00940027">
            <w:pPr>
              <w:pStyle w:val="OtherTableBody"/>
            </w:pPr>
            <w:r>
              <w:t>56</w:t>
            </w:r>
          </w:p>
        </w:tc>
        <w:tc>
          <w:tcPr>
            <w:tcW w:w="600" w:type="dxa"/>
          </w:tcPr>
          <w:p w14:paraId="36919815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0A843094" w14:textId="77777777" w:rsidR="00940027" w:rsidRDefault="00940027">
            <w:pPr>
              <w:pStyle w:val="OtherTableBody"/>
            </w:pPr>
            <w:r>
              <w:t>DT</w:t>
            </w:r>
          </w:p>
        </w:tc>
        <w:tc>
          <w:tcPr>
            <w:tcW w:w="700" w:type="dxa"/>
          </w:tcPr>
          <w:p w14:paraId="0C48542B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4DD1A42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E933E49" w14:textId="77777777" w:rsidR="00940027" w:rsidRDefault="00940027">
            <w:pPr>
              <w:pStyle w:val="OtherTableBody"/>
            </w:pPr>
            <w:r>
              <w:t>6.5.7.56</w:t>
            </w:r>
          </w:p>
        </w:tc>
      </w:tr>
      <w:tr w:rsidR="00940027" w14:paraId="2573752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94F63C8" w14:textId="77777777" w:rsidR="00940027" w:rsidRDefault="00940027">
            <w:pPr>
              <w:pStyle w:val="OtherTableBody"/>
            </w:pPr>
            <w:r>
              <w:t>Relative Time and Units</w:t>
            </w:r>
          </w:p>
        </w:tc>
        <w:tc>
          <w:tcPr>
            <w:tcW w:w="800" w:type="dxa"/>
          </w:tcPr>
          <w:p w14:paraId="55B3C4B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01631</w:t>
            </w:r>
          </w:p>
        </w:tc>
        <w:tc>
          <w:tcPr>
            <w:tcW w:w="600" w:type="dxa"/>
          </w:tcPr>
          <w:p w14:paraId="6C8DE71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TQ1</w:t>
            </w:r>
          </w:p>
        </w:tc>
        <w:tc>
          <w:tcPr>
            <w:tcW w:w="700" w:type="dxa"/>
          </w:tcPr>
          <w:p w14:paraId="1AE70B9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  <w:tc>
          <w:tcPr>
            <w:tcW w:w="600" w:type="dxa"/>
          </w:tcPr>
          <w:p w14:paraId="2CB4562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20</w:t>
            </w:r>
          </w:p>
        </w:tc>
        <w:tc>
          <w:tcPr>
            <w:tcW w:w="600" w:type="dxa"/>
          </w:tcPr>
          <w:p w14:paraId="1D5AF0A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CQ</w:t>
            </w:r>
          </w:p>
        </w:tc>
        <w:tc>
          <w:tcPr>
            <w:tcW w:w="700" w:type="dxa"/>
          </w:tcPr>
          <w:p w14:paraId="44CE737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3F302BF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613821D" w14:textId="77777777" w:rsidR="00940027" w:rsidRDefault="00940027">
            <w:pPr>
              <w:pStyle w:val="OtherTableBody"/>
            </w:pPr>
            <w:r>
              <w:t>4.5.4.5</w:t>
            </w:r>
          </w:p>
        </w:tc>
      </w:tr>
      <w:tr w:rsidR="00940027" w14:paraId="32EA2C5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961C16A" w14:textId="77777777" w:rsidR="00940027" w:rsidRDefault="00940027">
            <w:pPr>
              <w:pStyle w:val="OtherTableBody"/>
            </w:pPr>
            <w:r>
              <w:t>Release Information Code</w:t>
            </w:r>
          </w:p>
        </w:tc>
        <w:tc>
          <w:tcPr>
            <w:tcW w:w="800" w:type="dxa"/>
          </w:tcPr>
          <w:p w14:paraId="1645E976" w14:textId="77777777" w:rsidR="00940027" w:rsidRDefault="00940027">
            <w:pPr>
              <w:pStyle w:val="OtherTableBody"/>
              <w:jc w:val="center"/>
            </w:pPr>
            <w:r>
              <w:t>00452</w:t>
            </w:r>
          </w:p>
        </w:tc>
        <w:tc>
          <w:tcPr>
            <w:tcW w:w="600" w:type="dxa"/>
          </w:tcPr>
          <w:p w14:paraId="131A0134" w14:textId="77777777" w:rsidR="00940027" w:rsidRDefault="00940027">
            <w:pPr>
              <w:pStyle w:val="OtherTableBody"/>
              <w:jc w:val="center"/>
            </w:pPr>
            <w:r>
              <w:t>IN1</w:t>
            </w:r>
          </w:p>
        </w:tc>
        <w:tc>
          <w:tcPr>
            <w:tcW w:w="700" w:type="dxa"/>
          </w:tcPr>
          <w:p w14:paraId="67ACD73E" w14:textId="77777777" w:rsidR="00940027" w:rsidRDefault="00940027">
            <w:pPr>
              <w:pStyle w:val="OtherTableBody"/>
            </w:pPr>
            <w:r>
              <w:t>27</w:t>
            </w:r>
          </w:p>
        </w:tc>
        <w:tc>
          <w:tcPr>
            <w:tcW w:w="600" w:type="dxa"/>
          </w:tcPr>
          <w:p w14:paraId="6CCA5DEE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2A826FB2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6903B96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EEDB2E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0093</w:t>
            </w:r>
          </w:p>
        </w:tc>
        <w:tc>
          <w:tcPr>
            <w:tcW w:w="942" w:type="dxa"/>
          </w:tcPr>
          <w:p w14:paraId="0FF486F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6.5.6.27</w:t>
            </w:r>
          </w:p>
        </w:tc>
      </w:tr>
      <w:tr w:rsidR="00940027" w14:paraId="55B7ACB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CB3B61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Relevant Clinical Information</w:t>
            </w:r>
          </w:p>
        </w:tc>
        <w:tc>
          <w:tcPr>
            <w:tcW w:w="800" w:type="dxa"/>
          </w:tcPr>
          <w:p w14:paraId="755D3179" w14:textId="77777777" w:rsidR="00940027" w:rsidRDefault="00940027">
            <w:pPr>
              <w:pStyle w:val="OtherTableBody"/>
              <w:jc w:val="center"/>
            </w:pPr>
            <w:r>
              <w:t>00247</w:t>
            </w:r>
          </w:p>
        </w:tc>
        <w:tc>
          <w:tcPr>
            <w:tcW w:w="600" w:type="dxa"/>
          </w:tcPr>
          <w:p w14:paraId="133FD3BD" w14:textId="77777777" w:rsidR="00940027" w:rsidRDefault="00940027">
            <w:pPr>
              <w:pStyle w:val="OtherTableBody"/>
              <w:jc w:val="center"/>
            </w:pPr>
            <w:r>
              <w:t>OBR</w:t>
            </w:r>
          </w:p>
        </w:tc>
        <w:tc>
          <w:tcPr>
            <w:tcW w:w="700" w:type="dxa"/>
          </w:tcPr>
          <w:p w14:paraId="12AAB8FA" w14:textId="77777777" w:rsidR="00940027" w:rsidRDefault="00940027">
            <w:pPr>
              <w:pStyle w:val="OtherTableBody"/>
            </w:pPr>
            <w:r>
              <w:t>13</w:t>
            </w:r>
          </w:p>
        </w:tc>
        <w:tc>
          <w:tcPr>
            <w:tcW w:w="600" w:type="dxa"/>
          </w:tcPr>
          <w:p w14:paraId="3A8714F4" w14:textId="77777777" w:rsidR="00940027" w:rsidRDefault="00940027">
            <w:pPr>
              <w:pStyle w:val="OtherTableBody"/>
            </w:pPr>
            <w:r>
              <w:t>300</w:t>
            </w:r>
          </w:p>
        </w:tc>
        <w:tc>
          <w:tcPr>
            <w:tcW w:w="600" w:type="dxa"/>
          </w:tcPr>
          <w:p w14:paraId="6B3BAF14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6BB8755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E79A9B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C70FD71" w14:textId="77777777" w:rsidR="00940027" w:rsidRDefault="00940027">
            <w:pPr>
              <w:pStyle w:val="OtherTableBody"/>
            </w:pPr>
            <w:r>
              <w:t>4.5.3.13</w:t>
            </w:r>
          </w:p>
        </w:tc>
      </w:tr>
      <w:tr w:rsidR="00940027" w14:paraId="3DEECC2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269F26D" w14:textId="77777777" w:rsidR="00940027" w:rsidRDefault="00940027">
            <w:pPr>
              <w:pStyle w:val="OtherTableBody"/>
            </w:pPr>
            <w:r>
              <w:t>Religion</w:t>
            </w:r>
          </w:p>
        </w:tc>
        <w:tc>
          <w:tcPr>
            <w:tcW w:w="800" w:type="dxa"/>
          </w:tcPr>
          <w:p w14:paraId="3586026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00120</w:t>
            </w:r>
          </w:p>
        </w:tc>
        <w:tc>
          <w:tcPr>
            <w:tcW w:w="600" w:type="dxa"/>
          </w:tcPr>
          <w:p w14:paraId="7118371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PID</w:t>
            </w:r>
          </w:p>
        </w:tc>
        <w:tc>
          <w:tcPr>
            <w:tcW w:w="700" w:type="dxa"/>
          </w:tcPr>
          <w:p w14:paraId="4905506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17</w:t>
            </w:r>
          </w:p>
        </w:tc>
        <w:tc>
          <w:tcPr>
            <w:tcW w:w="600" w:type="dxa"/>
          </w:tcPr>
          <w:p w14:paraId="6BE984E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89CB92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2F781D8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2E12AB5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0006</w:t>
            </w:r>
          </w:p>
        </w:tc>
        <w:tc>
          <w:tcPr>
            <w:tcW w:w="942" w:type="dxa"/>
          </w:tcPr>
          <w:p w14:paraId="1D4367B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3.4.2.17</w:t>
            </w:r>
          </w:p>
        </w:tc>
      </w:tr>
      <w:tr w:rsidR="00940027" w14:paraId="02DD81F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D1A7A2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Religion</w:t>
            </w:r>
          </w:p>
        </w:tc>
        <w:tc>
          <w:tcPr>
            <w:tcW w:w="800" w:type="dxa"/>
          </w:tcPr>
          <w:p w14:paraId="4BCD651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00120</w:t>
            </w:r>
          </w:p>
        </w:tc>
        <w:tc>
          <w:tcPr>
            <w:tcW w:w="600" w:type="dxa"/>
          </w:tcPr>
          <w:p w14:paraId="21ACEAC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GT1</w:t>
            </w:r>
          </w:p>
        </w:tc>
        <w:tc>
          <w:tcPr>
            <w:tcW w:w="700" w:type="dxa"/>
          </w:tcPr>
          <w:p w14:paraId="01B83EB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41</w:t>
            </w:r>
          </w:p>
        </w:tc>
        <w:tc>
          <w:tcPr>
            <w:tcW w:w="600" w:type="dxa"/>
          </w:tcPr>
          <w:p w14:paraId="144BE66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3ED3B08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5A28F09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6FA34CE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0006</w:t>
            </w:r>
          </w:p>
        </w:tc>
        <w:tc>
          <w:tcPr>
            <w:tcW w:w="942" w:type="dxa"/>
          </w:tcPr>
          <w:p w14:paraId="66CA885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6.5.5.41</w:t>
            </w:r>
          </w:p>
        </w:tc>
      </w:tr>
      <w:tr w:rsidR="00940027" w14:paraId="53B98CB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6D0C7F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Religion</w:t>
            </w:r>
          </w:p>
        </w:tc>
        <w:tc>
          <w:tcPr>
            <w:tcW w:w="800" w:type="dxa"/>
          </w:tcPr>
          <w:p w14:paraId="129313C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00120</w:t>
            </w:r>
          </w:p>
        </w:tc>
        <w:tc>
          <w:tcPr>
            <w:tcW w:w="600" w:type="dxa"/>
          </w:tcPr>
          <w:p w14:paraId="2F6AEF7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IN2</w:t>
            </w:r>
          </w:p>
        </w:tc>
        <w:tc>
          <w:tcPr>
            <w:tcW w:w="700" w:type="dxa"/>
          </w:tcPr>
          <w:p w14:paraId="347055B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39</w:t>
            </w:r>
          </w:p>
        </w:tc>
        <w:tc>
          <w:tcPr>
            <w:tcW w:w="600" w:type="dxa"/>
          </w:tcPr>
          <w:p w14:paraId="5495549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FDBE84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326B013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4E19E2D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0006</w:t>
            </w:r>
          </w:p>
        </w:tc>
        <w:tc>
          <w:tcPr>
            <w:tcW w:w="942" w:type="dxa"/>
          </w:tcPr>
          <w:p w14:paraId="5220E9E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6.5.7.39</w:t>
            </w:r>
          </w:p>
        </w:tc>
      </w:tr>
      <w:tr w:rsidR="00940027" w14:paraId="4EF2FE9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05948B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Religion</w:t>
            </w:r>
          </w:p>
        </w:tc>
        <w:tc>
          <w:tcPr>
            <w:tcW w:w="800" w:type="dxa"/>
          </w:tcPr>
          <w:p w14:paraId="4C47595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00120</w:t>
            </w:r>
          </w:p>
        </w:tc>
        <w:tc>
          <w:tcPr>
            <w:tcW w:w="600" w:type="dxa"/>
          </w:tcPr>
          <w:p w14:paraId="683B35A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NK1</w:t>
            </w:r>
          </w:p>
        </w:tc>
        <w:tc>
          <w:tcPr>
            <w:tcW w:w="700" w:type="dxa"/>
          </w:tcPr>
          <w:p w14:paraId="4286E3D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</w:t>
            </w:r>
          </w:p>
        </w:tc>
        <w:tc>
          <w:tcPr>
            <w:tcW w:w="600" w:type="dxa"/>
          </w:tcPr>
          <w:p w14:paraId="4BE0BA6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75CCE5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0E64211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3257430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0006</w:t>
            </w:r>
          </w:p>
        </w:tc>
        <w:tc>
          <w:tcPr>
            <w:tcW w:w="942" w:type="dxa"/>
          </w:tcPr>
          <w:p w14:paraId="58B265A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3.4.5.25</w:t>
            </w:r>
          </w:p>
        </w:tc>
      </w:tr>
      <w:tr w:rsidR="00940027" w14:paraId="3E15871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B1E3D9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Remote Control Command</w:t>
            </w:r>
          </w:p>
        </w:tc>
        <w:tc>
          <w:tcPr>
            <w:tcW w:w="800" w:type="dxa"/>
          </w:tcPr>
          <w:p w14:paraId="322E06C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01391</w:t>
            </w:r>
          </w:p>
        </w:tc>
        <w:tc>
          <w:tcPr>
            <w:tcW w:w="600" w:type="dxa"/>
          </w:tcPr>
          <w:p w14:paraId="2AC5CA5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ECD</w:t>
            </w:r>
          </w:p>
        </w:tc>
        <w:tc>
          <w:tcPr>
            <w:tcW w:w="700" w:type="dxa"/>
          </w:tcPr>
          <w:p w14:paraId="00F1511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44C0AA2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E4BBED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2AE4C69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25A2BD09" w14:textId="77777777" w:rsidR="00940027" w:rsidRDefault="00940027">
            <w:pPr>
              <w:pStyle w:val="OtherTableBody"/>
              <w:jc w:val="center"/>
            </w:pPr>
            <w:r>
              <w:t>0368</w:t>
            </w:r>
          </w:p>
        </w:tc>
        <w:tc>
          <w:tcPr>
            <w:tcW w:w="942" w:type="dxa"/>
          </w:tcPr>
          <w:p w14:paraId="6F3ACE9E" w14:textId="77777777" w:rsidR="00940027" w:rsidRDefault="00940027">
            <w:pPr>
              <w:pStyle w:val="OtherTableBody"/>
            </w:pPr>
            <w:r>
              <w:t>13.4.5.2</w:t>
            </w:r>
          </w:p>
        </w:tc>
      </w:tr>
      <w:tr w:rsidR="00940027" w14:paraId="65D8A98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AED96B0" w14:textId="77777777" w:rsidR="00940027" w:rsidRDefault="00940027">
            <w:pPr>
              <w:pStyle w:val="OtherTableBody"/>
            </w:pPr>
            <w:r>
              <w:t>Renewal Date</w:t>
            </w:r>
          </w:p>
        </w:tc>
        <w:tc>
          <w:tcPr>
            <w:tcW w:w="800" w:type="dxa"/>
          </w:tcPr>
          <w:p w14:paraId="67BAC363" w14:textId="77777777" w:rsidR="00940027" w:rsidRDefault="00940027">
            <w:pPr>
              <w:pStyle w:val="OtherTableBody"/>
              <w:jc w:val="center"/>
            </w:pPr>
            <w:r>
              <w:t>01881</w:t>
            </w:r>
          </w:p>
        </w:tc>
        <w:tc>
          <w:tcPr>
            <w:tcW w:w="600" w:type="dxa"/>
          </w:tcPr>
          <w:p w14:paraId="02E6AAEC" w14:textId="77777777" w:rsidR="00940027" w:rsidRDefault="00940027">
            <w:pPr>
              <w:pStyle w:val="OtherTableBody"/>
              <w:jc w:val="center"/>
            </w:pPr>
            <w:r>
              <w:t>CER</w:t>
            </w:r>
          </w:p>
        </w:tc>
        <w:tc>
          <w:tcPr>
            <w:tcW w:w="700" w:type="dxa"/>
          </w:tcPr>
          <w:p w14:paraId="6637E02C" w14:textId="77777777" w:rsidR="00940027" w:rsidRDefault="00940027">
            <w:pPr>
              <w:pStyle w:val="OtherTableBody"/>
            </w:pPr>
            <w:r>
              <w:t>28</w:t>
            </w:r>
          </w:p>
        </w:tc>
        <w:tc>
          <w:tcPr>
            <w:tcW w:w="600" w:type="dxa"/>
          </w:tcPr>
          <w:p w14:paraId="089FD9EC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7777E65B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4DCD370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4C4FF0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4798B10" w14:textId="77777777" w:rsidR="00940027" w:rsidRDefault="00940027">
            <w:pPr>
              <w:pStyle w:val="OtherTableBody"/>
            </w:pPr>
            <w:r>
              <w:t>15.4.2.28</w:t>
            </w:r>
          </w:p>
        </w:tc>
      </w:tr>
      <w:tr w:rsidR="00940027" w14:paraId="1421110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3EC42CF" w14:textId="77777777" w:rsidR="00940027" w:rsidRDefault="00940027">
            <w:pPr>
              <w:pStyle w:val="OtherTableBody"/>
            </w:pPr>
            <w:r>
              <w:t>Repeat Pattern</w:t>
            </w:r>
          </w:p>
        </w:tc>
        <w:tc>
          <w:tcPr>
            <w:tcW w:w="800" w:type="dxa"/>
          </w:tcPr>
          <w:p w14:paraId="59CBE3D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01629</w:t>
            </w:r>
          </w:p>
        </w:tc>
        <w:tc>
          <w:tcPr>
            <w:tcW w:w="600" w:type="dxa"/>
          </w:tcPr>
          <w:p w14:paraId="7DF013A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TQ1</w:t>
            </w:r>
          </w:p>
        </w:tc>
        <w:tc>
          <w:tcPr>
            <w:tcW w:w="700" w:type="dxa"/>
          </w:tcPr>
          <w:p w14:paraId="7E2FE7F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0EE3661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540</w:t>
            </w:r>
          </w:p>
        </w:tc>
        <w:tc>
          <w:tcPr>
            <w:tcW w:w="600" w:type="dxa"/>
          </w:tcPr>
          <w:p w14:paraId="44CF8AF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RPT</w:t>
            </w:r>
          </w:p>
        </w:tc>
        <w:tc>
          <w:tcPr>
            <w:tcW w:w="700" w:type="dxa"/>
          </w:tcPr>
          <w:p w14:paraId="6912278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78842A8E" w14:textId="77777777" w:rsidR="00940027" w:rsidRDefault="00940027">
            <w:pPr>
              <w:pStyle w:val="OtherTableBody"/>
              <w:jc w:val="center"/>
            </w:pPr>
            <w:r>
              <w:t>0335</w:t>
            </w:r>
          </w:p>
        </w:tc>
        <w:tc>
          <w:tcPr>
            <w:tcW w:w="942" w:type="dxa"/>
          </w:tcPr>
          <w:p w14:paraId="01617DBB" w14:textId="77777777" w:rsidR="00940027" w:rsidRDefault="00940027">
            <w:pPr>
              <w:pStyle w:val="OtherTableBody"/>
            </w:pPr>
            <w:r>
              <w:t>4.5.4.3</w:t>
            </w:r>
          </w:p>
        </w:tc>
      </w:tr>
      <w:tr w:rsidR="00940027" w14:paraId="52554CD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39705D2" w14:textId="77777777" w:rsidR="00940027" w:rsidRDefault="00940027">
            <w:pPr>
              <w:pStyle w:val="OtherTableBody"/>
            </w:pPr>
            <w:r>
              <w:t>Repeating Interval</w:t>
            </w:r>
          </w:p>
        </w:tc>
        <w:tc>
          <w:tcPr>
            <w:tcW w:w="800" w:type="dxa"/>
          </w:tcPr>
          <w:p w14:paraId="63C72B2E" w14:textId="77777777" w:rsidR="00940027" w:rsidRDefault="00940027">
            <w:pPr>
              <w:pStyle w:val="OtherTableBody"/>
              <w:jc w:val="center"/>
            </w:pPr>
            <w:r>
              <w:t>00872</w:t>
            </w:r>
          </w:p>
        </w:tc>
        <w:tc>
          <w:tcPr>
            <w:tcW w:w="600" w:type="dxa"/>
          </w:tcPr>
          <w:p w14:paraId="6AD07CCB" w14:textId="77777777" w:rsidR="00940027" w:rsidRDefault="00940027">
            <w:pPr>
              <w:pStyle w:val="OtherTableBody"/>
              <w:jc w:val="center"/>
            </w:pPr>
            <w:r>
              <w:t>ARQ</w:t>
            </w:r>
          </w:p>
        </w:tc>
        <w:tc>
          <w:tcPr>
            <w:tcW w:w="700" w:type="dxa"/>
          </w:tcPr>
          <w:p w14:paraId="5B5065F7" w14:textId="77777777" w:rsidR="00940027" w:rsidRDefault="00940027">
            <w:pPr>
              <w:pStyle w:val="OtherTableBody"/>
            </w:pPr>
            <w:r>
              <w:t>13</w:t>
            </w:r>
          </w:p>
        </w:tc>
        <w:tc>
          <w:tcPr>
            <w:tcW w:w="600" w:type="dxa"/>
          </w:tcPr>
          <w:p w14:paraId="36649610" w14:textId="77777777" w:rsidR="00940027" w:rsidRDefault="00940027">
            <w:pPr>
              <w:pStyle w:val="OtherTableBody"/>
            </w:pPr>
            <w:r>
              <w:t>100</w:t>
            </w:r>
          </w:p>
        </w:tc>
        <w:tc>
          <w:tcPr>
            <w:tcW w:w="600" w:type="dxa"/>
          </w:tcPr>
          <w:p w14:paraId="4BDDBBC7" w14:textId="77777777" w:rsidR="00940027" w:rsidRDefault="00940027">
            <w:pPr>
              <w:pStyle w:val="OtherTableBody"/>
            </w:pPr>
            <w:r>
              <w:t>RI</w:t>
            </w:r>
          </w:p>
        </w:tc>
        <w:tc>
          <w:tcPr>
            <w:tcW w:w="700" w:type="dxa"/>
          </w:tcPr>
          <w:p w14:paraId="1479A49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9AB68B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FDD92CB" w14:textId="77777777" w:rsidR="00940027" w:rsidRDefault="00940027">
            <w:pPr>
              <w:pStyle w:val="OtherTableBody"/>
            </w:pPr>
            <w:r>
              <w:t>10.6.1.13</w:t>
            </w:r>
          </w:p>
        </w:tc>
      </w:tr>
      <w:tr w:rsidR="00940027" w14:paraId="6CD0742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D70A3F3" w14:textId="77777777" w:rsidR="00940027" w:rsidRDefault="00940027">
            <w:pPr>
              <w:pStyle w:val="OtherTableBody"/>
            </w:pPr>
            <w:r>
              <w:t>Repeating Interval Duration</w:t>
            </w:r>
          </w:p>
        </w:tc>
        <w:tc>
          <w:tcPr>
            <w:tcW w:w="800" w:type="dxa"/>
          </w:tcPr>
          <w:p w14:paraId="554E79B1" w14:textId="77777777" w:rsidR="00940027" w:rsidRDefault="00940027">
            <w:pPr>
              <w:pStyle w:val="OtherTableBody"/>
              <w:jc w:val="center"/>
            </w:pPr>
            <w:r>
              <w:t>00873</w:t>
            </w:r>
          </w:p>
        </w:tc>
        <w:tc>
          <w:tcPr>
            <w:tcW w:w="600" w:type="dxa"/>
          </w:tcPr>
          <w:p w14:paraId="3E9F6207" w14:textId="77777777" w:rsidR="00940027" w:rsidRDefault="00940027">
            <w:pPr>
              <w:pStyle w:val="OtherTableBody"/>
              <w:jc w:val="center"/>
            </w:pPr>
            <w:r>
              <w:t>ARQ</w:t>
            </w:r>
          </w:p>
        </w:tc>
        <w:tc>
          <w:tcPr>
            <w:tcW w:w="700" w:type="dxa"/>
          </w:tcPr>
          <w:p w14:paraId="03808183" w14:textId="77777777" w:rsidR="00940027" w:rsidRDefault="00940027">
            <w:pPr>
              <w:pStyle w:val="OtherTableBody"/>
            </w:pPr>
            <w:r>
              <w:t>14</w:t>
            </w:r>
          </w:p>
        </w:tc>
        <w:tc>
          <w:tcPr>
            <w:tcW w:w="600" w:type="dxa"/>
          </w:tcPr>
          <w:p w14:paraId="73F51F55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1DBFE82E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663B008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0912B3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C34B354" w14:textId="77777777" w:rsidR="00940027" w:rsidRDefault="00940027">
            <w:pPr>
              <w:pStyle w:val="OtherTableBody"/>
            </w:pPr>
            <w:r>
              <w:t>10.6.1.14</w:t>
            </w:r>
          </w:p>
        </w:tc>
      </w:tr>
      <w:tr w:rsidR="00940027" w14:paraId="195E61F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40420C2" w14:textId="77777777" w:rsidR="00940027" w:rsidRDefault="00940027">
            <w:pPr>
              <w:pStyle w:val="OtherTableBody"/>
            </w:pPr>
            <w:r>
              <w:t>Report Date</w:t>
            </w:r>
          </w:p>
        </w:tc>
        <w:tc>
          <w:tcPr>
            <w:tcW w:w="800" w:type="dxa"/>
          </w:tcPr>
          <w:p w14:paraId="7D69753C" w14:textId="77777777" w:rsidR="00940027" w:rsidRDefault="00940027">
            <w:pPr>
              <w:pStyle w:val="OtherTableBody"/>
              <w:jc w:val="center"/>
            </w:pPr>
            <w:r>
              <w:t>01235</w:t>
            </w:r>
          </w:p>
        </w:tc>
        <w:tc>
          <w:tcPr>
            <w:tcW w:w="600" w:type="dxa"/>
          </w:tcPr>
          <w:p w14:paraId="51C378EE" w14:textId="77777777" w:rsidR="00940027" w:rsidRDefault="00940027">
            <w:pPr>
              <w:pStyle w:val="OtherTableBody"/>
              <w:jc w:val="center"/>
            </w:pPr>
            <w:r>
              <w:t>PSH</w:t>
            </w:r>
          </w:p>
        </w:tc>
        <w:tc>
          <w:tcPr>
            <w:tcW w:w="700" w:type="dxa"/>
          </w:tcPr>
          <w:p w14:paraId="53031F4C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39D48279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289E29F6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56BC793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7830B5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956288D" w14:textId="77777777" w:rsidR="00940027" w:rsidRDefault="00940027">
            <w:pPr>
              <w:pStyle w:val="OtherTableBody"/>
            </w:pPr>
            <w:r>
              <w:t>7.12.4.3</w:t>
            </w:r>
          </w:p>
        </w:tc>
      </w:tr>
      <w:tr w:rsidR="00940027" w14:paraId="0DA78FB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4E047A5" w14:textId="77777777" w:rsidR="00940027" w:rsidRDefault="00940027">
            <w:pPr>
              <w:pStyle w:val="OtherTableBody"/>
            </w:pPr>
            <w:r>
              <w:t>Report Display Order</w:t>
            </w:r>
          </w:p>
        </w:tc>
        <w:tc>
          <w:tcPr>
            <w:tcW w:w="800" w:type="dxa"/>
          </w:tcPr>
          <w:p w14:paraId="3B2970C4" w14:textId="77777777" w:rsidR="00940027" w:rsidRDefault="00940027">
            <w:pPr>
              <w:pStyle w:val="OtherTableBody"/>
              <w:jc w:val="center"/>
            </w:pPr>
            <w:r>
              <w:t>00605</w:t>
            </w:r>
          </w:p>
        </w:tc>
        <w:tc>
          <w:tcPr>
            <w:tcW w:w="600" w:type="dxa"/>
          </w:tcPr>
          <w:p w14:paraId="3FD7D14A" w14:textId="77777777" w:rsidR="00940027" w:rsidRDefault="00940027">
            <w:pPr>
              <w:pStyle w:val="OtherTableBody"/>
              <w:jc w:val="center"/>
            </w:pPr>
            <w:r>
              <w:t>OM1</w:t>
            </w:r>
          </w:p>
        </w:tc>
        <w:tc>
          <w:tcPr>
            <w:tcW w:w="700" w:type="dxa"/>
          </w:tcPr>
          <w:p w14:paraId="5584E5AA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666B862B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4607108A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18124DB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13BEED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346C95B" w14:textId="77777777" w:rsidR="00940027" w:rsidRDefault="00940027">
            <w:pPr>
              <w:pStyle w:val="OtherTableBody"/>
            </w:pPr>
            <w:r>
              <w:t>8.8.8.20</w:t>
            </w:r>
          </w:p>
        </w:tc>
      </w:tr>
      <w:tr w:rsidR="00940027" w14:paraId="792C8A3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0400E6E" w14:textId="77777777" w:rsidR="00940027" w:rsidRDefault="00940027">
            <w:pPr>
              <w:pStyle w:val="OtherTableBody"/>
            </w:pPr>
            <w:r>
              <w:t>Report Form Identifier</w:t>
            </w:r>
          </w:p>
        </w:tc>
        <w:tc>
          <w:tcPr>
            <w:tcW w:w="800" w:type="dxa"/>
          </w:tcPr>
          <w:p w14:paraId="64767457" w14:textId="77777777" w:rsidR="00940027" w:rsidRDefault="00940027">
            <w:pPr>
              <w:pStyle w:val="OtherTableBody"/>
              <w:jc w:val="center"/>
            </w:pPr>
            <w:r>
              <w:t>01297</w:t>
            </w:r>
          </w:p>
        </w:tc>
        <w:tc>
          <w:tcPr>
            <w:tcW w:w="600" w:type="dxa"/>
          </w:tcPr>
          <w:p w14:paraId="2F5A1A7A" w14:textId="77777777" w:rsidR="00940027" w:rsidRDefault="00940027">
            <w:pPr>
              <w:pStyle w:val="OtherTableBody"/>
              <w:jc w:val="center"/>
            </w:pPr>
            <w:r>
              <w:t>PSH</w:t>
            </w:r>
          </w:p>
        </w:tc>
        <w:tc>
          <w:tcPr>
            <w:tcW w:w="700" w:type="dxa"/>
          </w:tcPr>
          <w:p w14:paraId="2EB6913D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2CEE9F9D" w14:textId="77777777" w:rsidR="00940027" w:rsidRDefault="00940027">
            <w:pPr>
              <w:pStyle w:val="OtherTableBody"/>
            </w:pPr>
            <w:r>
              <w:t>60</w:t>
            </w:r>
          </w:p>
        </w:tc>
        <w:tc>
          <w:tcPr>
            <w:tcW w:w="600" w:type="dxa"/>
          </w:tcPr>
          <w:p w14:paraId="596E0454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6CA8F07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81EF3C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67B099C" w14:textId="77777777" w:rsidR="00940027" w:rsidRDefault="00940027">
            <w:pPr>
              <w:pStyle w:val="OtherTableBody"/>
            </w:pPr>
            <w:r>
              <w:t>7.12.4.2</w:t>
            </w:r>
          </w:p>
        </w:tc>
      </w:tr>
      <w:tr w:rsidR="00940027" w14:paraId="25C36E3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CBFA3C5" w14:textId="77777777" w:rsidR="00940027" w:rsidRDefault="00940027">
            <w:pPr>
              <w:pStyle w:val="OtherTableBody"/>
            </w:pPr>
            <w:r>
              <w:t>Report Interval End Date</w:t>
            </w:r>
          </w:p>
        </w:tc>
        <w:tc>
          <w:tcPr>
            <w:tcW w:w="800" w:type="dxa"/>
          </w:tcPr>
          <w:p w14:paraId="1EFA882C" w14:textId="77777777" w:rsidR="00940027" w:rsidRDefault="00940027">
            <w:pPr>
              <w:pStyle w:val="OtherTableBody"/>
              <w:jc w:val="center"/>
            </w:pPr>
            <w:r>
              <w:t>01237</w:t>
            </w:r>
          </w:p>
        </w:tc>
        <w:tc>
          <w:tcPr>
            <w:tcW w:w="600" w:type="dxa"/>
          </w:tcPr>
          <w:p w14:paraId="0C46BE07" w14:textId="77777777" w:rsidR="00940027" w:rsidRDefault="00940027">
            <w:pPr>
              <w:pStyle w:val="OtherTableBody"/>
              <w:jc w:val="center"/>
            </w:pPr>
            <w:r>
              <w:t>PSH</w:t>
            </w:r>
          </w:p>
        </w:tc>
        <w:tc>
          <w:tcPr>
            <w:tcW w:w="700" w:type="dxa"/>
          </w:tcPr>
          <w:p w14:paraId="10F4D54F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1BA7E51C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130D197F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7897EB0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7219B0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F46449F" w14:textId="77777777" w:rsidR="00940027" w:rsidRDefault="00940027">
            <w:pPr>
              <w:pStyle w:val="OtherTableBody"/>
            </w:pPr>
            <w:r>
              <w:t>7.12.4.5</w:t>
            </w:r>
          </w:p>
        </w:tc>
      </w:tr>
      <w:tr w:rsidR="00940027" w14:paraId="1290C9E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5670CE4" w14:textId="77777777" w:rsidR="00940027" w:rsidRDefault="00940027">
            <w:pPr>
              <w:pStyle w:val="OtherTableBody"/>
            </w:pPr>
            <w:r>
              <w:t>Report Interval Start Date</w:t>
            </w:r>
          </w:p>
        </w:tc>
        <w:tc>
          <w:tcPr>
            <w:tcW w:w="800" w:type="dxa"/>
          </w:tcPr>
          <w:p w14:paraId="6D665E6B" w14:textId="77777777" w:rsidR="00940027" w:rsidRDefault="00940027">
            <w:pPr>
              <w:pStyle w:val="OtherTableBody"/>
              <w:jc w:val="center"/>
            </w:pPr>
            <w:r>
              <w:t>01236</w:t>
            </w:r>
          </w:p>
        </w:tc>
        <w:tc>
          <w:tcPr>
            <w:tcW w:w="600" w:type="dxa"/>
          </w:tcPr>
          <w:p w14:paraId="0B4115AD" w14:textId="77777777" w:rsidR="00940027" w:rsidRDefault="00940027">
            <w:pPr>
              <w:pStyle w:val="OtherTableBody"/>
              <w:jc w:val="center"/>
            </w:pPr>
            <w:r>
              <w:t>PSH</w:t>
            </w:r>
          </w:p>
        </w:tc>
        <w:tc>
          <w:tcPr>
            <w:tcW w:w="700" w:type="dxa"/>
          </w:tcPr>
          <w:p w14:paraId="5AE9496A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42B250DB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4DD4CA3C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775F301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9C5E45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7D49CD0" w14:textId="77777777" w:rsidR="00940027" w:rsidRDefault="00940027">
            <w:pPr>
              <w:pStyle w:val="OtherTableBody"/>
            </w:pPr>
            <w:r>
              <w:t>7.12.4.4</w:t>
            </w:r>
          </w:p>
        </w:tc>
      </w:tr>
      <w:tr w:rsidR="00940027" w14:paraId="01C8327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79E83CD" w14:textId="77777777" w:rsidR="00940027" w:rsidRDefault="00940027">
            <w:pPr>
              <w:pStyle w:val="OtherTableBody"/>
            </w:pPr>
            <w:r>
              <w:t>Report Of Eligibility Date</w:t>
            </w:r>
          </w:p>
        </w:tc>
        <w:tc>
          <w:tcPr>
            <w:tcW w:w="800" w:type="dxa"/>
          </w:tcPr>
          <w:p w14:paraId="773323FD" w14:textId="77777777" w:rsidR="00940027" w:rsidRDefault="00940027">
            <w:pPr>
              <w:pStyle w:val="OtherTableBody"/>
              <w:jc w:val="center"/>
            </w:pPr>
            <w:r>
              <w:t>00451</w:t>
            </w:r>
          </w:p>
        </w:tc>
        <w:tc>
          <w:tcPr>
            <w:tcW w:w="600" w:type="dxa"/>
          </w:tcPr>
          <w:p w14:paraId="7FF89CEA" w14:textId="77777777" w:rsidR="00940027" w:rsidRDefault="00940027">
            <w:pPr>
              <w:pStyle w:val="OtherTableBody"/>
              <w:jc w:val="center"/>
            </w:pPr>
            <w:r>
              <w:t>IN1</w:t>
            </w:r>
          </w:p>
        </w:tc>
        <w:tc>
          <w:tcPr>
            <w:tcW w:w="700" w:type="dxa"/>
          </w:tcPr>
          <w:p w14:paraId="7FA8AE85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053C2BB7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7065C7A5" w14:textId="77777777" w:rsidR="00940027" w:rsidRDefault="00940027">
            <w:pPr>
              <w:pStyle w:val="OtherTableBody"/>
            </w:pPr>
            <w:r>
              <w:t>DT</w:t>
            </w:r>
          </w:p>
        </w:tc>
        <w:tc>
          <w:tcPr>
            <w:tcW w:w="700" w:type="dxa"/>
          </w:tcPr>
          <w:p w14:paraId="0BA8FFA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D6557B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3E275A5" w14:textId="77777777" w:rsidR="00940027" w:rsidRDefault="00940027">
            <w:pPr>
              <w:pStyle w:val="OtherTableBody"/>
            </w:pPr>
            <w:r>
              <w:t>6.5.6.26</w:t>
            </w:r>
          </w:p>
        </w:tc>
      </w:tr>
      <w:tr w:rsidR="00940027" w14:paraId="747C76D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8445B1D" w14:textId="77777777" w:rsidR="00940027" w:rsidRDefault="00940027">
            <w:pPr>
              <w:pStyle w:val="OtherTableBody"/>
            </w:pPr>
            <w:r>
              <w:t>Report Of Eligibility Flag</w:t>
            </w:r>
          </w:p>
        </w:tc>
        <w:tc>
          <w:tcPr>
            <w:tcW w:w="800" w:type="dxa"/>
          </w:tcPr>
          <w:p w14:paraId="7168529B" w14:textId="77777777" w:rsidR="00940027" w:rsidRDefault="00940027">
            <w:pPr>
              <w:pStyle w:val="OtherTableBody"/>
              <w:jc w:val="center"/>
            </w:pPr>
            <w:r>
              <w:t>00450</w:t>
            </w:r>
          </w:p>
        </w:tc>
        <w:tc>
          <w:tcPr>
            <w:tcW w:w="600" w:type="dxa"/>
          </w:tcPr>
          <w:p w14:paraId="4A360ACE" w14:textId="77777777" w:rsidR="00940027" w:rsidRDefault="00940027">
            <w:pPr>
              <w:pStyle w:val="OtherTableBody"/>
              <w:jc w:val="center"/>
            </w:pPr>
            <w:r>
              <w:t>IN1</w:t>
            </w:r>
          </w:p>
        </w:tc>
        <w:tc>
          <w:tcPr>
            <w:tcW w:w="700" w:type="dxa"/>
          </w:tcPr>
          <w:p w14:paraId="16495C7A" w14:textId="77777777" w:rsidR="00940027" w:rsidRDefault="00940027">
            <w:pPr>
              <w:pStyle w:val="OtherTableBody"/>
            </w:pPr>
            <w:r>
              <w:t>25</w:t>
            </w:r>
          </w:p>
        </w:tc>
        <w:tc>
          <w:tcPr>
            <w:tcW w:w="600" w:type="dxa"/>
          </w:tcPr>
          <w:p w14:paraId="176D6D6B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5C0B6515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3C31ADD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8E721CA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360838EC" w14:textId="77777777" w:rsidR="00940027" w:rsidRDefault="00940027">
            <w:pPr>
              <w:pStyle w:val="OtherTableBody"/>
            </w:pPr>
            <w:r>
              <w:t>6.5.6.25</w:t>
            </w:r>
          </w:p>
        </w:tc>
      </w:tr>
      <w:tr w:rsidR="00940027" w14:paraId="2C19FB1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5E836C0" w14:textId="77777777" w:rsidR="00940027" w:rsidRDefault="00940027">
            <w:pPr>
              <w:pStyle w:val="OtherTableBody"/>
            </w:pPr>
            <w:r>
              <w:t>Report Priority</w:t>
            </w:r>
          </w:p>
        </w:tc>
        <w:tc>
          <w:tcPr>
            <w:tcW w:w="800" w:type="dxa"/>
          </w:tcPr>
          <w:p w14:paraId="18894E60" w14:textId="77777777" w:rsidR="00940027" w:rsidRDefault="00940027">
            <w:pPr>
              <w:pStyle w:val="OtherTableBody"/>
              <w:jc w:val="center"/>
            </w:pPr>
            <w:r>
              <w:t>00046</w:t>
            </w:r>
          </w:p>
        </w:tc>
        <w:tc>
          <w:tcPr>
            <w:tcW w:w="600" w:type="dxa"/>
          </w:tcPr>
          <w:p w14:paraId="66907E8E" w14:textId="77777777" w:rsidR="00940027" w:rsidRDefault="00940027">
            <w:pPr>
              <w:pStyle w:val="OtherTableBody"/>
              <w:jc w:val="center"/>
            </w:pPr>
            <w:r>
              <w:t>URD</w:t>
            </w:r>
          </w:p>
        </w:tc>
        <w:tc>
          <w:tcPr>
            <w:tcW w:w="700" w:type="dxa"/>
          </w:tcPr>
          <w:p w14:paraId="50540AF1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433494F8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5343CAA1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6AC168D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8DFDE98" w14:textId="77777777" w:rsidR="00940027" w:rsidRDefault="00940027">
            <w:pPr>
              <w:pStyle w:val="OtherTableBody"/>
              <w:jc w:val="center"/>
            </w:pPr>
            <w:r>
              <w:t>0109</w:t>
            </w:r>
          </w:p>
        </w:tc>
        <w:tc>
          <w:tcPr>
            <w:tcW w:w="942" w:type="dxa"/>
          </w:tcPr>
          <w:p w14:paraId="5F6B2291" w14:textId="77777777" w:rsidR="00940027" w:rsidRDefault="00940027">
            <w:pPr>
              <w:pStyle w:val="OtherTableBody"/>
            </w:pPr>
            <w:r>
              <w:t>5.10.5.6.2</w:t>
            </w:r>
          </w:p>
        </w:tc>
      </w:tr>
      <w:tr w:rsidR="00940027" w14:paraId="6271BD3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BC2F9E5" w14:textId="77777777" w:rsidR="00940027" w:rsidRDefault="00940027">
            <w:pPr>
              <w:pStyle w:val="OtherTableBody"/>
            </w:pPr>
            <w:r>
              <w:t>Report Subheader</w:t>
            </w:r>
          </w:p>
        </w:tc>
        <w:tc>
          <w:tcPr>
            <w:tcW w:w="800" w:type="dxa"/>
          </w:tcPr>
          <w:p w14:paraId="01F9C426" w14:textId="77777777" w:rsidR="00940027" w:rsidRDefault="00940027">
            <w:pPr>
              <w:pStyle w:val="OtherTableBody"/>
              <w:jc w:val="center"/>
            </w:pPr>
            <w:r>
              <w:t>00604</w:t>
            </w:r>
          </w:p>
        </w:tc>
        <w:tc>
          <w:tcPr>
            <w:tcW w:w="600" w:type="dxa"/>
          </w:tcPr>
          <w:p w14:paraId="65E6A651" w14:textId="77777777" w:rsidR="00940027" w:rsidRDefault="00940027">
            <w:pPr>
              <w:pStyle w:val="OtherTableBody"/>
              <w:jc w:val="center"/>
            </w:pPr>
            <w:r>
              <w:t>OM1</w:t>
            </w:r>
          </w:p>
        </w:tc>
        <w:tc>
          <w:tcPr>
            <w:tcW w:w="700" w:type="dxa"/>
          </w:tcPr>
          <w:p w14:paraId="5C875A54" w14:textId="77777777" w:rsidR="00940027" w:rsidRDefault="00940027">
            <w:pPr>
              <w:pStyle w:val="OtherTableBody"/>
            </w:pPr>
            <w:r>
              <w:t>19</w:t>
            </w:r>
          </w:p>
        </w:tc>
        <w:tc>
          <w:tcPr>
            <w:tcW w:w="600" w:type="dxa"/>
          </w:tcPr>
          <w:p w14:paraId="4FA11E62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73177595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6606C91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D5E64A2" w14:textId="77777777" w:rsidR="00940027" w:rsidRDefault="00940027">
            <w:pPr>
              <w:pStyle w:val="OtherTableBody"/>
              <w:jc w:val="center"/>
            </w:pPr>
            <w:r>
              <w:t>9999</w:t>
            </w:r>
          </w:p>
        </w:tc>
        <w:tc>
          <w:tcPr>
            <w:tcW w:w="942" w:type="dxa"/>
          </w:tcPr>
          <w:p w14:paraId="19476170" w14:textId="77777777" w:rsidR="00940027" w:rsidRDefault="00940027">
            <w:pPr>
              <w:pStyle w:val="OtherTableBody"/>
            </w:pPr>
            <w:r>
              <w:t>8.8.8.19</w:t>
            </w:r>
          </w:p>
        </w:tc>
      </w:tr>
      <w:tr w:rsidR="00940027" w14:paraId="6BCFE16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0748AF2" w14:textId="77777777" w:rsidR="00940027" w:rsidRDefault="00940027">
            <w:pPr>
              <w:pStyle w:val="OtherTableBody"/>
            </w:pPr>
            <w:r>
              <w:t>Report Type</w:t>
            </w:r>
          </w:p>
        </w:tc>
        <w:tc>
          <w:tcPr>
            <w:tcW w:w="800" w:type="dxa"/>
          </w:tcPr>
          <w:p w14:paraId="520346F2" w14:textId="77777777" w:rsidR="00940027" w:rsidRDefault="00940027">
            <w:pPr>
              <w:pStyle w:val="OtherTableBody"/>
              <w:jc w:val="center"/>
            </w:pPr>
            <w:r>
              <w:t>01233</w:t>
            </w:r>
          </w:p>
        </w:tc>
        <w:tc>
          <w:tcPr>
            <w:tcW w:w="600" w:type="dxa"/>
          </w:tcPr>
          <w:p w14:paraId="62C5945E" w14:textId="77777777" w:rsidR="00940027" w:rsidRDefault="00940027">
            <w:pPr>
              <w:pStyle w:val="OtherTableBody"/>
              <w:jc w:val="center"/>
            </w:pPr>
            <w:r>
              <w:t>PSH</w:t>
            </w:r>
          </w:p>
        </w:tc>
        <w:tc>
          <w:tcPr>
            <w:tcW w:w="700" w:type="dxa"/>
          </w:tcPr>
          <w:p w14:paraId="50D9CDE9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4EBD55D6" w14:textId="77777777" w:rsidR="00940027" w:rsidRDefault="00940027">
            <w:pPr>
              <w:pStyle w:val="OtherTableBody"/>
            </w:pPr>
            <w:r>
              <w:t>60</w:t>
            </w:r>
          </w:p>
        </w:tc>
        <w:tc>
          <w:tcPr>
            <w:tcW w:w="600" w:type="dxa"/>
          </w:tcPr>
          <w:p w14:paraId="5092C5B0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29B6CDB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4FE20E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441CFDC" w14:textId="77777777" w:rsidR="00940027" w:rsidRDefault="00940027">
            <w:pPr>
              <w:pStyle w:val="OtherTableBody"/>
            </w:pPr>
            <w:r>
              <w:t>7.12.4.1</w:t>
            </w:r>
          </w:p>
        </w:tc>
      </w:tr>
      <w:tr w:rsidR="00940027" w14:paraId="74B64B6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106BB8E" w14:textId="77777777" w:rsidR="00940027" w:rsidRDefault="00940027">
            <w:pPr>
              <w:pStyle w:val="OtherTableBody"/>
            </w:pPr>
            <w:r>
              <w:t>Reported By</w:t>
            </w:r>
          </w:p>
        </w:tc>
        <w:tc>
          <w:tcPr>
            <w:tcW w:w="800" w:type="dxa"/>
          </w:tcPr>
          <w:p w14:paraId="1A5604BD" w14:textId="77777777" w:rsidR="00940027" w:rsidRDefault="00940027">
            <w:pPr>
              <w:pStyle w:val="OtherTableBody"/>
              <w:jc w:val="center"/>
            </w:pPr>
            <w:r>
              <w:t>01559</w:t>
            </w:r>
          </w:p>
        </w:tc>
        <w:tc>
          <w:tcPr>
            <w:tcW w:w="600" w:type="dxa"/>
          </w:tcPr>
          <w:p w14:paraId="71008B71" w14:textId="77777777" w:rsidR="00940027" w:rsidRDefault="00940027">
            <w:pPr>
              <w:pStyle w:val="OtherTableBody"/>
              <w:jc w:val="center"/>
            </w:pPr>
            <w:r>
              <w:t>IAM</w:t>
            </w:r>
          </w:p>
        </w:tc>
        <w:tc>
          <w:tcPr>
            <w:tcW w:w="700" w:type="dxa"/>
          </w:tcPr>
          <w:p w14:paraId="3CF26483" w14:textId="77777777" w:rsidR="00940027" w:rsidRDefault="00940027">
            <w:pPr>
              <w:pStyle w:val="OtherTableBody"/>
            </w:pPr>
            <w:r>
              <w:t>14</w:t>
            </w:r>
          </w:p>
        </w:tc>
        <w:tc>
          <w:tcPr>
            <w:tcW w:w="600" w:type="dxa"/>
          </w:tcPr>
          <w:p w14:paraId="3A06D62C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335334FF" w14:textId="77777777" w:rsidR="00940027" w:rsidRDefault="00940027">
            <w:pPr>
              <w:pStyle w:val="OtherTableBody"/>
            </w:pPr>
            <w:r>
              <w:t>XPN</w:t>
            </w:r>
          </w:p>
        </w:tc>
        <w:tc>
          <w:tcPr>
            <w:tcW w:w="700" w:type="dxa"/>
          </w:tcPr>
          <w:p w14:paraId="1A24DA6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2DB6B0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6A4A0B7" w14:textId="77777777" w:rsidR="00940027" w:rsidRDefault="00940027">
            <w:pPr>
              <w:pStyle w:val="OtherTableBody"/>
            </w:pPr>
            <w:r>
              <w:t>3.4.7.14</w:t>
            </w:r>
          </w:p>
        </w:tc>
      </w:tr>
      <w:tr w:rsidR="00940027" w14:paraId="52C7AD5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07837E4" w14:textId="77777777" w:rsidR="00940027" w:rsidRDefault="00940027">
            <w:pPr>
              <w:pStyle w:val="OtherTableBody"/>
            </w:pPr>
            <w:r>
              <w:t>Reported Date/Time</w:t>
            </w:r>
          </w:p>
        </w:tc>
        <w:tc>
          <w:tcPr>
            <w:tcW w:w="800" w:type="dxa"/>
          </w:tcPr>
          <w:p w14:paraId="6F04EE95" w14:textId="77777777" w:rsidR="00940027" w:rsidRDefault="00940027">
            <w:pPr>
              <w:pStyle w:val="OtherTableBody"/>
              <w:jc w:val="center"/>
            </w:pPr>
            <w:r>
              <w:t>01558</w:t>
            </w:r>
          </w:p>
        </w:tc>
        <w:tc>
          <w:tcPr>
            <w:tcW w:w="600" w:type="dxa"/>
          </w:tcPr>
          <w:p w14:paraId="2B41B248" w14:textId="77777777" w:rsidR="00940027" w:rsidRDefault="00940027">
            <w:pPr>
              <w:pStyle w:val="OtherTableBody"/>
              <w:jc w:val="center"/>
            </w:pPr>
            <w:r>
              <w:t>IAM</w:t>
            </w:r>
          </w:p>
        </w:tc>
        <w:tc>
          <w:tcPr>
            <w:tcW w:w="700" w:type="dxa"/>
          </w:tcPr>
          <w:p w14:paraId="12613A38" w14:textId="77777777" w:rsidR="00940027" w:rsidRDefault="00940027">
            <w:pPr>
              <w:pStyle w:val="OtherTableBody"/>
            </w:pPr>
            <w:r>
              <w:t>13</w:t>
            </w:r>
          </w:p>
        </w:tc>
        <w:tc>
          <w:tcPr>
            <w:tcW w:w="600" w:type="dxa"/>
          </w:tcPr>
          <w:p w14:paraId="37032374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0E73D9F5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0D7D440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9A87B7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F956EC7" w14:textId="77777777" w:rsidR="00940027" w:rsidRDefault="00940027">
            <w:pPr>
              <w:pStyle w:val="OtherTableBody"/>
            </w:pPr>
            <w:r>
              <w:t>3.4.7.13</w:t>
            </w:r>
          </w:p>
        </w:tc>
      </w:tr>
      <w:tr w:rsidR="00940027" w14:paraId="7224E1F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152F0B3" w14:textId="77777777" w:rsidR="00940027" w:rsidRDefault="00940027">
            <w:pPr>
              <w:pStyle w:val="OtherTableBody"/>
            </w:pPr>
            <w:r>
              <w:t>Reporting Priority</w:t>
            </w:r>
          </w:p>
        </w:tc>
        <w:tc>
          <w:tcPr>
            <w:tcW w:w="800" w:type="dxa"/>
          </w:tcPr>
          <w:p w14:paraId="75E8DF09" w14:textId="77777777" w:rsidR="00940027" w:rsidRDefault="00940027">
            <w:pPr>
              <w:pStyle w:val="OtherTableBody"/>
              <w:jc w:val="center"/>
            </w:pPr>
            <w:r>
              <w:t>00611</w:t>
            </w:r>
          </w:p>
        </w:tc>
        <w:tc>
          <w:tcPr>
            <w:tcW w:w="600" w:type="dxa"/>
          </w:tcPr>
          <w:p w14:paraId="01C15E93" w14:textId="77777777" w:rsidR="00940027" w:rsidRDefault="00940027">
            <w:pPr>
              <w:pStyle w:val="OtherTableBody"/>
              <w:jc w:val="center"/>
            </w:pPr>
            <w:r>
              <w:t>OM1</w:t>
            </w:r>
          </w:p>
        </w:tc>
        <w:tc>
          <w:tcPr>
            <w:tcW w:w="700" w:type="dxa"/>
          </w:tcPr>
          <w:p w14:paraId="7255DC14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62E8F1B0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1D8CD89D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3F5EB33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F0CFC19" w14:textId="77777777" w:rsidR="00940027" w:rsidRDefault="00940027">
            <w:pPr>
              <w:pStyle w:val="OtherTableBody"/>
              <w:jc w:val="center"/>
            </w:pPr>
            <w:r>
              <w:t>0169</w:t>
            </w:r>
          </w:p>
        </w:tc>
        <w:tc>
          <w:tcPr>
            <w:tcW w:w="942" w:type="dxa"/>
          </w:tcPr>
          <w:p w14:paraId="203025BF" w14:textId="77777777" w:rsidR="00940027" w:rsidRDefault="00940027">
            <w:pPr>
              <w:pStyle w:val="OtherTableBody"/>
            </w:pPr>
            <w:r>
              <w:t>8.8.8.26</w:t>
            </w:r>
          </w:p>
        </w:tc>
      </w:tr>
      <w:tr w:rsidR="00940027" w14:paraId="6BC87C2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BFE52F9" w14:textId="77777777" w:rsidR="00940027" w:rsidRDefault="00940027">
            <w:pPr>
              <w:pStyle w:val="OtherTableBody"/>
            </w:pPr>
            <w:r>
              <w:t>Request Event Reason</w:t>
            </w:r>
          </w:p>
        </w:tc>
        <w:tc>
          <w:tcPr>
            <w:tcW w:w="800" w:type="dxa"/>
          </w:tcPr>
          <w:p w14:paraId="36C1C671" w14:textId="77777777" w:rsidR="00940027" w:rsidRDefault="00940027">
            <w:pPr>
              <w:pStyle w:val="OtherTableBody"/>
              <w:jc w:val="center"/>
            </w:pPr>
            <w:r>
              <w:t>00865</w:t>
            </w:r>
          </w:p>
        </w:tc>
        <w:tc>
          <w:tcPr>
            <w:tcW w:w="600" w:type="dxa"/>
          </w:tcPr>
          <w:p w14:paraId="42E6A86E" w14:textId="77777777" w:rsidR="00940027" w:rsidRDefault="00940027">
            <w:pPr>
              <w:pStyle w:val="OtherTableBody"/>
              <w:jc w:val="center"/>
            </w:pPr>
            <w:r>
              <w:t>ARQ</w:t>
            </w:r>
          </w:p>
        </w:tc>
        <w:tc>
          <w:tcPr>
            <w:tcW w:w="700" w:type="dxa"/>
          </w:tcPr>
          <w:p w14:paraId="25D85376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7706A4FD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54F476EB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4182FCB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925250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109B099" w14:textId="77777777" w:rsidR="00940027" w:rsidRDefault="00940027">
            <w:pPr>
              <w:pStyle w:val="OtherTableBody"/>
            </w:pPr>
            <w:r>
              <w:t>10.6.1.6</w:t>
            </w:r>
          </w:p>
        </w:tc>
      </w:tr>
      <w:tr w:rsidR="00940027" w14:paraId="655727E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54FC235" w14:textId="77777777" w:rsidR="00940027" w:rsidRDefault="00940027">
            <w:pPr>
              <w:pStyle w:val="OtherTableBody"/>
            </w:pPr>
            <w:r>
              <w:t>Requested Completion Time</w:t>
            </w:r>
          </w:p>
        </w:tc>
        <w:tc>
          <w:tcPr>
            <w:tcW w:w="800" w:type="dxa"/>
          </w:tcPr>
          <w:p w14:paraId="5FDA28C5" w14:textId="77777777" w:rsidR="00940027" w:rsidRDefault="00940027">
            <w:pPr>
              <w:pStyle w:val="OtherTableBody"/>
              <w:jc w:val="center"/>
            </w:pPr>
            <w:r>
              <w:t>01393</w:t>
            </w:r>
          </w:p>
        </w:tc>
        <w:tc>
          <w:tcPr>
            <w:tcW w:w="600" w:type="dxa"/>
          </w:tcPr>
          <w:p w14:paraId="4F5AEC46" w14:textId="77777777" w:rsidR="00940027" w:rsidRDefault="00940027">
            <w:pPr>
              <w:pStyle w:val="OtherTableBody"/>
              <w:jc w:val="center"/>
            </w:pPr>
            <w:r>
              <w:t>ECD</w:t>
            </w:r>
          </w:p>
        </w:tc>
        <w:tc>
          <w:tcPr>
            <w:tcW w:w="700" w:type="dxa"/>
          </w:tcPr>
          <w:p w14:paraId="6E272A0B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6F84E86C" w14:textId="77777777" w:rsidR="00940027" w:rsidRDefault="00940027">
            <w:pPr>
              <w:pStyle w:val="OtherTableBody"/>
            </w:pPr>
            <w:r>
              <w:t>200</w:t>
            </w:r>
          </w:p>
        </w:tc>
        <w:tc>
          <w:tcPr>
            <w:tcW w:w="600" w:type="dxa"/>
          </w:tcPr>
          <w:p w14:paraId="58D55DF6" w14:textId="77777777" w:rsidR="00940027" w:rsidRDefault="00940027">
            <w:pPr>
              <w:pStyle w:val="OtherTableBody"/>
            </w:pPr>
            <w:r>
              <w:t>TQ</w:t>
            </w:r>
          </w:p>
        </w:tc>
        <w:tc>
          <w:tcPr>
            <w:tcW w:w="700" w:type="dxa"/>
          </w:tcPr>
          <w:p w14:paraId="0C82816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5AB40D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5E3F5BE" w14:textId="77777777" w:rsidR="00940027" w:rsidRDefault="00940027">
            <w:pPr>
              <w:pStyle w:val="OtherTableBody"/>
            </w:pPr>
            <w:r>
              <w:t>13.4.5.4</w:t>
            </w:r>
          </w:p>
        </w:tc>
      </w:tr>
      <w:tr w:rsidR="00940027" w14:paraId="2DBDF2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BA1C2DF" w14:textId="77777777" w:rsidR="00940027" w:rsidRDefault="00940027">
            <w:pPr>
              <w:pStyle w:val="OtherTableBody"/>
            </w:pPr>
            <w:r>
              <w:t>Requested Date/Time</w:t>
            </w:r>
          </w:p>
        </w:tc>
        <w:tc>
          <w:tcPr>
            <w:tcW w:w="800" w:type="dxa"/>
          </w:tcPr>
          <w:p w14:paraId="67BDC092" w14:textId="77777777" w:rsidR="00940027" w:rsidRDefault="00940027">
            <w:pPr>
              <w:pStyle w:val="OtherTableBody"/>
              <w:jc w:val="center"/>
            </w:pPr>
            <w:r>
              <w:t>00240</w:t>
            </w:r>
          </w:p>
        </w:tc>
        <w:tc>
          <w:tcPr>
            <w:tcW w:w="600" w:type="dxa"/>
          </w:tcPr>
          <w:p w14:paraId="75919FE4" w14:textId="77777777" w:rsidR="00940027" w:rsidRDefault="00940027">
            <w:pPr>
              <w:pStyle w:val="OtherTableBody"/>
              <w:jc w:val="center"/>
            </w:pPr>
            <w:r>
              <w:t>OBR</w:t>
            </w:r>
          </w:p>
        </w:tc>
        <w:tc>
          <w:tcPr>
            <w:tcW w:w="700" w:type="dxa"/>
          </w:tcPr>
          <w:p w14:paraId="6EAFDB85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6B857A85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7ABA2E3C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538C9F9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4D458E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1643E7B" w14:textId="77777777" w:rsidR="00940027" w:rsidRDefault="00940027">
            <w:pPr>
              <w:pStyle w:val="OtherTableBody"/>
            </w:pPr>
            <w:r>
              <w:t>4.5.3.6</w:t>
            </w:r>
          </w:p>
        </w:tc>
      </w:tr>
      <w:tr w:rsidR="00940027" w14:paraId="04E6EF5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B06BE9B" w14:textId="77777777" w:rsidR="00940027" w:rsidRDefault="00940027">
            <w:pPr>
              <w:pStyle w:val="OtherTableBody"/>
            </w:pPr>
            <w:r>
              <w:t>Requested Dispense Amount</w:t>
            </w:r>
          </w:p>
        </w:tc>
        <w:tc>
          <w:tcPr>
            <w:tcW w:w="800" w:type="dxa"/>
          </w:tcPr>
          <w:p w14:paraId="7CCB39B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00302</w:t>
            </w:r>
          </w:p>
        </w:tc>
        <w:tc>
          <w:tcPr>
            <w:tcW w:w="600" w:type="dxa"/>
          </w:tcPr>
          <w:p w14:paraId="1B711F0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RXO</w:t>
            </w:r>
          </w:p>
        </w:tc>
        <w:tc>
          <w:tcPr>
            <w:tcW w:w="700" w:type="dxa"/>
          </w:tcPr>
          <w:p w14:paraId="5DC046C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11</w:t>
            </w:r>
          </w:p>
        </w:tc>
        <w:tc>
          <w:tcPr>
            <w:tcW w:w="600" w:type="dxa"/>
          </w:tcPr>
          <w:p w14:paraId="3467339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20</w:t>
            </w:r>
          </w:p>
        </w:tc>
        <w:tc>
          <w:tcPr>
            <w:tcW w:w="600" w:type="dxa"/>
          </w:tcPr>
          <w:p w14:paraId="763289F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NM</w:t>
            </w:r>
          </w:p>
        </w:tc>
        <w:tc>
          <w:tcPr>
            <w:tcW w:w="700" w:type="dxa"/>
          </w:tcPr>
          <w:p w14:paraId="0BE36A0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2E664E5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25D8B00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4.14.1.11</w:t>
            </w:r>
          </w:p>
        </w:tc>
      </w:tr>
      <w:tr w:rsidR="00940027" w14:paraId="1BC10C1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A799A4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Requested Dispense Code</w:t>
            </w:r>
          </w:p>
        </w:tc>
        <w:tc>
          <w:tcPr>
            <w:tcW w:w="800" w:type="dxa"/>
          </w:tcPr>
          <w:p w14:paraId="16215BC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00301</w:t>
            </w:r>
          </w:p>
        </w:tc>
        <w:tc>
          <w:tcPr>
            <w:tcW w:w="600" w:type="dxa"/>
          </w:tcPr>
          <w:p w14:paraId="18CBD3E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RXO</w:t>
            </w:r>
          </w:p>
        </w:tc>
        <w:tc>
          <w:tcPr>
            <w:tcW w:w="700" w:type="dxa"/>
          </w:tcPr>
          <w:p w14:paraId="5E8C947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  <w:tc>
          <w:tcPr>
            <w:tcW w:w="600" w:type="dxa"/>
          </w:tcPr>
          <w:p w14:paraId="522778E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F555B0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18920F1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365975E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210D715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4.14.1.10</w:t>
            </w:r>
          </w:p>
        </w:tc>
      </w:tr>
      <w:tr w:rsidR="00940027" w14:paraId="5CBF64E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7F8A14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Requested Dispense Units</w:t>
            </w:r>
          </w:p>
        </w:tc>
        <w:tc>
          <w:tcPr>
            <w:tcW w:w="800" w:type="dxa"/>
          </w:tcPr>
          <w:p w14:paraId="784FBDA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00303</w:t>
            </w:r>
          </w:p>
        </w:tc>
        <w:tc>
          <w:tcPr>
            <w:tcW w:w="600" w:type="dxa"/>
          </w:tcPr>
          <w:p w14:paraId="262B13C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RXO</w:t>
            </w:r>
          </w:p>
        </w:tc>
        <w:tc>
          <w:tcPr>
            <w:tcW w:w="700" w:type="dxa"/>
          </w:tcPr>
          <w:p w14:paraId="5DA33D1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12</w:t>
            </w:r>
          </w:p>
        </w:tc>
        <w:tc>
          <w:tcPr>
            <w:tcW w:w="600" w:type="dxa"/>
          </w:tcPr>
          <w:p w14:paraId="5A6AABB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94A4C9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4269372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5975245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DFFE34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4.14.1.12</w:t>
            </w:r>
          </w:p>
        </w:tc>
      </w:tr>
      <w:tr w:rsidR="00940027" w14:paraId="3DAE06F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58DBAD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Requested Dosage Form</w:t>
            </w:r>
          </w:p>
        </w:tc>
        <w:tc>
          <w:tcPr>
            <w:tcW w:w="800" w:type="dxa"/>
          </w:tcPr>
          <w:p w14:paraId="1946BA2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00296</w:t>
            </w:r>
          </w:p>
        </w:tc>
        <w:tc>
          <w:tcPr>
            <w:tcW w:w="600" w:type="dxa"/>
          </w:tcPr>
          <w:p w14:paraId="49604C6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RXO</w:t>
            </w:r>
          </w:p>
        </w:tc>
        <w:tc>
          <w:tcPr>
            <w:tcW w:w="700" w:type="dxa"/>
          </w:tcPr>
          <w:p w14:paraId="0E5FC3E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  <w:tc>
          <w:tcPr>
            <w:tcW w:w="600" w:type="dxa"/>
          </w:tcPr>
          <w:p w14:paraId="0AEBC03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1139365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5AE6DBA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6585A86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3995DBD" w14:textId="77777777" w:rsidR="00940027" w:rsidRDefault="00940027">
            <w:pPr>
              <w:pStyle w:val="OtherTableBody"/>
            </w:pPr>
            <w:r>
              <w:t>4.14.1.5</w:t>
            </w:r>
          </w:p>
        </w:tc>
      </w:tr>
      <w:tr w:rsidR="00940027" w14:paraId="44AEA66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84DC30A" w14:textId="77777777" w:rsidR="00940027" w:rsidRDefault="00940027">
            <w:pPr>
              <w:pStyle w:val="OtherTableBody"/>
            </w:pPr>
            <w:r>
              <w:t>Requested Drug Strength Volume</w:t>
            </w:r>
          </w:p>
        </w:tc>
        <w:tc>
          <w:tcPr>
            <w:tcW w:w="800" w:type="dxa"/>
          </w:tcPr>
          <w:p w14:paraId="3A402EE6" w14:textId="77777777" w:rsidR="00940027" w:rsidRDefault="00940027">
            <w:pPr>
              <w:pStyle w:val="OtherTableBody"/>
              <w:jc w:val="center"/>
            </w:pPr>
            <w:r>
              <w:t>01666</w:t>
            </w:r>
          </w:p>
        </w:tc>
        <w:tc>
          <w:tcPr>
            <w:tcW w:w="600" w:type="dxa"/>
          </w:tcPr>
          <w:p w14:paraId="4B540658" w14:textId="77777777" w:rsidR="00940027" w:rsidRDefault="00940027">
            <w:pPr>
              <w:pStyle w:val="OtherTableBody"/>
              <w:jc w:val="center"/>
            </w:pPr>
            <w:r>
              <w:t>RXO</w:t>
            </w:r>
          </w:p>
        </w:tc>
        <w:tc>
          <w:tcPr>
            <w:tcW w:w="700" w:type="dxa"/>
          </w:tcPr>
          <w:p w14:paraId="7184412C" w14:textId="77777777" w:rsidR="00940027" w:rsidRDefault="00940027">
            <w:pPr>
              <w:pStyle w:val="OtherTableBody"/>
            </w:pPr>
            <w:r>
              <w:t>25</w:t>
            </w:r>
          </w:p>
        </w:tc>
        <w:tc>
          <w:tcPr>
            <w:tcW w:w="600" w:type="dxa"/>
          </w:tcPr>
          <w:p w14:paraId="79C521B4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1AAAE5D0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293F13F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3EC9A9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6F3090A" w14:textId="77777777" w:rsidR="00940027" w:rsidRDefault="00940027">
            <w:pPr>
              <w:pStyle w:val="OtherTableBody"/>
            </w:pPr>
            <w:r>
              <w:t>4.14.1.25</w:t>
            </w:r>
          </w:p>
        </w:tc>
      </w:tr>
      <w:tr w:rsidR="00940027" w14:paraId="60EE6D3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B330BEB" w14:textId="77777777" w:rsidR="00940027" w:rsidRDefault="00940027">
            <w:pPr>
              <w:pStyle w:val="OtherTableBody"/>
            </w:pPr>
            <w:r>
              <w:t>Requested Drug Strength Volume Units</w:t>
            </w:r>
          </w:p>
        </w:tc>
        <w:tc>
          <w:tcPr>
            <w:tcW w:w="800" w:type="dxa"/>
          </w:tcPr>
          <w:p w14:paraId="705D2749" w14:textId="77777777" w:rsidR="00940027" w:rsidRDefault="00940027">
            <w:pPr>
              <w:pStyle w:val="OtherTableBody"/>
              <w:jc w:val="center"/>
            </w:pPr>
            <w:r>
              <w:t>01667</w:t>
            </w:r>
          </w:p>
        </w:tc>
        <w:tc>
          <w:tcPr>
            <w:tcW w:w="600" w:type="dxa"/>
          </w:tcPr>
          <w:p w14:paraId="40B91188" w14:textId="77777777" w:rsidR="00940027" w:rsidRDefault="00940027">
            <w:pPr>
              <w:pStyle w:val="OtherTableBody"/>
              <w:jc w:val="center"/>
            </w:pPr>
            <w:r>
              <w:t>RXO</w:t>
            </w:r>
          </w:p>
        </w:tc>
        <w:tc>
          <w:tcPr>
            <w:tcW w:w="700" w:type="dxa"/>
          </w:tcPr>
          <w:p w14:paraId="16E26B8C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074484DF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6AAA1C87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1B1545C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A21C75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CEA3B37" w14:textId="77777777" w:rsidR="00940027" w:rsidRDefault="00940027">
            <w:pPr>
              <w:pStyle w:val="OtherTableBody"/>
            </w:pPr>
            <w:r>
              <w:t>4.14.1.26</w:t>
            </w:r>
          </w:p>
        </w:tc>
      </w:tr>
      <w:tr w:rsidR="00940027" w14:paraId="3C9E4E2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5DFE431" w14:textId="77777777" w:rsidR="00940027" w:rsidRDefault="00940027">
            <w:pPr>
              <w:pStyle w:val="OtherTableBody"/>
            </w:pPr>
            <w:r>
              <w:t>Requested Give Amount - Maximum</w:t>
            </w:r>
          </w:p>
        </w:tc>
        <w:tc>
          <w:tcPr>
            <w:tcW w:w="800" w:type="dxa"/>
          </w:tcPr>
          <w:p w14:paraId="6941FB26" w14:textId="77777777" w:rsidR="00940027" w:rsidRDefault="00940027">
            <w:pPr>
              <w:pStyle w:val="OtherTableBody"/>
              <w:jc w:val="center"/>
            </w:pPr>
            <w:r>
              <w:t>00294</w:t>
            </w:r>
          </w:p>
        </w:tc>
        <w:tc>
          <w:tcPr>
            <w:tcW w:w="600" w:type="dxa"/>
          </w:tcPr>
          <w:p w14:paraId="234CC85C" w14:textId="77777777" w:rsidR="00940027" w:rsidRDefault="00940027">
            <w:pPr>
              <w:pStyle w:val="OtherTableBody"/>
              <w:jc w:val="center"/>
            </w:pPr>
            <w:r>
              <w:t>RXO</w:t>
            </w:r>
          </w:p>
        </w:tc>
        <w:tc>
          <w:tcPr>
            <w:tcW w:w="700" w:type="dxa"/>
          </w:tcPr>
          <w:p w14:paraId="53AF25F2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014F9B6C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660A1DED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2D2B06E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6B5CB1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73D7AD6" w14:textId="77777777" w:rsidR="00940027" w:rsidRDefault="00940027">
            <w:pPr>
              <w:pStyle w:val="OtherTableBody"/>
            </w:pPr>
            <w:r>
              <w:t>4.14.1.3</w:t>
            </w:r>
          </w:p>
        </w:tc>
      </w:tr>
      <w:tr w:rsidR="00940027" w14:paraId="5F6BA9A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0289239" w14:textId="77777777" w:rsidR="00940027" w:rsidRDefault="00940027">
            <w:pPr>
              <w:pStyle w:val="OtherTableBody"/>
            </w:pPr>
            <w:r>
              <w:t>Requested Give Amount - Minimum</w:t>
            </w:r>
          </w:p>
        </w:tc>
        <w:tc>
          <w:tcPr>
            <w:tcW w:w="800" w:type="dxa"/>
          </w:tcPr>
          <w:p w14:paraId="4F7E51B3" w14:textId="77777777" w:rsidR="00940027" w:rsidRDefault="00940027">
            <w:pPr>
              <w:pStyle w:val="OtherTableBody"/>
              <w:jc w:val="center"/>
            </w:pPr>
            <w:r>
              <w:t>00293</w:t>
            </w:r>
          </w:p>
        </w:tc>
        <w:tc>
          <w:tcPr>
            <w:tcW w:w="600" w:type="dxa"/>
          </w:tcPr>
          <w:p w14:paraId="3C111452" w14:textId="77777777" w:rsidR="00940027" w:rsidRDefault="00940027">
            <w:pPr>
              <w:pStyle w:val="OtherTableBody"/>
              <w:jc w:val="center"/>
            </w:pPr>
            <w:r>
              <w:t>RXO</w:t>
            </w:r>
          </w:p>
        </w:tc>
        <w:tc>
          <w:tcPr>
            <w:tcW w:w="700" w:type="dxa"/>
          </w:tcPr>
          <w:p w14:paraId="764574E3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61A22645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24A2FE02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1BF75D8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BCB025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625B3B3" w14:textId="77777777" w:rsidR="00940027" w:rsidRDefault="00940027">
            <w:pPr>
              <w:pStyle w:val="OtherTableBody"/>
            </w:pPr>
            <w:r>
              <w:t>4.14.1.2</w:t>
            </w:r>
          </w:p>
        </w:tc>
      </w:tr>
      <w:tr w:rsidR="00940027" w14:paraId="57A73C2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0592EE9" w14:textId="77777777" w:rsidR="00940027" w:rsidRDefault="00940027">
            <w:pPr>
              <w:pStyle w:val="OtherTableBody"/>
            </w:pPr>
            <w:r>
              <w:t>Requested Give Code</w:t>
            </w:r>
          </w:p>
        </w:tc>
        <w:tc>
          <w:tcPr>
            <w:tcW w:w="800" w:type="dxa"/>
          </w:tcPr>
          <w:p w14:paraId="38696B0D" w14:textId="77777777" w:rsidR="00940027" w:rsidRDefault="00940027">
            <w:pPr>
              <w:pStyle w:val="OtherTableBody"/>
              <w:jc w:val="center"/>
            </w:pPr>
            <w:r>
              <w:t>00292</w:t>
            </w:r>
          </w:p>
        </w:tc>
        <w:tc>
          <w:tcPr>
            <w:tcW w:w="600" w:type="dxa"/>
          </w:tcPr>
          <w:p w14:paraId="3F3C935C" w14:textId="77777777" w:rsidR="00940027" w:rsidRDefault="00940027">
            <w:pPr>
              <w:pStyle w:val="OtherTableBody"/>
              <w:jc w:val="center"/>
            </w:pPr>
            <w:r>
              <w:t>RXO</w:t>
            </w:r>
          </w:p>
        </w:tc>
        <w:tc>
          <w:tcPr>
            <w:tcW w:w="700" w:type="dxa"/>
          </w:tcPr>
          <w:p w14:paraId="11EE0EC2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74B8F640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76CBE3EB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06F3932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960FE7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90FA12E" w14:textId="77777777" w:rsidR="00940027" w:rsidRDefault="00940027">
            <w:pPr>
              <w:pStyle w:val="OtherTableBody"/>
            </w:pPr>
            <w:r>
              <w:t>4.14.1.1</w:t>
            </w:r>
          </w:p>
        </w:tc>
      </w:tr>
      <w:tr w:rsidR="00940027" w14:paraId="367A99A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5BB60DC" w14:textId="77777777" w:rsidR="00940027" w:rsidRDefault="00940027">
            <w:pPr>
              <w:pStyle w:val="OtherTableBody"/>
            </w:pPr>
            <w:r>
              <w:t>Requested Give Per (Time Unit)</w:t>
            </w:r>
          </w:p>
        </w:tc>
        <w:tc>
          <w:tcPr>
            <w:tcW w:w="800" w:type="dxa"/>
          </w:tcPr>
          <w:p w14:paraId="407FB6B5" w14:textId="77777777" w:rsidR="00940027" w:rsidRDefault="00940027">
            <w:pPr>
              <w:pStyle w:val="OtherTableBody"/>
              <w:jc w:val="center"/>
            </w:pPr>
            <w:r>
              <w:t>00308</w:t>
            </w:r>
          </w:p>
        </w:tc>
        <w:tc>
          <w:tcPr>
            <w:tcW w:w="600" w:type="dxa"/>
          </w:tcPr>
          <w:p w14:paraId="7E910EF9" w14:textId="77777777" w:rsidR="00940027" w:rsidRDefault="00940027">
            <w:pPr>
              <w:pStyle w:val="OtherTableBody"/>
              <w:jc w:val="center"/>
            </w:pPr>
            <w:r>
              <w:t>RXO</w:t>
            </w:r>
          </w:p>
        </w:tc>
        <w:tc>
          <w:tcPr>
            <w:tcW w:w="700" w:type="dxa"/>
          </w:tcPr>
          <w:p w14:paraId="1DF862C4" w14:textId="77777777" w:rsidR="00940027" w:rsidRDefault="00940027">
            <w:pPr>
              <w:pStyle w:val="OtherTableBody"/>
            </w:pPr>
            <w:r>
              <w:t>17</w:t>
            </w:r>
          </w:p>
        </w:tc>
        <w:tc>
          <w:tcPr>
            <w:tcW w:w="600" w:type="dxa"/>
          </w:tcPr>
          <w:p w14:paraId="5CF1B9DD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40744A1F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484C643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5AEAEB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9705BB3" w14:textId="77777777" w:rsidR="00940027" w:rsidRDefault="00940027">
            <w:pPr>
              <w:pStyle w:val="OtherTableBody"/>
            </w:pPr>
            <w:r>
              <w:t>4.14.1.17</w:t>
            </w:r>
          </w:p>
        </w:tc>
      </w:tr>
      <w:tr w:rsidR="00940027" w14:paraId="7A2D6B5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864606D" w14:textId="77777777" w:rsidR="00940027" w:rsidRDefault="00940027">
            <w:pPr>
              <w:pStyle w:val="OtherTableBody"/>
            </w:pPr>
            <w:r>
              <w:t>Requested Give Rate Amount</w:t>
            </w:r>
          </w:p>
        </w:tc>
        <w:tc>
          <w:tcPr>
            <w:tcW w:w="800" w:type="dxa"/>
          </w:tcPr>
          <w:p w14:paraId="5DD3EC25" w14:textId="77777777" w:rsidR="00940027" w:rsidRDefault="00940027">
            <w:pPr>
              <w:pStyle w:val="OtherTableBody"/>
              <w:jc w:val="center"/>
            </w:pPr>
            <w:r>
              <w:t>01218</w:t>
            </w:r>
          </w:p>
        </w:tc>
        <w:tc>
          <w:tcPr>
            <w:tcW w:w="600" w:type="dxa"/>
          </w:tcPr>
          <w:p w14:paraId="26172A46" w14:textId="77777777" w:rsidR="00940027" w:rsidRDefault="00940027">
            <w:pPr>
              <w:pStyle w:val="OtherTableBody"/>
              <w:jc w:val="center"/>
            </w:pPr>
            <w:r>
              <w:t>RXO</w:t>
            </w:r>
          </w:p>
        </w:tc>
        <w:tc>
          <w:tcPr>
            <w:tcW w:w="700" w:type="dxa"/>
          </w:tcPr>
          <w:p w14:paraId="61BD894F" w14:textId="77777777" w:rsidR="00940027" w:rsidRDefault="00940027">
            <w:pPr>
              <w:pStyle w:val="OtherTableBody"/>
            </w:pPr>
            <w:r>
              <w:t>21</w:t>
            </w:r>
          </w:p>
        </w:tc>
        <w:tc>
          <w:tcPr>
            <w:tcW w:w="600" w:type="dxa"/>
          </w:tcPr>
          <w:p w14:paraId="3F497949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00BEBA58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2FFF66C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416016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B41E651" w14:textId="77777777" w:rsidR="00940027" w:rsidRDefault="00940027">
            <w:pPr>
              <w:pStyle w:val="OtherTableBody"/>
            </w:pPr>
            <w:r>
              <w:t>4.14.1.21</w:t>
            </w:r>
          </w:p>
        </w:tc>
      </w:tr>
      <w:tr w:rsidR="00940027" w14:paraId="4570D91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B7BF878" w14:textId="77777777" w:rsidR="00940027" w:rsidRDefault="00940027">
            <w:pPr>
              <w:pStyle w:val="OtherTableBody"/>
            </w:pPr>
            <w:r>
              <w:t>Requested Give Rate Units</w:t>
            </w:r>
          </w:p>
        </w:tc>
        <w:tc>
          <w:tcPr>
            <w:tcW w:w="800" w:type="dxa"/>
          </w:tcPr>
          <w:p w14:paraId="1DF7E3D8" w14:textId="77777777" w:rsidR="00940027" w:rsidRDefault="00940027">
            <w:pPr>
              <w:pStyle w:val="OtherTableBody"/>
              <w:jc w:val="center"/>
            </w:pPr>
            <w:r>
              <w:t>01219</w:t>
            </w:r>
          </w:p>
        </w:tc>
        <w:tc>
          <w:tcPr>
            <w:tcW w:w="600" w:type="dxa"/>
          </w:tcPr>
          <w:p w14:paraId="49EC9D8D" w14:textId="77777777" w:rsidR="00940027" w:rsidRDefault="00940027">
            <w:pPr>
              <w:pStyle w:val="OtherTableBody"/>
              <w:jc w:val="center"/>
            </w:pPr>
            <w:r>
              <w:t>RXO</w:t>
            </w:r>
          </w:p>
        </w:tc>
        <w:tc>
          <w:tcPr>
            <w:tcW w:w="700" w:type="dxa"/>
          </w:tcPr>
          <w:p w14:paraId="1564FA06" w14:textId="77777777" w:rsidR="00940027" w:rsidRDefault="00940027">
            <w:pPr>
              <w:pStyle w:val="OtherTableBody"/>
            </w:pPr>
            <w:r>
              <w:t>22</w:t>
            </w:r>
          </w:p>
        </w:tc>
        <w:tc>
          <w:tcPr>
            <w:tcW w:w="600" w:type="dxa"/>
          </w:tcPr>
          <w:p w14:paraId="5DD87CD0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55392016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0B90D4B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E3E545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835725B" w14:textId="77777777" w:rsidR="00940027" w:rsidRDefault="00940027">
            <w:pPr>
              <w:pStyle w:val="OtherTableBody"/>
            </w:pPr>
            <w:r>
              <w:t>4.14.1.22</w:t>
            </w:r>
          </w:p>
        </w:tc>
      </w:tr>
      <w:tr w:rsidR="00940027" w14:paraId="58C6583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545EF07" w14:textId="77777777" w:rsidR="00940027" w:rsidRDefault="00940027">
            <w:pPr>
              <w:pStyle w:val="OtherTableBody"/>
            </w:pPr>
            <w:r>
              <w:t>Requested Give Strength</w:t>
            </w:r>
          </w:p>
        </w:tc>
        <w:tc>
          <w:tcPr>
            <w:tcW w:w="800" w:type="dxa"/>
          </w:tcPr>
          <w:p w14:paraId="36EF8994" w14:textId="77777777" w:rsidR="00940027" w:rsidRDefault="00940027">
            <w:pPr>
              <w:pStyle w:val="OtherTableBody"/>
              <w:jc w:val="center"/>
            </w:pPr>
            <w:r>
              <w:t>01121</w:t>
            </w:r>
          </w:p>
        </w:tc>
        <w:tc>
          <w:tcPr>
            <w:tcW w:w="600" w:type="dxa"/>
          </w:tcPr>
          <w:p w14:paraId="1E7DC8C9" w14:textId="77777777" w:rsidR="00940027" w:rsidRDefault="00940027">
            <w:pPr>
              <w:pStyle w:val="OtherTableBody"/>
              <w:jc w:val="center"/>
            </w:pPr>
            <w:r>
              <w:t>RXO</w:t>
            </w:r>
          </w:p>
        </w:tc>
        <w:tc>
          <w:tcPr>
            <w:tcW w:w="700" w:type="dxa"/>
          </w:tcPr>
          <w:p w14:paraId="5A8C8E93" w14:textId="77777777" w:rsidR="00940027" w:rsidRDefault="00940027">
            <w:pPr>
              <w:pStyle w:val="OtherTableBody"/>
            </w:pPr>
            <w:r>
              <w:t>18</w:t>
            </w:r>
          </w:p>
        </w:tc>
        <w:tc>
          <w:tcPr>
            <w:tcW w:w="600" w:type="dxa"/>
          </w:tcPr>
          <w:p w14:paraId="5D468926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76085849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392FCE6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A0EE04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7BEAB82" w14:textId="77777777" w:rsidR="00940027" w:rsidRDefault="00940027">
            <w:pPr>
              <w:pStyle w:val="OtherTableBody"/>
            </w:pPr>
            <w:r>
              <w:t>4.14.1.18</w:t>
            </w:r>
          </w:p>
        </w:tc>
      </w:tr>
      <w:tr w:rsidR="00940027" w14:paraId="4DF1614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C3231F5" w14:textId="77777777" w:rsidR="00940027" w:rsidRDefault="00940027">
            <w:pPr>
              <w:pStyle w:val="OtherTableBody"/>
            </w:pPr>
            <w:r>
              <w:t>Requested Give Strength Units</w:t>
            </w:r>
          </w:p>
        </w:tc>
        <w:tc>
          <w:tcPr>
            <w:tcW w:w="800" w:type="dxa"/>
          </w:tcPr>
          <w:p w14:paraId="3CB35BE5" w14:textId="77777777" w:rsidR="00940027" w:rsidRDefault="00940027">
            <w:pPr>
              <w:pStyle w:val="OtherTableBody"/>
              <w:jc w:val="center"/>
            </w:pPr>
            <w:r>
              <w:t>01122</w:t>
            </w:r>
          </w:p>
        </w:tc>
        <w:tc>
          <w:tcPr>
            <w:tcW w:w="600" w:type="dxa"/>
          </w:tcPr>
          <w:p w14:paraId="47D93C81" w14:textId="77777777" w:rsidR="00940027" w:rsidRDefault="00940027">
            <w:pPr>
              <w:pStyle w:val="OtherTableBody"/>
              <w:jc w:val="center"/>
            </w:pPr>
            <w:r>
              <w:t>RXO</w:t>
            </w:r>
          </w:p>
        </w:tc>
        <w:tc>
          <w:tcPr>
            <w:tcW w:w="700" w:type="dxa"/>
          </w:tcPr>
          <w:p w14:paraId="73F2F24F" w14:textId="77777777" w:rsidR="00940027" w:rsidRDefault="00940027">
            <w:pPr>
              <w:pStyle w:val="OtherTableBody"/>
            </w:pPr>
            <w:r>
              <w:t>19</w:t>
            </w:r>
          </w:p>
        </w:tc>
        <w:tc>
          <w:tcPr>
            <w:tcW w:w="600" w:type="dxa"/>
          </w:tcPr>
          <w:p w14:paraId="4A46AB8C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142FF49A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0EC76A2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340021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99D9888" w14:textId="77777777" w:rsidR="00940027" w:rsidRDefault="00940027">
            <w:pPr>
              <w:pStyle w:val="OtherTableBody"/>
            </w:pPr>
            <w:r>
              <w:t>4.14.1.19</w:t>
            </w:r>
          </w:p>
        </w:tc>
      </w:tr>
      <w:tr w:rsidR="00940027" w14:paraId="3B54EB3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02D2899" w14:textId="77777777" w:rsidR="00940027" w:rsidRDefault="00940027">
            <w:pPr>
              <w:pStyle w:val="OtherTableBody"/>
            </w:pPr>
            <w:r>
              <w:t>Requested Give Units</w:t>
            </w:r>
          </w:p>
        </w:tc>
        <w:tc>
          <w:tcPr>
            <w:tcW w:w="800" w:type="dxa"/>
          </w:tcPr>
          <w:p w14:paraId="1F7B4695" w14:textId="77777777" w:rsidR="00940027" w:rsidRDefault="00940027">
            <w:pPr>
              <w:pStyle w:val="OtherTableBody"/>
              <w:jc w:val="center"/>
            </w:pPr>
            <w:r>
              <w:t>00295</w:t>
            </w:r>
          </w:p>
        </w:tc>
        <w:tc>
          <w:tcPr>
            <w:tcW w:w="600" w:type="dxa"/>
          </w:tcPr>
          <w:p w14:paraId="574F832A" w14:textId="77777777" w:rsidR="00940027" w:rsidRDefault="00940027">
            <w:pPr>
              <w:pStyle w:val="OtherTableBody"/>
              <w:jc w:val="center"/>
            </w:pPr>
            <w:r>
              <w:t>RXO</w:t>
            </w:r>
          </w:p>
        </w:tc>
        <w:tc>
          <w:tcPr>
            <w:tcW w:w="700" w:type="dxa"/>
          </w:tcPr>
          <w:p w14:paraId="2067D593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4A7930C8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26515455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191CF50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6F0F79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5565056" w14:textId="77777777" w:rsidR="00940027" w:rsidRDefault="00940027">
            <w:pPr>
              <w:pStyle w:val="OtherTableBody"/>
            </w:pPr>
            <w:r>
              <w:t>4.14.1.4</w:t>
            </w:r>
          </w:p>
        </w:tc>
      </w:tr>
      <w:tr w:rsidR="00940027" w14:paraId="3DDCC8B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3CFFC50" w14:textId="77777777" w:rsidR="00940027" w:rsidRDefault="00940027">
            <w:pPr>
              <w:pStyle w:val="OtherTableBody"/>
            </w:pPr>
            <w:r>
              <w:t>Requested Number of Treatments</w:t>
            </w:r>
          </w:p>
        </w:tc>
        <w:tc>
          <w:tcPr>
            <w:tcW w:w="800" w:type="dxa"/>
          </w:tcPr>
          <w:p w14:paraId="1D0F5B69" w14:textId="77777777" w:rsidR="00940027" w:rsidRDefault="00940027">
            <w:pPr>
              <w:pStyle w:val="OtherTableBody"/>
              <w:jc w:val="center"/>
            </w:pPr>
            <w:r>
              <w:t>01153</w:t>
            </w:r>
          </w:p>
        </w:tc>
        <w:tc>
          <w:tcPr>
            <w:tcW w:w="600" w:type="dxa"/>
          </w:tcPr>
          <w:p w14:paraId="71329685" w14:textId="77777777" w:rsidR="00940027" w:rsidRDefault="00940027">
            <w:pPr>
              <w:pStyle w:val="OtherTableBody"/>
              <w:jc w:val="center"/>
            </w:pPr>
            <w:r>
              <w:t>AUT</w:t>
            </w:r>
          </w:p>
        </w:tc>
        <w:tc>
          <w:tcPr>
            <w:tcW w:w="700" w:type="dxa"/>
          </w:tcPr>
          <w:p w14:paraId="3CC5622E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7B544DE8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6C3DBD42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1792701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7E3A1A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2BCBE49" w14:textId="77777777" w:rsidR="00940027" w:rsidRDefault="00940027">
            <w:pPr>
              <w:pStyle w:val="OtherTableBody"/>
            </w:pPr>
            <w:r>
              <w:t>11.6.2.8</w:t>
            </w:r>
          </w:p>
        </w:tc>
      </w:tr>
      <w:tr w:rsidR="00940027" w14:paraId="3572EE2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A0CF849" w14:textId="77777777" w:rsidR="00940027" w:rsidRDefault="00940027">
            <w:pPr>
              <w:pStyle w:val="OtherTableBody"/>
            </w:pPr>
            <w:r>
              <w:t>Requested Procedure ID</w:t>
            </w:r>
          </w:p>
        </w:tc>
        <w:tc>
          <w:tcPr>
            <w:tcW w:w="800" w:type="dxa"/>
          </w:tcPr>
          <w:p w14:paraId="3E9DE043" w14:textId="77777777" w:rsidR="00940027" w:rsidRDefault="00940027">
            <w:pPr>
              <w:pStyle w:val="OtherTableBody"/>
              <w:jc w:val="center"/>
            </w:pPr>
            <w:r>
              <w:t>01658</w:t>
            </w:r>
          </w:p>
        </w:tc>
        <w:tc>
          <w:tcPr>
            <w:tcW w:w="600" w:type="dxa"/>
          </w:tcPr>
          <w:p w14:paraId="49B138B7" w14:textId="77777777" w:rsidR="00940027" w:rsidRDefault="00940027">
            <w:pPr>
              <w:pStyle w:val="OtherTableBody"/>
              <w:jc w:val="center"/>
            </w:pPr>
            <w:r>
              <w:t>IPC</w:t>
            </w:r>
          </w:p>
        </w:tc>
        <w:tc>
          <w:tcPr>
            <w:tcW w:w="700" w:type="dxa"/>
          </w:tcPr>
          <w:p w14:paraId="2ED99E2C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6D95C1B8" w14:textId="77777777" w:rsidR="00940027" w:rsidRDefault="00940027">
            <w:pPr>
              <w:pStyle w:val="OtherTableBody"/>
            </w:pPr>
            <w:r>
              <w:t>22</w:t>
            </w:r>
          </w:p>
        </w:tc>
        <w:tc>
          <w:tcPr>
            <w:tcW w:w="600" w:type="dxa"/>
          </w:tcPr>
          <w:p w14:paraId="2535917A" w14:textId="77777777" w:rsidR="00940027" w:rsidRDefault="00940027">
            <w:pPr>
              <w:pStyle w:val="OtherTableBody"/>
            </w:pPr>
            <w:r>
              <w:t>EI</w:t>
            </w:r>
          </w:p>
        </w:tc>
        <w:tc>
          <w:tcPr>
            <w:tcW w:w="700" w:type="dxa"/>
          </w:tcPr>
          <w:p w14:paraId="131AC2E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4B2BEC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84DA2FF" w14:textId="77777777" w:rsidR="00940027" w:rsidRDefault="00940027">
            <w:pPr>
              <w:pStyle w:val="OtherTableBody"/>
            </w:pPr>
            <w:r>
              <w:t>4.5.6.2</w:t>
            </w:r>
          </w:p>
        </w:tc>
      </w:tr>
      <w:tr w:rsidR="00940027" w14:paraId="5333EEA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526F5A8" w14:textId="77777777" w:rsidR="00940027" w:rsidRDefault="00940027">
            <w:pPr>
              <w:pStyle w:val="OtherTableBody"/>
            </w:pPr>
            <w:r>
              <w:t>Requested Start Date/Time Range</w:t>
            </w:r>
          </w:p>
        </w:tc>
        <w:tc>
          <w:tcPr>
            <w:tcW w:w="800" w:type="dxa"/>
          </w:tcPr>
          <w:p w14:paraId="12AAFD4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00870</w:t>
            </w:r>
          </w:p>
        </w:tc>
        <w:tc>
          <w:tcPr>
            <w:tcW w:w="600" w:type="dxa"/>
          </w:tcPr>
          <w:p w14:paraId="44C479E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ARQ</w:t>
            </w:r>
          </w:p>
        </w:tc>
        <w:tc>
          <w:tcPr>
            <w:tcW w:w="700" w:type="dxa"/>
          </w:tcPr>
          <w:p w14:paraId="40860B6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11</w:t>
            </w:r>
          </w:p>
        </w:tc>
        <w:tc>
          <w:tcPr>
            <w:tcW w:w="600" w:type="dxa"/>
          </w:tcPr>
          <w:p w14:paraId="716F6E5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53</w:t>
            </w:r>
          </w:p>
        </w:tc>
        <w:tc>
          <w:tcPr>
            <w:tcW w:w="600" w:type="dxa"/>
          </w:tcPr>
          <w:p w14:paraId="5AE9D5B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DR</w:t>
            </w:r>
          </w:p>
        </w:tc>
        <w:tc>
          <w:tcPr>
            <w:tcW w:w="700" w:type="dxa"/>
          </w:tcPr>
          <w:p w14:paraId="57B928C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755EE6F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4D03952" w14:textId="77777777" w:rsidR="00940027" w:rsidRDefault="00940027">
            <w:pPr>
              <w:pStyle w:val="OtherTableBody"/>
            </w:pPr>
            <w:r>
              <w:t>10.6.1.11</w:t>
            </w:r>
          </w:p>
        </w:tc>
      </w:tr>
      <w:tr w:rsidR="00940027" w14:paraId="639C5DE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A578424" w14:textId="77777777" w:rsidR="00940027" w:rsidRDefault="00940027">
            <w:pPr>
              <w:pStyle w:val="OtherTableBody"/>
            </w:pPr>
            <w:r>
              <w:t>Requisition Line Number</w:t>
            </w:r>
          </w:p>
        </w:tc>
        <w:tc>
          <w:tcPr>
            <w:tcW w:w="800" w:type="dxa"/>
          </w:tcPr>
          <w:p w14:paraId="5A751C23" w14:textId="77777777" w:rsidR="00940027" w:rsidRDefault="00940027">
            <w:pPr>
              <w:pStyle w:val="OtherTableBody"/>
              <w:jc w:val="center"/>
            </w:pPr>
            <w:r>
              <w:t>00275</w:t>
            </w:r>
          </w:p>
        </w:tc>
        <w:tc>
          <w:tcPr>
            <w:tcW w:w="600" w:type="dxa"/>
          </w:tcPr>
          <w:p w14:paraId="59C55A5B" w14:textId="77777777" w:rsidR="00940027" w:rsidRDefault="00940027">
            <w:pPr>
              <w:pStyle w:val="OtherTableBody"/>
              <w:jc w:val="center"/>
            </w:pPr>
            <w:r>
              <w:t>RQD</w:t>
            </w:r>
          </w:p>
        </w:tc>
        <w:tc>
          <w:tcPr>
            <w:tcW w:w="700" w:type="dxa"/>
          </w:tcPr>
          <w:p w14:paraId="032847A1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3B50948D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1D5FAD62" w14:textId="77777777" w:rsidR="00940027" w:rsidRDefault="00940027">
            <w:pPr>
              <w:pStyle w:val="OtherTableBody"/>
            </w:pPr>
            <w:r>
              <w:t>SI</w:t>
            </w:r>
          </w:p>
        </w:tc>
        <w:tc>
          <w:tcPr>
            <w:tcW w:w="700" w:type="dxa"/>
          </w:tcPr>
          <w:p w14:paraId="7A8B500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D893A8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497837F" w14:textId="77777777" w:rsidR="00940027" w:rsidRDefault="00940027">
            <w:pPr>
              <w:pStyle w:val="OtherTableBody"/>
            </w:pPr>
            <w:r>
              <w:t>4.11.1.1</w:t>
            </w:r>
          </w:p>
        </w:tc>
      </w:tr>
      <w:tr w:rsidR="00940027" w14:paraId="2A6BD8C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0CC2F2F" w14:textId="77777777" w:rsidR="00940027" w:rsidRDefault="00940027">
            <w:pPr>
              <w:pStyle w:val="OtherTableBody"/>
            </w:pPr>
            <w:r>
              <w:t>Requisition Quantity</w:t>
            </w:r>
          </w:p>
        </w:tc>
        <w:tc>
          <w:tcPr>
            <w:tcW w:w="800" w:type="dxa"/>
          </w:tcPr>
          <w:p w14:paraId="343AC8A2" w14:textId="77777777" w:rsidR="00940027" w:rsidRDefault="00940027">
            <w:pPr>
              <w:pStyle w:val="OtherTableBody"/>
              <w:jc w:val="center"/>
            </w:pPr>
            <w:r>
              <w:t>00279</w:t>
            </w:r>
          </w:p>
        </w:tc>
        <w:tc>
          <w:tcPr>
            <w:tcW w:w="600" w:type="dxa"/>
          </w:tcPr>
          <w:p w14:paraId="4E2FCF49" w14:textId="77777777" w:rsidR="00940027" w:rsidRDefault="00940027">
            <w:pPr>
              <w:pStyle w:val="OtherTableBody"/>
              <w:jc w:val="center"/>
            </w:pPr>
            <w:r>
              <w:t>RQD</w:t>
            </w:r>
          </w:p>
        </w:tc>
        <w:tc>
          <w:tcPr>
            <w:tcW w:w="700" w:type="dxa"/>
          </w:tcPr>
          <w:p w14:paraId="1B300019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1B806F57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293C0F2F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001F48D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B3AB7A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6A53195" w14:textId="77777777" w:rsidR="00940027" w:rsidRDefault="00940027">
            <w:pPr>
              <w:pStyle w:val="OtherTableBody"/>
            </w:pPr>
            <w:r>
              <w:t>4.11.1.5</w:t>
            </w:r>
          </w:p>
        </w:tc>
      </w:tr>
      <w:tr w:rsidR="00940027" w14:paraId="2E736AF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66908BE" w14:textId="77777777" w:rsidR="00940027" w:rsidRDefault="00940027">
            <w:pPr>
              <w:pStyle w:val="OtherTableBody"/>
            </w:pPr>
            <w:r>
              <w:t>Requisition Unit of Measure</w:t>
            </w:r>
          </w:p>
        </w:tc>
        <w:tc>
          <w:tcPr>
            <w:tcW w:w="800" w:type="dxa"/>
          </w:tcPr>
          <w:p w14:paraId="0681137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00280</w:t>
            </w:r>
          </w:p>
        </w:tc>
        <w:tc>
          <w:tcPr>
            <w:tcW w:w="600" w:type="dxa"/>
          </w:tcPr>
          <w:p w14:paraId="20D405F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RQD</w:t>
            </w:r>
          </w:p>
        </w:tc>
        <w:tc>
          <w:tcPr>
            <w:tcW w:w="700" w:type="dxa"/>
          </w:tcPr>
          <w:p w14:paraId="00F65AE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600" w:type="dxa"/>
          </w:tcPr>
          <w:p w14:paraId="060A3F4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229C40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2752525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1C2C94C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553E48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4.11.1.6</w:t>
            </w:r>
          </w:p>
        </w:tc>
      </w:tr>
      <w:tr w:rsidR="00940027" w14:paraId="4FB38C0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CDB175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Rerun Dilution Factor</w:t>
            </w:r>
          </w:p>
        </w:tc>
        <w:tc>
          <w:tcPr>
            <w:tcW w:w="800" w:type="dxa"/>
          </w:tcPr>
          <w:p w14:paraId="1C1B3262" w14:textId="77777777" w:rsidR="00940027" w:rsidRDefault="00940027">
            <w:pPr>
              <w:pStyle w:val="OtherTableBody"/>
              <w:jc w:val="center"/>
            </w:pPr>
            <w:r>
              <w:t>01421</w:t>
            </w:r>
          </w:p>
        </w:tc>
        <w:tc>
          <w:tcPr>
            <w:tcW w:w="600" w:type="dxa"/>
          </w:tcPr>
          <w:p w14:paraId="5A68A1E8" w14:textId="77777777" w:rsidR="00940027" w:rsidRDefault="00940027">
            <w:pPr>
              <w:pStyle w:val="OtherTableBody"/>
              <w:jc w:val="center"/>
            </w:pPr>
            <w:r>
              <w:t>TCD</w:t>
            </w:r>
          </w:p>
        </w:tc>
        <w:tc>
          <w:tcPr>
            <w:tcW w:w="700" w:type="dxa"/>
          </w:tcPr>
          <w:p w14:paraId="7B1825FB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6876132E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14CAB570" w14:textId="77777777" w:rsidR="00940027" w:rsidRDefault="00940027">
            <w:pPr>
              <w:pStyle w:val="OtherTableBody"/>
            </w:pPr>
            <w:r>
              <w:t>SN</w:t>
            </w:r>
          </w:p>
        </w:tc>
        <w:tc>
          <w:tcPr>
            <w:tcW w:w="700" w:type="dxa"/>
          </w:tcPr>
          <w:p w14:paraId="3F9F487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CAC526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9E20A57" w14:textId="77777777" w:rsidR="00940027" w:rsidRDefault="00940027">
            <w:pPr>
              <w:pStyle w:val="OtherTableBody"/>
            </w:pPr>
            <w:r>
              <w:t>13.4.10.3</w:t>
            </w:r>
          </w:p>
        </w:tc>
      </w:tr>
      <w:tr w:rsidR="00940027" w14:paraId="2846D52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6102CB5" w14:textId="77777777" w:rsidR="00940027" w:rsidRDefault="00940027">
            <w:pPr>
              <w:pStyle w:val="OtherTableBody"/>
            </w:pPr>
            <w:r>
              <w:t>Rerun Dilution Factor Default</w:t>
            </w:r>
          </w:p>
        </w:tc>
        <w:tc>
          <w:tcPr>
            <w:tcW w:w="800" w:type="dxa"/>
          </w:tcPr>
          <w:p w14:paraId="258FE3C3" w14:textId="77777777" w:rsidR="00940027" w:rsidRDefault="00940027">
            <w:pPr>
              <w:pStyle w:val="OtherTableBody"/>
              <w:jc w:val="center"/>
            </w:pPr>
            <w:r>
              <w:t>01411</w:t>
            </w:r>
          </w:p>
        </w:tc>
        <w:tc>
          <w:tcPr>
            <w:tcW w:w="600" w:type="dxa"/>
          </w:tcPr>
          <w:p w14:paraId="1C2178AC" w14:textId="77777777" w:rsidR="00940027" w:rsidRDefault="00940027">
            <w:pPr>
              <w:pStyle w:val="OtherTableBody"/>
              <w:jc w:val="center"/>
            </w:pPr>
            <w:r>
              <w:t>TCC</w:t>
            </w:r>
          </w:p>
        </w:tc>
        <w:tc>
          <w:tcPr>
            <w:tcW w:w="700" w:type="dxa"/>
          </w:tcPr>
          <w:p w14:paraId="4B1F273D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05313750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4C23BDF8" w14:textId="77777777" w:rsidR="00940027" w:rsidRDefault="00940027">
            <w:pPr>
              <w:pStyle w:val="OtherTableBody"/>
            </w:pPr>
            <w:r>
              <w:t>SN</w:t>
            </w:r>
          </w:p>
        </w:tc>
        <w:tc>
          <w:tcPr>
            <w:tcW w:w="700" w:type="dxa"/>
          </w:tcPr>
          <w:p w14:paraId="123BBEF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91ADF5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6F6772D" w14:textId="77777777" w:rsidR="00940027" w:rsidRDefault="00940027">
            <w:pPr>
              <w:pStyle w:val="OtherTableBody"/>
            </w:pPr>
            <w:r>
              <w:t>13.4.9.5</w:t>
            </w:r>
          </w:p>
        </w:tc>
      </w:tr>
      <w:tr w:rsidR="00940027" w14:paraId="4209E3D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06B66BF" w14:textId="77777777" w:rsidR="00940027" w:rsidRDefault="00940027">
            <w:pPr>
              <w:pStyle w:val="OtherTableBody"/>
            </w:pPr>
            <w:r>
              <w:t>Resource Group</w:t>
            </w:r>
          </w:p>
        </w:tc>
        <w:tc>
          <w:tcPr>
            <w:tcW w:w="800" w:type="dxa"/>
          </w:tcPr>
          <w:p w14:paraId="73518EB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00899</w:t>
            </w:r>
          </w:p>
        </w:tc>
        <w:tc>
          <w:tcPr>
            <w:tcW w:w="600" w:type="dxa"/>
          </w:tcPr>
          <w:p w14:paraId="1ADD00D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AIG</w:t>
            </w:r>
          </w:p>
        </w:tc>
        <w:tc>
          <w:tcPr>
            <w:tcW w:w="700" w:type="dxa"/>
          </w:tcPr>
          <w:p w14:paraId="2B74E8A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  <w:tc>
          <w:tcPr>
            <w:tcW w:w="600" w:type="dxa"/>
          </w:tcPr>
          <w:p w14:paraId="3F0D43C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AECFFB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711B80B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47271B1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42473D5D" w14:textId="77777777" w:rsidR="00940027" w:rsidRDefault="00940027">
            <w:pPr>
              <w:pStyle w:val="OtherTableBody"/>
            </w:pPr>
            <w:r>
              <w:t>10.6.5.5</w:t>
            </w:r>
          </w:p>
        </w:tc>
      </w:tr>
      <w:tr w:rsidR="00940027" w14:paraId="2882304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0776F47" w14:textId="77777777" w:rsidR="00940027" w:rsidRDefault="00940027">
            <w:pPr>
              <w:pStyle w:val="OtherTableBody"/>
            </w:pPr>
            <w:r>
              <w:t>Resource Group</w:t>
            </w:r>
          </w:p>
        </w:tc>
        <w:tc>
          <w:tcPr>
            <w:tcW w:w="800" w:type="dxa"/>
          </w:tcPr>
          <w:p w14:paraId="50F4B00A" w14:textId="77777777" w:rsidR="00940027" w:rsidRDefault="00940027">
            <w:pPr>
              <w:pStyle w:val="OtherTableBody"/>
              <w:jc w:val="center"/>
            </w:pPr>
            <w:r>
              <w:t>00899</w:t>
            </w:r>
          </w:p>
        </w:tc>
        <w:tc>
          <w:tcPr>
            <w:tcW w:w="600" w:type="dxa"/>
          </w:tcPr>
          <w:p w14:paraId="561240C7" w14:textId="77777777" w:rsidR="00940027" w:rsidRDefault="00940027">
            <w:pPr>
              <w:pStyle w:val="OtherTableBody"/>
              <w:jc w:val="center"/>
            </w:pPr>
            <w:r>
              <w:t>AIP</w:t>
            </w:r>
          </w:p>
        </w:tc>
        <w:tc>
          <w:tcPr>
            <w:tcW w:w="700" w:type="dxa"/>
          </w:tcPr>
          <w:p w14:paraId="154C07A2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20CD9690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0A15DB72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039062A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52684E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1C47325" w14:textId="77777777" w:rsidR="00940027" w:rsidRDefault="00940027">
            <w:pPr>
              <w:pStyle w:val="OtherTableBody"/>
            </w:pPr>
            <w:r>
              <w:t>10.6.7.5</w:t>
            </w:r>
          </w:p>
        </w:tc>
      </w:tr>
      <w:tr w:rsidR="00940027" w14:paraId="6A7139B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581F0FA" w14:textId="77777777" w:rsidR="00940027" w:rsidRDefault="00940027">
            <w:pPr>
              <w:pStyle w:val="OtherTableBody"/>
            </w:pPr>
            <w:r>
              <w:t>Resource Group ID</w:t>
            </w:r>
          </w:p>
        </w:tc>
        <w:tc>
          <w:tcPr>
            <w:tcW w:w="800" w:type="dxa"/>
          </w:tcPr>
          <w:p w14:paraId="0506659D" w14:textId="77777777" w:rsidR="00940027" w:rsidRDefault="00940027">
            <w:pPr>
              <w:pStyle w:val="OtherTableBody"/>
              <w:jc w:val="center"/>
            </w:pPr>
            <w:r>
              <w:t>01204</w:t>
            </w:r>
          </w:p>
        </w:tc>
        <w:tc>
          <w:tcPr>
            <w:tcW w:w="600" w:type="dxa"/>
          </w:tcPr>
          <w:p w14:paraId="6174F3C0" w14:textId="77777777" w:rsidR="00940027" w:rsidRDefault="00940027">
            <w:pPr>
              <w:pStyle w:val="OtherTableBody"/>
              <w:jc w:val="center"/>
            </w:pPr>
            <w:r>
              <w:t>RGS</w:t>
            </w:r>
          </w:p>
        </w:tc>
        <w:tc>
          <w:tcPr>
            <w:tcW w:w="700" w:type="dxa"/>
          </w:tcPr>
          <w:p w14:paraId="5EB8040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547FADB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137A37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0E86D43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6588F0F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192090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10.6.3.3</w:t>
            </w:r>
          </w:p>
        </w:tc>
      </w:tr>
      <w:tr w:rsidR="00940027" w14:paraId="6F01EE3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4BF279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Resource ID</w:t>
            </w:r>
          </w:p>
        </w:tc>
        <w:tc>
          <w:tcPr>
            <w:tcW w:w="800" w:type="dxa"/>
          </w:tcPr>
          <w:p w14:paraId="045DF7F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00897</w:t>
            </w:r>
          </w:p>
        </w:tc>
        <w:tc>
          <w:tcPr>
            <w:tcW w:w="600" w:type="dxa"/>
          </w:tcPr>
          <w:p w14:paraId="23FD7B3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AIG</w:t>
            </w:r>
          </w:p>
        </w:tc>
        <w:tc>
          <w:tcPr>
            <w:tcW w:w="700" w:type="dxa"/>
          </w:tcPr>
          <w:p w14:paraId="4E6DD72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66E501D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A85425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654DFEC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7C33308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2D9223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10.6.5.3</w:t>
            </w:r>
          </w:p>
        </w:tc>
      </w:tr>
      <w:tr w:rsidR="00940027" w14:paraId="04E8AF0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81DBA0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Resource Load</w:t>
            </w:r>
          </w:p>
        </w:tc>
        <w:tc>
          <w:tcPr>
            <w:tcW w:w="800" w:type="dxa"/>
          </w:tcPr>
          <w:p w14:paraId="67779CE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00991</w:t>
            </w:r>
          </w:p>
        </w:tc>
        <w:tc>
          <w:tcPr>
            <w:tcW w:w="600" w:type="dxa"/>
          </w:tcPr>
          <w:p w14:paraId="72CB206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CDM</w:t>
            </w:r>
          </w:p>
        </w:tc>
        <w:tc>
          <w:tcPr>
            <w:tcW w:w="700" w:type="dxa"/>
          </w:tcPr>
          <w:p w14:paraId="75A640F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  <w:tc>
          <w:tcPr>
            <w:tcW w:w="600" w:type="dxa"/>
          </w:tcPr>
          <w:p w14:paraId="06173D3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12</w:t>
            </w:r>
          </w:p>
        </w:tc>
        <w:tc>
          <w:tcPr>
            <w:tcW w:w="600" w:type="dxa"/>
          </w:tcPr>
          <w:p w14:paraId="4493453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NM</w:t>
            </w:r>
          </w:p>
        </w:tc>
        <w:tc>
          <w:tcPr>
            <w:tcW w:w="700" w:type="dxa"/>
          </w:tcPr>
          <w:p w14:paraId="60D2FC3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19237EE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1C886D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8.10.2.10</w:t>
            </w:r>
          </w:p>
        </w:tc>
      </w:tr>
      <w:tr w:rsidR="00940027" w14:paraId="453AEAE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D908F9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Resource Quantity</w:t>
            </w:r>
          </w:p>
        </w:tc>
        <w:tc>
          <w:tcPr>
            <w:tcW w:w="800" w:type="dxa"/>
          </w:tcPr>
          <w:p w14:paraId="5DE18D1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00900</w:t>
            </w:r>
          </w:p>
        </w:tc>
        <w:tc>
          <w:tcPr>
            <w:tcW w:w="600" w:type="dxa"/>
          </w:tcPr>
          <w:p w14:paraId="30EE254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AIG</w:t>
            </w:r>
          </w:p>
        </w:tc>
        <w:tc>
          <w:tcPr>
            <w:tcW w:w="700" w:type="dxa"/>
          </w:tcPr>
          <w:p w14:paraId="3B19466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600" w:type="dxa"/>
          </w:tcPr>
          <w:p w14:paraId="53AD971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  <w:tc>
          <w:tcPr>
            <w:tcW w:w="600" w:type="dxa"/>
          </w:tcPr>
          <w:p w14:paraId="4589E20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NM</w:t>
            </w:r>
          </w:p>
        </w:tc>
        <w:tc>
          <w:tcPr>
            <w:tcW w:w="700" w:type="dxa"/>
          </w:tcPr>
          <w:p w14:paraId="55B1523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0EAB740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628FE46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10.6.5.6</w:t>
            </w:r>
          </w:p>
        </w:tc>
      </w:tr>
      <w:tr w:rsidR="00940027" w14:paraId="1D94706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053BBA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Resource Quantity Units</w:t>
            </w:r>
          </w:p>
        </w:tc>
        <w:tc>
          <w:tcPr>
            <w:tcW w:w="800" w:type="dxa"/>
          </w:tcPr>
          <w:p w14:paraId="2752AD9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00901</w:t>
            </w:r>
          </w:p>
        </w:tc>
        <w:tc>
          <w:tcPr>
            <w:tcW w:w="600" w:type="dxa"/>
          </w:tcPr>
          <w:p w14:paraId="29D95A7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AIG</w:t>
            </w:r>
          </w:p>
        </w:tc>
        <w:tc>
          <w:tcPr>
            <w:tcW w:w="700" w:type="dxa"/>
          </w:tcPr>
          <w:p w14:paraId="127121D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</w:t>
            </w:r>
          </w:p>
        </w:tc>
        <w:tc>
          <w:tcPr>
            <w:tcW w:w="600" w:type="dxa"/>
          </w:tcPr>
          <w:p w14:paraId="192CD47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67DF56A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7E0D4AA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5EF66CD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2EB980F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10.6.5.7</w:t>
            </w:r>
          </w:p>
        </w:tc>
      </w:tr>
      <w:tr w:rsidR="00940027" w14:paraId="0D94D94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2A9B50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Resource Selection Criteria</w:t>
            </w:r>
          </w:p>
        </w:tc>
        <w:tc>
          <w:tcPr>
            <w:tcW w:w="800" w:type="dxa"/>
          </w:tcPr>
          <w:p w14:paraId="2392A68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00909</w:t>
            </w:r>
          </w:p>
        </w:tc>
        <w:tc>
          <w:tcPr>
            <w:tcW w:w="600" w:type="dxa"/>
          </w:tcPr>
          <w:p w14:paraId="4C0C8DB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APR</w:t>
            </w:r>
          </w:p>
        </w:tc>
        <w:tc>
          <w:tcPr>
            <w:tcW w:w="700" w:type="dxa"/>
          </w:tcPr>
          <w:p w14:paraId="18A4C60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044D9E4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80</w:t>
            </w:r>
          </w:p>
        </w:tc>
        <w:tc>
          <w:tcPr>
            <w:tcW w:w="600" w:type="dxa"/>
          </w:tcPr>
          <w:p w14:paraId="30BE22A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SCV</w:t>
            </w:r>
          </w:p>
        </w:tc>
        <w:tc>
          <w:tcPr>
            <w:tcW w:w="700" w:type="dxa"/>
          </w:tcPr>
          <w:p w14:paraId="094402C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112ABF1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0294</w:t>
            </w:r>
          </w:p>
        </w:tc>
        <w:tc>
          <w:tcPr>
            <w:tcW w:w="942" w:type="dxa"/>
          </w:tcPr>
          <w:p w14:paraId="2FF2B84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10.6.8.2</w:t>
            </w:r>
          </w:p>
        </w:tc>
      </w:tr>
      <w:tr w:rsidR="00940027" w14:paraId="6D5D101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260764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Resource Type</w:t>
            </w:r>
          </w:p>
        </w:tc>
        <w:tc>
          <w:tcPr>
            <w:tcW w:w="800" w:type="dxa"/>
          </w:tcPr>
          <w:p w14:paraId="69A724F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00907</w:t>
            </w:r>
          </w:p>
        </w:tc>
        <w:tc>
          <w:tcPr>
            <w:tcW w:w="600" w:type="dxa"/>
          </w:tcPr>
          <w:p w14:paraId="4C41EC0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AIP</w:t>
            </w:r>
          </w:p>
        </w:tc>
        <w:tc>
          <w:tcPr>
            <w:tcW w:w="700" w:type="dxa"/>
          </w:tcPr>
          <w:p w14:paraId="1808894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600" w:type="dxa"/>
          </w:tcPr>
          <w:p w14:paraId="1A87669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777D47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2B1E039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397C7A1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0182</w:t>
            </w:r>
          </w:p>
        </w:tc>
        <w:tc>
          <w:tcPr>
            <w:tcW w:w="942" w:type="dxa"/>
          </w:tcPr>
          <w:p w14:paraId="7764B41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10.6.7.4</w:t>
            </w:r>
          </w:p>
        </w:tc>
      </w:tr>
      <w:tr w:rsidR="00940027" w14:paraId="29E4FE4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63E745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Resource Type</w:t>
            </w:r>
          </w:p>
        </w:tc>
        <w:tc>
          <w:tcPr>
            <w:tcW w:w="800" w:type="dxa"/>
          </w:tcPr>
          <w:p w14:paraId="45029D9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00898</w:t>
            </w:r>
          </w:p>
        </w:tc>
        <w:tc>
          <w:tcPr>
            <w:tcW w:w="600" w:type="dxa"/>
          </w:tcPr>
          <w:p w14:paraId="1064EEE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AIG</w:t>
            </w:r>
          </w:p>
        </w:tc>
        <w:tc>
          <w:tcPr>
            <w:tcW w:w="700" w:type="dxa"/>
          </w:tcPr>
          <w:p w14:paraId="0B2E7C4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600" w:type="dxa"/>
          </w:tcPr>
          <w:p w14:paraId="1162472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251303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7FB4520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43BC97E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51CB8A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10.6.5.4</w:t>
            </w:r>
          </w:p>
        </w:tc>
      </w:tr>
      <w:tr w:rsidR="00940027" w14:paraId="34E854F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0FB4C7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Response Flag</w:t>
            </w:r>
          </w:p>
        </w:tc>
        <w:tc>
          <w:tcPr>
            <w:tcW w:w="800" w:type="dxa"/>
          </w:tcPr>
          <w:p w14:paraId="53B27D27" w14:textId="77777777" w:rsidR="00940027" w:rsidRDefault="00940027">
            <w:pPr>
              <w:pStyle w:val="OtherTableBody"/>
              <w:jc w:val="center"/>
            </w:pPr>
            <w:r>
              <w:t>00220</w:t>
            </w:r>
          </w:p>
        </w:tc>
        <w:tc>
          <w:tcPr>
            <w:tcW w:w="600" w:type="dxa"/>
          </w:tcPr>
          <w:p w14:paraId="017812EB" w14:textId="77777777" w:rsidR="00940027" w:rsidRDefault="00940027">
            <w:pPr>
              <w:pStyle w:val="OtherTableBody"/>
              <w:jc w:val="center"/>
            </w:pPr>
            <w:r>
              <w:t>ORC</w:t>
            </w:r>
          </w:p>
        </w:tc>
        <w:tc>
          <w:tcPr>
            <w:tcW w:w="700" w:type="dxa"/>
          </w:tcPr>
          <w:p w14:paraId="767A7B5D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53DB8F41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2913885B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6D62D96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43C5104" w14:textId="77777777" w:rsidR="00940027" w:rsidRDefault="00940027">
            <w:pPr>
              <w:pStyle w:val="OtherTableBody"/>
              <w:jc w:val="center"/>
            </w:pPr>
            <w:r>
              <w:t>0121</w:t>
            </w:r>
          </w:p>
        </w:tc>
        <w:tc>
          <w:tcPr>
            <w:tcW w:w="942" w:type="dxa"/>
          </w:tcPr>
          <w:p w14:paraId="18FCCA44" w14:textId="77777777" w:rsidR="00940027" w:rsidRDefault="00940027">
            <w:pPr>
              <w:pStyle w:val="OtherTableBody"/>
            </w:pPr>
            <w:r>
              <w:t>4.5.1.6</w:t>
            </w:r>
          </w:p>
        </w:tc>
      </w:tr>
      <w:tr w:rsidR="00940027" w14:paraId="3D6DFC1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00F6AE8" w14:textId="77777777" w:rsidR="00940027" w:rsidRDefault="00940027">
            <w:pPr>
              <w:pStyle w:val="OtherTableBody"/>
            </w:pPr>
            <w:r>
              <w:t>Response Level Code</w:t>
            </w:r>
          </w:p>
        </w:tc>
        <w:tc>
          <w:tcPr>
            <w:tcW w:w="800" w:type="dxa"/>
          </w:tcPr>
          <w:p w14:paraId="7A851973" w14:textId="77777777" w:rsidR="00940027" w:rsidRDefault="00940027">
            <w:pPr>
              <w:pStyle w:val="OtherTableBody"/>
              <w:jc w:val="center"/>
            </w:pPr>
            <w:r>
              <w:t>00663</w:t>
            </w:r>
          </w:p>
        </w:tc>
        <w:tc>
          <w:tcPr>
            <w:tcW w:w="600" w:type="dxa"/>
          </w:tcPr>
          <w:p w14:paraId="5F2E4271" w14:textId="77777777" w:rsidR="00940027" w:rsidRDefault="00940027">
            <w:pPr>
              <w:pStyle w:val="OtherTableBody"/>
              <w:jc w:val="center"/>
            </w:pPr>
            <w:r>
              <w:t>MFI</w:t>
            </w:r>
          </w:p>
        </w:tc>
        <w:tc>
          <w:tcPr>
            <w:tcW w:w="700" w:type="dxa"/>
          </w:tcPr>
          <w:p w14:paraId="0CB7D806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03E71209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52AB8B0E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1A02833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D7164E5" w14:textId="77777777" w:rsidR="00940027" w:rsidRDefault="00940027">
            <w:pPr>
              <w:pStyle w:val="OtherTableBody"/>
              <w:jc w:val="center"/>
            </w:pPr>
            <w:r>
              <w:t>0179</w:t>
            </w:r>
          </w:p>
        </w:tc>
        <w:tc>
          <w:tcPr>
            <w:tcW w:w="942" w:type="dxa"/>
          </w:tcPr>
          <w:p w14:paraId="323885B3" w14:textId="77777777" w:rsidR="00940027" w:rsidRDefault="00940027">
            <w:pPr>
              <w:pStyle w:val="OtherTableBody"/>
            </w:pPr>
            <w:r>
              <w:t>8.5.1.6</w:t>
            </w:r>
          </w:p>
        </w:tc>
      </w:tr>
      <w:tr w:rsidR="00940027" w14:paraId="37B9CCB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F6C026D" w14:textId="77777777" w:rsidR="00940027" w:rsidRDefault="00940027">
            <w:pPr>
              <w:pStyle w:val="OtherTableBody"/>
            </w:pPr>
            <w:r>
              <w:t>Response Modality</w:t>
            </w:r>
          </w:p>
        </w:tc>
        <w:tc>
          <w:tcPr>
            <w:tcW w:w="800" w:type="dxa"/>
          </w:tcPr>
          <w:p w14:paraId="2DA5D8CE" w14:textId="77777777" w:rsidR="00940027" w:rsidRDefault="00940027">
            <w:pPr>
              <w:pStyle w:val="OtherTableBody"/>
              <w:jc w:val="center"/>
            </w:pPr>
            <w:r>
              <w:t>01440</w:t>
            </w:r>
          </w:p>
        </w:tc>
        <w:tc>
          <w:tcPr>
            <w:tcW w:w="600" w:type="dxa"/>
          </w:tcPr>
          <w:p w14:paraId="4E7B1C12" w14:textId="77777777" w:rsidR="00940027" w:rsidRDefault="00940027">
            <w:pPr>
              <w:pStyle w:val="OtherTableBody"/>
              <w:jc w:val="center"/>
            </w:pPr>
            <w:r>
              <w:t>RCP</w:t>
            </w:r>
          </w:p>
        </w:tc>
        <w:tc>
          <w:tcPr>
            <w:tcW w:w="700" w:type="dxa"/>
          </w:tcPr>
          <w:p w14:paraId="63F0B215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23ECBDC7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4C392F38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48D54C7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9E331E5" w14:textId="77777777" w:rsidR="00940027" w:rsidRDefault="00940027">
            <w:pPr>
              <w:pStyle w:val="OtherTableBody"/>
              <w:jc w:val="center"/>
            </w:pPr>
            <w:r>
              <w:t>0394</w:t>
            </w:r>
          </w:p>
        </w:tc>
        <w:tc>
          <w:tcPr>
            <w:tcW w:w="942" w:type="dxa"/>
          </w:tcPr>
          <w:p w14:paraId="5BFDEEAA" w14:textId="77777777" w:rsidR="00940027" w:rsidRDefault="00940027">
            <w:pPr>
              <w:pStyle w:val="OtherTableBody"/>
            </w:pPr>
            <w:r>
              <w:t>5.5.6.3</w:t>
            </w:r>
          </w:p>
        </w:tc>
      </w:tr>
      <w:tr w:rsidR="00940027" w14:paraId="5C9A6C7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DF07ED2" w14:textId="77777777" w:rsidR="00940027" w:rsidRDefault="00940027">
            <w:pPr>
              <w:pStyle w:val="OtherTableBody"/>
            </w:pPr>
            <w:r>
              <w:t>Response Required</w:t>
            </w:r>
          </w:p>
        </w:tc>
        <w:tc>
          <w:tcPr>
            <w:tcW w:w="800" w:type="dxa"/>
          </w:tcPr>
          <w:p w14:paraId="3E3E2A69" w14:textId="77777777" w:rsidR="00940027" w:rsidRDefault="00940027">
            <w:pPr>
              <w:pStyle w:val="OtherTableBody"/>
              <w:jc w:val="center"/>
            </w:pPr>
            <w:r>
              <w:t>01392</w:t>
            </w:r>
          </w:p>
        </w:tc>
        <w:tc>
          <w:tcPr>
            <w:tcW w:w="600" w:type="dxa"/>
          </w:tcPr>
          <w:p w14:paraId="71EDDC2D" w14:textId="77777777" w:rsidR="00940027" w:rsidRDefault="00940027">
            <w:pPr>
              <w:pStyle w:val="OtherTableBody"/>
              <w:jc w:val="center"/>
            </w:pPr>
            <w:r>
              <w:t>ECD</w:t>
            </w:r>
          </w:p>
        </w:tc>
        <w:tc>
          <w:tcPr>
            <w:tcW w:w="700" w:type="dxa"/>
          </w:tcPr>
          <w:p w14:paraId="4D24A8FA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127357C3" w14:textId="77777777" w:rsidR="00940027" w:rsidRDefault="00940027">
            <w:pPr>
              <w:pStyle w:val="OtherTableBody"/>
            </w:pPr>
            <w:r>
              <w:t>80</w:t>
            </w:r>
          </w:p>
        </w:tc>
        <w:tc>
          <w:tcPr>
            <w:tcW w:w="600" w:type="dxa"/>
          </w:tcPr>
          <w:p w14:paraId="6DFA9E9E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42A3F7E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7693C8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0136</w:t>
            </w:r>
          </w:p>
        </w:tc>
        <w:tc>
          <w:tcPr>
            <w:tcW w:w="942" w:type="dxa"/>
          </w:tcPr>
          <w:p w14:paraId="0B44771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13.4.5.3</w:t>
            </w:r>
          </w:p>
        </w:tc>
      </w:tr>
      <w:tr w:rsidR="00940027" w14:paraId="28641B4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B404F1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Responsible Observer</w:t>
            </w:r>
          </w:p>
        </w:tc>
        <w:tc>
          <w:tcPr>
            <w:tcW w:w="800" w:type="dxa"/>
          </w:tcPr>
          <w:p w14:paraId="5D27568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00584</w:t>
            </w:r>
          </w:p>
        </w:tc>
        <w:tc>
          <w:tcPr>
            <w:tcW w:w="600" w:type="dxa"/>
          </w:tcPr>
          <w:p w14:paraId="49309C0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OBX</w:t>
            </w:r>
          </w:p>
        </w:tc>
        <w:tc>
          <w:tcPr>
            <w:tcW w:w="700" w:type="dxa"/>
          </w:tcPr>
          <w:p w14:paraId="68DF21A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16</w:t>
            </w:r>
          </w:p>
        </w:tc>
        <w:tc>
          <w:tcPr>
            <w:tcW w:w="600" w:type="dxa"/>
          </w:tcPr>
          <w:p w14:paraId="531A940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3DACB4C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XCN</w:t>
            </w:r>
          </w:p>
        </w:tc>
        <w:tc>
          <w:tcPr>
            <w:tcW w:w="700" w:type="dxa"/>
          </w:tcPr>
          <w:p w14:paraId="259FAB3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7977C83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34926DA" w14:textId="77777777" w:rsidR="00940027" w:rsidRDefault="00940027">
            <w:pPr>
              <w:pStyle w:val="OtherTableBody"/>
            </w:pPr>
            <w:r>
              <w:t>7.4.2.16</w:t>
            </w:r>
          </w:p>
        </w:tc>
      </w:tr>
      <w:tr w:rsidR="00940027" w14:paraId="2F1FCBE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377B22A" w14:textId="77777777" w:rsidR="00940027" w:rsidRDefault="00940027">
            <w:pPr>
              <w:pStyle w:val="OtherTableBody"/>
            </w:pPr>
            <w:r>
              <w:t>Result Copies To</w:t>
            </w:r>
          </w:p>
        </w:tc>
        <w:tc>
          <w:tcPr>
            <w:tcW w:w="800" w:type="dxa"/>
          </w:tcPr>
          <w:p w14:paraId="41FABC4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00260</w:t>
            </w:r>
          </w:p>
        </w:tc>
        <w:tc>
          <w:tcPr>
            <w:tcW w:w="600" w:type="dxa"/>
          </w:tcPr>
          <w:p w14:paraId="4B16443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OBR</w:t>
            </w:r>
          </w:p>
        </w:tc>
        <w:tc>
          <w:tcPr>
            <w:tcW w:w="700" w:type="dxa"/>
          </w:tcPr>
          <w:p w14:paraId="3043C9F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28</w:t>
            </w:r>
          </w:p>
        </w:tc>
        <w:tc>
          <w:tcPr>
            <w:tcW w:w="600" w:type="dxa"/>
          </w:tcPr>
          <w:p w14:paraId="33A72C3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F57477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XCN</w:t>
            </w:r>
          </w:p>
        </w:tc>
        <w:tc>
          <w:tcPr>
            <w:tcW w:w="700" w:type="dxa"/>
          </w:tcPr>
          <w:p w14:paraId="425E71A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3C3A2AE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E8D55C3" w14:textId="77777777" w:rsidR="00940027" w:rsidRDefault="00940027">
            <w:pPr>
              <w:pStyle w:val="OtherTableBody"/>
            </w:pPr>
            <w:r>
              <w:t>4.5.3.28</w:t>
            </w:r>
          </w:p>
        </w:tc>
      </w:tr>
      <w:tr w:rsidR="00940027" w14:paraId="5CFA22C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1DDD08D" w14:textId="77777777" w:rsidR="00940027" w:rsidRDefault="00940027">
            <w:pPr>
              <w:pStyle w:val="OtherTableBody"/>
            </w:pPr>
            <w:r>
              <w:t>Result Handling</w:t>
            </w:r>
          </w:p>
        </w:tc>
        <w:tc>
          <w:tcPr>
            <w:tcW w:w="800" w:type="dxa"/>
          </w:tcPr>
          <w:p w14:paraId="6596B28C" w14:textId="77777777" w:rsidR="00940027" w:rsidRDefault="00940027">
            <w:pPr>
              <w:pStyle w:val="OtherTableBody"/>
              <w:jc w:val="center"/>
            </w:pPr>
            <w:r>
              <w:t>01647</w:t>
            </w:r>
          </w:p>
        </w:tc>
        <w:tc>
          <w:tcPr>
            <w:tcW w:w="600" w:type="dxa"/>
          </w:tcPr>
          <w:p w14:paraId="614C927A" w14:textId="77777777" w:rsidR="00940027" w:rsidRDefault="00940027">
            <w:pPr>
              <w:pStyle w:val="OtherTableBody"/>
              <w:jc w:val="center"/>
            </w:pPr>
            <w:r>
              <w:t>OBR</w:t>
            </w:r>
          </w:p>
        </w:tc>
        <w:tc>
          <w:tcPr>
            <w:tcW w:w="700" w:type="dxa"/>
          </w:tcPr>
          <w:p w14:paraId="519C488E" w14:textId="77777777" w:rsidR="00940027" w:rsidRDefault="00940027">
            <w:pPr>
              <w:pStyle w:val="OtherTableBody"/>
            </w:pPr>
            <w:r>
              <w:t>49</w:t>
            </w:r>
          </w:p>
        </w:tc>
        <w:tc>
          <w:tcPr>
            <w:tcW w:w="600" w:type="dxa"/>
          </w:tcPr>
          <w:p w14:paraId="7398618D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37E342A1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247FDD4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857B405" w14:textId="77777777" w:rsidR="00940027" w:rsidRDefault="00940027">
            <w:pPr>
              <w:pStyle w:val="OtherTableBody"/>
              <w:jc w:val="center"/>
            </w:pPr>
            <w:r>
              <w:t>0507</w:t>
            </w:r>
          </w:p>
        </w:tc>
        <w:tc>
          <w:tcPr>
            <w:tcW w:w="942" w:type="dxa"/>
          </w:tcPr>
          <w:p w14:paraId="37A20081" w14:textId="77777777" w:rsidR="00940027" w:rsidRDefault="00940027">
            <w:pPr>
              <w:pStyle w:val="OtherTableBody"/>
            </w:pPr>
            <w:r>
              <w:t>4.5.3.49</w:t>
            </w:r>
          </w:p>
        </w:tc>
      </w:tr>
      <w:tr w:rsidR="00940027" w14:paraId="69D9B90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31575A1" w14:textId="77777777" w:rsidR="00940027" w:rsidRDefault="00940027">
            <w:pPr>
              <w:pStyle w:val="OtherTableBody"/>
            </w:pPr>
            <w:r>
              <w:t>Result ID</w:t>
            </w:r>
          </w:p>
        </w:tc>
        <w:tc>
          <w:tcPr>
            <w:tcW w:w="800" w:type="dxa"/>
          </w:tcPr>
          <w:p w14:paraId="694E5796" w14:textId="77777777" w:rsidR="00940027" w:rsidRDefault="00940027">
            <w:pPr>
              <w:pStyle w:val="OtherTableBody"/>
              <w:jc w:val="center"/>
            </w:pPr>
            <w:r>
              <w:t>00065</w:t>
            </w:r>
          </w:p>
        </w:tc>
        <w:tc>
          <w:tcPr>
            <w:tcW w:w="600" w:type="dxa"/>
          </w:tcPr>
          <w:p w14:paraId="7D82F4E0" w14:textId="77777777" w:rsidR="00940027" w:rsidRDefault="00940027">
            <w:pPr>
              <w:pStyle w:val="OtherTableBody"/>
              <w:jc w:val="center"/>
            </w:pPr>
            <w:r>
              <w:t>DSP</w:t>
            </w:r>
          </w:p>
        </w:tc>
        <w:tc>
          <w:tcPr>
            <w:tcW w:w="700" w:type="dxa"/>
          </w:tcPr>
          <w:p w14:paraId="23F92EFC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298C4BE5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06485B93" w14:textId="77777777" w:rsidR="00940027" w:rsidRDefault="00940027">
            <w:pPr>
              <w:pStyle w:val="OtherTableBody"/>
            </w:pPr>
            <w:r>
              <w:t>TX</w:t>
            </w:r>
          </w:p>
        </w:tc>
        <w:tc>
          <w:tcPr>
            <w:tcW w:w="700" w:type="dxa"/>
          </w:tcPr>
          <w:p w14:paraId="20EDBF8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BD9E04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07D169F" w14:textId="77777777" w:rsidR="00940027" w:rsidRDefault="00940027">
            <w:pPr>
              <w:pStyle w:val="OtherTableBody"/>
            </w:pPr>
            <w:r>
              <w:t>5.5.1.5</w:t>
            </w:r>
          </w:p>
        </w:tc>
      </w:tr>
      <w:tr w:rsidR="00940027" w14:paraId="5E92744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09B8D77" w14:textId="77777777" w:rsidR="00940027" w:rsidRDefault="00940027">
            <w:pPr>
              <w:pStyle w:val="OtherTableBody"/>
            </w:pPr>
            <w:r>
              <w:t>Result Status</w:t>
            </w:r>
          </w:p>
        </w:tc>
        <w:tc>
          <w:tcPr>
            <w:tcW w:w="800" w:type="dxa"/>
          </w:tcPr>
          <w:p w14:paraId="4A8F0537" w14:textId="77777777" w:rsidR="00940027" w:rsidRDefault="00940027">
            <w:pPr>
              <w:pStyle w:val="OtherTableBody"/>
              <w:jc w:val="center"/>
            </w:pPr>
            <w:r>
              <w:t>00258</w:t>
            </w:r>
          </w:p>
        </w:tc>
        <w:tc>
          <w:tcPr>
            <w:tcW w:w="600" w:type="dxa"/>
          </w:tcPr>
          <w:p w14:paraId="6BC7F9E7" w14:textId="77777777" w:rsidR="00940027" w:rsidRDefault="00940027">
            <w:pPr>
              <w:pStyle w:val="OtherTableBody"/>
              <w:jc w:val="center"/>
            </w:pPr>
            <w:r>
              <w:t>OBR</w:t>
            </w:r>
          </w:p>
        </w:tc>
        <w:tc>
          <w:tcPr>
            <w:tcW w:w="700" w:type="dxa"/>
          </w:tcPr>
          <w:p w14:paraId="71CAF479" w14:textId="77777777" w:rsidR="00940027" w:rsidRDefault="00940027">
            <w:pPr>
              <w:pStyle w:val="OtherTableBody"/>
            </w:pPr>
            <w:r>
              <w:t>25</w:t>
            </w:r>
          </w:p>
        </w:tc>
        <w:tc>
          <w:tcPr>
            <w:tcW w:w="600" w:type="dxa"/>
          </w:tcPr>
          <w:p w14:paraId="1211B2FB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4C0C05C0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044563E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5175861" w14:textId="77777777" w:rsidR="00940027" w:rsidRDefault="00940027">
            <w:pPr>
              <w:pStyle w:val="OtherTableBody"/>
              <w:jc w:val="center"/>
            </w:pPr>
            <w:r>
              <w:t>0123</w:t>
            </w:r>
          </w:p>
        </w:tc>
        <w:tc>
          <w:tcPr>
            <w:tcW w:w="942" w:type="dxa"/>
          </w:tcPr>
          <w:p w14:paraId="1BA686EA" w14:textId="77777777" w:rsidR="00940027" w:rsidRDefault="00940027">
            <w:pPr>
              <w:pStyle w:val="OtherTableBody"/>
            </w:pPr>
            <w:r>
              <w:t>4.5.3.25</w:t>
            </w:r>
          </w:p>
        </w:tc>
      </w:tr>
      <w:tr w:rsidR="00940027" w14:paraId="73D32BB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383CD9E" w14:textId="77777777" w:rsidR="00940027" w:rsidRDefault="00940027">
            <w:pPr>
              <w:pStyle w:val="OtherTableBody"/>
            </w:pPr>
            <w:r>
              <w:t>Results Rpt/Status Chng - Date/Time</w:t>
            </w:r>
          </w:p>
        </w:tc>
        <w:tc>
          <w:tcPr>
            <w:tcW w:w="800" w:type="dxa"/>
          </w:tcPr>
          <w:p w14:paraId="6273E99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00255</w:t>
            </w:r>
          </w:p>
        </w:tc>
        <w:tc>
          <w:tcPr>
            <w:tcW w:w="600" w:type="dxa"/>
          </w:tcPr>
          <w:p w14:paraId="13D5DCE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OBR</w:t>
            </w:r>
          </w:p>
        </w:tc>
        <w:tc>
          <w:tcPr>
            <w:tcW w:w="700" w:type="dxa"/>
          </w:tcPr>
          <w:p w14:paraId="0E87DAC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22</w:t>
            </w:r>
          </w:p>
        </w:tc>
        <w:tc>
          <w:tcPr>
            <w:tcW w:w="600" w:type="dxa"/>
          </w:tcPr>
          <w:p w14:paraId="0CE1478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26</w:t>
            </w:r>
          </w:p>
        </w:tc>
        <w:tc>
          <w:tcPr>
            <w:tcW w:w="600" w:type="dxa"/>
          </w:tcPr>
          <w:p w14:paraId="3982FA1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TS</w:t>
            </w:r>
          </w:p>
        </w:tc>
        <w:tc>
          <w:tcPr>
            <w:tcW w:w="700" w:type="dxa"/>
          </w:tcPr>
          <w:p w14:paraId="70C00BB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128EEF8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08906B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4.5.3.22</w:t>
            </w:r>
          </w:p>
        </w:tc>
      </w:tr>
      <w:tr w:rsidR="00940027" w14:paraId="08BA840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740DCC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Retention Indicator</w:t>
            </w:r>
          </w:p>
        </w:tc>
        <w:tc>
          <w:tcPr>
            <w:tcW w:w="800" w:type="dxa"/>
          </w:tcPr>
          <w:p w14:paraId="5E629B4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00720</w:t>
            </w:r>
          </w:p>
        </w:tc>
        <w:tc>
          <w:tcPr>
            <w:tcW w:w="600" w:type="dxa"/>
          </w:tcPr>
          <w:p w14:paraId="07EBDC9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PV2</w:t>
            </w:r>
          </w:p>
        </w:tc>
        <w:tc>
          <w:tcPr>
            <w:tcW w:w="700" w:type="dxa"/>
          </w:tcPr>
          <w:p w14:paraId="7E7A78F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19</w:t>
            </w:r>
          </w:p>
        </w:tc>
        <w:tc>
          <w:tcPr>
            <w:tcW w:w="600" w:type="dxa"/>
          </w:tcPr>
          <w:p w14:paraId="3B7FECC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35AB861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ID</w:t>
            </w:r>
          </w:p>
        </w:tc>
        <w:tc>
          <w:tcPr>
            <w:tcW w:w="700" w:type="dxa"/>
          </w:tcPr>
          <w:p w14:paraId="10447E4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2EADDDD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0136</w:t>
            </w:r>
          </w:p>
        </w:tc>
        <w:tc>
          <w:tcPr>
            <w:tcW w:w="942" w:type="dxa"/>
          </w:tcPr>
          <w:p w14:paraId="5F24255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3.4.4.19</w:t>
            </w:r>
          </w:p>
        </w:tc>
      </w:tr>
      <w:tr w:rsidR="00940027" w14:paraId="2F92074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668DF0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Revenue Code</w:t>
            </w:r>
          </w:p>
        </w:tc>
        <w:tc>
          <w:tcPr>
            <w:tcW w:w="800" w:type="dxa"/>
          </w:tcPr>
          <w:p w14:paraId="3042115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01600</w:t>
            </w:r>
          </w:p>
        </w:tc>
        <w:tc>
          <w:tcPr>
            <w:tcW w:w="600" w:type="dxa"/>
          </w:tcPr>
          <w:p w14:paraId="71A0678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GP1</w:t>
            </w:r>
          </w:p>
        </w:tc>
        <w:tc>
          <w:tcPr>
            <w:tcW w:w="700" w:type="dxa"/>
          </w:tcPr>
          <w:p w14:paraId="31AFE0C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4350455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7980A97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IS</w:t>
            </w:r>
          </w:p>
        </w:tc>
        <w:tc>
          <w:tcPr>
            <w:tcW w:w="700" w:type="dxa"/>
          </w:tcPr>
          <w:p w14:paraId="57F12C8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5A4697E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0456</w:t>
            </w:r>
          </w:p>
        </w:tc>
        <w:tc>
          <w:tcPr>
            <w:tcW w:w="942" w:type="dxa"/>
          </w:tcPr>
          <w:p w14:paraId="613E56B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6.5.15.2</w:t>
            </w:r>
          </w:p>
        </w:tc>
      </w:tr>
      <w:tr w:rsidR="00940027" w14:paraId="593B051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02EAD6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Revenue Code</w:t>
            </w:r>
          </w:p>
        </w:tc>
        <w:tc>
          <w:tcPr>
            <w:tcW w:w="800" w:type="dxa"/>
          </w:tcPr>
          <w:p w14:paraId="69BF0422" w14:textId="77777777" w:rsidR="00940027" w:rsidRDefault="00940027">
            <w:pPr>
              <w:pStyle w:val="OtherTableBody"/>
              <w:jc w:val="center"/>
            </w:pPr>
            <w:r>
              <w:t>01600</w:t>
            </w:r>
          </w:p>
        </w:tc>
        <w:tc>
          <w:tcPr>
            <w:tcW w:w="600" w:type="dxa"/>
          </w:tcPr>
          <w:p w14:paraId="600E83A3" w14:textId="77777777" w:rsidR="00940027" w:rsidRDefault="00940027">
            <w:pPr>
              <w:pStyle w:val="OtherTableBody"/>
              <w:jc w:val="center"/>
            </w:pPr>
            <w:r>
              <w:t>GP2</w:t>
            </w:r>
          </w:p>
        </w:tc>
        <w:tc>
          <w:tcPr>
            <w:tcW w:w="700" w:type="dxa"/>
          </w:tcPr>
          <w:p w14:paraId="27DCE4A6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603C8560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0CD5A23F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7ABE13B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9074299" w14:textId="77777777" w:rsidR="00940027" w:rsidRDefault="00940027">
            <w:pPr>
              <w:pStyle w:val="OtherTableBody"/>
              <w:jc w:val="center"/>
            </w:pPr>
            <w:r>
              <w:t>0456</w:t>
            </w:r>
          </w:p>
        </w:tc>
        <w:tc>
          <w:tcPr>
            <w:tcW w:w="942" w:type="dxa"/>
          </w:tcPr>
          <w:p w14:paraId="5692CFCE" w14:textId="77777777" w:rsidR="00940027" w:rsidRDefault="00940027">
            <w:pPr>
              <w:pStyle w:val="OtherTableBody"/>
            </w:pPr>
            <w:r>
              <w:t>6.5.16.1</w:t>
            </w:r>
          </w:p>
        </w:tc>
      </w:tr>
      <w:tr w:rsidR="00940027" w14:paraId="6CDAE03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83E91AE" w14:textId="77777777" w:rsidR="00940027" w:rsidRDefault="00940027">
            <w:pPr>
              <w:pStyle w:val="OtherTableBody"/>
            </w:pPr>
            <w:r>
              <w:t>Revocation Date</w:t>
            </w:r>
          </w:p>
        </w:tc>
        <w:tc>
          <w:tcPr>
            <w:tcW w:w="800" w:type="dxa"/>
          </w:tcPr>
          <w:p w14:paraId="236789A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01882</w:t>
            </w:r>
          </w:p>
        </w:tc>
        <w:tc>
          <w:tcPr>
            <w:tcW w:w="600" w:type="dxa"/>
          </w:tcPr>
          <w:p w14:paraId="561832B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CER</w:t>
            </w:r>
          </w:p>
        </w:tc>
        <w:tc>
          <w:tcPr>
            <w:tcW w:w="700" w:type="dxa"/>
          </w:tcPr>
          <w:p w14:paraId="795E840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29</w:t>
            </w:r>
          </w:p>
        </w:tc>
        <w:tc>
          <w:tcPr>
            <w:tcW w:w="600" w:type="dxa"/>
          </w:tcPr>
          <w:p w14:paraId="39FBC97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26</w:t>
            </w:r>
          </w:p>
        </w:tc>
        <w:tc>
          <w:tcPr>
            <w:tcW w:w="600" w:type="dxa"/>
          </w:tcPr>
          <w:p w14:paraId="0B6C109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TS</w:t>
            </w:r>
          </w:p>
        </w:tc>
        <w:tc>
          <w:tcPr>
            <w:tcW w:w="700" w:type="dxa"/>
          </w:tcPr>
          <w:p w14:paraId="4BC4C26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5662AB9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225D358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15.4.2.29</w:t>
            </w:r>
          </w:p>
        </w:tc>
      </w:tr>
      <w:tr w:rsidR="00940027" w14:paraId="20E419A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3D99BD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Revocation Reason Code</w:t>
            </w:r>
          </w:p>
        </w:tc>
        <w:tc>
          <w:tcPr>
            <w:tcW w:w="800" w:type="dxa"/>
          </w:tcPr>
          <w:p w14:paraId="6E3B6CF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01883</w:t>
            </w:r>
          </w:p>
        </w:tc>
        <w:tc>
          <w:tcPr>
            <w:tcW w:w="600" w:type="dxa"/>
          </w:tcPr>
          <w:p w14:paraId="78D09AA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CER</w:t>
            </w:r>
          </w:p>
        </w:tc>
        <w:tc>
          <w:tcPr>
            <w:tcW w:w="700" w:type="dxa"/>
          </w:tcPr>
          <w:p w14:paraId="75CA890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30</w:t>
            </w:r>
          </w:p>
        </w:tc>
        <w:tc>
          <w:tcPr>
            <w:tcW w:w="600" w:type="dxa"/>
          </w:tcPr>
          <w:p w14:paraId="75F7DBE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0BD4C8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392E5FE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432271A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B6F88E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15.4.2.30</w:t>
            </w:r>
          </w:p>
        </w:tc>
      </w:tr>
      <w:tr w:rsidR="00940027" w14:paraId="0EBAF9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9B9E32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Risk Management Incident Code</w:t>
            </w:r>
          </w:p>
        </w:tc>
        <w:tc>
          <w:tcPr>
            <w:tcW w:w="800" w:type="dxa"/>
          </w:tcPr>
          <w:p w14:paraId="1B4D33A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01530</w:t>
            </w:r>
          </w:p>
        </w:tc>
        <w:tc>
          <w:tcPr>
            <w:tcW w:w="600" w:type="dxa"/>
          </w:tcPr>
          <w:p w14:paraId="7BC4572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RMI</w:t>
            </w:r>
          </w:p>
        </w:tc>
        <w:tc>
          <w:tcPr>
            <w:tcW w:w="700" w:type="dxa"/>
          </w:tcPr>
          <w:p w14:paraId="364F5A5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1D489A4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553B99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78038BE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3B1A0F27" w14:textId="77777777" w:rsidR="00940027" w:rsidRDefault="00940027">
            <w:pPr>
              <w:pStyle w:val="OtherTableBody"/>
              <w:jc w:val="center"/>
            </w:pPr>
            <w:r>
              <w:t>0427</w:t>
            </w:r>
          </w:p>
        </w:tc>
        <w:tc>
          <w:tcPr>
            <w:tcW w:w="942" w:type="dxa"/>
          </w:tcPr>
          <w:p w14:paraId="71C431E4" w14:textId="77777777" w:rsidR="00940027" w:rsidRDefault="00940027">
            <w:pPr>
              <w:pStyle w:val="OtherTableBody"/>
            </w:pPr>
            <w:r>
              <w:t>6.5.14.1</w:t>
            </w:r>
          </w:p>
        </w:tc>
      </w:tr>
      <w:tr w:rsidR="00940027" w14:paraId="713C6E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5F53ACA" w14:textId="77777777" w:rsidR="00940027" w:rsidRDefault="00940027">
            <w:pPr>
              <w:pStyle w:val="OtherTableBody"/>
            </w:pPr>
            <w:r>
              <w:t>Role Action Reason</w:t>
            </w:r>
          </w:p>
        </w:tc>
        <w:tc>
          <w:tcPr>
            <w:tcW w:w="800" w:type="dxa"/>
          </w:tcPr>
          <w:p w14:paraId="1BDD2742" w14:textId="77777777" w:rsidR="00940027" w:rsidRDefault="00940027">
            <w:pPr>
              <w:pStyle w:val="OtherTableBody"/>
              <w:jc w:val="center"/>
            </w:pPr>
            <w:r>
              <w:t>01205</w:t>
            </w:r>
          </w:p>
        </w:tc>
        <w:tc>
          <w:tcPr>
            <w:tcW w:w="600" w:type="dxa"/>
          </w:tcPr>
          <w:p w14:paraId="0E37DA95" w14:textId="77777777" w:rsidR="00940027" w:rsidRDefault="00940027">
            <w:pPr>
              <w:pStyle w:val="OtherTableBody"/>
              <w:jc w:val="center"/>
            </w:pPr>
            <w:r>
              <w:t>ROL</w:t>
            </w:r>
          </w:p>
        </w:tc>
        <w:tc>
          <w:tcPr>
            <w:tcW w:w="700" w:type="dxa"/>
          </w:tcPr>
          <w:p w14:paraId="0FC9442C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37490EBF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08C78929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69E5A03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940524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3A0F750" w14:textId="77777777" w:rsidR="00940027" w:rsidRDefault="00940027">
            <w:pPr>
              <w:pStyle w:val="OtherTableBody"/>
            </w:pPr>
            <w:r>
              <w:t>15.4.7.8</w:t>
            </w:r>
          </w:p>
        </w:tc>
      </w:tr>
      <w:tr w:rsidR="00940027" w14:paraId="2043EDC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65AFA47" w14:textId="77777777" w:rsidR="00940027" w:rsidRDefault="00940027">
            <w:pPr>
              <w:pStyle w:val="OtherTableBody"/>
            </w:pPr>
            <w:r>
              <w:t>Role Begin Date/Time</w:t>
            </w:r>
          </w:p>
        </w:tc>
        <w:tc>
          <w:tcPr>
            <w:tcW w:w="800" w:type="dxa"/>
          </w:tcPr>
          <w:p w14:paraId="5B405879" w14:textId="77777777" w:rsidR="00940027" w:rsidRDefault="00940027">
            <w:pPr>
              <w:pStyle w:val="OtherTableBody"/>
              <w:jc w:val="center"/>
            </w:pPr>
            <w:r>
              <w:t>01199</w:t>
            </w:r>
          </w:p>
        </w:tc>
        <w:tc>
          <w:tcPr>
            <w:tcW w:w="600" w:type="dxa"/>
          </w:tcPr>
          <w:p w14:paraId="4E8EFC43" w14:textId="77777777" w:rsidR="00940027" w:rsidRDefault="00940027">
            <w:pPr>
              <w:pStyle w:val="OtherTableBody"/>
              <w:jc w:val="center"/>
            </w:pPr>
            <w:r>
              <w:t>ROL</w:t>
            </w:r>
          </w:p>
        </w:tc>
        <w:tc>
          <w:tcPr>
            <w:tcW w:w="700" w:type="dxa"/>
          </w:tcPr>
          <w:p w14:paraId="5E707C2A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1C5851B1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0342C580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339F7CF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889014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B037FA1" w14:textId="77777777" w:rsidR="00940027" w:rsidRDefault="00940027">
            <w:pPr>
              <w:pStyle w:val="OtherTableBody"/>
            </w:pPr>
            <w:r>
              <w:t>15.4.7.5</w:t>
            </w:r>
          </w:p>
        </w:tc>
      </w:tr>
      <w:tr w:rsidR="00940027" w14:paraId="6696A18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904A34F" w14:textId="77777777" w:rsidR="00940027" w:rsidRDefault="00940027">
            <w:pPr>
              <w:pStyle w:val="OtherTableBody"/>
            </w:pPr>
            <w:r>
              <w:t>Role Duration</w:t>
            </w:r>
          </w:p>
        </w:tc>
        <w:tc>
          <w:tcPr>
            <w:tcW w:w="800" w:type="dxa"/>
          </w:tcPr>
          <w:p w14:paraId="71F9EF41" w14:textId="77777777" w:rsidR="00940027" w:rsidRDefault="00940027">
            <w:pPr>
              <w:pStyle w:val="OtherTableBody"/>
              <w:jc w:val="center"/>
            </w:pPr>
            <w:r>
              <w:t>01201</w:t>
            </w:r>
          </w:p>
        </w:tc>
        <w:tc>
          <w:tcPr>
            <w:tcW w:w="600" w:type="dxa"/>
          </w:tcPr>
          <w:p w14:paraId="1C5C7D7D" w14:textId="77777777" w:rsidR="00940027" w:rsidRDefault="00940027">
            <w:pPr>
              <w:pStyle w:val="OtherTableBody"/>
              <w:jc w:val="center"/>
            </w:pPr>
            <w:r>
              <w:t>ROL</w:t>
            </w:r>
          </w:p>
        </w:tc>
        <w:tc>
          <w:tcPr>
            <w:tcW w:w="700" w:type="dxa"/>
          </w:tcPr>
          <w:p w14:paraId="2346D50A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6F67B60C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78BFED42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75FDE36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809CBF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AE1E18D" w14:textId="77777777" w:rsidR="00940027" w:rsidRDefault="00940027">
            <w:pPr>
              <w:pStyle w:val="OtherTableBody"/>
            </w:pPr>
            <w:r>
              <w:t>15.4.7.7</w:t>
            </w:r>
          </w:p>
        </w:tc>
      </w:tr>
      <w:tr w:rsidR="00940027" w14:paraId="234C528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BBED669" w14:textId="77777777" w:rsidR="00940027" w:rsidRDefault="00940027">
            <w:pPr>
              <w:pStyle w:val="OtherTableBody"/>
            </w:pPr>
            <w:r>
              <w:t>Role End Date/Time</w:t>
            </w:r>
          </w:p>
        </w:tc>
        <w:tc>
          <w:tcPr>
            <w:tcW w:w="800" w:type="dxa"/>
          </w:tcPr>
          <w:p w14:paraId="23346059" w14:textId="77777777" w:rsidR="00940027" w:rsidRDefault="00940027">
            <w:pPr>
              <w:pStyle w:val="OtherTableBody"/>
              <w:jc w:val="center"/>
            </w:pPr>
            <w:r>
              <w:t>01200</w:t>
            </w:r>
          </w:p>
        </w:tc>
        <w:tc>
          <w:tcPr>
            <w:tcW w:w="600" w:type="dxa"/>
          </w:tcPr>
          <w:p w14:paraId="2B6106E2" w14:textId="77777777" w:rsidR="00940027" w:rsidRDefault="00940027">
            <w:pPr>
              <w:pStyle w:val="OtherTableBody"/>
              <w:jc w:val="center"/>
            </w:pPr>
            <w:r>
              <w:t>ROL</w:t>
            </w:r>
          </w:p>
        </w:tc>
        <w:tc>
          <w:tcPr>
            <w:tcW w:w="700" w:type="dxa"/>
          </w:tcPr>
          <w:p w14:paraId="4451C9B1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10B370FB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4F021351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1DABE4D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677D55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E404964" w14:textId="77777777" w:rsidR="00940027" w:rsidRDefault="00940027">
            <w:pPr>
              <w:pStyle w:val="OtherTableBody"/>
            </w:pPr>
            <w:r>
              <w:t>15.4.7.6</w:t>
            </w:r>
          </w:p>
        </w:tc>
      </w:tr>
      <w:tr w:rsidR="00940027" w14:paraId="08D48F1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207C12A" w14:textId="77777777" w:rsidR="00940027" w:rsidRDefault="00940027">
            <w:pPr>
              <w:pStyle w:val="OtherTableBody"/>
            </w:pPr>
            <w:r>
              <w:t>Role Instance ID</w:t>
            </w:r>
          </w:p>
        </w:tc>
        <w:tc>
          <w:tcPr>
            <w:tcW w:w="800" w:type="dxa"/>
          </w:tcPr>
          <w:p w14:paraId="3E8A4F36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01206</w:t>
            </w:r>
          </w:p>
        </w:tc>
        <w:tc>
          <w:tcPr>
            <w:tcW w:w="600" w:type="dxa"/>
          </w:tcPr>
          <w:p w14:paraId="5B0D941F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ROL</w:t>
            </w:r>
          </w:p>
        </w:tc>
        <w:tc>
          <w:tcPr>
            <w:tcW w:w="700" w:type="dxa"/>
          </w:tcPr>
          <w:p w14:paraId="32F84A5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1</w:t>
            </w:r>
          </w:p>
        </w:tc>
        <w:tc>
          <w:tcPr>
            <w:tcW w:w="600" w:type="dxa"/>
          </w:tcPr>
          <w:p w14:paraId="7A49E19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60</w:t>
            </w:r>
          </w:p>
        </w:tc>
        <w:tc>
          <w:tcPr>
            <w:tcW w:w="600" w:type="dxa"/>
          </w:tcPr>
          <w:p w14:paraId="7F5F8DA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EI</w:t>
            </w:r>
          </w:p>
        </w:tc>
        <w:tc>
          <w:tcPr>
            <w:tcW w:w="700" w:type="dxa"/>
          </w:tcPr>
          <w:p w14:paraId="0FCB3EEE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</w:p>
        </w:tc>
        <w:tc>
          <w:tcPr>
            <w:tcW w:w="700" w:type="dxa"/>
          </w:tcPr>
          <w:p w14:paraId="0339E78A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</w:p>
        </w:tc>
        <w:tc>
          <w:tcPr>
            <w:tcW w:w="942" w:type="dxa"/>
          </w:tcPr>
          <w:p w14:paraId="5F7439A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15.4.7.1</w:t>
            </w:r>
          </w:p>
        </w:tc>
      </w:tr>
      <w:tr w:rsidR="00940027" w14:paraId="506D39C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D81500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Role Person</w:t>
            </w:r>
          </w:p>
        </w:tc>
        <w:tc>
          <w:tcPr>
            <w:tcW w:w="800" w:type="dxa"/>
          </w:tcPr>
          <w:p w14:paraId="44E7CFA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01198</w:t>
            </w:r>
          </w:p>
        </w:tc>
        <w:tc>
          <w:tcPr>
            <w:tcW w:w="600" w:type="dxa"/>
          </w:tcPr>
          <w:p w14:paraId="0C15C22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ROL</w:t>
            </w:r>
          </w:p>
        </w:tc>
        <w:tc>
          <w:tcPr>
            <w:tcW w:w="700" w:type="dxa"/>
          </w:tcPr>
          <w:p w14:paraId="39C5805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600" w:type="dxa"/>
          </w:tcPr>
          <w:p w14:paraId="68D9A2A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042F0F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XCN</w:t>
            </w:r>
          </w:p>
        </w:tc>
        <w:tc>
          <w:tcPr>
            <w:tcW w:w="700" w:type="dxa"/>
          </w:tcPr>
          <w:p w14:paraId="2321E71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66ABA7F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62577696" w14:textId="77777777" w:rsidR="00940027" w:rsidRDefault="00940027">
            <w:pPr>
              <w:pStyle w:val="OtherTableBody"/>
            </w:pPr>
            <w:r>
              <w:t>15.4.7.4</w:t>
            </w:r>
          </w:p>
        </w:tc>
      </w:tr>
      <w:tr w:rsidR="00940027" w14:paraId="12020D5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94D4BC0" w14:textId="77777777" w:rsidR="00940027" w:rsidRDefault="00940027">
            <w:pPr>
              <w:pStyle w:val="OtherTableBody"/>
            </w:pPr>
            <w:r>
              <w:t>Role-ROL</w:t>
            </w:r>
          </w:p>
        </w:tc>
        <w:tc>
          <w:tcPr>
            <w:tcW w:w="800" w:type="dxa"/>
          </w:tcPr>
          <w:p w14:paraId="755FC5C9" w14:textId="77777777" w:rsidR="00940027" w:rsidRDefault="00940027">
            <w:pPr>
              <w:pStyle w:val="OtherTableBody"/>
              <w:jc w:val="center"/>
            </w:pPr>
            <w:r>
              <w:t>01197</w:t>
            </w:r>
          </w:p>
        </w:tc>
        <w:tc>
          <w:tcPr>
            <w:tcW w:w="600" w:type="dxa"/>
          </w:tcPr>
          <w:p w14:paraId="7633A355" w14:textId="77777777" w:rsidR="00940027" w:rsidRDefault="00940027">
            <w:pPr>
              <w:pStyle w:val="OtherTableBody"/>
              <w:jc w:val="center"/>
            </w:pPr>
            <w:r>
              <w:t>ROL</w:t>
            </w:r>
          </w:p>
        </w:tc>
        <w:tc>
          <w:tcPr>
            <w:tcW w:w="700" w:type="dxa"/>
          </w:tcPr>
          <w:p w14:paraId="360DE2B3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4DBEB961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28DA9B9A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659022D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5962970" w14:textId="77777777" w:rsidR="00940027" w:rsidRDefault="00940027">
            <w:pPr>
              <w:pStyle w:val="OtherTableBody"/>
              <w:jc w:val="center"/>
            </w:pPr>
            <w:r>
              <w:t>0443</w:t>
            </w:r>
          </w:p>
        </w:tc>
        <w:tc>
          <w:tcPr>
            <w:tcW w:w="942" w:type="dxa"/>
          </w:tcPr>
          <w:p w14:paraId="4CC08D85" w14:textId="77777777" w:rsidR="00940027" w:rsidRDefault="00940027">
            <w:pPr>
              <w:pStyle w:val="OtherTableBody"/>
            </w:pPr>
            <w:r>
              <w:t>15.4.7.3</w:t>
            </w:r>
          </w:p>
        </w:tc>
      </w:tr>
      <w:tr w:rsidR="00940027" w14:paraId="6400683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3C7B81F" w14:textId="77777777" w:rsidR="00940027" w:rsidRDefault="00940027">
            <w:pPr>
              <w:pStyle w:val="OtherTableBody"/>
            </w:pPr>
            <w:r>
              <w:t>Room Coverage Type/Amount</w:t>
            </w:r>
          </w:p>
        </w:tc>
        <w:tc>
          <w:tcPr>
            <w:tcW w:w="800" w:type="dxa"/>
          </w:tcPr>
          <w:p w14:paraId="4FEF6975" w14:textId="77777777" w:rsidR="00940027" w:rsidRDefault="00940027">
            <w:pPr>
              <w:pStyle w:val="OtherTableBody"/>
              <w:jc w:val="center"/>
            </w:pPr>
            <w:r>
              <w:t>00499</w:t>
            </w:r>
          </w:p>
        </w:tc>
        <w:tc>
          <w:tcPr>
            <w:tcW w:w="600" w:type="dxa"/>
          </w:tcPr>
          <w:p w14:paraId="2EAD926F" w14:textId="77777777" w:rsidR="00940027" w:rsidRDefault="00940027">
            <w:pPr>
              <w:pStyle w:val="OtherTableBody"/>
              <w:jc w:val="center"/>
            </w:pPr>
            <w:r>
              <w:t>IN2</w:t>
            </w:r>
          </w:p>
        </w:tc>
        <w:tc>
          <w:tcPr>
            <w:tcW w:w="700" w:type="dxa"/>
          </w:tcPr>
          <w:p w14:paraId="53D77980" w14:textId="77777777" w:rsidR="00940027" w:rsidRDefault="00940027">
            <w:pPr>
              <w:pStyle w:val="OtherTableBody"/>
            </w:pPr>
            <w:r>
              <w:t>28</w:t>
            </w:r>
          </w:p>
        </w:tc>
        <w:tc>
          <w:tcPr>
            <w:tcW w:w="600" w:type="dxa"/>
          </w:tcPr>
          <w:p w14:paraId="0C5D00CA" w14:textId="77777777" w:rsidR="00940027" w:rsidRDefault="00940027">
            <w:pPr>
              <w:pStyle w:val="OtherTableBody"/>
            </w:pPr>
            <w:r>
              <w:t>82</w:t>
            </w:r>
          </w:p>
        </w:tc>
        <w:tc>
          <w:tcPr>
            <w:tcW w:w="600" w:type="dxa"/>
          </w:tcPr>
          <w:p w14:paraId="66F3FE54" w14:textId="77777777" w:rsidR="00940027" w:rsidRDefault="00940027">
            <w:pPr>
              <w:pStyle w:val="OtherTableBody"/>
            </w:pPr>
            <w:r>
              <w:t>RMC</w:t>
            </w:r>
          </w:p>
        </w:tc>
        <w:tc>
          <w:tcPr>
            <w:tcW w:w="700" w:type="dxa"/>
          </w:tcPr>
          <w:p w14:paraId="3970B827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34558FA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173D6B3" w14:textId="77777777" w:rsidR="00940027" w:rsidRDefault="00940027">
            <w:pPr>
              <w:pStyle w:val="OtherTableBody"/>
            </w:pPr>
            <w:r>
              <w:t>6.5.7.28</w:t>
            </w:r>
          </w:p>
        </w:tc>
      </w:tr>
      <w:tr w:rsidR="00940027" w14:paraId="262FC8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EABFCD8" w14:textId="77777777" w:rsidR="00940027" w:rsidRDefault="00940027">
            <w:pPr>
              <w:pStyle w:val="OtherTableBody"/>
            </w:pPr>
            <w:r>
              <w:t>Room Fee Indicator</w:t>
            </w:r>
          </w:p>
        </w:tc>
        <w:tc>
          <w:tcPr>
            <w:tcW w:w="800" w:type="dxa"/>
          </w:tcPr>
          <w:p w14:paraId="270FE102" w14:textId="77777777" w:rsidR="00940027" w:rsidRDefault="00940027">
            <w:pPr>
              <w:pStyle w:val="OtherTableBody"/>
              <w:jc w:val="center"/>
            </w:pPr>
            <w:r>
              <w:t>00994</w:t>
            </w:r>
          </w:p>
        </w:tc>
        <w:tc>
          <w:tcPr>
            <w:tcW w:w="600" w:type="dxa"/>
          </w:tcPr>
          <w:p w14:paraId="2737CAFE" w14:textId="77777777" w:rsidR="00940027" w:rsidRDefault="00940027">
            <w:pPr>
              <w:pStyle w:val="OtherTableBody"/>
              <w:jc w:val="center"/>
            </w:pPr>
            <w:r>
              <w:t>CDM</w:t>
            </w:r>
          </w:p>
        </w:tc>
        <w:tc>
          <w:tcPr>
            <w:tcW w:w="700" w:type="dxa"/>
          </w:tcPr>
          <w:p w14:paraId="22732DC5" w14:textId="77777777" w:rsidR="00940027" w:rsidRDefault="00940027">
            <w:pPr>
              <w:pStyle w:val="OtherTableBody"/>
            </w:pPr>
            <w:r>
              <w:t>13</w:t>
            </w:r>
          </w:p>
        </w:tc>
        <w:tc>
          <w:tcPr>
            <w:tcW w:w="600" w:type="dxa"/>
          </w:tcPr>
          <w:p w14:paraId="37AF9A96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66CA32EC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76107E0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1C064ED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7CECDEE4" w14:textId="77777777" w:rsidR="00940027" w:rsidRDefault="00940027">
            <w:pPr>
              <w:pStyle w:val="OtherTableBody"/>
            </w:pPr>
            <w:r>
              <w:t>8.10.2.13</w:t>
            </w:r>
          </w:p>
        </w:tc>
      </w:tr>
      <w:tr w:rsidR="00940027" w14:paraId="25A2F9C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22580A8" w14:textId="77777777" w:rsidR="00940027" w:rsidRDefault="00940027">
            <w:pPr>
              <w:pStyle w:val="OtherTableBody"/>
            </w:pPr>
            <w:r>
              <w:t>Room Rate - Private</w:t>
            </w:r>
          </w:p>
        </w:tc>
        <w:tc>
          <w:tcPr>
            <w:tcW w:w="800" w:type="dxa"/>
          </w:tcPr>
          <w:p w14:paraId="43C578B5" w14:textId="77777777" w:rsidR="00940027" w:rsidRDefault="00940027">
            <w:pPr>
              <w:pStyle w:val="OtherTableBody"/>
              <w:jc w:val="center"/>
            </w:pPr>
            <w:r>
              <w:t>00466</w:t>
            </w:r>
          </w:p>
        </w:tc>
        <w:tc>
          <w:tcPr>
            <w:tcW w:w="600" w:type="dxa"/>
          </w:tcPr>
          <w:p w14:paraId="09B4A321" w14:textId="77777777" w:rsidR="00940027" w:rsidRDefault="00940027">
            <w:pPr>
              <w:pStyle w:val="OtherTableBody"/>
              <w:jc w:val="center"/>
            </w:pPr>
            <w:r>
              <w:t>IN1</w:t>
            </w:r>
          </w:p>
        </w:tc>
        <w:tc>
          <w:tcPr>
            <w:tcW w:w="700" w:type="dxa"/>
          </w:tcPr>
          <w:p w14:paraId="71E2E7A0" w14:textId="77777777" w:rsidR="00940027" w:rsidRDefault="00940027">
            <w:pPr>
              <w:pStyle w:val="OtherTableBody"/>
            </w:pPr>
            <w:r>
              <w:t>41</w:t>
            </w:r>
          </w:p>
        </w:tc>
        <w:tc>
          <w:tcPr>
            <w:tcW w:w="600" w:type="dxa"/>
          </w:tcPr>
          <w:p w14:paraId="28DCDFA2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3C7C2317" w14:textId="77777777" w:rsidR="00940027" w:rsidRDefault="00940027">
            <w:pPr>
              <w:pStyle w:val="OtherTableBody"/>
            </w:pPr>
            <w:r>
              <w:t>CP</w:t>
            </w:r>
          </w:p>
        </w:tc>
        <w:tc>
          <w:tcPr>
            <w:tcW w:w="700" w:type="dxa"/>
          </w:tcPr>
          <w:p w14:paraId="015B100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D81F0B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CFCB470" w14:textId="77777777" w:rsidR="00940027" w:rsidRDefault="00940027">
            <w:pPr>
              <w:pStyle w:val="OtherTableBody"/>
            </w:pPr>
            <w:r>
              <w:t>6.5.6.41</w:t>
            </w:r>
          </w:p>
        </w:tc>
      </w:tr>
      <w:tr w:rsidR="00940027" w14:paraId="01BFD92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85420C3" w14:textId="77777777" w:rsidR="00940027" w:rsidRDefault="00940027">
            <w:pPr>
              <w:pStyle w:val="OtherTableBody"/>
            </w:pPr>
            <w:r>
              <w:t>Room Rate - Semi-Private</w:t>
            </w:r>
          </w:p>
        </w:tc>
        <w:tc>
          <w:tcPr>
            <w:tcW w:w="800" w:type="dxa"/>
          </w:tcPr>
          <w:p w14:paraId="4E79D183" w14:textId="77777777" w:rsidR="00940027" w:rsidRDefault="00940027">
            <w:pPr>
              <w:pStyle w:val="OtherTableBody"/>
              <w:jc w:val="center"/>
            </w:pPr>
            <w:r>
              <w:t>00465</w:t>
            </w:r>
          </w:p>
        </w:tc>
        <w:tc>
          <w:tcPr>
            <w:tcW w:w="600" w:type="dxa"/>
          </w:tcPr>
          <w:p w14:paraId="326769C7" w14:textId="77777777" w:rsidR="00940027" w:rsidRDefault="00940027">
            <w:pPr>
              <w:pStyle w:val="OtherTableBody"/>
              <w:jc w:val="center"/>
            </w:pPr>
            <w:r>
              <w:t>IN1</w:t>
            </w:r>
          </w:p>
        </w:tc>
        <w:tc>
          <w:tcPr>
            <w:tcW w:w="700" w:type="dxa"/>
          </w:tcPr>
          <w:p w14:paraId="4451D34E" w14:textId="77777777" w:rsidR="00940027" w:rsidRDefault="00940027">
            <w:pPr>
              <w:pStyle w:val="OtherTableBody"/>
            </w:pPr>
            <w:r>
              <w:t>40</w:t>
            </w:r>
          </w:p>
        </w:tc>
        <w:tc>
          <w:tcPr>
            <w:tcW w:w="600" w:type="dxa"/>
          </w:tcPr>
          <w:p w14:paraId="12243347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11CFD967" w14:textId="77777777" w:rsidR="00940027" w:rsidRDefault="00940027">
            <w:pPr>
              <w:pStyle w:val="OtherTableBody"/>
            </w:pPr>
            <w:r>
              <w:t>CP</w:t>
            </w:r>
          </w:p>
        </w:tc>
        <w:tc>
          <w:tcPr>
            <w:tcW w:w="700" w:type="dxa"/>
          </w:tcPr>
          <w:p w14:paraId="6DD3F72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7BD1F2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D611DC5" w14:textId="77777777" w:rsidR="00940027" w:rsidRDefault="00940027">
            <w:pPr>
              <w:pStyle w:val="OtherTableBody"/>
            </w:pPr>
            <w:r>
              <w:t>6.5.6.40</w:t>
            </w:r>
          </w:p>
        </w:tc>
      </w:tr>
      <w:tr w:rsidR="00940027" w14:paraId="4E4676C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7F949D6" w14:textId="77777777" w:rsidR="00940027" w:rsidRDefault="00940027">
            <w:pPr>
              <w:pStyle w:val="OtherTableBody"/>
            </w:pPr>
            <w:r>
              <w:t>Route</w:t>
            </w:r>
          </w:p>
        </w:tc>
        <w:tc>
          <w:tcPr>
            <w:tcW w:w="800" w:type="dxa"/>
          </w:tcPr>
          <w:p w14:paraId="71926CD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00309</w:t>
            </w:r>
          </w:p>
        </w:tc>
        <w:tc>
          <w:tcPr>
            <w:tcW w:w="600" w:type="dxa"/>
          </w:tcPr>
          <w:p w14:paraId="1966334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RXR</w:t>
            </w:r>
          </w:p>
        </w:tc>
        <w:tc>
          <w:tcPr>
            <w:tcW w:w="700" w:type="dxa"/>
          </w:tcPr>
          <w:p w14:paraId="00C9BCB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565908A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30AEB30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39172B9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48EF6EE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0162</w:t>
            </w:r>
          </w:p>
        </w:tc>
        <w:tc>
          <w:tcPr>
            <w:tcW w:w="942" w:type="dxa"/>
          </w:tcPr>
          <w:p w14:paraId="247F9A1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4.14.2.1</w:t>
            </w:r>
          </w:p>
        </w:tc>
      </w:tr>
      <w:tr w:rsidR="00940027" w14:paraId="73020CE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048CDF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Routing Instruction</w:t>
            </w:r>
          </w:p>
        </w:tc>
        <w:tc>
          <w:tcPr>
            <w:tcW w:w="800" w:type="dxa"/>
          </w:tcPr>
          <w:p w14:paraId="04129D15" w14:textId="77777777" w:rsidR="00940027" w:rsidRDefault="00940027">
            <w:pPr>
              <w:pStyle w:val="OtherTableBody"/>
              <w:jc w:val="center"/>
            </w:pPr>
            <w:r>
              <w:t>01315</w:t>
            </w:r>
          </w:p>
        </w:tc>
        <w:tc>
          <w:tcPr>
            <w:tcW w:w="600" w:type="dxa"/>
          </w:tcPr>
          <w:p w14:paraId="5920D704" w14:textId="77777777" w:rsidR="00940027" w:rsidRDefault="00940027">
            <w:pPr>
              <w:pStyle w:val="OtherTableBody"/>
              <w:jc w:val="center"/>
            </w:pPr>
            <w:r>
              <w:t>RXR</w:t>
            </w:r>
          </w:p>
        </w:tc>
        <w:tc>
          <w:tcPr>
            <w:tcW w:w="700" w:type="dxa"/>
          </w:tcPr>
          <w:p w14:paraId="5BE598FE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122B287C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1CBCD937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13E5E75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5E92F6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DCC55BE" w14:textId="77777777" w:rsidR="00940027" w:rsidRDefault="00940027">
            <w:pPr>
              <w:pStyle w:val="OtherTableBody"/>
            </w:pPr>
            <w:r>
              <w:t>4.14.2.5</w:t>
            </w:r>
          </w:p>
        </w:tc>
      </w:tr>
      <w:tr w:rsidR="00940027" w14:paraId="766A57E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0B5BA35" w14:textId="77777777" w:rsidR="00940027" w:rsidRDefault="00940027">
            <w:pPr>
              <w:pStyle w:val="OtherTableBody"/>
            </w:pPr>
            <w:r>
              <w:t>Rules that Trigger Reflex Testing</w:t>
            </w:r>
          </w:p>
        </w:tc>
        <w:tc>
          <w:tcPr>
            <w:tcW w:w="800" w:type="dxa"/>
          </w:tcPr>
          <w:p w14:paraId="46B5576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00620</w:t>
            </w:r>
          </w:p>
        </w:tc>
        <w:tc>
          <w:tcPr>
            <w:tcW w:w="600" w:type="dxa"/>
          </w:tcPr>
          <w:p w14:paraId="35E6BD3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OM1</w:t>
            </w:r>
          </w:p>
        </w:tc>
        <w:tc>
          <w:tcPr>
            <w:tcW w:w="700" w:type="dxa"/>
          </w:tcPr>
          <w:p w14:paraId="6FF5ED0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35</w:t>
            </w:r>
          </w:p>
        </w:tc>
        <w:tc>
          <w:tcPr>
            <w:tcW w:w="600" w:type="dxa"/>
          </w:tcPr>
          <w:p w14:paraId="4892FDA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80</w:t>
            </w:r>
          </w:p>
        </w:tc>
        <w:tc>
          <w:tcPr>
            <w:tcW w:w="600" w:type="dxa"/>
          </w:tcPr>
          <w:p w14:paraId="4A1A073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TX</w:t>
            </w:r>
          </w:p>
        </w:tc>
        <w:tc>
          <w:tcPr>
            <w:tcW w:w="700" w:type="dxa"/>
          </w:tcPr>
          <w:p w14:paraId="6394E75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627B93D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9E3E23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8.8.8.35</w:t>
            </w:r>
          </w:p>
        </w:tc>
      </w:tr>
      <w:tr w:rsidR="00940027" w14:paraId="68CA7AA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8BA554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RX Component Type</w:t>
            </w:r>
          </w:p>
        </w:tc>
        <w:tc>
          <w:tcPr>
            <w:tcW w:w="800" w:type="dxa"/>
          </w:tcPr>
          <w:p w14:paraId="4F65D55D" w14:textId="77777777" w:rsidR="00940027" w:rsidRDefault="00940027">
            <w:pPr>
              <w:pStyle w:val="OtherTableBody"/>
              <w:jc w:val="center"/>
            </w:pPr>
            <w:r>
              <w:t>00313</w:t>
            </w:r>
          </w:p>
        </w:tc>
        <w:tc>
          <w:tcPr>
            <w:tcW w:w="600" w:type="dxa"/>
          </w:tcPr>
          <w:p w14:paraId="10B72B74" w14:textId="77777777" w:rsidR="00940027" w:rsidRDefault="00940027">
            <w:pPr>
              <w:pStyle w:val="OtherTableBody"/>
              <w:jc w:val="center"/>
            </w:pPr>
            <w:r>
              <w:t>RXC</w:t>
            </w:r>
          </w:p>
        </w:tc>
        <w:tc>
          <w:tcPr>
            <w:tcW w:w="700" w:type="dxa"/>
          </w:tcPr>
          <w:p w14:paraId="5E0AAC5F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5A83B14B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093582F6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64EDBC6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F60CB1B" w14:textId="77777777" w:rsidR="00940027" w:rsidRDefault="00940027">
            <w:pPr>
              <w:pStyle w:val="OtherTableBody"/>
              <w:jc w:val="center"/>
            </w:pPr>
            <w:r>
              <w:t>0166</w:t>
            </w:r>
          </w:p>
        </w:tc>
        <w:tc>
          <w:tcPr>
            <w:tcW w:w="942" w:type="dxa"/>
          </w:tcPr>
          <w:p w14:paraId="0F5C7393" w14:textId="77777777" w:rsidR="00940027" w:rsidRDefault="00940027">
            <w:pPr>
              <w:pStyle w:val="OtherTableBody"/>
            </w:pPr>
            <w:r>
              <w:t>4.14.3.1</w:t>
            </w:r>
          </w:p>
        </w:tc>
      </w:tr>
      <w:tr w:rsidR="00940027" w14:paraId="2158DCC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AD172D3" w14:textId="77777777" w:rsidR="00940027" w:rsidRDefault="00940027">
            <w:pPr>
              <w:pStyle w:val="OtherTableBody"/>
            </w:pPr>
            <w:r>
              <w:t>Schedule ID</w:t>
            </w:r>
          </w:p>
        </w:tc>
        <w:tc>
          <w:tcPr>
            <w:tcW w:w="800" w:type="dxa"/>
          </w:tcPr>
          <w:p w14:paraId="102EEE09" w14:textId="77777777" w:rsidR="00940027" w:rsidRDefault="00940027">
            <w:pPr>
              <w:pStyle w:val="OtherTableBody"/>
              <w:jc w:val="center"/>
            </w:pPr>
            <w:r>
              <w:t>00864</w:t>
            </w:r>
          </w:p>
        </w:tc>
        <w:tc>
          <w:tcPr>
            <w:tcW w:w="600" w:type="dxa"/>
          </w:tcPr>
          <w:p w14:paraId="736E7987" w14:textId="77777777" w:rsidR="00940027" w:rsidRDefault="00940027">
            <w:pPr>
              <w:pStyle w:val="OtherTableBody"/>
              <w:jc w:val="center"/>
            </w:pPr>
            <w:r>
              <w:t>ARQ</w:t>
            </w:r>
          </w:p>
        </w:tc>
        <w:tc>
          <w:tcPr>
            <w:tcW w:w="700" w:type="dxa"/>
          </w:tcPr>
          <w:p w14:paraId="70391AF7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59CC575C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0F405857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3289B50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7F1D86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408D179" w14:textId="77777777" w:rsidR="00940027" w:rsidRDefault="00940027">
            <w:pPr>
              <w:pStyle w:val="OtherTableBody"/>
            </w:pPr>
            <w:r>
              <w:t>10.6.1.5</w:t>
            </w:r>
          </w:p>
        </w:tc>
      </w:tr>
      <w:tr w:rsidR="00940027" w14:paraId="7C1CC98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91BC079" w14:textId="77777777" w:rsidR="00940027" w:rsidRDefault="00940027">
            <w:pPr>
              <w:pStyle w:val="OtherTableBody"/>
            </w:pPr>
            <w:r>
              <w:t>Schedule ID</w:t>
            </w:r>
          </w:p>
        </w:tc>
        <w:tc>
          <w:tcPr>
            <w:tcW w:w="800" w:type="dxa"/>
          </w:tcPr>
          <w:p w14:paraId="68B3C28A" w14:textId="77777777" w:rsidR="00940027" w:rsidRDefault="00940027">
            <w:pPr>
              <w:pStyle w:val="OtherTableBody"/>
              <w:jc w:val="center"/>
            </w:pPr>
            <w:r>
              <w:t>00864</w:t>
            </w:r>
          </w:p>
        </w:tc>
        <w:tc>
          <w:tcPr>
            <w:tcW w:w="600" w:type="dxa"/>
          </w:tcPr>
          <w:p w14:paraId="533B0724" w14:textId="77777777" w:rsidR="00940027" w:rsidRDefault="00940027">
            <w:pPr>
              <w:pStyle w:val="OtherTableBody"/>
              <w:jc w:val="center"/>
            </w:pPr>
            <w:r>
              <w:t>SCH</w:t>
            </w:r>
          </w:p>
        </w:tc>
        <w:tc>
          <w:tcPr>
            <w:tcW w:w="700" w:type="dxa"/>
          </w:tcPr>
          <w:p w14:paraId="1A8DD635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4E5F78D5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3FAB6B74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2E46267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43DAD1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D255438" w14:textId="77777777" w:rsidR="00940027" w:rsidRDefault="00940027">
            <w:pPr>
              <w:pStyle w:val="OtherTableBody"/>
            </w:pPr>
            <w:r>
              <w:t>10.6.2.5</w:t>
            </w:r>
          </w:p>
        </w:tc>
      </w:tr>
      <w:tr w:rsidR="00940027" w14:paraId="42614CA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76C0A12" w14:textId="77777777" w:rsidR="00940027" w:rsidRDefault="00940027">
            <w:pPr>
              <w:pStyle w:val="OtherTableBody"/>
            </w:pPr>
            <w:r>
              <w:t>Scheduled AE Title</w:t>
            </w:r>
          </w:p>
        </w:tc>
        <w:tc>
          <w:tcPr>
            <w:tcW w:w="800" w:type="dxa"/>
          </w:tcPr>
          <w:p w14:paraId="06CB4011" w14:textId="77777777" w:rsidR="00940027" w:rsidRDefault="00940027">
            <w:pPr>
              <w:pStyle w:val="OtherTableBody"/>
              <w:jc w:val="center"/>
            </w:pPr>
            <w:r>
              <w:t>01665</w:t>
            </w:r>
          </w:p>
        </w:tc>
        <w:tc>
          <w:tcPr>
            <w:tcW w:w="600" w:type="dxa"/>
          </w:tcPr>
          <w:p w14:paraId="3E657277" w14:textId="77777777" w:rsidR="00940027" w:rsidRDefault="00940027">
            <w:pPr>
              <w:pStyle w:val="OtherTableBody"/>
              <w:jc w:val="center"/>
            </w:pPr>
            <w:r>
              <w:t>IPC</w:t>
            </w:r>
          </w:p>
        </w:tc>
        <w:tc>
          <w:tcPr>
            <w:tcW w:w="700" w:type="dxa"/>
          </w:tcPr>
          <w:p w14:paraId="54E5121A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72F4453C" w14:textId="77777777" w:rsidR="00940027" w:rsidRDefault="00940027">
            <w:pPr>
              <w:pStyle w:val="OtherTableBody"/>
            </w:pPr>
            <w:r>
              <w:t>16</w:t>
            </w:r>
          </w:p>
        </w:tc>
        <w:tc>
          <w:tcPr>
            <w:tcW w:w="600" w:type="dxa"/>
          </w:tcPr>
          <w:p w14:paraId="20110E2D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4959A61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F45C71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2F31460" w14:textId="77777777" w:rsidR="00940027" w:rsidRDefault="00940027">
            <w:pPr>
              <w:pStyle w:val="OtherTableBody"/>
            </w:pPr>
            <w:r>
              <w:t>4.5.6.9</w:t>
            </w:r>
          </w:p>
        </w:tc>
      </w:tr>
      <w:tr w:rsidR="00940027" w14:paraId="2C77BB9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9C5F80A" w14:textId="77777777" w:rsidR="00940027" w:rsidRDefault="00940027">
            <w:pPr>
              <w:pStyle w:val="OtherTableBody"/>
            </w:pPr>
            <w:r>
              <w:t>Scheduled Date/Time</w:t>
            </w:r>
          </w:p>
        </w:tc>
        <w:tc>
          <w:tcPr>
            <w:tcW w:w="800" w:type="dxa"/>
          </w:tcPr>
          <w:p w14:paraId="2AC9548D" w14:textId="77777777" w:rsidR="00940027" w:rsidRDefault="00940027">
            <w:pPr>
              <w:pStyle w:val="OtherTableBody"/>
              <w:jc w:val="center"/>
            </w:pPr>
            <w:r>
              <w:t>00268</w:t>
            </w:r>
          </w:p>
        </w:tc>
        <w:tc>
          <w:tcPr>
            <w:tcW w:w="600" w:type="dxa"/>
          </w:tcPr>
          <w:p w14:paraId="08BD728D" w14:textId="77777777" w:rsidR="00940027" w:rsidRDefault="00940027">
            <w:pPr>
              <w:pStyle w:val="OtherTableBody"/>
              <w:jc w:val="center"/>
            </w:pPr>
            <w:r>
              <w:t>OBR</w:t>
            </w:r>
          </w:p>
        </w:tc>
        <w:tc>
          <w:tcPr>
            <w:tcW w:w="700" w:type="dxa"/>
          </w:tcPr>
          <w:p w14:paraId="66E05014" w14:textId="77777777" w:rsidR="00940027" w:rsidRDefault="00940027">
            <w:pPr>
              <w:pStyle w:val="OtherTableBody"/>
            </w:pPr>
            <w:r>
              <w:t>36</w:t>
            </w:r>
          </w:p>
        </w:tc>
        <w:tc>
          <w:tcPr>
            <w:tcW w:w="600" w:type="dxa"/>
          </w:tcPr>
          <w:p w14:paraId="466D0CB2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608CE50D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183BFC2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044B17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6581703" w14:textId="77777777" w:rsidR="00940027" w:rsidRDefault="00940027">
            <w:pPr>
              <w:pStyle w:val="OtherTableBody"/>
            </w:pPr>
            <w:r>
              <w:t>4.5.3.36</w:t>
            </w:r>
          </w:p>
        </w:tc>
      </w:tr>
      <w:tr w:rsidR="00940027" w14:paraId="47D6F98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8634554" w14:textId="77777777" w:rsidR="00940027" w:rsidRDefault="00940027">
            <w:pPr>
              <w:pStyle w:val="OtherTableBody"/>
            </w:pPr>
            <w:r>
              <w:t>Scheduled Procedure Step ID</w:t>
            </w:r>
          </w:p>
        </w:tc>
        <w:tc>
          <w:tcPr>
            <w:tcW w:w="800" w:type="dxa"/>
          </w:tcPr>
          <w:p w14:paraId="63675BF7" w14:textId="77777777" w:rsidR="00940027" w:rsidRDefault="00940027">
            <w:pPr>
              <w:pStyle w:val="OtherTableBody"/>
              <w:jc w:val="center"/>
            </w:pPr>
            <w:r>
              <w:t>01660</w:t>
            </w:r>
          </w:p>
        </w:tc>
        <w:tc>
          <w:tcPr>
            <w:tcW w:w="600" w:type="dxa"/>
          </w:tcPr>
          <w:p w14:paraId="0F3FF244" w14:textId="77777777" w:rsidR="00940027" w:rsidRDefault="00940027">
            <w:pPr>
              <w:pStyle w:val="OtherTableBody"/>
              <w:jc w:val="center"/>
            </w:pPr>
            <w:r>
              <w:t>IPC</w:t>
            </w:r>
          </w:p>
        </w:tc>
        <w:tc>
          <w:tcPr>
            <w:tcW w:w="700" w:type="dxa"/>
          </w:tcPr>
          <w:p w14:paraId="233DE4E2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18828533" w14:textId="77777777" w:rsidR="00940027" w:rsidRDefault="00940027">
            <w:pPr>
              <w:pStyle w:val="OtherTableBody"/>
            </w:pPr>
            <w:r>
              <w:t>22</w:t>
            </w:r>
          </w:p>
        </w:tc>
        <w:tc>
          <w:tcPr>
            <w:tcW w:w="600" w:type="dxa"/>
          </w:tcPr>
          <w:p w14:paraId="623CB9DC" w14:textId="77777777" w:rsidR="00940027" w:rsidRDefault="00940027">
            <w:pPr>
              <w:pStyle w:val="OtherTableBody"/>
            </w:pPr>
            <w:r>
              <w:t>EI</w:t>
            </w:r>
          </w:p>
        </w:tc>
        <w:tc>
          <w:tcPr>
            <w:tcW w:w="700" w:type="dxa"/>
          </w:tcPr>
          <w:p w14:paraId="4EB31FF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8DD0D0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34ACE3E" w14:textId="77777777" w:rsidR="00940027" w:rsidRDefault="00940027">
            <w:pPr>
              <w:pStyle w:val="OtherTableBody"/>
            </w:pPr>
            <w:r>
              <w:t>4.5.6.4</w:t>
            </w:r>
          </w:p>
        </w:tc>
      </w:tr>
      <w:tr w:rsidR="00940027" w14:paraId="5D17CF0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D2FF4E2" w14:textId="77777777" w:rsidR="00940027" w:rsidRDefault="00940027">
            <w:pPr>
              <w:pStyle w:val="OtherTableBody"/>
            </w:pPr>
            <w:r>
              <w:t>Scheduled Procedure Step Location</w:t>
            </w:r>
          </w:p>
        </w:tc>
        <w:tc>
          <w:tcPr>
            <w:tcW w:w="800" w:type="dxa"/>
          </w:tcPr>
          <w:p w14:paraId="53D23C1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01664</w:t>
            </w:r>
          </w:p>
        </w:tc>
        <w:tc>
          <w:tcPr>
            <w:tcW w:w="600" w:type="dxa"/>
          </w:tcPr>
          <w:p w14:paraId="4358553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IPC</w:t>
            </w:r>
          </w:p>
        </w:tc>
        <w:tc>
          <w:tcPr>
            <w:tcW w:w="700" w:type="dxa"/>
          </w:tcPr>
          <w:p w14:paraId="2EC8DE9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</w:t>
            </w:r>
          </w:p>
        </w:tc>
        <w:tc>
          <w:tcPr>
            <w:tcW w:w="600" w:type="dxa"/>
          </w:tcPr>
          <w:p w14:paraId="6B0F292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3FA9C9A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6FA8FC0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40D990E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597D6C9" w14:textId="77777777" w:rsidR="00940027" w:rsidRDefault="00940027">
            <w:pPr>
              <w:pStyle w:val="OtherTableBody"/>
            </w:pPr>
            <w:r>
              <w:t>4.5.6.8</w:t>
            </w:r>
          </w:p>
        </w:tc>
      </w:tr>
      <w:tr w:rsidR="00940027" w14:paraId="3ED1363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56F5DF8" w14:textId="77777777" w:rsidR="00940027" w:rsidRDefault="00940027">
            <w:pPr>
              <w:pStyle w:val="OtherTableBody"/>
            </w:pPr>
            <w:r>
              <w:t>Scheduled Station Name</w:t>
            </w:r>
          </w:p>
        </w:tc>
        <w:tc>
          <w:tcPr>
            <w:tcW w:w="800" w:type="dxa"/>
          </w:tcPr>
          <w:p w14:paraId="4C74E609" w14:textId="77777777" w:rsidR="00940027" w:rsidRDefault="00940027">
            <w:pPr>
              <w:pStyle w:val="OtherTableBody"/>
              <w:jc w:val="center"/>
            </w:pPr>
            <w:r>
              <w:t>01663</w:t>
            </w:r>
          </w:p>
        </w:tc>
        <w:tc>
          <w:tcPr>
            <w:tcW w:w="600" w:type="dxa"/>
          </w:tcPr>
          <w:p w14:paraId="3BA9B353" w14:textId="77777777" w:rsidR="00940027" w:rsidRDefault="00940027">
            <w:pPr>
              <w:pStyle w:val="OtherTableBody"/>
              <w:jc w:val="center"/>
            </w:pPr>
            <w:r>
              <w:t>IPC</w:t>
            </w:r>
          </w:p>
        </w:tc>
        <w:tc>
          <w:tcPr>
            <w:tcW w:w="700" w:type="dxa"/>
          </w:tcPr>
          <w:p w14:paraId="785138A3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5EF6BBFA" w14:textId="77777777" w:rsidR="00940027" w:rsidRDefault="00940027">
            <w:pPr>
              <w:pStyle w:val="OtherTableBody"/>
            </w:pPr>
            <w:r>
              <w:t>22</w:t>
            </w:r>
          </w:p>
        </w:tc>
        <w:tc>
          <w:tcPr>
            <w:tcW w:w="600" w:type="dxa"/>
          </w:tcPr>
          <w:p w14:paraId="3A963BEA" w14:textId="77777777" w:rsidR="00940027" w:rsidRDefault="00940027">
            <w:pPr>
              <w:pStyle w:val="OtherTableBody"/>
            </w:pPr>
            <w:r>
              <w:t>EI</w:t>
            </w:r>
          </w:p>
        </w:tc>
        <w:tc>
          <w:tcPr>
            <w:tcW w:w="700" w:type="dxa"/>
          </w:tcPr>
          <w:p w14:paraId="30854E8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5229F0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C3BD7C4" w14:textId="77777777" w:rsidR="00940027" w:rsidRDefault="00940027">
            <w:pPr>
              <w:pStyle w:val="OtherTableBody"/>
            </w:pPr>
            <w:r>
              <w:t>4.5.6.7</w:t>
            </w:r>
          </w:p>
        </w:tc>
      </w:tr>
      <w:tr w:rsidR="00940027" w14:paraId="5E4EEAB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B19EF23" w14:textId="77777777" w:rsidR="00940027" w:rsidRDefault="00940027">
            <w:pPr>
              <w:pStyle w:val="OtherTableBody"/>
            </w:pPr>
            <w:r>
              <w:t>Scheduled Time Point</w:t>
            </w:r>
          </w:p>
        </w:tc>
        <w:tc>
          <w:tcPr>
            <w:tcW w:w="800" w:type="dxa"/>
          </w:tcPr>
          <w:p w14:paraId="2CF80807" w14:textId="77777777" w:rsidR="00940027" w:rsidRDefault="00940027">
            <w:pPr>
              <w:pStyle w:val="OtherTableBody"/>
              <w:jc w:val="center"/>
            </w:pPr>
            <w:r>
              <w:t>01025</w:t>
            </w:r>
          </w:p>
        </w:tc>
        <w:tc>
          <w:tcPr>
            <w:tcW w:w="600" w:type="dxa"/>
          </w:tcPr>
          <w:p w14:paraId="4258C730" w14:textId="77777777" w:rsidR="00940027" w:rsidRDefault="00940027">
            <w:pPr>
              <w:pStyle w:val="OtherTableBody"/>
              <w:jc w:val="center"/>
            </w:pPr>
            <w:r>
              <w:t>CM2</w:t>
            </w:r>
          </w:p>
        </w:tc>
        <w:tc>
          <w:tcPr>
            <w:tcW w:w="700" w:type="dxa"/>
          </w:tcPr>
          <w:p w14:paraId="62DE63B0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08A33C52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794DC00C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36CD774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365E6C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753A0DB" w14:textId="77777777" w:rsidR="00940027" w:rsidRDefault="00940027">
            <w:pPr>
              <w:pStyle w:val="OtherTableBody"/>
            </w:pPr>
            <w:r>
              <w:t>8.11.4.2</w:t>
            </w:r>
          </w:p>
        </w:tc>
      </w:tr>
      <w:tr w:rsidR="00940027" w14:paraId="41AED0E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48F63BF" w14:textId="77777777" w:rsidR="00940027" w:rsidRDefault="00940027">
            <w:pPr>
              <w:pStyle w:val="OtherTableBody"/>
            </w:pPr>
            <w:r>
              <w:t>School</w:t>
            </w:r>
          </w:p>
        </w:tc>
        <w:tc>
          <w:tcPr>
            <w:tcW w:w="800" w:type="dxa"/>
          </w:tcPr>
          <w:p w14:paraId="5BF25420" w14:textId="77777777" w:rsidR="00940027" w:rsidRDefault="00940027">
            <w:pPr>
              <w:pStyle w:val="OtherTableBody"/>
              <w:jc w:val="center"/>
            </w:pPr>
            <w:r>
              <w:t>01452</w:t>
            </w:r>
          </w:p>
        </w:tc>
        <w:tc>
          <w:tcPr>
            <w:tcW w:w="600" w:type="dxa"/>
          </w:tcPr>
          <w:p w14:paraId="7A92433C" w14:textId="77777777" w:rsidR="00940027" w:rsidRDefault="00940027">
            <w:pPr>
              <w:pStyle w:val="OtherTableBody"/>
              <w:jc w:val="center"/>
            </w:pPr>
            <w:r>
              <w:t>EDU</w:t>
            </w:r>
          </w:p>
        </w:tc>
        <w:tc>
          <w:tcPr>
            <w:tcW w:w="700" w:type="dxa"/>
          </w:tcPr>
          <w:p w14:paraId="582A5F6A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6C9B40D8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1B13886C" w14:textId="77777777" w:rsidR="00940027" w:rsidRDefault="00940027">
            <w:pPr>
              <w:pStyle w:val="OtherTableBody"/>
            </w:pPr>
            <w:r>
              <w:t>XON</w:t>
            </w:r>
          </w:p>
        </w:tc>
        <w:tc>
          <w:tcPr>
            <w:tcW w:w="700" w:type="dxa"/>
          </w:tcPr>
          <w:p w14:paraId="576544B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30A042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24D7C86" w14:textId="77777777" w:rsidR="00940027" w:rsidRDefault="00940027">
            <w:pPr>
              <w:pStyle w:val="OtherTableBody"/>
            </w:pPr>
            <w:r>
              <w:t>15.4.3.6</w:t>
            </w:r>
          </w:p>
        </w:tc>
      </w:tr>
      <w:tr w:rsidR="00940027" w14:paraId="3ADA53F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A9239C3" w14:textId="77777777" w:rsidR="00940027" w:rsidRDefault="00940027">
            <w:pPr>
              <w:pStyle w:val="OtherTableBody"/>
            </w:pPr>
            <w:r>
              <w:t>School Address</w:t>
            </w:r>
          </w:p>
        </w:tc>
        <w:tc>
          <w:tcPr>
            <w:tcW w:w="800" w:type="dxa"/>
          </w:tcPr>
          <w:p w14:paraId="06BEDEFC" w14:textId="77777777" w:rsidR="00940027" w:rsidRDefault="00940027">
            <w:pPr>
              <w:pStyle w:val="OtherTableBody"/>
              <w:jc w:val="center"/>
            </w:pPr>
            <w:r>
              <w:t>01454</w:t>
            </w:r>
          </w:p>
        </w:tc>
        <w:tc>
          <w:tcPr>
            <w:tcW w:w="600" w:type="dxa"/>
          </w:tcPr>
          <w:p w14:paraId="637D27A9" w14:textId="77777777" w:rsidR="00940027" w:rsidRDefault="00940027">
            <w:pPr>
              <w:pStyle w:val="OtherTableBody"/>
              <w:jc w:val="center"/>
            </w:pPr>
            <w:r>
              <w:t>EDU</w:t>
            </w:r>
          </w:p>
        </w:tc>
        <w:tc>
          <w:tcPr>
            <w:tcW w:w="700" w:type="dxa"/>
          </w:tcPr>
          <w:p w14:paraId="53676E7D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4206810F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0E91F983" w14:textId="77777777" w:rsidR="00940027" w:rsidRDefault="00940027">
            <w:pPr>
              <w:pStyle w:val="OtherTableBody"/>
            </w:pPr>
            <w:r>
              <w:t>XAD</w:t>
            </w:r>
          </w:p>
        </w:tc>
        <w:tc>
          <w:tcPr>
            <w:tcW w:w="700" w:type="dxa"/>
          </w:tcPr>
          <w:p w14:paraId="111DE0F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24D584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C4053C4" w14:textId="77777777" w:rsidR="00940027" w:rsidRDefault="00940027">
            <w:pPr>
              <w:pStyle w:val="OtherTableBody"/>
            </w:pPr>
            <w:r>
              <w:t>15.4.3.8</w:t>
            </w:r>
          </w:p>
        </w:tc>
      </w:tr>
      <w:tr w:rsidR="00940027" w14:paraId="0C3CFDB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4D48C7D" w14:textId="77777777" w:rsidR="00940027" w:rsidRDefault="00940027">
            <w:pPr>
              <w:pStyle w:val="OtherTableBody"/>
            </w:pPr>
            <w:r>
              <w:t>School Type Code</w:t>
            </w:r>
          </w:p>
        </w:tc>
        <w:tc>
          <w:tcPr>
            <w:tcW w:w="800" w:type="dxa"/>
          </w:tcPr>
          <w:p w14:paraId="491E7C1D" w14:textId="77777777" w:rsidR="00940027" w:rsidRDefault="00940027">
            <w:pPr>
              <w:pStyle w:val="OtherTableBody"/>
              <w:jc w:val="center"/>
            </w:pPr>
            <w:r>
              <w:t>01453</w:t>
            </w:r>
          </w:p>
        </w:tc>
        <w:tc>
          <w:tcPr>
            <w:tcW w:w="600" w:type="dxa"/>
          </w:tcPr>
          <w:p w14:paraId="318C432C" w14:textId="77777777" w:rsidR="00940027" w:rsidRDefault="00940027">
            <w:pPr>
              <w:pStyle w:val="OtherTableBody"/>
              <w:jc w:val="center"/>
            </w:pPr>
            <w:r>
              <w:t>EDU</w:t>
            </w:r>
          </w:p>
        </w:tc>
        <w:tc>
          <w:tcPr>
            <w:tcW w:w="700" w:type="dxa"/>
          </w:tcPr>
          <w:p w14:paraId="6CF9B244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4238DF40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1AD98088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2524929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71757C9" w14:textId="77777777" w:rsidR="00940027" w:rsidRDefault="00940027">
            <w:pPr>
              <w:pStyle w:val="OtherTableBody"/>
              <w:jc w:val="center"/>
            </w:pPr>
            <w:r>
              <w:t>0402</w:t>
            </w:r>
          </w:p>
        </w:tc>
        <w:tc>
          <w:tcPr>
            <w:tcW w:w="942" w:type="dxa"/>
          </w:tcPr>
          <w:p w14:paraId="258F79B6" w14:textId="77777777" w:rsidR="00940027" w:rsidRDefault="00940027">
            <w:pPr>
              <w:pStyle w:val="OtherTableBody"/>
            </w:pPr>
            <w:r>
              <w:t>15.4.3.7</w:t>
            </w:r>
          </w:p>
        </w:tc>
      </w:tr>
      <w:tr w:rsidR="00940027" w14:paraId="6F092AB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ADEB4C5" w14:textId="77777777" w:rsidR="00940027" w:rsidRDefault="00940027">
            <w:pPr>
              <w:pStyle w:val="OtherTableBody"/>
            </w:pPr>
            <w:r>
              <w:t>Search Confidence Threshold</w:t>
            </w:r>
          </w:p>
        </w:tc>
        <w:tc>
          <w:tcPr>
            <w:tcW w:w="800" w:type="dxa"/>
          </w:tcPr>
          <w:p w14:paraId="6CC9A821" w14:textId="77777777" w:rsidR="00940027" w:rsidRDefault="00940027">
            <w:pPr>
              <w:pStyle w:val="OtherTableBody"/>
              <w:jc w:val="center"/>
            </w:pPr>
            <w:r>
              <w:t>01442</w:t>
            </w:r>
          </w:p>
        </w:tc>
        <w:tc>
          <w:tcPr>
            <w:tcW w:w="600" w:type="dxa"/>
          </w:tcPr>
          <w:p w14:paraId="0F43ED88" w14:textId="77777777" w:rsidR="00940027" w:rsidRDefault="00940027">
            <w:pPr>
              <w:pStyle w:val="OtherTableBody"/>
              <w:jc w:val="center"/>
            </w:pPr>
            <w:r>
              <w:t>QRF</w:t>
            </w:r>
          </w:p>
        </w:tc>
        <w:tc>
          <w:tcPr>
            <w:tcW w:w="700" w:type="dxa"/>
          </w:tcPr>
          <w:p w14:paraId="3BFC317B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55030291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6F864812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0D87BAC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B1413E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C4CF2BE" w14:textId="77777777" w:rsidR="00940027" w:rsidRDefault="00940027">
            <w:pPr>
              <w:pStyle w:val="OtherTableBody"/>
            </w:pPr>
            <w:r>
              <w:t>5.10.5.4.1</w:t>
            </w:r>
          </w:p>
        </w:tc>
      </w:tr>
      <w:tr w:rsidR="00940027" w14:paraId="3F2D354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DB91B41" w14:textId="77777777" w:rsidR="00940027" w:rsidRDefault="00940027">
            <w:pPr>
              <w:pStyle w:val="OtherTableBody"/>
            </w:pPr>
            <w:r>
              <w:t>Second Opinion Date</w:t>
            </w:r>
          </w:p>
        </w:tc>
        <w:tc>
          <w:tcPr>
            <w:tcW w:w="800" w:type="dxa"/>
          </w:tcPr>
          <w:p w14:paraId="515765DA" w14:textId="77777777" w:rsidR="00940027" w:rsidRDefault="00940027">
            <w:pPr>
              <w:pStyle w:val="OtherTableBody"/>
              <w:jc w:val="center"/>
            </w:pPr>
            <w:r>
              <w:t>00523</w:t>
            </w:r>
          </w:p>
        </w:tc>
        <w:tc>
          <w:tcPr>
            <w:tcW w:w="600" w:type="dxa"/>
          </w:tcPr>
          <w:p w14:paraId="20EB42D9" w14:textId="77777777" w:rsidR="00940027" w:rsidRDefault="00940027">
            <w:pPr>
              <w:pStyle w:val="OtherTableBody"/>
              <w:jc w:val="center"/>
            </w:pPr>
            <w:r>
              <w:t>IN3</w:t>
            </w:r>
          </w:p>
        </w:tc>
        <w:tc>
          <w:tcPr>
            <w:tcW w:w="700" w:type="dxa"/>
          </w:tcPr>
          <w:p w14:paraId="7C7052D3" w14:textId="77777777" w:rsidR="00940027" w:rsidRDefault="00940027">
            <w:pPr>
              <w:pStyle w:val="OtherTableBody"/>
            </w:pPr>
            <w:r>
              <w:t>22</w:t>
            </w:r>
          </w:p>
        </w:tc>
        <w:tc>
          <w:tcPr>
            <w:tcW w:w="600" w:type="dxa"/>
          </w:tcPr>
          <w:p w14:paraId="7C265A3E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6660E472" w14:textId="77777777" w:rsidR="00940027" w:rsidRDefault="00940027">
            <w:pPr>
              <w:pStyle w:val="OtherTableBody"/>
            </w:pPr>
            <w:r>
              <w:t>DT</w:t>
            </w:r>
          </w:p>
        </w:tc>
        <w:tc>
          <w:tcPr>
            <w:tcW w:w="700" w:type="dxa"/>
          </w:tcPr>
          <w:p w14:paraId="2E28E73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23B283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282636D" w14:textId="77777777" w:rsidR="00940027" w:rsidRDefault="00940027">
            <w:pPr>
              <w:pStyle w:val="OtherTableBody"/>
            </w:pPr>
            <w:r>
              <w:t>6.5.8.22</w:t>
            </w:r>
          </w:p>
        </w:tc>
      </w:tr>
      <w:tr w:rsidR="00940027" w14:paraId="4C04B64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4618EC1" w14:textId="77777777" w:rsidR="00940027" w:rsidRDefault="00940027">
            <w:pPr>
              <w:pStyle w:val="OtherTableBody"/>
            </w:pPr>
            <w:r>
              <w:t>Second Opinion Documentation Received</w:t>
            </w:r>
          </w:p>
        </w:tc>
        <w:tc>
          <w:tcPr>
            <w:tcW w:w="800" w:type="dxa"/>
          </w:tcPr>
          <w:p w14:paraId="6DAE5129" w14:textId="77777777" w:rsidR="00940027" w:rsidRDefault="00940027">
            <w:pPr>
              <w:pStyle w:val="OtherTableBody"/>
              <w:jc w:val="center"/>
            </w:pPr>
            <w:r>
              <w:t>00525</w:t>
            </w:r>
          </w:p>
        </w:tc>
        <w:tc>
          <w:tcPr>
            <w:tcW w:w="600" w:type="dxa"/>
          </w:tcPr>
          <w:p w14:paraId="536C83EF" w14:textId="77777777" w:rsidR="00940027" w:rsidRDefault="00940027">
            <w:pPr>
              <w:pStyle w:val="OtherTableBody"/>
              <w:jc w:val="center"/>
            </w:pPr>
            <w:r>
              <w:t>IN3</w:t>
            </w:r>
          </w:p>
        </w:tc>
        <w:tc>
          <w:tcPr>
            <w:tcW w:w="700" w:type="dxa"/>
          </w:tcPr>
          <w:p w14:paraId="050E535A" w14:textId="77777777" w:rsidR="00940027" w:rsidRDefault="00940027">
            <w:pPr>
              <w:pStyle w:val="OtherTableBody"/>
            </w:pPr>
            <w:r>
              <w:t>24</w:t>
            </w:r>
          </w:p>
        </w:tc>
        <w:tc>
          <w:tcPr>
            <w:tcW w:w="600" w:type="dxa"/>
          </w:tcPr>
          <w:p w14:paraId="11A049E9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4D403B8C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343943C6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13E9DB93" w14:textId="77777777" w:rsidR="00940027" w:rsidRDefault="00940027">
            <w:pPr>
              <w:pStyle w:val="OtherTableBody"/>
              <w:jc w:val="center"/>
            </w:pPr>
            <w:r>
              <w:t>0152</w:t>
            </w:r>
          </w:p>
        </w:tc>
        <w:tc>
          <w:tcPr>
            <w:tcW w:w="942" w:type="dxa"/>
          </w:tcPr>
          <w:p w14:paraId="0D994550" w14:textId="77777777" w:rsidR="00940027" w:rsidRDefault="00940027">
            <w:pPr>
              <w:pStyle w:val="OtherTableBody"/>
            </w:pPr>
            <w:r>
              <w:t>6.5.8.24</w:t>
            </w:r>
          </w:p>
        </w:tc>
      </w:tr>
      <w:tr w:rsidR="00940027" w14:paraId="43D86CB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BD27034" w14:textId="77777777" w:rsidR="00940027" w:rsidRDefault="00940027">
            <w:pPr>
              <w:pStyle w:val="OtherTableBody"/>
            </w:pPr>
            <w:r>
              <w:t>Second Opinion Physician</w:t>
            </w:r>
          </w:p>
        </w:tc>
        <w:tc>
          <w:tcPr>
            <w:tcW w:w="800" w:type="dxa"/>
          </w:tcPr>
          <w:p w14:paraId="032758A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00526</w:t>
            </w:r>
          </w:p>
        </w:tc>
        <w:tc>
          <w:tcPr>
            <w:tcW w:w="600" w:type="dxa"/>
          </w:tcPr>
          <w:p w14:paraId="177FD4F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IN3</w:t>
            </w:r>
          </w:p>
        </w:tc>
        <w:tc>
          <w:tcPr>
            <w:tcW w:w="700" w:type="dxa"/>
          </w:tcPr>
          <w:p w14:paraId="1E1984E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</w:t>
            </w:r>
          </w:p>
        </w:tc>
        <w:tc>
          <w:tcPr>
            <w:tcW w:w="600" w:type="dxa"/>
          </w:tcPr>
          <w:p w14:paraId="540BC6B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62D2400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XCN</w:t>
            </w:r>
          </w:p>
        </w:tc>
        <w:tc>
          <w:tcPr>
            <w:tcW w:w="700" w:type="dxa"/>
          </w:tcPr>
          <w:p w14:paraId="36F0251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35CAB7B2" w14:textId="77777777" w:rsidR="00940027" w:rsidRDefault="00940027">
            <w:pPr>
              <w:pStyle w:val="OtherTableBody"/>
              <w:jc w:val="center"/>
            </w:pPr>
            <w:r>
              <w:t>0010</w:t>
            </w:r>
          </w:p>
        </w:tc>
        <w:tc>
          <w:tcPr>
            <w:tcW w:w="942" w:type="dxa"/>
          </w:tcPr>
          <w:p w14:paraId="3CF5FC2F" w14:textId="77777777" w:rsidR="00940027" w:rsidRDefault="00940027">
            <w:pPr>
              <w:pStyle w:val="OtherTableBody"/>
            </w:pPr>
            <w:r>
              <w:t>6.5.8.25</w:t>
            </w:r>
          </w:p>
        </w:tc>
      </w:tr>
      <w:tr w:rsidR="00940027" w14:paraId="649890B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0CF99EC" w14:textId="77777777" w:rsidR="00940027" w:rsidRDefault="00940027">
            <w:pPr>
              <w:pStyle w:val="OtherTableBody"/>
            </w:pPr>
            <w:r>
              <w:t>Second Opinion Status</w:t>
            </w:r>
          </w:p>
        </w:tc>
        <w:tc>
          <w:tcPr>
            <w:tcW w:w="800" w:type="dxa"/>
          </w:tcPr>
          <w:p w14:paraId="1750CCBA" w14:textId="77777777" w:rsidR="00940027" w:rsidRDefault="00940027">
            <w:pPr>
              <w:pStyle w:val="OtherTableBody"/>
              <w:jc w:val="center"/>
            </w:pPr>
            <w:r>
              <w:t>00524</w:t>
            </w:r>
          </w:p>
        </w:tc>
        <w:tc>
          <w:tcPr>
            <w:tcW w:w="600" w:type="dxa"/>
          </w:tcPr>
          <w:p w14:paraId="11CAB4D2" w14:textId="77777777" w:rsidR="00940027" w:rsidRDefault="00940027">
            <w:pPr>
              <w:pStyle w:val="OtherTableBody"/>
              <w:jc w:val="center"/>
            </w:pPr>
            <w:r>
              <w:t>IN3</w:t>
            </w:r>
          </w:p>
        </w:tc>
        <w:tc>
          <w:tcPr>
            <w:tcW w:w="700" w:type="dxa"/>
          </w:tcPr>
          <w:p w14:paraId="28878713" w14:textId="77777777" w:rsidR="00940027" w:rsidRDefault="00940027">
            <w:pPr>
              <w:pStyle w:val="OtherTableBody"/>
            </w:pPr>
            <w:r>
              <w:t>23</w:t>
            </w:r>
          </w:p>
        </w:tc>
        <w:tc>
          <w:tcPr>
            <w:tcW w:w="600" w:type="dxa"/>
          </w:tcPr>
          <w:p w14:paraId="7255B2E0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5CBC2672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391BD2F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B79D2C7" w14:textId="77777777" w:rsidR="00940027" w:rsidRDefault="00940027">
            <w:pPr>
              <w:pStyle w:val="OtherTableBody"/>
              <w:jc w:val="center"/>
            </w:pPr>
            <w:r>
              <w:t>0151</w:t>
            </w:r>
          </w:p>
        </w:tc>
        <w:tc>
          <w:tcPr>
            <w:tcW w:w="942" w:type="dxa"/>
          </w:tcPr>
          <w:p w14:paraId="0B981634" w14:textId="77777777" w:rsidR="00940027" w:rsidRDefault="00940027">
            <w:pPr>
              <w:pStyle w:val="OtherTableBody"/>
            </w:pPr>
            <w:r>
              <w:t>6.5.8.23</w:t>
            </w:r>
          </w:p>
        </w:tc>
      </w:tr>
      <w:tr w:rsidR="00940027" w14:paraId="0D9A191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BF5D0A5" w14:textId="77777777" w:rsidR="00940027" w:rsidRDefault="00940027">
            <w:pPr>
              <w:pStyle w:val="OtherTableBody"/>
            </w:pPr>
            <w:r>
              <w:t>Security</w:t>
            </w:r>
          </w:p>
        </w:tc>
        <w:tc>
          <w:tcPr>
            <w:tcW w:w="800" w:type="dxa"/>
          </w:tcPr>
          <w:p w14:paraId="30521AF1" w14:textId="77777777" w:rsidR="00940027" w:rsidRDefault="00940027">
            <w:pPr>
              <w:pStyle w:val="OtherTableBody"/>
              <w:jc w:val="center"/>
            </w:pPr>
            <w:r>
              <w:t>00008</w:t>
            </w:r>
          </w:p>
        </w:tc>
        <w:tc>
          <w:tcPr>
            <w:tcW w:w="600" w:type="dxa"/>
          </w:tcPr>
          <w:p w14:paraId="58E05096" w14:textId="77777777" w:rsidR="00940027" w:rsidRDefault="00940027">
            <w:pPr>
              <w:pStyle w:val="OtherTableBody"/>
              <w:jc w:val="center"/>
            </w:pPr>
            <w:r>
              <w:t>MSH</w:t>
            </w:r>
          </w:p>
        </w:tc>
        <w:tc>
          <w:tcPr>
            <w:tcW w:w="700" w:type="dxa"/>
          </w:tcPr>
          <w:p w14:paraId="30807DCF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4C673694" w14:textId="77777777" w:rsidR="00940027" w:rsidRDefault="00940027">
            <w:pPr>
              <w:pStyle w:val="OtherTableBody"/>
            </w:pPr>
            <w:r>
              <w:t>40</w:t>
            </w:r>
          </w:p>
        </w:tc>
        <w:tc>
          <w:tcPr>
            <w:tcW w:w="600" w:type="dxa"/>
          </w:tcPr>
          <w:p w14:paraId="2EA5B770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267B1E3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C42748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C7E1FE2" w14:textId="77777777" w:rsidR="00940027" w:rsidRDefault="00940027">
            <w:pPr>
              <w:pStyle w:val="OtherTableBody"/>
            </w:pPr>
            <w:r>
              <w:t>2.15.9.8</w:t>
            </w:r>
          </w:p>
        </w:tc>
      </w:tr>
      <w:tr w:rsidR="00940027" w14:paraId="31CA99E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BC04D4E" w14:textId="77777777" w:rsidR="00940027" w:rsidRDefault="00940027">
            <w:pPr>
              <w:pStyle w:val="OtherTableBody"/>
            </w:pPr>
            <w:r>
              <w:t>Security/Sensitivity</w:t>
            </w:r>
          </w:p>
        </w:tc>
        <w:tc>
          <w:tcPr>
            <w:tcW w:w="800" w:type="dxa"/>
          </w:tcPr>
          <w:p w14:paraId="4B62A90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00823</w:t>
            </w:r>
          </w:p>
        </w:tc>
        <w:tc>
          <w:tcPr>
            <w:tcW w:w="600" w:type="dxa"/>
          </w:tcPr>
          <w:p w14:paraId="22FAC5B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PRB</w:t>
            </w:r>
          </w:p>
        </w:tc>
        <w:tc>
          <w:tcPr>
            <w:tcW w:w="700" w:type="dxa"/>
          </w:tcPr>
          <w:p w14:paraId="097FA6F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</w:t>
            </w:r>
          </w:p>
        </w:tc>
        <w:tc>
          <w:tcPr>
            <w:tcW w:w="600" w:type="dxa"/>
          </w:tcPr>
          <w:p w14:paraId="013629E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15F15AC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67346D6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6156812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4EA52D6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12.4.2.25</w:t>
            </w:r>
          </w:p>
        </w:tc>
      </w:tr>
      <w:tr w:rsidR="00940027" w14:paraId="6AFC8EF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47F57E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Segment Action Code</w:t>
            </w:r>
          </w:p>
        </w:tc>
        <w:tc>
          <w:tcPr>
            <w:tcW w:w="800" w:type="dxa"/>
          </w:tcPr>
          <w:p w14:paraId="645C5E6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00763</w:t>
            </w:r>
          </w:p>
        </w:tc>
        <w:tc>
          <w:tcPr>
            <w:tcW w:w="600" w:type="dxa"/>
          </w:tcPr>
          <w:p w14:paraId="469FAB8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AIL</w:t>
            </w:r>
          </w:p>
        </w:tc>
        <w:tc>
          <w:tcPr>
            <w:tcW w:w="700" w:type="dxa"/>
          </w:tcPr>
          <w:p w14:paraId="768446C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4B9B962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2ADD5FE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ID</w:t>
            </w:r>
          </w:p>
        </w:tc>
        <w:tc>
          <w:tcPr>
            <w:tcW w:w="700" w:type="dxa"/>
          </w:tcPr>
          <w:p w14:paraId="09B581D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13436CF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0206</w:t>
            </w:r>
          </w:p>
        </w:tc>
        <w:tc>
          <w:tcPr>
            <w:tcW w:w="942" w:type="dxa"/>
          </w:tcPr>
          <w:p w14:paraId="1CB8721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10.6.6.2</w:t>
            </w:r>
          </w:p>
        </w:tc>
      </w:tr>
      <w:tr w:rsidR="00940027" w14:paraId="31C53F3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605EB6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Segment Action Code</w:t>
            </w:r>
          </w:p>
        </w:tc>
        <w:tc>
          <w:tcPr>
            <w:tcW w:w="800" w:type="dxa"/>
          </w:tcPr>
          <w:p w14:paraId="5C23CB1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00763</w:t>
            </w:r>
          </w:p>
        </w:tc>
        <w:tc>
          <w:tcPr>
            <w:tcW w:w="600" w:type="dxa"/>
          </w:tcPr>
          <w:p w14:paraId="64323B7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AIG</w:t>
            </w:r>
          </w:p>
        </w:tc>
        <w:tc>
          <w:tcPr>
            <w:tcW w:w="700" w:type="dxa"/>
          </w:tcPr>
          <w:p w14:paraId="7621355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7307A83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07CD119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ID</w:t>
            </w:r>
          </w:p>
        </w:tc>
        <w:tc>
          <w:tcPr>
            <w:tcW w:w="700" w:type="dxa"/>
          </w:tcPr>
          <w:p w14:paraId="6128659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65CEDB6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0206</w:t>
            </w:r>
          </w:p>
        </w:tc>
        <w:tc>
          <w:tcPr>
            <w:tcW w:w="942" w:type="dxa"/>
          </w:tcPr>
          <w:p w14:paraId="4BC3CE1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10.6.5.2</w:t>
            </w:r>
          </w:p>
        </w:tc>
      </w:tr>
      <w:tr w:rsidR="00940027" w14:paraId="1280A7B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717D19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Segment Action Code</w:t>
            </w:r>
          </w:p>
        </w:tc>
        <w:tc>
          <w:tcPr>
            <w:tcW w:w="800" w:type="dxa"/>
          </w:tcPr>
          <w:p w14:paraId="67CF695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00763</w:t>
            </w:r>
          </w:p>
        </w:tc>
        <w:tc>
          <w:tcPr>
            <w:tcW w:w="600" w:type="dxa"/>
          </w:tcPr>
          <w:p w14:paraId="1B08006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AIS</w:t>
            </w:r>
          </w:p>
        </w:tc>
        <w:tc>
          <w:tcPr>
            <w:tcW w:w="700" w:type="dxa"/>
          </w:tcPr>
          <w:p w14:paraId="1D0416D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40ECB1A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53696B4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ID</w:t>
            </w:r>
          </w:p>
        </w:tc>
        <w:tc>
          <w:tcPr>
            <w:tcW w:w="700" w:type="dxa"/>
          </w:tcPr>
          <w:p w14:paraId="0E45616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16B77C4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0206</w:t>
            </w:r>
          </w:p>
        </w:tc>
        <w:tc>
          <w:tcPr>
            <w:tcW w:w="942" w:type="dxa"/>
          </w:tcPr>
          <w:p w14:paraId="18265B1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10.6.4.2</w:t>
            </w:r>
          </w:p>
        </w:tc>
      </w:tr>
      <w:tr w:rsidR="00940027" w14:paraId="0050A7D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CAFF49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Segment Action Code</w:t>
            </w:r>
          </w:p>
        </w:tc>
        <w:tc>
          <w:tcPr>
            <w:tcW w:w="800" w:type="dxa"/>
          </w:tcPr>
          <w:p w14:paraId="354668F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00763</w:t>
            </w:r>
          </w:p>
        </w:tc>
        <w:tc>
          <w:tcPr>
            <w:tcW w:w="600" w:type="dxa"/>
          </w:tcPr>
          <w:p w14:paraId="6936BE1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RGS</w:t>
            </w:r>
          </w:p>
        </w:tc>
        <w:tc>
          <w:tcPr>
            <w:tcW w:w="700" w:type="dxa"/>
          </w:tcPr>
          <w:p w14:paraId="7427BF8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33EAFD2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58FE7EA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ID</w:t>
            </w:r>
          </w:p>
        </w:tc>
        <w:tc>
          <w:tcPr>
            <w:tcW w:w="700" w:type="dxa"/>
          </w:tcPr>
          <w:p w14:paraId="364EDE4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0AB260C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0206</w:t>
            </w:r>
          </w:p>
        </w:tc>
        <w:tc>
          <w:tcPr>
            <w:tcW w:w="942" w:type="dxa"/>
          </w:tcPr>
          <w:p w14:paraId="783765F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10.6.3.2</w:t>
            </w:r>
          </w:p>
        </w:tc>
      </w:tr>
      <w:tr w:rsidR="00940027" w14:paraId="4CDE097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144234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Segment Action Code</w:t>
            </w:r>
          </w:p>
        </w:tc>
        <w:tc>
          <w:tcPr>
            <w:tcW w:w="800" w:type="dxa"/>
          </w:tcPr>
          <w:p w14:paraId="1E0AF0E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00763</w:t>
            </w:r>
          </w:p>
        </w:tc>
        <w:tc>
          <w:tcPr>
            <w:tcW w:w="600" w:type="dxa"/>
          </w:tcPr>
          <w:p w14:paraId="24C9A5E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LRL</w:t>
            </w:r>
          </w:p>
        </w:tc>
        <w:tc>
          <w:tcPr>
            <w:tcW w:w="700" w:type="dxa"/>
          </w:tcPr>
          <w:p w14:paraId="66EED87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73F38B5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6134C22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ID</w:t>
            </w:r>
          </w:p>
        </w:tc>
        <w:tc>
          <w:tcPr>
            <w:tcW w:w="700" w:type="dxa"/>
          </w:tcPr>
          <w:p w14:paraId="4009F5B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59243E4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0206</w:t>
            </w:r>
          </w:p>
        </w:tc>
        <w:tc>
          <w:tcPr>
            <w:tcW w:w="942" w:type="dxa"/>
          </w:tcPr>
          <w:p w14:paraId="5E75161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8.9.4.2</w:t>
            </w:r>
          </w:p>
        </w:tc>
      </w:tr>
      <w:tr w:rsidR="00940027" w14:paraId="41B629D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D1EC7A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Segment Action Code</w:t>
            </w:r>
          </w:p>
        </w:tc>
        <w:tc>
          <w:tcPr>
            <w:tcW w:w="800" w:type="dxa"/>
          </w:tcPr>
          <w:p w14:paraId="20DEBAF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00763</w:t>
            </w:r>
          </w:p>
        </w:tc>
        <w:tc>
          <w:tcPr>
            <w:tcW w:w="600" w:type="dxa"/>
          </w:tcPr>
          <w:p w14:paraId="1BB8946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LCH</w:t>
            </w:r>
          </w:p>
        </w:tc>
        <w:tc>
          <w:tcPr>
            <w:tcW w:w="700" w:type="dxa"/>
          </w:tcPr>
          <w:p w14:paraId="13218C4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09106D3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563AD1D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ID</w:t>
            </w:r>
          </w:p>
        </w:tc>
        <w:tc>
          <w:tcPr>
            <w:tcW w:w="700" w:type="dxa"/>
          </w:tcPr>
          <w:p w14:paraId="2991E0E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5C6ED58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0206</w:t>
            </w:r>
          </w:p>
        </w:tc>
        <w:tc>
          <w:tcPr>
            <w:tcW w:w="942" w:type="dxa"/>
          </w:tcPr>
          <w:p w14:paraId="2302E92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8.9.3.2</w:t>
            </w:r>
          </w:p>
        </w:tc>
      </w:tr>
      <w:tr w:rsidR="00940027" w14:paraId="5723A93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471212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Segment Action Code</w:t>
            </w:r>
          </w:p>
        </w:tc>
        <w:tc>
          <w:tcPr>
            <w:tcW w:w="800" w:type="dxa"/>
          </w:tcPr>
          <w:p w14:paraId="0311F0DF" w14:textId="77777777" w:rsidR="00940027" w:rsidRDefault="00940027">
            <w:pPr>
              <w:pStyle w:val="OtherTableBody"/>
              <w:jc w:val="center"/>
            </w:pPr>
            <w:r>
              <w:t>00763</w:t>
            </w:r>
          </w:p>
        </w:tc>
        <w:tc>
          <w:tcPr>
            <w:tcW w:w="600" w:type="dxa"/>
          </w:tcPr>
          <w:p w14:paraId="62525FB8" w14:textId="77777777" w:rsidR="00940027" w:rsidRDefault="00940027">
            <w:pPr>
              <w:pStyle w:val="OtherTableBody"/>
              <w:jc w:val="center"/>
            </w:pPr>
            <w:r>
              <w:t>AIP</w:t>
            </w:r>
          </w:p>
        </w:tc>
        <w:tc>
          <w:tcPr>
            <w:tcW w:w="700" w:type="dxa"/>
          </w:tcPr>
          <w:p w14:paraId="0D2F0558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5FECAFDF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1623F2FA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7C2D290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B8CB575" w14:textId="77777777" w:rsidR="00940027" w:rsidRDefault="00940027">
            <w:pPr>
              <w:pStyle w:val="OtherTableBody"/>
              <w:jc w:val="center"/>
            </w:pPr>
            <w:r>
              <w:t>0206</w:t>
            </w:r>
          </w:p>
        </w:tc>
        <w:tc>
          <w:tcPr>
            <w:tcW w:w="942" w:type="dxa"/>
          </w:tcPr>
          <w:p w14:paraId="101A2C56" w14:textId="77777777" w:rsidR="00940027" w:rsidRDefault="00940027">
            <w:pPr>
              <w:pStyle w:val="OtherTableBody"/>
            </w:pPr>
            <w:r>
              <w:t>10.6.7.2</w:t>
            </w:r>
          </w:p>
        </w:tc>
      </w:tr>
      <w:tr w:rsidR="00940027" w14:paraId="7737BE5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E1EC7B9" w14:textId="77777777" w:rsidR="00940027" w:rsidRDefault="00940027">
            <w:pPr>
              <w:pStyle w:val="OtherTableBody"/>
            </w:pPr>
            <w:r>
              <w:t>Segment group inclusion</w:t>
            </w:r>
          </w:p>
        </w:tc>
        <w:tc>
          <w:tcPr>
            <w:tcW w:w="800" w:type="dxa"/>
          </w:tcPr>
          <w:p w14:paraId="4DE0AE8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01594</w:t>
            </w:r>
          </w:p>
        </w:tc>
        <w:tc>
          <w:tcPr>
            <w:tcW w:w="600" w:type="dxa"/>
          </w:tcPr>
          <w:p w14:paraId="3F94D60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RCP</w:t>
            </w:r>
          </w:p>
        </w:tc>
        <w:tc>
          <w:tcPr>
            <w:tcW w:w="700" w:type="dxa"/>
          </w:tcPr>
          <w:p w14:paraId="4BE3819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</w:t>
            </w:r>
          </w:p>
        </w:tc>
        <w:tc>
          <w:tcPr>
            <w:tcW w:w="600" w:type="dxa"/>
          </w:tcPr>
          <w:p w14:paraId="71F0514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256</w:t>
            </w:r>
          </w:p>
        </w:tc>
        <w:tc>
          <w:tcPr>
            <w:tcW w:w="600" w:type="dxa"/>
          </w:tcPr>
          <w:p w14:paraId="2B6B0A8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ID</w:t>
            </w:r>
          </w:p>
        </w:tc>
        <w:tc>
          <w:tcPr>
            <w:tcW w:w="700" w:type="dxa"/>
          </w:tcPr>
          <w:p w14:paraId="4480A38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160D755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D5C4109" w14:textId="77777777" w:rsidR="00940027" w:rsidRDefault="00940027">
            <w:pPr>
              <w:pStyle w:val="OtherTableBody"/>
            </w:pPr>
            <w:r>
              <w:t>5.5.6.7</w:t>
            </w:r>
          </w:p>
        </w:tc>
      </w:tr>
      <w:tr w:rsidR="00940027" w14:paraId="1F85B9A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08E527F" w14:textId="77777777" w:rsidR="00940027" w:rsidRDefault="00940027">
            <w:pPr>
              <w:pStyle w:val="OtherTableBody"/>
            </w:pPr>
            <w:r>
              <w:t>Segment Unique Key</w:t>
            </w:r>
          </w:p>
        </w:tc>
        <w:tc>
          <w:tcPr>
            <w:tcW w:w="800" w:type="dxa"/>
          </w:tcPr>
          <w:p w14:paraId="5EFF96D8" w14:textId="77777777" w:rsidR="00940027" w:rsidRDefault="00940027">
            <w:pPr>
              <w:pStyle w:val="OtherTableBody"/>
              <w:jc w:val="center"/>
            </w:pPr>
            <w:r>
              <w:t>00764</w:t>
            </w:r>
          </w:p>
        </w:tc>
        <w:tc>
          <w:tcPr>
            <w:tcW w:w="600" w:type="dxa"/>
          </w:tcPr>
          <w:p w14:paraId="0E4ACBF7" w14:textId="77777777" w:rsidR="00940027" w:rsidRDefault="00940027">
            <w:pPr>
              <w:pStyle w:val="OtherTableBody"/>
              <w:jc w:val="center"/>
            </w:pPr>
            <w:r>
              <w:t>LCH</w:t>
            </w:r>
          </w:p>
        </w:tc>
        <w:tc>
          <w:tcPr>
            <w:tcW w:w="700" w:type="dxa"/>
          </w:tcPr>
          <w:p w14:paraId="667F80FE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44848E4E" w14:textId="77777777" w:rsidR="00940027" w:rsidRDefault="00940027">
            <w:pPr>
              <w:pStyle w:val="OtherTableBody"/>
            </w:pPr>
            <w:r>
              <w:t>80</w:t>
            </w:r>
          </w:p>
        </w:tc>
        <w:tc>
          <w:tcPr>
            <w:tcW w:w="600" w:type="dxa"/>
          </w:tcPr>
          <w:p w14:paraId="2C540DBE" w14:textId="77777777" w:rsidR="00940027" w:rsidRDefault="00940027">
            <w:pPr>
              <w:pStyle w:val="OtherTableBody"/>
            </w:pPr>
            <w:r>
              <w:t>EI</w:t>
            </w:r>
          </w:p>
        </w:tc>
        <w:tc>
          <w:tcPr>
            <w:tcW w:w="700" w:type="dxa"/>
          </w:tcPr>
          <w:p w14:paraId="2FA00FD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A8C481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2B6F299" w14:textId="77777777" w:rsidR="00940027" w:rsidRDefault="00940027">
            <w:pPr>
              <w:pStyle w:val="OtherTableBody"/>
            </w:pPr>
            <w:r>
              <w:t>8.9.3.3</w:t>
            </w:r>
          </w:p>
        </w:tc>
      </w:tr>
      <w:tr w:rsidR="00940027" w14:paraId="1820DB2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8307FAE" w14:textId="77777777" w:rsidR="00940027" w:rsidRDefault="00940027">
            <w:pPr>
              <w:pStyle w:val="OtherTableBody"/>
            </w:pPr>
            <w:r>
              <w:t>Segment Unique Key</w:t>
            </w:r>
          </w:p>
        </w:tc>
        <w:tc>
          <w:tcPr>
            <w:tcW w:w="800" w:type="dxa"/>
          </w:tcPr>
          <w:p w14:paraId="279F16A5" w14:textId="77777777" w:rsidR="00940027" w:rsidRDefault="00940027">
            <w:pPr>
              <w:pStyle w:val="OtherTableBody"/>
              <w:jc w:val="center"/>
            </w:pPr>
            <w:r>
              <w:t>00764</w:t>
            </w:r>
          </w:p>
        </w:tc>
        <w:tc>
          <w:tcPr>
            <w:tcW w:w="600" w:type="dxa"/>
          </w:tcPr>
          <w:p w14:paraId="1D348904" w14:textId="77777777" w:rsidR="00940027" w:rsidRDefault="00940027">
            <w:pPr>
              <w:pStyle w:val="OtherTableBody"/>
              <w:jc w:val="center"/>
            </w:pPr>
            <w:r>
              <w:t>LRL</w:t>
            </w:r>
          </w:p>
        </w:tc>
        <w:tc>
          <w:tcPr>
            <w:tcW w:w="700" w:type="dxa"/>
          </w:tcPr>
          <w:p w14:paraId="0379267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59C545B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80</w:t>
            </w:r>
          </w:p>
        </w:tc>
        <w:tc>
          <w:tcPr>
            <w:tcW w:w="600" w:type="dxa"/>
          </w:tcPr>
          <w:p w14:paraId="000FACC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EI</w:t>
            </w:r>
          </w:p>
        </w:tc>
        <w:tc>
          <w:tcPr>
            <w:tcW w:w="700" w:type="dxa"/>
          </w:tcPr>
          <w:p w14:paraId="74645CC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4949371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8D4006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8.9.4.3</w:t>
            </w:r>
          </w:p>
        </w:tc>
      </w:tr>
      <w:tr w:rsidR="00940027" w14:paraId="39D8B81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F83DED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Selection Criteria</w:t>
            </w:r>
          </w:p>
        </w:tc>
        <w:tc>
          <w:tcPr>
            <w:tcW w:w="800" w:type="dxa"/>
          </w:tcPr>
          <w:p w14:paraId="410924D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00700</w:t>
            </w:r>
          </w:p>
        </w:tc>
        <w:tc>
          <w:tcPr>
            <w:tcW w:w="600" w:type="dxa"/>
          </w:tcPr>
          <w:p w14:paraId="16D634A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VTQ</w:t>
            </w:r>
          </w:p>
        </w:tc>
        <w:tc>
          <w:tcPr>
            <w:tcW w:w="700" w:type="dxa"/>
          </w:tcPr>
          <w:p w14:paraId="32AFA70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  <w:tc>
          <w:tcPr>
            <w:tcW w:w="600" w:type="dxa"/>
          </w:tcPr>
          <w:p w14:paraId="17A719F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256</w:t>
            </w:r>
          </w:p>
        </w:tc>
        <w:tc>
          <w:tcPr>
            <w:tcW w:w="600" w:type="dxa"/>
          </w:tcPr>
          <w:p w14:paraId="009B3C6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QSC</w:t>
            </w:r>
          </w:p>
        </w:tc>
        <w:tc>
          <w:tcPr>
            <w:tcW w:w="700" w:type="dxa"/>
          </w:tcPr>
          <w:p w14:paraId="5E69B71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18A23F4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236376FE" w14:textId="77777777" w:rsidR="00940027" w:rsidRDefault="00940027">
            <w:pPr>
              <w:pStyle w:val="OtherTableBody"/>
            </w:pPr>
            <w:r>
              <w:t>5.10.5.8.5</w:t>
            </w:r>
          </w:p>
        </w:tc>
      </w:tr>
      <w:tr w:rsidR="00940027" w14:paraId="1EFCFB1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A1AADE2" w14:textId="77777777" w:rsidR="00940027" w:rsidRDefault="00940027">
            <w:pPr>
              <w:pStyle w:val="OtherTableBody"/>
            </w:pPr>
            <w:r>
              <w:t>Send Character Count</w:t>
            </w:r>
          </w:p>
        </w:tc>
        <w:tc>
          <w:tcPr>
            <w:tcW w:w="800" w:type="dxa"/>
          </w:tcPr>
          <w:p w14:paraId="7C8D900A" w14:textId="77777777" w:rsidR="00940027" w:rsidRDefault="00940027">
            <w:pPr>
              <w:pStyle w:val="OtherTableBody"/>
              <w:jc w:val="center"/>
            </w:pPr>
            <w:r>
              <w:t>01179</w:t>
            </w:r>
          </w:p>
        </w:tc>
        <w:tc>
          <w:tcPr>
            <w:tcW w:w="600" w:type="dxa"/>
          </w:tcPr>
          <w:p w14:paraId="5DDBC0C6" w14:textId="77777777" w:rsidR="00940027" w:rsidRDefault="00940027">
            <w:pPr>
              <w:pStyle w:val="OtherTableBody"/>
              <w:jc w:val="center"/>
            </w:pPr>
            <w:r>
              <w:t>NST</w:t>
            </w:r>
          </w:p>
        </w:tc>
        <w:tc>
          <w:tcPr>
            <w:tcW w:w="700" w:type="dxa"/>
          </w:tcPr>
          <w:p w14:paraId="527F508F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7942559D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00DB55CF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79779DB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CEA8C8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D1E5057" w14:textId="77777777" w:rsidR="00940027" w:rsidRDefault="00940027">
            <w:pPr>
              <w:pStyle w:val="OtherTableBody"/>
            </w:pPr>
            <w:r>
              <w:t>14.4.3.7</w:t>
            </w:r>
          </w:p>
        </w:tc>
      </w:tr>
      <w:tr w:rsidR="00940027" w14:paraId="559DD13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A3960E4" w14:textId="77777777" w:rsidR="00940027" w:rsidRDefault="00940027">
            <w:pPr>
              <w:pStyle w:val="OtherTableBody"/>
            </w:pPr>
            <w:r>
              <w:t>Sender Address</w:t>
            </w:r>
          </w:p>
        </w:tc>
        <w:tc>
          <w:tcPr>
            <w:tcW w:w="800" w:type="dxa"/>
          </w:tcPr>
          <w:p w14:paraId="36470C3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01062</w:t>
            </w:r>
          </w:p>
        </w:tc>
        <w:tc>
          <w:tcPr>
            <w:tcW w:w="600" w:type="dxa"/>
          </w:tcPr>
          <w:p w14:paraId="5EAD018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PES</w:t>
            </w:r>
          </w:p>
        </w:tc>
        <w:tc>
          <w:tcPr>
            <w:tcW w:w="700" w:type="dxa"/>
          </w:tcPr>
          <w:p w14:paraId="2E1FBC6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128BB60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14D1FE2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XAD</w:t>
            </w:r>
          </w:p>
        </w:tc>
        <w:tc>
          <w:tcPr>
            <w:tcW w:w="700" w:type="dxa"/>
          </w:tcPr>
          <w:p w14:paraId="570F39E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7E2D9E7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7265BD5" w14:textId="77777777" w:rsidR="00940027" w:rsidRDefault="00940027">
            <w:pPr>
              <w:pStyle w:val="OtherTableBody"/>
            </w:pPr>
            <w:r>
              <w:t>7.12.1.3</w:t>
            </w:r>
          </w:p>
        </w:tc>
      </w:tr>
      <w:tr w:rsidR="00940027" w14:paraId="340D756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2703F31" w14:textId="77777777" w:rsidR="00940027" w:rsidRDefault="00940027">
            <w:pPr>
              <w:pStyle w:val="OtherTableBody"/>
            </w:pPr>
            <w:r>
              <w:t>Sender Aware Date/Time</w:t>
            </w:r>
          </w:p>
        </w:tc>
        <w:tc>
          <w:tcPr>
            <w:tcW w:w="800" w:type="dxa"/>
          </w:tcPr>
          <w:p w14:paraId="4734F93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01068</w:t>
            </w:r>
          </w:p>
        </w:tc>
        <w:tc>
          <w:tcPr>
            <w:tcW w:w="600" w:type="dxa"/>
          </w:tcPr>
          <w:p w14:paraId="5649989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PES</w:t>
            </w:r>
          </w:p>
        </w:tc>
        <w:tc>
          <w:tcPr>
            <w:tcW w:w="700" w:type="dxa"/>
          </w:tcPr>
          <w:p w14:paraId="606F71A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9</w:t>
            </w:r>
          </w:p>
        </w:tc>
        <w:tc>
          <w:tcPr>
            <w:tcW w:w="600" w:type="dxa"/>
          </w:tcPr>
          <w:p w14:paraId="2E68189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26</w:t>
            </w:r>
          </w:p>
        </w:tc>
        <w:tc>
          <w:tcPr>
            <w:tcW w:w="600" w:type="dxa"/>
          </w:tcPr>
          <w:p w14:paraId="6A843B8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TS</w:t>
            </w:r>
          </w:p>
        </w:tc>
        <w:tc>
          <w:tcPr>
            <w:tcW w:w="700" w:type="dxa"/>
          </w:tcPr>
          <w:p w14:paraId="6DECD91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325093B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840411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7.12.1.9</w:t>
            </w:r>
          </w:p>
        </w:tc>
      </w:tr>
      <w:tr w:rsidR="00940027" w14:paraId="097E3BE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35EDCA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Sender Comment</w:t>
            </w:r>
          </w:p>
        </w:tc>
        <w:tc>
          <w:tcPr>
            <w:tcW w:w="800" w:type="dxa"/>
          </w:tcPr>
          <w:p w14:paraId="69437E0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01067</w:t>
            </w:r>
          </w:p>
        </w:tc>
        <w:tc>
          <w:tcPr>
            <w:tcW w:w="600" w:type="dxa"/>
          </w:tcPr>
          <w:p w14:paraId="5D47D04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PES</w:t>
            </w:r>
          </w:p>
        </w:tc>
        <w:tc>
          <w:tcPr>
            <w:tcW w:w="700" w:type="dxa"/>
          </w:tcPr>
          <w:p w14:paraId="270F056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</w:t>
            </w:r>
          </w:p>
        </w:tc>
        <w:tc>
          <w:tcPr>
            <w:tcW w:w="600" w:type="dxa"/>
          </w:tcPr>
          <w:p w14:paraId="064FC5D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600</w:t>
            </w:r>
          </w:p>
        </w:tc>
        <w:tc>
          <w:tcPr>
            <w:tcW w:w="600" w:type="dxa"/>
          </w:tcPr>
          <w:p w14:paraId="3D65BF7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FT</w:t>
            </w:r>
          </w:p>
        </w:tc>
        <w:tc>
          <w:tcPr>
            <w:tcW w:w="700" w:type="dxa"/>
          </w:tcPr>
          <w:p w14:paraId="03701E5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7F47BF3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E7FD79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7.12.1.8</w:t>
            </w:r>
          </w:p>
        </w:tc>
      </w:tr>
      <w:tr w:rsidR="00940027" w14:paraId="3AE7EDF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ACDFA5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Sender Event Description</w:t>
            </w:r>
          </w:p>
        </w:tc>
        <w:tc>
          <w:tcPr>
            <w:tcW w:w="800" w:type="dxa"/>
          </w:tcPr>
          <w:p w14:paraId="5B09D67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01066</w:t>
            </w:r>
          </w:p>
        </w:tc>
        <w:tc>
          <w:tcPr>
            <w:tcW w:w="600" w:type="dxa"/>
          </w:tcPr>
          <w:p w14:paraId="23764F0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PES</w:t>
            </w:r>
          </w:p>
        </w:tc>
        <w:tc>
          <w:tcPr>
            <w:tcW w:w="700" w:type="dxa"/>
          </w:tcPr>
          <w:p w14:paraId="0CC3972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</w:t>
            </w:r>
          </w:p>
        </w:tc>
        <w:tc>
          <w:tcPr>
            <w:tcW w:w="600" w:type="dxa"/>
          </w:tcPr>
          <w:p w14:paraId="468B003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600</w:t>
            </w:r>
          </w:p>
        </w:tc>
        <w:tc>
          <w:tcPr>
            <w:tcW w:w="600" w:type="dxa"/>
          </w:tcPr>
          <w:p w14:paraId="5D95507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FT</w:t>
            </w:r>
          </w:p>
        </w:tc>
        <w:tc>
          <w:tcPr>
            <w:tcW w:w="700" w:type="dxa"/>
          </w:tcPr>
          <w:p w14:paraId="443DE94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162B647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9BB20D9" w14:textId="77777777" w:rsidR="00940027" w:rsidRDefault="00940027">
            <w:pPr>
              <w:pStyle w:val="OtherTableBody"/>
            </w:pPr>
            <w:r>
              <w:t>7.12.1.7</w:t>
            </w:r>
          </w:p>
        </w:tc>
      </w:tr>
      <w:tr w:rsidR="00940027" w14:paraId="570CD4E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EA0DAFE" w14:textId="77777777" w:rsidR="00940027" w:rsidRDefault="00940027">
            <w:pPr>
              <w:pStyle w:val="OtherTableBody"/>
            </w:pPr>
            <w:r>
              <w:t>Sender Event Identifier</w:t>
            </w:r>
          </w:p>
        </w:tc>
        <w:tc>
          <w:tcPr>
            <w:tcW w:w="800" w:type="dxa"/>
          </w:tcPr>
          <w:p w14:paraId="2BFE404E" w14:textId="77777777" w:rsidR="00940027" w:rsidRDefault="00940027">
            <w:pPr>
              <w:pStyle w:val="OtherTableBody"/>
              <w:jc w:val="center"/>
            </w:pPr>
            <w:r>
              <w:t>01064</w:t>
            </w:r>
          </w:p>
        </w:tc>
        <w:tc>
          <w:tcPr>
            <w:tcW w:w="600" w:type="dxa"/>
          </w:tcPr>
          <w:p w14:paraId="53F5B7E4" w14:textId="77777777" w:rsidR="00940027" w:rsidRDefault="00940027">
            <w:pPr>
              <w:pStyle w:val="OtherTableBody"/>
              <w:jc w:val="center"/>
            </w:pPr>
            <w:r>
              <w:t>PES</w:t>
            </w:r>
          </w:p>
        </w:tc>
        <w:tc>
          <w:tcPr>
            <w:tcW w:w="700" w:type="dxa"/>
          </w:tcPr>
          <w:p w14:paraId="149C9194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558995E2" w14:textId="77777777" w:rsidR="00940027" w:rsidRDefault="00940027">
            <w:pPr>
              <w:pStyle w:val="OtherTableBody"/>
            </w:pPr>
            <w:r>
              <w:t>75</w:t>
            </w:r>
          </w:p>
        </w:tc>
        <w:tc>
          <w:tcPr>
            <w:tcW w:w="600" w:type="dxa"/>
          </w:tcPr>
          <w:p w14:paraId="1A47E502" w14:textId="77777777" w:rsidR="00940027" w:rsidRDefault="00940027">
            <w:pPr>
              <w:pStyle w:val="OtherTableBody"/>
            </w:pPr>
            <w:r>
              <w:t>EI</w:t>
            </w:r>
          </w:p>
        </w:tc>
        <w:tc>
          <w:tcPr>
            <w:tcW w:w="700" w:type="dxa"/>
          </w:tcPr>
          <w:p w14:paraId="5329326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E7F677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8B230F4" w14:textId="77777777" w:rsidR="00940027" w:rsidRDefault="00940027">
            <w:pPr>
              <w:pStyle w:val="OtherTableBody"/>
            </w:pPr>
            <w:r>
              <w:t>7.12.1.5</w:t>
            </w:r>
          </w:p>
        </w:tc>
      </w:tr>
      <w:tr w:rsidR="00940027" w14:paraId="5DE230B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251BBED" w14:textId="77777777" w:rsidR="00940027" w:rsidRDefault="00940027">
            <w:pPr>
              <w:pStyle w:val="OtherTableBody"/>
            </w:pPr>
            <w:r>
              <w:t>Sender Individual Name</w:t>
            </w:r>
          </w:p>
        </w:tc>
        <w:tc>
          <w:tcPr>
            <w:tcW w:w="800" w:type="dxa"/>
          </w:tcPr>
          <w:p w14:paraId="34A34A8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01060</w:t>
            </w:r>
          </w:p>
        </w:tc>
        <w:tc>
          <w:tcPr>
            <w:tcW w:w="600" w:type="dxa"/>
          </w:tcPr>
          <w:p w14:paraId="776F68F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PES</w:t>
            </w:r>
          </w:p>
        </w:tc>
        <w:tc>
          <w:tcPr>
            <w:tcW w:w="700" w:type="dxa"/>
          </w:tcPr>
          <w:p w14:paraId="081BE8D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31BF35E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F82A2B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XCN</w:t>
            </w:r>
          </w:p>
        </w:tc>
        <w:tc>
          <w:tcPr>
            <w:tcW w:w="700" w:type="dxa"/>
          </w:tcPr>
          <w:p w14:paraId="21A87C1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57ACD6F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CBEC6ED" w14:textId="77777777" w:rsidR="00940027" w:rsidRDefault="00940027">
            <w:pPr>
              <w:pStyle w:val="OtherTableBody"/>
            </w:pPr>
            <w:r>
              <w:t>7.12.1.2</w:t>
            </w:r>
          </w:p>
        </w:tc>
      </w:tr>
      <w:tr w:rsidR="00940027" w14:paraId="3D3A0B0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97496CE" w14:textId="77777777" w:rsidR="00940027" w:rsidRDefault="00940027">
            <w:pPr>
              <w:pStyle w:val="OtherTableBody"/>
            </w:pPr>
            <w:r>
              <w:t>Sender Organization Name</w:t>
            </w:r>
          </w:p>
        </w:tc>
        <w:tc>
          <w:tcPr>
            <w:tcW w:w="800" w:type="dxa"/>
          </w:tcPr>
          <w:p w14:paraId="18CA3601" w14:textId="77777777" w:rsidR="00940027" w:rsidRDefault="00940027">
            <w:pPr>
              <w:pStyle w:val="OtherTableBody"/>
              <w:jc w:val="center"/>
            </w:pPr>
            <w:r>
              <w:t>01059</w:t>
            </w:r>
          </w:p>
        </w:tc>
        <w:tc>
          <w:tcPr>
            <w:tcW w:w="600" w:type="dxa"/>
          </w:tcPr>
          <w:p w14:paraId="20867DB0" w14:textId="77777777" w:rsidR="00940027" w:rsidRDefault="00940027">
            <w:pPr>
              <w:pStyle w:val="OtherTableBody"/>
              <w:jc w:val="center"/>
            </w:pPr>
            <w:r>
              <w:t>PES</w:t>
            </w:r>
          </w:p>
        </w:tc>
        <w:tc>
          <w:tcPr>
            <w:tcW w:w="700" w:type="dxa"/>
          </w:tcPr>
          <w:p w14:paraId="62907AB0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5BBFA327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61E2FA9D" w14:textId="77777777" w:rsidR="00940027" w:rsidRDefault="00940027">
            <w:pPr>
              <w:pStyle w:val="OtherTableBody"/>
            </w:pPr>
            <w:r>
              <w:t>XON</w:t>
            </w:r>
          </w:p>
        </w:tc>
        <w:tc>
          <w:tcPr>
            <w:tcW w:w="700" w:type="dxa"/>
          </w:tcPr>
          <w:p w14:paraId="5BB54501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54252DC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158F84A" w14:textId="77777777" w:rsidR="00940027" w:rsidRDefault="00940027">
            <w:pPr>
              <w:pStyle w:val="OtherTableBody"/>
            </w:pPr>
            <w:r>
              <w:t>7.12.1.1</w:t>
            </w:r>
          </w:p>
        </w:tc>
      </w:tr>
      <w:tr w:rsidR="00940027" w14:paraId="3BC840E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6C68EDE" w14:textId="77777777" w:rsidR="00940027" w:rsidRDefault="00940027">
            <w:pPr>
              <w:pStyle w:val="OtherTableBody"/>
            </w:pPr>
            <w:r>
              <w:t>Sender Sequence Number</w:t>
            </w:r>
          </w:p>
        </w:tc>
        <w:tc>
          <w:tcPr>
            <w:tcW w:w="800" w:type="dxa"/>
          </w:tcPr>
          <w:p w14:paraId="3A63CDBD" w14:textId="77777777" w:rsidR="00940027" w:rsidRDefault="00940027">
            <w:pPr>
              <w:pStyle w:val="OtherTableBody"/>
              <w:jc w:val="center"/>
            </w:pPr>
            <w:r>
              <w:t>01065</w:t>
            </w:r>
          </w:p>
        </w:tc>
        <w:tc>
          <w:tcPr>
            <w:tcW w:w="600" w:type="dxa"/>
          </w:tcPr>
          <w:p w14:paraId="21D8A580" w14:textId="77777777" w:rsidR="00940027" w:rsidRDefault="00940027">
            <w:pPr>
              <w:pStyle w:val="OtherTableBody"/>
              <w:jc w:val="center"/>
            </w:pPr>
            <w:r>
              <w:t>PES</w:t>
            </w:r>
          </w:p>
        </w:tc>
        <w:tc>
          <w:tcPr>
            <w:tcW w:w="700" w:type="dxa"/>
          </w:tcPr>
          <w:p w14:paraId="0F51F12D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559DFE5F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2934771A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5CC9EC3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9772C8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BF331BE" w14:textId="77777777" w:rsidR="00940027" w:rsidRDefault="00940027">
            <w:pPr>
              <w:pStyle w:val="OtherTableBody"/>
            </w:pPr>
            <w:r>
              <w:t>7.12.1.6</w:t>
            </w:r>
          </w:p>
        </w:tc>
      </w:tr>
      <w:tr w:rsidR="00940027" w14:paraId="3708C34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C6ED9EE" w14:textId="77777777" w:rsidR="00940027" w:rsidRDefault="00940027">
            <w:pPr>
              <w:pStyle w:val="OtherTableBody"/>
            </w:pPr>
            <w:r>
              <w:t>Sender Telephone</w:t>
            </w:r>
          </w:p>
        </w:tc>
        <w:tc>
          <w:tcPr>
            <w:tcW w:w="800" w:type="dxa"/>
          </w:tcPr>
          <w:p w14:paraId="13AB242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01063</w:t>
            </w:r>
          </w:p>
        </w:tc>
        <w:tc>
          <w:tcPr>
            <w:tcW w:w="600" w:type="dxa"/>
          </w:tcPr>
          <w:p w14:paraId="2797AC5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PES</w:t>
            </w:r>
          </w:p>
        </w:tc>
        <w:tc>
          <w:tcPr>
            <w:tcW w:w="700" w:type="dxa"/>
          </w:tcPr>
          <w:p w14:paraId="00BB3ED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600" w:type="dxa"/>
          </w:tcPr>
          <w:p w14:paraId="2A67025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CD1B8F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XTN</w:t>
            </w:r>
          </w:p>
        </w:tc>
        <w:tc>
          <w:tcPr>
            <w:tcW w:w="700" w:type="dxa"/>
          </w:tcPr>
          <w:p w14:paraId="24B0EC2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325F5F7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FDD4766" w14:textId="77777777" w:rsidR="00940027" w:rsidRDefault="00940027">
            <w:pPr>
              <w:pStyle w:val="OtherTableBody"/>
            </w:pPr>
            <w:r>
              <w:t>7.12.1.4</w:t>
            </w:r>
          </w:p>
        </w:tc>
      </w:tr>
      <w:tr w:rsidR="00940027" w14:paraId="360C084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637A573" w14:textId="77777777" w:rsidR="00940027" w:rsidRDefault="00940027">
            <w:pPr>
              <w:pStyle w:val="OtherTableBody"/>
            </w:pPr>
            <w:r>
              <w:t>Sending Application</w:t>
            </w:r>
          </w:p>
        </w:tc>
        <w:tc>
          <w:tcPr>
            <w:tcW w:w="800" w:type="dxa"/>
          </w:tcPr>
          <w:p w14:paraId="7FD30AE2" w14:textId="77777777" w:rsidR="00940027" w:rsidRDefault="00940027">
            <w:pPr>
              <w:pStyle w:val="OtherTableBody"/>
              <w:jc w:val="center"/>
            </w:pPr>
            <w:r>
              <w:t>00003</w:t>
            </w:r>
          </w:p>
        </w:tc>
        <w:tc>
          <w:tcPr>
            <w:tcW w:w="600" w:type="dxa"/>
          </w:tcPr>
          <w:p w14:paraId="5E5585B2" w14:textId="77777777" w:rsidR="00940027" w:rsidRDefault="00940027">
            <w:pPr>
              <w:pStyle w:val="OtherTableBody"/>
              <w:jc w:val="center"/>
            </w:pPr>
            <w:r>
              <w:t>MSH</w:t>
            </w:r>
          </w:p>
        </w:tc>
        <w:tc>
          <w:tcPr>
            <w:tcW w:w="700" w:type="dxa"/>
          </w:tcPr>
          <w:p w14:paraId="11F6F8C6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4AB2881D" w14:textId="77777777" w:rsidR="00940027" w:rsidRDefault="00940027">
            <w:pPr>
              <w:pStyle w:val="OtherTableBody"/>
            </w:pPr>
            <w:r>
              <w:t>227</w:t>
            </w:r>
          </w:p>
        </w:tc>
        <w:tc>
          <w:tcPr>
            <w:tcW w:w="600" w:type="dxa"/>
          </w:tcPr>
          <w:p w14:paraId="3E1CA59D" w14:textId="77777777" w:rsidR="00940027" w:rsidRDefault="00940027">
            <w:pPr>
              <w:pStyle w:val="OtherTableBody"/>
            </w:pPr>
            <w:r>
              <w:t>HD</w:t>
            </w:r>
          </w:p>
        </w:tc>
        <w:tc>
          <w:tcPr>
            <w:tcW w:w="700" w:type="dxa"/>
          </w:tcPr>
          <w:p w14:paraId="6C0A532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324ADD9" w14:textId="77777777" w:rsidR="00940027" w:rsidRDefault="00940027">
            <w:pPr>
              <w:pStyle w:val="OtherTableBody"/>
              <w:jc w:val="center"/>
            </w:pPr>
            <w:r>
              <w:t>0361</w:t>
            </w:r>
          </w:p>
        </w:tc>
        <w:tc>
          <w:tcPr>
            <w:tcW w:w="942" w:type="dxa"/>
          </w:tcPr>
          <w:p w14:paraId="112E3DF8" w14:textId="77777777" w:rsidR="00940027" w:rsidRDefault="00940027">
            <w:pPr>
              <w:pStyle w:val="OtherTableBody"/>
            </w:pPr>
            <w:r>
              <w:t>2.15.9.3</w:t>
            </w:r>
          </w:p>
        </w:tc>
      </w:tr>
      <w:tr w:rsidR="00940027" w14:paraId="42BC693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6A6FDBD" w14:textId="77777777" w:rsidR="00940027" w:rsidRDefault="00940027">
            <w:pPr>
              <w:pStyle w:val="OtherTableBody"/>
            </w:pPr>
            <w:r>
              <w:t>Sending Facility</w:t>
            </w:r>
          </w:p>
        </w:tc>
        <w:tc>
          <w:tcPr>
            <w:tcW w:w="800" w:type="dxa"/>
          </w:tcPr>
          <w:p w14:paraId="4F6102FE" w14:textId="77777777" w:rsidR="00940027" w:rsidRDefault="00940027">
            <w:pPr>
              <w:pStyle w:val="OtherTableBody"/>
              <w:jc w:val="center"/>
            </w:pPr>
            <w:r>
              <w:t>00004</w:t>
            </w:r>
          </w:p>
        </w:tc>
        <w:tc>
          <w:tcPr>
            <w:tcW w:w="600" w:type="dxa"/>
          </w:tcPr>
          <w:p w14:paraId="57BCA11D" w14:textId="77777777" w:rsidR="00940027" w:rsidRDefault="00940027">
            <w:pPr>
              <w:pStyle w:val="OtherTableBody"/>
              <w:jc w:val="center"/>
            </w:pPr>
            <w:r>
              <w:t>MSH</w:t>
            </w:r>
          </w:p>
        </w:tc>
        <w:tc>
          <w:tcPr>
            <w:tcW w:w="700" w:type="dxa"/>
          </w:tcPr>
          <w:p w14:paraId="7A7DC360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45BD4504" w14:textId="77777777" w:rsidR="00940027" w:rsidRDefault="00940027">
            <w:pPr>
              <w:pStyle w:val="OtherTableBody"/>
            </w:pPr>
            <w:r>
              <w:t>227</w:t>
            </w:r>
          </w:p>
        </w:tc>
        <w:tc>
          <w:tcPr>
            <w:tcW w:w="600" w:type="dxa"/>
          </w:tcPr>
          <w:p w14:paraId="090D9022" w14:textId="77777777" w:rsidR="00940027" w:rsidRDefault="00940027">
            <w:pPr>
              <w:pStyle w:val="OtherTableBody"/>
            </w:pPr>
            <w:r>
              <w:t>HD</w:t>
            </w:r>
          </w:p>
        </w:tc>
        <w:tc>
          <w:tcPr>
            <w:tcW w:w="700" w:type="dxa"/>
          </w:tcPr>
          <w:p w14:paraId="685F2E7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687257D" w14:textId="77777777" w:rsidR="00940027" w:rsidRDefault="00940027">
            <w:pPr>
              <w:pStyle w:val="OtherTableBody"/>
              <w:jc w:val="center"/>
            </w:pPr>
            <w:r>
              <w:t>0362</w:t>
            </w:r>
          </w:p>
        </w:tc>
        <w:tc>
          <w:tcPr>
            <w:tcW w:w="942" w:type="dxa"/>
          </w:tcPr>
          <w:p w14:paraId="29B5E91B" w14:textId="77777777" w:rsidR="00940027" w:rsidRDefault="00940027">
            <w:pPr>
              <w:pStyle w:val="OtherTableBody"/>
            </w:pPr>
            <w:r>
              <w:t>2.15.9.4</w:t>
            </w:r>
          </w:p>
        </w:tc>
      </w:tr>
      <w:tr w:rsidR="00940027" w14:paraId="5AD82A7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11DCDA8" w14:textId="77777777" w:rsidR="00940027" w:rsidRDefault="00940027">
            <w:pPr>
              <w:pStyle w:val="OtherTableBody"/>
            </w:pPr>
            <w:r>
              <w:t>Sensitivity to Causative Agent Code</w:t>
            </w:r>
          </w:p>
        </w:tc>
        <w:tc>
          <w:tcPr>
            <w:tcW w:w="800" w:type="dxa"/>
          </w:tcPr>
          <w:p w14:paraId="7F677BF8" w14:textId="77777777" w:rsidR="00940027" w:rsidRDefault="00940027">
            <w:pPr>
              <w:pStyle w:val="OtherTableBody"/>
              <w:jc w:val="center"/>
            </w:pPr>
            <w:r>
              <w:t>01554</w:t>
            </w:r>
          </w:p>
        </w:tc>
        <w:tc>
          <w:tcPr>
            <w:tcW w:w="600" w:type="dxa"/>
          </w:tcPr>
          <w:p w14:paraId="400BE669" w14:textId="77777777" w:rsidR="00940027" w:rsidRDefault="00940027">
            <w:pPr>
              <w:pStyle w:val="OtherTableBody"/>
              <w:jc w:val="center"/>
            </w:pPr>
            <w:r>
              <w:t>IAM</w:t>
            </w:r>
          </w:p>
        </w:tc>
        <w:tc>
          <w:tcPr>
            <w:tcW w:w="700" w:type="dxa"/>
          </w:tcPr>
          <w:p w14:paraId="239313CD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5C6B6827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1F87815A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2C7A23B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4B95BBA" w14:textId="77777777" w:rsidR="00940027" w:rsidRDefault="00940027">
            <w:pPr>
              <w:pStyle w:val="OtherTableBody"/>
              <w:jc w:val="center"/>
            </w:pPr>
            <w:r>
              <w:t>0436</w:t>
            </w:r>
          </w:p>
        </w:tc>
        <w:tc>
          <w:tcPr>
            <w:tcW w:w="942" w:type="dxa"/>
          </w:tcPr>
          <w:p w14:paraId="3600E183" w14:textId="77777777" w:rsidR="00940027" w:rsidRDefault="00940027">
            <w:pPr>
              <w:pStyle w:val="OtherTableBody"/>
            </w:pPr>
            <w:r>
              <w:t>3.4.7.9</w:t>
            </w:r>
          </w:p>
        </w:tc>
      </w:tr>
      <w:tr w:rsidR="00940027" w14:paraId="7E59FF5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1E2FDB0" w14:textId="77777777" w:rsidR="00940027" w:rsidRDefault="00940027">
            <w:pPr>
              <w:pStyle w:val="OtherTableBody"/>
            </w:pPr>
            <w:r>
              <w:t>Separate Bill</w:t>
            </w:r>
          </w:p>
        </w:tc>
        <w:tc>
          <w:tcPr>
            <w:tcW w:w="800" w:type="dxa"/>
          </w:tcPr>
          <w:p w14:paraId="6C2B2193" w14:textId="77777777" w:rsidR="00940027" w:rsidRDefault="00940027">
            <w:pPr>
              <w:pStyle w:val="OtherTableBody"/>
              <w:jc w:val="center"/>
            </w:pPr>
            <w:r>
              <w:t>00761</w:t>
            </w:r>
          </w:p>
        </w:tc>
        <w:tc>
          <w:tcPr>
            <w:tcW w:w="600" w:type="dxa"/>
          </w:tcPr>
          <w:p w14:paraId="4DB40009" w14:textId="77777777" w:rsidR="00940027" w:rsidRDefault="00940027">
            <w:pPr>
              <w:pStyle w:val="OtherTableBody"/>
              <w:jc w:val="center"/>
            </w:pPr>
            <w:r>
              <w:t>PD1</w:t>
            </w:r>
          </w:p>
        </w:tc>
        <w:tc>
          <w:tcPr>
            <w:tcW w:w="700" w:type="dxa"/>
          </w:tcPr>
          <w:p w14:paraId="0D722806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6F761DFB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2169220B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594BBD3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9A6A9D1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19CD91AB" w14:textId="77777777" w:rsidR="00940027" w:rsidRDefault="00940027">
            <w:pPr>
              <w:pStyle w:val="OtherTableBody"/>
            </w:pPr>
            <w:r>
              <w:t>3.4.10.9</w:t>
            </w:r>
          </w:p>
        </w:tc>
      </w:tr>
      <w:tr w:rsidR="00940027" w14:paraId="55EAC16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DA4E173" w14:textId="77777777" w:rsidR="00940027" w:rsidRDefault="00940027">
            <w:pPr>
              <w:pStyle w:val="OtherTableBody"/>
            </w:pPr>
            <w:r>
              <w:t>Separator Type</w:t>
            </w:r>
          </w:p>
        </w:tc>
        <w:tc>
          <w:tcPr>
            <w:tcW w:w="800" w:type="dxa"/>
          </w:tcPr>
          <w:p w14:paraId="1969F1F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01352</w:t>
            </w:r>
          </w:p>
        </w:tc>
        <w:tc>
          <w:tcPr>
            <w:tcW w:w="600" w:type="dxa"/>
          </w:tcPr>
          <w:p w14:paraId="1073530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SAC</w:t>
            </w:r>
          </w:p>
        </w:tc>
        <w:tc>
          <w:tcPr>
            <w:tcW w:w="700" w:type="dxa"/>
          </w:tcPr>
          <w:p w14:paraId="3344773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</w:t>
            </w:r>
          </w:p>
        </w:tc>
        <w:tc>
          <w:tcPr>
            <w:tcW w:w="600" w:type="dxa"/>
          </w:tcPr>
          <w:p w14:paraId="649EBD7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38D67BE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175D382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6E40BA3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0380</w:t>
            </w:r>
          </w:p>
        </w:tc>
        <w:tc>
          <w:tcPr>
            <w:tcW w:w="942" w:type="dxa"/>
          </w:tcPr>
          <w:p w14:paraId="4435903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13.4.3.25</w:t>
            </w:r>
          </w:p>
        </w:tc>
      </w:tr>
      <w:tr w:rsidR="00940027" w14:paraId="494E4C3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A0B9A4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Sequence Condition Code</w:t>
            </w:r>
          </w:p>
        </w:tc>
        <w:tc>
          <w:tcPr>
            <w:tcW w:w="800" w:type="dxa"/>
          </w:tcPr>
          <w:p w14:paraId="1A2ACFFE" w14:textId="77777777" w:rsidR="00940027" w:rsidRDefault="00940027">
            <w:pPr>
              <w:pStyle w:val="OtherTableBody"/>
              <w:jc w:val="center"/>
            </w:pPr>
            <w:r>
              <w:t>01653</w:t>
            </w:r>
          </w:p>
        </w:tc>
        <w:tc>
          <w:tcPr>
            <w:tcW w:w="600" w:type="dxa"/>
          </w:tcPr>
          <w:p w14:paraId="777A0535" w14:textId="77777777" w:rsidR="00940027" w:rsidRDefault="00940027">
            <w:pPr>
              <w:pStyle w:val="OtherTableBody"/>
              <w:jc w:val="center"/>
            </w:pPr>
            <w:r>
              <w:t>TQ2</w:t>
            </w:r>
          </w:p>
        </w:tc>
        <w:tc>
          <w:tcPr>
            <w:tcW w:w="700" w:type="dxa"/>
          </w:tcPr>
          <w:p w14:paraId="1F26BC77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2C18DE99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5120645B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62B6C98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95F25E7" w14:textId="77777777" w:rsidR="00940027" w:rsidRDefault="00940027">
            <w:pPr>
              <w:pStyle w:val="OtherTableBody"/>
              <w:jc w:val="center"/>
            </w:pPr>
            <w:r>
              <w:t>0504</w:t>
            </w:r>
          </w:p>
        </w:tc>
        <w:tc>
          <w:tcPr>
            <w:tcW w:w="942" w:type="dxa"/>
          </w:tcPr>
          <w:p w14:paraId="723DD62C" w14:textId="77777777" w:rsidR="00940027" w:rsidRDefault="00940027">
            <w:pPr>
              <w:pStyle w:val="OtherTableBody"/>
            </w:pPr>
            <w:r>
              <w:t>4.5.5.6</w:t>
            </w:r>
          </w:p>
        </w:tc>
      </w:tr>
      <w:tr w:rsidR="00940027" w14:paraId="3A0BB73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BCEF275" w14:textId="77777777" w:rsidR="00940027" w:rsidRDefault="00940027">
            <w:pPr>
              <w:pStyle w:val="OtherTableBody"/>
            </w:pPr>
            <w:r>
              <w:t>Sequence Condition Time Interval</w:t>
            </w:r>
          </w:p>
        </w:tc>
        <w:tc>
          <w:tcPr>
            <w:tcW w:w="800" w:type="dxa"/>
          </w:tcPr>
          <w:p w14:paraId="2D3864D9" w14:textId="77777777" w:rsidR="00940027" w:rsidRDefault="00940027">
            <w:pPr>
              <w:pStyle w:val="OtherTableBody"/>
              <w:jc w:val="center"/>
            </w:pPr>
            <w:r>
              <w:t>01655</w:t>
            </w:r>
          </w:p>
        </w:tc>
        <w:tc>
          <w:tcPr>
            <w:tcW w:w="600" w:type="dxa"/>
          </w:tcPr>
          <w:p w14:paraId="67819359" w14:textId="77777777" w:rsidR="00940027" w:rsidRDefault="00940027">
            <w:pPr>
              <w:pStyle w:val="OtherTableBody"/>
              <w:jc w:val="center"/>
            </w:pPr>
            <w:r>
              <w:t>TQ2</w:t>
            </w:r>
          </w:p>
        </w:tc>
        <w:tc>
          <w:tcPr>
            <w:tcW w:w="700" w:type="dxa"/>
          </w:tcPr>
          <w:p w14:paraId="70FEB836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76EDEB9F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20752448" w14:textId="77777777" w:rsidR="00940027" w:rsidRDefault="00940027">
            <w:pPr>
              <w:pStyle w:val="OtherTableBody"/>
            </w:pPr>
            <w:r>
              <w:t>CQ</w:t>
            </w:r>
          </w:p>
        </w:tc>
        <w:tc>
          <w:tcPr>
            <w:tcW w:w="700" w:type="dxa"/>
          </w:tcPr>
          <w:p w14:paraId="48FD98D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3DCB91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5B63494" w14:textId="77777777" w:rsidR="00940027" w:rsidRDefault="00940027">
            <w:pPr>
              <w:pStyle w:val="OtherTableBody"/>
            </w:pPr>
            <w:r>
              <w:t>4.5.5.8</w:t>
            </w:r>
          </w:p>
        </w:tc>
      </w:tr>
      <w:tr w:rsidR="00940027" w14:paraId="4274CFD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E812560" w14:textId="77777777" w:rsidR="00940027" w:rsidRDefault="00940027">
            <w:pPr>
              <w:pStyle w:val="OtherTableBody"/>
            </w:pPr>
            <w:r>
              <w:t>Sequence Number</w:t>
            </w:r>
          </w:p>
        </w:tc>
        <w:tc>
          <w:tcPr>
            <w:tcW w:w="800" w:type="dxa"/>
          </w:tcPr>
          <w:p w14:paraId="6B83D6FF" w14:textId="77777777" w:rsidR="00940027" w:rsidRDefault="00940027">
            <w:pPr>
              <w:pStyle w:val="OtherTableBody"/>
              <w:jc w:val="center"/>
            </w:pPr>
            <w:r>
              <w:t>00013</w:t>
            </w:r>
          </w:p>
        </w:tc>
        <w:tc>
          <w:tcPr>
            <w:tcW w:w="600" w:type="dxa"/>
          </w:tcPr>
          <w:p w14:paraId="3BDBF00B" w14:textId="77777777" w:rsidR="00940027" w:rsidRDefault="00940027">
            <w:pPr>
              <w:pStyle w:val="OtherTableBody"/>
              <w:jc w:val="center"/>
            </w:pPr>
            <w:r>
              <w:t>MSH</w:t>
            </w:r>
          </w:p>
        </w:tc>
        <w:tc>
          <w:tcPr>
            <w:tcW w:w="700" w:type="dxa"/>
          </w:tcPr>
          <w:p w14:paraId="7F94B620" w14:textId="77777777" w:rsidR="00940027" w:rsidRDefault="00940027">
            <w:pPr>
              <w:pStyle w:val="OtherTableBody"/>
            </w:pPr>
            <w:r>
              <w:t>13</w:t>
            </w:r>
          </w:p>
        </w:tc>
        <w:tc>
          <w:tcPr>
            <w:tcW w:w="600" w:type="dxa"/>
          </w:tcPr>
          <w:p w14:paraId="071BEB8E" w14:textId="77777777" w:rsidR="00940027" w:rsidRDefault="00940027">
            <w:pPr>
              <w:pStyle w:val="OtherTableBody"/>
            </w:pPr>
            <w:r>
              <w:t>15</w:t>
            </w:r>
          </w:p>
        </w:tc>
        <w:tc>
          <w:tcPr>
            <w:tcW w:w="600" w:type="dxa"/>
          </w:tcPr>
          <w:p w14:paraId="552858DD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07E5EB8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A8A753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CBE7AAB" w14:textId="77777777" w:rsidR="00940027" w:rsidRDefault="00940027">
            <w:pPr>
              <w:pStyle w:val="OtherTableBody"/>
            </w:pPr>
            <w:r>
              <w:t>2.15.9.13</w:t>
            </w:r>
          </w:p>
        </w:tc>
      </w:tr>
      <w:tr w:rsidR="00940027" w14:paraId="69EFD95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656E751" w14:textId="77777777" w:rsidR="00940027" w:rsidRDefault="00940027">
            <w:pPr>
              <w:pStyle w:val="OtherTableBody"/>
            </w:pPr>
            <w:r>
              <w:t>Sequence Number - Test/Observation Master File</w:t>
            </w:r>
          </w:p>
        </w:tc>
        <w:tc>
          <w:tcPr>
            <w:tcW w:w="800" w:type="dxa"/>
          </w:tcPr>
          <w:p w14:paraId="1EF4D157" w14:textId="77777777" w:rsidR="00940027" w:rsidRDefault="00940027">
            <w:pPr>
              <w:pStyle w:val="OtherTableBody"/>
              <w:jc w:val="center"/>
            </w:pPr>
            <w:r>
              <w:t>00586</w:t>
            </w:r>
          </w:p>
        </w:tc>
        <w:tc>
          <w:tcPr>
            <w:tcW w:w="600" w:type="dxa"/>
          </w:tcPr>
          <w:p w14:paraId="310FB1F3" w14:textId="77777777" w:rsidR="00940027" w:rsidRDefault="00940027">
            <w:pPr>
              <w:pStyle w:val="OtherTableBody"/>
              <w:jc w:val="center"/>
            </w:pPr>
            <w:r>
              <w:t>OM4</w:t>
            </w:r>
          </w:p>
        </w:tc>
        <w:tc>
          <w:tcPr>
            <w:tcW w:w="700" w:type="dxa"/>
          </w:tcPr>
          <w:p w14:paraId="422A8BB9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753F06E1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0DF7DB4E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78A4F2A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AFE277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33DEE68" w14:textId="77777777" w:rsidR="00940027" w:rsidRDefault="00940027">
            <w:pPr>
              <w:pStyle w:val="OtherTableBody"/>
            </w:pPr>
            <w:r>
              <w:t>8.8.11.1</w:t>
            </w:r>
          </w:p>
        </w:tc>
      </w:tr>
      <w:tr w:rsidR="00940027" w14:paraId="31E7A40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1716BA5" w14:textId="77777777" w:rsidR="00940027" w:rsidRDefault="00940027">
            <w:pPr>
              <w:pStyle w:val="OtherTableBody"/>
            </w:pPr>
            <w:r>
              <w:t>Sequence Number - Test/Observation Master File</w:t>
            </w:r>
          </w:p>
        </w:tc>
        <w:tc>
          <w:tcPr>
            <w:tcW w:w="800" w:type="dxa"/>
          </w:tcPr>
          <w:p w14:paraId="673B63A5" w14:textId="77777777" w:rsidR="00940027" w:rsidRDefault="00940027">
            <w:pPr>
              <w:pStyle w:val="OtherTableBody"/>
              <w:jc w:val="center"/>
            </w:pPr>
            <w:r>
              <w:t>00586</w:t>
            </w:r>
          </w:p>
        </w:tc>
        <w:tc>
          <w:tcPr>
            <w:tcW w:w="600" w:type="dxa"/>
          </w:tcPr>
          <w:p w14:paraId="6C6A8E73" w14:textId="77777777" w:rsidR="00940027" w:rsidRDefault="00940027">
            <w:pPr>
              <w:pStyle w:val="OtherTableBody"/>
              <w:jc w:val="center"/>
            </w:pPr>
            <w:r>
              <w:t>OM5</w:t>
            </w:r>
          </w:p>
        </w:tc>
        <w:tc>
          <w:tcPr>
            <w:tcW w:w="700" w:type="dxa"/>
          </w:tcPr>
          <w:p w14:paraId="4EE7C5FE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2CA370A0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15246B51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3135B6F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4B86EC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27EB4B6" w14:textId="77777777" w:rsidR="00940027" w:rsidRDefault="00940027">
            <w:pPr>
              <w:pStyle w:val="OtherTableBody"/>
            </w:pPr>
            <w:r>
              <w:t>8.8.12.1</w:t>
            </w:r>
          </w:p>
        </w:tc>
      </w:tr>
      <w:tr w:rsidR="00940027" w14:paraId="65910AE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E8C6854" w14:textId="77777777" w:rsidR="00940027" w:rsidRDefault="00940027">
            <w:pPr>
              <w:pStyle w:val="OtherTableBody"/>
            </w:pPr>
            <w:r>
              <w:t>Sequence Number - Test/Observation Master File</w:t>
            </w:r>
          </w:p>
        </w:tc>
        <w:tc>
          <w:tcPr>
            <w:tcW w:w="800" w:type="dxa"/>
          </w:tcPr>
          <w:p w14:paraId="0B8B1272" w14:textId="77777777" w:rsidR="00940027" w:rsidRDefault="00940027">
            <w:pPr>
              <w:pStyle w:val="OtherTableBody"/>
              <w:jc w:val="center"/>
            </w:pPr>
            <w:r>
              <w:t>00586</w:t>
            </w:r>
          </w:p>
        </w:tc>
        <w:tc>
          <w:tcPr>
            <w:tcW w:w="600" w:type="dxa"/>
          </w:tcPr>
          <w:p w14:paraId="714F4E2B" w14:textId="77777777" w:rsidR="00940027" w:rsidRDefault="00940027">
            <w:pPr>
              <w:pStyle w:val="OtherTableBody"/>
              <w:jc w:val="center"/>
            </w:pPr>
            <w:r>
              <w:t>OM2</w:t>
            </w:r>
          </w:p>
        </w:tc>
        <w:tc>
          <w:tcPr>
            <w:tcW w:w="700" w:type="dxa"/>
          </w:tcPr>
          <w:p w14:paraId="0A76AEA7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0616E6DB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37A31D27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07A2207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1C4FB2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CE4EE27" w14:textId="77777777" w:rsidR="00940027" w:rsidRDefault="00940027">
            <w:pPr>
              <w:pStyle w:val="OtherTableBody"/>
            </w:pPr>
            <w:r>
              <w:t>8.8.9.1</w:t>
            </w:r>
          </w:p>
        </w:tc>
      </w:tr>
      <w:tr w:rsidR="00940027" w14:paraId="6382319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85D5895" w14:textId="77777777" w:rsidR="00940027" w:rsidRDefault="00940027">
            <w:pPr>
              <w:pStyle w:val="OtherTableBody"/>
            </w:pPr>
            <w:r>
              <w:t>Sequence Number - Test/Observation Master File</w:t>
            </w:r>
          </w:p>
        </w:tc>
        <w:tc>
          <w:tcPr>
            <w:tcW w:w="800" w:type="dxa"/>
          </w:tcPr>
          <w:p w14:paraId="001BF2DF" w14:textId="77777777" w:rsidR="00940027" w:rsidRDefault="00940027">
            <w:pPr>
              <w:pStyle w:val="OtherTableBody"/>
              <w:jc w:val="center"/>
            </w:pPr>
            <w:r>
              <w:t>00586</w:t>
            </w:r>
          </w:p>
        </w:tc>
        <w:tc>
          <w:tcPr>
            <w:tcW w:w="600" w:type="dxa"/>
          </w:tcPr>
          <w:p w14:paraId="4B4104F7" w14:textId="77777777" w:rsidR="00940027" w:rsidRDefault="00940027">
            <w:pPr>
              <w:pStyle w:val="OtherTableBody"/>
              <w:jc w:val="center"/>
            </w:pPr>
            <w:r>
              <w:t>OM1</w:t>
            </w:r>
          </w:p>
        </w:tc>
        <w:tc>
          <w:tcPr>
            <w:tcW w:w="700" w:type="dxa"/>
          </w:tcPr>
          <w:p w14:paraId="18685B2A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767E1D8A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5F403BAE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3E3E687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B3B5AE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F1C15EF" w14:textId="77777777" w:rsidR="00940027" w:rsidRDefault="00940027">
            <w:pPr>
              <w:pStyle w:val="OtherTableBody"/>
            </w:pPr>
            <w:r>
              <w:t>8.8.8.1</w:t>
            </w:r>
          </w:p>
        </w:tc>
      </w:tr>
      <w:tr w:rsidR="00940027" w14:paraId="40F4249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4B53770" w14:textId="77777777" w:rsidR="00940027" w:rsidRDefault="00940027">
            <w:pPr>
              <w:pStyle w:val="OtherTableBody"/>
            </w:pPr>
            <w:r>
              <w:t>Sequence Number - Test/Observation Master File</w:t>
            </w:r>
          </w:p>
        </w:tc>
        <w:tc>
          <w:tcPr>
            <w:tcW w:w="800" w:type="dxa"/>
          </w:tcPr>
          <w:p w14:paraId="071C8567" w14:textId="77777777" w:rsidR="00940027" w:rsidRDefault="00940027">
            <w:pPr>
              <w:pStyle w:val="OtherTableBody"/>
              <w:jc w:val="center"/>
            </w:pPr>
            <w:r>
              <w:t>00586</w:t>
            </w:r>
          </w:p>
        </w:tc>
        <w:tc>
          <w:tcPr>
            <w:tcW w:w="600" w:type="dxa"/>
          </w:tcPr>
          <w:p w14:paraId="6C367F5B" w14:textId="77777777" w:rsidR="00940027" w:rsidRDefault="00940027">
            <w:pPr>
              <w:pStyle w:val="OtherTableBody"/>
              <w:jc w:val="center"/>
            </w:pPr>
            <w:r>
              <w:t>OM6</w:t>
            </w:r>
          </w:p>
        </w:tc>
        <w:tc>
          <w:tcPr>
            <w:tcW w:w="700" w:type="dxa"/>
          </w:tcPr>
          <w:p w14:paraId="01C0B615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5915E605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382635F8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2CF1480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F64313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1C0150C" w14:textId="77777777" w:rsidR="00940027" w:rsidRDefault="00940027">
            <w:pPr>
              <w:pStyle w:val="OtherTableBody"/>
            </w:pPr>
            <w:r>
              <w:t>8.8.13.1</w:t>
            </w:r>
          </w:p>
        </w:tc>
      </w:tr>
      <w:tr w:rsidR="00940027" w14:paraId="232A23B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12C3CF3" w14:textId="77777777" w:rsidR="00940027" w:rsidRDefault="00940027">
            <w:pPr>
              <w:pStyle w:val="OtherTableBody"/>
            </w:pPr>
            <w:r>
              <w:t>Sequence Number - Test/Observation Master File</w:t>
            </w:r>
          </w:p>
        </w:tc>
        <w:tc>
          <w:tcPr>
            <w:tcW w:w="800" w:type="dxa"/>
          </w:tcPr>
          <w:p w14:paraId="492B186F" w14:textId="77777777" w:rsidR="00940027" w:rsidRDefault="00940027">
            <w:pPr>
              <w:pStyle w:val="OtherTableBody"/>
              <w:jc w:val="center"/>
            </w:pPr>
            <w:r>
              <w:t>00586</w:t>
            </w:r>
          </w:p>
        </w:tc>
        <w:tc>
          <w:tcPr>
            <w:tcW w:w="600" w:type="dxa"/>
          </w:tcPr>
          <w:p w14:paraId="1555325E" w14:textId="77777777" w:rsidR="00940027" w:rsidRDefault="00940027">
            <w:pPr>
              <w:pStyle w:val="OtherTableBody"/>
              <w:jc w:val="center"/>
            </w:pPr>
            <w:r>
              <w:t>OM7</w:t>
            </w:r>
          </w:p>
        </w:tc>
        <w:tc>
          <w:tcPr>
            <w:tcW w:w="700" w:type="dxa"/>
          </w:tcPr>
          <w:p w14:paraId="007A040A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63F99679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790E8B8D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3E0CA59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6399E5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B7C85E9" w14:textId="77777777" w:rsidR="00940027" w:rsidRDefault="00940027">
            <w:pPr>
              <w:pStyle w:val="OtherTableBody"/>
            </w:pPr>
            <w:r>
              <w:t>8.8.14.1</w:t>
            </w:r>
          </w:p>
        </w:tc>
      </w:tr>
      <w:tr w:rsidR="00940027" w14:paraId="5CE2AA5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2A92F39" w14:textId="77777777" w:rsidR="00940027" w:rsidRDefault="00940027">
            <w:pPr>
              <w:pStyle w:val="OtherTableBody"/>
            </w:pPr>
            <w:r>
              <w:t>Sequence Number - Test/Observation Master File</w:t>
            </w:r>
          </w:p>
        </w:tc>
        <w:tc>
          <w:tcPr>
            <w:tcW w:w="800" w:type="dxa"/>
          </w:tcPr>
          <w:p w14:paraId="4F856E54" w14:textId="77777777" w:rsidR="00940027" w:rsidRDefault="00940027">
            <w:pPr>
              <w:pStyle w:val="OtherTableBody"/>
              <w:jc w:val="center"/>
            </w:pPr>
            <w:r>
              <w:t>00586</w:t>
            </w:r>
          </w:p>
        </w:tc>
        <w:tc>
          <w:tcPr>
            <w:tcW w:w="600" w:type="dxa"/>
          </w:tcPr>
          <w:p w14:paraId="4CE67770" w14:textId="77777777" w:rsidR="00940027" w:rsidRDefault="00940027">
            <w:pPr>
              <w:pStyle w:val="OtherTableBody"/>
              <w:jc w:val="center"/>
            </w:pPr>
            <w:r>
              <w:t>OM3</w:t>
            </w:r>
          </w:p>
        </w:tc>
        <w:tc>
          <w:tcPr>
            <w:tcW w:w="700" w:type="dxa"/>
          </w:tcPr>
          <w:p w14:paraId="4080E53F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2BE76865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679CC19B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03BC4C2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9C121E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13F1A5A" w14:textId="77777777" w:rsidR="00940027" w:rsidRDefault="00940027">
            <w:pPr>
              <w:pStyle w:val="OtherTableBody"/>
            </w:pPr>
            <w:r>
              <w:t>8.8.10.1</w:t>
            </w:r>
          </w:p>
        </w:tc>
      </w:tr>
      <w:tr w:rsidR="00940027" w14:paraId="2144A9C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EAD958E" w14:textId="77777777" w:rsidR="00940027" w:rsidRDefault="00940027">
            <w:pPr>
              <w:pStyle w:val="OtherTableBody"/>
            </w:pPr>
            <w:r>
              <w:t>Sequence/Results Flag</w:t>
            </w:r>
          </w:p>
        </w:tc>
        <w:tc>
          <w:tcPr>
            <w:tcW w:w="800" w:type="dxa"/>
          </w:tcPr>
          <w:p w14:paraId="644F7380" w14:textId="77777777" w:rsidR="00940027" w:rsidRDefault="00940027">
            <w:pPr>
              <w:pStyle w:val="OtherTableBody"/>
              <w:jc w:val="center"/>
            </w:pPr>
            <w:r>
              <w:t>01649</w:t>
            </w:r>
          </w:p>
        </w:tc>
        <w:tc>
          <w:tcPr>
            <w:tcW w:w="600" w:type="dxa"/>
          </w:tcPr>
          <w:p w14:paraId="570EECB6" w14:textId="77777777" w:rsidR="00940027" w:rsidRDefault="00940027">
            <w:pPr>
              <w:pStyle w:val="OtherTableBody"/>
              <w:jc w:val="center"/>
            </w:pPr>
            <w:r>
              <w:t>TQ2</w:t>
            </w:r>
          </w:p>
        </w:tc>
        <w:tc>
          <w:tcPr>
            <w:tcW w:w="700" w:type="dxa"/>
          </w:tcPr>
          <w:p w14:paraId="729BDB94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6043B852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21030FDC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0D843E3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554A9C4" w14:textId="77777777" w:rsidR="00940027" w:rsidRDefault="00940027">
            <w:pPr>
              <w:pStyle w:val="OtherTableBody"/>
              <w:jc w:val="center"/>
            </w:pPr>
            <w:r>
              <w:t>0503</w:t>
            </w:r>
          </w:p>
        </w:tc>
        <w:tc>
          <w:tcPr>
            <w:tcW w:w="942" w:type="dxa"/>
          </w:tcPr>
          <w:p w14:paraId="3C01847E" w14:textId="77777777" w:rsidR="00940027" w:rsidRDefault="00940027">
            <w:pPr>
              <w:pStyle w:val="OtherTableBody"/>
            </w:pPr>
            <w:r>
              <w:t>4.5.5.2</w:t>
            </w:r>
          </w:p>
        </w:tc>
      </w:tr>
      <w:tr w:rsidR="00940027" w14:paraId="43143AC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231B5CB" w14:textId="77777777" w:rsidR="00940027" w:rsidRDefault="00940027">
            <w:pPr>
              <w:pStyle w:val="OtherTableBody"/>
            </w:pPr>
            <w:r>
              <w:t>Serial Number</w:t>
            </w:r>
          </w:p>
        </w:tc>
        <w:tc>
          <w:tcPr>
            <w:tcW w:w="800" w:type="dxa"/>
          </w:tcPr>
          <w:p w14:paraId="281814AC" w14:textId="77777777" w:rsidR="00940027" w:rsidRDefault="00940027">
            <w:pPr>
              <w:pStyle w:val="OtherTableBody"/>
              <w:jc w:val="center"/>
            </w:pPr>
            <w:r>
              <w:t>01857</w:t>
            </w:r>
          </w:p>
        </w:tc>
        <w:tc>
          <w:tcPr>
            <w:tcW w:w="600" w:type="dxa"/>
          </w:tcPr>
          <w:p w14:paraId="3EDDE1DA" w14:textId="77777777" w:rsidR="00940027" w:rsidRDefault="00940027">
            <w:pPr>
              <w:pStyle w:val="OtherTableBody"/>
              <w:jc w:val="center"/>
            </w:pPr>
            <w:r>
              <w:t>CER</w:t>
            </w:r>
          </w:p>
        </w:tc>
        <w:tc>
          <w:tcPr>
            <w:tcW w:w="700" w:type="dxa"/>
          </w:tcPr>
          <w:p w14:paraId="612E3A17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457772A6" w14:textId="77777777" w:rsidR="00940027" w:rsidRDefault="00940027">
            <w:pPr>
              <w:pStyle w:val="OtherTableBody"/>
            </w:pPr>
            <w:r>
              <w:t>80</w:t>
            </w:r>
          </w:p>
        </w:tc>
        <w:tc>
          <w:tcPr>
            <w:tcW w:w="600" w:type="dxa"/>
          </w:tcPr>
          <w:p w14:paraId="12763288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5B7D584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2B0A9E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E73FF40" w14:textId="77777777" w:rsidR="00940027" w:rsidRDefault="00940027">
            <w:pPr>
              <w:pStyle w:val="OtherTableBody"/>
            </w:pPr>
            <w:r>
              <w:t>15.4.2.2</w:t>
            </w:r>
          </w:p>
        </w:tc>
      </w:tr>
      <w:tr w:rsidR="00940027" w14:paraId="0B13EAC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A1EC55E" w14:textId="77777777" w:rsidR="00940027" w:rsidRDefault="00940027">
            <w:pPr>
              <w:pStyle w:val="OtherTableBody"/>
            </w:pPr>
            <w:r>
              <w:t>Service Duration</w:t>
            </w:r>
          </w:p>
        </w:tc>
        <w:tc>
          <w:tcPr>
            <w:tcW w:w="800" w:type="dxa"/>
          </w:tcPr>
          <w:p w14:paraId="09869D64" w14:textId="77777777" w:rsidR="00940027" w:rsidRDefault="00940027">
            <w:pPr>
              <w:pStyle w:val="OtherTableBody"/>
              <w:jc w:val="center"/>
            </w:pPr>
            <w:r>
              <w:t>01632</w:t>
            </w:r>
          </w:p>
        </w:tc>
        <w:tc>
          <w:tcPr>
            <w:tcW w:w="600" w:type="dxa"/>
          </w:tcPr>
          <w:p w14:paraId="0C50AAB9" w14:textId="77777777" w:rsidR="00940027" w:rsidRDefault="00940027">
            <w:pPr>
              <w:pStyle w:val="OtherTableBody"/>
              <w:jc w:val="center"/>
            </w:pPr>
            <w:r>
              <w:t>TQ1</w:t>
            </w:r>
          </w:p>
        </w:tc>
        <w:tc>
          <w:tcPr>
            <w:tcW w:w="700" w:type="dxa"/>
          </w:tcPr>
          <w:p w14:paraId="0DB220D3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05A1F92D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31E0E181" w14:textId="77777777" w:rsidR="00940027" w:rsidRDefault="00940027">
            <w:pPr>
              <w:pStyle w:val="OtherTableBody"/>
            </w:pPr>
            <w:r>
              <w:t>CQ</w:t>
            </w:r>
          </w:p>
        </w:tc>
        <w:tc>
          <w:tcPr>
            <w:tcW w:w="700" w:type="dxa"/>
          </w:tcPr>
          <w:p w14:paraId="1B37E78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AB9314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DA55753" w14:textId="77777777" w:rsidR="00940027" w:rsidRDefault="00940027">
            <w:pPr>
              <w:pStyle w:val="OtherTableBody"/>
            </w:pPr>
            <w:r>
              <w:t>4.5.4.6</w:t>
            </w:r>
          </w:p>
        </w:tc>
      </w:tr>
      <w:tr w:rsidR="00940027" w14:paraId="1D6B167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6220BFD" w14:textId="77777777" w:rsidR="00940027" w:rsidRDefault="00940027">
            <w:pPr>
              <w:pStyle w:val="OtherTableBody"/>
            </w:pPr>
            <w:r>
              <w:t>Service Item Code</w:t>
            </w:r>
          </w:p>
        </w:tc>
        <w:tc>
          <w:tcPr>
            <w:tcW w:w="800" w:type="dxa"/>
          </w:tcPr>
          <w:p w14:paraId="3332B7E3" w14:textId="77777777" w:rsidR="00940027" w:rsidRDefault="00940027">
            <w:pPr>
              <w:pStyle w:val="OtherTableBody"/>
              <w:jc w:val="center"/>
            </w:pPr>
            <w:r>
              <w:t>01799</w:t>
            </w:r>
          </w:p>
        </w:tc>
        <w:tc>
          <w:tcPr>
            <w:tcW w:w="600" w:type="dxa"/>
          </w:tcPr>
          <w:p w14:paraId="3BC5442D" w14:textId="77777777" w:rsidR="00940027" w:rsidRDefault="00940027">
            <w:pPr>
              <w:pStyle w:val="OtherTableBody"/>
              <w:jc w:val="center"/>
            </w:pPr>
            <w:r>
              <w:t>IIM</w:t>
            </w:r>
          </w:p>
        </w:tc>
        <w:tc>
          <w:tcPr>
            <w:tcW w:w="700" w:type="dxa"/>
          </w:tcPr>
          <w:p w14:paraId="19D53B7B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24579BF3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500690F1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26F35B5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103369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352754E" w14:textId="77777777" w:rsidR="00940027" w:rsidRDefault="00940027">
            <w:pPr>
              <w:pStyle w:val="OtherTableBody"/>
            </w:pPr>
            <w:r>
              <w:t>8.12.2.2</w:t>
            </w:r>
          </w:p>
        </w:tc>
      </w:tr>
      <w:tr w:rsidR="00940027" w14:paraId="7628174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04A9B7E" w14:textId="77777777" w:rsidR="00940027" w:rsidRDefault="00940027">
            <w:pPr>
              <w:pStyle w:val="OtherTableBody"/>
            </w:pPr>
            <w:r>
              <w:t>Service Period</w:t>
            </w:r>
          </w:p>
        </w:tc>
        <w:tc>
          <w:tcPr>
            <w:tcW w:w="800" w:type="dxa"/>
          </w:tcPr>
          <w:p w14:paraId="393C01B2" w14:textId="77777777" w:rsidR="00940027" w:rsidRDefault="00940027">
            <w:pPr>
              <w:pStyle w:val="OtherTableBody"/>
              <w:jc w:val="center"/>
            </w:pPr>
            <w:r>
              <w:t>00270</w:t>
            </w:r>
          </w:p>
        </w:tc>
        <w:tc>
          <w:tcPr>
            <w:tcW w:w="600" w:type="dxa"/>
          </w:tcPr>
          <w:p w14:paraId="4E19EA19" w14:textId="77777777" w:rsidR="00940027" w:rsidRDefault="00940027">
            <w:pPr>
              <w:pStyle w:val="OtherTableBody"/>
              <w:jc w:val="center"/>
            </w:pPr>
            <w:r>
              <w:t>ODS</w:t>
            </w:r>
          </w:p>
        </w:tc>
        <w:tc>
          <w:tcPr>
            <w:tcW w:w="700" w:type="dxa"/>
          </w:tcPr>
          <w:p w14:paraId="5336922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6F91D08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7FA06F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5DE9FA7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743B4F3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225A1D7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4.8.1.2</w:t>
            </w:r>
          </w:p>
        </w:tc>
      </w:tr>
      <w:tr w:rsidR="00940027" w14:paraId="407E177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B128EA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Service Period</w:t>
            </w:r>
          </w:p>
        </w:tc>
        <w:tc>
          <w:tcPr>
            <w:tcW w:w="800" w:type="dxa"/>
          </w:tcPr>
          <w:p w14:paraId="11F6B66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00270</w:t>
            </w:r>
          </w:p>
        </w:tc>
        <w:tc>
          <w:tcPr>
            <w:tcW w:w="600" w:type="dxa"/>
          </w:tcPr>
          <w:p w14:paraId="40BFF69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ODT</w:t>
            </w:r>
          </w:p>
        </w:tc>
        <w:tc>
          <w:tcPr>
            <w:tcW w:w="700" w:type="dxa"/>
          </w:tcPr>
          <w:p w14:paraId="1F62E32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2FB13E2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3DA99EE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2F42DE9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3362F1D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5E3D562" w14:textId="77777777" w:rsidR="00940027" w:rsidRDefault="00940027">
            <w:pPr>
              <w:pStyle w:val="OtherTableBody"/>
            </w:pPr>
            <w:r>
              <w:t>4.8.2.2</w:t>
            </w:r>
          </w:p>
        </w:tc>
      </w:tr>
      <w:tr w:rsidR="00940027" w14:paraId="5443A72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0575500" w14:textId="77777777" w:rsidR="00940027" w:rsidRDefault="00940027">
            <w:pPr>
              <w:pStyle w:val="OtherTableBody"/>
            </w:pPr>
            <w:r>
              <w:t>Service/Test/Observation Performance Schedule</w:t>
            </w:r>
          </w:p>
        </w:tc>
        <w:tc>
          <w:tcPr>
            <w:tcW w:w="800" w:type="dxa"/>
          </w:tcPr>
          <w:p w14:paraId="7164A4E2" w14:textId="77777777" w:rsidR="00940027" w:rsidRDefault="00940027">
            <w:pPr>
              <w:pStyle w:val="OtherTableBody"/>
              <w:jc w:val="center"/>
            </w:pPr>
            <w:r>
              <w:t>00625</w:t>
            </w:r>
          </w:p>
        </w:tc>
        <w:tc>
          <w:tcPr>
            <w:tcW w:w="600" w:type="dxa"/>
          </w:tcPr>
          <w:p w14:paraId="3D1661AC" w14:textId="77777777" w:rsidR="00940027" w:rsidRDefault="00940027">
            <w:pPr>
              <w:pStyle w:val="OtherTableBody"/>
              <w:jc w:val="center"/>
            </w:pPr>
            <w:r>
              <w:t>OM1</w:t>
            </w:r>
          </w:p>
        </w:tc>
        <w:tc>
          <w:tcPr>
            <w:tcW w:w="700" w:type="dxa"/>
          </w:tcPr>
          <w:p w14:paraId="1EADC8CC" w14:textId="77777777" w:rsidR="00940027" w:rsidRDefault="00940027">
            <w:pPr>
              <w:pStyle w:val="OtherTableBody"/>
            </w:pPr>
            <w:r>
              <w:t>40</w:t>
            </w:r>
          </w:p>
        </w:tc>
        <w:tc>
          <w:tcPr>
            <w:tcW w:w="600" w:type="dxa"/>
          </w:tcPr>
          <w:p w14:paraId="0BFCEE43" w14:textId="77777777" w:rsidR="00940027" w:rsidRDefault="00940027">
            <w:pPr>
              <w:pStyle w:val="OtherTableBody"/>
            </w:pPr>
            <w:r>
              <w:t>60</w:t>
            </w:r>
          </w:p>
        </w:tc>
        <w:tc>
          <w:tcPr>
            <w:tcW w:w="600" w:type="dxa"/>
          </w:tcPr>
          <w:p w14:paraId="014D4401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0C368EAB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240BE15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6D13DFA" w14:textId="77777777" w:rsidR="00940027" w:rsidRDefault="00940027">
            <w:pPr>
              <w:pStyle w:val="OtherTableBody"/>
            </w:pPr>
            <w:r>
              <w:t>8.8.8.40</w:t>
            </w:r>
          </w:p>
        </w:tc>
      </w:tr>
      <w:tr w:rsidR="00940027" w14:paraId="06E7DD7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2715B9D" w14:textId="77777777" w:rsidR="00940027" w:rsidRDefault="00940027">
            <w:pPr>
              <w:pStyle w:val="OtherTableBody"/>
            </w:pPr>
            <w:r>
              <w:t>Servicing Facility</w:t>
            </w:r>
          </w:p>
        </w:tc>
        <w:tc>
          <w:tcPr>
            <w:tcW w:w="800" w:type="dxa"/>
          </w:tcPr>
          <w:p w14:paraId="11D46FF4" w14:textId="77777777" w:rsidR="00940027" w:rsidRDefault="00940027">
            <w:pPr>
              <w:pStyle w:val="OtherTableBody"/>
              <w:jc w:val="center"/>
            </w:pPr>
            <w:r>
              <w:t>00169</w:t>
            </w:r>
          </w:p>
        </w:tc>
        <w:tc>
          <w:tcPr>
            <w:tcW w:w="600" w:type="dxa"/>
          </w:tcPr>
          <w:p w14:paraId="1DD795EC" w14:textId="77777777" w:rsidR="00940027" w:rsidRDefault="00940027">
            <w:pPr>
              <w:pStyle w:val="OtherTableBody"/>
              <w:jc w:val="center"/>
            </w:pPr>
            <w:r>
              <w:t>PV1</w:t>
            </w:r>
          </w:p>
        </w:tc>
        <w:tc>
          <w:tcPr>
            <w:tcW w:w="700" w:type="dxa"/>
          </w:tcPr>
          <w:p w14:paraId="729F2DA3" w14:textId="77777777" w:rsidR="00940027" w:rsidRDefault="00940027">
            <w:pPr>
              <w:pStyle w:val="OtherTableBody"/>
            </w:pPr>
            <w:r>
              <w:t>39</w:t>
            </w:r>
          </w:p>
        </w:tc>
        <w:tc>
          <w:tcPr>
            <w:tcW w:w="600" w:type="dxa"/>
          </w:tcPr>
          <w:p w14:paraId="5FA6BB2D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1A679C05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13D92A2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D331F2B" w14:textId="77777777" w:rsidR="00940027" w:rsidRDefault="00940027">
            <w:pPr>
              <w:pStyle w:val="OtherTableBody"/>
              <w:jc w:val="center"/>
            </w:pPr>
            <w:r>
              <w:t>0115</w:t>
            </w:r>
          </w:p>
        </w:tc>
        <w:tc>
          <w:tcPr>
            <w:tcW w:w="942" w:type="dxa"/>
          </w:tcPr>
          <w:p w14:paraId="7D3F77E7" w14:textId="77777777" w:rsidR="00940027" w:rsidRDefault="00940027">
            <w:pPr>
              <w:pStyle w:val="OtherTableBody"/>
            </w:pPr>
            <w:r>
              <w:t>3.4.3.39</w:t>
            </w:r>
          </w:p>
        </w:tc>
      </w:tr>
      <w:tr w:rsidR="00940027" w14:paraId="305BF8A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8280483" w14:textId="77777777" w:rsidR="00940027" w:rsidRDefault="00940027">
            <w:pPr>
              <w:pStyle w:val="OtherTableBody"/>
            </w:pPr>
            <w:r>
              <w:t>Set ID - AIG</w:t>
            </w:r>
          </w:p>
        </w:tc>
        <w:tc>
          <w:tcPr>
            <w:tcW w:w="800" w:type="dxa"/>
          </w:tcPr>
          <w:p w14:paraId="0241C6B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00896</w:t>
            </w:r>
          </w:p>
        </w:tc>
        <w:tc>
          <w:tcPr>
            <w:tcW w:w="600" w:type="dxa"/>
          </w:tcPr>
          <w:p w14:paraId="307246D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AIG</w:t>
            </w:r>
          </w:p>
        </w:tc>
        <w:tc>
          <w:tcPr>
            <w:tcW w:w="700" w:type="dxa"/>
          </w:tcPr>
          <w:p w14:paraId="2B15259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6550D1A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600" w:type="dxa"/>
          </w:tcPr>
          <w:p w14:paraId="6887B06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SI</w:t>
            </w:r>
          </w:p>
        </w:tc>
        <w:tc>
          <w:tcPr>
            <w:tcW w:w="700" w:type="dxa"/>
          </w:tcPr>
          <w:p w14:paraId="3888781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6673645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3DE407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10.6.5.1</w:t>
            </w:r>
          </w:p>
        </w:tc>
      </w:tr>
      <w:tr w:rsidR="00940027" w14:paraId="795DC6C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35F46B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Set ID - AIL</w:t>
            </w:r>
          </w:p>
        </w:tc>
        <w:tc>
          <w:tcPr>
            <w:tcW w:w="800" w:type="dxa"/>
          </w:tcPr>
          <w:p w14:paraId="09295DE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00902</w:t>
            </w:r>
          </w:p>
        </w:tc>
        <w:tc>
          <w:tcPr>
            <w:tcW w:w="600" w:type="dxa"/>
          </w:tcPr>
          <w:p w14:paraId="13037AC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AIL</w:t>
            </w:r>
          </w:p>
        </w:tc>
        <w:tc>
          <w:tcPr>
            <w:tcW w:w="700" w:type="dxa"/>
          </w:tcPr>
          <w:p w14:paraId="078AB9D5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7007CC0F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762C57AD" w14:textId="77777777" w:rsidR="00940027" w:rsidRDefault="00940027">
            <w:pPr>
              <w:pStyle w:val="OtherTableBody"/>
            </w:pPr>
            <w:r>
              <w:t>SI</w:t>
            </w:r>
          </w:p>
        </w:tc>
        <w:tc>
          <w:tcPr>
            <w:tcW w:w="700" w:type="dxa"/>
          </w:tcPr>
          <w:p w14:paraId="1E2C8E5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E5DA19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90D96C4" w14:textId="77777777" w:rsidR="00940027" w:rsidRDefault="00940027">
            <w:pPr>
              <w:pStyle w:val="OtherTableBody"/>
            </w:pPr>
            <w:r>
              <w:t>10.6.6.1</w:t>
            </w:r>
          </w:p>
        </w:tc>
      </w:tr>
      <w:tr w:rsidR="00940027" w14:paraId="2DA282D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D9F9783" w14:textId="77777777" w:rsidR="00940027" w:rsidRDefault="00940027">
            <w:pPr>
              <w:pStyle w:val="OtherTableBody"/>
            </w:pPr>
            <w:r>
              <w:t>Set ID - AIP</w:t>
            </w:r>
          </w:p>
        </w:tc>
        <w:tc>
          <w:tcPr>
            <w:tcW w:w="800" w:type="dxa"/>
          </w:tcPr>
          <w:p w14:paraId="0E84408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00906</w:t>
            </w:r>
          </w:p>
        </w:tc>
        <w:tc>
          <w:tcPr>
            <w:tcW w:w="600" w:type="dxa"/>
          </w:tcPr>
          <w:p w14:paraId="02AD316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AIP</w:t>
            </w:r>
          </w:p>
        </w:tc>
        <w:tc>
          <w:tcPr>
            <w:tcW w:w="700" w:type="dxa"/>
          </w:tcPr>
          <w:p w14:paraId="494CD72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23E7608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600" w:type="dxa"/>
          </w:tcPr>
          <w:p w14:paraId="7E6F8FC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SI</w:t>
            </w:r>
          </w:p>
        </w:tc>
        <w:tc>
          <w:tcPr>
            <w:tcW w:w="700" w:type="dxa"/>
          </w:tcPr>
          <w:p w14:paraId="18EAE87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06E4A86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D1D070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10.6.7.1</w:t>
            </w:r>
          </w:p>
        </w:tc>
      </w:tr>
      <w:tr w:rsidR="00940027" w14:paraId="5340116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E812A0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Set ID - AIS</w:t>
            </w:r>
          </w:p>
        </w:tc>
        <w:tc>
          <w:tcPr>
            <w:tcW w:w="800" w:type="dxa"/>
          </w:tcPr>
          <w:p w14:paraId="4C36E8F2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00890</w:t>
            </w:r>
          </w:p>
        </w:tc>
        <w:tc>
          <w:tcPr>
            <w:tcW w:w="600" w:type="dxa"/>
          </w:tcPr>
          <w:p w14:paraId="71937CE7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AIS</w:t>
            </w:r>
          </w:p>
        </w:tc>
        <w:tc>
          <w:tcPr>
            <w:tcW w:w="700" w:type="dxa"/>
          </w:tcPr>
          <w:p w14:paraId="422BA6D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1</w:t>
            </w:r>
          </w:p>
        </w:tc>
        <w:tc>
          <w:tcPr>
            <w:tcW w:w="600" w:type="dxa"/>
          </w:tcPr>
          <w:p w14:paraId="1FABBEB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4</w:t>
            </w:r>
          </w:p>
        </w:tc>
        <w:tc>
          <w:tcPr>
            <w:tcW w:w="600" w:type="dxa"/>
          </w:tcPr>
          <w:p w14:paraId="1ABFAEE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SI</w:t>
            </w:r>
          </w:p>
        </w:tc>
        <w:tc>
          <w:tcPr>
            <w:tcW w:w="700" w:type="dxa"/>
          </w:tcPr>
          <w:p w14:paraId="46A5672D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</w:p>
        </w:tc>
        <w:tc>
          <w:tcPr>
            <w:tcW w:w="700" w:type="dxa"/>
          </w:tcPr>
          <w:p w14:paraId="5273F6F9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</w:p>
        </w:tc>
        <w:tc>
          <w:tcPr>
            <w:tcW w:w="942" w:type="dxa"/>
          </w:tcPr>
          <w:p w14:paraId="45D68F3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10.6.4.1</w:t>
            </w:r>
          </w:p>
        </w:tc>
      </w:tr>
      <w:tr w:rsidR="00940027" w14:paraId="078DA38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BE7BA7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Set ID - AL1</w:t>
            </w:r>
          </w:p>
        </w:tc>
        <w:tc>
          <w:tcPr>
            <w:tcW w:w="800" w:type="dxa"/>
          </w:tcPr>
          <w:p w14:paraId="63EA17BD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00203</w:t>
            </w:r>
          </w:p>
        </w:tc>
        <w:tc>
          <w:tcPr>
            <w:tcW w:w="600" w:type="dxa"/>
          </w:tcPr>
          <w:p w14:paraId="269D8EB2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AL1</w:t>
            </w:r>
          </w:p>
        </w:tc>
        <w:tc>
          <w:tcPr>
            <w:tcW w:w="700" w:type="dxa"/>
          </w:tcPr>
          <w:p w14:paraId="0577FEC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1</w:t>
            </w:r>
          </w:p>
        </w:tc>
        <w:tc>
          <w:tcPr>
            <w:tcW w:w="600" w:type="dxa"/>
          </w:tcPr>
          <w:p w14:paraId="677525E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4</w:t>
            </w:r>
          </w:p>
        </w:tc>
        <w:tc>
          <w:tcPr>
            <w:tcW w:w="600" w:type="dxa"/>
          </w:tcPr>
          <w:p w14:paraId="143AF49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SI</w:t>
            </w:r>
          </w:p>
        </w:tc>
        <w:tc>
          <w:tcPr>
            <w:tcW w:w="700" w:type="dxa"/>
          </w:tcPr>
          <w:p w14:paraId="34C5319F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</w:p>
        </w:tc>
        <w:tc>
          <w:tcPr>
            <w:tcW w:w="700" w:type="dxa"/>
          </w:tcPr>
          <w:p w14:paraId="0C0D7D87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</w:p>
        </w:tc>
        <w:tc>
          <w:tcPr>
            <w:tcW w:w="942" w:type="dxa"/>
          </w:tcPr>
          <w:p w14:paraId="7C95529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3.4.6.1</w:t>
            </w:r>
          </w:p>
        </w:tc>
      </w:tr>
      <w:tr w:rsidR="00940027" w14:paraId="238651C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FC7288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Set ID - CM0</w:t>
            </w:r>
          </w:p>
        </w:tc>
        <w:tc>
          <w:tcPr>
            <w:tcW w:w="800" w:type="dxa"/>
          </w:tcPr>
          <w:p w14:paraId="766A2BD0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01010</w:t>
            </w:r>
          </w:p>
        </w:tc>
        <w:tc>
          <w:tcPr>
            <w:tcW w:w="600" w:type="dxa"/>
          </w:tcPr>
          <w:p w14:paraId="621FBEED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CM0</w:t>
            </w:r>
          </w:p>
        </w:tc>
        <w:tc>
          <w:tcPr>
            <w:tcW w:w="700" w:type="dxa"/>
          </w:tcPr>
          <w:p w14:paraId="76EC676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1</w:t>
            </w:r>
          </w:p>
        </w:tc>
        <w:tc>
          <w:tcPr>
            <w:tcW w:w="600" w:type="dxa"/>
          </w:tcPr>
          <w:p w14:paraId="6646F9E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4</w:t>
            </w:r>
          </w:p>
        </w:tc>
        <w:tc>
          <w:tcPr>
            <w:tcW w:w="600" w:type="dxa"/>
          </w:tcPr>
          <w:p w14:paraId="4BEE3B4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SI</w:t>
            </w:r>
          </w:p>
        </w:tc>
        <w:tc>
          <w:tcPr>
            <w:tcW w:w="700" w:type="dxa"/>
          </w:tcPr>
          <w:p w14:paraId="0D65189E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</w:p>
        </w:tc>
        <w:tc>
          <w:tcPr>
            <w:tcW w:w="700" w:type="dxa"/>
          </w:tcPr>
          <w:p w14:paraId="7A6E289B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</w:p>
        </w:tc>
        <w:tc>
          <w:tcPr>
            <w:tcW w:w="942" w:type="dxa"/>
          </w:tcPr>
          <w:p w14:paraId="6F18BFE3" w14:textId="77777777" w:rsidR="00940027" w:rsidRDefault="00940027">
            <w:pPr>
              <w:pStyle w:val="OtherTableBody"/>
            </w:pPr>
            <w:r>
              <w:t>8.11.2.1</w:t>
            </w:r>
          </w:p>
        </w:tc>
      </w:tr>
      <w:tr w:rsidR="00940027" w14:paraId="57BD990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2FC82A1" w14:textId="77777777" w:rsidR="00940027" w:rsidRDefault="00940027">
            <w:pPr>
              <w:pStyle w:val="OtherTableBody"/>
            </w:pPr>
            <w:r>
              <w:t>Set ID - CM1</w:t>
            </w:r>
          </w:p>
        </w:tc>
        <w:tc>
          <w:tcPr>
            <w:tcW w:w="800" w:type="dxa"/>
          </w:tcPr>
          <w:p w14:paraId="5C2C48EE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01021</w:t>
            </w:r>
          </w:p>
        </w:tc>
        <w:tc>
          <w:tcPr>
            <w:tcW w:w="600" w:type="dxa"/>
          </w:tcPr>
          <w:p w14:paraId="29F6C8C6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CM1</w:t>
            </w:r>
          </w:p>
        </w:tc>
        <w:tc>
          <w:tcPr>
            <w:tcW w:w="700" w:type="dxa"/>
          </w:tcPr>
          <w:p w14:paraId="7B81267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1</w:t>
            </w:r>
          </w:p>
        </w:tc>
        <w:tc>
          <w:tcPr>
            <w:tcW w:w="600" w:type="dxa"/>
          </w:tcPr>
          <w:p w14:paraId="24AEDCC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4</w:t>
            </w:r>
          </w:p>
        </w:tc>
        <w:tc>
          <w:tcPr>
            <w:tcW w:w="600" w:type="dxa"/>
          </w:tcPr>
          <w:p w14:paraId="6358CE3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SI</w:t>
            </w:r>
          </w:p>
        </w:tc>
        <w:tc>
          <w:tcPr>
            <w:tcW w:w="700" w:type="dxa"/>
          </w:tcPr>
          <w:p w14:paraId="60EC84A6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</w:p>
        </w:tc>
        <w:tc>
          <w:tcPr>
            <w:tcW w:w="700" w:type="dxa"/>
          </w:tcPr>
          <w:p w14:paraId="6CA9BEA0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</w:p>
        </w:tc>
        <w:tc>
          <w:tcPr>
            <w:tcW w:w="942" w:type="dxa"/>
          </w:tcPr>
          <w:p w14:paraId="4702F6A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8.11.3.1</w:t>
            </w:r>
          </w:p>
        </w:tc>
      </w:tr>
      <w:tr w:rsidR="00940027" w14:paraId="0E55025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FA436A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Set ID - CON</w:t>
            </w:r>
          </w:p>
        </w:tc>
        <w:tc>
          <w:tcPr>
            <w:tcW w:w="800" w:type="dxa"/>
          </w:tcPr>
          <w:p w14:paraId="79D246DD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01776</w:t>
            </w:r>
          </w:p>
        </w:tc>
        <w:tc>
          <w:tcPr>
            <w:tcW w:w="600" w:type="dxa"/>
          </w:tcPr>
          <w:p w14:paraId="12F57916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CON</w:t>
            </w:r>
          </w:p>
        </w:tc>
        <w:tc>
          <w:tcPr>
            <w:tcW w:w="700" w:type="dxa"/>
          </w:tcPr>
          <w:p w14:paraId="6E32EA9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1</w:t>
            </w:r>
          </w:p>
        </w:tc>
        <w:tc>
          <w:tcPr>
            <w:tcW w:w="600" w:type="dxa"/>
          </w:tcPr>
          <w:p w14:paraId="325E025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4</w:t>
            </w:r>
          </w:p>
        </w:tc>
        <w:tc>
          <w:tcPr>
            <w:tcW w:w="600" w:type="dxa"/>
          </w:tcPr>
          <w:p w14:paraId="5B8C7DA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SI</w:t>
            </w:r>
          </w:p>
        </w:tc>
        <w:tc>
          <w:tcPr>
            <w:tcW w:w="700" w:type="dxa"/>
          </w:tcPr>
          <w:p w14:paraId="37BE26EC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</w:p>
        </w:tc>
        <w:tc>
          <w:tcPr>
            <w:tcW w:w="700" w:type="dxa"/>
          </w:tcPr>
          <w:p w14:paraId="14E7F3BE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</w:p>
        </w:tc>
        <w:tc>
          <w:tcPr>
            <w:tcW w:w="942" w:type="dxa"/>
          </w:tcPr>
          <w:p w14:paraId="217E88D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9.9.4.1</w:t>
            </w:r>
          </w:p>
        </w:tc>
      </w:tr>
      <w:tr w:rsidR="00940027" w14:paraId="3D1FC2F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E469F3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Set ID - DB1</w:t>
            </w:r>
          </w:p>
        </w:tc>
        <w:tc>
          <w:tcPr>
            <w:tcW w:w="800" w:type="dxa"/>
          </w:tcPr>
          <w:p w14:paraId="2656C6E4" w14:textId="77777777" w:rsidR="00940027" w:rsidRDefault="00940027">
            <w:pPr>
              <w:pStyle w:val="OtherTableBody"/>
              <w:jc w:val="center"/>
            </w:pPr>
            <w:r>
              <w:t>01283</w:t>
            </w:r>
          </w:p>
        </w:tc>
        <w:tc>
          <w:tcPr>
            <w:tcW w:w="600" w:type="dxa"/>
          </w:tcPr>
          <w:p w14:paraId="6A18DE6F" w14:textId="77777777" w:rsidR="00940027" w:rsidRDefault="00940027">
            <w:pPr>
              <w:pStyle w:val="OtherTableBody"/>
              <w:jc w:val="center"/>
            </w:pPr>
            <w:r>
              <w:t>DB1</w:t>
            </w:r>
          </w:p>
        </w:tc>
        <w:tc>
          <w:tcPr>
            <w:tcW w:w="700" w:type="dxa"/>
          </w:tcPr>
          <w:p w14:paraId="571A3EB6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24E4A5A9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72B3FA31" w14:textId="77777777" w:rsidR="00940027" w:rsidRDefault="00940027">
            <w:pPr>
              <w:pStyle w:val="OtherTableBody"/>
            </w:pPr>
            <w:r>
              <w:t>SI</w:t>
            </w:r>
          </w:p>
        </w:tc>
        <w:tc>
          <w:tcPr>
            <w:tcW w:w="700" w:type="dxa"/>
          </w:tcPr>
          <w:p w14:paraId="7D9213A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809A0A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464E130" w14:textId="77777777" w:rsidR="00940027" w:rsidRDefault="00940027">
            <w:pPr>
              <w:pStyle w:val="OtherTableBody"/>
            </w:pPr>
            <w:r>
              <w:t>3.4.11.1</w:t>
            </w:r>
          </w:p>
        </w:tc>
      </w:tr>
      <w:tr w:rsidR="00940027" w14:paraId="53F88F6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68706A7" w14:textId="77777777" w:rsidR="00940027" w:rsidRDefault="00940027">
            <w:pPr>
              <w:pStyle w:val="OtherTableBody"/>
            </w:pPr>
            <w:r>
              <w:t>Set ID - DG1</w:t>
            </w:r>
          </w:p>
        </w:tc>
        <w:tc>
          <w:tcPr>
            <w:tcW w:w="800" w:type="dxa"/>
          </w:tcPr>
          <w:p w14:paraId="0516D963" w14:textId="77777777" w:rsidR="00940027" w:rsidRDefault="00940027">
            <w:pPr>
              <w:pStyle w:val="OtherTableBody"/>
              <w:jc w:val="center"/>
            </w:pPr>
            <w:r>
              <w:t>00375</w:t>
            </w:r>
          </w:p>
        </w:tc>
        <w:tc>
          <w:tcPr>
            <w:tcW w:w="600" w:type="dxa"/>
          </w:tcPr>
          <w:p w14:paraId="589E5E97" w14:textId="77777777" w:rsidR="00940027" w:rsidRDefault="00940027">
            <w:pPr>
              <w:pStyle w:val="OtherTableBody"/>
              <w:jc w:val="center"/>
            </w:pPr>
            <w:r>
              <w:t>DG1</w:t>
            </w:r>
          </w:p>
        </w:tc>
        <w:tc>
          <w:tcPr>
            <w:tcW w:w="700" w:type="dxa"/>
          </w:tcPr>
          <w:p w14:paraId="4E9FA677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5DC1F460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74C8FC36" w14:textId="77777777" w:rsidR="00940027" w:rsidRDefault="00940027">
            <w:pPr>
              <w:pStyle w:val="OtherTableBody"/>
            </w:pPr>
            <w:r>
              <w:t>SI</w:t>
            </w:r>
          </w:p>
        </w:tc>
        <w:tc>
          <w:tcPr>
            <w:tcW w:w="700" w:type="dxa"/>
          </w:tcPr>
          <w:p w14:paraId="5D808EB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7EEE58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2E77177" w14:textId="77777777" w:rsidR="00940027" w:rsidRDefault="00940027">
            <w:pPr>
              <w:pStyle w:val="OtherTableBody"/>
            </w:pPr>
            <w:r>
              <w:t>6.5.2.1</w:t>
            </w:r>
          </w:p>
        </w:tc>
      </w:tr>
      <w:tr w:rsidR="00940027" w14:paraId="3CB9243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1A29D4B" w14:textId="77777777" w:rsidR="00940027" w:rsidRDefault="00940027">
            <w:pPr>
              <w:pStyle w:val="OtherTableBody"/>
            </w:pPr>
            <w:r>
              <w:t>Set ID - DSP</w:t>
            </w:r>
          </w:p>
        </w:tc>
        <w:tc>
          <w:tcPr>
            <w:tcW w:w="800" w:type="dxa"/>
          </w:tcPr>
          <w:p w14:paraId="5678FA2C" w14:textId="77777777" w:rsidR="00940027" w:rsidRDefault="00940027">
            <w:pPr>
              <w:pStyle w:val="OtherTableBody"/>
              <w:jc w:val="center"/>
            </w:pPr>
            <w:r>
              <w:t>00061</w:t>
            </w:r>
          </w:p>
        </w:tc>
        <w:tc>
          <w:tcPr>
            <w:tcW w:w="600" w:type="dxa"/>
          </w:tcPr>
          <w:p w14:paraId="7A223F1A" w14:textId="77777777" w:rsidR="00940027" w:rsidRDefault="00940027">
            <w:pPr>
              <w:pStyle w:val="OtherTableBody"/>
              <w:jc w:val="center"/>
            </w:pPr>
            <w:r>
              <w:t>DSP</w:t>
            </w:r>
          </w:p>
        </w:tc>
        <w:tc>
          <w:tcPr>
            <w:tcW w:w="700" w:type="dxa"/>
          </w:tcPr>
          <w:p w14:paraId="0EDBBAF0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1E9F51A5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610BF337" w14:textId="77777777" w:rsidR="00940027" w:rsidRDefault="00940027">
            <w:pPr>
              <w:pStyle w:val="OtherTableBody"/>
            </w:pPr>
            <w:r>
              <w:t>SI</w:t>
            </w:r>
          </w:p>
        </w:tc>
        <w:tc>
          <w:tcPr>
            <w:tcW w:w="700" w:type="dxa"/>
          </w:tcPr>
          <w:p w14:paraId="227E81B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A43F3B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BE8CACE" w14:textId="77777777" w:rsidR="00940027" w:rsidRDefault="00940027">
            <w:pPr>
              <w:pStyle w:val="OtherTableBody"/>
            </w:pPr>
            <w:r>
              <w:t>5.5.1.1</w:t>
            </w:r>
          </w:p>
        </w:tc>
      </w:tr>
      <w:tr w:rsidR="00940027" w14:paraId="6D129A9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5AE4019" w14:textId="77777777" w:rsidR="00940027" w:rsidRDefault="00940027">
            <w:pPr>
              <w:pStyle w:val="OtherTableBody"/>
            </w:pPr>
            <w:r>
              <w:t>Set ID - FT1</w:t>
            </w:r>
          </w:p>
        </w:tc>
        <w:tc>
          <w:tcPr>
            <w:tcW w:w="800" w:type="dxa"/>
          </w:tcPr>
          <w:p w14:paraId="28DDBFD2" w14:textId="77777777" w:rsidR="00940027" w:rsidRDefault="00940027">
            <w:pPr>
              <w:pStyle w:val="OtherTableBody"/>
              <w:jc w:val="center"/>
            </w:pPr>
            <w:r>
              <w:t>00355</w:t>
            </w:r>
          </w:p>
        </w:tc>
        <w:tc>
          <w:tcPr>
            <w:tcW w:w="600" w:type="dxa"/>
          </w:tcPr>
          <w:p w14:paraId="5E14B2BB" w14:textId="77777777" w:rsidR="00940027" w:rsidRDefault="00940027">
            <w:pPr>
              <w:pStyle w:val="OtherTableBody"/>
              <w:jc w:val="center"/>
            </w:pPr>
            <w:r>
              <w:t>FT1</w:t>
            </w:r>
          </w:p>
        </w:tc>
        <w:tc>
          <w:tcPr>
            <w:tcW w:w="700" w:type="dxa"/>
          </w:tcPr>
          <w:p w14:paraId="5B1988CC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7DA1E448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46BF86C2" w14:textId="77777777" w:rsidR="00940027" w:rsidRDefault="00940027">
            <w:pPr>
              <w:pStyle w:val="OtherTableBody"/>
            </w:pPr>
            <w:r>
              <w:t>SI</w:t>
            </w:r>
          </w:p>
        </w:tc>
        <w:tc>
          <w:tcPr>
            <w:tcW w:w="700" w:type="dxa"/>
          </w:tcPr>
          <w:p w14:paraId="3CA189D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C31838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2908387" w14:textId="77777777" w:rsidR="00940027" w:rsidRDefault="00940027">
            <w:pPr>
              <w:pStyle w:val="OtherTableBody"/>
            </w:pPr>
            <w:r>
              <w:t>6.5.1.1</w:t>
            </w:r>
          </w:p>
        </w:tc>
      </w:tr>
      <w:tr w:rsidR="00940027" w14:paraId="72BA92D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DC0CCA5" w14:textId="77777777" w:rsidR="00940027" w:rsidRDefault="00940027">
            <w:pPr>
              <w:pStyle w:val="OtherTableBody"/>
            </w:pPr>
            <w:r>
              <w:t>Set ID - GT1</w:t>
            </w:r>
          </w:p>
        </w:tc>
        <w:tc>
          <w:tcPr>
            <w:tcW w:w="800" w:type="dxa"/>
          </w:tcPr>
          <w:p w14:paraId="6877CEA6" w14:textId="77777777" w:rsidR="00940027" w:rsidRDefault="00940027">
            <w:pPr>
              <w:pStyle w:val="OtherTableBody"/>
              <w:jc w:val="center"/>
            </w:pPr>
            <w:r>
              <w:t>00405</w:t>
            </w:r>
          </w:p>
        </w:tc>
        <w:tc>
          <w:tcPr>
            <w:tcW w:w="600" w:type="dxa"/>
          </w:tcPr>
          <w:p w14:paraId="573FA81F" w14:textId="77777777" w:rsidR="00940027" w:rsidRDefault="00940027">
            <w:pPr>
              <w:pStyle w:val="OtherTableBody"/>
              <w:jc w:val="center"/>
            </w:pPr>
            <w:r>
              <w:t>GT1</w:t>
            </w:r>
          </w:p>
        </w:tc>
        <w:tc>
          <w:tcPr>
            <w:tcW w:w="700" w:type="dxa"/>
          </w:tcPr>
          <w:p w14:paraId="402183BB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60C767EF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5CEB3535" w14:textId="77777777" w:rsidR="00940027" w:rsidRDefault="00940027">
            <w:pPr>
              <w:pStyle w:val="OtherTableBody"/>
            </w:pPr>
            <w:r>
              <w:t>SI</w:t>
            </w:r>
          </w:p>
        </w:tc>
        <w:tc>
          <w:tcPr>
            <w:tcW w:w="700" w:type="dxa"/>
          </w:tcPr>
          <w:p w14:paraId="466515F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F09355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F4F5D4A" w14:textId="77777777" w:rsidR="00940027" w:rsidRDefault="00940027">
            <w:pPr>
              <w:pStyle w:val="OtherTableBody"/>
            </w:pPr>
            <w:r>
              <w:t>6.5.5.1</w:t>
            </w:r>
          </w:p>
        </w:tc>
      </w:tr>
      <w:tr w:rsidR="00940027" w14:paraId="1C217DB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A9FE2FF" w14:textId="77777777" w:rsidR="00940027" w:rsidRDefault="00940027">
            <w:pPr>
              <w:pStyle w:val="OtherTableBody"/>
            </w:pPr>
            <w:r>
              <w:t>Set ID - IAM</w:t>
            </w:r>
          </w:p>
        </w:tc>
        <w:tc>
          <w:tcPr>
            <w:tcW w:w="800" w:type="dxa"/>
          </w:tcPr>
          <w:p w14:paraId="62D446F2" w14:textId="77777777" w:rsidR="00940027" w:rsidRDefault="00940027">
            <w:pPr>
              <w:pStyle w:val="OtherTableBody"/>
              <w:jc w:val="center"/>
            </w:pPr>
            <w:r>
              <w:t>01612</w:t>
            </w:r>
          </w:p>
        </w:tc>
        <w:tc>
          <w:tcPr>
            <w:tcW w:w="600" w:type="dxa"/>
          </w:tcPr>
          <w:p w14:paraId="04B2AAED" w14:textId="77777777" w:rsidR="00940027" w:rsidRDefault="00940027">
            <w:pPr>
              <w:pStyle w:val="OtherTableBody"/>
              <w:jc w:val="center"/>
            </w:pPr>
            <w:r>
              <w:t>IAM</w:t>
            </w:r>
          </w:p>
        </w:tc>
        <w:tc>
          <w:tcPr>
            <w:tcW w:w="700" w:type="dxa"/>
          </w:tcPr>
          <w:p w14:paraId="555406FC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139CD6EE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02EE12B9" w14:textId="77777777" w:rsidR="00940027" w:rsidRDefault="00940027">
            <w:pPr>
              <w:pStyle w:val="OtherTableBody"/>
            </w:pPr>
            <w:r>
              <w:t>SI</w:t>
            </w:r>
          </w:p>
        </w:tc>
        <w:tc>
          <w:tcPr>
            <w:tcW w:w="700" w:type="dxa"/>
          </w:tcPr>
          <w:p w14:paraId="025107C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9A3CBC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BCCD559" w14:textId="77777777" w:rsidR="00940027" w:rsidRDefault="00940027">
            <w:pPr>
              <w:pStyle w:val="OtherTableBody"/>
            </w:pPr>
            <w:r>
              <w:t>3.4.7.1</w:t>
            </w:r>
          </w:p>
        </w:tc>
      </w:tr>
      <w:tr w:rsidR="00940027" w14:paraId="6194773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BDFB848" w14:textId="77777777" w:rsidR="00940027" w:rsidRDefault="00940027">
            <w:pPr>
              <w:pStyle w:val="OtherTableBody"/>
            </w:pPr>
            <w:r>
              <w:t>Set ID - IN1</w:t>
            </w:r>
          </w:p>
        </w:tc>
        <w:tc>
          <w:tcPr>
            <w:tcW w:w="800" w:type="dxa"/>
          </w:tcPr>
          <w:p w14:paraId="60AD78D9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00426</w:t>
            </w:r>
          </w:p>
        </w:tc>
        <w:tc>
          <w:tcPr>
            <w:tcW w:w="600" w:type="dxa"/>
          </w:tcPr>
          <w:p w14:paraId="7A01FCBD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IN1</w:t>
            </w:r>
          </w:p>
        </w:tc>
        <w:tc>
          <w:tcPr>
            <w:tcW w:w="700" w:type="dxa"/>
          </w:tcPr>
          <w:p w14:paraId="3949CBA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1</w:t>
            </w:r>
          </w:p>
        </w:tc>
        <w:tc>
          <w:tcPr>
            <w:tcW w:w="600" w:type="dxa"/>
          </w:tcPr>
          <w:p w14:paraId="5F17B72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4</w:t>
            </w:r>
          </w:p>
        </w:tc>
        <w:tc>
          <w:tcPr>
            <w:tcW w:w="600" w:type="dxa"/>
          </w:tcPr>
          <w:p w14:paraId="2BD9AD4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SI</w:t>
            </w:r>
          </w:p>
        </w:tc>
        <w:tc>
          <w:tcPr>
            <w:tcW w:w="700" w:type="dxa"/>
          </w:tcPr>
          <w:p w14:paraId="58D873E6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</w:p>
        </w:tc>
        <w:tc>
          <w:tcPr>
            <w:tcW w:w="700" w:type="dxa"/>
          </w:tcPr>
          <w:p w14:paraId="02E31DDE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</w:p>
        </w:tc>
        <w:tc>
          <w:tcPr>
            <w:tcW w:w="942" w:type="dxa"/>
          </w:tcPr>
          <w:p w14:paraId="5DFD82E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6.5.6.1</w:t>
            </w:r>
          </w:p>
        </w:tc>
      </w:tr>
      <w:tr w:rsidR="00940027" w14:paraId="09CD75C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7AD936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Set ID - IN3</w:t>
            </w:r>
          </w:p>
        </w:tc>
        <w:tc>
          <w:tcPr>
            <w:tcW w:w="800" w:type="dxa"/>
          </w:tcPr>
          <w:p w14:paraId="78FBBE63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00502</w:t>
            </w:r>
          </w:p>
        </w:tc>
        <w:tc>
          <w:tcPr>
            <w:tcW w:w="600" w:type="dxa"/>
          </w:tcPr>
          <w:p w14:paraId="6CC3C71C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IN3</w:t>
            </w:r>
          </w:p>
        </w:tc>
        <w:tc>
          <w:tcPr>
            <w:tcW w:w="700" w:type="dxa"/>
          </w:tcPr>
          <w:p w14:paraId="2DBA73C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1</w:t>
            </w:r>
          </w:p>
        </w:tc>
        <w:tc>
          <w:tcPr>
            <w:tcW w:w="600" w:type="dxa"/>
          </w:tcPr>
          <w:p w14:paraId="64F8AE2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4</w:t>
            </w:r>
          </w:p>
        </w:tc>
        <w:tc>
          <w:tcPr>
            <w:tcW w:w="600" w:type="dxa"/>
          </w:tcPr>
          <w:p w14:paraId="333ECB1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SI</w:t>
            </w:r>
          </w:p>
        </w:tc>
        <w:tc>
          <w:tcPr>
            <w:tcW w:w="700" w:type="dxa"/>
          </w:tcPr>
          <w:p w14:paraId="0B02FE6A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</w:p>
        </w:tc>
        <w:tc>
          <w:tcPr>
            <w:tcW w:w="700" w:type="dxa"/>
          </w:tcPr>
          <w:p w14:paraId="0CE6EB0C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</w:p>
        </w:tc>
        <w:tc>
          <w:tcPr>
            <w:tcW w:w="942" w:type="dxa"/>
          </w:tcPr>
          <w:p w14:paraId="11D3EA3A" w14:textId="77777777" w:rsidR="00940027" w:rsidRDefault="00940027">
            <w:pPr>
              <w:pStyle w:val="OtherTableBody"/>
            </w:pPr>
            <w:r>
              <w:t>6.5.8.1</w:t>
            </w:r>
          </w:p>
        </w:tc>
      </w:tr>
      <w:tr w:rsidR="00940027" w14:paraId="55573C6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A2B6048" w14:textId="77777777" w:rsidR="00940027" w:rsidRDefault="00940027">
            <w:pPr>
              <w:pStyle w:val="OtherTableBody"/>
            </w:pPr>
            <w:r>
              <w:t>Set ID - NK1</w:t>
            </w:r>
          </w:p>
        </w:tc>
        <w:tc>
          <w:tcPr>
            <w:tcW w:w="800" w:type="dxa"/>
          </w:tcPr>
          <w:p w14:paraId="5D196499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00190</w:t>
            </w:r>
          </w:p>
        </w:tc>
        <w:tc>
          <w:tcPr>
            <w:tcW w:w="600" w:type="dxa"/>
          </w:tcPr>
          <w:p w14:paraId="3235357F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NK1</w:t>
            </w:r>
          </w:p>
        </w:tc>
        <w:tc>
          <w:tcPr>
            <w:tcW w:w="700" w:type="dxa"/>
          </w:tcPr>
          <w:p w14:paraId="3E5222E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1</w:t>
            </w:r>
          </w:p>
        </w:tc>
        <w:tc>
          <w:tcPr>
            <w:tcW w:w="600" w:type="dxa"/>
          </w:tcPr>
          <w:p w14:paraId="7011C29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4</w:t>
            </w:r>
          </w:p>
        </w:tc>
        <w:tc>
          <w:tcPr>
            <w:tcW w:w="600" w:type="dxa"/>
          </w:tcPr>
          <w:p w14:paraId="74642B4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SI</w:t>
            </w:r>
          </w:p>
        </w:tc>
        <w:tc>
          <w:tcPr>
            <w:tcW w:w="700" w:type="dxa"/>
          </w:tcPr>
          <w:p w14:paraId="41DCEA48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</w:p>
        </w:tc>
        <w:tc>
          <w:tcPr>
            <w:tcW w:w="700" w:type="dxa"/>
          </w:tcPr>
          <w:p w14:paraId="53149B81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</w:p>
        </w:tc>
        <w:tc>
          <w:tcPr>
            <w:tcW w:w="942" w:type="dxa"/>
          </w:tcPr>
          <w:p w14:paraId="589E8B6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3.4.5.1</w:t>
            </w:r>
          </w:p>
        </w:tc>
      </w:tr>
      <w:tr w:rsidR="00940027" w14:paraId="73CD3E6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EB4D532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Set ID - NTE</w:t>
            </w:r>
          </w:p>
        </w:tc>
        <w:tc>
          <w:tcPr>
            <w:tcW w:w="800" w:type="dxa"/>
          </w:tcPr>
          <w:p w14:paraId="4A63A539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00096</w:t>
            </w:r>
          </w:p>
        </w:tc>
        <w:tc>
          <w:tcPr>
            <w:tcW w:w="600" w:type="dxa"/>
          </w:tcPr>
          <w:p w14:paraId="6BC64F2D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NTE</w:t>
            </w:r>
          </w:p>
        </w:tc>
        <w:tc>
          <w:tcPr>
            <w:tcW w:w="700" w:type="dxa"/>
          </w:tcPr>
          <w:p w14:paraId="31D8588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53C8EB2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600" w:type="dxa"/>
          </w:tcPr>
          <w:p w14:paraId="5DF285F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SI</w:t>
            </w:r>
          </w:p>
        </w:tc>
        <w:tc>
          <w:tcPr>
            <w:tcW w:w="700" w:type="dxa"/>
          </w:tcPr>
          <w:p w14:paraId="3C0A618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754C10C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22C2D2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2.15.10.1</w:t>
            </w:r>
          </w:p>
        </w:tc>
      </w:tr>
      <w:tr w:rsidR="00940027" w14:paraId="4FBCB09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3E004A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Set ID - OBR</w:t>
            </w:r>
          </w:p>
        </w:tc>
        <w:tc>
          <w:tcPr>
            <w:tcW w:w="800" w:type="dxa"/>
          </w:tcPr>
          <w:p w14:paraId="6420838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00237</w:t>
            </w:r>
          </w:p>
        </w:tc>
        <w:tc>
          <w:tcPr>
            <w:tcW w:w="600" w:type="dxa"/>
          </w:tcPr>
          <w:p w14:paraId="4E6245E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OBR</w:t>
            </w:r>
          </w:p>
        </w:tc>
        <w:tc>
          <w:tcPr>
            <w:tcW w:w="700" w:type="dxa"/>
          </w:tcPr>
          <w:p w14:paraId="2B209EC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1D78662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600" w:type="dxa"/>
          </w:tcPr>
          <w:p w14:paraId="2EF2C30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SI</w:t>
            </w:r>
          </w:p>
        </w:tc>
        <w:tc>
          <w:tcPr>
            <w:tcW w:w="700" w:type="dxa"/>
          </w:tcPr>
          <w:p w14:paraId="3231930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32E1599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A35DF1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4.5.3.1</w:t>
            </w:r>
          </w:p>
        </w:tc>
      </w:tr>
      <w:tr w:rsidR="00940027" w14:paraId="247C385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4CFDAB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Set ID - OBX</w:t>
            </w:r>
          </w:p>
        </w:tc>
        <w:tc>
          <w:tcPr>
            <w:tcW w:w="800" w:type="dxa"/>
          </w:tcPr>
          <w:p w14:paraId="05065EFF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00569</w:t>
            </w:r>
          </w:p>
        </w:tc>
        <w:tc>
          <w:tcPr>
            <w:tcW w:w="600" w:type="dxa"/>
          </w:tcPr>
          <w:p w14:paraId="60771F2C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OBX</w:t>
            </w:r>
          </w:p>
        </w:tc>
        <w:tc>
          <w:tcPr>
            <w:tcW w:w="700" w:type="dxa"/>
          </w:tcPr>
          <w:p w14:paraId="54F3C03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1</w:t>
            </w:r>
          </w:p>
        </w:tc>
        <w:tc>
          <w:tcPr>
            <w:tcW w:w="600" w:type="dxa"/>
          </w:tcPr>
          <w:p w14:paraId="2621C0A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4</w:t>
            </w:r>
          </w:p>
        </w:tc>
        <w:tc>
          <w:tcPr>
            <w:tcW w:w="600" w:type="dxa"/>
          </w:tcPr>
          <w:p w14:paraId="77E92CE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SI</w:t>
            </w:r>
          </w:p>
        </w:tc>
        <w:tc>
          <w:tcPr>
            <w:tcW w:w="700" w:type="dxa"/>
          </w:tcPr>
          <w:p w14:paraId="476D3A8B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</w:p>
        </w:tc>
        <w:tc>
          <w:tcPr>
            <w:tcW w:w="700" w:type="dxa"/>
          </w:tcPr>
          <w:p w14:paraId="446BB40C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</w:p>
        </w:tc>
        <w:tc>
          <w:tcPr>
            <w:tcW w:w="942" w:type="dxa"/>
          </w:tcPr>
          <w:p w14:paraId="72E70A1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7.4.2.1</w:t>
            </w:r>
          </w:p>
        </w:tc>
      </w:tr>
      <w:tr w:rsidR="00940027" w14:paraId="113EA6B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C89CC1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Set ID - PID</w:t>
            </w:r>
          </w:p>
        </w:tc>
        <w:tc>
          <w:tcPr>
            <w:tcW w:w="800" w:type="dxa"/>
          </w:tcPr>
          <w:p w14:paraId="5D67D643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00104</w:t>
            </w:r>
          </w:p>
        </w:tc>
        <w:tc>
          <w:tcPr>
            <w:tcW w:w="600" w:type="dxa"/>
          </w:tcPr>
          <w:p w14:paraId="7393B9DA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PID</w:t>
            </w:r>
          </w:p>
        </w:tc>
        <w:tc>
          <w:tcPr>
            <w:tcW w:w="700" w:type="dxa"/>
          </w:tcPr>
          <w:p w14:paraId="054DE78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1</w:t>
            </w:r>
          </w:p>
        </w:tc>
        <w:tc>
          <w:tcPr>
            <w:tcW w:w="600" w:type="dxa"/>
          </w:tcPr>
          <w:p w14:paraId="18B78E9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4</w:t>
            </w:r>
          </w:p>
        </w:tc>
        <w:tc>
          <w:tcPr>
            <w:tcW w:w="600" w:type="dxa"/>
          </w:tcPr>
          <w:p w14:paraId="54E6165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SI</w:t>
            </w:r>
          </w:p>
        </w:tc>
        <w:tc>
          <w:tcPr>
            <w:tcW w:w="700" w:type="dxa"/>
          </w:tcPr>
          <w:p w14:paraId="19F2E4A4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</w:p>
        </w:tc>
        <w:tc>
          <w:tcPr>
            <w:tcW w:w="700" w:type="dxa"/>
          </w:tcPr>
          <w:p w14:paraId="163A186F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</w:p>
        </w:tc>
        <w:tc>
          <w:tcPr>
            <w:tcW w:w="942" w:type="dxa"/>
          </w:tcPr>
          <w:p w14:paraId="4DC81E49" w14:textId="77777777" w:rsidR="00940027" w:rsidRDefault="00940027">
            <w:pPr>
              <w:pStyle w:val="OtherTableBody"/>
            </w:pPr>
            <w:r>
              <w:t>3.4.2.1</w:t>
            </w:r>
          </w:p>
        </w:tc>
      </w:tr>
      <w:tr w:rsidR="00940027" w14:paraId="32D789A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B8DBBC7" w14:textId="77777777" w:rsidR="00940027" w:rsidRDefault="00940027">
            <w:pPr>
              <w:pStyle w:val="OtherTableBody"/>
            </w:pPr>
            <w:r>
              <w:t>Set ID - PR1</w:t>
            </w:r>
          </w:p>
        </w:tc>
        <w:tc>
          <w:tcPr>
            <w:tcW w:w="800" w:type="dxa"/>
          </w:tcPr>
          <w:p w14:paraId="7769953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00391</w:t>
            </w:r>
          </w:p>
        </w:tc>
        <w:tc>
          <w:tcPr>
            <w:tcW w:w="600" w:type="dxa"/>
          </w:tcPr>
          <w:p w14:paraId="288E233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PR1</w:t>
            </w:r>
          </w:p>
        </w:tc>
        <w:tc>
          <w:tcPr>
            <w:tcW w:w="700" w:type="dxa"/>
          </w:tcPr>
          <w:p w14:paraId="6FEAC74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1CEBF31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600" w:type="dxa"/>
          </w:tcPr>
          <w:p w14:paraId="22DA975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SI</w:t>
            </w:r>
          </w:p>
        </w:tc>
        <w:tc>
          <w:tcPr>
            <w:tcW w:w="700" w:type="dxa"/>
          </w:tcPr>
          <w:p w14:paraId="36ECF5D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3B9F2D8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64A1EB9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6.5.4.1</w:t>
            </w:r>
          </w:p>
        </w:tc>
      </w:tr>
      <w:tr w:rsidR="00940027" w14:paraId="46F4E51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1C95D7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Set ID - PRA</w:t>
            </w:r>
          </w:p>
        </w:tc>
        <w:tc>
          <w:tcPr>
            <w:tcW w:w="800" w:type="dxa"/>
          </w:tcPr>
          <w:p w14:paraId="75132067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01616</w:t>
            </w:r>
          </w:p>
        </w:tc>
        <w:tc>
          <w:tcPr>
            <w:tcW w:w="600" w:type="dxa"/>
          </w:tcPr>
          <w:p w14:paraId="79CEF385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PRA</w:t>
            </w:r>
          </w:p>
        </w:tc>
        <w:tc>
          <w:tcPr>
            <w:tcW w:w="700" w:type="dxa"/>
          </w:tcPr>
          <w:p w14:paraId="136128E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12</w:t>
            </w:r>
          </w:p>
        </w:tc>
        <w:tc>
          <w:tcPr>
            <w:tcW w:w="600" w:type="dxa"/>
          </w:tcPr>
          <w:p w14:paraId="116C16C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60</w:t>
            </w:r>
          </w:p>
        </w:tc>
        <w:tc>
          <w:tcPr>
            <w:tcW w:w="600" w:type="dxa"/>
          </w:tcPr>
          <w:p w14:paraId="7AB3258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SI</w:t>
            </w:r>
          </w:p>
        </w:tc>
        <w:tc>
          <w:tcPr>
            <w:tcW w:w="700" w:type="dxa"/>
          </w:tcPr>
          <w:p w14:paraId="45B3F706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</w:p>
        </w:tc>
        <w:tc>
          <w:tcPr>
            <w:tcW w:w="700" w:type="dxa"/>
          </w:tcPr>
          <w:p w14:paraId="24187D91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</w:p>
        </w:tc>
        <w:tc>
          <w:tcPr>
            <w:tcW w:w="942" w:type="dxa"/>
          </w:tcPr>
          <w:p w14:paraId="5A95FC1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15.4.6.12</w:t>
            </w:r>
          </w:p>
        </w:tc>
      </w:tr>
      <w:tr w:rsidR="00940027" w14:paraId="52773A6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C05319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Set ID - PV1</w:t>
            </w:r>
          </w:p>
        </w:tc>
        <w:tc>
          <w:tcPr>
            <w:tcW w:w="800" w:type="dxa"/>
          </w:tcPr>
          <w:p w14:paraId="2E4C5B54" w14:textId="77777777" w:rsidR="00940027" w:rsidRDefault="00940027">
            <w:pPr>
              <w:pStyle w:val="OtherTableBody"/>
              <w:jc w:val="center"/>
            </w:pPr>
            <w:r>
              <w:t>00131</w:t>
            </w:r>
          </w:p>
        </w:tc>
        <w:tc>
          <w:tcPr>
            <w:tcW w:w="600" w:type="dxa"/>
          </w:tcPr>
          <w:p w14:paraId="42586774" w14:textId="77777777" w:rsidR="00940027" w:rsidRDefault="00940027">
            <w:pPr>
              <w:pStyle w:val="OtherTableBody"/>
              <w:jc w:val="center"/>
            </w:pPr>
            <w:r>
              <w:t>PV1</w:t>
            </w:r>
          </w:p>
        </w:tc>
        <w:tc>
          <w:tcPr>
            <w:tcW w:w="700" w:type="dxa"/>
          </w:tcPr>
          <w:p w14:paraId="5485A0FC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257DC734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654FDFB1" w14:textId="77777777" w:rsidR="00940027" w:rsidRDefault="00940027">
            <w:pPr>
              <w:pStyle w:val="OtherTableBody"/>
            </w:pPr>
            <w:r>
              <w:t>SI</w:t>
            </w:r>
          </w:p>
        </w:tc>
        <w:tc>
          <w:tcPr>
            <w:tcW w:w="700" w:type="dxa"/>
          </w:tcPr>
          <w:p w14:paraId="4445864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A3D511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D5CF6DC" w14:textId="77777777" w:rsidR="00940027" w:rsidRDefault="00940027">
            <w:pPr>
              <w:pStyle w:val="OtherTableBody"/>
            </w:pPr>
            <w:r>
              <w:t>3.4.3.1</w:t>
            </w:r>
          </w:p>
        </w:tc>
      </w:tr>
      <w:tr w:rsidR="00940027" w14:paraId="511F59B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3084B26" w14:textId="77777777" w:rsidR="00940027" w:rsidRDefault="00940027">
            <w:pPr>
              <w:pStyle w:val="OtherTableBody"/>
            </w:pPr>
            <w:r>
              <w:t>Set ID - RGS</w:t>
            </w:r>
          </w:p>
        </w:tc>
        <w:tc>
          <w:tcPr>
            <w:tcW w:w="800" w:type="dxa"/>
          </w:tcPr>
          <w:p w14:paraId="3037C07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01203</w:t>
            </w:r>
          </w:p>
        </w:tc>
        <w:tc>
          <w:tcPr>
            <w:tcW w:w="600" w:type="dxa"/>
          </w:tcPr>
          <w:p w14:paraId="65DEFF3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RGS</w:t>
            </w:r>
          </w:p>
        </w:tc>
        <w:tc>
          <w:tcPr>
            <w:tcW w:w="700" w:type="dxa"/>
          </w:tcPr>
          <w:p w14:paraId="36F1384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5F097D3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600" w:type="dxa"/>
          </w:tcPr>
          <w:p w14:paraId="0A16B83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SI</w:t>
            </w:r>
          </w:p>
        </w:tc>
        <w:tc>
          <w:tcPr>
            <w:tcW w:w="700" w:type="dxa"/>
          </w:tcPr>
          <w:p w14:paraId="24A6307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169ECD5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6538DA6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10.6.3.1</w:t>
            </w:r>
          </w:p>
        </w:tc>
      </w:tr>
      <w:tr w:rsidR="00940027" w14:paraId="16E55F3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AC09E9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Set ID - TQ1</w:t>
            </w:r>
          </w:p>
        </w:tc>
        <w:tc>
          <w:tcPr>
            <w:tcW w:w="800" w:type="dxa"/>
          </w:tcPr>
          <w:p w14:paraId="0A90BEA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01627</w:t>
            </w:r>
          </w:p>
        </w:tc>
        <w:tc>
          <w:tcPr>
            <w:tcW w:w="600" w:type="dxa"/>
          </w:tcPr>
          <w:p w14:paraId="6DEFD90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TQ1</w:t>
            </w:r>
          </w:p>
        </w:tc>
        <w:tc>
          <w:tcPr>
            <w:tcW w:w="700" w:type="dxa"/>
          </w:tcPr>
          <w:p w14:paraId="2566984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6BEC731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600" w:type="dxa"/>
          </w:tcPr>
          <w:p w14:paraId="69084C5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SI</w:t>
            </w:r>
          </w:p>
        </w:tc>
        <w:tc>
          <w:tcPr>
            <w:tcW w:w="700" w:type="dxa"/>
          </w:tcPr>
          <w:p w14:paraId="7E66744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3B88E37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D8A8A3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4.5.4.1</w:t>
            </w:r>
          </w:p>
        </w:tc>
      </w:tr>
      <w:tr w:rsidR="00940027" w14:paraId="20973FE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8825E6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Set ID - TQ2</w:t>
            </w:r>
          </w:p>
        </w:tc>
        <w:tc>
          <w:tcPr>
            <w:tcW w:w="800" w:type="dxa"/>
          </w:tcPr>
          <w:p w14:paraId="3C6D643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01648</w:t>
            </w:r>
          </w:p>
        </w:tc>
        <w:tc>
          <w:tcPr>
            <w:tcW w:w="600" w:type="dxa"/>
          </w:tcPr>
          <w:p w14:paraId="4BA9C1E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TQ2</w:t>
            </w:r>
          </w:p>
        </w:tc>
        <w:tc>
          <w:tcPr>
            <w:tcW w:w="700" w:type="dxa"/>
          </w:tcPr>
          <w:p w14:paraId="4A7FCE46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24191EBC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72BCDAD3" w14:textId="77777777" w:rsidR="00940027" w:rsidRDefault="00940027">
            <w:pPr>
              <w:pStyle w:val="OtherTableBody"/>
            </w:pPr>
            <w:r>
              <w:t>SI</w:t>
            </w:r>
          </w:p>
        </w:tc>
        <w:tc>
          <w:tcPr>
            <w:tcW w:w="700" w:type="dxa"/>
          </w:tcPr>
          <w:p w14:paraId="5223CA4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2133EB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758B150" w14:textId="77777777" w:rsidR="00940027" w:rsidRDefault="00940027">
            <w:pPr>
              <w:pStyle w:val="OtherTableBody"/>
            </w:pPr>
            <w:r>
              <w:t>4.5.5.1</w:t>
            </w:r>
          </w:p>
        </w:tc>
      </w:tr>
      <w:tr w:rsidR="00940027" w14:paraId="7B03883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57C364B" w14:textId="77777777" w:rsidR="00940027" w:rsidRDefault="00940027">
            <w:pPr>
              <w:pStyle w:val="OtherTableBody"/>
            </w:pPr>
            <w:r>
              <w:t>Set ID - UB1</w:t>
            </w:r>
          </w:p>
        </w:tc>
        <w:tc>
          <w:tcPr>
            <w:tcW w:w="800" w:type="dxa"/>
          </w:tcPr>
          <w:p w14:paraId="693BDB39" w14:textId="77777777" w:rsidR="00940027" w:rsidRDefault="00940027">
            <w:pPr>
              <w:pStyle w:val="OtherTableBody"/>
              <w:jc w:val="center"/>
            </w:pPr>
            <w:r>
              <w:t>00530</w:t>
            </w:r>
          </w:p>
        </w:tc>
        <w:tc>
          <w:tcPr>
            <w:tcW w:w="600" w:type="dxa"/>
          </w:tcPr>
          <w:p w14:paraId="3855FCD7" w14:textId="77777777" w:rsidR="00940027" w:rsidRDefault="00940027">
            <w:pPr>
              <w:pStyle w:val="OtherTableBody"/>
              <w:jc w:val="center"/>
            </w:pPr>
            <w:r>
              <w:t>UB1</w:t>
            </w:r>
          </w:p>
        </w:tc>
        <w:tc>
          <w:tcPr>
            <w:tcW w:w="700" w:type="dxa"/>
          </w:tcPr>
          <w:p w14:paraId="55D1837E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61AE6C3C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7B7B3679" w14:textId="77777777" w:rsidR="00940027" w:rsidRDefault="00940027">
            <w:pPr>
              <w:pStyle w:val="OtherTableBody"/>
            </w:pPr>
            <w:r>
              <w:t>SI</w:t>
            </w:r>
          </w:p>
        </w:tc>
        <w:tc>
          <w:tcPr>
            <w:tcW w:w="700" w:type="dxa"/>
          </w:tcPr>
          <w:p w14:paraId="40E5C9C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A79A61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7E583F1" w14:textId="77777777" w:rsidR="00940027" w:rsidRDefault="00940027">
            <w:pPr>
              <w:pStyle w:val="OtherTableBody"/>
            </w:pPr>
            <w:r>
              <w:t>6.5.10.1</w:t>
            </w:r>
          </w:p>
        </w:tc>
      </w:tr>
      <w:tr w:rsidR="00940027" w14:paraId="1D1161A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18EAE9B" w14:textId="77777777" w:rsidR="00940027" w:rsidRDefault="00940027">
            <w:pPr>
              <w:pStyle w:val="OtherTableBody"/>
            </w:pPr>
            <w:r>
              <w:t>Set ID - UB2</w:t>
            </w:r>
          </w:p>
        </w:tc>
        <w:tc>
          <w:tcPr>
            <w:tcW w:w="800" w:type="dxa"/>
          </w:tcPr>
          <w:p w14:paraId="69CD425A" w14:textId="77777777" w:rsidR="00940027" w:rsidRDefault="00940027">
            <w:pPr>
              <w:pStyle w:val="OtherTableBody"/>
              <w:jc w:val="center"/>
            </w:pPr>
            <w:r>
              <w:t>00553</w:t>
            </w:r>
          </w:p>
        </w:tc>
        <w:tc>
          <w:tcPr>
            <w:tcW w:w="600" w:type="dxa"/>
          </w:tcPr>
          <w:p w14:paraId="027772EE" w14:textId="77777777" w:rsidR="00940027" w:rsidRDefault="00940027">
            <w:pPr>
              <w:pStyle w:val="OtherTableBody"/>
              <w:jc w:val="center"/>
            </w:pPr>
            <w:r>
              <w:t>UB2</w:t>
            </w:r>
          </w:p>
        </w:tc>
        <w:tc>
          <w:tcPr>
            <w:tcW w:w="700" w:type="dxa"/>
          </w:tcPr>
          <w:p w14:paraId="3B80CE15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576EC941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502BBA59" w14:textId="77777777" w:rsidR="00940027" w:rsidRDefault="00940027">
            <w:pPr>
              <w:pStyle w:val="OtherTableBody"/>
            </w:pPr>
            <w:r>
              <w:t>SI</w:t>
            </w:r>
          </w:p>
        </w:tc>
        <w:tc>
          <w:tcPr>
            <w:tcW w:w="700" w:type="dxa"/>
          </w:tcPr>
          <w:p w14:paraId="3898CC3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8DF125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0CEEAC6" w14:textId="77777777" w:rsidR="00940027" w:rsidRDefault="00940027">
            <w:pPr>
              <w:pStyle w:val="OtherTableBody"/>
            </w:pPr>
            <w:r>
              <w:t>6.5.11.1</w:t>
            </w:r>
          </w:p>
        </w:tc>
      </w:tr>
      <w:tr w:rsidR="00940027" w14:paraId="565A71C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EDB4411" w14:textId="77777777" w:rsidR="00940027" w:rsidRDefault="00940027">
            <w:pPr>
              <w:pStyle w:val="OtherTableBody"/>
            </w:pPr>
            <w:r>
              <w:t>Set ID _ AFF</w:t>
            </w:r>
          </w:p>
        </w:tc>
        <w:tc>
          <w:tcPr>
            <w:tcW w:w="800" w:type="dxa"/>
          </w:tcPr>
          <w:p w14:paraId="7CCF18B3" w14:textId="77777777" w:rsidR="00940027" w:rsidRDefault="00940027">
            <w:pPr>
              <w:pStyle w:val="OtherTableBody"/>
              <w:jc w:val="center"/>
            </w:pPr>
            <w:r>
              <w:t>01427</w:t>
            </w:r>
          </w:p>
        </w:tc>
        <w:tc>
          <w:tcPr>
            <w:tcW w:w="600" w:type="dxa"/>
          </w:tcPr>
          <w:p w14:paraId="2FF38F5A" w14:textId="77777777" w:rsidR="00940027" w:rsidRDefault="00940027">
            <w:pPr>
              <w:pStyle w:val="OtherTableBody"/>
              <w:jc w:val="center"/>
            </w:pPr>
            <w:r>
              <w:t>AFF</w:t>
            </w:r>
          </w:p>
        </w:tc>
        <w:tc>
          <w:tcPr>
            <w:tcW w:w="700" w:type="dxa"/>
          </w:tcPr>
          <w:p w14:paraId="2DCF4125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0302ECEE" w14:textId="77777777" w:rsidR="00940027" w:rsidRDefault="00940027">
            <w:pPr>
              <w:pStyle w:val="OtherTableBody"/>
            </w:pPr>
            <w:r>
              <w:t>60</w:t>
            </w:r>
          </w:p>
        </w:tc>
        <w:tc>
          <w:tcPr>
            <w:tcW w:w="600" w:type="dxa"/>
          </w:tcPr>
          <w:p w14:paraId="22481AB0" w14:textId="77777777" w:rsidR="00940027" w:rsidRDefault="00940027">
            <w:pPr>
              <w:pStyle w:val="OtherTableBody"/>
            </w:pPr>
            <w:r>
              <w:t>SI</w:t>
            </w:r>
          </w:p>
        </w:tc>
        <w:tc>
          <w:tcPr>
            <w:tcW w:w="700" w:type="dxa"/>
          </w:tcPr>
          <w:p w14:paraId="43349C9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467543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B16D79D" w14:textId="77777777" w:rsidR="00940027" w:rsidRDefault="00940027">
            <w:pPr>
              <w:pStyle w:val="OtherTableBody"/>
            </w:pPr>
            <w:r>
              <w:t>15.4.1.1</w:t>
            </w:r>
          </w:p>
        </w:tc>
      </w:tr>
      <w:tr w:rsidR="00940027" w14:paraId="32E2A14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6CB0381" w14:textId="77777777" w:rsidR="00940027" w:rsidRDefault="00940027">
            <w:pPr>
              <w:pStyle w:val="OtherTableBody"/>
            </w:pPr>
            <w:r>
              <w:t>Set ID _ BPO</w:t>
            </w:r>
          </w:p>
        </w:tc>
        <w:tc>
          <w:tcPr>
            <w:tcW w:w="800" w:type="dxa"/>
          </w:tcPr>
          <w:p w14:paraId="15525883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01700</w:t>
            </w:r>
          </w:p>
        </w:tc>
        <w:tc>
          <w:tcPr>
            <w:tcW w:w="600" w:type="dxa"/>
          </w:tcPr>
          <w:p w14:paraId="131A5B9B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BPO</w:t>
            </w:r>
          </w:p>
        </w:tc>
        <w:tc>
          <w:tcPr>
            <w:tcW w:w="700" w:type="dxa"/>
          </w:tcPr>
          <w:p w14:paraId="7538FDC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1</w:t>
            </w:r>
          </w:p>
        </w:tc>
        <w:tc>
          <w:tcPr>
            <w:tcW w:w="600" w:type="dxa"/>
          </w:tcPr>
          <w:p w14:paraId="266BDB0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4</w:t>
            </w:r>
          </w:p>
        </w:tc>
        <w:tc>
          <w:tcPr>
            <w:tcW w:w="600" w:type="dxa"/>
          </w:tcPr>
          <w:p w14:paraId="12BDCC5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SI</w:t>
            </w:r>
          </w:p>
        </w:tc>
        <w:tc>
          <w:tcPr>
            <w:tcW w:w="700" w:type="dxa"/>
          </w:tcPr>
          <w:p w14:paraId="16552609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</w:p>
        </w:tc>
        <w:tc>
          <w:tcPr>
            <w:tcW w:w="700" w:type="dxa"/>
          </w:tcPr>
          <w:p w14:paraId="5BA0E77B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</w:p>
        </w:tc>
        <w:tc>
          <w:tcPr>
            <w:tcW w:w="942" w:type="dxa"/>
          </w:tcPr>
          <w:p w14:paraId="46DD4D1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4.21.1.1</w:t>
            </w:r>
          </w:p>
        </w:tc>
      </w:tr>
      <w:tr w:rsidR="00940027" w14:paraId="3F5C68E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B50FBC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Set ID _ BPX</w:t>
            </w:r>
          </w:p>
        </w:tc>
        <w:tc>
          <w:tcPr>
            <w:tcW w:w="800" w:type="dxa"/>
          </w:tcPr>
          <w:p w14:paraId="2CD8C25D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01714</w:t>
            </w:r>
          </w:p>
        </w:tc>
        <w:tc>
          <w:tcPr>
            <w:tcW w:w="600" w:type="dxa"/>
          </w:tcPr>
          <w:p w14:paraId="12A529ED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BPX</w:t>
            </w:r>
          </w:p>
        </w:tc>
        <w:tc>
          <w:tcPr>
            <w:tcW w:w="700" w:type="dxa"/>
          </w:tcPr>
          <w:p w14:paraId="65462F27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1</w:t>
            </w:r>
          </w:p>
        </w:tc>
        <w:tc>
          <w:tcPr>
            <w:tcW w:w="600" w:type="dxa"/>
          </w:tcPr>
          <w:p w14:paraId="508BE500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4</w:t>
            </w:r>
          </w:p>
        </w:tc>
        <w:tc>
          <w:tcPr>
            <w:tcW w:w="600" w:type="dxa"/>
          </w:tcPr>
          <w:p w14:paraId="21DD182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SI</w:t>
            </w:r>
          </w:p>
        </w:tc>
        <w:tc>
          <w:tcPr>
            <w:tcW w:w="700" w:type="dxa"/>
          </w:tcPr>
          <w:p w14:paraId="39F554C2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</w:p>
        </w:tc>
        <w:tc>
          <w:tcPr>
            <w:tcW w:w="700" w:type="dxa"/>
          </w:tcPr>
          <w:p w14:paraId="13C16B39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</w:p>
        </w:tc>
        <w:tc>
          <w:tcPr>
            <w:tcW w:w="942" w:type="dxa"/>
          </w:tcPr>
          <w:p w14:paraId="7E3B2DE3" w14:textId="77777777" w:rsidR="00940027" w:rsidRDefault="00940027">
            <w:pPr>
              <w:pStyle w:val="OtherTableBody"/>
            </w:pPr>
            <w:r>
              <w:t>4.21.2.1</w:t>
            </w:r>
          </w:p>
        </w:tc>
      </w:tr>
      <w:tr w:rsidR="00940027" w14:paraId="0389D1E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7316778" w14:textId="77777777" w:rsidR="00940027" w:rsidRDefault="00940027">
            <w:pPr>
              <w:pStyle w:val="OtherTableBody"/>
            </w:pPr>
            <w:r>
              <w:t>Set ID _ BTX</w:t>
            </w:r>
          </w:p>
        </w:tc>
        <w:tc>
          <w:tcPr>
            <w:tcW w:w="800" w:type="dxa"/>
          </w:tcPr>
          <w:p w14:paraId="1D5B429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01735</w:t>
            </w:r>
          </w:p>
        </w:tc>
        <w:tc>
          <w:tcPr>
            <w:tcW w:w="600" w:type="dxa"/>
          </w:tcPr>
          <w:p w14:paraId="5117103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BTX</w:t>
            </w:r>
          </w:p>
        </w:tc>
        <w:tc>
          <w:tcPr>
            <w:tcW w:w="700" w:type="dxa"/>
          </w:tcPr>
          <w:p w14:paraId="7CD715D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626E4BA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600" w:type="dxa"/>
          </w:tcPr>
          <w:p w14:paraId="3C58F81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SI</w:t>
            </w:r>
          </w:p>
        </w:tc>
        <w:tc>
          <w:tcPr>
            <w:tcW w:w="700" w:type="dxa"/>
          </w:tcPr>
          <w:p w14:paraId="3C3293E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7B61B17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6DE19E7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4.21.3.1</w:t>
            </w:r>
          </w:p>
        </w:tc>
      </w:tr>
      <w:tr w:rsidR="00940027" w14:paraId="54DCF93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945DF6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Set ID _ CER</w:t>
            </w:r>
          </w:p>
        </w:tc>
        <w:tc>
          <w:tcPr>
            <w:tcW w:w="800" w:type="dxa"/>
          </w:tcPr>
          <w:p w14:paraId="68979E5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01856</w:t>
            </w:r>
          </w:p>
        </w:tc>
        <w:tc>
          <w:tcPr>
            <w:tcW w:w="600" w:type="dxa"/>
          </w:tcPr>
          <w:p w14:paraId="1BA29DD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CER</w:t>
            </w:r>
          </w:p>
        </w:tc>
        <w:tc>
          <w:tcPr>
            <w:tcW w:w="700" w:type="dxa"/>
          </w:tcPr>
          <w:p w14:paraId="488D1A7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683D224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600" w:type="dxa"/>
          </w:tcPr>
          <w:p w14:paraId="0C587F2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SI</w:t>
            </w:r>
          </w:p>
        </w:tc>
        <w:tc>
          <w:tcPr>
            <w:tcW w:w="700" w:type="dxa"/>
          </w:tcPr>
          <w:p w14:paraId="3A126C4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6FCFF43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7D8024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15.4.2.1</w:t>
            </w:r>
          </w:p>
        </w:tc>
      </w:tr>
      <w:tr w:rsidR="00940027" w14:paraId="383F4A4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C52C55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Set ID _ EDU</w:t>
            </w:r>
          </w:p>
        </w:tc>
        <w:tc>
          <w:tcPr>
            <w:tcW w:w="800" w:type="dxa"/>
          </w:tcPr>
          <w:p w14:paraId="4E69AA8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01448</w:t>
            </w:r>
          </w:p>
        </w:tc>
        <w:tc>
          <w:tcPr>
            <w:tcW w:w="600" w:type="dxa"/>
          </w:tcPr>
          <w:p w14:paraId="46C06DB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EDU</w:t>
            </w:r>
          </w:p>
        </w:tc>
        <w:tc>
          <w:tcPr>
            <w:tcW w:w="700" w:type="dxa"/>
          </w:tcPr>
          <w:p w14:paraId="5F3DC97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6065C43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60</w:t>
            </w:r>
          </w:p>
        </w:tc>
        <w:tc>
          <w:tcPr>
            <w:tcW w:w="600" w:type="dxa"/>
          </w:tcPr>
          <w:p w14:paraId="3B25A62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SI</w:t>
            </w:r>
          </w:p>
        </w:tc>
        <w:tc>
          <w:tcPr>
            <w:tcW w:w="700" w:type="dxa"/>
          </w:tcPr>
          <w:p w14:paraId="2E652CF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7A7BF6E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0BB9B3E" w14:textId="77777777" w:rsidR="00940027" w:rsidRDefault="00940027">
            <w:pPr>
              <w:pStyle w:val="OtherTableBody"/>
            </w:pPr>
            <w:r>
              <w:t>15.4.3.1</w:t>
            </w:r>
          </w:p>
        </w:tc>
      </w:tr>
      <w:tr w:rsidR="00940027" w14:paraId="5F1D0C8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F124F54" w14:textId="77777777" w:rsidR="00940027" w:rsidRDefault="00940027">
            <w:pPr>
              <w:pStyle w:val="OtherTableBody"/>
            </w:pPr>
            <w:r>
              <w:t>Set ID _ LAN</w:t>
            </w:r>
          </w:p>
        </w:tc>
        <w:tc>
          <w:tcPr>
            <w:tcW w:w="800" w:type="dxa"/>
          </w:tcPr>
          <w:p w14:paraId="2C7A2947" w14:textId="77777777" w:rsidR="00940027" w:rsidRDefault="00940027">
            <w:pPr>
              <w:pStyle w:val="OtherTableBody"/>
              <w:jc w:val="center"/>
            </w:pPr>
            <w:r>
              <w:t>01455</w:t>
            </w:r>
          </w:p>
        </w:tc>
        <w:tc>
          <w:tcPr>
            <w:tcW w:w="600" w:type="dxa"/>
          </w:tcPr>
          <w:p w14:paraId="658E41A9" w14:textId="77777777" w:rsidR="00940027" w:rsidRDefault="00940027">
            <w:pPr>
              <w:pStyle w:val="OtherTableBody"/>
              <w:jc w:val="center"/>
            </w:pPr>
            <w:r>
              <w:t>LAN</w:t>
            </w:r>
          </w:p>
        </w:tc>
        <w:tc>
          <w:tcPr>
            <w:tcW w:w="700" w:type="dxa"/>
          </w:tcPr>
          <w:p w14:paraId="1D79EB6E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6949982D" w14:textId="77777777" w:rsidR="00940027" w:rsidRDefault="00940027">
            <w:pPr>
              <w:pStyle w:val="OtherTableBody"/>
            </w:pPr>
            <w:r>
              <w:t>60</w:t>
            </w:r>
          </w:p>
        </w:tc>
        <w:tc>
          <w:tcPr>
            <w:tcW w:w="600" w:type="dxa"/>
          </w:tcPr>
          <w:p w14:paraId="475FDF8C" w14:textId="77777777" w:rsidR="00940027" w:rsidRDefault="00940027">
            <w:pPr>
              <w:pStyle w:val="OtherTableBody"/>
            </w:pPr>
            <w:r>
              <w:t>SI</w:t>
            </w:r>
          </w:p>
        </w:tc>
        <w:tc>
          <w:tcPr>
            <w:tcW w:w="700" w:type="dxa"/>
          </w:tcPr>
          <w:p w14:paraId="440FD89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EF53E2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15E061C" w14:textId="77777777" w:rsidR="00940027" w:rsidRDefault="00940027">
            <w:pPr>
              <w:pStyle w:val="OtherTableBody"/>
            </w:pPr>
            <w:r>
              <w:t>15.4.4.1</w:t>
            </w:r>
          </w:p>
        </w:tc>
      </w:tr>
      <w:tr w:rsidR="00940027" w14:paraId="52ECFE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8768542" w14:textId="77777777" w:rsidR="00940027" w:rsidRDefault="00940027">
            <w:pPr>
              <w:pStyle w:val="OtherTableBody"/>
            </w:pPr>
            <w:r>
              <w:t>Set ID _ ORG</w:t>
            </w:r>
          </w:p>
        </w:tc>
        <w:tc>
          <w:tcPr>
            <w:tcW w:w="800" w:type="dxa"/>
          </w:tcPr>
          <w:p w14:paraId="75E33C98" w14:textId="77777777" w:rsidR="00940027" w:rsidRDefault="00940027">
            <w:pPr>
              <w:pStyle w:val="OtherTableBody"/>
              <w:jc w:val="center"/>
            </w:pPr>
            <w:r>
              <w:t>01459</w:t>
            </w:r>
          </w:p>
        </w:tc>
        <w:tc>
          <w:tcPr>
            <w:tcW w:w="600" w:type="dxa"/>
          </w:tcPr>
          <w:p w14:paraId="29988ABB" w14:textId="77777777" w:rsidR="00940027" w:rsidRDefault="00940027">
            <w:pPr>
              <w:pStyle w:val="OtherTableBody"/>
              <w:jc w:val="center"/>
            </w:pPr>
            <w:r>
              <w:t>ORG</w:t>
            </w:r>
          </w:p>
        </w:tc>
        <w:tc>
          <w:tcPr>
            <w:tcW w:w="700" w:type="dxa"/>
          </w:tcPr>
          <w:p w14:paraId="5C0EF6FB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4525ED39" w14:textId="77777777" w:rsidR="00940027" w:rsidRDefault="00940027">
            <w:pPr>
              <w:pStyle w:val="OtherTableBody"/>
            </w:pPr>
            <w:r>
              <w:t>60</w:t>
            </w:r>
          </w:p>
        </w:tc>
        <w:tc>
          <w:tcPr>
            <w:tcW w:w="600" w:type="dxa"/>
          </w:tcPr>
          <w:p w14:paraId="5B0A8F14" w14:textId="77777777" w:rsidR="00940027" w:rsidRDefault="00940027">
            <w:pPr>
              <w:pStyle w:val="OtherTableBody"/>
            </w:pPr>
            <w:r>
              <w:t>SI</w:t>
            </w:r>
          </w:p>
        </w:tc>
        <w:tc>
          <w:tcPr>
            <w:tcW w:w="700" w:type="dxa"/>
          </w:tcPr>
          <w:p w14:paraId="3F1FD74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392463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D9C5EC8" w14:textId="77777777" w:rsidR="00940027" w:rsidRDefault="00940027">
            <w:pPr>
              <w:pStyle w:val="OtherTableBody"/>
            </w:pPr>
            <w:r>
              <w:t>15.4.5.1</w:t>
            </w:r>
          </w:p>
        </w:tc>
      </w:tr>
      <w:tr w:rsidR="00940027" w14:paraId="15C2E26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8E627B8" w14:textId="77777777" w:rsidR="00940027" w:rsidRDefault="00940027">
            <w:pPr>
              <w:pStyle w:val="OtherTableBody"/>
            </w:pPr>
            <w:r>
              <w:t>Set ID _ SPM</w:t>
            </w:r>
          </w:p>
        </w:tc>
        <w:tc>
          <w:tcPr>
            <w:tcW w:w="800" w:type="dxa"/>
          </w:tcPr>
          <w:p w14:paraId="608EAF0F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01754</w:t>
            </w:r>
          </w:p>
        </w:tc>
        <w:tc>
          <w:tcPr>
            <w:tcW w:w="600" w:type="dxa"/>
          </w:tcPr>
          <w:p w14:paraId="5CDEBDE5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SPM</w:t>
            </w:r>
          </w:p>
        </w:tc>
        <w:tc>
          <w:tcPr>
            <w:tcW w:w="700" w:type="dxa"/>
          </w:tcPr>
          <w:p w14:paraId="6827E629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1</w:t>
            </w:r>
          </w:p>
        </w:tc>
        <w:tc>
          <w:tcPr>
            <w:tcW w:w="600" w:type="dxa"/>
          </w:tcPr>
          <w:p w14:paraId="5DB5A948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4</w:t>
            </w:r>
          </w:p>
        </w:tc>
        <w:tc>
          <w:tcPr>
            <w:tcW w:w="600" w:type="dxa"/>
          </w:tcPr>
          <w:p w14:paraId="1D2C08B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SI</w:t>
            </w:r>
          </w:p>
        </w:tc>
        <w:tc>
          <w:tcPr>
            <w:tcW w:w="700" w:type="dxa"/>
          </w:tcPr>
          <w:p w14:paraId="3D5670D4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</w:p>
        </w:tc>
        <w:tc>
          <w:tcPr>
            <w:tcW w:w="700" w:type="dxa"/>
          </w:tcPr>
          <w:p w14:paraId="38333887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</w:p>
        </w:tc>
        <w:tc>
          <w:tcPr>
            <w:tcW w:w="942" w:type="dxa"/>
          </w:tcPr>
          <w:p w14:paraId="200C5FC6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7.4.3.1</w:t>
            </w:r>
          </w:p>
        </w:tc>
      </w:tr>
      <w:tr w:rsidR="00940027" w14:paraId="574A8C6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074817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Set ID- CM2</w:t>
            </w:r>
          </w:p>
        </w:tc>
        <w:tc>
          <w:tcPr>
            <w:tcW w:w="800" w:type="dxa"/>
          </w:tcPr>
          <w:p w14:paraId="40971888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01024</w:t>
            </w:r>
          </w:p>
        </w:tc>
        <w:tc>
          <w:tcPr>
            <w:tcW w:w="600" w:type="dxa"/>
          </w:tcPr>
          <w:p w14:paraId="7F94E7B4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CM2</w:t>
            </w:r>
          </w:p>
        </w:tc>
        <w:tc>
          <w:tcPr>
            <w:tcW w:w="700" w:type="dxa"/>
          </w:tcPr>
          <w:p w14:paraId="0E89DD7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1</w:t>
            </w:r>
          </w:p>
        </w:tc>
        <w:tc>
          <w:tcPr>
            <w:tcW w:w="600" w:type="dxa"/>
          </w:tcPr>
          <w:p w14:paraId="5A02592D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4</w:t>
            </w:r>
          </w:p>
        </w:tc>
        <w:tc>
          <w:tcPr>
            <w:tcW w:w="600" w:type="dxa"/>
          </w:tcPr>
          <w:p w14:paraId="2723F49B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SI</w:t>
            </w:r>
          </w:p>
        </w:tc>
        <w:tc>
          <w:tcPr>
            <w:tcW w:w="700" w:type="dxa"/>
          </w:tcPr>
          <w:p w14:paraId="296BAF4F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</w:p>
        </w:tc>
        <w:tc>
          <w:tcPr>
            <w:tcW w:w="700" w:type="dxa"/>
          </w:tcPr>
          <w:p w14:paraId="23312ABD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</w:p>
        </w:tc>
        <w:tc>
          <w:tcPr>
            <w:tcW w:w="942" w:type="dxa"/>
          </w:tcPr>
          <w:p w14:paraId="3041619D" w14:textId="77777777" w:rsidR="00940027" w:rsidRDefault="00940027">
            <w:pPr>
              <w:pStyle w:val="OtherTableBody"/>
            </w:pPr>
            <w:r>
              <w:t>8.11.4.1</w:t>
            </w:r>
          </w:p>
        </w:tc>
      </w:tr>
      <w:tr w:rsidR="00940027" w14:paraId="3E2A2F1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1F9AA2E" w14:textId="77777777" w:rsidR="00940027" w:rsidRDefault="00940027">
            <w:pPr>
              <w:pStyle w:val="OtherTableBody"/>
            </w:pPr>
            <w:r>
              <w:t>Set ID- TXA</w:t>
            </w:r>
          </w:p>
        </w:tc>
        <w:tc>
          <w:tcPr>
            <w:tcW w:w="800" w:type="dxa"/>
          </w:tcPr>
          <w:p w14:paraId="42028139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00914</w:t>
            </w:r>
          </w:p>
        </w:tc>
        <w:tc>
          <w:tcPr>
            <w:tcW w:w="600" w:type="dxa"/>
          </w:tcPr>
          <w:p w14:paraId="752451BA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TXA</w:t>
            </w:r>
          </w:p>
        </w:tc>
        <w:tc>
          <w:tcPr>
            <w:tcW w:w="700" w:type="dxa"/>
          </w:tcPr>
          <w:p w14:paraId="0D604D9A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1</w:t>
            </w:r>
          </w:p>
        </w:tc>
        <w:tc>
          <w:tcPr>
            <w:tcW w:w="600" w:type="dxa"/>
          </w:tcPr>
          <w:p w14:paraId="428DB854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4</w:t>
            </w:r>
          </w:p>
        </w:tc>
        <w:tc>
          <w:tcPr>
            <w:tcW w:w="600" w:type="dxa"/>
          </w:tcPr>
          <w:p w14:paraId="51E54ED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SI</w:t>
            </w:r>
          </w:p>
        </w:tc>
        <w:tc>
          <w:tcPr>
            <w:tcW w:w="700" w:type="dxa"/>
          </w:tcPr>
          <w:p w14:paraId="650FB17A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</w:p>
        </w:tc>
        <w:tc>
          <w:tcPr>
            <w:tcW w:w="700" w:type="dxa"/>
          </w:tcPr>
          <w:p w14:paraId="261887D0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</w:p>
        </w:tc>
        <w:tc>
          <w:tcPr>
            <w:tcW w:w="942" w:type="dxa"/>
          </w:tcPr>
          <w:p w14:paraId="161EFF05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9.6.1.1</w:t>
            </w:r>
          </w:p>
        </w:tc>
      </w:tr>
      <w:tr w:rsidR="00940027" w14:paraId="46421F8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35D821C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Severity</w:t>
            </w:r>
          </w:p>
        </w:tc>
        <w:tc>
          <w:tcPr>
            <w:tcW w:w="800" w:type="dxa"/>
          </w:tcPr>
          <w:p w14:paraId="65555691" w14:textId="77777777" w:rsidR="00940027" w:rsidRDefault="00940027">
            <w:pPr>
              <w:pStyle w:val="OtherTableBody"/>
              <w:jc w:val="center"/>
            </w:pPr>
            <w:r>
              <w:t>01814</w:t>
            </w:r>
          </w:p>
        </w:tc>
        <w:tc>
          <w:tcPr>
            <w:tcW w:w="600" w:type="dxa"/>
          </w:tcPr>
          <w:p w14:paraId="15E6F62F" w14:textId="77777777" w:rsidR="00940027" w:rsidRDefault="00940027">
            <w:pPr>
              <w:pStyle w:val="OtherTableBody"/>
              <w:jc w:val="center"/>
            </w:pPr>
            <w:r>
              <w:t>ERR</w:t>
            </w:r>
          </w:p>
        </w:tc>
        <w:tc>
          <w:tcPr>
            <w:tcW w:w="700" w:type="dxa"/>
          </w:tcPr>
          <w:p w14:paraId="587F2611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20E42E79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6CD798B1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2609BC1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E8230BF" w14:textId="77777777" w:rsidR="00940027" w:rsidRDefault="00940027">
            <w:pPr>
              <w:pStyle w:val="OtherTableBody"/>
              <w:jc w:val="center"/>
            </w:pPr>
            <w:r>
              <w:t>0516</w:t>
            </w:r>
          </w:p>
        </w:tc>
        <w:tc>
          <w:tcPr>
            <w:tcW w:w="942" w:type="dxa"/>
          </w:tcPr>
          <w:p w14:paraId="43950087" w14:textId="77777777" w:rsidR="00940027" w:rsidRDefault="00940027">
            <w:pPr>
              <w:pStyle w:val="OtherTableBody"/>
            </w:pPr>
            <w:r>
              <w:t>2.15.5.4</w:t>
            </w:r>
          </w:p>
        </w:tc>
      </w:tr>
      <w:tr w:rsidR="00940027" w14:paraId="2F6747C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1C02168" w14:textId="77777777" w:rsidR="00940027" w:rsidRDefault="00940027">
            <w:pPr>
              <w:pStyle w:val="OtherTableBody"/>
            </w:pPr>
            <w:r>
              <w:t>Severity of Illness Code</w:t>
            </w:r>
          </w:p>
        </w:tc>
        <w:tc>
          <w:tcPr>
            <w:tcW w:w="800" w:type="dxa"/>
          </w:tcPr>
          <w:p w14:paraId="72CE88C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01516</w:t>
            </w:r>
          </w:p>
        </w:tc>
        <w:tc>
          <w:tcPr>
            <w:tcW w:w="600" w:type="dxa"/>
          </w:tcPr>
          <w:p w14:paraId="7862B0E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ABS</w:t>
            </w:r>
          </w:p>
        </w:tc>
        <w:tc>
          <w:tcPr>
            <w:tcW w:w="700" w:type="dxa"/>
          </w:tcPr>
          <w:p w14:paraId="7D289F8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1A7DA8C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61C0E24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3FB5FE5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43EBE23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0421</w:t>
            </w:r>
          </w:p>
        </w:tc>
        <w:tc>
          <w:tcPr>
            <w:tcW w:w="942" w:type="dxa"/>
          </w:tcPr>
          <w:p w14:paraId="4B524D2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6.5.12.3</w:t>
            </w:r>
          </w:p>
        </w:tc>
      </w:tr>
      <w:tr w:rsidR="00940027" w14:paraId="478A5A4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838AED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SI Conversion Factor</w:t>
            </w:r>
          </w:p>
        </w:tc>
        <w:tc>
          <w:tcPr>
            <w:tcW w:w="800" w:type="dxa"/>
          </w:tcPr>
          <w:p w14:paraId="21989EB7" w14:textId="77777777" w:rsidR="00940027" w:rsidRDefault="00940027">
            <w:pPr>
              <w:pStyle w:val="OtherTableBody"/>
              <w:jc w:val="center"/>
            </w:pPr>
            <w:r>
              <w:t>00630</w:t>
            </w:r>
          </w:p>
        </w:tc>
        <w:tc>
          <w:tcPr>
            <w:tcW w:w="600" w:type="dxa"/>
          </w:tcPr>
          <w:p w14:paraId="770D8AD3" w14:textId="77777777" w:rsidR="00940027" w:rsidRDefault="00940027">
            <w:pPr>
              <w:pStyle w:val="OtherTableBody"/>
              <w:jc w:val="center"/>
            </w:pPr>
            <w:r>
              <w:t>OM2</w:t>
            </w:r>
          </w:p>
        </w:tc>
        <w:tc>
          <w:tcPr>
            <w:tcW w:w="700" w:type="dxa"/>
          </w:tcPr>
          <w:p w14:paraId="5D93B145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06047E36" w14:textId="77777777" w:rsidR="00940027" w:rsidRDefault="00940027">
            <w:pPr>
              <w:pStyle w:val="OtherTableBody"/>
            </w:pPr>
            <w:r>
              <w:t>60</w:t>
            </w:r>
          </w:p>
        </w:tc>
        <w:tc>
          <w:tcPr>
            <w:tcW w:w="600" w:type="dxa"/>
          </w:tcPr>
          <w:p w14:paraId="756A7E6F" w14:textId="77777777" w:rsidR="00940027" w:rsidRDefault="00940027">
            <w:pPr>
              <w:pStyle w:val="OtherTableBody"/>
            </w:pPr>
            <w:r>
              <w:t>TX</w:t>
            </w:r>
          </w:p>
        </w:tc>
        <w:tc>
          <w:tcPr>
            <w:tcW w:w="700" w:type="dxa"/>
          </w:tcPr>
          <w:p w14:paraId="1181579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A0A320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42DAE73" w14:textId="77777777" w:rsidR="00940027" w:rsidRDefault="00940027">
            <w:pPr>
              <w:pStyle w:val="OtherTableBody"/>
            </w:pPr>
            <w:r>
              <w:t>8.8.9.5</w:t>
            </w:r>
          </w:p>
        </w:tc>
      </w:tr>
      <w:tr w:rsidR="00940027" w14:paraId="55464DB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1B724B9" w14:textId="77777777" w:rsidR="00940027" w:rsidRDefault="00940027">
            <w:pPr>
              <w:pStyle w:val="OtherTableBody"/>
            </w:pPr>
            <w:r>
              <w:t>Signature Authority</w:t>
            </w:r>
          </w:p>
        </w:tc>
        <w:tc>
          <w:tcPr>
            <w:tcW w:w="800" w:type="dxa"/>
          </w:tcPr>
          <w:p w14:paraId="0A08A48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01270</w:t>
            </w:r>
          </w:p>
        </w:tc>
        <w:tc>
          <w:tcPr>
            <w:tcW w:w="600" w:type="dxa"/>
          </w:tcPr>
          <w:p w14:paraId="089B8D6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FAC</w:t>
            </w:r>
          </w:p>
        </w:tc>
        <w:tc>
          <w:tcPr>
            <w:tcW w:w="700" w:type="dxa"/>
          </w:tcPr>
          <w:p w14:paraId="528D810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9</w:t>
            </w:r>
          </w:p>
        </w:tc>
        <w:tc>
          <w:tcPr>
            <w:tcW w:w="600" w:type="dxa"/>
          </w:tcPr>
          <w:p w14:paraId="199B37F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2BDE8F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XCN</w:t>
            </w:r>
          </w:p>
        </w:tc>
        <w:tc>
          <w:tcPr>
            <w:tcW w:w="700" w:type="dxa"/>
          </w:tcPr>
          <w:p w14:paraId="7A9E884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2EDF932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21D9E14" w14:textId="77777777" w:rsidR="00940027" w:rsidRDefault="00940027">
            <w:pPr>
              <w:pStyle w:val="OtherTableBody"/>
            </w:pPr>
            <w:r>
              <w:t>7.12.6.9</w:t>
            </w:r>
          </w:p>
        </w:tc>
      </w:tr>
      <w:tr w:rsidR="00940027" w14:paraId="257E9A1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5204744" w14:textId="77777777" w:rsidR="00940027" w:rsidRDefault="00940027">
            <w:pPr>
              <w:pStyle w:val="OtherTableBody"/>
            </w:pPr>
            <w:r>
              <w:t>Signature Authority Address</w:t>
            </w:r>
          </w:p>
        </w:tc>
        <w:tc>
          <w:tcPr>
            <w:tcW w:w="800" w:type="dxa"/>
          </w:tcPr>
          <w:p w14:paraId="425AB0C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01272</w:t>
            </w:r>
          </w:p>
        </w:tc>
        <w:tc>
          <w:tcPr>
            <w:tcW w:w="600" w:type="dxa"/>
          </w:tcPr>
          <w:p w14:paraId="2C3BA6A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FAC</w:t>
            </w:r>
          </w:p>
        </w:tc>
        <w:tc>
          <w:tcPr>
            <w:tcW w:w="700" w:type="dxa"/>
          </w:tcPr>
          <w:p w14:paraId="0775BDB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11</w:t>
            </w:r>
          </w:p>
        </w:tc>
        <w:tc>
          <w:tcPr>
            <w:tcW w:w="600" w:type="dxa"/>
          </w:tcPr>
          <w:p w14:paraId="4AFB2BC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0CA800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XAD</w:t>
            </w:r>
          </w:p>
        </w:tc>
        <w:tc>
          <w:tcPr>
            <w:tcW w:w="700" w:type="dxa"/>
          </w:tcPr>
          <w:p w14:paraId="139D67A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189D46F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64B8ED90" w14:textId="77777777" w:rsidR="00940027" w:rsidRDefault="00940027">
            <w:pPr>
              <w:pStyle w:val="OtherTableBody"/>
            </w:pPr>
            <w:r>
              <w:t>7.12.6.11</w:t>
            </w:r>
          </w:p>
        </w:tc>
      </w:tr>
      <w:tr w:rsidR="00940027" w14:paraId="35B9B56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4EAF420" w14:textId="77777777" w:rsidR="00940027" w:rsidRDefault="00940027">
            <w:pPr>
              <w:pStyle w:val="OtherTableBody"/>
            </w:pPr>
            <w:r>
              <w:t>Signature Authority Telecommunication</w:t>
            </w:r>
          </w:p>
        </w:tc>
        <w:tc>
          <w:tcPr>
            <w:tcW w:w="800" w:type="dxa"/>
          </w:tcPr>
          <w:p w14:paraId="44A41BD5" w14:textId="77777777" w:rsidR="00940027" w:rsidRDefault="00940027">
            <w:pPr>
              <w:pStyle w:val="OtherTableBody"/>
              <w:jc w:val="center"/>
            </w:pPr>
            <w:r>
              <w:t>01273</w:t>
            </w:r>
          </w:p>
        </w:tc>
        <w:tc>
          <w:tcPr>
            <w:tcW w:w="600" w:type="dxa"/>
          </w:tcPr>
          <w:p w14:paraId="66CC9AA9" w14:textId="77777777" w:rsidR="00940027" w:rsidRDefault="00940027">
            <w:pPr>
              <w:pStyle w:val="OtherTableBody"/>
              <w:jc w:val="center"/>
            </w:pPr>
            <w:r>
              <w:t>FAC</w:t>
            </w:r>
          </w:p>
        </w:tc>
        <w:tc>
          <w:tcPr>
            <w:tcW w:w="700" w:type="dxa"/>
          </w:tcPr>
          <w:p w14:paraId="52562EE5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4F51D770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11C2D223" w14:textId="77777777" w:rsidR="00940027" w:rsidRDefault="00940027">
            <w:pPr>
              <w:pStyle w:val="OtherTableBody"/>
            </w:pPr>
            <w:r>
              <w:t>XTN</w:t>
            </w:r>
          </w:p>
        </w:tc>
        <w:tc>
          <w:tcPr>
            <w:tcW w:w="700" w:type="dxa"/>
          </w:tcPr>
          <w:p w14:paraId="7A04322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E04C6C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84B8EFF" w14:textId="77777777" w:rsidR="00940027" w:rsidRDefault="00940027">
            <w:pPr>
              <w:pStyle w:val="OtherTableBody"/>
            </w:pPr>
            <w:r>
              <w:t>7.12.6.12</w:t>
            </w:r>
          </w:p>
        </w:tc>
      </w:tr>
      <w:tr w:rsidR="00940027" w14:paraId="36F516F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0706E42" w14:textId="77777777" w:rsidR="00940027" w:rsidRDefault="00940027">
            <w:pPr>
              <w:pStyle w:val="OtherTableBody"/>
            </w:pPr>
            <w:r>
              <w:t>Signature Authority Title</w:t>
            </w:r>
          </w:p>
        </w:tc>
        <w:tc>
          <w:tcPr>
            <w:tcW w:w="800" w:type="dxa"/>
          </w:tcPr>
          <w:p w14:paraId="6442A4E7" w14:textId="77777777" w:rsidR="00940027" w:rsidRDefault="00940027">
            <w:pPr>
              <w:pStyle w:val="OtherTableBody"/>
              <w:jc w:val="center"/>
            </w:pPr>
            <w:r>
              <w:t>01271</w:t>
            </w:r>
          </w:p>
        </w:tc>
        <w:tc>
          <w:tcPr>
            <w:tcW w:w="600" w:type="dxa"/>
          </w:tcPr>
          <w:p w14:paraId="6BBD2455" w14:textId="77777777" w:rsidR="00940027" w:rsidRDefault="00940027">
            <w:pPr>
              <w:pStyle w:val="OtherTableBody"/>
              <w:jc w:val="center"/>
            </w:pPr>
            <w:r>
              <w:t>FAC</w:t>
            </w:r>
          </w:p>
        </w:tc>
        <w:tc>
          <w:tcPr>
            <w:tcW w:w="700" w:type="dxa"/>
          </w:tcPr>
          <w:p w14:paraId="5227B8BB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58E6AE7B" w14:textId="77777777" w:rsidR="00940027" w:rsidRDefault="00940027">
            <w:pPr>
              <w:pStyle w:val="OtherTableBody"/>
            </w:pPr>
            <w:r>
              <w:t>60</w:t>
            </w:r>
          </w:p>
        </w:tc>
        <w:tc>
          <w:tcPr>
            <w:tcW w:w="600" w:type="dxa"/>
          </w:tcPr>
          <w:p w14:paraId="24C088A4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0946BAE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97CA95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E78AF97" w14:textId="77777777" w:rsidR="00940027" w:rsidRDefault="00940027">
            <w:pPr>
              <w:pStyle w:val="OtherTableBody"/>
            </w:pPr>
            <w:r>
              <w:t>7.12.6.10</w:t>
            </w:r>
          </w:p>
        </w:tc>
      </w:tr>
      <w:tr w:rsidR="00940027" w14:paraId="7D69C4A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37FA74C" w14:textId="77777777" w:rsidR="00940027" w:rsidRDefault="00940027">
            <w:pPr>
              <w:pStyle w:val="OtherTableBody"/>
            </w:pPr>
            <w:r>
              <w:t>Signature Code</w:t>
            </w:r>
          </w:p>
        </w:tc>
        <w:tc>
          <w:tcPr>
            <w:tcW w:w="800" w:type="dxa"/>
          </w:tcPr>
          <w:p w14:paraId="03420214" w14:textId="77777777" w:rsidR="00940027" w:rsidRDefault="00940027">
            <w:pPr>
              <w:pStyle w:val="OtherTableBody"/>
              <w:jc w:val="center"/>
            </w:pPr>
            <w:r>
              <w:t>01854</w:t>
            </w:r>
          </w:p>
        </w:tc>
        <w:tc>
          <w:tcPr>
            <w:tcW w:w="600" w:type="dxa"/>
          </w:tcPr>
          <w:p w14:paraId="1656694C" w14:textId="77777777" w:rsidR="00940027" w:rsidRDefault="00940027">
            <w:pPr>
              <w:pStyle w:val="OtherTableBody"/>
              <w:jc w:val="center"/>
            </w:pPr>
            <w:r>
              <w:t>IN1</w:t>
            </w:r>
          </w:p>
        </w:tc>
        <w:tc>
          <w:tcPr>
            <w:tcW w:w="700" w:type="dxa"/>
          </w:tcPr>
          <w:p w14:paraId="0C124CA6" w14:textId="77777777" w:rsidR="00940027" w:rsidRDefault="00940027">
            <w:pPr>
              <w:pStyle w:val="OtherTableBody"/>
            </w:pPr>
            <w:r>
              <w:t>50</w:t>
            </w:r>
          </w:p>
        </w:tc>
        <w:tc>
          <w:tcPr>
            <w:tcW w:w="600" w:type="dxa"/>
          </w:tcPr>
          <w:p w14:paraId="35134416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3F27DA48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76EDD14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C825175" w14:textId="77777777" w:rsidR="00940027" w:rsidRDefault="00940027">
            <w:pPr>
              <w:pStyle w:val="OtherTableBody"/>
              <w:jc w:val="center"/>
            </w:pPr>
            <w:r>
              <w:t>0535</w:t>
            </w:r>
          </w:p>
        </w:tc>
        <w:tc>
          <w:tcPr>
            <w:tcW w:w="942" w:type="dxa"/>
          </w:tcPr>
          <w:p w14:paraId="4E7BC60D" w14:textId="77777777" w:rsidR="00940027" w:rsidRDefault="00940027">
            <w:pPr>
              <w:pStyle w:val="OtherTableBody"/>
            </w:pPr>
            <w:r>
              <w:t>6.5.6.50</w:t>
            </w:r>
          </w:p>
        </w:tc>
      </w:tr>
      <w:tr w:rsidR="00940027" w14:paraId="230B356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DAB0686" w14:textId="77777777" w:rsidR="00940027" w:rsidRDefault="00940027">
            <w:pPr>
              <w:pStyle w:val="OtherTableBody"/>
            </w:pPr>
            <w:r>
              <w:t>Signature Code Date</w:t>
            </w:r>
          </w:p>
        </w:tc>
        <w:tc>
          <w:tcPr>
            <w:tcW w:w="800" w:type="dxa"/>
          </w:tcPr>
          <w:p w14:paraId="05262F41" w14:textId="77777777" w:rsidR="00940027" w:rsidRDefault="00940027">
            <w:pPr>
              <w:pStyle w:val="OtherTableBody"/>
              <w:jc w:val="center"/>
            </w:pPr>
            <w:r>
              <w:t>01855</w:t>
            </w:r>
          </w:p>
        </w:tc>
        <w:tc>
          <w:tcPr>
            <w:tcW w:w="600" w:type="dxa"/>
          </w:tcPr>
          <w:p w14:paraId="24EF8BA9" w14:textId="77777777" w:rsidR="00940027" w:rsidRDefault="00940027">
            <w:pPr>
              <w:pStyle w:val="OtherTableBody"/>
              <w:jc w:val="center"/>
            </w:pPr>
            <w:r>
              <w:t>IN1</w:t>
            </w:r>
          </w:p>
        </w:tc>
        <w:tc>
          <w:tcPr>
            <w:tcW w:w="700" w:type="dxa"/>
          </w:tcPr>
          <w:p w14:paraId="14CD8AF8" w14:textId="77777777" w:rsidR="00940027" w:rsidRDefault="00940027">
            <w:pPr>
              <w:pStyle w:val="OtherTableBody"/>
            </w:pPr>
            <w:r>
              <w:t>51</w:t>
            </w:r>
          </w:p>
        </w:tc>
        <w:tc>
          <w:tcPr>
            <w:tcW w:w="600" w:type="dxa"/>
          </w:tcPr>
          <w:p w14:paraId="2C5904E4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6E1D6C87" w14:textId="77777777" w:rsidR="00940027" w:rsidRDefault="00940027">
            <w:pPr>
              <w:pStyle w:val="OtherTableBody"/>
            </w:pPr>
            <w:r>
              <w:t>DT</w:t>
            </w:r>
          </w:p>
        </w:tc>
        <w:tc>
          <w:tcPr>
            <w:tcW w:w="700" w:type="dxa"/>
          </w:tcPr>
          <w:p w14:paraId="79D95EB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31487D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5AC6E2A" w14:textId="77777777" w:rsidR="00940027" w:rsidRDefault="00940027">
            <w:pPr>
              <w:pStyle w:val="OtherTableBody"/>
            </w:pPr>
            <w:r>
              <w:t>6.5.6.51</w:t>
            </w:r>
          </w:p>
        </w:tc>
      </w:tr>
      <w:tr w:rsidR="00940027" w14:paraId="173B569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00C525D" w14:textId="77777777" w:rsidR="00940027" w:rsidRDefault="00940027">
            <w:pPr>
              <w:pStyle w:val="OtherTableBody"/>
            </w:pPr>
            <w:r>
              <w:t>Signature of Issuing Authority</w:t>
            </w:r>
          </w:p>
        </w:tc>
        <w:tc>
          <w:tcPr>
            <w:tcW w:w="800" w:type="dxa"/>
          </w:tcPr>
          <w:p w14:paraId="73C0781F" w14:textId="77777777" w:rsidR="00940027" w:rsidRDefault="00940027">
            <w:pPr>
              <w:pStyle w:val="OtherTableBody"/>
              <w:jc w:val="center"/>
            </w:pPr>
            <w:r>
              <w:t>01861</w:t>
            </w:r>
          </w:p>
        </w:tc>
        <w:tc>
          <w:tcPr>
            <w:tcW w:w="600" w:type="dxa"/>
          </w:tcPr>
          <w:p w14:paraId="39CD4243" w14:textId="77777777" w:rsidR="00940027" w:rsidRDefault="00940027">
            <w:pPr>
              <w:pStyle w:val="OtherTableBody"/>
              <w:jc w:val="center"/>
            </w:pPr>
            <w:r>
              <w:t>CER</w:t>
            </w:r>
          </w:p>
        </w:tc>
        <w:tc>
          <w:tcPr>
            <w:tcW w:w="700" w:type="dxa"/>
          </w:tcPr>
          <w:p w14:paraId="1273D557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00CC2BA6" w14:textId="77777777" w:rsidR="00940027" w:rsidRDefault="00940027">
            <w:pPr>
              <w:pStyle w:val="OtherTableBody"/>
            </w:pPr>
            <w:r>
              <w:t>65536</w:t>
            </w:r>
          </w:p>
        </w:tc>
        <w:tc>
          <w:tcPr>
            <w:tcW w:w="600" w:type="dxa"/>
          </w:tcPr>
          <w:p w14:paraId="33B325E5" w14:textId="77777777" w:rsidR="00940027" w:rsidRDefault="00940027">
            <w:pPr>
              <w:pStyle w:val="OtherTableBody"/>
            </w:pPr>
            <w:r>
              <w:t>ED</w:t>
            </w:r>
          </w:p>
        </w:tc>
        <w:tc>
          <w:tcPr>
            <w:tcW w:w="700" w:type="dxa"/>
          </w:tcPr>
          <w:p w14:paraId="7AC18A9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DEDFA3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DA4D2E4" w14:textId="77777777" w:rsidR="00940027" w:rsidRDefault="00940027">
            <w:pPr>
              <w:pStyle w:val="OtherTableBody"/>
            </w:pPr>
            <w:r>
              <w:t>15.4.2.6</w:t>
            </w:r>
          </w:p>
        </w:tc>
      </w:tr>
      <w:tr w:rsidR="00940027" w14:paraId="5D6DBA9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A767A15" w14:textId="77777777" w:rsidR="00940027" w:rsidRDefault="00940027">
            <w:pPr>
              <w:pStyle w:val="OtherTableBody"/>
            </w:pPr>
            <w:r>
              <w:t>Signature on File Date</w:t>
            </w:r>
          </w:p>
        </w:tc>
        <w:tc>
          <w:tcPr>
            <w:tcW w:w="800" w:type="dxa"/>
          </w:tcPr>
          <w:p w14:paraId="0E36688D" w14:textId="77777777" w:rsidR="00940027" w:rsidRDefault="00940027">
            <w:pPr>
              <w:pStyle w:val="OtherTableBody"/>
              <w:jc w:val="center"/>
            </w:pPr>
            <w:r>
              <w:t>00729</w:t>
            </w:r>
          </w:p>
        </w:tc>
        <w:tc>
          <w:tcPr>
            <w:tcW w:w="600" w:type="dxa"/>
          </w:tcPr>
          <w:p w14:paraId="5855926F" w14:textId="77777777" w:rsidR="00940027" w:rsidRDefault="00940027">
            <w:pPr>
              <w:pStyle w:val="OtherTableBody"/>
              <w:jc w:val="center"/>
            </w:pPr>
            <w:r>
              <w:t>PV2</w:t>
            </w:r>
          </w:p>
        </w:tc>
        <w:tc>
          <w:tcPr>
            <w:tcW w:w="700" w:type="dxa"/>
          </w:tcPr>
          <w:p w14:paraId="65DF826A" w14:textId="77777777" w:rsidR="00940027" w:rsidRDefault="00940027">
            <w:pPr>
              <w:pStyle w:val="OtherTableBody"/>
            </w:pPr>
            <w:r>
              <w:t>28</w:t>
            </w:r>
          </w:p>
        </w:tc>
        <w:tc>
          <w:tcPr>
            <w:tcW w:w="600" w:type="dxa"/>
          </w:tcPr>
          <w:p w14:paraId="4A9B1165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39F73751" w14:textId="77777777" w:rsidR="00940027" w:rsidRDefault="00940027">
            <w:pPr>
              <w:pStyle w:val="OtherTableBody"/>
            </w:pPr>
            <w:r>
              <w:t>DT</w:t>
            </w:r>
          </w:p>
        </w:tc>
        <w:tc>
          <w:tcPr>
            <w:tcW w:w="700" w:type="dxa"/>
          </w:tcPr>
          <w:p w14:paraId="5C12004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9A1AC8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A64F092" w14:textId="77777777" w:rsidR="00940027" w:rsidRDefault="00940027">
            <w:pPr>
              <w:pStyle w:val="OtherTableBody"/>
            </w:pPr>
            <w:r>
              <w:t>3.4.4.28</w:t>
            </w:r>
          </w:p>
        </w:tc>
      </w:tr>
      <w:tr w:rsidR="00940027" w14:paraId="34184C2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59D5EB2" w14:textId="77777777" w:rsidR="00940027" w:rsidRDefault="00940027">
            <w:pPr>
              <w:pStyle w:val="OtherTableBody"/>
            </w:pPr>
            <w:r>
              <w:t>Single Use Device</w:t>
            </w:r>
          </w:p>
        </w:tc>
        <w:tc>
          <w:tcPr>
            <w:tcW w:w="800" w:type="dxa"/>
          </w:tcPr>
          <w:p w14:paraId="1146B2F3" w14:textId="77777777" w:rsidR="00940027" w:rsidRDefault="00940027">
            <w:pPr>
              <w:pStyle w:val="OtherTableBody"/>
              <w:jc w:val="center"/>
            </w:pPr>
            <w:r>
              <w:t>01106</w:t>
            </w:r>
          </w:p>
        </w:tc>
        <w:tc>
          <w:tcPr>
            <w:tcW w:w="600" w:type="dxa"/>
          </w:tcPr>
          <w:p w14:paraId="604BD769" w14:textId="77777777" w:rsidR="00940027" w:rsidRDefault="00940027">
            <w:pPr>
              <w:pStyle w:val="OtherTableBody"/>
              <w:jc w:val="center"/>
            </w:pPr>
            <w:r>
              <w:t>PCR</w:t>
            </w:r>
          </w:p>
        </w:tc>
        <w:tc>
          <w:tcPr>
            <w:tcW w:w="700" w:type="dxa"/>
          </w:tcPr>
          <w:p w14:paraId="5893CDC1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3949538F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4D1764BF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1580DE6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BE03E21" w14:textId="77777777" w:rsidR="00940027" w:rsidRDefault="00940027">
            <w:pPr>
              <w:pStyle w:val="OtherTableBody"/>
              <w:jc w:val="center"/>
            </w:pPr>
            <w:r>
              <w:t>0244</w:t>
            </w:r>
          </w:p>
        </w:tc>
        <w:tc>
          <w:tcPr>
            <w:tcW w:w="942" w:type="dxa"/>
          </w:tcPr>
          <w:p w14:paraId="34BC3A60" w14:textId="77777777" w:rsidR="00940027" w:rsidRDefault="00940027">
            <w:pPr>
              <w:pStyle w:val="OtherTableBody"/>
            </w:pPr>
            <w:r>
              <w:t>7.12.3.9</w:t>
            </w:r>
          </w:p>
        </w:tc>
      </w:tr>
      <w:tr w:rsidR="00940027" w14:paraId="262976B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32ED88D" w14:textId="77777777" w:rsidR="00940027" w:rsidRDefault="00940027">
            <w:pPr>
              <w:pStyle w:val="OtherTableBody"/>
            </w:pPr>
            <w:r>
              <w:t>Slot Spacing Criteria</w:t>
            </w:r>
          </w:p>
        </w:tc>
        <w:tc>
          <w:tcPr>
            <w:tcW w:w="800" w:type="dxa"/>
          </w:tcPr>
          <w:p w14:paraId="57366546" w14:textId="77777777" w:rsidR="00940027" w:rsidRDefault="00940027">
            <w:pPr>
              <w:pStyle w:val="OtherTableBody"/>
              <w:jc w:val="center"/>
            </w:pPr>
            <w:r>
              <w:t>00911</w:t>
            </w:r>
          </w:p>
        </w:tc>
        <w:tc>
          <w:tcPr>
            <w:tcW w:w="600" w:type="dxa"/>
          </w:tcPr>
          <w:p w14:paraId="5CD81647" w14:textId="77777777" w:rsidR="00940027" w:rsidRDefault="00940027">
            <w:pPr>
              <w:pStyle w:val="OtherTableBody"/>
              <w:jc w:val="center"/>
            </w:pPr>
            <w:r>
              <w:t>APR</w:t>
            </w:r>
          </w:p>
        </w:tc>
        <w:tc>
          <w:tcPr>
            <w:tcW w:w="700" w:type="dxa"/>
          </w:tcPr>
          <w:p w14:paraId="68DB988D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4B78559A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6278E2DD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52A4240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E07286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3A543DD" w14:textId="77777777" w:rsidR="00940027" w:rsidRDefault="00940027">
            <w:pPr>
              <w:pStyle w:val="OtherTableBody"/>
            </w:pPr>
            <w:r>
              <w:t>10.6.8.4</w:t>
            </w:r>
          </w:p>
        </w:tc>
      </w:tr>
      <w:tr w:rsidR="00940027" w14:paraId="12737EA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FBB0C17" w14:textId="77777777" w:rsidR="00940027" w:rsidRDefault="00940027">
            <w:pPr>
              <w:pStyle w:val="OtherTableBody"/>
            </w:pPr>
            <w:r>
              <w:t>Software Binary ID</w:t>
            </w:r>
          </w:p>
        </w:tc>
        <w:tc>
          <w:tcPr>
            <w:tcW w:w="800" w:type="dxa"/>
          </w:tcPr>
          <w:p w14:paraId="65CB9323" w14:textId="77777777" w:rsidR="00940027" w:rsidRDefault="00940027">
            <w:pPr>
              <w:pStyle w:val="OtherTableBody"/>
              <w:jc w:val="center"/>
            </w:pPr>
            <w:r>
              <w:t>01837</w:t>
            </w:r>
          </w:p>
        </w:tc>
        <w:tc>
          <w:tcPr>
            <w:tcW w:w="600" w:type="dxa"/>
          </w:tcPr>
          <w:p w14:paraId="4DD89C2D" w14:textId="77777777" w:rsidR="00940027" w:rsidRDefault="00940027">
            <w:pPr>
              <w:pStyle w:val="OtherTableBody"/>
              <w:jc w:val="center"/>
            </w:pPr>
            <w:r>
              <w:t>SFT</w:t>
            </w:r>
          </w:p>
        </w:tc>
        <w:tc>
          <w:tcPr>
            <w:tcW w:w="700" w:type="dxa"/>
          </w:tcPr>
          <w:p w14:paraId="09EC4ADC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49008B99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34F856D5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3627F29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59229B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357981E" w14:textId="77777777" w:rsidR="00940027" w:rsidRDefault="00940027">
            <w:pPr>
              <w:pStyle w:val="OtherTableBody"/>
            </w:pPr>
            <w:r>
              <w:t>2.15.12.4</w:t>
            </w:r>
          </w:p>
        </w:tc>
      </w:tr>
      <w:tr w:rsidR="00940027" w14:paraId="05DB08A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3CFB37F" w14:textId="77777777" w:rsidR="00940027" w:rsidRDefault="00940027">
            <w:pPr>
              <w:pStyle w:val="OtherTableBody"/>
            </w:pPr>
            <w:r>
              <w:t>Software Certified Version or Release Number</w:t>
            </w:r>
          </w:p>
        </w:tc>
        <w:tc>
          <w:tcPr>
            <w:tcW w:w="800" w:type="dxa"/>
          </w:tcPr>
          <w:p w14:paraId="02260A9F" w14:textId="77777777" w:rsidR="00940027" w:rsidRDefault="00940027">
            <w:pPr>
              <w:pStyle w:val="OtherTableBody"/>
              <w:jc w:val="center"/>
            </w:pPr>
            <w:r>
              <w:t>01835</w:t>
            </w:r>
          </w:p>
        </w:tc>
        <w:tc>
          <w:tcPr>
            <w:tcW w:w="600" w:type="dxa"/>
          </w:tcPr>
          <w:p w14:paraId="0872366E" w14:textId="77777777" w:rsidR="00940027" w:rsidRDefault="00940027">
            <w:pPr>
              <w:pStyle w:val="OtherTableBody"/>
              <w:jc w:val="center"/>
            </w:pPr>
            <w:r>
              <w:t>SFT</w:t>
            </w:r>
          </w:p>
        </w:tc>
        <w:tc>
          <w:tcPr>
            <w:tcW w:w="700" w:type="dxa"/>
          </w:tcPr>
          <w:p w14:paraId="209EC413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05D4DA86" w14:textId="77777777" w:rsidR="00940027" w:rsidRDefault="00940027">
            <w:pPr>
              <w:pStyle w:val="OtherTableBody"/>
            </w:pPr>
            <w:r>
              <w:t>15</w:t>
            </w:r>
          </w:p>
        </w:tc>
        <w:tc>
          <w:tcPr>
            <w:tcW w:w="600" w:type="dxa"/>
          </w:tcPr>
          <w:p w14:paraId="51CFF1CD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317C20A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1FC5F8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9E8DFB5" w14:textId="77777777" w:rsidR="00940027" w:rsidRDefault="00940027">
            <w:pPr>
              <w:pStyle w:val="OtherTableBody"/>
            </w:pPr>
            <w:r>
              <w:t>2.15.12.2</w:t>
            </w:r>
          </w:p>
        </w:tc>
      </w:tr>
      <w:tr w:rsidR="00940027" w14:paraId="6B5A5D4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EE80713" w14:textId="77777777" w:rsidR="00940027" w:rsidRDefault="00940027">
            <w:pPr>
              <w:pStyle w:val="OtherTableBody"/>
            </w:pPr>
            <w:r>
              <w:t>Software Install Date</w:t>
            </w:r>
          </w:p>
        </w:tc>
        <w:tc>
          <w:tcPr>
            <w:tcW w:w="800" w:type="dxa"/>
          </w:tcPr>
          <w:p w14:paraId="666428E9" w14:textId="77777777" w:rsidR="00940027" w:rsidRDefault="00940027">
            <w:pPr>
              <w:pStyle w:val="OtherTableBody"/>
              <w:jc w:val="center"/>
            </w:pPr>
            <w:r>
              <w:t>01839</w:t>
            </w:r>
          </w:p>
        </w:tc>
        <w:tc>
          <w:tcPr>
            <w:tcW w:w="600" w:type="dxa"/>
          </w:tcPr>
          <w:p w14:paraId="2B8257A6" w14:textId="77777777" w:rsidR="00940027" w:rsidRDefault="00940027">
            <w:pPr>
              <w:pStyle w:val="OtherTableBody"/>
              <w:jc w:val="center"/>
            </w:pPr>
            <w:r>
              <w:t>SFT</w:t>
            </w:r>
          </w:p>
        </w:tc>
        <w:tc>
          <w:tcPr>
            <w:tcW w:w="700" w:type="dxa"/>
          </w:tcPr>
          <w:p w14:paraId="42694F73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5D19C7F1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4118483C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5B97FDE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0F4C4D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931175E" w14:textId="77777777" w:rsidR="00940027" w:rsidRDefault="00940027">
            <w:pPr>
              <w:pStyle w:val="OtherTableBody"/>
            </w:pPr>
            <w:r>
              <w:t>2.15.12.6</w:t>
            </w:r>
          </w:p>
        </w:tc>
      </w:tr>
      <w:tr w:rsidR="00940027" w14:paraId="143BBB6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4B8FE1B" w14:textId="77777777" w:rsidR="00940027" w:rsidRDefault="00940027">
            <w:pPr>
              <w:pStyle w:val="OtherTableBody"/>
            </w:pPr>
            <w:r>
              <w:t>Software Product Information</w:t>
            </w:r>
          </w:p>
        </w:tc>
        <w:tc>
          <w:tcPr>
            <w:tcW w:w="800" w:type="dxa"/>
          </w:tcPr>
          <w:p w14:paraId="47F903C9" w14:textId="77777777" w:rsidR="00940027" w:rsidRDefault="00940027">
            <w:pPr>
              <w:pStyle w:val="OtherTableBody"/>
              <w:jc w:val="center"/>
            </w:pPr>
            <w:r>
              <w:t>01838</w:t>
            </w:r>
          </w:p>
        </w:tc>
        <w:tc>
          <w:tcPr>
            <w:tcW w:w="600" w:type="dxa"/>
          </w:tcPr>
          <w:p w14:paraId="371315C7" w14:textId="77777777" w:rsidR="00940027" w:rsidRDefault="00940027">
            <w:pPr>
              <w:pStyle w:val="OtherTableBody"/>
              <w:jc w:val="center"/>
            </w:pPr>
            <w:r>
              <w:t>SFT</w:t>
            </w:r>
          </w:p>
        </w:tc>
        <w:tc>
          <w:tcPr>
            <w:tcW w:w="700" w:type="dxa"/>
          </w:tcPr>
          <w:p w14:paraId="72375260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4F6019F8" w14:textId="77777777" w:rsidR="00940027" w:rsidRDefault="00940027">
            <w:pPr>
              <w:pStyle w:val="OtherTableBody"/>
            </w:pPr>
            <w:r>
              <w:t>1024</w:t>
            </w:r>
          </w:p>
        </w:tc>
        <w:tc>
          <w:tcPr>
            <w:tcW w:w="600" w:type="dxa"/>
          </w:tcPr>
          <w:p w14:paraId="34D12AEB" w14:textId="77777777" w:rsidR="00940027" w:rsidRDefault="00940027">
            <w:pPr>
              <w:pStyle w:val="OtherTableBody"/>
            </w:pPr>
            <w:r>
              <w:t>TX</w:t>
            </w:r>
          </w:p>
        </w:tc>
        <w:tc>
          <w:tcPr>
            <w:tcW w:w="700" w:type="dxa"/>
          </w:tcPr>
          <w:p w14:paraId="57683B7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4BDD94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245A0EF" w14:textId="77777777" w:rsidR="00940027" w:rsidRDefault="00940027">
            <w:pPr>
              <w:pStyle w:val="OtherTableBody"/>
            </w:pPr>
            <w:r>
              <w:t>2.15.12.5</w:t>
            </w:r>
          </w:p>
        </w:tc>
      </w:tr>
      <w:tr w:rsidR="00940027" w14:paraId="088DDB5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29047D0" w14:textId="77777777" w:rsidR="00940027" w:rsidRDefault="00940027">
            <w:pPr>
              <w:pStyle w:val="OtherTableBody"/>
            </w:pPr>
            <w:r>
              <w:t>Software Product Name</w:t>
            </w:r>
          </w:p>
        </w:tc>
        <w:tc>
          <w:tcPr>
            <w:tcW w:w="800" w:type="dxa"/>
          </w:tcPr>
          <w:p w14:paraId="041FCCA9" w14:textId="77777777" w:rsidR="00940027" w:rsidRDefault="00940027">
            <w:pPr>
              <w:pStyle w:val="OtherTableBody"/>
              <w:jc w:val="center"/>
            </w:pPr>
            <w:r>
              <w:t>01836</w:t>
            </w:r>
          </w:p>
        </w:tc>
        <w:tc>
          <w:tcPr>
            <w:tcW w:w="600" w:type="dxa"/>
          </w:tcPr>
          <w:p w14:paraId="52FB178E" w14:textId="77777777" w:rsidR="00940027" w:rsidRDefault="00940027">
            <w:pPr>
              <w:pStyle w:val="OtherTableBody"/>
              <w:jc w:val="center"/>
            </w:pPr>
            <w:r>
              <w:t>SFT</w:t>
            </w:r>
          </w:p>
        </w:tc>
        <w:tc>
          <w:tcPr>
            <w:tcW w:w="700" w:type="dxa"/>
          </w:tcPr>
          <w:p w14:paraId="05C38A37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399A1B79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681CD356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34E4770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BB78A9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B4C48B4" w14:textId="77777777" w:rsidR="00940027" w:rsidRDefault="00940027">
            <w:pPr>
              <w:pStyle w:val="OtherTableBody"/>
            </w:pPr>
            <w:r>
              <w:t>2.15.12.3</w:t>
            </w:r>
          </w:p>
        </w:tc>
      </w:tr>
      <w:tr w:rsidR="00940027" w14:paraId="3717BAB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5234F33" w14:textId="77777777" w:rsidR="00940027" w:rsidRDefault="00940027">
            <w:pPr>
              <w:pStyle w:val="OtherTableBody"/>
            </w:pPr>
            <w:r>
              <w:t>Software Vendor Organization</w:t>
            </w:r>
          </w:p>
        </w:tc>
        <w:tc>
          <w:tcPr>
            <w:tcW w:w="800" w:type="dxa"/>
          </w:tcPr>
          <w:p w14:paraId="76A227C6" w14:textId="77777777" w:rsidR="00940027" w:rsidRDefault="00940027">
            <w:pPr>
              <w:pStyle w:val="OtherTableBody"/>
              <w:jc w:val="center"/>
            </w:pPr>
            <w:r>
              <w:t>01834</w:t>
            </w:r>
          </w:p>
        </w:tc>
        <w:tc>
          <w:tcPr>
            <w:tcW w:w="600" w:type="dxa"/>
          </w:tcPr>
          <w:p w14:paraId="45DCC560" w14:textId="77777777" w:rsidR="00940027" w:rsidRDefault="00940027">
            <w:pPr>
              <w:pStyle w:val="OtherTableBody"/>
              <w:jc w:val="center"/>
            </w:pPr>
            <w:r>
              <w:t>SFT</w:t>
            </w:r>
          </w:p>
        </w:tc>
        <w:tc>
          <w:tcPr>
            <w:tcW w:w="700" w:type="dxa"/>
          </w:tcPr>
          <w:p w14:paraId="418CC3D3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50414839" w14:textId="77777777" w:rsidR="00940027" w:rsidRDefault="00940027">
            <w:pPr>
              <w:pStyle w:val="OtherTableBody"/>
            </w:pPr>
            <w:r>
              <w:t>567</w:t>
            </w:r>
          </w:p>
        </w:tc>
        <w:tc>
          <w:tcPr>
            <w:tcW w:w="600" w:type="dxa"/>
          </w:tcPr>
          <w:p w14:paraId="737C92FD" w14:textId="77777777" w:rsidR="00940027" w:rsidRDefault="00940027">
            <w:pPr>
              <w:pStyle w:val="OtherTableBody"/>
            </w:pPr>
            <w:r>
              <w:t>XON</w:t>
            </w:r>
          </w:p>
        </w:tc>
        <w:tc>
          <w:tcPr>
            <w:tcW w:w="700" w:type="dxa"/>
          </w:tcPr>
          <w:p w14:paraId="0D1FDD6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A7DD56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8704BC5" w14:textId="77777777" w:rsidR="00940027" w:rsidRDefault="00940027">
            <w:pPr>
              <w:pStyle w:val="OtherTableBody"/>
            </w:pPr>
            <w:r>
              <w:t>2.15.12.1</w:t>
            </w:r>
          </w:p>
        </w:tc>
      </w:tr>
      <w:tr w:rsidR="00940027" w14:paraId="284167D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4635C92" w14:textId="77777777" w:rsidR="00940027" w:rsidRDefault="00940027">
            <w:pPr>
              <w:pStyle w:val="OtherTableBody"/>
            </w:pPr>
            <w:r>
              <w:t>Sort-by Field</w:t>
            </w:r>
          </w:p>
        </w:tc>
        <w:tc>
          <w:tcPr>
            <w:tcW w:w="800" w:type="dxa"/>
          </w:tcPr>
          <w:p w14:paraId="12E30F3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01624</w:t>
            </w:r>
          </w:p>
        </w:tc>
        <w:tc>
          <w:tcPr>
            <w:tcW w:w="600" w:type="dxa"/>
          </w:tcPr>
          <w:p w14:paraId="2BCB004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RCP</w:t>
            </w:r>
          </w:p>
        </w:tc>
        <w:tc>
          <w:tcPr>
            <w:tcW w:w="700" w:type="dxa"/>
          </w:tcPr>
          <w:p w14:paraId="25D67B1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600" w:type="dxa"/>
          </w:tcPr>
          <w:p w14:paraId="303CC5E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512</w:t>
            </w:r>
          </w:p>
        </w:tc>
        <w:tc>
          <w:tcPr>
            <w:tcW w:w="600" w:type="dxa"/>
          </w:tcPr>
          <w:p w14:paraId="2681BAC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SRT</w:t>
            </w:r>
          </w:p>
        </w:tc>
        <w:tc>
          <w:tcPr>
            <w:tcW w:w="700" w:type="dxa"/>
          </w:tcPr>
          <w:p w14:paraId="59E798D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24E0736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1B8592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5.5.6.6</w:t>
            </w:r>
          </w:p>
        </w:tc>
      </w:tr>
      <w:tr w:rsidR="00940027" w14:paraId="58F391E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038824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Source Identifier</w:t>
            </w:r>
          </w:p>
        </w:tc>
        <w:tc>
          <w:tcPr>
            <w:tcW w:w="800" w:type="dxa"/>
          </w:tcPr>
          <w:p w14:paraId="42EBF22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01174</w:t>
            </w:r>
          </w:p>
        </w:tc>
        <w:tc>
          <w:tcPr>
            <w:tcW w:w="600" w:type="dxa"/>
          </w:tcPr>
          <w:p w14:paraId="70B6B4B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NST</w:t>
            </w:r>
          </w:p>
        </w:tc>
        <w:tc>
          <w:tcPr>
            <w:tcW w:w="700" w:type="dxa"/>
          </w:tcPr>
          <w:p w14:paraId="2C3EA5F2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7A70FEDD" w14:textId="77777777" w:rsidR="00940027" w:rsidRDefault="00940027">
            <w:pPr>
              <w:pStyle w:val="OtherTableBody"/>
            </w:pPr>
            <w:r>
              <w:t>30</w:t>
            </w:r>
          </w:p>
        </w:tc>
        <w:tc>
          <w:tcPr>
            <w:tcW w:w="600" w:type="dxa"/>
          </w:tcPr>
          <w:p w14:paraId="5BEE6F33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652CEEB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7CFA22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38B7AD2" w14:textId="77777777" w:rsidR="00940027" w:rsidRDefault="00940027">
            <w:pPr>
              <w:pStyle w:val="OtherTableBody"/>
            </w:pPr>
            <w:r>
              <w:t>14.4.3.2</w:t>
            </w:r>
          </w:p>
        </w:tc>
      </w:tr>
      <w:tr w:rsidR="00940027" w14:paraId="49DBE6A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331D717" w14:textId="77777777" w:rsidR="00940027" w:rsidRDefault="00940027">
            <w:pPr>
              <w:pStyle w:val="OtherTableBody"/>
            </w:pPr>
            <w:r>
              <w:t>Source of Comment</w:t>
            </w:r>
          </w:p>
        </w:tc>
        <w:tc>
          <w:tcPr>
            <w:tcW w:w="800" w:type="dxa"/>
          </w:tcPr>
          <w:p w14:paraId="7A15445A" w14:textId="77777777" w:rsidR="00940027" w:rsidRDefault="00940027">
            <w:pPr>
              <w:pStyle w:val="OtherTableBody"/>
              <w:jc w:val="center"/>
            </w:pPr>
            <w:r>
              <w:t>00097</w:t>
            </w:r>
          </w:p>
        </w:tc>
        <w:tc>
          <w:tcPr>
            <w:tcW w:w="600" w:type="dxa"/>
          </w:tcPr>
          <w:p w14:paraId="1CEC16FA" w14:textId="77777777" w:rsidR="00940027" w:rsidRDefault="00940027">
            <w:pPr>
              <w:pStyle w:val="OtherTableBody"/>
              <w:jc w:val="center"/>
            </w:pPr>
            <w:r>
              <w:t>NTE</w:t>
            </w:r>
          </w:p>
        </w:tc>
        <w:tc>
          <w:tcPr>
            <w:tcW w:w="700" w:type="dxa"/>
          </w:tcPr>
          <w:p w14:paraId="283A260D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59D28129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7BB1E3D3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727DFF0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6AC8BD3" w14:textId="77777777" w:rsidR="00940027" w:rsidRDefault="00940027">
            <w:pPr>
              <w:pStyle w:val="OtherTableBody"/>
              <w:jc w:val="center"/>
            </w:pPr>
            <w:r>
              <w:t>0105</w:t>
            </w:r>
          </w:p>
        </w:tc>
        <w:tc>
          <w:tcPr>
            <w:tcW w:w="942" w:type="dxa"/>
          </w:tcPr>
          <w:p w14:paraId="047CFBFE" w14:textId="77777777" w:rsidR="00940027" w:rsidRDefault="00940027">
            <w:pPr>
              <w:pStyle w:val="OtherTableBody"/>
            </w:pPr>
            <w:r>
              <w:t>2.15.10.2</w:t>
            </w:r>
          </w:p>
        </w:tc>
      </w:tr>
      <w:tr w:rsidR="00940027" w14:paraId="33E8492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42DB63F" w14:textId="77777777" w:rsidR="00940027" w:rsidRDefault="00940027">
            <w:pPr>
              <w:pStyle w:val="OtherTableBody"/>
            </w:pPr>
            <w:r>
              <w:t>Source Type</w:t>
            </w:r>
          </w:p>
        </w:tc>
        <w:tc>
          <w:tcPr>
            <w:tcW w:w="800" w:type="dxa"/>
          </w:tcPr>
          <w:p w14:paraId="38B54D3A" w14:textId="77777777" w:rsidR="00940027" w:rsidRDefault="00940027">
            <w:pPr>
              <w:pStyle w:val="OtherTableBody"/>
              <w:jc w:val="center"/>
            </w:pPr>
            <w:r>
              <w:t>01175</w:t>
            </w:r>
          </w:p>
        </w:tc>
        <w:tc>
          <w:tcPr>
            <w:tcW w:w="600" w:type="dxa"/>
          </w:tcPr>
          <w:p w14:paraId="1E6088B5" w14:textId="77777777" w:rsidR="00940027" w:rsidRDefault="00940027">
            <w:pPr>
              <w:pStyle w:val="OtherTableBody"/>
              <w:jc w:val="center"/>
            </w:pPr>
            <w:r>
              <w:t>NST</w:t>
            </w:r>
          </w:p>
        </w:tc>
        <w:tc>
          <w:tcPr>
            <w:tcW w:w="700" w:type="dxa"/>
          </w:tcPr>
          <w:p w14:paraId="78694B09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7A709CD0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4D3CE434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340B767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6CD337C" w14:textId="77777777" w:rsidR="00940027" w:rsidRDefault="00940027">
            <w:pPr>
              <w:pStyle w:val="OtherTableBody"/>
              <w:jc w:val="center"/>
            </w:pPr>
            <w:r>
              <w:t>0332</w:t>
            </w:r>
          </w:p>
        </w:tc>
        <w:tc>
          <w:tcPr>
            <w:tcW w:w="942" w:type="dxa"/>
          </w:tcPr>
          <w:p w14:paraId="793CFDFA" w14:textId="77777777" w:rsidR="00940027" w:rsidRDefault="00940027">
            <w:pPr>
              <w:pStyle w:val="OtherTableBody"/>
            </w:pPr>
            <w:r>
              <w:t>14.4.3.3</w:t>
            </w:r>
          </w:p>
        </w:tc>
      </w:tr>
      <w:tr w:rsidR="00940027" w14:paraId="3152473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14BDF71" w14:textId="77777777" w:rsidR="00940027" w:rsidRDefault="00940027">
            <w:pPr>
              <w:pStyle w:val="OtherTableBody"/>
            </w:pPr>
            <w:r>
              <w:t>Special Coverage Approval Name</w:t>
            </w:r>
          </w:p>
        </w:tc>
        <w:tc>
          <w:tcPr>
            <w:tcW w:w="800" w:type="dxa"/>
          </w:tcPr>
          <w:p w14:paraId="06C7F6A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00493</w:t>
            </w:r>
          </w:p>
        </w:tc>
        <w:tc>
          <w:tcPr>
            <w:tcW w:w="600" w:type="dxa"/>
          </w:tcPr>
          <w:p w14:paraId="404F11C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IN2</w:t>
            </w:r>
          </w:p>
        </w:tc>
        <w:tc>
          <w:tcPr>
            <w:tcW w:w="700" w:type="dxa"/>
          </w:tcPr>
          <w:p w14:paraId="346AE63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22</w:t>
            </w:r>
          </w:p>
        </w:tc>
        <w:tc>
          <w:tcPr>
            <w:tcW w:w="600" w:type="dxa"/>
          </w:tcPr>
          <w:p w14:paraId="040E0E9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A537FF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XPN</w:t>
            </w:r>
          </w:p>
        </w:tc>
        <w:tc>
          <w:tcPr>
            <w:tcW w:w="700" w:type="dxa"/>
          </w:tcPr>
          <w:p w14:paraId="6060116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60884F8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685F7682" w14:textId="77777777" w:rsidR="00940027" w:rsidRDefault="00940027">
            <w:pPr>
              <w:pStyle w:val="OtherTableBody"/>
            </w:pPr>
            <w:r>
              <w:t>6.5.7.22</w:t>
            </w:r>
          </w:p>
        </w:tc>
      </w:tr>
      <w:tr w:rsidR="00940027" w14:paraId="51CD0E0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C83220F" w14:textId="77777777" w:rsidR="00940027" w:rsidRDefault="00940027">
            <w:pPr>
              <w:pStyle w:val="OtherTableBody"/>
            </w:pPr>
            <w:r>
              <w:t>Special Coverage Approval Title</w:t>
            </w:r>
          </w:p>
        </w:tc>
        <w:tc>
          <w:tcPr>
            <w:tcW w:w="800" w:type="dxa"/>
          </w:tcPr>
          <w:p w14:paraId="0DBE76D0" w14:textId="77777777" w:rsidR="00940027" w:rsidRDefault="00940027">
            <w:pPr>
              <w:pStyle w:val="OtherTableBody"/>
              <w:jc w:val="center"/>
            </w:pPr>
            <w:r>
              <w:t>00494</w:t>
            </w:r>
          </w:p>
        </w:tc>
        <w:tc>
          <w:tcPr>
            <w:tcW w:w="600" w:type="dxa"/>
          </w:tcPr>
          <w:p w14:paraId="5EE0C97A" w14:textId="77777777" w:rsidR="00940027" w:rsidRDefault="00940027">
            <w:pPr>
              <w:pStyle w:val="OtherTableBody"/>
              <w:jc w:val="center"/>
            </w:pPr>
            <w:r>
              <w:t>IN2</w:t>
            </w:r>
          </w:p>
        </w:tc>
        <w:tc>
          <w:tcPr>
            <w:tcW w:w="700" w:type="dxa"/>
          </w:tcPr>
          <w:p w14:paraId="709E24D5" w14:textId="77777777" w:rsidR="00940027" w:rsidRDefault="00940027">
            <w:pPr>
              <w:pStyle w:val="OtherTableBody"/>
            </w:pPr>
            <w:r>
              <w:t>23</w:t>
            </w:r>
          </w:p>
        </w:tc>
        <w:tc>
          <w:tcPr>
            <w:tcW w:w="600" w:type="dxa"/>
          </w:tcPr>
          <w:p w14:paraId="7DF80592" w14:textId="77777777" w:rsidR="00940027" w:rsidRDefault="00940027">
            <w:pPr>
              <w:pStyle w:val="OtherTableBody"/>
            </w:pPr>
            <w:r>
              <w:t>30</w:t>
            </w:r>
          </w:p>
        </w:tc>
        <w:tc>
          <w:tcPr>
            <w:tcW w:w="600" w:type="dxa"/>
          </w:tcPr>
          <w:p w14:paraId="2EFABE88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646C310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5A2FB7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896F1F4" w14:textId="77777777" w:rsidR="00940027" w:rsidRDefault="00940027">
            <w:pPr>
              <w:pStyle w:val="OtherTableBody"/>
            </w:pPr>
            <w:r>
              <w:t>6.5.7.23</w:t>
            </w:r>
          </w:p>
        </w:tc>
      </w:tr>
      <w:tr w:rsidR="00940027" w14:paraId="702DA84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2A0346E" w14:textId="77777777" w:rsidR="00940027" w:rsidRDefault="00940027">
            <w:pPr>
              <w:pStyle w:val="OtherTableBody"/>
            </w:pPr>
            <w:r>
              <w:t>Special Handling Code</w:t>
            </w:r>
          </w:p>
        </w:tc>
        <w:tc>
          <w:tcPr>
            <w:tcW w:w="800" w:type="dxa"/>
          </w:tcPr>
          <w:p w14:paraId="17082C8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01370</w:t>
            </w:r>
          </w:p>
        </w:tc>
        <w:tc>
          <w:tcPr>
            <w:tcW w:w="600" w:type="dxa"/>
          </w:tcPr>
          <w:p w14:paraId="2FA1760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SAC</w:t>
            </w:r>
          </w:p>
        </w:tc>
        <w:tc>
          <w:tcPr>
            <w:tcW w:w="700" w:type="dxa"/>
          </w:tcPr>
          <w:p w14:paraId="603A112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43</w:t>
            </w:r>
          </w:p>
        </w:tc>
        <w:tc>
          <w:tcPr>
            <w:tcW w:w="600" w:type="dxa"/>
          </w:tcPr>
          <w:p w14:paraId="2EB210B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03811C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CWE</w:t>
            </w:r>
          </w:p>
        </w:tc>
        <w:tc>
          <w:tcPr>
            <w:tcW w:w="700" w:type="dxa"/>
          </w:tcPr>
          <w:p w14:paraId="020DC15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64BF61ED" w14:textId="77777777" w:rsidR="00940027" w:rsidRDefault="00940027">
            <w:pPr>
              <w:pStyle w:val="OtherTableBody"/>
              <w:jc w:val="center"/>
            </w:pPr>
            <w:r>
              <w:t>0376</w:t>
            </w:r>
          </w:p>
        </w:tc>
        <w:tc>
          <w:tcPr>
            <w:tcW w:w="942" w:type="dxa"/>
          </w:tcPr>
          <w:p w14:paraId="1D1CAD36" w14:textId="77777777" w:rsidR="00940027" w:rsidRDefault="00940027">
            <w:pPr>
              <w:pStyle w:val="OtherTableBody"/>
            </w:pPr>
            <w:r>
              <w:t>13.4.3.43</w:t>
            </w:r>
          </w:p>
        </w:tc>
      </w:tr>
      <w:tr w:rsidR="00940027" w14:paraId="0C53A4A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29DF727" w14:textId="77777777" w:rsidR="00940027" w:rsidRDefault="00940027">
            <w:pPr>
              <w:pStyle w:val="OtherTableBody"/>
            </w:pPr>
            <w:r>
              <w:t>Special Handling Requirements</w:t>
            </w:r>
          </w:p>
        </w:tc>
        <w:tc>
          <w:tcPr>
            <w:tcW w:w="800" w:type="dxa"/>
          </w:tcPr>
          <w:p w14:paraId="211F45BF" w14:textId="77777777" w:rsidR="00940027" w:rsidRDefault="00940027">
            <w:pPr>
              <w:pStyle w:val="OtherTableBody"/>
              <w:jc w:val="center"/>
            </w:pPr>
            <w:r>
              <w:t>00649</w:t>
            </w:r>
          </w:p>
        </w:tc>
        <w:tc>
          <w:tcPr>
            <w:tcW w:w="600" w:type="dxa"/>
          </w:tcPr>
          <w:p w14:paraId="47C37B2A" w14:textId="77777777" w:rsidR="00940027" w:rsidRDefault="00940027">
            <w:pPr>
              <w:pStyle w:val="OtherTableBody"/>
              <w:jc w:val="center"/>
            </w:pPr>
            <w:r>
              <w:t>OM4</w:t>
            </w:r>
          </w:p>
        </w:tc>
        <w:tc>
          <w:tcPr>
            <w:tcW w:w="700" w:type="dxa"/>
          </w:tcPr>
          <w:p w14:paraId="3158DEBD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3965C264" w14:textId="77777777" w:rsidR="00940027" w:rsidRDefault="00940027">
            <w:pPr>
              <w:pStyle w:val="OtherTableBody"/>
            </w:pPr>
            <w:r>
              <w:t>10240</w:t>
            </w:r>
          </w:p>
        </w:tc>
        <w:tc>
          <w:tcPr>
            <w:tcW w:w="600" w:type="dxa"/>
          </w:tcPr>
          <w:p w14:paraId="0FDF45FB" w14:textId="77777777" w:rsidR="00940027" w:rsidRDefault="00940027">
            <w:pPr>
              <w:pStyle w:val="OtherTableBody"/>
            </w:pPr>
            <w:r>
              <w:t>TX</w:t>
            </w:r>
          </w:p>
        </w:tc>
        <w:tc>
          <w:tcPr>
            <w:tcW w:w="700" w:type="dxa"/>
          </w:tcPr>
          <w:p w14:paraId="038C64E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C06FC8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311C8DC" w14:textId="77777777" w:rsidR="00940027" w:rsidRDefault="00940027">
            <w:pPr>
              <w:pStyle w:val="OtherTableBody"/>
            </w:pPr>
            <w:r>
              <w:t>8.8.11.9</w:t>
            </w:r>
          </w:p>
        </w:tc>
      </w:tr>
      <w:tr w:rsidR="00940027" w14:paraId="4ED0000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FDF359C" w14:textId="77777777" w:rsidR="00940027" w:rsidRDefault="00940027">
            <w:pPr>
              <w:pStyle w:val="OtherTableBody"/>
            </w:pPr>
            <w:r>
              <w:t>Special Order Indicator</w:t>
            </w:r>
          </w:p>
        </w:tc>
        <w:tc>
          <w:tcPr>
            <w:tcW w:w="800" w:type="dxa"/>
          </w:tcPr>
          <w:p w14:paraId="3118974F" w14:textId="77777777" w:rsidR="00940027" w:rsidRDefault="00940027">
            <w:pPr>
              <w:pStyle w:val="OtherTableBody"/>
              <w:jc w:val="center"/>
            </w:pPr>
            <w:r>
              <w:t>01499</w:t>
            </w:r>
          </w:p>
        </w:tc>
        <w:tc>
          <w:tcPr>
            <w:tcW w:w="600" w:type="dxa"/>
          </w:tcPr>
          <w:p w14:paraId="1771926F" w14:textId="77777777" w:rsidR="00940027" w:rsidRDefault="00940027">
            <w:pPr>
              <w:pStyle w:val="OtherTableBody"/>
              <w:jc w:val="center"/>
            </w:pPr>
            <w:r>
              <w:t>OM7</w:t>
            </w:r>
          </w:p>
        </w:tc>
        <w:tc>
          <w:tcPr>
            <w:tcW w:w="700" w:type="dxa"/>
          </w:tcPr>
          <w:p w14:paraId="7B0B72E7" w14:textId="77777777" w:rsidR="00940027" w:rsidRDefault="00940027">
            <w:pPr>
              <w:pStyle w:val="OtherTableBody"/>
            </w:pPr>
            <w:r>
              <w:t>23</w:t>
            </w:r>
          </w:p>
        </w:tc>
        <w:tc>
          <w:tcPr>
            <w:tcW w:w="600" w:type="dxa"/>
          </w:tcPr>
          <w:p w14:paraId="01440C2C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2A939807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7B3C062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8C5FC8C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6E766365" w14:textId="77777777" w:rsidR="00940027" w:rsidRDefault="00940027">
            <w:pPr>
              <w:pStyle w:val="OtherTableBody"/>
            </w:pPr>
            <w:r>
              <w:t>8.8.14.23</w:t>
            </w:r>
          </w:p>
        </w:tc>
      </w:tr>
      <w:tr w:rsidR="00940027" w14:paraId="45B2A5E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C9E84A2" w14:textId="77777777" w:rsidR="00940027" w:rsidRDefault="00940027">
            <w:pPr>
              <w:pStyle w:val="OtherTableBody"/>
            </w:pPr>
            <w:r>
              <w:t>Special Program Code</w:t>
            </w:r>
          </w:p>
        </w:tc>
        <w:tc>
          <w:tcPr>
            <w:tcW w:w="800" w:type="dxa"/>
          </w:tcPr>
          <w:p w14:paraId="0852FE24" w14:textId="77777777" w:rsidR="00940027" w:rsidRDefault="00940027">
            <w:pPr>
              <w:pStyle w:val="OtherTableBody"/>
              <w:jc w:val="center"/>
            </w:pPr>
            <w:r>
              <w:t>00719</w:t>
            </w:r>
          </w:p>
        </w:tc>
        <w:tc>
          <w:tcPr>
            <w:tcW w:w="600" w:type="dxa"/>
          </w:tcPr>
          <w:p w14:paraId="72EC62E6" w14:textId="77777777" w:rsidR="00940027" w:rsidRDefault="00940027">
            <w:pPr>
              <w:pStyle w:val="OtherTableBody"/>
              <w:jc w:val="center"/>
            </w:pPr>
            <w:r>
              <w:t>PV2</w:t>
            </w:r>
          </w:p>
        </w:tc>
        <w:tc>
          <w:tcPr>
            <w:tcW w:w="700" w:type="dxa"/>
          </w:tcPr>
          <w:p w14:paraId="719AF7C1" w14:textId="77777777" w:rsidR="00940027" w:rsidRDefault="00940027">
            <w:pPr>
              <w:pStyle w:val="OtherTableBody"/>
            </w:pPr>
            <w:r>
              <w:t>18</w:t>
            </w:r>
          </w:p>
        </w:tc>
        <w:tc>
          <w:tcPr>
            <w:tcW w:w="600" w:type="dxa"/>
          </w:tcPr>
          <w:p w14:paraId="611F9E06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14FE3036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768C4DE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F9558ED" w14:textId="77777777" w:rsidR="00940027" w:rsidRDefault="00940027">
            <w:pPr>
              <w:pStyle w:val="OtherTableBody"/>
              <w:jc w:val="center"/>
            </w:pPr>
            <w:r>
              <w:t>0214</w:t>
            </w:r>
          </w:p>
        </w:tc>
        <w:tc>
          <w:tcPr>
            <w:tcW w:w="942" w:type="dxa"/>
          </w:tcPr>
          <w:p w14:paraId="1F817D5A" w14:textId="77777777" w:rsidR="00940027" w:rsidRDefault="00940027">
            <w:pPr>
              <w:pStyle w:val="OtherTableBody"/>
            </w:pPr>
            <w:r>
              <w:t>3.4.4.18</w:t>
            </w:r>
          </w:p>
        </w:tc>
      </w:tr>
      <w:tr w:rsidR="00940027" w14:paraId="21D813E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193A8AB" w14:textId="77777777" w:rsidR="00940027" w:rsidRDefault="00940027">
            <w:pPr>
              <w:pStyle w:val="OtherTableBody"/>
            </w:pPr>
            <w:r>
              <w:t>Special Program Indicator (44)</w:t>
            </w:r>
          </w:p>
        </w:tc>
        <w:tc>
          <w:tcPr>
            <w:tcW w:w="800" w:type="dxa"/>
          </w:tcPr>
          <w:p w14:paraId="48BA9DD5" w14:textId="77777777" w:rsidR="00940027" w:rsidRDefault="00940027">
            <w:pPr>
              <w:pStyle w:val="OtherTableBody"/>
              <w:jc w:val="center"/>
            </w:pPr>
            <w:r>
              <w:t>00541</w:t>
            </w:r>
          </w:p>
        </w:tc>
        <w:tc>
          <w:tcPr>
            <w:tcW w:w="600" w:type="dxa"/>
          </w:tcPr>
          <w:p w14:paraId="3A45DC01" w14:textId="77777777" w:rsidR="00940027" w:rsidRDefault="00940027">
            <w:pPr>
              <w:pStyle w:val="OtherTableBody"/>
              <w:jc w:val="center"/>
            </w:pPr>
            <w:r>
              <w:t>UB1</w:t>
            </w:r>
          </w:p>
        </w:tc>
        <w:tc>
          <w:tcPr>
            <w:tcW w:w="700" w:type="dxa"/>
          </w:tcPr>
          <w:p w14:paraId="2515F439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5646EAB9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79A7A800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2FE4FE5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EFD15B4" w14:textId="77777777" w:rsidR="00940027" w:rsidRDefault="00940027">
            <w:pPr>
              <w:pStyle w:val="OtherTableBody"/>
              <w:jc w:val="center"/>
            </w:pPr>
            <w:r>
              <w:t>0348</w:t>
            </w:r>
          </w:p>
        </w:tc>
        <w:tc>
          <w:tcPr>
            <w:tcW w:w="942" w:type="dxa"/>
          </w:tcPr>
          <w:p w14:paraId="4E36A801" w14:textId="77777777" w:rsidR="00940027" w:rsidRDefault="00940027">
            <w:pPr>
              <w:pStyle w:val="OtherTableBody"/>
            </w:pPr>
            <w:r>
              <w:t>6.5.10.12</w:t>
            </w:r>
          </w:p>
        </w:tc>
      </w:tr>
      <w:tr w:rsidR="00940027" w14:paraId="0741EE0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97FF062" w14:textId="77777777" w:rsidR="00940027" w:rsidRDefault="00940027">
            <w:pPr>
              <w:pStyle w:val="OtherTableBody"/>
            </w:pPr>
            <w:r>
              <w:t>Special Service Request Relationship</w:t>
            </w:r>
          </w:p>
        </w:tc>
        <w:tc>
          <w:tcPr>
            <w:tcW w:w="800" w:type="dxa"/>
          </w:tcPr>
          <w:p w14:paraId="3C35E8A5" w14:textId="77777777" w:rsidR="00940027" w:rsidRDefault="00940027">
            <w:pPr>
              <w:pStyle w:val="OtherTableBody"/>
              <w:jc w:val="center"/>
            </w:pPr>
            <w:r>
              <w:t>01657</w:t>
            </w:r>
          </w:p>
        </w:tc>
        <w:tc>
          <w:tcPr>
            <w:tcW w:w="600" w:type="dxa"/>
          </w:tcPr>
          <w:p w14:paraId="7B2AE452" w14:textId="77777777" w:rsidR="00940027" w:rsidRDefault="00940027">
            <w:pPr>
              <w:pStyle w:val="OtherTableBody"/>
              <w:jc w:val="center"/>
            </w:pPr>
            <w:r>
              <w:t>TQ2</w:t>
            </w:r>
          </w:p>
        </w:tc>
        <w:tc>
          <w:tcPr>
            <w:tcW w:w="700" w:type="dxa"/>
          </w:tcPr>
          <w:p w14:paraId="37860A96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2C50EC71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378B7D9F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7D5F1D0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4EA187F" w14:textId="77777777" w:rsidR="00940027" w:rsidRDefault="00940027">
            <w:pPr>
              <w:pStyle w:val="OtherTableBody"/>
              <w:jc w:val="center"/>
            </w:pPr>
            <w:r>
              <w:t>0506</w:t>
            </w:r>
          </w:p>
        </w:tc>
        <w:tc>
          <w:tcPr>
            <w:tcW w:w="942" w:type="dxa"/>
          </w:tcPr>
          <w:p w14:paraId="63BA9062" w14:textId="77777777" w:rsidR="00940027" w:rsidRDefault="00940027">
            <w:pPr>
              <w:pStyle w:val="OtherTableBody"/>
            </w:pPr>
            <w:r>
              <w:t>4.5.5.10</w:t>
            </w:r>
          </w:p>
        </w:tc>
      </w:tr>
      <w:tr w:rsidR="00940027" w14:paraId="6718DFA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7561229" w14:textId="77777777" w:rsidR="00940027" w:rsidRDefault="00940027">
            <w:pPr>
              <w:pStyle w:val="OtherTableBody"/>
            </w:pPr>
            <w:r>
              <w:t>Special Visit Count</w:t>
            </w:r>
          </w:p>
        </w:tc>
        <w:tc>
          <w:tcPr>
            <w:tcW w:w="800" w:type="dxa"/>
          </w:tcPr>
          <w:p w14:paraId="0C037388" w14:textId="77777777" w:rsidR="00940027" w:rsidRDefault="00940027">
            <w:pPr>
              <w:pStyle w:val="OtherTableBody"/>
              <w:jc w:val="center"/>
            </w:pPr>
            <w:r>
              <w:t>00815</w:t>
            </w:r>
          </w:p>
        </w:tc>
        <w:tc>
          <w:tcPr>
            <w:tcW w:w="600" w:type="dxa"/>
          </w:tcPr>
          <w:p w14:paraId="7B73EA91" w14:textId="77777777" w:rsidR="00940027" w:rsidRDefault="00940027">
            <w:pPr>
              <w:pStyle w:val="OtherTableBody"/>
              <w:jc w:val="center"/>
            </w:pPr>
            <w:r>
              <w:t>UB2</w:t>
            </w:r>
          </w:p>
        </w:tc>
        <w:tc>
          <w:tcPr>
            <w:tcW w:w="700" w:type="dxa"/>
          </w:tcPr>
          <w:p w14:paraId="28FAA56D" w14:textId="77777777" w:rsidR="00940027" w:rsidRDefault="00940027">
            <w:pPr>
              <w:pStyle w:val="OtherTableBody"/>
            </w:pPr>
            <w:r>
              <w:t>17</w:t>
            </w:r>
          </w:p>
        </w:tc>
        <w:tc>
          <w:tcPr>
            <w:tcW w:w="600" w:type="dxa"/>
          </w:tcPr>
          <w:p w14:paraId="32A91E0A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1CF23E80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1454785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798574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A59EE53" w14:textId="77777777" w:rsidR="00940027" w:rsidRDefault="00940027">
            <w:pPr>
              <w:pStyle w:val="OtherTableBody"/>
            </w:pPr>
            <w:r>
              <w:t>6.5.11.17</w:t>
            </w:r>
          </w:p>
        </w:tc>
      </w:tr>
      <w:tr w:rsidR="00940027" w14:paraId="3D7C8EB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04A2E64" w14:textId="77777777" w:rsidR="00940027" w:rsidRDefault="00940027">
            <w:pPr>
              <w:pStyle w:val="OtherTableBody"/>
            </w:pPr>
            <w:r>
              <w:t>Specialty</w:t>
            </w:r>
          </w:p>
        </w:tc>
        <w:tc>
          <w:tcPr>
            <w:tcW w:w="800" w:type="dxa"/>
          </w:tcPr>
          <w:p w14:paraId="78E288C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00689</w:t>
            </w:r>
          </w:p>
        </w:tc>
        <w:tc>
          <w:tcPr>
            <w:tcW w:w="600" w:type="dxa"/>
          </w:tcPr>
          <w:p w14:paraId="25A6C51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PRA</w:t>
            </w:r>
          </w:p>
        </w:tc>
        <w:tc>
          <w:tcPr>
            <w:tcW w:w="700" w:type="dxa"/>
          </w:tcPr>
          <w:p w14:paraId="09E4BCA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  <w:tc>
          <w:tcPr>
            <w:tcW w:w="600" w:type="dxa"/>
          </w:tcPr>
          <w:p w14:paraId="2725573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112</w:t>
            </w:r>
          </w:p>
        </w:tc>
        <w:tc>
          <w:tcPr>
            <w:tcW w:w="600" w:type="dxa"/>
          </w:tcPr>
          <w:p w14:paraId="5E8E991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SPD</w:t>
            </w:r>
          </w:p>
        </w:tc>
        <w:tc>
          <w:tcPr>
            <w:tcW w:w="700" w:type="dxa"/>
          </w:tcPr>
          <w:p w14:paraId="1F93DA3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0627B8DE" w14:textId="77777777" w:rsidR="00940027" w:rsidRDefault="00940027">
            <w:pPr>
              <w:pStyle w:val="OtherTableBody"/>
              <w:jc w:val="center"/>
            </w:pPr>
            <w:r>
              <w:t>0337</w:t>
            </w:r>
          </w:p>
        </w:tc>
        <w:tc>
          <w:tcPr>
            <w:tcW w:w="942" w:type="dxa"/>
          </w:tcPr>
          <w:p w14:paraId="3CEBCF4D" w14:textId="77777777" w:rsidR="00940027" w:rsidRDefault="00940027">
            <w:pPr>
              <w:pStyle w:val="OtherTableBody"/>
            </w:pPr>
            <w:r>
              <w:t>15.4.6.5</w:t>
            </w:r>
          </w:p>
        </w:tc>
      </w:tr>
      <w:tr w:rsidR="00940027" w14:paraId="5B69168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E7C0933" w14:textId="77777777" w:rsidR="00940027" w:rsidRDefault="00940027">
            <w:pPr>
              <w:pStyle w:val="OtherTableBody"/>
            </w:pPr>
            <w:r>
              <w:t>Specialty Type</w:t>
            </w:r>
          </w:p>
        </w:tc>
        <w:tc>
          <w:tcPr>
            <w:tcW w:w="800" w:type="dxa"/>
          </w:tcPr>
          <w:p w14:paraId="2779D9FF" w14:textId="77777777" w:rsidR="00940027" w:rsidRDefault="00940027">
            <w:pPr>
              <w:pStyle w:val="OtherTableBody"/>
              <w:jc w:val="center"/>
            </w:pPr>
            <w:r>
              <w:t>00966</w:t>
            </w:r>
          </w:p>
        </w:tc>
        <w:tc>
          <w:tcPr>
            <w:tcW w:w="600" w:type="dxa"/>
          </w:tcPr>
          <w:p w14:paraId="08ACD7D8" w14:textId="77777777" w:rsidR="00940027" w:rsidRDefault="00940027">
            <w:pPr>
              <w:pStyle w:val="OtherTableBody"/>
              <w:jc w:val="center"/>
            </w:pPr>
            <w:r>
              <w:t>LDP</w:t>
            </w:r>
          </w:p>
        </w:tc>
        <w:tc>
          <w:tcPr>
            <w:tcW w:w="700" w:type="dxa"/>
          </w:tcPr>
          <w:p w14:paraId="69E1228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600" w:type="dxa"/>
          </w:tcPr>
          <w:p w14:paraId="7CF6838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1822021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6BB6A04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58302DB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0265</w:t>
            </w:r>
          </w:p>
        </w:tc>
        <w:tc>
          <w:tcPr>
            <w:tcW w:w="942" w:type="dxa"/>
          </w:tcPr>
          <w:p w14:paraId="4B56C8F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8.9.5.4</w:t>
            </w:r>
          </w:p>
        </w:tc>
      </w:tr>
      <w:tr w:rsidR="00940027" w14:paraId="0B196C9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993297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Species Code</w:t>
            </w:r>
          </w:p>
        </w:tc>
        <w:tc>
          <w:tcPr>
            <w:tcW w:w="800" w:type="dxa"/>
          </w:tcPr>
          <w:p w14:paraId="4DAA98F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01539</w:t>
            </w:r>
          </w:p>
        </w:tc>
        <w:tc>
          <w:tcPr>
            <w:tcW w:w="600" w:type="dxa"/>
          </w:tcPr>
          <w:p w14:paraId="24BA1FC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PID</w:t>
            </w:r>
          </w:p>
        </w:tc>
        <w:tc>
          <w:tcPr>
            <w:tcW w:w="700" w:type="dxa"/>
          </w:tcPr>
          <w:p w14:paraId="1362FBE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35</w:t>
            </w:r>
          </w:p>
        </w:tc>
        <w:tc>
          <w:tcPr>
            <w:tcW w:w="600" w:type="dxa"/>
          </w:tcPr>
          <w:p w14:paraId="57668D2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14411E6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21373E9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5F68E80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0446</w:t>
            </w:r>
          </w:p>
        </w:tc>
        <w:tc>
          <w:tcPr>
            <w:tcW w:w="942" w:type="dxa"/>
          </w:tcPr>
          <w:p w14:paraId="569AC8E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3.4.2.35</w:t>
            </w:r>
          </w:p>
        </w:tc>
      </w:tr>
      <w:tr w:rsidR="00940027" w14:paraId="25B3CA3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9683C5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Specimen</w:t>
            </w:r>
          </w:p>
        </w:tc>
        <w:tc>
          <w:tcPr>
            <w:tcW w:w="800" w:type="dxa"/>
          </w:tcPr>
          <w:p w14:paraId="5EE0B59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00646</w:t>
            </w:r>
          </w:p>
        </w:tc>
        <w:tc>
          <w:tcPr>
            <w:tcW w:w="600" w:type="dxa"/>
          </w:tcPr>
          <w:p w14:paraId="6DA4559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OM4</w:t>
            </w:r>
          </w:p>
        </w:tc>
        <w:tc>
          <w:tcPr>
            <w:tcW w:w="700" w:type="dxa"/>
          </w:tcPr>
          <w:p w14:paraId="5473C6D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600" w:type="dxa"/>
          </w:tcPr>
          <w:p w14:paraId="789EEE4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42910E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3679935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7115E69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9999</w:t>
            </w:r>
          </w:p>
        </w:tc>
        <w:tc>
          <w:tcPr>
            <w:tcW w:w="942" w:type="dxa"/>
          </w:tcPr>
          <w:p w14:paraId="703B157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8.8.11.6</w:t>
            </w:r>
          </w:p>
        </w:tc>
      </w:tr>
      <w:tr w:rsidR="00940027" w14:paraId="36AFB3D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D61017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Specimen Action Code</w:t>
            </w:r>
          </w:p>
        </w:tc>
        <w:tc>
          <w:tcPr>
            <w:tcW w:w="800" w:type="dxa"/>
          </w:tcPr>
          <w:p w14:paraId="0D82CEA9" w14:textId="77777777" w:rsidR="00940027" w:rsidRDefault="00940027">
            <w:pPr>
              <w:pStyle w:val="OtherTableBody"/>
              <w:jc w:val="center"/>
            </w:pPr>
            <w:r>
              <w:t>00245</w:t>
            </w:r>
          </w:p>
        </w:tc>
        <w:tc>
          <w:tcPr>
            <w:tcW w:w="600" w:type="dxa"/>
          </w:tcPr>
          <w:p w14:paraId="6E3EF059" w14:textId="77777777" w:rsidR="00940027" w:rsidRDefault="00940027">
            <w:pPr>
              <w:pStyle w:val="OtherTableBody"/>
              <w:jc w:val="center"/>
            </w:pPr>
            <w:r>
              <w:t>OBR</w:t>
            </w:r>
          </w:p>
        </w:tc>
        <w:tc>
          <w:tcPr>
            <w:tcW w:w="700" w:type="dxa"/>
          </w:tcPr>
          <w:p w14:paraId="7F97870E" w14:textId="77777777" w:rsidR="00940027" w:rsidRDefault="00940027">
            <w:pPr>
              <w:pStyle w:val="OtherTableBody"/>
            </w:pPr>
            <w:r>
              <w:t>11</w:t>
            </w:r>
          </w:p>
        </w:tc>
        <w:tc>
          <w:tcPr>
            <w:tcW w:w="600" w:type="dxa"/>
          </w:tcPr>
          <w:p w14:paraId="732526AF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7349F87D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77CEC96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312115F" w14:textId="77777777" w:rsidR="00940027" w:rsidRDefault="00940027">
            <w:pPr>
              <w:pStyle w:val="OtherTableBody"/>
              <w:jc w:val="center"/>
            </w:pPr>
            <w:r>
              <w:t>0065</w:t>
            </w:r>
          </w:p>
        </w:tc>
        <w:tc>
          <w:tcPr>
            <w:tcW w:w="942" w:type="dxa"/>
          </w:tcPr>
          <w:p w14:paraId="77313AF5" w14:textId="77777777" w:rsidR="00940027" w:rsidRDefault="00940027">
            <w:pPr>
              <w:pStyle w:val="OtherTableBody"/>
            </w:pPr>
            <w:r>
              <w:t>4.5.3.11</w:t>
            </w:r>
          </w:p>
        </w:tc>
      </w:tr>
      <w:tr w:rsidR="00940027" w14:paraId="1FD462E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D938CF0" w14:textId="77777777" w:rsidR="00940027" w:rsidRDefault="00940027">
            <w:pPr>
              <w:pStyle w:val="OtherTableBody"/>
            </w:pPr>
            <w:r>
              <w:t>Specimen Additives</w:t>
            </w:r>
          </w:p>
        </w:tc>
        <w:tc>
          <w:tcPr>
            <w:tcW w:w="800" w:type="dxa"/>
          </w:tcPr>
          <w:p w14:paraId="7092856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01758</w:t>
            </w:r>
          </w:p>
        </w:tc>
        <w:tc>
          <w:tcPr>
            <w:tcW w:w="600" w:type="dxa"/>
          </w:tcPr>
          <w:p w14:paraId="40141BA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SPM</w:t>
            </w:r>
          </w:p>
        </w:tc>
        <w:tc>
          <w:tcPr>
            <w:tcW w:w="700" w:type="dxa"/>
          </w:tcPr>
          <w:p w14:paraId="5E74C24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600" w:type="dxa"/>
          </w:tcPr>
          <w:p w14:paraId="404E395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13FAC21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CWE</w:t>
            </w:r>
          </w:p>
        </w:tc>
        <w:tc>
          <w:tcPr>
            <w:tcW w:w="700" w:type="dxa"/>
          </w:tcPr>
          <w:p w14:paraId="15F5572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001E6398" w14:textId="77777777" w:rsidR="00940027" w:rsidRDefault="00940027">
            <w:pPr>
              <w:pStyle w:val="OtherTableBody"/>
              <w:jc w:val="center"/>
            </w:pPr>
            <w:r>
              <w:t>0371</w:t>
            </w:r>
          </w:p>
        </w:tc>
        <w:tc>
          <w:tcPr>
            <w:tcW w:w="942" w:type="dxa"/>
          </w:tcPr>
          <w:p w14:paraId="28DF7691" w14:textId="77777777" w:rsidR="00940027" w:rsidRDefault="00940027">
            <w:pPr>
              <w:pStyle w:val="OtherTableBody"/>
            </w:pPr>
            <w:r>
              <w:t>7.4.3.6</w:t>
            </w:r>
          </w:p>
        </w:tc>
      </w:tr>
      <w:tr w:rsidR="00940027" w14:paraId="78FA992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1E42CEA" w14:textId="77777777" w:rsidR="00940027" w:rsidRDefault="00940027">
            <w:pPr>
              <w:pStyle w:val="OtherTableBody"/>
            </w:pPr>
            <w:r>
              <w:t>Specimen Appropriateness</w:t>
            </w:r>
          </w:p>
        </w:tc>
        <w:tc>
          <w:tcPr>
            <w:tcW w:w="800" w:type="dxa"/>
          </w:tcPr>
          <w:p w14:paraId="199BC86E" w14:textId="77777777" w:rsidR="00940027" w:rsidRDefault="00940027">
            <w:pPr>
              <w:pStyle w:val="OtherTableBody"/>
              <w:jc w:val="center"/>
            </w:pPr>
            <w:r>
              <w:t>01769</w:t>
            </w:r>
          </w:p>
        </w:tc>
        <w:tc>
          <w:tcPr>
            <w:tcW w:w="600" w:type="dxa"/>
          </w:tcPr>
          <w:p w14:paraId="0864D904" w14:textId="77777777" w:rsidR="00940027" w:rsidRDefault="00940027">
            <w:pPr>
              <w:pStyle w:val="OtherTableBody"/>
              <w:jc w:val="center"/>
            </w:pPr>
            <w:r>
              <w:t>SPM</w:t>
            </w:r>
          </w:p>
        </w:tc>
        <w:tc>
          <w:tcPr>
            <w:tcW w:w="700" w:type="dxa"/>
          </w:tcPr>
          <w:p w14:paraId="1FE612A5" w14:textId="77777777" w:rsidR="00940027" w:rsidRDefault="00940027">
            <w:pPr>
              <w:pStyle w:val="OtherTableBody"/>
            </w:pPr>
            <w:r>
              <w:t>23</w:t>
            </w:r>
          </w:p>
        </w:tc>
        <w:tc>
          <w:tcPr>
            <w:tcW w:w="600" w:type="dxa"/>
          </w:tcPr>
          <w:p w14:paraId="58661384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5F07850B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3E87EBE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F7124B9" w14:textId="77777777" w:rsidR="00940027" w:rsidRDefault="00940027">
            <w:pPr>
              <w:pStyle w:val="OtherTableBody"/>
              <w:jc w:val="center"/>
            </w:pPr>
            <w:r>
              <w:t>0492</w:t>
            </w:r>
          </w:p>
        </w:tc>
        <w:tc>
          <w:tcPr>
            <w:tcW w:w="942" w:type="dxa"/>
          </w:tcPr>
          <w:p w14:paraId="329AD56E" w14:textId="77777777" w:rsidR="00940027" w:rsidRDefault="00940027">
            <w:pPr>
              <w:pStyle w:val="OtherTableBody"/>
            </w:pPr>
            <w:r>
              <w:t>7.4.3.23</w:t>
            </w:r>
          </w:p>
        </w:tc>
      </w:tr>
      <w:tr w:rsidR="00940027" w14:paraId="1900F91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0D15B5C" w14:textId="77777777" w:rsidR="00940027" w:rsidRDefault="00940027">
            <w:pPr>
              <w:pStyle w:val="OtherTableBody"/>
            </w:pPr>
            <w:r>
              <w:t>Specimen Availability</w:t>
            </w:r>
          </w:p>
        </w:tc>
        <w:tc>
          <w:tcPr>
            <w:tcW w:w="800" w:type="dxa"/>
          </w:tcPr>
          <w:p w14:paraId="3AAAA047" w14:textId="77777777" w:rsidR="00940027" w:rsidRDefault="00940027">
            <w:pPr>
              <w:pStyle w:val="OtherTableBody"/>
              <w:jc w:val="center"/>
            </w:pPr>
            <w:r>
              <w:t>01766</w:t>
            </w:r>
          </w:p>
        </w:tc>
        <w:tc>
          <w:tcPr>
            <w:tcW w:w="600" w:type="dxa"/>
          </w:tcPr>
          <w:p w14:paraId="3ED3A50D" w14:textId="77777777" w:rsidR="00940027" w:rsidRDefault="00940027">
            <w:pPr>
              <w:pStyle w:val="OtherTableBody"/>
              <w:jc w:val="center"/>
            </w:pPr>
            <w:r>
              <w:t>SPM</w:t>
            </w:r>
          </w:p>
        </w:tc>
        <w:tc>
          <w:tcPr>
            <w:tcW w:w="700" w:type="dxa"/>
          </w:tcPr>
          <w:p w14:paraId="586FB4B8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5074DE3E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2E7EE3D7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54F7777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4AFBBB8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54C15C5B" w14:textId="77777777" w:rsidR="00940027" w:rsidRDefault="00940027">
            <w:pPr>
              <w:pStyle w:val="OtherTableBody"/>
            </w:pPr>
            <w:r>
              <w:t>7.4.3.20</w:t>
            </w:r>
          </w:p>
        </w:tc>
      </w:tr>
      <w:tr w:rsidR="00940027" w14:paraId="328AF69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560754B" w14:textId="77777777" w:rsidR="00940027" w:rsidRDefault="00940027">
            <w:pPr>
              <w:pStyle w:val="OtherTableBody"/>
            </w:pPr>
            <w:r>
              <w:t>Specimen Child Role</w:t>
            </w:r>
          </w:p>
        </w:tc>
        <w:tc>
          <w:tcPr>
            <w:tcW w:w="800" w:type="dxa"/>
          </w:tcPr>
          <w:p w14:paraId="70808FD7" w14:textId="77777777" w:rsidR="00940027" w:rsidRDefault="00940027">
            <w:pPr>
              <w:pStyle w:val="OtherTableBody"/>
              <w:jc w:val="center"/>
            </w:pPr>
            <w:r>
              <w:t>01775</w:t>
            </w:r>
          </w:p>
        </w:tc>
        <w:tc>
          <w:tcPr>
            <w:tcW w:w="600" w:type="dxa"/>
          </w:tcPr>
          <w:p w14:paraId="0F1B23E5" w14:textId="77777777" w:rsidR="00940027" w:rsidRDefault="00940027">
            <w:pPr>
              <w:pStyle w:val="OtherTableBody"/>
              <w:jc w:val="center"/>
            </w:pPr>
            <w:r>
              <w:t>SPM</w:t>
            </w:r>
          </w:p>
        </w:tc>
        <w:tc>
          <w:tcPr>
            <w:tcW w:w="700" w:type="dxa"/>
          </w:tcPr>
          <w:p w14:paraId="1F3CB42D" w14:textId="77777777" w:rsidR="00940027" w:rsidRDefault="00940027">
            <w:pPr>
              <w:pStyle w:val="OtherTableBody"/>
            </w:pPr>
            <w:r>
              <w:t>29</w:t>
            </w:r>
          </w:p>
        </w:tc>
        <w:tc>
          <w:tcPr>
            <w:tcW w:w="600" w:type="dxa"/>
          </w:tcPr>
          <w:p w14:paraId="76D8EDB9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7B24C811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4D1C29B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C7A1159" w14:textId="77777777" w:rsidR="00940027" w:rsidRDefault="00940027">
            <w:pPr>
              <w:pStyle w:val="OtherTableBody"/>
              <w:jc w:val="center"/>
            </w:pPr>
            <w:r>
              <w:t>0494</w:t>
            </w:r>
          </w:p>
        </w:tc>
        <w:tc>
          <w:tcPr>
            <w:tcW w:w="942" w:type="dxa"/>
          </w:tcPr>
          <w:p w14:paraId="01F86D6F" w14:textId="77777777" w:rsidR="00940027" w:rsidRDefault="00940027">
            <w:pPr>
              <w:pStyle w:val="OtherTableBody"/>
            </w:pPr>
            <w:r>
              <w:t>7.4.3.29</w:t>
            </w:r>
          </w:p>
        </w:tc>
      </w:tr>
      <w:tr w:rsidR="00940027" w14:paraId="714D503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822F2B3" w14:textId="77777777" w:rsidR="00940027" w:rsidRDefault="00940027">
            <w:pPr>
              <w:pStyle w:val="OtherTableBody"/>
            </w:pPr>
            <w:r>
              <w:t>Specimen Collection Amount</w:t>
            </w:r>
          </w:p>
        </w:tc>
        <w:tc>
          <w:tcPr>
            <w:tcW w:w="800" w:type="dxa"/>
          </w:tcPr>
          <w:p w14:paraId="0FC58077" w14:textId="77777777" w:rsidR="00940027" w:rsidRDefault="00940027">
            <w:pPr>
              <w:pStyle w:val="OtherTableBody"/>
              <w:jc w:val="center"/>
            </w:pPr>
            <w:r>
              <w:t>01902</w:t>
            </w:r>
          </w:p>
        </w:tc>
        <w:tc>
          <w:tcPr>
            <w:tcW w:w="600" w:type="dxa"/>
          </w:tcPr>
          <w:p w14:paraId="26DE1AFE" w14:textId="77777777" w:rsidR="00940027" w:rsidRDefault="00940027">
            <w:pPr>
              <w:pStyle w:val="OtherTableBody"/>
              <w:jc w:val="center"/>
            </w:pPr>
            <w:r>
              <w:t>SPM</w:t>
            </w:r>
          </w:p>
        </w:tc>
        <w:tc>
          <w:tcPr>
            <w:tcW w:w="700" w:type="dxa"/>
          </w:tcPr>
          <w:p w14:paraId="31BE39DF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69BEF14F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5D3C409C" w14:textId="77777777" w:rsidR="00940027" w:rsidRDefault="00940027">
            <w:pPr>
              <w:pStyle w:val="OtherTableBody"/>
            </w:pPr>
            <w:r>
              <w:t>CQ</w:t>
            </w:r>
          </w:p>
        </w:tc>
        <w:tc>
          <w:tcPr>
            <w:tcW w:w="700" w:type="dxa"/>
          </w:tcPr>
          <w:p w14:paraId="6B87838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8CCB5B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06517C2" w14:textId="77777777" w:rsidR="00940027" w:rsidRDefault="00940027">
            <w:pPr>
              <w:pStyle w:val="OtherTableBody"/>
            </w:pPr>
            <w:r>
              <w:t>7.4.3.12</w:t>
            </w:r>
          </w:p>
        </w:tc>
      </w:tr>
      <w:tr w:rsidR="00940027" w14:paraId="649F205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E0BD0DC" w14:textId="77777777" w:rsidR="00940027" w:rsidRDefault="00940027">
            <w:pPr>
              <w:pStyle w:val="OtherTableBody"/>
            </w:pPr>
            <w:r>
              <w:t>Specimen Collection Date/Time</w:t>
            </w:r>
          </w:p>
        </w:tc>
        <w:tc>
          <w:tcPr>
            <w:tcW w:w="800" w:type="dxa"/>
          </w:tcPr>
          <w:p w14:paraId="66585146" w14:textId="77777777" w:rsidR="00940027" w:rsidRDefault="00940027">
            <w:pPr>
              <w:pStyle w:val="OtherTableBody"/>
              <w:jc w:val="center"/>
            </w:pPr>
            <w:r>
              <w:t>01765</w:t>
            </w:r>
          </w:p>
        </w:tc>
        <w:tc>
          <w:tcPr>
            <w:tcW w:w="600" w:type="dxa"/>
          </w:tcPr>
          <w:p w14:paraId="6532E3F6" w14:textId="77777777" w:rsidR="00940027" w:rsidRDefault="00940027">
            <w:pPr>
              <w:pStyle w:val="OtherTableBody"/>
              <w:jc w:val="center"/>
            </w:pPr>
            <w:r>
              <w:t>SPM</w:t>
            </w:r>
          </w:p>
        </w:tc>
        <w:tc>
          <w:tcPr>
            <w:tcW w:w="700" w:type="dxa"/>
          </w:tcPr>
          <w:p w14:paraId="6C604608" w14:textId="77777777" w:rsidR="00940027" w:rsidRDefault="00940027">
            <w:pPr>
              <w:pStyle w:val="OtherTableBody"/>
            </w:pPr>
            <w:r>
              <w:t>17</w:t>
            </w:r>
          </w:p>
        </w:tc>
        <w:tc>
          <w:tcPr>
            <w:tcW w:w="600" w:type="dxa"/>
          </w:tcPr>
          <w:p w14:paraId="446B8FCD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6D787EB7" w14:textId="77777777" w:rsidR="00940027" w:rsidRDefault="00940027">
            <w:pPr>
              <w:pStyle w:val="OtherTableBody"/>
            </w:pPr>
            <w:r>
              <w:t>DR</w:t>
            </w:r>
          </w:p>
        </w:tc>
        <w:tc>
          <w:tcPr>
            <w:tcW w:w="700" w:type="dxa"/>
          </w:tcPr>
          <w:p w14:paraId="42A22B1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25CE27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0688410" w14:textId="77777777" w:rsidR="00940027" w:rsidRDefault="00940027">
            <w:pPr>
              <w:pStyle w:val="OtherTableBody"/>
            </w:pPr>
            <w:r>
              <w:t>7.4.3.17</w:t>
            </w:r>
          </w:p>
        </w:tc>
      </w:tr>
      <w:tr w:rsidR="00940027" w14:paraId="4DAB9BF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7A7C0B5" w14:textId="77777777" w:rsidR="00940027" w:rsidRDefault="00940027">
            <w:pPr>
              <w:pStyle w:val="OtherTableBody"/>
            </w:pPr>
            <w:r>
              <w:t>Specimen Collection Method</w:t>
            </w:r>
          </w:p>
        </w:tc>
        <w:tc>
          <w:tcPr>
            <w:tcW w:w="800" w:type="dxa"/>
          </w:tcPr>
          <w:p w14:paraId="0998AE35" w14:textId="77777777" w:rsidR="00940027" w:rsidRDefault="00940027">
            <w:pPr>
              <w:pStyle w:val="OtherTableBody"/>
              <w:jc w:val="center"/>
            </w:pPr>
            <w:r>
              <w:t>01759</w:t>
            </w:r>
          </w:p>
        </w:tc>
        <w:tc>
          <w:tcPr>
            <w:tcW w:w="600" w:type="dxa"/>
          </w:tcPr>
          <w:p w14:paraId="415FE18C" w14:textId="77777777" w:rsidR="00940027" w:rsidRDefault="00940027">
            <w:pPr>
              <w:pStyle w:val="OtherTableBody"/>
              <w:jc w:val="center"/>
            </w:pPr>
            <w:r>
              <w:t>SPM</w:t>
            </w:r>
          </w:p>
        </w:tc>
        <w:tc>
          <w:tcPr>
            <w:tcW w:w="700" w:type="dxa"/>
          </w:tcPr>
          <w:p w14:paraId="165C9DD7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7A1FFCBF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38301BB4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28A3AD0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A31707C" w14:textId="77777777" w:rsidR="00940027" w:rsidRDefault="00940027">
            <w:pPr>
              <w:pStyle w:val="OtherTableBody"/>
              <w:jc w:val="center"/>
            </w:pPr>
            <w:r>
              <w:t>0488</w:t>
            </w:r>
          </w:p>
        </w:tc>
        <w:tc>
          <w:tcPr>
            <w:tcW w:w="942" w:type="dxa"/>
          </w:tcPr>
          <w:p w14:paraId="45B50C74" w14:textId="77777777" w:rsidR="00940027" w:rsidRDefault="00940027">
            <w:pPr>
              <w:pStyle w:val="OtherTableBody"/>
            </w:pPr>
            <w:r>
              <w:t>7.4.3.7</w:t>
            </w:r>
          </w:p>
        </w:tc>
      </w:tr>
      <w:tr w:rsidR="00940027" w14:paraId="6792267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B8AA300" w14:textId="77777777" w:rsidR="00940027" w:rsidRDefault="00940027">
            <w:pPr>
              <w:pStyle w:val="OtherTableBody"/>
            </w:pPr>
            <w:r>
              <w:t>Specimen Collection Site</w:t>
            </w:r>
          </w:p>
        </w:tc>
        <w:tc>
          <w:tcPr>
            <w:tcW w:w="800" w:type="dxa"/>
          </w:tcPr>
          <w:p w14:paraId="209C1C28" w14:textId="77777777" w:rsidR="00940027" w:rsidRDefault="00940027">
            <w:pPr>
              <w:pStyle w:val="OtherTableBody"/>
              <w:jc w:val="center"/>
            </w:pPr>
            <w:r>
              <w:t>01761</w:t>
            </w:r>
          </w:p>
        </w:tc>
        <w:tc>
          <w:tcPr>
            <w:tcW w:w="600" w:type="dxa"/>
          </w:tcPr>
          <w:p w14:paraId="1FF0E640" w14:textId="77777777" w:rsidR="00940027" w:rsidRDefault="00940027">
            <w:pPr>
              <w:pStyle w:val="OtherTableBody"/>
              <w:jc w:val="center"/>
            </w:pPr>
            <w:r>
              <w:t>SPM</w:t>
            </w:r>
          </w:p>
        </w:tc>
        <w:tc>
          <w:tcPr>
            <w:tcW w:w="700" w:type="dxa"/>
          </w:tcPr>
          <w:p w14:paraId="77BDF62B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4D99D66B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21C39805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67ABC6C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3F61E7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0543</w:t>
            </w:r>
          </w:p>
        </w:tc>
        <w:tc>
          <w:tcPr>
            <w:tcW w:w="942" w:type="dxa"/>
          </w:tcPr>
          <w:p w14:paraId="53FB37A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7.4.3.10</w:t>
            </w:r>
          </w:p>
        </w:tc>
      </w:tr>
      <w:tr w:rsidR="00940027" w14:paraId="5E7C07A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CDB145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Specimen Component</w:t>
            </w:r>
          </w:p>
        </w:tc>
        <w:tc>
          <w:tcPr>
            <w:tcW w:w="800" w:type="dxa"/>
          </w:tcPr>
          <w:p w14:paraId="2BA8881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01355</w:t>
            </w:r>
          </w:p>
        </w:tc>
        <w:tc>
          <w:tcPr>
            <w:tcW w:w="600" w:type="dxa"/>
          </w:tcPr>
          <w:p w14:paraId="7B7A2B5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SAC</w:t>
            </w:r>
          </w:p>
        </w:tc>
        <w:tc>
          <w:tcPr>
            <w:tcW w:w="700" w:type="dxa"/>
          </w:tcPr>
          <w:p w14:paraId="18DD263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28</w:t>
            </w:r>
          </w:p>
        </w:tc>
        <w:tc>
          <w:tcPr>
            <w:tcW w:w="600" w:type="dxa"/>
          </w:tcPr>
          <w:p w14:paraId="770FA04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D84F2F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606A2E5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6481CC4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62868A7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13.4.3.28</w:t>
            </w:r>
          </w:p>
        </w:tc>
      </w:tr>
      <w:tr w:rsidR="00940027" w14:paraId="70DBB04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73E392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Specimen Condition</w:t>
            </w:r>
          </w:p>
        </w:tc>
        <w:tc>
          <w:tcPr>
            <w:tcW w:w="800" w:type="dxa"/>
          </w:tcPr>
          <w:p w14:paraId="092382C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01770</w:t>
            </w:r>
          </w:p>
        </w:tc>
        <w:tc>
          <w:tcPr>
            <w:tcW w:w="600" w:type="dxa"/>
          </w:tcPr>
          <w:p w14:paraId="325DF96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SPM</w:t>
            </w:r>
          </w:p>
        </w:tc>
        <w:tc>
          <w:tcPr>
            <w:tcW w:w="700" w:type="dxa"/>
          </w:tcPr>
          <w:p w14:paraId="5A365CE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24</w:t>
            </w:r>
          </w:p>
        </w:tc>
        <w:tc>
          <w:tcPr>
            <w:tcW w:w="600" w:type="dxa"/>
          </w:tcPr>
          <w:p w14:paraId="729609D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105533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CWE</w:t>
            </w:r>
          </w:p>
        </w:tc>
        <w:tc>
          <w:tcPr>
            <w:tcW w:w="700" w:type="dxa"/>
          </w:tcPr>
          <w:p w14:paraId="4456C04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4F1BF07D" w14:textId="77777777" w:rsidR="00940027" w:rsidRDefault="00940027">
            <w:pPr>
              <w:pStyle w:val="OtherTableBody"/>
              <w:jc w:val="center"/>
            </w:pPr>
            <w:r>
              <w:t>0493</w:t>
            </w:r>
          </w:p>
        </w:tc>
        <w:tc>
          <w:tcPr>
            <w:tcW w:w="942" w:type="dxa"/>
          </w:tcPr>
          <w:p w14:paraId="7DE5B848" w14:textId="77777777" w:rsidR="00940027" w:rsidRDefault="00940027">
            <w:pPr>
              <w:pStyle w:val="OtherTableBody"/>
            </w:pPr>
            <w:r>
              <w:t>7.4.3.24</w:t>
            </w:r>
          </w:p>
        </w:tc>
      </w:tr>
      <w:tr w:rsidR="00940027" w14:paraId="148B92E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7071D1D" w14:textId="77777777" w:rsidR="00940027" w:rsidRDefault="00940027">
            <w:pPr>
              <w:pStyle w:val="OtherTableBody"/>
            </w:pPr>
            <w:r>
              <w:t>Specimen Current Quantity</w:t>
            </w:r>
          </w:p>
        </w:tc>
        <w:tc>
          <w:tcPr>
            <w:tcW w:w="800" w:type="dxa"/>
          </w:tcPr>
          <w:p w14:paraId="26F4C2B8" w14:textId="77777777" w:rsidR="00940027" w:rsidRDefault="00940027">
            <w:pPr>
              <w:pStyle w:val="OtherTableBody"/>
              <w:jc w:val="center"/>
            </w:pPr>
            <w:r>
              <w:t>01771</w:t>
            </w:r>
          </w:p>
        </w:tc>
        <w:tc>
          <w:tcPr>
            <w:tcW w:w="600" w:type="dxa"/>
          </w:tcPr>
          <w:p w14:paraId="16DED6E0" w14:textId="77777777" w:rsidR="00940027" w:rsidRDefault="00940027">
            <w:pPr>
              <w:pStyle w:val="OtherTableBody"/>
              <w:jc w:val="center"/>
            </w:pPr>
            <w:r>
              <w:t>SPM</w:t>
            </w:r>
          </w:p>
        </w:tc>
        <w:tc>
          <w:tcPr>
            <w:tcW w:w="700" w:type="dxa"/>
          </w:tcPr>
          <w:p w14:paraId="7DE61488" w14:textId="77777777" w:rsidR="00940027" w:rsidRDefault="00940027">
            <w:pPr>
              <w:pStyle w:val="OtherTableBody"/>
            </w:pPr>
            <w:r>
              <w:t>25</w:t>
            </w:r>
          </w:p>
        </w:tc>
        <w:tc>
          <w:tcPr>
            <w:tcW w:w="600" w:type="dxa"/>
          </w:tcPr>
          <w:p w14:paraId="7EAE9858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0B175A63" w14:textId="77777777" w:rsidR="00940027" w:rsidRDefault="00940027">
            <w:pPr>
              <w:pStyle w:val="OtherTableBody"/>
            </w:pPr>
            <w:r>
              <w:t>CQ</w:t>
            </w:r>
          </w:p>
        </w:tc>
        <w:tc>
          <w:tcPr>
            <w:tcW w:w="700" w:type="dxa"/>
          </w:tcPr>
          <w:p w14:paraId="19F3498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558976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2B5690A" w14:textId="77777777" w:rsidR="00940027" w:rsidRDefault="00940027">
            <w:pPr>
              <w:pStyle w:val="OtherTableBody"/>
            </w:pPr>
            <w:r>
              <w:t>7.4.3.25</w:t>
            </w:r>
          </w:p>
        </w:tc>
      </w:tr>
      <w:tr w:rsidR="00940027" w14:paraId="1E21C78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9907653" w14:textId="77777777" w:rsidR="00940027" w:rsidRDefault="00940027">
            <w:pPr>
              <w:pStyle w:val="OtherTableBody"/>
            </w:pPr>
            <w:r>
              <w:t>Specimen Description</w:t>
            </w:r>
          </w:p>
        </w:tc>
        <w:tc>
          <w:tcPr>
            <w:tcW w:w="800" w:type="dxa"/>
          </w:tcPr>
          <w:p w14:paraId="46181B07" w14:textId="77777777" w:rsidR="00940027" w:rsidRDefault="00940027">
            <w:pPr>
              <w:pStyle w:val="OtherTableBody"/>
              <w:jc w:val="center"/>
            </w:pPr>
            <w:r>
              <w:t>01764</w:t>
            </w:r>
          </w:p>
        </w:tc>
        <w:tc>
          <w:tcPr>
            <w:tcW w:w="600" w:type="dxa"/>
          </w:tcPr>
          <w:p w14:paraId="25D1C352" w14:textId="77777777" w:rsidR="00940027" w:rsidRDefault="00940027">
            <w:pPr>
              <w:pStyle w:val="OtherTableBody"/>
              <w:jc w:val="center"/>
            </w:pPr>
            <w:r>
              <w:t>SPM</w:t>
            </w:r>
          </w:p>
        </w:tc>
        <w:tc>
          <w:tcPr>
            <w:tcW w:w="700" w:type="dxa"/>
          </w:tcPr>
          <w:p w14:paraId="7B3EEA37" w14:textId="77777777" w:rsidR="00940027" w:rsidRDefault="00940027">
            <w:pPr>
              <w:pStyle w:val="OtherTableBody"/>
            </w:pPr>
            <w:r>
              <w:t>14</w:t>
            </w:r>
          </w:p>
        </w:tc>
        <w:tc>
          <w:tcPr>
            <w:tcW w:w="600" w:type="dxa"/>
          </w:tcPr>
          <w:p w14:paraId="37AC407C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66329C4D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3EA32C36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14E3DF3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4F74BC0" w14:textId="77777777" w:rsidR="00940027" w:rsidRDefault="00940027">
            <w:pPr>
              <w:pStyle w:val="OtherTableBody"/>
            </w:pPr>
            <w:r>
              <w:t>7.4.3.14</w:t>
            </w:r>
          </w:p>
        </w:tc>
      </w:tr>
      <w:tr w:rsidR="00940027" w14:paraId="181818C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0EFC05D" w14:textId="77777777" w:rsidR="00940027" w:rsidRDefault="00940027">
            <w:pPr>
              <w:pStyle w:val="OtherTableBody"/>
            </w:pPr>
            <w:r>
              <w:t>Specimen Expiration Date/Time</w:t>
            </w:r>
          </w:p>
        </w:tc>
        <w:tc>
          <w:tcPr>
            <w:tcW w:w="800" w:type="dxa"/>
          </w:tcPr>
          <w:p w14:paraId="58B3661B" w14:textId="77777777" w:rsidR="00940027" w:rsidRDefault="00940027">
            <w:pPr>
              <w:pStyle w:val="OtherTableBody"/>
              <w:jc w:val="center"/>
            </w:pPr>
            <w:r>
              <w:t>01904</w:t>
            </w:r>
          </w:p>
        </w:tc>
        <w:tc>
          <w:tcPr>
            <w:tcW w:w="600" w:type="dxa"/>
          </w:tcPr>
          <w:p w14:paraId="75610E18" w14:textId="77777777" w:rsidR="00940027" w:rsidRDefault="00940027">
            <w:pPr>
              <w:pStyle w:val="OtherTableBody"/>
              <w:jc w:val="center"/>
            </w:pPr>
            <w:r>
              <w:t>SPM</w:t>
            </w:r>
          </w:p>
        </w:tc>
        <w:tc>
          <w:tcPr>
            <w:tcW w:w="700" w:type="dxa"/>
          </w:tcPr>
          <w:p w14:paraId="2766AB54" w14:textId="77777777" w:rsidR="00940027" w:rsidRDefault="00940027">
            <w:pPr>
              <w:pStyle w:val="OtherTableBody"/>
            </w:pPr>
            <w:r>
              <w:t>19</w:t>
            </w:r>
          </w:p>
        </w:tc>
        <w:tc>
          <w:tcPr>
            <w:tcW w:w="600" w:type="dxa"/>
          </w:tcPr>
          <w:p w14:paraId="28C76BB1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057B254B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6052665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42DFFD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3BD815A" w14:textId="77777777" w:rsidR="00940027" w:rsidRDefault="00940027">
            <w:pPr>
              <w:pStyle w:val="OtherTableBody"/>
            </w:pPr>
            <w:r>
              <w:t>7.4.3.19</w:t>
            </w:r>
          </w:p>
        </w:tc>
      </w:tr>
      <w:tr w:rsidR="00940027" w14:paraId="104D19F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F7BAE9C" w14:textId="77777777" w:rsidR="00940027" w:rsidRDefault="00940027">
            <w:pPr>
              <w:pStyle w:val="OtherTableBody"/>
            </w:pPr>
            <w:r>
              <w:t>Specimen Handling Code</w:t>
            </w:r>
          </w:p>
        </w:tc>
        <w:tc>
          <w:tcPr>
            <w:tcW w:w="800" w:type="dxa"/>
          </w:tcPr>
          <w:p w14:paraId="76E67D7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01908</w:t>
            </w:r>
          </w:p>
        </w:tc>
        <w:tc>
          <w:tcPr>
            <w:tcW w:w="600" w:type="dxa"/>
          </w:tcPr>
          <w:p w14:paraId="03686CE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SPM</w:t>
            </w:r>
          </w:p>
        </w:tc>
        <w:tc>
          <w:tcPr>
            <w:tcW w:w="700" w:type="dxa"/>
          </w:tcPr>
          <w:p w14:paraId="582629E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15</w:t>
            </w:r>
          </w:p>
        </w:tc>
        <w:tc>
          <w:tcPr>
            <w:tcW w:w="600" w:type="dxa"/>
          </w:tcPr>
          <w:p w14:paraId="4B21D91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6C92D35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CWE</w:t>
            </w:r>
          </w:p>
        </w:tc>
        <w:tc>
          <w:tcPr>
            <w:tcW w:w="700" w:type="dxa"/>
          </w:tcPr>
          <w:p w14:paraId="57C3D94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0F742722" w14:textId="77777777" w:rsidR="00940027" w:rsidRDefault="00940027">
            <w:pPr>
              <w:pStyle w:val="OtherTableBody"/>
              <w:jc w:val="center"/>
            </w:pPr>
            <w:r>
              <w:t>0376</w:t>
            </w:r>
          </w:p>
        </w:tc>
        <w:tc>
          <w:tcPr>
            <w:tcW w:w="942" w:type="dxa"/>
          </w:tcPr>
          <w:p w14:paraId="760DF3C1" w14:textId="77777777" w:rsidR="00940027" w:rsidRDefault="00940027">
            <w:pPr>
              <w:pStyle w:val="OtherTableBody"/>
            </w:pPr>
            <w:r>
              <w:t>7.4.3.15</w:t>
            </w:r>
          </w:p>
        </w:tc>
      </w:tr>
      <w:tr w:rsidR="00940027" w14:paraId="1BCC59D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8EAE7E2" w14:textId="77777777" w:rsidR="00940027" w:rsidRDefault="00940027">
            <w:pPr>
              <w:pStyle w:val="OtherTableBody"/>
            </w:pPr>
            <w:r>
              <w:t>Specimen ID</w:t>
            </w:r>
          </w:p>
        </w:tc>
        <w:tc>
          <w:tcPr>
            <w:tcW w:w="800" w:type="dxa"/>
          </w:tcPr>
          <w:p w14:paraId="66CEB54C" w14:textId="77777777" w:rsidR="00940027" w:rsidRDefault="00940027">
            <w:pPr>
              <w:pStyle w:val="OtherTableBody"/>
              <w:jc w:val="center"/>
            </w:pPr>
            <w:r>
              <w:t>01755</w:t>
            </w:r>
          </w:p>
        </w:tc>
        <w:tc>
          <w:tcPr>
            <w:tcW w:w="600" w:type="dxa"/>
          </w:tcPr>
          <w:p w14:paraId="230E098A" w14:textId="77777777" w:rsidR="00940027" w:rsidRDefault="00940027">
            <w:pPr>
              <w:pStyle w:val="OtherTableBody"/>
              <w:jc w:val="center"/>
            </w:pPr>
            <w:r>
              <w:t>SPM</w:t>
            </w:r>
          </w:p>
        </w:tc>
        <w:tc>
          <w:tcPr>
            <w:tcW w:w="700" w:type="dxa"/>
          </w:tcPr>
          <w:p w14:paraId="6C90C04E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082E73FD" w14:textId="77777777" w:rsidR="00940027" w:rsidRDefault="00940027">
            <w:pPr>
              <w:pStyle w:val="OtherTableBody"/>
            </w:pPr>
            <w:r>
              <w:t>80</w:t>
            </w:r>
          </w:p>
        </w:tc>
        <w:tc>
          <w:tcPr>
            <w:tcW w:w="600" w:type="dxa"/>
          </w:tcPr>
          <w:p w14:paraId="792469ED" w14:textId="77777777" w:rsidR="00940027" w:rsidRDefault="00940027">
            <w:pPr>
              <w:pStyle w:val="OtherTableBody"/>
            </w:pPr>
            <w:r>
              <w:t>EIP</w:t>
            </w:r>
          </w:p>
        </w:tc>
        <w:tc>
          <w:tcPr>
            <w:tcW w:w="700" w:type="dxa"/>
          </w:tcPr>
          <w:p w14:paraId="0500B21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6BC118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7F8B889" w14:textId="77777777" w:rsidR="00940027" w:rsidRDefault="00940027">
            <w:pPr>
              <w:pStyle w:val="OtherTableBody"/>
            </w:pPr>
            <w:r>
              <w:t>7.4.3.2</w:t>
            </w:r>
          </w:p>
        </w:tc>
      </w:tr>
      <w:tr w:rsidR="00940027" w14:paraId="52D1586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99EEFD0" w14:textId="77777777" w:rsidR="00940027" w:rsidRDefault="00940027">
            <w:pPr>
              <w:pStyle w:val="OtherTableBody"/>
            </w:pPr>
            <w:r>
              <w:t>Specimen Parent IDs</w:t>
            </w:r>
          </w:p>
        </w:tc>
        <w:tc>
          <w:tcPr>
            <w:tcW w:w="800" w:type="dxa"/>
          </w:tcPr>
          <w:p w14:paraId="3162B137" w14:textId="77777777" w:rsidR="00940027" w:rsidRDefault="00940027">
            <w:pPr>
              <w:pStyle w:val="OtherTableBody"/>
              <w:jc w:val="center"/>
            </w:pPr>
            <w:r>
              <w:t>01756</w:t>
            </w:r>
          </w:p>
        </w:tc>
        <w:tc>
          <w:tcPr>
            <w:tcW w:w="600" w:type="dxa"/>
          </w:tcPr>
          <w:p w14:paraId="32355CBA" w14:textId="77777777" w:rsidR="00940027" w:rsidRDefault="00940027">
            <w:pPr>
              <w:pStyle w:val="OtherTableBody"/>
              <w:jc w:val="center"/>
            </w:pPr>
            <w:r>
              <w:t>SPM</w:t>
            </w:r>
          </w:p>
        </w:tc>
        <w:tc>
          <w:tcPr>
            <w:tcW w:w="700" w:type="dxa"/>
          </w:tcPr>
          <w:p w14:paraId="44332BEE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7A291390" w14:textId="77777777" w:rsidR="00940027" w:rsidRDefault="00940027">
            <w:pPr>
              <w:pStyle w:val="OtherTableBody"/>
            </w:pPr>
            <w:r>
              <w:t>80</w:t>
            </w:r>
          </w:p>
        </w:tc>
        <w:tc>
          <w:tcPr>
            <w:tcW w:w="600" w:type="dxa"/>
          </w:tcPr>
          <w:p w14:paraId="14E06DCE" w14:textId="77777777" w:rsidR="00940027" w:rsidRDefault="00940027">
            <w:pPr>
              <w:pStyle w:val="OtherTableBody"/>
            </w:pPr>
            <w:r>
              <w:t>EIP</w:t>
            </w:r>
          </w:p>
        </w:tc>
        <w:tc>
          <w:tcPr>
            <w:tcW w:w="700" w:type="dxa"/>
          </w:tcPr>
          <w:p w14:paraId="00E1404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5C6C498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414D701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7.4.3.3</w:t>
            </w:r>
          </w:p>
        </w:tc>
      </w:tr>
      <w:tr w:rsidR="00940027" w14:paraId="666129E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439368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Specimen Priorities</w:t>
            </w:r>
          </w:p>
        </w:tc>
        <w:tc>
          <w:tcPr>
            <w:tcW w:w="800" w:type="dxa"/>
          </w:tcPr>
          <w:p w14:paraId="61EE452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00653</w:t>
            </w:r>
          </w:p>
        </w:tc>
        <w:tc>
          <w:tcPr>
            <w:tcW w:w="600" w:type="dxa"/>
          </w:tcPr>
          <w:p w14:paraId="0CDF5D5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OM4</w:t>
            </w:r>
          </w:p>
        </w:tc>
        <w:tc>
          <w:tcPr>
            <w:tcW w:w="700" w:type="dxa"/>
          </w:tcPr>
          <w:p w14:paraId="700C44E4" w14:textId="77777777" w:rsidR="00940027" w:rsidRDefault="00940027">
            <w:pPr>
              <w:pStyle w:val="OtherTableBody"/>
            </w:pPr>
            <w:r>
              <w:t>13</w:t>
            </w:r>
          </w:p>
        </w:tc>
        <w:tc>
          <w:tcPr>
            <w:tcW w:w="600" w:type="dxa"/>
          </w:tcPr>
          <w:p w14:paraId="21BBD5D1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3E06777C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1922B19B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63044DD0" w14:textId="77777777" w:rsidR="00940027" w:rsidRDefault="00940027">
            <w:pPr>
              <w:pStyle w:val="OtherTableBody"/>
              <w:jc w:val="center"/>
            </w:pPr>
            <w:r>
              <w:t>0027</w:t>
            </w:r>
          </w:p>
        </w:tc>
        <w:tc>
          <w:tcPr>
            <w:tcW w:w="942" w:type="dxa"/>
          </w:tcPr>
          <w:p w14:paraId="372A21D8" w14:textId="77777777" w:rsidR="00940027" w:rsidRDefault="00940027">
            <w:pPr>
              <w:pStyle w:val="OtherTableBody"/>
            </w:pPr>
            <w:r>
              <w:t>8.8.11.13</w:t>
            </w:r>
          </w:p>
        </w:tc>
      </w:tr>
      <w:tr w:rsidR="00940027" w14:paraId="41ED8F4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891FD08" w14:textId="77777777" w:rsidR="00940027" w:rsidRDefault="00940027">
            <w:pPr>
              <w:pStyle w:val="OtherTableBody"/>
            </w:pPr>
            <w:r>
              <w:t>Specimen Quality</w:t>
            </w:r>
          </w:p>
        </w:tc>
        <w:tc>
          <w:tcPr>
            <w:tcW w:w="800" w:type="dxa"/>
          </w:tcPr>
          <w:p w14:paraId="53A4DB85" w14:textId="77777777" w:rsidR="00940027" w:rsidRDefault="00940027">
            <w:pPr>
              <w:pStyle w:val="OtherTableBody"/>
              <w:jc w:val="center"/>
            </w:pPr>
            <w:r>
              <w:t>01768</w:t>
            </w:r>
          </w:p>
        </w:tc>
        <w:tc>
          <w:tcPr>
            <w:tcW w:w="600" w:type="dxa"/>
          </w:tcPr>
          <w:p w14:paraId="76865F52" w14:textId="77777777" w:rsidR="00940027" w:rsidRDefault="00940027">
            <w:pPr>
              <w:pStyle w:val="OtherTableBody"/>
              <w:jc w:val="center"/>
            </w:pPr>
            <w:r>
              <w:t>SPM</w:t>
            </w:r>
          </w:p>
        </w:tc>
        <w:tc>
          <w:tcPr>
            <w:tcW w:w="700" w:type="dxa"/>
          </w:tcPr>
          <w:p w14:paraId="1C03BD1C" w14:textId="77777777" w:rsidR="00940027" w:rsidRDefault="00940027">
            <w:pPr>
              <w:pStyle w:val="OtherTableBody"/>
            </w:pPr>
            <w:r>
              <w:t>22</w:t>
            </w:r>
          </w:p>
        </w:tc>
        <w:tc>
          <w:tcPr>
            <w:tcW w:w="600" w:type="dxa"/>
          </w:tcPr>
          <w:p w14:paraId="567A9970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385D355B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6AD4AB7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BC2D20A" w14:textId="77777777" w:rsidR="00940027" w:rsidRDefault="00940027">
            <w:pPr>
              <w:pStyle w:val="OtherTableBody"/>
              <w:jc w:val="center"/>
            </w:pPr>
            <w:r>
              <w:t>0491</w:t>
            </w:r>
          </w:p>
        </w:tc>
        <w:tc>
          <w:tcPr>
            <w:tcW w:w="942" w:type="dxa"/>
          </w:tcPr>
          <w:p w14:paraId="7C00B35A" w14:textId="77777777" w:rsidR="00940027" w:rsidRDefault="00940027">
            <w:pPr>
              <w:pStyle w:val="OtherTableBody"/>
            </w:pPr>
            <w:r>
              <w:t>7.4.3.22</w:t>
            </w:r>
          </w:p>
        </w:tc>
      </w:tr>
      <w:tr w:rsidR="00940027" w14:paraId="06CB32F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19ECCA5" w14:textId="77777777" w:rsidR="00940027" w:rsidRDefault="00940027">
            <w:pPr>
              <w:pStyle w:val="OtherTableBody"/>
            </w:pPr>
            <w:r>
              <w:t>Specimen Received Date/Time</w:t>
            </w:r>
          </w:p>
        </w:tc>
        <w:tc>
          <w:tcPr>
            <w:tcW w:w="800" w:type="dxa"/>
          </w:tcPr>
          <w:p w14:paraId="541DA9B6" w14:textId="77777777" w:rsidR="00940027" w:rsidRDefault="00940027">
            <w:pPr>
              <w:pStyle w:val="OtherTableBody"/>
              <w:jc w:val="center"/>
            </w:pPr>
            <w:r>
              <w:t>00248</w:t>
            </w:r>
          </w:p>
        </w:tc>
        <w:tc>
          <w:tcPr>
            <w:tcW w:w="600" w:type="dxa"/>
          </w:tcPr>
          <w:p w14:paraId="110487CF" w14:textId="77777777" w:rsidR="00940027" w:rsidRDefault="00940027">
            <w:pPr>
              <w:pStyle w:val="OtherTableBody"/>
              <w:jc w:val="center"/>
            </w:pPr>
            <w:r>
              <w:t>OBR</w:t>
            </w:r>
          </w:p>
        </w:tc>
        <w:tc>
          <w:tcPr>
            <w:tcW w:w="700" w:type="dxa"/>
          </w:tcPr>
          <w:p w14:paraId="75DAB7C2" w14:textId="77777777" w:rsidR="00940027" w:rsidRDefault="00940027">
            <w:pPr>
              <w:pStyle w:val="OtherTableBody"/>
            </w:pPr>
            <w:r>
              <w:t>14</w:t>
            </w:r>
          </w:p>
        </w:tc>
        <w:tc>
          <w:tcPr>
            <w:tcW w:w="600" w:type="dxa"/>
          </w:tcPr>
          <w:p w14:paraId="62C88A15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4266242A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6386459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129502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8F4EA3F" w14:textId="77777777" w:rsidR="00940027" w:rsidRDefault="00940027">
            <w:pPr>
              <w:pStyle w:val="OtherTableBody"/>
            </w:pPr>
            <w:r>
              <w:t>4.5.3.14</w:t>
            </w:r>
          </w:p>
        </w:tc>
      </w:tr>
      <w:tr w:rsidR="00940027" w14:paraId="048F45A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C6E79BB" w14:textId="77777777" w:rsidR="00940027" w:rsidRDefault="00940027">
            <w:pPr>
              <w:pStyle w:val="OtherTableBody"/>
            </w:pPr>
            <w:r>
              <w:t>Specimen Received Date/Time</w:t>
            </w:r>
          </w:p>
        </w:tc>
        <w:tc>
          <w:tcPr>
            <w:tcW w:w="800" w:type="dxa"/>
          </w:tcPr>
          <w:p w14:paraId="7540D286" w14:textId="77777777" w:rsidR="00940027" w:rsidRDefault="00940027">
            <w:pPr>
              <w:pStyle w:val="OtherTableBody"/>
              <w:jc w:val="center"/>
            </w:pPr>
            <w:r>
              <w:t>00248</w:t>
            </w:r>
          </w:p>
        </w:tc>
        <w:tc>
          <w:tcPr>
            <w:tcW w:w="600" w:type="dxa"/>
          </w:tcPr>
          <w:p w14:paraId="52D9457B" w14:textId="77777777" w:rsidR="00940027" w:rsidRDefault="00940027">
            <w:pPr>
              <w:pStyle w:val="OtherTableBody"/>
              <w:jc w:val="center"/>
            </w:pPr>
            <w:r>
              <w:t>SPM</w:t>
            </w:r>
          </w:p>
        </w:tc>
        <w:tc>
          <w:tcPr>
            <w:tcW w:w="700" w:type="dxa"/>
          </w:tcPr>
          <w:p w14:paraId="744B619D" w14:textId="77777777" w:rsidR="00940027" w:rsidRDefault="00940027">
            <w:pPr>
              <w:pStyle w:val="OtherTableBody"/>
            </w:pPr>
            <w:r>
              <w:t>18</w:t>
            </w:r>
          </w:p>
        </w:tc>
        <w:tc>
          <w:tcPr>
            <w:tcW w:w="600" w:type="dxa"/>
          </w:tcPr>
          <w:p w14:paraId="0AECAD63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34C4716D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6F4040D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F04FEB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DAD186F" w14:textId="77777777" w:rsidR="00940027" w:rsidRDefault="00940027">
            <w:pPr>
              <w:pStyle w:val="OtherTableBody"/>
            </w:pPr>
            <w:r>
              <w:t>7.4.3.18</w:t>
            </w:r>
          </w:p>
        </w:tc>
      </w:tr>
      <w:tr w:rsidR="00940027" w14:paraId="568F907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76EC2CD" w14:textId="77777777" w:rsidR="00940027" w:rsidRDefault="00940027">
            <w:pPr>
              <w:pStyle w:val="OtherTableBody"/>
            </w:pPr>
            <w:r>
              <w:t>Specimen Reject Reason</w:t>
            </w:r>
          </w:p>
        </w:tc>
        <w:tc>
          <w:tcPr>
            <w:tcW w:w="800" w:type="dxa"/>
          </w:tcPr>
          <w:p w14:paraId="3F33E46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01767</w:t>
            </w:r>
          </w:p>
        </w:tc>
        <w:tc>
          <w:tcPr>
            <w:tcW w:w="600" w:type="dxa"/>
          </w:tcPr>
          <w:p w14:paraId="44CD0FA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SPM</w:t>
            </w:r>
          </w:p>
        </w:tc>
        <w:tc>
          <w:tcPr>
            <w:tcW w:w="700" w:type="dxa"/>
          </w:tcPr>
          <w:p w14:paraId="09DECFF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21</w:t>
            </w:r>
          </w:p>
        </w:tc>
        <w:tc>
          <w:tcPr>
            <w:tcW w:w="600" w:type="dxa"/>
          </w:tcPr>
          <w:p w14:paraId="43DCFD1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FE6245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CWE</w:t>
            </w:r>
          </w:p>
        </w:tc>
        <w:tc>
          <w:tcPr>
            <w:tcW w:w="700" w:type="dxa"/>
          </w:tcPr>
          <w:p w14:paraId="0B0CCDF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054529BD" w14:textId="77777777" w:rsidR="00940027" w:rsidRDefault="00940027">
            <w:pPr>
              <w:pStyle w:val="OtherTableBody"/>
              <w:jc w:val="center"/>
            </w:pPr>
            <w:r>
              <w:t>0490</w:t>
            </w:r>
          </w:p>
        </w:tc>
        <w:tc>
          <w:tcPr>
            <w:tcW w:w="942" w:type="dxa"/>
          </w:tcPr>
          <w:p w14:paraId="495ED7F4" w14:textId="77777777" w:rsidR="00940027" w:rsidRDefault="00940027">
            <w:pPr>
              <w:pStyle w:val="OtherTableBody"/>
            </w:pPr>
            <w:r>
              <w:t>7.4.3.21</w:t>
            </w:r>
          </w:p>
        </w:tc>
      </w:tr>
      <w:tr w:rsidR="00940027" w14:paraId="49B8E73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CA71E58" w14:textId="77777777" w:rsidR="00940027" w:rsidRDefault="00940027">
            <w:pPr>
              <w:pStyle w:val="OtherTableBody"/>
            </w:pPr>
            <w:r>
              <w:t>Specimen Required</w:t>
            </w:r>
          </w:p>
        </w:tc>
        <w:tc>
          <w:tcPr>
            <w:tcW w:w="800" w:type="dxa"/>
          </w:tcPr>
          <w:p w14:paraId="1243F761" w14:textId="77777777" w:rsidR="00940027" w:rsidRDefault="00940027">
            <w:pPr>
              <w:pStyle w:val="OtherTableBody"/>
              <w:jc w:val="center"/>
            </w:pPr>
            <w:r>
              <w:t>00589</w:t>
            </w:r>
          </w:p>
        </w:tc>
        <w:tc>
          <w:tcPr>
            <w:tcW w:w="600" w:type="dxa"/>
          </w:tcPr>
          <w:p w14:paraId="5475FCCF" w14:textId="77777777" w:rsidR="00940027" w:rsidRDefault="00940027">
            <w:pPr>
              <w:pStyle w:val="OtherTableBody"/>
              <w:jc w:val="center"/>
            </w:pPr>
            <w:r>
              <w:t>OM1</w:t>
            </w:r>
          </w:p>
        </w:tc>
        <w:tc>
          <w:tcPr>
            <w:tcW w:w="700" w:type="dxa"/>
          </w:tcPr>
          <w:p w14:paraId="4D70705C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6D93471F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461C57F6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4867613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1087310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7C32F39E" w14:textId="77777777" w:rsidR="00940027" w:rsidRDefault="00940027">
            <w:pPr>
              <w:pStyle w:val="OtherTableBody"/>
            </w:pPr>
            <w:r>
              <w:t>8.8.8.4</w:t>
            </w:r>
          </w:p>
        </w:tc>
      </w:tr>
      <w:tr w:rsidR="00940027" w14:paraId="12368FE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58A00C4" w14:textId="77777777" w:rsidR="00940027" w:rsidRDefault="00940027">
            <w:pPr>
              <w:pStyle w:val="OtherTableBody"/>
            </w:pPr>
            <w:r>
              <w:t>Specimen Requirements</w:t>
            </w:r>
          </w:p>
        </w:tc>
        <w:tc>
          <w:tcPr>
            <w:tcW w:w="800" w:type="dxa"/>
          </w:tcPr>
          <w:p w14:paraId="2A4C415C" w14:textId="77777777" w:rsidR="00940027" w:rsidRDefault="00940027">
            <w:pPr>
              <w:pStyle w:val="OtherTableBody"/>
              <w:jc w:val="center"/>
            </w:pPr>
            <w:r>
              <w:t>00652</w:t>
            </w:r>
          </w:p>
        </w:tc>
        <w:tc>
          <w:tcPr>
            <w:tcW w:w="600" w:type="dxa"/>
          </w:tcPr>
          <w:p w14:paraId="4A743E50" w14:textId="77777777" w:rsidR="00940027" w:rsidRDefault="00940027">
            <w:pPr>
              <w:pStyle w:val="OtherTableBody"/>
              <w:jc w:val="center"/>
            </w:pPr>
            <w:r>
              <w:t>OM4</w:t>
            </w:r>
          </w:p>
        </w:tc>
        <w:tc>
          <w:tcPr>
            <w:tcW w:w="700" w:type="dxa"/>
          </w:tcPr>
          <w:p w14:paraId="68875F5F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2C62B753" w14:textId="77777777" w:rsidR="00940027" w:rsidRDefault="00940027">
            <w:pPr>
              <w:pStyle w:val="OtherTableBody"/>
            </w:pPr>
            <w:r>
              <w:t>10240</w:t>
            </w:r>
          </w:p>
        </w:tc>
        <w:tc>
          <w:tcPr>
            <w:tcW w:w="600" w:type="dxa"/>
          </w:tcPr>
          <w:p w14:paraId="621FAFA3" w14:textId="77777777" w:rsidR="00940027" w:rsidRDefault="00940027">
            <w:pPr>
              <w:pStyle w:val="OtherTableBody"/>
            </w:pPr>
            <w:r>
              <w:t>TX</w:t>
            </w:r>
          </w:p>
        </w:tc>
        <w:tc>
          <w:tcPr>
            <w:tcW w:w="700" w:type="dxa"/>
          </w:tcPr>
          <w:p w14:paraId="74A1DAC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053DB7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C173AC6" w14:textId="77777777" w:rsidR="00940027" w:rsidRDefault="00940027">
            <w:pPr>
              <w:pStyle w:val="OtherTableBody"/>
            </w:pPr>
            <w:r>
              <w:t>8.8.11.12</w:t>
            </w:r>
          </w:p>
        </w:tc>
      </w:tr>
      <w:tr w:rsidR="00940027" w14:paraId="561FCD2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23B6E34" w14:textId="77777777" w:rsidR="00940027" w:rsidRDefault="00940027">
            <w:pPr>
              <w:pStyle w:val="OtherTableBody"/>
            </w:pPr>
            <w:r>
              <w:t>Specimen Retention Time</w:t>
            </w:r>
          </w:p>
        </w:tc>
        <w:tc>
          <w:tcPr>
            <w:tcW w:w="800" w:type="dxa"/>
          </w:tcPr>
          <w:p w14:paraId="4CFFA033" w14:textId="77777777" w:rsidR="00940027" w:rsidRDefault="00940027">
            <w:pPr>
              <w:pStyle w:val="OtherTableBody"/>
              <w:jc w:val="center"/>
            </w:pPr>
            <w:r>
              <w:t>00654</w:t>
            </w:r>
          </w:p>
        </w:tc>
        <w:tc>
          <w:tcPr>
            <w:tcW w:w="600" w:type="dxa"/>
          </w:tcPr>
          <w:p w14:paraId="05B1A02B" w14:textId="77777777" w:rsidR="00940027" w:rsidRDefault="00940027">
            <w:pPr>
              <w:pStyle w:val="OtherTableBody"/>
              <w:jc w:val="center"/>
            </w:pPr>
            <w:r>
              <w:t>OM4</w:t>
            </w:r>
          </w:p>
        </w:tc>
        <w:tc>
          <w:tcPr>
            <w:tcW w:w="700" w:type="dxa"/>
          </w:tcPr>
          <w:p w14:paraId="0A5A4AB8" w14:textId="77777777" w:rsidR="00940027" w:rsidRDefault="00940027">
            <w:pPr>
              <w:pStyle w:val="OtherTableBody"/>
            </w:pPr>
            <w:r>
              <w:t>14</w:t>
            </w:r>
          </w:p>
        </w:tc>
        <w:tc>
          <w:tcPr>
            <w:tcW w:w="600" w:type="dxa"/>
          </w:tcPr>
          <w:p w14:paraId="44F1380E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7500484D" w14:textId="77777777" w:rsidR="00940027" w:rsidRDefault="00940027">
            <w:pPr>
              <w:pStyle w:val="OtherTableBody"/>
            </w:pPr>
            <w:r>
              <w:t>CQ</w:t>
            </w:r>
          </w:p>
        </w:tc>
        <w:tc>
          <w:tcPr>
            <w:tcW w:w="700" w:type="dxa"/>
          </w:tcPr>
          <w:p w14:paraId="26E29C4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E92DFD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3A2C301" w14:textId="77777777" w:rsidR="00940027" w:rsidRDefault="00940027">
            <w:pPr>
              <w:pStyle w:val="OtherTableBody"/>
            </w:pPr>
            <w:r>
              <w:t>8.8.11.14</w:t>
            </w:r>
          </w:p>
        </w:tc>
      </w:tr>
      <w:tr w:rsidR="00940027" w14:paraId="1F5E974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D0E88E5" w14:textId="77777777" w:rsidR="00940027" w:rsidRDefault="00940027">
            <w:pPr>
              <w:pStyle w:val="OtherTableBody"/>
            </w:pPr>
            <w:r>
              <w:t>Specimen Risk Code</w:t>
            </w:r>
          </w:p>
        </w:tc>
        <w:tc>
          <w:tcPr>
            <w:tcW w:w="800" w:type="dxa"/>
          </w:tcPr>
          <w:p w14:paraId="51A67B5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01903</w:t>
            </w:r>
          </w:p>
        </w:tc>
        <w:tc>
          <w:tcPr>
            <w:tcW w:w="600" w:type="dxa"/>
          </w:tcPr>
          <w:p w14:paraId="7AD7147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SPM</w:t>
            </w:r>
          </w:p>
        </w:tc>
        <w:tc>
          <w:tcPr>
            <w:tcW w:w="700" w:type="dxa"/>
          </w:tcPr>
          <w:p w14:paraId="283830B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16</w:t>
            </w:r>
          </w:p>
        </w:tc>
        <w:tc>
          <w:tcPr>
            <w:tcW w:w="600" w:type="dxa"/>
          </w:tcPr>
          <w:p w14:paraId="0EB15AC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4F3977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CWE</w:t>
            </w:r>
          </w:p>
        </w:tc>
        <w:tc>
          <w:tcPr>
            <w:tcW w:w="700" w:type="dxa"/>
          </w:tcPr>
          <w:p w14:paraId="5007C6D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5565036C" w14:textId="77777777" w:rsidR="00940027" w:rsidRDefault="00940027">
            <w:pPr>
              <w:pStyle w:val="OtherTableBody"/>
              <w:jc w:val="center"/>
            </w:pPr>
            <w:r>
              <w:t>0489</w:t>
            </w:r>
          </w:p>
        </w:tc>
        <w:tc>
          <w:tcPr>
            <w:tcW w:w="942" w:type="dxa"/>
          </w:tcPr>
          <w:p w14:paraId="1F4118BC" w14:textId="77777777" w:rsidR="00940027" w:rsidRDefault="00940027">
            <w:pPr>
              <w:pStyle w:val="OtherTableBody"/>
            </w:pPr>
            <w:r>
              <w:t>7.4.3.16</w:t>
            </w:r>
          </w:p>
        </w:tc>
      </w:tr>
      <w:tr w:rsidR="00940027" w14:paraId="19A90E0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ADD3983" w14:textId="77777777" w:rsidR="00940027" w:rsidRDefault="00940027">
            <w:pPr>
              <w:pStyle w:val="OtherTableBody"/>
            </w:pPr>
            <w:r>
              <w:t>Specimen Role</w:t>
            </w:r>
          </w:p>
        </w:tc>
        <w:tc>
          <w:tcPr>
            <w:tcW w:w="800" w:type="dxa"/>
          </w:tcPr>
          <w:p w14:paraId="63F40019" w14:textId="77777777" w:rsidR="00940027" w:rsidRDefault="00940027">
            <w:pPr>
              <w:pStyle w:val="OtherTableBody"/>
              <w:jc w:val="center"/>
            </w:pPr>
            <w:r>
              <w:t>01762</w:t>
            </w:r>
          </w:p>
        </w:tc>
        <w:tc>
          <w:tcPr>
            <w:tcW w:w="600" w:type="dxa"/>
          </w:tcPr>
          <w:p w14:paraId="22B4B10D" w14:textId="77777777" w:rsidR="00940027" w:rsidRDefault="00940027">
            <w:pPr>
              <w:pStyle w:val="OtherTableBody"/>
              <w:jc w:val="center"/>
            </w:pPr>
            <w:r>
              <w:t>SPM</w:t>
            </w:r>
          </w:p>
        </w:tc>
        <w:tc>
          <w:tcPr>
            <w:tcW w:w="700" w:type="dxa"/>
          </w:tcPr>
          <w:p w14:paraId="08F8FDC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11</w:t>
            </w:r>
          </w:p>
        </w:tc>
        <w:tc>
          <w:tcPr>
            <w:tcW w:w="600" w:type="dxa"/>
          </w:tcPr>
          <w:p w14:paraId="532C0AF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BAD798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CWE</w:t>
            </w:r>
          </w:p>
        </w:tc>
        <w:tc>
          <w:tcPr>
            <w:tcW w:w="700" w:type="dxa"/>
          </w:tcPr>
          <w:p w14:paraId="291B003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0BE2FF5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0369</w:t>
            </w:r>
          </w:p>
        </w:tc>
        <w:tc>
          <w:tcPr>
            <w:tcW w:w="942" w:type="dxa"/>
          </w:tcPr>
          <w:p w14:paraId="1E6B690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7.4.3.11</w:t>
            </w:r>
          </w:p>
        </w:tc>
      </w:tr>
      <w:tr w:rsidR="00940027" w14:paraId="04FC274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58B1BC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Specimen Source</w:t>
            </w:r>
          </w:p>
        </w:tc>
        <w:tc>
          <w:tcPr>
            <w:tcW w:w="800" w:type="dxa"/>
          </w:tcPr>
          <w:p w14:paraId="44B450F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00249</w:t>
            </w:r>
          </w:p>
        </w:tc>
        <w:tc>
          <w:tcPr>
            <w:tcW w:w="600" w:type="dxa"/>
          </w:tcPr>
          <w:p w14:paraId="5493FB9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TCC</w:t>
            </w:r>
          </w:p>
        </w:tc>
        <w:tc>
          <w:tcPr>
            <w:tcW w:w="700" w:type="dxa"/>
          </w:tcPr>
          <w:p w14:paraId="4C28799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47CE9C7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300</w:t>
            </w:r>
          </w:p>
        </w:tc>
        <w:tc>
          <w:tcPr>
            <w:tcW w:w="600" w:type="dxa"/>
          </w:tcPr>
          <w:p w14:paraId="5C550A3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SPS</w:t>
            </w:r>
          </w:p>
        </w:tc>
        <w:tc>
          <w:tcPr>
            <w:tcW w:w="700" w:type="dxa"/>
          </w:tcPr>
          <w:p w14:paraId="4575FEC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5ABB07F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42E082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13.4.9.3</w:t>
            </w:r>
          </w:p>
        </w:tc>
      </w:tr>
      <w:tr w:rsidR="00940027" w14:paraId="3A635C4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87A7C9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Specimen Source</w:t>
            </w:r>
          </w:p>
        </w:tc>
        <w:tc>
          <w:tcPr>
            <w:tcW w:w="800" w:type="dxa"/>
          </w:tcPr>
          <w:p w14:paraId="6E0BA65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00249</w:t>
            </w:r>
          </w:p>
        </w:tc>
        <w:tc>
          <w:tcPr>
            <w:tcW w:w="600" w:type="dxa"/>
          </w:tcPr>
          <w:p w14:paraId="4FF95BD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SAC</w:t>
            </w:r>
          </w:p>
        </w:tc>
        <w:tc>
          <w:tcPr>
            <w:tcW w:w="700" w:type="dxa"/>
          </w:tcPr>
          <w:p w14:paraId="2C45AAF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600" w:type="dxa"/>
          </w:tcPr>
          <w:p w14:paraId="07BC875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300</w:t>
            </w:r>
          </w:p>
        </w:tc>
        <w:tc>
          <w:tcPr>
            <w:tcW w:w="600" w:type="dxa"/>
          </w:tcPr>
          <w:p w14:paraId="66A1FF7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SPS</w:t>
            </w:r>
          </w:p>
        </w:tc>
        <w:tc>
          <w:tcPr>
            <w:tcW w:w="700" w:type="dxa"/>
          </w:tcPr>
          <w:p w14:paraId="6FD305D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0D9337F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63D696C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13.4.3.6</w:t>
            </w:r>
          </w:p>
        </w:tc>
      </w:tr>
      <w:tr w:rsidR="00940027" w14:paraId="33AD71E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0D7358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Specimen Source</w:t>
            </w:r>
          </w:p>
        </w:tc>
        <w:tc>
          <w:tcPr>
            <w:tcW w:w="800" w:type="dxa"/>
          </w:tcPr>
          <w:p w14:paraId="2B2C746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00249</w:t>
            </w:r>
          </w:p>
        </w:tc>
        <w:tc>
          <w:tcPr>
            <w:tcW w:w="600" w:type="dxa"/>
          </w:tcPr>
          <w:p w14:paraId="637B35E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OBR</w:t>
            </w:r>
          </w:p>
        </w:tc>
        <w:tc>
          <w:tcPr>
            <w:tcW w:w="700" w:type="dxa"/>
          </w:tcPr>
          <w:p w14:paraId="08D0345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15</w:t>
            </w:r>
          </w:p>
        </w:tc>
        <w:tc>
          <w:tcPr>
            <w:tcW w:w="600" w:type="dxa"/>
          </w:tcPr>
          <w:p w14:paraId="3673C6E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300</w:t>
            </w:r>
          </w:p>
        </w:tc>
        <w:tc>
          <w:tcPr>
            <w:tcW w:w="600" w:type="dxa"/>
          </w:tcPr>
          <w:p w14:paraId="12A1ECE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SPS</w:t>
            </w:r>
          </w:p>
        </w:tc>
        <w:tc>
          <w:tcPr>
            <w:tcW w:w="700" w:type="dxa"/>
          </w:tcPr>
          <w:p w14:paraId="690A05C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408B7A8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41E9715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4.5.3.15</w:t>
            </w:r>
          </w:p>
        </w:tc>
      </w:tr>
      <w:tr w:rsidR="00940027" w14:paraId="5AED6A0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FF7118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Specimen Source Site</w:t>
            </w:r>
          </w:p>
        </w:tc>
        <w:tc>
          <w:tcPr>
            <w:tcW w:w="800" w:type="dxa"/>
          </w:tcPr>
          <w:p w14:paraId="6467DF0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01901</w:t>
            </w:r>
          </w:p>
        </w:tc>
        <w:tc>
          <w:tcPr>
            <w:tcW w:w="600" w:type="dxa"/>
          </w:tcPr>
          <w:p w14:paraId="7FE4D75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SPM</w:t>
            </w:r>
          </w:p>
        </w:tc>
        <w:tc>
          <w:tcPr>
            <w:tcW w:w="700" w:type="dxa"/>
          </w:tcPr>
          <w:p w14:paraId="09268B8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</w:t>
            </w:r>
          </w:p>
        </w:tc>
        <w:tc>
          <w:tcPr>
            <w:tcW w:w="600" w:type="dxa"/>
          </w:tcPr>
          <w:p w14:paraId="26C3D9B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2841E3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CWE</w:t>
            </w:r>
          </w:p>
        </w:tc>
        <w:tc>
          <w:tcPr>
            <w:tcW w:w="700" w:type="dxa"/>
          </w:tcPr>
          <w:p w14:paraId="6189056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60A1ABF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5500C1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7.4.3.8</w:t>
            </w:r>
          </w:p>
        </w:tc>
      </w:tr>
      <w:tr w:rsidR="00940027" w14:paraId="0AF5EFF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109A94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Specimen Source Site Modifier</w:t>
            </w:r>
          </w:p>
        </w:tc>
        <w:tc>
          <w:tcPr>
            <w:tcW w:w="800" w:type="dxa"/>
          </w:tcPr>
          <w:p w14:paraId="4AAF994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01760</w:t>
            </w:r>
          </w:p>
        </w:tc>
        <w:tc>
          <w:tcPr>
            <w:tcW w:w="600" w:type="dxa"/>
          </w:tcPr>
          <w:p w14:paraId="4D98112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SPM</w:t>
            </w:r>
          </w:p>
        </w:tc>
        <w:tc>
          <w:tcPr>
            <w:tcW w:w="700" w:type="dxa"/>
          </w:tcPr>
          <w:p w14:paraId="5DD6251C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7B5A8241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5A43E4B5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79A9DF93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04F2F2DB" w14:textId="77777777" w:rsidR="00940027" w:rsidRDefault="00940027">
            <w:pPr>
              <w:pStyle w:val="OtherTableBody"/>
              <w:jc w:val="center"/>
            </w:pPr>
            <w:r>
              <w:t>0542</w:t>
            </w:r>
          </w:p>
        </w:tc>
        <w:tc>
          <w:tcPr>
            <w:tcW w:w="942" w:type="dxa"/>
          </w:tcPr>
          <w:p w14:paraId="775B7720" w14:textId="77777777" w:rsidR="00940027" w:rsidRDefault="00940027">
            <w:pPr>
              <w:pStyle w:val="OtherTableBody"/>
            </w:pPr>
            <w:r>
              <w:t>7.4.3.9</w:t>
            </w:r>
          </w:p>
        </w:tc>
      </w:tr>
      <w:tr w:rsidR="00940027" w14:paraId="7E195C1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8040C49" w14:textId="77777777" w:rsidR="00940027" w:rsidRDefault="00940027">
            <w:pPr>
              <w:pStyle w:val="OtherTableBody"/>
            </w:pPr>
            <w:r>
              <w:t>Specimen Type</w:t>
            </w:r>
          </w:p>
        </w:tc>
        <w:tc>
          <w:tcPr>
            <w:tcW w:w="800" w:type="dxa"/>
          </w:tcPr>
          <w:p w14:paraId="6E58046A" w14:textId="77777777" w:rsidR="00940027" w:rsidRDefault="00940027">
            <w:pPr>
              <w:pStyle w:val="OtherTableBody"/>
              <w:jc w:val="center"/>
            </w:pPr>
            <w:r>
              <w:t>01900</w:t>
            </w:r>
          </w:p>
        </w:tc>
        <w:tc>
          <w:tcPr>
            <w:tcW w:w="600" w:type="dxa"/>
          </w:tcPr>
          <w:p w14:paraId="41AE43AE" w14:textId="77777777" w:rsidR="00940027" w:rsidRDefault="00940027">
            <w:pPr>
              <w:pStyle w:val="OtherTableBody"/>
              <w:jc w:val="center"/>
            </w:pPr>
            <w:r>
              <w:t>SPM</w:t>
            </w:r>
          </w:p>
        </w:tc>
        <w:tc>
          <w:tcPr>
            <w:tcW w:w="700" w:type="dxa"/>
          </w:tcPr>
          <w:p w14:paraId="556736B6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73AACF69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7AE3F38A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1602F3D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A513894" w14:textId="77777777" w:rsidR="00940027" w:rsidRDefault="00940027">
            <w:pPr>
              <w:pStyle w:val="OtherTableBody"/>
              <w:jc w:val="center"/>
            </w:pPr>
            <w:r>
              <w:t>0487</w:t>
            </w:r>
          </w:p>
        </w:tc>
        <w:tc>
          <w:tcPr>
            <w:tcW w:w="942" w:type="dxa"/>
          </w:tcPr>
          <w:p w14:paraId="68F44574" w14:textId="77777777" w:rsidR="00940027" w:rsidRDefault="00940027">
            <w:pPr>
              <w:pStyle w:val="OtherTableBody"/>
            </w:pPr>
            <w:r>
              <w:t>7.4.3.4</w:t>
            </w:r>
          </w:p>
        </w:tc>
      </w:tr>
      <w:tr w:rsidR="00940027" w14:paraId="29A539F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DEFB0BC" w14:textId="77777777" w:rsidR="00940027" w:rsidRDefault="00940027">
            <w:pPr>
              <w:pStyle w:val="OtherTableBody"/>
            </w:pPr>
            <w:r>
              <w:t>Specimen Type Modifier</w:t>
            </w:r>
          </w:p>
        </w:tc>
        <w:tc>
          <w:tcPr>
            <w:tcW w:w="800" w:type="dxa"/>
          </w:tcPr>
          <w:p w14:paraId="5F5BDADC" w14:textId="77777777" w:rsidR="00940027" w:rsidRDefault="00940027">
            <w:pPr>
              <w:pStyle w:val="OtherTableBody"/>
              <w:jc w:val="center"/>
            </w:pPr>
            <w:r>
              <w:t>01757</w:t>
            </w:r>
          </w:p>
        </w:tc>
        <w:tc>
          <w:tcPr>
            <w:tcW w:w="600" w:type="dxa"/>
          </w:tcPr>
          <w:p w14:paraId="61E81D76" w14:textId="77777777" w:rsidR="00940027" w:rsidRDefault="00940027">
            <w:pPr>
              <w:pStyle w:val="OtherTableBody"/>
              <w:jc w:val="center"/>
            </w:pPr>
            <w:r>
              <w:t>SPM</w:t>
            </w:r>
          </w:p>
        </w:tc>
        <w:tc>
          <w:tcPr>
            <w:tcW w:w="700" w:type="dxa"/>
          </w:tcPr>
          <w:p w14:paraId="20BF1528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5D9B587A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2B9E1BF6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6BA36576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76784970" w14:textId="77777777" w:rsidR="00940027" w:rsidRDefault="00940027">
            <w:pPr>
              <w:pStyle w:val="OtherTableBody"/>
              <w:jc w:val="center"/>
            </w:pPr>
            <w:r>
              <w:t>0541</w:t>
            </w:r>
          </w:p>
        </w:tc>
        <w:tc>
          <w:tcPr>
            <w:tcW w:w="942" w:type="dxa"/>
          </w:tcPr>
          <w:p w14:paraId="7FA64B57" w14:textId="77777777" w:rsidR="00940027" w:rsidRDefault="00940027">
            <w:pPr>
              <w:pStyle w:val="OtherTableBody"/>
            </w:pPr>
            <w:r>
              <w:t>7.4.3.5</w:t>
            </w:r>
          </w:p>
        </w:tc>
      </w:tr>
      <w:tr w:rsidR="00940027" w14:paraId="6238715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2ADD88D" w14:textId="77777777" w:rsidR="00940027" w:rsidRDefault="00940027">
            <w:pPr>
              <w:pStyle w:val="OtherTableBody"/>
            </w:pPr>
            <w:r>
              <w:t>Sponsor Patient ID</w:t>
            </w:r>
          </w:p>
        </w:tc>
        <w:tc>
          <w:tcPr>
            <w:tcW w:w="800" w:type="dxa"/>
          </w:tcPr>
          <w:p w14:paraId="225983EC" w14:textId="77777777" w:rsidR="00940027" w:rsidRDefault="00940027">
            <w:pPr>
              <w:pStyle w:val="OtherTableBody"/>
              <w:jc w:val="center"/>
            </w:pPr>
            <w:r>
              <w:t>01038</w:t>
            </w:r>
          </w:p>
        </w:tc>
        <w:tc>
          <w:tcPr>
            <w:tcW w:w="600" w:type="dxa"/>
          </w:tcPr>
          <w:p w14:paraId="5F26C162" w14:textId="77777777" w:rsidR="00940027" w:rsidRDefault="00940027">
            <w:pPr>
              <w:pStyle w:val="OtherTableBody"/>
              <w:jc w:val="center"/>
            </w:pPr>
            <w:r>
              <w:t>CSR</w:t>
            </w:r>
          </w:p>
        </w:tc>
        <w:tc>
          <w:tcPr>
            <w:tcW w:w="700" w:type="dxa"/>
          </w:tcPr>
          <w:p w14:paraId="6CD5C5D5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60137889" w14:textId="77777777" w:rsidR="00940027" w:rsidRDefault="00940027">
            <w:pPr>
              <w:pStyle w:val="OtherTableBody"/>
            </w:pPr>
            <w:r>
              <w:t>30</w:t>
            </w:r>
          </w:p>
        </w:tc>
        <w:tc>
          <w:tcPr>
            <w:tcW w:w="600" w:type="dxa"/>
          </w:tcPr>
          <w:p w14:paraId="6603F8DB" w14:textId="77777777" w:rsidR="00940027" w:rsidRDefault="00940027">
            <w:pPr>
              <w:pStyle w:val="OtherTableBody"/>
            </w:pPr>
            <w:r>
              <w:t>CX</w:t>
            </w:r>
          </w:p>
        </w:tc>
        <w:tc>
          <w:tcPr>
            <w:tcW w:w="700" w:type="dxa"/>
          </w:tcPr>
          <w:p w14:paraId="416EE8A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6DF917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9DBD99E" w14:textId="77777777" w:rsidR="00940027" w:rsidRDefault="00940027">
            <w:pPr>
              <w:pStyle w:val="OtherTableBody"/>
            </w:pPr>
            <w:r>
              <w:t>7.8.1.4</w:t>
            </w:r>
          </w:p>
        </w:tc>
      </w:tr>
      <w:tr w:rsidR="00940027" w14:paraId="3317129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A61FD5D" w14:textId="77777777" w:rsidR="00940027" w:rsidRDefault="00940027">
            <w:pPr>
              <w:pStyle w:val="OtherTableBody"/>
            </w:pPr>
            <w:r>
              <w:t>Sponsor Study ID</w:t>
            </w:r>
          </w:p>
        </w:tc>
        <w:tc>
          <w:tcPr>
            <w:tcW w:w="800" w:type="dxa"/>
          </w:tcPr>
          <w:p w14:paraId="0C41A6F0" w14:textId="77777777" w:rsidR="00940027" w:rsidRDefault="00940027">
            <w:pPr>
              <w:pStyle w:val="OtherTableBody"/>
              <w:jc w:val="center"/>
            </w:pPr>
            <w:r>
              <w:t>01011</w:t>
            </w:r>
          </w:p>
        </w:tc>
        <w:tc>
          <w:tcPr>
            <w:tcW w:w="600" w:type="dxa"/>
          </w:tcPr>
          <w:p w14:paraId="4DAE09F9" w14:textId="77777777" w:rsidR="00940027" w:rsidRDefault="00940027">
            <w:pPr>
              <w:pStyle w:val="OtherTableBody"/>
              <w:jc w:val="center"/>
            </w:pPr>
            <w:r>
              <w:t>CTI</w:t>
            </w:r>
          </w:p>
        </w:tc>
        <w:tc>
          <w:tcPr>
            <w:tcW w:w="700" w:type="dxa"/>
          </w:tcPr>
          <w:p w14:paraId="28C1658F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1E61D919" w14:textId="77777777" w:rsidR="00940027" w:rsidRDefault="00940027">
            <w:pPr>
              <w:pStyle w:val="OtherTableBody"/>
            </w:pPr>
            <w:r>
              <w:t>60</w:t>
            </w:r>
          </w:p>
        </w:tc>
        <w:tc>
          <w:tcPr>
            <w:tcW w:w="600" w:type="dxa"/>
          </w:tcPr>
          <w:p w14:paraId="2AD245C3" w14:textId="77777777" w:rsidR="00940027" w:rsidRDefault="00940027">
            <w:pPr>
              <w:pStyle w:val="OtherTableBody"/>
            </w:pPr>
            <w:r>
              <w:t>EI</w:t>
            </w:r>
          </w:p>
        </w:tc>
        <w:tc>
          <w:tcPr>
            <w:tcW w:w="700" w:type="dxa"/>
          </w:tcPr>
          <w:p w14:paraId="5FCB0DB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BDA61C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3E5D487" w14:textId="77777777" w:rsidR="00940027" w:rsidRDefault="00940027">
            <w:pPr>
              <w:pStyle w:val="OtherTableBody"/>
            </w:pPr>
            <w:r>
              <w:t>7.8.4.1</w:t>
            </w:r>
          </w:p>
        </w:tc>
      </w:tr>
      <w:tr w:rsidR="00940027" w14:paraId="3511D10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730F2A4" w14:textId="77777777" w:rsidR="00940027" w:rsidRDefault="00940027">
            <w:pPr>
              <w:pStyle w:val="OtherTableBody"/>
            </w:pPr>
            <w:r>
              <w:t>Sponsor Study ID</w:t>
            </w:r>
          </w:p>
        </w:tc>
        <w:tc>
          <w:tcPr>
            <w:tcW w:w="800" w:type="dxa"/>
          </w:tcPr>
          <w:p w14:paraId="4BD93181" w14:textId="77777777" w:rsidR="00940027" w:rsidRDefault="00940027">
            <w:pPr>
              <w:pStyle w:val="OtherTableBody"/>
              <w:jc w:val="center"/>
            </w:pPr>
            <w:r>
              <w:t>01011</w:t>
            </w:r>
          </w:p>
        </w:tc>
        <w:tc>
          <w:tcPr>
            <w:tcW w:w="600" w:type="dxa"/>
          </w:tcPr>
          <w:p w14:paraId="664CF6FB" w14:textId="77777777" w:rsidR="00940027" w:rsidRDefault="00940027">
            <w:pPr>
              <w:pStyle w:val="OtherTableBody"/>
              <w:jc w:val="center"/>
            </w:pPr>
            <w:r>
              <w:t>CSR</w:t>
            </w:r>
          </w:p>
        </w:tc>
        <w:tc>
          <w:tcPr>
            <w:tcW w:w="700" w:type="dxa"/>
          </w:tcPr>
          <w:p w14:paraId="31ABE236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2A120218" w14:textId="77777777" w:rsidR="00940027" w:rsidRDefault="00940027">
            <w:pPr>
              <w:pStyle w:val="OtherTableBody"/>
            </w:pPr>
            <w:r>
              <w:t>60</w:t>
            </w:r>
          </w:p>
        </w:tc>
        <w:tc>
          <w:tcPr>
            <w:tcW w:w="600" w:type="dxa"/>
          </w:tcPr>
          <w:p w14:paraId="0FE70958" w14:textId="77777777" w:rsidR="00940027" w:rsidRDefault="00940027">
            <w:pPr>
              <w:pStyle w:val="OtherTableBody"/>
            </w:pPr>
            <w:r>
              <w:t>EI</w:t>
            </w:r>
          </w:p>
        </w:tc>
        <w:tc>
          <w:tcPr>
            <w:tcW w:w="700" w:type="dxa"/>
          </w:tcPr>
          <w:p w14:paraId="2D5E386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2A6B38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0429318" w14:textId="77777777" w:rsidR="00940027" w:rsidRDefault="00940027">
            <w:pPr>
              <w:pStyle w:val="OtherTableBody"/>
            </w:pPr>
            <w:r>
              <w:t>7.8.1.1</w:t>
            </w:r>
          </w:p>
        </w:tc>
      </w:tr>
      <w:tr w:rsidR="00940027" w14:paraId="038580B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78C635E" w14:textId="77777777" w:rsidR="00940027" w:rsidRDefault="00940027">
            <w:pPr>
              <w:pStyle w:val="OtherTableBody"/>
            </w:pPr>
            <w:r>
              <w:t>Sponsor Study ID</w:t>
            </w:r>
          </w:p>
        </w:tc>
        <w:tc>
          <w:tcPr>
            <w:tcW w:w="800" w:type="dxa"/>
          </w:tcPr>
          <w:p w14:paraId="2FCCC99E" w14:textId="77777777" w:rsidR="00940027" w:rsidRDefault="00940027">
            <w:pPr>
              <w:pStyle w:val="OtherTableBody"/>
              <w:jc w:val="center"/>
            </w:pPr>
            <w:r>
              <w:t>01011</w:t>
            </w:r>
          </w:p>
        </w:tc>
        <w:tc>
          <w:tcPr>
            <w:tcW w:w="600" w:type="dxa"/>
          </w:tcPr>
          <w:p w14:paraId="5E5F7C47" w14:textId="77777777" w:rsidR="00940027" w:rsidRDefault="00940027">
            <w:pPr>
              <w:pStyle w:val="OtherTableBody"/>
              <w:jc w:val="center"/>
            </w:pPr>
            <w:r>
              <w:t>CM0</w:t>
            </w:r>
          </w:p>
        </w:tc>
        <w:tc>
          <w:tcPr>
            <w:tcW w:w="700" w:type="dxa"/>
          </w:tcPr>
          <w:p w14:paraId="102F8D62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0B4F9710" w14:textId="77777777" w:rsidR="00940027" w:rsidRDefault="00940027">
            <w:pPr>
              <w:pStyle w:val="OtherTableBody"/>
            </w:pPr>
            <w:r>
              <w:t>60</w:t>
            </w:r>
          </w:p>
        </w:tc>
        <w:tc>
          <w:tcPr>
            <w:tcW w:w="600" w:type="dxa"/>
          </w:tcPr>
          <w:p w14:paraId="0762E59B" w14:textId="77777777" w:rsidR="00940027" w:rsidRDefault="00940027">
            <w:pPr>
              <w:pStyle w:val="OtherTableBody"/>
            </w:pPr>
            <w:r>
              <w:t>EI</w:t>
            </w:r>
          </w:p>
        </w:tc>
        <w:tc>
          <w:tcPr>
            <w:tcW w:w="700" w:type="dxa"/>
          </w:tcPr>
          <w:p w14:paraId="780F25E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82DEA6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4866962" w14:textId="77777777" w:rsidR="00940027" w:rsidRDefault="00940027">
            <w:pPr>
              <w:pStyle w:val="OtherTableBody"/>
            </w:pPr>
            <w:r>
              <w:t>8.11.2.2</w:t>
            </w:r>
          </w:p>
        </w:tc>
      </w:tr>
      <w:tr w:rsidR="00940027" w14:paraId="24CB047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3A8859D" w14:textId="77777777" w:rsidR="00940027" w:rsidRDefault="00940027">
            <w:pPr>
              <w:pStyle w:val="OtherTableBody"/>
            </w:pPr>
            <w:r>
              <w:t>SSN Number - Patient</w:t>
            </w:r>
          </w:p>
        </w:tc>
        <w:tc>
          <w:tcPr>
            <w:tcW w:w="800" w:type="dxa"/>
          </w:tcPr>
          <w:p w14:paraId="631A9F4A" w14:textId="77777777" w:rsidR="00940027" w:rsidRDefault="00940027">
            <w:pPr>
              <w:pStyle w:val="OtherTableBody"/>
              <w:jc w:val="center"/>
            </w:pPr>
            <w:r>
              <w:t>00122</w:t>
            </w:r>
          </w:p>
        </w:tc>
        <w:tc>
          <w:tcPr>
            <w:tcW w:w="600" w:type="dxa"/>
          </w:tcPr>
          <w:p w14:paraId="0F5DD01F" w14:textId="77777777" w:rsidR="00940027" w:rsidRDefault="00940027">
            <w:pPr>
              <w:pStyle w:val="OtherTableBody"/>
              <w:jc w:val="center"/>
            </w:pPr>
            <w:r>
              <w:t>PID</w:t>
            </w:r>
          </w:p>
        </w:tc>
        <w:tc>
          <w:tcPr>
            <w:tcW w:w="700" w:type="dxa"/>
          </w:tcPr>
          <w:p w14:paraId="1D0600DE" w14:textId="77777777" w:rsidR="00940027" w:rsidRDefault="00940027">
            <w:pPr>
              <w:pStyle w:val="OtherTableBody"/>
            </w:pPr>
            <w:r>
              <w:t>19</w:t>
            </w:r>
          </w:p>
        </w:tc>
        <w:tc>
          <w:tcPr>
            <w:tcW w:w="600" w:type="dxa"/>
          </w:tcPr>
          <w:p w14:paraId="0A5C02B1" w14:textId="77777777" w:rsidR="00940027" w:rsidRDefault="00940027">
            <w:pPr>
              <w:pStyle w:val="OtherTableBody"/>
            </w:pPr>
            <w:r>
              <w:t>16</w:t>
            </w:r>
          </w:p>
        </w:tc>
        <w:tc>
          <w:tcPr>
            <w:tcW w:w="600" w:type="dxa"/>
          </w:tcPr>
          <w:p w14:paraId="06E00311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5AE2509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73A40D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0D55FDA" w14:textId="77777777" w:rsidR="00940027" w:rsidRDefault="00940027">
            <w:pPr>
              <w:pStyle w:val="OtherTableBody"/>
            </w:pPr>
            <w:r>
              <w:t>3.4.2.19</w:t>
            </w:r>
          </w:p>
        </w:tc>
      </w:tr>
      <w:tr w:rsidR="00940027" w14:paraId="710FF3C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B761927" w14:textId="77777777" w:rsidR="00940027" w:rsidRDefault="00940027">
            <w:pPr>
              <w:pStyle w:val="OtherTableBody"/>
            </w:pPr>
            <w:r>
              <w:t>Staff Identifier List</w:t>
            </w:r>
          </w:p>
        </w:tc>
        <w:tc>
          <w:tcPr>
            <w:tcW w:w="800" w:type="dxa"/>
          </w:tcPr>
          <w:p w14:paraId="1CAFA63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00672</w:t>
            </w:r>
          </w:p>
        </w:tc>
        <w:tc>
          <w:tcPr>
            <w:tcW w:w="600" w:type="dxa"/>
          </w:tcPr>
          <w:p w14:paraId="1987620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STF</w:t>
            </w:r>
          </w:p>
        </w:tc>
        <w:tc>
          <w:tcPr>
            <w:tcW w:w="700" w:type="dxa"/>
          </w:tcPr>
          <w:p w14:paraId="79C91B5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332A75D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EF719D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CX</w:t>
            </w:r>
          </w:p>
        </w:tc>
        <w:tc>
          <w:tcPr>
            <w:tcW w:w="700" w:type="dxa"/>
          </w:tcPr>
          <w:p w14:paraId="68A7F09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0DC527B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F91A265" w14:textId="77777777" w:rsidR="00940027" w:rsidRDefault="00940027">
            <w:pPr>
              <w:pStyle w:val="OtherTableBody"/>
            </w:pPr>
            <w:r>
              <w:t>15.4.8.2</w:t>
            </w:r>
          </w:p>
        </w:tc>
      </w:tr>
      <w:tr w:rsidR="00940027" w14:paraId="724BCCC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C06FEA5" w14:textId="77777777" w:rsidR="00940027" w:rsidRDefault="00940027">
            <w:pPr>
              <w:pStyle w:val="OtherTableBody"/>
            </w:pPr>
            <w:r>
              <w:t>Staff Name</w:t>
            </w:r>
          </w:p>
        </w:tc>
        <w:tc>
          <w:tcPr>
            <w:tcW w:w="800" w:type="dxa"/>
          </w:tcPr>
          <w:p w14:paraId="0363B705" w14:textId="77777777" w:rsidR="00940027" w:rsidRDefault="00940027">
            <w:pPr>
              <w:pStyle w:val="OtherTableBody"/>
              <w:jc w:val="center"/>
            </w:pPr>
            <w:r>
              <w:t>00673</w:t>
            </w:r>
          </w:p>
        </w:tc>
        <w:tc>
          <w:tcPr>
            <w:tcW w:w="600" w:type="dxa"/>
          </w:tcPr>
          <w:p w14:paraId="2370DB56" w14:textId="77777777" w:rsidR="00940027" w:rsidRDefault="00940027">
            <w:pPr>
              <w:pStyle w:val="OtherTableBody"/>
              <w:jc w:val="center"/>
            </w:pPr>
            <w:r>
              <w:t>STF</w:t>
            </w:r>
          </w:p>
        </w:tc>
        <w:tc>
          <w:tcPr>
            <w:tcW w:w="700" w:type="dxa"/>
          </w:tcPr>
          <w:p w14:paraId="3B9B45A3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4ECB5E6C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6AF237C3" w14:textId="77777777" w:rsidR="00940027" w:rsidRDefault="00940027">
            <w:pPr>
              <w:pStyle w:val="OtherTableBody"/>
            </w:pPr>
            <w:r>
              <w:t>XPN</w:t>
            </w:r>
          </w:p>
        </w:tc>
        <w:tc>
          <w:tcPr>
            <w:tcW w:w="700" w:type="dxa"/>
          </w:tcPr>
          <w:p w14:paraId="69522E92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10D1854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0F2163C" w14:textId="77777777" w:rsidR="00940027" w:rsidRDefault="00940027">
            <w:pPr>
              <w:pStyle w:val="OtherTableBody"/>
            </w:pPr>
            <w:r>
              <w:t>15.4.8.3</w:t>
            </w:r>
          </w:p>
        </w:tc>
      </w:tr>
      <w:tr w:rsidR="00940027" w14:paraId="05A77CD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0FC6F25" w14:textId="77777777" w:rsidR="00940027" w:rsidRDefault="00940027">
            <w:pPr>
              <w:pStyle w:val="OtherTableBody"/>
            </w:pPr>
            <w:r>
              <w:t>Staff Type</w:t>
            </w:r>
          </w:p>
        </w:tc>
        <w:tc>
          <w:tcPr>
            <w:tcW w:w="800" w:type="dxa"/>
          </w:tcPr>
          <w:p w14:paraId="4F40D1C1" w14:textId="77777777" w:rsidR="00940027" w:rsidRDefault="00940027">
            <w:pPr>
              <w:pStyle w:val="OtherTableBody"/>
              <w:jc w:val="center"/>
            </w:pPr>
            <w:r>
              <w:t>00674</w:t>
            </w:r>
          </w:p>
        </w:tc>
        <w:tc>
          <w:tcPr>
            <w:tcW w:w="600" w:type="dxa"/>
          </w:tcPr>
          <w:p w14:paraId="04BBC7DC" w14:textId="77777777" w:rsidR="00940027" w:rsidRDefault="00940027">
            <w:pPr>
              <w:pStyle w:val="OtherTableBody"/>
              <w:jc w:val="center"/>
            </w:pPr>
            <w:r>
              <w:t>STF</w:t>
            </w:r>
          </w:p>
        </w:tc>
        <w:tc>
          <w:tcPr>
            <w:tcW w:w="700" w:type="dxa"/>
          </w:tcPr>
          <w:p w14:paraId="32EF083B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171B99F3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18EDC2F1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745C4BD9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13D6BBCC" w14:textId="77777777" w:rsidR="00940027" w:rsidRDefault="00940027">
            <w:pPr>
              <w:pStyle w:val="OtherTableBody"/>
              <w:jc w:val="center"/>
            </w:pPr>
            <w:r>
              <w:t>0182</w:t>
            </w:r>
          </w:p>
        </w:tc>
        <w:tc>
          <w:tcPr>
            <w:tcW w:w="942" w:type="dxa"/>
          </w:tcPr>
          <w:p w14:paraId="2FEF2D3E" w14:textId="77777777" w:rsidR="00940027" w:rsidRDefault="00940027">
            <w:pPr>
              <w:pStyle w:val="OtherTableBody"/>
            </w:pPr>
            <w:r>
              <w:t>15.4.8.4</w:t>
            </w:r>
          </w:p>
        </w:tc>
      </w:tr>
      <w:tr w:rsidR="00940027" w14:paraId="08BE2E6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56D0B5E" w14:textId="77777777" w:rsidR="00940027" w:rsidRDefault="00940027">
            <w:pPr>
              <w:pStyle w:val="OtherTableBody"/>
            </w:pPr>
            <w:r>
              <w:t>Start Date</w:t>
            </w:r>
          </w:p>
        </w:tc>
        <w:tc>
          <w:tcPr>
            <w:tcW w:w="800" w:type="dxa"/>
          </w:tcPr>
          <w:p w14:paraId="4359BEA9" w14:textId="77777777" w:rsidR="00940027" w:rsidRDefault="00940027">
            <w:pPr>
              <w:pStyle w:val="OtherTableBody"/>
              <w:jc w:val="center"/>
            </w:pPr>
            <w:r>
              <w:t>00197</w:t>
            </w:r>
          </w:p>
        </w:tc>
        <w:tc>
          <w:tcPr>
            <w:tcW w:w="600" w:type="dxa"/>
          </w:tcPr>
          <w:p w14:paraId="64F424FF" w14:textId="77777777" w:rsidR="00940027" w:rsidRDefault="00940027">
            <w:pPr>
              <w:pStyle w:val="OtherTableBody"/>
              <w:jc w:val="center"/>
            </w:pPr>
            <w:r>
              <w:t>NK1</w:t>
            </w:r>
          </w:p>
        </w:tc>
        <w:tc>
          <w:tcPr>
            <w:tcW w:w="700" w:type="dxa"/>
          </w:tcPr>
          <w:p w14:paraId="053C2F0B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70E57BC1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2EC9953F" w14:textId="77777777" w:rsidR="00940027" w:rsidRDefault="00940027">
            <w:pPr>
              <w:pStyle w:val="OtherTableBody"/>
            </w:pPr>
            <w:r>
              <w:t>DT</w:t>
            </w:r>
          </w:p>
        </w:tc>
        <w:tc>
          <w:tcPr>
            <w:tcW w:w="700" w:type="dxa"/>
          </w:tcPr>
          <w:p w14:paraId="066F6EB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BF78B1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29EFF8A" w14:textId="77777777" w:rsidR="00940027" w:rsidRDefault="00940027">
            <w:pPr>
              <w:pStyle w:val="OtherTableBody"/>
            </w:pPr>
            <w:r>
              <w:t>3.4.5.8</w:t>
            </w:r>
          </w:p>
        </w:tc>
      </w:tr>
      <w:tr w:rsidR="00940027" w14:paraId="1D61B3A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3079E2F" w14:textId="77777777" w:rsidR="00940027" w:rsidRDefault="00940027">
            <w:pPr>
              <w:pStyle w:val="OtherTableBody"/>
            </w:pPr>
            <w:r>
              <w:t>Start Date/Time</w:t>
            </w:r>
          </w:p>
        </w:tc>
        <w:tc>
          <w:tcPr>
            <w:tcW w:w="800" w:type="dxa"/>
          </w:tcPr>
          <w:p w14:paraId="564C2659" w14:textId="77777777" w:rsidR="00940027" w:rsidRDefault="00940027">
            <w:pPr>
              <w:pStyle w:val="OtherTableBody"/>
              <w:jc w:val="center"/>
            </w:pPr>
            <w:r>
              <w:t>01202</w:t>
            </w:r>
          </w:p>
        </w:tc>
        <w:tc>
          <w:tcPr>
            <w:tcW w:w="600" w:type="dxa"/>
          </w:tcPr>
          <w:p w14:paraId="426803CB" w14:textId="77777777" w:rsidR="00940027" w:rsidRDefault="00940027">
            <w:pPr>
              <w:pStyle w:val="OtherTableBody"/>
              <w:jc w:val="center"/>
            </w:pPr>
            <w:r>
              <w:t>AIS</w:t>
            </w:r>
          </w:p>
        </w:tc>
        <w:tc>
          <w:tcPr>
            <w:tcW w:w="700" w:type="dxa"/>
          </w:tcPr>
          <w:p w14:paraId="2B665CF6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11091785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24D80E1A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0FA1CB8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D0A740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5112268" w14:textId="77777777" w:rsidR="00940027" w:rsidRDefault="00940027">
            <w:pPr>
              <w:pStyle w:val="OtherTableBody"/>
            </w:pPr>
            <w:r>
              <w:t>10.6.4.4</w:t>
            </w:r>
          </w:p>
        </w:tc>
      </w:tr>
      <w:tr w:rsidR="00940027" w14:paraId="3DDCE7D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8367053" w14:textId="77777777" w:rsidR="00940027" w:rsidRDefault="00940027">
            <w:pPr>
              <w:pStyle w:val="OtherTableBody"/>
            </w:pPr>
            <w:r>
              <w:t>Start date/time</w:t>
            </w:r>
          </w:p>
        </w:tc>
        <w:tc>
          <w:tcPr>
            <w:tcW w:w="800" w:type="dxa"/>
          </w:tcPr>
          <w:p w14:paraId="6B800BBF" w14:textId="77777777" w:rsidR="00940027" w:rsidRDefault="00940027">
            <w:pPr>
              <w:pStyle w:val="OtherTableBody"/>
              <w:jc w:val="center"/>
            </w:pPr>
            <w:r>
              <w:t>01633</w:t>
            </w:r>
          </w:p>
        </w:tc>
        <w:tc>
          <w:tcPr>
            <w:tcW w:w="600" w:type="dxa"/>
          </w:tcPr>
          <w:p w14:paraId="2A4F984C" w14:textId="77777777" w:rsidR="00940027" w:rsidRDefault="00940027">
            <w:pPr>
              <w:pStyle w:val="OtherTableBody"/>
              <w:jc w:val="center"/>
            </w:pPr>
            <w:r>
              <w:t>TQ1</w:t>
            </w:r>
          </w:p>
        </w:tc>
        <w:tc>
          <w:tcPr>
            <w:tcW w:w="700" w:type="dxa"/>
          </w:tcPr>
          <w:p w14:paraId="4A926377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6CFEAD7C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01526569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51092E4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8406DE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AC4E048" w14:textId="77777777" w:rsidR="00940027" w:rsidRDefault="00940027">
            <w:pPr>
              <w:pStyle w:val="OtherTableBody"/>
            </w:pPr>
            <w:r>
              <w:t>4.5.4.7</w:t>
            </w:r>
          </w:p>
        </w:tc>
      </w:tr>
      <w:tr w:rsidR="00940027" w14:paraId="1C12411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EB64FEF" w14:textId="77777777" w:rsidR="00940027" w:rsidRDefault="00940027">
            <w:pPr>
              <w:pStyle w:val="OtherTableBody"/>
            </w:pPr>
            <w:r>
              <w:t>Start Date/Time</w:t>
            </w:r>
          </w:p>
        </w:tc>
        <w:tc>
          <w:tcPr>
            <w:tcW w:w="800" w:type="dxa"/>
          </w:tcPr>
          <w:p w14:paraId="13256C34" w14:textId="77777777" w:rsidR="00940027" w:rsidRDefault="00940027">
            <w:pPr>
              <w:pStyle w:val="OtherTableBody"/>
              <w:jc w:val="center"/>
            </w:pPr>
            <w:r>
              <w:t>01202</w:t>
            </w:r>
          </w:p>
        </w:tc>
        <w:tc>
          <w:tcPr>
            <w:tcW w:w="600" w:type="dxa"/>
          </w:tcPr>
          <w:p w14:paraId="1DB4BB58" w14:textId="77777777" w:rsidR="00940027" w:rsidRDefault="00940027">
            <w:pPr>
              <w:pStyle w:val="OtherTableBody"/>
              <w:jc w:val="center"/>
            </w:pPr>
            <w:r>
              <w:t>AIL</w:t>
            </w:r>
          </w:p>
        </w:tc>
        <w:tc>
          <w:tcPr>
            <w:tcW w:w="700" w:type="dxa"/>
          </w:tcPr>
          <w:p w14:paraId="3983D824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1207A743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4AA86212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38C7373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D9EEBD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4C95D6E" w14:textId="77777777" w:rsidR="00940027" w:rsidRDefault="00940027">
            <w:pPr>
              <w:pStyle w:val="OtherTableBody"/>
            </w:pPr>
            <w:r>
              <w:t>10.6.6.6</w:t>
            </w:r>
          </w:p>
        </w:tc>
      </w:tr>
      <w:tr w:rsidR="00940027" w14:paraId="524A03A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358F4EB" w14:textId="77777777" w:rsidR="00940027" w:rsidRDefault="00940027">
            <w:pPr>
              <w:pStyle w:val="OtherTableBody"/>
            </w:pPr>
            <w:r>
              <w:t>Start Date/Time</w:t>
            </w:r>
          </w:p>
        </w:tc>
        <w:tc>
          <w:tcPr>
            <w:tcW w:w="800" w:type="dxa"/>
          </w:tcPr>
          <w:p w14:paraId="06B886C2" w14:textId="77777777" w:rsidR="00940027" w:rsidRDefault="00940027">
            <w:pPr>
              <w:pStyle w:val="OtherTableBody"/>
              <w:jc w:val="center"/>
            </w:pPr>
            <w:r>
              <w:t>01202</w:t>
            </w:r>
          </w:p>
        </w:tc>
        <w:tc>
          <w:tcPr>
            <w:tcW w:w="600" w:type="dxa"/>
          </w:tcPr>
          <w:p w14:paraId="70167A78" w14:textId="77777777" w:rsidR="00940027" w:rsidRDefault="00940027">
            <w:pPr>
              <w:pStyle w:val="OtherTableBody"/>
              <w:jc w:val="center"/>
            </w:pPr>
            <w:r>
              <w:t>AIP</w:t>
            </w:r>
          </w:p>
        </w:tc>
        <w:tc>
          <w:tcPr>
            <w:tcW w:w="700" w:type="dxa"/>
          </w:tcPr>
          <w:p w14:paraId="29653E10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2C0AB804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324240E1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32BFBFE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1318AF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4ACBFE1" w14:textId="77777777" w:rsidR="00940027" w:rsidRDefault="00940027">
            <w:pPr>
              <w:pStyle w:val="OtherTableBody"/>
            </w:pPr>
            <w:r>
              <w:t>10.6.7.6</w:t>
            </w:r>
          </w:p>
        </w:tc>
      </w:tr>
      <w:tr w:rsidR="00940027" w14:paraId="271E86D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C7A74E7" w14:textId="77777777" w:rsidR="00940027" w:rsidRDefault="00940027">
            <w:pPr>
              <w:pStyle w:val="OtherTableBody"/>
            </w:pPr>
            <w:r>
              <w:t>Start Date/Time</w:t>
            </w:r>
          </w:p>
        </w:tc>
        <w:tc>
          <w:tcPr>
            <w:tcW w:w="800" w:type="dxa"/>
          </w:tcPr>
          <w:p w14:paraId="00E3C951" w14:textId="77777777" w:rsidR="00940027" w:rsidRDefault="00940027">
            <w:pPr>
              <w:pStyle w:val="OtherTableBody"/>
              <w:jc w:val="center"/>
            </w:pPr>
            <w:r>
              <w:t>01202</w:t>
            </w:r>
          </w:p>
        </w:tc>
        <w:tc>
          <w:tcPr>
            <w:tcW w:w="600" w:type="dxa"/>
          </w:tcPr>
          <w:p w14:paraId="3DAEE498" w14:textId="77777777" w:rsidR="00940027" w:rsidRDefault="00940027">
            <w:pPr>
              <w:pStyle w:val="OtherTableBody"/>
              <w:jc w:val="center"/>
            </w:pPr>
            <w:r>
              <w:t>AIG</w:t>
            </w:r>
          </w:p>
        </w:tc>
        <w:tc>
          <w:tcPr>
            <w:tcW w:w="700" w:type="dxa"/>
          </w:tcPr>
          <w:p w14:paraId="79846F96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68B9C706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3A1522FF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57EC671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33C41D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9B59B95" w14:textId="77777777" w:rsidR="00940027" w:rsidRDefault="00940027">
            <w:pPr>
              <w:pStyle w:val="OtherTableBody"/>
            </w:pPr>
            <w:r>
              <w:t>10.6.5.8</w:t>
            </w:r>
          </w:p>
        </w:tc>
      </w:tr>
      <w:tr w:rsidR="00940027" w14:paraId="5730076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92876B2" w14:textId="77777777" w:rsidR="00940027" w:rsidRDefault="00940027">
            <w:pPr>
              <w:pStyle w:val="OtherTableBody"/>
            </w:pPr>
            <w:r>
              <w:t>Start Date/Time</w:t>
            </w:r>
          </w:p>
        </w:tc>
        <w:tc>
          <w:tcPr>
            <w:tcW w:w="800" w:type="dxa"/>
          </w:tcPr>
          <w:p w14:paraId="005E5D2A" w14:textId="77777777" w:rsidR="00940027" w:rsidRDefault="00940027">
            <w:pPr>
              <w:pStyle w:val="OtherTableBody"/>
              <w:jc w:val="center"/>
            </w:pPr>
            <w:r>
              <w:t>01202</w:t>
            </w:r>
          </w:p>
        </w:tc>
        <w:tc>
          <w:tcPr>
            <w:tcW w:w="600" w:type="dxa"/>
          </w:tcPr>
          <w:p w14:paraId="3F28C736" w14:textId="77777777" w:rsidR="00940027" w:rsidRDefault="00940027">
            <w:pPr>
              <w:pStyle w:val="OtherTableBody"/>
              <w:jc w:val="center"/>
            </w:pPr>
            <w:r>
              <w:t>EQP</w:t>
            </w:r>
          </w:p>
        </w:tc>
        <w:tc>
          <w:tcPr>
            <w:tcW w:w="700" w:type="dxa"/>
          </w:tcPr>
          <w:p w14:paraId="1A6F29E1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35A654A3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4909B806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14E58A9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50340A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8D38F5F" w14:textId="77777777" w:rsidR="00940027" w:rsidRDefault="00940027">
            <w:pPr>
              <w:pStyle w:val="OtherTableBody"/>
            </w:pPr>
            <w:r>
              <w:t>13.4.12.3</w:t>
            </w:r>
          </w:p>
        </w:tc>
      </w:tr>
      <w:tr w:rsidR="00940027" w14:paraId="2070849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898D6BA" w14:textId="77777777" w:rsidR="00940027" w:rsidRDefault="00940027">
            <w:pPr>
              <w:pStyle w:val="OtherTableBody"/>
            </w:pPr>
            <w:r>
              <w:t>Start Date/Time Offset</w:t>
            </w:r>
          </w:p>
        </w:tc>
        <w:tc>
          <w:tcPr>
            <w:tcW w:w="800" w:type="dxa"/>
          </w:tcPr>
          <w:p w14:paraId="4A729561" w14:textId="77777777" w:rsidR="00940027" w:rsidRDefault="00940027">
            <w:pPr>
              <w:pStyle w:val="OtherTableBody"/>
              <w:jc w:val="center"/>
            </w:pPr>
            <w:r>
              <w:t>00891</w:t>
            </w:r>
          </w:p>
        </w:tc>
        <w:tc>
          <w:tcPr>
            <w:tcW w:w="600" w:type="dxa"/>
          </w:tcPr>
          <w:p w14:paraId="28D99516" w14:textId="77777777" w:rsidR="00940027" w:rsidRDefault="00940027">
            <w:pPr>
              <w:pStyle w:val="OtherTableBody"/>
              <w:jc w:val="center"/>
            </w:pPr>
            <w:r>
              <w:t>AIL</w:t>
            </w:r>
          </w:p>
        </w:tc>
        <w:tc>
          <w:tcPr>
            <w:tcW w:w="700" w:type="dxa"/>
          </w:tcPr>
          <w:p w14:paraId="3E394795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367BE9C2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4AC38E05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4B2C27C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7FF3F4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62B9143" w14:textId="77777777" w:rsidR="00940027" w:rsidRDefault="00940027">
            <w:pPr>
              <w:pStyle w:val="OtherTableBody"/>
            </w:pPr>
            <w:r>
              <w:t>10.6.6.7</w:t>
            </w:r>
          </w:p>
        </w:tc>
      </w:tr>
      <w:tr w:rsidR="00940027" w14:paraId="603DF78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79B791D" w14:textId="77777777" w:rsidR="00940027" w:rsidRDefault="00940027">
            <w:pPr>
              <w:pStyle w:val="OtherTableBody"/>
            </w:pPr>
            <w:r>
              <w:t>Start Date/Time Offset</w:t>
            </w:r>
          </w:p>
        </w:tc>
        <w:tc>
          <w:tcPr>
            <w:tcW w:w="800" w:type="dxa"/>
          </w:tcPr>
          <w:p w14:paraId="4282025C" w14:textId="77777777" w:rsidR="00940027" w:rsidRDefault="00940027">
            <w:pPr>
              <w:pStyle w:val="OtherTableBody"/>
              <w:jc w:val="center"/>
            </w:pPr>
            <w:r>
              <w:t>00891</w:t>
            </w:r>
          </w:p>
        </w:tc>
        <w:tc>
          <w:tcPr>
            <w:tcW w:w="600" w:type="dxa"/>
          </w:tcPr>
          <w:p w14:paraId="10A15F70" w14:textId="77777777" w:rsidR="00940027" w:rsidRDefault="00940027">
            <w:pPr>
              <w:pStyle w:val="OtherTableBody"/>
              <w:jc w:val="center"/>
            </w:pPr>
            <w:r>
              <w:t>AIG</w:t>
            </w:r>
          </w:p>
        </w:tc>
        <w:tc>
          <w:tcPr>
            <w:tcW w:w="700" w:type="dxa"/>
          </w:tcPr>
          <w:p w14:paraId="19D70144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68583C4E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1C0E7BCB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72AFCD1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D5C145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0845858" w14:textId="77777777" w:rsidR="00940027" w:rsidRDefault="00940027">
            <w:pPr>
              <w:pStyle w:val="OtherTableBody"/>
            </w:pPr>
            <w:r>
              <w:t>10.6.5.9</w:t>
            </w:r>
          </w:p>
        </w:tc>
      </w:tr>
      <w:tr w:rsidR="00940027" w14:paraId="317D4DF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44E6597" w14:textId="77777777" w:rsidR="00940027" w:rsidRDefault="00940027">
            <w:pPr>
              <w:pStyle w:val="OtherTableBody"/>
            </w:pPr>
            <w:r>
              <w:t>Start Date/Time Offset</w:t>
            </w:r>
          </w:p>
        </w:tc>
        <w:tc>
          <w:tcPr>
            <w:tcW w:w="800" w:type="dxa"/>
          </w:tcPr>
          <w:p w14:paraId="0E9C2062" w14:textId="77777777" w:rsidR="00940027" w:rsidRDefault="00940027">
            <w:pPr>
              <w:pStyle w:val="OtherTableBody"/>
              <w:jc w:val="center"/>
            </w:pPr>
            <w:r>
              <w:t>00891</w:t>
            </w:r>
          </w:p>
        </w:tc>
        <w:tc>
          <w:tcPr>
            <w:tcW w:w="600" w:type="dxa"/>
          </w:tcPr>
          <w:p w14:paraId="169310DE" w14:textId="77777777" w:rsidR="00940027" w:rsidRDefault="00940027">
            <w:pPr>
              <w:pStyle w:val="OtherTableBody"/>
              <w:jc w:val="center"/>
            </w:pPr>
            <w:r>
              <w:t>AIS</w:t>
            </w:r>
          </w:p>
        </w:tc>
        <w:tc>
          <w:tcPr>
            <w:tcW w:w="700" w:type="dxa"/>
          </w:tcPr>
          <w:p w14:paraId="22FAD025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0B0FD776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79C9904C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44B1A9E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ED0956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2FF917D" w14:textId="77777777" w:rsidR="00940027" w:rsidRDefault="00940027">
            <w:pPr>
              <w:pStyle w:val="OtherTableBody"/>
            </w:pPr>
            <w:r>
              <w:t>10.6.4.5</w:t>
            </w:r>
          </w:p>
        </w:tc>
      </w:tr>
      <w:tr w:rsidR="00940027" w14:paraId="0830740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F23CEC0" w14:textId="77777777" w:rsidR="00940027" w:rsidRDefault="00940027">
            <w:pPr>
              <w:pStyle w:val="OtherTableBody"/>
            </w:pPr>
            <w:r>
              <w:t>Start Date/Time Offset</w:t>
            </w:r>
          </w:p>
        </w:tc>
        <w:tc>
          <w:tcPr>
            <w:tcW w:w="800" w:type="dxa"/>
          </w:tcPr>
          <w:p w14:paraId="0BBF5812" w14:textId="77777777" w:rsidR="00940027" w:rsidRDefault="00940027">
            <w:pPr>
              <w:pStyle w:val="OtherTableBody"/>
              <w:jc w:val="center"/>
            </w:pPr>
            <w:r>
              <w:t>00891</w:t>
            </w:r>
          </w:p>
        </w:tc>
        <w:tc>
          <w:tcPr>
            <w:tcW w:w="600" w:type="dxa"/>
          </w:tcPr>
          <w:p w14:paraId="46A2667B" w14:textId="77777777" w:rsidR="00940027" w:rsidRDefault="00940027">
            <w:pPr>
              <w:pStyle w:val="OtherTableBody"/>
              <w:jc w:val="center"/>
            </w:pPr>
            <w:r>
              <w:t>AIP</w:t>
            </w:r>
          </w:p>
        </w:tc>
        <w:tc>
          <w:tcPr>
            <w:tcW w:w="700" w:type="dxa"/>
          </w:tcPr>
          <w:p w14:paraId="5F426282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10CA0FAA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32C79898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2E35BCA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E93772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A4E4817" w14:textId="77777777" w:rsidR="00940027" w:rsidRDefault="00940027">
            <w:pPr>
              <w:pStyle w:val="OtherTableBody"/>
            </w:pPr>
            <w:r>
              <w:t>10.6.7.7</w:t>
            </w:r>
          </w:p>
        </w:tc>
      </w:tr>
      <w:tr w:rsidR="00940027" w14:paraId="6C83B9F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5E0B418" w14:textId="77777777" w:rsidR="00940027" w:rsidRDefault="00940027">
            <w:pPr>
              <w:pStyle w:val="OtherTableBody"/>
            </w:pPr>
            <w:r>
              <w:t>Start Date/Time Offset Units</w:t>
            </w:r>
          </w:p>
        </w:tc>
        <w:tc>
          <w:tcPr>
            <w:tcW w:w="800" w:type="dxa"/>
          </w:tcPr>
          <w:p w14:paraId="5869DE59" w14:textId="77777777" w:rsidR="00940027" w:rsidRDefault="00940027">
            <w:pPr>
              <w:pStyle w:val="OtherTableBody"/>
              <w:jc w:val="center"/>
            </w:pPr>
            <w:r>
              <w:t>00892</w:t>
            </w:r>
          </w:p>
        </w:tc>
        <w:tc>
          <w:tcPr>
            <w:tcW w:w="600" w:type="dxa"/>
          </w:tcPr>
          <w:p w14:paraId="7083F02B" w14:textId="77777777" w:rsidR="00940027" w:rsidRDefault="00940027">
            <w:pPr>
              <w:pStyle w:val="OtherTableBody"/>
              <w:jc w:val="center"/>
            </w:pPr>
            <w:r>
              <w:t>AIL</w:t>
            </w:r>
          </w:p>
        </w:tc>
        <w:tc>
          <w:tcPr>
            <w:tcW w:w="700" w:type="dxa"/>
          </w:tcPr>
          <w:p w14:paraId="10A19AC9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22BBB98F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16CA60B1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6CEC338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C828C7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753FFA8" w14:textId="77777777" w:rsidR="00940027" w:rsidRDefault="00940027">
            <w:pPr>
              <w:pStyle w:val="OtherTableBody"/>
            </w:pPr>
            <w:r>
              <w:t>10.6.6.8</w:t>
            </w:r>
          </w:p>
        </w:tc>
      </w:tr>
      <w:tr w:rsidR="00940027" w14:paraId="63F4B3E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482A608" w14:textId="77777777" w:rsidR="00940027" w:rsidRDefault="00940027">
            <w:pPr>
              <w:pStyle w:val="OtherTableBody"/>
            </w:pPr>
            <w:r>
              <w:t>Start Date/Time Offset Units</w:t>
            </w:r>
          </w:p>
        </w:tc>
        <w:tc>
          <w:tcPr>
            <w:tcW w:w="800" w:type="dxa"/>
          </w:tcPr>
          <w:p w14:paraId="73283E45" w14:textId="77777777" w:rsidR="00940027" w:rsidRDefault="00940027">
            <w:pPr>
              <w:pStyle w:val="OtherTableBody"/>
              <w:jc w:val="center"/>
            </w:pPr>
            <w:r>
              <w:t>00892</w:t>
            </w:r>
          </w:p>
        </w:tc>
        <w:tc>
          <w:tcPr>
            <w:tcW w:w="600" w:type="dxa"/>
          </w:tcPr>
          <w:p w14:paraId="69E9D433" w14:textId="77777777" w:rsidR="00940027" w:rsidRDefault="00940027">
            <w:pPr>
              <w:pStyle w:val="OtherTableBody"/>
              <w:jc w:val="center"/>
            </w:pPr>
            <w:r>
              <w:t>AIS</w:t>
            </w:r>
          </w:p>
        </w:tc>
        <w:tc>
          <w:tcPr>
            <w:tcW w:w="700" w:type="dxa"/>
          </w:tcPr>
          <w:p w14:paraId="4A7EA189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7707EC05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05F66133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57FB8BD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83168D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A8ED0FF" w14:textId="77777777" w:rsidR="00940027" w:rsidRDefault="00940027">
            <w:pPr>
              <w:pStyle w:val="OtherTableBody"/>
            </w:pPr>
            <w:r>
              <w:t>10.6.4.6</w:t>
            </w:r>
          </w:p>
        </w:tc>
      </w:tr>
      <w:tr w:rsidR="00940027" w14:paraId="37AFF77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DA5B87F" w14:textId="77777777" w:rsidR="00940027" w:rsidRDefault="00940027">
            <w:pPr>
              <w:pStyle w:val="OtherTableBody"/>
            </w:pPr>
            <w:r>
              <w:t>Start Date/Time Offset Units</w:t>
            </w:r>
          </w:p>
        </w:tc>
        <w:tc>
          <w:tcPr>
            <w:tcW w:w="800" w:type="dxa"/>
          </w:tcPr>
          <w:p w14:paraId="19A3C059" w14:textId="77777777" w:rsidR="00940027" w:rsidRDefault="00940027">
            <w:pPr>
              <w:pStyle w:val="OtherTableBody"/>
              <w:jc w:val="center"/>
            </w:pPr>
            <w:r>
              <w:t>00892</w:t>
            </w:r>
          </w:p>
        </w:tc>
        <w:tc>
          <w:tcPr>
            <w:tcW w:w="600" w:type="dxa"/>
          </w:tcPr>
          <w:p w14:paraId="3A16D280" w14:textId="77777777" w:rsidR="00940027" w:rsidRDefault="00940027">
            <w:pPr>
              <w:pStyle w:val="OtherTableBody"/>
              <w:jc w:val="center"/>
            </w:pPr>
            <w:r>
              <w:t>AIG</w:t>
            </w:r>
          </w:p>
        </w:tc>
        <w:tc>
          <w:tcPr>
            <w:tcW w:w="700" w:type="dxa"/>
          </w:tcPr>
          <w:p w14:paraId="18964CDF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590FCEB8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4E7A3C2A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4262F07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8B11EC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DF6FF60" w14:textId="77777777" w:rsidR="00940027" w:rsidRDefault="00940027">
            <w:pPr>
              <w:pStyle w:val="OtherTableBody"/>
            </w:pPr>
            <w:r>
              <w:t>10.6.5.10</w:t>
            </w:r>
          </w:p>
        </w:tc>
      </w:tr>
      <w:tr w:rsidR="00940027" w14:paraId="669212D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4B57827" w14:textId="77777777" w:rsidR="00940027" w:rsidRDefault="00940027">
            <w:pPr>
              <w:pStyle w:val="OtherTableBody"/>
            </w:pPr>
            <w:r>
              <w:t>Start Date/Time Offset Units</w:t>
            </w:r>
          </w:p>
        </w:tc>
        <w:tc>
          <w:tcPr>
            <w:tcW w:w="800" w:type="dxa"/>
          </w:tcPr>
          <w:p w14:paraId="70CF6DE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00892</w:t>
            </w:r>
          </w:p>
        </w:tc>
        <w:tc>
          <w:tcPr>
            <w:tcW w:w="600" w:type="dxa"/>
          </w:tcPr>
          <w:p w14:paraId="60B7E29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AIP</w:t>
            </w:r>
          </w:p>
        </w:tc>
        <w:tc>
          <w:tcPr>
            <w:tcW w:w="700" w:type="dxa"/>
          </w:tcPr>
          <w:p w14:paraId="097D03E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</w:t>
            </w:r>
          </w:p>
        </w:tc>
        <w:tc>
          <w:tcPr>
            <w:tcW w:w="600" w:type="dxa"/>
          </w:tcPr>
          <w:p w14:paraId="1C0B026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6D688C6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5EDE1FF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0A7DC99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6AC2EF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10.6.7.8</w:t>
            </w:r>
          </w:p>
        </w:tc>
      </w:tr>
      <w:tr w:rsidR="00940027" w14:paraId="7463E7A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CE9B7E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Starting Notification Code</w:t>
            </w:r>
          </w:p>
        </w:tc>
        <w:tc>
          <w:tcPr>
            <w:tcW w:w="800" w:type="dxa"/>
          </w:tcPr>
          <w:p w14:paraId="7D40945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01406</w:t>
            </w:r>
          </w:p>
        </w:tc>
        <w:tc>
          <w:tcPr>
            <w:tcW w:w="600" w:type="dxa"/>
          </w:tcPr>
          <w:p w14:paraId="3187F11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CNS</w:t>
            </w:r>
          </w:p>
        </w:tc>
        <w:tc>
          <w:tcPr>
            <w:tcW w:w="700" w:type="dxa"/>
          </w:tcPr>
          <w:p w14:paraId="4739331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  <w:tc>
          <w:tcPr>
            <w:tcW w:w="600" w:type="dxa"/>
          </w:tcPr>
          <w:p w14:paraId="786A89A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A2F5BE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75E67CF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2655292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2C19C9EA" w14:textId="77777777" w:rsidR="00940027" w:rsidRDefault="00940027">
            <w:pPr>
              <w:pStyle w:val="OtherTableBody"/>
            </w:pPr>
            <w:r>
              <w:t>13.4.8.5</w:t>
            </w:r>
          </w:p>
        </w:tc>
      </w:tr>
      <w:tr w:rsidR="00940027" w14:paraId="65A3A5F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7BBD79A" w14:textId="77777777" w:rsidR="00940027" w:rsidRDefault="00940027">
            <w:pPr>
              <w:pStyle w:val="OtherTableBody"/>
            </w:pPr>
            <w:r>
              <w:t>Starting Notification Date/Time</w:t>
            </w:r>
          </w:p>
        </w:tc>
        <w:tc>
          <w:tcPr>
            <w:tcW w:w="800" w:type="dxa"/>
          </w:tcPr>
          <w:p w14:paraId="3C4AFD3F" w14:textId="77777777" w:rsidR="00940027" w:rsidRDefault="00940027">
            <w:pPr>
              <w:pStyle w:val="OtherTableBody"/>
              <w:jc w:val="center"/>
            </w:pPr>
            <w:r>
              <w:t>01404</w:t>
            </w:r>
          </w:p>
        </w:tc>
        <w:tc>
          <w:tcPr>
            <w:tcW w:w="600" w:type="dxa"/>
          </w:tcPr>
          <w:p w14:paraId="23E22C9C" w14:textId="77777777" w:rsidR="00940027" w:rsidRDefault="00940027">
            <w:pPr>
              <w:pStyle w:val="OtherTableBody"/>
              <w:jc w:val="center"/>
            </w:pPr>
            <w:r>
              <w:t>CNS</w:t>
            </w:r>
          </w:p>
        </w:tc>
        <w:tc>
          <w:tcPr>
            <w:tcW w:w="700" w:type="dxa"/>
          </w:tcPr>
          <w:p w14:paraId="36D62487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5044304D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62FDCAF8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3D60737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83B9C1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1DFE6BC" w14:textId="77777777" w:rsidR="00940027" w:rsidRDefault="00940027">
            <w:pPr>
              <w:pStyle w:val="OtherTableBody"/>
            </w:pPr>
            <w:r>
              <w:t>13.4.8.3</w:t>
            </w:r>
          </w:p>
        </w:tc>
      </w:tr>
      <w:tr w:rsidR="00940027" w14:paraId="1030702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222F59B" w14:textId="77777777" w:rsidR="00940027" w:rsidRDefault="00940027">
            <w:pPr>
              <w:pStyle w:val="OtherTableBody"/>
            </w:pPr>
            <w:r>
              <w:t>Starting Notification Reference Number</w:t>
            </w:r>
          </w:p>
        </w:tc>
        <w:tc>
          <w:tcPr>
            <w:tcW w:w="800" w:type="dxa"/>
          </w:tcPr>
          <w:p w14:paraId="22352556" w14:textId="77777777" w:rsidR="00940027" w:rsidRDefault="00940027">
            <w:pPr>
              <w:pStyle w:val="OtherTableBody"/>
              <w:jc w:val="center"/>
            </w:pPr>
            <w:r>
              <w:t>01402</w:t>
            </w:r>
          </w:p>
        </w:tc>
        <w:tc>
          <w:tcPr>
            <w:tcW w:w="600" w:type="dxa"/>
          </w:tcPr>
          <w:p w14:paraId="6BE6088A" w14:textId="77777777" w:rsidR="00940027" w:rsidRDefault="00940027">
            <w:pPr>
              <w:pStyle w:val="OtherTableBody"/>
              <w:jc w:val="center"/>
            </w:pPr>
            <w:r>
              <w:t>CNS</w:t>
            </w:r>
          </w:p>
        </w:tc>
        <w:tc>
          <w:tcPr>
            <w:tcW w:w="700" w:type="dxa"/>
          </w:tcPr>
          <w:p w14:paraId="72E28E17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78720136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48A5745F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0E6E2ED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406B44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03F1C61" w14:textId="77777777" w:rsidR="00940027" w:rsidRDefault="00940027">
            <w:pPr>
              <w:pStyle w:val="OtherTableBody"/>
            </w:pPr>
            <w:r>
              <w:t>13.4.8.1</w:t>
            </w:r>
          </w:p>
        </w:tc>
      </w:tr>
      <w:tr w:rsidR="00940027" w14:paraId="100CB9C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D4A995A" w14:textId="77777777" w:rsidR="00940027" w:rsidRDefault="00940027">
            <w:pPr>
              <w:pStyle w:val="OtherTableBody"/>
            </w:pPr>
            <w:r>
              <w:t>Stated Variance Date/Time</w:t>
            </w:r>
          </w:p>
        </w:tc>
        <w:tc>
          <w:tcPr>
            <w:tcW w:w="800" w:type="dxa"/>
          </w:tcPr>
          <w:p w14:paraId="21E9E11A" w14:textId="77777777" w:rsidR="00940027" w:rsidRDefault="00940027">
            <w:pPr>
              <w:pStyle w:val="OtherTableBody"/>
              <w:jc w:val="center"/>
            </w:pPr>
            <w:r>
              <w:t>01214</w:t>
            </w:r>
          </w:p>
        </w:tc>
        <w:tc>
          <w:tcPr>
            <w:tcW w:w="600" w:type="dxa"/>
          </w:tcPr>
          <w:p w14:paraId="246D7279" w14:textId="77777777" w:rsidR="00940027" w:rsidRDefault="00940027">
            <w:pPr>
              <w:pStyle w:val="OtherTableBody"/>
              <w:jc w:val="center"/>
            </w:pPr>
            <w:r>
              <w:t>VAR</w:t>
            </w:r>
          </w:p>
        </w:tc>
        <w:tc>
          <w:tcPr>
            <w:tcW w:w="700" w:type="dxa"/>
          </w:tcPr>
          <w:p w14:paraId="15CD3F23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7DFBD783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4187A677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0C09F00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44A43B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0149108" w14:textId="77777777" w:rsidR="00940027" w:rsidRDefault="00940027">
            <w:pPr>
              <w:pStyle w:val="OtherTableBody"/>
            </w:pPr>
            <w:r>
              <w:t>12.4.5.3</w:t>
            </w:r>
          </w:p>
        </w:tc>
      </w:tr>
      <w:tr w:rsidR="00940027" w14:paraId="5893C75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33EA60F" w14:textId="77777777" w:rsidR="00940027" w:rsidRDefault="00940027">
            <w:pPr>
              <w:pStyle w:val="OtherTableBody"/>
            </w:pPr>
            <w:r>
              <w:t>Statistics Available</w:t>
            </w:r>
          </w:p>
        </w:tc>
        <w:tc>
          <w:tcPr>
            <w:tcW w:w="800" w:type="dxa"/>
          </w:tcPr>
          <w:p w14:paraId="257566D7" w14:textId="77777777" w:rsidR="00940027" w:rsidRDefault="00940027">
            <w:pPr>
              <w:pStyle w:val="OtherTableBody"/>
              <w:jc w:val="center"/>
            </w:pPr>
            <w:r>
              <w:t>01173</w:t>
            </w:r>
          </w:p>
        </w:tc>
        <w:tc>
          <w:tcPr>
            <w:tcW w:w="600" w:type="dxa"/>
          </w:tcPr>
          <w:p w14:paraId="23F71455" w14:textId="77777777" w:rsidR="00940027" w:rsidRDefault="00940027">
            <w:pPr>
              <w:pStyle w:val="OtherTableBody"/>
              <w:jc w:val="center"/>
            </w:pPr>
            <w:r>
              <w:t>NST</w:t>
            </w:r>
          </w:p>
        </w:tc>
        <w:tc>
          <w:tcPr>
            <w:tcW w:w="700" w:type="dxa"/>
          </w:tcPr>
          <w:p w14:paraId="58D3CCA1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505E2ED4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48375BE6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0ECD5B1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72BBD8B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64136EF0" w14:textId="77777777" w:rsidR="00940027" w:rsidRDefault="00940027">
            <w:pPr>
              <w:pStyle w:val="OtherTableBody"/>
            </w:pPr>
            <w:r>
              <w:t>14.4.3.1</w:t>
            </w:r>
          </w:p>
        </w:tc>
      </w:tr>
      <w:tr w:rsidR="00940027" w14:paraId="098738A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852A8B3" w14:textId="77777777" w:rsidR="00940027" w:rsidRDefault="00940027">
            <w:pPr>
              <w:pStyle w:val="OtherTableBody"/>
            </w:pPr>
            <w:r>
              <w:t>Statistics End</w:t>
            </w:r>
          </w:p>
        </w:tc>
        <w:tc>
          <w:tcPr>
            <w:tcW w:w="800" w:type="dxa"/>
          </w:tcPr>
          <w:p w14:paraId="561EA3EE" w14:textId="77777777" w:rsidR="00940027" w:rsidRDefault="00940027">
            <w:pPr>
              <w:pStyle w:val="OtherTableBody"/>
              <w:jc w:val="center"/>
            </w:pPr>
            <w:r>
              <w:t>01177</w:t>
            </w:r>
          </w:p>
        </w:tc>
        <w:tc>
          <w:tcPr>
            <w:tcW w:w="600" w:type="dxa"/>
          </w:tcPr>
          <w:p w14:paraId="7083D78C" w14:textId="77777777" w:rsidR="00940027" w:rsidRDefault="00940027">
            <w:pPr>
              <w:pStyle w:val="OtherTableBody"/>
              <w:jc w:val="center"/>
            </w:pPr>
            <w:r>
              <w:t>NST</w:t>
            </w:r>
          </w:p>
        </w:tc>
        <w:tc>
          <w:tcPr>
            <w:tcW w:w="700" w:type="dxa"/>
          </w:tcPr>
          <w:p w14:paraId="0CF0F9E4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13AF6630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4AF0086B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757FC78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217BF3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40FB45E" w14:textId="77777777" w:rsidR="00940027" w:rsidRDefault="00940027">
            <w:pPr>
              <w:pStyle w:val="OtherTableBody"/>
            </w:pPr>
            <w:r>
              <w:t>14.4.3.5</w:t>
            </w:r>
          </w:p>
        </w:tc>
      </w:tr>
      <w:tr w:rsidR="00940027" w14:paraId="0EDFFD5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394B1CA" w14:textId="77777777" w:rsidR="00940027" w:rsidRDefault="00940027">
            <w:pPr>
              <w:pStyle w:val="OtherTableBody"/>
            </w:pPr>
            <w:r>
              <w:t>Statistics Start</w:t>
            </w:r>
          </w:p>
        </w:tc>
        <w:tc>
          <w:tcPr>
            <w:tcW w:w="800" w:type="dxa"/>
          </w:tcPr>
          <w:p w14:paraId="1A754D6E" w14:textId="77777777" w:rsidR="00940027" w:rsidRDefault="00940027">
            <w:pPr>
              <w:pStyle w:val="OtherTableBody"/>
              <w:jc w:val="center"/>
            </w:pPr>
            <w:r>
              <w:t>01176</w:t>
            </w:r>
          </w:p>
        </w:tc>
        <w:tc>
          <w:tcPr>
            <w:tcW w:w="600" w:type="dxa"/>
          </w:tcPr>
          <w:p w14:paraId="21282D89" w14:textId="77777777" w:rsidR="00940027" w:rsidRDefault="00940027">
            <w:pPr>
              <w:pStyle w:val="OtherTableBody"/>
              <w:jc w:val="center"/>
            </w:pPr>
            <w:r>
              <w:t>NST</w:t>
            </w:r>
          </w:p>
        </w:tc>
        <w:tc>
          <w:tcPr>
            <w:tcW w:w="700" w:type="dxa"/>
          </w:tcPr>
          <w:p w14:paraId="1D679991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2A7B1D61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5022D393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631B973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4856A5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D4D05AF" w14:textId="77777777" w:rsidR="00940027" w:rsidRDefault="00940027">
            <w:pPr>
              <w:pStyle w:val="OtherTableBody"/>
            </w:pPr>
            <w:r>
              <w:t>14.4.3.4</w:t>
            </w:r>
          </w:p>
        </w:tc>
      </w:tr>
      <w:tr w:rsidR="00940027" w14:paraId="5F035F5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207BD1D" w14:textId="77777777" w:rsidR="00940027" w:rsidRDefault="00940027">
            <w:pPr>
              <w:pStyle w:val="OtherTableBody"/>
            </w:pPr>
            <w:r>
              <w:t>Statused at Date/Time</w:t>
            </w:r>
          </w:p>
        </w:tc>
        <w:tc>
          <w:tcPr>
            <w:tcW w:w="800" w:type="dxa"/>
          </w:tcPr>
          <w:p w14:paraId="3DEEE3B1" w14:textId="77777777" w:rsidR="00940027" w:rsidRDefault="00940027">
            <w:pPr>
              <w:pStyle w:val="OtherTableBody"/>
              <w:jc w:val="center"/>
            </w:pPr>
            <w:r>
              <w:t>01565</w:t>
            </w:r>
          </w:p>
        </w:tc>
        <w:tc>
          <w:tcPr>
            <w:tcW w:w="600" w:type="dxa"/>
          </w:tcPr>
          <w:p w14:paraId="10A1D532" w14:textId="77777777" w:rsidR="00940027" w:rsidRDefault="00940027">
            <w:pPr>
              <w:pStyle w:val="OtherTableBody"/>
              <w:jc w:val="center"/>
            </w:pPr>
            <w:r>
              <w:t>IAM</w:t>
            </w:r>
          </w:p>
        </w:tc>
        <w:tc>
          <w:tcPr>
            <w:tcW w:w="700" w:type="dxa"/>
          </w:tcPr>
          <w:p w14:paraId="2B7C951D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65714AFB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46566A08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7C2E8F7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143C5C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006C6BF" w14:textId="77777777" w:rsidR="00940027" w:rsidRDefault="00940027">
            <w:pPr>
              <w:pStyle w:val="OtherTableBody"/>
            </w:pPr>
            <w:r>
              <w:t>3.4.7.20</w:t>
            </w:r>
          </w:p>
        </w:tc>
      </w:tr>
      <w:tr w:rsidR="00940027" w14:paraId="3C652E0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F6E1B53" w14:textId="77777777" w:rsidR="00940027" w:rsidRDefault="00940027">
            <w:pPr>
              <w:pStyle w:val="OtherTableBody"/>
            </w:pPr>
            <w:r>
              <w:t>Statused by Organization</w:t>
            </w:r>
          </w:p>
        </w:tc>
        <w:tc>
          <w:tcPr>
            <w:tcW w:w="800" w:type="dxa"/>
          </w:tcPr>
          <w:p w14:paraId="5E1AFCE4" w14:textId="77777777" w:rsidR="00940027" w:rsidRDefault="00940027">
            <w:pPr>
              <w:pStyle w:val="OtherTableBody"/>
              <w:jc w:val="center"/>
            </w:pPr>
            <w:r>
              <w:t>01564</w:t>
            </w:r>
          </w:p>
        </w:tc>
        <w:tc>
          <w:tcPr>
            <w:tcW w:w="600" w:type="dxa"/>
          </w:tcPr>
          <w:p w14:paraId="4C64AA71" w14:textId="77777777" w:rsidR="00940027" w:rsidRDefault="00940027">
            <w:pPr>
              <w:pStyle w:val="OtherTableBody"/>
              <w:jc w:val="center"/>
            </w:pPr>
            <w:r>
              <w:t>IAM</w:t>
            </w:r>
          </w:p>
        </w:tc>
        <w:tc>
          <w:tcPr>
            <w:tcW w:w="700" w:type="dxa"/>
          </w:tcPr>
          <w:p w14:paraId="4CEB954E" w14:textId="77777777" w:rsidR="00940027" w:rsidRDefault="00940027">
            <w:pPr>
              <w:pStyle w:val="OtherTableBody"/>
            </w:pPr>
            <w:r>
              <w:t>19</w:t>
            </w:r>
          </w:p>
        </w:tc>
        <w:tc>
          <w:tcPr>
            <w:tcW w:w="600" w:type="dxa"/>
          </w:tcPr>
          <w:p w14:paraId="04CBAC87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14A66CB2" w14:textId="77777777" w:rsidR="00940027" w:rsidRDefault="00940027">
            <w:pPr>
              <w:pStyle w:val="OtherTableBody"/>
            </w:pPr>
            <w:r>
              <w:t>XON</w:t>
            </w:r>
          </w:p>
        </w:tc>
        <w:tc>
          <w:tcPr>
            <w:tcW w:w="700" w:type="dxa"/>
          </w:tcPr>
          <w:p w14:paraId="4FA49E3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9575F2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7E94E14" w14:textId="77777777" w:rsidR="00940027" w:rsidRDefault="00940027">
            <w:pPr>
              <w:pStyle w:val="OtherTableBody"/>
            </w:pPr>
            <w:r>
              <w:t>3.4.7.19</w:t>
            </w:r>
          </w:p>
        </w:tc>
      </w:tr>
      <w:tr w:rsidR="00940027" w14:paraId="1679A2B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0A4B24B" w14:textId="77777777" w:rsidR="00940027" w:rsidRDefault="00940027">
            <w:pPr>
              <w:pStyle w:val="OtherTableBody"/>
            </w:pPr>
            <w:r>
              <w:t>Statused by Person</w:t>
            </w:r>
          </w:p>
        </w:tc>
        <w:tc>
          <w:tcPr>
            <w:tcW w:w="800" w:type="dxa"/>
          </w:tcPr>
          <w:p w14:paraId="1958AD9B" w14:textId="77777777" w:rsidR="00940027" w:rsidRDefault="00940027">
            <w:pPr>
              <w:pStyle w:val="OtherTableBody"/>
              <w:jc w:val="center"/>
            </w:pPr>
            <w:r>
              <w:t>01563</w:t>
            </w:r>
          </w:p>
        </w:tc>
        <w:tc>
          <w:tcPr>
            <w:tcW w:w="600" w:type="dxa"/>
          </w:tcPr>
          <w:p w14:paraId="7A08DC49" w14:textId="77777777" w:rsidR="00940027" w:rsidRDefault="00940027">
            <w:pPr>
              <w:pStyle w:val="OtherTableBody"/>
              <w:jc w:val="center"/>
            </w:pPr>
            <w:r>
              <w:t>IAM</w:t>
            </w:r>
          </w:p>
        </w:tc>
        <w:tc>
          <w:tcPr>
            <w:tcW w:w="700" w:type="dxa"/>
          </w:tcPr>
          <w:p w14:paraId="40F7D993" w14:textId="77777777" w:rsidR="00940027" w:rsidRDefault="00940027">
            <w:pPr>
              <w:pStyle w:val="OtherTableBody"/>
            </w:pPr>
            <w:r>
              <w:t>18</w:t>
            </w:r>
          </w:p>
        </w:tc>
        <w:tc>
          <w:tcPr>
            <w:tcW w:w="600" w:type="dxa"/>
          </w:tcPr>
          <w:p w14:paraId="7F62BC62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09E1EF98" w14:textId="77777777" w:rsidR="00940027" w:rsidRDefault="00940027">
            <w:pPr>
              <w:pStyle w:val="OtherTableBody"/>
            </w:pPr>
            <w:r>
              <w:t>XCN</w:t>
            </w:r>
          </w:p>
        </w:tc>
        <w:tc>
          <w:tcPr>
            <w:tcW w:w="700" w:type="dxa"/>
          </w:tcPr>
          <w:p w14:paraId="3BB1549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D06EB7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D830593" w14:textId="77777777" w:rsidR="00940027" w:rsidRDefault="00940027">
            <w:pPr>
              <w:pStyle w:val="OtherTableBody"/>
            </w:pPr>
            <w:r>
              <w:t>3.4.7.18</w:t>
            </w:r>
          </w:p>
        </w:tc>
      </w:tr>
      <w:tr w:rsidR="00940027" w14:paraId="05AACED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364C0F7" w14:textId="77777777" w:rsidR="00940027" w:rsidRDefault="00940027">
            <w:pPr>
              <w:pStyle w:val="OtherTableBody"/>
            </w:pPr>
            <w:r>
              <w:t>Stillborn Indicator</w:t>
            </w:r>
          </w:p>
        </w:tc>
        <w:tc>
          <w:tcPr>
            <w:tcW w:w="800" w:type="dxa"/>
          </w:tcPr>
          <w:p w14:paraId="5B4BA62F" w14:textId="77777777" w:rsidR="00940027" w:rsidRDefault="00940027">
            <w:pPr>
              <w:pStyle w:val="OtherTableBody"/>
              <w:jc w:val="center"/>
            </w:pPr>
            <w:r>
              <w:t>01527</w:t>
            </w:r>
          </w:p>
        </w:tc>
        <w:tc>
          <w:tcPr>
            <w:tcW w:w="600" w:type="dxa"/>
          </w:tcPr>
          <w:p w14:paraId="00334CD8" w14:textId="77777777" w:rsidR="00940027" w:rsidRDefault="00940027">
            <w:pPr>
              <w:pStyle w:val="OtherTableBody"/>
              <w:jc w:val="center"/>
            </w:pPr>
            <w:r>
              <w:t>ABS</w:t>
            </w:r>
          </w:p>
        </w:tc>
        <w:tc>
          <w:tcPr>
            <w:tcW w:w="700" w:type="dxa"/>
          </w:tcPr>
          <w:p w14:paraId="4B179FEF" w14:textId="77777777" w:rsidR="00940027" w:rsidRDefault="00940027">
            <w:pPr>
              <w:pStyle w:val="OtherTableBody"/>
            </w:pPr>
            <w:r>
              <w:t>14</w:t>
            </w:r>
          </w:p>
        </w:tc>
        <w:tc>
          <w:tcPr>
            <w:tcW w:w="600" w:type="dxa"/>
          </w:tcPr>
          <w:p w14:paraId="645F66C5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3AF67EB7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1D68029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A37C846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090AFD79" w14:textId="77777777" w:rsidR="00940027" w:rsidRDefault="00940027">
            <w:pPr>
              <w:pStyle w:val="OtherTableBody"/>
            </w:pPr>
            <w:r>
              <w:t>6.5.12.14</w:t>
            </w:r>
          </w:p>
        </w:tc>
      </w:tr>
      <w:tr w:rsidR="00940027" w14:paraId="3158A7D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4CDFDAD" w14:textId="77777777" w:rsidR="00940027" w:rsidRDefault="00940027">
            <w:pPr>
              <w:pStyle w:val="OtherTableBody"/>
            </w:pPr>
            <w:r>
              <w:t>Stoploss Limit Flag</w:t>
            </w:r>
          </w:p>
        </w:tc>
        <w:tc>
          <w:tcPr>
            <w:tcW w:w="800" w:type="dxa"/>
          </w:tcPr>
          <w:p w14:paraId="6D899B14" w14:textId="77777777" w:rsidR="00940027" w:rsidRDefault="00940027">
            <w:pPr>
              <w:pStyle w:val="OtherTableBody"/>
              <w:jc w:val="center"/>
            </w:pPr>
            <w:r>
              <w:t>00808</w:t>
            </w:r>
          </w:p>
        </w:tc>
        <w:tc>
          <w:tcPr>
            <w:tcW w:w="600" w:type="dxa"/>
          </w:tcPr>
          <w:p w14:paraId="530F482C" w14:textId="77777777" w:rsidR="00940027" w:rsidRDefault="00940027">
            <w:pPr>
              <w:pStyle w:val="OtherTableBody"/>
              <w:jc w:val="center"/>
            </w:pPr>
            <w:r>
              <w:t>IN2</w:t>
            </w:r>
          </w:p>
        </w:tc>
        <w:tc>
          <w:tcPr>
            <w:tcW w:w="700" w:type="dxa"/>
          </w:tcPr>
          <w:p w14:paraId="0C50AE35" w14:textId="77777777" w:rsidR="00940027" w:rsidRDefault="00940027">
            <w:pPr>
              <w:pStyle w:val="OtherTableBody"/>
            </w:pPr>
            <w:r>
              <w:t>68</w:t>
            </w:r>
          </w:p>
        </w:tc>
        <w:tc>
          <w:tcPr>
            <w:tcW w:w="600" w:type="dxa"/>
          </w:tcPr>
          <w:p w14:paraId="0E37E227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10EB9CCE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39EB4BE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2CA9D54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020267E7" w14:textId="77777777" w:rsidR="00940027" w:rsidRDefault="00940027">
            <w:pPr>
              <w:pStyle w:val="OtherTableBody"/>
            </w:pPr>
            <w:r>
              <w:t>6.5.7.68</w:t>
            </w:r>
          </w:p>
        </w:tc>
      </w:tr>
      <w:tr w:rsidR="00940027" w14:paraId="2CE796E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12CA3CD" w14:textId="77777777" w:rsidR="00940027" w:rsidRDefault="00940027">
            <w:pPr>
              <w:pStyle w:val="OtherTableBody"/>
            </w:pPr>
            <w:r>
              <w:t>Stored Procedure Name</w:t>
            </w:r>
          </w:p>
        </w:tc>
        <w:tc>
          <w:tcPr>
            <w:tcW w:w="800" w:type="dxa"/>
          </w:tcPr>
          <w:p w14:paraId="1894CA2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00704</w:t>
            </w:r>
          </w:p>
        </w:tc>
        <w:tc>
          <w:tcPr>
            <w:tcW w:w="600" w:type="dxa"/>
          </w:tcPr>
          <w:p w14:paraId="1F1B725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SPR</w:t>
            </w:r>
          </w:p>
        </w:tc>
        <w:tc>
          <w:tcPr>
            <w:tcW w:w="700" w:type="dxa"/>
          </w:tcPr>
          <w:p w14:paraId="7AFD397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5F931C6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9B51A2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23B8D3E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04A65CA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D3D1F5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5.10.5.5.3</w:t>
            </w:r>
          </w:p>
        </w:tc>
      </w:tr>
      <w:tr w:rsidR="00940027" w14:paraId="3596EA4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B942CF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Strain</w:t>
            </w:r>
          </w:p>
        </w:tc>
        <w:tc>
          <w:tcPr>
            <w:tcW w:w="800" w:type="dxa"/>
          </w:tcPr>
          <w:p w14:paraId="0E8D3FBF" w14:textId="77777777" w:rsidR="00940027" w:rsidRDefault="00940027">
            <w:pPr>
              <w:pStyle w:val="OtherTableBody"/>
              <w:jc w:val="center"/>
            </w:pPr>
            <w:r>
              <w:t>01541</w:t>
            </w:r>
          </w:p>
        </w:tc>
        <w:tc>
          <w:tcPr>
            <w:tcW w:w="600" w:type="dxa"/>
          </w:tcPr>
          <w:p w14:paraId="5BD33137" w14:textId="77777777" w:rsidR="00940027" w:rsidRDefault="00940027">
            <w:pPr>
              <w:pStyle w:val="OtherTableBody"/>
              <w:jc w:val="center"/>
            </w:pPr>
            <w:r>
              <w:t>PID</w:t>
            </w:r>
          </w:p>
        </w:tc>
        <w:tc>
          <w:tcPr>
            <w:tcW w:w="700" w:type="dxa"/>
          </w:tcPr>
          <w:p w14:paraId="5013F8F9" w14:textId="77777777" w:rsidR="00940027" w:rsidRDefault="00940027">
            <w:pPr>
              <w:pStyle w:val="OtherTableBody"/>
            </w:pPr>
            <w:r>
              <w:t>37</w:t>
            </w:r>
          </w:p>
        </w:tc>
        <w:tc>
          <w:tcPr>
            <w:tcW w:w="600" w:type="dxa"/>
          </w:tcPr>
          <w:p w14:paraId="29435B2D" w14:textId="77777777" w:rsidR="00940027" w:rsidRDefault="00940027">
            <w:pPr>
              <w:pStyle w:val="OtherTableBody"/>
            </w:pPr>
            <w:r>
              <w:t>80</w:t>
            </w:r>
          </w:p>
        </w:tc>
        <w:tc>
          <w:tcPr>
            <w:tcW w:w="600" w:type="dxa"/>
          </w:tcPr>
          <w:p w14:paraId="180D8459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599B0A3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BE4EA6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8015141" w14:textId="77777777" w:rsidR="00940027" w:rsidRDefault="00940027">
            <w:pPr>
              <w:pStyle w:val="OtherTableBody"/>
            </w:pPr>
            <w:r>
              <w:t>3.4.2.37</w:t>
            </w:r>
          </w:p>
        </w:tc>
      </w:tr>
      <w:tr w:rsidR="00940027" w14:paraId="617A69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9A774F2" w14:textId="77777777" w:rsidR="00940027" w:rsidRDefault="00940027">
            <w:pPr>
              <w:pStyle w:val="OtherTableBody"/>
            </w:pPr>
            <w:r>
              <w:t>Stratum for Study Randomization</w:t>
            </w:r>
          </w:p>
        </w:tc>
        <w:tc>
          <w:tcPr>
            <w:tcW w:w="800" w:type="dxa"/>
          </w:tcPr>
          <w:p w14:paraId="283E541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01047</w:t>
            </w:r>
          </w:p>
        </w:tc>
        <w:tc>
          <w:tcPr>
            <w:tcW w:w="600" w:type="dxa"/>
          </w:tcPr>
          <w:p w14:paraId="7A2D9B1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CSR</w:t>
            </w:r>
          </w:p>
        </w:tc>
        <w:tc>
          <w:tcPr>
            <w:tcW w:w="700" w:type="dxa"/>
          </w:tcPr>
          <w:p w14:paraId="42A4019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</w:t>
            </w:r>
          </w:p>
        </w:tc>
        <w:tc>
          <w:tcPr>
            <w:tcW w:w="600" w:type="dxa"/>
          </w:tcPr>
          <w:p w14:paraId="28DF0E3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1030816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2FE16C8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760DCA5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A184E24" w14:textId="77777777" w:rsidR="00940027" w:rsidRDefault="00940027">
            <w:pPr>
              <w:pStyle w:val="OtherTableBody"/>
            </w:pPr>
            <w:r>
              <w:t>7.8.1.13</w:t>
            </w:r>
          </w:p>
        </w:tc>
      </w:tr>
      <w:tr w:rsidR="00940027" w14:paraId="684F6F7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0211892" w14:textId="77777777" w:rsidR="00940027" w:rsidRDefault="00940027">
            <w:pPr>
              <w:pStyle w:val="OtherTableBody"/>
            </w:pPr>
            <w:r>
              <w:t>Student Indicator</w:t>
            </w:r>
          </w:p>
        </w:tc>
        <w:tc>
          <w:tcPr>
            <w:tcW w:w="800" w:type="dxa"/>
          </w:tcPr>
          <w:p w14:paraId="00B8683E" w14:textId="77777777" w:rsidR="00940027" w:rsidRDefault="00940027">
            <w:pPr>
              <w:pStyle w:val="OtherTableBody"/>
              <w:jc w:val="center"/>
            </w:pPr>
            <w:r>
              <w:t>00745</w:t>
            </w:r>
          </w:p>
        </w:tc>
        <w:tc>
          <w:tcPr>
            <w:tcW w:w="600" w:type="dxa"/>
          </w:tcPr>
          <w:p w14:paraId="3D83C5C6" w14:textId="77777777" w:rsidR="00940027" w:rsidRDefault="00940027">
            <w:pPr>
              <w:pStyle w:val="OtherTableBody"/>
              <w:jc w:val="center"/>
            </w:pPr>
            <w:r>
              <w:t>PD1</w:t>
            </w:r>
          </w:p>
        </w:tc>
        <w:tc>
          <w:tcPr>
            <w:tcW w:w="700" w:type="dxa"/>
          </w:tcPr>
          <w:p w14:paraId="03472011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5AA5D0AA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2642F536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71C5CED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C9DE19B" w14:textId="77777777" w:rsidR="00940027" w:rsidRDefault="00940027">
            <w:pPr>
              <w:pStyle w:val="OtherTableBody"/>
              <w:jc w:val="center"/>
            </w:pPr>
            <w:r>
              <w:t>0231</w:t>
            </w:r>
          </w:p>
        </w:tc>
        <w:tc>
          <w:tcPr>
            <w:tcW w:w="942" w:type="dxa"/>
          </w:tcPr>
          <w:p w14:paraId="5FE4D1BF" w14:textId="77777777" w:rsidR="00940027" w:rsidRDefault="00940027">
            <w:pPr>
              <w:pStyle w:val="OtherTableBody"/>
            </w:pPr>
            <w:r>
              <w:t>3.4.10.5</w:t>
            </w:r>
          </w:p>
        </w:tc>
      </w:tr>
      <w:tr w:rsidR="00940027" w14:paraId="1225903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A7320D6" w14:textId="77777777" w:rsidR="00940027" w:rsidRDefault="00940027">
            <w:pPr>
              <w:pStyle w:val="OtherTableBody"/>
            </w:pPr>
            <w:r>
              <w:t>Student Indicator</w:t>
            </w:r>
          </w:p>
        </w:tc>
        <w:tc>
          <w:tcPr>
            <w:tcW w:w="800" w:type="dxa"/>
          </w:tcPr>
          <w:p w14:paraId="3DBF82F7" w14:textId="77777777" w:rsidR="00940027" w:rsidRDefault="00940027">
            <w:pPr>
              <w:pStyle w:val="OtherTableBody"/>
              <w:jc w:val="center"/>
            </w:pPr>
            <w:r>
              <w:t>00745</w:t>
            </w:r>
          </w:p>
        </w:tc>
        <w:tc>
          <w:tcPr>
            <w:tcW w:w="600" w:type="dxa"/>
          </w:tcPr>
          <w:p w14:paraId="771013AC" w14:textId="77777777" w:rsidR="00940027" w:rsidRDefault="00940027">
            <w:pPr>
              <w:pStyle w:val="OtherTableBody"/>
              <w:jc w:val="center"/>
            </w:pPr>
            <w:r>
              <w:t>NK1</w:t>
            </w:r>
          </w:p>
        </w:tc>
        <w:tc>
          <w:tcPr>
            <w:tcW w:w="700" w:type="dxa"/>
          </w:tcPr>
          <w:p w14:paraId="3ECF9470" w14:textId="77777777" w:rsidR="00940027" w:rsidRDefault="00940027">
            <w:pPr>
              <w:pStyle w:val="OtherTableBody"/>
            </w:pPr>
            <w:r>
              <w:t>24</w:t>
            </w:r>
          </w:p>
        </w:tc>
        <w:tc>
          <w:tcPr>
            <w:tcW w:w="600" w:type="dxa"/>
          </w:tcPr>
          <w:p w14:paraId="3C7E5658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55C336A6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3D145F7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1A00870" w14:textId="77777777" w:rsidR="00940027" w:rsidRDefault="00940027">
            <w:pPr>
              <w:pStyle w:val="OtherTableBody"/>
              <w:jc w:val="center"/>
            </w:pPr>
            <w:r>
              <w:t>0231</w:t>
            </w:r>
          </w:p>
        </w:tc>
        <w:tc>
          <w:tcPr>
            <w:tcW w:w="942" w:type="dxa"/>
          </w:tcPr>
          <w:p w14:paraId="03709C37" w14:textId="77777777" w:rsidR="00940027" w:rsidRDefault="00940027">
            <w:pPr>
              <w:pStyle w:val="OtherTableBody"/>
            </w:pPr>
            <w:r>
              <w:t>3.4.5.24</w:t>
            </w:r>
          </w:p>
        </w:tc>
      </w:tr>
      <w:tr w:rsidR="00940027" w14:paraId="76C4CEA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6199A11" w14:textId="77777777" w:rsidR="00940027" w:rsidRDefault="00940027">
            <w:pPr>
              <w:pStyle w:val="OtherTableBody"/>
            </w:pPr>
            <w:r>
              <w:t>Student Indicator</w:t>
            </w:r>
          </w:p>
        </w:tc>
        <w:tc>
          <w:tcPr>
            <w:tcW w:w="800" w:type="dxa"/>
          </w:tcPr>
          <w:p w14:paraId="5F385817" w14:textId="77777777" w:rsidR="00940027" w:rsidRDefault="00940027">
            <w:pPr>
              <w:pStyle w:val="OtherTableBody"/>
              <w:jc w:val="center"/>
            </w:pPr>
            <w:r>
              <w:t>00745</w:t>
            </w:r>
          </w:p>
        </w:tc>
        <w:tc>
          <w:tcPr>
            <w:tcW w:w="600" w:type="dxa"/>
          </w:tcPr>
          <w:p w14:paraId="0F984300" w14:textId="77777777" w:rsidR="00940027" w:rsidRDefault="00940027">
            <w:pPr>
              <w:pStyle w:val="OtherTableBody"/>
              <w:jc w:val="center"/>
            </w:pPr>
            <w:r>
              <w:t>GT1</w:t>
            </w:r>
          </w:p>
        </w:tc>
        <w:tc>
          <w:tcPr>
            <w:tcW w:w="700" w:type="dxa"/>
          </w:tcPr>
          <w:p w14:paraId="5F4F05E7" w14:textId="77777777" w:rsidR="00940027" w:rsidRDefault="00940027">
            <w:pPr>
              <w:pStyle w:val="OtherTableBody"/>
            </w:pPr>
            <w:r>
              <w:t>40</w:t>
            </w:r>
          </w:p>
        </w:tc>
        <w:tc>
          <w:tcPr>
            <w:tcW w:w="600" w:type="dxa"/>
          </w:tcPr>
          <w:p w14:paraId="75A263E1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71DE9D54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0446A39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4FFA0DE" w14:textId="77777777" w:rsidR="00940027" w:rsidRDefault="00940027">
            <w:pPr>
              <w:pStyle w:val="OtherTableBody"/>
              <w:jc w:val="center"/>
            </w:pPr>
            <w:r>
              <w:t>0231</w:t>
            </w:r>
          </w:p>
        </w:tc>
        <w:tc>
          <w:tcPr>
            <w:tcW w:w="942" w:type="dxa"/>
          </w:tcPr>
          <w:p w14:paraId="7DCB2E86" w14:textId="77777777" w:rsidR="00940027" w:rsidRDefault="00940027">
            <w:pPr>
              <w:pStyle w:val="OtherTableBody"/>
            </w:pPr>
            <w:r>
              <w:t>6.5.5.40</w:t>
            </w:r>
          </w:p>
        </w:tc>
      </w:tr>
      <w:tr w:rsidR="00940027" w14:paraId="1A0FA06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737CB61" w14:textId="77777777" w:rsidR="00940027" w:rsidRDefault="00940027">
            <w:pPr>
              <w:pStyle w:val="OtherTableBody"/>
            </w:pPr>
            <w:r>
              <w:t>Student Indicator</w:t>
            </w:r>
          </w:p>
        </w:tc>
        <w:tc>
          <w:tcPr>
            <w:tcW w:w="800" w:type="dxa"/>
          </w:tcPr>
          <w:p w14:paraId="328240CD" w14:textId="77777777" w:rsidR="00940027" w:rsidRDefault="00940027">
            <w:pPr>
              <w:pStyle w:val="OtherTableBody"/>
              <w:jc w:val="center"/>
            </w:pPr>
            <w:r>
              <w:t>00745</w:t>
            </w:r>
          </w:p>
        </w:tc>
        <w:tc>
          <w:tcPr>
            <w:tcW w:w="600" w:type="dxa"/>
          </w:tcPr>
          <w:p w14:paraId="49FCB5FD" w14:textId="77777777" w:rsidR="00940027" w:rsidRDefault="00940027">
            <w:pPr>
              <w:pStyle w:val="OtherTableBody"/>
              <w:jc w:val="center"/>
            </w:pPr>
            <w:r>
              <w:t>IN2</w:t>
            </w:r>
          </w:p>
        </w:tc>
        <w:tc>
          <w:tcPr>
            <w:tcW w:w="700" w:type="dxa"/>
          </w:tcPr>
          <w:p w14:paraId="7EDE899E" w14:textId="77777777" w:rsidR="00940027" w:rsidRDefault="00940027">
            <w:pPr>
              <w:pStyle w:val="OtherTableBody"/>
            </w:pPr>
            <w:r>
              <w:t>38</w:t>
            </w:r>
          </w:p>
        </w:tc>
        <w:tc>
          <w:tcPr>
            <w:tcW w:w="600" w:type="dxa"/>
          </w:tcPr>
          <w:p w14:paraId="3A526304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05AD6A99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68DF106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0850853" w14:textId="77777777" w:rsidR="00940027" w:rsidRDefault="00940027">
            <w:pPr>
              <w:pStyle w:val="OtherTableBody"/>
              <w:jc w:val="center"/>
            </w:pPr>
            <w:r>
              <w:t>0231</w:t>
            </w:r>
          </w:p>
        </w:tc>
        <w:tc>
          <w:tcPr>
            <w:tcW w:w="942" w:type="dxa"/>
          </w:tcPr>
          <w:p w14:paraId="1A9D27E1" w14:textId="77777777" w:rsidR="00940027" w:rsidRDefault="00940027">
            <w:pPr>
              <w:pStyle w:val="OtherTableBody"/>
            </w:pPr>
            <w:r>
              <w:t>6.5.7.38</w:t>
            </w:r>
          </w:p>
        </w:tc>
      </w:tr>
      <w:tr w:rsidR="00940027" w14:paraId="30D9B56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4897C10" w14:textId="77777777" w:rsidR="00940027" w:rsidRDefault="00940027">
            <w:pPr>
              <w:pStyle w:val="OtherTableBody"/>
            </w:pPr>
            <w:r>
              <w:t>Study Authorizing Provider</w:t>
            </w:r>
          </w:p>
        </w:tc>
        <w:tc>
          <w:tcPr>
            <w:tcW w:w="800" w:type="dxa"/>
          </w:tcPr>
          <w:p w14:paraId="09695A3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01042</w:t>
            </w:r>
          </w:p>
        </w:tc>
        <w:tc>
          <w:tcPr>
            <w:tcW w:w="600" w:type="dxa"/>
          </w:tcPr>
          <w:p w14:paraId="29B5BE4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CSR</w:t>
            </w:r>
          </w:p>
        </w:tc>
        <w:tc>
          <w:tcPr>
            <w:tcW w:w="700" w:type="dxa"/>
          </w:tcPr>
          <w:p w14:paraId="3C507CC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</w:t>
            </w:r>
          </w:p>
        </w:tc>
        <w:tc>
          <w:tcPr>
            <w:tcW w:w="600" w:type="dxa"/>
          </w:tcPr>
          <w:p w14:paraId="76CFF53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2FE78A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XCN</w:t>
            </w:r>
          </w:p>
        </w:tc>
        <w:tc>
          <w:tcPr>
            <w:tcW w:w="700" w:type="dxa"/>
          </w:tcPr>
          <w:p w14:paraId="1766568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4C12996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0936015" w14:textId="77777777" w:rsidR="00940027" w:rsidRDefault="00940027">
            <w:pPr>
              <w:pStyle w:val="OtherTableBody"/>
            </w:pPr>
            <w:r>
              <w:t>7.8.1.8</w:t>
            </w:r>
          </w:p>
        </w:tc>
      </w:tr>
      <w:tr w:rsidR="00940027" w14:paraId="192BB8D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B1238D2" w14:textId="77777777" w:rsidR="00940027" w:rsidRDefault="00940027">
            <w:pPr>
              <w:pStyle w:val="OtherTableBody"/>
            </w:pPr>
            <w:r>
              <w:t>Study Instance UID</w:t>
            </w:r>
          </w:p>
        </w:tc>
        <w:tc>
          <w:tcPr>
            <w:tcW w:w="800" w:type="dxa"/>
          </w:tcPr>
          <w:p w14:paraId="751A98EE" w14:textId="77777777" w:rsidR="00940027" w:rsidRDefault="00940027">
            <w:pPr>
              <w:pStyle w:val="OtherTableBody"/>
              <w:jc w:val="center"/>
            </w:pPr>
            <w:r>
              <w:t>01659</w:t>
            </w:r>
          </w:p>
        </w:tc>
        <w:tc>
          <w:tcPr>
            <w:tcW w:w="600" w:type="dxa"/>
          </w:tcPr>
          <w:p w14:paraId="1869D358" w14:textId="77777777" w:rsidR="00940027" w:rsidRDefault="00940027">
            <w:pPr>
              <w:pStyle w:val="OtherTableBody"/>
              <w:jc w:val="center"/>
            </w:pPr>
            <w:r>
              <w:t>IPC</w:t>
            </w:r>
          </w:p>
        </w:tc>
        <w:tc>
          <w:tcPr>
            <w:tcW w:w="700" w:type="dxa"/>
          </w:tcPr>
          <w:p w14:paraId="2EDD8FFE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04E9BF85" w14:textId="77777777" w:rsidR="00940027" w:rsidRDefault="00940027">
            <w:pPr>
              <w:pStyle w:val="OtherTableBody"/>
            </w:pPr>
            <w:r>
              <w:t>70</w:t>
            </w:r>
          </w:p>
        </w:tc>
        <w:tc>
          <w:tcPr>
            <w:tcW w:w="600" w:type="dxa"/>
          </w:tcPr>
          <w:p w14:paraId="1665064B" w14:textId="77777777" w:rsidR="00940027" w:rsidRDefault="00940027">
            <w:pPr>
              <w:pStyle w:val="OtherTableBody"/>
            </w:pPr>
            <w:r>
              <w:t>EI</w:t>
            </w:r>
          </w:p>
        </w:tc>
        <w:tc>
          <w:tcPr>
            <w:tcW w:w="700" w:type="dxa"/>
          </w:tcPr>
          <w:p w14:paraId="3CAF2ED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7A4751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B2C2F9E" w14:textId="77777777" w:rsidR="00940027" w:rsidRDefault="00940027">
            <w:pPr>
              <w:pStyle w:val="OtherTableBody"/>
            </w:pPr>
            <w:r>
              <w:t>4.5.6.3</w:t>
            </w:r>
          </w:p>
        </w:tc>
      </w:tr>
      <w:tr w:rsidR="00940027" w14:paraId="666FBC3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D5DB324" w14:textId="77777777" w:rsidR="00940027" w:rsidRDefault="00940027">
            <w:pPr>
              <w:pStyle w:val="OtherTableBody"/>
            </w:pPr>
            <w:r>
              <w:t>Study Phase Evaluability</w:t>
            </w:r>
          </w:p>
        </w:tc>
        <w:tc>
          <w:tcPr>
            <w:tcW w:w="800" w:type="dxa"/>
          </w:tcPr>
          <w:p w14:paraId="4EAE530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01054</w:t>
            </w:r>
          </w:p>
        </w:tc>
        <w:tc>
          <w:tcPr>
            <w:tcW w:w="600" w:type="dxa"/>
          </w:tcPr>
          <w:p w14:paraId="10B4236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CSP</w:t>
            </w:r>
          </w:p>
        </w:tc>
        <w:tc>
          <w:tcPr>
            <w:tcW w:w="700" w:type="dxa"/>
          </w:tcPr>
          <w:p w14:paraId="69BF544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600" w:type="dxa"/>
          </w:tcPr>
          <w:p w14:paraId="6C1004A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3D902A2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5EAD005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2DF2E6F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A93780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7.8.2.4</w:t>
            </w:r>
          </w:p>
        </w:tc>
      </w:tr>
      <w:tr w:rsidR="00940027" w14:paraId="7B51104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795765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Study Phase Identifier</w:t>
            </w:r>
          </w:p>
        </w:tc>
        <w:tc>
          <w:tcPr>
            <w:tcW w:w="800" w:type="dxa"/>
          </w:tcPr>
          <w:p w14:paraId="6BEA671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01022</w:t>
            </w:r>
          </w:p>
        </w:tc>
        <w:tc>
          <w:tcPr>
            <w:tcW w:w="600" w:type="dxa"/>
          </w:tcPr>
          <w:p w14:paraId="1A82862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CM1</w:t>
            </w:r>
          </w:p>
        </w:tc>
        <w:tc>
          <w:tcPr>
            <w:tcW w:w="700" w:type="dxa"/>
          </w:tcPr>
          <w:p w14:paraId="1C6125B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55F0A30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BAA998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2ACFEDE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05E5F94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6297F9A5" w14:textId="77777777" w:rsidR="00940027" w:rsidRDefault="00940027">
            <w:pPr>
              <w:pStyle w:val="OtherTableBody"/>
            </w:pPr>
            <w:r>
              <w:t>8.11.3.2</w:t>
            </w:r>
          </w:p>
        </w:tc>
      </w:tr>
      <w:tr w:rsidR="00940027" w14:paraId="679A7FD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FEA2565" w14:textId="77777777" w:rsidR="00940027" w:rsidRDefault="00940027">
            <w:pPr>
              <w:pStyle w:val="OtherTableBody"/>
            </w:pPr>
            <w:r>
              <w:t>Study Phase Identifier</w:t>
            </w:r>
          </w:p>
        </w:tc>
        <w:tc>
          <w:tcPr>
            <w:tcW w:w="800" w:type="dxa"/>
          </w:tcPr>
          <w:p w14:paraId="04A9772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01022</w:t>
            </w:r>
          </w:p>
        </w:tc>
        <w:tc>
          <w:tcPr>
            <w:tcW w:w="600" w:type="dxa"/>
          </w:tcPr>
          <w:p w14:paraId="744BBB9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CTI</w:t>
            </w:r>
          </w:p>
        </w:tc>
        <w:tc>
          <w:tcPr>
            <w:tcW w:w="700" w:type="dxa"/>
          </w:tcPr>
          <w:p w14:paraId="1868C68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0695234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27631E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2B655B1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6A64319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20D0069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7.8.4.2</w:t>
            </w:r>
          </w:p>
        </w:tc>
      </w:tr>
      <w:tr w:rsidR="00940027" w14:paraId="368C13D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D26330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Study Phase Identifier</w:t>
            </w:r>
          </w:p>
        </w:tc>
        <w:tc>
          <w:tcPr>
            <w:tcW w:w="800" w:type="dxa"/>
          </w:tcPr>
          <w:p w14:paraId="2D80F6B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01022</w:t>
            </w:r>
          </w:p>
        </w:tc>
        <w:tc>
          <w:tcPr>
            <w:tcW w:w="600" w:type="dxa"/>
          </w:tcPr>
          <w:p w14:paraId="47860D3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CSP</w:t>
            </w:r>
          </w:p>
        </w:tc>
        <w:tc>
          <w:tcPr>
            <w:tcW w:w="700" w:type="dxa"/>
          </w:tcPr>
          <w:p w14:paraId="7CB5FA6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6C54322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5161D2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6C69202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18047BC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F0D2687" w14:textId="77777777" w:rsidR="00940027" w:rsidRDefault="00940027">
            <w:pPr>
              <w:pStyle w:val="OtherTableBody"/>
            </w:pPr>
            <w:r>
              <w:t>7.8.2.1</w:t>
            </w:r>
          </w:p>
        </w:tc>
      </w:tr>
      <w:tr w:rsidR="00940027" w14:paraId="4689E88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6E0D553" w14:textId="77777777" w:rsidR="00940027" w:rsidRDefault="00940027">
            <w:pPr>
              <w:pStyle w:val="OtherTableBody"/>
            </w:pPr>
            <w:r>
              <w:t>Study Quality Control Codes</w:t>
            </w:r>
          </w:p>
        </w:tc>
        <w:tc>
          <w:tcPr>
            <w:tcW w:w="800" w:type="dxa"/>
          </w:tcPr>
          <w:p w14:paraId="6A64A4E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01057</w:t>
            </w:r>
          </w:p>
        </w:tc>
        <w:tc>
          <w:tcPr>
            <w:tcW w:w="600" w:type="dxa"/>
          </w:tcPr>
          <w:p w14:paraId="3217CE6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CSS</w:t>
            </w:r>
          </w:p>
        </w:tc>
        <w:tc>
          <w:tcPr>
            <w:tcW w:w="700" w:type="dxa"/>
          </w:tcPr>
          <w:p w14:paraId="5656D32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5BEFA22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132BF52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18699EB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26FB4E8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200DF79" w14:textId="77777777" w:rsidR="00940027" w:rsidRDefault="00940027">
            <w:pPr>
              <w:pStyle w:val="OtherTableBody"/>
            </w:pPr>
            <w:r>
              <w:t>7.8.3.3</w:t>
            </w:r>
          </w:p>
        </w:tc>
      </w:tr>
      <w:tr w:rsidR="00940027" w14:paraId="7493554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3AAF031" w14:textId="77777777" w:rsidR="00940027" w:rsidRDefault="00940027">
            <w:pPr>
              <w:pStyle w:val="OtherTableBody"/>
            </w:pPr>
            <w:r>
              <w:t>Study Randomization Date/time</w:t>
            </w:r>
          </w:p>
        </w:tc>
        <w:tc>
          <w:tcPr>
            <w:tcW w:w="800" w:type="dxa"/>
          </w:tcPr>
          <w:p w14:paraId="3FCD5D8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01045</w:t>
            </w:r>
          </w:p>
        </w:tc>
        <w:tc>
          <w:tcPr>
            <w:tcW w:w="600" w:type="dxa"/>
          </w:tcPr>
          <w:p w14:paraId="4489895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CSR</w:t>
            </w:r>
          </w:p>
        </w:tc>
        <w:tc>
          <w:tcPr>
            <w:tcW w:w="700" w:type="dxa"/>
          </w:tcPr>
          <w:p w14:paraId="6B678AA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11</w:t>
            </w:r>
          </w:p>
        </w:tc>
        <w:tc>
          <w:tcPr>
            <w:tcW w:w="600" w:type="dxa"/>
          </w:tcPr>
          <w:p w14:paraId="7E3F08A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26</w:t>
            </w:r>
          </w:p>
        </w:tc>
        <w:tc>
          <w:tcPr>
            <w:tcW w:w="600" w:type="dxa"/>
          </w:tcPr>
          <w:p w14:paraId="533BBC5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TS</w:t>
            </w:r>
          </w:p>
        </w:tc>
        <w:tc>
          <w:tcPr>
            <w:tcW w:w="700" w:type="dxa"/>
          </w:tcPr>
          <w:p w14:paraId="35B649E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2D3ED28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E1F5F2E" w14:textId="77777777" w:rsidR="00940027" w:rsidRDefault="00940027">
            <w:pPr>
              <w:pStyle w:val="OtherTableBody"/>
            </w:pPr>
            <w:r>
              <w:t>7.8.1.11</w:t>
            </w:r>
          </w:p>
        </w:tc>
      </w:tr>
      <w:tr w:rsidR="00940027" w14:paraId="165909D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33A8DE2" w14:textId="77777777" w:rsidR="00940027" w:rsidRDefault="00940027">
            <w:pPr>
              <w:pStyle w:val="OtherTableBody"/>
            </w:pPr>
            <w:r>
              <w:t>Study Scheduled Patient Time Point</w:t>
            </w:r>
          </w:p>
        </w:tc>
        <w:tc>
          <w:tcPr>
            <w:tcW w:w="800" w:type="dxa"/>
          </w:tcPr>
          <w:p w14:paraId="0861E6E7" w14:textId="77777777" w:rsidR="00940027" w:rsidRDefault="00940027">
            <w:pPr>
              <w:pStyle w:val="OtherTableBody"/>
              <w:jc w:val="center"/>
            </w:pPr>
            <w:r>
              <w:t>01056</w:t>
            </w:r>
          </w:p>
        </w:tc>
        <w:tc>
          <w:tcPr>
            <w:tcW w:w="600" w:type="dxa"/>
          </w:tcPr>
          <w:p w14:paraId="2EE3F08E" w14:textId="77777777" w:rsidR="00940027" w:rsidRDefault="00940027">
            <w:pPr>
              <w:pStyle w:val="OtherTableBody"/>
              <w:jc w:val="center"/>
            </w:pPr>
            <w:r>
              <w:t>CSS</w:t>
            </w:r>
          </w:p>
        </w:tc>
        <w:tc>
          <w:tcPr>
            <w:tcW w:w="700" w:type="dxa"/>
          </w:tcPr>
          <w:p w14:paraId="799039BF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2D043D23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16AA3F29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1C45BA6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A0C9ED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1376CE3" w14:textId="77777777" w:rsidR="00940027" w:rsidRDefault="00940027">
            <w:pPr>
              <w:pStyle w:val="OtherTableBody"/>
            </w:pPr>
            <w:r>
              <w:t>7.8.3.2</w:t>
            </w:r>
          </w:p>
        </w:tc>
      </w:tr>
      <w:tr w:rsidR="00940027" w14:paraId="16664E6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0DA9075" w14:textId="77777777" w:rsidR="00940027" w:rsidRDefault="00940027">
            <w:pPr>
              <w:pStyle w:val="OtherTableBody"/>
            </w:pPr>
            <w:r>
              <w:t>Study Scheduled Time Point</w:t>
            </w:r>
          </w:p>
        </w:tc>
        <w:tc>
          <w:tcPr>
            <w:tcW w:w="800" w:type="dxa"/>
          </w:tcPr>
          <w:p w14:paraId="0BE4CA2C" w14:textId="77777777" w:rsidR="00940027" w:rsidRDefault="00940027">
            <w:pPr>
              <w:pStyle w:val="OtherTableBody"/>
              <w:jc w:val="center"/>
            </w:pPr>
            <w:r>
              <w:t>01055</w:t>
            </w:r>
          </w:p>
        </w:tc>
        <w:tc>
          <w:tcPr>
            <w:tcW w:w="600" w:type="dxa"/>
          </w:tcPr>
          <w:p w14:paraId="632CC297" w14:textId="77777777" w:rsidR="00940027" w:rsidRDefault="00940027">
            <w:pPr>
              <w:pStyle w:val="OtherTableBody"/>
              <w:jc w:val="center"/>
            </w:pPr>
            <w:r>
              <w:t>CSS</w:t>
            </w:r>
          </w:p>
        </w:tc>
        <w:tc>
          <w:tcPr>
            <w:tcW w:w="700" w:type="dxa"/>
          </w:tcPr>
          <w:p w14:paraId="4731F512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629381B0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4FE32816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5885A41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9F4E6D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3498453" w14:textId="77777777" w:rsidR="00940027" w:rsidRDefault="00940027">
            <w:pPr>
              <w:pStyle w:val="OtherTableBody"/>
            </w:pPr>
            <w:r>
              <w:t>7.8.3.1</w:t>
            </w:r>
          </w:p>
        </w:tc>
      </w:tr>
      <w:tr w:rsidR="00940027" w14:paraId="46A2F97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DDA8E9F" w14:textId="77777777" w:rsidR="00940027" w:rsidRDefault="00940027">
            <w:pPr>
              <w:pStyle w:val="OtherTableBody"/>
            </w:pPr>
            <w:r>
              <w:t>Study Scheduled Time Point</w:t>
            </w:r>
          </w:p>
        </w:tc>
        <w:tc>
          <w:tcPr>
            <w:tcW w:w="800" w:type="dxa"/>
          </w:tcPr>
          <w:p w14:paraId="749E555B" w14:textId="77777777" w:rsidR="00940027" w:rsidRDefault="00940027">
            <w:pPr>
              <w:pStyle w:val="OtherTableBody"/>
              <w:jc w:val="center"/>
            </w:pPr>
            <w:r>
              <w:t>01055</w:t>
            </w:r>
          </w:p>
        </w:tc>
        <w:tc>
          <w:tcPr>
            <w:tcW w:w="600" w:type="dxa"/>
          </w:tcPr>
          <w:p w14:paraId="793D7DF7" w14:textId="77777777" w:rsidR="00940027" w:rsidRDefault="00940027">
            <w:pPr>
              <w:pStyle w:val="OtherTableBody"/>
              <w:jc w:val="center"/>
            </w:pPr>
            <w:r>
              <w:t>CTI</w:t>
            </w:r>
          </w:p>
        </w:tc>
        <w:tc>
          <w:tcPr>
            <w:tcW w:w="700" w:type="dxa"/>
          </w:tcPr>
          <w:p w14:paraId="47165AF3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3FABFD9C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442D21A3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12704D7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959CE7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5527018" w14:textId="77777777" w:rsidR="00940027" w:rsidRDefault="00940027">
            <w:pPr>
              <w:pStyle w:val="OtherTableBody"/>
            </w:pPr>
            <w:r>
              <w:t>7.8.4.3</w:t>
            </w:r>
          </w:p>
        </w:tc>
      </w:tr>
      <w:tr w:rsidR="00940027" w14:paraId="4E675A1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54A607D" w14:textId="77777777" w:rsidR="00940027" w:rsidRDefault="00940027">
            <w:pPr>
              <w:pStyle w:val="OtherTableBody"/>
            </w:pPr>
            <w:r>
              <w:t>Subject Competence Indicator</w:t>
            </w:r>
          </w:p>
        </w:tc>
        <w:tc>
          <w:tcPr>
            <w:tcW w:w="800" w:type="dxa"/>
          </w:tcPr>
          <w:p w14:paraId="41649611" w14:textId="77777777" w:rsidR="00940027" w:rsidRDefault="00940027">
            <w:pPr>
              <w:pStyle w:val="OtherTableBody"/>
              <w:jc w:val="center"/>
            </w:pPr>
            <w:r>
              <w:t>01791</w:t>
            </w:r>
          </w:p>
        </w:tc>
        <w:tc>
          <w:tcPr>
            <w:tcW w:w="600" w:type="dxa"/>
          </w:tcPr>
          <w:p w14:paraId="4ADDF15A" w14:textId="77777777" w:rsidR="00940027" w:rsidRDefault="00940027">
            <w:pPr>
              <w:pStyle w:val="OtherTableBody"/>
              <w:jc w:val="center"/>
            </w:pPr>
            <w:r>
              <w:t>CON</w:t>
            </w:r>
          </w:p>
        </w:tc>
        <w:tc>
          <w:tcPr>
            <w:tcW w:w="700" w:type="dxa"/>
          </w:tcPr>
          <w:p w14:paraId="3F80E81B" w14:textId="77777777" w:rsidR="00940027" w:rsidRDefault="00940027">
            <w:pPr>
              <w:pStyle w:val="OtherTableBody"/>
            </w:pPr>
            <w:r>
              <w:t>16</w:t>
            </w:r>
          </w:p>
        </w:tc>
        <w:tc>
          <w:tcPr>
            <w:tcW w:w="600" w:type="dxa"/>
          </w:tcPr>
          <w:p w14:paraId="4F55288D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110193C6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048ED1A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60D820D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7F432820" w14:textId="77777777" w:rsidR="00940027" w:rsidRDefault="00940027">
            <w:pPr>
              <w:pStyle w:val="OtherTableBody"/>
            </w:pPr>
            <w:r>
              <w:t>9.9.4.16</w:t>
            </w:r>
          </w:p>
        </w:tc>
      </w:tr>
      <w:tr w:rsidR="00940027" w14:paraId="7091AD8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DF932E6" w14:textId="77777777" w:rsidR="00940027" w:rsidRDefault="00940027">
            <w:pPr>
              <w:pStyle w:val="OtherTableBody"/>
            </w:pPr>
            <w:r>
              <w:t>Subject Directory Attribute Extension (Health Professional Data)</w:t>
            </w:r>
          </w:p>
        </w:tc>
        <w:tc>
          <w:tcPr>
            <w:tcW w:w="800" w:type="dxa"/>
          </w:tcPr>
          <w:p w14:paraId="0C22810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01868</w:t>
            </w:r>
          </w:p>
        </w:tc>
        <w:tc>
          <w:tcPr>
            <w:tcW w:w="600" w:type="dxa"/>
          </w:tcPr>
          <w:p w14:paraId="22BC39D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CER</w:t>
            </w:r>
          </w:p>
        </w:tc>
        <w:tc>
          <w:tcPr>
            <w:tcW w:w="700" w:type="dxa"/>
          </w:tcPr>
          <w:p w14:paraId="2A02C5B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14</w:t>
            </w:r>
          </w:p>
        </w:tc>
        <w:tc>
          <w:tcPr>
            <w:tcW w:w="600" w:type="dxa"/>
          </w:tcPr>
          <w:p w14:paraId="4767DF9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6F8683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CWE</w:t>
            </w:r>
          </w:p>
        </w:tc>
        <w:tc>
          <w:tcPr>
            <w:tcW w:w="700" w:type="dxa"/>
          </w:tcPr>
          <w:p w14:paraId="32C3A63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16CCF69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01C811A" w14:textId="77777777" w:rsidR="00940027" w:rsidRDefault="00940027">
            <w:pPr>
              <w:pStyle w:val="OtherTableBody"/>
            </w:pPr>
            <w:r>
              <w:t>15.4.2.14</w:t>
            </w:r>
          </w:p>
        </w:tc>
      </w:tr>
      <w:tr w:rsidR="00940027" w14:paraId="28DC53F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FBA9073" w14:textId="77777777" w:rsidR="00940027" w:rsidRDefault="00940027">
            <w:pPr>
              <w:pStyle w:val="OtherTableBody"/>
            </w:pPr>
            <w:r>
              <w:t>Subject ID</w:t>
            </w:r>
          </w:p>
        </w:tc>
        <w:tc>
          <w:tcPr>
            <w:tcW w:w="800" w:type="dxa"/>
          </w:tcPr>
          <w:p w14:paraId="53444A0B" w14:textId="77777777" w:rsidR="00940027" w:rsidRDefault="00940027">
            <w:pPr>
              <w:pStyle w:val="OtherTableBody"/>
              <w:jc w:val="center"/>
            </w:pPr>
            <w:r>
              <w:t>01867</w:t>
            </w:r>
          </w:p>
        </w:tc>
        <w:tc>
          <w:tcPr>
            <w:tcW w:w="600" w:type="dxa"/>
          </w:tcPr>
          <w:p w14:paraId="7DD95FA9" w14:textId="77777777" w:rsidR="00940027" w:rsidRDefault="00940027">
            <w:pPr>
              <w:pStyle w:val="OtherTableBody"/>
              <w:jc w:val="center"/>
            </w:pPr>
            <w:r>
              <w:t>CER</w:t>
            </w:r>
          </w:p>
        </w:tc>
        <w:tc>
          <w:tcPr>
            <w:tcW w:w="700" w:type="dxa"/>
          </w:tcPr>
          <w:p w14:paraId="1737C42B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516D5D24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6B9B1EC5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38F84C9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89F6C1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70368E9" w14:textId="77777777" w:rsidR="00940027" w:rsidRDefault="00940027">
            <w:pPr>
              <w:pStyle w:val="OtherTableBody"/>
            </w:pPr>
            <w:r>
              <w:t>15.4.2.12</w:t>
            </w:r>
          </w:p>
        </w:tc>
      </w:tr>
      <w:tr w:rsidR="00940027" w14:paraId="10D6771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78EE43B" w14:textId="77777777" w:rsidR="00940027" w:rsidRDefault="00940027">
            <w:pPr>
              <w:pStyle w:val="OtherTableBody"/>
            </w:pPr>
            <w:r>
              <w:t>Subject Name</w:t>
            </w:r>
          </w:p>
        </w:tc>
        <w:tc>
          <w:tcPr>
            <w:tcW w:w="800" w:type="dxa"/>
          </w:tcPr>
          <w:p w14:paraId="2FD684AD" w14:textId="77777777" w:rsidR="00940027" w:rsidRDefault="00940027">
            <w:pPr>
              <w:pStyle w:val="OtherTableBody"/>
              <w:jc w:val="center"/>
            </w:pPr>
            <w:r>
              <w:t>01907</w:t>
            </w:r>
          </w:p>
        </w:tc>
        <w:tc>
          <w:tcPr>
            <w:tcW w:w="600" w:type="dxa"/>
          </w:tcPr>
          <w:p w14:paraId="53ACA123" w14:textId="77777777" w:rsidR="00940027" w:rsidRDefault="00940027">
            <w:pPr>
              <w:pStyle w:val="OtherTableBody"/>
              <w:jc w:val="center"/>
            </w:pPr>
            <w:r>
              <w:t>CER</w:t>
            </w:r>
          </w:p>
        </w:tc>
        <w:tc>
          <w:tcPr>
            <w:tcW w:w="700" w:type="dxa"/>
          </w:tcPr>
          <w:p w14:paraId="20AE8FB6" w14:textId="77777777" w:rsidR="00940027" w:rsidRDefault="00940027">
            <w:pPr>
              <w:pStyle w:val="OtherTableBody"/>
            </w:pPr>
            <w:r>
              <w:t>13</w:t>
            </w:r>
          </w:p>
        </w:tc>
        <w:tc>
          <w:tcPr>
            <w:tcW w:w="600" w:type="dxa"/>
          </w:tcPr>
          <w:p w14:paraId="63CC0458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24CF8BE5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4936A78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0C6EAD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A2C4EC3" w14:textId="77777777" w:rsidR="00940027" w:rsidRDefault="00940027">
            <w:pPr>
              <w:pStyle w:val="OtherTableBody"/>
            </w:pPr>
            <w:r>
              <w:t>15.4.2.13</w:t>
            </w:r>
          </w:p>
        </w:tc>
      </w:tr>
      <w:tr w:rsidR="00940027" w14:paraId="5082382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EA29421" w14:textId="77777777" w:rsidR="00940027" w:rsidRDefault="00940027">
            <w:pPr>
              <w:pStyle w:val="OtherTableBody"/>
            </w:pPr>
            <w:r>
              <w:t>Subject Public Key Info</w:t>
            </w:r>
          </w:p>
        </w:tc>
        <w:tc>
          <w:tcPr>
            <w:tcW w:w="800" w:type="dxa"/>
          </w:tcPr>
          <w:p w14:paraId="0E197E5F" w14:textId="77777777" w:rsidR="00940027" w:rsidRDefault="00940027">
            <w:pPr>
              <w:pStyle w:val="OtherTableBody"/>
              <w:jc w:val="center"/>
            </w:pPr>
            <w:r>
              <w:t>01869</w:t>
            </w:r>
          </w:p>
        </w:tc>
        <w:tc>
          <w:tcPr>
            <w:tcW w:w="600" w:type="dxa"/>
          </w:tcPr>
          <w:p w14:paraId="0311C7D3" w14:textId="77777777" w:rsidR="00940027" w:rsidRDefault="00940027">
            <w:pPr>
              <w:pStyle w:val="OtherTableBody"/>
              <w:jc w:val="center"/>
            </w:pPr>
            <w:r>
              <w:t>CER</w:t>
            </w:r>
          </w:p>
        </w:tc>
        <w:tc>
          <w:tcPr>
            <w:tcW w:w="700" w:type="dxa"/>
          </w:tcPr>
          <w:p w14:paraId="5C2B9DCD" w14:textId="77777777" w:rsidR="00940027" w:rsidRDefault="00940027">
            <w:pPr>
              <w:pStyle w:val="OtherTableBody"/>
            </w:pPr>
            <w:r>
              <w:t>15</w:t>
            </w:r>
          </w:p>
        </w:tc>
        <w:tc>
          <w:tcPr>
            <w:tcW w:w="600" w:type="dxa"/>
          </w:tcPr>
          <w:p w14:paraId="1051AB80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282D18CE" w14:textId="77777777" w:rsidR="00940027" w:rsidRDefault="00940027">
            <w:pPr>
              <w:pStyle w:val="OtherTableBody"/>
            </w:pPr>
            <w:r>
              <w:t>CWE</w:t>
            </w:r>
          </w:p>
        </w:tc>
        <w:tc>
          <w:tcPr>
            <w:tcW w:w="700" w:type="dxa"/>
          </w:tcPr>
          <w:p w14:paraId="651D5F5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2E06C6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6AB30F6" w14:textId="77777777" w:rsidR="00940027" w:rsidRDefault="00940027">
            <w:pPr>
              <w:pStyle w:val="OtherTableBody"/>
            </w:pPr>
            <w:r>
              <w:t>15.4.2.15</w:t>
            </w:r>
          </w:p>
        </w:tc>
      </w:tr>
      <w:tr w:rsidR="00940027" w14:paraId="365B51F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EB090B3" w14:textId="77777777" w:rsidR="00940027" w:rsidRDefault="00940027">
            <w:pPr>
              <w:pStyle w:val="OtherTableBody"/>
            </w:pPr>
            <w:r>
              <w:t>Subject-specific Consent Background</w:t>
            </w:r>
          </w:p>
        </w:tc>
        <w:tc>
          <w:tcPr>
            <w:tcW w:w="800" w:type="dxa"/>
          </w:tcPr>
          <w:p w14:paraId="46ABF1C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01783</w:t>
            </w:r>
          </w:p>
        </w:tc>
        <w:tc>
          <w:tcPr>
            <w:tcW w:w="600" w:type="dxa"/>
          </w:tcPr>
          <w:p w14:paraId="4D67357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CON</w:t>
            </w:r>
          </w:p>
        </w:tc>
        <w:tc>
          <w:tcPr>
            <w:tcW w:w="700" w:type="dxa"/>
          </w:tcPr>
          <w:p w14:paraId="0B7AC55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</w:t>
            </w:r>
          </w:p>
        </w:tc>
        <w:tc>
          <w:tcPr>
            <w:tcW w:w="600" w:type="dxa"/>
          </w:tcPr>
          <w:p w14:paraId="7FF23DE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65536</w:t>
            </w:r>
          </w:p>
        </w:tc>
        <w:tc>
          <w:tcPr>
            <w:tcW w:w="600" w:type="dxa"/>
          </w:tcPr>
          <w:p w14:paraId="0B3E8F5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FT</w:t>
            </w:r>
          </w:p>
        </w:tc>
        <w:tc>
          <w:tcPr>
            <w:tcW w:w="700" w:type="dxa"/>
          </w:tcPr>
          <w:p w14:paraId="7A0D687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6F6CE2E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F4ADF0A" w14:textId="77777777" w:rsidR="00940027" w:rsidRDefault="00940027">
            <w:pPr>
              <w:pStyle w:val="OtherTableBody"/>
            </w:pPr>
            <w:r>
              <w:t>9.9.4.8</w:t>
            </w:r>
          </w:p>
        </w:tc>
      </w:tr>
      <w:tr w:rsidR="00940027" w14:paraId="57A6669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864F1BB" w14:textId="77777777" w:rsidR="00940027" w:rsidRDefault="00940027">
            <w:pPr>
              <w:pStyle w:val="OtherTableBody"/>
            </w:pPr>
            <w:r>
              <w:t>Subject-specific Consent Text</w:t>
            </w:r>
          </w:p>
        </w:tc>
        <w:tc>
          <w:tcPr>
            <w:tcW w:w="800" w:type="dxa"/>
          </w:tcPr>
          <w:p w14:paraId="039A943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01781</w:t>
            </w:r>
          </w:p>
        </w:tc>
        <w:tc>
          <w:tcPr>
            <w:tcW w:w="600" w:type="dxa"/>
          </w:tcPr>
          <w:p w14:paraId="5C33B59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CON</w:t>
            </w:r>
          </w:p>
        </w:tc>
        <w:tc>
          <w:tcPr>
            <w:tcW w:w="700" w:type="dxa"/>
          </w:tcPr>
          <w:p w14:paraId="46C9B4D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600" w:type="dxa"/>
          </w:tcPr>
          <w:p w14:paraId="432AD61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65536</w:t>
            </w:r>
          </w:p>
        </w:tc>
        <w:tc>
          <w:tcPr>
            <w:tcW w:w="600" w:type="dxa"/>
          </w:tcPr>
          <w:p w14:paraId="5D654A7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FT</w:t>
            </w:r>
          </w:p>
        </w:tc>
        <w:tc>
          <w:tcPr>
            <w:tcW w:w="700" w:type="dxa"/>
          </w:tcPr>
          <w:p w14:paraId="11E5891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2DC958D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2061813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9.9.4.6</w:t>
            </w:r>
          </w:p>
        </w:tc>
      </w:tr>
      <w:tr w:rsidR="00940027" w14:paraId="227F255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5BB236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Substance Container Identifier</w:t>
            </w:r>
          </w:p>
        </w:tc>
        <w:tc>
          <w:tcPr>
            <w:tcW w:w="800" w:type="dxa"/>
          </w:tcPr>
          <w:p w14:paraId="174ABB4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01428</w:t>
            </w:r>
          </w:p>
        </w:tc>
        <w:tc>
          <w:tcPr>
            <w:tcW w:w="600" w:type="dxa"/>
          </w:tcPr>
          <w:p w14:paraId="28FF72D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SID</w:t>
            </w:r>
          </w:p>
        </w:tc>
        <w:tc>
          <w:tcPr>
            <w:tcW w:w="700" w:type="dxa"/>
          </w:tcPr>
          <w:p w14:paraId="6AE5E9C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1146C6F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200</w:t>
            </w:r>
          </w:p>
        </w:tc>
        <w:tc>
          <w:tcPr>
            <w:tcW w:w="600" w:type="dxa"/>
          </w:tcPr>
          <w:p w14:paraId="634CEB9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ST</w:t>
            </w:r>
          </w:p>
        </w:tc>
        <w:tc>
          <w:tcPr>
            <w:tcW w:w="700" w:type="dxa"/>
          </w:tcPr>
          <w:p w14:paraId="18F7009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56DE303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24EC90E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13.4.11.3</w:t>
            </w:r>
          </w:p>
        </w:tc>
      </w:tr>
      <w:tr w:rsidR="00940027" w14:paraId="35E2098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2C7478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Substance Expiration Date</w:t>
            </w:r>
          </w:p>
        </w:tc>
        <w:tc>
          <w:tcPr>
            <w:tcW w:w="800" w:type="dxa"/>
          </w:tcPr>
          <w:p w14:paraId="320FDB3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01130</w:t>
            </w:r>
          </w:p>
        </w:tc>
        <w:tc>
          <w:tcPr>
            <w:tcW w:w="600" w:type="dxa"/>
          </w:tcPr>
          <w:p w14:paraId="255A7AC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RXA</w:t>
            </w:r>
          </w:p>
        </w:tc>
        <w:tc>
          <w:tcPr>
            <w:tcW w:w="700" w:type="dxa"/>
          </w:tcPr>
          <w:p w14:paraId="1B25A11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16</w:t>
            </w:r>
          </w:p>
        </w:tc>
        <w:tc>
          <w:tcPr>
            <w:tcW w:w="600" w:type="dxa"/>
          </w:tcPr>
          <w:p w14:paraId="0DA236B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26</w:t>
            </w:r>
          </w:p>
        </w:tc>
        <w:tc>
          <w:tcPr>
            <w:tcW w:w="600" w:type="dxa"/>
          </w:tcPr>
          <w:p w14:paraId="231AD7C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TS</w:t>
            </w:r>
          </w:p>
        </w:tc>
        <w:tc>
          <w:tcPr>
            <w:tcW w:w="700" w:type="dxa"/>
          </w:tcPr>
          <w:p w14:paraId="57D42B4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018D420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232AA3F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4.14.7.16</w:t>
            </w:r>
          </w:p>
        </w:tc>
      </w:tr>
      <w:tr w:rsidR="00940027" w14:paraId="7E9AD98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B93BB7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Substance Expiration Date</w:t>
            </w:r>
          </w:p>
        </w:tc>
        <w:tc>
          <w:tcPr>
            <w:tcW w:w="800" w:type="dxa"/>
          </w:tcPr>
          <w:p w14:paraId="2D8AE64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01130</w:t>
            </w:r>
          </w:p>
        </w:tc>
        <w:tc>
          <w:tcPr>
            <w:tcW w:w="600" w:type="dxa"/>
          </w:tcPr>
          <w:p w14:paraId="44B0C77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RXG</w:t>
            </w:r>
          </w:p>
        </w:tc>
        <w:tc>
          <w:tcPr>
            <w:tcW w:w="700" w:type="dxa"/>
          </w:tcPr>
          <w:p w14:paraId="4CE04D3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20</w:t>
            </w:r>
          </w:p>
        </w:tc>
        <w:tc>
          <w:tcPr>
            <w:tcW w:w="600" w:type="dxa"/>
          </w:tcPr>
          <w:p w14:paraId="53FEE09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26</w:t>
            </w:r>
          </w:p>
        </w:tc>
        <w:tc>
          <w:tcPr>
            <w:tcW w:w="600" w:type="dxa"/>
          </w:tcPr>
          <w:p w14:paraId="73F9ED3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TS</w:t>
            </w:r>
          </w:p>
        </w:tc>
        <w:tc>
          <w:tcPr>
            <w:tcW w:w="700" w:type="dxa"/>
          </w:tcPr>
          <w:p w14:paraId="560F6A2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2868DD3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9FA9E6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4.14.6.20</w:t>
            </w:r>
          </w:p>
        </w:tc>
      </w:tr>
      <w:tr w:rsidR="00940027" w14:paraId="47B808F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599397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Substance Expiration Date</w:t>
            </w:r>
          </w:p>
        </w:tc>
        <w:tc>
          <w:tcPr>
            <w:tcW w:w="800" w:type="dxa"/>
          </w:tcPr>
          <w:p w14:paraId="323F31A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01130</w:t>
            </w:r>
          </w:p>
        </w:tc>
        <w:tc>
          <w:tcPr>
            <w:tcW w:w="600" w:type="dxa"/>
          </w:tcPr>
          <w:p w14:paraId="3D61755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RXD</w:t>
            </w:r>
          </w:p>
        </w:tc>
        <w:tc>
          <w:tcPr>
            <w:tcW w:w="700" w:type="dxa"/>
          </w:tcPr>
          <w:p w14:paraId="5EDF6CF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19</w:t>
            </w:r>
          </w:p>
        </w:tc>
        <w:tc>
          <w:tcPr>
            <w:tcW w:w="600" w:type="dxa"/>
          </w:tcPr>
          <w:p w14:paraId="3C64EC5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26</w:t>
            </w:r>
          </w:p>
        </w:tc>
        <w:tc>
          <w:tcPr>
            <w:tcW w:w="600" w:type="dxa"/>
          </w:tcPr>
          <w:p w14:paraId="06CBBBE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TS</w:t>
            </w:r>
          </w:p>
        </w:tc>
        <w:tc>
          <w:tcPr>
            <w:tcW w:w="700" w:type="dxa"/>
          </w:tcPr>
          <w:p w14:paraId="50F4F8F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60FF15D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4F575E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4.14.5.19</w:t>
            </w:r>
          </w:p>
        </w:tc>
      </w:tr>
      <w:tr w:rsidR="00940027" w14:paraId="060891A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A3D99F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Substance Identifier</w:t>
            </w:r>
          </w:p>
        </w:tc>
        <w:tc>
          <w:tcPr>
            <w:tcW w:w="800" w:type="dxa"/>
          </w:tcPr>
          <w:p w14:paraId="2849751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01372</w:t>
            </w:r>
          </w:p>
        </w:tc>
        <w:tc>
          <w:tcPr>
            <w:tcW w:w="600" w:type="dxa"/>
          </w:tcPr>
          <w:p w14:paraId="251D1E9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INV</w:t>
            </w:r>
          </w:p>
        </w:tc>
        <w:tc>
          <w:tcPr>
            <w:tcW w:w="700" w:type="dxa"/>
          </w:tcPr>
          <w:p w14:paraId="692C362A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6026CDE3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4BB55521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068FC0C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3E2B049" w14:textId="77777777" w:rsidR="00940027" w:rsidRDefault="00940027">
            <w:pPr>
              <w:pStyle w:val="OtherTableBody"/>
              <w:jc w:val="center"/>
            </w:pPr>
            <w:r>
              <w:t>0451</w:t>
            </w:r>
          </w:p>
        </w:tc>
        <w:tc>
          <w:tcPr>
            <w:tcW w:w="942" w:type="dxa"/>
          </w:tcPr>
          <w:p w14:paraId="3A91CA3E" w14:textId="77777777" w:rsidR="00940027" w:rsidRDefault="00940027">
            <w:pPr>
              <w:pStyle w:val="OtherTableBody"/>
            </w:pPr>
            <w:r>
              <w:t>13.4.4.1</w:t>
            </w:r>
          </w:p>
        </w:tc>
      </w:tr>
      <w:tr w:rsidR="00940027" w14:paraId="4A42EE1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1C97BEF" w14:textId="77777777" w:rsidR="00940027" w:rsidRDefault="00940027">
            <w:pPr>
              <w:pStyle w:val="OtherTableBody"/>
            </w:pPr>
            <w:r>
              <w:t>Substance Lot Number</w:t>
            </w:r>
          </w:p>
        </w:tc>
        <w:tc>
          <w:tcPr>
            <w:tcW w:w="800" w:type="dxa"/>
          </w:tcPr>
          <w:p w14:paraId="79A42A61" w14:textId="77777777" w:rsidR="00940027" w:rsidRDefault="00940027">
            <w:pPr>
              <w:pStyle w:val="OtherTableBody"/>
              <w:jc w:val="center"/>
            </w:pPr>
            <w:r>
              <w:t>01129</w:t>
            </w:r>
          </w:p>
        </w:tc>
        <w:tc>
          <w:tcPr>
            <w:tcW w:w="600" w:type="dxa"/>
          </w:tcPr>
          <w:p w14:paraId="29FAD209" w14:textId="77777777" w:rsidR="00940027" w:rsidRDefault="00940027">
            <w:pPr>
              <w:pStyle w:val="OtherTableBody"/>
              <w:jc w:val="center"/>
            </w:pPr>
            <w:r>
              <w:t>SID</w:t>
            </w:r>
          </w:p>
        </w:tc>
        <w:tc>
          <w:tcPr>
            <w:tcW w:w="700" w:type="dxa"/>
          </w:tcPr>
          <w:p w14:paraId="1658746B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5A76FBD8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21A8788B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572535A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9871FC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FDA06C7" w14:textId="77777777" w:rsidR="00940027" w:rsidRDefault="00940027">
            <w:pPr>
              <w:pStyle w:val="OtherTableBody"/>
            </w:pPr>
            <w:r>
              <w:t>13.4.11.2</w:t>
            </w:r>
          </w:p>
        </w:tc>
      </w:tr>
      <w:tr w:rsidR="00940027" w14:paraId="4AD104B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4B3B9A0" w14:textId="77777777" w:rsidR="00940027" w:rsidRDefault="00940027">
            <w:pPr>
              <w:pStyle w:val="OtherTableBody"/>
            </w:pPr>
            <w:r>
              <w:t>Substance Lot Number</w:t>
            </w:r>
          </w:p>
        </w:tc>
        <w:tc>
          <w:tcPr>
            <w:tcW w:w="800" w:type="dxa"/>
          </w:tcPr>
          <w:p w14:paraId="7DE4F27B" w14:textId="77777777" w:rsidR="00940027" w:rsidRDefault="00940027">
            <w:pPr>
              <w:pStyle w:val="OtherTableBody"/>
              <w:jc w:val="center"/>
            </w:pPr>
            <w:r>
              <w:t>01129</w:t>
            </w:r>
          </w:p>
        </w:tc>
        <w:tc>
          <w:tcPr>
            <w:tcW w:w="600" w:type="dxa"/>
          </w:tcPr>
          <w:p w14:paraId="53376433" w14:textId="77777777" w:rsidR="00940027" w:rsidRDefault="00940027">
            <w:pPr>
              <w:pStyle w:val="OtherTableBody"/>
              <w:jc w:val="center"/>
            </w:pPr>
            <w:r>
              <w:t>RXG</w:t>
            </w:r>
          </w:p>
        </w:tc>
        <w:tc>
          <w:tcPr>
            <w:tcW w:w="700" w:type="dxa"/>
          </w:tcPr>
          <w:p w14:paraId="0F0BDAC3" w14:textId="77777777" w:rsidR="00940027" w:rsidRDefault="00940027">
            <w:pPr>
              <w:pStyle w:val="OtherTableBody"/>
            </w:pPr>
            <w:r>
              <w:t>19</w:t>
            </w:r>
          </w:p>
        </w:tc>
        <w:tc>
          <w:tcPr>
            <w:tcW w:w="600" w:type="dxa"/>
          </w:tcPr>
          <w:p w14:paraId="54D42356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695C726E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1A9EDE26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5BBD18C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06C038E" w14:textId="77777777" w:rsidR="00940027" w:rsidRDefault="00940027">
            <w:pPr>
              <w:pStyle w:val="OtherTableBody"/>
            </w:pPr>
            <w:r>
              <w:t>4.14.6.19</w:t>
            </w:r>
          </w:p>
        </w:tc>
      </w:tr>
      <w:tr w:rsidR="00940027" w14:paraId="08A6DD3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FAF1881" w14:textId="77777777" w:rsidR="00940027" w:rsidRDefault="00940027">
            <w:pPr>
              <w:pStyle w:val="OtherTableBody"/>
            </w:pPr>
            <w:r>
              <w:t>Substance Lot Number</w:t>
            </w:r>
          </w:p>
        </w:tc>
        <w:tc>
          <w:tcPr>
            <w:tcW w:w="800" w:type="dxa"/>
          </w:tcPr>
          <w:p w14:paraId="0B4BF65E" w14:textId="77777777" w:rsidR="00940027" w:rsidRDefault="00940027">
            <w:pPr>
              <w:pStyle w:val="OtherTableBody"/>
              <w:jc w:val="center"/>
            </w:pPr>
            <w:r>
              <w:t>01129</w:t>
            </w:r>
          </w:p>
        </w:tc>
        <w:tc>
          <w:tcPr>
            <w:tcW w:w="600" w:type="dxa"/>
          </w:tcPr>
          <w:p w14:paraId="7C371E08" w14:textId="77777777" w:rsidR="00940027" w:rsidRDefault="00940027">
            <w:pPr>
              <w:pStyle w:val="OtherTableBody"/>
              <w:jc w:val="center"/>
            </w:pPr>
            <w:r>
              <w:t>RXD</w:t>
            </w:r>
          </w:p>
        </w:tc>
        <w:tc>
          <w:tcPr>
            <w:tcW w:w="700" w:type="dxa"/>
          </w:tcPr>
          <w:p w14:paraId="69880759" w14:textId="77777777" w:rsidR="00940027" w:rsidRDefault="00940027">
            <w:pPr>
              <w:pStyle w:val="OtherTableBody"/>
            </w:pPr>
            <w:r>
              <w:t>18</w:t>
            </w:r>
          </w:p>
        </w:tc>
        <w:tc>
          <w:tcPr>
            <w:tcW w:w="600" w:type="dxa"/>
          </w:tcPr>
          <w:p w14:paraId="228ED7A5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5CF3A783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0A6E2CE0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3FBC508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66981D7" w14:textId="77777777" w:rsidR="00940027" w:rsidRDefault="00940027">
            <w:pPr>
              <w:pStyle w:val="OtherTableBody"/>
            </w:pPr>
            <w:r>
              <w:t>4.14.5.18</w:t>
            </w:r>
          </w:p>
        </w:tc>
      </w:tr>
      <w:tr w:rsidR="00940027" w14:paraId="71119BA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4804A3D" w14:textId="77777777" w:rsidR="00940027" w:rsidRDefault="00940027">
            <w:pPr>
              <w:pStyle w:val="OtherTableBody"/>
            </w:pPr>
            <w:r>
              <w:t>Substance Lot Number</w:t>
            </w:r>
          </w:p>
        </w:tc>
        <w:tc>
          <w:tcPr>
            <w:tcW w:w="800" w:type="dxa"/>
          </w:tcPr>
          <w:p w14:paraId="48ACCACB" w14:textId="77777777" w:rsidR="00940027" w:rsidRDefault="00940027">
            <w:pPr>
              <w:pStyle w:val="OtherTableBody"/>
              <w:jc w:val="center"/>
            </w:pPr>
            <w:r>
              <w:t>01129</w:t>
            </w:r>
          </w:p>
        </w:tc>
        <w:tc>
          <w:tcPr>
            <w:tcW w:w="600" w:type="dxa"/>
          </w:tcPr>
          <w:p w14:paraId="27ECB646" w14:textId="77777777" w:rsidR="00940027" w:rsidRDefault="00940027">
            <w:pPr>
              <w:pStyle w:val="OtherTableBody"/>
              <w:jc w:val="center"/>
            </w:pPr>
            <w:r>
              <w:t>RXA</w:t>
            </w:r>
          </w:p>
        </w:tc>
        <w:tc>
          <w:tcPr>
            <w:tcW w:w="700" w:type="dxa"/>
          </w:tcPr>
          <w:p w14:paraId="3F195DD1" w14:textId="77777777" w:rsidR="00940027" w:rsidRDefault="00940027">
            <w:pPr>
              <w:pStyle w:val="OtherTableBody"/>
            </w:pPr>
            <w:r>
              <w:t>15</w:t>
            </w:r>
          </w:p>
        </w:tc>
        <w:tc>
          <w:tcPr>
            <w:tcW w:w="600" w:type="dxa"/>
          </w:tcPr>
          <w:p w14:paraId="4B30F238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2FC91946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50DB5E7B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0AC47C8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EEA642B" w14:textId="77777777" w:rsidR="00940027" w:rsidRDefault="00940027">
            <w:pPr>
              <w:pStyle w:val="OtherTableBody"/>
            </w:pPr>
            <w:r>
              <w:t>4.14.7.15</w:t>
            </w:r>
          </w:p>
        </w:tc>
      </w:tr>
      <w:tr w:rsidR="00940027" w14:paraId="41E2AF3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B8CAA22" w14:textId="77777777" w:rsidR="00940027" w:rsidRDefault="00940027">
            <w:pPr>
              <w:pStyle w:val="OtherTableBody"/>
            </w:pPr>
            <w:r>
              <w:t>Substance Manufacturer Identifier</w:t>
            </w:r>
          </w:p>
        </w:tc>
        <w:tc>
          <w:tcPr>
            <w:tcW w:w="800" w:type="dxa"/>
          </w:tcPr>
          <w:p w14:paraId="6E67C62C" w14:textId="77777777" w:rsidR="00940027" w:rsidRDefault="00940027">
            <w:pPr>
              <w:pStyle w:val="OtherTableBody"/>
              <w:jc w:val="center"/>
            </w:pPr>
            <w:r>
              <w:t>01429</w:t>
            </w:r>
          </w:p>
        </w:tc>
        <w:tc>
          <w:tcPr>
            <w:tcW w:w="600" w:type="dxa"/>
          </w:tcPr>
          <w:p w14:paraId="1E2A6E70" w14:textId="77777777" w:rsidR="00940027" w:rsidRDefault="00940027">
            <w:pPr>
              <w:pStyle w:val="OtherTableBody"/>
              <w:jc w:val="center"/>
            </w:pPr>
            <w:r>
              <w:t>SID</w:t>
            </w:r>
          </w:p>
        </w:tc>
        <w:tc>
          <w:tcPr>
            <w:tcW w:w="700" w:type="dxa"/>
          </w:tcPr>
          <w:p w14:paraId="5CDB7A41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6AEDF8F6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4674DE0B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0C771C6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08924B5" w14:textId="77777777" w:rsidR="00940027" w:rsidRDefault="00940027">
            <w:pPr>
              <w:pStyle w:val="OtherTableBody"/>
              <w:jc w:val="center"/>
            </w:pPr>
            <w:r>
              <w:t>0385</w:t>
            </w:r>
          </w:p>
        </w:tc>
        <w:tc>
          <w:tcPr>
            <w:tcW w:w="942" w:type="dxa"/>
          </w:tcPr>
          <w:p w14:paraId="385221AD" w14:textId="77777777" w:rsidR="00940027" w:rsidRDefault="00940027">
            <w:pPr>
              <w:pStyle w:val="OtherTableBody"/>
            </w:pPr>
            <w:r>
              <w:t>13.4.11.4</w:t>
            </w:r>
          </w:p>
        </w:tc>
      </w:tr>
      <w:tr w:rsidR="00940027" w14:paraId="58962BA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0694BEB" w14:textId="77777777" w:rsidR="00940027" w:rsidRDefault="00940027">
            <w:pPr>
              <w:pStyle w:val="OtherTableBody"/>
            </w:pPr>
            <w:r>
              <w:t>Substance Manufacturer Name</w:t>
            </w:r>
          </w:p>
        </w:tc>
        <w:tc>
          <w:tcPr>
            <w:tcW w:w="800" w:type="dxa"/>
          </w:tcPr>
          <w:p w14:paraId="529235E9" w14:textId="77777777" w:rsidR="00940027" w:rsidRDefault="00940027">
            <w:pPr>
              <w:pStyle w:val="OtherTableBody"/>
              <w:jc w:val="center"/>
            </w:pPr>
            <w:r>
              <w:t>01131</w:t>
            </w:r>
          </w:p>
        </w:tc>
        <w:tc>
          <w:tcPr>
            <w:tcW w:w="600" w:type="dxa"/>
          </w:tcPr>
          <w:p w14:paraId="4E2B06AF" w14:textId="77777777" w:rsidR="00940027" w:rsidRDefault="00940027">
            <w:pPr>
              <w:pStyle w:val="OtherTableBody"/>
              <w:jc w:val="center"/>
            </w:pPr>
            <w:r>
              <w:t>RXD</w:t>
            </w:r>
          </w:p>
        </w:tc>
        <w:tc>
          <w:tcPr>
            <w:tcW w:w="700" w:type="dxa"/>
          </w:tcPr>
          <w:p w14:paraId="63AC35A6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6093057B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03463A45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383622D6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0FE3474F" w14:textId="77777777" w:rsidR="00940027" w:rsidRDefault="00940027">
            <w:pPr>
              <w:pStyle w:val="OtherTableBody"/>
              <w:jc w:val="center"/>
            </w:pPr>
            <w:r>
              <w:t>0227</w:t>
            </w:r>
          </w:p>
        </w:tc>
        <w:tc>
          <w:tcPr>
            <w:tcW w:w="942" w:type="dxa"/>
          </w:tcPr>
          <w:p w14:paraId="1D336AD5" w14:textId="77777777" w:rsidR="00940027" w:rsidRDefault="00940027">
            <w:pPr>
              <w:pStyle w:val="OtherTableBody"/>
            </w:pPr>
            <w:r>
              <w:t>4.14.5.20</w:t>
            </w:r>
          </w:p>
        </w:tc>
      </w:tr>
      <w:tr w:rsidR="00940027" w14:paraId="4F50B6B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415309C" w14:textId="77777777" w:rsidR="00940027" w:rsidRDefault="00940027">
            <w:pPr>
              <w:pStyle w:val="OtherTableBody"/>
            </w:pPr>
            <w:r>
              <w:t>Substance Manufacturer Name</w:t>
            </w:r>
          </w:p>
        </w:tc>
        <w:tc>
          <w:tcPr>
            <w:tcW w:w="800" w:type="dxa"/>
          </w:tcPr>
          <w:p w14:paraId="0BF69815" w14:textId="77777777" w:rsidR="00940027" w:rsidRDefault="00940027">
            <w:pPr>
              <w:pStyle w:val="OtherTableBody"/>
              <w:jc w:val="center"/>
            </w:pPr>
            <w:r>
              <w:t>01131</w:t>
            </w:r>
          </w:p>
        </w:tc>
        <w:tc>
          <w:tcPr>
            <w:tcW w:w="600" w:type="dxa"/>
          </w:tcPr>
          <w:p w14:paraId="0E351514" w14:textId="77777777" w:rsidR="00940027" w:rsidRDefault="00940027">
            <w:pPr>
              <w:pStyle w:val="OtherTableBody"/>
              <w:jc w:val="center"/>
            </w:pPr>
            <w:r>
              <w:t>RXG</w:t>
            </w:r>
          </w:p>
        </w:tc>
        <w:tc>
          <w:tcPr>
            <w:tcW w:w="700" w:type="dxa"/>
          </w:tcPr>
          <w:p w14:paraId="257663A1" w14:textId="77777777" w:rsidR="00940027" w:rsidRDefault="00940027">
            <w:pPr>
              <w:pStyle w:val="OtherTableBody"/>
            </w:pPr>
            <w:r>
              <w:t>21</w:t>
            </w:r>
          </w:p>
        </w:tc>
        <w:tc>
          <w:tcPr>
            <w:tcW w:w="600" w:type="dxa"/>
          </w:tcPr>
          <w:p w14:paraId="49D8D647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1EA143E0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2BB5B94D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7592790A" w14:textId="77777777" w:rsidR="00940027" w:rsidRDefault="00940027">
            <w:pPr>
              <w:pStyle w:val="OtherTableBody"/>
              <w:jc w:val="center"/>
            </w:pPr>
            <w:r>
              <w:t>0227</w:t>
            </w:r>
          </w:p>
        </w:tc>
        <w:tc>
          <w:tcPr>
            <w:tcW w:w="942" w:type="dxa"/>
          </w:tcPr>
          <w:p w14:paraId="0F3A6C12" w14:textId="77777777" w:rsidR="00940027" w:rsidRDefault="00940027">
            <w:pPr>
              <w:pStyle w:val="OtherTableBody"/>
            </w:pPr>
            <w:r>
              <w:t>4.14.6.21</w:t>
            </w:r>
          </w:p>
        </w:tc>
      </w:tr>
      <w:tr w:rsidR="00940027" w14:paraId="403B805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67DA16E" w14:textId="77777777" w:rsidR="00940027" w:rsidRDefault="00940027">
            <w:pPr>
              <w:pStyle w:val="OtherTableBody"/>
            </w:pPr>
            <w:r>
              <w:t>Substance Manufacturer Name</w:t>
            </w:r>
          </w:p>
        </w:tc>
        <w:tc>
          <w:tcPr>
            <w:tcW w:w="800" w:type="dxa"/>
          </w:tcPr>
          <w:p w14:paraId="7CA6DFD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01131</w:t>
            </w:r>
          </w:p>
        </w:tc>
        <w:tc>
          <w:tcPr>
            <w:tcW w:w="600" w:type="dxa"/>
          </w:tcPr>
          <w:p w14:paraId="28E5FDA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RXA</w:t>
            </w:r>
          </w:p>
        </w:tc>
        <w:tc>
          <w:tcPr>
            <w:tcW w:w="700" w:type="dxa"/>
          </w:tcPr>
          <w:p w14:paraId="1A4061C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17</w:t>
            </w:r>
          </w:p>
        </w:tc>
        <w:tc>
          <w:tcPr>
            <w:tcW w:w="600" w:type="dxa"/>
          </w:tcPr>
          <w:p w14:paraId="32F504E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CC9454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5073228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6BFFC92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0227</w:t>
            </w:r>
          </w:p>
        </w:tc>
        <w:tc>
          <w:tcPr>
            <w:tcW w:w="942" w:type="dxa"/>
          </w:tcPr>
          <w:p w14:paraId="4ED443D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4.14.7.17</w:t>
            </w:r>
          </w:p>
        </w:tc>
      </w:tr>
      <w:tr w:rsidR="00940027" w14:paraId="312FD64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5B6B53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Substance Status</w:t>
            </w:r>
          </w:p>
        </w:tc>
        <w:tc>
          <w:tcPr>
            <w:tcW w:w="800" w:type="dxa"/>
          </w:tcPr>
          <w:p w14:paraId="0D53AAC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01373</w:t>
            </w:r>
          </w:p>
        </w:tc>
        <w:tc>
          <w:tcPr>
            <w:tcW w:w="600" w:type="dxa"/>
          </w:tcPr>
          <w:p w14:paraId="5DCB179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INV</w:t>
            </w:r>
          </w:p>
        </w:tc>
        <w:tc>
          <w:tcPr>
            <w:tcW w:w="700" w:type="dxa"/>
          </w:tcPr>
          <w:p w14:paraId="5354D56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788B5FD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15E9181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2A4D375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6F50E56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0383</w:t>
            </w:r>
          </w:p>
        </w:tc>
        <w:tc>
          <w:tcPr>
            <w:tcW w:w="942" w:type="dxa"/>
          </w:tcPr>
          <w:p w14:paraId="0D7DE11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13.4.4.2</w:t>
            </w:r>
          </w:p>
        </w:tc>
      </w:tr>
      <w:tr w:rsidR="00940027" w14:paraId="16E6BD6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33CA68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Substance Type</w:t>
            </w:r>
          </w:p>
        </w:tc>
        <w:tc>
          <w:tcPr>
            <w:tcW w:w="800" w:type="dxa"/>
          </w:tcPr>
          <w:p w14:paraId="18CE6EF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01374</w:t>
            </w:r>
          </w:p>
        </w:tc>
        <w:tc>
          <w:tcPr>
            <w:tcW w:w="600" w:type="dxa"/>
          </w:tcPr>
          <w:p w14:paraId="42843B0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INV</w:t>
            </w:r>
          </w:p>
        </w:tc>
        <w:tc>
          <w:tcPr>
            <w:tcW w:w="700" w:type="dxa"/>
          </w:tcPr>
          <w:p w14:paraId="65DA071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784FAF8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40D157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24FD978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2FABD8D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0384</w:t>
            </w:r>
          </w:p>
        </w:tc>
        <w:tc>
          <w:tcPr>
            <w:tcW w:w="942" w:type="dxa"/>
          </w:tcPr>
          <w:p w14:paraId="6EAA50B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13.4.4.3</w:t>
            </w:r>
          </w:p>
        </w:tc>
      </w:tr>
      <w:tr w:rsidR="00940027" w14:paraId="719423E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CFC819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Substance/Treatment Refusal Reason</w:t>
            </w:r>
          </w:p>
        </w:tc>
        <w:tc>
          <w:tcPr>
            <w:tcW w:w="800" w:type="dxa"/>
          </w:tcPr>
          <w:p w14:paraId="6E03622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01136</w:t>
            </w:r>
          </w:p>
        </w:tc>
        <w:tc>
          <w:tcPr>
            <w:tcW w:w="600" w:type="dxa"/>
          </w:tcPr>
          <w:p w14:paraId="12D9612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RXA</w:t>
            </w:r>
          </w:p>
        </w:tc>
        <w:tc>
          <w:tcPr>
            <w:tcW w:w="700" w:type="dxa"/>
          </w:tcPr>
          <w:p w14:paraId="3870560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18</w:t>
            </w:r>
          </w:p>
        </w:tc>
        <w:tc>
          <w:tcPr>
            <w:tcW w:w="600" w:type="dxa"/>
          </w:tcPr>
          <w:p w14:paraId="48A0397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5CA0AB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7309B89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56FB55D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31902FC" w14:textId="77777777" w:rsidR="00940027" w:rsidRDefault="00940027">
            <w:pPr>
              <w:pStyle w:val="OtherTableBody"/>
            </w:pPr>
            <w:r>
              <w:t>4.14.7.18</w:t>
            </w:r>
          </w:p>
        </w:tc>
      </w:tr>
      <w:tr w:rsidR="00940027" w14:paraId="6DD1D42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B327B7C" w14:textId="77777777" w:rsidR="00940027" w:rsidRDefault="00940027">
            <w:pPr>
              <w:pStyle w:val="OtherTableBody"/>
            </w:pPr>
            <w:r>
              <w:t>Substitute Allowed</w:t>
            </w:r>
          </w:p>
        </w:tc>
        <w:tc>
          <w:tcPr>
            <w:tcW w:w="800" w:type="dxa"/>
          </w:tcPr>
          <w:p w14:paraId="3AB82CB9" w14:textId="77777777" w:rsidR="00940027" w:rsidRDefault="00940027">
            <w:pPr>
              <w:pStyle w:val="OtherTableBody"/>
              <w:jc w:val="center"/>
            </w:pPr>
            <w:r>
              <w:t>00291</w:t>
            </w:r>
          </w:p>
        </w:tc>
        <w:tc>
          <w:tcPr>
            <w:tcW w:w="600" w:type="dxa"/>
          </w:tcPr>
          <w:p w14:paraId="46988588" w14:textId="77777777" w:rsidR="00940027" w:rsidRDefault="00940027">
            <w:pPr>
              <w:pStyle w:val="OtherTableBody"/>
              <w:jc w:val="center"/>
            </w:pPr>
            <w:r>
              <w:t>RQ1</w:t>
            </w:r>
          </w:p>
        </w:tc>
        <w:tc>
          <w:tcPr>
            <w:tcW w:w="700" w:type="dxa"/>
          </w:tcPr>
          <w:p w14:paraId="64478174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263E312F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3AF19D15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622413A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D120200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56E36CCD" w14:textId="77777777" w:rsidR="00940027" w:rsidRDefault="00940027">
            <w:pPr>
              <w:pStyle w:val="OtherTableBody"/>
            </w:pPr>
            <w:r>
              <w:t>4.11.2.7</w:t>
            </w:r>
          </w:p>
        </w:tc>
      </w:tr>
      <w:tr w:rsidR="00940027" w14:paraId="2FAED80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5C4DAA6" w14:textId="77777777" w:rsidR="00940027" w:rsidRDefault="00940027">
            <w:pPr>
              <w:pStyle w:val="OtherTableBody"/>
            </w:pPr>
            <w:r>
              <w:t>Substitution Status</w:t>
            </w:r>
          </w:p>
        </w:tc>
        <w:tc>
          <w:tcPr>
            <w:tcW w:w="800" w:type="dxa"/>
          </w:tcPr>
          <w:p w14:paraId="0C04DD29" w14:textId="77777777" w:rsidR="00940027" w:rsidRDefault="00940027">
            <w:pPr>
              <w:pStyle w:val="OtherTableBody"/>
              <w:jc w:val="center"/>
            </w:pPr>
            <w:r>
              <w:t>00322</w:t>
            </w:r>
          </w:p>
        </w:tc>
        <w:tc>
          <w:tcPr>
            <w:tcW w:w="600" w:type="dxa"/>
          </w:tcPr>
          <w:p w14:paraId="31A532FB" w14:textId="77777777" w:rsidR="00940027" w:rsidRDefault="00940027">
            <w:pPr>
              <w:pStyle w:val="OtherTableBody"/>
              <w:jc w:val="center"/>
            </w:pPr>
            <w:r>
              <w:t>RXE</w:t>
            </w:r>
          </w:p>
        </w:tc>
        <w:tc>
          <w:tcPr>
            <w:tcW w:w="700" w:type="dxa"/>
          </w:tcPr>
          <w:p w14:paraId="29A18CCB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35A317C5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4CD3BA1B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719779F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B2F08F7" w14:textId="77777777" w:rsidR="00940027" w:rsidRDefault="00940027">
            <w:pPr>
              <w:pStyle w:val="OtherTableBody"/>
              <w:jc w:val="center"/>
            </w:pPr>
            <w:r>
              <w:t>0167</w:t>
            </w:r>
          </w:p>
        </w:tc>
        <w:tc>
          <w:tcPr>
            <w:tcW w:w="942" w:type="dxa"/>
          </w:tcPr>
          <w:p w14:paraId="3677DEE5" w14:textId="77777777" w:rsidR="00940027" w:rsidRDefault="00940027">
            <w:pPr>
              <w:pStyle w:val="OtherTableBody"/>
            </w:pPr>
            <w:r>
              <w:t>4.14.4.9</w:t>
            </w:r>
          </w:p>
        </w:tc>
      </w:tr>
      <w:tr w:rsidR="00940027" w14:paraId="40CB30F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1A1458D" w14:textId="77777777" w:rsidR="00940027" w:rsidRDefault="00940027">
            <w:pPr>
              <w:pStyle w:val="OtherTableBody"/>
            </w:pPr>
            <w:r>
              <w:t>Substitution Status</w:t>
            </w:r>
          </w:p>
        </w:tc>
        <w:tc>
          <w:tcPr>
            <w:tcW w:w="800" w:type="dxa"/>
          </w:tcPr>
          <w:p w14:paraId="02F60BFE" w14:textId="77777777" w:rsidR="00940027" w:rsidRDefault="00940027">
            <w:pPr>
              <w:pStyle w:val="OtherTableBody"/>
              <w:jc w:val="center"/>
            </w:pPr>
            <w:r>
              <w:t>00322</w:t>
            </w:r>
          </w:p>
        </w:tc>
        <w:tc>
          <w:tcPr>
            <w:tcW w:w="600" w:type="dxa"/>
          </w:tcPr>
          <w:p w14:paraId="3436B39D" w14:textId="77777777" w:rsidR="00940027" w:rsidRDefault="00940027">
            <w:pPr>
              <w:pStyle w:val="OtherTableBody"/>
              <w:jc w:val="center"/>
            </w:pPr>
            <w:r>
              <w:t>RXD</w:t>
            </w:r>
          </w:p>
        </w:tc>
        <w:tc>
          <w:tcPr>
            <w:tcW w:w="700" w:type="dxa"/>
          </w:tcPr>
          <w:p w14:paraId="31956B8D" w14:textId="77777777" w:rsidR="00940027" w:rsidRDefault="00940027">
            <w:pPr>
              <w:pStyle w:val="OtherTableBody"/>
            </w:pPr>
            <w:r>
              <w:t>11</w:t>
            </w:r>
          </w:p>
        </w:tc>
        <w:tc>
          <w:tcPr>
            <w:tcW w:w="600" w:type="dxa"/>
          </w:tcPr>
          <w:p w14:paraId="4C4BBEB6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10E038B1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04EB995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D66A3E7" w14:textId="77777777" w:rsidR="00940027" w:rsidRDefault="00940027">
            <w:pPr>
              <w:pStyle w:val="OtherTableBody"/>
              <w:jc w:val="center"/>
            </w:pPr>
            <w:r>
              <w:t>0167</w:t>
            </w:r>
          </w:p>
        </w:tc>
        <w:tc>
          <w:tcPr>
            <w:tcW w:w="942" w:type="dxa"/>
          </w:tcPr>
          <w:p w14:paraId="45AAB414" w14:textId="77777777" w:rsidR="00940027" w:rsidRDefault="00940027">
            <w:pPr>
              <w:pStyle w:val="OtherTableBody"/>
            </w:pPr>
            <w:r>
              <w:t>4.14.5.11</w:t>
            </w:r>
          </w:p>
        </w:tc>
      </w:tr>
      <w:tr w:rsidR="00940027" w14:paraId="6BA9280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E225B6E" w14:textId="77777777" w:rsidR="00940027" w:rsidRDefault="00940027">
            <w:pPr>
              <w:pStyle w:val="OtherTableBody"/>
            </w:pPr>
            <w:r>
              <w:t>Substitution Status</w:t>
            </w:r>
          </w:p>
        </w:tc>
        <w:tc>
          <w:tcPr>
            <w:tcW w:w="800" w:type="dxa"/>
          </w:tcPr>
          <w:p w14:paraId="171A73CA" w14:textId="77777777" w:rsidR="00940027" w:rsidRDefault="00940027">
            <w:pPr>
              <w:pStyle w:val="OtherTableBody"/>
              <w:jc w:val="center"/>
            </w:pPr>
            <w:r>
              <w:t>00322</w:t>
            </w:r>
          </w:p>
        </w:tc>
        <w:tc>
          <w:tcPr>
            <w:tcW w:w="600" w:type="dxa"/>
          </w:tcPr>
          <w:p w14:paraId="6CD8C447" w14:textId="77777777" w:rsidR="00940027" w:rsidRDefault="00940027">
            <w:pPr>
              <w:pStyle w:val="OtherTableBody"/>
              <w:jc w:val="center"/>
            </w:pPr>
            <w:r>
              <w:t>RXG</w:t>
            </w:r>
          </w:p>
        </w:tc>
        <w:tc>
          <w:tcPr>
            <w:tcW w:w="700" w:type="dxa"/>
          </w:tcPr>
          <w:p w14:paraId="52EEC4F6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2D07043C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013A36BC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315281F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550DF5C" w14:textId="77777777" w:rsidR="00940027" w:rsidRDefault="00940027">
            <w:pPr>
              <w:pStyle w:val="OtherTableBody"/>
              <w:jc w:val="center"/>
            </w:pPr>
            <w:r>
              <w:t>0167</w:t>
            </w:r>
          </w:p>
        </w:tc>
        <w:tc>
          <w:tcPr>
            <w:tcW w:w="942" w:type="dxa"/>
          </w:tcPr>
          <w:p w14:paraId="4A95B0B7" w14:textId="77777777" w:rsidR="00940027" w:rsidRDefault="00940027">
            <w:pPr>
              <w:pStyle w:val="OtherTableBody"/>
            </w:pPr>
            <w:r>
              <w:t>4.14.6.10</w:t>
            </w:r>
          </w:p>
        </w:tc>
      </w:tr>
      <w:tr w:rsidR="00940027" w14:paraId="37E799B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370B229" w14:textId="77777777" w:rsidR="00940027" w:rsidRDefault="00940027">
            <w:pPr>
              <w:pStyle w:val="OtherTableBody"/>
            </w:pPr>
            <w:r>
              <w:t>Supplementary Code</w:t>
            </w:r>
          </w:p>
        </w:tc>
        <w:tc>
          <w:tcPr>
            <w:tcW w:w="800" w:type="dxa"/>
          </w:tcPr>
          <w:p w14:paraId="256FBC38" w14:textId="77777777" w:rsidR="00940027" w:rsidRDefault="00940027">
            <w:pPr>
              <w:pStyle w:val="OtherTableBody"/>
              <w:jc w:val="center"/>
            </w:pPr>
            <w:r>
              <w:t>01476</w:t>
            </w:r>
          </w:p>
        </w:tc>
        <w:tc>
          <w:tcPr>
            <w:tcW w:w="600" w:type="dxa"/>
          </w:tcPr>
          <w:p w14:paraId="4A946458" w14:textId="77777777" w:rsidR="00940027" w:rsidRDefault="00940027">
            <w:pPr>
              <w:pStyle w:val="OtherTableBody"/>
              <w:jc w:val="center"/>
            </w:pPr>
            <w:r>
              <w:t>RXO</w:t>
            </w:r>
          </w:p>
        </w:tc>
        <w:tc>
          <w:tcPr>
            <w:tcW w:w="700" w:type="dxa"/>
          </w:tcPr>
          <w:p w14:paraId="39DA600E" w14:textId="77777777" w:rsidR="00940027" w:rsidRDefault="00940027">
            <w:pPr>
              <w:pStyle w:val="OtherTableBody"/>
            </w:pPr>
            <w:r>
              <w:t>24</w:t>
            </w:r>
          </w:p>
        </w:tc>
        <w:tc>
          <w:tcPr>
            <w:tcW w:w="600" w:type="dxa"/>
          </w:tcPr>
          <w:p w14:paraId="09A3DBFF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6E3B701E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79492EB9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07926AE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71C68A7" w14:textId="77777777" w:rsidR="00940027" w:rsidRDefault="00940027">
            <w:pPr>
              <w:pStyle w:val="OtherTableBody"/>
            </w:pPr>
            <w:r>
              <w:t>4.14.1.24</w:t>
            </w:r>
          </w:p>
        </w:tc>
      </w:tr>
      <w:tr w:rsidR="00940027" w14:paraId="00474FF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B020E60" w14:textId="77777777" w:rsidR="00940027" w:rsidRDefault="00940027">
            <w:pPr>
              <w:pStyle w:val="OtherTableBody"/>
            </w:pPr>
            <w:r>
              <w:t>Supplementary Code</w:t>
            </w:r>
          </w:p>
        </w:tc>
        <w:tc>
          <w:tcPr>
            <w:tcW w:w="800" w:type="dxa"/>
          </w:tcPr>
          <w:p w14:paraId="28EE587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01476</w:t>
            </w:r>
          </w:p>
        </w:tc>
        <w:tc>
          <w:tcPr>
            <w:tcW w:w="600" w:type="dxa"/>
          </w:tcPr>
          <w:p w14:paraId="5AC55E3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RXC</w:t>
            </w:r>
          </w:p>
        </w:tc>
        <w:tc>
          <w:tcPr>
            <w:tcW w:w="700" w:type="dxa"/>
          </w:tcPr>
          <w:p w14:paraId="60BB732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</w:t>
            </w:r>
          </w:p>
        </w:tc>
        <w:tc>
          <w:tcPr>
            <w:tcW w:w="600" w:type="dxa"/>
          </w:tcPr>
          <w:p w14:paraId="123CF0C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6EE3E8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3CE10C3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209E980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F3A727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4.14.3.7</w:t>
            </w:r>
          </w:p>
        </w:tc>
      </w:tr>
      <w:tr w:rsidR="00940027" w14:paraId="62D2E0E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AD2E0A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Supplementary Code</w:t>
            </w:r>
          </w:p>
        </w:tc>
        <w:tc>
          <w:tcPr>
            <w:tcW w:w="800" w:type="dxa"/>
          </w:tcPr>
          <w:p w14:paraId="1700B25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01476</w:t>
            </w:r>
          </w:p>
        </w:tc>
        <w:tc>
          <w:tcPr>
            <w:tcW w:w="600" w:type="dxa"/>
          </w:tcPr>
          <w:p w14:paraId="10C7B09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RXD</w:t>
            </w:r>
          </w:p>
        </w:tc>
        <w:tc>
          <w:tcPr>
            <w:tcW w:w="700" w:type="dxa"/>
          </w:tcPr>
          <w:p w14:paraId="57CF698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</w:t>
            </w:r>
          </w:p>
        </w:tc>
        <w:tc>
          <w:tcPr>
            <w:tcW w:w="600" w:type="dxa"/>
          </w:tcPr>
          <w:p w14:paraId="4B10288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5EE82C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6A1BE2A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4AD43DF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4B5A509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4.14.5.25</w:t>
            </w:r>
          </w:p>
        </w:tc>
      </w:tr>
      <w:tr w:rsidR="00940027" w14:paraId="163251E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F0C2B7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Supplementary Code</w:t>
            </w:r>
          </w:p>
        </w:tc>
        <w:tc>
          <w:tcPr>
            <w:tcW w:w="800" w:type="dxa"/>
          </w:tcPr>
          <w:p w14:paraId="20ECF4C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01476</w:t>
            </w:r>
          </w:p>
        </w:tc>
        <w:tc>
          <w:tcPr>
            <w:tcW w:w="600" w:type="dxa"/>
          </w:tcPr>
          <w:p w14:paraId="3D779A7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RXE</w:t>
            </w:r>
          </w:p>
        </w:tc>
        <w:tc>
          <w:tcPr>
            <w:tcW w:w="700" w:type="dxa"/>
          </w:tcPr>
          <w:p w14:paraId="306D79B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31</w:t>
            </w:r>
          </w:p>
        </w:tc>
        <w:tc>
          <w:tcPr>
            <w:tcW w:w="600" w:type="dxa"/>
          </w:tcPr>
          <w:p w14:paraId="72E3E51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BD9256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447CF68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09095FA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47A814C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4.14.4.31</w:t>
            </w:r>
          </w:p>
        </w:tc>
      </w:tr>
      <w:tr w:rsidR="00940027" w14:paraId="49CF32C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37D514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Supplier Identifier</w:t>
            </w:r>
          </w:p>
        </w:tc>
        <w:tc>
          <w:tcPr>
            <w:tcW w:w="800" w:type="dxa"/>
          </w:tcPr>
          <w:p w14:paraId="19A2FCE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01389</w:t>
            </w:r>
          </w:p>
        </w:tc>
        <w:tc>
          <w:tcPr>
            <w:tcW w:w="600" w:type="dxa"/>
          </w:tcPr>
          <w:p w14:paraId="1CCC54E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INV</w:t>
            </w:r>
          </w:p>
        </w:tc>
        <w:tc>
          <w:tcPr>
            <w:tcW w:w="700" w:type="dxa"/>
          </w:tcPr>
          <w:p w14:paraId="65E0E8F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18</w:t>
            </w:r>
          </w:p>
        </w:tc>
        <w:tc>
          <w:tcPr>
            <w:tcW w:w="600" w:type="dxa"/>
          </w:tcPr>
          <w:p w14:paraId="00574D6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3040A52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3B0BDED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5170F65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0386</w:t>
            </w:r>
          </w:p>
        </w:tc>
        <w:tc>
          <w:tcPr>
            <w:tcW w:w="942" w:type="dxa"/>
          </w:tcPr>
          <w:p w14:paraId="75A804D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13.4.4.18</w:t>
            </w:r>
          </w:p>
        </w:tc>
      </w:tr>
      <w:tr w:rsidR="00940027" w14:paraId="3C9FA33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CDCDC6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Surgeon</w:t>
            </w:r>
          </w:p>
        </w:tc>
        <w:tc>
          <w:tcPr>
            <w:tcW w:w="800" w:type="dxa"/>
          </w:tcPr>
          <w:p w14:paraId="2FFF636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00401</w:t>
            </w:r>
          </w:p>
        </w:tc>
        <w:tc>
          <w:tcPr>
            <w:tcW w:w="600" w:type="dxa"/>
          </w:tcPr>
          <w:p w14:paraId="739480E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PR1</w:t>
            </w:r>
          </w:p>
        </w:tc>
        <w:tc>
          <w:tcPr>
            <w:tcW w:w="700" w:type="dxa"/>
          </w:tcPr>
          <w:p w14:paraId="23217FF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11</w:t>
            </w:r>
          </w:p>
        </w:tc>
        <w:tc>
          <w:tcPr>
            <w:tcW w:w="600" w:type="dxa"/>
          </w:tcPr>
          <w:p w14:paraId="57364DF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958E70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XCN</w:t>
            </w:r>
          </w:p>
        </w:tc>
        <w:tc>
          <w:tcPr>
            <w:tcW w:w="700" w:type="dxa"/>
          </w:tcPr>
          <w:p w14:paraId="42A3AE2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1C5D6B0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0010</w:t>
            </w:r>
          </w:p>
        </w:tc>
        <w:tc>
          <w:tcPr>
            <w:tcW w:w="942" w:type="dxa"/>
          </w:tcPr>
          <w:p w14:paraId="46E0E43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6.5.4.11</w:t>
            </w:r>
          </w:p>
        </w:tc>
      </w:tr>
      <w:tr w:rsidR="00940027" w14:paraId="540DD6B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345464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Suspend Flag</w:t>
            </w:r>
          </w:p>
        </w:tc>
        <w:tc>
          <w:tcPr>
            <w:tcW w:w="800" w:type="dxa"/>
          </w:tcPr>
          <w:p w14:paraId="23A5EEB5" w14:textId="77777777" w:rsidR="00940027" w:rsidRDefault="00940027">
            <w:pPr>
              <w:pStyle w:val="OtherTableBody"/>
              <w:jc w:val="center"/>
            </w:pPr>
            <w:r>
              <w:t>00806</w:t>
            </w:r>
          </w:p>
        </w:tc>
        <w:tc>
          <w:tcPr>
            <w:tcW w:w="600" w:type="dxa"/>
          </w:tcPr>
          <w:p w14:paraId="2FC35239" w14:textId="77777777" w:rsidR="00940027" w:rsidRDefault="00940027">
            <w:pPr>
              <w:pStyle w:val="OtherTableBody"/>
              <w:jc w:val="center"/>
            </w:pPr>
            <w:r>
              <w:t>IN2</w:t>
            </w:r>
          </w:p>
        </w:tc>
        <w:tc>
          <w:tcPr>
            <w:tcW w:w="700" w:type="dxa"/>
          </w:tcPr>
          <w:p w14:paraId="73361E95" w14:textId="77777777" w:rsidR="00940027" w:rsidRDefault="00940027">
            <w:pPr>
              <w:pStyle w:val="OtherTableBody"/>
            </w:pPr>
            <w:r>
              <w:t>66</w:t>
            </w:r>
          </w:p>
        </w:tc>
        <w:tc>
          <w:tcPr>
            <w:tcW w:w="600" w:type="dxa"/>
          </w:tcPr>
          <w:p w14:paraId="7E403E13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019A5A2A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1981A91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E40BB2A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3458F723" w14:textId="77777777" w:rsidR="00940027" w:rsidRDefault="00940027">
            <w:pPr>
              <w:pStyle w:val="OtherTableBody"/>
            </w:pPr>
            <w:r>
              <w:t>6.5.7.66</w:t>
            </w:r>
          </w:p>
        </w:tc>
      </w:tr>
      <w:tr w:rsidR="00940027" w14:paraId="2104A41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1F3EAC3" w14:textId="77777777" w:rsidR="00940027" w:rsidRDefault="00940027">
            <w:pPr>
              <w:pStyle w:val="OtherTableBody"/>
            </w:pPr>
            <w:r>
              <w:t>System Date/Time</w:t>
            </w:r>
          </w:p>
        </w:tc>
        <w:tc>
          <w:tcPr>
            <w:tcW w:w="800" w:type="dxa"/>
          </w:tcPr>
          <w:p w14:paraId="758211C1" w14:textId="77777777" w:rsidR="00940027" w:rsidRDefault="00940027">
            <w:pPr>
              <w:pStyle w:val="OtherTableBody"/>
              <w:jc w:val="center"/>
            </w:pPr>
            <w:r>
              <w:t>01172</w:t>
            </w:r>
          </w:p>
        </w:tc>
        <w:tc>
          <w:tcPr>
            <w:tcW w:w="600" w:type="dxa"/>
          </w:tcPr>
          <w:p w14:paraId="19F00DEE" w14:textId="77777777" w:rsidR="00940027" w:rsidRDefault="00940027">
            <w:pPr>
              <w:pStyle w:val="OtherTableBody"/>
              <w:jc w:val="center"/>
            </w:pPr>
            <w:r>
              <w:t>NCK</w:t>
            </w:r>
          </w:p>
        </w:tc>
        <w:tc>
          <w:tcPr>
            <w:tcW w:w="700" w:type="dxa"/>
          </w:tcPr>
          <w:p w14:paraId="29531DD5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74AC3AF5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0E5ECD41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65F5010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334DE7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E46E67A" w14:textId="77777777" w:rsidR="00940027" w:rsidRDefault="00940027">
            <w:pPr>
              <w:pStyle w:val="OtherTableBody"/>
            </w:pPr>
            <w:r>
              <w:t>14.4.1.1</w:t>
            </w:r>
          </w:p>
        </w:tc>
      </w:tr>
      <w:tr w:rsidR="00940027" w14:paraId="63D5B54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A183264" w14:textId="77777777" w:rsidR="00940027" w:rsidRDefault="00940027">
            <w:pPr>
              <w:pStyle w:val="OtherTableBody"/>
            </w:pPr>
            <w:r>
              <w:t>System Entry Date/Time</w:t>
            </w:r>
          </w:p>
        </w:tc>
        <w:tc>
          <w:tcPr>
            <w:tcW w:w="800" w:type="dxa"/>
          </w:tcPr>
          <w:p w14:paraId="1D5201F8" w14:textId="77777777" w:rsidR="00940027" w:rsidRDefault="00940027">
            <w:pPr>
              <w:pStyle w:val="OtherTableBody"/>
              <w:jc w:val="center"/>
            </w:pPr>
            <w:r>
              <w:t>01225</w:t>
            </w:r>
          </w:p>
        </w:tc>
        <w:tc>
          <w:tcPr>
            <w:tcW w:w="600" w:type="dxa"/>
          </w:tcPr>
          <w:p w14:paraId="6E224030" w14:textId="77777777" w:rsidR="00940027" w:rsidRDefault="00940027">
            <w:pPr>
              <w:pStyle w:val="OtherTableBody"/>
              <w:jc w:val="center"/>
            </w:pPr>
            <w:r>
              <w:t>RXA</w:t>
            </w:r>
          </w:p>
        </w:tc>
        <w:tc>
          <w:tcPr>
            <w:tcW w:w="700" w:type="dxa"/>
          </w:tcPr>
          <w:p w14:paraId="33055B03" w14:textId="77777777" w:rsidR="00940027" w:rsidRDefault="00940027">
            <w:pPr>
              <w:pStyle w:val="OtherTableBody"/>
            </w:pPr>
            <w:r>
              <w:t>22</w:t>
            </w:r>
          </w:p>
        </w:tc>
        <w:tc>
          <w:tcPr>
            <w:tcW w:w="600" w:type="dxa"/>
          </w:tcPr>
          <w:p w14:paraId="6F815961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504ECF87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7A7C607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08D505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850839C" w14:textId="77777777" w:rsidR="00940027" w:rsidRDefault="00940027">
            <w:pPr>
              <w:pStyle w:val="OtherTableBody"/>
            </w:pPr>
            <w:r>
              <w:t>4.14.7.22</w:t>
            </w:r>
          </w:p>
        </w:tc>
      </w:tr>
      <w:tr w:rsidR="00940027" w14:paraId="155F7F5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897B105" w14:textId="77777777" w:rsidR="00940027" w:rsidRDefault="00940027">
            <w:pPr>
              <w:pStyle w:val="OtherTableBody"/>
            </w:pPr>
            <w:r>
              <w:t>System Induced Contaminants</w:t>
            </w:r>
          </w:p>
        </w:tc>
        <w:tc>
          <w:tcPr>
            <w:tcW w:w="800" w:type="dxa"/>
          </w:tcPr>
          <w:p w14:paraId="0E6ED2F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01367</w:t>
            </w:r>
          </w:p>
        </w:tc>
        <w:tc>
          <w:tcPr>
            <w:tcW w:w="600" w:type="dxa"/>
          </w:tcPr>
          <w:p w14:paraId="4C9F8EB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SAC</w:t>
            </w:r>
          </w:p>
        </w:tc>
        <w:tc>
          <w:tcPr>
            <w:tcW w:w="700" w:type="dxa"/>
          </w:tcPr>
          <w:p w14:paraId="2032E58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40</w:t>
            </w:r>
          </w:p>
        </w:tc>
        <w:tc>
          <w:tcPr>
            <w:tcW w:w="600" w:type="dxa"/>
          </w:tcPr>
          <w:p w14:paraId="5B9C978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16EF3C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388C222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7306A607" w14:textId="77777777" w:rsidR="00940027" w:rsidRDefault="00940027">
            <w:pPr>
              <w:pStyle w:val="OtherTableBody"/>
              <w:jc w:val="center"/>
            </w:pPr>
            <w:r>
              <w:t>0374</w:t>
            </w:r>
          </w:p>
        </w:tc>
        <w:tc>
          <w:tcPr>
            <w:tcW w:w="942" w:type="dxa"/>
          </w:tcPr>
          <w:p w14:paraId="611C4A69" w14:textId="77777777" w:rsidR="00940027" w:rsidRDefault="00940027">
            <w:pPr>
              <w:pStyle w:val="OtherTableBody"/>
            </w:pPr>
            <w:r>
              <w:t>13.4.3.40</w:t>
            </w:r>
          </w:p>
        </w:tc>
      </w:tr>
      <w:tr w:rsidR="00940027" w14:paraId="6168C44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BA4838C" w14:textId="77777777" w:rsidR="00940027" w:rsidRDefault="00940027">
            <w:pPr>
              <w:pStyle w:val="OtherTableBody"/>
            </w:pPr>
            <w:r>
              <w:t>Target Anatomic Site Of Test</w:t>
            </w:r>
          </w:p>
        </w:tc>
        <w:tc>
          <w:tcPr>
            <w:tcW w:w="800" w:type="dxa"/>
          </w:tcPr>
          <w:p w14:paraId="41575705" w14:textId="77777777" w:rsidR="00940027" w:rsidRDefault="00940027">
            <w:pPr>
              <w:pStyle w:val="OtherTableBody"/>
              <w:jc w:val="center"/>
            </w:pPr>
            <w:r>
              <w:t>00941</w:t>
            </w:r>
          </w:p>
        </w:tc>
        <w:tc>
          <w:tcPr>
            <w:tcW w:w="600" w:type="dxa"/>
          </w:tcPr>
          <w:p w14:paraId="4EB22764" w14:textId="77777777" w:rsidR="00940027" w:rsidRDefault="00940027">
            <w:pPr>
              <w:pStyle w:val="OtherTableBody"/>
              <w:jc w:val="center"/>
            </w:pPr>
            <w:r>
              <w:t>OM1</w:t>
            </w:r>
          </w:p>
        </w:tc>
        <w:tc>
          <w:tcPr>
            <w:tcW w:w="700" w:type="dxa"/>
          </w:tcPr>
          <w:p w14:paraId="239E1999" w14:textId="77777777" w:rsidR="00940027" w:rsidRDefault="00940027">
            <w:pPr>
              <w:pStyle w:val="OtherTableBody"/>
            </w:pPr>
            <w:r>
              <w:t>46</w:t>
            </w:r>
          </w:p>
        </w:tc>
        <w:tc>
          <w:tcPr>
            <w:tcW w:w="600" w:type="dxa"/>
          </w:tcPr>
          <w:p w14:paraId="0348B623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17800EFF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26CBFB8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A7DE918" w14:textId="77777777" w:rsidR="00940027" w:rsidRDefault="00940027">
            <w:pPr>
              <w:pStyle w:val="OtherTableBody"/>
              <w:jc w:val="center"/>
            </w:pPr>
            <w:r>
              <w:t>9999</w:t>
            </w:r>
          </w:p>
        </w:tc>
        <w:tc>
          <w:tcPr>
            <w:tcW w:w="942" w:type="dxa"/>
          </w:tcPr>
          <w:p w14:paraId="4B64499C" w14:textId="77777777" w:rsidR="00940027" w:rsidRDefault="00940027">
            <w:pPr>
              <w:pStyle w:val="OtherTableBody"/>
            </w:pPr>
            <w:r>
              <w:t>8.8.8.46</w:t>
            </w:r>
          </w:p>
        </w:tc>
      </w:tr>
      <w:tr w:rsidR="00940027" w14:paraId="64D5D9F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B3FCDFD" w14:textId="77777777" w:rsidR="00940027" w:rsidRDefault="00940027">
            <w:pPr>
              <w:pStyle w:val="OtherTableBody"/>
            </w:pPr>
            <w:r>
              <w:t>Target Value</w:t>
            </w:r>
          </w:p>
        </w:tc>
        <w:tc>
          <w:tcPr>
            <w:tcW w:w="800" w:type="dxa"/>
          </w:tcPr>
          <w:p w14:paraId="29CE1ABC" w14:textId="77777777" w:rsidR="00940027" w:rsidRDefault="00940027">
            <w:pPr>
              <w:pStyle w:val="OtherTableBody"/>
              <w:jc w:val="center"/>
            </w:pPr>
            <w:r>
              <w:t>01896</w:t>
            </w:r>
          </w:p>
        </w:tc>
        <w:tc>
          <w:tcPr>
            <w:tcW w:w="600" w:type="dxa"/>
          </w:tcPr>
          <w:p w14:paraId="62E45E22" w14:textId="77777777" w:rsidR="00940027" w:rsidRDefault="00940027">
            <w:pPr>
              <w:pStyle w:val="OtherTableBody"/>
              <w:jc w:val="center"/>
            </w:pPr>
            <w:r>
              <w:t>INV</w:t>
            </w:r>
          </w:p>
        </w:tc>
        <w:tc>
          <w:tcPr>
            <w:tcW w:w="700" w:type="dxa"/>
          </w:tcPr>
          <w:p w14:paraId="6DFC3543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7F942F4A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72E73612" w14:textId="77777777" w:rsidR="00940027" w:rsidRDefault="00940027">
            <w:pPr>
              <w:pStyle w:val="OtherTableBody"/>
            </w:pPr>
            <w:r>
              <w:t>CQ</w:t>
            </w:r>
          </w:p>
        </w:tc>
        <w:tc>
          <w:tcPr>
            <w:tcW w:w="700" w:type="dxa"/>
          </w:tcPr>
          <w:p w14:paraId="2B124B0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7D5E49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3AFA83B" w14:textId="77777777" w:rsidR="00940027" w:rsidRDefault="00940027">
            <w:pPr>
              <w:pStyle w:val="OtherTableBody"/>
            </w:pPr>
            <w:r>
              <w:t>13.4.4.20</w:t>
            </w:r>
          </w:p>
        </w:tc>
      </w:tr>
      <w:tr w:rsidR="00940027" w14:paraId="313CFE2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B16CBB6" w14:textId="77777777" w:rsidR="00940027" w:rsidRDefault="00940027">
            <w:pPr>
              <w:pStyle w:val="OtherTableBody"/>
            </w:pPr>
            <w:r>
              <w:t>Taxable</w:t>
            </w:r>
          </w:p>
        </w:tc>
        <w:tc>
          <w:tcPr>
            <w:tcW w:w="800" w:type="dxa"/>
          </w:tcPr>
          <w:p w14:paraId="34920B2A" w14:textId="77777777" w:rsidR="00940027" w:rsidRDefault="00940027">
            <w:pPr>
              <w:pStyle w:val="OtherTableBody"/>
              <w:jc w:val="center"/>
            </w:pPr>
            <w:r>
              <w:t>00290</w:t>
            </w:r>
          </w:p>
        </w:tc>
        <w:tc>
          <w:tcPr>
            <w:tcW w:w="600" w:type="dxa"/>
          </w:tcPr>
          <w:p w14:paraId="61C32272" w14:textId="77777777" w:rsidR="00940027" w:rsidRDefault="00940027">
            <w:pPr>
              <w:pStyle w:val="OtherTableBody"/>
              <w:jc w:val="center"/>
            </w:pPr>
            <w:r>
              <w:t>RQ1</w:t>
            </w:r>
          </w:p>
        </w:tc>
        <w:tc>
          <w:tcPr>
            <w:tcW w:w="700" w:type="dxa"/>
          </w:tcPr>
          <w:p w14:paraId="160D679A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1B4C3FE9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573C93A0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49F853F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6BAFC35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5E6A5B4A" w14:textId="77777777" w:rsidR="00940027" w:rsidRDefault="00940027">
            <w:pPr>
              <w:pStyle w:val="OtherTableBody"/>
            </w:pPr>
            <w:r>
              <w:t>4.11.2.6</w:t>
            </w:r>
          </w:p>
        </w:tc>
      </w:tr>
      <w:tr w:rsidR="00940027" w14:paraId="59A752F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BEED099" w14:textId="77777777" w:rsidR="00940027" w:rsidRDefault="00940027">
            <w:pPr>
              <w:pStyle w:val="OtherTableBody"/>
            </w:pPr>
            <w:r>
              <w:t>Technician</w:t>
            </w:r>
          </w:p>
        </w:tc>
        <w:tc>
          <w:tcPr>
            <w:tcW w:w="800" w:type="dxa"/>
          </w:tcPr>
          <w:p w14:paraId="63C53A6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00266</w:t>
            </w:r>
          </w:p>
        </w:tc>
        <w:tc>
          <w:tcPr>
            <w:tcW w:w="600" w:type="dxa"/>
          </w:tcPr>
          <w:p w14:paraId="205F2DF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OBR</w:t>
            </w:r>
          </w:p>
        </w:tc>
        <w:tc>
          <w:tcPr>
            <w:tcW w:w="700" w:type="dxa"/>
          </w:tcPr>
          <w:p w14:paraId="7E72D8F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34</w:t>
            </w:r>
          </w:p>
        </w:tc>
        <w:tc>
          <w:tcPr>
            <w:tcW w:w="600" w:type="dxa"/>
          </w:tcPr>
          <w:p w14:paraId="16FB123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200</w:t>
            </w:r>
          </w:p>
        </w:tc>
        <w:tc>
          <w:tcPr>
            <w:tcW w:w="600" w:type="dxa"/>
          </w:tcPr>
          <w:p w14:paraId="38F78E2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NDL</w:t>
            </w:r>
          </w:p>
        </w:tc>
        <w:tc>
          <w:tcPr>
            <w:tcW w:w="700" w:type="dxa"/>
          </w:tcPr>
          <w:p w14:paraId="0C14EF1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1A243FE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BB49439" w14:textId="77777777" w:rsidR="00940027" w:rsidRDefault="00940027">
            <w:pPr>
              <w:pStyle w:val="OtherTableBody"/>
            </w:pPr>
            <w:r>
              <w:t>4.5.3.34</w:t>
            </w:r>
          </w:p>
        </w:tc>
      </w:tr>
      <w:tr w:rsidR="00940027" w14:paraId="5E14D5A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3264B69" w14:textId="77777777" w:rsidR="00940027" w:rsidRDefault="00940027">
            <w:pPr>
              <w:pStyle w:val="OtherTableBody"/>
            </w:pPr>
            <w:r>
              <w:t>Telephone Number of Section</w:t>
            </w:r>
          </w:p>
        </w:tc>
        <w:tc>
          <w:tcPr>
            <w:tcW w:w="800" w:type="dxa"/>
          </w:tcPr>
          <w:p w14:paraId="6F27BCC7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00602</w:t>
            </w:r>
          </w:p>
        </w:tc>
        <w:tc>
          <w:tcPr>
            <w:tcW w:w="600" w:type="dxa"/>
          </w:tcPr>
          <w:p w14:paraId="628222FE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  <w:r>
              <w:rPr>
                <w:lang w:val="it-IT"/>
              </w:rPr>
              <w:t>OM1</w:t>
            </w:r>
          </w:p>
        </w:tc>
        <w:tc>
          <w:tcPr>
            <w:tcW w:w="700" w:type="dxa"/>
          </w:tcPr>
          <w:p w14:paraId="35854F0E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17</w:t>
            </w:r>
          </w:p>
        </w:tc>
        <w:tc>
          <w:tcPr>
            <w:tcW w:w="600" w:type="dxa"/>
          </w:tcPr>
          <w:p w14:paraId="56368B53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250</w:t>
            </w:r>
          </w:p>
        </w:tc>
        <w:tc>
          <w:tcPr>
            <w:tcW w:w="600" w:type="dxa"/>
          </w:tcPr>
          <w:p w14:paraId="058BD4A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XTN</w:t>
            </w:r>
          </w:p>
        </w:tc>
        <w:tc>
          <w:tcPr>
            <w:tcW w:w="700" w:type="dxa"/>
          </w:tcPr>
          <w:p w14:paraId="606AF5C5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</w:p>
        </w:tc>
        <w:tc>
          <w:tcPr>
            <w:tcW w:w="700" w:type="dxa"/>
          </w:tcPr>
          <w:p w14:paraId="02636940" w14:textId="77777777" w:rsidR="00940027" w:rsidRDefault="00940027">
            <w:pPr>
              <w:pStyle w:val="OtherTableBody"/>
              <w:jc w:val="center"/>
              <w:rPr>
                <w:lang w:val="it-IT"/>
              </w:rPr>
            </w:pPr>
          </w:p>
        </w:tc>
        <w:tc>
          <w:tcPr>
            <w:tcW w:w="942" w:type="dxa"/>
          </w:tcPr>
          <w:p w14:paraId="3AC97831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8.8.8.17</w:t>
            </w:r>
          </w:p>
        </w:tc>
      </w:tr>
      <w:tr w:rsidR="00940027" w14:paraId="12E4EBE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0546C8F" w14:textId="77777777" w:rsidR="00940027" w:rsidRDefault="00940027">
            <w:pPr>
              <w:pStyle w:val="OtherTableBody"/>
              <w:rPr>
                <w:lang w:val="it-IT"/>
              </w:rPr>
            </w:pPr>
            <w:r>
              <w:rPr>
                <w:lang w:val="it-IT"/>
              </w:rPr>
              <w:t>Temperature</w:t>
            </w:r>
          </w:p>
        </w:tc>
        <w:tc>
          <w:tcPr>
            <w:tcW w:w="800" w:type="dxa"/>
          </w:tcPr>
          <w:p w14:paraId="21D59972" w14:textId="77777777" w:rsidR="00940027" w:rsidRDefault="00940027">
            <w:pPr>
              <w:pStyle w:val="OtherTableBody"/>
              <w:jc w:val="center"/>
            </w:pPr>
            <w:r>
              <w:t>01358</w:t>
            </w:r>
          </w:p>
        </w:tc>
        <w:tc>
          <w:tcPr>
            <w:tcW w:w="600" w:type="dxa"/>
          </w:tcPr>
          <w:p w14:paraId="1A6C68AF" w14:textId="77777777" w:rsidR="00940027" w:rsidRDefault="00940027">
            <w:pPr>
              <w:pStyle w:val="OtherTableBody"/>
              <w:jc w:val="center"/>
            </w:pPr>
            <w:r>
              <w:t>SAC</w:t>
            </w:r>
          </w:p>
        </w:tc>
        <w:tc>
          <w:tcPr>
            <w:tcW w:w="700" w:type="dxa"/>
          </w:tcPr>
          <w:p w14:paraId="4BF8B2E0" w14:textId="77777777" w:rsidR="00940027" w:rsidRDefault="00940027">
            <w:pPr>
              <w:pStyle w:val="OtherTableBody"/>
            </w:pPr>
            <w:r>
              <w:t>31</w:t>
            </w:r>
          </w:p>
        </w:tc>
        <w:tc>
          <w:tcPr>
            <w:tcW w:w="600" w:type="dxa"/>
          </w:tcPr>
          <w:p w14:paraId="1EF32926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717E4E40" w14:textId="77777777" w:rsidR="00940027" w:rsidRDefault="00940027">
            <w:pPr>
              <w:pStyle w:val="OtherTableBody"/>
            </w:pPr>
            <w:r>
              <w:t>SN</w:t>
            </w:r>
          </w:p>
        </w:tc>
        <w:tc>
          <w:tcPr>
            <w:tcW w:w="700" w:type="dxa"/>
          </w:tcPr>
          <w:p w14:paraId="158CD6F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71FF3A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FD4699F" w14:textId="77777777" w:rsidR="00940027" w:rsidRDefault="00940027">
            <w:pPr>
              <w:pStyle w:val="OtherTableBody"/>
            </w:pPr>
            <w:r>
              <w:t>13.4.3.31</w:t>
            </w:r>
          </w:p>
        </w:tc>
      </w:tr>
      <w:tr w:rsidR="00940027" w14:paraId="5E1E01E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33BC3FA" w14:textId="77777777" w:rsidR="00940027" w:rsidRDefault="00940027">
            <w:pPr>
              <w:pStyle w:val="OtherTableBody"/>
            </w:pPr>
            <w:r>
              <w:t>Temporary Location</w:t>
            </w:r>
          </w:p>
        </w:tc>
        <w:tc>
          <w:tcPr>
            <w:tcW w:w="800" w:type="dxa"/>
          </w:tcPr>
          <w:p w14:paraId="56DA48B4" w14:textId="77777777" w:rsidR="00940027" w:rsidRDefault="00940027">
            <w:pPr>
              <w:pStyle w:val="OtherTableBody"/>
              <w:jc w:val="center"/>
            </w:pPr>
            <w:r>
              <w:t>00141</w:t>
            </w:r>
          </w:p>
        </w:tc>
        <w:tc>
          <w:tcPr>
            <w:tcW w:w="600" w:type="dxa"/>
          </w:tcPr>
          <w:p w14:paraId="0F23F709" w14:textId="77777777" w:rsidR="00940027" w:rsidRDefault="00940027">
            <w:pPr>
              <w:pStyle w:val="OtherTableBody"/>
              <w:jc w:val="center"/>
            </w:pPr>
            <w:r>
              <w:t>PV1</w:t>
            </w:r>
          </w:p>
        </w:tc>
        <w:tc>
          <w:tcPr>
            <w:tcW w:w="700" w:type="dxa"/>
          </w:tcPr>
          <w:p w14:paraId="71C8DF58" w14:textId="77777777" w:rsidR="00940027" w:rsidRDefault="00940027">
            <w:pPr>
              <w:pStyle w:val="OtherTableBody"/>
            </w:pPr>
            <w:r>
              <w:t>11</w:t>
            </w:r>
          </w:p>
        </w:tc>
        <w:tc>
          <w:tcPr>
            <w:tcW w:w="600" w:type="dxa"/>
          </w:tcPr>
          <w:p w14:paraId="422D3352" w14:textId="77777777" w:rsidR="00940027" w:rsidRDefault="00940027">
            <w:pPr>
              <w:pStyle w:val="OtherTableBody"/>
            </w:pPr>
            <w:r>
              <w:t>80</w:t>
            </w:r>
          </w:p>
        </w:tc>
        <w:tc>
          <w:tcPr>
            <w:tcW w:w="600" w:type="dxa"/>
          </w:tcPr>
          <w:p w14:paraId="5B16B079" w14:textId="77777777" w:rsidR="00940027" w:rsidRDefault="00940027">
            <w:pPr>
              <w:pStyle w:val="OtherTableBody"/>
            </w:pPr>
            <w:r>
              <w:t>PL</w:t>
            </w:r>
          </w:p>
        </w:tc>
        <w:tc>
          <w:tcPr>
            <w:tcW w:w="700" w:type="dxa"/>
          </w:tcPr>
          <w:p w14:paraId="107CEA1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32CA5C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2DFC891" w14:textId="77777777" w:rsidR="00940027" w:rsidRDefault="00940027">
            <w:pPr>
              <w:pStyle w:val="OtherTableBody"/>
            </w:pPr>
            <w:r>
              <w:t>3.4.3.11</w:t>
            </w:r>
          </w:p>
        </w:tc>
      </w:tr>
      <w:tr w:rsidR="00940027" w14:paraId="450AAE0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03C8AC3" w14:textId="77777777" w:rsidR="00940027" w:rsidRDefault="00940027">
            <w:pPr>
              <w:pStyle w:val="OtherTableBody"/>
            </w:pPr>
            <w:r>
              <w:t>Test Application Identifier</w:t>
            </w:r>
          </w:p>
        </w:tc>
        <w:tc>
          <w:tcPr>
            <w:tcW w:w="800" w:type="dxa"/>
          </w:tcPr>
          <w:p w14:paraId="6DA42504" w14:textId="77777777" w:rsidR="00940027" w:rsidRDefault="00940027">
            <w:pPr>
              <w:pStyle w:val="OtherTableBody"/>
              <w:jc w:val="center"/>
            </w:pPr>
            <w:r>
              <w:t>01408</w:t>
            </w:r>
          </w:p>
        </w:tc>
        <w:tc>
          <w:tcPr>
            <w:tcW w:w="600" w:type="dxa"/>
          </w:tcPr>
          <w:p w14:paraId="4D2D03E9" w14:textId="77777777" w:rsidR="00940027" w:rsidRDefault="00940027">
            <w:pPr>
              <w:pStyle w:val="OtherTableBody"/>
              <w:jc w:val="center"/>
            </w:pPr>
            <w:r>
              <w:t>TCC</w:t>
            </w:r>
          </w:p>
        </w:tc>
        <w:tc>
          <w:tcPr>
            <w:tcW w:w="700" w:type="dxa"/>
          </w:tcPr>
          <w:p w14:paraId="52FBEC6B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25A9987E" w14:textId="77777777" w:rsidR="00940027" w:rsidRDefault="00940027">
            <w:pPr>
              <w:pStyle w:val="OtherTableBody"/>
            </w:pPr>
            <w:r>
              <w:t>80</w:t>
            </w:r>
          </w:p>
        </w:tc>
        <w:tc>
          <w:tcPr>
            <w:tcW w:w="600" w:type="dxa"/>
          </w:tcPr>
          <w:p w14:paraId="764BE885" w14:textId="77777777" w:rsidR="00940027" w:rsidRDefault="00940027">
            <w:pPr>
              <w:pStyle w:val="OtherTableBody"/>
            </w:pPr>
            <w:r>
              <w:t>EI</w:t>
            </w:r>
          </w:p>
        </w:tc>
        <w:tc>
          <w:tcPr>
            <w:tcW w:w="700" w:type="dxa"/>
          </w:tcPr>
          <w:p w14:paraId="592432D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CBF847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A4A0766" w14:textId="77777777" w:rsidR="00940027" w:rsidRDefault="00940027">
            <w:pPr>
              <w:pStyle w:val="OtherTableBody"/>
            </w:pPr>
            <w:r>
              <w:t>13.4.9.2</w:t>
            </w:r>
          </w:p>
        </w:tc>
      </w:tr>
      <w:tr w:rsidR="00940027" w14:paraId="7F15389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5C3BB9B" w14:textId="77777777" w:rsidR="00940027" w:rsidRDefault="00940027">
            <w:pPr>
              <w:pStyle w:val="OtherTableBody"/>
            </w:pPr>
            <w:r>
              <w:t>Test/Fluid Identifier(s)</w:t>
            </w:r>
          </w:p>
        </w:tc>
        <w:tc>
          <w:tcPr>
            <w:tcW w:w="800" w:type="dxa"/>
          </w:tcPr>
          <w:p w14:paraId="0100FA7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01386</w:t>
            </w:r>
          </w:p>
        </w:tc>
        <w:tc>
          <w:tcPr>
            <w:tcW w:w="600" w:type="dxa"/>
          </w:tcPr>
          <w:p w14:paraId="1D95297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INV</w:t>
            </w:r>
          </w:p>
        </w:tc>
        <w:tc>
          <w:tcPr>
            <w:tcW w:w="700" w:type="dxa"/>
          </w:tcPr>
          <w:p w14:paraId="7E65186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15</w:t>
            </w:r>
          </w:p>
        </w:tc>
        <w:tc>
          <w:tcPr>
            <w:tcW w:w="600" w:type="dxa"/>
          </w:tcPr>
          <w:p w14:paraId="0765AF5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6303D01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2453643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2E37711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FFB19B0" w14:textId="77777777" w:rsidR="00940027" w:rsidRDefault="00940027">
            <w:pPr>
              <w:pStyle w:val="OtherTableBody"/>
            </w:pPr>
            <w:r>
              <w:t>13.4.4.15</w:t>
            </w:r>
          </w:p>
        </w:tc>
      </w:tr>
      <w:tr w:rsidR="00940027" w14:paraId="2E245B0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C29203E" w14:textId="77777777" w:rsidR="00940027" w:rsidRDefault="00940027">
            <w:pPr>
              <w:pStyle w:val="OtherTableBody"/>
            </w:pPr>
            <w:r>
              <w:t>Test/Observations Included within an Ordered Test Battery</w:t>
            </w:r>
          </w:p>
        </w:tc>
        <w:tc>
          <w:tcPr>
            <w:tcW w:w="800" w:type="dxa"/>
          </w:tcPr>
          <w:p w14:paraId="00C6E2A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00655</w:t>
            </w:r>
          </w:p>
        </w:tc>
        <w:tc>
          <w:tcPr>
            <w:tcW w:w="600" w:type="dxa"/>
          </w:tcPr>
          <w:p w14:paraId="68F1414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OM5</w:t>
            </w:r>
          </w:p>
        </w:tc>
        <w:tc>
          <w:tcPr>
            <w:tcW w:w="700" w:type="dxa"/>
          </w:tcPr>
          <w:p w14:paraId="0A625E9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7AD3C0B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894071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51E1C20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5CDD1587" w14:textId="77777777" w:rsidR="00940027" w:rsidRDefault="00940027">
            <w:pPr>
              <w:pStyle w:val="OtherTableBody"/>
              <w:jc w:val="center"/>
            </w:pPr>
            <w:r>
              <w:t>9999</w:t>
            </w:r>
          </w:p>
        </w:tc>
        <w:tc>
          <w:tcPr>
            <w:tcW w:w="942" w:type="dxa"/>
          </w:tcPr>
          <w:p w14:paraId="288FC279" w14:textId="77777777" w:rsidR="00940027" w:rsidRDefault="00940027">
            <w:pPr>
              <w:pStyle w:val="OtherTableBody"/>
            </w:pPr>
            <w:r>
              <w:t>8.8.12.2</w:t>
            </w:r>
          </w:p>
        </w:tc>
      </w:tr>
      <w:tr w:rsidR="00940027" w14:paraId="068DF7B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3C5B2F3" w14:textId="77777777" w:rsidR="00940027" w:rsidRDefault="00940027">
            <w:pPr>
              <w:pStyle w:val="OtherTableBody"/>
            </w:pPr>
            <w:r>
              <w:t>Test/Service Default Duration Quantity</w:t>
            </w:r>
          </w:p>
        </w:tc>
        <w:tc>
          <w:tcPr>
            <w:tcW w:w="800" w:type="dxa"/>
          </w:tcPr>
          <w:p w14:paraId="126EFB15" w14:textId="77777777" w:rsidR="00940027" w:rsidRDefault="00940027">
            <w:pPr>
              <w:pStyle w:val="OtherTableBody"/>
              <w:jc w:val="center"/>
            </w:pPr>
            <w:r>
              <w:t>01486</w:t>
            </w:r>
          </w:p>
        </w:tc>
        <w:tc>
          <w:tcPr>
            <w:tcW w:w="600" w:type="dxa"/>
          </w:tcPr>
          <w:p w14:paraId="46A31032" w14:textId="77777777" w:rsidR="00940027" w:rsidRDefault="00940027">
            <w:pPr>
              <w:pStyle w:val="OtherTableBody"/>
              <w:jc w:val="center"/>
            </w:pPr>
            <w:r>
              <w:t>OM7</w:t>
            </w:r>
          </w:p>
        </w:tc>
        <w:tc>
          <w:tcPr>
            <w:tcW w:w="700" w:type="dxa"/>
          </w:tcPr>
          <w:p w14:paraId="78B13783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41AB8544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6C245219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486E857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302EDC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26923C4" w14:textId="77777777" w:rsidR="00940027" w:rsidRDefault="00940027">
            <w:pPr>
              <w:pStyle w:val="OtherTableBody"/>
            </w:pPr>
            <w:r>
              <w:t>8.8.14.8</w:t>
            </w:r>
          </w:p>
        </w:tc>
      </w:tr>
      <w:tr w:rsidR="00940027" w14:paraId="4CFEF72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F63DA7B" w14:textId="77777777" w:rsidR="00940027" w:rsidRDefault="00940027">
            <w:pPr>
              <w:pStyle w:val="OtherTableBody"/>
            </w:pPr>
            <w:r>
              <w:t>Test/Service Default Duration Units</w:t>
            </w:r>
          </w:p>
        </w:tc>
        <w:tc>
          <w:tcPr>
            <w:tcW w:w="800" w:type="dxa"/>
          </w:tcPr>
          <w:p w14:paraId="04C1555D" w14:textId="77777777" w:rsidR="00940027" w:rsidRDefault="00940027">
            <w:pPr>
              <w:pStyle w:val="OtherTableBody"/>
              <w:jc w:val="center"/>
            </w:pPr>
            <w:r>
              <w:t>01487</w:t>
            </w:r>
          </w:p>
        </w:tc>
        <w:tc>
          <w:tcPr>
            <w:tcW w:w="600" w:type="dxa"/>
          </w:tcPr>
          <w:p w14:paraId="07F47880" w14:textId="77777777" w:rsidR="00940027" w:rsidRDefault="00940027">
            <w:pPr>
              <w:pStyle w:val="OtherTableBody"/>
              <w:jc w:val="center"/>
            </w:pPr>
            <w:r>
              <w:t>OM7</w:t>
            </w:r>
          </w:p>
        </w:tc>
        <w:tc>
          <w:tcPr>
            <w:tcW w:w="700" w:type="dxa"/>
          </w:tcPr>
          <w:p w14:paraId="48BF8451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7643EBA4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26B3F914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6167298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DB17297" w14:textId="77777777" w:rsidR="00940027" w:rsidRDefault="00940027">
            <w:pPr>
              <w:pStyle w:val="OtherTableBody"/>
              <w:jc w:val="center"/>
            </w:pPr>
            <w:r>
              <w:t>9999</w:t>
            </w:r>
          </w:p>
        </w:tc>
        <w:tc>
          <w:tcPr>
            <w:tcW w:w="942" w:type="dxa"/>
          </w:tcPr>
          <w:p w14:paraId="2B85F46E" w14:textId="77777777" w:rsidR="00940027" w:rsidRDefault="00940027">
            <w:pPr>
              <w:pStyle w:val="OtherTableBody"/>
            </w:pPr>
            <w:r>
              <w:t>8.8.14.9</w:t>
            </w:r>
          </w:p>
        </w:tc>
      </w:tr>
      <w:tr w:rsidR="00940027" w14:paraId="03ABB3C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C5D63AB" w14:textId="77777777" w:rsidR="00940027" w:rsidRDefault="00940027">
            <w:pPr>
              <w:pStyle w:val="OtherTableBody"/>
            </w:pPr>
            <w:r>
              <w:t>Test/Service Default Frequency</w:t>
            </w:r>
          </w:p>
        </w:tc>
        <w:tc>
          <w:tcPr>
            <w:tcW w:w="800" w:type="dxa"/>
          </w:tcPr>
          <w:p w14:paraId="55C58DA8" w14:textId="77777777" w:rsidR="00940027" w:rsidRDefault="00940027">
            <w:pPr>
              <w:pStyle w:val="OtherTableBody"/>
              <w:jc w:val="center"/>
            </w:pPr>
            <w:r>
              <w:t>01488</w:t>
            </w:r>
          </w:p>
        </w:tc>
        <w:tc>
          <w:tcPr>
            <w:tcW w:w="600" w:type="dxa"/>
          </w:tcPr>
          <w:p w14:paraId="16D84DA9" w14:textId="77777777" w:rsidR="00940027" w:rsidRDefault="00940027">
            <w:pPr>
              <w:pStyle w:val="OtherTableBody"/>
              <w:jc w:val="center"/>
            </w:pPr>
            <w:r>
              <w:t>OM7</w:t>
            </w:r>
          </w:p>
        </w:tc>
        <w:tc>
          <w:tcPr>
            <w:tcW w:w="700" w:type="dxa"/>
          </w:tcPr>
          <w:p w14:paraId="032807E4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31C371D9" w14:textId="77777777" w:rsidR="00940027" w:rsidRDefault="00940027">
            <w:pPr>
              <w:pStyle w:val="OtherTableBody"/>
            </w:pPr>
            <w:r>
              <w:t>60</w:t>
            </w:r>
          </w:p>
        </w:tc>
        <w:tc>
          <w:tcPr>
            <w:tcW w:w="600" w:type="dxa"/>
          </w:tcPr>
          <w:p w14:paraId="31F35845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5F8E0FA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7FB6989" w14:textId="77777777" w:rsidR="00940027" w:rsidRDefault="00940027">
            <w:pPr>
              <w:pStyle w:val="OtherTableBody"/>
              <w:jc w:val="center"/>
            </w:pPr>
            <w:r>
              <w:t>0335</w:t>
            </w:r>
          </w:p>
        </w:tc>
        <w:tc>
          <w:tcPr>
            <w:tcW w:w="942" w:type="dxa"/>
          </w:tcPr>
          <w:p w14:paraId="330C8DE1" w14:textId="77777777" w:rsidR="00940027" w:rsidRDefault="00940027">
            <w:pPr>
              <w:pStyle w:val="OtherTableBody"/>
            </w:pPr>
            <w:r>
              <w:t>8.8.14.10</w:t>
            </w:r>
          </w:p>
        </w:tc>
      </w:tr>
      <w:tr w:rsidR="00940027" w14:paraId="4159D89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D1D88C0" w14:textId="77777777" w:rsidR="00940027" w:rsidRDefault="00940027">
            <w:pPr>
              <w:pStyle w:val="OtherTableBody"/>
            </w:pPr>
            <w:r>
              <w:t>Text instruction</w:t>
            </w:r>
          </w:p>
        </w:tc>
        <w:tc>
          <w:tcPr>
            <w:tcW w:w="800" w:type="dxa"/>
          </w:tcPr>
          <w:p w14:paraId="21142051" w14:textId="77777777" w:rsidR="00940027" w:rsidRDefault="00940027">
            <w:pPr>
              <w:pStyle w:val="OtherTableBody"/>
              <w:jc w:val="center"/>
            </w:pPr>
            <w:r>
              <w:t>01637</w:t>
            </w:r>
          </w:p>
        </w:tc>
        <w:tc>
          <w:tcPr>
            <w:tcW w:w="600" w:type="dxa"/>
          </w:tcPr>
          <w:p w14:paraId="1C2892ED" w14:textId="77777777" w:rsidR="00940027" w:rsidRDefault="00940027">
            <w:pPr>
              <w:pStyle w:val="OtherTableBody"/>
              <w:jc w:val="center"/>
            </w:pPr>
            <w:r>
              <w:t>TQ1</w:t>
            </w:r>
          </w:p>
        </w:tc>
        <w:tc>
          <w:tcPr>
            <w:tcW w:w="700" w:type="dxa"/>
          </w:tcPr>
          <w:p w14:paraId="5B995D38" w14:textId="77777777" w:rsidR="00940027" w:rsidRDefault="00940027">
            <w:pPr>
              <w:pStyle w:val="OtherTableBody"/>
            </w:pPr>
            <w:r>
              <w:t>11</w:t>
            </w:r>
          </w:p>
        </w:tc>
        <w:tc>
          <w:tcPr>
            <w:tcW w:w="600" w:type="dxa"/>
          </w:tcPr>
          <w:p w14:paraId="259A265B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25BE31F3" w14:textId="77777777" w:rsidR="00940027" w:rsidRDefault="00940027">
            <w:pPr>
              <w:pStyle w:val="OtherTableBody"/>
            </w:pPr>
            <w:r>
              <w:t>TX</w:t>
            </w:r>
          </w:p>
        </w:tc>
        <w:tc>
          <w:tcPr>
            <w:tcW w:w="700" w:type="dxa"/>
          </w:tcPr>
          <w:p w14:paraId="0C8EF64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38B6BD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6B60E91" w14:textId="77777777" w:rsidR="00940027" w:rsidRDefault="00940027">
            <w:pPr>
              <w:pStyle w:val="OtherTableBody"/>
            </w:pPr>
            <w:r>
              <w:t>4.5.4.11</w:t>
            </w:r>
          </w:p>
        </w:tc>
      </w:tr>
      <w:tr w:rsidR="00940027" w14:paraId="38E59E0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ED72C3E" w14:textId="77777777" w:rsidR="00940027" w:rsidRDefault="00940027">
            <w:pPr>
              <w:pStyle w:val="OtherTableBody"/>
            </w:pPr>
            <w:r>
              <w:t>Text Instruction</w:t>
            </w:r>
          </w:p>
        </w:tc>
        <w:tc>
          <w:tcPr>
            <w:tcW w:w="800" w:type="dxa"/>
          </w:tcPr>
          <w:p w14:paraId="0FC90504" w14:textId="77777777" w:rsidR="00940027" w:rsidRDefault="00940027">
            <w:pPr>
              <w:pStyle w:val="OtherTableBody"/>
              <w:jc w:val="center"/>
            </w:pPr>
            <w:r>
              <w:t>00272</w:t>
            </w:r>
          </w:p>
        </w:tc>
        <w:tc>
          <w:tcPr>
            <w:tcW w:w="600" w:type="dxa"/>
          </w:tcPr>
          <w:p w14:paraId="2DD230AA" w14:textId="77777777" w:rsidR="00940027" w:rsidRDefault="00940027">
            <w:pPr>
              <w:pStyle w:val="OtherTableBody"/>
              <w:jc w:val="center"/>
            </w:pPr>
            <w:r>
              <w:t>ODT</w:t>
            </w:r>
          </w:p>
        </w:tc>
        <w:tc>
          <w:tcPr>
            <w:tcW w:w="700" w:type="dxa"/>
          </w:tcPr>
          <w:p w14:paraId="73A1A4CC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1B3C2B69" w14:textId="77777777" w:rsidR="00940027" w:rsidRDefault="00940027">
            <w:pPr>
              <w:pStyle w:val="OtherTableBody"/>
            </w:pPr>
            <w:r>
              <w:t>80</w:t>
            </w:r>
          </w:p>
        </w:tc>
        <w:tc>
          <w:tcPr>
            <w:tcW w:w="600" w:type="dxa"/>
          </w:tcPr>
          <w:p w14:paraId="6E5A1403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10BEB22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EC432F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7E50B0C" w14:textId="77777777" w:rsidR="00940027" w:rsidRDefault="00940027">
            <w:pPr>
              <w:pStyle w:val="OtherTableBody"/>
            </w:pPr>
            <w:r>
              <w:t>4.8.2.3</w:t>
            </w:r>
          </w:p>
        </w:tc>
      </w:tr>
      <w:tr w:rsidR="00940027" w14:paraId="06AA20B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BEB739D" w14:textId="77777777" w:rsidR="00940027" w:rsidRDefault="00940027">
            <w:pPr>
              <w:pStyle w:val="OtherTableBody"/>
            </w:pPr>
            <w:r>
              <w:t>Text Instruction</w:t>
            </w:r>
          </w:p>
        </w:tc>
        <w:tc>
          <w:tcPr>
            <w:tcW w:w="800" w:type="dxa"/>
          </w:tcPr>
          <w:p w14:paraId="72BF3369" w14:textId="77777777" w:rsidR="00940027" w:rsidRDefault="00940027">
            <w:pPr>
              <w:pStyle w:val="OtherTableBody"/>
              <w:jc w:val="center"/>
            </w:pPr>
            <w:r>
              <w:t>00272</w:t>
            </w:r>
          </w:p>
        </w:tc>
        <w:tc>
          <w:tcPr>
            <w:tcW w:w="600" w:type="dxa"/>
          </w:tcPr>
          <w:p w14:paraId="2C243A22" w14:textId="77777777" w:rsidR="00940027" w:rsidRDefault="00940027">
            <w:pPr>
              <w:pStyle w:val="OtherTableBody"/>
              <w:jc w:val="center"/>
            </w:pPr>
            <w:r>
              <w:t>ODS</w:t>
            </w:r>
          </w:p>
        </w:tc>
        <w:tc>
          <w:tcPr>
            <w:tcW w:w="700" w:type="dxa"/>
          </w:tcPr>
          <w:p w14:paraId="04D6EEEA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44984234" w14:textId="77777777" w:rsidR="00940027" w:rsidRDefault="00940027">
            <w:pPr>
              <w:pStyle w:val="OtherTableBody"/>
            </w:pPr>
            <w:r>
              <w:t>80</w:t>
            </w:r>
          </w:p>
        </w:tc>
        <w:tc>
          <w:tcPr>
            <w:tcW w:w="600" w:type="dxa"/>
          </w:tcPr>
          <w:p w14:paraId="20308B67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01609EF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72BF84E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85A98F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4.8.1.4</w:t>
            </w:r>
          </w:p>
        </w:tc>
      </w:tr>
      <w:tr w:rsidR="00940027" w14:paraId="4CBE306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7B57A5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Text Message</w:t>
            </w:r>
          </w:p>
        </w:tc>
        <w:tc>
          <w:tcPr>
            <w:tcW w:w="800" w:type="dxa"/>
          </w:tcPr>
          <w:p w14:paraId="182383D2" w14:textId="77777777" w:rsidR="00940027" w:rsidRDefault="00940027">
            <w:pPr>
              <w:pStyle w:val="OtherTableBody"/>
              <w:jc w:val="center"/>
            </w:pPr>
            <w:r>
              <w:t>00020</w:t>
            </w:r>
          </w:p>
        </w:tc>
        <w:tc>
          <w:tcPr>
            <w:tcW w:w="600" w:type="dxa"/>
          </w:tcPr>
          <w:p w14:paraId="2584E0D0" w14:textId="77777777" w:rsidR="00940027" w:rsidRDefault="00940027">
            <w:pPr>
              <w:pStyle w:val="OtherTableBody"/>
              <w:jc w:val="center"/>
            </w:pPr>
            <w:r>
              <w:t>MSA</w:t>
            </w:r>
          </w:p>
        </w:tc>
        <w:tc>
          <w:tcPr>
            <w:tcW w:w="700" w:type="dxa"/>
          </w:tcPr>
          <w:p w14:paraId="75B15703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2F640AEC" w14:textId="77777777" w:rsidR="00940027" w:rsidRDefault="00940027">
            <w:pPr>
              <w:pStyle w:val="OtherTableBody"/>
            </w:pPr>
            <w:r>
              <w:t>80</w:t>
            </w:r>
          </w:p>
        </w:tc>
        <w:tc>
          <w:tcPr>
            <w:tcW w:w="600" w:type="dxa"/>
          </w:tcPr>
          <w:p w14:paraId="2C03CAE4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288B476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23FD5B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5F6EBBA" w14:textId="77777777" w:rsidR="00940027" w:rsidRDefault="00940027">
            <w:pPr>
              <w:pStyle w:val="OtherTableBody"/>
            </w:pPr>
            <w:r>
              <w:t>2.15.8.3</w:t>
            </w:r>
          </w:p>
        </w:tc>
      </w:tr>
      <w:tr w:rsidR="00940027" w14:paraId="55E470D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7533370" w14:textId="77777777" w:rsidR="00940027" w:rsidRDefault="00940027">
            <w:pPr>
              <w:pStyle w:val="OtherTableBody"/>
            </w:pPr>
            <w:r>
              <w:t>This payload</w:t>
            </w:r>
          </w:p>
        </w:tc>
        <w:tc>
          <w:tcPr>
            <w:tcW w:w="800" w:type="dxa"/>
          </w:tcPr>
          <w:p w14:paraId="0DE911A1" w14:textId="77777777" w:rsidR="00940027" w:rsidRDefault="00940027">
            <w:pPr>
              <w:pStyle w:val="OtherTableBody"/>
              <w:jc w:val="center"/>
            </w:pPr>
            <w:r>
              <w:t>01622</w:t>
            </w:r>
          </w:p>
        </w:tc>
        <w:tc>
          <w:tcPr>
            <w:tcW w:w="600" w:type="dxa"/>
          </w:tcPr>
          <w:p w14:paraId="4155FAF8" w14:textId="77777777" w:rsidR="00940027" w:rsidRDefault="00940027">
            <w:pPr>
              <w:pStyle w:val="OtherTableBody"/>
              <w:jc w:val="center"/>
            </w:pPr>
            <w:r>
              <w:t>QAK</w:t>
            </w:r>
          </w:p>
        </w:tc>
        <w:tc>
          <w:tcPr>
            <w:tcW w:w="700" w:type="dxa"/>
          </w:tcPr>
          <w:p w14:paraId="1A89DFC0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3659928E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25582834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420B2BD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19D552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BD8C402" w14:textId="77777777" w:rsidR="00940027" w:rsidRDefault="00940027">
            <w:pPr>
              <w:pStyle w:val="OtherTableBody"/>
            </w:pPr>
            <w:r>
              <w:t>5.5.2.5</w:t>
            </w:r>
          </w:p>
        </w:tc>
      </w:tr>
      <w:tr w:rsidR="00940027" w14:paraId="35D0406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7C8F7F0" w14:textId="77777777" w:rsidR="00940027" w:rsidRDefault="00940027">
            <w:pPr>
              <w:pStyle w:val="OtherTableBody"/>
            </w:pPr>
            <w:r>
              <w:t>Time Selection Criteria</w:t>
            </w:r>
          </w:p>
        </w:tc>
        <w:tc>
          <w:tcPr>
            <w:tcW w:w="800" w:type="dxa"/>
          </w:tcPr>
          <w:p w14:paraId="33DC8F4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00908</w:t>
            </w:r>
          </w:p>
        </w:tc>
        <w:tc>
          <w:tcPr>
            <w:tcW w:w="600" w:type="dxa"/>
          </w:tcPr>
          <w:p w14:paraId="2F7054A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APR</w:t>
            </w:r>
          </w:p>
        </w:tc>
        <w:tc>
          <w:tcPr>
            <w:tcW w:w="700" w:type="dxa"/>
          </w:tcPr>
          <w:p w14:paraId="036C72A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7277E87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80</w:t>
            </w:r>
          </w:p>
        </w:tc>
        <w:tc>
          <w:tcPr>
            <w:tcW w:w="600" w:type="dxa"/>
          </w:tcPr>
          <w:p w14:paraId="7D1D9E4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SCV</w:t>
            </w:r>
          </w:p>
        </w:tc>
        <w:tc>
          <w:tcPr>
            <w:tcW w:w="700" w:type="dxa"/>
          </w:tcPr>
          <w:p w14:paraId="744DF89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6E476B6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0294</w:t>
            </w:r>
          </w:p>
        </w:tc>
        <w:tc>
          <w:tcPr>
            <w:tcW w:w="942" w:type="dxa"/>
          </w:tcPr>
          <w:p w14:paraId="44EF926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10.6.8.1</w:t>
            </w:r>
          </w:p>
        </w:tc>
      </w:tr>
      <w:tr w:rsidR="00940027" w14:paraId="34C1795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1427D3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Tissue Type Code</w:t>
            </w:r>
          </w:p>
        </w:tc>
        <w:tc>
          <w:tcPr>
            <w:tcW w:w="800" w:type="dxa"/>
          </w:tcPr>
          <w:p w14:paraId="3ECB693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01502</w:t>
            </w:r>
          </w:p>
        </w:tc>
        <w:tc>
          <w:tcPr>
            <w:tcW w:w="600" w:type="dxa"/>
          </w:tcPr>
          <w:p w14:paraId="1C9178C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PR1</w:t>
            </w:r>
          </w:p>
        </w:tc>
        <w:tc>
          <w:tcPr>
            <w:tcW w:w="700" w:type="dxa"/>
          </w:tcPr>
          <w:p w14:paraId="13D3D49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18</w:t>
            </w:r>
          </w:p>
        </w:tc>
        <w:tc>
          <w:tcPr>
            <w:tcW w:w="600" w:type="dxa"/>
          </w:tcPr>
          <w:p w14:paraId="408FA4A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61ADA2C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5D4A273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00CE9BE2" w14:textId="77777777" w:rsidR="00940027" w:rsidRDefault="00940027">
            <w:pPr>
              <w:pStyle w:val="OtherTableBody"/>
              <w:jc w:val="center"/>
            </w:pPr>
            <w:r>
              <w:t>0417</w:t>
            </w:r>
          </w:p>
        </w:tc>
        <w:tc>
          <w:tcPr>
            <w:tcW w:w="942" w:type="dxa"/>
          </w:tcPr>
          <w:p w14:paraId="113EE41A" w14:textId="77777777" w:rsidR="00940027" w:rsidRDefault="00940027">
            <w:pPr>
              <w:pStyle w:val="OtherTableBody"/>
            </w:pPr>
            <w:r>
              <w:t>6.5.4.18</w:t>
            </w:r>
          </w:p>
        </w:tc>
      </w:tr>
      <w:tr w:rsidR="00940027" w14:paraId="51C0112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D59A170" w14:textId="77777777" w:rsidR="00940027" w:rsidRDefault="00940027">
            <w:pPr>
              <w:pStyle w:val="OtherTableBody"/>
            </w:pPr>
            <w:r>
              <w:t>Title of Study</w:t>
            </w:r>
          </w:p>
        </w:tc>
        <w:tc>
          <w:tcPr>
            <w:tcW w:w="800" w:type="dxa"/>
          </w:tcPr>
          <w:p w14:paraId="7293342B" w14:textId="77777777" w:rsidR="00940027" w:rsidRDefault="00940027">
            <w:pPr>
              <w:pStyle w:val="OtherTableBody"/>
              <w:jc w:val="center"/>
            </w:pPr>
            <w:r>
              <w:t>01013</w:t>
            </w:r>
          </w:p>
        </w:tc>
        <w:tc>
          <w:tcPr>
            <w:tcW w:w="600" w:type="dxa"/>
          </w:tcPr>
          <w:p w14:paraId="14453C33" w14:textId="77777777" w:rsidR="00940027" w:rsidRDefault="00940027">
            <w:pPr>
              <w:pStyle w:val="OtherTableBody"/>
              <w:jc w:val="center"/>
            </w:pPr>
            <w:r>
              <w:t>CM0</w:t>
            </w:r>
          </w:p>
        </w:tc>
        <w:tc>
          <w:tcPr>
            <w:tcW w:w="700" w:type="dxa"/>
          </w:tcPr>
          <w:p w14:paraId="3F233DA1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46001FCE" w14:textId="77777777" w:rsidR="00940027" w:rsidRDefault="00940027">
            <w:pPr>
              <w:pStyle w:val="OtherTableBody"/>
            </w:pPr>
            <w:r>
              <w:t>300</w:t>
            </w:r>
          </w:p>
        </w:tc>
        <w:tc>
          <w:tcPr>
            <w:tcW w:w="600" w:type="dxa"/>
          </w:tcPr>
          <w:p w14:paraId="0DD10545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26C3DCF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300D2B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1A067F0" w14:textId="77777777" w:rsidR="00940027" w:rsidRDefault="00940027">
            <w:pPr>
              <w:pStyle w:val="OtherTableBody"/>
            </w:pPr>
            <w:r>
              <w:t>8.11.2.4</w:t>
            </w:r>
          </w:p>
        </w:tc>
      </w:tr>
      <w:tr w:rsidR="00940027" w14:paraId="6BE3AF3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05F7430" w14:textId="77777777" w:rsidR="00940027" w:rsidRDefault="00940027">
            <w:pPr>
              <w:pStyle w:val="OtherTableBody"/>
            </w:pPr>
            <w:r>
              <w:t>Total Accrual to Date</w:t>
            </w:r>
          </w:p>
        </w:tc>
        <w:tc>
          <w:tcPr>
            <w:tcW w:w="800" w:type="dxa"/>
          </w:tcPr>
          <w:p w14:paraId="78F93FE8" w14:textId="77777777" w:rsidR="00940027" w:rsidRDefault="00940027">
            <w:pPr>
              <w:pStyle w:val="OtherTableBody"/>
              <w:jc w:val="center"/>
            </w:pPr>
            <w:r>
              <w:t>01016</w:t>
            </w:r>
          </w:p>
        </w:tc>
        <w:tc>
          <w:tcPr>
            <w:tcW w:w="600" w:type="dxa"/>
          </w:tcPr>
          <w:p w14:paraId="0D15ABC2" w14:textId="77777777" w:rsidR="00940027" w:rsidRDefault="00940027">
            <w:pPr>
              <w:pStyle w:val="OtherTableBody"/>
              <w:jc w:val="center"/>
            </w:pPr>
            <w:r>
              <w:t>CM0</w:t>
            </w:r>
          </w:p>
        </w:tc>
        <w:tc>
          <w:tcPr>
            <w:tcW w:w="700" w:type="dxa"/>
          </w:tcPr>
          <w:p w14:paraId="136AEA5A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07AD2D01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19A43C95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4CB4E2F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273F87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60FEC29" w14:textId="77777777" w:rsidR="00940027" w:rsidRDefault="00940027">
            <w:pPr>
              <w:pStyle w:val="OtherTableBody"/>
            </w:pPr>
            <w:r>
              <w:t>8.11.2.7</w:t>
            </w:r>
          </w:p>
        </w:tc>
      </w:tr>
      <w:tr w:rsidR="00940027" w14:paraId="7607CAF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8C4E3E3" w14:textId="77777777" w:rsidR="00940027" w:rsidRDefault="00940027">
            <w:pPr>
              <w:pStyle w:val="OtherTableBody"/>
            </w:pPr>
            <w:r>
              <w:t>Total Adjustments</w:t>
            </w:r>
          </w:p>
        </w:tc>
        <w:tc>
          <w:tcPr>
            <w:tcW w:w="800" w:type="dxa"/>
          </w:tcPr>
          <w:p w14:paraId="54674352" w14:textId="77777777" w:rsidR="00940027" w:rsidRDefault="00940027">
            <w:pPr>
              <w:pStyle w:val="OtherTableBody"/>
              <w:jc w:val="center"/>
            </w:pPr>
            <w:r>
              <w:t>00178</w:t>
            </w:r>
          </w:p>
        </w:tc>
        <w:tc>
          <w:tcPr>
            <w:tcW w:w="600" w:type="dxa"/>
          </w:tcPr>
          <w:p w14:paraId="188E820C" w14:textId="77777777" w:rsidR="00940027" w:rsidRDefault="00940027">
            <w:pPr>
              <w:pStyle w:val="OtherTableBody"/>
              <w:jc w:val="center"/>
            </w:pPr>
            <w:r>
              <w:t>PV1</w:t>
            </w:r>
          </w:p>
        </w:tc>
        <w:tc>
          <w:tcPr>
            <w:tcW w:w="700" w:type="dxa"/>
          </w:tcPr>
          <w:p w14:paraId="2E1FD75C" w14:textId="77777777" w:rsidR="00940027" w:rsidRDefault="00940027">
            <w:pPr>
              <w:pStyle w:val="OtherTableBody"/>
            </w:pPr>
            <w:r>
              <w:t>48</w:t>
            </w:r>
          </w:p>
        </w:tc>
        <w:tc>
          <w:tcPr>
            <w:tcW w:w="600" w:type="dxa"/>
          </w:tcPr>
          <w:p w14:paraId="1695A576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05F96CD3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4CD07CA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54B97C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00B2142" w14:textId="77777777" w:rsidR="00940027" w:rsidRDefault="00940027">
            <w:pPr>
              <w:pStyle w:val="OtherTableBody"/>
            </w:pPr>
            <w:r>
              <w:t>3.4.3.48</w:t>
            </w:r>
          </w:p>
        </w:tc>
      </w:tr>
      <w:tr w:rsidR="00940027" w14:paraId="4213695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40399BD" w14:textId="77777777" w:rsidR="00940027" w:rsidRDefault="00940027">
            <w:pPr>
              <w:pStyle w:val="OtherTableBody"/>
            </w:pPr>
            <w:r>
              <w:t>Total Charges</w:t>
            </w:r>
          </w:p>
        </w:tc>
        <w:tc>
          <w:tcPr>
            <w:tcW w:w="800" w:type="dxa"/>
          </w:tcPr>
          <w:p w14:paraId="392DC04D" w14:textId="77777777" w:rsidR="00940027" w:rsidRDefault="00940027">
            <w:pPr>
              <w:pStyle w:val="OtherTableBody"/>
              <w:jc w:val="center"/>
            </w:pPr>
            <w:r>
              <w:t>00177</w:t>
            </w:r>
          </w:p>
        </w:tc>
        <w:tc>
          <w:tcPr>
            <w:tcW w:w="600" w:type="dxa"/>
          </w:tcPr>
          <w:p w14:paraId="2B371F3E" w14:textId="77777777" w:rsidR="00940027" w:rsidRDefault="00940027">
            <w:pPr>
              <w:pStyle w:val="OtherTableBody"/>
              <w:jc w:val="center"/>
            </w:pPr>
            <w:r>
              <w:t>PV1</w:t>
            </w:r>
          </w:p>
        </w:tc>
        <w:tc>
          <w:tcPr>
            <w:tcW w:w="700" w:type="dxa"/>
          </w:tcPr>
          <w:p w14:paraId="7CB65C1F" w14:textId="77777777" w:rsidR="00940027" w:rsidRDefault="00940027">
            <w:pPr>
              <w:pStyle w:val="OtherTableBody"/>
            </w:pPr>
            <w:r>
              <w:t>47</w:t>
            </w:r>
          </w:p>
        </w:tc>
        <w:tc>
          <w:tcPr>
            <w:tcW w:w="600" w:type="dxa"/>
          </w:tcPr>
          <w:p w14:paraId="7AF8FFDA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3D7C524B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656DEA1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4B9CB2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6B32807" w14:textId="77777777" w:rsidR="00940027" w:rsidRDefault="00940027">
            <w:pPr>
              <w:pStyle w:val="OtherTableBody"/>
            </w:pPr>
            <w:r>
              <w:t>3.4.3.47</w:t>
            </w:r>
          </w:p>
        </w:tc>
      </w:tr>
      <w:tr w:rsidR="00940027" w14:paraId="4F56659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DBDDFEF" w14:textId="77777777" w:rsidR="00940027" w:rsidRDefault="00940027">
            <w:pPr>
              <w:pStyle w:val="OtherTableBody"/>
            </w:pPr>
            <w:r>
              <w:t>Total Daily Dose</w:t>
            </w:r>
          </w:p>
        </w:tc>
        <w:tc>
          <w:tcPr>
            <w:tcW w:w="800" w:type="dxa"/>
          </w:tcPr>
          <w:p w14:paraId="7844DB24" w14:textId="77777777" w:rsidR="00940027" w:rsidRDefault="00940027">
            <w:pPr>
              <w:pStyle w:val="OtherTableBody"/>
              <w:jc w:val="center"/>
            </w:pPr>
            <w:r>
              <w:t>00329</w:t>
            </w:r>
          </w:p>
        </w:tc>
        <w:tc>
          <w:tcPr>
            <w:tcW w:w="600" w:type="dxa"/>
          </w:tcPr>
          <w:p w14:paraId="0497F615" w14:textId="77777777" w:rsidR="00940027" w:rsidRDefault="00940027">
            <w:pPr>
              <w:pStyle w:val="OtherTableBody"/>
              <w:jc w:val="center"/>
            </w:pPr>
            <w:r>
              <w:t>RXD</w:t>
            </w:r>
          </w:p>
        </w:tc>
        <w:tc>
          <w:tcPr>
            <w:tcW w:w="700" w:type="dxa"/>
          </w:tcPr>
          <w:p w14:paraId="54C83CCC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20D14EA7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18C32FC4" w14:textId="77777777" w:rsidR="00940027" w:rsidRDefault="00940027">
            <w:pPr>
              <w:pStyle w:val="OtherTableBody"/>
            </w:pPr>
            <w:r>
              <w:t>CQ</w:t>
            </w:r>
          </w:p>
        </w:tc>
        <w:tc>
          <w:tcPr>
            <w:tcW w:w="700" w:type="dxa"/>
          </w:tcPr>
          <w:p w14:paraId="130C368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69518C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0E4A9E4" w14:textId="77777777" w:rsidR="00940027" w:rsidRDefault="00940027">
            <w:pPr>
              <w:pStyle w:val="OtherTableBody"/>
            </w:pPr>
            <w:r>
              <w:t>4.14.5.12</w:t>
            </w:r>
          </w:p>
        </w:tc>
      </w:tr>
      <w:tr w:rsidR="00940027" w14:paraId="23152CA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0855DC7" w14:textId="77777777" w:rsidR="00940027" w:rsidRDefault="00940027">
            <w:pPr>
              <w:pStyle w:val="OtherTableBody"/>
            </w:pPr>
            <w:r>
              <w:t>Total Daily Dose</w:t>
            </w:r>
          </w:p>
        </w:tc>
        <w:tc>
          <w:tcPr>
            <w:tcW w:w="800" w:type="dxa"/>
          </w:tcPr>
          <w:p w14:paraId="576B6D0A" w14:textId="77777777" w:rsidR="00940027" w:rsidRDefault="00940027">
            <w:pPr>
              <w:pStyle w:val="OtherTableBody"/>
              <w:jc w:val="center"/>
            </w:pPr>
            <w:r>
              <w:t>00329</w:t>
            </w:r>
          </w:p>
        </w:tc>
        <w:tc>
          <w:tcPr>
            <w:tcW w:w="600" w:type="dxa"/>
          </w:tcPr>
          <w:p w14:paraId="4F42F8FD" w14:textId="77777777" w:rsidR="00940027" w:rsidRDefault="00940027">
            <w:pPr>
              <w:pStyle w:val="OtherTableBody"/>
              <w:jc w:val="center"/>
            </w:pPr>
            <w:r>
              <w:t>RXE</w:t>
            </w:r>
          </w:p>
        </w:tc>
        <w:tc>
          <w:tcPr>
            <w:tcW w:w="700" w:type="dxa"/>
          </w:tcPr>
          <w:p w14:paraId="5756F260" w14:textId="77777777" w:rsidR="00940027" w:rsidRDefault="00940027">
            <w:pPr>
              <w:pStyle w:val="OtherTableBody"/>
            </w:pPr>
            <w:r>
              <w:t>19</w:t>
            </w:r>
          </w:p>
        </w:tc>
        <w:tc>
          <w:tcPr>
            <w:tcW w:w="600" w:type="dxa"/>
          </w:tcPr>
          <w:p w14:paraId="3D9D3F5E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5494C19A" w14:textId="77777777" w:rsidR="00940027" w:rsidRDefault="00940027">
            <w:pPr>
              <w:pStyle w:val="OtherTableBody"/>
            </w:pPr>
            <w:r>
              <w:t>CQ</w:t>
            </w:r>
          </w:p>
        </w:tc>
        <w:tc>
          <w:tcPr>
            <w:tcW w:w="700" w:type="dxa"/>
          </w:tcPr>
          <w:p w14:paraId="69D4239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A6607E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7495381" w14:textId="77777777" w:rsidR="00940027" w:rsidRDefault="00940027">
            <w:pPr>
              <w:pStyle w:val="OtherTableBody"/>
            </w:pPr>
            <w:r>
              <w:t>4.14.4.19</w:t>
            </w:r>
          </w:p>
        </w:tc>
      </w:tr>
      <w:tr w:rsidR="00940027" w14:paraId="5F08DD1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E5E72EE" w14:textId="77777777" w:rsidR="00940027" w:rsidRDefault="00940027">
            <w:pPr>
              <w:pStyle w:val="OtherTableBody"/>
            </w:pPr>
            <w:r>
              <w:t>Total Daily Dose</w:t>
            </w:r>
          </w:p>
        </w:tc>
        <w:tc>
          <w:tcPr>
            <w:tcW w:w="800" w:type="dxa"/>
          </w:tcPr>
          <w:p w14:paraId="086C0F1F" w14:textId="77777777" w:rsidR="00940027" w:rsidRDefault="00940027">
            <w:pPr>
              <w:pStyle w:val="OtherTableBody"/>
              <w:jc w:val="center"/>
            </w:pPr>
            <w:r>
              <w:t>00329</w:t>
            </w:r>
          </w:p>
        </w:tc>
        <w:tc>
          <w:tcPr>
            <w:tcW w:w="600" w:type="dxa"/>
          </w:tcPr>
          <w:p w14:paraId="348CD913" w14:textId="77777777" w:rsidR="00940027" w:rsidRDefault="00940027">
            <w:pPr>
              <w:pStyle w:val="OtherTableBody"/>
              <w:jc w:val="center"/>
            </w:pPr>
            <w:r>
              <w:t>RXO</w:t>
            </w:r>
          </w:p>
        </w:tc>
        <w:tc>
          <w:tcPr>
            <w:tcW w:w="700" w:type="dxa"/>
          </w:tcPr>
          <w:p w14:paraId="1A708C51" w14:textId="77777777" w:rsidR="00940027" w:rsidRDefault="00940027">
            <w:pPr>
              <w:pStyle w:val="OtherTableBody"/>
            </w:pPr>
            <w:r>
              <w:t>23</w:t>
            </w:r>
          </w:p>
        </w:tc>
        <w:tc>
          <w:tcPr>
            <w:tcW w:w="600" w:type="dxa"/>
          </w:tcPr>
          <w:p w14:paraId="6AC3ADCE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6FEFA262" w14:textId="77777777" w:rsidR="00940027" w:rsidRDefault="00940027">
            <w:pPr>
              <w:pStyle w:val="OtherTableBody"/>
            </w:pPr>
            <w:r>
              <w:t>CQ</w:t>
            </w:r>
          </w:p>
        </w:tc>
        <w:tc>
          <w:tcPr>
            <w:tcW w:w="700" w:type="dxa"/>
          </w:tcPr>
          <w:p w14:paraId="57356EA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7E3E46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CBDF911" w14:textId="77777777" w:rsidR="00940027" w:rsidRDefault="00940027">
            <w:pPr>
              <w:pStyle w:val="OtherTableBody"/>
            </w:pPr>
            <w:r>
              <w:t>4.14.1.23</w:t>
            </w:r>
          </w:p>
        </w:tc>
      </w:tr>
      <w:tr w:rsidR="00940027" w14:paraId="3A37549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2177680" w14:textId="77777777" w:rsidR="00940027" w:rsidRDefault="00940027">
            <w:pPr>
              <w:pStyle w:val="OtherTableBody"/>
            </w:pPr>
            <w:r>
              <w:t>Total Duration Of Therapy</w:t>
            </w:r>
          </w:p>
        </w:tc>
        <w:tc>
          <w:tcPr>
            <w:tcW w:w="800" w:type="dxa"/>
          </w:tcPr>
          <w:p w14:paraId="092A0BF5" w14:textId="77777777" w:rsidR="00940027" w:rsidRDefault="00940027">
            <w:pPr>
              <w:pStyle w:val="OtherTableBody"/>
              <w:jc w:val="center"/>
            </w:pPr>
            <w:r>
              <w:t>01101</w:t>
            </w:r>
          </w:p>
        </w:tc>
        <w:tc>
          <w:tcPr>
            <w:tcW w:w="600" w:type="dxa"/>
          </w:tcPr>
          <w:p w14:paraId="2D19686F" w14:textId="77777777" w:rsidR="00940027" w:rsidRDefault="00940027">
            <w:pPr>
              <w:pStyle w:val="OtherTableBody"/>
              <w:jc w:val="center"/>
            </w:pPr>
            <w:r>
              <w:t>PCR</w:t>
            </w:r>
          </w:p>
        </w:tc>
        <w:tc>
          <w:tcPr>
            <w:tcW w:w="700" w:type="dxa"/>
          </w:tcPr>
          <w:p w14:paraId="42C8272B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139362FB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1849002B" w14:textId="77777777" w:rsidR="00940027" w:rsidRDefault="00940027">
            <w:pPr>
              <w:pStyle w:val="OtherTableBody"/>
            </w:pPr>
            <w:r>
              <w:t>CQ</w:t>
            </w:r>
          </w:p>
        </w:tc>
        <w:tc>
          <w:tcPr>
            <w:tcW w:w="700" w:type="dxa"/>
          </w:tcPr>
          <w:p w14:paraId="439821F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E5B473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EC6C318" w14:textId="77777777" w:rsidR="00940027" w:rsidRDefault="00940027">
            <w:pPr>
              <w:pStyle w:val="OtherTableBody"/>
            </w:pPr>
            <w:r>
              <w:t>7.12.3.4</w:t>
            </w:r>
          </w:p>
        </w:tc>
      </w:tr>
      <w:tr w:rsidR="00940027" w14:paraId="208D0F2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7B4519B" w14:textId="77777777" w:rsidR="00940027" w:rsidRDefault="00940027">
            <w:pPr>
              <w:pStyle w:val="OtherTableBody"/>
            </w:pPr>
            <w:r>
              <w:t>Total occurrence's</w:t>
            </w:r>
          </w:p>
        </w:tc>
        <w:tc>
          <w:tcPr>
            <w:tcW w:w="800" w:type="dxa"/>
          </w:tcPr>
          <w:p w14:paraId="5BABAF14" w14:textId="77777777" w:rsidR="00940027" w:rsidRDefault="00940027">
            <w:pPr>
              <w:pStyle w:val="OtherTableBody"/>
              <w:jc w:val="center"/>
            </w:pPr>
            <w:r>
              <w:t>01640</w:t>
            </w:r>
          </w:p>
        </w:tc>
        <w:tc>
          <w:tcPr>
            <w:tcW w:w="600" w:type="dxa"/>
          </w:tcPr>
          <w:p w14:paraId="64687133" w14:textId="77777777" w:rsidR="00940027" w:rsidRDefault="00940027">
            <w:pPr>
              <w:pStyle w:val="OtherTableBody"/>
              <w:jc w:val="center"/>
            </w:pPr>
            <w:r>
              <w:t>TQ1</w:t>
            </w:r>
          </w:p>
        </w:tc>
        <w:tc>
          <w:tcPr>
            <w:tcW w:w="700" w:type="dxa"/>
          </w:tcPr>
          <w:p w14:paraId="15CB90B0" w14:textId="77777777" w:rsidR="00940027" w:rsidRDefault="00940027">
            <w:pPr>
              <w:pStyle w:val="OtherTableBody"/>
            </w:pPr>
            <w:r>
              <w:t>14</w:t>
            </w:r>
          </w:p>
        </w:tc>
        <w:tc>
          <w:tcPr>
            <w:tcW w:w="600" w:type="dxa"/>
          </w:tcPr>
          <w:p w14:paraId="3D7A7DA3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1F32BDEB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78ACA2D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1EFA3A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1659189" w14:textId="77777777" w:rsidR="00940027" w:rsidRDefault="00940027">
            <w:pPr>
              <w:pStyle w:val="OtherTableBody"/>
            </w:pPr>
            <w:r>
              <w:t>4.5.4.14</w:t>
            </w:r>
          </w:p>
        </w:tc>
      </w:tr>
      <w:tr w:rsidR="00940027" w14:paraId="59788C0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E8A6770" w14:textId="77777777" w:rsidR="00940027" w:rsidRDefault="00940027">
            <w:pPr>
              <w:pStyle w:val="OtherTableBody"/>
            </w:pPr>
            <w:r>
              <w:t>Total Payments</w:t>
            </w:r>
          </w:p>
        </w:tc>
        <w:tc>
          <w:tcPr>
            <w:tcW w:w="800" w:type="dxa"/>
          </w:tcPr>
          <w:p w14:paraId="7EAF1697" w14:textId="77777777" w:rsidR="00940027" w:rsidRDefault="00940027">
            <w:pPr>
              <w:pStyle w:val="OtherTableBody"/>
              <w:jc w:val="center"/>
            </w:pPr>
            <w:r>
              <w:t>00179</w:t>
            </w:r>
          </w:p>
        </w:tc>
        <w:tc>
          <w:tcPr>
            <w:tcW w:w="600" w:type="dxa"/>
          </w:tcPr>
          <w:p w14:paraId="1E029612" w14:textId="77777777" w:rsidR="00940027" w:rsidRDefault="00940027">
            <w:pPr>
              <w:pStyle w:val="OtherTableBody"/>
              <w:jc w:val="center"/>
            </w:pPr>
            <w:r>
              <w:t>PV1</w:t>
            </w:r>
          </w:p>
        </w:tc>
        <w:tc>
          <w:tcPr>
            <w:tcW w:w="700" w:type="dxa"/>
          </w:tcPr>
          <w:p w14:paraId="6443E3B7" w14:textId="77777777" w:rsidR="00940027" w:rsidRDefault="00940027">
            <w:pPr>
              <w:pStyle w:val="OtherTableBody"/>
            </w:pPr>
            <w:r>
              <w:t>49</w:t>
            </w:r>
          </w:p>
        </w:tc>
        <w:tc>
          <w:tcPr>
            <w:tcW w:w="600" w:type="dxa"/>
          </w:tcPr>
          <w:p w14:paraId="1B83BFA5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285BE074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67BE8ED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47BB47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8C7F114" w14:textId="77777777" w:rsidR="00940027" w:rsidRDefault="00940027">
            <w:pPr>
              <w:pStyle w:val="OtherTableBody"/>
            </w:pPr>
            <w:r>
              <w:t>3.4.3.49</w:t>
            </w:r>
          </w:p>
        </w:tc>
      </w:tr>
      <w:tr w:rsidR="00940027" w14:paraId="525A6A0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0A06A0C" w14:textId="77777777" w:rsidR="00940027" w:rsidRDefault="00940027">
            <w:pPr>
              <w:pStyle w:val="OtherTableBody"/>
            </w:pPr>
            <w:r>
              <w:t>Transaction Amount - Extended</w:t>
            </w:r>
          </w:p>
        </w:tc>
        <w:tc>
          <w:tcPr>
            <w:tcW w:w="800" w:type="dxa"/>
          </w:tcPr>
          <w:p w14:paraId="2510F3C0" w14:textId="77777777" w:rsidR="00940027" w:rsidRDefault="00940027">
            <w:pPr>
              <w:pStyle w:val="OtherTableBody"/>
              <w:jc w:val="center"/>
            </w:pPr>
            <w:r>
              <w:t>00365</w:t>
            </w:r>
          </w:p>
        </w:tc>
        <w:tc>
          <w:tcPr>
            <w:tcW w:w="600" w:type="dxa"/>
          </w:tcPr>
          <w:p w14:paraId="1663D8BB" w14:textId="77777777" w:rsidR="00940027" w:rsidRDefault="00940027">
            <w:pPr>
              <w:pStyle w:val="OtherTableBody"/>
              <w:jc w:val="center"/>
            </w:pPr>
            <w:r>
              <w:t>FT1</w:t>
            </w:r>
          </w:p>
        </w:tc>
        <w:tc>
          <w:tcPr>
            <w:tcW w:w="700" w:type="dxa"/>
          </w:tcPr>
          <w:p w14:paraId="0F7E43F5" w14:textId="77777777" w:rsidR="00940027" w:rsidRDefault="00940027">
            <w:pPr>
              <w:pStyle w:val="OtherTableBody"/>
            </w:pPr>
            <w:r>
              <w:t>11</w:t>
            </w:r>
          </w:p>
        </w:tc>
        <w:tc>
          <w:tcPr>
            <w:tcW w:w="600" w:type="dxa"/>
          </w:tcPr>
          <w:p w14:paraId="7A01CACE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31CE3D41" w14:textId="77777777" w:rsidR="00940027" w:rsidRDefault="00940027">
            <w:pPr>
              <w:pStyle w:val="OtherTableBody"/>
            </w:pPr>
            <w:r>
              <w:t>CP</w:t>
            </w:r>
          </w:p>
        </w:tc>
        <w:tc>
          <w:tcPr>
            <w:tcW w:w="700" w:type="dxa"/>
          </w:tcPr>
          <w:p w14:paraId="5010C4F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E606C0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41E1D64" w14:textId="77777777" w:rsidR="00940027" w:rsidRDefault="00940027">
            <w:pPr>
              <w:pStyle w:val="OtherTableBody"/>
            </w:pPr>
            <w:r>
              <w:t>6.5.1.11</w:t>
            </w:r>
          </w:p>
        </w:tc>
      </w:tr>
      <w:tr w:rsidR="00940027" w14:paraId="7EB40FC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1A2938A" w14:textId="77777777" w:rsidR="00940027" w:rsidRDefault="00940027">
            <w:pPr>
              <w:pStyle w:val="OtherTableBody"/>
            </w:pPr>
            <w:r>
              <w:t>Transaction Amount - Unit</w:t>
            </w:r>
          </w:p>
        </w:tc>
        <w:tc>
          <w:tcPr>
            <w:tcW w:w="800" w:type="dxa"/>
          </w:tcPr>
          <w:p w14:paraId="0502FEC9" w14:textId="77777777" w:rsidR="00940027" w:rsidRDefault="00940027">
            <w:pPr>
              <w:pStyle w:val="OtherTableBody"/>
              <w:jc w:val="center"/>
            </w:pPr>
            <w:r>
              <w:t>00366</w:t>
            </w:r>
          </w:p>
        </w:tc>
        <w:tc>
          <w:tcPr>
            <w:tcW w:w="600" w:type="dxa"/>
          </w:tcPr>
          <w:p w14:paraId="5EF51CFD" w14:textId="77777777" w:rsidR="00940027" w:rsidRDefault="00940027">
            <w:pPr>
              <w:pStyle w:val="OtherTableBody"/>
              <w:jc w:val="center"/>
            </w:pPr>
            <w:r>
              <w:t>FT1</w:t>
            </w:r>
          </w:p>
        </w:tc>
        <w:tc>
          <w:tcPr>
            <w:tcW w:w="700" w:type="dxa"/>
          </w:tcPr>
          <w:p w14:paraId="7C660A0C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719C5D07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16A9BA53" w14:textId="77777777" w:rsidR="00940027" w:rsidRDefault="00940027">
            <w:pPr>
              <w:pStyle w:val="OtherTableBody"/>
            </w:pPr>
            <w:r>
              <w:t>CP</w:t>
            </w:r>
          </w:p>
        </w:tc>
        <w:tc>
          <w:tcPr>
            <w:tcW w:w="700" w:type="dxa"/>
          </w:tcPr>
          <w:p w14:paraId="085DC17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FD3DEB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E146002" w14:textId="77777777" w:rsidR="00940027" w:rsidRDefault="00940027">
            <w:pPr>
              <w:pStyle w:val="OtherTableBody"/>
            </w:pPr>
            <w:r>
              <w:t>6.5.1.12</w:t>
            </w:r>
          </w:p>
        </w:tc>
      </w:tr>
      <w:tr w:rsidR="00940027" w14:paraId="236902F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CCE4A70" w14:textId="77777777" w:rsidR="00940027" w:rsidRDefault="00940027">
            <w:pPr>
              <w:pStyle w:val="OtherTableBody"/>
            </w:pPr>
            <w:r>
              <w:t>Transaction Batch ID</w:t>
            </w:r>
          </w:p>
        </w:tc>
        <w:tc>
          <w:tcPr>
            <w:tcW w:w="800" w:type="dxa"/>
          </w:tcPr>
          <w:p w14:paraId="710AA25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00357</w:t>
            </w:r>
          </w:p>
        </w:tc>
        <w:tc>
          <w:tcPr>
            <w:tcW w:w="600" w:type="dxa"/>
          </w:tcPr>
          <w:p w14:paraId="40030D3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FT1</w:t>
            </w:r>
          </w:p>
        </w:tc>
        <w:tc>
          <w:tcPr>
            <w:tcW w:w="700" w:type="dxa"/>
          </w:tcPr>
          <w:p w14:paraId="501FE65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72D4FAE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  <w:tc>
          <w:tcPr>
            <w:tcW w:w="600" w:type="dxa"/>
          </w:tcPr>
          <w:p w14:paraId="6FABA6C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ST</w:t>
            </w:r>
          </w:p>
        </w:tc>
        <w:tc>
          <w:tcPr>
            <w:tcW w:w="700" w:type="dxa"/>
          </w:tcPr>
          <w:p w14:paraId="2729CED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09F046D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61DAD6A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6.5.1.3</w:t>
            </w:r>
          </w:p>
        </w:tc>
      </w:tr>
      <w:tr w:rsidR="00940027" w14:paraId="4B34EB6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EA33F6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Transaction Code</w:t>
            </w:r>
          </w:p>
        </w:tc>
        <w:tc>
          <w:tcPr>
            <w:tcW w:w="800" w:type="dxa"/>
          </w:tcPr>
          <w:p w14:paraId="27C345E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00361</w:t>
            </w:r>
          </w:p>
        </w:tc>
        <w:tc>
          <w:tcPr>
            <w:tcW w:w="600" w:type="dxa"/>
          </w:tcPr>
          <w:p w14:paraId="095E7F3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FT1</w:t>
            </w:r>
          </w:p>
        </w:tc>
        <w:tc>
          <w:tcPr>
            <w:tcW w:w="700" w:type="dxa"/>
          </w:tcPr>
          <w:p w14:paraId="094282C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</w:t>
            </w:r>
          </w:p>
        </w:tc>
        <w:tc>
          <w:tcPr>
            <w:tcW w:w="600" w:type="dxa"/>
          </w:tcPr>
          <w:p w14:paraId="57A0999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730E24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3965FFB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190F9FE4" w14:textId="77777777" w:rsidR="00940027" w:rsidRDefault="00940027">
            <w:pPr>
              <w:pStyle w:val="OtherTableBody"/>
              <w:jc w:val="center"/>
            </w:pPr>
            <w:r>
              <w:t>0132</w:t>
            </w:r>
          </w:p>
        </w:tc>
        <w:tc>
          <w:tcPr>
            <w:tcW w:w="942" w:type="dxa"/>
          </w:tcPr>
          <w:p w14:paraId="0775BF34" w14:textId="77777777" w:rsidR="00940027" w:rsidRDefault="00940027">
            <w:pPr>
              <w:pStyle w:val="OtherTableBody"/>
            </w:pPr>
            <w:r>
              <w:t>6.5.1.7</w:t>
            </w:r>
          </w:p>
        </w:tc>
      </w:tr>
      <w:tr w:rsidR="00940027" w14:paraId="6AB21A0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837D37E" w14:textId="77777777" w:rsidR="00940027" w:rsidRDefault="00940027">
            <w:pPr>
              <w:pStyle w:val="OtherTableBody"/>
            </w:pPr>
            <w:r>
              <w:t>Transaction Data</w:t>
            </w:r>
          </w:p>
        </w:tc>
        <w:tc>
          <w:tcPr>
            <w:tcW w:w="800" w:type="dxa"/>
          </w:tcPr>
          <w:p w14:paraId="20B95308" w14:textId="77777777" w:rsidR="00940027" w:rsidRDefault="00940027">
            <w:pPr>
              <w:pStyle w:val="OtherTableBody"/>
              <w:jc w:val="center"/>
            </w:pPr>
            <w:r>
              <w:t>01433</w:t>
            </w:r>
          </w:p>
        </w:tc>
        <w:tc>
          <w:tcPr>
            <w:tcW w:w="600" w:type="dxa"/>
          </w:tcPr>
          <w:p w14:paraId="00B30D9C" w14:textId="77777777" w:rsidR="00940027" w:rsidRDefault="00940027">
            <w:pPr>
              <w:pStyle w:val="OtherTableBody"/>
              <w:jc w:val="center"/>
            </w:pPr>
            <w:r>
              <w:t>EQP</w:t>
            </w:r>
          </w:p>
        </w:tc>
        <w:tc>
          <w:tcPr>
            <w:tcW w:w="700" w:type="dxa"/>
          </w:tcPr>
          <w:p w14:paraId="701DD9E2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443CA67E" w14:textId="77777777" w:rsidR="00940027" w:rsidRDefault="00940027">
            <w:pPr>
              <w:pStyle w:val="OtherTableBody"/>
            </w:pPr>
            <w:r>
              <w:t>65536</w:t>
            </w:r>
          </w:p>
        </w:tc>
        <w:tc>
          <w:tcPr>
            <w:tcW w:w="600" w:type="dxa"/>
          </w:tcPr>
          <w:p w14:paraId="65CC0AA9" w14:textId="77777777" w:rsidR="00940027" w:rsidRDefault="00940027">
            <w:pPr>
              <w:pStyle w:val="OtherTableBody"/>
            </w:pPr>
            <w:r>
              <w:t>FT</w:t>
            </w:r>
          </w:p>
        </w:tc>
        <w:tc>
          <w:tcPr>
            <w:tcW w:w="700" w:type="dxa"/>
          </w:tcPr>
          <w:p w14:paraId="5FC1DBE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B1DCC9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13F768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13.4.12.5</w:t>
            </w:r>
          </w:p>
        </w:tc>
      </w:tr>
      <w:tr w:rsidR="00940027" w14:paraId="1A501FA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D9DD00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Transaction Date</w:t>
            </w:r>
          </w:p>
        </w:tc>
        <w:tc>
          <w:tcPr>
            <w:tcW w:w="800" w:type="dxa"/>
          </w:tcPr>
          <w:p w14:paraId="3A430AB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00358</w:t>
            </w:r>
          </w:p>
        </w:tc>
        <w:tc>
          <w:tcPr>
            <w:tcW w:w="600" w:type="dxa"/>
          </w:tcPr>
          <w:p w14:paraId="38FFDF3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FT1</w:t>
            </w:r>
          </w:p>
        </w:tc>
        <w:tc>
          <w:tcPr>
            <w:tcW w:w="700" w:type="dxa"/>
          </w:tcPr>
          <w:p w14:paraId="4B22D95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600" w:type="dxa"/>
          </w:tcPr>
          <w:p w14:paraId="12F86CF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53</w:t>
            </w:r>
          </w:p>
        </w:tc>
        <w:tc>
          <w:tcPr>
            <w:tcW w:w="600" w:type="dxa"/>
          </w:tcPr>
          <w:p w14:paraId="5F7A215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DR</w:t>
            </w:r>
          </w:p>
        </w:tc>
        <w:tc>
          <w:tcPr>
            <w:tcW w:w="700" w:type="dxa"/>
          </w:tcPr>
          <w:p w14:paraId="6B5D007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69E869A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429954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6.5.1.4</w:t>
            </w:r>
          </w:p>
        </w:tc>
      </w:tr>
      <w:tr w:rsidR="00940027" w14:paraId="261EA73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EDA39B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Transaction Description</w:t>
            </w:r>
          </w:p>
        </w:tc>
        <w:tc>
          <w:tcPr>
            <w:tcW w:w="800" w:type="dxa"/>
          </w:tcPr>
          <w:p w14:paraId="64E59765" w14:textId="77777777" w:rsidR="00940027" w:rsidRDefault="00940027">
            <w:pPr>
              <w:pStyle w:val="OtherTableBody"/>
              <w:jc w:val="center"/>
            </w:pPr>
            <w:r>
              <w:t>00362</w:t>
            </w:r>
          </w:p>
        </w:tc>
        <w:tc>
          <w:tcPr>
            <w:tcW w:w="600" w:type="dxa"/>
          </w:tcPr>
          <w:p w14:paraId="56EDDD13" w14:textId="77777777" w:rsidR="00940027" w:rsidRDefault="00940027">
            <w:pPr>
              <w:pStyle w:val="OtherTableBody"/>
              <w:jc w:val="center"/>
            </w:pPr>
            <w:r>
              <w:t>FT1</w:t>
            </w:r>
          </w:p>
        </w:tc>
        <w:tc>
          <w:tcPr>
            <w:tcW w:w="700" w:type="dxa"/>
          </w:tcPr>
          <w:p w14:paraId="7E470481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0584CA91" w14:textId="77777777" w:rsidR="00940027" w:rsidRDefault="00940027">
            <w:pPr>
              <w:pStyle w:val="OtherTableBody"/>
            </w:pPr>
            <w:r>
              <w:t>40</w:t>
            </w:r>
          </w:p>
        </w:tc>
        <w:tc>
          <w:tcPr>
            <w:tcW w:w="600" w:type="dxa"/>
          </w:tcPr>
          <w:p w14:paraId="525BE056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29BA1DE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41A1EE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91F7028" w14:textId="77777777" w:rsidR="00940027" w:rsidRDefault="00940027">
            <w:pPr>
              <w:pStyle w:val="OtherTableBody"/>
            </w:pPr>
            <w:r>
              <w:t>6.5.1.8</w:t>
            </w:r>
          </w:p>
        </w:tc>
      </w:tr>
      <w:tr w:rsidR="00940027" w14:paraId="020D7CF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102C0E8" w14:textId="77777777" w:rsidR="00940027" w:rsidRDefault="00940027">
            <w:pPr>
              <w:pStyle w:val="OtherTableBody"/>
            </w:pPr>
            <w:r>
              <w:t>Transaction Description - Alt</w:t>
            </w:r>
          </w:p>
        </w:tc>
        <w:tc>
          <w:tcPr>
            <w:tcW w:w="800" w:type="dxa"/>
          </w:tcPr>
          <w:p w14:paraId="61AF2D6A" w14:textId="77777777" w:rsidR="00940027" w:rsidRDefault="00940027">
            <w:pPr>
              <w:pStyle w:val="OtherTableBody"/>
              <w:jc w:val="center"/>
            </w:pPr>
            <w:r>
              <w:t>00363</w:t>
            </w:r>
          </w:p>
        </w:tc>
        <w:tc>
          <w:tcPr>
            <w:tcW w:w="600" w:type="dxa"/>
          </w:tcPr>
          <w:p w14:paraId="186E3100" w14:textId="77777777" w:rsidR="00940027" w:rsidRDefault="00940027">
            <w:pPr>
              <w:pStyle w:val="OtherTableBody"/>
              <w:jc w:val="center"/>
            </w:pPr>
            <w:r>
              <w:t>FT1</w:t>
            </w:r>
          </w:p>
        </w:tc>
        <w:tc>
          <w:tcPr>
            <w:tcW w:w="700" w:type="dxa"/>
          </w:tcPr>
          <w:p w14:paraId="565A84BF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69A3729E" w14:textId="77777777" w:rsidR="00940027" w:rsidRDefault="00940027">
            <w:pPr>
              <w:pStyle w:val="OtherTableBody"/>
            </w:pPr>
            <w:r>
              <w:t>40</w:t>
            </w:r>
          </w:p>
        </w:tc>
        <w:tc>
          <w:tcPr>
            <w:tcW w:w="600" w:type="dxa"/>
          </w:tcPr>
          <w:p w14:paraId="3E71126E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12DCE98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FF83C5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12F639E" w14:textId="77777777" w:rsidR="00940027" w:rsidRDefault="00940027">
            <w:pPr>
              <w:pStyle w:val="OtherTableBody"/>
            </w:pPr>
            <w:r>
              <w:t>6.5.1.9</w:t>
            </w:r>
          </w:p>
        </w:tc>
      </w:tr>
      <w:tr w:rsidR="00940027" w14:paraId="7F069E3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A7FDE07" w14:textId="77777777" w:rsidR="00940027" w:rsidRDefault="00940027">
            <w:pPr>
              <w:pStyle w:val="OtherTableBody"/>
            </w:pPr>
            <w:r>
              <w:t>Transaction ID</w:t>
            </w:r>
          </w:p>
        </w:tc>
        <w:tc>
          <w:tcPr>
            <w:tcW w:w="800" w:type="dxa"/>
          </w:tcPr>
          <w:p w14:paraId="7675ABA0" w14:textId="77777777" w:rsidR="00940027" w:rsidRDefault="00940027">
            <w:pPr>
              <w:pStyle w:val="OtherTableBody"/>
              <w:jc w:val="center"/>
            </w:pPr>
            <w:r>
              <w:t>00356</w:t>
            </w:r>
          </w:p>
        </w:tc>
        <w:tc>
          <w:tcPr>
            <w:tcW w:w="600" w:type="dxa"/>
          </w:tcPr>
          <w:p w14:paraId="1B461E5A" w14:textId="77777777" w:rsidR="00940027" w:rsidRDefault="00940027">
            <w:pPr>
              <w:pStyle w:val="OtherTableBody"/>
              <w:jc w:val="center"/>
            </w:pPr>
            <w:r>
              <w:t>FT1</w:t>
            </w:r>
          </w:p>
        </w:tc>
        <w:tc>
          <w:tcPr>
            <w:tcW w:w="700" w:type="dxa"/>
          </w:tcPr>
          <w:p w14:paraId="6C0714AC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66B0EA3E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2C172BC2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0FF6862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F851D0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0B7320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6.5.1.2</w:t>
            </w:r>
          </w:p>
        </w:tc>
      </w:tr>
      <w:tr w:rsidR="00940027" w14:paraId="76BD8EA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BEF965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Transaction Posting Date</w:t>
            </w:r>
          </w:p>
        </w:tc>
        <w:tc>
          <w:tcPr>
            <w:tcW w:w="800" w:type="dxa"/>
          </w:tcPr>
          <w:p w14:paraId="7168629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00359</w:t>
            </w:r>
          </w:p>
        </w:tc>
        <w:tc>
          <w:tcPr>
            <w:tcW w:w="600" w:type="dxa"/>
          </w:tcPr>
          <w:p w14:paraId="4C9B683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FT1</w:t>
            </w:r>
          </w:p>
        </w:tc>
        <w:tc>
          <w:tcPr>
            <w:tcW w:w="700" w:type="dxa"/>
          </w:tcPr>
          <w:p w14:paraId="00FAD24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  <w:tc>
          <w:tcPr>
            <w:tcW w:w="600" w:type="dxa"/>
          </w:tcPr>
          <w:p w14:paraId="31622A7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26</w:t>
            </w:r>
          </w:p>
        </w:tc>
        <w:tc>
          <w:tcPr>
            <w:tcW w:w="600" w:type="dxa"/>
          </w:tcPr>
          <w:p w14:paraId="1E03D8F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TS</w:t>
            </w:r>
          </w:p>
        </w:tc>
        <w:tc>
          <w:tcPr>
            <w:tcW w:w="700" w:type="dxa"/>
          </w:tcPr>
          <w:p w14:paraId="14A6865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537D295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3A89DE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6.5.1.5</w:t>
            </w:r>
          </w:p>
        </w:tc>
      </w:tr>
      <w:tr w:rsidR="00940027" w14:paraId="5D7ACB5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116E60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Transaction Quantity</w:t>
            </w:r>
          </w:p>
        </w:tc>
        <w:tc>
          <w:tcPr>
            <w:tcW w:w="800" w:type="dxa"/>
          </w:tcPr>
          <w:p w14:paraId="46826A89" w14:textId="77777777" w:rsidR="00940027" w:rsidRDefault="00940027">
            <w:pPr>
              <w:pStyle w:val="OtherTableBody"/>
              <w:jc w:val="center"/>
            </w:pPr>
            <w:r>
              <w:t>00364</w:t>
            </w:r>
          </w:p>
        </w:tc>
        <w:tc>
          <w:tcPr>
            <w:tcW w:w="600" w:type="dxa"/>
          </w:tcPr>
          <w:p w14:paraId="143DF020" w14:textId="77777777" w:rsidR="00940027" w:rsidRDefault="00940027">
            <w:pPr>
              <w:pStyle w:val="OtherTableBody"/>
              <w:jc w:val="center"/>
            </w:pPr>
            <w:r>
              <w:t>FT1</w:t>
            </w:r>
          </w:p>
        </w:tc>
        <w:tc>
          <w:tcPr>
            <w:tcW w:w="700" w:type="dxa"/>
          </w:tcPr>
          <w:p w14:paraId="2731B3C0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38C9821A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2590DF83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41DB63A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88BE1C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9625C46" w14:textId="77777777" w:rsidR="00940027" w:rsidRDefault="00940027">
            <w:pPr>
              <w:pStyle w:val="OtherTableBody"/>
            </w:pPr>
            <w:r>
              <w:t>6.5.1.10</w:t>
            </w:r>
          </w:p>
        </w:tc>
      </w:tr>
      <w:tr w:rsidR="00940027" w14:paraId="08F96DC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AD871C5" w14:textId="77777777" w:rsidR="00940027" w:rsidRDefault="00940027">
            <w:pPr>
              <w:pStyle w:val="OtherTableBody"/>
            </w:pPr>
            <w:r>
              <w:t>Transaction Reference Key</w:t>
            </w:r>
          </w:p>
        </w:tc>
        <w:tc>
          <w:tcPr>
            <w:tcW w:w="800" w:type="dxa"/>
          </w:tcPr>
          <w:p w14:paraId="6C917B3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01847</w:t>
            </w:r>
          </w:p>
        </w:tc>
        <w:tc>
          <w:tcPr>
            <w:tcW w:w="600" w:type="dxa"/>
          </w:tcPr>
          <w:p w14:paraId="2431C9D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FT1</w:t>
            </w:r>
          </w:p>
        </w:tc>
        <w:tc>
          <w:tcPr>
            <w:tcW w:w="700" w:type="dxa"/>
          </w:tcPr>
          <w:p w14:paraId="251958E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31</w:t>
            </w:r>
          </w:p>
        </w:tc>
        <w:tc>
          <w:tcPr>
            <w:tcW w:w="600" w:type="dxa"/>
          </w:tcPr>
          <w:p w14:paraId="5873A1C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600" w:type="dxa"/>
          </w:tcPr>
          <w:p w14:paraId="67123AA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SI</w:t>
            </w:r>
          </w:p>
        </w:tc>
        <w:tc>
          <w:tcPr>
            <w:tcW w:w="700" w:type="dxa"/>
          </w:tcPr>
          <w:p w14:paraId="416170C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522FBCF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C71E8B7" w14:textId="77777777" w:rsidR="00940027" w:rsidRDefault="00940027">
            <w:pPr>
              <w:pStyle w:val="OtherTableBody"/>
            </w:pPr>
            <w:r>
              <w:t>6.5.1.31</w:t>
            </w:r>
          </w:p>
        </w:tc>
      </w:tr>
      <w:tr w:rsidR="00940027" w14:paraId="0CE31C1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3F62996" w14:textId="77777777" w:rsidR="00940027" w:rsidRDefault="00940027">
            <w:pPr>
              <w:pStyle w:val="OtherTableBody"/>
            </w:pPr>
            <w:r>
              <w:t>Transaction Type</w:t>
            </w:r>
          </w:p>
        </w:tc>
        <w:tc>
          <w:tcPr>
            <w:tcW w:w="800" w:type="dxa"/>
          </w:tcPr>
          <w:p w14:paraId="75A650B5" w14:textId="77777777" w:rsidR="00940027" w:rsidRDefault="00940027">
            <w:pPr>
              <w:pStyle w:val="OtherTableBody"/>
              <w:jc w:val="center"/>
            </w:pPr>
            <w:r>
              <w:t>00360</w:t>
            </w:r>
          </w:p>
        </w:tc>
        <w:tc>
          <w:tcPr>
            <w:tcW w:w="600" w:type="dxa"/>
          </w:tcPr>
          <w:p w14:paraId="08731B34" w14:textId="77777777" w:rsidR="00940027" w:rsidRDefault="00940027">
            <w:pPr>
              <w:pStyle w:val="OtherTableBody"/>
              <w:jc w:val="center"/>
            </w:pPr>
            <w:r>
              <w:t>FT1</w:t>
            </w:r>
          </w:p>
        </w:tc>
        <w:tc>
          <w:tcPr>
            <w:tcW w:w="700" w:type="dxa"/>
          </w:tcPr>
          <w:p w14:paraId="42E75FA6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414D4144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4BCD9F00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2A599FE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B58907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0017</w:t>
            </w:r>
          </w:p>
        </w:tc>
        <w:tc>
          <w:tcPr>
            <w:tcW w:w="942" w:type="dxa"/>
          </w:tcPr>
          <w:p w14:paraId="1FAB623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6.5.1.6</w:t>
            </w:r>
          </w:p>
        </w:tc>
      </w:tr>
      <w:tr w:rsidR="00940027" w14:paraId="52D0929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FBA595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Transcription Date/Time</w:t>
            </w:r>
          </w:p>
        </w:tc>
        <w:tc>
          <w:tcPr>
            <w:tcW w:w="800" w:type="dxa"/>
          </w:tcPr>
          <w:p w14:paraId="2B02C33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00920</w:t>
            </w:r>
          </w:p>
        </w:tc>
        <w:tc>
          <w:tcPr>
            <w:tcW w:w="600" w:type="dxa"/>
          </w:tcPr>
          <w:p w14:paraId="2407CFA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TXA</w:t>
            </w:r>
          </w:p>
        </w:tc>
        <w:tc>
          <w:tcPr>
            <w:tcW w:w="700" w:type="dxa"/>
          </w:tcPr>
          <w:p w14:paraId="5AB5F5C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</w:t>
            </w:r>
          </w:p>
        </w:tc>
        <w:tc>
          <w:tcPr>
            <w:tcW w:w="600" w:type="dxa"/>
          </w:tcPr>
          <w:p w14:paraId="11A2073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26</w:t>
            </w:r>
          </w:p>
        </w:tc>
        <w:tc>
          <w:tcPr>
            <w:tcW w:w="600" w:type="dxa"/>
          </w:tcPr>
          <w:p w14:paraId="0FFCA15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TS</w:t>
            </w:r>
          </w:p>
        </w:tc>
        <w:tc>
          <w:tcPr>
            <w:tcW w:w="700" w:type="dxa"/>
          </w:tcPr>
          <w:p w14:paraId="69C6CCA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0AA58C5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C05BA8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9.6.1.7</w:t>
            </w:r>
          </w:p>
        </w:tc>
      </w:tr>
      <w:tr w:rsidR="00940027" w14:paraId="65B25D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695BA9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Transcriptionist</w:t>
            </w:r>
          </w:p>
        </w:tc>
        <w:tc>
          <w:tcPr>
            <w:tcW w:w="800" w:type="dxa"/>
          </w:tcPr>
          <w:p w14:paraId="59245B7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00267</w:t>
            </w:r>
          </w:p>
        </w:tc>
        <w:tc>
          <w:tcPr>
            <w:tcW w:w="600" w:type="dxa"/>
          </w:tcPr>
          <w:p w14:paraId="62D4F26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OBR</w:t>
            </w:r>
          </w:p>
        </w:tc>
        <w:tc>
          <w:tcPr>
            <w:tcW w:w="700" w:type="dxa"/>
          </w:tcPr>
          <w:p w14:paraId="1E64A9B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35</w:t>
            </w:r>
          </w:p>
        </w:tc>
        <w:tc>
          <w:tcPr>
            <w:tcW w:w="600" w:type="dxa"/>
          </w:tcPr>
          <w:p w14:paraId="16CFD03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200</w:t>
            </w:r>
          </w:p>
        </w:tc>
        <w:tc>
          <w:tcPr>
            <w:tcW w:w="600" w:type="dxa"/>
          </w:tcPr>
          <w:p w14:paraId="3D727AD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NDL</w:t>
            </w:r>
          </w:p>
        </w:tc>
        <w:tc>
          <w:tcPr>
            <w:tcW w:w="700" w:type="dxa"/>
          </w:tcPr>
          <w:p w14:paraId="6BDF1C7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6953C7F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4E2B143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4.5.3.35</w:t>
            </w:r>
          </w:p>
        </w:tc>
      </w:tr>
      <w:tr w:rsidR="00940027" w14:paraId="71916A0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6C8AF4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Transcriptionist Code/Name</w:t>
            </w:r>
          </w:p>
        </w:tc>
        <w:tc>
          <w:tcPr>
            <w:tcW w:w="800" w:type="dxa"/>
          </w:tcPr>
          <w:p w14:paraId="5BF7DF4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00924</w:t>
            </w:r>
          </w:p>
        </w:tc>
        <w:tc>
          <w:tcPr>
            <w:tcW w:w="600" w:type="dxa"/>
          </w:tcPr>
          <w:p w14:paraId="4F3E578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TXA</w:t>
            </w:r>
          </w:p>
        </w:tc>
        <w:tc>
          <w:tcPr>
            <w:tcW w:w="700" w:type="dxa"/>
          </w:tcPr>
          <w:p w14:paraId="25B0A59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11</w:t>
            </w:r>
          </w:p>
        </w:tc>
        <w:tc>
          <w:tcPr>
            <w:tcW w:w="600" w:type="dxa"/>
          </w:tcPr>
          <w:p w14:paraId="04CE747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F57D44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XCN</w:t>
            </w:r>
          </w:p>
        </w:tc>
        <w:tc>
          <w:tcPr>
            <w:tcW w:w="700" w:type="dxa"/>
          </w:tcPr>
          <w:p w14:paraId="67784F3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0D8492B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1FDD2EC" w14:textId="77777777" w:rsidR="00940027" w:rsidRDefault="00940027">
            <w:pPr>
              <w:pStyle w:val="OtherTableBody"/>
            </w:pPr>
            <w:r>
              <w:t>9.6.1.11</w:t>
            </w:r>
          </w:p>
        </w:tc>
      </w:tr>
      <w:tr w:rsidR="00940027" w14:paraId="37F2E40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29E1EAE" w14:textId="77777777" w:rsidR="00940027" w:rsidRDefault="00940027">
            <w:pPr>
              <w:pStyle w:val="OtherTableBody"/>
            </w:pPr>
            <w:r>
              <w:t>Transfer Medical Service Code</w:t>
            </w:r>
          </w:p>
        </w:tc>
        <w:tc>
          <w:tcPr>
            <w:tcW w:w="800" w:type="dxa"/>
          </w:tcPr>
          <w:p w14:paraId="370BEEA0" w14:textId="77777777" w:rsidR="00940027" w:rsidRDefault="00940027">
            <w:pPr>
              <w:pStyle w:val="OtherTableBody"/>
              <w:jc w:val="center"/>
            </w:pPr>
            <w:r>
              <w:t>01515</w:t>
            </w:r>
          </w:p>
        </w:tc>
        <w:tc>
          <w:tcPr>
            <w:tcW w:w="600" w:type="dxa"/>
          </w:tcPr>
          <w:p w14:paraId="5FCE3BE0" w14:textId="77777777" w:rsidR="00940027" w:rsidRDefault="00940027">
            <w:pPr>
              <w:pStyle w:val="OtherTableBody"/>
              <w:jc w:val="center"/>
            </w:pPr>
            <w:r>
              <w:t>ABS</w:t>
            </w:r>
          </w:p>
        </w:tc>
        <w:tc>
          <w:tcPr>
            <w:tcW w:w="700" w:type="dxa"/>
          </w:tcPr>
          <w:p w14:paraId="05DBF2B8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61FB375C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7D87BF4D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5BC2E8F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F70B056" w14:textId="77777777" w:rsidR="00940027" w:rsidRDefault="00940027">
            <w:pPr>
              <w:pStyle w:val="OtherTableBody"/>
              <w:jc w:val="center"/>
            </w:pPr>
            <w:r>
              <w:t>0069</w:t>
            </w:r>
          </w:p>
        </w:tc>
        <w:tc>
          <w:tcPr>
            <w:tcW w:w="942" w:type="dxa"/>
          </w:tcPr>
          <w:p w14:paraId="0129B434" w14:textId="77777777" w:rsidR="00940027" w:rsidRDefault="00940027">
            <w:pPr>
              <w:pStyle w:val="OtherTableBody"/>
            </w:pPr>
            <w:r>
              <w:t>6.5.12.2</w:t>
            </w:r>
          </w:p>
        </w:tc>
      </w:tr>
      <w:tr w:rsidR="00940027" w14:paraId="7B4580C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C223EF9" w14:textId="77777777" w:rsidR="00940027" w:rsidRDefault="00940027">
            <w:pPr>
              <w:pStyle w:val="OtherTableBody"/>
            </w:pPr>
            <w:r>
              <w:t>Transfer Reason</w:t>
            </w:r>
          </w:p>
        </w:tc>
        <w:tc>
          <w:tcPr>
            <w:tcW w:w="800" w:type="dxa"/>
          </w:tcPr>
          <w:p w14:paraId="48D6D3BD" w14:textId="77777777" w:rsidR="00940027" w:rsidRDefault="00940027">
            <w:pPr>
              <w:pStyle w:val="OtherTableBody"/>
              <w:jc w:val="center"/>
            </w:pPr>
            <w:r>
              <w:t>00184</w:t>
            </w:r>
          </w:p>
        </w:tc>
        <w:tc>
          <w:tcPr>
            <w:tcW w:w="600" w:type="dxa"/>
          </w:tcPr>
          <w:p w14:paraId="7485C81B" w14:textId="77777777" w:rsidR="00940027" w:rsidRDefault="00940027">
            <w:pPr>
              <w:pStyle w:val="OtherTableBody"/>
              <w:jc w:val="center"/>
            </w:pPr>
            <w:r>
              <w:t>PV2</w:t>
            </w:r>
          </w:p>
        </w:tc>
        <w:tc>
          <w:tcPr>
            <w:tcW w:w="700" w:type="dxa"/>
          </w:tcPr>
          <w:p w14:paraId="4B5ABAD4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72BE3D24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073C7E06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36BB6E0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F7968D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FB91AC9" w14:textId="77777777" w:rsidR="00940027" w:rsidRDefault="00940027">
            <w:pPr>
              <w:pStyle w:val="OtherTableBody"/>
            </w:pPr>
            <w:r>
              <w:t>3.4.4.4</w:t>
            </w:r>
          </w:p>
        </w:tc>
      </w:tr>
      <w:tr w:rsidR="00940027" w14:paraId="7D4CB7A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46B85B4" w14:textId="77777777" w:rsidR="00940027" w:rsidRDefault="00940027">
            <w:pPr>
              <w:pStyle w:val="OtherTableBody"/>
            </w:pPr>
            <w:r>
              <w:t>Transfer to Bad Debt Code</w:t>
            </w:r>
          </w:p>
        </w:tc>
        <w:tc>
          <w:tcPr>
            <w:tcW w:w="800" w:type="dxa"/>
          </w:tcPr>
          <w:p w14:paraId="1BF511A6" w14:textId="77777777" w:rsidR="00940027" w:rsidRDefault="00940027">
            <w:pPr>
              <w:pStyle w:val="OtherTableBody"/>
              <w:jc w:val="center"/>
            </w:pPr>
            <w:r>
              <w:t>00159</w:t>
            </w:r>
          </w:p>
        </w:tc>
        <w:tc>
          <w:tcPr>
            <w:tcW w:w="600" w:type="dxa"/>
          </w:tcPr>
          <w:p w14:paraId="23B2DD2E" w14:textId="77777777" w:rsidR="00940027" w:rsidRDefault="00940027">
            <w:pPr>
              <w:pStyle w:val="OtherTableBody"/>
              <w:jc w:val="center"/>
            </w:pPr>
            <w:r>
              <w:t>PV1</w:t>
            </w:r>
          </w:p>
        </w:tc>
        <w:tc>
          <w:tcPr>
            <w:tcW w:w="700" w:type="dxa"/>
          </w:tcPr>
          <w:p w14:paraId="1FDBF951" w14:textId="77777777" w:rsidR="00940027" w:rsidRDefault="00940027">
            <w:pPr>
              <w:pStyle w:val="OtherTableBody"/>
            </w:pPr>
            <w:r>
              <w:t>29</w:t>
            </w:r>
          </w:p>
        </w:tc>
        <w:tc>
          <w:tcPr>
            <w:tcW w:w="600" w:type="dxa"/>
          </w:tcPr>
          <w:p w14:paraId="54F85677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5619FC5B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3DF302D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EC05BB4" w14:textId="77777777" w:rsidR="00940027" w:rsidRDefault="00940027">
            <w:pPr>
              <w:pStyle w:val="OtherTableBody"/>
              <w:jc w:val="center"/>
            </w:pPr>
            <w:r>
              <w:t>0110</w:t>
            </w:r>
          </w:p>
        </w:tc>
        <w:tc>
          <w:tcPr>
            <w:tcW w:w="942" w:type="dxa"/>
          </w:tcPr>
          <w:p w14:paraId="248AD651" w14:textId="77777777" w:rsidR="00940027" w:rsidRDefault="00940027">
            <w:pPr>
              <w:pStyle w:val="OtherTableBody"/>
            </w:pPr>
            <w:r>
              <w:t>3.4.3.29</w:t>
            </w:r>
          </w:p>
        </w:tc>
      </w:tr>
      <w:tr w:rsidR="00940027" w14:paraId="427F9A5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32EF796" w14:textId="77777777" w:rsidR="00940027" w:rsidRDefault="00940027">
            <w:pPr>
              <w:pStyle w:val="OtherTableBody"/>
            </w:pPr>
            <w:r>
              <w:t>Transfer to Bad Debt Date</w:t>
            </w:r>
          </w:p>
        </w:tc>
        <w:tc>
          <w:tcPr>
            <w:tcW w:w="800" w:type="dxa"/>
          </w:tcPr>
          <w:p w14:paraId="3BDCEEAA" w14:textId="77777777" w:rsidR="00940027" w:rsidRDefault="00940027">
            <w:pPr>
              <w:pStyle w:val="OtherTableBody"/>
              <w:jc w:val="center"/>
            </w:pPr>
            <w:r>
              <w:t>00160</w:t>
            </w:r>
          </w:p>
        </w:tc>
        <w:tc>
          <w:tcPr>
            <w:tcW w:w="600" w:type="dxa"/>
          </w:tcPr>
          <w:p w14:paraId="25BCB9F1" w14:textId="77777777" w:rsidR="00940027" w:rsidRDefault="00940027">
            <w:pPr>
              <w:pStyle w:val="OtherTableBody"/>
              <w:jc w:val="center"/>
            </w:pPr>
            <w:r>
              <w:t>PV1</w:t>
            </w:r>
          </w:p>
        </w:tc>
        <w:tc>
          <w:tcPr>
            <w:tcW w:w="700" w:type="dxa"/>
          </w:tcPr>
          <w:p w14:paraId="54361649" w14:textId="77777777" w:rsidR="00940027" w:rsidRDefault="00940027">
            <w:pPr>
              <w:pStyle w:val="OtherTableBody"/>
            </w:pPr>
            <w:r>
              <w:t>30</w:t>
            </w:r>
          </w:p>
        </w:tc>
        <w:tc>
          <w:tcPr>
            <w:tcW w:w="600" w:type="dxa"/>
          </w:tcPr>
          <w:p w14:paraId="3A01D027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729B35A4" w14:textId="77777777" w:rsidR="00940027" w:rsidRDefault="00940027">
            <w:pPr>
              <w:pStyle w:val="OtherTableBody"/>
            </w:pPr>
            <w:r>
              <w:t>DT</w:t>
            </w:r>
          </w:p>
        </w:tc>
        <w:tc>
          <w:tcPr>
            <w:tcW w:w="700" w:type="dxa"/>
          </w:tcPr>
          <w:p w14:paraId="4765CDB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7929A9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E40440E" w14:textId="77777777" w:rsidR="00940027" w:rsidRDefault="00940027">
            <w:pPr>
              <w:pStyle w:val="OtherTableBody"/>
            </w:pPr>
            <w:r>
              <w:t>3.4.3.30</w:t>
            </w:r>
          </w:p>
        </w:tc>
      </w:tr>
      <w:tr w:rsidR="00940027" w14:paraId="29B8FEC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450B97F" w14:textId="77777777" w:rsidR="00940027" w:rsidRDefault="00940027">
            <w:pPr>
              <w:pStyle w:val="OtherTableBody"/>
            </w:pPr>
            <w:r>
              <w:t>Translator Assistance Indicator</w:t>
            </w:r>
          </w:p>
        </w:tc>
        <w:tc>
          <w:tcPr>
            <w:tcW w:w="800" w:type="dxa"/>
          </w:tcPr>
          <w:p w14:paraId="17E91854" w14:textId="77777777" w:rsidR="00940027" w:rsidRDefault="00940027">
            <w:pPr>
              <w:pStyle w:val="OtherTableBody"/>
              <w:jc w:val="center"/>
            </w:pPr>
            <w:r>
              <w:t>01792</w:t>
            </w:r>
          </w:p>
        </w:tc>
        <w:tc>
          <w:tcPr>
            <w:tcW w:w="600" w:type="dxa"/>
          </w:tcPr>
          <w:p w14:paraId="6457042A" w14:textId="77777777" w:rsidR="00940027" w:rsidRDefault="00940027">
            <w:pPr>
              <w:pStyle w:val="OtherTableBody"/>
              <w:jc w:val="center"/>
            </w:pPr>
            <w:r>
              <w:t>CON</w:t>
            </w:r>
          </w:p>
        </w:tc>
        <w:tc>
          <w:tcPr>
            <w:tcW w:w="700" w:type="dxa"/>
          </w:tcPr>
          <w:p w14:paraId="79479B31" w14:textId="77777777" w:rsidR="00940027" w:rsidRDefault="00940027">
            <w:pPr>
              <w:pStyle w:val="OtherTableBody"/>
            </w:pPr>
            <w:r>
              <w:t>17</w:t>
            </w:r>
          </w:p>
        </w:tc>
        <w:tc>
          <w:tcPr>
            <w:tcW w:w="600" w:type="dxa"/>
          </w:tcPr>
          <w:p w14:paraId="4B19A222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316DCB98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5C28468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025BD39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12D8FEF0" w14:textId="77777777" w:rsidR="00940027" w:rsidRDefault="00940027">
            <w:pPr>
              <w:pStyle w:val="OtherTableBody"/>
            </w:pPr>
            <w:r>
              <w:t>9.9.4.17</w:t>
            </w:r>
          </w:p>
        </w:tc>
      </w:tr>
      <w:tr w:rsidR="00940027" w14:paraId="3A94BBB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911E31E" w14:textId="77777777" w:rsidR="00940027" w:rsidRDefault="00940027">
            <w:pPr>
              <w:pStyle w:val="OtherTableBody"/>
            </w:pPr>
            <w:r>
              <w:t>Transport Arranged</w:t>
            </w:r>
          </w:p>
        </w:tc>
        <w:tc>
          <w:tcPr>
            <w:tcW w:w="800" w:type="dxa"/>
          </w:tcPr>
          <w:p w14:paraId="7E42C7CB" w14:textId="77777777" w:rsidR="00940027" w:rsidRDefault="00940027">
            <w:pPr>
              <w:pStyle w:val="OtherTableBody"/>
              <w:jc w:val="center"/>
            </w:pPr>
            <w:r>
              <w:t>01032</w:t>
            </w:r>
          </w:p>
        </w:tc>
        <w:tc>
          <w:tcPr>
            <w:tcW w:w="600" w:type="dxa"/>
          </w:tcPr>
          <w:p w14:paraId="62F7A50A" w14:textId="77777777" w:rsidR="00940027" w:rsidRDefault="00940027">
            <w:pPr>
              <w:pStyle w:val="OtherTableBody"/>
              <w:jc w:val="center"/>
            </w:pPr>
            <w:r>
              <w:t>OBR</w:t>
            </w:r>
          </w:p>
        </w:tc>
        <w:tc>
          <w:tcPr>
            <w:tcW w:w="700" w:type="dxa"/>
          </w:tcPr>
          <w:p w14:paraId="518358DB" w14:textId="77777777" w:rsidR="00940027" w:rsidRDefault="00940027">
            <w:pPr>
              <w:pStyle w:val="OtherTableBody"/>
            </w:pPr>
            <w:r>
              <w:t>41</w:t>
            </w:r>
          </w:p>
        </w:tc>
        <w:tc>
          <w:tcPr>
            <w:tcW w:w="600" w:type="dxa"/>
          </w:tcPr>
          <w:p w14:paraId="36F4BCCD" w14:textId="77777777" w:rsidR="00940027" w:rsidRDefault="00940027">
            <w:pPr>
              <w:pStyle w:val="OtherTableBody"/>
            </w:pPr>
            <w:r>
              <w:t>30</w:t>
            </w:r>
          </w:p>
        </w:tc>
        <w:tc>
          <w:tcPr>
            <w:tcW w:w="600" w:type="dxa"/>
          </w:tcPr>
          <w:p w14:paraId="65FBC5E2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06E35EE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BBC5154" w14:textId="77777777" w:rsidR="00940027" w:rsidRDefault="00940027">
            <w:pPr>
              <w:pStyle w:val="OtherTableBody"/>
              <w:jc w:val="center"/>
            </w:pPr>
            <w:r>
              <w:t>0224</w:t>
            </w:r>
          </w:p>
        </w:tc>
        <w:tc>
          <w:tcPr>
            <w:tcW w:w="942" w:type="dxa"/>
          </w:tcPr>
          <w:p w14:paraId="6288F10F" w14:textId="77777777" w:rsidR="00940027" w:rsidRDefault="00940027">
            <w:pPr>
              <w:pStyle w:val="OtherTableBody"/>
            </w:pPr>
            <w:r>
              <w:t>4.5.3.41</w:t>
            </w:r>
          </w:p>
        </w:tc>
      </w:tr>
      <w:tr w:rsidR="00940027" w14:paraId="35D0D9F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6F25190" w14:textId="77777777" w:rsidR="00940027" w:rsidRDefault="00940027">
            <w:pPr>
              <w:pStyle w:val="OtherTableBody"/>
            </w:pPr>
            <w:r>
              <w:t>Transport Arrangement Responsibility</w:t>
            </w:r>
          </w:p>
        </w:tc>
        <w:tc>
          <w:tcPr>
            <w:tcW w:w="800" w:type="dxa"/>
          </w:tcPr>
          <w:p w14:paraId="49300BB4" w14:textId="77777777" w:rsidR="00940027" w:rsidRDefault="00940027">
            <w:pPr>
              <w:pStyle w:val="OtherTableBody"/>
              <w:jc w:val="center"/>
            </w:pPr>
            <w:r>
              <w:t>01031</w:t>
            </w:r>
          </w:p>
        </w:tc>
        <w:tc>
          <w:tcPr>
            <w:tcW w:w="600" w:type="dxa"/>
          </w:tcPr>
          <w:p w14:paraId="533DE51C" w14:textId="77777777" w:rsidR="00940027" w:rsidRDefault="00940027">
            <w:pPr>
              <w:pStyle w:val="OtherTableBody"/>
              <w:jc w:val="center"/>
            </w:pPr>
            <w:r>
              <w:t>OBR</w:t>
            </w:r>
          </w:p>
        </w:tc>
        <w:tc>
          <w:tcPr>
            <w:tcW w:w="700" w:type="dxa"/>
          </w:tcPr>
          <w:p w14:paraId="088B5285" w14:textId="77777777" w:rsidR="00940027" w:rsidRDefault="00940027">
            <w:pPr>
              <w:pStyle w:val="OtherTableBody"/>
            </w:pPr>
            <w:r>
              <w:t>40</w:t>
            </w:r>
          </w:p>
        </w:tc>
        <w:tc>
          <w:tcPr>
            <w:tcW w:w="600" w:type="dxa"/>
          </w:tcPr>
          <w:p w14:paraId="63E968A5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0C6061DA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6896AED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77BEC60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CC0A6EE" w14:textId="77777777" w:rsidR="00940027" w:rsidRDefault="00940027">
            <w:pPr>
              <w:pStyle w:val="OtherTableBody"/>
            </w:pPr>
            <w:r>
              <w:t>4.5.3.40</w:t>
            </w:r>
          </w:p>
        </w:tc>
      </w:tr>
      <w:tr w:rsidR="00940027" w14:paraId="51F1E68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845D888" w14:textId="77777777" w:rsidR="00940027" w:rsidRDefault="00940027">
            <w:pPr>
              <w:pStyle w:val="OtherTableBody"/>
            </w:pPr>
            <w:r>
              <w:t>Transport Logistics of Collected Sample</w:t>
            </w:r>
          </w:p>
        </w:tc>
        <w:tc>
          <w:tcPr>
            <w:tcW w:w="800" w:type="dxa"/>
          </w:tcPr>
          <w:p w14:paraId="1A90950D" w14:textId="77777777" w:rsidR="00940027" w:rsidRDefault="00940027">
            <w:pPr>
              <w:pStyle w:val="OtherTableBody"/>
              <w:jc w:val="center"/>
            </w:pPr>
            <w:r>
              <w:t>01029</w:t>
            </w:r>
          </w:p>
        </w:tc>
        <w:tc>
          <w:tcPr>
            <w:tcW w:w="600" w:type="dxa"/>
          </w:tcPr>
          <w:p w14:paraId="37B2DDAD" w14:textId="77777777" w:rsidR="00940027" w:rsidRDefault="00940027">
            <w:pPr>
              <w:pStyle w:val="OtherTableBody"/>
              <w:jc w:val="center"/>
            </w:pPr>
            <w:r>
              <w:t>OBR</w:t>
            </w:r>
          </w:p>
        </w:tc>
        <w:tc>
          <w:tcPr>
            <w:tcW w:w="700" w:type="dxa"/>
          </w:tcPr>
          <w:p w14:paraId="63EF1A66" w14:textId="77777777" w:rsidR="00940027" w:rsidRDefault="00940027">
            <w:pPr>
              <w:pStyle w:val="OtherTableBody"/>
            </w:pPr>
            <w:r>
              <w:t>38</w:t>
            </w:r>
          </w:p>
        </w:tc>
        <w:tc>
          <w:tcPr>
            <w:tcW w:w="600" w:type="dxa"/>
          </w:tcPr>
          <w:p w14:paraId="66D4B21D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08C1F46E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13CAD709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67A83B2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BF21A90" w14:textId="77777777" w:rsidR="00940027" w:rsidRDefault="00940027">
            <w:pPr>
              <w:pStyle w:val="OtherTableBody"/>
            </w:pPr>
            <w:r>
              <w:t>4.5.3.38</w:t>
            </w:r>
          </w:p>
        </w:tc>
      </w:tr>
      <w:tr w:rsidR="00940027" w14:paraId="0CD1CD5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8255ED9" w14:textId="77777777" w:rsidR="00940027" w:rsidRDefault="00940027">
            <w:pPr>
              <w:pStyle w:val="OtherTableBody"/>
            </w:pPr>
            <w:r>
              <w:t>Transportation Mode</w:t>
            </w:r>
          </w:p>
        </w:tc>
        <w:tc>
          <w:tcPr>
            <w:tcW w:w="800" w:type="dxa"/>
          </w:tcPr>
          <w:p w14:paraId="5CB47F33" w14:textId="77777777" w:rsidR="00940027" w:rsidRDefault="00940027">
            <w:pPr>
              <w:pStyle w:val="OtherTableBody"/>
              <w:jc w:val="center"/>
            </w:pPr>
            <w:r>
              <w:t>00262</w:t>
            </w:r>
          </w:p>
        </w:tc>
        <w:tc>
          <w:tcPr>
            <w:tcW w:w="600" w:type="dxa"/>
          </w:tcPr>
          <w:p w14:paraId="1380B59A" w14:textId="77777777" w:rsidR="00940027" w:rsidRDefault="00940027">
            <w:pPr>
              <w:pStyle w:val="OtherTableBody"/>
              <w:jc w:val="center"/>
            </w:pPr>
            <w:r>
              <w:t>OBR</w:t>
            </w:r>
          </w:p>
        </w:tc>
        <w:tc>
          <w:tcPr>
            <w:tcW w:w="700" w:type="dxa"/>
          </w:tcPr>
          <w:p w14:paraId="4BC381E7" w14:textId="77777777" w:rsidR="00940027" w:rsidRDefault="00940027">
            <w:pPr>
              <w:pStyle w:val="OtherTableBody"/>
            </w:pPr>
            <w:r>
              <w:t>30</w:t>
            </w:r>
          </w:p>
        </w:tc>
        <w:tc>
          <w:tcPr>
            <w:tcW w:w="600" w:type="dxa"/>
          </w:tcPr>
          <w:p w14:paraId="265B5429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18B86930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75A8041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9B0F1C4" w14:textId="77777777" w:rsidR="00940027" w:rsidRDefault="00940027">
            <w:pPr>
              <w:pStyle w:val="OtherTableBody"/>
              <w:jc w:val="center"/>
            </w:pPr>
            <w:r>
              <w:t>0124</w:t>
            </w:r>
          </w:p>
        </w:tc>
        <w:tc>
          <w:tcPr>
            <w:tcW w:w="942" w:type="dxa"/>
          </w:tcPr>
          <w:p w14:paraId="2437D421" w14:textId="77777777" w:rsidR="00940027" w:rsidRDefault="00940027">
            <w:pPr>
              <w:pStyle w:val="OtherTableBody"/>
            </w:pPr>
            <w:r>
              <w:t>4.5.3.30</w:t>
            </w:r>
          </w:p>
        </w:tc>
      </w:tr>
      <w:tr w:rsidR="00940027" w14:paraId="31DA22F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7BFEDF4" w14:textId="77777777" w:rsidR="00940027" w:rsidRDefault="00940027">
            <w:pPr>
              <w:pStyle w:val="OtherTableBody"/>
            </w:pPr>
            <w:r>
              <w:t>Tray Identifier</w:t>
            </w:r>
          </w:p>
        </w:tc>
        <w:tc>
          <w:tcPr>
            <w:tcW w:w="800" w:type="dxa"/>
          </w:tcPr>
          <w:p w14:paraId="491897EF" w14:textId="77777777" w:rsidR="00940027" w:rsidRDefault="00940027">
            <w:pPr>
              <w:pStyle w:val="OtherTableBody"/>
              <w:jc w:val="center"/>
            </w:pPr>
            <w:r>
              <w:t>01340</w:t>
            </w:r>
          </w:p>
        </w:tc>
        <w:tc>
          <w:tcPr>
            <w:tcW w:w="600" w:type="dxa"/>
          </w:tcPr>
          <w:p w14:paraId="4F89940D" w14:textId="77777777" w:rsidR="00940027" w:rsidRDefault="00940027">
            <w:pPr>
              <w:pStyle w:val="OtherTableBody"/>
              <w:jc w:val="center"/>
            </w:pPr>
            <w:r>
              <w:t>SAC</w:t>
            </w:r>
          </w:p>
        </w:tc>
        <w:tc>
          <w:tcPr>
            <w:tcW w:w="700" w:type="dxa"/>
          </w:tcPr>
          <w:p w14:paraId="6C018399" w14:textId="77777777" w:rsidR="00940027" w:rsidRDefault="00940027">
            <w:pPr>
              <w:pStyle w:val="OtherTableBody"/>
            </w:pPr>
            <w:r>
              <w:t>13</w:t>
            </w:r>
          </w:p>
        </w:tc>
        <w:tc>
          <w:tcPr>
            <w:tcW w:w="600" w:type="dxa"/>
          </w:tcPr>
          <w:p w14:paraId="11226C5C" w14:textId="77777777" w:rsidR="00940027" w:rsidRDefault="00940027">
            <w:pPr>
              <w:pStyle w:val="OtherTableBody"/>
            </w:pPr>
            <w:r>
              <w:t>80</w:t>
            </w:r>
          </w:p>
        </w:tc>
        <w:tc>
          <w:tcPr>
            <w:tcW w:w="600" w:type="dxa"/>
          </w:tcPr>
          <w:p w14:paraId="70A3CEED" w14:textId="77777777" w:rsidR="00940027" w:rsidRDefault="00940027">
            <w:pPr>
              <w:pStyle w:val="OtherTableBody"/>
            </w:pPr>
            <w:r>
              <w:t>EI</w:t>
            </w:r>
          </w:p>
        </w:tc>
        <w:tc>
          <w:tcPr>
            <w:tcW w:w="700" w:type="dxa"/>
          </w:tcPr>
          <w:p w14:paraId="57463B3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C5A235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909A3B4" w14:textId="77777777" w:rsidR="00940027" w:rsidRDefault="00940027">
            <w:pPr>
              <w:pStyle w:val="OtherTableBody"/>
            </w:pPr>
            <w:r>
              <w:t>13.4.3.13</w:t>
            </w:r>
          </w:p>
        </w:tc>
      </w:tr>
      <w:tr w:rsidR="00940027" w14:paraId="0F003A1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87BE06E" w14:textId="77777777" w:rsidR="00940027" w:rsidRDefault="00940027">
            <w:pPr>
              <w:pStyle w:val="OtherTableBody"/>
            </w:pPr>
            <w:r>
              <w:t>Tray Type</w:t>
            </w:r>
          </w:p>
        </w:tc>
        <w:tc>
          <w:tcPr>
            <w:tcW w:w="800" w:type="dxa"/>
          </w:tcPr>
          <w:p w14:paraId="635DA41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00273</w:t>
            </w:r>
          </w:p>
        </w:tc>
        <w:tc>
          <w:tcPr>
            <w:tcW w:w="600" w:type="dxa"/>
          </w:tcPr>
          <w:p w14:paraId="1A6DE9A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ODT</w:t>
            </w:r>
          </w:p>
        </w:tc>
        <w:tc>
          <w:tcPr>
            <w:tcW w:w="700" w:type="dxa"/>
          </w:tcPr>
          <w:p w14:paraId="05AA05A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66A700C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FD4AAF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0CB021E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5C1034D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0160</w:t>
            </w:r>
          </w:p>
        </w:tc>
        <w:tc>
          <w:tcPr>
            <w:tcW w:w="942" w:type="dxa"/>
          </w:tcPr>
          <w:p w14:paraId="74C6F05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4.8.2.1</w:t>
            </w:r>
          </w:p>
        </w:tc>
      </w:tr>
      <w:tr w:rsidR="00940027" w14:paraId="408FEF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6C051A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Tray Type - SAC</w:t>
            </w:r>
          </w:p>
        </w:tc>
        <w:tc>
          <w:tcPr>
            <w:tcW w:w="800" w:type="dxa"/>
          </w:tcPr>
          <w:p w14:paraId="6B09455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01339</w:t>
            </w:r>
          </w:p>
        </w:tc>
        <w:tc>
          <w:tcPr>
            <w:tcW w:w="600" w:type="dxa"/>
          </w:tcPr>
          <w:p w14:paraId="5DB5F3F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SAC</w:t>
            </w:r>
          </w:p>
        </w:tc>
        <w:tc>
          <w:tcPr>
            <w:tcW w:w="700" w:type="dxa"/>
          </w:tcPr>
          <w:p w14:paraId="285E4BF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12</w:t>
            </w:r>
          </w:p>
        </w:tc>
        <w:tc>
          <w:tcPr>
            <w:tcW w:w="600" w:type="dxa"/>
          </w:tcPr>
          <w:p w14:paraId="449408E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E269A7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2A0201C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2A0A40A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0379</w:t>
            </w:r>
          </w:p>
        </w:tc>
        <w:tc>
          <w:tcPr>
            <w:tcW w:w="942" w:type="dxa"/>
          </w:tcPr>
          <w:p w14:paraId="665E091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13.4.3.12</w:t>
            </w:r>
          </w:p>
        </w:tc>
      </w:tr>
      <w:tr w:rsidR="00940027" w14:paraId="039B7A8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CD69AA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Treatment</w:t>
            </w:r>
          </w:p>
        </w:tc>
        <w:tc>
          <w:tcPr>
            <w:tcW w:w="800" w:type="dxa"/>
          </w:tcPr>
          <w:p w14:paraId="7FF82A0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01357</w:t>
            </w:r>
          </w:p>
        </w:tc>
        <w:tc>
          <w:tcPr>
            <w:tcW w:w="600" w:type="dxa"/>
          </w:tcPr>
          <w:p w14:paraId="6E70FFE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SAC</w:t>
            </w:r>
          </w:p>
        </w:tc>
        <w:tc>
          <w:tcPr>
            <w:tcW w:w="700" w:type="dxa"/>
          </w:tcPr>
          <w:p w14:paraId="0016CF3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30</w:t>
            </w:r>
          </w:p>
        </w:tc>
        <w:tc>
          <w:tcPr>
            <w:tcW w:w="600" w:type="dxa"/>
          </w:tcPr>
          <w:p w14:paraId="06171EC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005B1C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3582313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5EA6363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0373</w:t>
            </w:r>
          </w:p>
        </w:tc>
        <w:tc>
          <w:tcPr>
            <w:tcW w:w="942" w:type="dxa"/>
          </w:tcPr>
          <w:p w14:paraId="297B8B4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13.4.3.30</w:t>
            </w:r>
          </w:p>
        </w:tc>
      </w:tr>
      <w:tr w:rsidR="00940027" w14:paraId="78CC61E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EB7CB4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Triage Code</w:t>
            </w:r>
          </w:p>
        </w:tc>
        <w:tc>
          <w:tcPr>
            <w:tcW w:w="800" w:type="dxa"/>
          </w:tcPr>
          <w:p w14:paraId="6BFD6A62" w14:textId="77777777" w:rsidR="00940027" w:rsidRDefault="00940027">
            <w:pPr>
              <w:pStyle w:val="OtherTableBody"/>
              <w:jc w:val="center"/>
            </w:pPr>
            <w:r>
              <w:t>01519</w:t>
            </w:r>
          </w:p>
        </w:tc>
        <w:tc>
          <w:tcPr>
            <w:tcW w:w="600" w:type="dxa"/>
          </w:tcPr>
          <w:p w14:paraId="73E70F7C" w14:textId="77777777" w:rsidR="00940027" w:rsidRDefault="00940027">
            <w:pPr>
              <w:pStyle w:val="OtherTableBody"/>
              <w:jc w:val="center"/>
            </w:pPr>
            <w:r>
              <w:t>ABS</w:t>
            </w:r>
          </w:p>
        </w:tc>
        <w:tc>
          <w:tcPr>
            <w:tcW w:w="700" w:type="dxa"/>
          </w:tcPr>
          <w:p w14:paraId="0249F8D1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6ADB2BA3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7525F184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4BAF5C0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16B2562" w14:textId="77777777" w:rsidR="00940027" w:rsidRDefault="00940027">
            <w:pPr>
              <w:pStyle w:val="OtherTableBody"/>
              <w:jc w:val="center"/>
            </w:pPr>
            <w:r>
              <w:t>0422</w:t>
            </w:r>
          </w:p>
        </w:tc>
        <w:tc>
          <w:tcPr>
            <w:tcW w:w="942" w:type="dxa"/>
          </w:tcPr>
          <w:p w14:paraId="2685DF18" w14:textId="77777777" w:rsidR="00940027" w:rsidRDefault="00940027">
            <w:pPr>
              <w:pStyle w:val="OtherTableBody"/>
            </w:pPr>
            <w:r>
              <w:t>6.5.12.6</w:t>
            </w:r>
          </w:p>
        </w:tc>
      </w:tr>
      <w:tr w:rsidR="00940027" w14:paraId="66BD781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3D5A281" w14:textId="77777777" w:rsidR="00940027" w:rsidRDefault="00940027">
            <w:pPr>
              <w:pStyle w:val="OtherTableBody"/>
            </w:pPr>
            <w:r>
              <w:t>Tribal Citizenship</w:t>
            </w:r>
          </w:p>
        </w:tc>
        <w:tc>
          <w:tcPr>
            <w:tcW w:w="800" w:type="dxa"/>
          </w:tcPr>
          <w:p w14:paraId="45C80DC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01840</w:t>
            </w:r>
          </w:p>
        </w:tc>
        <w:tc>
          <w:tcPr>
            <w:tcW w:w="600" w:type="dxa"/>
          </w:tcPr>
          <w:p w14:paraId="26C62A4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PID</w:t>
            </w:r>
          </w:p>
        </w:tc>
        <w:tc>
          <w:tcPr>
            <w:tcW w:w="700" w:type="dxa"/>
          </w:tcPr>
          <w:p w14:paraId="1B5066C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39</w:t>
            </w:r>
          </w:p>
        </w:tc>
        <w:tc>
          <w:tcPr>
            <w:tcW w:w="600" w:type="dxa"/>
          </w:tcPr>
          <w:p w14:paraId="768354E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275D0AB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CWE</w:t>
            </w:r>
          </w:p>
        </w:tc>
        <w:tc>
          <w:tcPr>
            <w:tcW w:w="700" w:type="dxa"/>
          </w:tcPr>
          <w:p w14:paraId="3771F95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2A780C33" w14:textId="77777777" w:rsidR="00940027" w:rsidRDefault="00940027">
            <w:pPr>
              <w:pStyle w:val="OtherTableBody"/>
              <w:jc w:val="center"/>
            </w:pPr>
            <w:r>
              <w:t>0171</w:t>
            </w:r>
          </w:p>
        </w:tc>
        <w:tc>
          <w:tcPr>
            <w:tcW w:w="942" w:type="dxa"/>
          </w:tcPr>
          <w:p w14:paraId="5A78C8D5" w14:textId="77777777" w:rsidR="00940027" w:rsidRDefault="00940027">
            <w:pPr>
              <w:pStyle w:val="OtherTableBody"/>
            </w:pPr>
            <w:r>
              <w:t>3.4.2.39</w:t>
            </w:r>
          </w:p>
        </w:tc>
      </w:tr>
      <w:tr w:rsidR="00940027" w14:paraId="6AF7801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DB49C44" w14:textId="77777777" w:rsidR="00940027" w:rsidRDefault="00940027">
            <w:pPr>
              <w:pStyle w:val="OtherTableBody"/>
            </w:pPr>
            <w:r>
              <w:t>Type</w:t>
            </w:r>
          </w:p>
        </w:tc>
        <w:tc>
          <w:tcPr>
            <w:tcW w:w="800" w:type="dxa"/>
          </w:tcPr>
          <w:p w14:paraId="64DB9FFD" w14:textId="77777777" w:rsidR="00940027" w:rsidRDefault="00940027">
            <w:pPr>
              <w:pStyle w:val="OtherTableBody"/>
              <w:jc w:val="center"/>
            </w:pPr>
            <w:r>
              <w:t>00269</w:t>
            </w:r>
          </w:p>
        </w:tc>
        <w:tc>
          <w:tcPr>
            <w:tcW w:w="600" w:type="dxa"/>
          </w:tcPr>
          <w:p w14:paraId="58958B18" w14:textId="77777777" w:rsidR="00940027" w:rsidRDefault="00940027">
            <w:pPr>
              <w:pStyle w:val="OtherTableBody"/>
              <w:jc w:val="center"/>
            </w:pPr>
            <w:r>
              <w:t>ODS</w:t>
            </w:r>
          </w:p>
        </w:tc>
        <w:tc>
          <w:tcPr>
            <w:tcW w:w="700" w:type="dxa"/>
          </w:tcPr>
          <w:p w14:paraId="7C05FDEB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0CEB1749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31E90930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54123CB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AB04738" w14:textId="77777777" w:rsidR="00940027" w:rsidRDefault="00940027">
            <w:pPr>
              <w:pStyle w:val="OtherTableBody"/>
              <w:jc w:val="center"/>
            </w:pPr>
            <w:r>
              <w:t>0159</w:t>
            </w:r>
          </w:p>
        </w:tc>
        <w:tc>
          <w:tcPr>
            <w:tcW w:w="942" w:type="dxa"/>
          </w:tcPr>
          <w:p w14:paraId="37A90A28" w14:textId="77777777" w:rsidR="00940027" w:rsidRDefault="00940027">
            <w:pPr>
              <w:pStyle w:val="OtherTableBody"/>
            </w:pPr>
            <w:r>
              <w:t>4.8.1.1</w:t>
            </w:r>
          </w:p>
        </w:tc>
      </w:tr>
      <w:tr w:rsidR="00940027" w14:paraId="72691B4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3F8D65B" w14:textId="77777777" w:rsidR="00940027" w:rsidRDefault="00940027">
            <w:pPr>
              <w:pStyle w:val="OtherTableBody"/>
            </w:pPr>
            <w:r>
              <w:t>Type Of Agreement Code</w:t>
            </w:r>
          </w:p>
        </w:tc>
        <w:tc>
          <w:tcPr>
            <w:tcW w:w="800" w:type="dxa"/>
          </w:tcPr>
          <w:p w14:paraId="6C44344D" w14:textId="77777777" w:rsidR="00940027" w:rsidRDefault="00940027">
            <w:pPr>
              <w:pStyle w:val="OtherTableBody"/>
              <w:jc w:val="center"/>
            </w:pPr>
            <w:r>
              <w:t>00456</w:t>
            </w:r>
          </w:p>
        </w:tc>
        <w:tc>
          <w:tcPr>
            <w:tcW w:w="600" w:type="dxa"/>
          </w:tcPr>
          <w:p w14:paraId="0F97669C" w14:textId="77777777" w:rsidR="00940027" w:rsidRDefault="00940027">
            <w:pPr>
              <w:pStyle w:val="OtherTableBody"/>
              <w:jc w:val="center"/>
            </w:pPr>
            <w:r>
              <w:t>IN1</w:t>
            </w:r>
          </w:p>
        </w:tc>
        <w:tc>
          <w:tcPr>
            <w:tcW w:w="700" w:type="dxa"/>
          </w:tcPr>
          <w:p w14:paraId="3E48333B" w14:textId="77777777" w:rsidR="00940027" w:rsidRDefault="00940027">
            <w:pPr>
              <w:pStyle w:val="OtherTableBody"/>
            </w:pPr>
            <w:r>
              <w:t>31</w:t>
            </w:r>
          </w:p>
        </w:tc>
        <w:tc>
          <w:tcPr>
            <w:tcW w:w="600" w:type="dxa"/>
          </w:tcPr>
          <w:p w14:paraId="72E23FFD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6CBDB9C7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458D04A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DF829CC" w14:textId="77777777" w:rsidR="00940027" w:rsidRDefault="00940027">
            <w:pPr>
              <w:pStyle w:val="OtherTableBody"/>
              <w:jc w:val="center"/>
            </w:pPr>
            <w:r>
              <w:t>0098</w:t>
            </w:r>
          </w:p>
        </w:tc>
        <w:tc>
          <w:tcPr>
            <w:tcW w:w="942" w:type="dxa"/>
          </w:tcPr>
          <w:p w14:paraId="44685A9D" w14:textId="77777777" w:rsidR="00940027" w:rsidRDefault="00940027">
            <w:pPr>
              <w:pStyle w:val="OtherTableBody"/>
            </w:pPr>
            <w:r>
              <w:t>6.5.6.31</w:t>
            </w:r>
          </w:p>
        </w:tc>
      </w:tr>
      <w:tr w:rsidR="00940027" w14:paraId="2900E54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547DE90" w14:textId="77777777" w:rsidR="00940027" w:rsidRDefault="00940027">
            <w:pPr>
              <w:pStyle w:val="OtherTableBody"/>
            </w:pPr>
            <w:r>
              <w:t>Type of Bill Code</w:t>
            </w:r>
          </w:p>
        </w:tc>
        <w:tc>
          <w:tcPr>
            <w:tcW w:w="800" w:type="dxa"/>
          </w:tcPr>
          <w:p w14:paraId="713212A6" w14:textId="77777777" w:rsidR="00940027" w:rsidRDefault="00940027">
            <w:pPr>
              <w:pStyle w:val="OtherTableBody"/>
              <w:jc w:val="center"/>
            </w:pPr>
            <w:r>
              <w:t>01599</w:t>
            </w:r>
          </w:p>
        </w:tc>
        <w:tc>
          <w:tcPr>
            <w:tcW w:w="600" w:type="dxa"/>
          </w:tcPr>
          <w:p w14:paraId="2902706E" w14:textId="77777777" w:rsidR="00940027" w:rsidRDefault="00940027">
            <w:pPr>
              <w:pStyle w:val="OtherTableBody"/>
              <w:jc w:val="center"/>
            </w:pPr>
            <w:r>
              <w:t>GP1</w:t>
            </w:r>
          </w:p>
        </w:tc>
        <w:tc>
          <w:tcPr>
            <w:tcW w:w="700" w:type="dxa"/>
          </w:tcPr>
          <w:p w14:paraId="5D9FE4D4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5A1A940C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48AE73F0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67A2A76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5FC5BB3" w14:textId="77777777" w:rsidR="00940027" w:rsidRDefault="00940027">
            <w:pPr>
              <w:pStyle w:val="OtherTableBody"/>
              <w:jc w:val="center"/>
            </w:pPr>
            <w:r>
              <w:t>0455</w:t>
            </w:r>
          </w:p>
        </w:tc>
        <w:tc>
          <w:tcPr>
            <w:tcW w:w="942" w:type="dxa"/>
          </w:tcPr>
          <w:p w14:paraId="1D56E0F5" w14:textId="77777777" w:rsidR="00940027" w:rsidRDefault="00940027">
            <w:pPr>
              <w:pStyle w:val="OtherTableBody"/>
            </w:pPr>
            <w:r>
              <w:t>6.5.15.1</w:t>
            </w:r>
          </w:p>
        </w:tc>
      </w:tr>
      <w:tr w:rsidR="00940027" w14:paraId="05397EA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269B40F" w14:textId="77777777" w:rsidR="00940027" w:rsidRDefault="00940027">
            <w:pPr>
              <w:pStyle w:val="OtherTableBody"/>
            </w:pPr>
            <w:r>
              <w:t>Typical Turn-Around Time</w:t>
            </w:r>
          </w:p>
        </w:tc>
        <w:tc>
          <w:tcPr>
            <w:tcW w:w="800" w:type="dxa"/>
          </w:tcPr>
          <w:p w14:paraId="4C2D6B4E" w14:textId="77777777" w:rsidR="00940027" w:rsidRDefault="00940027">
            <w:pPr>
              <w:pStyle w:val="OtherTableBody"/>
              <w:jc w:val="center"/>
            </w:pPr>
            <w:r>
              <w:t>00608</w:t>
            </w:r>
          </w:p>
        </w:tc>
        <w:tc>
          <w:tcPr>
            <w:tcW w:w="600" w:type="dxa"/>
          </w:tcPr>
          <w:p w14:paraId="057A7099" w14:textId="77777777" w:rsidR="00940027" w:rsidRDefault="00940027">
            <w:pPr>
              <w:pStyle w:val="OtherTableBody"/>
              <w:jc w:val="center"/>
            </w:pPr>
            <w:r>
              <w:t>OM1</w:t>
            </w:r>
          </w:p>
        </w:tc>
        <w:tc>
          <w:tcPr>
            <w:tcW w:w="700" w:type="dxa"/>
          </w:tcPr>
          <w:p w14:paraId="453E4837" w14:textId="77777777" w:rsidR="00940027" w:rsidRDefault="00940027">
            <w:pPr>
              <w:pStyle w:val="OtherTableBody"/>
            </w:pPr>
            <w:r>
              <w:t>23</w:t>
            </w:r>
          </w:p>
        </w:tc>
        <w:tc>
          <w:tcPr>
            <w:tcW w:w="600" w:type="dxa"/>
          </w:tcPr>
          <w:p w14:paraId="01654D63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2656758E" w14:textId="77777777" w:rsidR="00940027" w:rsidRDefault="00940027">
            <w:pPr>
              <w:pStyle w:val="OtherTableBody"/>
            </w:pPr>
            <w:r>
              <w:t>NM</w:t>
            </w:r>
          </w:p>
        </w:tc>
        <w:tc>
          <w:tcPr>
            <w:tcW w:w="700" w:type="dxa"/>
          </w:tcPr>
          <w:p w14:paraId="5DE890F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E0E4AE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55C691E" w14:textId="77777777" w:rsidR="00940027" w:rsidRDefault="00940027">
            <w:pPr>
              <w:pStyle w:val="OtherTableBody"/>
            </w:pPr>
            <w:r>
              <w:t>8.8.8.23</w:t>
            </w:r>
          </w:p>
        </w:tc>
      </w:tr>
      <w:tr w:rsidR="00940027" w14:paraId="6849BBA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9BC0BC9" w14:textId="77777777" w:rsidR="00940027" w:rsidRDefault="00940027">
            <w:pPr>
              <w:pStyle w:val="OtherTableBody"/>
            </w:pPr>
            <w:r>
              <w:t>UB-82 Locator 2</w:t>
            </w:r>
          </w:p>
        </w:tc>
        <w:tc>
          <w:tcPr>
            <w:tcW w:w="800" w:type="dxa"/>
          </w:tcPr>
          <w:p w14:paraId="0E1CC5F6" w14:textId="77777777" w:rsidR="00940027" w:rsidRDefault="00940027">
            <w:pPr>
              <w:pStyle w:val="OtherTableBody"/>
              <w:jc w:val="center"/>
            </w:pPr>
            <w:r>
              <w:t>00549</w:t>
            </w:r>
          </w:p>
        </w:tc>
        <w:tc>
          <w:tcPr>
            <w:tcW w:w="600" w:type="dxa"/>
          </w:tcPr>
          <w:p w14:paraId="00E31ABB" w14:textId="77777777" w:rsidR="00940027" w:rsidRDefault="00940027">
            <w:pPr>
              <w:pStyle w:val="OtherTableBody"/>
              <w:jc w:val="center"/>
            </w:pPr>
            <w:r>
              <w:t>UB1</w:t>
            </w:r>
          </w:p>
        </w:tc>
        <w:tc>
          <w:tcPr>
            <w:tcW w:w="700" w:type="dxa"/>
          </w:tcPr>
          <w:p w14:paraId="2385196E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442D4BDB" w14:textId="77777777" w:rsidR="00940027" w:rsidRDefault="00940027">
            <w:pPr>
              <w:pStyle w:val="OtherTableBody"/>
            </w:pPr>
            <w:r>
              <w:t>30</w:t>
            </w:r>
          </w:p>
        </w:tc>
        <w:tc>
          <w:tcPr>
            <w:tcW w:w="600" w:type="dxa"/>
          </w:tcPr>
          <w:p w14:paraId="18C3ED0F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2F6A282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694040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76AD3BC" w14:textId="77777777" w:rsidR="00940027" w:rsidRDefault="00940027">
            <w:pPr>
              <w:pStyle w:val="OtherTableBody"/>
            </w:pPr>
            <w:r>
              <w:t>6.5.10.20</w:t>
            </w:r>
          </w:p>
        </w:tc>
      </w:tr>
      <w:tr w:rsidR="00940027" w14:paraId="6A957EA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FB1904B" w14:textId="77777777" w:rsidR="00940027" w:rsidRDefault="00940027">
            <w:pPr>
              <w:pStyle w:val="OtherTableBody"/>
            </w:pPr>
            <w:r>
              <w:t>UB-82 Locator 27</w:t>
            </w:r>
          </w:p>
        </w:tc>
        <w:tc>
          <w:tcPr>
            <w:tcW w:w="800" w:type="dxa"/>
          </w:tcPr>
          <w:p w14:paraId="09F99326" w14:textId="77777777" w:rsidR="00940027" w:rsidRDefault="00940027">
            <w:pPr>
              <w:pStyle w:val="OtherTableBody"/>
              <w:jc w:val="center"/>
            </w:pPr>
            <w:r>
              <w:t>00551</w:t>
            </w:r>
          </w:p>
        </w:tc>
        <w:tc>
          <w:tcPr>
            <w:tcW w:w="600" w:type="dxa"/>
          </w:tcPr>
          <w:p w14:paraId="468EBCB2" w14:textId="77777777" w:rsidR="00940027" w:rsidRDefault="00940027">
            <w:pPr>
              <w:pStyle w:val="OtherTableBody"/>
              <w:jc w:val="center"/>
            </w:pPr>
            <w:r>
              <w:t>UB1</w:t>
            </w:r>
          </w:p>
        </w:tc>
        <w:tc>
          <w:tcPr>
            <w:tcW w:w="700" w:type="dxa"/>
          </w:tcPr>
          <w:p w14:paraId="6CE9D2BA" w14:textId="77777777" w:rsidR="00940027" w:rsidRDefault="00940027">
            <w:pPr>
              <w:pStyle w:val="OtherTableBody"/>
            </w:pPr>
            <w:r>
              <w:t>22</w:t>
            </w:r>
          </w:p>
        </w:tc>
        <w:tc>
          <w:tcPr>
            <w:tcW w:w="600" w:type="dxa"/>
          </w:tcPr>
          <w:p w14:paraId="61461025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57E64EE8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396DF09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49B4010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997AB5B" w14:textId="77777777" w:rsidR="00940027" w:rsidRDefault="00940027">
            <w:pPr>
              <w:pStyle w:val="OtherTableBody"/>
            </w:pPr>
            <w:r>
              <w:t>6.5.10.22</w:t>
            </w:r>
          </w:p>
        </w:tc>
      </w:tr>
      <w:tr w:rsidR="00940027" w14:paraId="5C9E45F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4298AAB" w14:textId="77777777" w:rsidR="00940027" w:rsidRDefault="00940027">
            <w:pPr>
              <w:pStyle w:val="OtherTableBody"/>
            </w:pPr>
            <w:r>
              <w:t>UB-82 Locator 45</w:t>
            </w:r>
          </w:p>
        </w:tc>
        <w:tc>
          <w:tcPr>
            <w:tcW w:w="800" w:type="dxa"/>
          </w:tcPr>
          <w:p w14:paraId="48B9711A" w14:textId="77777777" w:rsidR="00940027" w:rsidRDefault="00940027">
            <w:pPr>
              <w:pStyle w:val="OtherTableBody"/>
              <w:jc w:val="center"/>
            </w:pPr>
            <w:r>
              <w:t>00552</w:t>
            </w:r>
          </w:p>
        </w:tc>
        <w:tc>
          <w:tcPr>
            <w:tcW w:w="600" w:type="dxa"/>
          </w:tcPr>
          <w:p w14:paraId="0D34C804" w14:textId="77777777" w:rsidR="00940027" w:rsidRDefault="00940027">
            <w:pPr>
              <w:pStyle w:val="OtherTableBody"/>
              <w:jc w:val="center"/>
            </w:pPr>
            <w:r>
              <w:t>UB1</w:t>
            </w:r>
          </w:p>
        </w:tc>
        <w:tc>
          <w:tcPr>
            <w:tcW w:w="700" w:type="dxa"/>
          </w:tcPr>
          <w:p w14:paraId="3CEA0590" w14:textId="77777777" w:rsidR="00940027" w:rsidRDefault="00940027">
            <w:pPr>
              <w:pStyle w:val="OtherTableBody"/>
            </w:pPr>
            <w:r>
              <w:t>23</w:t>
            </w:r>
          </w:p>
        </w:tc>
        <w:tc>
          <w:tcPr>
            <w:tcW w:w="600" w:type="dxa"/>
          </w:tcPr>
          <w:p w14:paraId="78E4436B" w14:textId="77777777" w:rsidR="00940027" w:rsidRDefault="00940027">
            <w:pPr>
              <w:pStyle w:val="OtherTableBody"/>
            </w:pPr>
            <w:r>
              <w:t>17</w:t>
            </w:r>
          </w:p>
        </w:tc>
        <w:tc>
          <w:tcPr>
            <w:tcW w:w="600" w:type="dxa"/>
          </w:tcPr>
          <w:p w14:paraId="67FB6577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3270815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11EAAC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08AEC76" w14:textId="77777777" w:rsidR="00940027" w:rsidRDefault="00940027">
            <w:pPr>
              <w:pStyle w:val="OtherTableBody"/>
            </w:pPr>
            <w:r>
              <w:t>6.5.10.23</w:t>
            </w:r>
          </w:p>
        </w:tc>
      </w:tr>
      <w:tr w:rsidR="00940027" w14:paraId="5DA6312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EEF833A" w14:textId="77777777" w:rsidR="00940027" w:rsidRDefault="00940027">
            <w:pPr>
              <w:pStyle w:val="OtherTableBody"/>
            </w:pPr>
            <w:r>
              <w:t>UB-82 Locator 9</w:t>
            </w:r>
          </w:p>
        </w:tc>
        <w:tc>
          <w:tcPr>
            <w:tcW w:w="800" w:type="dxa"/>
          </w:tcPr>
          <w:p w14:paraId="058A2822" w14:textId="77777777" w:rsidR="00940027" w:rsidRDefault="00940027">
            <w:pPr>
              <w:pStyle w:val="OtherTableBody"/>
              <w:jc w:val="center"/>
            </w:pPr>
            <w:r>
              <w:t>00550</w:t>
            </w:r>
          </w:p>
        </w:tc>
        <w:tc>
          <w:tcPr>
            <w:tcW w:w="600" w:type="dxa"/>
          </w:tcPr>
          <w:p w14:paraId="20324E96" w14:textId="77777777" w:rsidR="00940027" w:rsidRDefault="00940027">
            <w:pPr>
              <w:pStyle w:val="OtherTableBody"/>
              <w:jc w:val="center"/>
            </w:pPr>
            <w:r>
              <w:t>UB1</w:t>
            </w:r>
          </w:p>
        </w:tc>
        <w:tc>
          <w:tcPr>
            <w:tcW w:w="700" w:type="dxa"/>
          </w:tcPr>
          <w:p w14:paraId="44FD86BE" w14:textId="77777777" w:rsidR="00940027" w:rsidRDefault="00940027">
            <w:pPr>
              <w:pStyle w:val="OtherTableBody"/>
            </w:pPr>
            <w:r>
              <w:t>21</w:t>
            </w:r>
          </w:p>
        </w:tc>
        <w:tc>
          <w:tcPr>
            <w:tcW w:w="600" w:type="dxa"/>
          </w:tcPr>
          <w:p w14:paraId="4D26EDFB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6984908B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1DAA26F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3A4F4D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A50ED24" w14:textId="77777777" w:rsidR="00940027" w:rsidRDefault="00940027">
            <w:pPr>
              <w:pStyle w:val="OtherTableBody"/>
            </w:pPr>
            <w:r>
              <w:t>6.5.10.21</w:t>
            </w:r>
          </w:p>
        </w:tc>
      </w:tr>
      <w:tr w:rsidR="00940027" w14:paraId="488BD14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BB986E7" w14:textId="77777777" w:rsidR="00940027" w:rsidRDefault="00940027">
            <w:pPr>
              <w:pStyle w:val="OtherTableBody"/>
            </w:pPr>
            <w:r>
              <w:t>UB92 Locator 11 (State)</w:t>
            </w:r>
          </w:p>
        </w:tc>
        <w:tc>
          <w:tcPr>
            <w:tcW w:w="800" w:type="dxa"/>
          </w:tcPr>
          <w:p w14:paraId="277939EA" w14:textId="77777777" w:rsidR="00940027" w:rsidRDefault="00940027">
            <w:pPr>
              <w:pStyle w:val="OtherTableBody"/>
              <w:jc w:val="center"/>
            </w:pPr>
            <w:r>
              <w:t>00562</w:t>
            </w:r>
          </w:p>
        </w:tc>
        <w:tc>
          <w:tcPr>
            <w:tcW w:w="600" w:type="dxa"/>
          </w:tcPr>
          <w:p w14:paraId="70AF925B" w14:textId="77777777" w:rsidR="00940027" w:rsidRDefault="00940027">
            <w:pPr>
              <w:pStyle w:val="OtherTableBody"/>
              <w:jc w:val="center"/>
            </w:pPr>
            <w:r>
              <w:t>UB2</w:t>
            </w:r>
          </w:p>
        </w:tc>
        <w:tc>
          <w:tcPr>
            <w:tcW w:w="700" w:type="dxa"/>
          </w:tcPr>
          <w:p w14:paraId="1A8EB0C9" w14:textId="77777777" w:rsidR="00940027" w:rsidRDefault="00940027">
            <w:pPr>
              <w:pStyle w:val="OtherTableBody"/>
            </w:pPr>
            <w:r>
              <w:t>10</w:t>
            </w:r>
          </w:p>
        </w:tc>
        <w:tc>
          <w:tcPr>
            <w:tcW w:w="600" w:type="dxa"/>
          </w:tcPr>
          <w:p w14:paraId="6F20CF15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58B53E15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3C1B835F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068BA1E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5CE5B28" w14:textId="77777777" w:rsidR="00940027" w:rsidRDefault="00940027">
            <w:pPr>
              <w:pStyle w:val="OtherTableBody"/>
            </w:pPr>
            <w:r>
              <w:t>6.5.11.10</w:t>
            </w:r>
          </w:p>
        </w:tc>
      </w:tr>
      <w:tr w:rsidR="00940027" w14:paraId="5F82611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6E7FF56" w14:textId="77777777" w:rsidR="00940027" w:rsidRDefault="00940027">
            <w:pPr>
              <w:pStyle w:val="OtherTableBody"/>
            </w:pPr>
            <w:r>
              <w:t>UB92 Locator 2 (State)</w:t>
            </w:r>
          </w:p>
        </w:tc>
        <w:tc>
          <w:tcPr>
            <w:tcW w:w="800" w:type="dxa"/>
          </w:tcPr>
          <w:p w14:paraId="7D3B53B7" w14:textId="77777777" w:rsidR="00940027" w:rsidRDefault="00940027">
            <w:pPr>
              <w:pStyle w:val="OtherTableBody"/>
              <w:jc w:val="center"/>
            </w:pPr>
            <w:r>
              <w:t>00561</w:t>
            </w:r>
          </w:p>
        </w:tc>
        <w:tc>
          <w:tcPr>
            <w:tcW w:w="600" w:type="dxa"/>
          </w:tcPr>
          <w:p w14:paraId="68078CA3" w14:textId="77777777" w:rsidR="00940027" w:rsidRDefault="00940027">
            <w:pPr>
              <w:pStyle w:val="OtherTableBody"/>
              <w:jc w:val="center"/>
            </w:pPr>
            <w:r>
              <w:t>UB2</w:t>
            </w:r>
          </w:p>
        </w:tc>
        <w:tc>
          <w:tcPr>
            <w:tcW w:w="700" w:type="dxa"/>
          </w:tcPr>
          <w:p w14:paraId="04AB3E7B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3888B26D" w14:textId="77777777" w:rsidR="00940027" w:rsidRDefault="00940027">
            <w:pPr>
              <w:pStyle w:val="OtherTableBody"/>
            </w:pPr>
            <w:r>
              <w:t>29</w:t>
            </w:r>
          </w:p>
        </w:tc>
        <w:tc>
          <w:tcPr>
            <w:tcW w:w="600" w:type="dxa"/>
          </w:tcPr>
          <w:p w14:paraId="6F31CCD9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648C8516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7DDA785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1471877" w14:textId="77777777" w:rsidR="00940027" w:rsidRDefault="00940027">
            <w:pPr>
              <w:pStyle w:val="OtherTableBody"/>
            </w:pPr>
            <w:r>
              <w:t>6.5.11.9</w:t>
            </w:r>
          </w:p>
        </w:tc>
      </w:tr>
      <w:tr w:rsidR="00940027" w14:paraId="2199D6E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7D2F98F" w14:textId="77777777" w:rsidR="00940027" w:rsidRDefault="00940027">
            <w:pPr>
              <w:pStyle w:val="OtherTableBody"/>
            </w:pPr>
            <w:r>
              <w:t>UB92 Locator 31 (National)</w:t>
            </w:r>
          </w:p>
        </w:tc>
        <w:tc>
          <w:tcPr>
            <w:tcW w:w="800" w:type="dxa"/>
          </w:tcPr>
          <w:p w14:paraId="63BCACC0" w14:textId="77777777" w:rsidR="00940027" w:rsidRDefault="00940027">
            <w:pPr>
              <w:pStyle w:val="OtherTableBody"/>
              <w:jc w:val="center"/>
            </w:pPr>
            <w:r>
              <w:t>00563</w:t>
            </w:r>
          </w:p>
        </w:tc>
        <w:tc>
          <w:tcPr>
            <w:tcW w:w="600" w:type="dxa"/>
          </w:tcPr>
          <w:p w14:paraId="583C3EBB" w14:textId="77777777" w:rsidR="00940027" w:rsidRDefault="00940027">
            <w:pPr>
              <w:pStyle w:val="OtherTableBody"/>
              <w:jc w:val="center"/>
            </w:pPr>
            <w:r>
              <w:t>UB2</w:t>
            </w:r>
          </w:p>
        </w:tc>
        <w:tc>
          <w:tcPr>
            <w:tcW w:w="700" w:type="dxa"/>
          </w:tcPr>
          <w:p w14:paraId="1A3F64E0" w14:textId="77777777" w:rsidR="00940027" w:rsidRDefault="00940027">
            <w:pPr>
              <w:pStyle w:val="OtherTableBody"/>
            </w:pPr>
            <w:r>
              <w:t>11</w:t>
            </w:r>
          </w:p>
        </w:tc>
        <w:tc>
          <w:tcPr>
            <w:tcW w:w="600" w:type="dxa"/>
          </w:tcPr>
          <w:p w14:paraId="0D0DB028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612BACA5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638B260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C3EF6E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693726F" w14:textId="77777777" w:rsidR="00940027" w:rsidRDefault="00940027">
            <w:pPr>
              <w:pStyle w:val="OtherTableBody"/>
            </w:pPr>
            <w:r>
              <w:t>6.5.11.11</w:t>
            </w:r>
          </w:p>
        </w:tc>
      </w:tr>
      <w:tr w:rsidR="00940027" w14:paraId="0584B69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5D54550" w14:textId="77777777" w:rsidR="00940027" w:rsidRDefault="00940027">
            <w:pPr>
              <w:pStyle w:val="OtherTableBody"/>
            </w:pPr>
            <w:r>
              <w:t>UB92 Locator 49 (National)</w:t>
            </w:r>
          </w:p>
        </w:tc>
        <w:tc>
          <w:tcPr>
            <w:tcW w:w="800" w:type="dxa"/>
          </w:tcPr>
          <w:p w14:paraId="01D0E429" w14:textId="77777777" w:rsidR="00940027" w:rsidRDefault="00940027">
            <w:pPr>
              <w:pStyle w:val="OtherTableBody"/>
              <w:jc w:val="center"/>
            </w:pPr>
            <w:r>
              <w:t>00565</w:t>
            </w:r>
          </w:p>
        </w:tc>
        <w:tc>
          <w:tcPr>
            <w:tcW w:w="600" w:type="dxa"/>
          </w:tcPr>
          <w:p w14:paraId="45CDA10E" w14:textId="77777777" w:rsidR="00940027" w:rsidRDefault="00940027">
            <w:pPr>
              <w:pStyle w:val="OtherTableBody"/>
              <w:jc w:val="center"/>
            </w:pPr>
            <w:r>
              <w:t>UB2</w:t>
            </w:r>
          </w:p>
        </w:tc>
        <w:tc>
          <w:tcPr>
            <w:tcW w:w="700" w:type="dxa"/>
          </w:tcPr>
          <w:p w14:paraId="7CA87DB6" w14:textId="77777777" w:rsidR="00940027" w:rsidRDefault="00940027">
            <w:pPr>
              <w:pStyle w:val="OtherTableBody"/>
            </w:pPr>
            <w:r>
              <w:t>13</w:t>
            </w:r>
          </w:p>
        </w:tc>
        <w:tc>
          <w:tcPr>
            <w:tcW w:w="600" w:type="dxa"/>
          </w:tcPr>
          <w:p w14:paraId="66EBA7F9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7997FB35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568D14D7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7D656E3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7424CAF" w14:textId="77777777" w:rsidR="00940027" w:rsidRDefault="00940027">
            <w:pPr>
              <w:pStyle w:val="OtherTableBody"/>
            </w:pPr>
            <w:r>
              <w:t>6.5.11.13</w:t>
            </w:r>
          </w:p>
        </w:tc>
      </w:tr>
      <w:tr w:rsidR="00940027" w14:paraId="32C23BE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F5E3AC4" w14:textId="77777777" w:rsidR="00940027" w:rsidRDefault="00940027">
            <w:pPr>
              <w:pStyle w:val="OtherTableBody"/>
            </w:pPr>
            <w:r>
              <w:t>UB92 Locator 56 (State)</w:t>
            </w:r>
          </w:p>
        </w:tc>
        <w:tc>
          <w:tcPr>
            <w:tcW w:w="800" w:type="dxa"/>
          </w:tcPr>
          <w:p w14:paraId="6D013E9A" w14:textId="77777777" w:rsidR="00940027" w:rsidRDefault="00940027">
            <w:pPr>
              <w:pStyle w:val="OtherTableBody"/>
              <w:jc w:val="center"/>
            </w:pPr>
            <w:r>
              <w:t>00566</w:t>
            </w:r>
          </w:p>
        </w:tc>
        <w:tc>
          <w:tcPr>
            <w:tcW w:w="600" w:type="dxa"/>
          </w:tcPr>
          <w:p w14:paraId="63CB8C22" w14:textId="77777777" w:rsidR="00940027" w:rsidRDefault="00940027">
            <w:pPr>
              <w:pStyle w:val="OtherTableBody"/>
              <w:jc w:val="center"/>
            </w:pPr>
            <w:r>
              <w:t>UB2</w:t>
            </w:r>
          </w:p>
        </w:tc>
        <w:tc>
          <w:tcPr>
            <w:tcW w:w="700" w:type="dxa"/>
          </w:tcPr>
          <w:p w14:paraId="12CBEDAA" w14:textId="77777777" w:rsidR="00940027" w:rsidRDefault="00940027">
            <w:pPr>
              <w:pStyle w:val="OtherTableBody"/>
            </w:pPr>
            <w:r>
              <w:t>14</w:t>
            </w:r>
          </w:p>
        </w:tc>
        <w:tc>
          <w:tcPr>
            <w:tcW w:w="600" w:type="dxa"/>
          </w:tcPr>
          <w:p w14:paraId="34694928" w14:textId="77777777" w:rsidR="00940027" w:rsidRDefault="00940027">
            <w:pPr>
              <w:pStyle w:val="OtherTableBody"/>
            </w:pPr>
            <w:r>
              <w:t>14</w:t>
            </w:r>
          </w:p>
        </w:tc>
        <w:tc>
          <w:tcPr>
            <w:tcW w:w="600" w:type="dxa"/>
          </w:tcPr>
          <w:p w14:paraId="4628586D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14D51FB9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4F2EB2A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D899913" w14:textId="77777777" w:rsidR="00940027" w:rsidRDefault="00940027">
            <w:pPr>
              <w:pStyle w:val="OtherTableBody"/>
            </w:pPr>
            <w:r>
              <w:t>6.5.11.14</w:t>
            </w:r>
          </w:p>
        </w:tc>
      </w:tr>
      <w:tr w:rsidR="00940027" w14:paraId="518E02A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080EA21" w14:textId="77777777" w:rsidR="00940027" w:rsidRDefault="00940027">
            <w:pPr>
              <w:pStyle w:val="OtherTableBody"/>
            </w:pPr>
            <w:r>
              <w:t>UB92 Locator 57 (National)</w:t>
            </w:r>
          </w:p>
        </w:tc>
        <w:tc>
          <w:tcPr>
            <w:tcW w:w="800" w:type="dxa"/>
          </w:tcPr>
          <w:p w14:paraId="4CA2CC54" w14:textId="77777777" w:rsidR="00940027" w:rsidRDefault="00940027">
            <w:pPr>
              <w:pStyle w:val="OtherTableBody"/>
              <w:jc w:val="center"/>
            </w:pPr>
            <w:r>
              <w:t>00567</w:t>
            </w:r>
          </w:p>
        </w:tc>
        <w:tc>
          <w:tcPr>
            <w:tcW w:w="600" w:type="dxa"/>
          </w:tcPr>
          <w:p w14:paraId="1C859247" w14:textId="77777777" w:rsidR="00940027" w:rsidRDefault="00940027">
            <w:pPr>
              <w:pStyle w:val="OtherTableBody"/>
              <w:jc w:val="center"/>
            </w:pPr>
            <w:r>
              <w:t>UB2</w:t>
            </w:r>
          </w:p>
        </w:tc>
        <w:tc>
          <w:tcPr>
            <w:tcW w:w="700" w:type="dxa"/>
          </w:tcPr>
          <w:p w14:paraId="4B496683" w14:textId="77777777" w:rsidR="00940027" w:rsidRDefault="00940027">
            <w:pPr>
              <w:pStyle w:val="OtherTableBody"/>
            </w:pPr>
            <w:r>
              <w:t>15</w:t>
            </w:r>
          </w:p>
        </w:tc>
        <w:tc>
          <w:tcPr>
            <w:tcW w:w="600" w:type="dxa"/>
          </w:tcPr>
          <w:p w14:paraId="59EE9CAF" w14:textId="77777777" w:rsidR="00940027" w:rsidRDefault="00940027">
            <w:pPr>
              <w:pStyle w:val="OtherTableBody"/>
            </w:pPr>
            <w:r>
              <w:t>27</w:t>
            </w:r>
          </w:p>
        </w:tc>
        <w:tc>
          <w:tcPr>
            <w:tcW w:w="600" w:type="dxa"/>
          </w:tcPr>
          <w:p w14:paraId="31FDD166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7156F82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07A5ED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6195F968" w14:textId="77777777" w:rsidR="00940027" w:rsidRDefault="00940027">
            <w:pPr>
              <w:pStyle w:val="OtherTableBody"/>
            </w:pPr>
            <w:r>
              <w:t>6.5.11.15</w:t>
            </w:r>
          </w:p>
        </w:tc>
      </w:tr>
      <w:tr w:rsidR="00940027" w14:paraId="55503FE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0092593" w14:textId="77777777" w:rsidR="00940027" w:rsidRDefault="00940027">
            <w:pPr>
              <w:pStyle w:val="OtherTableBody"/>
            </w:pPr>
            <w:r>
              <w:t>UB92 Locator 78 (State)</w:t>
            </w:r>
          </w:p>
        </w:tc>
        <w:tc>
          <w:tcPr>
            <w:tcW w:w="800" w:type="dxa"/>
          </w:tcPr>
          <w:p w14:paraId="09F34EE0" w14:textId="77777777" w:rsidR="00940027" w:rsidRDefault="00940027">
            <w:pPr>
              <w:pStyle w:val="OtherTableBody"/>
              <w:jc w:val="center"/>
            </w:pPr>
            <w:r>
              <w:t>00568</w:t>
            </w:r>
          </w:p>
        </w:tc>
        <w:tc>
          <w:tcPr>
            <w:tcW w:w="600" w:type="dxa"/>
          </w:tcPr>
          <w:p w14:paraId="56258C04" w14:textId="77777777" w:rsidR="00940027" w:rsidRDefault="00940027">
            <w:pPr>
              <w:pStyle w:val="OtherTableBody"/>
              <w:jc w:val="center"/>
            </w:pPr>
            <w:r>
              <w:t>UB2</w:t>
            </w:r>
          </w:p>
        </w:tc>
        <w:tc>
          <w:tcPr>
            <w:tcW w:w="700" w:type="dxa"/>
          </w:tcPr>
          <w:p w14:paraId="79794878" w14:textId="77777777" w:rsidR="00940027" w:rsidRDefault="00940027">
            <w:pPr>
              <w:pStyle w:val="OtherTableBody"/>
            </w:pPr>
            <w:r>
              <w:t>16</w:t>
            </w:r>
          </w:p>
        </w:tc>
        <w:tc>
          <w:tcPr>
            <w:tcW w:w="600" w:type="dxa"/>
          </w:tcPr>
          <w:p w14:paraId="3CDE2DB0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328B89C9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2E31BD7C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453F133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FD1F92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6.5.11.16</w:t>
            </w:r>
          </w:p>
        </w:tc>
      </w:tr>
      <w:tr w:rsidR="00940027" w14:paraId="77340E1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2AF9E7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Unique Document File Name</w:t>
            </w:r>
          </w:p>
        </w:tc>
        <w:tc>
          <w:tcPr>
            <w:tcW w:w="800" w:type="dxa"/>
          </w:tcPr>
          <w:p w14:paraId="265EFB25" w14:textId="77777777" w:rsidR="00940027" w:rsidRDefault="00940027">
            <w:pPr>
              <w:pStyle w:val="OtherTableBody"/>
              <w:jc w:val="center"/>
            </w:pPr>
            <w:r>
              <w:t>00927</w:t>
            </w:r>
          </w:p>
        </w:tc>
        <w:tc>
          <w:tcPr>
            <w:tcW w:w="600" w:type="dxa"/>
          </w:tcPr>
          <w:p w14:paraId="24D591F6" w14:textId="77777777" w:rsidR="00940027" w:rsidRDefault="00940027">
            <w:pPr>
              <w:pStyle w:val="OtherTableBody"/>
              <w:jc w:val="center"/>
            </w:pPr>
            <w:r>
              <w:t>TXA</w:t>
            </w:r>
          </w:p>
        </w:tc>
        <w:tc>
          <w:tcPr>
            <w:tcW w:w="700" w:type="dxa"/>
          </w:tcPr>
          <w:p w14:paraId="304D5AD7" w14:textId="77777777" w:rsidR="00940027" w:rsidRDefault="00940027">
            <w:pPr>
              <w:pStyle w:val="OtherTableBody"/>
            </w:pPr>
            <w:r>
              <w:t>16</w:t>
            </w:r>
          </w:p>
        </w:tc>
        <w:tc>
          <w:tcPr>
            <w:tcW w:w="600" w:type="dxa"/>
          </w:tcPr>
          <w:p w14:paraId="22A2C718" w14:textId="77777777" w:rsidR="00940027" w:rsidRDefault="00940027">
            <w:pPr>
              <w:pStyle w:val="OtherTableBody"/>
            </w:pPr>
            <w:r>
              <w:t>30</w:t>
            </w:r>
          </w:p>
        </w:tc>
        <w:tc>
          <w:tcPr>
            <w:tcW w:w="600" w:type="dxa"/>
          </w:tcPr>
          <w:p w14:paraId="59BCA727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35656F4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F6B47D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1AFFAC5" w14:textId="77777777" w:rsidR="00940027" w:rsidRDefault="00940027">
            <w:pPr>
              <w:pStyle w:val="OtherTableBody"/>
            </w:pPr>
            <w:r>
              <w:t>9.6.1.16</w:t>
            </w:r>
          </w:p>
        </w:tc>
      </w:tr>
      <w:tr w:rsidR="00940027" w14:paraId="31252DB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30E515E" w14:textId="77777777" w:rsidR="00940027" w:rsidRDefault="00940027">
            <w:pPr>
              <w:pStyle w:val="OtherTableBody"/>
            </w:pPr>
            <w:r>
              <w:t>Unique Document Number</w:t>
            </w:r>
          </w:p>
        </w:tc>
        <w:tc>
          <w:tcPr>
            <w:tcW w:w="800" w:type="dxa"/>
          </w:tcPr>
          <w:p w14:paraId="77544D1A" w14:textId="77777777" w:rsidR="00940027" w:rsidRDefault="00940027">
            <w:pPr>
              <w:pStyle w:val="OtherTableBody"/>
              <w:jc w:val="center"/>
            </w:pPr>
            <w:r>
              <w:t>00925</w:t>
            </w:r>
          </w:p>
        </w:tc>
        <w:tc>
          <w:tcPr>
            <w:tcW w:w="600" w:type="dxa"/>
          </w:tcPr>
          <w:p w14:paraId="781EC2FF" w14:textId="77777777" w:rsidR="00940027" w:rsidRDefault="00940027">
            <w:pPr>
              <w:pStyle w:val="OtherTableBody"/>
              <w:jc w:val="center"/>
            </w:pPr>
            <w:r>
              <w:t>TXA</w:t>
            </w:r>
          </w:p>
        </w:tc>
        <w:tc>
          <w:tcPr>
            <w:tcW w:w="700" w:type="dxa"/>
          </w:tcPr>
          <w:p w14:paraId="4F2BA7D9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58D3095F" w14:textId="77777777" w:rsidR="00940027" w:rsidRDefault="00940027">
            <w:pPr>
              <w:pStyle w:val="OtherTableBody"/>
            </w:pPr>
            <w:r>
              <w:t>30</w:t>
            </w:r>
          </w:p>
        </w:tc>
        <w:tc>
          <w:tcPr>
            <w:tcW w:w="600" w:type="dxa"/>
          </w:tcPr>
          <w:p w14:paraId="331B5DAD" w14:textId="77777777" w:rsidR="00940027" w:rsidRDefault="00940027">
            <w:pPr>
              <w:pStyle w:val="OtherTableBody"/>
            </w:pPr>
            <w:r>
              <w:t>EI</w:t>
            </w:r>
          </w:p>
        </w:tc>
        <w:tc>
          <w:tcPr>
            <w:tcW w:w="700" w:type="dxa"/>
          </w:tcPr>
          <w:p w14:paraId="3BE5795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D6D8B2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E800AA5" w14:textId="77777777" w:rsidR="00940027" w:rsidRDefault="00940027">
            <w:pPr>
              <w:pStyle w:val="OtherTableBody"/>
            </w:pPr>
            <w:r>
              <w:t>9.6.1.12</w:t>
            </w:r>
          </w:p>
        </w:tc>
      </w:tr>
      <w:tr w:rsidR="00940027" w14:paraId="7F19522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A56994B" w14:textId="77777777" w:rsidR="00940027" w:rsidRDefault="00940027">
            <w:pPr>
              <w:pStyle w:val="OtherTableBody"/>
            </w:pPr>
            <w:r>
              <w:t>Unit Cost</w:t>
            </w:r>
          </w:p>
        </w:tc>
        <w:tc>
          <w:tcPr>
            <w:tcW w:w="800" w:type="dxa"/>
          </w:tcPr>
          <w:p w14:paraId="6743C2B6" w14:textId="77777777" w:rsidR="00940027" w:rsidRDefault="00940027">
            <w:pPr>
              <w:pStyle w:val="OtherTableBody"/>
              <w:jc w:val="center"/>
            </w:pPr>
            <w:r>
              <w:t>00374</w:t>
            </w:r>
          </w:p>
        </w:tc>
        <w:tc>
          <w:tcPr>
            <w:tcW w:w="600" w:type="dxa"/>
          </w:tcPr>
          <w:p w14:paraId="2D91B2AF" w14:textId="77777777" w:rsidR="00940027" w:rsidRDefault="00940027">
            <w:pPr>
              <w:pStyle w:val="OtherTableBody"/>
              <w:jc w:val="center"/>
            </w:pPr>
            <w:r>
              <w:t>FT1</w:t>
            </w:r>
          </w:p>
        </w:tc>
        <w:tc>
          <w:tcPr>
            <w:tcW w:w="700" w:type="dxa"/>
          </w:tcPr>
          <w:p w14:paraId="4980B2FF" w14:textId="77777777" w:rsidR="00940027" w:rsidRDefault="00940027">
            <w:pPr>
              <w:pStyle w:val="OtherTableBody"/>
            </w:pPr>
            <w:r>
              <w:t>22</w:t>
            </w:r>
          </w:p>
        </w:tc>
        <w:tc>
          <w:tcPr>
            <w:tcW w:w="600" w:type="dxa"/>
          </w:tcPr>
          <w:p w14:paraId="695FCF27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1B9B084D" w14:textId="77777777" w:rsidR="00940027" w:rsidRDefault="00940027">
            <w:pPr>
              <w:pStyle w:val="OtherTableBody"/>
            </w:pPr>
            <w:r>
              <w:t>CP</w:t>
            </w:r>
          </w:p>
        </w:tc>
        <w:tc>
          <w:tcPr>
            <w:tcW w:w="700" w:type="dxa"/>
          </w:tcPr>
          <w:p w14:paraId="259A327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78FA7F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D2AD424" w14:textId="77777777" w:rsidR="00940027" w:rsidRDefault="00940027">
            <w:pPr>
              <w:pStyle w:val="OtherTableBody"/>
            </w:pPr>
            <w:r>
              <w:t>6.5.1.22</w:t>
            </w:r>
          </w:p>
        </w:tc>
      </w:tr>
      <w:tr w:rsidR="00940027" w14:paraId="5F24282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97088CB" w14:textId="77777777" w:rsidR="00940027" w:rsidRDefault="00940027">
            <w:pPr>
              <w:pStyle w:val="OtherTableBody"/>
            </w:pPr>
            <w:r>
              <w:t>Units</w:t>
            </w:r>
          </w:p>
        </w:tc>
        <w:tc>
          <w:tcPr>
            <w:tcW w:w="800" w:type="dxa"/>
          </w:tcPr>
          <w:p w14:paraId="3D3C8E44" w14:textId="77777777" w:rsidR="00940027" w:rsidRDefault="00940027">
            <w:pPr>
              <w:pStyle w:val="OtherTableBody"/>
              <w:jc w:val="center"/>
            </w:pPr>
            <w:r>
              <w:t>00574</w:t>
            </w:r>
          </w:p>
        </w:tc>
        <w:tc>
          <w:tcPr>
            <w:tcW w:w="600" w:type="dxa"/>
          </w:tcPr>
          <w:p w14:paraId="572A9B39" w14:textId="77777777" w:rsidR="00940027" w:rsidRDefault="00940027">
            <w:pPr>
              <w:pStyle w:val="OtherTableBody"/>
              <w:jc w:val="center"/>
            </w:pPr>
            <w:r>
              <w:t>TCC</w:t>
            </w:r>
          </w:p>
        </w:tc>
        <w:tc>
          <w:tcPr>
            <w:tcW w:w="700" w:type="dxa"/>
          </w:tcPr>
          <w:p w14:paraId="1891AF5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</w:t>
            </w:r>
          </w:p>
        </w:tc>
        <w:tc>
          <w:tcPr>
            <w:tcW w:w="600" w:type="dxa"/>
          </w:tcPr>
          <w:p w14:paraId="2800DAC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3D5B7E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78FD91F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32D61B5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AE35AE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13.4.9.13</w:t>
            </w:r>
          </w:p>
        </w:tc>
      </w:tr>
      <w:tr w:rsidR="00940027" w14:paraId="19D7F14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924B21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Units</w:t>
            </w:r>
          </w:p>
        </w:tc>
        <w:tc>
          <w:tcPr>
            <w:tcW w:w="800" w:type="dxa"/>
          </w:tcPr>
          <w:p w14:paraId="5FD0DAF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00574</w:t>
            </w:r>
          </w:p>
        </w:tc>
        <w:tc>
          <w:tcPr>
            <w:tcW w:w="600" w:type="dxa"/>
          </w:tcPr>
          <w:p w14:paraId="6A6E3CC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OBX</w:t>
            </w:r>
          </w:p>
        </w:tc>
        <w:tc>
          <w:tcPr>
            <w:tcW w:w="700" w:type="dxa"/>
          </w:tcPr>
          <w:p w14:paraId="221E9DD3" w14:textId="77777777" w:rsidR="00940027" w:rsidRDefault="00940027">
            <w:pPr>
              <w:pStyle w:val="OtherTableBody"/>
            </w:pPr>
            <w:r>
              <w:t>6</w:t>
            </w:r>
          </w:p>
        </w:tc>
        <w:tc>
          <w:tcPr>
            <w:tcW w:w="600" w:type="dxa"/>
          </w:tcPr>
          <w:p w14:paraId="0B9960FA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162A0893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6597BA4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8D13B1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DD39A6B" w14:textId="77777777" w:rsidR="00940027" w:rsidRDefault="00940027">
            <w:pPr>
              <w:pStyle w:val="OtherTableBody"/>
            </w:pPr>
            <w:r>
              <w:t>7.4.2.6</w:t>
            </w:r>
          </w:p>
        </w:tc>
      </w:tr>
      <w:tr w:rsidR="00940027" w14:paraId="192E9A3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C4F4A85" w14:textId="77777777" w:rsidR="00940027" w:rsidRDefault="00940027">
            <w:pPr>
              <w:pStyle w:val="OtherTableBody"/>
            </w:pPr>
            <w:r>
              <w:t>Units of Measure</w:t>
            </w:r>
          </w:p>
        </w:tc>
        <w:tc>
          <w:tcPr>
            <w:tcW w:w="800" w:type="dxa"/>
          </w:tcPr>
          <w:p w14:paraId="58EA861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00627</w:t>
            </w:r>
          </w:p>
        </w:tc>
        <w:tc>
          <w:tcPr>
            <w:tcW w:w="600" w:type="dxa"/>
          </w:tcPr>
          <w:p w14:paraId="3827F06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OM2</w:t>
            </w:r>
          </w:p>
        </w:tc>
        <w:tc>
          <w:tcPr>
            <w:tcW w:w="700" w:type="dxa"/>
          </w:tcPr>
          <w:p w14:paraId="6F3EB8D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54471CD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72AA8F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4AA005E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780F85B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9999</w:t>
            </w:r>
          </w:p>
        </w:tc>
        <w:tc>
          <w:tcPr>
            <w:tcW w:w="942" w:type="dxa"/>
          </w:tcPr>
          <w:p w14:paraId="068AE2E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8.8.9.2</w:t>
            </w:r>
          </w:p>
        </w:tc>
      </w:tr>
      <w:tr w:rsidR="00940027" w14:paraId="22FC7D1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BDE3C7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Universal Service Identifier</w:t>
            </w:r>
          </w:p>
        </w:tc>
        <w:tc>
          <w:tcPr>
            <w:tcW w:w="800" w:type="dxa"/>
          </w:tcPr>
          <w:p w14:paraId="07C1917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00238</w:t>
            </w:r>
          </w:p>
        </w:tc>
        <w:tc>
          <w:tcPr>
            <w:tcW w:w="600" w:type="dxa"/>
          </w:tcPr>
          <w:p w14:paraId="27F5867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TCC</w:t>
            </w:r>
          </w:p>
        </w:tc>
        <w:tc>
          <w:tcPr>
            <w:tcW w:w="700" w:type="dxa"/>
          </w:tcPr>
          <w:p w14:paraId="1133C0E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097CDAB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15DFE5D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4982366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236D4B6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2F2ADA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13.4.9.1</w:t>
            </w:r>
          </w:p>
        </w:tc>
      </w:tr>
      <w:tr w:rsidR="00940027" w14:paraId="45399C2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B58AA2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Universal Service Identifier</w:t>
            </w:r>
          </w:p>
        </w:tc>
        <w:tc>
          <w:tcPr>
            <w:tcW w:w="800" w:type="dxa"/>
          </w:tcPr>
          <w:p w14:paraId="2383CA1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00238</w:t>
            </w:r>
          </w:p>
        </w:tc>
        <w:tc>
          <w:tcPr>
            <w:tcW w:w="600" w:type="dxa"/>
          </w:tcPr>
          <w:p w14:paraId="11EBE7B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TCD</w:t>
            </w:r>
          </w:p>
        </w:tc>
        <w:tc>
          <w:tcPr>
            <w:tcW w:w="700" w:type="dxa"/>
          </w:tcPr>
          <w:p w14:paraId="2224FC6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7FF483C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626FC97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7590131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333A7E0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6600BC0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13.4.10.1</w:t>
            </w:r>
          </w:p>
        </w:tc>
      </w:tr>
      <w:tr w:rsidR="00940027" w14:paraId="24212E8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E284E9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Universal Service Identifier</w:t>
            </w:r>
          </w:p>
        </w:tc>
        <w:tc>
          <w:tcPr>
            <w:tcW w:w="800" w:type="dxa"/>
          </w:tcPr>
          <w:p w14:paraId="7B5B1F0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00238</w:t>
            </w:r>
          </w:p>
        </w:tc>
        <w:tc>
          <w:tcPr>
            <w:tcW w:w="600" w:type="dxa"/>
          </w:tcPr>
          <w:p w14:paraId="71C2A0F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OM7</w:t>
            </w:r>
          </w:p>
        </w:tc>
        <w:tc>
          <w:tcPr>
            <w:tcW w:w="700" w:type="dxa"/>
          </w:tcPr>
          <w:p w14:paraId="52A617F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48F16E4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11FE7E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700FF0B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2E92830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45BAA38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8.8.14.2</w:t>
            </w:r>
          </w:p>
        </w:tc>
      </w:tr>
      <w:tr w:rsidR="00940027" w14:paraId="2E714C8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803479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Universal Service Identifier</w:t>
            </w:r>
          </w:p>
        </w:tc>
        <w:tc>
          <w:tcPr>
            <w:tcW w:w="800" w:type="dxa"/>
          </w:tcPr>
          <w:p w14:paraId="20DD3A9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00238</w:t>
            </w:r>
          </w:p>
        </w:tc>
        <w:tc>
          <w:tcPr>
            <w:tcW w:w="600" w:type="dxa"/>
          </w:tcPr>
          <w:p w14:paraId="621CFC6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OBR</w:t>
            </w:r>
          </w:p>
        </w:tc>
        <w:tc>
          <w:tcPr>
            <w:tcW w:w="700" w:type="dxa"/>
          </w:tcPr>
          <w:p w14:paraId="0D0B136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600" w:type="dxa"/>
          </w:tcPr>
          <w:p w14:paraId="7CF4C53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53EA48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5F3B797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07B04FB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1EF8FE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4.5.3.4</w:t>
            </w:r>
          </w:p>
        </w:tc>
      </w:tr>
      <w:tr w:rsidR="00940027" w14:paraId="0E9BC9E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B91407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Universal Service Identifier</w:t>
            </w:r>
          </w:p>
        </w:tc>
        <w:tc>
          <w:tcPr>
            <w:tcW w:w="800" w:type="dxa"/>
          </w:tcPr>
          <w:p w14:paraId="1E63E1C4" w14:textId="77777777" w:rsidR="00940027" w:rsidRDefault="00940027">
            <w:pPr>
              <w:pStyle w:val="OtherTableBody"/>
              <w:jc w:val="center"/>
            </w:pPr>
            <w:r>
              <w:t>00238</w:t>
            </w:r>
          </w:p>
        </w:tc>
        <w:tc>
          <w:tcPr>
            <w:tcW w:w="600" w:type="dxa"/>
          </w:tcPr>
          <w:p w14:paraId="78D8D452" w14:textId="77777777" w:rsidR="00940027" w:rsidRDefault="00940027">
            <w:pPr>
              <w:pStyle w:val="OtherTableBody"/>
              <w:jc w:val="center"/>
            </w:pPr>
            <w:r>
              <w:t>AIS</w:t>
            </w:r>
          </w:p>
        </w:tc>
        <w:tc>
          <w:tcPr>
            <w:tcW w:w="700" w:type="dxa"/>
          </w:tcPr>
          <w:p w14:paraId="31564FDE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5742B7B6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358EA692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3C9906A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5A0354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E2939D0" w14:textId="77777777" w:rsidR="00940027" w:rsidRDefault="00940027">
            <w:pPr>
              <w:pStyle w:val="OtherTableBody"/>
            </w:pPr>
            <w:r>
              <w:t>10.6.4.3</w:t>
            </w:r>
          </w:p>
        </w:tc>
      </w:tr>
      <w:tr w:rsidR="00940027" w14:paraId="74D7154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99DD879" w14:textId="77777777" w:rsidR="00940027" w:rsidRDefault="00940027">
            <w:pPr>
              <w:pStyle w:val="OtherTableBody"/>
            </w:pPr>
            <w:r>
              <w:t>User Defined Access Checks</w:t>
            </w:r>
          </w:p>
        </w:tc>
        <w:tc>
          <w:tcPr>
            <w:tcW w:w="800" w:type="dxa"/>
          </w:tcPr>
          <w:p w14:paraId="078651DB" w14:textId="77777777" w:rsidR="00940027" w:rsidRDefault="00940027">
            <w:pPr>
              <w:pStyle w:val="OtherTableBody"/>
              <w:jc w:val="center"/>
            </w:pPr>
            <w:r>
              <w:t>00581</w:t>
            </w:r>
          </w:p>
        </w:tc>
        <w:tc>
          <w:tcPr>
            <w:tcW w:w="600" w:type="dxa"/>
          </w:tcPr>
          <w:p w14:paraId="46FF055E" w14:textId="77777777" w:rsidR="00940027" w:rsidRDefault="00940027">
            <w:pPr>
              <w:pStyle w:val="OtherTableBody"/>
              <w:jc w:val="center"/>
            </w:pPr>
            <w:r>
              <w:t>OBX</w:t>
            </w:r>
          </w:p>
        </w:tc>
        <w:tc>
          <w:tcPr>
            <w:tcW w:w="700" w:type="dxa"/>
          </w:tcPr>
          <w:p w14:paraId="407DB393" w14:textId="77777777" w:rsidR="00940027" w:rsidRDefault="00940027">
            <w:pPr>
              <w:pStyle w:val="OtherTableBody"/>
            </w:pPr>
            <w:r>
              <w:t>13</w:t>
            </w:r>
          </w:p>
        </w:tc>
        <w:tc>
          <w:tcPr>
            <w:tcW w:w="600" w:type="dxa"/>
          </w:tcPr>
          <w:p w14:paraId="315EF2BC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2292D217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7592943E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34E113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4F6A2FA" w14:textId="77777777" w:rsidR="00940027" w:rsidRDefault="00940027">
            <w:pPr>
              <w:pStyle w:val="OtherTableBody"/>
            </w:pPr>
            <w:r>
              <w:t>7.4.2.13</w:t>
            </w:r>
          </w:p>
        </w:tc>
      </w:tr>
      <w:tr w:rsidR="00940027" w14:paraId="68FCB11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A592BEC" w14:textId="77777777" w:rsidR="00940027" w:rsidRDefault="00940027">
            <w:pPr>
              <w:pStyle w:val="OtherTableBody"/>
            </w:pPr>
            <w:r>
              <w:t>User Message</w:t>
            </w:r>
          </w:p>
        </w:tc>
        <w:tc>
          <w:tcPr>
            <w:tcW w:w="800" w:type="dxa"/>
          </w:tcPr>
          <w:p w14:paraId="49F6EDCD" w14:textId="77777777" w:rsidR="00940027" w:rsidRDefault="00940027">
            <w:pPr>
              <w:pStyle w:val="OtherTableBody"/>
              <w:jc w:val="center"/>
            </w:pPr>
            <w:r>
              <w:t>01818</w:t>
            </w:r>
          </w:p>
        </w:tc>
        <w:tc>
          <w:tcPr>
            <w:tcW w:w="600" w:type="dxa"/>
          </w:tcPr>
          <w:p w14:paraId="210DAF0F" w14:textId="77777777" w:rsidR="00940027" w:rsidRDefault="00940027">
            <w:pPr>
              <w:pStyle w:val="OtherTableBody"/>
              <w:jc w:val="center"/>
            </w:pPr>
            <w:r>
              <w:t>ERR</w:t>
            </w:r>
          </w:p>
        </w:tc>
        <w:tc>
          <w:tcPr>
            <w:tcW w:w="700" w:type="dxa"/>
          </w:tcPr>
          <w:p w14:paraId="2501A745" w14:textId="77777777" w:rsidR="00940027" w:rsidRDefault="00940027">
            <w:pPr>
              <w:pStyle w:val="OtherTableBody"/>
            </w:pPr>
            <w:r>
              <w:t>8</w:t>
            </w:r>
          </w:p>
        </w:tc>
        <w:tc>
          <w:tcPr>
            <w:tcW w:w="600" w:type="dxa"/>
          </w:tcPr>
          <w:p w14:paraId="4B7ACD38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411FBE4D" w14:textId="77777777" w:rsidR="00940027" w:rsidRDefault="00940027">
            <w:pPr>
              <w:pStyle w:val="OtherTableBody"/>
            </w:pPr>
            <w:r>
              <w:t>TX</w:t>
            </w:r>
          </w:p>
        </w:tc>
        <w:tc>
          <w:tcPr>
            <w:tcW w:w="700" w:type="dxa"/>
          </w:tcPr>
          <w:p w14:paraId="79D46B7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52B5F6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BF74AC8" w14:textId="77777777" w:rsidR="00940027" w:rsidRDefault="00940027">
            <w:pPr>
              <w:pStyle w:val="OtherTableBody"/>
            </w:pPr>
            <w:r>
              <w:t>2.15.5.8</w:t>
            </w:r>
          </w:p>
        </w:tc>
      </w:tr>
      <w:tr w:rsidR="00940027" w14:paraId="6CCBC07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123E3A1" w14:textId="77777777" w:rsidR="00940027" w:rsidRDefault="00940027">
            <w:pPr>
              <w:pStyle w:val="OtherTableBody"/>
            </w:pPr>
            <w:r>
              <w:t>User Parameters (in successive fields)</w:t>
            </w:r>
          </w:p>
        </w:tc>
        <w:tc>
          <w:tcPr>
            <w:tcW w:w="800" w:type="dxa"/>
          </w:tcPr>
          <w:p w14:paraId="18E06A83" w14:textId="77777777" w:rsidR="00940027" w:rsidRDefault="00940027">
            <w:pPr>
              <w:pStyle w:val="OtherTableBody"/>
              <w:jc w:val="center"/>
            </w:pPr>
            <w:r>
              <w:t>01435</w:t>
            </w:r>
          </w:p>
        </w:tc>
        <w:tc>
          <w:tcPr>
            <w:tcW w:w="600" w:type="dxa"/>
          </w:tcPr>
          <w:p w14:paraId="7462E0F4" w14:textId="77777777" w:rsidR="00940027" w:rsidRDefault="00940027">
            <w:pPr>
              <w:pStyle w:val="OtherTableBody"/>
              <w:jc w:val="center"/>
            </w:pPr>
            <w:r>
              <w:t>QPD</w:t>
            </w:r>
          </w:p>
        </w:tc>
        <w:tc>
          <w:tcPr>
            <w:tcW w:w="700" w:type="dxa"/>
          </w:tcPr>
          <w:p w14:paraId="105CE7C8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57348FF0" w14:textId="77777777" w:rsidR="00940027" w:rsidRDefault="00940027">
            <w:pPr>
              <w:pStyle w:val="OtherTableBody"/>
            </w:pPr>
            <w:r>
              <w:t>256</w:t>
            </w:r>
          </w:p>
        </w:tc>
        <w:tc>
          <w:tcPr>
            <w:tcW w:w="600" w:type="dxa"/>
          </w:tcPr>
          <w:p w14:paraId="1682D171" w14:textId="77777777" w:rsidR="00940027" w:rsidRDefault="00940027">
            <w:pPr>
              <w:pStyle w:val="OtherTableBody"/>
            </w:pPr>
            <w:r>
              <w:t>varies</w:t>
            </w:r>
          </w:p>
        </w:tc>
        <w:tc>
          <w:tcPr>
            <w:tcW w:w="700" w:type="dxa"/>
          </w:tcPr>
          <w:p w14:paraId="33A99B1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CAEABC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24019C09" w14:textId="77777777" w:rsidR="00940027" w:rsidRDefault="00940027">
            <w:pPr>
              <w:pStyle w:val="OtherTableBody"/>
            </w:pPr>
            <w:r>
              <w:t>5.5.4.3</w:t>
            </w:r>
          </w:p>
        </w:tc>
      </w:tr>
      <w:tr w:rsidR="00940027" w14:paraId="74FD139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FA35BBD" w14:textId="77777777" w:rsidR="00940027" w:rsidRDefault="00940027">
            <w:pPr>
              <w:pStyle w:val="OtherTableBody"/>
            </w:pPr>
            <w:r>
              <w:t>Valid Coded "Answers"</w:t>
            </w:r>
          </w:p>
        </w:tc>
        <w:tc>
          <w:tcPr>
            <w:tcW w:w="800" w:type="dxa"/>
          </w:tcPr>
          <w:p w14:paraId="190338A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00637</w:t>
            </w:r>
          </w:p>
        </w:tc>
        <w:tc>
          <w:tcPr>
            <w:tcW w:w="600" w:type="dxa"/>
          </w:tcPr>
          <w:p w14:paraId="2BA1341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OM3</w:t>
            </w:r>
          </w:p>
        </w:tc>
        <w:tc>
          <w:tcPr>
            <w:tcW w:w="700" w:type="dxa"/>
          </w:tcPr>
          <w:p w14:paraId="62580C8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66E57D6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0D086A2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16DE1C1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61E751E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9999</w:t>
            </w:r>
          </w:p>
        </w:tc>
        <w:tc>
          <w:tcPr>
            <w:tcW w:w="942" w:type="dxa"/>
          </w:tcPr>
          <w:p w14:paraId="023CE3D5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8.8.10.3</w:t>
            </w:r>
          </w:p>
        </w:tc>
      </w:tr>
      <w:tr w:rsidR="00940027" w14:paraId="56447E6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BE6081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Valid Patient Classes</w:t>
            </w:r>
          </w:p>
        </w:tc>
        <w:tc>
          <w:tcPr>
            <w:tcW w:w="800" w:type="dxa"/>
          </w:tcPr>
          <w:p w14:paraId="32D2132F" w14:textId="77777777" w:rsidR="00940027" w:rsidRDefault="00940027">
            <w:pPr>
              <w:pStyle w:val="OtherTableBody"/>
              <w:jc w:val="center"/>
            </w:pPr>
            <w:r>
              <w:t>00967</w:t>
            </w:r>
          </w:p>
        </w:tc>
        <w:tc>
          <w:tcPr>
            <w:tcW w:w="600" w:type="dxa"/>
          </w:tcPr>
          <w:p w14:paraId="4036B2F6" w14:textId="77777777" w:rsidR="00940027" w:rsidRDefault="00940027">
            <w:pPr>
              <w:pStyle w:val="OtherTableBody"/>
              <w:jc w:val="center"/>
            </w:pPr>
            <w:r>
              <w:t>LDP</w:t>
            </w:r>
          </w:p>
        </w:tc>
        <w:tc>
          <w:tcPr>
            <w:tcW w:w="700" w:type="dxa"/>
          </w:tcPr>
          <w:p w14:paraId="0D7C6CC0" w14:textId="77777777" w:rsidR="00940027" w:rsidRDefault="00940027">
            <w:pPr>
              <w:pStyle w:val="OtherTableBody"/>
            </w:pPr>
            <w:r>
              <w:t>5</w:t>
            </w:r>
          </w:p>
        </w:tc>
        <w:tc>
          <w:tcPr>
            <w:tcW w:w="600" w:type="dxa"/>
          </w:tcPr>
          <w:p w14:paraId="7964AC02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2627B3A7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5C23C8EF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63E06CA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0004</w:t>
            </w:r>
          </w:p>
        </w:tc>
        <w:tc>
          <w:tcPr>
            <w:tcW w:w="942" w:type="dxa"/>
          </w:tcPr>
          <w:p w14:paraId="33B5888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8.9.5.5</w:t>
            </w:r>
          </w:p>
        </w:tc>
      </w:tr>
      <w:tr w:rsidR="00940027" w14:paraId="62C8D58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CB25F4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Valid Patient Classes</w:t>
            </w:r>
          </w:p>
        </w:tc>
        <w:tc>
          <w:tcPr>
            <w:tcW w:w="800" w:type="dxa"/>
          </w:tcPr>
          <w:p w14:paraId="01FE1E8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00967</w:t>
            </w:r>
          </w:p>
        </w:tc>
        <w:tc>
          <w:tcPr>
            <w:tcW w:w="600" w:type="dxa"/>
          </w:tcPr>
          <w:p w14:paraId="0CE604E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PRC</w:t>
            </w:r>
          </w:p>
        </w:tc>
        <w:tc>
          <w:tcPr>
            <w:tcW w:w="700" w:type="dxa"/>
          </w:tcPr>
          <w:p w14:paraId="6F57B072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1218E6AA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6055C99E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5624A5A3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56F345FD" w14:textId="77777777" w:rsidR="00940027" w:rsidRDefault="00940027">
            <w:pPr>
              <w:pStyle w:val="OtherTableBody"/>
              <w:jc w:val="center"/>
            </w:pPr>
            <w:r>
              <w:t>0004</w:t>
            </w:r>
          </w:p>
        </w:tc>
        <w:tc>
          <w:tcPr>
            <w:tcW w:w="942" w:type="dxa"/>
          </w:tcPr>
          <w:p w14:paraId="4DD0EAB4" w14:textId="77777777" w:rsidR="00940027" w:rsidRDefault="00940027">
            <w:pPr>
              <w:pStyle w:val="OtherTableBody"/>
            </w:pPr>
            <w:r>
              <w:t>8.10.3.4</w:t>
            </w:r>
          </w:p>
        </w:tc>
      </w:tr>
      <w:tr w:rsidR="00940027" w14:paraId="7580D3C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DB48996" w14:textId="77777777" w:rsidR="00940027" w:rsidRDefault="00940027">
            <w:pPr>
              <w:pStyle w:val="OtherTableBody"/>
            </w:pPr>
            <w:r>
              <w:t>Value Amount &amp; Code</w:t>
            </w:r>
          </w:p>
        </w:tc>
        <w:tc>
          <w:tcPr>
            <w:tcW w:w="800" w:type="dxa"/>
          </w:tcPr>
          <w:p w14:paraId="220F2EC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00558</w:t>
            </w:r>
          </w:p>
        </w:tc>
        <w:tc>
          <w:tcPr>
            <w:tcW w:w="600" w:type="dxa"/>
          </w:tcPr>
          <w:p w14:paraId="3B81BE9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UB2</w:t>
            </w:r>
          </w:p>
        </w:tc>
        <w:tc>
          <w:tcPr>
            <w:tcW w:w="700" w:type="dxa"/>
          </w:tcPr>
          <w:p w14:paraId="7B787E5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600" w:type="dxa"/>
          </w:tcPr>
          <w:p w14:paraId="5893BC4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41</w:t>
            </w:r>
          </w:p>
        </w:tc>
        <w:tc>
          <w:tcPr>
            <w:tcW w:w="600" w:type="dxa"/>
          </w:tcPr>
          <w:p w14:paraId="36A9CBC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UVC</w:t>
            </w:r>
          </w:p>
        </w:tc>
        <w:tc>
          <w:tcPr>
            <w:tcW w:w="700" w:type="dxa"/>
          </w:tcPr>
          <w:p w14:paraId="2AFB53A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06C6118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79A4CCA" w14:textId="77777777" w:rsidR="00940027" w:rsidRDefault="00940027">
            <w:pPr>
              <w:pStyle w:val="OtherTableBody"/>
            </w:pPr>
            <w:r>
              <w:t>6.5.11.6</w:t>
            </w:r>
          </w:p>
        </w:tc>
      </w:tr>
      <w:tr w:rsidR="00940027" w14:paraId="7B8EC06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A4A2108" w14:textId="77777777" w:rsidR="00940027" w:rsidRDefault="00940027">
            <w:pPr>
              <w:pStyle w:val="OtherTableBody"/>
            </w:pPr>
            <w:r>
              <w:t>Value Amount &amp; Code (46-49)</w:t>
            </w:r>
          </w:p>
        </w:tc>
        <w:tc>
          <w:tcPr>
            <w:tcW w:w="800" w:type="dxa"/>
          </w:tcPr>
          <w:p w14:paraId="38E22DB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00539</w:t>
            </w:r>
          </w:p>
        </w:tc>
        <w:tc>
          <w:tcPr>
            <w:tcW w:w="600" w:type="dxa"/>
          </w:tcPr>
          <w:p w14:paraId="580077F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UB1</w:t>
            </w:r>
          </w:p>
        </w:tc>
        <w:tc>
          <w:tcPr>
            <w:tcW w:w="700" w:type="dxa"/>
          </w:tcPr>
          <w:p w14:paraId="2507C25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  <w:tc>
          <w:tcPr>
            <w:tcW w:w="600" w:type="dxa"/>
          </w:tcPr>
          <w:p w14:paraId="35B805A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41</w:t>
            </w:r>
          </w:p>
        </w:tc>
        <w:tc>
          <w:tcPr>
            <w:tcW w:w="600" w:type="dxa"/>
          </w:tcPr>
          <w:p w14:paraId="6FBDEDB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UVC</w:t>
            </w:r>
          </w:p>
        </w:tc>
        <w:tc>
          <w:tcPr>
            <w:tcW w:w="700" w:type="dxa"/>
          </w:tcPr>
          <w:p w14:paraId="6456B1E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6CF4762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966E5E7" w14:textId="77777777" w:rsidR="00940027" w:rsidRDefault="00940027">
            <w:pPr>
              <w:pStyle w:val="OtherTableBody"/>
            </w:pPr>
            <w:r>
              <w:t>6.5.10.10</w:t>
            </w:r>
          </w:p>
        </w:tc>
      </w:tr>
      <w:tr w:rsidR="00940027" w14:paraId="6B4AB8E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E79435C" w14:textId="77777777" w:rsidR="00940027" w:rsidRDefault="00940027">
            <w:pPr>
              <w:pStyle w:val="OtherTableBody"/>
            </w:pPr>
            <w:r>
              <w:t>Value Type</w:t>
            </w:r>
          </w:p>
        </w:tc>
        <w:tc>
          <w:tcPr>
            <w:tcW w:w="800" w:type="dxa"/>
          </w:tcPr>
          <w:p w14:paraId="7D19DC96" w14:textId="77777777" w:rsidR="00940027" w:rsidRDefault="00940027">
            <w:pPr>
              <w:pStyle w:val="OtherTableBody"/>
              <w:jc w:val="center"/>
            </w:pPr>
            <w:r>
              <w:t>00570</w:t>
            </w:r>
          </w:p>
        </w:tc>
        <w:tc>
          <w:tcPr>
            <w:tcW w:w="600" w:type="dxa"/>
          </w:tcPr>
          <w:p w14:paraId="64306139" w14:textId="77777777" w:rsidR="00940027" w:rsidRDefault="00940027">
            <w:pPr>
              <w:pStyle w:val="OtherTableBody"/>
              <w:jc w:val="center"/>
            </w:pPr>
            <w:r>
              <w:t>OBX</w:t>
            </w:r>
          </w:p>
        </w:tc>
        <w:tc>
          <w:tcPr>
            <w:tcW w:w="700" w:type="dxa"/>
          </w:tcPr>
          <w:p w14:paraId="2F0EB5EE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6266265A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03DA420F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6724FA7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0AA5A5D" w14:textId="77777777" w:rsidR="00940027" w:rsidRDefault="00940027">
            <w:pPr>
              <w:pStyle w:val="OtherTableBody"/>
              <w:jc w:val="center"/>
            </w:pPr>
            <w:r>
              <w:t>0125</w:t>
            </w:r>
          </w:p>
        </w:tc>
        <w:tc>
          <w:tcPr>
            <w:tcW w:w="942" w:type="dxa"/>
          </w:tcPr>
          <w:p w14:paraId="72596A2A" w14:textId="77777777" w:rsidR="00940027" w:rsidRDefault="00940027">
            <w:pPr>
              <w:pStyle w:val="OtherTableBody"/>
            </w:pPr>
            <w:r>
              <w:t>7.4.2.2</w:t>
            </w:r>
          </w:p>
        </w:tc>
      </w:tr>
      <w:tr w:rsidR="00940027" w14:paraId="7EAC00F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CA55D0D" w14:textId="77777777" w:rsidR="00940027" w:rsidRDefault="00940027">
            <w:pPr>
              <w:pStyle w:val="OtherTableBody"/>
            </w:pPr>
            <w:r>
              <w:t>Value Type</w:t>
            </w:r>
          </w:p>
        </w:tc>
        <w:tc>
          <w:tcPr>
            <w:tcW w:w="800" w:type="dxa"/>
          </w:tcPr>
          <w:p w14:paraId="5EEF866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00570</w:t>
            </w:r>
          </w:p>
        </w:tc>
        <w:tc>
          <w:tcPr>
            <w:tcW w:w="600" w:type="dxa"/>
          </w:tcPr>
          <w:p w14:paraId="2604E11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OM3</w:t>
            </w:r>
          </w:p>
        </w:tc>
        <w:tc>
          <w:tcPr>
            <w:tcW w:w="700" w:type="dxa"/>
          </w:tcPr>
          <w:p w14:paraId="243CBD0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</w:t>
            </w:r>
          </w:p>
        </w:tc>
        <w:tc>
          <w:tcPr>
            <w:tcW w:w="600" w:type="dxa"/>
          </w:tcPr>
          <w:p w14:paraId="492C5E7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600" w:type="dxa"/>
          </w:tcPr>
          <w:p w14:paraId="463068B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ID</w:t>
            </w:r>
          </w:p>
        </w:tc>
        <w:tc>
          <w:tcPr>
            <w:tcW w:w="700" w:type="dxa"/>
          </w:tcPr>
          <w:p w14:paraId="4A2E603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702E041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0125</w:t>
            </w:r>
          </w:p>
        </w:tc>
        <w:tc>
          <w:tcPr>
            <w:tcW w:w="942" w:type="dxa"/>
          </w:tcPr>
          <w:p w14:paraId="30606FC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8.8.10.7</w:t>
            </w:r>
          </w:p>
        </w:tc>
      </w:tr>
      <w:tr w:rsidR="00940027" w14:paraId="0BE666A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7AE43B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Variance Classification</w:t>
            </w:r>
          </w:p>
        </w:tc>
        <w:tc>
          <w:tcPr>
            <w:tcW w:w="800" w:type="dxa"/>
          </w:tcPr>
          <w:p w14:paraId="6367EB9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01216</w:t>
            </w:r>
          </w:p>
        </w:tc>
        <w:tc>
          <w:tcPr>
            <w:tcW w:w="600" w:type="dxa"/>
          </w:tcPr>
          <w:p w14:paraId="24C5D73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VAR</w:t>
            </w:r>
          </w:p>
        </w:tc>
        <w:tc>
          <w:tcPr>
            <w:tcW w:w="700" w:type="dxa"/>
          </w:tcPr>
          <w:p w14:paraId="54DE779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  <w:tc>
          <w:tcPr>
            <w:tcW w:w="600" w:type="dxa"/>
          </w:tcPr>
          <w:p w14:paraId="759F3D3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8FD356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24F5E3E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083576D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61C6F4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12.4.5.5</w:t>
            </w:r>
          </w:p>
        </w:tc>
      </w:tr>
      <w:tr w:rsidR="00940027" w14:paraId="6919B43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0FC659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Variance Description</w:t>
            </w:r>
          </w:p>
        </w:tc>
        <w:tc>
          <w:tcPr>
            <w:tcW w:w="800" w:type="dxa"/>
          </w:tcPr>
          <w:p w14:paraId="0DD30F2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01217</w:t>
            </w:r>
          </w:p>
        </w:tc>
        <w:tc>
          <w:tcPr>
            <w:tcW w:w="600" w:type="dxa"/>
          </w:tcPr>
          <w:p w14:paraId="74FA14B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VAR</w:t>
            </w:r>
          </w:p>
        </w:tc>
        <w:tc>
          <w:tcPr>
            <w:tcW w:w="700" w:type="dxa"/>
          </w:tcPr>
          <w:p w14:paraId="38F911B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600" w:type="dxa"/>
          </w:tcPr>
          <w:p w14:paraId="46284DC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512</w:t>
            </w:r>
          </w:p>
        </w:tc>
        <w:tc>
          <w:tcPr>
            <w:tcW w:w="600" w:type="dxa"/>
          </w:tcPr>
          <w:p w14:paraId="133B9D2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ST</w:t>
            </w:r>
          </w:p>
        </w:tc>
        <w:tc>
          <w:tcPr>
            <w:tcW w:w="700" w:type="dxa"/>
          </w:tcPr>
          <w:p w14:paraId="710902A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01B711C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67314B1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12.4.5.6</w:t>
            </w:r>
          </w:p>
        </w:tc>
      </w:tr>
      <w:tr w:rsidR="00940027" w14:paraId="5E35FE0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A23F8E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Variance Instance ID</w:t>
            </w:r>
          </w:p>
        </w:tc>
        <w:tc>
          <w:tcPr>
            <w:tcW w:w="800" w:type="dxa"/>
          </w:tcPr>
          <w:p w14:paraId="710F811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01212</w:t>
            </w:r>
          </w:p>
        </w:tc>
        <w:tc>
          <w:tcPr>
            <w:tcW w:w="600" w:type="dxa"/>
          </w:tcPr>
          <w:p w14:paraId="7AD92A4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VAR</w:t>
            </w:r>
          </w:p>
        </w:tc>
        <w:tc>
          <w:tcPr>
            <w:tcW w:w="700" w:type="dxa"/>
          </w:tcPr>
          <w:p w14:paraId="7837994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600" w:type="dxa"/>
          </w:tcPr>
          <w:p w14:paraId="07FFBDD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60</w:t>
            </w:r>
          </w:p>
        </w:tc>
        <w:tc>
          <w:tcPr>
            <w:tcW w:w="600" w:type="dxa"/>
          </w:tcPr>
          <w:p w14:paraId="7921B4F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EI</w:t>
            </w:r>
          </w:p>
        </w:tc>
        <w:tc>
          <w:tcPr>
            <w:tcW w:w="700" w:type="dxa"/>
          </w:tcPr>
          <w:p w14:paraId="1D296BB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5915ED4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93C6D3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12.4.5.1</w:t>
            </w:r>
          </w:p>
        </w:tc>
      </w:tr>
      <w:tr w:rsidR="00940027" w14:paraId="2C51E68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85FAE8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Variance Originator</w:t>
            </w:r>
          </w:p>
        </w:tc>
        <w:tc>
          <w:tcPr>
            <w:tcW w:w="800" w:type="dxa"/>
          </w:tcPr>
          <w:p w14:paraId="69B77CA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01215</w:t>
            </w:r>
          </w:p>
        </w:tc>
        <w:tc>
          <w:tcPr>
            <w:tcW w:w="600" w:type="dxa"/>
          </w:tcPr>
          <w:p w14:paraId="3F353BE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VAR</w:t>
            </w:r>
          </w:p>
        </w:tc>
        <w:tc>
          <w:tcPr>
            <w:tcW w:w="700" w:type="dxa"/>
          </w:tcPr>
          <w:p w14:paraId="7847D9B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600" w:type="dxa"/>
          </w:tcPr>
          <w:p w14:paraId="777848A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C87FC38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XCN</w:t>
            </w:r>
          </w:p>
        </w:tc>
        <w:tc>
          <w:tcPr>
            <w:tcW w:w="700" w:type="dxa"/>
          </w:tcPr>
          <w:p w14:paraId="67E3CA2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28D03EB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5803FEC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12.4.5.4</w:t>
            </w:r>
          </w:p>
        </w:tc>
      </w:tr>
      <w:tr w:rsidR="00940027" w14:paraId="1E0E074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D05481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Vendor Catalog</w:t>
            </w:r>
          </w:p>
        </w:tc>
        <w:tc>
          <w:tcPr>
            <w:tcW w:w="800" w:type="dxa"/>
          </w:tcPr>
          <w:p w14:paraId="2EAAA68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00289</w:t>
            </w:r>
          </w:p>
        </w:tc>
        <w:tc>
          <w:tcPr>
            <w:tcW w:w="600" w:type="dxa"/>
          </w:tcPr>
          <w:p w14:paraId="63C2F6D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RQ1</w:t>
            </w:r>
          </w:p>
        </w:tc>
        <w:tc>
          <w:tcPr>
            <w:tcW w:w="700" w:type="dxa"/>
          </w:tcPr>
          <w:p w14:paraId="4984444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  <w:tc>
          <w:tcPr>
            <w:tcW w:w="600" w:type="dxa"/>
          </w:tcPr>
          <w:p w14:paraId="723B93F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16</w:t>
            </w:r>
          </w:p>
        </w:tc>
        <w:tc>
          <w:tcPr>
            <w:tcW w:w="600" w:type="dxa"/>
          </w:tcPr>
          <w:p w14:paraId="72A8F59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ST</w:t>
            </w:r>
          </w:p>
        </w:tc>
        <w:tc>
          <w:tcPr>
            <w:tcW w:w="700" w:type="dxa"/>
          </w:tcPr>
          <w:p w14:paraId="56E3D54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7D7958F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356A53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4.11.2.5</w:t>
            </w:r>
          </w:p>
        </w:tc>
      </w:tr>
      <w:tr w:rsidR="00940027" w14:paraId="3E32DB2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B39FAC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Vendor ID</w:t>
            </w:r>
          </w:p>
        </w:tc>
        <w:tc>
          <w:tcPr>
            <w:tcW w:w="800" w:type="dxa"/>
          </w:tcPr>
          <w:p w14:paraId="1A56387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00288</w:t>
            </w:r>
          </w:p>
        </w:tc>
        <w:tc>
          <w:tcPr>
            <w:tcW w:w="600" w:type="dxa"/>
          </w:tcPr>
          <w:p w14:paraId="78C0684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RQ1</w:t>
            </w:r>
          </w:p>
        </w:tc>
        <w:tc>
          <w:tcPr>
            <w:tcW w:w="700" w:type="dxa"/>
          </w:tcPr>
          <w:p w14:paraId="086E014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600" w:type="dxa"/>
          </w:tcPr>
          <w:p w14:paraId="7F32E5C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EA5712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0BF30D8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065AF9D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6B307CDB" w14:textId="77777777" w:rsidR="00940027" w:rsidRDefault="00940027">
            <w:pPr>
              <w:pStyle w:val="OtherTableBody"/>
            </w:pPr>
            <w:r>
              <w:t>4.11.2.4</w:t>
            </w:r>
          </w:p>
        </w:tc>
      </w:tr>
      <w:tr w:rsidR="00940027" w14:paraId="5CC32D9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00DB80A" w14:textId="77777777" w:rsidR="00940027" w:rsidRDefault="00940027">
            <w:pPr>
              <w:pStyle w:val="OtherTableBody"/>
            </w:pPr>
            <w:r>
              <w:t>Verification By</w:t>
            </w:r>
          </w:p>
        </w:tc>
        <w:tc>
          <w:tcPr>
            <w:tcW w:w="800" w:type="dxa"/>
          </w:tcPr>
          <w:p w14:paraId="695A27CE" w14:textId="77777777" w:rsidR="00940027" w:rsidRDefault="00940027">
            <w:pPr>
              <w:pStyle w:val="OtherTableBody"/>
              <w:jc w:val="center"/>
            </w:pPr>
            <w:r>
              <w:t>00455</w:t>
            </w:r>
          </w:p>
        </w:tc>
        <w:tc>
          <w:tcPr>
            <w:tcW w:w="600" w:type="dxa"/>
          </w:tcPr>
          <w:p w14:paraId="42B5F150" w14:textId="77777777" w:rsidR="00940027" w:rsidRDefault="00940027">
            <w:pPr>
              <w:pStyle w:val="OtherTableBody"/>
              <w:jc w:val="center"/>
            </w:pPr>
            <w:r>
              <w:t>IN1</w:t>
            </w:r>
          </w:p>
        </w:tc>
        <w:tc>
          <w:tcPr>
            <w:tcW w:w="700" w:type="dxa"/>
          </w:tcPr>
          <w:p w14:paraId="58F75DFB" w14:textId="77777777" w:rsidR="00940027" w:rsidRDefault="00940027">
            <w:pPr>
              <w:pStyle w:val="OtherTableBody"/>
            </w:pPr>
            <w:r>
              <w:t>30</w:t>
            </w:r>
          </w:p>
        </w:tc>
        <w:tc>
          <w:tcPr>
            <w:tcW w:w="600" w:type="dxa"/>
          </w:tcPr>
          <w:p w14:paraId="24DD50CF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5971DAE2" w14:textId="77777777" w:rsidR="00940027" w:rsidRDefault="00940027">
            <w:pPr>
              <w:pStyle w:val="OtherTableBody"/>
            </w:pPr>
            <w:r>
              <w:t>XCN</w:t>
            </w:r>
          </w:p>
        </w:tc>
        <w:tc>
          <w:tcPr>
            <w:tcW w:w="700" w:type="dxa"/>
          </w:tcPr>
          <w:p w14:paraId="7FE6E717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583C592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E347041" w14:textId="77777777" w:rsidR="00940027" w:rsidRDefault="00940027">
            <w:pPr>
              <w:pStyle w:val="OtherTableBody"/>
            </w:pPr>
            <w:r>
              <w:t>6.5.6.30</w:t>
            </w:r>
          </w:p>
        </w:tc>
      </w:tr>
      <w:tr w:rsidR="00940027" w14:paraId="4A3BC24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6B94B6E" w14:textId="77777777" w:rsidR="00940027" w:rsidRDefault="00940027">
            <w:pPr>
              <w:pStyle w:val="OtherTableBody"/>
            </w:pPr>
            <w:r>
              <w:t>Verification Date/Time</w:t>
            </w:r>
          </w:p>
        </w:tc>
        <w:tc>
          <w:tcPr>
            <w:tcW w:w="800" w:type="dxa"/>
          </w:tcPr>
          <w:p w14:paraId="4D8F96AC" w14:textId="77777777" w:rsidR="00940027" w:rsidRDefault="00940027">
            <w:pPr>
              <w:pStyle w:val="OtherTableBody"/>
              <w:jc w:val="center"/>
            </w:pPr>
            <w:r>
              <w:t>00454</w:t>
            </w:r>
          </w:p>
        </w:tc>
        <w:tc>
          <w:tcPr>
            <w:tcW w:w="600" w:type="dxa"/>
          </w:tcPr>
          <w:p w14:paraId="18942AEA" w14:textId="77777777" w:rsidR="00940027" w:rsidRDefault="00940027">
            <w:pPr>
              <w:pStyle w:val="OtherTableBody"/>
              <w:jc w:val="center"/>
            </w:pPr>
            <w:r>
              <w:t>IN1</w:t>
            </w:r>
          </w:p>
        </w:tc>
        <w:tc>
          <w:tcPr>
            <w:tcW w:w="700" w:type="dxa"/>
          </w:tcPr>
          <w:p w14:paraId="073F121A" w14:textId="77777777" w:rsidR="00940027" w:rsidRDefault="00940027">
            <w:pPr>
              <w:pStyle w:val="OtherTableBody"/>
            </w:pPr>
            <w:r>
              <w:t>29</w:t>
            </w:r>
          </w:p>
        </w:tc>
        <w:tc>
          <w:tcPr>
            <w:tcW w:w="600" w:type="dxa"/>
          </w:tcPr>
          <w:p w14:paraId="19A620AD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15404D4A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5EE1CB7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746E42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15AA884D" w14:textId="77777777" w:rsidR="00940027" w:rsidRDefault="00940027">
            <w:pPr>
              <w:pStyle w:val="OtherTableBody"/>
            </w:pPr>
            <w:r>
              <w:t>6.5.6.29</w:t>
            </w:r>
          </w:p>
        </w:tc>
      </w:tr>
      <w:tr w:rsidR="00940027" w14:paraId="68CC44F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199ACA8" w14:textId="77777777" w:rsidR="00940027" w:rsidRDefault="00940027">
            <w:pPr>
              <w:pStyle w:val="OtherTableBody"/>
            </w:pPr>
            <w:r>
              <w:t>Verification Status</w:t>
            </w:r>
          </w:p>
        </w:tc>
        <w:tc>
          <w:tcPr>
            <w:tcW w:w="800" w:type="dxa"/>
          </w:tcPr>
          <w:p w14:paraId="2F819B13" w14:textId="77777777" w:rsidR="00940027" w:rsidRDefault="00940027">
            <w:pPr>
              <w:pStyle w:val="OtherTableBody"/>
              <w:jc w:val="center"/>
            </w:pPr>
            <w:r>
              <w:t>00470</w:t>
            </w:r>
          </w:p>
        </w:tc>
        <w:tc>
          <w:tcPr>
            <w:tcW w:w="600" w:type="dxa"/>
          </w:tcPr>
          <w:p w14:paraId="1A26ED10" w14:textId="77777777" w:rsidR="00940027" w:rsidRDefault="00940027">
            <w:pPr>
              <w:pStyle w:val="OtherTableBody"/>
              <w:jc w:val="center"/>
            </w:pPr>
            <w:r>
              <w:t>IN1</w:t>
            </w:r>
          </w:p>
        </w:tc>
        <w:tc>
          <w:tcPr>
            <w:tcW w:w="700" w:type="dxa"/>
          </w:tcPr>
          <w:p w14:paraId="62614B63" w14:textId="77777777" w:rsidR="00940027" w:rsidRDefault="00940027">
            <w:pPr>
              <w:pStyle w:val="OtherTableBody"/>
            </w:pPr>
            <w:r>
              <w:t>45</w:t>
            </w:r>
          </w:p>
        </w:tc>
        <w:tc>
          <w:tcPr>
            <w:tcW w:w="600" w:type="dxa"/>
          </w:tcPr>
          <w:p w14:paraId="4996073B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1BA03C5A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6D37FAF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7A3F7B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8636953" w14:textId="77777777" w:rsidR="00940027" w:rsidRDefault="00940027">
            <w:pPr>
              <w:pStyle w:val="OtherTableBody"/>
            </w:pPr>
            <w:r>
              <w:t>6.5.6.45</w:t>
            </w:r>
          </w:p>
        </w:tc>
      </w:tr>
      <w:tr w:rsidR="00940027" w14:paraId="7721DE9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F7E407E" w14:textId="77777777" w:rsidR="00940027" w:rsidRDefault="00940027">
            <w:pPr>
              <w:pStyle w:val="OtherTableBody"/>
            </w:pPr>
            <w:r>
              <w:t>Verified By</w:t>
            </w:r>
          </w:p>
        </w:tc>
        <w:tc>
          <w:tcPr>
            <w:tcW w:w="800" w:type="dxa"/>
          </w:tcPr>
          <w:p w14:paraId="297D2BA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00225</w:t>
            </w:r>
          </w:p>
        </w:tc>
        <w:tc>
          <w:tcPr>
            <w:tcW w:w="600" w:type="dxa"/>
          </w:tcPr>
          <w:p w14:paraId="420014C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ORC</w:t>
            </w:r>
          </w:p>
        </w:tc>
        <w:tc>
          <w:tcPr>
            <w:tcW w:w="700" w:type="dxa"/>
          </w:tcPr>
          <w:p w14:paraId="182B281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11</w:t>
            </w:r>
          </w:p>
        </w:tc>
        <w:tc>
          <w:tcPr>
            <w:tcW w:w="600" w:type="dxa"/>
          </w:tcPr>
          <w:p w14:paraId="4AAC9FA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B75286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XCN</w:t>
            </w:r>
          </w:p>
        </w:tc>
        <w:tc>
          <w:tcPr>
            <w:tcW w:w="700" w:type="dxa"/>
          </w:tcPr>
          <w:p w14:paraId="389BB86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48FD4D9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38963FFF" w14:textId="77777777" w:rsidR="00940027" w:rsidRDefault="00940027">
            <w:pPr>
              <w:pStyle w:val="OtherTableBody"/>
            </w:pPr>
            <w:r>
              <w:t>4.5.1.11</w:t>
            </w:r>
          </w:p>
        </w:tc>
      </w:tr>
      <w:tr w:rsidR="00940027" w14:paraId="503087C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9646512" w14:textId="77777777" w:rsidR="00940027" w:rsidRDefault="00940027">
            <w:pPr>
              <w:pStyle w:val="OtherTableBody"/>
            </w:pPr>
            <w:r>
              <w:t>Version</w:t>
            </w:r>
          </w:p>
        </w:tc>
        <w:tc>
          <w:tcPr>
            <w:tcW w:w="800" w:type="dxa"/>
          </w:tcPr>
          <w:p w14:paraId="4B86623E" w14:textId="77777777" w:rsidR="00940027" w:rsidRDefault="00940027">
            <w:pPr>
              <w:pStyle w:val="OtherTableBody"/>
              <w:jc w:val="center"/>
            </w:pPr>
            <w:r>
              <w:t>01858</w:t>
            </w:r>
          </w:p>
        </w:tc>
        <w:tc>
          <w:tcPr>
            <w:tcW w:w="600" w:type="dxa"/>
          </w:tcPr>
          <w:p w14:paraId="7D73C447" w14:textId="77777777" w:rsidR="00940027" w:rsidRDefault="00940027">
            <w:pPr>
              <w:pStyle w:val="OtherTableBody"/>
              <w:jc w:val="center"/>
            </w:pPr>
            <w:r>
              <w:t>CER</w:t>
            </w:r>
          </w:p>
        </w:tc>
        <w:tc>
          <w:tcPr>
            <w:tcW w:w="700" w:type="dxa"/>
          </w:tcPr>
          <w:p w14:paraId="5D3DDD3D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295D5A55" w14:textId="77777777" w:rsidR="00940027" w:rsidRDefault="00940027">
            <w:pPr>
              <w:pStyle w:val="OtherTableBody"/>
            </w:pPr>
            <w:r>
              <w:t>80</w:t>
            </w:r>
          </w:p>
        </w:tc>
        <w:tc>
          <w:tcPr>
            <w:tcW w:w="600" w:type="dxa"/>
          </w:tcPr>
          <w:p w14:paraId="7D5F3B4D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497303A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C6072F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B2832C4" w14:textId="77777777" w:rsidR="00940027" w:rsidRDefault="00940027">
            <w:pPr>
              <w:pStyle w:val="OtherTableBody"/>
            </w:pPr>
            <w:r>
              <w:t>15.4.2.3</w:t>
            </w:r>
          </w:p>
        </w:tc>
      </w:tr>
      <w:tr w:rsidR="00940027" w14:paraId="062B84D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0D4EF5F" w14:textId="77777777" w:rsidR="00940027" w:rsidRDefault="00940027">
            <w:pPr>
              <w:pStyle w:val="OtherTableBody"/>
            </w:pPr>
            <w:r>
              <w:t>Version ID</w:t>
            </w:r>
          </w:p>
        </w:tc>
        <w:tc>
          <w:tcPr>
            <w:tcW w:w="800" w:type="dxa"/>
          </w:tcPr>
          <w:p w14:paraId="33EFFDCF" w14:textId="77777777" w:rsidR="00940027" w:rsidRDefault="00940027">
            <w:pPr>
              <w:pStyle w:val="OtherTableBody"/>
              <w:jc w:val="center"/>
            </w:pPr>
            <w:r>
              <w:t>00012</w:t>
            </w:r>
          </w:p>
        </w:tc>
        <w:tc>
          <w:tcPr>
            <w:tcW w:w="600" w:type="dxa"/>
          </w:tcPr>
          <w:p w14:paraId="18E8B010" w14:textId="77777777" w:rsidR="00940027" w:rsidRDefault="00940027">
            <w:pPr>
              <w:pStyle w:val="OtherTableBody"/>
              <w:jc w:val="center"/>
            </w:pPr>
            <w:r>
              <w:t>MSH</w:t>
            </w:r>
          </w:p>
        </w:tc>
        <w:tc>
          <w:tcPr>
            <w:tcW w:w="700" w:type="dxa"/>
          </w:tcPr>
          <w:p w14:paraId="31B722B1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59BAA1B6" w14:textId="77777777" w:rsidR="00940027" w:rsidRDefault="00940027">
            <w:pPr>
              <w:pStyle w:val="OtherTableBody"/>
            </w:pPr>
            <w:r>
              <w:t>60</w:t>
            </w:r>
          </w:p>
        </w:tc>
        <w:tc>
          <w:tcPr>
            <w:tcW w:w="600" w:type="dxa"/>
          </w:tcPr>
          <w:p w14:paraId="67DAB2E8" w14:textId="77777777" w:rsidR="00940027" w:rsidRDefault="00940027">
            <w:pPr>
              <w:pStyle w:val="OtherTableBody"/>
            </w:pPr>
            <w:r>
              <w:t>VID</w:t>
            </w:r>
          </w:p>
        </w:tc>
        <w:tc>
          <w:tcPr>
            <w:tcW w:w="700" w:type="dxa"/>
          </w:tcPr>
          <w:p w14:paraId="4C0E6EC8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0BCDC3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48587FCC" w14:textId="77777777" w:rsidR="00940027" w:rsidRDefault="00940027">
            <w:pPr>
              <w:pStyle w:val="OtherTableBody"/>
            </w:pPr>
            <w:r>
              <w:t>2.15.9.12</w:t>
            </w:r>
          </w:p>
        </w:tc>
      </w:tr>
      <w:tr w:rsidR="00940027" w14:paraId="2665A5A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E93C368" w14:textId="77777777" w:rsidR="00940027" w:rsidRDefault="00940027">
            <w:pPr>
              <w:pStyle w:val="OtherTableBody"/>
            </w:pPr>
            <w:r>
              <w:t>Veterans Military Status</w:t>
            </w:r>
          </w:p>
        </w:tc>
        <w:tc>
          <w:tcPr>
            <w:tcW w:w="800" w:type="dxa"/>
          </w:tcPr>
          <w:p w14:paraId="15BC596E" w14:textId="77777777" w:rsidR="00940027" w:rsidRDefault="00940027">
            <w:pPr>
              <w:pStyle w:val="OtherTableBody"/>
              <w:jc w:val="center"/>
            </w:pPr>
            <w:r>
              <w:t>00130</w:t>
            </w:r>
          </w:p>
        </w:tc>
        <w:tc>
          <w:tcPr>
            <w:tcW w:w="600" w:type="dxa"/>
          </w:tcPr>
          <w:p w14:paraId="75BF92F8" w14:textId="77777777" w:rsidR="00940027" w:rsidRDefault="00940027">
            <w:pPr>
              <w:pStyle w:val="OtherTableBody"/>
              <w:jc w:val="center"/>
            </w:pPr>
            <w:r>
              <w:t>PID</w:t>
            </w:r>
          </w:p>
        </w:tc>
        <w:tc>
          <w:tcPr>
            <w:tcW w:w="700" w:type="dxa"/>
          </w:tcPr>
          <w:p w14:paraId="51763545" w14:textId="77777777" w:rsidR="00940027" w:rsidRDefault="00940027">
            <w:pPr>
              <w:pStyle w:val="OtherTableBody"/>
            </w:pPr>
            <w:r>
              <w:t>27</w:t>
            </w:r>
          </w:p>
        </w:tc>
        <w:tc>
          <w:tcPr>
            <w:tcW w:w="600" w:type="dxa"/>
          </w:tcPr>
          <w:p w14:paraId="3EE6779A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2A871920" w14:textId="77777777" w:rsidR="00940027" w:rsidRDefault="00940027">
            <w:pPr>
              <w:pStyle w:val="OtherTableBody"/>
            </w:pPr>
            <w:r>
              <w:t>CE</w:t>
            </w:r>
          </w:p>
        </w:tc>
        <w:tc>
          <w:tcPr>
            <w:tcW w:w="700" w:type="dxa"/>
          </w:tcPr>
          <w:p w14:paraId="1BDBB3B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68A848A" w14:textId="77777777" w:rsidR="00940027" w:rsidRDefault="00940027">
            <w:pPr>
              <w:pStyle w:val="OtherTableBody"/>
              <w:jc w:val="center"/>
            </w:pPr>
            <w:r>
              <w:t>0172</w:t>
            </w:r>
          </w:p>
        </w:tc>
        <w:tc>
          <w:tcPr>
            <w:tcW w:w="942" w:type="dxa"/>
          </w:tcPr>
          <w:p w14:paraId="1B0B9526" w14:textId="77777777" w:rsidR="00940027" w:rsidRDefault="00940027">
            <w:pPr>
              <w:pStyle w:val="OtherTableBody"/>
            </w:pPr>
            <w:r>
              <w:t>3.4.2.27</w:t>
            </w:r>
          </w:p>
        </w:tc>
      </w:tr>
      <w:tr w:rsidR="00940027" w14:paraId="44CECDD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491B3A4" w14:textId="77777777" w:rsidR="00940027" w:rsidRDefault="00940027">
            <w:pPr>
              <w:pStyle w:val="OtherTableBody"/>
            </w:pPr>
            <w:r>
              <w:t>VIP Indicator</w:t>
            </w:r>
          </w:p>
        </w:tc>
        <w:tc>
          <w:tcPr>
            <w:tcW w:w="800" w:type="dxa"/>
          </w:tcPr>
          <w:p w14:paraId="04A57399" w14:textId="77777777" w:rsidR="00940027" w:rsidRDefault="00940027">
            <w:pPr>
              <w:pStyle w:val="OtherTableBody"/>
              <w:jc w:val="center"/>
            </w:pPr>
            <w:r>
              <w:t>00146</w:t>
            </w:r>
          </w:p>
        </w:tc>
        <w:tc>
          <w:tcPr>
            <w:tcW w:w="600" w:type="dxa"/>
          </w:tcPr>
          <w:p w14:paraId="5A505FF7" w14:textId="77777777" w:rsidR="00940027" w:rsidRDefault="00940027">
            <w:pPr>
              <w:pStyle w:val="OtherTableBody"/>
              <w:jc w:val="center"/>
            </w:pPr>
            <w:r>
              <w:t>GT1</w:t>
            </w:r>
          </w:p>
        </w:tc>
        <w:tc>
          <w:tcPr>
            <w:tcW w:w="700" w:type="dxa"/>
          </w:tcPr>
          <w:p w14:paraId="587E6716" w14:textId="77777777" w:rsidR="00940027" w:rsidRDefault="00940027">
            <w:pPr>
              <w:pStyle w:val="OtherTableBody"/>
            </w:pPr>
            <w:r>
              <w:t>57</w:t>
            </w:r>
          </w:p>
        </w:tc>
        <w:tc>
          <w:tcPr>
            <w:tcW w:w="600" w:type="dxa"/>
          </w:tcPr>
          <w:p w14:paraId="0445A777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7F3625FE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5B5C7017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4451513" w14:textId="77777777" w:rsidR="00940027" w:rsidRDefault="00940027">
            <w:pPr>
              <w:pStyle w:val="OtherTableBody"/>
              <w:jc w:val="center"/>
            </w:pPr>
            <w:r>
              <w:t>0099</w:t>
            </w:r>
          </w:p>
        </w:tc>
        <w:tc>
          <w:tcPr>
            <w:tcW w:w="942" w:type="dxa"/>
          </w:tcPr>
          <w:p w14:paraId="694630E6" w14:textId="77777777" w:rsidR="00940027" w:rsidRDefault="00940027">
            <w:pPr>
              <w:pStyle w:val="OtherTableBody"/>
            </w:pPr>
            <w:r>
              <w:t>6.5.5.57</w:t>
            </w:r>
          </w:p>
        </w:tc>
      </w:tr>
      <w:tr w:rsidR="00940027" w14:paraId="11AD764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CBB3BE5" w14:textId="77777777" w:rsidR="00940027" w:rsidRDefault="00940027">
            <w:pPr>
              <w:pStyle w:val="OtherTableBody"/>
            </w:pPr>
            <w:r>
              <w:t>VIP Indicator</w:t>
            </w:r>
          </w:p>
        </w:tc>
        <w:tc>
          <w:tcPr>
            <w:tcW w:w="800" w:type="dxa"/>
          </w:tcPr>
          <w:p w14:paraId="45F5A006" w14:textId="77777777" w:rsidR="00940027" w:rsidRDefault="00940027">
            <w:pPr>
              <w:pStyle w:val="OtherTableBody"/>
              <w:jc w:val="center"/>
            </w:pPr>
            <w:r>
              <w:t>00146</w:t>
            </w:r>
          </w:p>
        </w:tc>
        <w:tc>
          <w:tcPr>
            <w:tcW w:w="600" w:type="dxa"/>
          </w:tcPr>
          <w:p w14:paraId="7B08EC3B" w14:textId="77777777" w:rsidR="00940027" w:rsidRDefault="00940027">
            <w:pPr>
              <w:pStyle w:val="OtherTableBody"/>
              <w:jc w:val="center"/>
            </w:pPr>
            <w:r>
              <w:t>PV1</w:t>
            </w:r>
          </w:p>
        </w:tc>
        <w:tc>
          <w:tcPr>
            <w:tcW w:w="700" w:type="dxa"/>
          </w:tcPr>
          <w:p w14:paraId="205B7C69" w14:textId="77777777" w:rsidR="00940027" w:rsidRDefault="00940027">
            <w:pPr>
              <w:pStyle w:val="OtherTableBody"/>
            </w:pPr>
            <w:r>
              <w:t>16</w:t>
            </w:r>
          </w:p>
        </w:tc>
        <w:tc>
          <w:tcPr>
            <w:tcW w:w="600" w:type="dxa"/>
          </w:tcPr>
          <w:p w14:paraId="70C08E0D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2616749F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4684C0D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DE5EF95" w14:textId="77777777" w:rsidR="00940027" w:rsidRDefault="00940027">
            <w:pPr>
              <w:pStyle w:val="OtherTableBody"/>
              <w:jc w:val="center"/>
            </w:pPr>
            <w:r>
              <w:t>0099</w:t>
            </w:r>
          </w:p>
        </w:tc>
        <w:tc>
          <w:tcPr>
            <w:tcW w:w="942" w:type="dxa"/>
          </w:tcPr>
          <w:p w14:paraId="29252948" w14:textId="77777777" w:rsidR="00940027" w:rsidRDefault="00940027">
            <w:pPr>
              <w:pStyle w:val="OtherTableBody"/>
            </w:pPr>
            <w:r>
              <w:t>3.4.3.16</w:t>
            </w:r>
          </w:p>
        </w:tc>
      </w:tr>
      <w:tr w:rsidR="00940027" w14:paraId="2E1D9CE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69ED0A4" w14:textId="77777777" w:rsidR="00940027" w:rsidRDefault="00940027">
            <w:pPr>
              <w:pStyle w:val="OtherTableBody"/>
            </w:pPr>
            <w:r>
              <w:t>VIP Indicator</w:t>
            </w:r>
          </w:p>
        </w:tc>
        <w:tc>
          <w:tcPr>
            <w:tcW w:w="800" w:type="dxa"/>
          </w:tcPr>
          <w:p w14:paraId="55B6F76C" w14:textId="77777777" w:rsidR="00940027" w:rsidRDefault="00940027">
            <w:pPr>
              <w:pStyle w:val="OtherTableBody"/>
              <w:jc w:val="center"/>
            </w:pPr>
            <w:r>
              <w:t>01852</w:t>
            </w:r>
          </w:p>
        </w:tc>
        <w:tc>
          <w:tcPr>
            <w:tcW w:w="600" w:type="dxa"/>
          </w:tcPr>
          <w:p w14:paraId="673ECDE3" w14:textId="77777777" w:rsidR="00940027" w:rsidRDefault="00940027">
            <w:pPr>
              <w:pStyle w:val="OtherTableBody"/>
              <w:jc w:val="center"/>
            </w:pPr>
            <w:r>
              <w:t>IN1</w:t>
            </w:r>
          </w:p>
        </w:tc>
        <w:tc>
          <w:tcPr>
            <w:tcW w:w="700" w:type="dxa"/>
          </w:tcPr>
          <w:p w14:paraId="6F6D6DA1" w14:textId="77777777" w:rsidR="00940027" w:rsidRDefault="00940027">
            <w:pPr>
              <w:pStyle w:val="OtherTableBody"/>
            </w:pPr>
            <w:r>
              <w:t>53</w:t>
            </w:r>
          </w:p>
        </w:tc>
        <w:tc>
          <w:tcPr>
            <w:tcW w:w="600" w:type="dxa"/>
          </w:tcPr>
          <w:p w14:paraId="5413B678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134BF289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63A43C8C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EB3AB57" w14:textId="77777777" w:rsidR="00940027" w:rsidRDefault="00940027">
            <w:pPr>
              <w:pStyle w:val="OtherTableBody"/>
              <w:jc w:val="center"/>
            </w:pPr>
            <w:r>
              <w:t>0099</w:t>
            </w:r>
          </w:p>
        </w:tc>
        <w:tc>
          <w:tcPr>
            <w:tcW w:w="942" w:type="dxa"/>
          </w:tcPr>
          <w:p w14:paraId="3DC0F256" w14:textId="77777777" w:rsidR="00940027" w:rsidRDefault="00940027">
            <w:pPr>
              <w:pStyle w:val="OtherTableBody"/>
            </w:pPr>
            <w:r>
              <w:t>6.5.6.53</w:t>
            </w:r>
          </w:p>
        </w:tc>
      </w:tr>
      <w:tr w:rsidR="00940027" w14:paraId="5096789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118B3E4" w14:textId="77777777" w:rsidR="00940027" w:rsidRDefault="00940027">
            <w:pPr>
              <w:pStyle w:val="OtherTableBody"/>
            </w:pPr>
            <w:r>
              <w:t>VIP Indicator</w:t>
            </w:r>
          </w:p>
        </w:tc>
        <w:tc>
          <w:tcPr>
            <w:tcW w:w="800" w:type="dxa"/>
          </w:tcPr>
          <w:p w14:paraId="6BB9FC3B" w14:textId="77777777" w:rsidR="00940027" w:rsidRDefault="00940027">
            <w:pPr>
              <w:pStyle w:val="OtherTableBody"/>
              <w:jc w:val="center"/>
            </w:pPr>
            <w:r>
              <w:t>00146</w:t>
            </w:r>
          </w:p>
        </w:tc>
        <w:tc>
          <w:tcPr>
            <w:tcW w:w="600" w:type="dxa"/>
          </w:tcPr>
          <w:p w14:paraId="590E4B6F" w14:textId="77777777" w:rsidR="00940027" w:rsidRDefault="00940027">
            <w:pPr>
              <w:pStyle w:val="OtherTableBody"/>
              <w:jc w:val="center"/>
            </w:pPr>
            <w:r>
              <w:t>NK1</w:t>
            </w:r>
          </w:p>
        </w:tc>
        <w:tc>
          <w:tcPr>
            <w:tcW w:w="700" w:type="dxa"/>
          </w:tcPr>
          <w:p w14:paraId="1470BFA9" w14:textId="77777777" w:rsidR="00940027" w:rsidRDefault="00940027">
            <w:pPr>
              <w:pStyle w:val="OtherTableBody"/>
            </w:pPr>
            <w:r>
              <w:t>39</w:t>
            </w:r>
          </w:p>
        </w:tc>
        <w:tc>
          <w:tcPr>
            <w:tcW w:w="600" w:type="dxa"/>
          </w:tcPr>
          <w:p w14:paraId="4475842C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6B5C544A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501A7F9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39D7C21" w14:textId="77777777" w:rsidR="00940027" w:rsidRDefault="00940027">
            <w:pPr>
              <w:pStyle w:val="OtherTableBody"/>
              <w:jc w:val="center"/>
            </w:pPr>
            <w:r>
              <w:t>0099</w:t>
            </w:r>
          </w:p>
        </w:tc>
        <w:tc>
          <w:tcPr>
            <w:tcW w:w="942" w:type="dxa"/>
          </w:tcPr>
          <w:p w14:paraId="6BAFC146" w14:textId="77777777" w:rsidR="00940027" w:rsidRDefault="00940027">
            <w:pPr>
              <w:pStyle w:val="OtherTableBody"/>
            </w:pPr>
            <w:r>
              <w:t>3.4.5.39</w:t>
            </w:r>
          </w:p>
        </w:tc>
      </w:tr>
      <w:tr w:rsidR="00940027" w14:paraId="1C2C70F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79E0550" w14:textId="77777777" w:rsidR="00940027" w:rsidRDefault="00940027">
            <w:pPr>
              <w:pStyle w:val="OtherTableBody"/>
            </w:pPr>
            <w:r>
              <w:t>Virtual Table Name</w:t>
            </w:r>
          </w:p>
        </w:tc>
        <w:tc>
          <w:tcPr>
            <w:tcW w:w="800" w:type="dxa"/>
          </w:tcPr>
          <w:p w14:paraId="443EA59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00699</w:t>
            </w:r>
          </w:p>
        </w:tc>
        <w:tc>
          <w:tcPr>
            <w:tcW w:w="600" w:type="dxa"/>
          </w:tcPr>
          <w:p w14:paraId="3262FE9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VTQ</w:t>
            </w:r>
          </w:p>
        </w:tc>
        <w:tc>
          <w:tcPr>
            <w:tcW w:w="700" w:type="dxa"/>
          </w:tcPr>
          <w:p w14:paraId="1ACE19A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600" w:type="dxa"/>
          </w:tcPr>
          <w:p w14:paraId="6FBA44D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57EF3ED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104AEFC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25DCD90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247E4BB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5.10.5.8.4</w:t>
            </w:r>
          </w:p>
        </w:tc>
      </w:tr>
      <w:tr w:rsidR="00940027" w14:paraId="1AF0078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FF6B5B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Visit Description</w:t>
            </w:r>
          </w:p>
        </w:tc>
        <w:tc>
          <w:tcPr>
            <w:tcW w:w="800" w:type="dxa"/>
          </w:tcPr>
          <w:p w14:paraId="66A6A664" w14:textId="77777777" w:rsidR="00940027" w:rsidRDefault="00940027">
            <w:pPr>
              <w:pStyle w:val="OtherTableBody"/>
              <w:jc w:val="center"/>
            </w:pPr>
            <w:r>
              <w:t>00713</w:t>
            </w:r>
          </w:p>
        </w:tc>
        <w:tc>
          <w:tcPr>
            <w:tcW w:w="600" w:type="dxa"/>
          </w:tcPr>
          <w:p w14:paraId="224A340E" w14:textId="77777777" w:rsidR="00940027" w:rsidRDefault="00940027">
            <w:pPr>
              <w:pStyle w:val="OtherTableBody"/>
              <w:jc w:val="center"/>
            </w:pPr>
            <w:r>
              <w:t>PV2</w:t>
            </w:r>
          </w:p>
        </w:tc>
        <w:tc>
          <w:tcPr>
            <w:tcW w:w="700" w:type="dxa"/>
          </w:tcPr>
          <w:p w14:paraId="13BBBBE1" w14:textId="77777777" w:rsidR="00940027" w:rsidRDefault="00940027">
            <w:pPr>
              <w:pStyle w:val="OtherTableBody"/>
            </w:pPr>
            <w:r>
              <w:t>12</w:t>
            </w:r>
          </w:p>
        </w:tc>
        <w:tc>
          <w:tcPr>
            <w:tcW w:w="600" w:type="dxa"/>
          </w:tcPr>
          <w:p w14:paraId="24236275" w14:textId="77777777" w:rsidR="00940027" w:rsidRDefault="00940027">
            <w:pPr>
              <w:pStyle w:val="OtherTableBody"/>
            </w:pPr>
            <w:r>
              <w:t>50</w:t>
            </w:r>
          </w:p>
        </w:tc>
        <w:tc>
          <w:tcPr>
            <w:tcW w:w="600" w:type="dxa"/>
          </w:tcPr>
          <w:p w14:paraId="7C84F36C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137B7D0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3786D0F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DFC8110" w14:textId="77777777" w:rsidR="00940027" w:rsidRDefault="00940027">
            <w:pPr>
              <w:pStyle w:val="OtherTableBody"/>
            </w:pPr>
            <w:r>
              <w:t>3.4.4.12</w:t>
            </w:r>
          </w:p>
        </w:tc>
      </w:tr>
      <w:tr w:rsidR="00940027" w14:paraId="0D54B3A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55D68D0" w14:textId="77777777" w:rsidR="00940027" w:rsidRDefault="00940027">
            <w:pPr>
              <w:pStyle w:val="OtherTableBody"/>
            </w:pPr>
            <w:r>
              <w:t>Visit Indicator</w:t>
            </w:r>
          </w:p>
        </w:tc>
        <w:tc>
          <w:tcPr>
            <w:tcW w:w="800" w:type="dxa"/>
          </w:tcPr>
          <w:p w14:paraId="6B8AB1D3" w14:textId="77777777" w:rsidR="00940027" w:rsidRDefault="00940027">
            <w:pPr>
              <w:pStyle w:val="OtherTableBody"/>
              <w:jc w:val="center"/>
            </w:pPr>
            <w:r>
              <w:t>01226</w:t>
            </w:r>
          </w:p>
        </w:tc>
        <w:tc>
          <w:tcPr>
            <w:tcW w:w="600" w:type="dxa"/>
          </w:tcPr>
          <w:p w14:paraId="42D4E9AF" w14:textId="77777777" w:rsidR="00940027" w:rsidRDefault="00940027">
            <w:pPr>
              <w:pStyle w:val="OtherTableBody"/>
              <w:jc w:val="center"/>
            </w:pPr>
            <w:r>
              <w:t>PV1</w:t>
            </w:r>
          </w:p>
        </w:tc>
        <w:tc>
          <w:tcPr>
            <w:tcW w:w="700" w:type="dxa"/>
          </w:tcPr>
          <w:p w14:paraId="7D15A621" w14:textId="77777777" w:rsidR="00940027" w:rsidRDefault="00940027">
            <w:pPr>
              <w:pStyle w:val="OtherTableBody"/>
            </w:pPr>
            <w:r>
              <w:t>51</w:t>
            </w:r>
          </w:p>
        </w:tc>
        <w:tc>
          <w:tcPr>
            <w:tcW w:w="600" w:type="dxa"/>
          </w:tcPr>
          <w:p w14:paraId="42932BBC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2301ACEE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1253F3F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9C210FC" w14:textId="77777777" w:rsidR="00940027" w:rsidRDefault="00940027">
            <w:pPr>
              <w:pStyle w:val="OtherTableBody"/>
              <w:jc w:val="center"/>
            </w:pPr>
            <w:r>
              <w:t>0326</w:t>
            </w:r>
          </w:p>
        </w:tc>
        <w:tc>
          <w:tcPr>
            <w:tcW w:w="942" w:type="dxa"/>
          </w:tcPr>
          <w:p w14:paraId="6512625F" w14:textId="77777777" w:rsidR="00940027" w:rsidRDefault="00940027">
            <w:pPr>
              <w:pStyle w:val="OtherTableBody"/>
            </w:pPr>
            <w:r>
              <w:t>3.4.3.51</w:t>
            </w:r>
          </w:p>
        </w:tc>
      </w:tr>
      <w:tr w:rsidR="00940027" w14:paraId="00085A0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57CB8AE" w14:textId="77777777" w:rsidR="00940027" w:rsidRDefault="00940027">
            <w:pPr>
              <w:pStyle w:val="OtherTableBody"/>
            </w:pPr>
            <w:r>
              <w:t>Visit Number</w:t>
            </w:r>
          </w:p>
        </w:tc>
        <w:tc>
          <w:tcPr>
            <w:tcW w:w="800" w:type="dxa"/>
          </w:tcPr>
          <w:p w14:paraId="1CC5A8BB" w14:textId="77777777" w:rsidR="00940027" w:rsidRDefault="00940027">
            <w:pPr>
              <w:pStyle w:val="OtherTableBody"/>
              <w:jc w:val="center"/>
            </w:pPr>
            <w:r>
              <w:t>00149</w:t>
            </w:r>
          </w:p>
        </w:tc>
        <w:tc>
          <w:tcPr>
            <w:tcW w:w="600" w:type="dxa"/>
          </w:tcPr>
          <w:p w14:paraId="65E6C647" w14:textId="77777777" w:rsidR="00940027" w:rsidRDefault="00940027">
            <w:pPr>
              <w:pStyle w:val="OtherTableBody"/>
              <w:jc w:val="center"/>
            </w:pPr>
            <w:r>
              <w:t>PV1</w:t>
            </w:r>
          </w:p>
        </w:tc>
        <w:tc>
          <w:tcPr>
            <w:tcW w:w="700" w:type="dxa"/>
          </w:tcPr>
          <w:p w14:paraId="61518269" w14:textId="77777777" w:rsidR="00940027" w:rsidRDefault="00940027">
            <w:pPr>
              <w:pStyle w:val="OtherTableBody"/>
            </w:pPr>
            <w:r>
              <w:t>19</w:t>
            </w:r>
          </w:p>
        </w:tc>
        <w:tc>
          <w:tcPr>
            <w:tcW w:w="600" w:type="dxa"/>
          </w:tcPr>
          <w:p w14:paraId="0F04D036" w14:textId="77777777" w:rsidR="00940027" w:rsidRDefault="00940027">
            <w:pPr>
              <w:pStyle w:val="OtherTableBody"/>
            </w:pPr>
            <w:r>
              <w:t>250</w:t>
            </w:r>
          </w:p>
        </w:tc>
        <w:tc>
          <w:tcPr>
            <w:tcW w:w="600" w:type="dxa"/>
          </w:tcPr>
          <w:p w14:paraId="46B467D5" w14:textId="77777777" w:rsidR="00940027" w:rsidRDefault="00940027">
            <w:pPr>
              <w:pStyle w:val="OtherTableBody"/>
            </w:pPr>
            <w:r>
              <w:t>CX</w:t>
            </w:r>
          </w:p>
        </w:tc>
        <w:tc>
          <w:tcPr>
            <w:tcW w:w="700" w:type="dxa"/>
          </w:tcPr>
          <w:p w14:paraId="12002369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A5B1C22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0453058B" w14:textId="77777777" w:rsidR="00940027" w:rsidRDefault="00940027">
            <w:pPr>
              <w:pStyle w:val="OtherTableBody"/>
            </w:pPr>
            <w:r>
              <w:t>3.4.3.19</w:t>
            </w:r>
          </w:p>
        </w:tc>
      </w:tr>
      <w:tr w:rsidR="00940027" w14:paraId="214FF20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B725851" w14:textId="77777777" w:rsidR="00940027" w:rsidRDefault="00940027">
            <w:pPr>
              <w:pStyle w:val="OtherTableBody"/>
            </w:pPr>
            <w:r>
              <w:t>Visit Priority Code</w:t>
            </w:r>
          </w:p>
        </w:tc>
        <w:tc>
          <w:tcPr>
            <w:tcW w:w="800" w:type="dxa"/>
          </w:tcPr>
          <w:p w14:paraId="4CB307D9" w14:textId="77777777" w:rsidR="00940027" w:rsidRDefault="00940027">
            <w:pPr>
              <w:pStyle w:val="OtherTableBody"/>
              <w:jc w:val="center"/>
            </w:pPr>
            <w:r>
              <w:t>00726</w:t>
            </w:r>
          </w:p>
        </w:tc>
        <w:tc>
          <w:tcPr>
            <w:tcW w:w="600" w:type="dxa"/>
          </w:tcPr>
          <w:p w14:paraId="0B40F0F1" w14:textId="77777777" w:rsidR="00940027" w:rsidRDefault="00940027">
            <w:pPr>
              <w:pStyle w:val="OtherTableBody"/>
              <w:jc w:val="center"/>
            </w:pPr>
            <w:r>
              <w:t>PV2</w:t>
            </w:r>
          </w:p>
        </w:tc>
        <w:tc>
          <w:tcPr>
            <w:tcW w:w="700" w:type="dxa"/>
          </w:tcPr>
          <w:p w14:paraId="5568109C" w14:textId="77777777" w:rsidR="00940027" w:rsidRDefault="00940027">
            <w:pPr>
              <w:pStyle w:val="OtherTableBody"/>
            </w:pPr>
            <w:r>
              <w:t>25</w:t>
            </w:r>
          </w:p>
        </w:tc>
        <w:tc>
          <w:tcPr>
            <w:tcW w:w="600" w:type="dxa"/>
          </w:tcPr>
          <w:p w14:paraId="14522051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2DAE8FA1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1CC8E2EA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61B5F329" w14:textId="77777777" w:rsidR="00940027" w:rsidRDefault="00940027">
            <w:pPr>
              <w:pStyle w:val="OtherTableBody"/>
              <w:jc w:val="center"/>
            </w:pPr>
            <w:r>
              <w:t>0217</w:t>
            </w:r>
          </w:p>
        </w:tc>
        <w:tc>
          <w:tcPr>
            <w:tcW w:w="942" w:type="dxa"/>
          </w:tcPr>
          <w:p w14:paraId="1C3E6907" w14:textId="77777777" w:rsidR="00940027" w:rsidRDefault="00940027">
            <w:pPr>
              <w:pStyle w:val="OtherTableBody"/>
            </w:pPr>
            <w:r>
              <w:t>3.4.4.25</w:t>
            </w:r>
          </w:p>
        </w:tc>
      </w:tr>
      <w:tr w:rsidR="00940027" w14:paraId="6C374BB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305EBFD" w14:textId="77777777" w:rsidR="00940027" w:rsidRDefault="00940027">
            <w:pPr>
              <w:pStyle w:val="OtherTableBody"/>
            </w:pPr>
            <w:r>
              <w:t>Visit Protection Indicator</w:t>
            </w:r>
          </w:p>
        </w:tc>
        <w:tc>
          <w:tcPr>
            <w:tcW w:w="800" w:type="dxa"/>
          </w:tcPr>
          <w:p w14:paraId="653B07C6" w14:textId="77777777" w:rsidR="00940027" w:rsidRDefault="00940027">
            <w:pPr>
              <w:pStyle w:val="OtherTableBody"/>
              <w:jc w:val="center"/>
            </w:pPr>
            <w:r>
              <w:t>00723</w:t>
            </w:r>
          </w:p>
        </w:tc>
        <w:tc>
          <w:tcPr>
            <w:tcW w:w="600" w:type="dxa"/>
          </w:tcPr>
          <w:p w14:paraId="24A61FFB" w14:textId="77777777" w:rsidR="00940027" w:rsidRDefault="00940027">
            <w:pPr>
              <w:pStyle w:val="OtherTableBody"/>
              <w:jc w:val="center"/>
            </w:pPr>
            <w:r>
              <w:t>PV2</w:t>
            </w:r>
          </w:p>
        </w:tc>
        <w:tc>
          <w:tcPr>
            <w:tcW w:w="700" w:type="dxa"/>
          </w:tcPr>
          <w:p w14:paraId="1425ACFD" w14:textId="77777777" w:rsidR="00940027" w:rsidRDefault="00940027">
            <w:pPr>
              <w:pStyle w:val="OtherTableBody"/>
            </w:pPr>
            <w:r>
              <w:t>22</w:t>
            </w:r>
          </w:p>
        </w:tc>
        <w:tc>
          <w:tcPr>
            <w:tcW w:w="600" w:type="dxa"/>
          </w:tcPr>
          <w:p w14:paraId="046A205C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7668109B" w14:textId="77777777" w:rsidR="00940027" w:rsidRDefault="00940027">
            <w:pPr>
              <w:pStyle w:val="OtherTableBody"/>
            </w:pPr>
            <w:r>
              <w:t>ID</w:t>
            </w:r>
          </w:p>
        </w:tc>
        <w:tc>
          <w:tcPr>
            <w:tcW w:w="700" w:type="dxa"/>
          </w:tcPr>
          <w:p w14:paraId="11520A70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367358B" w14:textId="77777777" w:rsidR="00940027" w:rsidRDefault="00940027">
            <w:pPr>
              <w:pStyle w:val="OtherTableBody"/>
              <w:jc w:val="center"/>
            </w:pPr>
            <w:r>
              <w:t>0136</w:t>
            </w:r>
          </w:p>
        </w:tc>
        <w:tc>
          <w:tcPr>
            <w:tcW w:w="942" w:type="dxa"/>
          </w:tcPr>
          <w:p w14:paraId="797DDA94" w14:textId="77777777" w:rsidR="00940027" w:rsidRDefault="00940027">
            <w:pPr>
              <w:pStyle w:val="OtherTableBody"/>
            </w:pPr>
            <w:r>
              <w:t>3.4.4.22</w:t>
            </w:r>
          </w:p>
        </w:tc>
      </w:tr>
      <w:tr w:rsidR="00940027" w14:paraId="040490E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06161C3" w14:textId="77777777" w:rsidR="00940027" w:rsidRDefault="00940027">
            <w:pPr>
              <w:pStyle w:val="OtherTableBody"/>
            </w:pPr>
            <w:r>
              <w:t>Visit Publicity Code</w:t>
            </w:r>
          </w:p>
        </w:tc>
        <w:tc>
          <w:tcPr>
            <w:tcW w:w="800" w:type="dxa"/>
          </w:tcPr>
          <w:p w14:paraId="52F0300F" w14:textId="77777777" w:rsidR="00940027" w:rsidRDefault="00940027">
            <w:pPr>
              <w:pStyle w:val="OtherTableBody"/>
              <w:jc w:val="center"/>
            </w:pPr>
            <w:r>
              <w:t>00722</w:t>
            </w:r>
          </w:p>
        </w:tc>
        <w:tc>
          <w:tcPr>
            <w:tcW w:w="600" w:type="dxa"/>
          </w:tcPr>
          <w:p w14:paraId="63708E75" w14:textId="77777777" w:rsidR="00940027" w:rsidRDefault="00940027">
            <w:pPr>
              <w:pStyle w:val="OtherTableBody"/>
              <w:jc w:val="center"/>
            </w:pPr>
            <w:r>
              <w:t>PV2</w:t>
            </w:r>
          </w:p>
        </w:tc>
        <w:tc>
          <w:tcPr>
            <w:tcW w:w="700" w:type="dxa"/>
          </w:tcPr>
          <w:p w14:paraId="701604A1" w14:textId="77777777" w:rsidR="00940027" w:rsidRDefault="00940027">
            <w:pPr>
              <w:pStyle w:val="OtherTableBody"/>
            </w:pPr>
            <w:r>
              <w:t>21</w:t>
            </w:r>
          </w:p>
        </w:tc>
        <w:tc>
          <w:tcPr>
            <w:tcW w:w="600" w:type="dxa"/>
          </w:tcPr>
          <w:p w14:paraId="17BC846F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36315830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1E10F65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0BC642D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0215</w:t>
            </w:r>
          </w:p>
        </w:tc>
        <w:tc>
          <w:tcPr>
            <w:tcW w:w="942" w:type="dxa"/>
          </w:tcPr>
          <w:p w14:paraId="4FFEFB8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3.4.4.21</w:t>
            </w:r>
          </w:p>
        </w:tc>
      </w:tr>
      <w:tr w:rsidR="00940027" w14:paraId="5880630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E3801D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Visit User Code</w:t>
            </w:r>
          </w:p>
        </w:tc>
        <w:tc>
          <w:tcPr>
            <w:tcW w:w="800" w:type="dxa"/>
          </w:tcPr>
          <w:p w14:paraId="05AAEAE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00187</w:t>
            </w:r>
          </w:p>
        </w:tc>
        <w:tc>
          <w:tcPr>
            <w:tcW w:w="600" w:type="dxa"/>
          </w:tcPr>
          <w:p w14:paraId="09032F7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PV2</w:t>
            </w:r>
          </w:p>
        </w:tc>
        <w:tc>
          <w:tcPr>
            <w:tcW w:w="700" w:type="dxa"/>
          </w:tcPr>
          <w:p w14:paraId="5A407F88" w14:textId="77777777" w:rsidR="00940027" w:rsidRDefault="00940027">
            <w:pPr>
              <w:pStyle w:val="OtherTableBody"/>
            </w:pPr>
            <w:r>
              <w:t>7</w:t>
            </w:r>
          </w:p>
        </w:tc>
        <w:tc>
          <w:tcPr>
            <w:tcW w:w="600" w:type="dxa"/>
          </w:tcPr>
          <w:p w14:paraId="7769710D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2322E81A" w14:textId="77777777" w:rsidR="00940027" w:rsidRDefault="00940027">
            <w:pPr>
              <w:pStyle w:val="OtherTableBody"/>
            </w:pPr>
            <w:r>
              <w:t>IS</w:t>
            </w:r>
          </w:p>
        </w:tc>
        <w:tc>
          <w:tcPr>
            <w:tcW w:w="700" w:type="dxa"/>
          </w:tcPr>
          <w:p w14:paraId="0D2EE1F9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5A9FCD98" w14:textId="77777777" w:rsidR="00940027" w:rsidRDefault="00940027">
            <w:pPr>
              <w:pStyle w:val="OtherTableBody"/>
              <w:jc w:val="center"/>
            </w:pPr>
            <w:r>
              <w:t>0130</w:t>
            </w:r>
          </w:p>
        </w:tc>
        <w:tc>
          <w:tcPr>
            <w:tcW w:w="942" w:type="dxa"/>
          </w:tcPr>
          <w:p w14:paraId="3F9F2CA4" w14:textId="77777777" w:rsidR="00940027" w:rsidRDefault="00940027">
            <w:pPr>
              <w:pStyle w:val="OtherTableBody"/>
            </w:pPr>
            <w:r>
              <w:t>3.4.4.7</w:t>
            </w:r>
          </w:p>
        </w:tc>
      </w:tr>
      <w:tr w:rsidR="00940027" w14:paraId="1DDA8B4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064AA89" w14:textId="77777777" w:rsidR="00940027" w:rsidRDefault="00940027">
            <w:pPr>
              <w:pStyle w:val="OtherTableBody"/>
            </w:pPr>
            <w:r>
              <w:t>Visiting Hours</w:t>
            </w:r>
          </w:p>
        </w:tc>
        <w:tc>
          <w:tcPr>
            <w:tcW w:w="800" w:type="dxa"/>
          </w:tcPr>
          <w:p w14:paraId="40EF282E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00976</w:t>
            </w:r>
          </w:p>
        </w:tc>
        <w:tc>
          <w:tcPr>
            <w:tcW w:w="600" w:type="dxa"/>
          </w:tcPr>
          <w:p w14:paraId="31E5417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LDP</w:t>
            </w:r>
          </w:p>
        </w:tc>
        <w:tc>
          <w:tcPr>
            <w:tcW w:w="700" w:type="dxa"/>
          </w:tcPr>
          <w:p w14:paraId="430CE9B0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  <w:tc>
          <w:tcPr>
            <w:tcW w:w="600" w:type="dxa"/>
          </w:tcPr>
          <w:p w14:paraId="616DEA0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80</w:t>
            </w:r>
          </w:p>
        </w:tc>
        <w:tc>
          <w:tcPr>
            <w:tcW w:w="600" w:type="dxa"/>
          </w:tcPr>
          <w:p w14:paraId="50B7769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VH</w:t>
            </w:r>
          </w:p>
        </w:tc>
        <w:tc>
          <w:tcPr>
            <w:tcW w:w="700" w:type="dxa"/>
          </w:tcPr>
          <w:p w14:paraId="294C6DB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741A0BE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0267</w:t>
            </w:r>
          </w:p>
        </w:tc>
        <w:tc>
          <w:tcPr>
            <w:tcW w:w="942" w:type="dxa"/>
          </w:tcPr>
          <w:p w14:paraId="2647718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8.9.5.10</w:t>
            </w:r>
          </w:p>
        </w:tc>
      </w:tr>
      <w:tr w:rsidR="00940027" w14:paraId="03200F3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41DF0B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Volume Units</w:t>
            </w:r>
          </w:p>
        </w:tc>
        <w:tc>
          <w:tcPr>
            <w:tcW w:w="800" w:type="dxa"/>
          </w:tcPr>
          <w:p w14:paraId="6BA8991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01351</w:t>
            </w:r>
          </w:p>
        </w:tc>
        <w:tc>
          <w:tcPr>
            <w:tcW w:w="600" w:type="dxa"/>
          </w:tcPr>
          <w:p w14:paraId="3E05BD74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SAC</w:t>
            </w:r>
          </w:p>
        </w:tc>
        <w:tc>
          <w:tcPr>
            <w:tcW w:w="700" w:type="dxa"/>
          </w:tcPr>
          <w:p w14:paraId="7D41EAA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24</w:t>
            </w:r>
          </w:p>
        </w:tc>
        <w:tc>
          <w:tcPr>
            <w:tcW w:w="600" w:type="dxa"/>
          </w:tcPr>
          <w:p w14:paraId="64D4B90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FCB14C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3CE95BA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5F6E007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A13C2A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13.4.3.24</w:t>
            </w:r>
          </w:p>
        </w:tc>
      </w:tr>
      <w:tr w:rsidR="00940027" w14:paraId="5DC8B8D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FF546F6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VT Query Name</w:t>
            </w:r>
          </w:p>
        </w:tc>
        <w:tc>
          <w:tcPr>
            <w:tcW w:w="800" w:type="dxa"/>
          </w:tcPr>
          <w:p w14:paraId="7FB04739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00698</w:t>
            </w:r>
          </w:p>
        </w:tc>
        <w:tc>
          <w:tcPr>
            <w:tcW w:w="600" w:type="dxa"/>
          </w:tcPr>
          <w:p w14:paraId="28A9503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VTQ</w:t>
            </w:r>
          </w:p>
        </w:tc>
        <w:tc>
          <w:tcPr>
            <w:tcW w:w="700" w:type="dxa"/>
          </w:tcPr>
          <w:p w14:paraId="0277273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600" w:type="dxa"/>
          </w:tcPr>
          <w:p w14:paraId="302875FF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1B438BA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0950A816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700" w:type="dxa"/>
          </w:tcPr>
          <w:p w14:paraId="764D0C7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04E4EF9B" w14:textId="77777777" w:rsidR="00940027" w:rsidRDefault="00940027">
            <w:pPr>
              <w:pStyle w:val="OtherTableBody"/>
            </w:pPr>
            <w:r>
              <w:t>5.10.5.8.3</w:t>
            </w:r>
          </w:p>
        </w:tc>
      </w:tr>
      <w:tr w:rsidR="00940027" w14:paraId="29EA805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867FE66" w14:textId="77777777" w:rsidR="00940027" w:rsidRDefault="00940027">
            <w:pPr>
              <w:pStyle w:val="OtherTableBody"/>
            </w:pPr>
            <w:r>
              <w:t>What Data Code Value Qual.</w:t>
            </w:r>
          </w:p>
        </w:tc>
        <w:tc>
          <w:tcPr>
            <w:tcW w:w="800" w:type="dxa"/>
          </w:tcPr>
          <w:p w14:paraId="48977748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00035</w:t>
            </w:r>
          </w:p>
        </w:tc>
        <w:tc>
          <w:tcPr>
            <w:tcW w:w="600" w:type="dxa"/>
          </w:tcPr>
          <w:p w14:paraId="75C7D21B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QRD</w:t>
            </w:r>
          </w:p>
        </w:tc>
        <w:tc>
          <w:tcPr>
            <w:tcW w:w="700" w:type="dxa"/>
          </w:tcPr>
          <w:p w14:paraId="0DD4448E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11</w:t>
            </w:r>
          </w:p>
        </w:tc>
        <w:tc>
          <w:tcPr>
            <w:tcW w:w="600" w:type="dxa"/>
          </w:tcPr>
          <w:p w14:paraId="2356C10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20</w:t>
            </w:r>
          </w:p>
        </w:tc>
        <w:tc>
          <w:tcPr>
            <w:tcW w:w="600" w:type="dxa"/>
          </w:tcPr>
          <w:p w14:paraId="5238AB72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VR</w:t>
            </w:r>
          </w:p>
        </w:tc>
        <w:tc>
          <w:tcPr>
            <w:tcW w:w="700" w:type="dxa"/>
          </w:tcPr>
          <w:p w14:paraId="63161632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615E5793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B529351" w14:textId="77777777" w:rsidR="00940027" w:rsidRDefault="00940027">
            <w:pPr>
              <w:pStyle w:val="OtherTableBody"/>
            </w:pPr>
            <w:r>
              <w:t>5.10.5.3.1</w:t>
            </w:r>
          </w:p>
        </w:tc>
      </w:tr>
      <w:tr w:rsidR="00940027" w14:paraId="5E56B12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44B4608" w14:textId="77777777" w:rsidR="00940027" w:rsidRDefault="00940027">
            <w:pPr>
              <w:pStyle w:val="OtherTableBody"/>
            </w:pPr>
            <w:r>
              <w:t>What Department Data Code</w:t>
            </w:r>
          </w:p>
        </w:tc>
        <w:tc>
          <w:tcPr>
            <w:tcW w:w="800" w:type="dxa"/>
          </w:tcPr>
          <w:p w14:paraId="76CA5700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00034</w:t>
            </w:r>
          </w:p>
        </w:tc>
        <w:tc>
          <w:tcPr>
            <w:tcW w:w="600" w:type="dxa"/>
          </w:tcPr>
          <w:p w14:paraId="4B78A0B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QRD</w:t>
            </w:r>
          </w:p>
        </w:tc>
        <w:tc>
          <w:tcPr>
            <w:tcW w:w="700" w:type="dxa"/>
          </w:tcPr>
          <w:p w14:paraId="6DBBA21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  <w:tc>
          <w:tcPr>
            <w:tcW w:w="600" w:type="dxa"/>
          </w:tcPr>
          <w:p w14:paraId="5245487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46FA7C8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128781A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7386029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771E3EA8" w14:textId="77777777" w:rsidR="00940027" w:rsidRDefault="00940027">
            <w:pPr>
              <w:pStyle w:val="OtherTableBody"/>
            </w:pPr>
            <w:r>
              <w:t>5.10.5.3.1</w:t>
            </w:r>
          </w:p>
        </w:tc>
      </w:tr>
      <w:tr w:rsidR="00940027" w14:paraId="0AD3AA1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ED65A2A" w14:textId="77777777" w:rsidR="00940027" w:rsidRDefault="00940027">
            <w:pPr>
              <w:pStyle w:val="OtherTableBody"/>
            </w:pPr>
            <w:r>
              <w:t>What Subject Filter</w:t>
            </w:r>
          </w:p>
        </w:tc>
        <w:tc>
          <w:tcPr>
            <w:tcW w:w="800" w:type="dxa"/>
          </w:tcPr>
          <w:p w14:paraId="404DDDE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00033</w:t>
            </w:r>
          </w:p>
        </w:tc>
        <w:tc>
          <w:tcPr>
            <w:tcW w:w="600" w:type="dxa"/>
          </w:tcPr>
          <w:p w14:paraId="06473FF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QRD</w:t>
            </w:r>
          </w:p>
        </w:tc>
        <w:tc>
          <w:tcPr>
            <w:tcW w:w="700" w:type="dxa"/>
          </w:tcPr>
          <w:p w14:paraId="766E888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9</w:t>
            </w:r>
          </w:p>
        </w:tc>
        <w:tc>
          <w:tcPr>
            <w:tcW w:w="600" w:type="dxa"/>
          </w:tcPr>
          <w:p w14:paraId="0979798B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143887C4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CE</w:t>
            </w:r>
          </w:p>
        </w:tc>
        <w:tc>
          <w:tcPr>
            <w:tcW w:w="700" w:type="dxa"/>
          </w:tcPr>
          <w:p w14:paraId="57BD1B81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0CD511A3" w14:textId="77777777" w:rsidR="00940027" w:rsidRDefault="00940027">
            <w:pPr>
              <w:pStyle w:val="OtherTableBody"/>
              <w:jc w:val="center"/>
            </w:pPr>
            <w:r>
              <w:t>0048</w:t>
            </w:r>
          </w:p>
        </w:tc>
        <w:tc>
          <w:tcPr>
            <w:tcW w:w="942" w:type="dxa"/>
          </w:tcPr>
          <w:p w14:paraId="651251A9" w14:textId="77777777" w:rsidR="00940027" w:rsidRDefault="00940027">
            <w:pPr>
              <w:pStyle w:val="OtherTableBody"/>
            </w:pPr>
            <w:r>
              <w:t>5.10.5.3.9</w:t>
            </w:r>
          </w:p>
        </w:tc>
      </w:tr>
      <w:tr w:rsidR="00940027" w14:paraId="6209E3A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532260C" w14:textId="77777777" w:rsidR="00940027" w:rsidRDefault="00940027">
            <w:pPr>
              <w:pStyle w:val="OtherTableBody"/>
            </w:pPr>
            <w:r>
              <w:t>What User Qualifier</w:t>
            </w:r>
          </w:p>
        </w:tc>
        <w:tc>
          <w:tcPr>
            <w:tcW w:w="800" w:type="dxa"/>
          </w:tcPr>
          <w:p w14:paraId="1FEAA2CE" w14:textId="77777777" w:rsidR="00940027" w:rsidRDefault="00940027">
            <w:pPr>
              <w:pStyle w:val="OtherTableBody"/>
              <w:jc w:val="center"/>
            </w:pPr>
            <w:r>
              <w:t>00040</w:t>
            </w:r>
          </w:p>
        </w:tc>
        <w:tc>
          <w:tcPr>
            <w:tcW w:w="600" w:type="dxa"/>
          </w:tcPr>
          <w:p w14:paraId="077489D6" w14:textId="77777777" w:rsidR="00940027" w:rsidRDefault="00940027">
            <w:pPr>
              <w:pStyle w:val="OtherTableBody"/>
              <w:jc w:val="center"/>
            </w:pPr>
            <w:r>
              <w:t>QRF</w:t>
            </w:r>
          </w:p>
        </w:tc>
        <w:tc>
          <w:tcPr>
            <w:tcW w:w="700" w:type="dxa"/>
          </w:tcPr>
          <w:p w14:paraId="1CD897C8" w14:textId="77777777" w:rsidR="00940027" w:rsidRDefault="00940027">
            <w:pPr>
              <w:pStyle w:val="OtherTableBody"/>
            </w:pPr>
            <w:r>
              <w:t>4</w:t>
            </w:r>
          </w:p>
        </w:tc>
        <w:tc>
          <w:tcPr>
            <w:tcW w:w="600" w:type="dxa"/>
          </w:tcPr>
          <w:p w14:paraId="3C43A09C" w14:textId="77777777" w:rsidR="00940027" w:rsidRDefault="00940027">
            <w:pPr>
              <w:pStyle w:val="OtherTableBody"/>
            </w:pPr>
            <w:r>
              <w:t>60</w:t>
            </w:r>
          </w:p>
        </w:tc>
        <w:tc>
          <w:tcPr>
            <w:tcW w:w="600" w:type="dxa"/>
          </w:tcPr>
          <w:p w14:paraId="0975490E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73806364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1F71F43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1B258E9" w14:textId="77777777" w:rsidR="00940027" w:rsidRDefault="00940027">
            <w:pPr>
              <w:pStyle w:val="OtherTableBody"/>
            </w:pPr>
            <w:r>
              <w:t>5.10.5.4.4</w:t>
            </w:r>
          </w:p>
        </w:tc>
      </w:tr>
      <w:tr w:rsidR="00940027" w14:paraId="3BC9BCD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0700F3B" w14:textId="77777777" w:rsidR="00940027" w:rsidRDefault="00940027">
            <w:pPr>
              <w:pStyle w:val="OtherTableBody"/>
            </w:pPr>
            <w:r>
              <w:t>When Data End Date/Time</w:t>
            </w:r>
          </w:p>
        </w:tc>
        <w:tc>
          <w:tcPr>
            <w:tcW w:w="800" w:type="dxa"/>
          </w:tcPr>
          <w:p w14:paraId="56052ACA" w14:textId="77777777" w:rsidR="00940027" w:rsidRDefault="00940027">
            <w:pPr>
              <w:pStyle w:val="OtherTableBody"/>
              <w:jc w:val="center"/>
            </w:pPr>
            <w:r>
              <w:t>00039</w:t>
            </w:r>
          </w:p>
        </w:tc>
        <w:tc>
          <w:tcPr>
            <w:tcW w:w="600" w:type="dxa"/>
          </w:tcPr>
          <w:p w14:paraId="1F4777DA" w14:textId="77777777" w:rsidR="00940027" w:rsidRDefault="00940027">
            <w:pPr>
              <w:pStyle w:val="OtherTableBody"/>
              <w:jc w:val="center"/>
            </w:pPr>
            <w:r>
              <w:t>QRF</w:t>
            </w:r>
          </w:p>
        </w:tc>
        <w:tc>
          <w:tcPr>
            <w:tcW w:w="700" w:type="dxa"/>
          </w:tcPr>
          <w:p w14:paraId="13CDB253" w14:textId="77777777" w:rsidR="00940027" w:rsidRDefault="00940027">
            <w:pPr>
              <w:pStyle w:val="OtherTableBody"/>
            </w:pPr>
            <w:r>
              <w:t>3</w:t>
            </w:r>
          </w:p>
        </w:tc>
        <w:tc>
          <w:tcPr>
            <w:tcW w:w="600" w:type="dxa"/>
          </w:tcPr>
          <w:p w14:paraId="553EE29B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688846F2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4F16AEAB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3437C08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59E18575" w14:textId="77777777" w:rsidR="00940027" w:rsidRDefault="00940027">
            <w:pPr>
              <w:pStyle w:val="OtherTableBody"/>
            </w:pPr>
            <w:r>
              <w:t>5.10.5.4.3</w:t>
            </w:r>
          </w:p>
        </w:tc>
      </w:tr>
      <w:tr w:rsidR="00940027" w14:paraId="2CB49A1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55F1837" w14:textId="77777777" w:rsidR="00940027" w:rsidRDefault="00940027">
            <w:pPr>
              <w:pStyle w:val="OtherTableBody"/>
            </w:pPr>
            <w:r>
              <w:t>When Data Start Date/Time</w:t>
            </w:r>
          </w:p>
        </w:tc>
        <w:tc>
          <w:tcPr>
            <w:tcW w:w="800" w:type="dxa"/>
          </w:tcPr>
          <w:p w14:paraId="6C30DD14" w14:textId="77777777" w:rsidR="00940027" w:rsidRDefault="00940027">
            <w:pPr>
              <w:pStyle w:val="OtherTableBody"/>
              <w:jc w:val="center"/>
            </w:pPr>
            <w:r>
              <w:t>00038</w:t>
            </w:r>
          </w:p>
        </w:tc>
        <w:tc>
          <w:tcPr>
            <w:tcW w:w="600" w:type="dxa"/>
          </w:tcPr>
          <w:p w14:paraId="299E4612" w14:textId="77777777" w:rsidR="00940027" w:rsidRDefault="00940027">
            <w:pPr>
              <w:pStyle w:val="OtherTableBody"/>
              <w:jc w:val="center"/>
            </w:pPr>
            <w:r>
              <w:t>QRF</w:t>
            </w:r>
          </w:p>
        </w:tc>
        <w:tc>
          <w:tcPr>
            <w:tcW w:w="700" w:type="dxa"/>
          </w:tcPr>
          <w:p w14:paraId="37F2F97B" w14:textId="77777777" w:rsidR="00940027" w:rsidRDefault="00940027">
            <w:pPr>
              <w:pStyle w:val="OtherTableBody"/>
            </w:pPr>
            <w:r>
              <w:t>2</w:t>
            </w:r>
          </w:p>
        </w:tc>
        <w:tc>
          <w:tcPr>
            <w:tcW w:w="600" w:type="dxa"/>
          </w:tcPr>
          <w:p w14:paraId="7F59AE75" w14:textId="77777777" w:rsidR="00940027" w:rsidRDefault="00940027">
            <w:pPr>
              <w:pStyle w:val="OtherTableBody"/>
            </w:pPr>
            <w:r>
              <w:t>26</w:t>
            </w:r>
          </w:p>
        </w:tc>
        <w:tc>
          <w:tcPr>
            <w:tcW w:w="600" w:type="dxa"/>
          </w:tcPr>
          <w:p w14:paraId="2E86C959" w14:textId="77777777" w:rsidR="00940027" w:rsidRDefault="00940027">
            <w:pPr>
              <w:pStyle w:val="OtherTableBody"/>
            </w:pPr>
            <w:r>
              <w:t>TS</w:t>
            </w:r>
          </w:p>
        </w:tc>
        <w:tc>
          <w:tcPr>
            <w:tcW w:w="700" w:type="dxa"/>
          </w:tcPr>
          <w:p w14:paraId="03E72524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55888655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19643D1" w14:textId="77777777" w:rsidR="00940027" w:rsidRDefault="00940027">
            <w:pPr>
              <w:pStyle w:val="OtherTableBody"/>
            </w:pPr>
            <w:r>
              <w:t>5.10.5.4.2</w:t>
            </w:r>
          </w:p>
        </w:tc>
      </w:tr>
      <w:tr w:rsidR="00940027" w14:paraId="3C32DAA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78762CE" w14:textId="77777777" w:rsidR="00940027" w:rsidRDefault="00940027">
            <w:pPr>
              <w:pStyle w:val="OtherTableBody"/>
            </w:pPr>
            <w:r>
              <w:t>When Quantity/Timing Qualifier</w:t>
            </w:r>
          </w:p>
        </w:tc>
        <w:tc>
          <w:tcPr>
            <w:tcW w:w="800" w:type="dxa"/>
          </w:tcPr>
          <w:p w14:paraId="0FE65081" w14:textId="77777777" w:rsidR="00940027" w:rsidRDefault="00940027">
            <w:pPr>
              <w:pStyle w:val="OtherTableBody"/>
              <w:jc w:val="center"/>
            </w:pPr>
            <w:r>
              <w:t>00694</w:t>
            </w:r>
          </w:p>
        </w:tc>
        <w:tc>
          <w:tcPr>
            <w:tcW w:w="600" w:type="dxa"/>
          </w:tcPr>
          <w:p w14:paraId="11AB2C46" w14:textId="77777777" w:rsidR="00940027" w:rsidRDefault="00940027">
            <w:pPr>
              <w:pStyle w:val="OtherTableBody"/>
              <w:jc w:val="center"/>
            </w:pPr>
            <w:r>
              <w:t>QRF</w:t>
            </w:r>
          </w:p>
        </w:tc>
        <w:tc>
          <w:tcPr>
            <w:tcW w:w="700" w:type="dxa"/>
          </w:tcPr>
          <w:p w14:paraId="6ECE30E0" w14:textId="77777777" w:rsidR="00940027" w:rsidRDefault="00940027">
            <w:pPr>
              <w:pStyle w:val="OtherTableBody"/>
            </w:pPr>
            <w:r>
              <w:t>9</w:t>
            </w:r>
          </w:p>
        </w:tc>
        <w:tc>
          <w:tcPr>
            <w:tcW w:w="600" w:type="dxa"/>
          </w:tcPr>
          <w:p w14:paraId="7735EB19" w14:textId="77777777" w:rsidR="00940027" w:rsidRDefault="00940027">
            <w:pPr>
              <w:pStyle w:val="OtherTableBody"/>
            </w:pPr>
            <w:r>
              <w:t>60</w:t>
            </w:r>
          </w:p>
        </w:tc>
        <w:tc>
          <w:tcPr>
            <w:tcW w:w="600" w:type="dxa"/>
          </w:tcPr>
          <w:p w14:paraId="6A89034F" w14:textId="77777777" w:rsidR="00940027" w:rsidRDefault="00940027">
            <w:pPr>
              <w:pStyle w:val="OtherTableBody"/>
            </w:pPr>
            <w:r>
              <w:t>TQ</w:t>
            </w:r>
          </w:p>
        </w:tc>
        <w:tc>
          <w:tcPr>
            <w:tcW w:w="700" w:type="dxa"/>
          </w:tcPr>
          <w:p w14:paraId="2550D6D3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294E306D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37A47BEC" w14:textId="77777777" w:rsidR="00940027" w:rsidRDefault="00940027">
            <w:pPr>
              <w:pStyle w:val="OtherTableBody"/>
            </w:pPr>
            <w:r>
              <w:t>5.10.5.4.9</w:t>
            </w:r>
          </w:p>
        </w:tc>
      </w:tr>
      <w:tr w:rsidR="00940027" w14:paraId="01C51E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5FB5BA4" w14:textId="77777777" w:rsidR="00940027" w:rsidRDefault="00940027">
            <w:pPr>
              <w:pStyle w:val="OtherTableBody"/>
            </w:pPr>
            <w:r>
              <w:t>When to Charge</w:t>
            </w:r>
          </w:p>
        </w:tc>
        <w:tc>
          <w:tcPr>
            <w:tcW w:w="800" w:type="dxa"/>
          </w:tcPr>
          <w:p w14:paraId="16F758AE" w14:textId="77777777" w:rsidR="00940027" w:rsidRDefault="00940027">
            <w:pPr>
              <w:pStyle w:val="OtherTableBody"/>
              <w:jc w:val="center"/>
            </w:pPr>
            <w:r>
              <w:t>00234</w:t>
            </w:r>
          </w:p>
        </w:tc>
        <w:tc>
          <w:tcPr>
            <w:tcW w:w="600" w:type="dxa"/>
          </w:tcPr>
          <w:p w14:paraId="2A11C43C" w14:textId="77777777" w:rsidR="00940027" w:rsidRDefault="00940027">
            <w:pPr>
              <w:pStyle w:val="OtherTableBody"/>
              <w:jc w:val="center"/>
            </w:pPr>
            <w:r>
              <w:t>BLG</w:t>
            </w:r>
          </w:p>
        </w:tc>
        <w:tc>
          <w:tcPr>
            <w:tcW w:w="700" w:type="dxa"/>
          </w:tcPr>
          <w:p w14:paraId="06A1EE0B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0D35D0F9" w14:textId="77777777" w:rsidR="00940027" w:rsidRDefault="00940027">
            <w:pPr>
              <w:pStyle w:val="OtherTableBody"/>
            </w:pPr>
            <w:r>
              <w:t>40</w:t>
            </w:r>
          </w:p>
        </w:tc>
        <w:tc>
          <w:tcPr>
            <w:tcW w:w="600" w:type="dxa"/>
          </w:tcPr>
          <w:p w14:paraId="649EA40A" w14:textId="77777777" w:rsidR="00940027" w:rsidRDefault="00940027">
            <w:pPr>
              <w:pStyle w:val="OtherTableBody"/>
            </w:pPr>
            <w:r>
              <w:t>CCD</w:t>
            </w:r>
          </w:p>
        </w:tc>
        <w:tc>
          <w:tcPr>
            <w:tcW w:w="700" w:type="dxa"/>
          </w:tcPr>
          <w:p w14:paraId="35080DB1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700" w:type="dxa"/>
          </w:tcPr>
          <w:p w14:paraId="11021506" w14:textId="77777777" w:rsidR="00940027" w:rsidRDefault="00940027">
            <w:pPr>
              <w:pStyle w:val="OtherTableBody"/>
              <w:jc w:val="center"/>
            </w:pPr>
            <w:r>
              <w:t>0100</w:t>
            </w:r>
          </w:p>
        </w:tc>
        <w:tc>
          <w:tcPr>
            <w:tcW w:w="942" w:type="dxa"/>
          </w:tcPr>
          <w:p w14:paraId="17ED32DE" w14:textId="77777777" w:rsidR="00940027" w:rsidRDefault="00940027">
            <w:pPr>
              <w:pStyle w:val="OtherTableBody"/>
            </w:pPr>
            <w:r>
              <w:t>4.5.2.1</w:t>
            </w:r>
          </w:p>
        </w:tc>
      </w:tr>
      <w:tr w:rsidR="00940027" w14:paraId="32AFE3F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2229E28" w14:textId="77777777" w:rsidR="00940027" w:rsidRDefault="00940027">
            <w:pPr>
              <w:pStyle w:val="OtherTableBody"/>
            </w:pPr>
            <w:r>
              <w:t>Where Subject Filter</w:t>
            </w:r>
          </w:p>
        </w:tc>
        <w:tc>
          <w:tcPr>
            <w:tcW w:w="800" w:type="dxa"/>
          </w:tcPr>
          <w:p w14:paraId="051A0BCD" w14:textId="77777777" w:rsidR="00940027" w:rsidRDefault="00940027">
            <w:pPr>
              <w:pStyle w:val="OtherTableBody"/>
              <w:jc w:val="center"/>
            </w:pPr>
            <w:r>
              <w:t>00037</w:t>
            </w:r>
          </w:p>
        </w:tc>
        <w:tc>
          <w:tcPr>
            <w:tcW w:w="600" w:type="dxa"/>
          </w:tcPr>
          <w:p w14:paraId="5343627A" w14:textId="77777777" w:rsidR="00940027" w:rsidRDefault="00940027">
            <w:pPr>
              <w:pStyle w:val="OtherTableBody"/>
              <w:jc w:val="center"/>
            </w:pPr>
            <w:r>
              <w:t>QRF</w:t>
            </w:r>
          </w:p>
        </w:tc>
        <w:tc>
          <w:tcPr>
            <w:tcW w:w="700" w:type="dxa"/>
          </w:tcPr>
          <w:p w14:paraId="5B25BE92" w14:textId="77777777" w:rsidR="00940027" w:rsidRDefault="00940027">
            <w:pPr>
              <w:pStyle w:val="OtherTableBody"/>
            </w:pPr>
            <w:r>
              <w:t>1</w:t>
            </w:r>
          </w:p>
        </w:tc>
        <w:tc>
          <w:tcPr>
            <w:tcW w:w="600" w:type="dxa"/>
          </w:tcPr>
          <w:p w14:paraId="520CC85F" w14:textId="77777777" w:rsidR="00940027" w:rsidRDefault="00940027">
            <w:pPr>
              <w:pStyle w:val="OtherTableBody"/>
            </w:pPr>
            <w:r>
              <w:t>20</w:t>
            </w:r>
          </w:p>
        </w:tc>
        <w:tc>
          <w:tcPr>
            <w:tcW w:w="600" w:type="dxa"/>
          </w:tcPr>
          <w:p w14:paraId="4F6FBC7A" w14:textId="77777777" w:rsidR="00940027" w:rsidRDefault="00940027">
            <w:pPr>
              <w:pStyle w:val="OtherTableBody"/>
            </w:pPr>
            <w:r>
              <w:t>ST</w:t>
            </w:r>
          </w:p>
        </w:tc>
        <w:tc>
          <w:tcPr>
            <w:tcW w:w="700" w:type="dxa"/>
          </w:tcPr>
          <w:p w14:paraId="0C9E779B" w14:textId="77777777" w:rsidR="00940027" w:rsidRDefault="00940027">
            <w:pPr>
              <w:pStyle w:val="OtherTableBody"/>
              <w:jc w:val="center"/>
            </w:pPr>
            <w:r>
              <w:t>Y</w:t>
            </w:r>
          </w:p>
        </w:tc>
        <w:tc>
          <w:tcPr>
            <w:tcW w:w="700" w:type="dxa"/>
          </w:tcPr>
          <w:p w14:paraId="365F1C46" w14:textId="77777777" w:rsidR="00940027" w:rsidRDefault="00940027">
            <w:pPr>
              <w:pStyle w:val="OtherTableBody"/>
              <w:jc w:val="center"/>
            </w:pPr>
          </w:p>
        </w:tc>
        <w:tc>
          <w:tcPr>
            <w:tcW w:w="942" w:type="dxa"/>
          </w:tcPr>
          <w:p w14:paraId="79CC6E49" w14:textId="77777777" w:rsidR="00940027" w:rsidRDefault="00940027">
            <w:pPr>
              <w:pStyle w:val="OtherTableBody"/>
            </w:pPr>
            <w:r>
              <w:t>5.10.5.4.1</w:t>
            </w:r>
          </w:p>
        </w:tc>
      </w:tr>
      <w:tr w:rsidR="00940027" w14:paraId="78EE437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0C8BDD1" w14:textId="77777777" w:rsidR="00940027" w:rsidRDefault="00940027">
            <w:pPr>
              <w:pStyle w:val="OtherTableBody"/>
            </w:pPr>
            <w:r>
              <w:t>Which Date/Time Qualifier</w:t>
            </w:r>
          </w:p>
        </w:tc>
        <w:tc>
          <w:tcPr>
            <w:tcW w:w="800" w:type="dxa"/>
          </w:tcPr>
          <w:p w14:paraId="5026BAE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00042</w:t>
            </w:r>
          </w:p>
        </w:tc>
        <w:tc>
          <w:tcPr>
            <w:tcW w:w="600" w:type="dxa"/>
          </w:tcPr>
          <w:p w14:paraId="78DD817D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QRF</w:t>
            </w:r>
          </w:p>
        </w:tc>
        <w:tc>
          <w:tcPr>
            <w:tcW w:w="700" w:type="dxa"/>
          </w:tcPr>
          <w:p w14:paraId="64BD9A7C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600" w:type="dxa"/>
          </w:tcPr>
          <w:p w14:paraId="58DC6D79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12</w:t>
            </w:r>
          </w:p>
        </w:tc>
        <w:tc>
          <w:tcPr>
            <w:tcW w:w="600" w:type="dxa"/>
          </w:tcPr>
          <w:p w14:paraId="1B60A06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ID</w:t>
            </w:r>
          </w:p>
        </w:tc>
        <w:tc>
          <w:tcPr>
            <w:tcW w:w="700" w:type="dxa"/>
          </w:tcPr>
          <w:p w14:paraId="64F6B3B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675A1A19" w14:textId="77777777" w:rsidR="00940027" w:rsidRDefault="00940027">
            <w:pPr>
              <w:pStyle w:val="OtherTableBody"/>
              <w:jc w:val="center"/>
            </w:pPr>
            <w:r>
              <w:t>0156</w:t>
            </w:r>
          </w:p>
        </w:tc>
        <w:tc>
          <w:tcPr>
            <w:tcW w:w="942" w:type="dxa"/>
          </w:tcPr>
          <w:p w14:paraId="06A81304" w14:textId="77777777" w:rsidR="00940027" w:rsidRDefault="00940027">
            <w:pPr>
              <w:pStyle w:val="OtherTableBody"/>
            </w:pPr>
            <w:r>
              <w:t>5.10.5.4.6</w:t>
            </w:r>
          </w:p>
        </w:tc>
      </w:tr>
      <w:tr w:rsidR="00940027" w14:paraId="1C39A26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79E085C" w14:textId="77777777" w:rsidR="00940027" w:rsidRDefault="00940027">
            <w:pPr>
              <w:pStyle w:val="OtherTableBody"/>
            </w:pPr>
            <w:r>
              <w:t>Which Date/Time Status Qualifier</w:t>
            </w:r>
          </w:p>
        </w:tc>
        <w:tc>
          <w:tcPr>
            <w:tcW w:w="800" w:type="dxa"/>
          </w:tcPr>
          <w:p w14:paraId="34B3A82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00043</w:t>
            </w:r>
          </w:p>
        </w:tc>
        <w:tc>
          <w:tcPr>
            <w:tcW w:w="600" w:type="dxa"/>
          </w:tcPr>
          <w:p w14:paraId="6B47E917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QRF</w:t>
            </w:r>
          </w:p>
        </w:tc>
        <w:tc>
          <w:tcPr>
            <w:tcW w:w="700" w:type="dxa"/>
          </w:tcPr>
          <w:p w14:paraId="40C6054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7</w:t>
            </w:r>
          </w:p>
        </w:tc>
        <w:tc>
          <w:tcPr>
            <w:tcW w:w="600" w:type="dxa"/>
          </w:tcPr>
          <w:p w14:paraId="07C53A41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12</w:t>
            </w:r>
          </w:p>
        </w:tc>
        <w:tc>
          <w:tcPr>
            <w:tcW w:w="600" w:type="dxa"/>
          </w:tcPr>
          <w:p w14:paraId="345891B3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ID</w:t>
            </w:r>
          </w:p>
        </w:tc>
        <w:tc>
          <w:tcPr>
            <w:tcW w:w="700" w:type="dxa"/>
          </w:tcPr>
          <w:p w14:paraId="44DA61CF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08E71D9E" w14:textId="77777777" w:rsidR="00940027" w:rsidRDefault="00940027">
            <w:pPr>
              <w:pStyle w:val="OtherTableBody"/>
              <w:jc w:val="center"/>
            </w:pPr>
            <w:r>
              <w:t>0157</w:t>
            </w:r>
          </w:p>
        </w:tc>
        <w:tc>
          <w:tcPr>
            <w:tcW w:w="942" w:type="dxa"/>
          </w:tcPr>
          <w:p w14:paraId="2567DA97" w14:textId="77777777" w:rsidR="00940027" w:rsidRDefault="00940027">
            <w:pPr>
              <w:pStyle w:val="OtherTableBody"/>
            </w:pPr>
            <w:r>
              <w:t>5.10.5.4.7</w:t>
            </w:r>
          </w:p>
        </w:tc>
      </w:tr>
      <w:tr w:rsidR="00940027" w14:paraId="030E4B6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A192C0D" w14:textId="77777777" w:rsidR="00940027" w:rsidRDefault="00940027">
            <w:pPr>
              <w:pStyle w:val="OtherTableBody"/>
            </w:pPr>
            <w:r>
              <w:t>Who Subject Filter</w:t>
            </w:r>
          </w:p>
        </w:tc>
        <w:tc>
          <w:tcPr>
            <w:tcW w:w="800" w:type="dxa"/>
          </w:tcPr>
          <w:p w14:paraId="62BBE39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00032</w:t>
            </w:r>
          </w:p>
        </w:tc>
        <w:tc>
          <w:tcPr>
            <w:tcW w:w="600" w:type="dxa"/>
          </w:tcPr>
          <w:p w14:paraId="5D17BF4C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QRD</w:t>
            </w:r>
          </w:p>
        </w:tc>
        <w:tc>
          <w:tcPr>
            <w:tcW w:w="700" w:type="dxa"/>
          </w:tcPr>
          <w:p w14:paraId="7312A877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8</w:t>
            </w:r>
          </w:p>
        </w:tc>
        <w:tc>
          <w:tcPr>
            <w:tcW w:w="600" w:type="dxa"/>
          </w:tcPr>
          <w:p w14:paraId="2DD5BF9D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250</w:t>
            </w:r>
          </w:p>
        </w:tc>
        <w:tc>
          <w:tcPr>
            <w:tcW w:w="600" w:type="dxa"/>
          </w:tcPr>
          <w:p w14:paraId="7C24B08A" w14:textId="77777777" w:rsidR="00940027" w:rsidRDefault="00940027">
            <w:pPr>
              <w:pStyle w:val="OtherTableBody"/>
              <w:rPr>
                <w:lang w:val="fr-FR"/>
              </w:rPr>
            </w:pPr>
            <w:r>
              <w:rPr>
                <w:lang w:val="fr-FR"/>
              </w:rPr>
              <w:t>XCN</w:t>
            </w:r>
          </w:p>
        </w:tc>
        <w:tc>
          <w:tcPr>
            <w:tcW w:w="700" w:type="dxa"/>
          </w:tcPr>
          <w:p w14:paraId="26959B6A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  <w:r>
              <w:rPr>
                <w:lang w:val="fr-FR"/>
              </w:rPr>
              <w:t>Y</w:t>
            </w:r>
          </w:p>
        </w:tc>
        <w:tc>
          <w:tcPr>
            <w:tcW w:w="700" w:type="dxa"/>
          </w:tcPr>
          <w:p w14:paraId="5477FFF5" w14:textId="77777777" w:rsidR="00940027" w:rsidRDefault="00940027">
            <w:pPr>
              <w:pStyle w:val="OtherTableBody"/>
              <w:jc w:val="center"/>
              <w:rPr>
                <w:lang w:val="fr-FR"/>
              </w:rPr>
            </w:pPr>
          </w:p>
        </w:tc>
        <w:tc>
          <w:tcPr>
            <w:tcW w:w="942" w:type="dxa"/>
          </w:tcPr>
          <w:p w14:paraId="1AA33AAA" w14:textId="77777777" w:rsidR="00940027" w:rsidRDefault="00940027">
            <w:pPr>
              <w:pStyle w:val="OtherTableBody"/>
            </w:pPr>
            <w:r>
              <w:t>5.10.5.3.8</w:t>
            </w:r>
          </w:p>
        </w:tc>
      </w:tr>
    </w:tbl>
    <w:p w14:paraId="566E5D84" w14:textId="77777777" w:rsidR="00940027" w:rsidRDefault="00940027"/>
    <w:p w14:paraId="63068145" w14:textId="77777777" w:rsidR="00940027" w:rsidRDefault="00940027"/>
    <w:sectPr w:rsidR="00940027">
      <w:headerReference w:type="even" r:id="rId7"/>
      <w:headerReference w:type="default" r:id="rId8"/>
      <w:footerReference w:type="even" r:id="rId9"/>
      <w:footerReference w:type="default" r:id="rId10"/>
      <w:footerReference w:type="first" r:id="rId11"/>
      <w:endnotePr>
        <w:numFmt w:val="decimal"/>
      </w:endnotePr>
      <w:type w:val="continuous"/>
      <w:pgSz w:w="12240" w:h="15840" w:code="1"/>
      <w:pgMar w:top="1077" w:right="1440" w:bottom="720" w:left="1440" w:header="680" w:footer="357" w:gutter="0"/>
      <w:pgNumType w:start="1" w:chapStyle="1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18C60" w14:textId="77777777" w:rsidR="00F41654" w:rsidRDefault="00F41654">
      <w:pPr>
        <w:spacing w:line="20" w:lineRule="exact"/>
      </w:pPr>
    </w:p>
  </w:endnote>
  <w:endnote w:type="continuationSeparator" w:id="0">
    <w:p w14:paraId="38A63026" w14:textId="77777777" w:rsidR="00F41654" w:rsidRDefault="00F41654">
      <w:r>
        <w:t xml:space="preserve"> </w:t>
      </w:r>
    </w:p>
  </w:endnote>
  <w:endnote w:type="continuationNotice" w:id="1">
    <w:p w14:paraId="2B05B66B" w14:textId="77777777" w:rsidR="00F41654" w:rsidRDefault="00F41654"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nePrinter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TmsRmn 10p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B1E84" w14:textId="77777777" w:rsidR="00940027" w:rsidRDefault="00940027">
    <w:pPr>
      <w:pStyle w:val="Footer"/>
    </w:pPr>
    <w:r>
      <w:rPr>
        <w:noProof/>
      </w:rPr>
      <w:pict w14:anchorId="65FF098A">
        <v:line id="_x0000_s1031" style="position:absolute;left:0;text-align:left;z-index:251657728;mso-position-horizontal-relative:margin" from="0,-2.05pt" to="468.05pt,-2pt" o:allowincell="f" strokeweight="1pt">
          <w10:wrap anchorx="margin"/>
        </v:line>
      </w:pict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CD4A12">
      <w:rPr>
        <w:noProof/>
      </w:rPr>
      <w:t>A-4</w:t>
    </w:r>
    <w:r>
      <w:fldChar w:fldCharType="end"/>
    </w:r>
    <w:r>
      <w:tab/>
    </w:r>
    <w:r w:rsidR="00B316D5">
      <w:tab/>
    </w:r>
    <w:r>
      <w:t>Health Level Seven, Version 2.5 © 2003.  All rights reserved.</w:t>
    </w:r>
  </w:p>
  <w:p w14:paraId="460E6CD1" w14:textId="77777777" w:rsidR="00940027" w:rsidRDefault="00B316D5">
    <w:pPr>
      <w:pStyle w:val="Footer"/>
    </w:pPr>
    <w:r>
      <w:t>July</w:t>
    </w:r>
    <w:r w:rsidR="00940027">
      <w:t xml:space="preserve"> 2003.</w:t>
    </w:r>
    <w:r w:rsidR="00940027">
      <w:tab/>
    </w:r>
    <w:r>
      <w:tab/>
    </w:r>
    <w:r w:rsidR="00940027">
      <w:t>Final Standard.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E219F" w14:textId="77777777" w:rsidR="00940027" w:rsidRDefault="00940027">
    <w:pPr>
      <w:pStyle w:val="Footer"/>
    </w:pPr>
    <w:r>
      <w:rPr>
        <w:noProof/>
      </w:rPr>
      <w:pict w14:anchorId="041DD418">
        <v:line id="_x0000_s1032" style="position:absolute;left:0;text-align:left;z-index:251658752;mso-position-horizontal-relative:margin" from="0,-2.05pt" to="468.05pt,-2pt" o:allowincell="f" strokeweight="1pt">
          <w10:wrap anchorx="margin"/>
        </v:line>
      </w:pict>
    </w:r>
    <w:r>
      <w:t>Health Level Seven, Version 2.</w:t>
    </w:r>
    <w:r w:rsidR="00CD4A12">
      <w:t>5 © 2003.  All rights reserved.</w:t>
    </w:r>
    <w:r w:rsidR="00CD4A12">
      <w:tab/>
    </w:r>
    <w:r w:rsidR="00A96F89">
      <w:tab/>
    </w:r>
    <w:r>
      <w:rPr>
        <w:vanish/>
      </w:rP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CD4A12">
      <w:rPr>
        <w:noProof/>
      </w:rPr>
      <w:t>A-3</w:t>
    </w:r>
    <w:r>
      <w:fldChar w:fldCharType="end"/>
    </w:r>
  </w:p>
  <w:p w14:paraId="5B8CB191" w14:textId="77777777" w:rsidR="00940027" w:rsidRDefault="00940027">
    <w:pPr>
      <w:pStyle w:val="Footer"/>
    </w:pPr>
    <w:r>
      <w:t>Final Standard.</w:t>
    </w:r>
    <w:r>
      <w:tab/>
    </w:r>
    <w:r w:rsidR="00B316D5">
      <w:tab/>
      <w:t>July</w:t>
    </w:r>
    <w:r>
      <w:t xml:space="preserve"> 2003.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4A99E" w14:textId="77777777" w:rsidR="00940027" w:rsidRDefault="00940027">
    <w:pPr>
      <w:pStyle w:val="Footer"/>
    </w:pPr>
    <w:r>
      <w:rPr>
        <w:noProof/>
      </w:rPr>
      <w:pict w14:anchorId="075E51D9">
        <v:line id="_x0000_s1030" style="position:absolute;left:0;text-align:left;z-index:251656704;mso-position-horizontal-relative:margin" from="0,-2.05pt" to="468.05pt,-2pt" o:allowincell="f" strokeweight="1pt">
          <w10:wrap anchorx="margin"/>
        </v:line>
      </w:pict>
    </w:r>
    <w:r>
      <w:t>Health Level Seven, Version 2.5 © 2003.  All rights reserved.</w:t>
    </w:r>
    <w:r>
      <w:tab/>
    </w:r>
    <w:r w:rsidR="00A96F89">
      <w:tab/>
    </w: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CD4A12">
      <w:rPr>
        <w:rStyle w:val="PageNumber"/>
        <w:noProof/>
      </w:rPr>
      <w:t>A-1</w:t>
    </w:r>
    <w:r>
      <w:rPr>
        <w:rStyle w:val="PageNumber"/>
      </w:rPr>
      <w:fldChar w:fldCharType="end"/>
    </w:r>
  </w:p>
  <w:p w14:paraId="0CDC0378" w14:textId="77777777" w:rsidR="00940027" w:rsidRDefault="00940027">
    <w:pPr>
      <w:pStyle w:val="Footer"/>
    </w:pPr>
    <w:r>
      <w:t>Final Standard.</w:t>
    </w:r>
    <w:r>
      <w:tab/>
    </w:r>
    <w:r w:rsidR="00B316D5">
      <w:tab/>
      <w:t>July</w:t>
    </w:r>
    <w:r>
      <w:t xml:space="preserve"> 2003.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B7093" w14:textId="77777777" w:rsidR="00F41654" w:rsidRDefault="00F41654">
      <w:r>
        <w:separator/>
      </w:r>
    </w:p>
  </w:footnote>
  <w:footnote w:type="continuationSeparator" w:id="0">
    <w:p w14:paraId="704B5840" w14:textId="77777777" w:rsidR="00F41654" w:rsidRDefault="00F4165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945C1" w14:textId="77777777" w:rsidR="00940027" w:rsidRDefault="00940027">
    <w:pPr>
      <w:pStyle w:val="Header"/>
      <w:pBdr>
        <w:bottom w:val="single" w:sz="6" w:space="1" w:color="auto"/>
      </w:pBdr>
    </w:pPr>
    <w:r>
      <w:t>Appendix A: Data Definition Tables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DBED6" w14:textId="77777777" w:rsidR="00940027" w:rsidRDefault="00940027">
    <w:pPr>
      <w:pStyle w:val="Header"/>
      <w:pBdr>
        <w:bottom w:val="single" w:sz="6" w:space="1" w:color="auto"/>
      </w:pBdr>
      <w:jc w:val="right"/>
    </w:pPr>
    <w:r>
      <w:t>Appendix A: Data Definition Tables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499A008C"/>
    <w:lvl w:ilvl="0">
      <w:start w:val="1"/>
      <w:numFmt w:val="upperLetter"/>
      <w:lvlText w:val="%1."/>
      <w:legacy w:legacy="1" w:legacySpace="360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C5309A2"/>
    <w:multiLevelType w:val="singleLevel"/>
    <w:tmpl w:val="04090013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0C8E6302"/>
    <w:multiLevelType w:val="singleLevel"/>
    <w:tmpl w:val="ECC28FE2"/>
    <w:lvl w:ilvl="0">
      <w:start w:val="1"/>
      <w:numFmt w:val="upperRoman"/>
      <w:pStyle w:val="bulletlist"/>
      <w:lvlText w:val="%1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sz w:val="24"/>
      </w:rPr>
    </w:lvl>
  </w:abstractNum>
  <w:abstractNum w:abstractNumId="4" w15:restartNumberingAfterBreak="0">
    <w:nsid w:val="18F81B9A"/>
    <w:multiLevelType w:val="singleLevel"/>
    <w:tmpl w:val="AFA6F8D8"/>
    <w:lvl w:ilvl="0">
      <w:start w:val="1"/>
      <w:numFmt w:val="bullet"/>
      <w:pStyle w:val="Normalindente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9754300"/>
    <w:multiLevelType w:val="multilevel"/>
    <w:tmpl w:val="A72230D2"/>
    <w:lvl w:ilvl="0">
      <w:start w:val="1"/>
      <w:numFmt w:val="upperLetter"/>
      <w:pStyle w:val="Heading1"/>
      <w:suff w:val="nothing"/>
      <w:lvlText w:val="%1"/>
      <w:lvlJc w:val="left"/>
      <w:pPr>
        <w:ind w:left="0" w:firstLine="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0" w:firstLine="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0" w:firstLine="0"/>
      </w:pPr>
    </w:lvl>
    <w:lvl w:ilvl="3">
      <w:numFmt w:val="decimal"/>
      <w:pStyle w:val="Heading4"/>
      <w:lvlText w:val="%1.%2.%3.%4"/>
      <w:lvlJc w:val="left"/>
      <w:pPr>
        <w:tabs>
          <w:tab w:val="num" w:pos="1080"/>
        </w:tabs>
        <w:ind w:left="0" w:firstLine="0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0" w:firstLine="0"/>
      </w:pPr>
    </w:lvl>
    <w:lvl w:ilvl="5">
      <w:numFmt w:val="none"/>
      <w:lvlText w:val=""/>
      <w:lvlJc w:val="left"/>
      <w:pPr>
        <w:tabs>
          <w:tab w:val="num" w:pos="0"/>
        </w:tabs>
        <w:ind w:left="0" w:firstLine="0"/>
      </w:pPr>
    </w:lvl>
    <w:lvl w:ilvl="6">
      <w:numFmt w:val="none"/>
      <w:lvlText w:val=""/>
      <w:lvlJc w:val="left"/>
      <w:pPr>
        <w:tabs>
          <w:tab w:val="num" w:pos="0"/>
        </w:tabs>
        <w:ind w:left="0" w:firstLine="0"/>
      </w:pPr>
    </w:lvl>
    <w:lvl w:ilvl="7">
      <w:numFmt w:val="none"/>
      <w:lvlText w:val=""/>
      <w:lvlJc w:val="left"/>
      <w:pPr>
        <w:tabs>
          <w:tab w:val="num" w:pos="0"/>
        </w:tabs>
        <w:ind w:left="0" w:firstLine="0"/>
      </w:pPr>
    </w:lvl>
    <w:lvl w:ilvl="8">
      <w:numFmt w:val="none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29002427"/>
    <w:multiLevelType w:val="singleLevel"/>
    <w:tmpl w:val="8710D074"/>
    <w:lvl w:ilvl="0">
      <w:start w:val="1"/>
      <w:numFmt w:val="lowerLetter"/>
      <w:pStyle w:val="NormalListAlpha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496324BF"/>
    <w:multiLevelType w:val="singleLevel"/>
    <w:tmpl w:val="827A28E0"/>
    <w:lvl w:ilvl="0">
      <w:start w:val="1"/>
      <w:numFmt w:val="bullet"/>
      <w:pStyle w:val="NormalListBullet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6B090FA5"/>
    <w:multiLevelType w:val="singleLevel"/>
    <w:tmpl w:val="85BAAC5C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</w:abstractNum>
  <w:abstractNum w:abstractNumId="9" w15:restartNumberingAfterBreak="0">
    <w:nsid w:val="76557737"/>
    <w:multiLevelType w:val="singleLevel"/>
    <w:tmpl w:val="BF0263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3331563">
    <w:abstractNumId w:val="0"/>
  </w:num>
  <w:num w:numId="2" w16cid:durableId="461925223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667097980">
    <w:abstractNumId w:val="6"/>
  </w:num>
  <w:num w:numId="4" w16cid:durableId="711617237">
    <w:abstractNumId w:val="7"/>
  </w:num>
  <w:num w:numId="5" w16cid:durableId="1093088765">
    <w:abstractNumId w:val="5"/>
  </w:num>
  <w:num w:numId="6" w16cid:durableId="1727876008">
    <w:abstractNumId w:val="2"/>
  </w:num>
  <w:num w:numId="7" w16cid:durableId="1017581204">
    <w:abstractNumId w:val="3"/>
  </w:num>
  <w:num w:numId="8" w16cid:durableId="1725643518">
    <w:abstractNumId w:val="4"/>
  </w:num>
  <w:num w:numId="9" w16cid:durableId="1506893268">
    <w:abstractNumId w:val="8"/>
  </w:num>
  <w:num w:numId="10" w16cid:durableId="12198223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950"/>
  <w:doNotHyphenateCaps/>
  <w:evenAndOddHeader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noTabHangInd/>
    <w:noColumnBalance/>
    <w:usePrinterMetrics/>
    <w:doNotSuppressParagraphBorder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0027"/>
    <w:rsid w:val="00217962"/>
    <w:rsid w:val="009136FD"/>
    <w:rsid w:val="00940027"/>
    <w:rsid w:val="00A96F89"/>
    <w:rsid w:val="00B316D5"/>
    <w:rsid w:val="00CD4A12"/>
    <w:rsid w:val="00DF333E"/>
    <w:rsid w:val="00F41654"/>
    <w:rsid w:val="00FC0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1"/>
    <o:shapelayout v:ext="edit">
      <o:idmap v:ext="edit" data="2"/>
    </o:shapelayout>
  </w:shapeDefaults>
  <w:decimalSymbol w:val="."/>
  <w:listSeparator w:val=","/>
  <w14:docId w14:val="097187BB"/>
  <w15:chartTrackingRefBased/>
  <w15:docId w15:val="{1392BA02-1148-4EB9-B9CD-1F604198E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A12"/>
    <w:pPr>
      <w:spacing w:before="120" w:after="120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5"/>
      </w:numPr>
      <w:spacing w:before="240" w:after="60"/>
      <w:jc w:val="right"/>
      <w:outlineLvl w:val="0"/>
    </w:pPr>
    <w:rPr>
      <w:b/>
      <w:kern w:val="28"/>
      <w:sz w:val="7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5"/>
      </w:numPr>
      <w:spacing w:before="360" w:after="60"/>
      <w:outlineLvl w:val="1"/>
    </w:pPr>
    <w:rPr>
      <w:rFonts w:ascii="Arial" w:hAnsi="Arial"/>
      <w:b/>
      <w:caps/>
      <w:sz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5"/>
      </w:numPr>
      <w:spacing w:before="240" w:after="60"/>
      <w:outlineLvl w:val="2"/>
    </w:pPr>
    <w:rPr>
      <w:rFonts w:ascii="Arial" w:hAnsi="Arial"/>
      <w:b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5"/>
      </w:numPr>
      <w:spacing w:after="60" w:line="200" w:lineRule="exact"/>
      <w:outlineLvl w:val="3"/>
    </w:pPr>
    <w:rPr>
      <w:rFonts w:ascii="Arial" w:hAnsi="Arial"/>
    </w:rPr>
  </w:style>
  <w:style w:type="paragraph" w:styleId="Heading5">
    <w:name w:val="heading 5"/>
    <w:basedOn w:val="Normal"/>
    <w:next w:val="Normal"/>
    <w:qFormat/>
    <w:pPr>
      <w:numPr>
        <w:ilvl w:val="4"/>
        <w:numId w:val="5"/>
      </w:numPr>
      <w:spacing w:after="60" w:line="200" w:lineRule="exact"/>
      <w:outlineLvl w:val="4"/>
    </w:pPr>
    <w:rPr>
      <w:rFonts w:ascii="Arial" w:hAnsi="Arial"/>
      <w:kern w:val="20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outlineLvl w:val="5"/>
    </w:pPr>
    <w:rPr>
      <w:rFonts w:ascii="Arial" w:hAnsi="Arial"/>
      <w:i/>
      <w:sz w:val="18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outlineLvl w:val="6"/>
    </w:pPr>
    <w:rPr>
      <w:rFonts w:ascii="Arial" w:hAnsi="Arial"/>
      <w:i/>
      <w:sz w:val="18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semiHidden/>
    <w:rsid w:val="00CD4A12"/>
  </w:style>
  <w:style w:type="table" w:default="1" w:styleId="TableNormal">
    <w:name w:val="Normal Table"/>
    <w:semiHidden/>
    <w:rsid w:val="00CD4A12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CD4A12"/>
  </w:style>
  <w:style w:type="paragraph" w:styleId="Caption">
    <w:name w:val="caption"/>
    <w:basedOn w:val="Normal"/>
    <w:next w:val="Normal"/>
    <w:qFormat/>
    <w:pPr>
      <w:spacing w:line="200" w:lineRule="exact"/>
    </w:pPr>
  </w:style>
  <w:style w:type="paragraph" w:customStyle="1" w:styleId="Components">
    <w:name w:val="Components"/>
    <w:basedOn w:val="Normal"/>
    <w:rsid w:val="00CD4A12"/>
    <w:pPr>
      <w:spacing w:line="160" w:lineRule="exact"/>
      <w:ind w:left="2160" w:hanging="1080"/>
    </w:pPr>
    <w:rPr>
      <w:rFonts w:ascii="Courier New" w:hAnsi="Courier New"/>
      <w:kern w:val="14"/>
      <w:sz w:val="14"/>
    </w:rPr>
  </w:style>
  <w:style w:type="character" w:styleId="EndnoteReference">
    <w:name w:val="endnote reference"/>
    <w:basedOn w:val="DefaultParagraphFont"/>
    <w:semiHidden/>
    <w:rPr>
      <w:vertAlign w:val="superscript"/>
    </w:rPr>
  </w:style>
  <w:style w:type="paragraph" w:styleId="EndnoteText">
    <w:name w:val="endnote text"/>
    <w:basedOn w:val="Normal"/>
    <w:semiHidden/>
    <w:pPr>
      <w:spacing w:line="200" w:lineRule="exact"/>
    </w:pPr>
  </w:style>
  <w:style w:type="paragraph" w:customStyle="1" w:styleId="Example">
    <w:name w:val="Example"/>
    <w:basedOn w:val="Normal"/>
    <w:rsid w:val="00CD4A12"/>
    <w:pPr>
      <w:keepLines/>
      <w:spacing w:before="60" w:after="60" w:line="160" w:lineRule="exact"/>
      <w:ind w:left="2232" w:hanging="360"/>
    </w:pPr>
    <w:rPr>
      <w:rFonts w:ascii="LinePrinter" w:hAnsi="LinePrinter"/>
      <w:noProof/>
      <w:kern w:val="17"/>
      <w:sz w:val="16"/>
    </w:rPr>
  </w:style>
  <w:style w:type="paragraph" w:styleId="Footer">
    <w:name w:val="footer"/>
    <w:basedOn w:val="Normal"/>
    <w:rsid w:val="00CD4A12"/>
    <w:pPr>
      <w:tabs>
        <w:tab w:val="center" w:pos="4320"/>
        <w:tab w:val="right" w:pos="9356"/>
      </w:tabs>
      <w:spacing w:before="60" w:line="160" w:lineRule="exact"/>
      <w:jc w:val="both"/>
    </w:pPr>
    <w:rPr>
      <w:rFonts w:ascii="Arial" w:hAnsi="Arial"/>
      <w:kern w:val="20"/>
      <w:sz w:val="16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FootnoteText">
    <w:name w:val="footnote text"/>
    <w:basedOn w:val="Normal"/>
    <w:semiHidden/>
    <w:rsid w:val="00CD4A12"/>
    <w:pPr>
      <w:tabs>
        <w:tab w:val="left" w:pos="360"/>
      </w:tabs>
      <w:spacing w:line="200" w:lineRule="exact"/>
      <w:ind w:left="360" w:hanging="360"/>
    </w:pPr>
    <w:rPr>
      <w:kern w:val="20"/>
    </w:rPr>
  </w:style>
  <w:style w:type="paragraph" w:styleId="Header">
    <w:name w:val="header"/>
    <w:basedOn w:val="Normal"/>
    <w:rsid w:val="00CD4A12"/>
    <w:pPr>
      <w:tabs>
        <w:tab w:val="center" w:pos="4320"/>
        <w:tab w:val="right" w:pos="9144"/>
      </w:tabs>
      <w:spacing w:after="360" w:line="200" w:lineRule="exact"/>
    </w:pPr>
    <w:rPr>
      <w:rFonts w:ascii="Arial" w:hAnsi="Arial"/>
      <w:b/>
    </w:rPr>
  </w:style>
  <w:style w:type="paragraph" w:customStyle="1" w:styleId="IndentNormal">
    <w:name w:val="Indent Normal"/>
    <w:basedOn w:val="Normal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</w:tabs>
      <w:ind w:left="720"/>
    </w:pPr>
  </w:style>
  <w:style w:type="paragraph" w:styleId="Index1">
    <w:name w:val="index 1"/>
    <w:basedOn w:val="Normal"/>
    <w:next w:val="Normal"/>
    <w:semiHidden/>
    <w:pPr>
      <w:tabs>
        <w:tab w:val="right" w:pos="4320"/>
      </w:tabs>
      <w:ind w:left="200" w:hanging="200"/>
    </w:pPr>
    <w:rPr>
      <w:sz w:val="18"/>
    </w:rPr>
  </w:style>
  <w:style w:type="paragraph" w:styleId="Index2">
    <w:name w:val="index 2"/>
    <w:basedOn w:val="Normal"/>
    <w:next w:val="Normal"/>
    <w:semiHidden/>
    <w:pPr>
      <w:tabs>
        <w:tab w:val="right" w:pos="4320"/>
      </w:tabs>
      <w:ind w:left="400" w:hanging="200"/>
    </w:pPr>
    <w:rPr>
      <w:sz w:val="18"/>
    </w:rPr>
  </w:style>
  <w:style w:type="paragraph" w:styleId="Index3">
    <w:name w:val="index 3"/>
    <w:basedOn w:val="Normal"/>
    <w:next w:val="Normal"/>
    <w:semiHidden/>
    <w:pPr>
      <w:tabs>
        <w:tab w:val="right" w:pos="4320"/>
      </w:tabs>
      <w:ind w:left="600" w:hanging="200"/>
    </w:pPr>
    <w:rPr>
      <w:sz w:val="18"/>
    </w:rPr>
  </w:style>
  <w:style w:type="paragraph" w:styleId="Index4">
    <w:name w:val="index 4"/>
    <w:basedOn w:val="Normal"/>
    <w:next w:val="Normal"/>
    <w:semiHidden/>
    <w:pPr>
      <w:tabs>
        <w:tab w:val="right" w:pos="4320"/>
      </w:tabs>
      <w:ind w:left="800" w:hanging="200"/>
    </w:pPr>
    <w:rPr>
      <w:sz w:val="18"/>
    </w:rPr>
  </w:style>
  <w:style w:type="paragraph" w:styleId="Index5">
    <w:name w:val="index 5"/>
    <w:basedOn w:val="Normal"/>
    <w:next w:val="Normal"/>
    <w:semiHidden/>
    <w:pPr>
      <w:tabs>
        <w:tab w:val="right" w:pos="4320"/>
      </w:tabs>
      <w:ind w:left="1000" w:hanging="200"/>
    </w:pPr>
    <w:rPr>
      <w:sz w:val="18"/>
    </w:rPr>
  </w:style>
  <w:style w:type="paragraph" w:styleId="Index6">
    <w:name w:val="index 6"/>
    <w:basedOn w:val="Normal"/>
    <w:next w:val="Normal"/>
    <w:semiHidden/>
    <w:pPr>
      <w:tabs>
        <w:tab w:val="right" w:pos="4320"/>
      </w:tabs>
      <w:ind w:left="1200" w:hanging="200"/>
    </w:pPr>
    <w:rPr>
      <w:sz w:val="18"/>
    </w:rPr>
  </w:style>
  <w:style w:type="paragraph" w:styleId="Index7">
    <w:name w:val="index 7"/>
    <w:basedOn w:val="Normal"/>
    <w:next w:val="Normal"/>
    <w:semiHidden/>
    <w:pPr>
      <w:tabs>
        <w:tab w:val="right" w:pos="4320"/>
      </w:tabs>
      <w:ind w:left="1400" w:hanging="200"/>
    </w:pPr>
    <w:rPr>
      <w:sz w:val="18"/>
    </w:rPr>
  </w:style>
  <w:style w:type="paragraph" w:styleId="Index8">
    <w:name w:val="index 8"/>
    <w:basedOn w:val="Normal"/>
    <w:next w:val="Normal"/>
    <w:semiHidden/>
    <w:pPr>
      <w:tabs>
        <w:tab w:val="right" w:pos="4320"/>
      </w:tabs>
      <w:ind w:left="1600" w:hanging="200"/>
    </w:pPr>
    <w:rPr>
      <w:sz w:val="18"/>
    </w:rPr>
  </w:style>
  <w:style w:type="paragraph" w:styleId="Index9">
    <w:name w:val="index 9"/>
    <w:basedOn w:val="Normal"/>
    <w:next w:val="Normal"/>
    <w:semiHidden/>
    <w:pPr>
      <w:tabs>
        <w:tab w:val="right" w:pos="4320"/>
      </w:tabs>
      <w:ind w:left="1800" w:hanging="200"/>
    </w:pPr>
    <w:rPr>
      <w:sz w:val="18"/>
    </w:rPr>
  </w:style>
  <w:style w:type="paragraph" w:styleId="IndexHeading">
    <w:name w:val="index heading"/>
    <w:basedOn w:val="Normal"/>
    <w:next w:val="Index1"/>
    <w:semiHidden/>
    <w:pPr>
      <w:spacing w:before="240"/>
      <w:ind w:left="140"/>
    </w:pPr>
    <w:rPr>
      <w:rFonts w:ascii="Arial" w:hAnsi="Arial"/>
      <w:b/>
      <w:sz w:val="28"/>
    </w:rPr>
  </w:style>
  <w:style w:type="paragraph" w:customStyle="1" w:styleId="MsgStruct">
    <w:name w:val="MsgStruct"/>
    <w:basedOn w:val="IndentNormal"/>
    <w:pPr>
      <w:keepNext/>
      <w:widowControl w:val="0"/>
      <w:spacing w:before="0" w:after="0" w:line="180" w:lineRule="exact"/>
      <w:ind w:left="1440"/>
    </w:pPr>
    <w:rPr>
      <w:rFonts w:ascii="Courier New" w:hAnsi="Courier New"/>
      <w:sz w:val="14"/>
    </w:rPr>
  </w:style>
  <w:style w:type="paragraph" w:customStyle="1" w:styleId="Note">
    <w:name w:val="Note"/>
    <w:basedOn w:val="Normal"/>
    <w:rsid w:val="00CD4A12"/>
    <w:p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tabs>
        <w:tab w:val="left" w:pos="1440"/>
      </w:tabs>
      <w:suppressAutoHyphens/>
      <w:spacing w:before="90" w:after="54"/>
      <w:ind w:left="1440" w:hanging="720"/>
    </w:pPr>
    <w:rPr>
      <w:rFonts w:ascii="Arial" w:hAnsi="Arial"/>
      <w:kern w:val="16"/>
      <w:sz w:val="16"/>
    </w:rPr>
  </w:style>
  <w:style w:type="character" w:styleId="PageNumber">
    <w:name w:val="page number"/>
    <w:basedOn w:val="DefaultParagraphFont"/>
    <w:rsid w:val="00CD4A12"/>
  </w:style>
  <w:style w:type="paragraph" w:customStyle="1" w:styleId="Table">
    <w:name w:val="Table"/>
    <w:basedOn w:val="Normal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</w:tabs>
      <w:spacing w:before="60" w:after="0" w:line="180" w:lineRule="exact"/>
    </w:pPr>
    <w:rPr>
      <w:rFonts w:ascii="Arial" w:hAnsi="Arial"/>
      <w:kern w:val="16"/>
      <w:sz w:val="16"/>
    </w:rPr>
  </w:style>
  <w:style w:type="paragraph" w:customStyle="1" w:styleId="Times36Right">
    <w:name w:val="Times 36 Right"/>
    <w:basedOn w:val="Normal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</w:tabs>
      <w:spacing w:before="240" w:line="720" w:lineRule="exact"/>
      <w:jc w:val="right"/>
    </w:pPr>
    <w:rPr>
      <w:b/>
      <w:sz w:val="72"/>
    </w:rPr>
  </w:style>
  <w:style w:type="paragraph" w:styleId="TOAHeading">
    <w:name w:val="toa heading"/>
    <w:basedOn w:val="Normal"/>
    <w:next w:val="Normal"/>
    <w:semiHidden/>
    <w:pPr>
      <w:tabs>
        <w:tab w:val="right" w:pos="9360"/>
      </w:tabs>
      <w:suppressAutoHyphens/>
    </w:pPr>
  </w:style>
  <w:style w:type="paragraph" w:styleId="TOC1">
    <w:name w:val="toc 1"/>
    <w:basedOn w:val="Normal"/>
    <w:next w:val="Normal"/>
    <w:semiHidden/>
    <w:rPr>
      <w:b/>
      <w:caps/>
    </w:rPr>
  </w:style>
  <w:style w:type="paragraph" w:styleId="TOC2">
    <w:name w:val="toc 2"/>
    <w:basedOn w:val="Normal"/>
    <w:next w:val="Normal"/>
    <w:semiHidden/>
    <w:pPr>
      <w:spacing w:before="0" w:after="0"/>
      <w:ind w:left="200"/>
    </w:pPr>
    <w:rPr>
      <w:smallCaps/>
    </w:rPr>
  </w:style>
  <w:style w:type="paragraph" w:styleId="TOC3">
    <w:name w:val="toc 3"/>
    <w:basedOn w:val="Normal"/>
    <w:next w:val="Normal"/>
    <w:semiHidden/>
    <w:pPr>
      <w:spacing w:before="0" w:after="0"/>
      <w:ind w:left="400"/>
    </w:pPr>
    <w:rPr>
      <w:i/>
    </w:rPr>
  </w:style>
  <w:style w:type="paragraph" w:styleId="TOC4">
    <w:name w:val="toc 4"/>
    <w:basedOn w:val="Normal"/>
    <w:next w:val="Normal"/>
    <w:semiHidden/>
    <w:pPr>
      <w:spacing w:before="0" w:after="0"/>
      <w:ind w:left="600"/>
    </w:pPr>
    <w:rPr>
      <w:sz w:val="18"/>
    </w:rPr>
  </w:style>
  <w:style w:type="paragraph" w:styleId="TOC5">
    <w:name w:val="toc 5"/>
    <w:basedOn w:val="Normal"/>
    <w:next w:val="Normal"/>
    <w:semiHidden/>
    <w:pPr>
      <w:spacing w:before="0" w:after="0"/>
      <w:ind w:left="800"/>
    </w:pPr>
    <w:rPr>
      <w:sz w:val="18"/>
    </w:rPr>
  </w:style>
  <w:style w:type="paragraph" w:styleId="TOC6">
    <w:name w:val="toc 6"/>
    <w:basedOn w:val="Normal"/>
    <w:next w:val="Normal"/>
    <w:semiHidden/>
    <w:pPr>
      <w:spacing w:before="0" w:after="0"/>
      <w:ind w:left="1000"/>
    </w:pPr>
    <w:rPr>
      <w:sz w:val="18"/>
    </w:rPr>
  </w:style>
  <w:style w:type="paragraph" w:styleId="TOC7">
    <w:name w:val="toc 7"/>
    <w:basedOn w:val="Normal"/>
    <w:next w:val="Normal"/>
    <w:semiHidden/>
    <w:pPr>
      <w:spacing w:before="0" w:after="0"/>
      <w:ind w:left="1200"/>
    </w:pPr>
    <w:rPr>
      <w:sz w:val="18"/>
    </w:rPr>
  </w:style>
  <w:style w:type="paragraph" w:styleId="TOC8">
    <w:name w:val="toc 8"/>
    <w:basedOn w:val="Normal"/>
    <w:next w:val="Normal"/>
    <w:semiHidden/>
    <w:pPr>
      <w:spacing w:before="0" w:after="0"/>
      <w:ind w:left="1400"/>
    </w:pPr>
    <w:rPr>
      <w:sz w:val="18"/>
    </w:rPr>
  </w:style>
  <w:style w:type="paragraph" w:styleId="TOC9">
    <w:name w:val="toc 9"/>
    <w:basedOn w:val="Normal"/>
    <w:next w:val="Normal"/>
    <w:semiHidden/>
    <w:pPr>
      <w:spacing w:before="0" w:after="0"/>
      <w:ind w:left="1600"/>
    </w:pPr>
    <w:rPr>
      <w:sz w:val="18"/>
    </w:rPr>
  </w:style>
  <w:style w:type="paragraph" w:customStyle="1" w:styleId="UserTable">
    <w:name w:val="User Table"/>
    <w:basedOn w:val="Normal"/>
    <w:pPr>
      <w:spacing w:before="60" w:after="60"/>
    </w:pPr>
    <w:rPr>
      <w:kern w:val="20"/>
    </w:rPr>
  </w:style>
  <w:style w:type="paragraph" w:customStyle="1" w:styleId="AttributeTableBody">
    <w:name w:val="Attribute Table Body"/>
    <w:basedOn w:val="Normal"/>
    <w:rsid w:val="00CD4A12"/>
    <w:pPr>
      <w:spacing w:before="60" w:after="0" w:line="180" w:lineRule="exact"/>
      <w:jc w:val="center"/>
    </w:pPr>
    <w:rPr>
      <w:rFonts w:ascii="Arial" w:hAnsi="Arial"/>
      <w:kern w:val="16"/>
      <w:sz w:val="16"/>
    </w:rPr>
  </w:style>
  <w:style w:type="paragraph" w:customStyle="1" w:styleId="AttributeTableCaption">
    <w:name w:val="Attribute Table Caption"/>
    <w:basedOn w:val="Normal"/>
    <w:next w:val="Normal"/>
    <w:rsid w:val="00CD4A12"/>
    <w:pPr>
      <w:keepNext/>
      <w:spacing w:before="180" w:after="60"/>
      <w:jc w:val="center"/>
    </w:pPr>
    <w:rPr>
      <w:kern w:val="20"/>
    </w:rPr>
  </w:style>
  <w:style w:type="paragraph" w:customStyle="1" w:styleId="AttributeTableHeader">
    <w:name w:val="Attribute Table Header"/>
    <w:basedOn w:val="Normal"/>
    <w:next w:val="AttributeTableBody"/>
    <w:rsid w:val="00CD4A12"/>
    <w:pPr>
      <w:keepNext/>
      <w:spacing w:before="40"/>
      <w:jc w:val="center"/>
    </w:pPr>
    <w:rPr>
      <w:rFonts w:ascii="Arial" w:hAnsi="Arial"/>
      <w:b/>
      <w:kern w:val="20"/>
      <w:sz w:val="16"/>
    </w:rPr>
  </w:style>
  <w:style w:type="paragraph" w:customStyle="1" w:styleId="HL7TableBody">
    <w:name w:val="HL7 Table Body"/>
    <w:basedOn w:val="Normal"/>
    <w:rsid w:val="00CD4A12"/>
    <w:pPr>
      <w:spacing w:before="20"/>
    </w:pPr>
    <w:rPr>
      <w:rFonts w:ascii="Arial" w:hAnsi="Arial"/>
      <w:kern w:val="20"/>
      <w:sz w:val="16"/>
    </w:rPr>
  </w:style>
  <w:style w:type="paragraph" w:customStyle="1" w:styleId="HL7TableCaption">
    <w:name w:val="HL7 Table Caption"/>
    <w:basedOn w:val="Normal"/>
    <w:next w:val="Normal"/>
    <w:rsid w:val="00CD4A12"/>
    <w:pPr>
      <w:keepNext/>
      <w:spacing w:before="180" w:after="60"/>
      <w:jc w:val="center"/>
    </w:pPr>
    <w:rPr>
      <w:kern w:val="20"/>
    </w:rPr>
  </w:style>
  <w:style w:type="paragraph" w:customStyle="1" w:styleId="HL7TableHeader">
    <w:name w:val="HL7 Table Header"/>
    <w:basedOn w:val="Normal"/>
    <w:next w:val="HL7TableBody"/>
    <w:rsid w:val="00CD4A12"/>
    <w:pPr>
      <w:keepNext/>
      <w:spacing w:before="20"/>
      <w:jc w:val="center"/>
    </w:pPr>
    <w:rPr>
      <w:rFonts w:ascii="Arial" w:hAnsi="Arial"/>
      <w:b/>
      <w:kern w:val="20"/>
      <w:sz w:val="16"/>
    </w:rPr>
  </w:style>
  <w:style w:type="paragraph" w:customStyle="1" w:styleId="MsgTableBody">
    <w:name w:val="Msg Table Body"/>
    <w:basedOn w:val="Normal"/>
    <w:rsid w:val="00CD4A12"/>
    <w:pPr>
      <w:spacing w:before="0" w:after="0" w:line="180" w:lineRule="exact"/>
    </w:pPr>
    <w:rPr>
      <w:rFonts w:ascii="Courier New" w:hAnsi="Courier New"/>
      <w:kern w:val="20"/>
      <w:sz w:val="14"/>
    </w:rPr>
  </w:style>
  <w:style w:type="paragraph" w:customStyle="1" w:styleId="MsgTableHeader">
    <w:name w:val="Msg Table Header"/>
    <w:basedOn w:val="Normal"/>
    <w:next w:val="MsgTableBody"/>
    <w:rsid w:val="00CD4A12"/>
    <w:pPr>
      <w:keepNext/>
      <w:spacing w:after="40"/>
    </w:pPr>
    <w:rPr>
      <w:rFonts w:ascii="Courier New" w:hAnsi="Courier New"/>
      <w:b/>
      <w:kern w:val="20"/>
      <w:sz w:val="16"/>
      <w:u w:val="single"/>
    </w:rPr>
  </w:style>
  <w:style w:type="paragraph" w:customStyle="1" w:styleId="NormalIndented0">
    <w:name w:val="Normal Indented"/>
    <w:basedOn w:val="Normal"/>
    <w:rsid w:val="00CD4A12"/>
    <w:pPr>
      <w:ind w:left="720"/>
    </w:pPr>
    <w:rPr>
      <w:kern w:val="20"/>
    </w:rPr>
  </w:style>
  <w:style w:type="paragraph" w:customStyle="1" w:styleId="NormalList">
    <w:name w:val="Normal List"/>
    <w:basedOn w:val="NormalIndented0"/>
    <w:rsid w:val="00CD4A12"/>
    <w:pPr>
      <w:spacing w:before="0"/>
      <w:ind w:left="709"/>
    </w:pPr>
  </w:style>
  <w:style w:type="paragraph" w:customStyle="1" w:styleId="NormalListAlpha">
    <w:name w:val="Normal List Alpha"/>
    <w:basedOn w:val="NormalList"/>
    <w:rsid w:val="00CD4A12"/>
    <w:pPr>
      <w:numPr>
        <w:numId w:val="3"/>
      </w:numPr>
      <w:tabs>
        <w:tab w:val="clear" w:pos="360"/>
      </w:tabs>
      <w:ind w:left="714" w:hanging="357"/>
    </w:pPr>
  </w:style>
  <w:style w:type="paragraph" w:customStyle="1" w:styleId="NormalListBullets">
    <w:name w:val="Normal List Bullets"/>
    <w:basedOn w:val="NormalList"/>
    <w:rsid w:val="00CD4A12"/>
    <w:pPr>
      <w:numPr>
        <w:numId w:val="4"/>
      </w:numPr>
      <w:tabs>
        <w:tab w:val="clear" w:pos="360"/>
      </w:tabs>
      <w:spacing w:before="120"/>
      <w:ind w:left="720"/>
    </w:pPr>
  </w:style>
  <w:style w:type="paragraph" w:customStyle="1" w:styleId="NormalListNumbered">
    <w:name w:val="Normal List Numbered"/>
    <w:basedOn w:val="NormalList"/>
    <w:rsid w:val="00CD4A12"/>
    <w:pPr>
      <w:ind w:left="714" w:hanging="357"/>
    </w:pPr>
  </w:style>
  <w:style w:type="paragraph" w:customStyle="1" w:styleId="OtherTableBody">
    <w:name w:val="Other Table Body"/>
    <w:basedOn w:val="Normal"/>
    <w:rsid w:val="00CD4A12"/>
    <w:pPr>
      <w:spacing w:before="60" w:after="60"/>
    </w:pPr>
    <w:rPr>
      <w:kern w:val="20"/>
      <w:sz w:val="18"/>
    </w:rPr>
  </w:style>
  <w:style w:type="paragraph" w:customStyle="1" w:styleId="OtherTableCaption">
    <w:name w:val="Other Table Caption"/>
    <w:basedOn w:val="Normal"/>
    <w:next w:val="Normal"/>
    <w:rsid w:val="00CD4A12"/>
    <w:pPr>
      <w:keepNext/>
      <w:spacing w:before="180" w:after="60"/>
      <w:jc w:val="center"/>
    </w:pPr>
    <w:rPr>
      <w:kern w:val="20"/>
    </w:rPr>
  </w:style>
  <w:style w:type="paragraph" w:customStyle="1" w:styleId="OtherTableHeader">
    <w:name w:val="Other Table Header"/>
    <w:basedOn w:val="Normal"/>
    <w:next w:val="OtherTableBody"/>
    <w:rsid w:val="00CD4A12"/>
    <w:pPr>
      <w:spacing w:before="20"/>
      <w:jc w:val="center"/>
    </w:pPr>
    <w:rPr>
      <w:b/>
      <w:kern w:val="20"/>
      <w:sz w:val="18"/>
    </w:rPr>
  </w:style>
  <w:style w:type="paragraph" w:customStyle="1" w:styleId="UserTableBody">
    <w:name w:val="User Table Body"/>
    <w:basedOn w:val="Normal"/>
    <w:rsid w:val="00CD4A12"/>
    <w:pPr>
      <w:spacing w:before="20"/>
    </w:pPr>
    <w:rPr>
      <w:rFonts w:ascii="Arial" w:hAnsi="Arial"/>
      <w:kern w:val="20"/>
      <w:sz w:val="16"/>
    </w:rPr>
  </w:style>
  <w:style w:type="paragraph" w:customStyle="1" w:styleId="UserTableCaption">
    <w:name w:val="User Table Caption"/>
    <w:basedOn w:val="Normal"/>
    <w:next w:val="Normal"/>
    <w:rsid w:val="00CD4A12"/>
    <w:pPr>
      <w:keepNext/>
      <w:tabs>
        <w:tab w:val="left" w:pos="900"/>
      </w:tabs>
      <w:spacing w:before="180" w:after="60"/>
      <w:jc w:val="center"/>
    </w:pPr>
    <w:rPr>
      <w:kern w:val="20"/>
    </w:rPr>
  </w:style>
  <w:style w:type="paragraph" w:customStyle="1" w:styleId="UserTableHeader">
    <w:name w:val="User Table Header"/>
    <w:basedOn w:val="Normal"/>
    <w:next w:val="UserTableBody"/>
    <w:rsid w:val="00CD4A12"/>
    <w:pPr>
      <w:keepNext/>
      <w:spacing w:before="40"/>
      <w:jc w:val="center"/>
    </w:pPr>
    <w:rPr>
      <w:rFonts w:ascii="Arial" w:hAnsi="Arial"/>
      <w:b/>
      <w:kern w:val="20"/>
      <w:sz w:val="16"/>
    </w:rPr>
  </w:style>
  <w:style w:type="paragraph" w:customStyle="1" w:styleId="Heading1-Right">
    <w:name w:val="Heading 1 - Right"/>
    <w:basedOn w:val="Normal"/>
    <w:rsid w:val="00CD4A12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</w:tabs>
      <w:spacing w:before="240" w:line="720" w:lineRule="exact"/>
      <w:jc w:val="right"/>
    </w:pPr>
    <w:rPr>
      <w:b/>
      <w:kern w:val="20"/>
      <w:sz w:val="72"/>
    </w:rPr>
  </w:style>
  <w:style w:type="paragraph" w:customStyle="1" w:styleId="Agendalevel1">
    <w:name w:val="Agenda level 1"/>
    <w:basedOn w:val="Heading2"/>
    <w:pPr>
      <w:numPr>
        <w:ilvl w:val="0"/>
        <w:numId w:val="7"/>
      </w:numPr>
      <w:tabs>
        <w:tab w:val="clear" w:pos="720"/>
        <w:tab w:val="num" w:pos="360"/>
      </w:tabs>
      <w:spacing w:before="240"/>
      <w:ind w:left="0" w:firstLine="0"/>
    </w:pPr>
    <w:rPr>
      <w:caps w:val="0"/>
      <w:sz w:val="24"/>
    </w:rPr>
  </w:style>
  <w:style w:type="paragraph" w:customStyle="1" w:styleId="bulletlist">
    <w:name w:val="bullet list"/>
    <w:basedOn w:val="Style2"/>
    <w:pPr>
      <w:numPr>
        <w:numId w:val="8"/>
      </w:numPr>
    </w:pPr>
  </w:style>
  <w:style w:type="paragraph" w:customStyle="1" w:styleId="Style2">
    <w:name w:val="Style2"/>
    <w:basedOn w:val="Normal"/>
    <w:pPr>
      <w:keepNext/>
      <w:spacing w:before="240" w:after="60"/>
      <w:outlineLvl w:val="0"/>
    </w:pPr>
    <w:rPr>
      <w:rFonts w:ascii="Arial" w:hAnsi="Arial"/>
      <w:kern w:val="28"/>
      <w:sz w:val="24"/>
    </w:rPr>
  </w:style>
  <w:style w:type="paragraph" w:customStyle="1" w:styleId="list">
    <w:name w:val="list"/>
    <w:basedOn w:val="Normalindented"/>
    <w:pPr>
      <w:numPr>
        <w:numId w:val="9"/>
      </w:numPr>
    </w:pPr>
  </w:style>
  <w:style w:type="paragraph" w:customStyle="1" w:styleId="Normalindented">
    <w:name w:val="Normal indented"/>
    <w:basedOn w:val="Heading1"/>
    <w:pPr>
      <w:numPr>
        <w:numId w:val="0"/>
      </w:numPr>
      <w:ind w:left="720"/>
      <w:jc w:val="left"/>
    </w:pPr>
    <w:rPr>
      <w:rFonts w:ascii="Arial" w:hAnsi="Arial"/>
      <w:b w:val="0"/>
      <w:sz w:val="24"/>
    </w:rPr>
  </w:style>
  <w:style w:type="paragraph" w:customStyle="1" w:styleId="bullet">
    <w:name w:val="bullet"/>
    <w:basedOn w:val="Normalindented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Z:\Word\HL7\Standard\V231\Mbrballotfinal\HL73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HL73.dot</Template>
  <TotalTime>1</TotalTime>
  <Pages>2</Pages>
  <Words>51048</Words>
  <Characters>264433</Characters>
  <Application>Microsoft Office Word</Application>
  <DocSecurity>4</DocSecurity>
  <Lines>12019</Lines>
  <Paragraphs>9858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HL7 V2.5 Appendix A</vt:lpstr>
    </vt:vector>
  </TitlesOfParts>
  <Company/>
  <LinksUpToDate>false</LinksUpToDate>
  <CharactersWithSpaces>305623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HL7 V2.5 Appendix A</dc:title>
  <dc:subject>Data Definition Tables</dc:subject>
  <dc:creator>Frank Oemig</dc:creator>
  <cp:keywords/>
  <cp:lastModifiedBy>Russell McDonell</cp:lastModifiedBy>
  <cp:revision>2</cp:revision>
  <cp:lastPrinted>2003-08-24T22:16:00Z</cp:lastPrinted>
  <dcterms:created xsi:type="dcterms:W3CDTF">2026-07-04T05:10:00Z</dcterms:created>
  <dcterms:modified xsi:type="dcterms:W3CDTF">2026-07-04T05:10:00Z</dcterms:modified>
</cp:coreProperties>
</file>